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 1:1–13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1:1–13 को सुनें और अपने मनों में रखें।</w:t>
      </w:r>
    </w:p>
    <w:p>
      <w:pPr/>
      <w:r>
        <w:rPr>
          <w:lang w:val="hi_IN" w:bidi="hi_IN"/>
        </w:rPr>
      </w:r>
      <w:r>
        <w:rPr>
          <w:lang w:val="hi_IN" w:bidi="hi_IN"/>
        </w:rPr>
        <w:t>यदि सम्भव हो तो मरकुस 1:1–13 का ऑडियो संस्करण तीन बार, तीन अलग-अलग अनुवादों में सुनें। फिर, एक समूह में, निम्नलिखित प्रश्नों पर चर्चा करें:</w:t>
      </w:r>
    </w:p>
    <w:p>
      <w:pPr>
        <w:pStyle w:val="ListNumber"/>
        <w:numPr>
          <w:ilvl w:val="0"/>
          <w:numId w:val="1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1:1–13 का ऑडियो संस्करण सबसे आसानी से समझ आने वाले अनुवाद में सुनें।</w:t>
      </w:r>
    </w:p>
    <w:p>
      <w:pPr/>
      <w:r>
        <w:rPr>
          <w:lang w:val="hi_IN" w:bidi="hi_IN"/>
        </w:rPr>
      </w:r>
      <w:r>
        <w:rPr>
          <w:lang w:val="hi_IN" w:bidi="hi_IN"/>
        </w:rPr>
        <w:t>मरकुस की पुस्तक “परमेश्वर के पुत्र" यीशु के शुभ संदेश या सुसमाचार के परिचय से शुरू होती है और उसकी सेवकाई या शिक्षा देने के समय की शुरुआत भी है।</w:t>
      </w:r>
    </w:p>
    <w:p>
      <w:pPr/>
      <w:r>
        <w:rPr>
          <w:lang w:val="hi_IN" w:bidi="hi_IN"/>
        </w:rPr>
      </w:r>
      <w:r>
        <w:rPr>
          <w:lang w:val="hi_IN" w:bidi="hi_IN"/>
        </w:rPr>
        <w:t>मरकुस हमें बताता है कि यूहन्ना यीशु के लिए मार्ग तैयार करेगा। फिर तुरन्त ही मरकुस हमें बताता है कि यीशु परमेश्वर का पुत्र है। इस पुस्तक का विषय है कि यीशु परमेश्वर का पुत्र है। परमेश्वर हमें यह बताकर कि यीशु उसका पुत्र है और वह यीशु से प्रेम करता है और वह उससे प्रसन्न है, हमें यह दिखाता है कि यह सच है। यह मरकुस का एक और विषय है, जो हमें यहाँ दिखाई देने लगता है कि परमेश्वर और शैतान एक दूसरे से युद्ध कर रहे हैं। यीशु के बपतिस्मा के तुरन्त बाद यीशु शैतान से युद्ध करने लगता है।</w:t>
      </w:r>
    </w:p>
    <w:p>
      <w:pPr/>
      <w:r>
        <w:rPr>
          <w:lang w:val="hi_IN" w:bidi="hi_IN"/>
        </w:rPr>
      </w:r>
      <w:r>
        <w:rPr>
          <w:lang w:val="hi_IN" w:bidi="hi_IN"/>
        </w:rPr>
        <w:t>यह कहानी यरदन नदी के किनारे जंगल में घटित होती है। इस कहानी का जंगल में घटित होना महत्वपूर्ण है, क्योंकि यह दिखाता है कि परमेश्वर ने जो कुछ भी भविष्यद्वक्ताओं से कहलवाया था, वह सब सच कर दिखाया। यरदन नदी लगभग 320 किलोमीटर लम्बी है। आमतौर पर, यह लगभग 30 मीटर चौड़ी और 3 मीटर गहरी है। लोग इसे आसानी से पार कर सकते हैं।</w:t>
      </w:r>
    </w:p>
    <w:p>
      <w:pPr/>
      <w:r>
        <w:rPr>
          <w:lang w:val="hi_IN" w:bidi="hi_IN"/>
        </w:rPr>
      </w:r>
      <w:r>
        <w:rPr>
          <w:lang w:val="hi_IN" w:bidi="hi_IN"/>
        </w:rPr>
        <w:t>यहाँ रुकें और एक समूह में यरदन नदी के चित्र और नक्शे को देखें। इस ऑडियो को यहाँ रोकें।</w:t>
      </w:r>
    </w:p>
    <w:p>
      <w:pPr/>
      <w:r>
        <w:rPr>
          <w:lang w:val="hi_IN" w:bidi="hi_IN"/>
        </w:rPr>
      </w:r>
      <w:r>
        <w:rPr>
          <w:lang w:val="hi_IN" w:bidi="hi_IN"/>
        </w:rPr>
        <w:t>मरकुस हमें याद दिलाता है कि यहूदी भविष्यद्वक्ता यशायाह ने बहुत पहले क्या कहा था। एक भविष्यद्वक्ता वह व्यक्ति होता है जो परमेश्वर से एक संदेश प्राप्त करता है और परमेश्वर के उस संदेश को लोगों तक ले जाता है। यशायाह ने जो कहा था उसे एक पुस्तक में दर्ज किया गया था जिसे सभी यहूदी लोग अच्छी तरह से जानते थे। यशायाह ने पुकारने वाले की आवाज सुनने के बारे में कहा, जो हमें बताता है कि कोई परमेश्वर के लिए जंगल में एक मार्ग बनाएगा ताकि परमेश्वर हमारे पास आ सके। एक अन्य भविष्यद्वक्ता मलाकी हमें बताता है कि एक दूत मार्ग तैयार करेगा और परमेश्वर फिर से अपने मन्दिर या आराधना स्थान में लौट आएगा। मरकुस हमें इन भविष्यद्वाणियों की याद दिला रहा है और हमें दिखा रहा है कि यूहन्ना ही वह दूत है जो यीशु के लिए मार्ग तैयार कर रहा है। यीशु परमेश्वर के पास वापस जाने का मार्ग है। मरकुस हमें यह भी दिखा रहा है कि यीशु परमेश्वर है। मरकुस की बाकी पुस्तक में सभी पात्र यह जानने का प्रयास करते रहते हैं कि यीशु कौन है? परन्तु हम तुरन्त यह सुनते हैं कि यीशु मसीहा है या वादा किया हुआ उद्धारकर्ता, परमेश्वर का पुत्र है।</w:t>
      </w:r>
    </w:p>
    <w:p>
      <w:pPr/>
      <w:r>
        <w:rPr>
          <w:lang w:val="hi_IN" w:bidi="hi_IN"/>
        </w:rPr>
      </w:r>
      <w:r>
        <w:rPr>
          <w:lang w:val="hi_IN" w:bidi="hi_IN"/>
        </w:rPr>
        <w:t>यूहन्ना जंगल में रहता है और लोगों को प्रचार करता है, ठीक वैसे ही जैसे पुराने भविष्यद्वक्ता करते थे, कि अपने बुरे मार्गों से मुंह मोड़कर परमेश्वर की ओर फिरो। यूहन्ना काफी हद तक उस दूत के जैसा दिखाई देता है जिसके बारे में भविष्यद्वकताओं ने बताया था, वह जंगल में रहता है, उसी की तरह वस्त्र पहनता है, और वह लोगों को परमेश्वर के आगमन के लिए तैयार रहने के बारे में बताता है। यूहन्ना ऊँट के बालों से बने वस्त्र पहनता है, एक ऐसा पशु जो उसे जंगल में मिल सकता है। वह टिडि्डयाँ और जंगल का शहद खाता है, ये ऐसी चीजें हैं जो उसे जंगल में मिलती हैं। वह लोगों को पानी में बपतिस्मा देता है, यह एक यहूदी प्रथा थी जो दिखाती थी कि लोग अपने पुराने जीवन से मुंह मोड़कर एक नए जीवन की शुरुआत कर रहे हैं। नए जीवन में वे परमेश्वर की आज्ञा का उल्लंघन करना या पाप करना छोड़ देते हैं और वे परमेश्वर के पीछे चलते हैं और परमेश्वर उनके पापों को माफ देता है। जब परमेश्वर किसी को माफ करता है तो वह निर्णय लेता है कि वह उस व्यक्ति को दण्ड नहीं देगा या उससे बदला नहीं लेगा जिसने उसके विरुद्ध पाप किया है। वह उसके गलत कार्य को रद्द कर देता है और उसे उसके विरुद्ध गिनता नहीं है। यूहन्ना लोगों को यह भी बताता है कि एक और व्यक्ति आ रहा है जो उससे अधिक शक्तिशाली और अधिक महत्वपूर्ण है। यूहन्ना कहता है कि वह व्यक्ति उससे इतना अधिक महान है। वह झुककर उसके जूतियों के फीते तक खोलने योग्य नहीं है। उस समय अक्सर एक दास अपने स्वामी के जूते उतारने या वस्त्र पहनाने में मदद करता था। लेकिन यूहन्ना स्वयं को उस व्यक्ति का दास बनने योग्य भी नहीं मानता।</w:t>
      </w:r>
    </w:p>
    <w:p>
      <w:pPr/>
      <w:r>
        <w:rPr>
          <w:lang w:val="hi_IN" w:bidi="hi_IN"/>
        </w:rPr>
      </w:r>
      <w:r>
        <w:rPr>
          <w:lang w:val="hi_IN" w:bidi="hi_IN"/>
        </w:rPr>
        <w:t>यहाँ रुकें और अनुवाद टीम को जूतियों का चित्र दिखाएँ। इस ऑडियो को यहाँ रोकें।</w:t>
      </w:r>
    </w:p>
    <w:p>
      <w:pPr/>
      <w:r>
        <w:rPr>
          <w:lang w:val="hi_IN" w:bidi="hi_IN"/>
        </w:rPr>
      </w:r>
      <w:r>
        <w:rPr>
          <w:lang w:val="hi_IN" w:bidi="hi_IN"/>
        </w:rPr>
        <w:t>आने वाला व्यक्ति लोगों को पवित्र आत्मा से बपतिस्मा देगा। यूहन्ना पानी से लोगों को बपतिस्मा देता है, परन्तु पवित्र आत्मा से बपतिस्मा देने का अर्थ है कि परमेश्वर आपके हृदय और मन में उसके आत्मा को डालेगा। पुराने नियम में कई भविष्यद्वक्ताओं (जैसे कि यशायाह, यहेजकेल और योएल) ने परमेश्वर द्वारा अपना आत्मा लोगों पर उंडेले जाने की बात कही थी, इसलिए लोग इस पल के आने की प्रतीक्षा कर रहे हैं। यूहन्ना उन्हें बता रहा है कि वह समय अब आ गया है।</w:t>
      </w:r>
    </w:p>
    <w:p>
      <w:pPr/>
      <w:r>
        <w:rPr>
          <w:lang w:val="hi_IN" w:bidi="hi_IN"/>
        </w:rPr>
      </w:r>
      <w:r>
        <w:rPr>
          <w:lang w:val="hi_IN" w:bidi="hi_IN"/>
        </w:rPr>
        <w:t>मरकुस हमें बताता है कि यीशु गलील के नासरत से आया और युहन्ना से बपतिस्मा लिया। नासरत गलील क्षेत्र का एक नगर था जहाँ यीशु पला-बढ़ा था। यूहन्ना यीशु को बपतिस्मा देता है परन्तु यीशु को क्षमा की आवश्यकता नहीं थी क्योंकि यीशु ने कभी कुछ गलत नहीं किया। हालाँकि, यीशु एक तरह से नए जीवन की शुरुआत कर रहा है क्योंकि वह लोगों के बीच अपनी सेवकाई या शिक्षा देना शुरू कर रहा है। यह बपतिस्मा एक महत्वपूर्ण कदम है, जो हमें दिखाता है कि परमेश्वर उसे इस कार्य के लिए नियुक्त कर रहा है या भेज रहा है। मरकुस को अपनी कहानियाँ बताने के लिए संक्षिप्त वाक्यों और तीव्र भाव का प्रयोग करना अच्छा लगता है और हम इसे यहाँ देखते हैं। जैसे ही यीशु पानी से बाहर आता है, स्वर्ग, जो आकाश का एक और नाम है, खुल जाता है और पवित्र आत्मा कबूतर के समान यीशु पर उतरता है। या तो पवित्र आत्मा कबूतर के रूप में आया, या पवित्र आत्मा उसी तरह आया, जैसे एक कबूतर नीचे आता है। शायद स्वर्ग का खुलना हमें यह बताने के लिए है कि पुराने भविष्यद्वक्ता के बाद, सैकड़ों वर्षों के मौन के बाद परमेश्वर फिर से हमारे निकट आ रहा है। स्वर्ग से एक आवाज आती है, जो परमेश्वर का निवास स्थान है। यहाँ स्वर्ग से आने वाली आवाज केवल यीशु को सुनाई देती है। मरकुस हमें यह नहीं बताता कि यह आवाज किसकी है, पर हम जानते हैं कि यह परमेश्वर की आवाज है। अभी तक कोई और नहीं जानता है कि वह कौन है, परन्तु यीशु परमेश्वर को अपने आप से बातें करते हुए सुनता है। वह आवाज कहती है कि परमेश्वर उससे प्रेम करता है और उससे प्रसन्न है। मरकुस हमें दिखाता है कि यीशु परमेश्वर का पुत्र है और लोगों को उसकी बात सुननी चाहिए।</w:t>
      </w:r>
    </w:p>
    <w:p>
      <w:pPr/>
      <w:r>
        <w:rPr>
          <w:lang w:val="hi_IN" w:bidi="hi_IN"/>
        </w:rPr>
      </w:r>
      <w:r>
        <w:rPr>
          <w:lang w:val="hi_IN" w:bidi="hi_IN"/>
        </w:rPr>
        <w:t>यहाँ रुकें और समूह में इस प्रश्न पर चर्चा करें: आपकी संस्कृति में कौन-कौन सी प्रथाएँ या रीति-रिवाज़ होते हैं जो यह दिखाते हैं कि कोई व्यक्ति एक नए जीवन की शुरुआत कर रहा है या कोई महत्वपूर्ण कार्य शुरू कर रहा है? ये प्रथाएँ बपतिस्मा के समान या उससे भिन्न कैसे हैं? इस ऑडियो को यहाँ रोकें।</w:t>
      </w:r>
    </w:p>
    <w:p>
      <w:pPr/>
      <w:r>
        <w:rPr>
          <w:lang w:val="hi_IN" w:bidi="hi_IN"/>
        </w:rPr>
      </w:r>
      <w:r>
        <w:rPr>
          <w:lang w:val="hi_IN" w:bidi="hi_IN"/>
        </w:rPr>
        <w:t>पवित्र आत्मा तुरन्त और विशेष उद्देश्य के साथ यीशु को जंगल में भेजता है। यह एक रेगिस्तान जैसा स्थान रहा होगा, जहाँ बहुत कम चीजें उगती थीं और जंगली जानवरों के अलावा कोई नहीं रहता था। यीशु को "भेजने" के लिए जिस क्रिया का उपयोग किया गया है, वह स्पष्ट रूप से एक बुलाहट और उद्देश्य को दर्शाता है। यह परमेश्वर की ओर से उसके लिए एक विशेष कार्य है। यीशु ने जंगल में 40 दिन वैसे ही बिताए-जैसे मूसा ने पहाड़ पर बिताए, एलिय्याह ने पहाड़ की ओर यात्रा करते हुए बिताए, और इस्राएल ने 40 साल जंगल में बिताए थे। इन 40 दिनों में शैतान ने यीशु की परीक्षा की। शैतान सभी दुष्ट आत्माओं का सरदार है। वह परमेश्वर का शत्रु है। स्वर्गदूत यीशु के साथ थे, वे उसकी देखभाल कर रहे थे और जो कुछ उसे चाहिए था वह दे रहे थे। स्वर्गदूत अलौकिक आत्मिक प्राणी हैं जो परमेश्वर की सेवा करते हैं। मरकुस हमें यहाँ यह नहीं बताता कि यीशु जंगल में शैतान से युद्ध में सफल हुआ या नहीं, लेकिन यह यीशु की सेवकाई का एक महत्वपूर्ण कदम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1:1–13 के ऑडियो संस्करण को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मरकुस हमें बताते हुए शुरू करता है कि यह यीशु की सेवकाई की शुरुआत है। यूहन्ना यरदन नदी के पास जंगल में हैं, और वह पुराने नियम की उस भविष्यवाणी को पूरा कर रहा है, जहाँ यशायाह ने कहा था कि कोई आएगा जो "प्रभु के आने का मार्ग तैयार करेगा," और पुकारते हुए परमेश्वर के लिए हम तक पहुँचने का मार्ग बनाएगा।</w:t>
      </w:r>
    </w:p>
    <w:p>
      <w:pPr/>
      <w:r>
        <w:rPr>
          <w:lang w:val="hi_IN" w:bidi="hi_IN"/>
        </w:rPr>
      </w:r>
      <w:r>
        <w:rPr>
          <w:b/>
          <w:lang w:val="hi_IN" w:bidi="hi_IN"/>
        </w:rPr>
        <w:t>दूसरे दृश्य में:</w:t>
      </w:r>
      <w:r>
        <w:rPr>
          <w:lang w:val="hi_IN" w:bidi="hi_IN"/>
        </w:rPr>
        <w:t xml:space="preserve"> यूहन्ना यरदन नदी में लोगों को बपतिस्मा दे रहा है। यूहन्ना लोगों को बता रहा है कि कोई आ रहा है जो उससे अधिक शक्तिशाली है और वह लोगों को न केवल पानी से बल्कि पवित्र आत्मा से बपतिस्मा देगा।</w:t>
      </w:r>
    </w:p>
    <w:p>
      <w:pPr/>
      <w:r>
        <w:rPr>
          <w:lang w:val="hi_IN" w:bidi="hi_IN"/>
        </w:rPr>
      </w:r>
      <w:r>
        <w:rPr>
          <w:b/>
          <w:lang w:val="hi_IN" w:bidi="hi_IN"/>
        </w:rPr>
        <w:t>तीसरे दृश्य में:</w:t>
      </w:r>
      <w:r>
        <w:rPr>
          <w:lang w:val="hi_IN" w:bidi="hi_IN"/>
        </w:rPr>
        <w:t xml:space="preserve"> यीशु गलील के नासरत से आता है, जहाँ यूहन्ना यीशु को बपतिस्मा देता है। यीशु के पानी से निकलते ही स्वर्ग खुल जाता है और पवित्र आत्मा यीशु पर उतरता है।</w:t>
      </w:r>
    </w:p>
    <w:p>
      <w:pPr/>
      <w:r>
        <w:rPr>
          <w:lang w:val="hi_IN" w:bidi="hi_IN"/>
        </w:rPr>
      </w:r>
      <w:r>
        <w:rPr>
          <w:lang w:val="hi_IN" w:bidi="hi_IN"/>
        </w:rPr>
        <w:t>ऑडियो को यहाँ रोके और अपने समूह को एक नक्शा दिखाएं जो गलील के क्षेत्र को दिखाता है जिसमें नासरत और यरदन नदी के क्षेत्र शामिल हैं।</w:t>
      </w:r>
    </w:p>
    <w:p>
      <w:pPr/>
      <w:r>
        <w:rPr>
          <w:lang w:val="hi_IN" w:bidi="hi_IN"/>
        </w:rPr>
      </w:r>
      <w:r>
        <w:rPr>
          <w:b/>
          <w:lang w:val="hi_IN" w:bidi="hi_IN"/>
        </w:rPr>
        <w:t>चौथे दृश्य में:</w:t>
      </w:r>
      <w:r>
        <w:rPr>
          <w:lang w:val="hi_IN" w:bidi="hi_IN"/>
        </w:rPr>
        <w:t xml:space="preserve"> यीशु के बपतिस्मा के तुरंत बाद पवित्र आत्मा यीशु को 40 दिनों के लिए जंगल में भेजता है। शैतान यीशु की परीक्षा लेता है। स्वर्गदूत यीशु के साथ थे कि उसकी सहायता करें।</w:t>
      </w:r>
    </w:p>
    <w:p>
      <w:pPr/>
      <w:r>
        <w:rPr>
          <w:lang w:val="hi_IN" w:bidi="hi_IN"/>
        </w:rPr>
      </w:r>
      <w:r>
        <w:rPr>
          <w:lang w:val="hi_IN" w:bidi="hi_IN"/>
        </w:rPr>
        <w:t>इस भाग के पात्र इस प्रकार हैं:</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एक समूह में, इस भाग के हिस्सों पर ध्यान दें:</w:t>
      </w:r>
    </w:p>
    <w:p>
      <w:pPr/>
      <w:r>
        <w:rPr>
          <w:lang w:val="hi_IN" w:bidi="hi_IN"/>
        </w:rPr>
      </w:r>
      <w:r>
        <w:rPr>
          <w:lang w:val="hi_IN" w:bidi="hi_IN"/>
        </w:rPr>
        <w:t>यह कहानी यरदन नदी के पास के जंगल की है और बाद में जंगल के दूसरे क्षेत्र में घटित होती है जहां शैतान यीशु की परीक्षा लेता है। जंगल का यह परिवेश महत्वपूर्ण है क्योंकि यह हमें दिखाता है कि यशायाह की भविष्यवाणी सच हो गई है जिसमें कहा गया था कि जंगल में एक पुकारनेवाले की आवाज सुनाई देगी।</w:t>
      </w:r>
    </w:p>
    <w:p>
      <w:pPr/>
      <w:r>
        <w:rPr>
          <w:lang w:val="hi_IN" w:bidi="hi_IN"/>
        </w:rPr>
      </w:r>
      <w:r>
        <w:rPr>
          <w:lang w:val="hi_IN" w:bidi="hi_IN"/>
        </w:rPr>
        <w:t>ऑडियो को यहाँ रोकें और अपने समूह को यरदन नदी और जंगल का चित्र दिखाएं।</w:t>
      </w:r>
    </w:p>
    <w:p>
      <w:pPr/>
      <w:r>
        <w:rPr>
          <w:lang w:val="hi_IN" w:bidi="hi_IN"/>
        </w:rPr>
      </w:r>
      <w:r>
        <w:rPr>
          <w:lang w:val="hi_IN" w:bidi="hi_IN"/>
        </w:rPr>
        <w:t>दूसरे दृश्य में लोग पूरे यहूदिया और यरूशलेम से आए हैं। यूहन्ना उन्हें बपतिस्मा दे रहा है। वे अपने पापों का अंगीकार कर रहे हैं, और पुराने जीवन को छोड़कर परमेश्वर की आज्ञा मानते हुए एक नया जीवन शुरू कर रहे हैं। यूहन्ना लोगों को बता रहा है कि जल्द ही कोई ऐसा आएगा जो उससे भी अधिक शक्तिशाली होगा। यूहन्ना किसी ऐसे व्यक्ति के जूते खोलने की बात करता है, जो उससे अधिक महत्वपूर्ण है। सेवक अपने स्वामी के लिए ऐसा करते थे। यूहन्ना कहता है कि वह उस आनेवाले व्यक्ति के जूते खोलने के योग्य भी नहीं है। यह महत्वपूर्ण व्यक्ति लोगों को पवित्र आत्मा से बपतिस्मा देगा। परमेश्वर का आत्मा लोगों के हृदयों और मनों में उँडेला जाएगा।</w:t>
      </w:r>
    </w:p>
    <w:p>
      <w:pPr/>
      <w:r>
        <w:rPr>
          <w:lang w:val="hi_IN" w:bidi="hi_IN"/>
        </w:rPr>
      </w:r>
      <w:r>
        <w:rPr>
          <w:lang w:val="hi_IN" w:bidi="hi_IN"/>
        </w:rPr>
        <w:t>ऑडियो को यहाँ रोकें और अपने समूह को यहूदिया और यरूशलेम का नक्शा दिखाएं।</w:t>
      </w:r>
    </w:p>
    <w:p>
      <w:pPr/>
      <w:r>
        <w:rPr>
          <w:lang w:val="hi_IN" w:bidi="hi_IN"/>
        </w:rPr>
      </w:r>
      <w:r>
        <w:rPr>
          <w:lang w:val="hi_IN" w:bidi="hi_IN"/>
        </w:rPr>
        <w:t>तीसरे दृश्य में, हम देखते हैं कि यूहन्ना यीशु को बपतिस्मा देता है। यह याद रखना महत्वपूर्ण है कि हालांकि यीशु का बपतिस्मा हो रहा है, लेकिन उसे क्षमा पाने की जरूरत नहीं है क्योंकि उसने कभी कुछ गलत नहीं किया है। उसका बपतिस्मा लोगों के बीच सेवकाई या शिक्षा देने के लिए उसके नए जीवन की शुरुआत है और यह हमें दिखाता है कि परमेश्वर ने उसे इस काम के लिए चुना है। मरकुस को अपनी कहानियाँ छोटे वाक्यों में और जल्दी-जल्दी बताना पसंद है, और यहाँ भी ऐसा ही है। सबसे पहले यीशु पानी से बाहर आता है। मूल भाषा में यह अस्पष्ट है कि यीशु पानी की सतह से बाहर आता है, या वह पूरी तरह से नदी से बाहर आता है। सबसे अधिक संभावना यह है कि यीशु पानी की सतह के नीचे से ऊपर आता है, लेकिन यदि हो सके तो इसे अपने अनुवाद में अस्पष्ट ही छोड़ देना चाहिए। यीशु के पानी से बाहर आने के तुरंत बाद, स्वर्ग फट गया। इसका मतलब यह नहीं है कि स्वर्ग या आकाश को नष्ट कर दिया गया था, बल्कि इसका मतलब यह है कि वे खुल गए थे। उस खुले स्थान से पवित्र आत्मा कबूतर की तरह आया। इसका मतलब यह हो सकता है कि पवित्र आत्मा एक कबूतर के रूप में आया या पवित्र आत्मा ऐसे नीचे आया जैसे कबूतर नीचे आता है। इस अनुवाद को भी अस्पष्ट छोड़ना बेहतर रहेगा। यीशु ने एक आवाज को कहते हुए सुना, "तू मेरा पुत्र है। मैं तुझसे प्रेम करता हूँ। मैं तुझसे प्रसन्न हूँ। हालांकि हम जानते हैं कि यह परमेश्वर की आवाज है, लेकिन वचन हमें यह साफ़ नहीं बताता कि यह किसकी आवाज है। आप कुछ ऐसा कह सकते हैं कि "यीशु ने किसी के बोलने की आवाज सुनी।" ऐसा लगता है कि केवल यीशु ने ही यह आवाज सुनी।</w:t>
      </w:r>
    </w:p>
    <w:p>
      <w:pPr/>
      <w:r>
        <w:rPr>
          <w:lang w:val="hi_IN" w:bidi="hi_IN"/>
        </w:rPr>
      </w:r>
      <w:r>
        <w:rPr>
          <w:lang w:val="hi_IN" w:bidi="hi_IN"/>
        </w:rPr>
        <w:t>यीशु के बपतिस्मा के तुरंत बाद, पवित्र आत्मा यीशु को 40 दिनों के लिए जंगल भेजता है। हालांकि पवित्र आत्मा यीशु को भेजता है, इसका मतलब यह नहीं है कि वह यीशु को जाने के लिए मजबूर करता है। यीशु इस बात को जानता था कि यह परमेश्वर द्वारा उसे दिया गया एक विशेष कार्य है और उसकी सेवकाई के लिए यह एक महत्वपूर्ण कदम है।</w:t>
      </w:r>
    </w:p>
    <w:p>
      <w:pPr/>
      <w:r>
        <w:rPr>
          <w:lang w:val="hi_IN" w:bidi="hi_IN"/>
        </w:rPr>
      </w:r>
      <w:r>
        <w:rPr>
          <w:lang w:val="hi_IN" w:bidi="hi_IN"/>
        </w:rPr>
        <w:t>जंगल एक रेगिस्तान की तरह सुनसान जगह है जहाँ लोग नहीं, केवल जंगली जानवर रहते हैं। वहाँ में बहुत कम चीज़ें उगती हैं। यीशु के जंगल में बिताए गए समय के दौरान, शैतान यीशु की परीक्षा करता है या उसे प्रलोभित करता है। प्रलोभन एक ऐसी परख या परीक्षा है जो लोगों को परमेश्वर के विरुद्ध बुराई और पाप करने का अवसर देती है। मरकुस हमें स्पष्ट रूप से नहीं बताता कि यीशु की परीक्षा कैसे हुई। हमें बताया गया है कि स्वर्गदूत यीशु के साथ हैं और उसकी मदद करते हैं। फिर से, मरकुस हमें यह नहीं बताता कि स्वर्गदूत किस तरह की मदद कर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 xml:space="preserve">मरकुस 1:1–13 के ऑडियो संस्करण को सबसे आसानी से समझ में आने वाले अनुवाद में सुनें। </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पवित्र आत्मा</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सुनिश्चित करें कि आप इस कहानी के कठिन या महत्वपूर्ण हिस्सों का अभिनय करना न छोड़ें। कहानी के हर हिस्से को याद करने में एक-दूसरे की सहायता करें।</w:t>
      </w:r>
    </w:p>
    <w:p>
      <w:pPr/>
      <w:r>
        <w:rPr>
          <w:lang w:val="hi_IN" w:bidi="hi_IN"/>
        </w:rPr>
      </w:r>
      <w:r>
        <w:rPr>
          <w:lang w:val="hi_IN" w:bidi="hi_IN"/>
        </w:rPr>
        <w:t>इस ऑडियो को यहाँ रोकें और इस भाग को अभिनय के रूप में प्रस्तुत करें।</w:t>
      </w:r>
    </w:p>
    <w:p>
      <w:pPr/>
      <w:r>
        <w:rPr>
          <w:lang w:val="hi_IN" w:bidi="hi_IN"/>
        </w:rPr>
      </w:r>
      <w:r>
        <w:rPr>
          <w:lang w:val="hi_IN" w:bidi="hi_IN"/>
        </w:rPr>
        <w:t>समूह को इस भाग को दूसरी बार अभिनय के रूप में प्रस्तुत करना चाहिए। नाटक के कुछ हिस्सों में, अभिनय को रोकें और पात्र निभा रहे व्यक्ति से पूछें, "आप क्या महसूस कर रहे हैं या सोच रहे हैं?" पात्र निभाने वाले व्यक्ति को उत्तर देना चाहिए कि यदि वह सच में उस पात्र की जगह होता, तो क्या महसूस करता या सोचता। उसके बाद अभिनय को फिर से शुरू करें।</w:t>
      </w:r>
    </w:p>
    <w:p>
      <w:pPr/>
      <w:r>
        <w:rPr>
          <w:lang w:val="hi_IN" w:bidi="hi_IN"/>
        </w:rPr>
      </w:r>
      <w:r>
        <w:rPr>
          <w:lang w:val="hi_IN" w:bidi="hi_IN"/>
        </w:rPr>
        <w:t xml:space="preserve">इस ऑडियो को यहाँ रोकें और इस भाग को दूसरी बार अभिनय के रूप में प्रस्तुत करें। </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कहानी का पहला दृश्य दिखाता है कि सब कुछ कैसे शुरू हुआ। यह कहानी जंगल में घटित होती है। यह वचन की पूर्ति है। उस दृश्य का अभिनय करें जिसमें यूहन्ना भीड़ से कहता है कि वे बपतिस्मा लें, अपने पुराने जीवन से मन फिराएँ, परमेश्वर के पीछे चलें और पापों की क्षमा प्राप्त करें। </w:t>
      </w:r>
    </w:p>
    <w:p>
      <w:pPr/>
      <w:r>
        <w:rPr>
          <w:lang w:val="hi_IN" w:bidi="hi_IN"/>
        </w:rPr>
      </w:r>
      <w:r>
        <w:rPr>
          <w:lang w:val="hi_IN" w:bidi="hi_IN"/>
        </w:rPr>
        <w:t>अभिनय को रोकें। भीड़ का पात्र निभा रहे लोगों से पूछें कि "आप क्या महसूस कर रहे हैं या क्या सोच रहे हैं?" लोग कुछ इस प्रकार उत्तर दे सकते हैं जैसे "क्या हम इस मनुष्य पर भरोसा कर सकते हैं?" या "मैं बपतिस्मा लेने और क्षमा प्राप्त करने के लिए उत्साहित हूँ।" या "क्या यह मनुष्य एक भविष्यद्वक्ता है?" या "आशावादी हूँ: क्या मसीहा जल्द आने वाला है?" अभिनय को जारी रखें।</w:t>
      </w:r>
    </w:p>
    <w:p>
      <w:pPr/>
      <w:r>
        <w:rPr>
          <w:lang w:val="hi_IN" w:bidi="hi_IN"/>
        </w:rPr>
      </w:r>
      <w:r>
        <w:rPr>
          <w:lang w:val="hi_IN" w:bidi="hi_IN"/>
        </w:rPr>
        <w:t>अभिनय के रूप में दिखाएँ कि यूहन्ना नदी में लोगों को बपतिस्मा दे रहा है और लोग अपने पापों का अंगीकार कर रहे हैं।</w:t>
      </w:r>
    </w:p>
    <w:p>
      <w:pPr/>
      <w:r>
        <w:rPr>
          <w:lang w:val="hi_IN" w:bidi="hi_IN"/>
        </w:rPr>
      </w:r>
      <w:r>
        <w:rPr>
          <w:lang w:val="hi_IN" w:bidi="hi_IN"/>
        </w:rPr>
        <w:t>अभिनय को रोकें। यूहन्ना का पात्र निभा रहे व्यक्ति से पूछें, कि "आप क्या महसूस कर रहे हैं या क्या सोच रहे हैं?" वह व्यक्ति कुछ इस प्रकार उत्तर दे सकता है, परमेश्वर का संदेश सुनते हुए इतने लोगों को देखकर खुश हूँ," या "भीड़ देखकर हैरान हूँ।" अभिनय को जारी रखें।</w:t>
      </w:r>
    </w:p>
    <w:p>
      <w:pPr/>
      <w:r>
        <w:rPr>
          <w:lang w:val="hi_IN" w:bidi="hi_IN"/>
        </w:rPr>
      </w:r>
      <w:r>
        <w:rPr>
          <w:lang w:val="hi_IN" w:bidi="hi_IN"/>
        </w:rPr>
        <w:t>अभिनय के रूप में दिखाएँ कि यूहन्ना भीड़ से कहता है कि कोई आ रहा है जो उससे अधिक शक्तिशाली है। वह पानी से नहीं बल्कि पवित्र आत्मा से बपतिस्मा देगा।</w:t>
      </w:r>
    </w:p>
    <w:p>
      <w:pPr/>
      <w:r>
        <w:rPr>
          <w:lang w:val="hi_IN" w:bidi="hi_IN"/>
        </w:rPr>
      </w:r>
      <w:r>
        <w:rPr>
          <w:lang w:val="hi_IN" w:bidi="hi_IN"/>
        </w:rPr>
        <w:t>अभिनय को रोकें। भीड़ में लोगों से पूछें कि वे क्या महसूस कर रहे हैं या क्या सोच रहे हैं। वे कुछ इस तरह उत्तर दे सकते हैं जैसे कि "वे कब आएँगे?" या "पवित्र आत्मा से बपतिस्मा लेने का क्या अर्थ है?" या "क्या हम उस बात पर विश्वास कर सकते हैं जो यूहन्ना हमें बता रहा है?" या "आने वाला व्यक्ति कौन है?' अभिनय को जारी रखें।</w:t>
      </w:r>
    </w:p>
    <w:p>
      <w:pPr/>
      <w:r>
        <w:rPr>
          <w:lang w:val="hi_IN" w:bidi="hi_IN"/>
        </w:rPr>
      </w:r>
      <w:r>
        <w:rPr>
          <w:lang w:val="hi_IN" w:bidi="hi_IN"/>
        </w:rPr>
        <w:t>अभिनय के रूप में यीशु को यूहन्ना से बपतिस्मा लेते हुए दिखाएँ। इस बारे में सोचें कि आप आकाश के फटने और पवित्र आत्मा के यीशु पर उतरने को अभिनय के रूप में कैसे दिखा सकते हैं। क्या आप उसकी कल्पना करने में सहायता करने के लिए कुछ वस्तुओं का उपयोग कर सकते हैं? आप आकाश को खुलते हुए दिखाने के लिए एक कपड़े को दो हिस्सों में फाड़ सकते हैं।</w:t>
      </w:r>
    </w:p>
    <w:p>
      <w:pPr/>
      <w:r>
        <w:rPr>
          <w:lang w:val="hi_IN" w:bidi="hi_IN"/>
        </w:rPr>
      </w:r>
      <w:r>
        <w:rPr>
          <w:lang w:val="hi_IN" w:bidi="hi_IN"/>
        </w:rPr>
        <w:t>अभिनय के रूप में परमेश्वर को यीशु से यह कहते हुए दिखाएँ, कि यीशु उसका प्रिय पुत्र है और वह उससे प्रसन्न है।</w:t>
      </w:r>
    </w:p>
    <w:p>
      <w:pPr/>
      <w:r>
        <w:rPr>
          <w:lang w:val="hi_IN" w:bidi="hi_IN"/>
        </w:rPr>
      </w:r>
      <w:r>
        <w:rPr>
          <w:lang w:val="hi_IN" w:bidi="hi_IN"/>
        </w:rPr>
        <w:t>अभिनय को रोकें। यूहन्ना का पात्र निभा रहे व्यक्ति से पूछें, "इस समय आप कैसा महसूस कर रहे हैं?" वह व्यक्ति उत्तर दे सकता है, "अयोग्य" या "उत्साहित हूँ कि वह यहाँ है" या "हैरान" या "उलझन में हूँ कि यीशु को बपतिस्मा लेने की क्या आवश्यकता है?" परमेश्वर का पात्र निभा रहे व्यक्ति से पूछें, "इस समय आप कैसा महसूस कर रहे हैं?" यह व्यक्ति कुछ इस तरह उत्तर दे सकता है, "मैं अपने पुत्र के लिए बहुत प्रेम महसूस कर रहा हूँ' या 'गर्व महसूस कर रहा हूँ।" यीशु का पात्र निभा रहे व्यक्ति से पूछें, "इस समय आप कैसा महसूस कर रहे हैं?" यह व्यक्ति कुछ इस तरह उत्तर दे सकता है, "कि वह परमेश्वर की आवाज सुनकर बहुत खुश है," या "आगे आने वाले कार्य से चिंतित है।" या "प्रेम महसूस कर रहा है।" अभिनय को जारी रखें।</w:t>
      </w:r>
    </w:p>
    <w:p>
      <w:pPr/>
      <w:r>
        <w:rPr>
          <w:lang w:val="hi_IN" w:bidi="hi_IN"/>
        </w:rPr>
      </w:r>
      <w:r>
        <w:rPr>
          <w:lang w:val="hi_IN" w:bidi="hi_IN"/>
        </w:rPr>
        <w:t>अंत में, यीशु को अभिनय के रूप में 40 दिनों तक जंगल में जाते हुए दिखाएँ जहाँ शैतान द्वारा उसकी परीक्षा ली जाएगी। स्वर्गदूत यीशु के साथ हैं ताकि उसकी सहायता करें। इस बारे में सोचें कि स्वर्गदूत यीशु की कैसे सहायता कर सकते हैं। मरकुस हमें यह नहीं बताता है। मरकुस हमें यह भी नहीं बताता कि शैतान ने यीशु की परीक्षा कैसे की।</w:t>
      </w:r>
    </w:p>
    <w:p>
      <w:pPr/>
      <w:r>
        <w:rPr>
          <w:lang w:val="hi_IN" w:bidi="hi_IN"/>
        </w:rPr>
      </w:r>
      <w:r>
        <w:rPr>
          <w:lang w:val="hi_IN" w:bidi="hi_IN"/>
        </w:rPr>
        <w:t>अभिनय को रोकें। जो व्यक्ति शैतान का पात्र निभा रहा है उससे पूछें, कि "आप क्या महसूस कर रहे हैं या क्या सोच रहे हैं?" वह व्यक्ति कुछ इस तरह उत्तर दे सकता है, "मैं यीशु से अपनी बात मनवा सकता हूँ," या "मैं चाहता हूँ कि यीशु असफल हो जाए," या "मैं इस व्यक्ति से अधिक शक्तिशाली हूँ।"</w:t>
      </w:r>
    </w:p>
    <w:p>
      <w:pPr/>
      <w:r>
        <w:rPr>
          <w:lang w:val="hi_IN" w:bidi="hi_IN"/>
        </w:rPr>
      </w:r>
      <w:r>
        <w:rPr>
          <w:lang w:val="hi_IN" w:bidi="hi_IN"/>
        </w:rPr>
        <w:t>अंत में, समूह से पूछें, कि "आप इस बारे में क्या सोचते हैं कि पवित्र आत्मा ने यीशु को जंगल में भेजा कि शैतान से उसकी परीक्षा हो?" आप इस कहानी के अंत के बारे में कैसा महसूस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 xml:space="preserve">मरकुस 1:1–13 का ऑडियो संस्करण सबसे आसानी से समझ आने वाले अनुवाद में सुनें। </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मूल रूप से, मरकुस ने इस शब्द </w:t>
      </w:r>
      <w:r>
        <w:rPr>
          <w:b/>
          <w:lang w:val="hi_IN" w:bidi="hi_IN"/>
        </w:rPr>
        <w:t>सुसमाचार</w:t>
      </w:r>
      <w:r>
        <w:rPr>
          <w:lang w:val="hi_IN" w:bidi="hi_IN"/>
        </w:rPr>
        <w:t xml:space="preserve"> का उपयोग मसीही संदेश के लिए किया, यह शुभ संदेश कि यीशु इस धरती पर आया हमारे पापों के लिए मारा गया और मरे हुओं में से जी उठा। मरकुस को यह शब्द "सुसमाचार" पसंद था और उसने अक्सर अपनी पुस्तक में इसका इस्तेमाल किया। वह यीशु के संदेश को लेकर उत्साहित था।</w:t>
      </w:r>
    </w:p>
    <w:p>
      <w:pPr/>
      <w:r>
        <w:rPr>
          <w:lang w:val="hi_IN" w:bidi="hi_IN"/>
        </w:rPr>
      </w:r>
      <w:r>
        <w:rPr>
          <w:lang w:val="hi_IN" w:bidi="hi_IN"/>
        </w:rPr>
        <w:t xml:space="preserve">यहाँ रुकें और एक समूह में चर्चा करें कि आप सुसमाचार के लिए किस शब्द या वाक्यांश का इस्तेमाल करेंगे। अधिक जानकारी के लिए मुख्य शब्दावली में शब्द </w:t>
      </w:r>
      <w:hyperlink r:id="rId13">
        <w:r>
          <w:rPr>
            <w:lang w:val="hi_IN" w:bidi="hi_IN"/>
          </w:rPr>
          <w:rPr>
            <w:color w:val="0000EE"/>
            <w:u w:val="single"/>
          </w:rPr>
          <w:t>सुसमाचार</w:t>
        </w:r>
      </w:hyperlink>
      <w:r>
        <w:rPr>
          <w:lang w:val="hi_IN" w:bidi="hi_IN"/>
        </w:rPr>
        <w:t xml:space="preserve"> देखें। इस ऑडियो को यहाँ रोकें। </w:t>
      </w:r>
    </w:p>
    <w:p>
      <w:pPr/>
      <w:r>
        <w:rPr>
          <w:lang w:val="hi_IN" w:bidi="hi_IN"/>
        </w:rPr>
      </w:r>
      <w:r>
        <w:rPr>
          <w:lang w:val="hi_IN" w:bidi="hi_IN"/>
        </w:rPr>
        <w:t xml:space="preserve">मरकुस ने कहा कि यह </w:t>
      </w:r>
      <w:r>
        <w:rPr>
          <w:b/>
          <w:lang w:val="hi_IN" w:bidi="hi_IN"/>
        </w:rPr>
        <w:t>परमेश्वर के पुत्र</w:t>
      </w:r>
      <w:r>
        <w:rPr>
          <w:lang w:val="hi_IN" w:bidi="hi_IN"/>
        </w:rPr>
        <w:t xml:space="preserve"> यीशु </w:t>
      </w:r>
      <w:r>
        <w:rPr>
          <w:b/>
          <w:lang w:val="hi_IN" w:bidi="hi_IN"/>
        </w:rPr>
        <w:t>मसीहा</w:t>
      </w:r>
      <w:r>
        <w:rPr>
          <w:lang w:val="hi_IN" w:bidi="hi_IN"/>
        </w:rPr>
        <w:t xml:space="preserve"> के बारे में सुसमाचार या शुभ संदेश है। यीशु नाम का अर्थ है "परमेश्वर बचाता है।" "ख्रीष्ट" यूनानी भाषा का शब्द है, जो इब्रानी भाषा के "मसीह" शब्द के लिए इस्तेमाल होता है और इसका अर्थ है वह व्यक्ति जिसे परमेश्वर ने अभिषेक किया है या एक विशेष कार्य के लिए नियुक्त किया है। पुराने नियम में, भविष्यद्वक्ताओं, याजकों और </w:t>
      </w:r>
      <w:hyperlink r:id="rId14">
        <w:r>
          <w:rPr>
            <w:lang w:val="hi_IN" w:bidi="hi_IN"/>
          </w:rPr>
          <w:rPr>
            <w:color w:val="0000EE"/>
            <w:u w:val="single"/>
          </w:rPr>
          <w:t>राजाओं</w:t>
        </w:r>
      </w:hyperlink>
      <w:r>
        <w:rPr>
          <w:lang w:val="hi_IN" w:bidi="hi_IN"/>
        </w:rPr>
        <w:t xml:space="preserve"> को विशेष कार्यों के लिए अभिषेक किया जाता था। यीशु में ये सारी बातें हैं, परन्तु मरकुस यीशु को एक विशेष कार्य के लिए परमेश्वर द्वारा नियुक्त किए गए एक राजा के रूप में देखता है।</w:t>
      </w:r>
    </w:p>
    <w:p>
      <w:pPr/>
      <w:r>
        <w:rPr>
          <w:lang w:val="hi_IN" w:bidi="hi_IN"/>
        </w:rPr>
      </w:r>
      <w:r>
        <w:rPr>
          <w:lang w:val="hi_IN" w:bidi="hi_IN"/>
        </w:rPr>
        <w:t xml:space="preserve">यहाँ रुकें और एक समूह में चर्चा करें कि आप मसीह या ख्रीष्ट के लिए किस शब्द या वाक्यांश का इस्तेमाल करेंगे। अधिक जानकारी के लिए मुख्य शब्दावली में शब्द </w:t>
      </w:r>
      <w:hyperlink r:id="rId15">
        <w:r>
          <w:rPr>
            <w:lang w:val="hi_IN" w:bidi="hi_IN"/>
          </w:rPr>
          <w:rPr>
            <w:color w:val="0000EE"/>
            <w:u w:val="single"/>
          </w:rPr>
          <w:t>मसीह</w:t>
        </w:r>
      </w:hyperlink>
      <w:r>
        <w:rPr>
          <w:lang w:val="hi_IN" w:bidi="hi_IN"/>
        </w:rPr>
        <w:t xml:space="preserve"> या </w:t>
      </w:r>
      <w:hyperlink r:id="rId16">
        <w:r>
          <w:rPr>
            <w:lang w:val="hi_IN" w:bidi="hi_IN"/>
          </w:rPr>
          <w:rPr>
            <w:color w:val="0000EE"/>
            <w:u w:val="single"/>
          </w:rPr>
          <w:t>ख्रीष्ट</w:t>
        </w:r>
      </w:hyperlink>
      <w:r>
        <w:rPr>
          <w:lang w:val="hi_IN" w:bidi="hi_IN"/>
        </w:rPr>
        <w:t xml:space="preserve"> देखें। इस ऑडियो को यहाँ रोकें। </w:t>
      </w:r>
    </w:p>
    <w:p>
      <w:pPr/>
      <w:r>
        <w:rPr>
          <w:lang w:val="hi_IN" w:bidi="hi_IN"/>
        </w:rPr>
      </w:r>
      <w:r>
        <w:rPr>
          <w:lang w:val="hi_IN" w:bidi="hi_IN"/>
        </w:rPr>
        <w:t xml:space="preserve">नए नियम में एकवचन शब्द </w:t>
      </w:r>
      <w:r>
        <w:rPr>
          <w:b/>
          <w:lang w:val="hi_IN" w:bidi="hi_IN"/>
        </w:rPr>
        <w:t>परमेश्वर का पुत्र</w:t>
      </w:r>
      <w:r>
        <w:rPr>
          <w:lang w:val="hi_IN" w:bidi="hi_IN"/>
        </w:rPr>
        <w:t xml:space="preserve"> यीशु का सच्चे परमेश्वर के साथ एक अनोखे सम्बन्ध को दिखाता है-यीशु परमेश्वर का विशेष प्रिय है। यीशु और परमेश्वर का एक विशेष सम्बन्ध है, जैसा कि एक पिता और उसके पुत्र के बीच होता है। यह एक पदवी है जो यीशु के परमेश्वर होने और परमेश्वर पिता के निकट सम्बन्ध में होने को दर्शाती है। इस शब्द का यह अर्थ भी है कि यीशु-जिसे परमेश्वर का पुत्र कहा जाता है-वही मसीहा है, या परमेश्वर का ठहराया हुआ उद्धारकर्ता है जिसकी भविष्यद्वाणी पुराने नियम में की गई थी।</w:t>
      </w:r>
    </w:p>
    <w:p>
      <w:pPr/>
      <w:r>
        <w:rPr>
          <w:lang w:val="hi_IN" w:bidi="hi_IN"/>
        </w:rPr>
      </w:r>
      <w:r>
        <w:rPr>
          <w:lang w:val="hi_IN" w:bidi="hi_IN"/>
        </w:rPr>
        <w:t xml:space="preserve">यहाँ रुकें और एक समूह में चर्चा करें कि आप </w:t>
      </w:r>
      <w:r>
        <w:rPr>
          <w:b/>
          <w:lang w:val="hi_IN" w:bidi="hi_IN"/>
        </w:rPr>
        <w:t>परमेश्वर के पुत्र</w:t>
      </w:r>
      <w:r>
        <w:rPr>
          <w:lang w:val="hi_IN" w:bidi="hi_IN"/>
        </w:rPr>
        <w:t xml:space="preserve"> के लिए किस शब्द या वाक्यांश का इस्तेमाल करेंगे। </w:t>
      </w:r>
      <w:hyperlink r:id="rId17">
        <w:r>
          <w:rPr>
            <w:lang w:val="hi_IN" w:bidi="hi_IN"/>
          </w:rPr>
          <w:rPr>
            <w:color w:val="0000EE"/>
            <w:u w:val="single"/>
          </w:rPr>
          <w:t>परमेश्वर के पुत्र</w:t>
        </w:r>
      </w:hyperlink>
      <w:r>
        <w:rPr>
          <w:lang w:val="hi_IN" w:bidi="hi_IN"/>
        </w:rPr>
        <w:t xml:space="preserve"> के बारे में अधिक जानकारी के लिए मुख्य शब्दावली को देखें। इस ऑडियो को यहाँ रोकें। </w:t>
      </w:r>
    </w:p>
    <w:p>
      <w:pPr/>
      <w:r>
        <w:rPr>
          <w:lang w:val="hi_IN" w:bidi="hi_IN"/>
        </w:rPr>
      </w:r>
      <w:r>
        <w:rPr>
          <w:lang w:val="hi_IN" w:bidi="hi_IN"/>
        </w:rPr>
        <w:t xml:space="preserve">मरकुस हमें बताता है कि यशायाह </w:t>
      </w:r>
      <w:r>
        <w:rPr>
          <w:b/>
          <w:lang w:val="hi_IN" w:bidi="hi_IN"/>
        </w:rPr>
        <w:t>भविष्यद्वक्ता</w:t>
      </w:r>
      <w:r>
        <w:rPr>
          <w:lang w:val="hi_IN" w:bidi="hi_IN"/>
        </w:rPr>
        <w:t xml:space="preserve"> ने कई वर्षों पहले क्या कहा था। भविष्यद्वक्ता के लिए ऐसा शब्द चुनें जो उसके काम को अच्छी तरह से समझाता हो। एक भविष्यद्वक्ता:</w:t>
      </w:r>
    </w:p>
    <w:p>
      <w:pPr>
        <w:pStyle w:val="ListNumber"/>
        <w:numPr>
          <w:ilvl w:val="0"/>
          <w:numId w:val="15"/>
        </w:numPr>
        <w:spacing w:line="240" w:lineRule="auto"/>
        <w:ind w:left="720"/>
      </w:pPr>
      <w:r>
        <w:rPr>
          <w:lang w:val="hi_IN" w:bidi="hi_IN"/>
        </w:rPr>
      </w:r>
      <w:r>
        <w:rPr>
          <w:lang w:val="hi_IN" w:bidi="hi_IN"/>
        </w:rPr>
        <w:t>परमेश्वर से एक बुलाहट और संदेश प्राप्त करता है</w:t>
      </w:r>
    </w:p>
    <w:p>
      <w:pPr>
        <w:pStyle w:val="ListNumber"/>
        <w:spacing w:line="240" w:lineRule="auto"/>
        <w:ind w:left="720"/>
      </w:pPr>
      <w:r>
        <w:rPr>
          <w:lang w:val="hi_IN" w:bidi="hi_IN"/>
        </w:rPr>
      </w:r>
      <w:r>
        <w:rPr>
          <w:lang w:val="hi_IN" w:bidi="hi_IN"/>
        </w:rPr>
        <w:t>परमेश्वर का संदेश लोगों तक पहुँचाता है</w:t>
      </w:r>
    </w:p>
    <w:p>
      <w:pPr>
        <w:pStyle w:val="ListNumber"/>
        <w:spacing w:line="240" w:lineRule="auto"/>
        <w:ind w:left="720"/>
      </w:pPr>
      <w:r>
        <w:rPr>
          <w:lang w:val="hi_IN" w:bidi="hi_IN"/>
        </w:rPr>
      </w:r>
      <w:r>
        <w:rPr>
          <w:lang w:val="hi_IN" w:bidi="hi_IN"/>
        </w:rPr>
        <w:t>यह जानता है कि उसका सबसे महत्वपूर्ण काम परमेश्वर के वचन या संदेश को लोगों तक पहुँचाना है।</w:t>
      </w:r>
    </w:p>
    <w:p>
      <w:pPr/>
      <w:r>
        <w:rPr>
          <w:lang w:val="hi_IN" w:bidi="hi_IN"/>
        </w:rPr>
      </w:r>
      <w:r>
        <w:rPr>
          <w:lang w:val="hi_IN" w:bidi="hi_IN"/>
        </w:rPr>
        <w:t xml:space="preserve">यहाँ रुकें और एक समूह में चर्चा करें कि आप भविष्यद्वक्ता के लिए किस शब्द का प्रयोग करेंगे। </w:t>
      </w:r>
      <w:hyperlink r:id="rId18">
        <w:r>
          <w:rPr>
            <w:lang w:val="hi_IN" w:bidi="hi_IN"/>
          </w:rPr>
          <w:rPr>
            <w:color w:val="0000EE"/>
            <w:u w:val="single"/>
          </w:rPr>
          <w:t>भविष्यद्वक्ता</w:t>
        </w:r>
      </w:hyperlink>
      <w:r>
        <w:rPr>
          <w:lang w:val="hi_IN" w:bidi="hi_IN"/>
        </w:rPr>
        <w:t xml:space="preserve"> के बारे में अधिक जानकारी के लिए मुख्य शब्दावली को देखें। इस ऑडियो को यहाँ रोकें। </w:t>
      </w:r>
    </w:p>
    <w:p>
      <w:pPr/>
      <w:r>
        <w:rPr>
          <w:lang w:val="hi_IN" w:bidi="hi_IN"/>
        </w:rPr>
      </w:r>
      <w:r>
        <w:rPr>
          <w:lang w:val="hi_IN" w:bidi="hi_IN"/>
        </w:rPr>
        <w:t xml:space="preserve">यशायाह कहता है कि कोई ऐसा आएगा जो </w:t>
      </w:r>
      <w:r>
        <w:rPr>
          <w:b/>
          <w:lang w:val="hi_IN" w:bidi="hi_IN"/>
        </w:rPr>
        <w:t>जंगल</w:t>
      </w:r>
      <w:r>
        <w:rPr>
          <w:lang w:val="hi_IN" w:bidi="hi_IN"/>
        </w:rPr>
        <w:t xml:space="preserve"> में एक आवाज की तरह होगा। मरकुस में अक्सर "जंगल" शब्द का उपयोग उस क्षेत्र के लिए किया गया है जो यरदन नदी के पास है, जहाँ कोई नहीं रहता और बहुत कम चीजें उगती हैं। बाइबल में, परमेश्वर अक्सर अपने लोगों के साथ इस प्रकार के क्षेत्रों में मिलता है। हम देखते हैं कि इस कहानी में परमेश्वर कहता है कि वह अपने दूत को जंगल में भेजेगा, यूहन्ना जंगल में प्रचार करता है, और यीशु को भी परीक्षा के लिए जंगल में भेजा जाता है।</w:t>
      </w:r>
    </w:p>
    <w:p>
      <w:pPr/>
      <w:r>
        <w:rPr>
          <w:lang w:val="hi_IN" w:bidi="hi_IN"/>
        </w:rPr>
      </w:r>
      <w:r>
        <w:rPr>
          <w:lang w:val="hi_IN" w:bidi="hi_IN"/>
        </w:rPr>
        <w:t xml:space="preserve">यहाँ रुकें और एक समूह में एक रेगिस्तान/जंगल की तस्वीर देखें। चर्चा करें कि आप जंगल के लिए किस शब्द का उपयोग करेंगे। </w:t>
      </w:r>
      <w:hyperlink r:id="rId19">
        <w:r>
          <w:rPr>
            <w:lang w:val="hi_IN" w:bidi="hi_IN"/>
          </w:rPr>
          <w:rPr>
            <w:color w:val="0000EE"/>
            <w:u w:val="single"/>
          </w:rPr>
          <w:t>जंगल</w:t>
        </w:r>
      </w:hyperlink>
      <w:r>
        <w:rPr>
          <w:lang w:val="hi_IN" w:bidi="hi_IN"/>
        </w:rPr>
        <w:t xml:space="preserve"> के बारे में अधिक जानकारी के लिए मुख्य शब्दावली को देखें। इस ऑडियो को यहाँ रोकें। </w:t>
      </w:r>
    </w:p>
    <w:p>
      <w:pPr/>
      <w:r>
        <w:rPr>
          <w:lang w:val="hi_IN" w:bidi="hi_IN"/>
        </w:rPr>
      </w:r>
      <w:r>
        <w:rPr>
          <w:lang w:val="hi_IN" w:bidi="hi_IN"/>
        </w:rPr>
        <w:t xml:space="preserve">यह आवाज लोगों से कहेगी कि वे </w:t>
      </w:r>
      <w:r>
        <w:rPr>
          <w:b/>
          <w:lang w:val="hi_IN" w:bidi="hi_IN"/>
        </w:rPr>
        <w:t>प्रभु</w:t>
      </w:r>
      <w:r>
        <w:rPr>
          <w:lang w:val="hi_IN" w:bidi="hi_IN"/>
        </w:rPr>
        <w:t xml:space="preserve"> के लिए मार्ग तैयार करें। प्रभु एक स्वामी के लिए सम्मानजनक पदवी है, और यहाँ यह स्वयं परमेश्वर को भी दर्शाता है।</w:t>
      </w:r>
    </w:p>
    <w:p>
      <w:pPr/>
      <w:r>
        <w:rPr>
          <w:lang w:val="hi_IN" w:bidi="hi_IN"/>
        </w:rPr>
      </w:r>
      <w:r>
        <w:rPr>
          <w:lang w:val="hi_IN" w:bidi="hi_IN"/>
        </w:rPr>
        <w:t xml:space="preserve">यहाँ रुकें और एक समूह में चर्चा करें कि आप प्रभु के लिए किस शब्द का उपयोग करेंगे। </w:t>
      </w:r>
      <w:hyperlink r:id="rId20">
        <w:r>
          <w:rPr>
            <w:lang w:val="hi_IN" w:bidi="hi_IN"/>
          </w:rPr>
          <w:rPr>
            <w:color w:val="0000EE"/>
            <w:u w:val="single"/>
          </w:rPr>
          <w:t>प्रभु</w:t>
        </w:r>
      </w:hyperlink>
      <w:r>
        <w:rPr>
          <w:lang w:val="hi_IN" w:bidi="hi_IN"/>
        </w:rPr>
        <w:t xml:space="preserve"> के बारे में अधिक जानकारी के लिए मुख्य शब्दावली देखें। इस ऑडियो को यहाँ रोकें। </w:t>
      </w:r>
    </w:p>
    <w:p>
      <w:pPr/>
      <w:r>
        <w:rPr>
          <w:lang w:val="hi_IN" w:bidi="hi_IN"/>
        </w:rPr>
      </w:r>
      <w:r>
        <w:rPr>
          <w:lang w:val="hi_IN" w:bidi="hi_IN"/>
        </w:rPr>
        <w:t xml:space="preserve">यूहन्ना ने पश्चाताप के </w:t>
      </w:r>
      <w:r>
        <w:rPr>
          <w:b/>
          <w:lang w:val="hi_IN" w:bidi="hi_IN"/>
        </w:rPr>
        <w:t>बपतिस्मा</w:t>
      </w:r>
      <w:r>
        <w:rPr>
          <w:lang w:val="hi_IN" w:bidi="hi_IN"/>
        </w:rPr>
        <w:t xml:space="preserve"> का प्रचार किया। बपतिस्मा का मतलब था पानी से स्नान करना, जो पापों की शुद्धि का प्रतीक था यहूदी लोग यह अपने आप करते थे ताकि दिखा सकें कि वे अपने पापों से पश्चाताप कर रहे हैं। इस मामले में, यूहन्ना ने यह दिखाने के लिए दूसरों को बपतिस्मा दिया। बाद में नए नियम में, बपतिस्मा यीशु के गाड़े जाने और उसके पुनरुत्थान का, और हमारे पुराने जीवन के मरने और यीशु के साथ नए जीवन का प्रतीक बन गया। </w:t>
      </w:r>
      <w:r>
        <w:rPr>
          <w:b/>
          <w:lang w:val="hi_IN" w:bidi="hi_IN"/>
        </w:rPr>
        <w:t>पश्चाताप</w:t>
      </w:r>
      <w:r>
        <w:rPr>
          <w:lang w:val="hi_IN" w:bidi="hi_IN"/>
        </w:rPr>
        <w:t xml:space="preserve"> का अर्थ है अपने पापों से फिरकर परमेश्वर की ओर मुड़ना और उसके मार्ग पर चलते हुए एक नए जीवन को जीना शुरू करना। यूहन्ना ने यह स्पष्ट किया कि पश्चाताप नए जीवन की ओर ले जाता है।</w:t>
      </w:r>
    </w:p>
    <w:p>
      <w:pPr/>
      <w:r>
        <w:rPr>
          <w:lang w:val="hi_IN" w:bidi="hi_IN"/>
        </w:rPr>
      </w:r>
      <w:r>
        <w:rPr>
          <w:lang w:val="hi_IN" w:bidi="hi_IN"/>
        </w:rPr>
        <w:t xml:space="preserve">यहाँ रुकें और एक समूह में चर्चा करें कि आप बपतिस्मा के लिए किस शब्द या वाक्य का प्रयोग करेंगे। अधिक जानकारी के लिए मुख्य शब्दावली में </w:t>
      </w:r>
      <w:hyperlink r:id="rId21">
        <w:r>
          <w:rPr>
            <w:lang w:val="hi_IN" w:bidi="hi_IN"/>
          </w:rPr>
          <w:rPr>
            <w:color w:val="0000EE"/>
            <w:u w:val="single"/>
          </w:rPr>
          <w:t>बपतिस्मा</w:t>
        </w:r>
      </w:hyperlink>
      <w:r>
        <w:rPr>
          <w:lang w:val="hi_IN" w:bidi="hi_IN"/>
        </w:rPr>
        <w:t>और</w:t>
      </w:r>
      <w:hyperlink r:id="rId22">
        <w:r>
          <w:rPr>
            <w:lang w:val="hi_IN" w:bidi="hi_IN"/>
          </w:rPr>
          <w:rPr>
            <w:color w:val="0000EE"/>
            <w:u w:val="single"/>
          </w:rPr>
          <w:t>पश्चाताप</w:t>
        </w:r>
      </w:hyperlink>
      <w:r>
        <w:rPr>
          <w:lang w:val="hi_IN" w:bidi="hi_IN"/>
        </w:rPr>
        <w:t xml:space="preserve">शब्दों को देखें। इस ऑडियो को यहाँ रोकें। </w:t>
      </w:r>
    </w:p>
    <w:p>
      <w:pPr/>
      <w:r>
        <w:rPr>
          <w:lang w:val="hi_IN" w:bidi="hi_IN"/>
        </w:rPr>
      </w:r>
      <w:r>
        <w:rPr>
          <w:lang w:val="hi_IN" w:bidi="hi_IN"/>
        </w:rPr>
        <w:t xml:space="preserve">यूहन्ना कहता है कि उसका बपतिस्मा परमेश्वर द्वारा </w:t>
      </w:r>
      <w:r>
        <w:rPr>
          <w:b/>
          <w:lang w:val="hi_IN" w:bidi="hi_IN"/>
        </w:rPr>
        <w:t>पापों</w:t>
      </w:r>
      <w:r>
        <w:rPr>
          <w:lang w:val="hi_IN" w:bidi="hi_IN"/>
        </w:rPr>
        <w:t xml:space="preserve"> की </w:t>
      </w:r>
      <w:r>
        <w:rPr>
          <w:b/>
          <w:lang w:val="hi_IN" w:bidi="hi_IN"/>
        </w:rPr>
        <w:t>क्षमा</w:t>
      </w:r>
      <w:r>
        <w:rPr>
          <w:lang w:val="hi_IN" w:bidi="hi_IN"/>
        </w:rPr>
        <w:t xml:space="preserve"> को दर्शाता है। </w:t>
      </w:r>
      <w:hyperlink r:id="rId23">
        <w:r>
          <w:rPr>
            <w:lang w:val="hi_IN" w:bidi="hi_IN"/>
          </w:rPr>
          <w:rPr>
            <w:color w:val="0000EE"/>
            <w:u w:val="single"/>
          </w:rPr>
          <w:t>क्षमा</w:t>
        </w:r>
      </w:hyperlink>
      <w:r>
        <w:rPr>
          <w:lang w:val="hi_IN" w:bidi="hi_IN"/>
        </w:rPr>
        <w:t xml:space="preserve"> में दो लोग शामिल होते हैं जिनमें से एक ने दूसरे के साथ कुछ गलत किया होता है। क्षमा में, वह व्यक्ति जिसके साथ गलत हुआ है अपने अधिकारों को छोड़ देता है और दूसरे को उसके किए के अनुसार दंड नहीं देता। वह बदला नहीं चाहता। यदि दूसरा व्यक्ति अपने व्यवहार पर पछताता है और क्षमा को स्वीकार करता है तो दोनों के बीच का संबंध बहाल हो जाता है और दोष हट जाता है। परमेश्वर के पास उन सभी के लिए क्षमा उपलब्ध है जो बुराई छोड़ देते हैं और परमेश्वर की ओर मुड़ते हैं। फिर परमेश्वर अपने साथ उनके सम्बन्ध को बहाल करता है। यहाँ कुछ तरीके हैं जिनसे नया नियम "क्षमा" का वर्णन करता है। आपकी भाषा में क्षमा को दर्शाने का ऐसा ही तरीका हो सकता है। यदि ऐसा है तो आप उसका उपयोग अपने दर्शकों के लिए एक शब्द चित्र बनाने के लिए कर सकते हैं।</w:t>
      </w:r>
    </w:p>
    <w:p>
      <w:pPr>
        <w:pStyle w:val="ListBullet"/>
        <w:spacing w:line="240" w:lineRule="auto"/>
        <w:ind w:left="720"/>
      </w:pPr>
      <w:r>
        <w:rPr>
          <w:lang w:val="hi_IN" w:bidi="hi_IN"/>
        </w:rPr>
      </w:r>
      <w:r>
        <w:rPr>
          <w:lang w:val="hi_IN" w:bidi="hi_IN"/>
        </w:rPr>
        <w:t>किसी के पापों को मिटा देना</w:t>
      </w:r>
    </w:p>
    <w:p>
      <w:pPr>
        <w:pStyle w:val="ListBullet"/>
        <w:spacing w:line="240" w:lineRule="auto"/>
        <w:ind w:left="720"/>
      </w:pPr>
      <w:r>
        <w:rPr>
          <w:lang w:val="hi_IN" w:bidi="hi_IN"/>
        </w:rPr>
      </w:r>
      <w:r>
        <w:rPr>
          <w:lang w:val="hi_IN" w:bidi="hi_IN"/>
        </w:rPr>
        <w:t>किसी के पापों को उठा लेना</w:t>
      </w:r>
    </w:p>
    <w:p>
      <w:pPr>
        <w:pStyle w:val="ListBullet"/>
        <w:spacing w:line="240" w:lineRule="auto"/>
        <w:ind w:left="720"/>
      </w:pPr>
      <w:r>
        <w:rPr>
          <w:lang w:val="hi_IN" w:bidi="hi_IN"/>
        </w:rPr>
      </w:r>
      <w:r>
        <w:rPr>
          <w:lang w:val="hi_IN" w:bidi="hi_IN"/>
        </w:rPr>
        <w:t xml:space="preserve">छोड़ना, स्वतंत्र करना </w:t>
      </w:r>
    </w:p>
    <w:p>
      <w:pPr>
        <w:pStyle w:val="ListBullet"/>
        <w:spacing w:line="240" w:lineRule="auto"/>
        <w:ind w:left="720"/>
      </w:pPr>
      <w:r>
        <w:rPr>
          <w:lang w:val="hi_IN" w:bidi="hi_IN"/>
        </w:rPr>
      </w:r>
      <w:r>
        <w:rPr>
          <w:lang w:val="hi_IN" w:bidi="hi_IN"/>
        </w:rPr>
        <w:t xml:space="preserve">दूर फेंकना </w:t>
      </w:r>
    </w:p>
    <w:p>
      <w:pPr>
        <w:pStyle w:val="ListBullet"/>
        <w:spacing w:line="240" w:lineRule="auto"/>
        <w:ind w:left="720"/>
      </w:pPr>
      <w:r>
        <w:rPr>
          <w:lang w:val="hi_IN" w:bidi="hi_IN"/>
        </w:rPr>
      </w:r>
      <w:r>
        <w:rPr>
          <w:lang w:val="hi_IN" w:bidi="hi_IN"/>
        </w:rPr>
        <w:t xml:space="preserve">ढँक देना </w:t>
      </w:r>
    </w:p>
    <w:p>
      <w:pPr>
        <w:pStyle w:val="ListBullet"/>
        <w:spacing w:line="240" w:lineRule="auto"/>
        <w:ind w:left="720"/>
      </w:pPr>
      <w:r>
        <w:rPr>
          <w:lang w:val="hi_IN" w:bidi="hi_IN"/>
        </w:rPr>
      </w:r>
      <w:r>
        <w:rPr>
          <w:lang w:val="hi_IN" w:bidi="hi_IN"/>
        </w:rPr>
        <w:t xml:space="preserve">पास से गुजर जाना </w:t>
      </w:r>
    </w:p>
    <w:p>
      <w:pPr>
        <w:pStyle w:val="ListBullet"/>
        <w:spacing w:line="240" w:lineRule="auto"/>
        <w:ind w:left="720"/>
      </w:pPr>
      <w:r>
        <w:rPr>
          <w:lang w:val="hi_IN" w:bidi="hi_IN"/>
        </w:rPr>
      </w:r>
      <w:r>
        <w:rPr>
          <w:lang w:val="hi_IN" w:bidi="hi_IN"/>
        </w:rPr>
        <w:t xml:space="preserve">दूर ले जाना </w:t>
      </w:r>
    </w:p>
    <w:p>
      <w:pPr>
        <w:pStyle w:val="ListBullet"/>
        <w:spacing w:line="240" w:lineRule="auto"/>
        <w:ind w:left="720"/>
      </w:pPr>
      <w:r>
        <w:rPr>
          <w:lang w:val="hi_IN" w:bidi="hi_IN"/>
        </w:rPr>
      </w:r>
      <w:r>
        <w:rPr>
          <w:lang w:val="hi_IN" w:bidi="hi_IN"/>
        </w:rPr>
        <w:t xml:space="preserve">पीठ फेर लेना </w:t>
      </w:r>
    </w:p>
    <w:p>
      <w:pPr/>
      <w:r>
        <w:rPr>
          <w:lang w:val="hi_IN" w:bidi="hi_IN"/>
        </w:rPr>
      </w:r>
      <w:r>
        <w:rPr>
          <w:lang w:val="hi_IN" w:bidi="hi_IN"/>
        </w:rPr>
        <w:t>शिक्षण साधन: एक पश्चिम अफ्रीकी भाषा में, जब परमेश्वर किसी को क्षमा करता है, तो वह उनके पापों को पूरी तरह से "काट" देता है इसलिए वे अब मौजूद नहीं हैं। अनुवादक दल को एक दृश्य प्रदर्शित करने या नाटक प्रस्तुत के लिए कहें जिसमें कोई व्यक्ति किसी दूसरे को क्षमा करता है। देखें कि वे क्षमा को दिखाने के लिए किन कार्यों का उपयोग करते हैं। अनुवादकों से दृश्य में प्रत्येक पात्र की भावनाओं को समझाने के लिए कहें।</w:t>
      </w:r>
    </w:p>
    <w:p>
      <w:pPr/>
      <w:r>
        <w:rPr>
          <w:lang w:val="hi_IN" w:bidi="hi_IN"/>
        </w:rPr>
      </w:r>
      <w:r>
        <w:rPr>
          <w:b/>
          <w:lang w:val="hi_IN" w:bidi="hi_IN"/>
        </w:rPr>
        <w:t>पाप</w:t>
      </w:r>
      <w:r>
        <w:rPr>
          <w:lang w:val="hi_IN" w:bidi="hi_IN"/>
        </w:rPr>
        <w:t xml:space="preserve"> परमेश्वर के प्रति अनाज्ञकारिता के कार्य को दर्शाता है। सुनिश्चित करें कि आप यहाँ जिस शब्द का प्रयोग करते हैं उसका अर्थ यह नहीं है कोई व्यक्ति रीति-सम्बन्धी प्रार्थना जैसा धार्मिक कार्य करने में असफल हो गया है या कुछ धार्मिक नियमों का पालन करने में असफल हो गया है।</w:t>
      </w:r>
    </w:p>
    <w:p>
      <w:pPr/>
      <w:r>
        <w:rPr>
          <w:lang w:val="hi_IN" w:bidi="hi_IN"/>
        </w:rPr>
      </w:r>
      <w:r>
        <w:rPr>
          <w:lang w:val="hi_IN" w:bidi="hi_IN"/>
        </w:rPr>
        <w:t xml:space="preserve">यहाँ रुकें और समूह में चर्चा करें कि आप पाप के लिए किस शब्द या वाक्यांश का इस्तेमाल करेंगे। अधिक जानकारी के लिए मुख्य शब्दावली में शब्द </w:t>
      </w:r>
      <w:hyperlink r:id="rId24">
        <w:r>
          <w:rPr>
            <w:lang w:val="hi_IN" w:bidi="hi_IN"/>
          </w:rPr>
          <w:rPr>
            <w:color w:val="0000EE"/>
            <w:u w:val="single"/>
          </w:rPr>
          <w:t>पाप</w:t>
        </w:r>
      </w:hyperlink>
      <w:r>
        <w:rPr>
          <w:lang w:val="hi_IN" w:bidi="hi_IN"/>
        </w:rPr>
        <w:t xml:space="preserve"> देखें। इस ऑडियो को यहाँ रोकें। </w:t>
      </w:r>
    </w:p>
    <w:p>
      <w:pPr/>
      <w:r>
        <w:rPr>
          <w:lang w:val="hi_IN" w:bidi="hi_IN"/>
        </w:rPr>
      </w:r>
      <w:r>
        <w:rPr>
          <w:lang w:val="hi_IN" w:bidi="hi_IN"/>
        </w:rPr>
        <w:t xml:space="preserve">यूहन्ना कहता है कि जो व्यक्ति आने वाला है वह लोगों को परमेश्वर के </w:t>
      </w:r>
      <w:r>
        <w:rPr>
          <w:b/>
          <w:lang w:val="hi_IN" w:bidi="hi_IN"/>
        </w:rPr>
        <w:t>पवित्र आत्मा</w:t>
      </w:r>
      <w:r>
        <w:rPr>
          <w:lang w:val="hi_IN" w:bidi="hi_IN"/>
        </w:rPr>
        <w:t xml:space="preserve"> से बपतिस्मा देगा। पवित्र आत्मा परमेश्वर का आत्मा है जिसे वह लोगों को अपनी उपस्थिति, बुद्धि, अधिकार और सामर्थ्य से भरने के लिए देता है। पुराने नियम में, आत्मा के लिए इब्रानी शब्द का भौतिक अर्थ "हवा" या "श्वास" हो सकता है। इसका अर्थ "शक्ति" या "अधिकार" भी हो सकता है जिसे परमेश्वर असाधारण कार्य करने के लिए किसी को देता है। परमेश्वर लोगों को वरदान तब देता है जब उसका आत्मा (या परमेश्वर का आत्मा) किसी के अंदर (या उस पर) आता है। जब परमेश्वर ने राजाओं का अभिषेक किया, तो उसने उन्हें अपना आत्मा दिया और उन्हें परमेश्वर की ओर से विशेष ज्ञान और सामर्थ्य प्रदान किया। परमेश्वर का आत्मा लोगों को कुछ करने के लिए तैयार करता है। उदाहरण के लिए, एक व्यक्ति को परमेश्वर की ओर से किसी के पास संदेश पहुँचाने के लिए कहा जा सकता है।</w:t>
      </w:r>
    </w:p>
    <w:p>
      <w:pPr/>
      <w:r>
        <w:rPr>
          <w:lang w:val="hi_IN" w:bidi="hi_IN"/>
        </w:rPr>
      </w:r>
      <w:r>
        <w:rPr>
          <w:lang w:val="hi_IN" w:bidi="hi_IN"/>
        </w:rPr>
        <w:t xml:space="preserve">नए नियम में </w:t>
      </w:r>
      <w:r>
        <w:rPr>
          <w:b/>
          <w:lang w:val="hi_IN" w:bidi="hi_IN"/>
        </w:rPr>
        <w:t>पवित्र</w:t>
      </w:r>
      <w:r>
        <w:rPr>
          <w:lang w:val="hi_IN" w:bidi="hi_IN"/>
        </w:rPr>
        <w:t xml:space="preserve"> की अवधारणा उन लोगों या वस्तुओं को दर्शाती है जो परमेश्वर से सम्बन्धित हैं, या उसे समर्पित हैं या उसके समान हैं। </w:t>
      </w:r>
    </w:p>
    <w:p>
      <w:pPr/>
      <w:r>
        <w:rPr>
          <w:lang w:val="hi_IN" w:bidi="hi_IN"/>
        </w:rPr>
      </w:r>
      <w:r>
        <w:rPr>
          <w:lang w:val="hi_IN" w:bidi="hi_IN"/>
        </w:rPr>
        <w:t xml:space="preserve">यदि </w:t>
      </w:r>
      <w:r>
        <w:rPr>
          <w:b/>
          <w:lang w:val="hi_IN" w:bidi="hi_IN"/>
        </w:rPr>
        <w:t>आत्मा</w:t>
      </w:r>
      <w:r>
        <w:rPr>
          <w:lang w:val="hi_IN" w:bidi="hi_IN"/>
        </w:rPr>
        <w:t xml:space="preserve"> शब्द का अनुवाद करना कठिन है या यदि </w:t>
      </w:r>
      <w:r>
        <w:rPr>
          <w:b/>
          <w:lang w:val="hi_IN" w:bidi="hi_IN"/>
        </w:rPr>
        <w:t>परमेश्वर के आत्मा</w:t>
      </w:r>
      <w:r>
        <w:rPr>
          <w:lang w:val="hi_IN" w:bidi="hi_IN"/>
        </w:rPr>
        <w:t xml:space="preserve"> के विचार से लोगों को यह लगे कि एक से अधिक परमेश्वर है, तो आपको यह बताने के लिए इस शब्द का अनुवाद करने की आवश्यकता पड़ सकती है कि यह क्या करता है या यह क्या प्रदान करता है। "परमेश्वर का आत्मा" शब्द का अनुवाद करने का एक उदाहरण है "परमेश्वर की सामर्थ्य।"</w:t>
      </w:r>
    </w:p>
    <w:p>
      <w:pPr/>
      <w:r>
        <w:rPr>
          <w:lang w:val="hi_IN" w:bidi="hi_IN"/>
        </w:rPr>
      </w:r>
      <w:r>
        <w:rPr>
          <w:lang w:val="hi_IN" w:bidi="hi_IN"/>
        </w:rPr>
        <w:t xml:space="preserve">यहाँ रुकें और समूह के साथ चर्चा करें कि आप पवित्र आत्मा के लिए किस शब्द या वाक्यांश का इस्तेमाल करेंगे। अधिक जानकारी के लिए मुख्य शब्दावली में शब्द </w:t>
      </w:r>
      <w:hyperlink r:id="rId25">
        <w:r>
          <w:rPr>
            <w:lang w:val="hi_IN" w:bidi="hi_IN"/>
          </w:rPr>
          <w:rPr>
            <w:color w:val="0000EE"/>
            <w:u w:val="single"/>
          </w:rPr>
          <w:t>पवित्र आत्मा</w:t>
        </w:r>
      </w:hyperlink>
      <w:r>
        <w:rPr>
          <w:lang w:val="hi_IN" w:bidi="hi_IN"/>
        </w:rPr>
        <w:t xml:space="preserve"> देखें। इस ऑडियो को यहाँ रोकें। </w:t>
      </w:r>
    </w:p>
    <w:p>
      <w:pPr/>
      <w:r>
        <w:rPr>
          <w:lang w:val="hi_IN" w:bidi="hi_IN"/>
        </w:rPr>
      </w:r>
      <w:r>
        <w:rPr>
          <w:lang w:val="hi_IN" w:bidi="hi_IN"/>
        </w:rPr>
        <w:t xml:space="preserve">जब "स्वर्ग फट गया" तो </w:t>
      </w:r>
      <w:r>
        <w:rPr>
          <w:b/>
          <w:lang w:val="hi_IN" w:bidi="hi_IN"/>
        </w:rPr>
        <w:t>फटने</w:t>
      </w:r>
      <w:r>
        <w:rPr>
          <w:lang w:val="hi_IN" w:bidi="hi_IN"/>
        </w:rPr>
        <w:t xml:space="preserve"> के लिए वही शब्द इस्तेमाल हुआ है जो किसी कपड़े के टुकड़े को फाड़ने के लिए किया जाता है इससे यह पता चलता है कि जिस स्थान पर परमेश्वर रहता है उसे लगभग बलपूर्वक तरीके से पृथ्वी के लिए खोल दिया गया है। सैकड़ों वर्षों के मौन के बाद फिर से परमेश्वर तक पहुँचा जा सकता है। यदि आप आकाश खुल गया की बजाय स्वर्ग खुल गया कहना चाहते हैं, तो आप ऐसा कर सकते हैं। </w:t>
      </w:r>
    </w:p>
    <w:p>
      <w:pPr/>
      <w:r>
        <w:rPr>
          <w:lang w:val="hi_IN" w:bidi="hi_IN"/>
        </w:rPr>
      </w:r>
      <w:r>
        <w:rPr>
          <w:b/>
          <w:lang w:val="hi_IN" w:bidi="hi_IN"/>
        </w:rPr>
        <w:t>स्वर्ग</w:t>
      </w:r>
      <w:r>
        <w:rPr>
          <w:lang w:val="hi_IN" w:bidi="hi_IN"/>
        </w:rPr>
        <w:t xml:space="preserve"> से आने वाला शब्द वास्तव में परमेश्वर है-यहूदी लोग परमेश्वर का नाम नहीं लेते थे, इसलिए वे अक्सर वे उसके नाम के स्थान पर "स्वर्ग" कहते थे। यह शब्द निश्चिय ही उस स्थान से आता है जहाँ परमेश्वर रहता है।</w:t>
      </w:r>
    </w:p>
    <w:p>
      <w:pPr/>
      <w:r>
        <w:rPr>
          <w:lang w:val="hi_IN" w:bidi="hi_IN"/>
        </w:rPr>
      </w:r>
      <w:r>
        <w:rPr>
          <w:lang w:val="hi_IN" w:bidi="hi_IN"/>
        </w:rPr>
        <w:t xml:space="preserve">यहाँ रुकें और समूह में चर्चा करें कि आप स्वर्ग के लिए किस शब्द या वाक्यांश का इस्तेमाल करेंगे। अधिक जानकारी के लिए मुख्य शब्दावली में </w:t>
      </w:r>
      <w:hyperlink r:id="rId26">
        <w:r>
          <w:rPr>
            <w:lang w:val="hi_IN" w:bidi="hi_IN"/>
          </w:rPr>
          <w:rPr>
            <w:color w:val="0000EE"/>
            <w:u w:val="single"/>
          </w:rPr>
          <w:t>स्वर्ग</w:t>
        </w:r>
      </w:hyperlink>
      <w:r>
        <w:rPr>
          <w:lang w:val="hi_IN" w:bidi="hi_IN"/>
        </w:rPr>
        <w:t xml:space="preserve"> शब्द देखें। इस ऑडियो को यहाँ रोकें। </w:t>
      </w:r>
    </w:p>
    <w:p>
      <w:pPr/>
      <w:r>
        <w:rPr>
          <w:lang w:val="hi_IN" w:bidi="hi_IN"/>
        </w:rPr>
      </w:r>
      <w:r>
        <w:rPr>
          <w:b/>
          <w:lang w:val="hi_IN" w:bidi="hi_IN"/>
        </w:rPr>
        <w:t>शैतान</w:t>
      </w:r>
      <w:r>
        <w:rPr>
          <w:lang w:val="hi_IN" w:bidi="hi_IN"/>
        </w:rPr>
        <w:t xml:space="preserve"> ने यीशु को परखा। </w:t>
      </w:r>
      <w:r>
        <w:rPr>
          <w:b/>
          <w:lang w:val="hi_IN" w:bidi="hi_IN"/>
        </w:rPr>
        <w:t>परखने</w:t>
      </w:r>
      <w:r>
        <w:rPr>
          <w:lang w:val="hi_IN" w:bidi="hi_IN"/>
        </w:rPr>
        <w:t xml:space="preserve"> का मतलब वास्तव में "परीक्षा" लेना है। शैतान उस आत्मिक प्राणी को दर्शाता है जिसे परमेश्वर ने बनाया, जो उन दुष्ट आत्मिक प्राणियों का सरदार है जिन्होंने परमेश्वर के विरुद्ध विद्रोह करने का निर्णय लिया था। यदि आपके दर्शक शैतान से अनजान हैं तो आपको शैतान के नाम का वर्णन "दुष्ट आत्माओं के सरदार" के रूप में करने की आवश्यकता पड़ सकती है।</w:t>
      </w:r>
    </w:p>
    <w:p>
      <w:pPr/>
      <w:r>
        <w:rPr>
          <w:lang w:val="hi_IN" w:bidi="hi_IN"/>
        </w:rPr>
      </w:r>
      <w:r>
        <w:rPr>
          <w:lang w:val="hi_IN" w:bidi="hi_IN"/>
        </w:rPr>
        <w:t xml:space="preserve">यहाँ रुकें और समूह के रुप में चर्चा करें कि आप शैतान के लिए किस शब्द या वाक्य का प्रयोग करेंगे? अधिक जानकारी के लिए मुख्य शब्दावली में शब्द </w:t>
      </w:r>
      <w:hyperlink r:id="rId27">
        <w:r>
          <w:rPr>
            <w:lang w:val="hi_IN" w:bidi="hi_IN"/>
          </w:rPr>
          <w:rPr>
            <w:color w:val="0000EE"/>
            <w:u w:val="single"/>
          </w:rPr>
          <w:t>शैतान</w:t>
        </w:r>
      </w:hyperlink>
      <w:r>
        <w:rPr>
          <w:lang w:val="hi_IN" w:bidi="hi_IN"/>
        </w:rPr>
        <w:t xml:space="preserve"> देखें इस ऑडियो को यहाँ रोकें। </w:t>
      </w:r>
    </w:p>
    <w:p>
      <w:pPr/>
      <w:r>
        <w:rPr>
          <w:lang w:val="hi_IN" w:bidi="hi_IN"/>
        </w:rPr>
      </w:r>
      <w:r>
        <w:rPr>
          <w:b/>
          <w:lang w:val="hi_IN" w:bidi="hi_IN"/>
        </w:rPr>
        <w:t>स्वर्गदूत</w:t>
      </w:r>
      <w:r>
        <w:rPr>
          <w:lang w:val="hi_IN" w:bidi="hi_IN"/>
        </w:rPr>
        <w:t xml:space="preserve"> आए और यीशु की सेवा की। एक स्वर्गदूत एक अलौकिक आत्मिक प्राणी है जो परमेश्वर की ओर से आया हुआ एक दूत है। स्वर्गदूत मनुष्यों को मनुष्यों के रूप में दिखाई देते हैं वे यीशु की तुलना में निम्न स्तर के हैं और वे अक्सर एक विशिष्ट संदेश को लेकर या एक विशिष्ट कार्य को करने के लिए आते हैं। यदि इस भाषा में स्वर्गदूत के लिए कोई ऐसा शब्द नहीं है जिसे कोई अविश्वासी समझ सकता है तो आप उसका अनुवाद परमेश्वर की ओर से आए संदेशवाहक या परमेश्वर के राजदूत के रूप में कर सकते हैं। हालाँकि यह भी ध्यान रहे कि भविष्यद्वक्ता इन अर्थों को भी प्रकट करता है। आपको इस विवरण में परमेश्वर की ओर से संदेशवाहक आत्मा को शामिल करने की आवश्यकता पड़ सकती है।</w:t>
      </w:r>
    </w:p>
    <w:p>
      <w:pPr/>
      <w:r>
        <w:rPr>
          <w:lang w:val="hi_IN" w:bidi="hi_IN"/>
        </w:rPr>
      </w:r>
      <w:r>
        <w:rPr>
          <w:lang w:val="hi_IN" w:bidi="hi_IN"/>
        </w:rPr>
        <w:t xml:space="preserve">यहाँ रुकें और एक समूह में चर्चा करें कि आप स्वर्गदूतों के लिए किस शब्द या वाक्यांश का इस्तेमाल करेंगे। अधिक जानकारी के लिए मुख्य शब्दावली में शब्द </w:t>
      </w:r>
      <w:hyperlink r:id="rId28">
        <w:r>
          <w:rPr>
            <w:lang w:val="hi_IN" w:bidi="hi_IN"/>
          </w:rPr>
          <w:rPr>
            <w:color w:val="0000EE"/>
            <w:u w:val="single"/>
          </w:rPr>
          <w:t>स्वर्गदूत</w:t>
        </w:r>
      </w:hyperlink>
      <w:r>
        <w:rPr>
          <w:lang w:val="hi_IN" w:bidi="hi_IN"/>
        </w:rPr>
        <w:t xml:space="preserve"> देखें। इस ऑडियो को यहाँ रोकें। </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 xml:space="preserve">इस भाग का ऑडियो संस्करण सबसे आसानी से समझ आने वाले अनुवाद में सुनें। </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 xml:space="preserve">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 </w:t>
      </w:r>
      <w:r>
        <w:rPr>
          <w:lang w:val="hi_IN" w:bidi="hi_IN"/>
        </w:rPr>
      </w:r>
      <w:r>
        <w:rPr>
          <w:lang w:val="hi_IN" w:bidi="hi_IN"/>
        </w:rPr>
      </w:r>
    </w:p>
    <w:p>
      <w:pPr/>
      <w:r>
        <w:rPr>
          <w:lang w:val="hi_IN" w:bidi="hi_IN"/>
        </w:rPr>
      </w:r>
    </w:p>
    <w:p>
      <w:pPr>
        <w:pStyle w:val="Heading2"/>
      </w:pPr>
      <w:r>
        <w:rPr>
          <w:lang w:val="hi_IN" w:bidi="hi_IN"/>
        </w:rPr>
        <w:t>मरकुस 1:1–13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9">
        <w:r>
          <w:rPr>
            <w:lang w:val="hi_IN" w:bidi="hi_IN"/>
          </w:rPr>
          <w:rPr>
            <w:color w:val="0000EE"/>
            <w:u w:val="single"/>
          </w:rPr>
          <w:t>सुने और मन में रखें</w:t>
        </w:r>
      </w:hyperlink>
      <w:r>
        <w:rPr>
          <w:lang w:val="hi_IN" w:bidi="hi_IN"/>
        </w:rPr>
        <w:t xml:space="preserve"> (467 KB)</w:t>
      </w:r>
      <w:r>
        <w:rPr>
          <w:lang w:val="hi_IN" w:bidi="hi_IN"/>
        </w:rPr>
      </w:r>
    </w:p>
    <w:p>
      <w:pPr>
        <w:pStyle w:val="ListBullet"/>
        <w:spacing w:line="240" w:lineRule="auto"/>
        <w:ind w:left="720"/>
      </w:pPr>
      <w:r>
        <w:rPr>
          <w:lang w:val="hi_IN" w:bidi="hi_IN"/>
        </w:rPr>
      </w:r>
      <w:hyperlink r:id="rId30">
        <w:r>
          <w:rPr>
            <w:lang w:val="hi_IN" w:bidi="hi_IN"/>
          </w:rPr>
          <w:rPr>
            <w:color w:val="0000EE"/>
            <w:u w:val="single"/>
          </w:rPr>
          <w:t>पाठ का परिचय</w:t>
        </w:r>
      </w:hyperlink>
      <w:r>
        <w:rPr>
          <w:lang w:val="hi_IN" w:bidi="hi_IN"/>
        </w:rPr>
        <w:t xml:space="preserve"> (4.9 MB)</w:t>
      </w:r>
      <w:r>
        <w:rPr>
          <w:lang w:val="hi_IN" w:bidi="hi_IN"/>
        </w:rPr>
      </w:r>
    </w:p>
    <w:p>
      <w:pPr>
        <w:pStyle w:val="ListBullet"/>
        <w:spacing w:line="240" w:lineRule="auto"/>
        <w:ind w:left="720"/>
      </w:pPr>
      <w:r>
        <w:rPr>
          <w:lang w:val="hi_IN" w:bidi="hi_IN"/>
        </w:rPr>
      </w:r>
      <w:hyperlink r:id="rId31">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32">
        <w:r>
          <w:rPr>
            <w:lang w:val="hi_IN" w:bidi="hi_IN"/>
          </w:rPr>
          <w:rPr>
            <w:color w:val="0000EE"/>
            <w:u w:val="single"/>
          </w:rPr>
          <w:t>पाठ को नाटकीय रूप देना</w:t>
        </w:r>
      </w:hyperlink>
      <w:r>
        <w:rPr>
          <w:lang w:val="hi_IN" w:bidi="hi_IN"/>
        </w:rPr>
        <w:t xml:space="preserve"> (3.5 MB)</w:t>
      </w:r>
      <w:r>
        <w:rPr>
          <w:lang w:val="hi_IN" w:bidi="hi_IN"/>
        </w:rPr>
      </w:r>
    </w:p>
    <w:p>
      <w:pPr>
        <w:pStyle w:val="ListBullet"/>
        <w:spacing w:line="240" w:lineRule="auto"/>
        <w:ind w:left="720"/>
      </w:pPr>
      <w:r>
        <w:rPr>
          <w:lang w:val="hi_IN" w:bidi="hi_IN"/>
        </w:rPr>
      </w:r>
      <w:hyperlink r:id="rId33">
        <w:r>
          <w:rPr>
            <w:lang w:val="hi_IN" w:bidi="hi_IN"/>
          </w:rPr>
          <w:rPr>
            <w:color w:val="0000EE"/>
            <w:u w:val="single"/>
          </w:rPr>
          <w:t>आवश्यक जानकारी</w:t>
        </w:r>
      </w:hyperlink>
      <w:r>
        <w:rPr>
          <w:lang w:val="hi_IN" w:bidi="hi_IN"/>
        </w:rPr>
        <w:t xml:space="preserve"> (7.5 MB)</w:t>
      </w:r>
      <w:r>
        <w:rPr>
          <w:lang w:val="hi_IN" w:bidi="hi_IN"/>
        </w:rPr>
      </w:r>
    </w:p>
    <w:p>
      <w:pPr>
        <w:pStyle w:val="ListBullet"/>
        <w:spacing w:line="240" w:lineRule="auto"/>
        <w:ind w:left="720"/>
      </w:pPr>
      <w:r>
        <w:rPr>
          <w:lang w:val="hi_IN" w:bidi="hi_IN"/>
        </w:rPr>
      </w:r>
      <w:hyperlink r:id="rId3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1:14–20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 xml:space="preserve">इस चरण में, मरकुस 1:14–20 को सुनें और अपने मनों में रखें। </w:t>
      </w:r>
    </w:p>
    <w:p>
      <w:pPr/>
      <w:r>
        <w:rPr>
          <w:lang w:val="hi_IN" w:bidi="hi_IN"/>
        </w:rPr>
      </w:r>
      <w:r>
        <w:rPr>
          <w:lang w:val="hi_IN" w:bidi="hi_IN"/>
        </w:rPr>
        <w:t xml:space="preserve">यदि सम्भव हो तो मरकुस 1:14–20 के ऑडियो संस्करण को तीन बार, तीन अलग-अलग अनुवादों में सुनें। फिर, एक समूह में, निम्नलिखित प्रश्नों पर चर्चा करें: </w:t>
      </w:r>
    </w:p>
    <w:p>
      <w:pPr>
        <w:pStyle w:val="ListNumber"/>
        <w:numPr>
          <w:ilvl w:val="0"/>
          <w:numId w:val="1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1:14–20 का ऑडियो संस्करण सबसे आसानी से समझ आने वाले अनुवाद में सुनें।</w:t>
      </w:r>
    </w:p>
    <w:p>
      <w:pPr/>
      <w:r>
        <w:rPr>
          <w:lang w:val="hi_IN" w:bidi="hi_IN"/>
        </w:rPr>
      </w:r>
      <w:r>
        <w:rPr>
          <w:lang w:val="hi_IN" w:bidi="hi_IN"/>
        </w:rPr>
        <w:t>पिछले भाग में मरकुस हमें यीशु की सेवकाई की शुरुआत के बारे में बताता है। परमेश्वर पुराने नियम की उस भविष्यद्वाणी को पूरा कर रहा था, जो यशायाह के द्वारा बोली गयी थी। यीशु गलील को आया और यूहन्ना ने उसे बपतिस्मा दिया। जैसे ही यूहन्ना ने यीशु को बपतिस्मा दिया, पवित्र आत्मा उसे जंगल में ले गया, जहाँ शैतान ने उसे 40 दिनों तक परखा। अब मरकुस ने यीशु और यूहन्ना के बीच स्पष्ट रूप से अंतर को दिखाया है। कुछ समय बीतने के बाद अधिकारियों ने यूहन्ना को बंदी बना लिया और उसे जेल में डाल दिया। जबकि मरकुस हमें यहाँ यह नहीं बताता कि यूहन्ना को किसने या क्यों बंदी बनाया, परन्तु बाद में मरकुस में हम यह देख पाते है कि हेरोदेस अन्तिपास ने यूहन्ना को बंदी बनवाया था। हेरोदेस अन्तिपास उस राजा हेरोदेस का पुत्र था, जिसने यीशु को बालक के रूप में मारने का प्रयास किया था। यूहन्ना के बंदी बनाये जाने के बाद, यीशु गलील को चला जाता है। अब यहाँ से चल रही कहानी का मुख्य केंद्र यीशु है।</w:t>
      </w:r>
    </w:p>
    <w:p>
      <w:pPr/>
      <w:r>
        <w:rPr>
          <w:lang w:val="hi_IN" w:bidi="hi_IN"/>
        </w:rPr>
      </w:r>
      <w:r>
        <w:rPr>
          <w:lang w:val="hi_IN" w:bidi="hi_IN"/>
        </w:rPr>
        <w:t>मरकुस हमें बताता है कि यीशु अब गलील में यह सुसमाचार प्रचार कर रहा है कि परमेश्वर का राज्य निकट है। यीशु के समय में लोगों को विश्वास था कि एक दिन परमेश्वर अपने इस्राएली लोगों के द्वारा पूरी दुनिया पर राज्य करेगा। परन्तु मरकुस में, यीशु आ चूका है और यीशु एक अलग तरह के राज्य का प्रचार करता है। परमेश्वर के राज्य का सम्बन्ध किसी एक स्थान या भूमि से नहीं है जिस पर वह राज्य करता है, परन्तु इसका सम्बन्ध हमारे दिलों से है जहाँ परमेश्वर राज्य करता है। जब हम परमेश्वर की बात सुनते है और यीशु पर विश्वास करके उसकी आज्ञा मानते है तो हम अपने जीवन में उसके राज्य का अनुभव करते है।</w:t>
      </w:r>
    </w:p>
    <w:p>
      <w:pPr/>
      <w:r>
        <w:rPr>
          <w:lang w:val="hi_IN" w:bidi="hi_IN"/>
        </w:rPr>
      </w:r>
      <w:r>
        <w:rPr>
          <w:lang w:val="hi_IN" w:bidi="hi_IN"/>
        </w:rPr>
        <w:t>यीशु का संदेश वर्तमान-संबंधी है। वह कहता है कि "समय आ गया है", जिसका अर्थ है कि परमेश्वर के राज्य और उसके प्रतिज्ञा किए गए उद्धारकर्ता के बारे में पुराने नियम की सभी भविष्यवाणियाँ अब पूरी होने लगी हैं, क्योंकि प्रतिज्ञा किया गया उद्धारकर्ता यीशु अपनी सेवकाई शुरू करने के लिए आ गया है। "समय" का अर्थ है कि परमेश्वर ने अपने राज्य के लिए इस समय को विशेष रूप से ठहराया है-यह लोगों के लिए उसे प्रतिक्रिया देने का एक सही समय है क्योंकि वे सीधे यीशु से सुन सकते हैं।</w:t>
      </w:r>
    </w:p>
    <w:p>
      <w:pPr/>
      <w:r>
        <w:rPr>
          <w:lang w:val="hi_IN" w:bidi="hi_IN"/>
        </w:rPr>
      </w:r>
      <w:r>
        <w:rPr>
          <w:lang w:val="hi_IN" w:bidi="hi_IN"/>
        </w:rPr>
        <w:t>यीशु का संदेश सहज है। लोगों को पश्चाताप करना चाहिए, अनाज्ञाकारिता से दूर होकर परमेश्वर की ओर मुड़ना चाहिए, और शुभ संदेश पर विश्वास करना चाहिए कि सचमुच परमेश्वर का राज्य आ गया है। मरकुस यीशु पर विश्वास करने के बारे में बहुत कुछ बताता है। विश्वास करने का अर्थ है किसी पर भरोसा रखना-इस मामले में, यीशु पर भरोसा करना और यह दिखाना कि आप उसकी आज्ञा मानकर और उसके पीछे चलकर उस पर विश्वास करते हैं।</w:t>
      </w:r>
    </w:p>
    <w:p>
      <w:pPr/>
      <w:r>
        <w:rPr>
          <w:lang w:val="hi_IN" w:bidi="hi_IN"/>
        </w:rPr>
      </w:r>
      <w:r>
        <w:rPr>
          <w:lang w:val="hi_IN" w:bidi="hi_IN"/>
        </w:rPr>
        <w:t>जब यीशु ने अपनी सेवकाई शुरू की, तो उसने सबसे पहले इस महत्वपूर्ण बात पर ध्यान दिया कि वह उन लोगों को चुने जो उसके करीब रहकर उसकी अगुवाई में चलेंगे। मरकुस हमें बताता है कि यीशु अपने पहले चेलों को उसका अनुसरण करने के लिए बुलाता है। चेला वह व्यक्ति होता है जो किसी विशेष धार्मिक गुरु का अनुसरण करता है और उससे परमेश्वर, विश्वास और जीवन के बारे में सीखता है। यीशु के चेले, या सबसे करीबी अनुयायी, उसके द्वारा लोगों के बीच की गयी सेवकाई में अधिकांश समय में उसके साथ रहे, हर जगह उसके साथ यात्रा की, उससे सीखा, और कभी-कभी उन्हें उसके द्वारा राज्य के सुसमाचार का प्रचार करने और बीमारों को चंगा करने के लिए भेजा जाता था।</w:t>
      </w:r>
    </w:p>
    <w:p>
      <w:pPr/>
      <w:r>
        <w:rPr>
          <w:lang w:val="hi_IN" w:bidi="hi_IN"/>
        </w:rPr>
      </w:r>
      <w:r>
        <w:rPr>
          <w:lang w:val="hi_IN" w:bidi="hi_IN"/>
        </w:rPr>
        <w:t>यीशु गलील के सागर के किनारे चल रहा है जब वह शमौन और उसके भाई अन्द्रियास को अपने चेले होने के लिए बुलाता है। गलील का सागर एक ताज़े पानी की झील है। यह 21 किलोमीटर लंबी और 10 किलोमीटर चौड़ी है।</w:t>
      </w:r>
    </w:p>
    <w:p>
      <w:pPr/>
      <w:r>
        <w:rPr>
          <w:lang w:val="hi_IN" w:bidi="hi_IN"/>
        </w:rPr>
      </w:r>
      <w:r>
        <w:rPr>
          <w:lang w:val="hi_IN" w:bidi="hi_IN"/>
        </w:rPr>
        <w:t>यहाँ रुकें और गलील क्षेत्र का एक नक्शा और गलील के सागर की एक तस्वीर समूह के साथ देखें। इस ऑडियो को यहाँ रोकें।</w:t>
      </w:r>
    </w:p>
    <w:p>
      <w:pPr/>
      <w:r>
        <w:rPr>
          <w:lang w:val="hi_IN" w:bidi="hi_IN"/>
        </w:rPr>
      </w:r>
      <w:r>
        <w:rPr>
          <w:lang w:val="hi_IN" w:bidi="hi_IN"/>
        </w:rPr>
        <w:t>शमौन और अन्द्रियास मछुआरे थे। उनका काम झील में जाकर जाल का उपयोग करके मछलियाँ पकड़ना और बेचना था। उनका मछली पकड़ने का जाल रस्सी या धागे से बना होता था जिसे लोग एक साथ जोड़कर लगभग 7 मीटर चौड़ा घेरा बनाते थे। कुछ जालों के किनारों पर छोटे-छोटे वजन लगे होते थे ताकि वह जल्दी डूब सकें। शायद लोग इस तरह के जालों का इस्तेमाल तट पर उथले पानी में खड़े होकर झील में और दूर फेंकने के लिए करते थे।</w:t>
      </w:r>
    </w:p>
    <w:p>
      <w:pPr/>
      <w:r>
        <w:rPr>
          <w:lang w:val="hi_IN" w:bidi="hi_IN"/>
        </w:rPr>
      </w:r>
      <w:r>
        <w:rPr>
          <w:lang w:val="hi_IN" w:bidi="hi_IN"/>
        </w:rPr>
        <w:t>यहाँ रुकें और एक समूह में मछली पकड़ने वाले जाल की तस्वीर देखें। इस ऑडियो को यहाँ रोकें।</w:t>
      </w:r>
    </w:p>
    <w:p>
      <w:pPr/>
      <w:r>
        <w:rPr>
          <w:lang w:val="hi_IN" w:bidi="hi_IN"/>
        </w:rPr>
      </w:r>
      <w:r>
        <w:rPr>
          <w:lang w:val="hi_IN" w:bidi="hi_IN"/>
        </w:rPr>
        <w:t>यीशु ने शमौन और अन्द्रियास से कहा कि वे उसके पीछे चलें और वह उन्हें मनुष्यों को पकड़ने वाला बनाएगा। पुराने नियम में, यिर्मयाह नबी ने लोगों को "पकड़ने" या उन्हें परमेश्वर के पास लाने के बारे में कहा ताकि परमेश्वर उनका न्याय करे। हालांकि, यीशु "मनुष्यों को पकड़ने" या लोगों को यीशु के पास लाने के बारे में कहता हैं, ताकि उन्हें बचाया जा सके और उन्हें यह समझाया जा सके कि परमेश्वर के राज्य में कैसे रहना है।</w:t>
      </w:r>
    </w:p>
    <w:p>
      <w:pPr/>
      <w:r>
        <w:rPr>
          <w:lang w:val="hi_IN" w:bidi="hi_IN"/>
        </w:rPr>
      </w:r>
      <w:r>
        <w:rPr>
          <w:lang w:val="hi_IN" w:bidi="hi_IN"/>
        </w:rPr>
        <w:t>मरकुस हमें बताता है कि यीशु गलील की झील के किनारे की ओर आगे चलता है, जहाँ वह जबदी के पुत्र, याकूब और यूहन्ना को नाव में अपने जाल साफ करते और ठीक करते हुए देखता है। शायद ये जाल शमौन और अन्द्रियास द्वारा इस्तेमाल किए जा रहे जालों से अधिक बड़े होंगे, क्योंकि लोग इन जालों का इस्तेमाल नाव से करते थे। नाव एक ऐसा वाहन है जिसका इस्तेमाल झील या समुद्र पार करने या मछली पकड़ने के लिए किया जाता है। लोग नाव चलाने के लिए पतवार या चप्पू का इस्तेमाल करते थे। इन नावों में कभी-कभी पाल यानी कपड़े के बड़े टुकड़े भी लगाए जाते थे, जो हवा की मदद से नाव को चलाते थे।</w:t>
      </w:r>
    </w:p>
    <w:p>
      <w:pPr/>
      <w:r>
        <w:rPr>
          <w:lang w:val="hi_IN" w:bidi="hi_IN"/>
        </w:rPr>
      </w:r>
      <w:r>
        <w:rPr>
          <w:lang w:val="hi_IN" w:bidi="hi_IN"/>
        </w:rPr>
        <w:t>यहाँ रुकें और एक समूह में एक नाव की तस्वीर देखें जिसमे चप्पू लगे हुए हैं। इस ऑडियो को यहाँ रोकें।</w:t>
      </w:r>
    </w:p>
    <w:p>
      <w:pPr/>
      <w:r>
        <w:rPr>
          <w:lang w:val="hi_IN" w:bidi="hi_IN"/>
        </w:rPr>
      </w:r>
      <w:r>
        <w:rPr>
          <w:lang w:val="hi_IN" w:bidi="hi_IN"/>
        </w:rPr>
        <w:t>यीशु यूहन्ना और अन्द्रियास को अपना चेला बनने के लिए बुलाता है और वे तुरंत यीशु का अनुसरण करते हैं। यूहन्ना और अन्द्रियास ने अपने पिता जब्दी को मज़दूरों के साथ नाव में छोड़ दिया। मछुआरे कभी-कभी एक दिन या एक निश्चित समय के लिए मज़दूरों को काम पर रखते थे। ये मजदूर गुलाम नहीं थे-नाव के मालिक उन्हें उनके काम के बदले मजदूरी दिया करते थे।</w:t>
      </w:r>
    </w:p>
    <w:p>
      <w:pPr/>
      <w:r>
        <w:rPr>
          <w:lang w:val="hi_IN" w:bidi="hi_IN"/>
        </w:rPr>
      </w:r>
      <w:r>
        <w:rPr>
          <w:lang w:val="hi_IN" w:bidi="hi_IN"/>
        </w:rPr>
        <w:t>जब यीशु लोगों को बुलाता है, तो वह उनसे उम्मीद करता है कि वे तुरंत प्रतिक्रिया दें और पूरी तरह से उसके प्रति समर्पित हो जाएँ, भले ही यह कठिन हो। याकूब और यूहन्ना ने यीशु का अनुसरण करने के लिए अपने परिवार और अपना काम सब कुछ छोड़ दिया। जब लोग यीशु के पीछे चलते हैं, तो वे उसकी बात मानते हैं, उसके अधिकार को स्वीकार करते हैं, और उसकी तरह बनने की कोशिश करते हैं। यीशु जिस बात की आज्ञा देता है, लोग उसका पालन करते हैं।</w:t>
      </w:r>
    </w:p>
    <w:p>
      <w:pPr/>
      <w:r>
        <w:rPr>
          <w:lang w:val="hi_IN" w:bidi="hi_IN"/>
        </w:rPr>
      </w:r>
      <w:r>
        <w:rPr>
          <w:lang w:val="hi_IN" w:bidi="hi_IN"/>
        </w:rPr>
        <w:t>यहाँ रुकें और समूह में इस प्रश्न पर चर्चा करें: आपकी संस्कृति में लोग क्या करते हैं जब वे किसी सम्मानित गुरु या अगुवे का अनुसरण करने का फैसला लेते हैं? उनके जीवन में कैसे बदलाव आता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1:14–20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अधिकारी यूहन्ना को बंदी बना कर जेल में डाल देते है। यीशु गलील में जाता है जहाँ वह अपनी सेवकाई शुरू करता है और परमेश्वर के राज्य के आगमन के बारे में प्रचार करता है।</w:t>
      </w:r>
    </w:p>
    <w:p>
      <w:pPr/>
      <w:r>
        <w:rPr>
          <w:lang w:val="hi_IN" w:bidi="hi_IN"/>
        </w:rPr>
      </w:r>
      <w:r>
        <w:rPr>
          <w:b/>
          <w:lang w:val="hi_IN" w:bidi="hi_IN"/>
        </w:rPr>
        <w:t>दूसरे दृश्य में:</w:t>
      </w:r>
      <w:r>
        <w:rPr>
          <w:lang w:val="hi_IN" w:bidi="hi_IN"/>
        </w:rPr>
        <w:t xml:space="preserve"> यीशु गलील सागर के किनारे पर चल रहा है और अपने पहले चेलों को बुलाता है, जो अपने मछली पकड़ने के जालों को छोड़कर उनके पीछे चल पड़ते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(जो बंदी बनाया गया है)</w:t>
      </w:r>
    </w:p>
    <w:p>
      <w:pPr>
        <w:pStyle w:val="ListBullet"/>
        <w:spacing w:line="240" w:lineRule="auto"/>
        <w:ind w:left="720"/>
      </w:pPr>
      <w:r>
        <w:rPr>
          <w:lang w:val="hi_IN" w:bidi="hi_IN"/>
        </w:rPr>
      </w:r>
      <w:r>
        <w:rPr>
          <w:lang w:val="hi_IN" w:bidi="hi_IN"/>
        </w:rPr>
        <w:t>वो व्यक्ति जिसने यूहन्ना को बंदी बनाया</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लोग, जिन्हें यीशु उपदेश दे रहा है</w:t>
      </w:r>
    </w:p>
    <w:p>
      <w:pPr>
        <w:pStyle w:val="ListBullet"/>
        <w:spacing w:line="240" w:lineRule="auto"/>
        <w:ind w:left="720"/>
      </w:pPr>
      <w:r>
        <w:rPr>
          <w:lang w:val="hi_IN" w:bidi="hi_IN"/>
        </w:rPr>
      </w:r>
      <w:r>
        <w:rPr>
          <w:lang w:val="hi_IN" w:bidi="hi_IN"/>
        </w:rPr>
        <w:t>शमौन और उसका भाई अन्द्रियास</w:t>
      </w:r>
    </w:p>
    <w:p>
      <w:pPr>
        <w:pStyle w:val="ListBullet"/>
        <w:spacing w:line="240" w:lineRule="auto"/>
        <w:ind w:left="720"/>
      </w:pPr>
      <w:r>
        <w:rPr>
          <w:lang w:val="hi_IN" w:bidi="hi_IN"/>
        </w:rPr>
      </w:r>
      <w:r>
        <w:rPr>
          <w:lang w:val="hi_IN" w:bidi="hi_IN"/>
        </w:rPr>
        <w:t>याकूब और उसका भाई यूहन्ना</w:t>
      </w:r>
    </w:p>
    <w:p>
      <w:pPr>
        <w:pStyle w:val="ListBullet"/>
        <w:spacing w:line="240" w:lineRule="auto"/>
        <w:ind w:left="720"/>
      </w:pPr>
      <w:r>
        <w:rPr>
          <w:lang w:val="hi_IN" w:bidi="hi_IN"/>
        </w:rPr>
      </w:r>
      <w:r>
        <w:rPr>
          <w:lang w:val="hi_IN" w:bidi="hi_IN"/>
        </w:rPr>
        <w:t>जब्दी, याकूब और यूहन्ना का पिता</w:t>
      </w:r>
    </w:p>
    <w:p>
      <w:pPr>
        <w:pStyle w:val="ListBullet"/>
        <w:spacing w:line="240" w:lineRule="auto"/>
        <w:ind w:left="720"/>
      </w:pPr>
      <w:r>
        <w:rPr>
          <w:lang w:val="hi_IN" w:bidi="hi_IN"/>
        </w:rPr>
      </w:r>
      <w:r>
        <w:rPr>
          <w:lang w:val="hi_IN" w:bidi="hi_IN"/>
        </w:rPr>
        <w:t>जब्दी के साथ नाव में सवार मज़दूर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हमें यह नहीं बताया गया कि यूहन्ना के बंदी बनाए जाने और यीशु के गलील लौटने के बीच कितना समय बीता। यह कहानी एक ऐसे वाक्य से शुरू होती है जो केवल यह दर्शाता है कि यूहन्ना के बंदी बनाए जाने के कुछ समय बाद यीशु गलील वापस गया।</w:t>
      </w:r>
    </w:p>
    <w:p>
      <w:pPr/>
      <w:r>
        <w:rPr>
          <w:lang w:val="hi_IN" w:bidi="hi_IN"/>
        </w:rPr>
      </w:r>
      <w:r>
        <w:rPr>
          <w:lang w:val="hi_IN" w:bidi="hi_IN"/>
        </w:rPr>
        <w:t>यीशु परमेश्वर के आने वाले राज्य के बारे में प्रचार कर रहा है। प्रचार करने का अर्थ है सार्वजनिक रूप से लोगों को कुछ महत्वपूर्ण बताना। यीशु गलील में जगह-जगह घूमकर इस सुसमाचार का प्रचार कर रहा होगा। यह बात ध्यान देने योग्य है कि परमेश्वर के राज्य का सम्बन्ध किसी स्थान या ज़मीन के टुकड़े पर राज करने से बिल्कुल भी नही है, बल्कि यह है कि परमेश्वर हमारे हृदयों और हमारे मनों में राज्य करता है। यीशु प्रतिज्ञा किया गया राजा है, और उसकी उपस्थिति लोगों के बीच है। वह वही राजा है जिसका वे इंतज़ार कर रहे थे।</w:t>
      </w:r>
    </w:p>
    <w:p>
      <w:pPr/>
      <w:r>
        <w:rPr>
          <w:lang w:val="hi_IN" w:bidi="hi_IN"/>
        </w:rPr>
      </w:r>
      <w:r>
        <w:rPr>
          <w:lang w:val="hi_IN" w:bidi="hi_IN"/>
        </w:rPr>
        <w:t>यीशु लोगों को पश्चाताप करने और सुसमाचार पर विश्वास करने की आज्ञा देता है यह कार्य का समय है। अब लोगों के पास यह विकल्प है कि वे यीशु द्वारा कही गयी बातों को स्वीकार करें और उस पर विश्वास करें या उसके संदेश को अस्वीकार करें।</w:t>
      </w:r>
    </w:p>
    <w:p>
      <w:pPr/>
      <w:r>
        <w:rPr>
          <w:lang w:val="hi_IN" w:bidi="hi_IN"/>
        </w:rPr>
      </w:r>
      <w:r>
        <w:rPr>
          <w:lang w:val="hi_IN" w:bidi="hi_IN"/>
        </w:rPr>
        <w:t>शमौन, अन्द्रियास, याकूब और यूहन्ना सभी मछुआरे हैं। शमौन और अन्द्रियास शायद अपनी नाव में थे या गलील की झील के किनारे पानी में खड़े होकर जाल डाल रहे थे, जिसका अर्थ है मछलियाँ पकड़ने के लिए पानी में जाल फेंकना। यीशु ने शमौन और अन्द्रियास को पहले बुलाया, इसलिए हम मान सकते हैं कि वे भी उसके साथ रहे होंगे जब यीशु ने झील के किनारे आगे बढ़कर याकूब और यूहन्ना को बुलाया होगा। याकूब और यूहन्ना अपने पिता जब्दी और अपने मज़दूरों के साथ नाव में हैं। मरकुस हमें यह नहीं बताता कि वहाँ कितने मज़दूर है, लेकिन नाव में लगभग चार से पंद्रह लोग आ सकते थे। मरकुस हमें यह भी नहीं बताता कि उस समय वहाँ कोई और लोग भी थे या नहीं, लेकिन इस क्षेत्र में कई शहर और मछली पकड़ने वाले गाँव थे, इसलिए हो सकता है कि वहाँ काम करने वाले और मछली पकड़ने वाले दुसरे लोग भी रहे होंगे।</w:t>
      </w:r>
    </w:p>
    <w:p>
      <w:pPr/>
      <w:r>
        <w:rPr>
          <w:lang w:val="hi_IN" w:bidi="hi_IN"/>
        </w:rPr>
      </w:r>
      <w:r>
        <w:rPr>
          <w:lang w:val="hi_IN" w:bidi="hi_IN"/>
        </w:rPr>
        <w:t>अगर आप चाहें तो यहाँ रुक कर समूह में गलील सागर, चप्पुओं के साथ नाव और जाल की तस्वीरों को फिर से देख सकते हैं। इस ऑडियो को यहाँ रोकें।</w:t>
      </w:r>
    </w:p>
    <w:p>
      <w:pPr/>
      <w:r>
        <w:rPr>
          <w:lang w:val="hi_IN" w:bidi="hi_IN"/>
        </w:rPr>
      </w:r>
      <w:r>
        <w:rPr>
          <w:lang w:val="hi_IN" w:bidi="hi_IN"/>
        </w:rPr>
        <w:t>जब यीशु ने शमौन, अन्द्रियास, युहन्ना और याकूब को अपने पीछे चलने के लिए बुलाया, तो उन्होंने तुरंत प्रतिक्रिया दी। वे अपना सब कुछ छोड़ उसके पीछे हो लिए और उसकी आज्ञा का पालन किया। यहाँ एक बार फिर हम देखते हैं कि यीशु चाहते हैं कि लोग प्रतिक्रिया दें। समय आ गया है कि हम निर्णय लें, और अपने पुराने मार्गों को छोड़कर परमेश्वर की आज्ञा का पालन करें|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1:14–20 का ऑडियो संस्करण सबसे सरल अनुवाद में सुनें।</w:t>
      </w:r>
    </w:p>
    <w:p>
      <w:pPr/>
      <w:r>
        <w:rPr>
          <w:lang w:val="hi_IN" w:bidi="hi_IN"/>
        </w:rPr>
      </w:r>
      <w:r>
        <w:rPr>
          <w:lang w:val="hi_IN" w:bidi="hi_IN"/>
        </w:rPr>
        <w:t>इस चरण में, समूह इस भाग का अभिनय करेगा।</w:t>
      </w:r>
    </w:p>
    <w:p>
      <w:pPr/>
      <w:r>
        <w:rPr>
          <w:lang w:val="hi_IN" w:bidi="hi_IN"/>
        </w:rPr>
      </w:r>
      <w:r>
        <w:rPr>
          <w:lang w:val="hi_IN" w:bidi="hi_IN"/>
        </w:rPr>
        <w:t>इस कहानी में दो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यूहन्ना (जो बंदी बनाया गया)</w:t>
      </w:r>
    </w:p>
    <w:p>
      <w:pPr>
        <w:pStyle w:val="ListBullet"/>
        <w:spacing w:line="240" w:lineRule="auto"/>
        <w:ind w:left="720"/>
      </w:pPr>
      <w:r>
        <w:rPr>
          <w:lang w:val="hi_IN" w:bidi="hi_IN"/>
        </w:rPr>
      </w:r>
      <w:r>
        <w:rPr>
          <w:lang w:val="hi_IN" w:bidi="hi_IN"/>
        </w:rPr>
        <w:t>वो व्यक्ति जिसने यूहन्ना को बंदी बनाया</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 लोग, जिन्हें यीशु उपदेश दे रहा है</w:t>
      </w:r>
    </w:p>
    <w:p>
      <w:pPr>
        <w:pStyle w:val="ListBullet"/>
        <w:spacing w:line="240" w:lineRule="auto"/>
        <w:ind w:left="720"/>
      </w:pPr>
      <w:r>
        <w:rPr>
          <w:lang w:val="hi_IN" w:bidi="hi_IN"/>
        </w:rPr>
      </w:r>
      <w:r>
        <w:rPr>
          <w:lang w:val="hi_IN" w:bidi="hi_IN"/>
        </w:rPr>
        <w:t>शमौन और उसका भाई अन्द्रियास</w:t>
      </w:r>
    </w:p>
    <w:p>
      <w:pPr>
        <w:pStyle w:val="ListBullet"/>
        <w:spacing w:line="240" w:lineRule="auto"/>
        <w:ind w:left="720"/>
      </w:pPr>
      <w:r>
        <w:rPr>
          <w:lang w:val="hi_IN" w:bidi="hi_IN"/>
        </w:rPr>
      </w:r>
      <w:r>
        <w:rPr>
          <w:lang w:val="hi_IN" w:bidi="hi_IN"/>
        </w:rPr>
        <w:t>याकूब और उसका भाई यूहन्ना</w:t>
      </w:r>
    </w:p>
    <w:p>
      <w:pPr>
        <w:pStyle w:val="ListBullet"/>
        <w:spacing w:line="240" w:lineRule="auto"/>
        <w:ind w:left="720"/>
      </w:pPr>
      <w:r>
        <w:rPr>
          <w:lang w:val="hi_IN" w:bidi="hi_IN"/>
        </w:rPr>
      </w:r>
      <w:r>
        <w:rPr>
          <w:lang w:val="hi_IN" w:bidi="hi_IN"/>
        </w:rPr>
        <w:t>जब्दी, याकूब और यूहन्ना का पिता</w:t>
      </w:r>
    </w:p>
    <w:p>
      <w:pPr>
        <w:pStyle w:val="ListBullet"/>
        <w:spacing w:line="240" w:lineRule="auto"/>
        <w:ind w:left="720"/>
      </w:pPr>
      <w:r>
        <w:rPr>
          <w:lang w:val="hi_IN" w:bidi="hi_IN"/>
        </w:rPr>
      </w:r>
      <w:r>
        <w:rPr>
          <w:lang w:val="hi_IN" w:bidi="hi_IN"/>
        </w:rPr>
        <w:t>जब्दी के साथ नाव में सवार मज़दूर</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पहले, बिना रुके कहानी का अभिनय करें। कहानी के संवाद, प्रवाह, कथानक और घटनाक्रम पर ध्यान दें। सुनिश्चित करें कि आप कहानी के कठिन या महत्वपूर्ण हिस्सों का अभिनय करना न भूलें। कहानी के हर हिस्से को याद रखने में एक-दूसरे की मदद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कुछ विशेष बिंदुओं पर, अभिनय को रोकें और पात्र का अभिनय निभाने वाले व्यक्ति से पूछें "आप क्या महसूस कर रहे हैं या क्या सोच रहे हैं?" पात्र का अभिनय करने वाले व्यक्ति को उत्तर देना चाहिए कि यदि वह उस व्यक्ति की जगह होता, तो वह क्या महसूस करता या क्या सोचता। अभिनय को फिर से शुरु करें।</w:t>
      </w:r>
    </w:p>
    <w:p>
      <w:pPr/>
      <w:r>
        <w:rPr>
          <w:lang w:val="hi_IN" w:bidi="hi_IN"/>
        </w:rPr>
      </w:r>
      <w:r>
        <w:rPr>
          <w:lang w:val="hi_IN" w:bidi="hi_IN"/>
        </w:rPr>
        <w:t>इस ऑडियो को यहाँ रोकें और दूसरी बार इस भाग का अभिनय करें।</w:t>
      </w:r>
    </w:p>
    <w:p>
      <w:pPr/>
      <w:r>
        <w:rPr>
          <w:lang w:val="hi_IN" w:bidi="hi_IN"/>
        </w:rPr>
      </w:r>
      <w:r>
        <w:rPr>
          <w:lang w:val="hi_IN" w:bidi="hi_IN"/>
        </w:rPr>
        <w:t>नीचे नाटक और उससे जुड़ी प्रतिक्रियाओं का एक उदाहरण दिया गया है।</w:t>
      </w:r>
    </w:p>
    <w:p>
      <w:pPr/>
      <w:r>
        <w:rPr>
          <w:lang w:val="hi_IN" w:bidi="hi_IN"/>
        </w:rPr>
      </w:r>
      <w:r>
        <w:rPr>
          <w:lang w:val="hi_IN" w:bidi="hi_IN"/>
        </w:rPr>
        <w:t>कहानी में, यूहन्ना के गिरफ्तार होने के बाद यीशु गलील में जाता है और प्रचार करना शुरू करता है।</w:t>
      </w:r>
    </w:p>
    <w:p>
      <w:pPr/>
      <w:r>
        <w:rPr>
          <w:lang w:val="hi_IN" w:bidi="hi_IN"/>
        </w:rPr>
      </w:r>
      <w:r>
        <w:rPr>
          <w:lang w:val="hi_IN" w:bidi="hi_IN"/>
        </w:rPr>
        <w:t>अभिनय को रोकें। यीशु का अभिनय करने वाले व्यक्ति से पूछें, "आप क्या महसूस कर रहे हैं या क्या सोच रहे हैं?" वह व्यक्ति ऐसे उत्तर दे सकता है कि "वह दुखी था, युहन्ना उसका चचेरा भाई था" या "यीशु जानता था कि यह उसकी सेवकाई की शुरुआत है क्योंकि उसे परमेश्वर के राज्य के बारे में प्रचार करना था।" अभिनय को जारी रखें।</w:t>
      </w:r>
    </w:p>
    <w:p>
      <w:pPr/>
      <w:r>
        <w:rPr>
          <w:lang w:val="hi_IN" w:bidi="hi_IN"/>
        </w:rPr>
      </w:r>
      <w:r>
        <w:rPr>
          <w:lang w:val="hi_IN" w:bidi="hi_IN"/>
        </w:rPr>
        <w:t>उस दृश्य का अभिनय करें जब यीशु शमौन और अन्द्रियास को बुलाकर कहता हैं, “मेरे पीछे चले आओ, तो मैं तुम्हें मनुष्यों के पकड़नेवाले बनाऊँगा।”</w:t>
      </w:r>
    </w:p>
    <w:p>
      <w:pPr/>
      <w:r>
        <w:rPr>
          <w:lang w:val="hi_IN" w:bidi="hi_IN"/>
        </w:rPr>
      </w:r>
      <w:r>
        <w:rPr>
          <w:lang w:val="hi_IN" w:bidi="hi_IN"/>
        </w:rPr>
        <w:t>अभिनय को रोकें। शमौन और अन्द्रियास का अभिनय कर रहे लोगों से पूछें, "आप क्या महसूस कर रहे हैं या क्या सोच रहे हैं?" वे ऐसे उत्तर दे सकते हैं कि "उन्हें बस इतना पता था कि उन्हें बस उसके पीछे चलना है," या "उन्हें केवल इस बात का अहसास था कि उन्हें अपने जालों को छोड़कर तुरंत उसके पीछे चलने की ज़रूरत है," या "वे बहुत उत्साहित थे, जिसका वे इंतजार कर रहे थे, वह आखिरकार आ गया है।" अभिनय को जारी रखें।</w:t>
      </w:r>
    </w:p>
    <w:p>
      <w:pPr/>
      <w:r>
        <w:rPr>
          <w:lang w:val="hi_IN" w:bidi="hi_IN"/>
        </w:rPr>
      </w:r>
      <w:r>
        <w:rPr>
          <w:lang w:val="hi_IN" w:bidi="hi_IN"/>
        </w:rPr>
        <w:t>उस दृश्य का अभिनय करें जब यीशु, शमौन और अन्द्रियास समुद्र के किनारे याकूब और युहन्ना की ओर जा रहें हैं। यीशु ने याकूब और युहन्ना को अपने पीछे चलने के लिए कहा, वे तुरंत अपने पिता, नाव, जाल और मज़दूरों को छोड़कर उसके साथ चल पड़ते हैं।</w:t>
      </w:r>
    </w:p>
    <w:p>
      <w:pPr/>
      <w:r>
        <w:rPr>
          <w:lang w:val="hi_IN" w:bidi="hi_IN"/>
        </w:rPr>
      </w:r>
      <w:r>
        <w:rPr>
          <w:lang w:val="hi_IN" w:bidi="hi_IN"/>
        </w:rPr>
        <w:t>अभिनय को रोकें। ज़ब्दी और मज़दूरों का अभिनय कर रहे लोगों से पूछें, "आप क्या महसूस कर रहे हैं या क्या सोच रहे हैं?" वे ऐसे उत्तर दे सकते हैं कि "मुझे समझ नहीं आ रहा कि यह व्यक्ति कौन है और क्या हो रहा है?" या "याकूब और युहन्ना अचानक क्यों जा रहें हैं?" या "हमें क्यों नहीं बुलाया गया?" या "उनके लिए बहुत खुश हैं," या "उन्हें यीशु के पीछे चलते हुए देखकर बहुत आनंद हुआ।"</w:t>
      </w:r>
    </w:p>
    <w:p>
      <w:pPr/>
      <w:r>
        <w:rPr>
          <w:lang w:val="hi_IN" w:bidi="hi_IN"/>
        </w:rPr>
      </w:r>
      <w:r>
        <w:rPr>
          <w:lang w:val="hi_IN" w:bidi="hi_IN"/>
        </w:rPr>
        <w:t>अंत में, समूह से पूछें, "यदि आप एक मछुआरे होते, और अपना काम कर रहे होते, और यीशु आपके पास आकर आपसे अपने पीछे चलने को कहता, तो आपकी क्या प्रतिक्रिया होती? आप कैसा महसूस करते?"</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1:14–20 का ऑडियो संस्करण सबसे सरल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गलील </w:t>
      </w:r>
      <w:r>
        <w:rPr>
          <w:b/>
          <w:lang w:val="hi_IN" w:bidi="hi_IN"/>
        </w:rPr>
        <w:t>में गया</w:t>
      </w:r>
      <w:r>
        <w:rPr>
          <w:lang w:val="hi_IN" w:bidi="hi_IN"/>
        </w:rPr>
        <w:t xml:space="preserve"> या </w:t>
      </w:r>
      <w:r>
        <w:rPr>
          <w:b/>
          <w:lang w:val="hi_IN" w:bidi="hi_IN"/>
        </w:rPr>
        <w:t>प्रवेश किया</w:t>
      </w:r>
      <w:r>
        <w:rPr>
          <w:lang w:val="hi_IN" w:bidi="hi_IN"/>
        </w:rPr>
        <w:t>। किसी स्थान की ओर आने या जाने को दर्शाने के लिए किसी एक क्रिया शब्द का प्रयोग करें-जो आपकी भाषा में सबसे साधारण हो।</w:t>
      </w:r>
    </w:p>
    <w:p>
      <w:pPr/>
      <w:r>
        <w:rPr>
          <w:lang w:val="hi_IN" w:bidi="hi_IN"/>
        </w:rPr>
      </w:r>
      <w:r>
        <w:rPr>
          <w:lang w:val="hi_IN" w:bidi="hi_IN"/>
        </w:rPr>
        <w:t xml:space="preserve">इस कहानी में यीशु </w:t>
      </w:r>
      <w:hyperlink r:id="rId35">
        <w:r>
          <w:rPr>
            <w:lang w:val="hi_IN" w:bidi="hi_IN"/>
          </w:rPr>
          <w:rPr>
            <w:color w:val="0000EE"/>
            <w:u w:val="single"/>
          </w:rPr>
          <w:t>गलील सागर</w:t>
        </w:r>
      </w:hyperlink>
      <w:r>
        <w:rPr>
          <w:lang w:val="hi_IN" w:bidi="hi_IN"/>
        </w:rPr>
        <w:t xml:space="preserve"> के किनारे चल रहा था। झील लगभग 21 किलोमीटर लंबी और 10 किलोमीटर चौड़ी है। इसका सबसे गहरा स्तर 67 मीटर है। बहुत से लोग इसका इस्तेमाल मछली पकड़ने और जीविका चलाने के लिए करते थे। </w:t>
      </w:r>
      <w:hyperlink r:id="rId36">
        <w:r>
          <w:rPr>
            <w:lang w:val="hi_IN" w:bidi="hi_IN"/>
          </w:rPr>
          <w:rPr>
            <w:color w:val="0000EE"/>
            <w:u w:val="single"/>
          </w:rPr>
          <w:t>गलील</w:t>
        </w:r>
      </w:hyperlink>
      <w:r>
        <w:rPr>
          <w:lang w:val="hi_IN" w:bidi="hi_IN"/>
        </w:rPr>
        <w:t xml:space="preserve"> गलील सागर या झील के आसपास का क्षेत्र है।</w:t>
      </w:r>
    </w:p>
    <w:p>
      <w:pPr/>
      <w:r>
        <w:rPr>
          <w:lang w:val="hi_IN" w:bidi="hi_IN"/>
        </w:rPr>
      </w:r>
      <w:r>
        <w:rPr>
          <w:lang w:val="hi_IN" w:bidi="hi_IN"/>
        </w:rPr>
        <w:t>अगर आपने समूह में पहले ऐसा नहीं किया है, तो यहाँ रुकें और झील की तस्वीर और गलील के नक्शे को देखें। चर्चा करें कि आप इस जलाशय के लिए किस शब्द का उपयोग करेंगे। इस ऑडियो को यहाँ रोकें।</w:t>
      </w:r>
    </w:p>
    <w:p>
      <w:pPr/>
      <w:r>
        <w:rPr>
          <w:lang w:val="hi_IN" w:bidi="hi_IN"/>
        </w:rPr>
      </w:r>
      <w:r>
        <w:rPr>
          <w:lang w:val="hi_IN" w:bidi="hi_IN"/>
        </w:rPr>
        <w:t xml:space="preserve">यीशु ने कहा कि </w:t>
      </w:r>
      <w:r>
        <w:rPr>
          <w:b/>
          <w:lang w:val="hi_IN" w:bidi="hi_IN"/>
        </w:rPr>
        <w:t>परमेश्वर का राज्य</w:t>
      </w:r>
      <w:r>
        <w:rPr>
          <w:lang w:val="hi_IN" w:bidi="hi_IN"/>
        </w:rPr>
        <w:t xml:space="preserve"> निकट है। राज्य एक ऐसा स्थान होता है जहाँ एक राजा लोगों के एक समूह पर शासन करता है। पुराने नियम में, परमेश्वर का राज्य इस्राएल के लोग थे। लेकिन इस्राएली लोग बार-बार परमेश्वर की आज्ञा नहीं मानते थे। अब, परमेश्वर का राज्य किसी स्थान को नहीं, बल्कि उन सभी लोगों को दर्शाता है जो उसके पीछे चलते हैं। हम जानते हैं कि अभी भी सब लोग परमेश्वर की आज्ञा नहीं मानते और उसका राज्य अभी सिद्ध नहीं हुआ है। लेकिन यीशु भी परमेश्वर का राज्य लाने आया था। अब परमेश्वर का राज्य वे लोग हैं जो यीशु को राजा मानकर उसके पीछे चलते हैं, एक-दूसरे की मदद करते हैं और दूसरों तक उसका प्रेम पहुँचाते हैं। आगे चलकर, परमेश्वर सिद्ध राज्य लाएगा। वह आएगा, दुष्टों का न्याय करेगा, और संसार को सिद्ध बनाएगा। परमेश्वर अपने लोगों पर पूरी तरह से राज्य करेगा, तब कोई दुख या बुराई नहीं होगी, और सभी लोग उसकी आज्ञा मानेंगे। जब यीशु ने परमेश्वर के राज्य के बारे में बताया, तो लोगों ने इसे नहीं समझा, इसलिए यह उन्हें एक रहस्य जैसा लगा। उन्हें यह समझने के लिए वास्तव में यीशु की बात सुनने की आवश्यकता थी कि वह क्या कह रहा था।</w:t>
      </w:r>
    </w:p>
    <w:p>
      <w:pPr/>
      <w:r>
        <w:rPr>
          <w:lang w:val="hi_IN" w:bidi="hi_IN"/>
        </w:rPr>
      </w:r>
      <w:r>
        <w:rPr>
          <w:lang w:val="hi_IN" w:bidi="hi_IN"/>
        </w:rPr>
        <w:t>जब हम परमेश्वर की बात सुनते हैं और यीशु का अनुसरण करके उसकी आज्ञा के अनुसार चलते हैं, तो हम अभी परमेश्वर के राज्य का अनुभव करते हैं।</w:t>
      </w:r>
    </w:p>
    <w:p>
      <w:pPr/>
      <w:r>
        <w:rPr>
          <w:lang w:val="hi_IN" w:bidi="hi_IN"/>
        </w:rPr>
      </w:r>
      <w:r>
        <w:rPr>
          <w:lang w:val="hi_IN" w:bidi="hi_IN"/>
        </w:rPr>
        <w:t xml:space="preserve">यहाँ रुकें और समूह में चर्चा करें कि आप परमेश्वर के राज्य के लिए कौन सा शब्द या वाक्यांश इस्तेमाल करेंगे। </w:t>
      </w:r>
      <w:hyperlink r:id="rId37">
        <w:r>
          <w:rPr>
            <w:lang w:val="hi_IN" w:bidi="hi_IN"/>
          </w:rPr>
          <w:rPr>
            <w:color w:val="0000EE"/>
            <w:u w:val="single"/>
          </w:rPr>
          <w:t>परमेश्वर के राज्य</w:t>
        </w:r>
      </w:hyperlink>
      <w:r>
        <w:rPr>
          <w:lang w:val="hi_IN" w:bidi="hi_IN"/>
        </w:rPr>
        <w:t xml:space="preserve"> के बारे में अधिक जानकारी के लिए मुख्य शब्दावली में देखें। इस ऑडियो को यहाँ रोकें।</w:t>
      </w:r>
    </w:p>
    <w:p>
      <w:pPr/>
      <w:r>
        <w:rPr>
          <w:lang w:val="hi_IN" w:bidi="hi_IN"/>
        </w:rPr>
      </w:r>
      <w:r>
        <w:rPr>
          <w:lang w:val="hi_IN" w:bidi="hi_IN"/>
        </w:rPr>
        <w:t xml:space="preserve">यीशु हमें अपने पापों का </w:t>
      </w:r>
      <w:r>
        <w:rPr>
          <w:b/>
          <w:lang w:val="hi_IN" w:bidi="hi_IN"/>
        </w:rPr>
        <w:t>पश्चाताप</w:t>
      </w:r>
      <w:r>
        <w:rPr>
          <w:lang w:val="hi_IN" w:bidi="hi_IN"/>
        </w:rPr>
        <w:t xml:space="preserve"> करने और सुसमाचार पर </w:t>
      </w:r>
      <w:r>
        <w:rPr>
          <w:b/>
          <w:lang w:val="hi_IN" w:bidi="hi_IN"/>
        </w:rPr>
        <w:t>विश्वास</w:t>
      </w:r>
      <w:r>
        <w:rPr>
          <w:lang w:val="hi_IN" w:bidi="hi_IN"/>
        </w:rPr>
        <w:t xml:space="preserve"> करने का आदेश देता है। पश्चाताप करने का अर्थ है अपने पापों से मुड़कर परमेश्वर की ओर फिरना और परमेश्वर के मार्ग पर चलते हुए एक नया जीवन शुरू करना। </w:t>
      </w:r>
      <w:hyperlink r:id="rId22">
        <w:r>
          <w:rPr>
            <w:lang w:val="hi_IN" w:bidi="hi_IN"/>
          </w:rPr>
          <w:rPr>
            <w:color w:val="0000EE"/>
            <w:u w:val="single"/>
          </w:rPr>
          <w:t>पश्चाताप</w:t>
        </w:r>
      </w:hyperlink>
      <w:r>
        <w:rPr>
          <w:lang w:val="hi_IN" w:bidi="hi_IN"/>
        </w:rPr>
        <w:t xml:space="preserve"> के लिए वही शब्द या वाक्यांश इस्तेमाल करें जो आपने पिछले भागों में इस्तेमाल किया था, और याद रखें कि पश्चाताप मुख्य शब्दावली में है।</w:t>
      </w:r>
    </w:p>
    <w:p>
      <w:pPr/>
      <w:r>
        <w:rPr>
          <w:lang w:val="hi_IN" w:bidi="hi_IN"/>
        </w:rPr>
      </w:r>
      <w:r>
        <w:rPr>
          <w:b/>
          <w:lang w:val="hi_IN" w:bidi="hi_IN"/>
        </w:rPr>
        <w:t>विश्वास</w:t>
      </w:r>
      <w:r>
        <w:rPr>
          <w:lang w:val="hi_IN" w:bidi="hi_IN"/>
        </w:rPr>
        <w:t xml:space="preserve"> भरोसे के समान है, इसमें भावनाएं जुड़ी होती हैं-किसी बात में दृढ़ रहना, दिल से उसे सही मानना, और किसी भी तरह का शक न करना।</w:t>
      </w:r>
    </w:p>
    <w:p>
      <w:pPr/>
      <w:r>
        <w:rPr>
          <w:lang w:val="hi_IN" w:bidi="hi_IN"/>
        </w:rPr>
      </w:r>
      <w:r>
        <w:rPr>
          <w:lang w:val="hi_IN" w:bidi="hi_IN"/>
        </w:rPr>
        <w:t>कुछ भाषाओं में विश्वास और आज्ञापालन के लिए सिर्फ़ एक ही शब्द है। विश्वास का अर्थ परमेश्वर के वादे के प्रति लोगों की प्रतिक्रिया है। इसका मतलब है परमेश्वर पर अपना निर्भरता या भरोसा रखना।</w:t>
      </w:r>
    </w:p>
    <w:p>
      <w:pPr/>
      <w:r>
        <w:rPr>
          <w:lang w:val="hi_IN" w:bidi="hi_IN"/>
        </w:rPr>
      </w:r>
      <w:r>
        <w:rPr>
          <w:lang w:val="hi_IN" w:bidi="hi_IN"/>
        </w:rPr>
        <w:t>शिक्षण उपकरण: इस काम में आपकी सहायता करने के लिए पहले से ही किसी स्वयंसेवक से मदद माँग लें। कमरे के बीच में एक कुर्सी रखें और स्वयंसेवक से पूछें, "क्या आप मानते हैं कि यह कुर्सी मौजूद है? क्या आप विश्वास करते हैं कि यह एक कुर्सी है? क्या आप मानते हैं कि यह कुर्सी आपको संभालने के लिए पर्याप्त मज़बूत है?" स्वयंसेवक को इन सभी सवालों के जवाब में "हाँ" कहना चाहिए। फिर पूछें, "मुझे पता है कि आप थके हुए हैं, इसलिए यह कुर्सी आपके बैठने के लिए है।" स्वयंसेवक को कुर्सी पर बैठने से मना कर देना चाहिए। इस बात पर कई बार जोर दें, पूछें कि स्वयंसेवक कुर्सी पर क्यों नहीं बैठता है, जबकि वह जानता है कि कुर्सी वहाँ है और वह कहता है कि उसके अनुसार यह उसे संभालने के लिए पर्याप्त मजबूत है। समूह को समझाएँ कि यह विश्वास का एक उदाहरण है। यदि व्यक्ति कुर्सी पर नहीं बैठेगा, तो उसे वास्तव में कुर्सी पर विश्वास नहीं है।</w:t>
      </w:r>
    </w:p>
    <w:p>
      <w:pPr/>
      <w:r>
        <w:rPr>
          <w:lang w:val="hi_IN" w:bidi="hi_IN"/>
        </w:rPr>
      </w:r>
      <w:r>
        <w:rPr>
          <w:lang w:val="hi_IN" w:bidi="hi_IN"/>
        </w:rPr>
        <w:t xml:space="preserve">यहाँ रुकें और यह कार्य करें। समूह में चर्चा करें कि आप विश्वास के लिए किस शब्द या वाक्यांश का इस्तेमाल करेंगे। अधिक जानकारी के लिए मुख्य शब्दावली में </w:t>
      </w:r>
      <w:hyperlink r:id="rId38">
        <w:r>
          <w:rPr>
            <w:lang w:val="hi_IN" w:bidi="hi_IN"/>
          </w:rPr>
          <w:rPr>
            <w:color w:val="0000EE"/>
            <w:u w:val="single"/>
          </w:rPr>
          <w:t>विश्वास</w:t>
        </w:r>
      </w:hyperlink>
      <w:r>
        <w:rPr>
          <w:lang w:val="hi_IN" w:bidi="hi_IN"/>
        </w:rPr>
        <w:t xml:space="preserve"> देखें। इस ऑडियो को यहाँ रोकें।</w:t>
      </w:r>
    </w:p>
    <w:p>
      <w:pPr/>
      <w:r>
        <w:rPr>
          <w:lang w:val="hi_IN" w:bidi="hi_IN"/>
        </w:rPr>
      </w:r>
      <w:r>
        <w:rPr>
          <w:lang w:val="hi_IN" w:bidi="hi_IN"/>
        </w:rPr>
        <w:t xml:space="preserve">यीशु ने लोगों को </w:t>
      </w:r>
      <w:hyperlink r:id="rId13">
        <w:r>
          <w:rPr>
            <w:lang w:val="hi_IN" w:bidi="hi_IN"/>
          </w:rPr>
          <w:rPr>
            <w:color w:val="0000EE"/>
            <w:u w:val="single"/>
          </w:rPr>
          <w:t>सुसमाचार</w:t>
        </w:r>
      </w:hyperlink>
      <w:r>
        <w:rPr>
          <w:lang w:val="hi_IN" w:bidi="hi_IN"/>
        </w:rPr>
        <w:t xml:space="preserve"> या </w:t>
      </w:r>
      <w:hyperlink r:id="rId39">
        <w:r>
          <w:rPr>
            <w:lang w:val="hi_IN" w:bidi="hi_IN"/>
          </w:rPr>
          <w:rPr>
            <w:color w:val="0000EE"/>
            <w:u w:val="single"/>
          </w:rPr>
          <w:t>शुभ संदेश</w:t>
        </w:r>
      </w:hyperlink>
      <w:r>
        <w:rPr>
          <w:lang w:val="hi_IN" w:bidi="hi_IN"/>
        </w:rPr>
        <w:t xml:space="preserve"> सुनाया। यीशु के मृत्यु और जी उठाने से पहले, शिष्यों और यीशु ने राज्य का शुभ समाचार सिखाया। इसका मतलब है कि वे उस समय के बारे में सिखा रहे हैं जब परमेश्वर राज्य करने आएगा। परमेश्वर यीशु के माध्यम से अपने लोगों में राज्य करने आएगा-यह शुभ संदेश है! बाद में, शुभ संदेश में यीशु की मृत्यु, दफनाया जाना और पुनरुत्थान की पूरी कहानी शामिल होगी। शुभ संदेश या सुसमाचार के लिए उसी वाक्यांश का उपयोग करें जैसा आपने पिछले भागों में किया था।</w:t>
      </w:r>
    </w:p>
    <w:p>
      <w:pPr/>
      <w:r>
        <w:rPr>
          <w:lang w:val="hi_IN" w:bidi="hi_IN"/>
        </w:rPr>
      </w:r>
      <w:r>
        <w:rPr>
          <w:lang w:val="hi_IN" w:bidi="hi_IN"/>
        </w:rPr>
        <w:t xml:space="preserve">यीशु ने </w:t>
      </w:r>
      <w:r>
        <w:rPr>
          <w:b/>
          <w:lang w:val="hi_IN" w:bidi="hi_IN"/>
        </w:rPr>
        <w:t>शमौन</w:t>
      </w:r>
      <w:r>
        <w:rPr>
          <w:lang w:val="hi_IN" w:bidi="hi_IN"/>
        </w:rPr>
        <w:t xml:space="preserve"> और अन्द्रियास को अपना शिष्य होने के लिए बुलाया। यहाँ शमौन वही व्यक्ति है जो यीशु के चेलों में से एक शमौन पतरस था। अन्द्रियास को शमौन का भाई बताया गया है। शमौन शायद बड़ा है, इसलिए जब आप दो भाइयों की बात करें तो उनके नाम किसी भी क्रम में रखें जो आपकी संस्कृति के लिए उपयुक्त हो।</w:t>
      </w:r>
    </w:p>
    <w:p>
      <w:pPr/>
      <w:r>
        <w:rPr>
          <w:lang w:val="hi_IN" w:bidi="hi_IN"/>
        </w:rPr>
      </w:r>
      <w:r>
        <w:rPr>
          <w:lang w:val="hi_IN" w:bidi="hi_IN"/>
        </w:rPr>
        <w:t xml:space="preserve">शमौन और अन्द्रियास मछुआरे थे। </w:t>
      </w:r>
      <w:r>
        <w:rPr>
          <w:b/>
          <w:lang w:val="hi_IN" w:bidi="hi_IN"/>
        </w:rPr>
        <w:t>मछुआरे</w:t>
      </w:r>
      <w:r>
        <w:rPr>
          <w:lang w:val="hi_IN" w:bidi="hi_IN"/>
        </w:rPr>
        <w:t xml:space="preserve"> वे होते हैं जो मछली पकड़कर पैसे कमाते हैं। जब यीशु ने उन्हें बुलाया, तब वे अपने </w:t>
      </w:r>
      <w:r>
        <w:rPr>
          <w:b/>
          <w:lang w:val="hi_IN" w:bidi="hi_IN"/>
        </w:rPr>
        <w:t>मछली पकड़ने के जाल</w:t>
      </w:r>
      <w:r>
        <w:rPr>
          <w:lang w:val="hi_IN" w:bidi="hi_IN"/>
        </w:rPr>
        <w:t xml:space="preserve"> डाल रहे थे। लोग धागे या रस्सी से मछली पकड़ने के जाल बनाते थे। वे उसे गांठ बाँधकर गोल आकार में तैयार करते और हाथ पर लपेटते थे। फिर वे हाथ को घुमाकर जाल को गोल घुमाव में फेंकते थे। कुछ जालों के किनारों पर छोटे वजन होते थे, जिससे वे जल्दी पानी में डूब जाते थे।</w:t>
      </w:r>
    </w:p>
    <w:p>
      <w:pPr/>
      <w:r>
        <w:rPr>
          <w:lang w:val="hi_IN" w:bidi="hi_IN"/>
        </w:rPr>
      </w:r>
      <w:r>
        <w:rPr>
          <w:lang w:val="hi_IN" w:bidi="hi_IN"/>
        </w:rPr>
        <w:t>यहाँ रुकें और एक समूह में मछली पकड़ने वाले जाल की तस्वीर देखें। चर्चा करें कि आप मछली पकड़ने वाले जाल के लिए कौन सा शब्द इस्तेमाल करेंगे। इस ऑडियो को यहाँ रोकें।</w:t>
      </w:r>
    </w:p>
    <w:p>
      <w:pPr/>
      <w:r>
        <w:rPr>
          <w:lang w:val="hi_IN" w:bidi="hi_IN"/>
        </w:rPr>
      </w:r>
      <w:r>
        <w:rPr>
          <w:lang w:val="hi_IN" w:bidi="hi_IN"/>
        </w:rPr>
        <w:t xml:space="preserve">मछुआरे पानी को पार करने के लिए </w:t>
      </w:r>
      <w:hyperlink r:id="rId40">
        <w:r>
          <w:rPr>
            <w:lang w:val="hi_IN" w:bidi="hi_IN"/>
          </w:rPr>
          <w:rPr>
            <w:color w:val="0000EE"/>
            <w:u w:val="single"/>
          </w:rPr>
          <w:t>नाव</w:t>
        </w:r>
      </w:hyperlink>
      <w:r>
        <w:rPr>
          <w:lang w:val="hi_IN" w:bidi="hi_IN"/>
        </w:rPr>
        <w:t xml:space="preserve"> का इस्तेमाल करते थे। मछली पकड़ने वाली नाव लगभग 8 मीटर लंबी और 2 1/2 मीटर चौड़ी होती थीं। यह लगभग 1 1/4 मीटर गहरी थी। उस आकार की नाव में तेरह लोग आराम से बैठ सकते थे।</w:t>
      </w:r>
    </w:p>
    <w:p>
      <w:pPr/>
      <w:r>
        <w:rPr>
          <w:lang w:val="hi_IN" w:bidi="hi_IN"/>
        </w:rPr>
      </w:r>
      <w:r>
        <w:rPr>
          <w:lang w:val="hi_IN" w:bidi="hi_IN"/>
        </w:rPr>
        <w:t xml:space="preserve">यहाँ रूकें और अपने अनुवादकों को नाव की तस्वीर दिखाएँ और नाव का आकार दिखाने के लिए एक तरीका चुनें, उदाहरण के लिए आप एक छड़ी से ज़मीन पर नाव के माप की रेखा खींचकर, लोगों को खींची हुई रेखा के अंदर खड़े होने के लिए कह सकते हैं। चर्चा करें कि आप </w:t>
      </w:r>
      <w:r>
        <w:rPr>
          <w:b/>
          <w:lang w:val="hi_IN" w:bidi="hi_IN"/>
        </w:rPr>
        <w:t>नाव</w:t>
      </w:r>
      <w:r>
        <w:rPr>
          <w:lang w:val="hi_IN" w:bidi="hi_IN"/>
        </w:rPr>
        <w:t xml:space="preserve"> के लिए किस शब्द का उपयोग करेंगे। इस ऑडियो को यहाँ रोकें।</w:t>
      </w:r>
    </w:p>
    <w:p>
      <w:pPr/>
      <w:r>
        <w:rPr>
          <w:lang w:val="hi_IN" w:bidi="hi_IN"/>
        </w:rPr>
      </w:r>
      <w:r>
        <w:rPr>
          <w:lang w:val="hi_IN" w:bidi="hi_IN"/>
        </w:rPr>
        <w:t xml:space="preserve"> इस भाग में चेलों को </w:t>
      </w:r>
      <w:r>
        <w:rPr>
          <w:b/>
          <w:lang w:val="hi_IN" w:bidi="hi_IN"/>
        </w:rPr>
        <w:t>मनुष्यों के मछुआरे</w:t>
      </w:r>
      <w:r>
        <w:rPr>
          <w:lang w:val="hi_IN" w:bidi="hi_IN"/>
        </w:rPr>
        <w:t xml:space="preserve"> कहा गया है। इसका मतलब है कि वे मछलियाँ पकड़ने वाले नहीं, बल्कि लोगों को पकड़ने वाले होंगे। ध्यान रखें कि 'पकड़ने' या 'मछली पकड़ने' के लिए जिस शब्द का आप इस्तेमाल करें, उसका अर्थ गलत न हो। आप कह सकते हैं कि वे लोगों को वैसे ही पकड़ेंगे जैसे मछली पकड़ते हैं। 'मनुष्यों के मछुआरे' होने का मतलब है कि वे लोगों को यीशु के पास लाएँगे, ताकि वे बच जाएँ और समझ सकें कि परमेश्वर के राज्य में कैसे रहना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1:14–20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1">
        <w:r>
          <w:rPr>
            <w:lang w:val="hi_IN" w:bidi="hi_IN"/>
          </w:rPr>
          <w:rPr>
            <w:color w:val="0000EE"/>
            <w:u w:val="single"/>
          </w:rPr>
          <w:t>सुने और मन में रखें</w:t>
        </w:r>
      </w:hyperlink>
      <w:r>
        <w:rPr>
          <w:lang w:val="hi_IN" w:bidi="hi_IN"/>
        </w:rPr>
        <w:t xml:space="preserve"> (480 KB)</w:t>
      </w:r>
      <w:r>
        <w:rPr>
          <w:lang w:val="hi_IN" w:bidi="hi_IN"/>
        </w:rPr>
      </w:r>
    </w:p>
    <w:p>
      <w:pPr>
        <w:pStyle w:val="ListBullet"/>
        <w:spacing w:line="240" w:lineRule="auto"/>
        <w:ind w:left="720"/>
      </w:pPr>
      <w:r>
        <w:rPr>
          <w:lang w:val="hi_IN" w:bidi="hi_IN"/>
        </w:rPr>
      </w:r>
      <w:hyperlink r:id="rId42">
        <w:r>
          <w:rPr>
            <w:lang w:val="hi_IN" w:bidi="hi_IN"/>
          </w:rPr>
          <w:rPr>
            <w:color w:val="0000EE"/>
            <w:u w:val="single"/>
          </w:rPr>
          <w:t>पाठ का परिचय</w:t>
        </w:r>
      </w:hyperlink>
      <w:r>
        <w:rPr>
          <w:lang w:val="hi_IN" w:bidi="hi_IN"/>
        </w:rPr>
        <w:t xml:space="preserve"> (4.5 MB)</w:t>
      </w:r>
      <w:r>
        <w:rPr>
          <w:lang w:val="hi_IN" w:bidi="hi_IN"/>
        </w:rPr>
      </w:r>
    </w:p>
    <w:p>
      <w:pPr>
        <w:pStyle w:val="ListBullet"/>
        <w:spacing w:line="240" w:lineRule="auto"/>
        <w:ind w:left="720"/>
      </w:pPr>
      <w:r>
        <w:rPr>
          <w:lang w:val="hi_IN" w:bidi="hi_IN"/>
        </w:rPr>
      </w:r>
      <w:hyperlink r:id="rId43">
        <w:r>
          <w:rPr>
            <w:lang w:val="hi_IN" w:bidi="hi_IN"/>
          </w:rPr>
          <w:rPr>
            <w:color w:val="0000EE"/>
            <w:u w:val="single"/>
          </w:rPr>
          <w:t>घटनाओं को समझाना</w:t>
        </w:r>
      </w:hyperlink>
      <w:r>
        <w:rPr>
          <w:lang w:val="hi_IN" w:bidi="hi_IN"/>
        </w:rPr>
        <w:t xml:space="preserve"> (2.5 MB)</w:t>
      </w:r>
      <w:r>
        <w:rPr>
          <w:lang w:val="hi_IN" w:bidi="hi_IN"/>
        </w:rPr>
      </w:r>
    </w:p>
    <w:p>
      <w:pPr>
        <w:pStyle w:val="ListBullet"/>
        <w:spacing w:line="240" w:lineRule="auto"/>
        <w:ind w:left="720"/>
      </w:pPr>
      <w:r>
        <w:rPr>
          <w:lang w:val="hi_IN" w:bidi="hi_IN"/>
        </w:rPr>
      </w:r>
      <w:hyperlink r:id="rId44">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45">
        <w:r>
          <w:rPr>
            <w:lang w:val="hi_IN" w:bidi="hi_IN"/>
          </w:rPr>
          <w:rPr>
            <w:color w:val="0000EE"/>
            <w:u w:val="single"/>
          </w:rPr>
          <w:t>आवश्यक जानकारी</w:t>
        </w:r>
      </w:hyperlink>
      <w:r>
        <w:rPr>
          <w:lang w:val="hi_IN" w:bidi="hi_IN"/>
        </w:rPr>
        <w:t xml:space="preserve"> (4.7 MB)</w:t>
      </w:r>
      <w:r>
        <w:rPr>
          <w:lang w:val="hi_IN" w:bidi="hi_IN"/>
        </w:rPr>
      </w:r>
    </w:p>
    <w:p>
      <w:pPr>
        <w:pStyle w:val="ListBullet"/>
        <w:spacing w:line="240" w:lineRule="auto"/>
        <w:ind w:left="720"/>
      </w:pPr>
      <w:r>
        <w:rPr>
          <w:lang w:val="hi_IN" w:bidi="hi_IN"/>
        </w:rPr>
      </w:r>
      <w:hyperlink r:id="rId4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1:21–28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1:21–28 को सुनें और अपने मनों में रखें।</w:t>
      </w:r>
    </w:p>
    <w:p>
      <w:pPr/>
      <w:r>
        <w:rPr>
          <w:lang w:val="hi_IN" w:bidi="hi_IN"/>
        </w:rPr>
      </w:r>
      <w:r>
        <w:rPr>
          <w:lang w:val="hi_IN" w:bidi="hi_IN"/>
        </w:rPr>
        <w:t xml:space="preserve">यदि सम्भव हो तो मरकुस 1:21–28 के ऑडियो संस्करण को तीन बार, तीन अलग-अलग अनुवादों में सुनें। फिर, एक समूह में, निम्नलिखित प्रश्नों पर चर्चा करें: </w:t>
      </w:r>
    </w:p>
    <w:p>
      <w:pPr>
        <w:pStyle w:val="ListNumber"/>
        <w:numPr>
          <w:ilvl w:val="0"/>
          <w:numId w:val="1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1:21–28 का ऑडियो संस्करण आसानी से समझ आने वाले अनुवाद में सुनें।</w:t>
      </w:r>
    </w:p>
    <w:p>
      <w:pPr/>
      <w:r>
        <w:rPr>
          <w:lang w:val="hi_IN" w:bidi="hi_IN"/>
        </w:rPr>
      </w:r>
      <w:r>
        <w:rPr>
          <w:lang w:val="hi_IN" w:bidi="hi_IN"/>
        </w:rPr>
        <w:t>यीशु ने अपने पहले 4 चेलों को अपने पीछे चलने के लिए बुलाया—शमौन, अन्द्रियास, याकूब, और यूहन्ना जो कि मछुआरे थे। यीशु और उसके 4 चेले कफरनहूम गाँव में गए, जो गलील की झील के पास स्थित है। कफरनहूम, मिस्र और दमिश्क के बीच मुख्य मार्ग पर स्थित एक महत्वपूर्ण नगर था। यह गलील क्षेत्र में यीशु की सेवकाई के दौरान यह उसका मुख्यालय बन गया था। कफरनहूम शायद वही स्थान है जहाँ 4 चेले रहते थे।</w:t>
      </w:r>
    </w:p>
    <w:p>
      <w:pPr/>
      <w:r>
        <w:rPr>
          <w:lang w:val="hi_IN" w:bidi="hi_IN"/>
        </w:rPr>
      </w:r>
      <w:r>
        <w:rPr>
          <w:lang w:val="hi_IN" w:bidi="hi_IN"/>
        </w:rPr>
        <w:t>यहाँ रुकें और अपने अनुवादक दल को गलील की झील का एक नक्शा दिखाएँ जिसमें कफरनहूम, मिस्र और दमिश्क को दिखाया गया है।</w:t>
      </w:r>
    </w:p>
    <w:p>
      <w:pPr/>
      <w:r>
        <w:rPr>
          <w:lang w:val="hi_IN" w:bidi="hi_IN"/>
        </w:rPr>
      </w:r>
      <w:r>
        <w:rPr>
          <w:lang w:val="hi_IN" w:bidi="hi_IN"/>
        </w:rPr>
        <w:t>अगले सब्त के दिन, यीशु आराधनालय में जाता है और यीशु वहाँ के लोगों को परमेश्वर का संदेश सिखाना शुरू करता है। सब्त यहूदियों के विश्राम और आराधना का दिन है यह एक ऐसा दिन है जिसमें कोई भी काम न करके इसे पवित्र और विशेष माना जाता है। यहूदियों के लिए सब्त शुक्रवार को सूर्यास्त से शुरू होता था शनिवार को सूर्यास्त तक चलता था। सब्त के दिन आराधनालय में लोगों का इकट्ठा होना और उपदेश सुनना एक आम बात थी। आराधनालय नगर का प्रार्थना स्थान था। यह एक सभा स्थान होता था जहाँ लोग प्रार्थना करने के लिए इकट्ठे होते थे और जहाँ वे सम्मानित शिक्षकों से परमेश्वर का वचन सुनते और उस पर चर्चा करते थे। लोग व्यवस्था और राजनीति के महत्वपूर्ण मुद्दों पर चर्चा करने के लिए भी आराधनालय में इकट्ठे होते थे।</w:t>
      </w:r>
    </w:p>
    <w:p>
      <w:pPr/>
      <w:r>
        <w:rPr>
          <w:lang w:val="hi_IN" w:bidi="hi_IN"/>
        </w:rPr>
      </w:r>
      <w:r>
        <w:rPr>
          <w:lang w:val="hi_IN" w:bidi="hi_IN"/>
        </w:rPr>
        <w:t>यहाँ रुकें और आराधनालय की एक तस्वीर देखें। इस प्रश्न पर समूह में चर्चा करें: आपकी संस्कृति में, आपके विश्राम करने और काम करने का साप्ताहिक समय कैसा होता है? आप विश्राम कैसे करते हैं? महत्वपूर्ण मुद्दों पर चर्चा करने के लिए लोग कहाँ इकट्ठे होते हैं? इस ऑडियो को यहाँ रोकें</w:t>
      </w:r>
    </w:p>
    <w:p>
      <w:pPr/>
      <w:r>
        <w:rPr>
          <w:lang w:val="hi_IN" w:bidi="hi_IN"/>
        </w:rPr>
      </w:r>
      <w:r>
        <w:rPr>
          <w:lang w:val="hi_IN" w:bidi="hi_IN"/>
        </w:rPr>
        <w:t>किसी ने यीशु को आराधनालय में शिक्षा देने के लिए आमंत्रित किया। इससे हमें यह पता चलता है कि लोग यीशु को जानते थे और उसका आदर करते थे। मरकुस हमें यह नहीं बताता कि यीशु ने उस दिन क्या सिखाया है, लेकिन हम यह जानते हैं कि यीशु की शिक्षा असाधारण थी। लोग यीशु के शिक्षा देने के तरीके से "हैरान" थे। आमतौर पर, व्यवस्था के शिक्षक इस बारे में बात करते थे कि धार्मिक व्यवस्था किसी विषय में क्या कहती है और भविष्यद्वक्ताओं ने क्या कहा है। इस मामले में ऐसा प्रतीत हुआ कि यीशु अपने ही अधिकार में बोल रहा था मानो कि उसके पास लोगों को यह बताने की सामर्थ्य और अधिकार है कि उन्हें क्या करना चाहिए, और लोगों को इसकी उम्मीद नहीं थी। यीशु शायद परमेश्वर के राज्य के बारे में बात कर रहा था और लोगों को यह बता रहा था कि परमेश्वर के राज्य का हिस्सा बनने के लिए उन्हें क्या करना चाहिए।</w:t>
      </w:r>
    </w:p>
    <w:p>
      <w:pPr/>
      <w:r>
        <w:rPr>
          <w:lang w:val="hi_IN" w:bidi="hi_IN"/>
        </w:rPr>
      </w:r>
      <w:r>
        <w:rPr>
          <w:lang w:val="hi_IN" w:bidi="hi_IN"/>
        </w:rPr>
        <w:t>हमें बताया गया है कि दुष्टात्मा से ग्रस्त व्यक्ति "तुरन्त" चिल्ला उठता है। दुष्टात्माएँ आत्मिक प्राणी हैं, जिन्हें अक्सर दुष्ट या अशुद्ध आत्माएँ कहा जाता है, जो शैतान के अधीन उसके प्रतिनिधि के रूप में उसकी सेवा करते हैं। इन आत्मिक प्राणियों में किसी मनुष्य को सताने, उसके विचारों और कामों पर नियंत्रण करने, और उसके माध्यम से बोलने की भी शक्ति होती है। हम नहीं जानते कि क्या दुष्टात्मा से ग्रस्त व्यक्ति यीशु के उपदेश देने के दौरान पूरे समय आराधनालय में उपस्थित था या वह यीशु की शिक्षा को समाप्त करने के बाद आया था। यह हैरानी की बात है कि वह आराधनालय में आया, क्योंकि दुष्ट आत्मा वाले व्यक्ति को आराधनालय में आराधना करने की अनुमति नहीं थी। दुष्टात्मा उस व्यक्ति में से होकर बोलता है। उस की भाषा वैसी ही थी जैसी यहूदी लोग उनसे बोलने की उम्मीद करते थे, दुष्टात्माएँ आम तौर पर ऐसी बातें कहती थी कि, "हमें तुझ से क्या काम!" जब वह दुष्टात्मा "हम" कहती है, तो शायद वह दूसरी दुष्टात्माओं की ओर से भी बोल रही थी। यह दुष्टात्मा यीशु से बहुत गुस्से से बात कर रही थी-यह दिखाता है कि वह डर रही थी, क्योंकि वह जानती थी कि यीशु कौन है और यीशु को उसे आदेश देने और नष्ट करने का अधिकार है। यहाँ नष्ट करने का अर्थ है नाश करना, न कि मारना।</w:t>
      </w:r>
    </w:p>
    <w:p>
      <w:pPr/>
      <w:r>
        <w:rPr>
          <w:lang w:val="hi_IN" w:bidi="hi_IN"/>
        </w:rPr>
      </w:r>
      <w:r>
        <w:rPr>
          <w:lang w:val="hi_IN" w:bidi="hi_IN"/>
        </w:rPr>
        <w:t>दुष्टात्मा यीशु को उसके नाम से पुकारती है-यीशु नासरी। इसका अर्थ है कि यीशु नासरत नगर से है। उन दिनों यह आम बात थी कि लोग अपने नाम और अपने गृह नगर से पहचाने जाते थे। यहूदी संस्कृति में लोग अक्सर यह मानते थे कि जब आप किसी का नाम लेते हैं तो आप उस पर नियंत्रण पा लेते हैं। दुष्टात्मा यीशु पर नियंत्रण पाने की असफल कोशिश करती है, क्योंकि वह जानती है कि यीशु के पास सच्ची सामर्थ्य है। तब दुष्टात्मा यीशु को "परमेश्वर का पवित्र जन" कहती है। दुष्टात्मा शायद यह कहना चाहती है कि वह जानती है कि यीशु में परमेश्वर का पवित्र आत्मा है। यह नाम दर्शाता है कि दुष्टात्मा जानती है कि यीशु ईश्वरीय है-वह परमेश्वर है।</w:t>
      </w:r>
    </w:p>
    <w:p>
      <w:pPr/>
      <w:r>
        <w:rPr>
          <w:lang w:val="hi_IN" w:bidi="hi_IN"/>
        </w:rPr>
      </w:r>
      <w:r>
        <w:rPr>
          <w:lang w:val="hi_IN" w:bidi="hi_IN"/>
        </w:rPr>
        <w:t>यहाँ रुकें और एक समूह में इस प्रश्न पर चर्चा करें: आप अपनी संस्कृति में नामों का उपयोग कैसे करते हैं? नामों का क्या अर्थ है? आप लोगों को उनके नाम से कब बुलाते हैं? इस ऑडियो को यहाँ रोकें</w:t>
      </w:r>
    </w:p>
    <w:p>
      <w:pPr/>
      <w:r>
        <w:rPr>
          <w:lang w:val="hi_IN" w:bidi="hi_IN"/>
        </w:rPr>
      </w:r>
      <w:r>
        <w:rPr>
          <w:lang w:val="hi_IN" w:bidi="hi_IN"/>
        </w:rPr>
        <w:t>यीशु ने दुष्टात्मा को आज्ञा दी कि "चुप रह और उस मनुष्य में से बाहर निकल जा!" यीशु यह आदेश दे रहा है कि दुष्टात्मा उस व्यक्ति को छोड़ दे और उस पर नियंत्रण करना बंद कर दे। आमतौर पर, व्यवस्था का शिक्षक दुष्टात्माओं को निकालने के लिए कोई धार्मिक विधि या समारोह करता था। लेकिन यीशु ने केवल शब्द कहे और दुष्टात्मा तुरंत बाहर निकल गई। यह फिर से दिखाता है कि यीशु के पास अधिकार है। जैसे ही दुष्टात्मा उस व्यक्ति से बाहर निकलती है, वह व्यक्ति जोर से काँपने लगता है, जैसे उसे दौरा पड़ गया हो, और दुष्टात्मा जोर से चिल्लाने लगती है। मरकुस अपनी कहानियों में इस विषय को दिखाना पसंद करता है और वह अक्सर हमें यीशु को भलाई और शैतान को बुराई के रूप में दिखाकर उनके बीच चल रहे संघर्ष को दर्शाता है।</w:t>
      </w:r>
    </w:p>
    <w:p>
      <w:pPr/>
      <w:r>
        <w:rPr>
          <w:lang w:val="hi_IN" w:bidi="hi_IN"/>
        </w:rPr>
      </w:r>
      <w:r>
        <w:rPr>
          <w:lang w:val="hi_IN" w:bidi="hi_IN"/>
        </w:rPr>
        <w:t>यहाँ रुकें और एक समूह में इस प्रश्न पर चर्चा करें: आपकी संस्कृति में दुष्टात्माओं से ग्रस्त लोगों के साथ कैसा व्यवहार किया जाता है? दुष्टात्मा से ग्रस्त लोग कैसे-कैसे काम करते हैं? वे इस समस्या से कैसे ठीक होते हैं? इस ऑडियो को यहाँ रोकें</w:t>
      </w:r>
    </w:p>
    <w:p>
      <w:pPr/>
      <w:r>
        <w:rPr>
          <w:lang w:val="hi_IN" w:bidi="hi_IN"/>
        </w:rPr>
      </w:r>
      <w:r>
        <w:rPr>
          <w:lang w:val="hi_IN" w:bidi="hi_IN"/>
        </w:rPr>
        <w:t>एक बार फिर, आराधनालय में लोग यीशु को देख कर हैरान हो जाते हैं। वे देख सकते हैं कि यीशु में बड़ी सामर्थ्य है। लोग चर्चा करने लगते हैं कि क्या हुआ है। लोग अभी तक पूरी तरह से नहीं समझ पाए हैं कि यीशु कौन है, लेकिन वे देख सकते हैं कि यीशु वह व्यक्ति है जो न केवल अपने शब्दों में अधिकार और सामर्थ्य के साथ शिक्षा देता है, बल्कि अपने कार्यों से भी उसे दर्शाता है, इस मामले में वह किसी व्यक्ति को स्वतंत्र करता है।</w:t>
      </w:r>
    </w:p>
    <w:p>
      <w:pPr/>
      <w:r>
        <w:rPr>
          <w:lang w:val="hi_IN" w:bidi="hi_IN"/>
        </w:rPr>
      </w:r>
      <w:r>
        <w:rPr>
          <w:lang w:val="hi_IN" w:bidi="hi_IN"/>
        </w:rPr>
        <w:t>मरकुस हमें हमेशा आश्चर्यकर्मों के परिणाम दिखाता है। इस मामले में, यीशु और उसके आश्चर्यकर्मों का समाचार पूरे क्षेत्र में फैल गया।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1:21–28 का ऑडियो संस्करण सबसे आसानी से समझ आने वाले अनुवाद में सुनें।</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और उसके चार चेले, जो मछुआरे थे जिन्हें उसने अभी-अभी अपने पीछे चलने के लिए बुलाया था, वे अब कफरनहूम के नगर में हैं। यह सब्त का दिन है, इसलिए यीशु यहूदियों के आराधनालय में जाकर शिक्षा देता है। लोग उसकी शिक्षा से हैरान हो जाते हैं।</w:t>
      </w:r>
    </w:p>
    <w:p>
      <w:pPr/>
      <w:r>
        <w:rPr>
          <w:lang w:val="hi_IN" w:bidi="hi_IN"/>
        </w:rPr>
      </w:r>
      <w:r>
        <w:rPr>
          <w:b/>
          <w:lang w:val="hi_IN" w:bidi="hi_IN"/>
        </w:rPr>
        <w:t>दूसरे दृश्य में:</w:t>
      </w:r>
      <w:r>
        <w:rPr>
          <w:lang w:val="hi_IN" w:bidi="hi_IN"/>
        </w:rPr>
        <w:t xml:space="preserve"> एक व्यक्ति जो दुष्टात्मा से ग्रस्त था अचानक वहाँ दिखाई देता है। यीशु ने दुष्टात्मा को डांटा और आज्ञा दी कि वह उस व्यक्ति को छोड़ दे। इस पर, दुष्टात्मा चिल्लाने लगती है और उस व्यक्ति को मरोड़ने लगती है और फिर निकल जाती है।</w:t>
      </w:r>
    </w:p>
    <w:p>
      <w:pPr/>
      <w:r>
        <w:rPr>
          <w:lang w:val="hi_IN" w:bidi="hi_IN"/>
        </w:rPr>
      </w:r>
      <w:r>
        <w:rPr>
          <w:b/>
          <w:lang w:val="hi_IN" w:bidi="hi_IN"/>
        </w:rPr>
        <w:t>तीसरे दृश्य में:</w:t>
      </w:r>
      <w:r>
        <w:rPr>
          <w:lang w:val="hi_IN" w:bidi="hi_IN"/>
        </w:rPr>
        <w:t xml:space="preserve"> देखने वाले हैरान हैं। वे जो हुआ था और यीशु के अधिकार के बारे में चर्चा करने लगते हैं। जल्दी ही गलील के पूरे क्षेत्र में यीशु के बारे में समाचार फैल जाता है।</w:t>
      </w:r>
    </w:p>
    <w:p>
      <w:pPr/>
      <w:r>
        <w:rPr>
          <w:lang w:val="hi_IN" w:bidi="hi_IN"/>
        </w:rPr>
      </w:r>
      <w:r>
        <w:rPr>
          <w:lang w:val="hi_IN" w:bidi="hi_IN"/>
        </w:rPr>
        <w:t>इस भाग के पात्र इस प्रकार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चार साथी/चेले शमौन, अन्द्रियास, याकूब और यूहन्ना</w:t>
      </w:r>
    </w:p>
    <w:p>
      <w:pPr>
        <w:pStyle w:val="ListBullet"/>
        <w:spacing w:line="240" w:lineRule="auto"/>
        <w:ind w:left="720"/>
      </w:pPr>
      <w:r>
        <w:rPr>
          <w:lang w:val="hi_IN" w:bidi="hi_IN"/>
        </w:rPr>
      </w:r>
      <w:r>
        <w:rPr>
          <w:lang w:val="hi_IN" w:bidi="hi_IN"/>
        </w:rPr>
        <w:t>आराधनालय में उपस्तिथ लोग, जिनमें स्थानीय लोग और धार्मिक अगुवे शामिल हैं</w:t>
      </w:r>
    </w:p>
    <w:p>
      <w:pPr>
        <w:pStyle w:val="ListBullet"/>
        <w:spacing w:line="240" w:lineRule="auto"/>
        <w:ind w:left="720"/>
      </w:pPr>
      <w:r>
        <w:rPr>
          <w:lang w:val="hi_IN" w:bidi="hi_IN"/>
        </w:rPr>
      </w:r>
      <w:r>
        <w:rPr>
          <w:lang w:val="hi_IN" w:bidi="hi_IN"/>
        </w:rPr>
        <w:t>वह व्यक्ति जो दुष्टात्मा से ग्रस्त था</w:t>
      </w:r>
    </w:p>
    <w:p>
      <w:pPr>
        <w:pStyle w:val="ListBullet"/>
        <w:spacing w:line="240" w:lineRule="auto"/>
        <w:ind w:left="720"/>
      </w:pPr>
      <w:r>
        <w:rPr>
          <w:lang w:val="hi_IN" w:bidi="hi_IN"/>
        </w:rPr>
      </w:r>
      <w:r>
        <w:rPr>
          <w:lang w:val="hi_IN" w:bidi="hi_IN"/>
        </w:rPr>
        <w:t>आराधनालय के बाहर खड़े लोग (जो आराधनालय के भीतर थे उन्होंने यह समाचार पूरे क्षेत्र के लोगों में फैला दिया था)</w:t>
      </w:r>
    </w:p>
    <w:p>
      <w:pPr>
        <w:pStyle w:val="ListBullet"/>
        <w:spacing w:line="240" w:lineRule="auto"/>
        <w:ind w:left="720"/>
      </w:pPr>
      <w:r>
        <w:rPr>
          <w:lang w:val="hi_IN" w:bidi="hi_IN"/>
        </w:rPr>
      </w:r>
      <w:r>
        <w:rPr>
          <w:lang w:val="hi_IN" w:bidi="hi_IN"/>
        </w:rPr>
        <w:t>दुष्टात्मा</w:t>
      </w:r>
    </w:p>
    <w:p>
      <w:pPr/>
      <w:r>
        <w:rPr>
          <w:lang w:val="hi_IN" w:bidi="hi_IN"/>
        </w:rPr>
      </w:r>
      <w:r>
        <w:rPr>
          <w:lang w:val="hi_IN" w:bidi="hi_IN"/>
        </w:rPr>
        <w:t>एक समूह में, भाग के परिवेश के इन भागों पर ध्यान दें:</w:t>
      </w:r>
    </w:p>
    <w:p>
      <w:pPr/>
      <w:r>
        <w:rPr>
          <w:lang w:val="hi_IN" w:bidi="hi_IN"/>
        </w:rPr>
      </w:r>
      <w:r>
        <w:rPr>
          <w:lang w:val="hi_IN" w:bidi="hi_IN"/>
        </w:rPr>
        <w:t>समूह को इन दृश्यों के सन्दर्भ पर विचार करने को कहें। हम अब एक अलग सन्दर्भ में हैं-कफरनहूम नगर में, सब्त के दिन, एक आराधनालय के अंदर। कफरनहूम गलील की झील के उत्तरी तट पर स्तिथ एक छोटा सा नगर था। कफरनहूम में 2000 से भी कम लोग रहते थे। शायद शमौन, अन्द्रियास, याकूब और यूहन्ना यहीं रहते थे। हर एक यहूदी समुदाय का एक आराधनालय होता था। आराधनालय वे सभा स्थान थे जहाँ लोग धार्मिक शिक्षा सुनने और आराधना करने के लिए इकट्ठा होते थे। आराधनालय व्यवस्था और राजनीति के महत्वपूर्ण मुद्दों पर चर्चा करने के लिए भी एक स्थान था।</w:t>
      </w:r>
    </w:p>
    <w:p>
      <w:pPr/>
      <w:r>
        <w:rPr>
          <w:lang w:val="hi_IN" w:bidi="hi_IN"/>
        </w:rPr>
      </w:r>
      <w:r>
        <w:rPr>
          <w:lang w:val="hi_IN" w:bidi="hi_IN"/>
        </w:rPr>
        <w:t>यह कहानी यहूदी सब्त के दिन घटित होती है, जो वह दिन है जब यहूदी लोग काम नहीं करते थे और आराम करते थे और सीखने और आराधना करने के लिए आराधनालयों में इकट्ठा होते थे। यीशु को आराधनालय में शिक्षा देने के लिए आमंत्रित किया गया होगा। इससे यह पता चलता है कि लोग यीशु को पहले से ही जानते थे और वह सम्मानित था। यीशु बैठ कर शिक्षा दे रहा था। हम नहीं जानते कि यीशु क्या सिखा रहा था लेकिन हम जानते हैं कि यीशु जिस तरीके से शिक्षा दे रहा था उससे लोग हैरान थे। यीशु ने अधिकार के साथ सिखाया। यह दूसरे शिक्षकों के सिखाने के तरीके से अलग था। व्यवस्था के शिक्षक अक्सर दूसरे विद्वानों के कथनों से उदाहरण देते थे और बताते थे कि धार्मिक व्यवस्था क्या कहती है और भविष्यद्वक्ताओं ने किसी विषय पर क्या कहा है। यीशु अपने अधिकार से बोल रहा है। इसका अर्थ यह है कि वह किसी दूसरे व्यक्ति का संदेश ले कर नहीं बोल रहा है। यीशु एक ऐसे व्यक्ति के रूप में कुछ नया सिखा रहा है जिसे सत्य का प्रचार करने का अधिकार है।</w:t>
      </w:r>
    </w:p>
    <w:p>
      <w:pPr/>
      <w:r>
        <w:rPr>
          <w:lang w:val="hi_IN" w:bidi="hi_IN"/>
        </w:rPr>
      </w:r>
      <w:r>
        <w:rPr>
          <w:lang w:val="hi_IN" w:bidi="hi_IN"/>
        </w:rPr>
        <w:t>यहाँ रुकें और एक समूह में आराधनालय का चित्र देखें, आराधनालय के बाहर और अंदर दोनों तरफ का। इस ऑडियो को यहाँ रोकें</w:t>
      </w:r>
    </w:p>
    <w:p>
      <w:pPr/>
      <w:r>
        <w:rPr>
          <w:lang w:val="hi_IN" w:bidi="hi_IN"/>
        </w:rPr>
      </w:r>
      <w:r>
        <w:rPr>
          <w:lang w:val="hi_IN" w:bidi="hi_IN"/>
        </w:rPr>
        <w:t>अगले दृश्य में एक दुष्टात्मा से ग्रस्त व्यक्ति अचानक दिखाई देता है। दुष्टात्माओं को कभी-कभी अशुद्ध आत्मा या शैतान कहा जाता है। दुष्टात्माएँ आत्मिक प्राणी हैं जो शैतान की सेवा करते हैं और व्यक्ति के कार्यों और विचारों को नियंत्रित कर सकते हैं। हमें यह नहीं बताया गया है कि दुष्टात्मा से ग्रस्त व्यक्ति आराधनालय में कब से था। हो सकता है कि जब यीशु शिक्षा दे रहा था तब वह वहाँ पर था या हो सकता है कि जब यीशु ने शिक्षा देना समाप्त किया तब वह वहाँ पहुँचा था। उसके लिए किसी आराधनालय में होना हैरानी की बात रही होगी। दुष्टात्मा यीशु को तुरन्त पहचान लेती है और वह यीशु को उसके नाम से पुकारती है और बाद में उसे "परमेश्वर का पवित्र जन" कहती है। यह दुष्टात्मा ही है जो यह पहचान कर बोल रही है कि यीशु कौन है। सुनिश्चित करें कि आपका अनुवाद यह दर्शाता है कि यह दुष्टात्मा बोल रही है। यह स्पष्ट है कि वह व्यक्ति केवल बीमार नहीं था, बल्कि उसमें कोई दुष्टात्मा थी। दुष्ट आत्माओं के पास अलौकिक ज्ञान होता है, ऐसा ज्ञान जो इस संसार का नहीं है। वह जानता है कि यीशु वास्तव में कौन है, हालाँकि भीड़ में लोग अभी भी पूरी तरह नहीं समझ पाए हैं कि यीशु कौन है। यीशु ईश्वरीय है। वह परमेश्वर है और उसमें दुष्टात्मा को नष्ट करने की सामर्थ्य है।</w:t>
      </w:r>
    </w:p>
    <w:p>
      <w:pPr/>
      <w:r>
        <w:rPr>
          <w:lang w:val="hi_IN" w:bidi="hi_IN"/>
        </w:rPr>
      </w:r>
      <w:r>
        <w:rPr>
          <w:lang w:val="hi_IN" w:bidi="hi_IN"/>
        </w:rPr>
        <w:t>यीशु तब अपने अधिकार और सामर्थ्य को दिखाता है जब वह दुष्टात्मा को चुप रहने और उस व्यक्ति में से निकल जाने की आज्ञा देता है। यहूदी अगुवों को आम तौर पर दुष्टात्माएँ निकालने के लिए कई रीति-रिवाजों का पालन करना पड़ता था। इसके बजाय यीशु ने केवल अपने शब्दों से ही दुष्टात्मा को निकल जाने की आज्ञा दी। हमें यह नहीं बताया गया है कि दुष्टात्मा व्यक्ति के शरीर से निकलने के बाद कहाँ जाती है। जैसे ही दुष्टात्मा उस व्यक्ति के शरीर से बाहर निकलती है, वह उसे ज़ोर से मरोड़ती है, जिस कारण वह चीखने या चिल्लाने लगता है। मरोड़ने का अर्थ है शरीर को हिंसक रूप से हिलाना। क्योंकि दुष्टात्माएँ आत्माएँ होती हैं, उनका शरीर नहीं होता, इसलिए हम दुष्टात्मा को व्यक्ति से निकलते हुए नहीं देख सकते। हालाँकि, भीड़ को यह समझ आ गया होगा कि वह व्यक्ति दुष्टात्मा से मुक्त हो गया है, क्योंकि उसका व्यवहार पहले से बिलकुल अलग हो गया था। एक बार फिर, आराधनालय में लोग इस बात से हैरान हैं कि यीशु कितने अलग तरीके से, अधिकार और सामर्थ्य के साथ काम करता है।</w:t>
      </w:r>
    </w:p>
    <w:p>
      <w:pPr/>
      <w:r>
        <w:rPr>
          <w:lang w:val="hi_IN" w:bidi="hi_IN"/>
        </w:rPr>
      </w:r>
      <w:r>
        <w:rPr>
          <w:lang w:val="hi_IN" w:bidi="hi_IN"/>
        </w:rPr>
        <w:t>मरकुस में यह पहली बार है जब हम यीशु को किसी दुष्टात्मा को किसी व्यक्ति से निकलने की आज्ञा देते हुए देखते हैं। हालाँकि, इससे पहले यीशु ने जंगल में शैतान का सामना किया था, जब शैतान ने उसकी परीक्षा ली थी। हम इस महत्वपूर्ण विषय को पूरे मरकुस में देखते हैं, जहाँ यीशु और शैतान के बीच संघर्ष होता है।</w:t>
      </w:r>
    </w:p>
    <w:p>
      <w:pPr/>
      <w:r>
        <w:rPr>
          <w:lang w:val="hi_IN" w:bidi="hi_IN"/>
        </w:rPr>
      </w:r>
      <w:r>
        <w:rPr>
          <w:lang w:val="hi_IN" w:bidi="hi_IN"/>
        </w:rPr>
        <w:t>अंतिम दृश्य में वे सभी लोग दर्शक हैं जो उस समय आराधनालय में थे। वे आराधनालय के बाहर लोगों के साथ इस घटना पर चर्चा करने लगते हैं, और यह समाचार गलील के पूरे क्षेत्र में फैल जाता है (जो कि कफरनहूम नगर के आसपास का क्षेत्र है)।</w:t>
      </w:r>
    </w:p>
    <w:p>
      <w:pPr/>
      <w:r>
        <w:rPr>
          <w:lang w:val="hi_IN" w:bidi="hi_IN"/>
        </w:rPr>
      </w:r>
      <w:r>
        <w:rPr>
          <w:lang w:val="hi_IN" w:bidi="hi_IN"/>
        </w:rPr>
        <w:t>यहाँ रुकें और एक समूह में गलील और आसपास के क्षेत्रों का नक्शा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1:21–28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चार साथी/चेले शमौन, अन्द्रियास, याकूब और यूहन्ना</w:t>
      </w:r>
    </w:p>
    <w:p>
      <w:pPr>
        <w:pStyle w:val="ListBullet"/>
        <w:spacing w:line="240" w:lineRule="auto"/>
        <w:ind w:left="720"/>
      </w:pPr>
      <w:r>
        <w:rPr>
          <w:lang w:val="hi_IN" w:bidi="hi_IN"/>
        </w:rPr>
      </w:r>
      <w:r>
        <w:rPr>
          <w:lang w:val="hi_IN" w:bidi="hi_IN"/>
        </w:rPr>
        <w:t>आराधनालय में उपस्तिथ लोग, जिनमें स्थानीय लोग और धार्मिक अगुवे शामिल हैं</w:t>
      </w:r>
    </w:p>
    <w:p>
      <w:pPr>
        <w:pStyle w:val="ListBullet"/>
        <w:spacing w:line="240" w:lineRule="auto"/>
        <w:ind w:left="720"/>
      </w:pPr>
      <w:r>
        <w:rPr>
          <w:lang w:val="hi_IN" w:bidi="hi_IN"/>
        </w:rPr>
      </w:r>
      <w:r>
        <w:rPr>
          <w:lang w:val="hi_IN" w:bidi="hi_IN"/>
        </w:rPr>
        <w:t>वह व्यक्ति जो दुष्टात्मा से ग्रस्त था</w:t>
      </w:r>
    </w:p>
    <w:p>
      <w:pPr>
        <w:pStyle w:val="ListBullet"/>
        <w:spacing w:line="240" w:lineRule="auto"/>
        <w:ind w:left="720"/>
      </w:pPr>
      <w:r>
        <w:rPr>
          <w:lang w:val="hi_IN" w:bidi="hi_IN"/>
        </w:rPr>
      </w:r>
      <w:r>
        <w:rPr>
          <w:lang w:val="hi_IN" w:bidi="hi_IN"/>
        </w:rPr>
        <w:t>आराधनालय के बाहर खड़े लोग (जो आराधनालय के भीतर थे उन्होंने यह समाचार पूरे क्षेत्र के लोगों में फैला दिया था)</w:t>
      </w:r>
    </w:p>
    <w:p>
      <w:pPr>
        <w:pStyle w:val="ListBullet"/>
        <w:spacing w:line="240" w:lineRule="auto"/>
        <w:ind w:left="720"/>
      </w:pPr>
      <w:r>
        <w:rPr>
          <w:lang w:val="hi_IN" w:bidi="hi_IN"/>
        </w:rPr>
      </w:r>
      <w:r>
        <w:rPr>
          <w:lang w:val="hi_IN" w:bidi="hi_IN"/>
        </w:rPr>
        <w:t>दुष्टात्मा</w:t>
      </w:r>
    </w:p>
    <w:p>
      <w:pPr/>
      <w:r>
        <w:rPr>
          <w:lang w:val="hi_IN" w:bidi="hi_IN"/>
        </w:rPr>
      </w:r>
      <w:r>
        <w:rPr>
          <w:lang w:val="hi_IN" w:bidi="hi_IN"/>
        </w:rPr>
        <w:t>एक 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 रूप में प्रस्तुत करें।</w:t>
      </w:r>
    </w:p>
    <w:p>
      <w:pPr/>
      <w:r>
        <w:rPr>
          <w:lang w:val="hi_IN" w:bidi="hi_IN"/>
        </w:rPr>
      </w:r>
      <w:r>
        <w:rPr>
          <w:lang w:val="hi_IN" w:bidi="hi_IN"/>
        </w:rPr>
        <w:t>समूह को इस भाग का अभिनय दूसरी बार करना चाहिए। नाटक के कुछ हिस्सों में, अभिनय को रोकें और पात्र निभा रहे व्यक्ति से पूछें, "आप क्या महसूस कर रहे हैं या सोच रहे हैं?" पात्र निभाने वाले व्यक्ति को यह उत्तर देना चाहिए कि अगर वह उस पात्र के स्थान पर होता तो वह कैसा महसूस करता या सोचता। उसके बाद, अभिनय को फिर से शुरू करें।</w:t>
      </w:r>
    </w:p>
    <w:p>
      <w:pPr/>
      <w:r>
        <w:rPr>
          <w:lang w:val="hi_IN" w:bidi="hi_IN"/>
        </w:rPr>
      </w:r>
      <w:r>
        <w:rPr>
          <w:lang w:val="hi_IN" w:bidi="hi_IN"/>
        </w:rPr>
        <w:t xml:space="preserve">इस ऑडियो को यहाँ रोकें और इस भाग का अभिनय दूसरी बार करें। </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 xml:space="preserve">नाटक के रूप में दिखाएँ कि यीशु आराधनालय में अपने चेलों और भीड़ के साथ है। यीशु शिक्षा दे रहा है। जिस अधिकार से यीशु शिक्षा देता है उससे भीड़ बहुत ही प्रभावित होती है। </w:t>
      </w:r>
    </w:p>
    <w:p>
      <w:pPr/>
      <w:r>
        <w:rPr>
          <w:lang w:val="hi_IN" w:bidi="hi_IN"/>
        </w:rPr>
      </w:r>
      <w:r>
        <w:rPr>
          <w:lang w:val="hi_IN" w:bidi="hi_IN"/>
        </w:rPr>
        <w:t>अभिनय को रोकें। यीशु के चार चेलों शमौन, अन्द्रियास, याकूब और यूहन्ना का पात्र निभाने वाले लोगों से पूछें कि "आप क्या सोच रहे हैं या महसूस कर रहे हैं?" आप ऐसी बातें सुन सकते हैं "वे उलझन में हैं," "उनका विश्वास बढ़ रहा है," या "वे यीशु के बारे मे और अधिक सीख और समझ रहे हैं।" अभिनय को जारी रखें।</w:t>
      </w:r>
    </w:p>
    <w:p>
      <w:pPr/>
      <w:r>
        <w:rPr>
          <w:lang w:val="hi_IN" w:bidi="hi_IN"/>
        </w:rPr>
      </w:r>
      <w:r>
        <w:rPr>
          <w:lang w:val="hi_IN" w:bidi="hi_IN"/>
        </w:rPr>
        <w:t>एक व्यक्ति आता है जो दुष्टात्मा से ग्रस्त था। ध्यान रखें कि कहानी का अभिनय इस तरह से करें कि उसका आना अचानक और चौंकाने वाला लगे। वह दुष्टात्माग्रस्त व्यक्ति यीशु पर चिल्लाता है, उससे पूछता है कि वह यहाँ क्यों आया है, और उसे "परमेश्वर का पवित्र जन" कहकर पुकारता है। यीशु दुष्टात्मा को उस व्यक्ति से निकल जाने की आज्ञा देता है। दुष्टात्मा उस व्यक्ति को मरोड़ती है और वह चिल्लाता है, फिर वह उससे बाहर निकल जाती है।</w:t>
      </w:r>
    </w:p>
    <w:p>
      <w:pPr/>
      <w:r>
        <w:rPr>
          <w:lang w:val="hi_IN" w:bidi="hi_IN"/>
        </w:rPr>
      </w:r>
      <w:r>
        <w:rPr>
          <w:lang w:val="hi_IN" w:bidi="hi_IN"/>
        </w:rPr>
        <w:t>अभिनय को रोकें। यीशु का पात्र निभाने वाले व्यक्ति से पूछें कि उसे इस क्षण कैसा लग रहा है। आप ऐसी बातें सुन सकते हैं जैसे कि "मैं अपनी सेवकाई में शैतान की ओर से विरोध महसूस कर रहा हूँ," या "मैं इस दुष्टात्मा को बाहर निकालने के लिए साहस और अधिकार महसूस कर रहा हूँ।" अब दुष्टात्माग्रस्त व्यक्ति का पात्र निभाने वाले व्यक्ति से पूछें कि उसे कैसा महसूस हो रहा है। आप ऐसी बातें सुन सकते हैं जैसे "स्वतंत्रता," "राहत," "आनन्द," या "आखिरकार, शान्ति है।" अभिनय को जारी रखें।</w:t>
      </w:r>
    </w:p>
    <w:p>
      <w:pPr/>
      <w:r>
        <w:rPr>
          <w:lang w:val="hi_IN" w:bidi="hi_IN"/>
        </w:rPr>
      </w:r>
      <w:r>
        <w:rPr>
          <w:lang w:val="hi_IN" w:bidi="hi_IN"/>
        </w:rPr>
        <w:t>अभिनय करें कि यीशु की सामर्थ्य और अधिकार से भीड़ हैरान हो रही है। वो इस बात की चर्चा कर रहे हैं कि क्या हुआ है। फिर भीड़ चली गई और यीशु के बारे में गलील के आसपास के क्षेत्रों मे बताने लगी।</w:t>
      </w:r>
    </w:p>
    <w:p>
      <w:pPr/>
      <w:r>
        <w:rPr>
          <w:lang w:val="hi_IN" w:bidi="hi_IN"/>
        </w:rPr>
      </w:r>
      <w:r>
        <w:rPr>
          <w:lang w:val="hi_IN" w:bidi="hi_IN"/>
        </w:rPr>
        <w:t>अभिनय को रोकें। जो लोग भीड़ का पात्र निभा रहे हैं उनसे पूछें, "इस समय आप क्या सोच रहे हैं?" आपने ऐसे अधिकार वाली शिक्षा को कभी नहीं सुना है और अब आपने दुष्टत्माओं को निकालने की घटना में यीशु का अधिकार देख लिया है। आपको कैसा लग रहा है? क्या आप इस बात को समझ पा रहे हैं? आप ऐसी बातें सुन सकते हैं, "जो कुछ मैंने देखा, उसे दूसरों को बताने के लिए उत्सुक हूँ," या "मुझे नहीं पता कि इसका क्या मतलब है, यह व्यक्ति कौन है और इसे इतना अधिकार कैसे मिला?"</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1:21–28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और उसके साथी इस समय </w:t>
      </w:r>
      <w:hyperlink r:id="rId47">
        <w:r>
          <w:rPr>
            <w:lang w:val="hi_IN" w:bidi="hi_IN"/>
          </w:rPr>
          <w:rPr>
            <w:color w:val="0000EE"/>
            <w:u w:val="single"/>
          </w:rPr>
          <w:t>कफरनहूम</w:t>
        </w:r>
      </w:hyperlink>
      <w:r>
        <w:rPr>
          <w:lang w:val="hi_IN" w:bidi="hi_IN"/>
        </w:rPr>
        <w:t xml:space="preserve"> में हैं। </w:t>
      </w:r>
      <w:r>
        <w:rPr>
          <w:b/>
          <w:lang w:val="hi_IN" w:bidi="hi_IN"/>
        </w:rPr>
        <w:t>कफरनहूम</w:t>
      </w:r>
      <w:r>
        <w:rPr>
          <w:lang w:val="hi_IN" w:bidi="hi_IN"/>
        </w:rPr>
        <w:t xml:space="preserve"> एक मुख्य नगर था जो मिस्र से दमिश्क जाने वाले मार्ग पर था, जो कि एक अन्य प्रमुख नगर था। यह मछली पकड़ने और व्यापार का केंद्र था। यह नगर बाहरी विजयी रोमी सरकार के लिए कर संग्रह केंद्र के रूप में भी महत्वपूर्ण था। यीशु ने अपनी सेवकाई का ज्यादातर काम इसी नगर में किया था। यीशु के कई चेले इसी नगर के मछुआरे थे। </w:t>
      </w:r>
    </w:p>
    <w:p>
      <w:pPr/>
      <w:r>
        <w:rPr>
          <w:lang w:val="hi_IN" w:bidi="hi_IN"/>
        </w:rPr>
      </w:r>
      <w:r>
        <w:rPr>
          <w:lang w:val="hi_IN" w:bidi="hi_IN"/>
        </w:rPr>
        <w:t>यहाँ रुकें और अपने अनुवाद दल को गलील की झील का एक नक़्शा दिखाएँ, जिसमें कफरनहूम, मिस्र और दमिश्क को दिखाया गया हो।</w:t>
      </w:r>
    </w:p>
    <w:p>
      <w:pPr/>
      <w:r>
        <w:rPr>
          <w:lang w:val="hi_IN" w:bidi="hi_IN"/>
        </w:rPr>
      </w:r>
      <w:r>
        <w:rPr>
          <w:lang w:val="hi_IN" w:bidi="hi_IN"/>
        </w:rPr>
        <w:t xml:space="preserve">यहूदी लोग </w:t>
      </w:r>
      <w:r>
        <w:rPr>
          <w:b/>
          <w:lang w:val="hi_IN" w:bidi="hi_IN"/>
        </w:rPr>
        <w:t>सब्त</w:t>
      </w:r>
      <w:r>
        <w:rPr>
          <w:lang w:val="hi_IN" w:bidi="hi_IN"/>
        </w:rPr>
        <w:t xml:space="preserve"> के दिन को विश्राम और आराधना का दिन मानते थे क्योंकि परमेश्वर ने उन्हें यह आज्ञा बहुत समय पहले दी थी। इसे सप्ताह का सातवाँ दिन माना जाता था। यीशु के समय तक, इस बारे में कठिन और विशेष नियम बना दिए गए थे कि इस दिन कौन सा काम किया जा सकता है और कौन सा नहीं। यह वही दिन था जब लोग आराधनालय में आराधना करने जाते थे।</w:t>
      </w:r>
    </w:p>
    <w:p>
      <w:pPr/>
      <w:r>
        <w:rPr>
          <w:lang w:val="hi_IN" w:bidi="hi_IN"/>
        </w:rPr>
      </w:r>
      <w:r>
        <w:rPr>
          <w:lang w:val="hi_IN" w:bidi="hi_IN"/>
        </w:rPr>
        <w:t xml:space="preserve">यहाँ रुकें और समूह के साथ चर्चा करें कि आप सब्त के लिए किस शब्द या वाक्यांश का इस्तेमाल करेंगे। अधिक जानकारी के लिए मुख्य शब्दावली में </w:t>
      </w:r>
      <w:hyperlink r:id="rId48">
        <w:r>
          <w:rPr>
            <w:lang w:val="hi_IN" w:bidi="hi_IN"/>
          </w:rPr>
          <w:rPr>
            <w:color w:val="0000EE"/>
            <w:u w:val="single"/>
          </w:rPr>
          <w:t>सब्त</w:t>
        </w:r>
      </w:hyperlink>
      <w:r>
        <w:rPr>
          <w:lang w:val="hi_IN" w:bidi="hi_IN"/>
        </w:rPr>
        <w:t xml:space="preserve"> देखें। इस ऑडियो को यहाँ रोकें। </w:t>
      </w:r>
    </w:p>
    <w:p>
      <w:pPr/>
      <w:r>
        <w:rPr>
          <w:lang w:val="hi_IN" w:bidi="hi_IN"/>
        </w:rPr>
      </w:r>
      <w:r>
        <w:rPr>
          <w:lang w:val="hi_IN" w:bidi="hi_IN"/>
        </w:rPr>
        <w:t xml:space="preserve">यीशु कफरनहूम के आराधनालय में शिक्षा दे रहा था। </w:t>
      </w:r>
      <w:r>
        <w:rPr>
          <w:b/>
          <w:lang w:val="hi_IN" w:bidi="hi_IN"/>
        </w:rPr>
        <w:t>आराधनालय</w:t>
      </w:r>
      <w:r>
        <w:rPr>
          <w:lang w:val="hi_IN" w:bidi="hi_IN"/>
        </w:rPr>
        <w:t xml:space="preserve"> यहूदी आराधना के ऐसे स्थान होते थे, जहाँ लोग यरूशलेम के मुख्य मन्दिर में जाने की बजाय यहाँ मिल सकते थे। लोग आराधनालयों में बलिदान नहीं चढ़ाते थे। ये यहूदी लोगों के स्थानीय सभा स्थान होते थे, जहाँ वे सब्त और विशेष पर्व के दिन प्रार्थना करने, पवित्रशास्त्र पढ़ने, शिक्षा लेने और कभी-कभी सामुदायिक विवादों का फैसला करने के लिए इकट्ठा होते थे। </w:t>
      </w:r>
    </w:p>
    <w:p>
      <w:pPr/>
      <w:r>
        <w:rPr>
          <w:lang w:val="hi_IN" w:bidi="hi_IN"/>
        </w:rPr>
      </w:r>
      <w:r>
        <w:rPr>
          <w:lang w:val="hi_IN" w:bidi="hi_IN"/>
        </w:rPr>
        <w:t xml:space="preserve">यहाँ रुकें और इस गतिविधि को करें: विभिन्न आकारों के कुछ पत्थर इकट्ठा करें, लेकिन उनमें से एक पत्थर बाकी सब से बहुत बड़ा हो। बड़े पत्थर को छोटे पत्थरों से थोड़ा ऊँचे स्थान पर रखें, और इस शब्दचित्र का उपयोग करें जब आप यह चर्चा करें कि लोग मन्दिर में क्या करते थे और आराधनालय में क्या करते थे। अधिक जानकारी के लिए मुख्य शब्दावली में शब्द </w:t>
      </w:r>
      <w:hyperlink r:id="rId49">
        <w:r>
          <w:rPr>
            <w:lang w:val="hi_IN" w:bidi="hi_IN"/>
          </w:rPr>
          <w:rPr>
            <w:color w:val="0000EE"/>
            <w:u w:val="single"/>
          </w:rPr>
          <w:t>आराधनालय</w:t>
        </w:r>
      </w:hyperlink>
      <w:r>
        <w:rPr>
          <w:lang w:val="hi_IN" w:bidi="hi_IN"/>
        </w:rPr>
        <w:t xml:space="preserve"> देखें। समूह में चर्चा करें कि आप आराधनालय के लिए किस शब्द का इस्तेमाल करेंगे या उसी शब्द का इस्तेमाल करें जो आपने अन्य बाइबल के भागों में किया है। इस ऑडियो को यहाँ रोकें। </w:t>
      </w:r>
    </w:p>
    <w:p>
      <w:pPr/>
      <w:r>
        <w:rPr>
          <w:lang w:val="hi_IN" w:bidi="hi_IN"/>
        </w:rPr>
      </w:r>
      <w:r>
        <w:rPr>
          <w:lang w:val="hi_IN" w:bidi="hi_IN"/>
        </w:rPr>
        <w:t xml:space="preserve">मरकुस हमें बताता है कि आराधनालय में लोग </w:t>
      </w:r>
      <w:r>
        <w:rPr>
          <w:b/>
          <w:lang w:val="hi_IN" w:bidi="hi_IN"/>
        </w:rPr>
        <w:t>उसकी शिक्षा से</w:t>
      </w:r>
      <w:r>
        <w:rPr>
          <w:lang w:val="hi_IN" w:bidi="hi_IN"/>
        </w:rPr>
        <w:t xml:space="preserve"> हैरान थे। दूसरे शब्दों में, वे यीशु के सिखाने के </w:t>
      </w:r>
      <w:r>
        <w:rPr>
          <w:i/>
          <w:lang w:val="hi_IN" w:bidi="hi_IN"/>
        </w:rPr>
        <w:t>तरीके</w:t>
      </w:r>
      <w:r>
        <w:rPr>
          <w:lang w:val="hi_IN" w:bidi="hi_IN"/>
        </w:rPr>
        <w:t xml:space="preserve"> से हैरान थे क्योंकि वह किसी ऐसे व्यक्ति की तरह सिखा रहा था, जिसके पास अधिकार था। </w:t>
      </w:r>
    </w:p>
    <w:p>
      <w:pPr/>
      <w:r>
        <w:rPr>
          <w:lang w:val="hi_IN" w:bidi="hi_IN"/>
        </w:rPr>
      </w:r>
      <w:r>
        <w:rPr>
          <w:lang w:val="hi_IN" w:bidi="hi_IN"/>
        </w:rPr>
        <w:t xml:space="preserve">अधिकार का मतलब है शक्ति होना, या लोगों को कुछ करने के लिए कहने का </w:t>
      </w:r>
      <w:r>
        <w:rPr>
          <w:b/>
          <w:lang w:val="hi_IN" w:bidi="hi_IN"/>
        </w:rPr>
        <w:t>अधिकार</w:t>
      </w:r>
      <w:r>
        <w:rPr>
          <w:lang w:val="hi_IN" w:bidi="hi_IN"/>
        </w:rPr>
        <w:t xml:space="preserve"> होना। अधिक जानकारी के लिए मुख्य शब्दावली में शब्द </w:t>
      </w:r>
      <w:hyperlink r:id="rId50">
        <w:r>
          <w:rPr>
            <w:lang w:val="hi_IN" w:bidi="hi_IN"/>
          </w:rPr>
          <w:rPr>
            <w:color w:val="0000EE"/>
            <w:u w:val="single"/>
          </w:rPr>
          <w:t>अधिकार</w:t>
        </w:r>
      </w:hyperlink>
      <w:r>
        <w:rPr>
          <w:lang w:val="hi_IN" w:bidi="hi_IN"/>
        </w:rPr>
        <w:t xml:space="preserve"> को देखें। </w:t>
      </w:r>
    </w:p>
    <w:p>
      <w:pPr/>
      <w:r>
        <w:rPr>
          <w:lang w:val="hi_IN" w:bidi="hi_IN"/>
        </w:rPr>
      </w:r>
      <w:r>
        <w:rPr>
          <w:lang w:val="hi_IN" w:bidi="hi_IN"/>
        </w:rPr>
        <w:t xml:space="preserve">यीशु के सिखाने का तरीका व्यवस्था के अन्य शिक्षकों से अलग था। </w:t>
      </w:r>
      <w:r>
        <w:rPr>
          <w:b/>
          <w:lang w:val="hi_IN" w:bidi="hi_IN"/>
        </w:rPr>
        <w:t>व्यवस्था के शिक्षक</w:t>
      </w:r>
      <w:r>
        <w:rPr>
          <w:lang w:val="hi_IN" w:bidi="hi_IN"/>
        </w:rPr>
        <w:t xml:space="preserve"> शब्द का अनुवाद कई बार शास्त्री या उन लोगों के रूप में किया जाता था जिन्होंने व्यवस्था लिखी थी: पवित्रशास्त्र से व्यवस्था की व्याख्या करने वाले विद्वान और विशेषज्ञ होते थे। ये व्याखयाएँ लिखित नहीं होती थीं बल्कि शिक्षकों द्वारा याद की जाती थीं और मौखिक रूप से सिखाई जाती थीं।</w:t>
      </w:r>
    </w:p>
    <w:p>
      <w:pPr/>
      <w:r>
        <w:rPr>
          <w:lang w:val="hi_IN" w:bidi="hi_IN"/>
        </w:rPr>
      </w:r>
      <w:r>
        <w:rPr>
          <w:lang w:val="hi_IN" w:bidi="hi_IN"/>
        </w:rPr>
        <w:t xml:space="preserve">यहाँ रुकें और चर्चा करें कि आप "व्यवस्था के शिक्षकों" के लिए किस शब्द या वाक्यांश का इस्तेमाल करेंगे। अधिक जानकारी के लिए मुख्य शब्दावली में शब्द </w:t>
      </w:r>
      <w:hyperlink r:id="rId51">
        <w:r>
          <w:rPr>
            <w:lang w:val="hi_IN" w:bidi="hi_IN"/>
          </w:rPr>
          <w:rPr>
            <w:color w:val="0000EE"/>
            <w:u w:val="single"/>
          </w:rPr>
          <w:t>व्यवस्था के शिक्षक</w:t>
        </w:r>
      </w:hyperlink>
      <w:r>
        <w:rPr>
          <w:lang w:val="hi_IN" w:bidi="hi_IN"/>
        </w:rPr>
        <w:t xml:space="preserve"> देखें। इस ऑडियो को यहाँ रोकें। </w:t>
      </w:r>
    </w:p>
    <w:p>
      <w:pPr/>
      <w:r>
        <w:rPr>
          <w:lang w:val="hi_IN" w:bidi="hi_IN"/>
        </w:rPr>
      </w:r>
      <w:r>
        <w:rPr>
          <w:lang w:val="hi_IN" w:bidi="hi_IN"/>
        </w:rPr>
        <w:t xml:space="preserve">अचानक एक </w:t>
      </w:r>
      <w:r>
        <w:rPr>
          <w:b/>
          <w:lang w:val="hi_IN" w:bidi="hi_IN"/>
        </w:rPr>
        <w:t>दुष्ट/अशुद्ध आत्मा</w:t>
      </w:r>
      <w:r>
        <w:rPr>
          <w:lang w:val="hi_IN" w:bidi="hi_IN"/>
        </w:rPr>
        <w:t xml:space="preserve"> से ग्रस्त व्यक्ति वहाँ आता है। इस पाठ में मूल यूनानी भाषा में वास्तव में इसे "अशुद्ध" आत्मा कहा गया है। अशुद्ध" का मतलब है ऐसा कुछ जो परमेश्वर की सेवा के योग्य नहीं है। सभी दुष्टात्माएँ इसलिए "अशुद्ध" होती हैं क्योंकि वे परमेश्वर की सेवा के लिए अयोग्य होती हैं। दुष्टात्माएँ’ उन आत्मिक प्राणियों को कहा जाता है जो शैतान के प्रतिनिधि के रूप में उसकी सेवा करते हैं और उसके अधिकार में रहते हैं। ये आत्मिक प्राणी मनुष्य पर अत्याचार करने और उसे अपने नियंत्रण में लेने की शक्ति रखते हैं। इस कहानी में हम इस व्यक्ति के साथ यही घटित होते हुए देखते हैं। हमें बाइबिल से यह पता चलता है कि दुष्टात्माओं को परमेश्वर ने बनाया था और उन्होंने उसकी आज्ञा न मानने का चुनाव किया। कुछ भाषाओं में ऐसा कोई शब्द नहीं होता जो उस बात को सही ढंग से स्पष्ट कर सके। उनकी भाषा में "दुष्टात्मा" का अर्थ किसी ऐसे मरे हुए व्यक्ति की आत्मा से हो सकता है जो लोगों को "परेशान" करती है। ऐसा शब्द चुनने की कोशिश करें जो एक स्वतंत्र आत्मिक प्राणी को दर्शाता हो जो दुष्ट हो और परमेश्वर का विरोधी हो। यदि कोई ऐसा शब्द हो, तो आप एक स्वतंत्र आत्मिक प्राणी के लिए किसी साधारण शब्द का भी इस्तेमाल कर सकते हैं और उसमें एक विशेषण जोड़ सकते हैं जैसे शैतान की ओर से एक आत्मा, या बुरी/दुष्ट आत्मा।</w:t>
      </w:r>
    </w:p>
    <w:p>
      <w:pPr/>
      <w:r>
        <w:rPr>
          <w:lang w:val="hi_IN" w:bidi="hi_IN"/>
        </w:rPr>
      </w:r>
      <w:r>
        <w:rPr>
          <w:lang w:val="hi_IN" w:bidi="hi_IN"/>
        </w:rPr>
        <w:t xml:space="preserve">यहाँ रुकें और एक समूह में चर्चा करें कि आप अशुद्ध आत्मा या दुष्टात्मा के लिए किस शब्द या वाक्यांश का इस्तेमाल करेंगे। अधिक जानकारी के लिए मुख्य शब्दावली में शब्द </w:t>
      </w:r>
      <w:hyperlink r:id="rId52">
        <w:r>
          <w:rPr>
            <w:lang w:val="hi_IN" w:bidi="hi_IN"/>
          </w:rPr>
          <w:rPr>
            <w:color w:val="0000EE"/>
            <w:u w:val="single"/>
          </w:rPr>
          <w:t>दुष्टात्मा</w:t>
        </w:r>
      </w:hyperlink>
      <w:r>
        <w:rPr>
          <w:lang w:val="hi_IN" w:bidi="hi_IN"/>
        </w:rPr>
        <w:t>/</w:t>
      </w:r>
      <w:hyperlink r:id="rId53">
        <w:r>
          <w:rPr>
            <w:lang w:val="hi_IN" w:bidi="hi_IN"/>
          </w:rPr>
          <w:rPr>
            <w:color w:val="0000EE"/>
            <w:u w:val="single"/>
          </w:rPr>
          <w:t>अशुद्ध आत्मा</w:t>
        </w:r>
      </w:hyperlink>
      <w:r>
        <w:rPr>
          <w:lang w:val="hi_IN" w:bidi="hi_IN"/>
        </w:rPr>
        <w:t xml:space="preserve"> को देखें। इस ऑडियो को यहाँ रोकें। </w:t>
      </w:r>
    </w:p>
    <w:p>
      <w:pPr/>
      <w:r>
        <w:rPr>
          <w:lang w:val="hi_IN" w:bidi="hi_IN"/>
        </w:rPr>
      </w:r>
      <w:r>
        <w:rPr>
          <w:lang w:val="hi_IN" w:bidi="hi_IN"/>
        </w:rPr>
        <w:t xml:space="preserve">दुष्टात्मा जब यीशु से बात करती है, तो वह उसे </w:t>
      </w:r>
      <w:r>
        <w:rPr>
          <w:b/>
          <w:lang w:val="hi_IN" w:bidi="hi_IN"/>
        </w:rPr>
        <w:t>यीशु नासरी</w:t>
      </w:r>
      <w:r>
        <w:rPr>
          <w:lang w:val="hi_IN" w:bidi="hi_IN"/>
        </w:rPr>
        <w:t xml:space="preserve"> कहकर बुलाती है। </w:t>
      </w:r>
      <w:hyperlink r:id="rId54">
        <w:r>
          <w:rPr>
            <w:lang w:val="hi_IN" w:bidi="hi_IN"/>
          </w:rPr>
          <w:rPr>
            <w:color w:val="0000EE"/>
            <w:u w:val="single"/>
          </w:rPr>
          <w:t>नासरत</w:t>
        </w:r>
      </w:hyperlink>
      <w:r>
        <w:rPr>
          <w:lang w:val="hi_IN" w:bidi="hi_IN"/>
        </w:rPr>
        <w:t xml:space="preserve"> वह नगर है जहाँ यीशु पला-बढ़ा, और यह गलील क्षेत्र के एक अलग हिस्से में है। दुष्टात्मा ने यीशु के लिए एक ऐसे नाम का इस्तेमाल किया जिससे यह पता चलता है कि वह जानती थी कि वह कौन है और कहाँ से आया है। "दुष्टात्मा को आशा थी कि वह यीशु का नाम लेकर उस पर कुछ अधिकार या ताकत पा सकेगी।</w:t>
      </w:r>
    </w:p>
    <w:p>
      <w:pPr/>
      <w:r>
        <w:rPr>
          <w:lang w:val="hi_IN" w:bidi="hi_IN"/>
        </w:rPr>
      </w:r>
      <w:r>
        <w:rPr>
          <w:lang w:val="hi_IN" w:bidi="hi_IN"/>
        </w:rPr>
        <w:t>यहाँ रुकें और अपने अनुवाद दल को गलील का एक नक्शा दिखाएं, जिसमें नासरत नगर को दिखाया गया है।</w:t>
      </w:r>
    </w:p>
    <w:p>
      <w:pPr/>
      <w:r>
        <w:rPr>
          <w:lang w:val="hi_IN" w:bidi="hi_IN"/>
        </w:rPr>
      </w:r>
      <w:r>
        <w:rPr>
          <w:lang w:val="hi_IN" w:bidi="hi_IN"/>
        </w:rPr>
        <w:t xml:space="preserve">दुष्टात्मा यीशु को </w:t>
      </w:r>
      <w:r>
        <w:rPr>
          <w:b/>
          <w:lang w:val="hi_IN" w:bidi="hi_IN"/>
        </w:rPr>
        <w:t>परमेश्वर का पवित्र जन</w:t>
      </w:r>
      <w:r>
        <w:rPr>
          <w:lang w:val="hi_IN" w:bidi="hi_IN"/>
        </w:rPr>
        <w:t xml:space="preserve"> भी कहती है। यह उपाधि आमतौर पर परमेश्वर को दर्शाती है और यह दिखाती है कि यीशु का परमेश्वर के साथ एक खास संबंध है और उसमें परमेश्वर का आत्मा है।</w:t>
      </w:r>
    </w:p>
    <w:p>
      <w:pPr/>
      <w:r>
        <w:rPr>
          <w:lang w:val="hi_IN" w:bidi="hi_IN"/>
        </w:rPr>
      </w:r>
      <w:r>
        <w:rPr>
          <w:lang w:val="hi_IN" w:bidi="hi_IN"/>
        </w:rPr>
        <w:t xml:space="preserve">यहाँ रुकें और समूह में चर्चा करें कि आप परमेश्वर के पवित्र जन के लिए किस शब्द या वाक्यांश का इस्तेमाल करेंगे। यदि आवश्यकता हो तो मुख्य शब्दावली में शब्द </w:t>
      </w:r>
      <w:hyperlink r:id="rId55">
        <w:r>
          <w:rPr>
            <w:lang w:val="hi_IN" w:bidi="hi_IN"/>
          </w:rPr>
          <w:rPr>
            <w:color w:val="0000EE"/>
            <w:u w:val="single"/>
          </w:rPr>
          <w:t>पवित्र</w:t>
        </w:r>
      </w:hyperlink>
      <w:r>
        <w:rPr>
          <w:lang w:val="hi_IN" w:bidi="hi_IN"/>
        </w:rPr>
        <w:t xml:space="preserve"> देखें। इस ऑडियो को यहाँ रोकें। </w:t>
      </w:r>
    </w:p>
    <w:p>
      <w:pPr/>
      <w:r>
        <w:rPr>
          <w:lang w:val="hi_IN" w:bidi="hi_IN"/>
        </w:rPr>
      </w:r>
      <w:r>
        <w:rPr>
          <w:lang w:val="hi_IN" w:bidi="hi_IN"/>
        </w:rPr>
        <w:t xml:space="preserve">कफरनहूम </w:t>
      </w:r>
      <w:hyperlink r:id="rId36">
        <w:r>
          <w:rPr>
            <w:lang w:val="hi_IN" w:bidi="hi_IN"/>
          </w:rPr>
          <w:rPr>
            <w:color w:val="0000EE"/>
            <w:u w:val="single"/>
          </w:rPr>
          <w:t>गलील की झील</w:t>
        </w:r>
      </w:hyperlink>
      <w:r>
        <w:rPr>
          <w:lang w:val="hi_IN" w:bidi="hi_IN"/>
        </w:rPr>
        <w:t xml:space="preserve"> के किनारे और </w:t>
      </w:r>
      <w:hyperlink r:id="rId35">
        <w:r>
          <w:rPr>
            <w:lang w:val="hi_IN" w:bidi="hi_IN"/>
          </w:rPr>
          <w:rPr>
            <w:color w:val="0000EE"/>
            <w:u w:val="single"/>
          </w:rPr>
          <w:t>गलील</w:t>
        </w:r>
      </w:hyperlink>
      <w:r>
        <w:rPr>
          <w:lang w:val="hi_IN" w:bidi="hi_IN"/>
        </w:rPr>
        <w:t xml:space="preserve"> क्षेत्र में स्थित था। यह झील या सागर लगभग 21 किलोमीटर लम्बी और 10 किलोमीटर चौड़ी है। इसका सबसे गहरा बिंदु 67 मीटर है। बहुत से लोग इसका उपयोग मछली पकड़ने और अपनी जीविका चलाने के लिए करते थे। </w:t>
      </w:r>
    </w:p>
    <w:p>
      <w:pPr/>
      <w:r>
        <w:rPr>
          <w:lang w:val="hi_IN" w:bidi="hi_IN"/>
        </w:rPr>
      </w:r>
      <w:r>
        <w:rPr>
          <w:lang w:val="hi_IN" w:bidi="hi_IN"/>
        </w:rPr>
        <w:t xml:space="preserve">यहाँ रुकें और यदि आपने पहले ऐसा नहीं किया है, तो अपने अनुवाद दल को झील का नक्शा और तस्वीरें दिखाएं। चर्चा करें कि आप जलाशय के लिए कौन सा शब्द इस्तेमाल करेंगे। </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 </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 </w:t>
      </w:r>
    </w:p>
    <w:p>
      <w:pPr/>
      <w:r>
        <w:rPr>
          <w:lang w:val="hi_IN" w:bidi="hi_IN"/>
        </w:rPr>
      </w:r>
      <w:r>
        <w:rPr>
          <w:lang w:val="hi_IN" w:bidi="hi_IN"/>
        </w:rPr>
        <w:t xml:space="preserve">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 </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1:21–28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6">
        <w:r>
          <w:rPr>
            <w:lang w:val="hi_IN" w:bidi="hi_IN"/>
          </w:rPr>
          <w:rPr>
            <w:color w:val="0000EE"/>
            <w:u w:val="single"/>
          </w:rPr>
          <w:t>सुने और मन में रखें</w:t>
        </w:r>
      </w:hyperlink>
      <w:r>
        <w:rPr>
          <w:lang w:val="hi_IN" w:bidi="hi_IN"/>
        </w:rPr>
        <w:t xml:space="preserve"> (481 KB)</w:t>
      </w:r>
      <w:r>
        <w:rPr>
          <w:lang w:val="hi_IN" w:bidi="hi_IN"/>
        </w:rPr>
      </w:r>
    </w:p>
    <w:p>
      <w:pPr>
        <w:pStyle w:val="ListBullet"/>
        <w:spacing w:line="240" w:lineRule="auto"/>
        <w:ind w:left="720"/>
      </w:pPr>
      <w:r>
        <w:rPr>
          <w:lang w:val="hi_IN" w:bidi="hi_IN"/>
        </w:rPr>
      </w:r>
      <w:hyperlink r:id="rId57">
        <w:r>
          <w:rPr>
            <w:lang w:val="hi_IN" w:bidi="hi_IN"/>
          </w:rPr>
          <w:rPr>
            <w:color w:val="0000EE"/>
            <w:u w:val="single"/>
          </w:rPr>
          <w:t>पाठ का परिचय</w:t>
        </w:r>
      </w:hyperlink>
      <w:r>
        <w:rPr>
          <w:lang w:val="hi_IN" w:bidi="hi_IN"/>
        </w:rPr>
        <w:t xml:space="preserve"> (4.3 MB)</w:t>
      </w:r>
      <w:r>
        <w:rPr>
          <w:lang w:val="hi_IN" w:bidi="hi_IN"/>
        </w:rPr>
      </w:r>
    </w:p>
    <w:p>
      <w:pPr>
        <w:pStyle w:val="ListBullet"/>
        <w:spacing w:line="240" w:lineRule="auto"/>
        <w:ind w:left="720"/>
      </w:pPr>
      <w:r>
        <w:rPr>
          <w:lang w:val="hi_IN" w:bidi="hi_IN"/>
        </w:rPr>
      </w:r>
      <w:hyperlink r:id="rId58">
        <w:r>
          <w:rPr>
            <w:lang w:val="hi_IN" w:bidi="hi_IN"/>
          </w:rPr>
          <w:rPr>
            <w:color w:val="0000EE"/>
            <w:u w:val="single"/>
          </w:rPr>
          <w:t>घटनाओं को समझाना</w:t>
        </w:r>
      </w:hyperlink>
      <w:r>
        <w:rPr>
          <w:lang w:val="hi_IN" w:bidi="hi_IN"/>
        </w:rPr>
        <w:t xml:space="preserve"> (4.3 MB)</w:t>
      </w:r>
      <w:r>
        <w:rPr>
          <w:lang w:val="hi_IN" w:bidi="hi_IN"/>
        </w:rPr>
      </w:r>
    </w:p>
    <w:p>
      <w:pPr>
        <w:pStyle w:val="ListBullet"/>
        <w:spacing w:line="240" w:lineRule="auto"/>
        <w:ind w:left="720"/>
      </w:pPr>
      <w:r>
        <w:rPr>
          <w:lang w:val="hi_IN" w:bidi="hi_IN"/>
        </w:rPr>
      </w:r>
      <w:hyperlink r:id="rId59">
        <w:r>
          <w:rPr>
            <w:lang w:val="hi_IN" w:bidi="hi_IN"/>
          </w:rPr>
          <w:rPr>
            <w:color w:val="0000EE"/>
            <w:u w:val="single"/>
          </w:rPr>
          <w:t>पाठ को नाटकीय रूप देना</w:t>
        </w:r>
      </w:hyperlink>
      <w:r>
        <w:rPr>
          <w:lang w:val="hi_IN" w:bidi="hi_IN"/>
        </w:rPr>
        <w:t xml:space="preserve"> (2.6 MB)</w:t>
      </w:r>
      <w:r>
        <w:rPr>
          <w:lang w:val="hi_IN" w:bidi="hi_IN"/>
        </w:rPr>
      </w:r>
    </w:p>
    <w:p>
      <w:pPr>
        <w:pStyle w:val="ListBullet"/>
        <w:spacing w:line="240" w:lineRule="auto"/>
        <w:ind w:left="720"/>
      </w:pPr>
      <w:r>
        <w:rPr>
          <w:lang w:val="hi_IN" w:bidi="hi_IN"/>
        </w:rPr>
      </w:r>
      <w:hyperlink r:id="rId60">
        <w:r>
          <w:rPr>
            <w:lang w:val="hi_IN" w:bidi="hi_IN"/>
          </w:rPr>
          <w:rPr>
            <w:color w:val="0000EE"/>
            <w:u w:val="single"/>
          </w:rPr>
          <w:t>आवश्यक जानकारी</w:t>
        </w:r>
      </w:hyperlink>
      <w:r>
        <w:rPr>
          <w:lang w:val="hi_IN" w:bidi="hi_IN"/>
        </w:rPr>
        <w:t xml:space="preserve"> (4.3 MB)</w:t>
      </w:r>
      <w:r>
        <w:rPr>
          <w:lang w:val="hi_IN" w:bidi="hi_IN"/>
        </w:rPr>
      </w:r>
    </w:p>
    <w:p>
      <w:pPr>
        <w:pStyle w:val="ListBullet"/>
        <w:spacing w:line="240" w:lineRule="auto"/>
        <w:ind w:left="720"/>
      </w:pPr>
      <w:r>
        <w:rPr>
          <w:lang w:val="hi_IN" w:bidi="hi_IN"/>
        </w:rPr>
      </w:r>
      <w:hyperlink r:id="rId61">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1:29–34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1:29–34 को सुनें और अपने मनों में रखें।</w:t>
      </w:r>
    </w:p>
    <w:p>
      <w:pPr/>
      <w:r>
        <w:rPr>
          <w:lang w:val="hi_IN" w:bidi="hi_IN"/>
        </w:rPr>
      </w:r>
      <w:r>
        <w:rPr>
          <w:lang w:val="hi_IN" w:bidi="hi_IN"/>
        </w:rPr>
        <w:t>यदि सम्भव हो तो मरकुस 1:29–34 के ऑडियो संस्करण को तीन बार, तीन अलग-अलग अनुवादों में सुनें। फिर, एक समूह में, निम्नलिखित प्रश्नों पर चर्चा करें:</w:t>
      </w:r>
    </w:p>
    <w:p>
      <w:pPr>
        <w:pStyle w:val="ListNumber"/>
        <w:numPr>
          <w:ilvl w:val="0"/>
          <w:numId w:val="18"/>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 xml:space="preserve">क्या आप किसी ऐसे व्यक्ति को जानते हैं जिसे यह भाग सुनने की आवश्यकता है? </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1:29–34 का ऑडियो संस्करण सबसे आसानी से समझ आने वाले अनुवाद में सुनें।</w:t>
      </w:r>
    </w:p>
    <w:p>
      <w:pPr/>
      <w:r>
        <w:rPr>
          <w:lang w:val="hi_IN" w:bidi="hi_IN"/>
        </w:rPr>
      </w:r>
      <w:r>
        <w:rPr>
          <w:lang w:val="hi_IN" w:bidi="hi_IN"/>
        </w:rPr>
        <w:t>यीशु और उसके चारों चेले हाल ही में कफरनहूम के आराधनालय में थे। यीशु अधिकार के साथ शिक्षा दे रहा था। यीशु एक दुष्ट आत्मा को जिसने एक व्यक्ति को अपने वश में किया हुआ था, आदेश दिया कि वह उस व्यक्ति के शरीर को छोड़ दे और उसे नियंत्रित करना बंद कर दे। भीड़, यीशु के उपदेशों और कार्यों से चकित हो गई है, उन्होंने पूरे क्षेत्र में यीशु और उसके चमत्कारों के बारे में समाचार फैला दिया। यह अगला भाग, यीशु के दो शिष्यों, शमौन और अन्द्रियास के घर में होता है। यीशु ने कई लोगों को स्वस्थ किया और कई दुष्ट आत्माओं को निकल जाने का आदेश दिया।</w:t>
      </w:r>
    </w:p>
    <w:p>
      <w:pPr/>
      <w:r>
        <w:rPr>
          <w:lang w:val="hi_IN" w:bidi="hi_IN"/>
        </w:rPr>
      </w:r>
      <w:r>
        <w:rPr>
          <w:lang w:val="hi_IN" w:bidi="hi_IN"/>
        </w:rPr>
        <w:t>मरकुस हमें बताता है कि यीशु और उसके चारों चेले आराधनालय को छोड़ने के तुरन्त बाद वे शमौन और अन्द्रियास के घर गए। यह घटना ठीक उसी के बाद हुई जब यीशु ने आराधनालय में दुष्ट आत्मा से ग्रस्त व्यक्ति को स्वस्थ किया था। इससे पहले कि यीशु के बारे में समाचार पूरे क्षेत्र में फैले, यीशु और उसके चारों चेले आराधनालय से तुरन्त चले गए। शमौन का घर कफरनहूम में था, यह शायद आराधनालय के पास ही था। शमौन और अन्द्रियास उसी घर में रहते थे जहाँ शमौन की पत्नी और उसकी सास भी रहती थीं, जो बुखार से पीड़ित थीं। याकूब और यूहन्ना उनके साथ थे। हम देखते हैं कि जब यीशु ने हमें उसके पीछे चलने को कहा तो वह हमें उसके लिए पूरी तरह से उसके प्रति समर्पित होने के लिए कहता है। याकूब और यूहन्ना ने अपना व्यापार, अपने पिता और अपने सेवकों को छोड़ दिया और यीशु के पीछे हो लिए। अब मरकुस हमें बता रहा है कि शमौन अपनी पत्नी और सास के साथ रहता है। शमौन का एक परिवार है, लेकिन वह यीशु के बुलावे के प्रति आज्ञाकारी है और उसका अनुसरण करता है, भले ही उसे पता न हो कि यह कहाँ ले जाएगा या इसमें क्या शामिल होगा।</w:t>
      </w:r>
    </w:p>
    <w:p>
      <w:pPr/>
      <w:r>
        <w:rPr>
          <w:lang w:val="hi_IN" w:bidi="hi_IN"/>
        </w:rPr>
      </w:r>
      <w:r>
        <w:rPr>
          <w:lang w:val="hi_IN" w:bidi="hi_IN"/>
        </w:rPr>
        <w:t>यीशु और उसके चारों चेले शमौन और अन्द्रियास के घर पहुँचे, तो घर के लोग यीशु को कहते हैं कि शमौन की सास बुखार से पीड़ित है। हमें नहीं पता कि शमौन की सास को किस तरह का बुखार था या बुखार कब से था, केवल इतना पता है कि वह बिस्तर पर बीमार पड़ी हुई थी। यीशु ने उसके पास जाकर उसका हाथ पकड़ा। हमें नहीं पता कि यीशु ने कौन सा हाथ पकड़ा, लेकिन हमें यह पता है कि यीशु ने उसका हाथ पकड़ा, उसे सीधा बैठने या खड़े होने में मदद की और वह ठीक हो गई। यीशु ने उसे पूरी तरह से स्वस्थ किया-वह बिना किसी थकान के तुरन्त उठी और उनकी सेवा करने लगी। शायद उसने उनके लिए रात का भोजन पकाया।</w:t>
      </w:r>
    </w:p>
    <w:p>
      <w:pPr/>
      <w:r>
        <w:rPr>
          <w:lang w:val="hi_IN" w:bidi="hi_IN"/>
        </w:rPr>
      </w:r>
      <w:r>
        <w:rPr>
          <w:lang w:val="hi_IN" w:bidi="hi_IN"/>
        </w:rPr>
        <w:t>उसी दिन, सूर्यास्त के बाद कफरनहूम में रहनेवाले बहुत से लोग बीमार लोगों को यीशु के पास लाए। सब्त के विश्राम दिन पर लोगों को काम करने की अनुमति नहीं थी, और इसमें बीमार लोगों को खाटों पर ले जाना भी शामिल था। हालांकि, सब्त का दिन सूर्यास्त पर समाप्त हो गया था, इसलिए लोग इसके बाद बीमार लोगों को यीशु के पास ले जाने में मदद कर सकते थे। उन्होंने उसी दिन आराधनालय में यीशु की शिक्षा और चंगाई के बारे में सुना था और वे चाहते थे कि वह उन्हें भी चंगाई दे।</w:t>
      </w:r>
    </w:p>
    <w:p>
      <w:pPr/>
      <w:r>
        <w:rPr>
          <w:lang w:val="hi_IN" w:bidi="hi_IN"/>
        </w:rPr>
      </w:r>
      <w:r>
        <w:rPr>
          <w:lang w:val="hi_IN" w:bidi="hi_IN"/>
        </w:rPr>
        <w:t xml:space="preserve">मरकुस हमें बताता है कि "पूरा नगर" दरवाजे पर इकट्ठा हो गया। "पूरा नगर" कहना शायद बहुत बढ़ा कर कहना हो सकता है यानि, </w:t>
      </w:r>
      <w:r>
        <w:rPr>
          <w:i/>
          <w:lang w:val="hi_IN" w:bidi="hi_IN"/>
        </w:rPr>
        <w:t>ऐसा लग रहा था</w:t>
      </w:r>
      <w:r>
        <w:rPr>
          <w:lang w:val="hi_IN" w:bidi="hi_IN"/>
        </w:rPr>
        <w:t xml:space="preserve"> कि शहर के सभी लोग आए थे। यीशु ने कई बीमार लोगों को चंगाई दी और कई दुष्ट आत्माओं को आदेश दिया कि वे लोगों को छोड़ कर चली जाएँ और लोगों को नियंत्रित करना बंद कर दें। अलग-अलग लोगों को अलग-अलग तरह की बीमारियाँ थीं, लेकिन बीमार लोगों को उन लोगों से अलग बताया जाता था जो दुष्ट आत्माओं से ग्रस्त थे। भाग में लिखा हुआ है कि "बीमार </w:t>
      </w:r>
      <w:r>
        <w:rPr>
          <w:i/>
          <w:lang w:val="hi_IN" w:bidi="hi_IN"/>
        </w:rPr>
        <w:t>और</w:t>
      </w:r>
      <w:r>
        <w:rPr>
          <w:lang w:val="hi_IN" w:bidi="hi_IN"/>
        </w:rPr>
        <w:t>दुष्ट आत्मा से ग्रस्त।" कोई व्यक्ति जो दुष्ट आत्मा से ग्रस्त है, वह यह बताने के लिए कई संकेत देता है कि वह केवल शारीरिक या मानसिक रूप से ही बीमार नहीं हैं, बल्कि दुष्ट आत्मा से ग्रस्त है।</w:t>
      </w:r>
    </w:p>
    <w:p>
      <w:pPr/>
      <w:r>
        <w:rPr>
          <w:lang w:val="hi_IN" w:bidi="hi_IN"/>
        </w:rPr>
      </w:r>
      <w:r>
        <w:rPr>
          <w:lang w:val="hi_IN" w:bidi="hi_IN"/>
        </w:rPr>
        <w:t>यहाँ रुकें और इस प्रश्न पर एक समूह में चर्चा करें: आपकी संस्कृति में, जो लोग शारीरिक रूप से बीमार होते हैं और जो दुष्ट आत्माओं से ग्रस्त होते हैं, उनमें क्या अंतर है? उनका व्यवहार दूसरों से कैसे अलग होता है और लोग उनके साथ कैसा अलग व्यवहार करते हैं? इन पाठों में, जो लोग शारीरिक रूप से बीमार होते हैं और जो दुष्ट आत्माओं से ग्रस्त होते हैं, उनके बीच स्पष्ट रूप से अंतर होता है। इस ऑडियो को यहाँ रोकें।</w:t>
      </w:r>
    </w:p>
    <w:p>
      <w:pPr/>
      <w:r>
        <w:rPr>
          <w:lang w:val="hi_IN" w:bidi="hi_IN"/>
        </w:rPr>
      </w:r>
      <w:r>
        <w:rPr>
          <w:lang w:val="hi_IN" w:bidi="hi_IN"/>
        </w:rPr>
        <w:t>जब यीशु ने दुष्टात्माओं को बाहर निकाला, तो उसने दुष्टात्माओं से कहा कि वह लोगों को न बताएँ कि वह कौन है। यीशु अभी लोगों को यह नहीं बताना चाहता था कि वह परमेश्वर का पुत्र है, लेकिन उन्होंने जिस दुष्ट आत्मा को उस दिन बाहर निकाला था, उसने यीशु को "परमेश्वर का पवित्र जन" बुलाया था। यीशु को इन दुष्टात्माओं को शान्त रखने की ज़रूरत थी ताकि लोगों को पता ना चले कि वह कौन है और वे उसे वह काम करने के लिए मजबूर न करें जो वह अभी करने के लिए नहीं आया था। लोग उसकी पहचान के बारे में ना सोचकर केवल उन चमत्कारों के बारे में सोच रहे थे जो वह उनके लिए कर सकता था। वह मुख्य रूप से चमत्कार करने के लिए नहीं आया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1:29–34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यीशु अपने चारों चेलों के साथ शमौन और अन्द्रियास के घर गया और शमौन की सास को स्वस्थ किया।</w:t>
      </w:r>
    </w:p>
    <w:p>
      <w:pPr/>
      <w:r>
        <w:rPr>
          <w:lang w:val="hi_IN" w:bidi="hi_IN"/>
        </w:rPr>
      </w:r>
      <w:r>
        <w:rPr>
          <w:b/>
          <w:lang w:val="hi_IN" w:bidi="hi_IN"/>
        </w:rPr>
        <w:t>दूसरे दृश्य में:</w:t>
      </w:r>
      <w:r>
        <w:rPr>
          <w:lang w:val="hi_IN" w:bidi="hi_IN"/>
        </w:rPr>
        <w:t xml:space="preserve"> लोगों की भीड़ बीमारों और दुष्टात्माओं से ग्रस्त लोगों को यीशु के पास लाने लगती है। वह बीमारों को स्वस्थ करता है। वह दुष्ट आत्माओं को डाँटकर उन्हें चुप रहने का आदेश देता है और उन्हें लोगों में से बाहर निकालता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अन्द्रियास, याकूब और यूहन्ना</w:t>
      </w:r>
    </w:p>
    <w:p>
      <w:pPr>
        <w:pStyle w:val="ListBullet"/>
        <w:spacing w:line="240" w:lineRule="auto"/>
        <w:ind w:left="720"/>
      </w:pPr>
      <w:r>
        <w:rPr>
          <w:lang w:val="hi_IN" w:bidi="hi_IN"/>
        </w:rPr>
      </w:r>
      <w:r>
        <w:rPr>
          <w:lang w:val="hi_IN" w:bidi="hi_IN"/>
        </w:rPr>
        <w:t>शमौन की सास</w:t>
      </w:r>
    </w:p>
    <w:p>
      <w:pPr>
        <w:pStyle w:val="ListBullet"/>
        <w:spacing w:line="240" w:lineRule="auto"/>
        <w:ind w:left="720"/>
      </w:pPr>
      <w:r>
        <w:rPr>
          <w:lang w:val="hi_IN" w:bidi="hi_IN"/>
        </w:rPr>
      </w:r>
      <w:r>
        <w:rPr>
          <w:lang w:val="hi_IN" w:bidi="hi_IN"/>
        </w:rPr>
        <w:t>बहुत से बीमार और दुष्टात्मा से ग्रसित लोग थे (जो सूर्यास्त के बाद यीशु के पास आते हैं)</w:t>
      </w:r>
    </w:p>
    <w:p>
      <w:pPr>
        <w:pStyle w:val="ListBullet"/>
        <w:spacing w:line="240" w:lineRule="auto"/>
        <w:ind w:left="720"/>
      </w:pPr>
      <w:r>
        <w:rPr>
          <w:lang w:val="hi_IN" w:bidi="hi_IN"/>
        </w:rPr>
      </w:r>
      <w:r>
        <w:rPr>
          <w:lang w:val="hi_IN" w:bidi="hi_IN"/>
        </w:rPr>
        <w:t>बड़ी भीड़ (जो यीशु को देखने के लिए इकट्ठा होती है)</w:t>
      </w:r>
    </w:p>
    <w:p>
      <w:pPr>
        <w:pStyle w:val="ListBullet"/>
        <w:spacing w:line="240" w:lineRule="auto"/>
        <w:ind w:left="720"/>
      </w:pPr>
      <w:r>
        <w:rPr>
          <w:lang w:val="hi_IN" w:bidi="hi_IN"/>
        </w:rPr>
      </w:r>
      <w:r>
        <w:rPr>
          <w:lang w:val="hi_IN" w:bidi="hi_IN"/>
        </w:rPr>
        <w:t>दुष्टात्माएँ (जिन्हें यीशु बोलने नहीं देता)</w:t>
      </w:r>
    </w:p>
    <w:p>
      <w:pPr/>
      <w:r>
        <w:rPr>
          <w:lang w:val="hi_IN" w:bidi="hi_IN"/>
        </w:rPr>
      </w:r>
      <w:r>
        <w:rPr>
          <w:lang w:val="hi_IN" w:bidi="hi_IN"/>
        </w:rPr>
        <w:t>एक समूह में, इस भाग के हिस्सों पर ध्यान दें:</w:t>
      </w:r>
    </w:p>
    <w:p>
      <w:pPr/>
      <w:r>
        <w:rPr>
          <w:lang w:val="hi_IN" w:bidi="hi_IN"/>
        </w:rPr>
      </w:r>
      <w:r>
        <w:rPr>
          <w:lang w:val="hi_IN" w:bidi="hi_IN"/>
        </w:rPr>
        <w:t>इस कहानी की मूल भाषा में यीशु का नाम नहीं लिया गया है, परन्तु हमें पता है कि वह चारों चेलों के साथ आराधनालय से सीधा शमौन और अन्द्रियास के घर गया है। "ठीक बाद" या "जल्द ही" कहने का दूसरा तरीका है "तुरन्त"। शमौन और अन्द्रियास का घर शायद आराधनालय के करीब था, क्योंकि कफरनहूम एक छोटा सा नगर था जिसमें 2000 से कम लोग रहते थे। हम जानते हैं कि शमौन अपने भाई अन्द्रियास, अपनी पत्नी और सास के साथ घर में रहता है। परिवार की विभिन्न पीढ़ियों के लोगों का एक ही घर में एक साथ रहना आम बात थी। याकूब और यूहन्ना उनके साथ थे, लेकिन वे शमौन और अन्द्रियास के साथ उसी घर में नहीं रहते थे।</w:t>
      </w:r>
    </w:p>
    <w:p>
      <w:pPr/>
      <w:r>
        <w:rPr>
          <w:lang w:val="hi_IN" w:bidi="hi_IN"/>
        </w:rPr>
      </w:r>
      <w:r>
        <w:rPr>
          <w:lang w:val="hi_IN" w:bidi="hi_IN"/>
        </w:rPr>
        <w:t>ऑडियो को यहाँ पर रोकें और एक समूह में चर्चा करें: आपकी संस्कृति या क्षेत्र में एक परिवार आमतौर पर कैसा होता है? परिवार के कौन से सदस्य एक साथ रहते हैं? बाइबल में कई जगह, हम लोगों को एक दूसरे को अपने घरों में आमंत्रित करते हुए देखते हैं। आप अपनी संस्कृति में आतिथ्य सत्कार कैसे दिखाते हैं?</w:t>
      </w:r>
    </w:p>
    <w:p>
      <w:pPr/>
      <w:r>
        <w:rPr>
          <w:lang w:val="hi_IN" w:bidi="hi_IN"/>
        </w:rPr>
      </w:r>
      <w:r>
        <w:rPr>
          <w:lang w:val="hi_IN" w:bidi="hi_IN"/>
        </w:rPr>
        <w:t>हमें नहीं पता कि यीशु और उसके 4 चेले शमौन और अन्द्रियास के घर क्यों जाते हैं। ऐसा हो सकता है कि शमौन यीशु से अपनी सास को फिर से स्वस्थ करने के लिए कहना चाहता था क्योंकि उस दिन जब यीशु ने दुष्टात्मा से ग्रस्त व्यक्ति को ठीक किया था, तब वह भी उसके साथ था। हम जानते हैं कि यीशु को शमौन की सास के बीमार होने के बारे में तुरन्त बता दिया गया था। कहानी में मरकुस कहता है कि जब वे शमौन और अन्द्रियास के घर पहुँचे तो उन्होंने यीशु को "उसके बारे में" बताया। इसका अर्थ है कि उन्होंने उसे यह बताया कि वह बीमार है। "उसके बारे में" अस्पष्ट है, लेकिन उन्होंने जरूर बताया होगा कि वह बीमार थी, क्योंकि इसके बाद यीशु उसे ठीक करने के लिए अंदर गया। यीशु ने शमौन की सास का हाथ पकड़ा और उसे बिस्तर से उठने (या बैठने या खड़े होने) में मदद की। वह तुरन्त स्वस्थ हो गई। शमौन की सास पूरी तरह ठीक हो जाती है और सेवा करना शुरू कर देती है, शायद यीशु और उनके चार चेलों के लिए भोजन तैयार करने लगती है। यह वाक्यांश "उसने उनकी सेवा की" या "वह उनके लिए काम करने लगी" यह स्पष्ट नहीं करता कि उसने क्या किया; लेकिन संभव है कि उसने उनके लिए शाम का भोजन तैयार किया होगा, क्योंकि उस समय ऐसा करना उसका रोज़ का काम रहा होगा। यीशु के चंगाई के काम अद्भुत हैं। वह दवा का उपयोग नहीं करता; वह परमेश्वर के आत्मा की शक्ति से लोगों को स्वस्थ करता है।</w:t>
      </w:r>
    </w:p>
    <w:p>
      <w:pPr/>
      <w:r>
        <w:rPr>
          <w:lang w:val="hi_IN" w:bidi="hi_IN"/>
        </w:rPr>
      </w:r>
      <w:r>
        <w:rPr>
          <w:lang w:val="hi_IN" w:bidi="hi_IN"/>
        </w:rPr>
        <w:t>अगला दृश्य सूर्यास्त के बाद होता है, उस शाम, जब सब्त या विश्राम का दिन समाप्त हो गया था। दिन की शुरुआत में आराधनालय में हुई घटनाओं के बारे में जानने के बाद, कफरनहूम के लोग चाहते थे कि यीशु उन्हें स्वस्थ करे। सब्त के दिन, लोगों को काम करने की अनुमति नहीं थी और इसमें बीमार लोगों को खाटों पर उठा कर ले जाना भी शामिल था। बीमार और दुष्टात्माओं से ग्रस्त लोगों को यीशु के पास ले जाने के लिए लोगों को सब्त का दिन खत्म होने का इंतजार करना पड़ा। लोगों की भीड़ पहुँचती है और शायद शमौन और अन्द्रियास के घर के सामने इकट्ठा होती है। हम जानते हैं कि आराधनालय में यीशु ने जो किया था वो लोगों को बताया गया है, लेकिन वे अभी तक नहीं जानते थे कि यीशु वास्तव में परमेश्वर का पुत्र है। शायद वे वहाँ पर यह देखने के लिए आए थे कि उन्होंने जो कुछ भी सुना था वह सच है या नहीं, शायद कुछ लोग यह जानने के लिए उत्सुक थे कि यह व्यक्ति कौन था, शायद दूसरों को सच्चा विश्वास था कि वे स्वस्थ हो जाएँगे। यीशु एक सम्मानित और जाना माना शिक्षक था। वहाँ पर बहुत से लोग थे; ऐसा लग रहा था कि पूरा नगर शमौन के घर आ गया है। यह घर के अंदर मौजूद लोगों के लिए थोड़ा चौकाने वाला और शायद थोड़ा डरावना पल रहा होगा।</w:t>
      </w:r>
    </w:p>
    <w:p>
      <w:pPr/>
      <w:r>
        <w:rPr>
          <w:lang w:val="hi_IN" w:bidi="hi_IN"/>
        </w:rPr>
      </w:r>
      <w:r>
        <w:rPr>
          <w:lang w:val="hi_IN" w:bidi="hi_IN"/>
        </w:rPr>
        <w:t>यीशु ने लोगों को स्वस्थ किया। वे कई बिमारियों के साथ उसके पास आए। यीशु के पास आने वाले कुछ लोग बीमारी से और कुछ दुष्टात्माओं से ग्रस्त हैं। यीशु के सामने दुष्टात्माओं में बिलकुल भी शक्ति नहीं है। जैसे यीशु ने आराधनालय में किया था, वैसे ही यहाँ भी उस ने दुष्टात्माओं से चुप रहने और लोगों के शरीर को छोड़ने का आदेश दिया। यीशु को पता है कि दुष्टात्माएँ उसको जानती हैं कि वह "परमेश्वर का पवित्र जन" है। यीशु नहीं चाहता कि भीड़ को अभी इसके बारे में पता चले क्योंकि यह उसकी सेवकाई का सही समय नहीं है, इसलिए यीशु ने दुष्टात्माओं को बोलने नहीं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1:29–34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2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अन्द्रियास, याकूब, और यूहन्ना</w:t>
      </w:r>
    </w:p>
    <w:p>
      <w:pPr>
        <w:pStyle w:val="ListBullet"/>
        <w:spacing w:line="240" w:lineRule="auto"/>
        <w:ind w:left="720"/>
      </w:pPr>
      <w:r>
        <w:rPr>
          <w:lang w:val="hi_IN" w:bidi="hi_IN"/>
        </w:rPr>
      </w:r>
      <w:r>
        <w:rPr>
          <w:lang w:val="hi_IN" w:bidi="hi_IN"/>
        </w:rPr>
        <w:t>शमौन की सास</w:t>
      </w:r>
    </w:p>
    <w:p>
      <w:pPr>
        <w:pStyle w:val="ListBullet"/>
        <w:spacing w:line="240" w:lineRule="auto"/>
        <w:ind w:left="720"/>
      </w:pPr>
      <w:r>
        <w:rPr>
          <w:lang w:val="hi_IN" w:bidi="hi_IN"/>
        </w:rPr>
      </w:r>
      <w:r>
        <w:rPr>
          <w:lang w:val="hi_IN" w:bidi="hi_IN"/>
        </w:rPr>
        <w:t>बहुत से बीमार और दुष्टात्मा से ग्रसित लोग थे (जो सूर्यास्त के बाद यीशु के पास आए)</w:t>
      </w:r>
    </w:p>
    <w:p>
      <w:pPr>
        <w:pStyle w:val="ListBullet"/>
        <w:spacing w:line="240" w:lineRule="auto"/>
        <w:ind w:left="720"/>
      </w:pPr>
      <w:r>
        <w:rPr>
          <w:lang w:val="hi_IN" w:bidi="hi_IN"/>
        </w:rPr>
      </w:r>
      <w:r>
        <w:rPr>
          <w:lang w:val="hi_IN" w:bidi="hi_IN"/>
        </w:rPr>
        <w:t>पूरा नगर (जो यीशु को देखने के लिए इकट्ठा हुआ)</w:t>
      </w:r>
    </w:p>
    <w:p>
      <w:pPr>
        <w:pStyle w:val="ListBullet"/>
        <w:spacing w:line="240" w:lineRule="auto"/>
        <w:ind w:left="720"/>
      </w:pPr>
      <w:r>
        <w:rPr>
          <w:lang w:val="hi_IN" w:bidi="hi_IN"/>
        </w:rPr>
      </w:r>
      <w:r>
        <w:rPr>
          <w:lang w:val="hi_IN" w:bidi="hi_IN"/>
        </w:rPr>
        <w:t>दुष्टात्माएँ (जिन्हें यीशु बोलने नहीं देता)</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पहले तो बिना रुके कहानी का अभिनय करें। कहानी के संवाद, प्रवाह, कथानक और कालक्रम पर ध्यान दें। यह सुनिश्चित करें कि कहानी के कठिन या महत्वपूर्ण हिस्सों का अभिनय करना न भूलें।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दूसरी बार अभिनय करें। नाटक के कुछ हिस्सों में, अभिनय को रोकें और पात्र की भूमिका निभाने वाले व्यक्ति से पूछें "आप क्या महसूस कर रहे हैं या सोच रहे हैं?" पात्र निभाने वाले व्यक्ति को इस प्रकार जवाब देना चाहिए कि यदि वह उस पात्र की जगह होता तो क्या महसूस करता या सोचता। अभिनय को फिर से शुरू करें।</w:t>
      </w:r>
    </w:p>
    <w:p>
      <w:pPr/>
      <w:r>
        <w:rPr>
          <w:lang w:val="hi_IN" w:bidi="hi_IN"/>
        </w:rPr>
      </w:r>
      <w:r>
        <w:rPr>
          <w:lang w:val="hi_IN" w:bidi="hi_IN"/>
        </w:rPr>
        <w:t>इस ऑडियो को यहाँ रोकें और दूसरी बार इस भाग का अभिनय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शमौन और अन्द्रियास के साथ उनके घर जाता है। शमौन की सास बुखार से बिस्तर पर पड़ी हुई है। यीशु शमौन की सास का हाथ पकड़कर उसे बैठा देता है और उसका बुखार चला जाता है। तब शमौन की सास उनके लिए भोजन तैयार करती है।</w:t>
      </w:r>
    </w:p>
    <w:p>
      <w:pPr/>
      <w:r>
        <w:rPr>
          <w:lang w:val="hi_IN" w:bidi="hi_IN"/>
        </w:rPr>
      </w:r>
      <w:r>
        <w:rPr>
          <w:lang w:val="hi_IN" w:bidi="hi_IN"/>
        </w:rPr>
        <w:t>अभिनय को रोकें। शमौन की सास का पात्र निभाने वाली महिला से पूछें, कि इस समय वह कैसा महसूस कर रही है। आप ऐसे जवाब सुन सकते हैं जैसे, "मैं आभारी हूँ," "धन्यवादी हूँ," या "मैं स्वस्थ महसूस कर रही हूँ और सेवा के लिए तैयार हूँ।" चेलों का पात्र निभा रहे लोगों से पूछें कि "वे क्या सोच रहे हैं और कैसा महसूस कर रहे हैं।" आप ऐसे जवाब सुन सकते हैं जैसे, "हमें विश्वास था कि यीशु उसे स्वस्थ कर सकता है," "यह देखकर हैरानी हुई कि वह इतनी जल्दी ठीक हो गई और हमारी सेवा कर रही है।" अभिनय को जारी रखें।</w:t>
      </w:r>
    </w:p>
    <w:p>
      <w:pPr/>
      <w:r>
        <w:rPr>
          <w:lang w:val="hi_IN" w:bidi="hi_IN"/>
        </w:rPr>
      </w:r>
      <w:r>
        <w:rPr>
          <w:lang w:val="hi_IN" w:bidi="hi_IN"/>
        </w:rPr>
        <w:t>दूसरे दृश्य में, कई बीमार और दुष्ट आत्माओं से ग्रसित लोग आते हैं। यीशु उनमें से बहुतों को ठीक करता है और कई दुष्टात्माओं को निकालता है। दुष्टात्माएँ जानती हैं कि यीशु कौन है, लेकिन वह उन्हें बोलने नहीं देता।</w:t>
      </w:r>
    </w:p>
    <w:p>
      <w:pPr/>
      <w:r>
        <w:rPr>
          <w:lang w:val="hi_IN" w:bidi="hi_IN"/>
        </w:rPr>
      </w:r>
      <w:r>
        <w:rPr>
          <w:lang w:val="hi_IN" w:bidi="hi_IN"/>
        </w:rPr>
        <w:t>अभिनय को रोकें। दुष्टात्माओं का पात्र निभा रहे लोगों से पूछें, "आप यीशु को किस रूप में जानते हैं?" आप ऐसे जवाब सुन सकते हैं जैसे, "परमेश्वर का पुत्र", "मसीहा," "संपूर्ण अधिकार रखने वाला," या "परमेश्वर।" अब यीशु का पात्र निभा रहे व्यक्ति से पूछें, "आप उन्हें बोलने से क्यों रोकना चाहते हैं?" आप ऐसे जवाब सुन सकते हैं जैसे, "यह समय नहीं था कि मैं जाना जाऊं," "मैं नहीं चाहता था कि दुष्टात्माएँ मेरी पहचान बताएँ," या "मैं ही तय करूंगा कि मुझे कब अपने आपको प्रकट करना है।"</w:t>
      </w:r>
    </w:p>
    <w:p>
      <w:pPr/>
      <w:r>
        <w:rPr>
          <w:lang w:val="hi_IN" w:bidi="hi_IN"/>
        </w:rPr>
      </w:r>
      <w:r>
        <w:rPr>
          <w:lang w:val="hi_IN" w:bidi="hi_IN"/>
        </w:rPr>
        <w:t>अब भीड़ का अभिनय कर रहे लोगों से पूछें, "आप क्या सोच रहे हैं या क्या महसूस कर रहे हैं?" आप ऐसे जवाब सुन सकते हैं जैसे, "मुझे विश्वास नहीं हो रहा कि मैं क्या देख रहा हूँ," "वह यह कैसे कर रहा है?" "मेरे दोस्तों और परिवार को ठीक होते हुए देख कर राहत महसूस हो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1:29–34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और उसके चेले </w:t>
      </w:r>
      <w:hyperlink r:id="rId49">
        <w:r>
          <w:rPr>
            <w:lang w:val="hi_IN" w:bidi="hi_IN"/>
          </w:rPr>
          <w:rPr>
            <w:color w:val="0000EE"/>
            <w:u w:val="single"/>
          </w:rPr>
          <w:t>आराधनालय</w:t>
        </w:r>
      </w:hyperlink>
      <w:r>
        <w:rPr>
          <w:lang w:val="hi_IN" w:bidi="hi_IN"/>
        </w:rPr>
        <w:t xml:space="preserve"> से शमौन और अन्द्रियास के घर पहुँचे हैं। </w:t>
      </w:r>
      <w:r>
        <w:rPr>
          <w:b/>
          <w:lang w:val="hi_IN" w:bidi="hi_IN"/>
        </w:rPr>
        <w:t>आराधनालय</w:t>
      </w:r>
      <w:r>
        <w:rPr>
          <w:lang w:val="hi_IN" w:bidi="hi_IN"/>
        </w:rPr>
        <w:t xml:space="preserve"> यहूदी आराधना के ऐसे स्थान थे, जहाँ यरूशलेम के मुख्य मंदिर के बजाय गांवों के लोग इकट्ठा हो सकते थे। लोग आराधनालय में बलिदान नहीं चढ़ाते थे। ये यहूदियों की स्थानीय सभाएँ थीं, जो सब्त के दिन या धार्मिक विश्राम के दिन और विशेष पर्वों पर प्रार्थना करने, पवित्र शास्त्र पढ़ने, शिक्षाएँ सुनने, और कभी-कभी समुदाय की समस्याओं और विवादों का समाधान करने के लिए इकट्ठा होती थीं। आराधनालय के लिए वही शब्द या वाक्यांश इस्तेमाल करें, जैसा आपने पिछले भागों में किया है।</w:t>
      </w:r>
    </w:p>
    <w:p>
      <w:pPr/>
      <w:r>
        <w:rPr>
          <w:lang w:val="hi_IN" w:bidi="hi_IN"/>
        </w:rPr>
      </w:r>
      <w:r>
        <w:rPr>
          <w:lang w:val="hi_IN" w:bidi="hi_IN"/>
        </w:rPr>
        <w:t xml:space="preserve">जिस महिला को यीशु ने स्वस्थ किया था, वह शमौन की </w:t>
      </w:r>
      <w:r>
        <w:rPr>
          <w:b/>
          <w:lang w:val="hi_IN" w:bidi="hi_IN"/>
        </w:rPr>
        <w:t>सास</w:t>
      </w:r>
      <w:r>
        <w:rPr>
          <w:lang w:val="hi_IN" w:bidi="hi_IN"/>
        </w:rPr>
        <w:t xml:space="preserve"> थी। अपनी भाषा में इस रिश्ते के लिए सबसे स्वाभाविक शब्द का उपयोग करें।</w:t>
      </w:r>
    </w:p>
    <w:p>
      <w:pPr/>
      <w:r>
        <w:rPr>
          <w:lang w:val="hi_IN" w:bidi="hi_IN"/>
        </w:rPr>
      </w:r>
      <w:r>
        <w:rPr>
          <w:lang w:val="hi_IN" w:bidi="hi_IN"/>
        </w:rPr>
        <w:t xml:space="preserve">उन दिनों जब लोग </w:t>
      </w:r>
      <w:r>
        <w:rPr>
          <w:b/>
          <w:lang w:val="hi_IN" w:bidi="hi_IN"/>
        </w:rPr>
        <w:t>बुखार से बीमार</w:t>
      </w:r>
      <w:r>
        <w:rPr>
          <w:lang w:val="hi_IN" w:bidi="hi_IN"/>
        </w:rPr>
        <w:t xml:space="preserve"> होते थे, तो उन्हें यह नहीं पता था कि बीमारी क्या है। बुखार होने का मतलब किसी भी तरह की बीमारी हो सकती है। इस कहानी में यह स्पष्ट नहीं है कि वह किस तरह का बुखार था या उसे कितने समय से बुखार था।</w:t>
      </w:r>
    </w:p>
    <w:p>
      <w:pPr/>
      <w:r>
        <w:rPr>
          <w:lang w:val="hi_IN" w:bidi="hi_IN"/>
        </w:rPr>
      </w:r>
      <w:r>
        <w:rPr>
          <w:lang w:val="hi_IN" w:bidi="hi_IN"/>
        </w:rPr>
        <w:t xml:space="preserve">कुछ लोग जो यीशु के पास चंगाई के लिए आए थे, वे </w:t>
      </w:r>
      <w:hyperlink r:id="rId62">
        <w:r>
          <w:rPr>
            <w:lang w:val="hi_IN" w:bidi="hi_IN"/>
          </w:rPr>
          <w:rPr>
            <w:color w:val="0000EE"/>
            <w:u w:val="single"/>
          </w:rPr>
          <w:t>दुष्टआत्माओं</w:t>
        </w:r>
      </w:hyperlink>
      <w:r>
        <w:rPr>
          <w:lang w:val="hi_IN" w:bidi="hi_IN"/>
        </w:rPr>
        <w:t xml:space="preserve"> या बुरी/</w:t>
      </w:r>
      <w:hyperlink r:id="rId53">
        <w:r>
          <w:rPr>
            <w:lang w:val="hi_IN" w:bidi="hi_IN"/>
          </w:rPr>
          <w:rPr>
            <w:color w:val="0000EE"/>
            <w:u w:val="single"/>
          </w:rPr>
          <w:t>अशुद्ध आत्माओं</w:t>
        </w:r>
      </w:hyperlink>
      <w:r>
        <w:rPr>
          <w:lang w:val="hi_IN" w:bidi="hi_IN"/>
        </w:rPr>
        <w:t xml:space="preserve"> से </w:t>
      </w:r>
      <w:r>
        <w:rPr>
          <w:b/>
          <w:lang w:val="hi_IN" w:bidi="hi_IN"/>
        </w:rPr>
        <w:t>ग्रस्त</w:t>
      </w:r>
      <w:r>
        <w:rPr>
          <w:lang w:val="hi_IN" w:bidi="hi_IN"/>
        </w:rPr>
        <w:t xml:space="preserve"> थे। दुष्टात्माएँ लोगों को अपने वश में इसलिए कर लेती हैं क्योंकि वे लोगों को और उनके समुदायों में आपसी रिश्तों को नष्ट करना चाहती हैं। जब दुष्टात्माएँ लोगों के अंदर प्रवेश करती हैं, तो वे उनके कार्यों को नियंत्रित करने लगती हैं। </w:t>
      </w:r>
      <w:r>
        <w:rPr>
          <w:b/>
          <w:lang w:val="hi_IN" w:bidi="hi_IN"/>
        </w:rPr>
        <w:t>दुष्टात्माओं</w:t>
      </w:r>
      <w:r>
        <w:rPr>
          <w:lang w:val="hi_IN" w:bidi="hi_IN"/>
        </w:rPr>
        <w:t xml:space="preserve"> का उपयोग </w:t>
      </w:r>
      <w:r>
        <w:rPr>
          <w:b/>
          <w:lang w:val="hi_IN" w:bidi="hi_IN"/>
        </w:rPr>
        <w:t>बुरी/अशुद्ध आत्माओं</w:t>
      </w:r>
      <w:r>
        <w:rPr>
          <w:lang w:val="hi_IN" w:bidi="hi_IN"/>
        </w:rPr>
        <w:t xml:space="preserve"> के स्थान पर किया जाता है। दुष्टात्मा/बुरी आत्मा के लिए वही शब्द या वाक्यांश इस्तेमाल करें, जो आपने पिछले भागों में किया है। </w:t>
      </w:r>
      <w:hyperlink r:id="rId52">
        <w:r>
          <w:rPr>
            <w:lang w:val="hi_IN" w:bidi="hi_IN"/>
          </w:rPr>
          <w:rPr>
            <w:color w:val="0000EE"/>
            <w:u w:val="single"/>
          </w:rPr>
          <w:t>बुरी आत्मा</w:t>
        </w:r>
      </w:hyperlink>
      <w:r>
        <w:rPr>
          <w:lang w:val="hi_IN" w:bidi="hi_IN"/>
        </w:rPr>
        <w:t xml:space="preserve"> के बारे में अधिक जानकारी के लिए मुख्य शब्दावली देखें।</w:t>
      </w:r>
    </w:p>
    <w:p>
      <w:pPr/>
      <w:r>
        <w:rPr>
          <w:lang w:val="hi_IN" w:bidi="hi_IN"/>
        </w:rPr>
      </w:r>
      <w:r>
        <w:rPr>
          <w:lang w:val="hi_IN" w:bidi="hi_IN"/>
        </w:rPr>
        <w:t>यहाँ रुकें और अपने अनुवाद दल के साथ यह चर्चा करें: कि आपकी संस्कृति में दुष्टात्मा-ग्रस्त को क्या कहते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फिर समूह के प्रत्येक सदस्य को कम से कम एक बार बिना रुकावट के भाग बताना चाहिए। समूह कोई एक सदस्य भाग को याद करने में मदद के लिए वस्तुओं, गति,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1:29–34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63">
        <w:r>
          <w:rPr>
            <w:lang w:val="hi_IN" w:bidi="hi_IN"/>
          </w:rPr>
          <w:rPr>
            <w:color w:val="0000EE"/>
            <w:u w:val="single"/>
          </w:rPr>
          <w:t>सुने और मन में रखें</w:t>
        </w:r>
      </w:hyperlink>
      <w:r>
        <w:rPr>
          <w:lang w:val="hi_IN" w:bidi="hi_IN"/>
        </w:rPr>
        <w:t xml:space="preserve"> (498 KB)</w:t>
      </w:r>
      <w:r>
        <w:rPr>
          <w:lang w:val="hi_IN" w:bidi="hi_IN"/>
        </w:rPr>
      </w:r>
    </w:p>
    <w:p>
      <w:pPr>
        <w:pStyle w:val="ListBullet"/>
        <w:spacing w:line="240" w:lineRule="auto"/>
        <w:ind w:left="720"/>
      </w:pPr>
      <w:r>
        <w:rPr>
          <w:lang w:val="hi_IN" w:bidi="hi_IN"/>
        </w:rPr>
      </w:r>
      <w:hyperlink r:id="rId64">
        <w:r>
          <w:rPr>
            <w:lang w:val="hi_IN" w:bidi="hi_IN"/>
          </w:rPr>
          <w:rPr>
            <w:color w:val="0000EE"/>
            <w:u w:val="single"/>
          </w:rPr>
          <w:t>पाठ का परिचय</w:t>
        </w:r>
      </w:hyperlink>
      <w:r>
        <w:rPr>
          <w:lang w:val="hi_IN" w:bidi="hi_IN"/>
        </w:rPr>
        <w:t xml:space="preserve"> (3.2 MB)</w:t>
      </w:r>
      <w:r>
        <w:rPr>
          <w:lang w:val="hi_IN" w:bidi="hi_IN"/>
        </w:rPr>
      </w:r>
    </w:p>
    <w:p>
      <w:pPr>
        <w:pStyle w:val="ListBullet"/>
        <w:spacing w:line="240" w:lineRule="auto"/>
        <w:ind w:left="720"/>
      </w:pPr>
      <w:r>
        <w:rPr>
          <w:lang w:val="hi_IN" w:bidi="hi_IN"/>
        </w:rPr>
      </w:r>
      <w:hyperlink r:id="rId65">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66">
        <w:r>
          <w:rPr>
            <w:lang w:val="hi_IN" w:bidi="hi_IN"/>
          </w:rPr>
          <w:rPr>
            <w:color w:val="0000EE"/>
            <w:u w:val="single"/>
          </w:rPr>
          <w:t>पाठ को नाटकीय रूप देना</w:t>
        </w:r>
      </w:hyperlink>
      <w:r>
        <w:rPr>
          <w:lang w:val="hi_IN" w:bidi="hi_IN"/>
        </w:rPr>
        <w:t xml:space="preserve"> (2.2 MB)</w:t>
      </w:r>
      <w:r>
        <w:rPr>
          <w:lang w:val="hi_IN" w:bidi="hi_IN"/>
        </w:rPr>
      </w:r>
    </w:p>
    <w:p>
      <w:pPr>
        <w:pStyle w:val="ListBullet"/>
        <w:spacing w:line="240" w:lineRule="auto"/>
        <w:ind w:left="720"/>
      </w:pPr>
      <w:r>
        <w:rPr>
          <w:lang w:val="hi_IN" w:bidi="hi_IN"/>
        </w:rPr>
      </w:r>
      <w:hyperlink r:id="rId67">
        <w:r>
          <w:rPr>
            <w:lang w:val="hi_IN" w:bidi="hi_IN"/>
          </w:rPr>
          <w:rPr>
            <w:color w:val="0000EE"/>
            <w:u w:val="single"/>
          </w:rPr>
          <w:t>आवश्यक जानकारी</w:t>
        </w:r>
      </w:hyperlink>
      <w:r>
        <w:rPr>
          <w:lang w:val="hi_IN" w:bidi="hi_IN"/>
        </w:rPr>
        <w:t xml:space="preserve"> (1.3 MB)</w:t>
      </w:r>
      <w:r>
        <w:rPr>
          <w:lang w:val="hi_IN" w:bidi="hi_IN"/>
        </w:rPr>
      </w:r>
    </w:p>
    <w:p>
      <w:pPr>
        <w:pStyle w:val="ListBullet"/>
        <w:spacing w:line="240" w:lineRule="auto"/>
        <w:ind w:left="720"/>
      </w:pPr>
      <w:r>
        <w:rPr>
          <w:lang w:val="hi_IN" w:bidi="hi_IN"/>
        </w:rPr>
      </w:r>
      <w:hyperlink r:id="rId6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1:35–39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 xml:space="preserve">इस चरण में, मरकुस 1:35–39 को सुनें और इसे अपने मनों में रखें। </w:t>
      </w:r>
    </w:p>
    <w:p>
      <w:pPr/>
      <w:r>
        <w:rPr>
          <w:lang w:val="hi_IN" w:bidi="hi_IN"/>
        </w:rPr>
      </w:r>
      <w:r>
        <w:rPr>
          <w:lang w:val="hi_IN" w:bidi="hi_IN"/>
        </w:rPr>
        <w:t>यदि सम्भव हो तो मरकुस 1:35–39 का ऑडियो संस्करण तीन बार, तीन अलग-अलग अनुवादों में सुनें। उसके बाद, समूह में, नीचे दिए गए प्रश्नों पर चर्चा करें:</w:t>
      </w:r>
    </w:p>
    <w:p>
      <w:pPr>
        <w:pStyle w:val="ListNumber"/>
        <w:numPr>
          <w:ilvl w:val="0"/>
          <w:numId w:val="19"/>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 xml:space="preserve"> मरकुस 1:35–39 का एक ऑडियो संस्करण सबसे आसानी से समझ आने वाले अनुवाद में सुनें।</w:t>
      </w:r>
    </w:p>
    <w:p>
      <w:pPr/>
      <w:r>
        <w:rPr>
          <w:lang w:val="hi_IN" w:bidi="hi_IN"/>
        </w:rPr>
      </w:r>
      <w:r>
        <w:rPr>
          <w:lang w:val="hi_IN" w:bidi="hi_IN"/>
        </w:rPr>
        <w:t>यह कहानी ठीक उस समय के बाद घटित होती है जब यीशु ने कफरनहूम में एक ही रात में शमौन की सास और कई अन्य लोगों को चंगा किया था। अगली सुबह, सूर्योदय से पहले यीशु उठकर, एक ऐसे स्थान पर जाता है जहाँ वह अकेले प्रार्थना कर सके। मरकुस के कुछ संस्करणों में उस स्थान के लिए "निर्जन स्थान" या "एकान्त स्थान" का प्रयोग किया गया है, जहाँ यीशु गया था पर कफरनहूम मे कोई जंगल या रेगिस्तान नहीं था। यह स्थान जहाँ यीशु गया वैसा स्थान नहीं था, जहाँ शैतान ने यीशु की परीक्षा की थी। कफरनहूम के आस-पास का क्षेत्र बहुत अधिक आबादी वाला था। यह स्थान जहाँ यीशु गया था शायद नगर के बाहर था और यह स्थान बिल्कुल अलग-थलग था, एक ऐसा स्थान जहाँ यीशु पूरी तरह से अकेला रह सकता था। यीशु भीड़ से दूर किसी स्थान पर चला गया जहाँ वह आराम कर सकता था और प्रार्थना में परमेश्वर से बातें कर सकता था। मरकुस की पुस्तक में दो अन्य स्थानों पर, यीशु अद्भुत कार्य करता है और उपदेश देता है और फिर रात को लोगों से दूर अकेले प्रार्थना करने के लिए किसी स्थान पर चला जाता है।</w:t>
      </w:r>
    </w:p>
    <w:p>
      <w:pPr/>
      <w:r>
        <w:rPr>
          <w:lang w:val="hi_IN" w:bidi="hi_IN"/>
        </w:rPr>
      </w:r>
      <w:r>
        <w:rPr>
          <w:lang w:val="hi_IN" w:bidi="hi_IN"/>
        </w:rPr>
        <w:t>यहाँ रुकें और गलील क्षेत्र के नक्शे को देखें जिसमें कफरनहूम शामिल है।</w:t>
      </w:r>
    </w:p>
    <w:p>
      <w:pPr/>
      <w:r>
        <w:rPr>
          <w:lang w:val="hi_IN" w:bidi="hi_IN"/>
        </w:rPr>
      </w:r>
      <w:r>
        <w:rPr>
          <w:lang w:val="hi_IN" w:bidi="hi_IN"/>
        </w:rPr>
        <w:t>यीशु का अकेले प्रार्थना करने के लिए कहीं जाना उस समय की याद दिलाता है जब उसकी सेवा की शुरुआत में शैतान ने उसे जंगल में परखा था। शायद यीशु को अकेले में प्रार्थना करने की जरूरत थी ताकि पिता परमेश्वर उसे याद दिला सके कि वह प्रसिद्ध राजा बनने नहीं, बल्कि परमेश्वर की योजना पूरी करने अर्थात परमेश्वर के राज्य का शुभ समाचार का प्रचार करने के लिए आया था। जैसे जंगल में परमेश्वर ने उसे संभाला और ताकत दी, वैसे ही अब फिर, इस अकेले प्रार्थना के समय में, परमेश्वर उसे फिर से बल देता है।</w:t>
      </w:r>
    </w:p>
    <w:p>
      <w:pPr/>
      <w:r>
        <w:rPr>
          <w:lang w:val="hi_IN" w:bidi="hi_IN"/>
        </w:rPr>
      </w:r>
      <w:r>
        <w:rPr>
          <w:lang w:val="hi_IN" w:bidi="hi_IN"/>
        </w:rPr>
        <w:t xml:space="preserve">यहाँ रुकें और एक समूह में इस प्रश्न पर चर्चा करें: लोग अपनी संस्कृति में कैसे प्रार्थना करते हैं? लोग कब प्रार्थना करते हैं? लोग आमतौर पर किन बातों के लिए प्रार्थना करते हैं? ऑडियो को यहाँ रोकें। </w:t>
      </w:r>
    </w:p>
    <w:p>
      <w:pPr/>
      <w:r>
        <w:rPr>
          <w:lang w:val="hi_IN" w:bidi="hi_IN"/>
        </w:rPr>
      </w:r>
      <w:r>
        <w:rPr>
          <w:lang w:val="hi_IN" w:bidi="hi_IN"/>
        </w:rPr>
        <w:t xml:space="preserve">उसके बाद, शमौन और अन्य (शायद अन्द्रियास और याकूब और यूहन्ना) यीशु को ढूँढ़ने के लिए गए। वे जाग उठे और पाया कि यीशु जा चुका है तो वे उसे ढूँढ़ने निकल पड़े। "ढूँढ़ने निकल पड़े" से पता चलता है कि उन्होंने उसे बड़ी उत्सुकता से ढूँढ़ा क्योंकि वे यीशु के इस कार्य से खुश नहीं थे और हैरान थे कि यीशु वहाँ नहीं था। जब शमौन और अन्य लोगों ने यीशु को पाया तो उससे कहा, “सब लोग तुझे ढूँढ़ रहे हैं।” “सब लोग तुझे ढूँढ़ रहे हैं” का मतलब यह नहीं है कि नगर का हर व्यक्ति यीशु को ढूँढ़ रहा है, परन्तु इससे पता चलता है कि नगर के बहुत से लोग शायद चंगाई पाने के लिए यीशु को ढूँढ़ रहे हैं। शमौन और अन्य चेले चाहते थे कि यीशु भीड़ के पास वापस आ जाए और बहुत से आश्चर्यकर्म करे। वे लोग यह ठीक से नहीं समझ पाए थे कि यीशु क्यों आया था और वे नहीं समझ पाए कि वह प्रसिद्ध चंगाई देने वाला या अगुवा बनना नहीं चाहता था। यीशु के द्वारा दी गई चंगाईयाँ और आश्चर्यकर्म लोगों को परमेश्वर के राज्य का स्वरूप दिखाते हैं, परन्तु यह यीशु का मुख्य उद्देश्य नहीं था। </w:t>
      </w:r>
    </w:p>
    <w:p>
      <w:pPr/>
      <w:r>
        <w:rPr>
          <w:lang w:val="hi_IN" w:bidi="hi_IN"/>
        </w:rPr>
      </w:r>
      <w:r>
        <w:rPr>
          <w:lang w:val="hi_IN" w:bidi="hi_IN"/>
        </w:rPr>
        <w:t>यीशु ने शमौन और बाकी लोगों को उत्तर देते हुए कहा कि अब समय आ गया है कि वे पास के दूसरे गाँवों में जाकर प्रचार करें। यीशु कहता है कि वह इसीलिए धरती पर आया है। हालाँकि इस कहानी में यह स्पष्ट नहीं है, लेकिन लूका की कहानी हमें बताती है कि यीशु लोगों को ये समझाने आया था कि उन्हें परमेश्वर के राज्य में शामिल होने का फैसला करना चाहिए।</w:t>
      </w:r>
    </w:p>
    <w:p>
      <w:pPr/>
      <w:r>
        <w:rPr>
          <w:lang w:val="hi_IN" w:bidi="hi_IN"/>
        </w:rPr>
      </w:r>
      <w:r>
        <w:rPr>
          <w:lang w:val="hi_IN" w:bidi="hi_IN"/>
        </w:rPr>
        <w:t xml:space="preserve">यीशु और उसके चेले गलील क्षेत्र में यात्रा करते रहे, जो गलील की झील के पश्चिमी किनारे पर था, जो मध्यम आकार के शहरों से घिरा हुआ था जहाँ लोग मछुआरे थे और उस क्षेत्र की उपजाऊ मिट्टी में खेती किया करते थे। जब वे यात्रा करते थे, तो यीशु गांव के लोगों से मिलने के लिए उनके आराधनालयों का इस्तेमाल करता था। वह प्रचार करता था और दुष्टात्माओं को लोगों से निकलने का आदेश देता था। हालाँकि शायद उसने लोगों को शारीरिक रूप से भी ठीक किया, लेकिन दुष्टात्माओं को निकालना और भी बेहतर तरीके से दिखाता है कि उसने लोगों को हर तरह से पूरी जिंदगी और स्वतंत्रता दी, जो परमेश्वर हमारे लिए चाहता है। यहाँ हम फिर से यीशु और शैतान के बीच के संघर्ष को देखते हैं, और यह भी कि यीशु को शैतान और उसके अनुयायियों पर अधिकार प्राप्त है। </w:t>
      </w:r>
    </w:p>
    <w:p>
      <w:pPr/>
      <w:r>
        <w:rPr>
          <w:lang w:val="hi_IN" w:bidi="hi_IN"/>
        </w:rPr>
      </w:r>
      <w:r>
        <w:rPr>
          <w:lang w:val="hi_IN" w:bidi="hi_IN"/>
        </w:rPr>
        <w:t xml:space="preserve">इस कहानी में, यीशु यह स्पष्ट करता है कि वह अपने कार्यों पर स्वयं नियंत्रण रखता है न कि उसके चारों ओर की भीड़ या उसके शिष्य। </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 xml:space="preserve">मरकुस 1:35–39 का ऑडियो संस्करण सबसे आसानी से समझ आने वाले अनुवाद में सुनें। </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 xml:space="preserve">इस भाग मे 3 दृश्य हैं। </w:t>
      </w:r>
    </w:p>
    <w:p>
      <w:pPr/>
      <w:r>
        <w:rPr>
          <w:lang w:val="hi_IN" w:bidi="hi_IN"/>
        </w:rPr>
      </w:r>
      <w:r>
        <w:rPr>
          <w:b/>
          <w:lang w:val="hi_IN" w:bidi="hi_IN"/>
        </w:rPr>
        <w:t>पहले दृश्य में:</w:t>
      </w:r>
      <w:r>
        <w:rPr>
          <w:lang w:val="hi_IN" w:bidi="hi_IN"/>
        </w:rPr>
        <w:t xml:space="preserve"> भोर के समय, जब अभी अंधेरा ही था, यीशु उठा और अकेले प्रार्थना करने के लिए एक जगह पर गया।</w:t>
      </w:r>
    </w:p>
    <w:p>
      <w:pPr/>
      <w:r>
        <w:rPr>
          <w:lang w:val="hi_IN" w:bidi="hi_IN"/>
        </w:rPr>
      </w:r>
      <w:r>
        <w:rPr>
          <w:b/>
          <w:lang w:val="hi_IN" w:bidi="hi_IN"/>
        </w:rPr>
        <w:t>दूसरे दृश्य में:</w:t>
      </w:r>
      <w:r>
        <w:rPr>
          <w:lang w:val="hi_IN" w:bidi="hi_IN"/>
        </w:rPr>
        <w:t xml:space="preserve"> शमौन और बाकी सभी (शायद अन्द्रियास याकूब और यूहन्ना) यीशु को ढूँढ़ने जाते हैं। जब यीशु उन्हें मिल जाता है तो वे उससे कहते हैं कि बहुत से लोग उसे ढूँढ़ रहें हैं। यीशु ने चेलों से कहा कि यह समय दूसरे गाँवों मे जाकर उपदेश देने का है। इसी कारण वह यहाँ आया है। </w:t>
      </w:r>
    </w:p>
    <w:p>
      <w:pPr/>
      <w:r>
        <w:rPr>
          <w:lang w:val="hi_IN" w:bidi="hi_IN"/>
        </w:rPr>
      </w:r>
      <w:r>
        <w:rPr>
          <w:b/>
          <w:lang w:val="hi_IN" w:bidi="hi_IN"/>
        </w:rPr>
        <w:t>तीसरे दृश्य में:</w:t>
      </w:r>
      <w:r>
        <w:rPr>
          <w:lang w:val="hi_IN" w:bidi="hi_IN"/>
        </w:rPr>
        <w:t xml:space="preserve"> यीशु और उसके चेले गलील के पूरे क्षेत्र में जाते हैं। यीशु आराधनालयों में उपदेश देता है और दुष्टात्माओं को निकालता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और अन्य/उसके साथी (शायद अन्द्रियास याकूब और यूहन्ना)</w:t>
      </w:r>
    </w:p>
    <w:p>
      <w:pPr>
        <w:pStyle w:val="ListBullet"/>
        <w:spacing w:line="240" w:lineRule="auto"/>
        <w:ind w:left="720"/>
      </w:pPr>
      <w:r>
        <w:rPr>
          <w:lang w:val="hi_IN" w:bidi="hi_IN"/>
        </w:rPr>
      </w:r>
      <w:r>
        <w:rPr>
          <w:lang w:val="hi_IN" w:bidi="hi_IN"/>
        </w:rPr>
        <w:t xml:space="preserve">यीशु को लोग घर पर ढूँढ़तें हुए </w:t>
      </w:r>
    </w:p>
    <w:p>
      <w:pPr>
        <w:pStyle w:val="ListBullet"/>
        <w:spacing w:line="240" w:lineRule="auto"/>
        <w:ind w:left="720"/>
      </w:pPr>
      <w:r>
        <w:rPr>
          <w:lang w:val="hi_IN" w:bidi="hi_IN"/>
        </w:rPr>
      </w:r>
      <w:r>
        <w:rPr>
          <w:lang w:val="hi_IN" w:bidi="hi_IN"/>
        </w:rPr>
        <w:t>आराधनालयों में लोग</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यीशु भोर के समय उठा और अकेले प्रार्थना करने के लिए एक जगह पर गया। अभी अन्धेरा ही था। याद रखें कि एक रात पहले जब बड़ी भीड़ शमौन और अन्द्रियास के घर के चारों ओर इकट्ठी हुई थी तब यीशु ने एक बीमार और दुष्टात्मा ग्रसित व्यक्ति को ठीक किया था। हमें यह नहीं बताया गया है कि उस रात यीशु के साथ कितनी बड़ी भीड़ थी, पर हमें यह पता है कि वह समय यीशु के लिए काफी व्यस्त रहा होगा। शायद यीशु शारीरिक रूप से बहुत थका हुआ था। भले ही यीशु थका हुआ था, फिर भी परमेश्वर से बात करते हुए अकेले समय बिताना यीशु के लिए सबसे जरूरी था। अकेले रहकर प्रार्थना करना यीशु के लिए महत्वपूर्ण है। मरकुस में हम दो अन्य स्थानों पर भी देखते हैं जब यीशु उपदेश और चंगाई देने के बाद अकेले प्रार्थना करने जाता है। यह समय विश्राम करने और परमेश्वर के साथ बातचीत करने का था; परमेश्वर ने यीशु को सामर्थ्य दी और सम्भाला। यहाँ यीशु हमें दिखाता है कि प्रार्थना उसके लिए सबसे जरूरी है, और हमारे जीवन में भी यह जरूरी होनी चाहिए, चाहे प्रार्थना का समय निकालना कठिन ही क्यों न लगे। परमेश्वर चाहता है कि हम उसके साथ समय बिताएँ।</w:t>
      </w:r>
    </w:p>
    <w:p>
      <w:pPr/>
      <w:r>
        <w:rPr>
          <w:lang w:val="hi_IN" w:bidi="hi_IN"/>
        </w:rPr>
      </w:r>
      <w:r>
        <w:rPr>
          <w:lang w:val="hi_IN" w:bidi="hi_IN"/>
        </w:rPr>
        <w:t xml:space="preserve">यहाँ रुकें और एक समूह में इस प्रश्न पर चर्चा करें: कि जब आप बहुत व्यस्त होते हैं तब आप महत्वपूर्ण बातों के लिए कैसे समय निकालतें हैं? आपके लिए सबसे जरूरी क्या है? इस ऑडियो को यहाँ रोकें। </w:t>
      </w:r>
    </w:p>
    <w:p>
      <w:pPr/>
      <w:r>
        <w:rPr>
          <w:lang w:val="hi_IN" w:bidi="hi_IN"/>
        </w:rPr>
      </w:r>
      <w:r>
        <w:rPr>
          <w:lang w:val="hi_IN" w:bidi="hi_IN"/>
        </w:rPr>
        <w:t>दूसरे दृश्य में शमौन और अन्य लोग यीशु को ढूँढ़ने जाते हैं। हालाँकि हमें यह नहीं बताया गया है कि "अन्य लोग" कौन हैं, लेकिन ऐसा लगता है कि मरकुस शायद अन्द्रियास, याकूब और यूहन्ना की बात कर रहा है। वे जागे तो देखा कि यीशु अब घर में नहीं है। नगर के लोग यीशु को ढूँढ़ते हुए उस घर पर आए, शायद इसलिए कि वे चाहते थे कि यीशु उन्हें ठीक करे, क्योंकि उसके आश्चर्यकर्मों की खबर फैलती जा रही थी। शमौन और अन्य सभी चिंतित लग रहे थे। वे नहीं जानते थे कि वे लोगों की भीड़ से क्या कहें। वे उन्हें निराश नहीं करना चाहते थे। वे यीशु के बारे में चिंतित थे; और नहीं जानते थे कि वह कहाँ गया है। या शायद वे इस बात से हैरान थे कि जब उसके कामों के कारण नगर में इतना उत्साह है, तब वह घर से चला गया। उन्हें यह भी लगा होगा कि यीशु और अधिक लोगों को चंगा करने की सामर्थ्य को दिखाने का अवसर गँवा रहा है।</w:t>
      </w:r>
    </w:p>
    <w:p>
      <w:pPr/>
      <w:r>
        <w:rPr>
          <w:lang w:val="hi_IN" w:bidi="hi_IN"/>
        </w:rPr>
      </w:r>
      <w:r>
        <w:rPr>
          <w:lang w:val="hi_IN" w:bidi="hi_IN"/>
        </w:rPr>
        <w:t>अंत में जब चेलों ने यीशु को पाया तो उन्होंने उसे बताया कि सब लोग उसे ढूँढ़ रहें हैं। वे शायद यीशु से निराश थे। हालाँकि, यहाँ यीशु एक बार फिर हमें दिखाता है कि उसके लिए सबसे जरूरी क्या है। यीशु के लिए सबसे जरूरी है प्रार्थना करना और उपदेश देना। यीशु प्रसिद्ध होने या केवल आश्चर्यकर्म करने के लिए नहीं आया है। वह कफरनहूम में वापस नहीं जाता जहाँ भीड़ उसे ढूँढ़ रही थी। यीशु ने चेलों को बताया कि उन्हें अन्य गाँवों में जाना चाहिए, ताकि वह वहाँ भी उपदेश दे सके, इसी लिए वह संसार में आया है।</w:t>
      </w:r>
    </w:p>
    <w:p>
      <w:pPr/>
      <w:r>
        <w:rPr>
          <w:lang w:val="hi_IN" w:bidi="hi_IN"/>
        </w:rPr>
      </w:r>
      <w:r>
        <w:rPr>
          <w:lang w:val="hi_IN" w:bidi="hi_IN"/>
        </w:rPr>
        <w:t xml:space="preserve">यीशु और उसके चेले गलील के पूरे क्षेत्र में गए। यीशु ने आराधनालयों में उपदेश दिया। यीशु अन्य व्यवस्था के शिक्षकों की तरह किसी आधिकारिक धार्मिक गुरु के रूप में शिक्षित नहीं था। हालाँकि, लोगों ने उसे उपदेश देते हुए सुना था। वह सम्मानित था और धार्मिक अगुवों ने उसे आराधनालयों में उपदेश देने और दुष्टात्माओं को निकालने की अनुमति दी।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1:35–39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भाग में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शमौन और अन्य/उसके साथी (शायद अन्द्रियास, याकूब और यूहन्ना)</w:t>
      </w:r>
    </w:p>
    <w:p>
      <w:pPr>
        <w:pStyle w:val="ListBullet"/>
        <w:spacing w:line="240" w:lineRule="auto"/>
        <w:ind w:left="720"/>
      </w:pPr>
      <w:r>
        <w:rPr>
          <w:lang w:val="hi_IN" w:bidi="hi_IN"/>
        </w:rPr>
      </w:r>
      <w:r>
        <w:rPr>
          <w:lang w:val="hi_IN" w:bidi="hi_IN"/>
        </w:rPr>
        <w:t>लोग घर पर यीशु को ढूँढ़ रहे हैं</w:t>
      </w:r>
    </w:p>
    <w:p>
      <w:pPr>
        <w:pStyle w:val="ListBullet"/>
        <w:spacing w:line="240" w:lineRule="auto"/>
        <w:ind w:left="720"/>
      </w:pPr>
      <w:r>
        <w:rPr>
          <w:lang w:val="hi_IN" w:bidi="hi_IN"/>
        </w:rPr>
      </w:r>
      <w:r>
        <w:rPr>
          <w:lang w:val="hi_IN" w:bidi="hi_IN"/>
        </w:rPr>
        <w:t>आराधनालयों में लोग</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ध्यान रखें कि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 और पात्र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फिर से शुरु करें।</w:t>
      </w:r>
    </w:p>
    <w:p>
      <w:pPr/>
      <w:r>
        <w:rPr>
          <w:lang w:val="hi_IN" w:bidi="hi_IN"/>
        </w:rPr>
      </w:r>
      <w:r>
        <w:rPr>
          <w:lang w:val="hi_IN" w:bidi="hi_IN"/>
        </w:rPr>
        <w:t>इस ऑडियो को यहाँ रोकें और दूसरी बार इस भाग का अभिनय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का अकेले एक शांत जगह पर जाने का अभिनय करें। वह प्रार्थना में परमेश्वर के साथ बात करते हुए समय बिताता है।</w:t>
      </w:r>
    </w:p>
    <w:p>
      <w:pPr/>
      <w:r>
        <w:rPr>
          <w:lang w:val="hi_IN" w:bidi="hi_IN"/>
        </w:rPr>
      </w:r>
      <w:r>
        <w:rPr>
          <w:lang w:val="hi_IN" w:bidi="hi_IN"/>
        </w:rPr>
        <w:t>अभिनय को रोकें। यीशु का पात्र निभा रहे व्यक्ति से पूछें, कि "आप क्या महसूस कर रहे हैं या क्या सोच रहे हैं?" वह कुछ इस तरह उत्तर दे सकता है, "मैं थका हुआ महसूस कर रहा हूँ। मुझे भीड़ से दूर अकेले समय की जरूरत थी।" या "अब मुझे नया बल मिला है।" या "परमेश्वर के साथ अकेले यह समय बिताकर मैं बहुत खुश हूँ।" या "मैं तरोताज़ा महसूस कर रहा हूँ और अब अपनी सेवकाई पर पूरी तरह ध्यान लगा पा रहा हूँ।" अभिनय को जारी रखें।</w:t>
      </w:r>
    </w:p>
    <w:p>
      <w:pPr/>
      <w:r>
        <w:rPr>
          <w:lang w:val="hi_IN" w:bidi="hi_IN"/>
        </w:rPr>
      </w:r>
      <w:r>
        <w:rPr>
          <w:lang w:val="hi_IN" w:bidi="hi_IN"/>
        </w:rPr>
        <w:t>यीशु को ढूँढ़ते हुए चेलों का अभिनय करें। वे जाग चुके हैं और देखते हैं कि यीशु वहाँ नहीं है। लोगों की भीड़ पहले से यीशु को ढूँढ़ रही है। चेले यीशु को ढूँढ़ लेते हैं और उससे कहते हैं, "सब लोग तुझे ढूँढ़ रहे हैं।"</w:t>
      </w:r>
    </w:p>
    <w:p>
      <w:pPr/>
      <w:r>
        <w:rPr>
          <w:lang w:val="hi_IN" w:bidi="hi_IN"/>
        </w:rPr>
      </w:r>
      <w:r>
        <w:rPr>
          <w:lang w:val="hi_IN" w:bidi="hi_IN"/>
        </w:rPr>
        <w:t>अभिनय को रोकें। चेलों का पात्र निभा रहे लोगों से पूछें कि वे क्या सोच रहे हैं और कैसा महसूस कर रहे हैं? आप शायद ऐसा उत्तर सुन सकते हैं "हम उलझन में हैं, कि यीशु घर से क्यों चला गया?" या यह कि "उन्हें उम्मीद है, कि यीशु वापस आएगा और लोगों को ठीक करेगा। अभिनय को जारी रखें।</w:t>
      </w:r>
    </w:p>
    <w:p>
      <w:pPr/>
      <w:r>
        <w:rPr>
          <w:lang w:val="hi_IN" w:bidi="hi_IN"/>
        </w:rPr>
      </w:r>
      <w:r>
        <w:rPr>
          <w:lang w:val="hi_IN" w:bidi="hi_IN"/>
        </w:rPr>
        <w:t>यीशु ने चेलों को यह कहकर उत्तर दिया, "हमें दूसरे नगरों मे जाकर उन्हें भी उपदेश देना चाहिए। मैं इसी लिए आया हूँ।"</w:t>
      </w:r>
    </w:p>
    <w:p>
      <w:pPr/>
      <w:r>
        <w:rPr>
          <w:lang w:val="hi_IN" w:bidi="hi_IN"/>
        </w:rPr>
      </w:r>
      <w:r>
        <w:rPr>
          <w:lang w:val="hi_IN" w:bidi="hi_IN"/>
        </w:rPr>
        <w:t>अभिनय को रोकें। चेलों का पात्र निभा रहे लोगों से पूछें कि जब यीशु ने ऐसा कहा तो उसका क्या मतलब था। उनसे पूछें कि वे क्या सोचते हैं कि यीशु इस समय क्यों आया। अभिनय को जारी रखें।</w:t>
      </w:r>
    </w:p>
    <w:p>
      <w:pPr/>
      <w:r>
        <w:rPr>
          <w:lang w:val="hi_IN" w:bidi="hi_IN"/>
        </w:rPr>
      </w:r>
      <w:r>
        <w:rPr>
          <w:lang w:val="hi_IN" w:bidi="hi_IN"/>
        </w:rPr>
        <w:t xml:space="preserve">अंत में, यीशु और उसके चेलों का गलील की यात्रा करने का अभिनय करें। यीशु आराधनालयों में उपदेश दे रहा है और दुष्टात्माओं को ग्रस्त लोगों में से निकलने का आदेश दे रहा है। </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 xml:space="preserve">मरकुस 1:35–39 का ऑडियो संस्करण सबसे आसानी से समझ आने वाले अनुवाद में सुनें। </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यह कहानी तब शुरू होती है जब यीशु प्रार्थना करने एकांत में जाता है। </w:t>
      </w:r>
      <w:r>
        <w:rPr>
          <w:b/>
          <w:lang w:val="hi_IN" w:bidi="hi_IN"/>
        </w:rPr>
        <w:t>एकांत स्थान</w:t>
      </w:r>
      <w:r>
        <w:rPr>
          <w:lang w:val="hi_IN" w:bidi="hi_IN"/>
        </w:rPr>
        <w:t xml:space="preserve"> वही शब्द है जिसका प्रयोग यूहन्ना के रहने के स्थान के लिए किया गया है और जहाँ यीशु की परीक्षा हुई थी। </w:t>
      </w:r>
      <w:hyperlink r:id="rId47">
        <w:r>
          <w:rPr>
            <w:lang w:val="hi_IN" w:bidi="hi_IN"/>
          </w:rPr>
          <w:rPr>
            <w:color w:val="0000EE"/>
            <w:u w:val="single"/>
          </w:rPr>
          <w:t>कफरनहूम</w:t>
        </w:r>
      </w:hyperlink>
      <w:r>
        <w:rPr>
          <w:lang w:val="hi_IN" w:bidi="hi_IN"/>
        </w:rPr>
        <w:t xml:space="preserve"> के पास कोई वास्तविक जंगल नहीं है, यह ये कहने का तरीका है कि वह एक ऐसी जगह खोजने गया था जहाँ वह परमेश्वर से अकेले में बात कर सके। </w:t>
      </w:r>
      <w:r>
        <w:rPr>
          <w:b/>
          <w:lang w:val="hi_IN" w:bidi="hi_IN"/>
        </w:rPr>
        <w:t>प्रार्थना</w:t>
      </w:r>
      <w:r>
        <w:rPr>
          <w:lang w:val="hi_IN" w:bidi="hi_IN"/>
        </w:rPr>
        <w:t xml:space="preserve"> शब्द लंबे समय तक प्रार्थना करने की ओर संकेत करता है। इसका सबसे व्यापक अर्थ है परमेश्वर से बात करना। कोशिश करें कि ऐसा शब्द इस्तेमाल न करें जो केवल कुछ तय शब्दों को दोहराने जैसा लगे।</w:t>
      </w:r>
    </w:p>
    <w:p>
      <w:pPr/>
      <w:r>
        <w:rPr>
          <w:lang w:val="hi_IN" w:bidi="hi_IN"/>
        </w:rPr>
      </w:r>
      <w:r>
        <w:rPr>
          <w:lang w:val="hi_IN" w:bidi="hi_IN"/>
        </w:rPr>
        <w:t xml:space="preserve">यहाँ रुकें और समूह में चर्चा करें कि आप "प्रार्थना" के लिए किन शब्दों या वाक्यांशों का इस्तेमाल करेंगे। </w:t>
      </w:r>
      <w:hyperlink r:id="rId69">
        <w:r>
          <w:rPr>
            <w:lang w:val="hi_IN" w:bidi="hi_IN"/>
          </w:rPr>
          <w:rPr>
            <w:color w:val="0000EE"/>
            <w:u w:val="single"/>
          </w:rPr>
          <w:t>प्रार्थना</w:t>
        </w:r>
      </w:hyperlink>
      <w:r>
        <w:rPr>
          <w:lang w:val="hi_IN" w:bidi="hi_IN"/>
        </w:rPr>
        <w:t xml:space="preserve"> के बारे में अधिक जानकारी के लिए मुख्य शब्दावली देखें। इस ऑडियो को यहाँ रोकें। </w:t>
      </w:r>
    </w:p>
    <w:p>
      <w:pPr/>
      <w:r>
        <w:rPr>
          <w:lang w:val="hi_IN" w:bidi="hi_IN"/>
        </w:rPr>
      </w:r>
      <w:r>
        <w:rPr>
          <w:lang w:val="hi_IN" w:bidi="hi_IN"/>
        </w:rPr>
        <w:t xml:space="preserve">शमौन और </w:t>
      </w:r>
      <w:r>
        <w:rPr>
          <w:b/>
          <w:lang w:val="hi_IN" w:bidi="hi_IN"/>
        </w:rPr>
        <w:t>अन्य लोग</w:t>
      </w:r>
      <w:r>
        <w:rPr>
          <w:lang w:val="hi_IN" w:bidi="hi_IN"/>
        </w:rPr>
        <w:t xml:space="preserve"> या शमौन और उसके </w:t>
      </w:r>
      <w:r>
        <w:rPr>
          <w:b/>
          <w:lang w:val="hi_IN" w:bidi="hi_IN"/>
        </w:rPr>
        <w:t>साथी</w:t>
      </w:r>
      <w:r>
        <w:rPr>
          <w:lang w:val="hi_IN" w:bidi="hi_IN"/>
        </w:rPr>
        <w:t xml:space="preserve"> यीशु को ढूँढ़ने गए। "अन्य लोग" या "साथी" शायद अन्द्रियास, याकूब और यूहन्ना थे। </w:t>
      </w:r>
    </w:p>
    <w:p>
      <w:pPr/>
      <w:r>
        <w:rPr>
          <w:lang w:val="hi_IN" w:bidi="hi_IN"/>
        </w:rPr>
      </w:r>
      <w:r>
        <w:rPr>
          <w:lang w:val="hi_IN" w:bidi="hi_IN"/>
        </w:rPr>
        <w:t xml:space="preserve">यीशु और चेले गलील क्षेत्र के अन्य नगरों/गाँवो में उपदेश देने के लिए जाते हैं। </w:t>
      </w:r>
      <w:r>
        <w:rPr>
          <w:b/>
          <w:lang w:val="hi_IN" w:bidi="hi_IN"/>
        </w:rPr>
        <w:t>नगरों/गाँवों</w:t>
      </w:r>
      <w:r>
        <w:rPr>
          <w:lang w:val="hi_IN" w:bidi="hi_IN"/>
        </w:rPr>
        <w:t xml:space="preserve"> का अर्थ उन शहरों से है जो बड़े कृषि गाँवों जैसे थे जिनका आकार एक छोटे शहर (कम से कम 15,000 लोग) के समान था, परन्तु वे एक गाँव जैसे लगते थे। </w:t>
      </w:r>
      <w:hyperlink r:id="rId36">
        <w:r>
          <w:rPr>
            <w:lang w:val="hi_IN" w:bidi="hi_IN"/>
          </w:rPr>
          <w:rPr>
            <w:color w:val="0000EE"/>
            <w:u w:val="single"/>
          </w:rPr>
          <w:t>गलील की झील</w:t>
        </w:r>
      </w:hyperlink>
      <w:r>
        <w:rPr>
          <w:lang w:val="hi_IN" w:bidi="hi_IN"/>
        </w:rPr>
        <w:t xml:space="preserve"> के पश्चिमी किनारे के आसपास का क्षेत्र </w:t>
      </w:r>
      <w:hyperlink r:id="rId35">
        <w:r>
          <w:rPr>
            <w:lang w:val="hi_IN" w:bidi="hi_IN"/>
          </w:rPr>
          <w:rPr>
            <w:color w:val="0000EE"/>
            <w:u w:val="single"/>
          </w:rPr>
          <w:t>गलील</w:t>
        </w:r>
      </w:hyperlink>
      <w:r>
        <w:rPr>
          <w:lang w:val="hi_IN" w:bidi="hi_IN"/>
        </w:rPr>
        <w:t xml:space="preserve"> कहलाता है, यह क्षेत्र मध्यम आकार के नगरों से घिरा हुआ था, जहाँ लोग मछली पकड़ते थे और उपजाऊ जमीन में फसलें उगाते थे। </w:t>
      </w:r>
    </w:p>
    <w:p>
      <w:pPr/>
      <w:r>
        <w:rPr>
          <w:lang w:val="hi_IN" w:bidi="hi_IN"/>
        </w:rPr>
      </w:r>
      <w:r>
        <w:rPr>
          <w:lang w:val="hi_IN" w:bidi="hi_IN"/>
        </w:rPr>
        <w:t xml:space="preserve">यहाँ रुकें और समूह में गलील का नक्शा देखें। इस ऑडियो को यहाँ रोकें। </w:t>
      </w:r>
    </w:p>
    <w:p>
      <w:pPr/>
      <w:r>
        <w:rPr>
          <w:lang w:val="hi_IN" w:bidi="hi_IN"/>
        </w:rPr>
      </w:r>
      <w:r>
        <w:rPr>
          <w:lang w:val="hi_IN" w:bidi="hi_IN"/>
        </w:rPr>
        <w:t xml:space="preserve">यीशु ने </w:t>
      </w:r>
      <w:r>
        <w:rPr>
          <w:b/>
          <w:lang w:val="hi_IN" w:bidi="hi_IN"/>
        </w:rPr>
        <w:t>आराधनालयों</w:t>
      </w:r>
      <w:r>
        <w:rPr>
          <w:lang w:val="hi_IN" w:bidi="hi_IN"/>
        </w:rPr>
        <w:t xml:space="preserve"> में उपदेश दिया। याद रखें कि आराधनालय यहूदी आराधना के ऐसे स्थान थे जहाँ गाँव के लोग यरूशलेम के मुख्य मंदिर के बजाय यहाँ मिल सकते थे। आराधनालय के लिए एक ही शब्द का उपयोग करें जैसा कि पिछले भाग में किया गया है, और याद रखें कि </w:t>
      </w:r>
      <w:hyperlink r:id="rId49">
        <w:r>
          <w:rPr>
            <w:lang w:val="hi_IN" w:bidi="hi_IN"/>
          </w:rPr>
          <w:rPr>
            <w:color w:val="0000EE"/>
            <w:u w:val="single"/>
          </w:rPr>
          <w:t>आराधनालय</w:t>
        </w:r>
      </w:hyperlink>
      <w:r>
        <w:rPr>
          <w:lang w:val="hi_IN" w:bidi="hi_IN"/>
        </w:rPr>
        <w:t xml:space="preserve"> मुख्य शब्दावली में है।</w:t>
      </w:r>
    </w:p>
    <w:p>
      <w:pPr/>
      <w:r>
        <w:rPr>
          <w:lang w:val="hi_IN" w:bidi="hi_IN"/>
        </w:rPr>
      </w:r>
      <w:r>
        <w:rPr>
          <w:lang w:val="hi_IN" w:bidi="hi_IN"/>
        </w:rPr>
        <w:t xml:space="preserve">यीशु </w:t>
      </w:r>
      <w:r>
        <w:rPr>
          <w:b/>
          <w:lang w:val="hi_IN" w:bidi="hi_IN"/>
        </w:rPr>
        <w:t>दुष्टात्माओं</w:t>
      </w:r>
      <w:r>
        <w:rPr>
          <w:lang w:val="hi_IN" w:bidi="hi_IN"/>
        </w:rPr>
        <w:t xml:space="preserve"> को डाँटकर निकालता है। वह </w:t>
      </w:r>
      <w:hyperlink r:id="rId62">
        <w:r>
          <w:rPr>
            <w:lang w:val="hi_IN" w:bidi="hi_IN"/>
          </w:rPr>
          <w:rPr>
            <w:color w:val="0000EE"/>
            <w:u w:val="single"/>
          </w:rPr>
          <w:t>दुष्टात्माओं</w:t>
        </w:r>
      </w:hyperlink>
      <w:r>
        <w:rPr>
          <w:lang w:val="hi_IN" w:bidi="hi_IN"/>
        </w:rPr>
        <w:t xml:space="preserve"> को लोगों में से बाहर निकालता है ताकि वे उन पर नियंत्रण न करें। "दुष्टात्मा" शब्द का प्रयोग अशुद्ध या बुरी आत्मा के लिए भी किया जाता है। दुष्टात्मा या बुरी आत्मा के लिए वही शब्द या वाक्यांश इस्तेमाल करें, जो आपने अन्य भागों में किया है। </w:t>
      </w:r>
      <w:hyperlink r:id="rId52">
        <w:r>
          <w:rPr>
            <w:lang w:val="hi_IN" w:bidi="hi_IN"/>
          </w:rPr>
          <w:rPr>
            <w:color w:val="0000EE"/>
            <w:u w:val="single"/>
          </w:rPr>
          <w:t>दुष्टात्मा</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 </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 </w:t>
      </w:r>
    </w:p>
    <w:p>
      <w:pPr/>
      <w:r>
        <w:rPr>
          <w:lang w:val="hi_IN" w:bidi="hi_IN"/>
        </w:rPr>
      </w:r>
      <w:r>
        <w:rPr>
          <w:lang w:val="hi_IN" w:bidi="hi_IN"/>
        </w:rPr>
        <w:t xml:space="preserve">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 </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1:35–39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70">
        <w:r>
          <w:rPr>
            <w:lang w:val="hi_IN" w:bidi="hi_IN"/>
          </w:rPr>
          <w:rPr>
            <w:color w:val="0000EE"/>
            <w:u w:val="single"/>
          </w:rPr>
          <w:t>सुने और मन में रखें</w:t>
        </w:r>
      </w:hyperlink>
      <w:r>
        <w:rPr>
          <w:lang w:val="hi_IN" w:bidi="hi_IN"/>
        </w:rPr>
        <w:t xml:space="preserve"> (489 KB)</w:t>
      </w:r>
      <w:r>
        <w:rPr>
          <w:lang w:val="hi_IN" w:bidi="hi_IN"/>
        </w:rPr>
      </w:r>
    </w:p>
    <w:p>
      <w:pPr>
        <w:pStyle w:val="ListBullet"/>
        <w:spacing w:line="240" w:lineRule="auto"/>
        <w:ind w:left="720"/>
      </w:pPr>
      <w:r>
        <w:rPr>
          <w:lang w:val="hi_IN" w:bidi="hi_IN"/>
        </w:rPr>
      </w:r>
      <w:hyperlink r:id="rId71">
        <w:r>
          <w:rPr>
            <w:lang w:val="hi_IN" w:bidi="hi_IN"/>
          </w:rPr>
          <w:rPr>
            <w:color w:val="0000EE"/>
            <w:u w:val="single"/>
          </w:rPr>
          <w:t>पाठ का परिचय</w:t>
        </w:r>
      </w:hyperlink>
      <w:r>
        <w:rPr>
          <w:lang w:val="hi_IN" w:bidi="hi_IN"/>
        </w:rPr>
        <w:t xml:space="preserve"> (2.9 MB)</w:t>
      </w:r>
      <w:r>
        <w:rPr>
          <w:lang w:val="hi_IN" w:bidi="hi_IN"/>
        </w:rPr>
      </w:r>
    </w:p>
    <w:p>
      <w:pPr>
        <w:pStyle w:val="ListBullet"/>
        <w:spacing w:line="240" w:lineRule="auto"/>
        <w:ind w:left="720"/>
      </w:pPr>
      <w:r>
        <w:rPr>
          <w:lang w:val="hi_IN" w:bidi="hi_IN"/>
        </w:rPr>
      </w:r>
      <w:hyperlink r:id="rId72">
        <w:r>
          <w:rPr>
            <w:lang w:val="hi_IN" w:bidi="hi_IN"/>
          </w:rPr>
          <w:rPr>
            <w:color w:val="0000EE"/>
            <w:u w:val="single"/>
          </w:rPr>
          <w:t>घटनाओं को समझाना</w:t>
        </w:r>
      </w:hyperlink>
      <w:r>
        <w:rPr>
          <w:lang w:val="hi_IN" w:bidi="hi_IN"/>
        </w:rPr>
        <w:t xml:space="preserve"> (3.0 MB)</w:t>
      </w:r>
      <w:r>
        <w:rPr>
          <w:lang w:val="hi_IN" w:bidi="hi_IN"/>
        </w:rPr>
      </w:r>
    </w:p>
    <w:p>
      <w:pPr>
        <w:pStyle w:val="ListBullet"/>
        <w:spacing w:line="240" w:lineRule="auto"/>
        <w:ind w:left="720"/>
      </w:pPr>
      <w:r>
        <w:rPr>
          <w:lang w:val="hi_IN" w:bidi="hi_IN"/>
        </w:rPr>
      </w:r>
      <w:hyperlink r:id="rId73">
        <w:r>
          <w:rPr>
            <w:lang w:val="hi_IN" w:bidi="hi_IN"/>
          </w:rPr>
          <w:rPr>
            <w:color w:val="0000EE"/>
            <w:u w:val="single"/>
          </w:rPr>
          <w:t>पाठ को नाटकीय रूप देना</w:t>
        </w:r>
      </w:hyperlink>
      <w:r>
        <w:rPr>
          <w:lang w:val="hi_IN" w:bidi="hi_IN"/>
        </w:rPr>
        <w:t xml:space="preserve"> (2.1 MB)</w:t>
      </w:r>
      <w:r>
        <w:rPr>
          <w:lang w:val="hi_IN" w:bidi="hi_IN"/>
        </w:rPr>
      </w:r>
    </w:p>
    <w:p>
      <w:pPr>
        <w:pStyle w:val="ListBullet"/>
        <w:spacing w:line="240" w:lineRule="auto"/>
        <w:ind w:left="720"/>
      </w:pPr>
      <w:r>
        <w:rPr>
          <w:lang w:val="hi_IN" w:bidi="hi_IN"/>
        </w:rPr>
      </w:r>
      <w:hyperlink r:id="rId74">
        <w:r>
          <w:rPr>
            <w:lang w:val="hi_IN" w:bidi="hi_IN"/>
          </w:rPr>
          <w:rPr>
            <w:color w:val="0000EE"/>
            <w:u w:val="single"/>
          </w:rPr>
          <w:t>आवश्यक जानकारी</w:t>
        </w:r>
      </w:hyperlink>
      <w:r>
        <w:rPr>
          <w:lang w:val="hi_IN" w:bidi="hi_IN"/>
        </w:rPr>
        <w:t xml:space="preserve"> (1.7 MB)</w:t>
      </w:r>
      <w:r>
        <w:rPr>
          <w:lang w:val="hi_IN" w:bidi="hi_IN"/>
        </w:rPr>
      </w:r>
    </w:p>
    <w:p>
      <w:pPr>
        <w:pStyle w:val="ListBullet"/>
        <w:spacing w:line="240" w:lineRule="auto"/>
        <w:ind w:left="720"/>
      </w:pPr>
      <w:r>
        <w:rPr>
          <w:lang w:val="hi_IN" w:bidi="hi_IN"/>
        </w:rPr>
      </w:r>
      <w:hyperlink r:id="rId7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1:40–45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1:40–45 को सुनें और अपने मनों में रखें।</w:t>
      </w:r>
    </w:p>
    <w:p>
      <w:pPr/>
      <w:r>
        <w:rPr>
          <w:lang w:val="hi_IN" w:bidi="hi_IN"/>
        </w:rPr>
      </w:r>
      <w:r>
        <w:rPr>
          <w:lang w:val="hi_IN" w:bidi="hi_IN"/>
        </w:rPr>
        <w:t>यदि सम्भव हो तो मरकुस 1:40–45 का ऑडियो संस्करण तीन बार, तीन अलग-अलग अनुवादों में सुनें। उसके बाद, एक समूह में, दिए गए सवालों पर चर्चा करें:</w:t>
      </w:r>
    </w:p>
    <w:p>
      <w:pPr>
        <w:pStyle w:val="ListNumber"/>
        <w:numPr>
          <w:ilvl w:val="0"/>
          <w:numId w:val="20"/>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1:40–45 का ऑडियो संस्करण सबसे आसानी से समझ आने वाले अनुवाद में सुनें।</w:t>
      </w:r>
    </w:p>
    <w:p>
      <w:pPr/>
      <w:r>
        <w:rPr>
          <w:lang w:val="hi_IN" w:bidi="hi_IN"/>
        </w:rPr>
      </w:r>
      <w:r>
        <w:rPr>
          <w:lang w:val="hi_IN" w:bidi="hi_IN"/>
        </w:rPr>
        <w:t>यीशु और उसके चेले गलील के क्षेत्र में यात्रा कर रहे थे। यीशु आराधनालयों में उपदेश दे रहा था और लोगों में से दुष्टात्माओं को निकाल रहा था। यीशु के आश्चर्यकर्मों का समाचार तेजी से फैल रहा था। मरकुस अब हमें एक ऐसे व्यक्ति से मिलवाता है जो गम्भीर चमड़ी की एक बीमारी, कोढ़ से पीड़ित था। उसने या तो यीशु की चंगाई देने की सामर्थ्य को देखा था या उसके बारे में सुना था, और वह यीशु के पास आकर उससे स्वस्थ करने की विनती करता है।</w:t>
      </w:r>
    </w:p>
    <w:p>
      <w:pPr/>
      <w:r>
        <w:rPr>
          <w:lang w:val="hi_IN" w:bidi="hi_IN"/>
        </w:rPr>
      </w:r>
      <w:r>
        <w:rPr>
          <w:lang w:val="hi_IN" w:bidi="hi_IN"/>
        </w:rPr>
        <w:t>कोढ़ शब्द शायद कई तरह की चमड़ी की बीमारियों को दर्शाता है। लोग कोढ़ से पीड़ित लोगों से डरते थे और उन्हें समाज से निकाल देते थे। कोढ़ से पीड़ित लोगों को अशुद्ध माना जाता था, या ऐसा समझा जाता था कि वे समाज में रहने और काम करने के योग्य नहीं हैं। लोग मानते थे कि यह बीमारी उस व्यक्ति को छूने से फैलती है जो इस बीमारी से पीड़ित है। पुराने नियम में, लैव्यव्यवस्था में, मूसा ने व्यवस्था में कहा है कि कोढ़ से ग्रसित लोगों को फटे हुए कपड़े पहनने चाहिए, अपने बालों को कंघी नहीं करना चाहिए, तथा पूरे दिन "अशुद्ध, अशुद्ध," चिल्लाते रहना चाहिए। कोढ़ी लोग समुदाय के बाहर अकेले रहते थे। जो कोई भी कोढ़ी को छूता था, उसे भी अशुद्ध माना जाता था। इसलिए लोग उनसे जितना हो सके, दूर ही रहते थे। कोढ़ी लोग आराधनालय में आराधना करने केवल तभी जा सकते थे, जब उनके और बाकी सभा के बीच एक पर्दा होता था। यदि कोई कोढ़ी अपनी बीमारी से ठीक हो जाता था, तो उसे फिर याजक के पास जाना पड़ता था ताकि वह उसे फिर से 'शुद्ध' घोषित कर सके और वह समाज में सामान्य रूप से रह सके।</w:t>
      </w:r>
    </w:p>
    <w:p>
      <w:pPr/>
      <w:r>
        <w:rPr>
          <w:lang w:val="hi_IN" w:bidi="hi_IN"/>
        </w:rPr>
      </w:r>
      <w:r>
        <w:rPr>
          <w:lang w:val="hi_IN" w:bidi="hi_IN"/>
        </w:rPr>
        <w:t xml:space="preserve">यहाँ रुकें और समूह में इस प्रश्न पर चर्चा करें: क्या आपकी संस्कृति में कोई ऐसी बीमारी है जिसकी वजह से लोगों को समाज से अलग कर दिया जाता है, या वे परमेश्वर की आराधना नहीं कर पाते? उन लोगों को यह दिखाने के लिए क्या करना पड़ता है कि वे अलग किए गए हैं? दूसरे लोग उनके साथ कैसा बर्ताव करते हैं? उन्हें समाज में दोबारा शामिल होने के लिए क्या करना पड़ता है? ऑडियो को यहाँ रोकें। </w:t>
      </w:r>
    </w:p>
    <w:p>
      <w:pPr/>
      <w:r>
        <w:rPr>
          <w:lang w:val="hi_IN" w:bidi="hi_IN"/>
        </w:rPr>
      </w:r>
      <w:r>
        <w:rPr>
          <w:lang w:val="hi_IN" w:bidi="hi_IN"/>
        </w:rPr>
        <w:t>इस कहानी में वह कोढ़ी यीशु के पास जाकर घुटने टेक देता है और यीशु से उसे ठीक करने की विनती करता है। जब उस व्यक्ति ने घुटने टेके तो उसने यीशु के प्रति बहुत आदर प्रकट किया। वह स्वस्थ होना चाहता था और अब समाज से अलग नहीं रहना चाहता था। उस कोढ़ी ने यीशु से विनती की, “यदि तू चाहे तो तू मुझे शुद्ध कर सकता है।” उस कोढ़ी ने तन से भी और मन से भी बहुत दुख उठाया है। समाज से अलग किया गया जीवन दुख और अकेलेपन से भरा होता है। ववह कोढ़ी सिर्फ शारीरिक चंगाई पर ध्यान नहीं दे रहा, बल्कि फिर से 'शुद्ध' होकर समाज का हिस्सा बनना चाहता है। हालाँकि वह कोढ़ी हताश है और यीशु से विनती कर रहा है, तौभी उसका प्रश्न विनम्र और सम्मानजनक है। वह पूछता है कि क्या यीशु ऐसा “चाहता” है। वह कोढ़ी जानता था कि यीशु में उसे ठीक करने की सामर्थ्य है, परन्तु यह नहीं जानता था कि यीशु ऐसा करेगा या नहीं। लोग कोढ़ियों के प्रति दया नहीं दिखाते थे, इसलिए वह नहीं जानता कि यीशु उसकी मदद करेगा या नहीं। लेकिन, यीशु ने उस पर “तरस खाया” या वह गहरी भावना से भर गया। वह उस व्यक्ति और उसके दुख के लिए बहुत चिंतित था।</w:t>
      </w:r>
    </w:p>
    <w:p>
      <w:pPr/>
      <w:r>
        <w:rPr>
          <w:lang w:val="hi_IN" w:bidi="hi_IN"/>
        </w:rPr>
      </w:r>
      <w:r>
        <w:rPr>
          <w:lang w:val="hi_IN" w:bidi="hi_IN"/>
        </w:rPr>
        <w:t xml:space="preserve">यहाँ रुकें और समूह में चर्चा करें: किसी ऐसे व्यक्ति की कहानी बताएँ जिसने एक ही समय में करुणा, या प्रेम, और निराशा दोनों महसूस किए हों। आप इन भावनाओं का वर्णन कैसे करते हैं? इस ऑडियो को यहाँ रोकें। </w:t>
      </w:r>
    </w:p>
    <w:p>
      <w:pPr/>
      <w:r>
        <w:rPr>
          <w:lang w:val="hi_IN" w:bidi="hi_IN"/>
        </w:rPr>
      </w:r>
      <w:r>
        <w:rPr>
          <w:lang w:val="hi_IN" w:bidi="hi_IN"/>
        </w:rPr>
        <w:t>यीशु ने उस व्यक्ति को छुआ, भले ही यह यहूदी व्यवस्था के विरुद्ध था। वह व्यक्ति इस बात का आदी नहीं था कि लोग उसे अशुद्ध अवस्था में छुएं। यीशु को धार्मिक नियमों को तोड़ने में कोई आपत्ति नहीं हुई-यीशु के मन में प्रेम की व्यवस्था धार्मिक व्यवस्था से बढ़कर महत्वपूर्ण थी।</w:t>
      </w:r>
    </w:p>
    <w:p>
      <w:pPr/>
      <w:r>
        <w:rPr>
          <w:lang w:val="hi_IN" w:bidi="hi_IN"/>
        </w:rPr>
      </w:r>
      <w:r>
        <w:rPr>
          <w:lang w:val="hi_IN" w:bidi="hi_IN"/>
        </w:rPr>
        <w:t>उस कोढ़ी को तुरंत चंगाई मिलती है और वह शुद्ध हो जाता है। लेकिन यहूदी व्यवस्था में केवल याजकों को यह अधिकार था कि वे किसी अशुद्ध व्यक्ति को शुद्ध घोषित करें और उसे समाज में वापस आने की अनुमति दें। यीशु उस व्यक्ति को सख्त निर्देश देता है कि वह जाकर अपने आप को याजक को दिखाए। जब यीशु ने उस व्यक्ति पर करुणा दिखाई और जब उसने उसे सख्त चेतावनी दी, तब उसमें गहरी भावना थी, कुछ ऐसा जो उस बुराई पर गुस्से और निराशा जैसा था, जिसने उस व्यक्ति को बीमार किया था। हो सकता है कि यीशु इसलिए भी निराश हुआ हो, क्योंकि उसे पता था कि वह व्यक्ति उसकी चुप रहने की आज्ञा नहीं मानेगा।</w:t>
      </w:r>
    </w:p>
    <w:p>
      <w:pPr/>
      <w:r>
        <w:rPr>
          <w:lang w:val="hi_IN" w:bidi="hi_IN"/>
        </w:rPr>
      </w:r>
      <w:r>
        <w:rPr>
          <w:lang w:val="hi_IN" w:bidi="hi_IN"/>
        </w:rPr>
        <w:t xml:space="preserve">यीशु ने उस व्यक्ति को सख्ती से निर्देश दिया कि जो हुआ था वह किसी को भी न बताए। इसके बजाय, यीशु ने उस व्यक्ति से कहा कि वह विधि को पूरा करने के लिए याजक के पास जाए और भेंट चढ़ाए, जिससे कि वह “शुद्ध” ठहराया जाए। याजक यरूशलेम के मंदिर में होते थे। यहूदी याजक लोगों की ओर से परमेश्वर को भेंट चढ़ाते थे। वे परमेश्वर की ओर से लोगों के प्रतिनिधि और लोगों की ओर से परमेश्वर के प्रतिनिधि थे। याजक वे लोग थे जो लोगों की जाँच करके यह निर्णय लेते थे कि क्या वे फिर से शुद्ध हो सकते हैं या नहीं। फिर से, हमें पुराने नियम में लैव्यव्यवस्था की पुस्तक में बताया गया है कि परमेश्वर ने मूसा को व्यवस्था दी, जिसमें यह निर्देश शामिल हैं कि कोढ़ से ठीक होने के बाद किसी व्यक्ति को क्या करना चाहिए। उस व्यक्ति को यरूशलेम के मंदिर में जाकर अपने आप को याजक को दिखाना होगा और अपनी भेंट चढ़ानी होगी, अर्थात् मूसा की व्यवस्था में दिए गए उन निर्देशों का पालन करना होगा जो कोढ़ से ठीक होने के बाद किए जाते हैं। एक भेंट एक ऐसा उपहार है जो लोग धन्यवाद के रूप में परमेश्वर को चढ़ाते हैं। कोढ़ के रोग से ठीक हुए व्यक्ति की भेंट में कुछ जानवरों की बलि के साथ-साथ अनाज (शायद गेहूं या जौ) और तेल भी शामिल होता था। </w:t>
      </w:r>
    </w:p>
    <w:p>
      <w:pPr/>
      <w:r>
        <w:rPr>
          <w:lang w:val="hi_IN" w:bidi="hi_IN"/>
        </w:rPr>
      </w:r>
      <w:r>
        <w:rPr>
          <w:lang w:val="hi_IN" w:bidi="hi_IN"/>
        </w:rPr>
        <w:t>यहाँ ऑडियो को रोकें और यरूशलेम के मंदिर और गेहूँ के दानों का चित्र देखें। समूह में निम्नलिखित प्रश्नों पर चर्चा करें: परमेश्वर को धन्यवाद देने के लिए आप क्या करते हैं?</w:t>
      </w:r>
    </w:p>
    <w:p>
      <w:pPr/>
      <w:r>
        <w:rPr>
          <w:lang w:val="hi_IN" w:bidi="hi_IN"/>
        </w:rPr>
      </w:r>
      <w:r>
        <w:rPr>
          <w:lang w:val="hi_IN" w:bidi="hi_IN"/>
        </w:rPr>
        <w:t>यीशु उस व्यक्ति से कहता है कि वह अपने आप को याजक को दिखाए और नियमों का पालन करे, ताकि यह लोगों के लिए एक “गवाही,” प्रमाण, या साक्षी हो। हो सकता है कि यह उस व्यक्ति के ठीक होने का प्रमाण था, या फिर इस बात का कि यीशु ने यहूदी धार्मिक व्यवस्था का पालन किया था, या यह प्रमाण था कि यीशु कोढ़ियों को भी ठीक करने आया था। यीशु सभी लोगों की परवाह करता है, यहाँ तक कि उन लोगों की भी जो समाज से अलग कर दिए गए हैं। यीशु द्वारा उस कोढ़ी को ठीक करना, यहूदी धार्मिक अगुवों के लिए इस बात का एक और प्रमाण था कि यीशु को सृष्टि पर अधिकार है।</w:t>
      </w:r>
    </w:p>
    <w:p>
      <w:pPr/>
      <w:r>
        <w:rPr>
          <w:lang w:val="hi_IN" w:bidi="hi_IN"/>
        </w:rPr>
      </w:r>
      <w:r>
        <w:rPr>
          <w:lang w:val="hi_IN" w:bidi="hi_IN"/>
        </w:rPr>
        <w:t>समस्या यह है कि उस व्यक्ति ने यीशु की आज्ञा नहीं मानी। वह जाकर सबको बताने लगा कि यीशु ने उसके लिए क्या किया था। इससे यीशु को बड़ी कठिनाई हुई–यीशु अब आसानी से नगरों में प्रवेश नहीं कर सकता था। मरकुस हमें यह नहीं बताता कि उसने यीशु की आज्ञा क्यों नहीं मानी। हो सकता है कि वह व्यक्ति अपनी चंगाई के कारण आनन्द और उत्साह से इतना भरपूर था कि वह बस सभी लोगों को यह समाचार बताना चाहता था–शायद उसे यह समझ नहीं आया होगा कि उसे किसी को न बताने के लिए क्यों कहा गया था। उस व्यक्ति ने अभी-अभी एक आश्चर्यकर्म और यीशु की करुणा और प्रेम को देखा है और फिर भी वह उस क्षण में यीशु की आज्ञा नहीं मानता। यीशु हमसे उसकी आज्ञा मानने के लिए कहता है, परन्तु वह हमें मजबूर नहीं करता। उस व्यक्ति के द्वारा अपनी चंगाई के बारे में सब लोगों को बताने के कारण यीशु की सेवकाई में बाधा आई।</w:t>
      </w:r>
    </w:p>
    <w:p>
      <w:pPr/>
      <w:r>
        <w:rPr>
          <w:lang w:val="hi_IN" w:bidi="hi_IN"/>
        </w:rPr>
      </w:r>
      <w:r>
        <w:rPr>
          <w:lang w:val="hi_IN" w:bidi="hi_IN"/>
        </w:rPr>
        <w:t>ऑडियो को यहाँ रोकें और समूह में निम्नलिखित प्रश्न पर चर्चा करें: ऐसा क्यों हो सकता है कि कोई व्यक्ति यीशु की आज्ञा न माने? कभी-कभी हो सकता है कि हम यह समझ न पाएँ कि वह हमें कुछ विशेष काम करने के लिए क्यों कहता है। कभी हो सकता है कि यह बहुत कठिन लगे। क्या आप ऐसे समय के बारे में सोच सकते हैं जब आपने किसी व्यक्ति से कुछ करने या न करने के लिए कहा हो और उन्होंने आपकी बात न सुनी हो? उनके बात न सुनने के क्या नतीजे हुए?</w:t>
      </w:r>
    </w:p>
    <w:p>
      <w:pPr/>
      <w:r>
        <w:rPr>
          <w:lang w:val="hi_IN" w:bidi="hi_IN"/>
        </w:rPr>
      </w:r>
      <w:r>
        <w:rPr>
          <w:lang w:val="hi_IN" w:bidi="hi_IN"/>
        </w:rPr>
        <w:t>जब भी यीशु किसी नगर में जाता था, भीड़ उसके पास चंगाई पाने के लिए चली आती थी। इसलिए यीशु को ऐसे स्थानों पर रहना पड़ता था, जहाँ बहुत कम लोग या कोई नहीं रहता था। लेकिन, इन सुनसान जगहों पर भी लोग उसे ढूँढ़ते हुए उसके पास आते थे ताकि वह उन्हें ठीक कर सके। मरकुस की पूरी पुस्तक में हमें कई बार यह देखने को मिलता है कि जब यीशु ने कोई आश्चर्यकर्म किया, तो उसने लोगों से कहा कि वे इसके बारे में किसी को न बताएं। हमारी पिछली कहानी में यीशु ने बताया कि वह उपदेश देने और लोगों को परमेश्वर के राज्य में बुलाने आया है। वह नहीं चाहता था कि लोग केवल इसी बात पर ध्यान दें कि वह उन्हें तुरन्त ठीक कर सकता है। इसके बजाय वह चाहता था कि लोग उसकी शिक्षाओं को सुनें और उनका पालन करें।</w:t>
      </w:r>
    </w:p>
    <w:p>
      <w:pPr/>
      <w:r>
        <w:rPr>
          <w:lang w:val="hi_IN" w:bidi="hi_IN"/>
        </w:rPr>
      </w:r>
      <w:r>
        <w:rPr>
          <w:lang w:val="hi_IN" w:bidi="hi_IN"/>
        </w:rPr>
        <w:t>यीशु का भीड़ से दूर चले जाना, यीशु की सेवकाई के इस हिस्से का अंत है। अब हम उसकी सेवकाई से जुड़े कुछ विवादों की कहानियों की एक श्रृंखला में आगे बढ़ते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1:40–45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एक कोढ़ी व्यक्ति यीशु के सामने घुटने टेककर उसे ठीक करने की विनती करता है। वह कहता है, "यदि तू चाहे तो तू मुझे ठीक करके शुद्ध कर सकता है।"</w:t>
      </w:r>
    </w:p>
    <w:p>
      <w:pPr/>
      <w:r>
        <w:rPr>
          <w:lang w:val="hi_IN" w:bidi="hi_IN"/>
        </w:rPr>
      </w:r>
      <w:r>
        <w:rPr>
          <w:lang w:val="hi_IN" w:bidi="hi_IN"/>
        </w:rPr>
        <w:t>यीशु तरस खाकर उस कोढ़ी व्यक्ति को छूता है। यीशु कहता है, "मैं चाहता हूँ कि तू ठीक हो जा।" तुरंत ही उसका कोढ़ चला जाता है और वह स्वस्थ हो जाता है। फिर यीशु उसे यह कहकर विदा करता है, "इस बारे में किसी से कुछ मत कहना। याजक के पास जा, कि वह तेरी जाँच करे, और मूसा की व्यवस्था के अनुसार जिस भेंट की आवश्यकता हो उसे अपने साथ लेकर जा। यह इस बात की गवाही होगी कि तू शुद्ध हो चुका है।"</w:t>
      </w:r>
    </w:p>
    <w:p>
      <w:pPr/>
      <w:r>
        <w:rPr>
          <w:lang w:val="hi_IN" w:bidi="hi_IN"/>
        </w:rPr>
      </w:r>
      <w:r>
        <w:rPr>
          <w:b/>
          <w:lang w:val="hi_IN" w:bidi="hi_IN"/>
        </w:rPr>
        <w:t>दूसरे दृश्य में:</w:t>
      </w:r>
      <w:r>
        <w:rPr>
          <w:lang w:val="hi_IN" w:bidi="hi_IN"/>
        </w:rPr>
        <w:t xml:space="preserve"> वह व्यक्ति चला जाता है, परन्तु यीशु ने जो कहा था उसे करने के बजाय जो घटित हुआ था उसे वह सब को बताता है। इस कारण जल्द ही बड़ी भीड़ यीशु के चारों ओर इकट्ठी हो जाती है, जिससे वह अब खुले तौर पर किसी नगर में नहीं जा सका और उसे एकान्त जगहों पर रहना पड़ा। परन्तु उसके बाद भी, हर जगह से लोग उसके पास आते रहे।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कोढ़ से पीड़ित व्यक्ति</w:t>
      </w:r>
    </w:p>
    <w:p>
      <w:pPr>
        <w:pStyle w:val="ListBullet"/>
        <w:spacing w:line="240" w:lineRule="auto"/>
        <w:ind w:left="720"/>
      </w:pPr>
      <w:r>
        <w:rPr>
          <w:lang w:val="hi_IN" w:bidi="hi_IN"/>
        </w:rPr>
      </w:r>
      <w:r>
        <w:rPr>
          <w:lang w:val="hi_IN" w:bidi="hi_IN"/>
        </w:rPr>
        <w:t>यीशु के साथी</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यीशु अपने चेलों के साथ गलील के क्षेत्र में यात्रा कर रहा होता है। मरकुस हमें यह नहीं बताता कि जब कोढ़ी यीशु के पास आया तो वह कहाँ था, लेकिन यह दृश्य नगर के बाहर हुआ होगा, क्योंकि कोढ़ी व्यक्ति नगर की सड़क पर नहीं रह सकता था।</w:t>
      </w:r>
    </w:p>
    <w:p>
      <w:pPr/>
      <w:r>
        <w:rPr>
          <w:lang w:val="hi_IN" w:bidi="hi_IN"/>
        </w:rPr>
      </w:r>
      <w:r>
        <w:rPr>
          <w:lang w:val="hi_IN" w:bidi="hi_IN"/>
        </w:rPr>
        <w:t>शायद यीशु के साथ उसके साथी भी रहे होंगे। जब उन्होंने उस कोढ़ी व्यक्ति को आते देखा होगा तो वे डर गए होंगे। वे नहीं चाहते होंगे कि कोढ़ी उनके पास आए, नहीं तो वे भी उस त्वचा के रोग से पीड़ित हो जाएँगे और अशुद्ध ठहरेंगे। वह कोढ़ी व्यक्ति लोगों के व्यवहार का आदी रहा होगा। शायद वह यीशु के पास आने से डरता हो या उसे डर हो कि यीशु उसे मना कर देगा, लेकिन वह ठीक होने के लिए बहुत ही बेचैन था। मरकुस यह नहीं बताता कि उस कोढ़ी को यीशु की चंगाई की सामर्थ्य के बारे में कैसे पता चला, लेकिन यीशु की चंगाई का समाचार पूरे क्षेत्र में फैल चुका था। कोढ़ी उसके पास आया और यीशु के सामने आदरपूर्वक घुटने टेकता है। वह यीशु से सहायता माँगता है। यीशु उसे छूता है और वह ठीक हो जाता है। यीशु के साथी इस बात से हैरान हो गए होंगे कि यीशु ने ऐसे व्यक्ति को छू लिया जो एक फैलने वाली बीमारी से पीड़ित था।</w:t>
      </w:r>
    </w:p>
    <w:p>
      <w:pPr/>
      <w:r>
        <w:rPr>
          <w:lang w:val="hi_IN" w:bidi="hi_IN"/>
        </w:rPr>
      </w:r>
      <w:r>
        <w:rPr>
          <w:lang w:val="hi_IN" w:bidi="hi_IN"/>
        </w:rPr>
        <w:t>यीशु को उस पर तरस आया। उसे इस बात की चिंता नहीं थी कि उस व्यक्ति को छूने से वह खुद 'अशुद्ध' हो जाएगा। उसे उस कोढ़ी के दुख की चिंता थी। यीशु उस कोढ़ी को छूता है और तुरंत ही वह ठीक हो जाता है और शुद्ध हो जाता है। यीशु यहाँ एक नया काम कर रहा है। वह दिखा रहा है कि उसका प्रेम सब लोगों के लिए है, यहाँ तक कि उन लोगों के लिए भी जो समाज से अलग कर दिए गए हैं। यीशु का प्रेम यहूदी व्यवस्था से अधिक महत्वपूर्ण है, लेकिन फिर भी वह उस व्यक्ति से चाहता है कि वह यहूदी व्यवस्था का पालन करे और यरूशलेम के मंदिर में जाकर अपने आप को याजक को दिखाए। यीशु ने उस व्यक्ति से सख्ती से कहा, “किसी से कुछ मत कहना, परन्तु जाकर अपने आप को याजक को दिखा।”</w:t>
      </w:r>
    </w:p>
    <w:p>
      <w:pPr/>
      <w:r>
        <w:rPr>
          <w:lang w:val="hi_IN" w:bidi="hi_IN"/>
        </w:rPr>
      </w:r>
      <w:r>
        <w:rPr>
          <w:lang w:val="hi_IN" w:bidi="hi_IN"/>
        </w:rPr>
        <w:t>दूसरे दृश्य में वह व्यक्ति वहाँ से चला जाता है और यीशु की बात नहीं मानता, वह सबको बताता है कि क्या हुआ है। हम नहीं जानते कि यरूशलेम के मंदिर तक पहुँचने के लिए उस व्यक्ति को कितनी लम्बी यात्रा करनी पड़ी होगी। वह शायद गलील क्षेत्र से कहीं बाहर के किसी नगर का निवासी था, इसलिए यरूशलेम तक यात्रा करने में उसे कम से कम दो दिन लगे होंगे। हम नहीं जानते कि मार्ग में उसने कितने लोगों को यह बताया या फिर अंत में वह मंदिर गया भी या नहीं।</w:t>
      </w:r>
    </w:p>
    <w:p>
      <w:pPr/>
      <w:r>
        <w:rPr>
          <w:lang w:val="hi_IN" w:bidi="hi_IN"/>
        </w:rPr>
      </w:r>
      <w:r>
        <w:rPr>
          <w:lang w:val="hi_IN" w:bidi="hi_IN"/>
        </w:rPr>
        <w:t>क्योंकि उस व्यक्ति ने कई लोगों को बता दिया था कि यीशु ने उसके लिए क्या किया था, इसलिए अब यीशु नगरों में बिना बड़ी भीड़ के प्रवेश नहीं कर सकता था, जो चंगाई के लिए उसके पास आती थी। अब वह न तो खुले स्थानों पर स्वतंत्र रूप से घूम सकता था, और न ही आराधनालयों में जाकर सिखा सकता था। लोगों का ध्यान यीशु की शिक्षाओं के बजाय उसकी चंगाई की सामर्थ्य पर है। यीशु को अब उन नगरों के बाहर रहना पड़ेगा, जहाँ कम लोग रहते हैं या कोई नहीं रहता। यहाँ तक कि इन एकान्त स्थानों पर भी, लोग यीशु के पास आते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1:40–45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कोढ़ से पीड़ित व्यक्ति</w:t>
      </w:r>
    </w:p>
    <w:p>
      <w:pPr>
        <w:pStyle w:val="ListBullet"/>
        <w:spacing w:line="240" w:lineRule="auto"/>
        <w:ind w:left="720"/>
      </w:pPr>
      <w:r>
        <w:rPr>
          <w:lang w:val="hi_IN" w:bidi="hi_IN"/>
        </w:rPr>
      </w:r>
      <w:r>
        <w:rPr>
          <w:lang w:val="hi_IN" w:bidi="hi_IN"/>
        </w:rPr>
        <w:t>यीशु के साथी</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इस कहानी के संवाद, प्रवाह, कथानक और कालक्रम पर ध्यान दें। यह सुनिश्चित करें कि आप इस कहानी के कठिन या महत्वपूर्ण हिस्सों का अभिनय करना छोड़ न दें। इस कहानी के हर हिस्से को याद करने में एक दूसरे की सहायता करें।</w:t>
      </w:r>
    </w:p>
    <w:p>
      <w:pPr/>
      <w:r>
        <w:rPr>
          <w:lang w:val="hi_IN" w:bidi="hi_IN"/>
        </w:rPr>
      </w:r>
      <w:r>
        <w:rPr>
          <w:lang w:val="hi_IN" w:bidi="hi_IN"/>
        </w:rPr>
        <w:t>ऑडियो को यहाँ रोकें और इस भाग का अभिनय करें।</w:t>
      </w:r>
    </w:p>
    <w:p>
      <w:pPr/>
      <w:r>
        <w:rPr>
          <w:lang w:val="hi_IN" w:bidi="hi_IN"/>
        </w:rPr>
      </w:r>
      <w:r>
        <w:rPr>
          <w:lang w:val="hi_IN" w:bidi="hi_IN"/>
        </w:rPr>
        <w:t>समूह को इस भाग का अभिनय दूसरी बार करना चाहिए। नाटक के कुछ हिस्सों में अभिनय को रोकें और पात्र निभा रहे व्यक्ति से पूछें, "आप क्या महसूस कर रहे हैं या क्या सोच रहे हैं?" पात्र निभाने वाले व्यक्ति को यह उत्तर देना चाहिए कि यदि वह उस पात्र की जगह होता तो वह कैसा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इस नाटक के उदाहरण और सम्भावित उत्तर निम्नलिखित हैं। </w:t>
      </w:r>
    </w:p>
    <w:p>
      <w:pPr/>
      <w:r>
        <w:rPr>
          <w:lang w:val="hi_IN" w:bidi="hi_IN"/>
        </w:rPr>
      </w:r>
      <w:r>
        <w:rPr>
          <w:lang w:val="hi_IN" w:bidi="hi_IN"/>
        </w:rPr>
        <w:t>कोढ़ से पीड़ित उस व्यक्ति का अभिनय करें, जो आकर यीशु के सामने घुटने टेककर ठीक होने की विनती करता है।</w:t>
      </w:r>
    </w:p>
    <w:p>
      <w:pPr/>
      <w:r>
        <w:rPr>
          <w:lang w:val="hi_IN" w:bidi="hi_IN"/>
        </w:rPr>
      </w:r>
      <w:r>
        <w:rPr>
          <w:lang w:val="hi_IN" w:bidi="hi_IN"/>
        </w:rPr>
        <w:t>अभिनय को रोकें। कोढ़ से पीड़ित मनुष्य की भूमिका निभाने वाले व्यक्ति से पूछें कि वह कैसा महसूस कर रहा है। हो सकता है कि आप ऐसी बातें सुनें, "मैं हताश हूँ," "मैं समाज से अलग किया गया हूँ," या "मैं यीशु को अपनी चंगाई और समाज में फिर से स्वीकार किए जाने के अवसर के रूप में देखता हूँ।" अब यीशु के साथियों से पूछें कि वे कैसा महसूस करते हैं। हो सकता है कि आप ऐसी बातें सुनें, "हम इस फैलने वाली बीमारी से पीड़ित व्यक्ति के पास होने से थोड़ी झिझक महसूस कर रहे हैं।" अभिनय को जारी रखें।</w:t>
      </w:r>
    </w:p>
    <w:p>
      <w:pPr/>
      <w:r>
        <w:rPr>
          <w:lang w:val="hi_IN" w:bidi="hi_IN"/>
        </w:rPr>
      </w:r>
      <w:r>
        <w:rPr>
          <w:lang w:val="hi_IN" w:bidi="hi_IN"/>
        </w:rPr>
        <w:t>यीशु का अभिनय करें जिसने तरस खाया था। वह उस व्यक्ति के पास जाकर उसे छूता है।</w:t>
      </w:r>
    </w:p>
    <w:p>
      <w:pPr/>
      <w:r>
        <w:rPr>
          <w:lang w:val="hi_IN" w:bidi="hi_IN"/>
        </w:rPr>
      </w:r>
      <w:r>
        <w:rPr>
          <w:lang w:val="hi_IN" w:bidi="hi_IN"/>
        </w:rPr>
        <w:t>अभिनय को रोकें। यीशु की भूमिका निभाने वाले व्यक्ति से पूछें कि वह कैसा महसूस कर रहा है। हो सकता है कि आप ऐसी बातें सुनें, "तरस," "प्रेम," या "इस व्यक्ति को ठीक करने की इच्छा," या "इस संसार में इतनी बीमारियाँ देखकर गहरी निराशा और गुस्सा है।" यीशु के साथियों की भूमिका निभाने वाले लोगों से पूछें कि वे कैसा महसूस कर रहे हैं। हो सकता है कि आप ऐसी बातें सुनें, "हम हैरान हैं कि यीशु ने इस बीमारी से पीड़ित व्यक्ति को छू लिया।" उस व्यक्ति की भूमिका निभाने वाले अभिनेता से पूछें कि वह कैसा महसूस कर रहा है। हो सकता है कि आप ऐसी बातें सुनें, "शायद यह बहुत लंबे समय बाद पहली बार है जब किसी ने मुझे छुआ है," या "मैं यीशु के प्रेम और तरस को महसूस कर रहा हूँ," या "मुझे राहत मिली है, यीशु ने मुझे दूर नहीं किया।" अभिनय को जारी रखें।</w:t>
      </w:r>
    </w:p>
    <w:p>
      <w:pPr/>
      <w:r>
        <w:rPr>
          <w:lang w:val="hi_IN" w:bidi="hi_IN"/>
        </w:rPr>
      </w:r>
      <w:r>
        <w:rPr>
          <w:lang w:val="hi_IN" w:bidi="hi_IN"/>
        </w:rPr>
        <w:t>कोढ़ तुरन्त गायब हो जाता है, और यीशु उस व्यक्ति से कहता है, "इस बारे में किसी को न बताना। "याजक के पास जा, वह तेरी जाँच करे, और जो भेंट ठहराई गई है उसे अपने साथ ले जा। यही इस बात की गवाही होगी कि तू अब ठीक हो गया है।" परन्तु वह व्यक्ति जाता है और जो कुछ हुआ था, वह सबको बताने लगता है।</w:t>
      </w:r>
    </w:p>
    <w:p>
      <w:pPr/>
      <w:r>
        <w:rPr>
          <w:lang w:val="hi_IN" w:bidi="hi_IN"/>
        </w:rPr>
      </w:r>
      <w:r>
        <w:rPr>
          <w:lang w:val="hi_IN" w:bidi="hi_IN"/>
        </w:rPr>
        <w:t>अभिनय को रोकें। जो व्यक्ति ठीक हो गया है, उसकी भूमिका निभाने वाले अभिनेता से पूछें, "तुमने जाकर सब लोगों को क्यों बता दिया कि क्या हुआ था?" हो सकता है कि आप ऐसी बातें सुनें, "मैं बहुत उत्साहित था और चाहता था कि बाकी सब लोग यीशु के बारे में जानें," या "मैं चाहता था कि लोग जानें कि मैं ठीक हो गया हूँ और अब शुद्ध हूँ।" अभिनय को जारी रखें।</w:t>
      </w:r>
    </w:p>
    <w:p>
      <w:pPr/>
      <w:r>
        <w:rPr>
          <w:lang w:val="hi_IN" w:bidi="hi_IN"/>
        </w:rPr>
      </w:r>
      <w:r>
        <w:rPr>
          <w:lang w:val="hi_IN" w:bidi="hi_IN"/>
        </w:rPr>
        <w:t>यीशु अपने आसपास के लोगों की भीड़ के बिना कहीं भी नहीं जा सकता था। उसे एकान्त स्थानों पर रहना पड़ता था, परन्तु तब भी हर जगह से लोग उसके पास आते रहे। इस कार्य के अंत में, समूह से पूछें, "यीशु ने उस व्यक्ति से यह क्यों कहा कि वह किसी को कुछ न बताये?"</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1:40–45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कोढ़ से पीड़ित एक व्यक्ति यीशु के पास आता है। बाइबल में पाया जाने वाला </w:t>
      </w:r>
      <w:r>
        <w:rPr>
          <w:b/>
          <w:lang w:val="hi_IN" w:bidi="hi_IN"/>
        </w:rPr>
        <w:t>कोढ़</w:t>
      </w:r>
      <w:r>
        <w:rPr>
          <w:lang w:val="hi_IN" w:bidi="hi_IN"/>
        </w:rPr>
        <w:t xml:space="preserve"> कई प्रकार के त्वचा रोगों में से किसी एक को संदर्भित कर सकता है। इन रोगों के कारण व्यक्ति 'अशुद्ध' माना जाता था, या वह समाज में नहीं रह सकता था। आराधनालय में कोढ़ी लोग केवल एक परदे के पीछे ही आराधना कर सकते थे, और जो कोई भी कोढ़ी को छू लेता था वह भी अशुद्ध हो जाता था। पुराने नियम की व्यवस्था के अनुसार, कोढ़ी लोगों को फटे कपड़े पहनने होते थे, बालों में कंघी नहीं करनी होती थी, और लोगों के बीच से जाते समय "अशुद्ध! अशुद्ध!" चिल्लाना पड़ता था।</w:t>
      </w:r>
    </w:p>
    <w:p>
      <w:pPr/>
      <w:r>
        <w:rPr>
          <w:lang w:val="hi_IN" w:bidi="hi_IN"/>
        </w:rPr>
      </w:r>
      <w:r>
        <w:rPr>
          <w:lang w:val="hi_IN" w:bidi="hi_IN"/>
        </w:rPr>
        <w:t xml:space="preserve">यहाँ रुकें और चर्चा करें कि आप कोढ़ के लिए किस शब्द का इस्तेमाल करेंगे। </w:t>
      </w:r>
      <w:hyperlink r:id="rId76">
        <w:r>
          <w:rPr>
            <w:lang w:val="hi_IN" w:bidi="hi_IN"/>
          </w:rPr>
          <w:rPr>
            <w:color w:val="0000EE"/>
            <w:u w:val="single"/>
          </w:rPr>
          <w:t>कोढ़</w:t>
        </w:r>
      </w:hyperlink>
      <w:r>
        <w:rPr>
          <w:lang w:val="hi_IN" w:bidi="hi_IN"/>
        </w:rPr>
        <w:t xml:space="preserve"> के बारे में अधिक जानकारी के लिए मुख्य शब्दावली को देखें, और यहाँ उसी शब्द का इस्तेमाल करें जैसा आपने पहले के भागों में इस्तेमाल किया है। इस ऑडियो को यहाँ रोकें।</w:t>
      </w:r>
    </w:p>
    <w:p>
      <w:pPr/>
      <w:r>
        <w:rPr>
          <w:lang w:val="hi_IN" w:bidi="hi_IN"/>
        </w:rPr>
      </w:r>
      <w:r>
        <w:rPr>
          <w:lang w:val="hi_IN" w:bidi="hi_IN"/>
        </w:rPr>
        <w:t xml:space="preserve">वह व्यक्ति यीशु से उसे </w:t>
      </w:r>
      <w:r>
        <w:rPr>
          <w:b/>
          <w:lang w:val="hi_IN" w:bidi="hi_IN"/>
        </w:rPr>
        <w:t>शुद्ध</w:t>
      </w:r>
      <w:r>
        <w:rPr>
          <w:lang w:val="hi_IN" w:bidi="hi_IN"/>
        </w:rPr>
        <w:t xml:space="preserve"> करने की विनती करता है, और तब यीशु उस व्यक्ति को शुद्ध करता है। यहाँ उसी शब्द का इस्तेमाल किया गया है जब वह व्यक्ति शुद्ध किए जाने की विनती करता है और जब यीशु उसे ठीक कर देता है। यहूदी धार्मिक व्यवस्था के अनुसार उस व्यक्ति की शारीरिक बीमारी ने उसे समाज में रहने के अयोग्य बना दिया था। जिसका अर्थ यह है कि जब यीशु उस व्यक्ति को शारीरिक रूप से स्वस्थ करता है, तो वह याजक के पास जाकर धार्मिक विधियाँ पूरी करने के बाद फिर से शुद्ध होने की अनुमति भी देता है। कुछ अनुवाद दोनों बातों को एक साथ जोड़कर कहते हैं, "यदि तू चाहे, तो मुझे ठीक या स्वस्थ करके शुद्ध कर सकता है।"</w:t>
      </w:r>
    </w:p>
    <w:p>
      <w:pPr/>
      <w:r>
        <w:rPr>
          <w:lang w:val="hi_IN" w:bidi="hi_IN"/>
        </w:rPr>
      </w:r>
      <w:r>
        <w:rPr>
          <w:b/>
          <w:lang w:val="hi_IN" w:bidi="hi_IN"/>
        </w:rPr>
        <w:t>शुद्ध</w:t>
      </w:r>
      <w:r>
        <w:rPr>
          <w:lang w:val="hi_IN" w:bidi="hi_IN"/>
        </w:rPr>
        <w:t xml:space="preserve"> या </w:t>
      </w:r>
      <w:r>
        <w:rPr>
          <w:b/>
          <w:lang w:val="hi_IN" w:bidi="hi_IN"/>
        </w:rPr>
        <w:t>अशुद्ध</w:t>
      </w:r>
      <w:r>
        <w:rPr>
          <w:lang w:val="hi_IN" w:bidi="hi_IN"/>
        </w:rPr>
        <w:t xml:space="preserve"> होना उस स्थिति को संदर्भित करता है जिसमें कोई व्यक्ति परमेश्वर की सेवा के लिए योग्य होता है, या उसमें कुछ ऐसी विशेषता होती है जो उसे इस समय सेवा के लिए अयोग्य बनाती है। लोग अपने कार्यों और स्वास्थ्य की स्थिति के कारण अशुद्ध हो सकते हैं, और फिर से शुद्ध भी हो सकते हैं।</w:t>
      </w:r>
    </w:p>
    <w:p>
      <w:pPr/>
      <w:r>
        <w:rPr>
          <w:lang w:val="hi_IN" w:bidi="hi_IN"/>
        </w:rPr>
      </w:r>
      <w:r>
        <w:rPr>
          <w:lang w:val="hi_IN" w:bidi="hi_IN"/>
        </w:rPr>
        <w:t xml:space="preserve">इस ऑडियो को यहाँ रोकें और चर्चा करें कि आप शुद्ध के लिए किस शब्द या वाक्यांश का इस्तेमाल करेंगे। यदि आप बाइबल की एक और पुस्तक में पहले ही इस शब्द का अनुवाद कर चुके हैं, तो यहाँ उसी शब्द का इस्तेमाल करें। </w:t>
      </w:r>
      <w:hyperlink r:id="rId77">
        <w:r>
          <w:rPr>
            <w:lang w:val="hi_IN" w:bidi="hi_IN"/>
          </w:rPr>
          <w:rPr>
            <w:color w:val="0000EE"/>
            <w:u w:val="single"/>
          </w:rPr>
          <w:t>शुद्ध/अशुद्ध</w:t>
        </w:r>
      </w:hyperlink>
      <w:r>
        <w:rPr>
          <w:lang w:val="hi_IN" w:bidi="hi_IN"/>
        </w:rPr>
        <w:t xml:space="preserve"> होने के बारे में अधिक जानकारी के लिए मुख्य शब्दावली को देखें।</w:t>
      </w:r>
    </w:p>
    <w:p>
      <w:pPr/>
      <w:r>
        <w:rPr>
          <w:lang w:val="hi_IN" w:bidi="hi_IN"/>
        </w:rPr>
      </w:r>
      <w:r>
        <w:rPr>
          <w:lang w:val="hi_IN" w:bidi="hi_IN"/>
        </w:rPr>
        <w:t xml:space="preserve">जब कोढ़ी ने उसे ठीक करने की विनती की, तब यीशु को उस पर </w:t>
      </w:r>
      <w:r>
        <w:rPr>
          <w:b/>
          <w:lang w:val="hi_IN" w:bidi="hi_IN"/>
        </w:rPr>
        <w:t>तरस</w:t>
      </w:r>
      <w:r>
        <w:rPr>
          <w:lang w:val="hi_IN" w:bidi="hi_IN"/>
        </w:rPr>
        <w:t xml:space="preserve"> आया। "'तरस' शब्द के लिए इस्तेमाल किए गए कई अनुवादों का अर्थ है, किसी व्यक्ति पर दया करना, करुणा या अनुग्रह दिखाना। हालाँकि पवित्रशास्त्र के कुछ मूल संस्करणों में 'गुस्सा' शब्द का इस्तेमाल किया गया है, फिर भी यह सम्भावना है कि यहाँ यह शब्द किसी गहरी भावना को दर्शाता है। यदि आपको चुनाव करना पड़े कि यह कौन सा भाव है, तो तरस या दया के लिए उपयोग किया गया आपका शब्द यहाँ सबसे अच्छा होगा। यदि आपके पास कोई ऐसा शब्द है जो गहरी भावना को दर्शाता हो, जिसमें तरस और निराशा दोनों शामिल हों, तो आप यहाँ उसका इस्तेमाल कर सकते हैं।</w:t>
      </w:r>
    </w:p>
    <w:p>
      <w:pPr/>
      <w:r>
        <w:rPr>
          <w:lang w:val="hi_IN" w:bidi="hi_IN"/>
        </w:rPr>
      </w:r>
      <w:r>
        <w:rPr>
          <w:lang w:val="hi_IN" w:bidi="hi_IN"/>
        </w:rPr>
        <w:t xml:space="preserve">यहाँ रुकें और समूह में चर्चा करें कि आप "तरस" या "गहरी भावना" के लिए किस शब्द का इस्तेमाल करेंगे। याद रखें कि </w:t>
      </w:r>
      <w:hyperlink r:id="rId78">
        <w:r>
          <w:rPr>
            <w:lang w:val="hi_IN" w:bidi="hi_IN"/>
          </w:rPr>
          <w:rPr>
            <w:color w:val="0000EE"/>
            <w:u w:val="single"/>
          </w:rPr>
          <w:t>तरस</w:t>
        </w:r>
      </w:hyperlink>
      <w:r>
        <w:rPr>
          <w:lang w:val="hi_IN" w:bidi="hi_IN"/>
        </w:rPr>
        <w:t xml:space="preserve"> मुख्य शब्दावली में दिया गया है। इस ऑडियो को यहाँ रोकें।</w:t>
      </w:r>
    </w:p>
    <w:p>
      <w:pPr/>
      <w:r>
        <w:rPr>
          <w:lang w:val="hi_IN" w:bidi="hi_IN"/>
        </w:rPr>
      </w:r>
      <w:r>
        <w:rPr>
          <w:lang w:val="hi_IN" w:bidi="hi_IN"/>
        </w:rPr>
        <w:t xml:space="preserve">यीशु उस व्यक्ति से कहता है कि वह जाकर अपने आप को </w:t>
      </w:r>
      <w:r>
        <w:rPr>
          <w:b/>
          <w:lang w:val="hi_IN" w:bidi="hi_IN"/>
        </w:rPr>
        <w:t>याजक</w:t>
      </w:r>
      <w:r>
        <w:rPr>
          <w:lang w:val="hi_IN" w:bidi="hi_IN"/>
        </w:rPr>
        <w:t xml:space="preserve"> को दिखाए। यहूदी धर्म में याजक वे लोग थे जो लोगों की ओर से परमेश्वर के लिए बलिदान चढ़ाते थे, लोगों को शिक्षा देते थे, और परमेश्वर के मंदिर की देखभाल करके उन्हें परमेश्वर से जोड़ते थे। याजक परमेश्वर की ओर से लोगों के प्रतिनिधि थे और लोगों की ओर से परमेश्वर के प्रतिनिधि थे। याजक ही लोगों की जाँच करते थे और यह निर्णय लेते थे कि वे फिर से शुद्ध हो सकते हैं या नहीं।</w:t>
      </w:r>
    </w:p>
    <w:p>
      <w:pPr/>
      <w:r>
        <w:rPr>
          <w:lang w:val="hi_IN" w:bidi="hi_IN"/>
        </w:rPr>
      </w:r>
      <w:r>
        <w:rPr>
          <w:lang w:val="hi_IN" w:bidi="hi_IN"/>
        </w:rPr>
        <w:t xml:space="preserve">यहाँ रुकें और समूह में चर्चा करें कि आप याजक के लिए किस शब्द का इस्तेमाल करेंगे। यदि आप बाइबल की एक और पुस्तक में पहले ही इस शब्द का अनुवाद कर चुके हैं, तो यहाँ उसी शब्द का इस्तेमाल करें। </w:t>
      </w:r>
      <w:hyperlink r:id="rId79">
        <w:r>
          <w:rPr>
            <w:lang w:val="hi_IN" w:bidi="hi_IN"/>
          </w:rPr>
          <w:rPr>
            <w:color w:val="0000EE"/>
            <w:u w:val="single"/>
          </w:rPr>
          <w:t>याजक</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जब कोई कोढ़ी ठीक हो जाता है, तो उसे यहूदी धार्मिक व्यवस्था में दिए गए निर्देशों का पालन करना होता है। इसमें </w:t>
      </w:r>
      <w:r>
        <w:rPr>
          <w:b/>
          <w:lang w:val="hi_IN" w:bidi="hi_IN"/>
        </w:rPr>
        <w:t>भेंट</w:t>
      </w:r>
      <w:r>
        <w:rPr>
          <w:lang w:val="hi_IN" w:bidi="hi_IN"/>
        </w:rPr>
        <w:t xml:space="preserve"> देना या </w:t>
      </w:r>
      <w:r>
        <w:rPr>
          <w:b/>
          <w:lang w:val="hi_IN" w:bidi="hi_IN"/>
        </w:rPr>
        <w:t>बलिदान</w:t>
      </w:r>
      <w:r>
        <w:rPr>
          <w:lang w:val="hi_IN" w:bidi="hi_IN"/>
        </w:rPr>
        <w:t xml:space="preserve"> चढ़ाना शामिल होगा। भेंट या बलिदान ऐसी वस्तु है जो परमेश्वर को चढ़ाई जाती है। यह रक्त बलिदान हो सकता है, जिसका अर्थ है किसी पशु को मारना और जला देना, या यह रक्त-रहित बलिदान भी हो सकता है (जैसे धूप या अन्न को भेंट के रूप में देना)। पुराने नियम में पशुबलि एक सामान्य प्रथा थी। उपासक एक पशु को भेंट चढ़ाने के रूप में मारकर जला देता था ताकि यह दिखा सके कि वह पूरी तरह परमेश्वर के प्रति समर्पित है। इस बलिदान के द्वारा उसके पाप क्षमा हो जाते थे या कोई व्यक्ति फिर से शुद्ध ठहराया जाता था।</w:t>
      </w:r>
    </w:p>
    <w:p>
      <w:pPr/>
      <w:r>
        <w:rPr>
          <w:lang w:val="hi_IN" w:bidi="hi_IN"/>
        </w:rPr>
      </w:r>
      <w:r>
        <w:rPr>
          <w:lang w:val="hi_IN" w:bidi="hi_IN"/>
        </w:rPr>
        <w:t xml:space="preserve">यहाँ रुकें और समूह में चर्चा करें कि आप बलिदानों के लिए किस शब्द का इस्तेमाल करेंगे। </w:t>
      </w:r>
      <w:hyperlink r:id="rId80">
        <w:r>
          <w:rPr>
            <w:lang w:val="hi_IN" w:bidi="hi_IN"/>
          </w:rPr>
          <w:rPr>
            <w:color w:val="0000EE"/>
            <w:u w:val="single"/>
          </w:rPr>
          <w:t>बलिदान</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पुराने नियम की वे पुस्तकें जिनमें परमेश्वर ने मूसा को इस्राएलियों के लिए जो नियम दिए, वे </w:t>
      </w:r>
      <w:hyperlink r:id="rId81">
        <w:r>
          <w:rPr>
            <w:lang w:val="hi_IN" w:bidi="hi_IN"/>
          </w:rPr>
          <w:rPr>
            <w:color w:val="0000EE"/>
            <w:u w:val="single"/>
          </w:rPr>
          <w:t>मूसा की व्यवस्था</w:t>
        </w:r>
      </w:hyperlink>
      <w:r>
        <w:rPr>
          <w:lang w:val="hi_IN" w:bidi="hi_IN"/>
        </w:rPr>
        <w:t xml:space="preserve"> कहलाते हैं। शुद्धता के बारे में ये विशेष नियम लैव्यव्यवस्था की पुस्तक से लिए गए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1:40–45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82">
        <w:r>
          <w:rPr>
            <w:lang w:val="hi_IN" w:bidi="hi_IN"/>
          </w:rPr>
          <w:rPr>
            <w:color w:val="0000EE"/>
            <w:u w:val="single"/>
          </w:rPr>
          <w:t>सुने और मन में रखें</w:t>
        </w:r>
      </w:hyperlink>
      <w:r>
        <w:rPr>
          <w:lang w:val="hi_IN" w:bidi="hi_IN"/>
        </w:rPr>
        <w:t xml:space="preserve"> (495 KB)</w:t>
      </w:r>
      <w:r>
        <w:rPr>
          <w:lang w:val="hi_IN" w:bidi="hi_IN"/>
        </w:rPr>
      </w:r>
    </w:p>
    <w:p>
      <w:pPr>
        <w:pStyle w:val="ListBullet"/>
        <w:spacing w:line="240" w:lineRule="auto"/>
        <w:ind w:left="720"/>
      </w:pPr>
      <w:r>
        <w:rPr>
          <w:lang w:val="hi_IN" w:bidi="hi_IN"/>
        </w:rPr>
      </w:r>
      <w:hyperlink r:id="rId83">
        <w:r>
          <w:rPr>
            <w:lang w:val="hi_IN" w:bidi="hi_IN"/>
          </w:rPr>
          <w:rPr>
            <w:color w:val="0000EE"/>
            <w:u w:val="single"/>
          </w:rPr>
          <w:t>पाठ का परिचय</w:t>
        </w:r>
      </w:hyperlink>
      <w:r>
        <w:rPr>
          <w:lang w:val="hi_IN" w:bidi="hi_IN"/>
        </w:rPr>
        <w:t xml:space="preserve"> (5.7 MB)</w:t>
      </w:r>
      <w:r>
        <w:rPr>
          <w:lang w:val="hi_IN" w:bidi="hi_IN"/>
        </w:rPr>
      </w:r>
    </w:p>
    <w:p>
      <w:pPr>
        <w:pStyle w:val="ListBullet"/>
        <w:spacing w:line="240" w:lineRule="auto"/>
        <w:ind w:left="720"/>
      </w:pPr>
      <w:r>
        <w:rPr>
          <w:lang w:val="hi_IN" w:bidi="hi_IN"/>
        </w:rPr>
      </w:r>
      <w:hyperlink r:id="rId84">
        <w:r>
          <w:rPr>
            <w:lang w:val="hi_IN" w:bidi="hi_IN"/>
          </w:rPr>
          <w:rPr>
            <w:color w:val="0000EE"/>
            <w:u w:val="single"/>
          </w:rPr>
          <w:t>घटनाओं को समझाना</w:t>
        </w:r>
      </w:hyperlink>
      <w:r>
        <w:rPr>
          <w:lang w:val="hi_IN" w:bidi="hi_IN"/>
        </w:rPr>
        <w:t xml:space="preserve"> (3.0 MB)</w:t>
      </w:r>
      <w:r>
        <w:rPr>
          <w:lang w:val="hi_IN" w:bidi="hi_IN"/>
        </w:rPr>
      </w:r>
    </w:p>
    <w:p>
      <w:pPr>
        <w:pStyle w:val="ListBullet"/>
        <w:spacing w:line="240" w:lineRule="auto"/>
        <w:ind w:left="720"/>
      </w:pPr>
      <w:r>
        <w:rPr>
          <w:lang w:val="hi_IN" w:bidi="hi_IN"/>
        </w:rPr>
      </w:r>
      <w:hyperlink r:id="rId85">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86">
        <w:r>
          <w:rPr>
            <w:lang w:val="hi_IN" w:bidi="hi_IN"/>
          </w:rPr>
          <w:rPr>
            <w:color w:val="0000EE"/>
            <w:u w:val="single"/>
          </w:rPr>
          <w:t>आवश्यक जानकारी</w:t>
        </w:r>
      </w:hyperlink>
      <w:r>
        <w:rPr>
          <w:lang w:val="hi_IN" w:bidi="hi_IN"/>
        </w:rPr>
        <w:t xml:space="preserve"> (3.5 MB)</w:t>
      </w:r>
      <w:r>
        <w:rPr>
          <w:lang w:val="hi_IN" w:bidi="hi_IN"/>
        </w:rPr>
      </w:r>
    </w:p>
    <w:p>
      <w:pPr>
        <w:pStyle w:val="ListBullet"/>
        <w:spacing w:line="240" w:lineRule="auto"/>
        <w:ind w:left="720"/>
      </w:pPr>
      <w:r>
        <w:rPr>
          <w:lang w:val="hi_IN" w:bidi="hi_IN"/>
        </w:rPr>
      </w:r>
      <w:hyperlink r:id="rId87">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2:1–12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2:1–12 को सुनें और अपने मनों में रखें।</w:t>
      </w:r>
    </w:p>
    <w:p>
      <w:pPr/>
      <w:r>
        <w:rPr>
          <w:lang w:val="hi_IN" w:bidi="hi_IN"/>
        </w:rPr>
      </w:r>
      <w:r>
        <w:rPr>
          <w:lang w:val="hi_IN" w:bidi="hi_IN"/>
        </w:rPr>
        <w:t>यदि सम्भव हो तो मरकुस 2:1–12 का ऑडियो संस्करण तीन बार, तीन अलग-अलग अनुवादों में सुनें। उसके बाद, एक समूह में, नीचे दिए गए प्रश्नों पर चर्चा करें:</w:t>
      </w:r>
    </w:p>
    <w:p>
      <w:pPr>
        <w:pStyle w:val="ListNumber"/>
        <w:numPr>
          <w:ilvl w:val="0"/>
          <w:numId w:val="21"/>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2:1–12 का ऑडियो संस्करण सबसे आसानी से समझ आने वाले अनुवाद में सुनें।</w:t>
      </w:r>
    </w:p>
    <w:p>
      <w:pPr/>
      <w:r>
        <w:rPr>
          <w:lang w:val="hi_IN" w:bidi="hi_IN"/>
        </w:rPr>
      </w:r>
      <w:r>
        <w:rPr>
          <w:lang w:val="hi_IN" w:bidi="hi_IN"/>
        </w:rPr>
        <w:t>यह कहानी मरकुस के एक खंड से आरम्भ होती है, जो गलील में यीशु और धार्मिक अगुवों के बीच विरोध के बारे में है। ये कहानियाँ उन समस्याओं की शुरुआत दिखाती हैं, जो अंत में यीशु के पकड़े जाने और मारे जाने की ओर ले जाती हैं। इस कहानी का मुख्य विषय यह है कि यीशु के पास पृथ्वी पर पापों को माफ करने का अधिकार है, क्योंकि वह मनुष्य का पुत्र है, यानी वह व्यक्ति जिसे परमेश्वर ने सारी सामर्थ्य और अधिकार दिया है।</w:t>
      </w:r>
    </w:p>
    <w:p>
      <w:pPr/>
      <w:r>
        <w:rPr>
          <w:lang w:val="hi_IN" w:bidi="hi_IN"/>
        </w:rPr>
      </w:r>
      <w:r>
        <w:rPr>
          <w:lang w:val="hi_IN" w:bidi="hi_IN"/>
        </w:rPr>
        <w:t>जब कोढ़ी ने सबको बताया कि यीशु ने उसे ठीक कर दिया है, तो यीशु को फिर से जंगल में जाना पड़ा। कुछ समय बाद, यीशु फिर से कफरनहूम नगर में गया और लोगों ने सुना कि वह वापस आ गया है। वह शायद पतरस और अन्द्रियास के घर में ठहरा होगा, परन्तु हमें यह निश्चित रूप से मालूम नहीं है।</w:t>
      </w:r>
    </w:p>
    <w:p>
      <w:pPr/>
      <w:r>
        <w:rPr>
          <w:lang w:val="hi_IN" w:bidi="hi_IN"/>
        </w:rPr>
      </w:r>
      <w:r>
        <w:rPr>
          <w:lang w:val="hi_IN" w:bidi="hi_IN"/>
        </w:rPr>
        <w:t>यहाँ रुकें और दल को गलील की झील का एक नक्शा दिखाएँ जिसमें कफरनहूम भी हो। इस ऑडियो को यहाँ रोकें।</w:t>
      </w:r>
    </w:p>
    <w:p>
      <w:pPr/>
      <w:r>
        <w:rPr>
          <w:lang w:val="hi_IN" w:bidi="hi_IN"/>
        </w:rPr>
      </w:r>
      <w:r>
        <w:rPr>
          <w:lang w:val="hi_IN" w:bidi="hi_IN"/>
        </w:rPr>
        <w:t>जब लोगों ने सुना कि यीशु कफरनहूम में है, तो वे उस घर में आए जहाँ वह ठहरा हुआ था। इतने लोग आ गए कि न तो घर के अंदर जगह बची और न ही दरवाजे के बाहर। यीशु घर में उपस्थित लोगों को "वचन" सुना रहा था। वचन ही परमेश्वर का संदेश है कि परमेश्वर का राज्य जल्द ही शुरू होने वाला है। लोगों को पश्चाताप करना चाहिए अर्थात अपने पापों से मन फिराना चाहिए और परमेश्वर पर विश्वास करना चाहिए। कुछ लोगों का एक दोस्त था जो चल नहीं सकता था। वे उस व्यक्ति को यीशु के पास लाना चाहते थे, लेकिन वे घर के अंदर नहीं जा सके। यह घर इतना भरा हुआ था कि उस लकवे के मारे व्यक्ति के चार दोस्तों को उसे खाट पर उठाकर छत पर ले जाना पड़ा। वहाँ के घरों की छतें सपाट थीं और बाहर की ओर से छत तक जाने के लिये सीढ़ियाँ बनी हुई थीं। गर्मी की रातों में लोग अक्सर छत पर सोते थे। आमतौर पर छत को पेड़ की डालियों से बनाया जाता था और मिट्टी से लेपा जाता था। छत का एक हिस्सा हटाकर रस्सियों की मदद से उस व्यक्ति की खाट को घर के अंदर उतारना शायद आसान रहा होगा। मरकुस बताता है कि उन्होंने छत को उधेड़ा, जिससे यह पता चलता है कि वह शायद सूखी मिट्टी और डालियों से बनी हुई थी। उन्होंने छत में छेद किया और चीज़ें एक तरफ हटा दीं, ताकि वे किसी पर न गिरें।</w:t>
      </w:r>
    </w:p>
    <w:p>
      <w:pPr/>
      <w:r>
        <w:rPr>
          <w:lang w:val="hi_IN" w:bidi="hi_IN"/>
        </w:rPr>
      </w:r>
      <w:r>
        <w:rPr>
          <w:lang w:val="hi_IN" w:bidi="hi_IN"/>
        </w:rPr>
        <w:t>यहाँ रुकें और अपने दल को उस समय के गलील क्षेत्र के एक सामान्य घर का चित्र दिखाएँ। अपने दल को एक खाट का चित्र दिखाएँ। अपने दल के साथ चर्चा करें: आपकी संस्कृति में लोग कैसे घर बनाते हैं? जहाँ आप रहते हैं, वहाँ किसी व्यक्ति के घर में आने का कोई अजीब या चौंकाने वाला तरीका क्या हो सकता है? इस ऑडियो को यहाँ रोकें।</w:t>
      </w:r>
    </w:p>
    <w:p>
      <w:pPr/>
      <w:r>
        <w:rPr>
          <w:lang w:val="hi_IN" w:bidi="hi_IN"/>
        </w:rPr>
      </w:r>
      <w:r>
        <w:rPr>
          <w:lang w:val="hi_IN" w:bidi="hi_IN"/>
        </w:rPr>
        <w:t>यीशु उस व्यक्ति और उसके दोस्तों का विश्वास देखता है, यानी उनका यह मानना कि यीशु उस व्यक्ति को ठीक कर सकता है। यीशु उस व्यक्ति को स्नेह और प्रेम दिखाते हुए उसे "मेरे बच्चे/मेरे पुत्र" कहता है। इस संबोधन का उसकी उम्र से कोई सम्बन्ध नहीं है। फिर यीशु तुरन्त कहता है कि उसके पाप क्षमा कर दिए गए हैं। हो सकता है कि हमें हैरानी हो कि जब वह व्यक्ति शारीरिक रूप से ठीक होने आया था, तो यीशु ने पापों या परमेश्वर के विरुद्ध अनाज्ञाकारिता के बारे में क्यों बात की। हालाँकि, यीशु के समय में लोग मानते थे कि बीमारी अक्सर लोगों के जीवन में पाप या विश्वास की कमी का परिणाम होती है। लोग मानते थे कि अगर परमेश्वर आपके पापों को माफ करता है, तो वह आपको ठीक करता है ताकि दिखा सके कि उसने आपको माफ किया है। हालाँकि यीशु यह नहीं कह रहा था कि वह उस व्यक्ति के किसी विशेष पाप को माफ कर रहा है, फिर भी यह बात सच है कि बीमारी और मौत आम तौर पर लोगों के पापी स्वभाव के परिणाम हैं। इस कारण, यीशु का सबसे महत्वपूर्ण काम किसी के पापों को माफ करना है। यीशु विशेष रूप से यह नहीं कहता कि पापों को किसने माफ किया। यह कोई असामान्य बात नहीं थी, उस समय के बहुत से यहूदी ऐसे ढंग से बोलते थे कि उन्हें परमेश्वर का नाम न लेना पड़े। हर कोई जानता था कि परमेश्वर ही पापों को माफ कर रहा है।</w:t>
      </w:r>
    </w:p>
    <w:p>
      <w:pPr/>
      <w:r>
        <w:rPr>
          <w:lang w:val="hi_IN" w:bidi="hi_IN"/>
        </w:rPr>
      </w:r>
      <w:r>
        <w:rPr>
          <w:lang w:val="hi_IN" w:bidi="hi_IN"/>
        </w:rPr>
        <w:t>यहाँ रुकें और अपने समूह के साथ इस वाक्यांश "तेरे पाप क्षमा हुए" पर चर्चा करें। आपकी भाषा में, क्या यह ज़रूरी है कि यह बताया जाए कि पापों को किसने माफ किया? यदि ऐसा है, तो हो सकता है कि आपको यह कहना पड़े, "यीशु ने कहा, पुत्र, परमेश्वर तेरे पाप माफ करता है।" इस ऑडियो को यहाँ रोकें।</w:t>
      </w:r>
    </w:p>
    <w:p>
      <w:pPr/>
      <w:r>
        <w:rPr>
          <w:lang w:val="hi_IN" w:bidi="hi_IN"/>
        </w:rPr>
      </w:r>
      <w:r>
        <w:rPr>
          <w:lang w:val="hi_IN" w:bidi="hi_IN"/>
        </w:rPr>
        <w:t>लेकिन वहाँ एक समस्या थी। यहूदी व्यवस्था के शिक्षक परमेश्वर की व्यवस्था की व्याख्या करते थे, इसलिए वे जानते थे कि यहूदी पवित्रशास्त्र के अनुसार केवल परमेश्वर ही पापों को माफ कर सकता है। भविष्यद्वक्ता, या परमेश्वर के संदेशवाहक, यह कह सकते थे कि परमेश्वर ने पापों को माफ किया है, जैसे जब भविष्यद्वक्ता नातान ने राजा दाऊद से कहा था कि उसके पाप माफ कर दिए गए हैं। वे शिक्षक इस बारे में सोच रहे थे, "अपने-अपने मन में तर्क कर रहे थे", क्योंकि यहूदी लोग मानते थे कि सोचना मन में होता है। व्यवस्था के शिक्षक इस बात से बहुत नाराज हुए, क्योंकि ऐसा लग रहा था कि यीशु ने खुद उस व्यक्ति के पापों को माफ कर दिया है। वे मानते थे कि यीशु परमेश्वर की निन्दा कर रहा है, अर्थात परमेश्वर का अपमान कर रहा है। इसी समय से धार्मिक अगुवों ने यीशु पर परमेश्वर का अपमान करने का आरोप लगाना शुरू कर दिया था। यही कारण है कि बाद में उन्होंने सरकार को राजी किया कि वह उसे मौत की सजा दे।</w:t>
      </w:r>
    </w:p>
    <w:p>
      <w:pPr/>
      <w:r>
        <w:rPr>
          <w:lang w:val="hi_IN" w:bidi="hi_IN"/>
        </w:rPr>
      </w:r>
      <w:r>
        <w:rPr>
          <w:lang w:val="hi_IN" w:bidi="hi_IN"/>
        </w:rPr>
        <w:t>परन्तु यीशु अपनी आत्मा में जान गया, या समझ गया, कि व्यवस्था के शिक्षक क्या सोच रहे थे। यीशु को उन लोगों का सामना करने के लिए सवाल पूछना पसंद था जो उसकी आलोचना करते थे। इसलिए यीशु ने पूछा, "तुम ये बातें क्यों सोच रहे हो? सहज क्या है: इस लकवे के मारे व्यक्ति से यह कहना कि, 'तेरे पाप माफ हुए', या यह कहना कि, 'उठ, अपनी खाट उठा और चल फिर?' परन्तु यह जान लो कि मनुष्य के पुत्र को पृथ्वी पर पाप माफ करने का भी अधिकार है। यीशु को यह उम्मीद नहीं थी कि व्यवस्था के शिक्षक उसके सवाल का जवाब देंगे। यीशु यह बताना चाहता है कि माफ करना शारीरिक रूप से ठीक करने से ज्यादा जरूरी और कठिन है।</w:t>
      </w:r>
    </w:p>
    <w:p>
      <w:pPr/>
      <w:r>
        <w:rPr>
          <w:lang w:val="hi_IN" w:bidi="hi_IN"/>
        </w:rPr>
      </w:r>
      <w:r>
        <w:rPr>
          <w:lang w:val="hi_IN" w:bidi="hi_IN"/>
        </w:rPr>
        <w:t>यहाँ रुकें और अपने दल के साथ चर्चा करें। आप अपनी भाषा में किसी और का सामना कैसे करते हैं या उसे उसकी गलती कैसे बताते हैं? इस ऑडियो को यहाँ रोकें।</w:t>
      </w:r>
    </w:p>
    <w:p>
      <w:pPr/>
      <w:r>
        <w:rPr>
          <w:lang w:val="hi_IN" w:bidi="hi_IN"/>
        </w:rPr>
      </w:r>
      <w:r>
        <w:rPr>
          <w:lang w:val="hi_IN" w:bidi="hi_IN"/>
        </w:rPr>
        <w:t>ऐसा लगता है कि यीशु खुद को "मनुष्य का पुत्र" कहता है। "मनुष्य का पुत्र" वह व्यक्ति है, जिसे भविष्यद्वक्ता दानिय्येल की लिखी बातों के अनुसार परमेश्वर सारा अधिकार और सामर्थ्य देता है। इसका अर्थ यह होगा कि यीशु कह रहा था कि परमेश्वर ने उसे पापों को माफ करने की सामर्थ्य दी थी। इस कारण, 'मनुष्य का पुत्र' की यह उपाधि यीशु की मानवता के साथ-साथ उसकी यह विशेषता भी दर्शाती है कि वह पूरी तरह परमेश्वर है और पूरी तरह मनुष्य है। मरकुस उन सभी अवसरों के बारे में बात करना पसंद करता है जब यीशु अपने आपको मनुष्य का पुत्र कहता है, ताकि वह मनुष्य की तरह कष्ट सहने और अपने मरने के बारे में बात कर सके। परन्तु इसके साथ ही, मनुष्य का पुत्र मनुष्यों से भी बढ़कर है, और उसे मरे हुओं में से जीवित किया जाएगा।</w:t>
      </w:r>
    </w:p>
    <w:p>
      <w:pPr/>
      <w:r>
        <w:rPr>
          <w:lang w:val="hi_IN" w:bidi="hi_IN"/>
        </w:rPr>
      </w:r>
      <w:r>
        <w:rPr>
          <w:lang w:val="hi_IN" w:bidi="hi_IN"/>
        </w:rPr>
        <w:t>इस कहानी के इस हिस्से को समझना थोड़ा मुश्किल है। यह सम्भव है कि जब यीशु अपने आपको मनुष्य का पुत्र कहता है, तो वास्तव में यह मरकुस लेखक द्वारा मरकुस की पुस्तक के मसीही पाठकों से यह कहने का तरीका हो कि वे समझें कि यीशु के पास पापों को माफ करने का भी अधिकार है। शायद मरकुस अपने श्रोताओं से मूल रूप से यह कहना चाहता है, "यह जान लो कि मनुष्य के पुत्र को पाप माफ करने का भी अधिकार है।" इस कठिन वाक्य का अनुवाद करने का यह आपके लिए एक तरीका हो सकता है। यह स्पष्ट नहीं है कि क्या यीशु ने वास्तव में उस समय ऊँचे स्वर में यह कहा था कि वह मनुष्य का पुत्र है जिसे पापों को माफ करने का अधिकार भी है, या यह मरकुस ही था जो अपने श्रोताओं को यह अतिरिक्त जानकारी दे रहा था कि यीशु ही मनुष्य का पुत्र है। लेकिन घर में मौजूद लोगों ने निश्चित रूप से देखा कि जब यीशु ने उस व्यक्ति को ठीक किया, तो उसके पास अधिकार था।</w:t>
      </w:r>
    </w:p>
    <w:p>
      <w:pPr/>
      <w:r>
        <w:rPr>
          <w:lang w:val="hi_IN" w:bidi="hi_IN"/>
        </w:rPr>
      </w:r>
      <w:r>
        <w:rPr>
          <w:lang w:val="hi_IN" w:bidi="hi_IN"/>
        </w:rPr>
        <w:t>यहाँ भी मरकुस किसी व्यक्ति के तुरन्त ठीक होने और इस पर लोगों की प्रतिक्रिया के बारे में बात करता है, जैसा कि वह अक्सर इन आश्चर्यकर्मों की कहानियों में करता है। लोग चकित रह गए, इसका मतलब है कि उस व्यक्ति के ठीक हो जाने से वे बहुत खुश और हैरान थे। और उन्होंने परमेश्वर की महिमा की और उसकी प्रशंसा 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2:1–12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कफरनहूम में लौट आता है। वह एक घर में शिक्षा दे रहा है और लोगों की भीड़ वहाँ उसके पास आ रही है। कुछ लोग लकवे के मारे अपने मित्र को यीशु के पास लाते हैं, लेकिन भीड़ के कारण वे उसे घर के अंदर नहीं ले जा पाते। इसलिए उनमें से चार लोग घर की छत पर चढ़ते हैं और छत में एक छेद करते हैं।</w:t>
      </w:r>
    </w:p>
    <w:p>
      <w:pPr/>
      <w:r>
        <w:rPr>
          <w:lang w:val="hi_IN" w:bidi="hi_IN"/>
        </w:rPr>
      </w:r>
      <w:r>
        <w:rPr>
          <w:b/>
          <w:lang w:val="hi_IN" w:bidi="hi_IN"/>
        </w:rPr>
        <w:t>दूसरे दृश्य में:</w:t>
      </w:r>
      <w:r>
        <w:rPr>
          <w:lang w:val="hi_IN" w:bidi="hi_IN"/>
        </w:rPr>
        <w:t xml:space="preserve"> वे अपने लकवे के मारे दोस्त को भीड़ के बीच यीशु के सामने नीचे उतारते हैं। उनके विश्वास को देखकर, यीशु उस लकवे के मारे व्यक्ति से कहता है कि तेरे पाप माफ हुए। धार्मिक अगुवे अपने-अपने मन में यीशु की आलोचना करते हैं, परन्तु यीशु जानता है कि वे क्या सोच रहे हैं। यीशु कहता है, "तुम इस बारे में सवाल क्यों कर रहे हो? क्या यह कहना सहज है, 'तेरे पाप माफ हुए' या 'उठ, अपनी खाट उठाकर चल फिर?' मैं तुम्हें यह सिद्ध करूँगा कि मनुष्य के पुत्र को पृथ्वी पर पाप माफ करने का भी अधिकार है।"</w:t>
      </w:r>
    </w:p>
    <w:p>
      <w:pPr/>
      <w:r>
        <w:rPr>
          <w:lang w:val="hi_IN" w:bidi="hi_IN"/>
        </w:rPr>
      </w:r>
      <w:r>
        <w:rPr>
          <w:b/>
          <w:lang w:val="hi_IN" w:bidi="hi_IN"/>
        </w:rPr>
        <w:t>तीसरे दृश्य में:</w:t>
      </w:r>
      <w:r>
        <w:rPr>
          <w:lang w:val="hi_IN" w:bidi="hi_IN"/>
        </w:rPr>
        <w:t xml:space="preserve"> यीशु उस लकवे के मारे व्यक्ति की ओर मुड़कर कहता है, "उठ, अपनी खाट उठाकर अपने घर चला जा।" वह व्यक्ति उछल पड़ता है, और अपनी खाट उठाकर भीड़ में से बाहर निकल जाता है। भीड़ चकित होकर परमेश्वर की प्रशंसा करती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चार लोग (उस लकवा मारे व्यक्ति के मित्र)</w:t>
      </w:r>
    </w:p>
    <w:p>
      <w:pPr>
        <w:pStyle w:val="ListBullet"/>
        <w:spacing w:line="240" w:lineRule="auto"/>
        <w:ind w:left="720"/>
      </w:pPr>
      <w:r>
        <w:rPr>
          <w:lang w:val="hi_IN" w:bidi="hi_IN"/>
        </w:rPr>
      </w:r>
      <w:r>
        <w:rPr>
          <w:lang w:val="hi_IN" w:bidi="hi_IN"/>
        </w:rPr>
        <w:t>एक लकवा मारा व्यक्ति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धार्मिक व्यवस्था के शिक्षक</w:t>
      </w:r>
    </w:p>
    <w:p>
      <w:pPr>
        <w:pStyle w:val="ListBullet"/>
        <w:spacing w:line="240" w:lineRule="auto"/>
        <w:ind w:left="720"/>
      </w:pPr>
      <w:r>
        <w:rPr>
          <w:lang w:val="hi_IN" w:bidi="hi_IN"/>
        </w:rPr>
      </w:r>
      <w:r>
        <w:rPr>
          <w:lang w:val="hi_IN" w:bidi="hi_IN"/>
        </w:rPr>
        <w:t>लोगों की भारी भीड़, जिसने घर को पूरी तरह से भर दिया था</w:t>
      </w:r>
    </w:p>
    <w:p>
      <w:pPr/>
      <w:r>
        <w:rPr>
          <w:lang w:val="hi_IN" w:bidi="hi_IN"/>
        </w:rPr>
      </w:r>
      <w:r>
        <w:rPr>
          <w:lang w:val="hi_IN" w:bidi="hi_IN"/>
        </w:rPr>
        <w:t>सामूहिक रूप में, इस भाग के इन हिस्सों पर ध्यान दें:</w:t>
      </w:r>
    </w:p>
    <w:p>
      <w:pPr/>
      <w:r>
        <w:rPr>
          <w:lang w:val="hi_IN" w:bidi="hi_IN"/>
        </w:rPr>
      </w:r>
      <w:r>
        <w:rPr>
          <w:lang w:val="hi_IN" w:bidi="hi_IN"/>
        </w:rPr>
        <w:t>यह कहानी कफरनहूम के एक घर में घटती है। वह घर काफी छोटा रहा होगा, लेकिन यीशु की शिक्षा सुनने वाले लोगों से भरा हुआ था।</w:t>
      </w:r>
    </w:p>
    <w:p>
      <w:pPr/>
      <w:r>
        <w:rPr>
          <w:lang w:val="hi_IN" w:bidi="hi_IN"/>
        </w:rPr>
      </w:r>
      <w:r>
        <w:rPr>
          <w:lang w:val="hi_IN" w:bidi="hi_IN"/>
        </w:rPr>
        <w:t>व्यवस्था के शिक्षक शायद घर में सम्माननीय स्थान पर बैठे होंगे।</w:t>
      </w:r>
    </w:p>
    <w:p>
      <w:pPr/>
      <w:r>
        <w:rPr>
          <w:lang w:val="hi_IN" w:bidi="hi_IN"/>
        </w:rPr>
      </w:r>
      <w:r>
        <w:rPr>
          <w:lang w:val="hi_IN" w:bidi="hi_IN"/>
        </w:rPr>
        <w:t>घर में सीढ़ियाँ रही होंगी, जो मिट्टी और फूस से बनी सपाट छत तक जाती थीं।</w:t>
      </w:r>
    </w:p>
    <w:p>
      <w:pPr/>
      <w:r>
        <w:rPr>
          <w:lang w:val="hi_IN" w:bidi="hi_IN"/>
        </w:rPr>
      </w:r>
      <w:r>
        <w:rPr>
          <w:lang w:val="hi_IN" w:bidi="hi_IN"/>
        </w:rPr>
        <w:t>यहाँ रुकें और सुनिश्चित करें कि दल इसे चित्रित करे या यह दिखाएँ कि इस घर की छत सपाट थी और मिट्टी व घास-फूस से बनी थी, ताकि यह दिखाया जा सके कि उन मित्रों के लिए छत में छेद करना आसान रहा होगा।</w:t>
      </w:r>
    </w:p>
    <w:p>
      <w:pPr/>
      <w:r>
        <w:rPr>
          <w:lang w:val="hi_IN" w:bidi="hi_IN"/>
        </w:rPr>
      </w:r>
      <w:r>
        <w:rPr>
          <w:lang w:val="hi_IN" w:bidi="hi_IN"/>
        </w:rPr>
        <w:t>वे चारों मित्र उस लकवा मारे व्यक्ति को उसकी खाट पर उठाकर ले गए होंगे, जो शायद बिछौने जैसी रही होगी। उन चारों मित्रों ने शायद इस खाट के चारों कोनों को रस्सी से पकड़कर, उसे नीचे उतारा होगा।</w:t>
      </w:r>
    </w:p>
    <w:p>
      <w:pPr/>
      <w:r>
        <w:rPr>
          <w:lang w:val="hi_IN" w:bidi="hi_IN"/>
        </w:rPr>
      </w:r>
      <w:r>
        <w:rPr>
          <w:lang w:val="hi_IN" w:bidi="hi_IN"/>
        </w:rPr>
        <w:t>यीशु उस व्यक्ति से प्रेम से बात करता है और उसे "पुत्र" कहता है। फिर वह उस व्यक्ति से कहता है कि उसके पाप माफ हो गए हैं। व्यवस्था के शिक्षक इस बात से हैरान हो गए, क्योंकि ऐसा लग रहा था कि यीशु ने खुद उस व्यक्ति के पाप माफ कर दिए हैं! वे लोग ये बातें सोच तो रहे हैं, लेकिन जोर से नहीं बोल रहे हैं। वे शिक्षक सोच रहे हैं, "यीशु परमेश्वर के विरूद्ध निन्दा कर रहा है! केवल परमेश्वर ही पाप माफ कर सकता है।" लेकिन यीशु जानता है कि वे क्या सोच रहे हैं, और वह उनसे जोर से पूछता है, "तुम अपने मन में यह सवाल क्यों सोचते हो? ऐसा इसलिए नहीं कि वह उत्तर पाने की उम्मीद करता है, बल्कि इसलिए कि वह धार्मिक अगुवों को डाँट रहा है और चाहता है कि लोग उसके अधिकार के बारे में ध्यान से सोचें।</w:t>
      </w:r>
    </w:p>
    <w:p>
      <w:pPr/>
      <w:r>
        <w:rPr>
          <w:lang w:val="hi_IN" w:bidi="hi_IN"/>
        </w:rPr>
      </w:r>
      <w:r>
        <w:rPr>
          <w:lang w:val="hi_IN" w:bidi="hi_IN"/>
        </w:rPr>
        <w:t>फिर यीशु एक और प्रश्न पूछता है और उत्तर पाने की उम्मीद नहीं करता। वह पूछता है कि क्या सहज है, किसी को ठीक करना या उसके पाप माफ करना? यीशु के अनुसार, किसी को ठीक करना सहज है। यह सिद्ध करने के लिए कि उसके पास पाप माफ करने का भी अधिकार है, यीशु ने उस व्यक्ति से कहा, "उठ और चल फिर। फिर हो सकता है कि यीशु ने कहा हो, "मैं यह सिद्ध करूँगा कि मनुष्य के पुत्र को पृथ्वी पर पाप माफ करने का भी अधिकार है। जब यीशु मनुष्य का पुत्र कहता है, तो वह अपने आप को उस व्यक्ति के रूप में बताता है जिसे परमेश्वर ने सारी शक्ति और अधिकार दिया है।</w:t>
      </w:r>
    </w:p>
    <w:p>
      <w:pPr/>
      <w:r>
        <w:rPr>
          <w:lang w:val="hi_IN" w:bidi="hi_IN"/>
        </w:rPr>
      </w:r>
      <w:r>
        <w:rPr>
          <w:lang w:val="hi_IN" w:bidi="hi_IN"/>
        </w:rPr>
        <w:t>तीसरे दृश्य में, यीशु अब लकवा मारे व्यक्ति पर ध्यान करता है। वह कहता है, "मैं तुझसे कहता हूँ..." जिसका मतलब है कि वह सीधे उस व्यक्ति से बात कर रहा है और चाहता है कि लकवा मारा व्यक्ति उसकी बात सुने। यीशु उस व्यक्ति से तीन काम करने को कहता है: उठ, अपनी खाट उठा, और घर चला जा। मरकुस तुरन्त इस क्रिया को दिखाता है और कहता है, "वह व्यक्ति तुरन्त उठ खड़ा हो गया!" जिन लोगों ने यह देखा, वे चकित हो गए। उन्होंने परमेश्वर की प्रशंसा की। उन्होंने कहा कि उन्होंने ऐसा कभी नहीं देखा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2:1–12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चार लोग (उस लकवा मारे व्यक्ति के मित्र)</w:t>
      </w:r>
    </w:p>
    <w:p>
      <w:pPr>
        <w:pStyle w:val="ListBullet"/>
        <w:spacing w:line="240" w:lineRule="auto"/>
        <w:ind w:left="720"/>
      </w:pPr>
      <w:r>
        <w:rPr>
          <w:lang w:val="hi_IN" w:bidi="hi_IN"/>
        </w:rPr>
      </w:r>
      <w:r>
        <w:rPr>
          <w:lang w:val="hi_IN" w:bidi="hi_IN"/>
        </w:rPr>
        <w:t>एक लकवा मारा व्यक्ति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धार्मिक अगुवे</w:t>
      </w:r>
    </w:p>
    <w:p>
      <w:pPr>
        <w:pStyle w:val="ListBullet"/>
        <w:spacing w:line="240" w:lineRule="auto"/>
        <w:ind w:left="720"/>
      </w:pPr>
      <w:r>
        <w:rPr>
          <w:lang w:val="hi_IN" w:bidi="hi_IN"/>
        </w:rPr>
      </w:r>
      <w:r>
        <w:rPr>
          <w:lang w:val="hi_IN" w:bidi="hi_IN"/>
        </w:rPr>
        <w:t>लोगों की भारी भीड़, जिसने घर को पूरी तरह से भर दिया था</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इस कहानी के संवाद, प्रवाह, कथानक और कालक्रम पर ध्यान दें। सुनिश्चित करें कि आप इस कहानी के कठिन या महत्वपूर्ण हिस्सों का अभिनय करना छोड़ न दें। इस कहानी के हर हिस्से को याद करने में एक दूसरे की सहायता करें।</w:t>
      </w:r>
    </w:p>
    <w:p>
      <w:pPr/>
      <w:r>
        <w:rPr>
          <w:lang w:val="hi_IN" w:bidi="hi_IN"/>
        </w:rPr>
      </w:r>
      <w:r>
        <w:rPr>
          <w:lang w:val="hi_IN" w:bidi="hi_IN"/>
        </w:rPr>
        <w:t>इस ऑडियो को यहाँ रोक दें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 और पात्र की भूमिका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दें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लोगों से भरे हुए एक घर में यीशु शिक्षा दे रहा है। उस घर में किसी और के लिये कोई जगह नहीं बची। अभिनय करें कि चार व्यक्ति अपने लकवा मारे दोस्त को एक खाट पर यीशु के पास ले जा रहे हैं। वे लोगों की भारी भीड़ को देखते हैं और घर के अंदर जाने की कोशिश करते हैं। जब दल इस कहानी का अभिनय करे, तो सुनिश्चित करें कि वे चार व्यक्ति यह दिखाएँ कि वे अपने लकवा मारे दोस्त को यीशु के पास किसी और रास्ते से नहीं ले जा सकते, इसलिए वे सपाट छत पर चढ़ते हैं, वहाँ छेद करते हैं, और उसे यीशु के सामने नीचे उतारते हैं।</w:t>
      </w:r>
    </w:p>
    <w:p>
      <w:pPr/>
      <w:r>
        <w:rPr>
          <w:lang w:val="hi_IN" w:bidi="hi_IN"/>
        </w:rPr>
      </w:r>
      <w:r>
        <w:rPr>
          <w:lang w:val="hi_IN" w:bidi="hi_IN"/>
        </w:rPr>
        <w:t>अभिनय को रोकें। उन चार दोस्तों की भूमिका निभाने वाले अभिनेताओं से पूछें "आप कैसा महसूस कर रहे हैं?" हो सकता है कि आप ऐसी बातें सुनें, "हम निराश हैं," "हम हताश हैं," या अपने दोस्त के ठीक होने के लिए जो कुछ भी जरूरी है, वह करने को तैयार हैं।" अभिनय को जारी रखें।</w:t>
      </w:r>
    </w:p>
    <w:p>
      <w:pPr/>
      <w:r>
        <w:rPr>
          <w:lang w:val="hi_IN" w:bidi="hi_IN"/>
        </w:rPr>
      </w:r>
      <w:r>
        <w:rPr>
          <w:lang w:val="hi_IN" w:bidi="hi_IN"/>
        </w:rPr>
        <w:t>वे दोस्त छत पर जाते हैं, वहाँ एक छेद करते हैं, और लकवे के मारे व्यक्ति को उस छेद से नीचे उतारना शुरू करते हैं। यीशु उन दोस्तों का विश्वास देखता है और लकवे के मारे व्यक्ति से कहता है, "तेरे पाप माफ हुए।"</w:t>
      </w:r>
    </w:p>
    <w:p>
      <w:pPr/>
      <w:r>
        <w:rPr>
          <w:lang w:val="hi_IN" w:bidi="hi_IN"/>
        </w:rPr>
      </w:r>
      <w:r>
        <w:rPr>
          <w:lang w:val="hi_IN" w:bidi="hi_IN"/>
        </w:rPr>
        <w:t>अभिनय को रोकें। यीशु का पात्र निभाने वाले व्यक्ति से पूछें, "आप क्या महसूस कर रहे हैं या क्या सोच रहे हैं?" हो सकता है कि वह व्यक्ति कुछ इस तरह उत्तर दे, "इस व्यक्ति के दोस्तों का विश्वास बहुत बड़ा है," "मैं चाहता हूँ कि धार्मिक अगुवे मेरी बात सुनें," या "जरूर उस व्यक्ति में भी विश्वास रहा होगा, तभी वह मेरे सामने नीचे उतरने के लिए तैयार हुआ। अभिनय को जारी रखें।</w:t>
      </w:r>
    </w:p>
    <w:p>
      <w:pPr/>
      <w:r>
        <w:rPr>
          <w:lang w:val="hi_IN" w:bidi="hi_IN"/>
        </w:rPr>
      </w:r>
      <w:r>
        <w:rPr>
          <w:lang w:val="hi_IN" w:bidi="hi_IN"/>
        </w:rPr>
        <w:t>धार्मिक अगुवे अपने आप से पूछते हैं, "यीशु क्या कह रहा है? यह तो परमेश्वर के विरूद्ध निन्दा है! केवल परमेश्वर ही पापों को माफ कर सकता है। यीशु तुरन्त जान जाता है कि वे क्या सोच रहे हैं, इसलिए वह उनकी ओर देखकर कहता है, "तुम अपने मन में इस बारे में सवाल क्यों कर रहे हो? क्या उस लकवे के मारे व्यक्ति से यह कहना सहज है, 'तेरे पाप माफ हुए' या यह कहना कि 'उठ, अपनी खाट उठाकर चल फिर?'"</w:t>
      </w:r>
    </w:p>
    <w:p>
      <w:pPr/>
      <w:r>
        <w:rPr>
          <w:lang w:val="hi_IN" w:bidi="hi_IN"/>
        </w:rPr>
      </w:r>
      <w:r>
        <w:rPr>
          <w:lang w:val="hi_IN" w:bidi="hi_IN"/>
        </w:rPr>
        <w:t>अभिनय को रोकें। यीशु का पात्र निभाने वाले व्यक्ति से पूछें, "आप क्या महसूस कर रहे हैं या क्या सोच रहे हैं?" हो सकता है कि वह व्यक्ति कुछ इस तरह उत्तर दे, "मैं एक बात साबित करने वाला हूँ। मैं यह दिखाने वाला हूँ कि मैं केवल शब्द नहीं कह रहा हूँ, बल्कि मैं खुद परमेश्वर हूँ," या "मैं न केवल यह कह सकता हूँ, 'तेरे पाप माफ हुए,' बल्कि मैं उसे स्वस्थ भी कर सकता हूँ," या "इस व्यक्ति को पूरी तरह ठीक करने में मुझे बहुत खुशी है!" धार्मिक अगुवे की भूमिका निभाने वाले व्यक्ति से पूछें, "आप क्या महसूस कर रहे हैं या सोच रहे हैं?" वह व्यक्ति कुछ ऐसा उत्तर दे सकता है, "मैं चौंक गया हूँ। यीशु को कैसे पता चला कि मैं क्या सोच रहा था?" या "मैं गुस्से में हूँ। क्या यीशु यह दावा कर रहा है कि वही वादा किया हुआ उद्धारकर्ता है?" या "मैं बहुत नाराज हूँ। यीशु कौन है जो हमें सुधारने की कोशिश कर रहा है?" अभिनय को जारी रखें।</w:t>
      </w:r>
    </w:p>
    <w:p>
      <w:pPr/>
      <w:r>
        <w:rPr>
          <w:lang w:val="hi_IN" w:bidi="hi_IN"/>
        </w:rPr>
      </w:r>
      <w:r>
        <w:rPr>
          <w:lang w:val="hi_IN" w:bidi="hi_IN"/>
        </w:rPr>
        <w:t>यीशु कहता है, "मैं तुम्हें यह सिद्ध करूँगा कि मनुष्य के पुत्र को पृथ्वी पर पाप माफ करने का भी अधिकार है।" तब यीशु उस लकवे के मारे व्यक्ति की ओर मुड़कर कहता है, "उठ, अपनी खाट उठाकर अपने घर चला जा।" वह व्यक्ति खड़ा होता है, अपनी खाट उठाकर घर चला जाता है। भीड़ हैरान हो जाती है और परमेश्वर की प्रशंसा करती है।</w:t>
      </w:r>
    </w:p>
    <w:p>
      <w:pPr/>
      <w:r>
        <w:rPr>
          <w:lang w:val="hi_IN" w:bidi="hi_IN"/>
        </w:rPr>
      </w:r>
      <w:r>
        <w:rPr>
          <w:lang w:val="hi_IN" w:bidi="hi_IN"/>
        </w:rPr>
        <w:t>अभिनय को रोकें। भीड़ की भूमिका निभाने वाले व्यक्ति से पूछें "आप क्या महसूस कर रहे हैं या क्या सोच रहे हैं?" वह व्यक्ति कुछ ऐसा उत्तर दे सकता है, "मैं हैरान हूँ। यीशु ने सिद्ध कर दिया कि उसके पास परमेश्वर की ओर से अधिकार है," "मुझे जिज्ञासा हो रही है। मैं यह सोच रहा हूँ कि धार्मिक अगुवे क्या सोचते होंगे जब यीशु अपने आप को 'मनुष्य का पुत्र' कहता है?" या "मैं यह सोच रहा हूँ कि क्या यीशु वही हो सकता है जिसका हम इतने समय से इंतजार कर रहे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2:1–12 का ऑडियो संस्करण सबसे आसानी से समझ में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w:t>
      </w:r>
      <w:hyperlink r:id="rId88">
        <w:r>
          <w:rPr>
            <w:lang w:val="hi_IN" w:bidi="hi_IN"/>
          </w:rPr>
          <w:rPr>
            <w:color w:val="0000EE"/>
            <w:u w:val="single"/>
          </w:rPr>
          <w:t>कफरनहूम</w:t>
        </w:r>
      </w:hyperlink>
      <w:r>
        <w:rPr>
          <w:lang w:val="hi_IN" w:bidi="hi_IN"/>
        </w:rPr>
        <w:t xml:space="preserve"> के एक घर में </w:t>
      </w:r>
      <w:r>
        <w:rPr>
          <w:b/>
          <w:lang w:val="hi_IN" w:bidi="hi_IN"/>
        </w:rPr>
        <w:t>परमेश्वर का वचन</w:t>
      </w:r>
      <w:r>
        <w:rPr>
          <w:lang w:val="hi_IN" w:bidi="hi_IN"/>
        </w:rPr>
        <w:t xml:space="preserve"> सिखा रहा है। परमेश्वर का वचन उस शुभ समाचार के संदेश को संदर्भित करता है कि परमेश्वर का राज्य बहुत जल्द शुरू होने वाला है।</w:t>
      </w:r>
    </w:p>
    <w:p>
      <w:pPr/>
      <w:r>
        <w:rPr>
          <w:lang w:val="hi_IN" w:bidi="hi_IN"/>
        </w:rPr>
      </w:r>
      <w:r>
        <w:rPr>
          <w:lang w:val="hi_IN" w:bidi="hi_IN"/>
        </w:rPr>
        <w:t xml:space="preserve">यहाँ रुककर सामूहिक रूप में चर्चा करें कि आप "वचन" के लिये किस शब्द या वाक्यांश का उपयोग करेंगे। </w:t>
      </w:r>
      <w:hyperlink r:id="rId89">
        <w:r>
          <w:rPr>
            <w:lang w:val="hi_IN" w:bidi="hi_IN"/>
          </w:rPr>
          <w:rPr>
            <w:color w:val="0000EE"/>
            <w:u w:val="single"/>
          </w:rPr>
          <w:t>वचन</w:t>
        </w:r>
      </w:hyperlink>
      <w:r>
        <w:rPr>
          <w:lang w:val="hi_IN" w:bidi="hi_IN"/>
        </w:rPr>
        <w:t xml:space="preserve"> के बारे में अधिक जानकारी के लिये मुख्य शब्दावली को देखें। इस ऑडियो को यहाँ रोकें।</w:t>
      </w:r>
    </w:p>
    <w:p>
      <w:pPr/>
      <w:r>
        <w:rPr>
          <w:lang w:val="hi_IN" w:bidi="hi_IN"/>
        </w:rPr>
      </w:r>
      <w:r>
        <w:rPr>
          <w:lang w:val="hi_IN" w:bidi="hi_IN"/>
        </w:rPr>
        <w:t xml:space="preserve">जब यीशु घर के अंदर शिक्षा दे रहा होता है, चार दोस्त </w:t>
      </w:r>
      <w:r>
        <w:rPr>
          <w:b/>
          <w:lang w:val="hi_IN" w:bidi="hi_IN"/>
        </w:rPr>
        <w:t>एक लकवा मारे व्यक्ति को खाट पर</w:t>
      </w:r>
      <w:r>
        <w:rPr>
          <w:lang w:val="hi_IN" w:bidi="hi_IN"/>
        </w:rPr>
        <w:t xml:space="preserve"> उठाकर उस घर तक ले जाते हैं ताकि यीशु उसे ठीक कर सके। वह व्यक्ति खाट पर लेटा हुआ था क्योंकि उसे एक ऐसी बीमारी थी जिसके कारण वह हिल-डुल नहीं पाता था। आमतौर पर पवित्रशास्त्र हमें बताता है कि किसी व्यक्ति की यह दशा जन्म से ही थी। लेकिन यहाँ ऐसा नहीं कहा गया है, इसलिए संभव है कि इस व्यक्ति को यह रोग जन्म के बाद हुआ हो। हालाँकि, शायद उसे यह रोग हुए कुछ समय हो चुका था। वह खाट शायद एक ऐसा बिछौना था जिसे लोग लपेटकर आसानी से उठाकर ले जा सकते थे।</w:t>
      </w:r>
    </w:p>
    <w:p>
      <w:pPr/>
      <w:r>
        <w:rPr>
          <w:lang w:val="hi_IN" w:bidi="hi_IN"/>
        </w:rPr>
      </w:r>
      <w:r>
        <w:rPr>
          <w:lang w:val="hi_IN" w:bidi="hi_IN"/>
        </w:rPr>
        <w:t xml:space="preserve">वे लोग छत में एक छेद करते हैं और अपने दोस्त को नीचे यीशु के सामने उतारते हैं। यीशु उनका </w:t>
      </w:r>
      <w:r>
        <w:rPr>
          <w:b/>
          <w:lang w:val="hi_IN" w:bidi="hi_IN"/>
        </w:rPr>
        <w:t>विश्वास</w:t>
      </w:r>
      <w:r>
        <w:rPr>
          <w:lang w:val="hi_IN" w:bidi="hi_IN"/>
        </w:rPr>
        <w:t xml:space="preserve"> देखता है, या यह भरोसा देखता है कि वह उस व्यक्ति को ठीक कर सकता है। "उनका" शब्द शायद बीमार व्यक्ति के साथ-साथ उसके मित्रों को भी शामिल करता है। विश्वास दर्शाता है कि लोग परमेश्वर के वादों पर कैसे प्रतिक्रिया देते हैं। जिन लोगों को विश्वास होता है, वे उस व्यक्ति से सहमत होते हैं जिस पर उन्हें विश्वास होता है। हालाँकि, वे केवल सहमत ही नहीं होते, बल्कि उससे आगे बढ़कर कार्य भी करते हैं। वे उस व्यक्ति पर भरोसा करते हैं या उस पर विश्वास रखते हैं। कुछ भागों में हो सकता है कि आपको यह स्पष्ट करना पड़े कि उस व्यक्ति को किस पर विश्वास या भरोसा करना चाहिए, जैसे कि "यीशु ने देखा कि वे उस पर विश्वास करते हैं।"</w:t>
      </w:r>
    </w:p>
    <w:p>
      <w:pPr/>
      <w:r>
        <w:rPr>
          <w:lang w:val="hi_IN" w:bidi="hi_IN"/>
        </w:rPr>
      </w:r>
      <w:r>
        <w:rPr>
          <w:lang w:val="hi_IN" w:bidi="hi_IN"/>
        </w:rPr>
        <w:t>यहाँ रुककर इस गतिविधि को एक साथ करें: अपने समूह का समय शुरू होने से पहले, किसी सहायक से इसमें आपकी मदद करने के लिए कहें। कमरे के बीच में एक कुर्सी रखें और आपकी सहायता करने वाले व्यक्ति से पूछें, "क्या आप यह विश्वास करते हैं कि यह कुर्सी मौजूद है? क्या आप विश्वास करते हैं कि यह एक कुर्सी है? क्या आप विश्वास करते हैं कि यह कुर्सी इतनी मज़बूत है कि आपको संभाल सकती है? सहायक को इन सभी प्रश्नों के उत्तर में "हाँ" कहना चाहिए। फिर कहें "मैं जानता हूँ कि आप थके हुए हैं, इसलिए आपके बैठने के लिए यह कुर्सी रखी है।" सहायक को उस कुर्सी पर बैठने से मना कर देना चाहिए। फिर से पूछें, "आप कुर्सी पर बैठ क्यों नहीं रहे? आप इसे देख सकते हैं। आपने माना कि यह कुर्सी इतनी मज़बूत है कि आपको संभाल सकती है। सहायक को उस कुर्सी पर बैठने से फिर से मना कर देना चाहिए। समूह को समझाएँ कि यह विश्वास का एक उदाहरण है। यदि वह व्यक्ति कुर्सी पर नहीं बैठता, तो इसका मतलब है कि उसे सच में उस कुर्सी पर विश्वास या भरोसा नहीं है।"</w:t>
      </w:r>
    </w:p>
    <w:p>
      <w:pPr/>
      <w:r>
        <w:rPr>
          <w:lang w:val="hi_IN" w:bidi="hi_IN"/>
        </w:rPr>
      </w:r>
      <w:r>
        <w:rPr>
          <w:lang w:val="hi_IN" w:bidi="hi_IN"/>
        </w:rPr>
        <w:t xml:space="preserve">यहाँ रुककर सामूहिक रूप में चर्चा करें कि आप </w:t>
      </w:r>
      <w:r>
        <w:rPr>
          <w:b/>
          <w:lang w:val="hi_IN" w:bidi="hi_IN"/>
        </w:rPr>
        <w:t>विश्वास</w:t>
      </w:r>
      <w:r>
        <w:rPr>
          <w:lang w:val="hi_IN" w:bidi="hi_IN"/>
        </w:rPr>
        <w:t xml:space="preserve"> के लिए किस शब्द या वाक्यांश का उपयोग करेंगे। </w:t>
      </w:r>
      <w:hyperlink r:id="rId90">
        <w:r>
          <w:rPr>
            <w:lang w:val="hi_IN" w:bidi="hi_IN"/>
          </w:rPr>
          <w:rPr>
            <w:color w:val="0000EE"/>
            <w:u w:val="single"/>
          </w:rPr>
          <w:t>विश्वास</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यीशु उस लकवे के मारे व्यक्ति की ओर देखता है और उसे </w:t>
      </w:r>
      <w:r>
        <w:rPr>
          <w:b/>
          <w:lang w:val="hi_IN" w:bidi="hi_IN"/>
        </w:rPr>
        <w:t>मेरे बच्चे</w:t>
      </w:r>
      <w:r>
        <w:rPr>
          <w:lang w:val="hi_IN" w:bidi="hi_IN"/>
        </w:rPr>
        <w:t xml:space="preserve"> या </w:t>
      </w:r>
      <w:r>
        <w:rPr>
          <w:b/>
          <w:lang w:val="hi_IN" w:bidi="hi_IN"/>
        </w:rPr>
        <w:t>मेरे पुत्र</w:t>
      </w:r>
      <w:r>
        <w:rPr>
          <w:lang w:val="hi_IN" w:bidi="hi_IN"/>
        </w:rPr>
        <w:t xml:space="preserve"> कहता है। यह शब्द उसकी उम्र को छोटा दिखाने के लिए नहीं, बल्कि स्नेह और प्रेम जताने के लिए उपयोग किया गया है। वह व्यक्ति यीशु का शारीरिक पुत्र नहीं है, इसलिए आपको एक ऐसे शब्द का इस्तेमाल नहीं करना चाहिए जिसका अर्थ केवल शारीरिक पुत्र हो। क्योंकि यह स्नेह जताने वाला शब्द है, इसलिए हो सकता है कि आपको "मेरे दोस्त" जैसे किसी व्यापक स्नेह के शब्द का उपयोग करना पड़े।</w:t>
      </w:r>
    </w:p>
    <w:p>
      <w:pPr/>
      <w:r>
        <w:rPr>
          <w:lang w:val="hi_IN" w:bidi="hi_IN"/>
        </w:rPr>
      </w:r>
      <w:r>
        <w:rPr>
          <w:lang w:val="hi_IN" w:bidi="hi_IN"/>
        </w:rPr>
        <w:t xml:space="preserve">यीशु उस व्यक्ति से कहता है, "तेरे </w:t>
      </w:r>
      <w:r>
        <w:rPr>
          <w:b/>
          <w:lang w:val="hi_IN" w:bidi="hi_IN"/>
        </w:rPr>
        <w:t>पाप माफ हुए</w:t>
      </w:r>
      <w:r>
        <w:rPr>
          <w:lang w:val="hi_IN" w:bidi="hi_IN"/>
        </w:rPr>
        <w:t>।" आमतौर पर यीशु यह नहीं कहता, "मैं तेरे पाप माफ करता हूँ।" अगर आपकी भाषा में कर्मवाच्य वाक्य नहीं होते, तो आपको यह बताना पड़ सकता है कि पाप किसने माफ किए, जैसे कि "परमेश्वर तेरे पाप माफ करे।" पाप का मतलब है परमेश्वर की बात ना मानना। सुनिश्चित करें कि आप यहाँ जिस शब्द का उपयोग करते हैं उसका मतलब यह न हो कि किसी ने कोई धार्मिक रस्म या नियम पूरा नहीं किया। यदि परमेश्वर किसी को माफ करता है, तो उसका परमेश्वर से टूटा हुआ रिश्ता जुड़ जाता है और उसका अपराध हट जाता है।</w:t>
      </w:r>
    </w:p>
    <w:p>
      <w:pPr/>
      <w:r>
        <w:rPr>
          <w:lang w:val="hi_IN" w:bidi="hi_IN"/>
        </w:rPr>
      </w:r>
      <w:r>
        <w:rPr>
          <w:lang w:val="hi_IN" w:bidi="hi_IN"/>
        </w:rPr>
        <w:t xml:space="preserve">यहाँ रुककर सामूहिक रूप में चर्चा करें कि आप </w:t>
      </w:r>
      <w:hyperlink r:id="rId24">
        <w:r>
          <w:rPr>
            <w:lang w:val="hi_IN" w:bidi="hi_IN"/>
          </w:rPr>
          <w:rPr>
            <w:color w:val="0000EE"/>
            <w:u w:val="single"/>
          </w:rPr>
          <w:t>पाप</w:t>
        </w:r>
      </w:hyperlink>
      <w:r>
        <w:rPr>
          <w:lang w:val="hi_IN" w:bidi="hi_IN"/>
        </w:rPr>
        <w:t xml:space="preserve"> और </w:t>
      </w:r>
      <w:hyperlink r:id="rId23">
        <w:r>
          <w:rPr>
            <w:lang w:val="hi_IN" w:bidi="hi_IN"/>
          </w:rPr>
          <w:rPr>
            <w:color w:val="0000EE"/>
            <w:u w:val="single"/>
          </w:rPr>
          <w:t>माफ करने</w:t>
        </w:r>
      </w:hyperlink>
      <w:r>
        <w:rPr>
          <w:lang w:val="hi_IN" w:bidi="hi_IN"/>
        </w:rPr>
        <w:t xml:space="preserve"> के लिए किस शब्द या वाक्यांश का उपयोग करेंगे। इन शब्दों का अनुवाद उसी रीति से करें जैसे आपने उन्हें पहले अनुवाद किया था। अधिक जानकारी के लिये मुख्य शब्दावली में दोनों शब्दों को देखें। इस ऑडियो को यहाँ रोकें।</w:t>
      </w:r>
    </w:p>
    <w:p>
      <w:pPr/>
      <w:r>
        <w:rPr>
          <w:lang w:val="hi_IN" w:bidi="hi_IN"/>
        </w:rPr>
      </w:r>
      <w:r>
        <w:rPr>
          <w:b/>
          <w:lang w:val="hi_IN" w:bidi="hi_IN"/>
        </w:rPr>
        <w:t>धार्मिक व्यवस्था के शिक्षक</w:t>
      </w:r>
      <w:r>
        <w:rPr>
          <w:lang w:val="hi_IN" w:bidi="hi_IN"/>
        </w:rPr>
        <w:t xml:space="preserve"> भी यीशु को शिक्षा देते हुए सुन रहे थे। व्यवस्था के शिक्षक कभी-कभी अनुवाद करने वाले शास्त्री या ऐसे लोग होते थे जो व्यवस्था लिखा करते थे। वे पवित्रशास्त्र की व्यवस्था की व्याख्या करने वाले विद्वान और विशेषज्ञ लोग थे। ये व्याख्याएँ लिखी नहीं जाती थीं, बल्कि शिक्षक उन्हें याद करके मौखिक रूप से सिखाते थे।</w:t>
      </w:r>
    </w:p>
    <w:p>
      <w:pPr/>
      <w:r>
        <w:rPr>
          <w:lang w:val="hi_IN" w:bidi="hi_IN"/>
        </w:rPr>
      </w:r>
      <w:r>
        <w:rPr>
          <w:lang w:val="hi_IN" w:bidi="hi_IN"/>
        </w:rPr>
        <w:t xml:space="preserve">यहाँ रुककर सामूहिक रूप में चर्चा करें कि आप </w:t>
      </w:r>
      <w:r>
        <w:rPr>
          <w:b/>
          <w:lang w:val="hi_IN" w:bidi="hi_IN"/>
        </w:rPr>
        <w:t>व्यवस्था के शिक्षकों</w:t>
      </w:r>
      <w:r>
        <w:rPr>
          <w:lang w:val="hi_IN" w:bidi="hi_IN"/>
        </w:rPr>
        <w:t xml:space="preserve"> के लिए किस शब्द या वाक्यांश का उपयोग करेंगे।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धार्मिक अगुवों के अनुसार, यीशु का कहना कि उस व्यक्ति के पाप माफ हुए, यह </w:t>
      </w:r>
      <w:r>
        <w:rPr>
          <w:b/>
          <w:lang w:val="hi_IN" w:bidi="hi_IN"/>
        </w:rPr>
        <w:t>ईशनिंदा</w:t>
      </w:r>
      <w:r>
        <w:rPr>
          <w:lang w:val="hi_IN" w:bidi="hi_IN"/>
        </w:rPr>
        <w:t>है। ईशनिंदा का अर्थ है अपनी बातों से परमेश्वर को नाराज करना या उसे अपमानित करना। परमेश्वर की व्यवस्था के अनुसार, इसकी सजा मौत थी।</w:t>
      </w:r>
    </w:p>
    <w:p>
      <w:pPr/>
      <w:r>
        <w:rPr>
          <w:lang w:val="hi_IN" w:bidi="hi_IN"/>
        </w:rPr>
      </w:r>
      <w:r>
        <w:rPr>
          <w:lang w:val="hi_IN" w:bidi="hi_IN"/>
        </w:rPr>
        <w:t xml:space="preserve">यहाँ रुककर सामूहिक रूप में चर्चा करें कि आप </w:t>
      </w:r>
      <w:r>
        <w:rPr>
          <w:b/>
          <w:lang w:val="hi_IN" w:bidi="hi_IN"/>
        </w:rPr>
        <w:t>ईशनिन्दा</w:t>
      </w:r>
      <w:r>
        <w:rPr>
          <w:lang w:val="hi_IN" w:bidi="hi_IN"/>
        </w:rPr>
        <w:t xml:space="preserve"> के लिए किस शब्द या वाक्यांश का उपयोग करेंगे? </w:t>
      </w:r>
      <w:hyperlink r:id="rId91">
        <w:r>
          <w:rPr>
            <w:lang w:val="hi_IN" w:bidi="hi_IN"/>
          </w:rPr>
          <w:rPr>
            <w:color w:val="0000EE"/>
            <w:u w:val="single"/>
          </w:rPr>
          <w:t>ईशनिन्दा</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यीशु अपनी आत्मा में और मन में जानता था कि वे क्या सोच रहे थे। ऐसा न लगे कि यीशु कोई जादुई शक्ति का इस्तेमाल कर रहा है।</w:t>
      </w:r>
    </w:p>
    <w:p>
      <w:pPr/>
      <w:r>
        <w:rPr>
          <w:lang w:val="hi_IN" w:bidi="hi_IN"/>
        </w:rPr>
      </w:r>
      <w:r>
        <w:rPr>
          <w:lang w:val="hi_IN" w:bidi="hi_IN"/>
        </w:rPr>
        <w:t xml:space="preserve">यीशु कहता है कि वह यह सिद्ध करेगा कि </w:t>
      </w:r>
      <w:r>
        <w:rPr>
          <w:b/>
          <w:lang w:val="hi_IN" w:bidi="hi_IN"/>
        </w:rPr>
        <w:t>मनुष्य के पुत्र</w:t>
      </w:r>
      <w:r>
        <w:rPr>
          <w:lang w:val="hi_IN" w:bidi="hi_IN"/>
        </w:rPr>
        <w:t xml:space="preserve"> को पाप माफ करने का भी </w:t>
      </w:r>
      <w:r>
        <w:rPr>
          <w:b/>
          <w:lang w:val="hi_IN" w:bidi="hi_IN"/>
        </w:rPr>
        <w:t>अधिकार</w:t>
      </w:r>
      <w:r>
        <w:rPr>
          <w:lang w:val="hi_IN" w:bidi="hi_IN"/>
        </w:rPr>
        <w:t xml:space="preserve"> है। पुराने नियम में "मनुष्य का पुत्र" वाक्यांश का मतलब सिर्फ एक इंसान होता था। यीशु अपने बारे में बात करने के लिए इस शब्द का प्रयोग अपने पसंदीदा तरीके के रूप में करता था। "मनुष्य का पुत्र" वह व्यक्ति है जिसे दानिय्येल भविष्यद्वक्ता की लिखी हुई बातों में परमेश्वर सब अधिकार और सामर्थ्य देता है। शायद यीशु को यह शब्द इसलिए पसंद था क्योंकि यह उपाधि एक साधारण मनुष्य को भी और उस अलौकिक प्राणी को भी संदर्भित कर सकती है जिसके बारे में दानिय्येल अध्याय 7 में बताया गया है। "मनुष्य का पुत्र" शब्द लोगों को यह तय करने के लिए मजबूर करता है कि यीशु केवल मनुष्य है या परमेश्वर। मनुष्य का पुत्र एक ऐसी उपाधि है जिसे यहूदी कभी-कभी मसीह से, या उस प्रतिज्ञा किए हुए उद्धारकर्ता से जोड़ते थे जिसे परमेश्वर उनकी सहायता के लिए भेजेगा।</w:t>
      </w:r>
    </w:p>
    <w:p>
      <w:pPr/>
      <w:r>
        <w:rPr>
          <w:lang w:val="hi_IN" w:bidi="hi_IN"/>
        </w:rPr>
      </w:r>
      <w:r>
        <w:rPr>
          <w:lang w:val="hi_IN" w:bidi="hi_IN"/>
        </w:rPr>
        <w:t>लेकिन इसने मसीहा या ख्रिस्त की उपाधि से जुड़ी राजनीतिक समस्याओं को भी टाल दिया, क्योंकि लोग मानते थे कि मसीहा वह व्यक्ति होगा जो राजा बनेगा और उन्हें उनके सताने वालों से छुड़ाएगा।</w:t>
      </w:r>
    </w:p>
    <w:p>
      <w:pPr/>
      <w:r>
        <w:rPr>
          <w:lang w:val="hi_IN" w:bidi="hi_IN"/>
        </w:rPr>
      </w:r>
      <w:r>
        <w:rPr>
          <w:lang w:val="hi_IN" w:bidi="hi_IN"/>
        </w:rPr>
        <w:t xml:space="preserve">यहाँ रुककर सामूहिक रूप में चर्चा करें कि आप </w:t>
      </w:r>
      <w:r>
        <w:rPr>
          <w:b/>
          <w:lang w:val="hi_IN" w:bidi="hi_IN"/>
        </w:rPr>
        <w:t>मनुष्य के पुत्र</w:t>
      </w:r>
      <w:r>
        <w:rPr>
          <w:lang w:val="hi_IN" w:bidi="hi_IN"/>
        </w:rPr>
        <w:t xml:space="preserve"> के लिए किस शब्द या वाक्यांश का इस्तेमाल करेंगे? </w:t>
      </w:r>
      <w:hyperlink r:id="rId92">
        <w:r>
          <w:rPr>
            <w:lang w:val="hi_IN" w:bidi="hi_IN"/>
          </w:rPr>
          <w:rPr>
            <w:color w:val="0000EE"/>
            <w:u w:val="single"/>
          </w:rPr>
          <w:t>मनुष्य के पुत्र</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किसी व्यक्ति को कार्य करने के लिए दी गई शक्ति को </w:t>
      </w:r>
      <w:hyperlink r:id="rId50">
        <w:r>
          <w:rPr>
            <w:lang w:val="hi_IN" w:bidi="hi_IN"/>
          </w:rPr>
          <w:rPr>
            <w:color w:val="0000EE"/>
            <w:u w:val="single"/>
          </w:rPr>
          <w:t>अधिकार</w:t>
        </w:r>
      </w:hyperlink>
      <w:r>
        <w:rPr>
          <w:lang w:val="hi_IN" w:bidi="hi_IN"/>
        </w:rPr>
        <w:t xml:space="preserve"> कहते हैं। यह शक्ति से अलग है, क्योंकि शक्ति का अर्थ किसी व्यक्ति की स्वयं से कुछ करने की क्षमता है।</w:t>
      </w:r>
    </w:p>
    <w:p>
      <w:pPr/>
      <w:r>
        <w:rPr>
          <w:lang w:val="hi_IN" w:bidi="hi_IN"/>
        </w:rPr>
      </w:r>
      <w:r>
        <w:rPr>
          <w:lang w:val="hi_IN" w:bidi="hi_IN"/>
        </w:rPr>
        <w:t xml:space="preserve">यीशु के उस व्यक्ति को ठीक करने के बाद, लोगों ने </w:t>
      </w:r>
      <w:r>
        <w:rPr>
          <w:b/>
          <w:lang w:val="hi_IN" w:bidi="hi_IN"/>
        </w:rPr>
        <w:t>परमेश्वर की महिमा की</w:t>
      </w:r>
      <w:r>
        <w:rPr>
          <w:lang w:val="hi_IN" w:bidi="hi_IN"/>
        </w:rPr>
        <w:t xml:space="preserve">। इसका अर्थ है कि उन्होंने परमेश्वर की प्रशंसा की, या यह कहा कि वह कितना भला है। </w:t>
      </w:r>
      <w:hyperlink r:id="rId93">
        <w:r>
          <w:rPr>
            <w:lang w:val="hi_IN" w:bidi="hi_IN"/>
          </w:rPr>
          <w:rPr>
            <w:color w:val="0000EE"/>
            <w:u w:val="single"/>
          </w:rPr>
          <w:t>महिमा</w:t>
        </w:r>
      </w:hyperlink>
      <w:r>
        <w:rPr>
          <w:lang w:val="hi_IN" w:bidi="hi_IN"/>
        </w:rPr>
        <w:t xml:space="preserve"> शब्द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2:1–12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94">
        <w:r>
          <w:rPr>
            <w:lang w:val="hi_IN" w:bidi="hi_IN"/>
          </w:rPr>
          <w:rPr>
            <w:color w:val="0000EE"/>
            <w:u w:val="single"/>
          </w:rPr>
          <w:t>सुने और मन में रखें</w:t>
        </w:r>
      </w:hyperlink>
      <w:r>
        <w:rPr>
          <w:lang w:val="hi_IN" w:bidi="hi_IN"/>
        </w:rPr>
        <w:t xml:space="preserve"> (493 KB)</w:t>
      </w:r>
      <w:r>
        <w:rPr>
          <w:lang w:val="hi_IN" w:bidi="hi_IN"/>
        </w:rPr>
      </w:r>
    </w:p>
    <w:p>
      <w:pPr>
        <w:pStyle w:val="ListBullet"/>
        <w:spacing w:line="240" w:lineRule="auto"/>
        <w:ind w:left="720"/>
      </w:pPr>
      <w:r>
        <w:rPr>
          <w:lang w:val="hi_IN" w:bidi="hi_IN"/>
        </w:rPr>
      </w:r>
      <w:hyperlink r:id="rId95">
        <w:r>
          <w:rPr>
            <w:lang w:val="hi_IN" w:bidi="hi_IN"/>
          </w:rPr>
          <w:rPr>
            <w:color w:val="0000EE"/>
            <w:u w:val="single"/>
          </w:rPr>
          <w:t>पाठ का परिचय</w:t>
        </w:r>
      </w:hyperlink>
      <w:r>
        <w:rPr>
          <w:lang w:val="hi_IN" w:bidi="hi_IN"/>
        </w:rPr>
        <w:t xml:space="preserve"> (5.3 MB)</w:t>
      </w:r>
      <w:r>
        <w:rPr>
          <w:lang w:val="hi_IN" w:bidi="hi_IN"/>
        </w:rPr>
      </w:r>
    </w:p>
    <w:p>
      <w:pPr>
        <w:pStyle w:val="ListBullet"/>
        <w:spacing w:line="240" w:lineRule="auto"/>
        <w:ind w:left="720"/>
      </w:pPr>
      <w:r>
        <w:rPr>
          <w:lang w:val="hi_IN" w:bidi="hi_IN"/>
        </w:rPr>
      </w:r>
      <w:hyperlink r:id="rId96">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97">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98">
        <w:r>
          <w:rPr>
            <w:lang w:val="hi_IN" w:bidi="hi_IN"/>
          </w:rPr>
          <w:rPr>
            <w:color w:val="0000EE"/>
            <w:u w:val="single"/>
          </w:rPr>
          <w:t>आवश्यक जानकारी</w:t>
        </w:r>
      </w:hyperlink>
      <w:r>
        <w:rPr>
          <w:lang w:val="hi_IN" w:bidi="hi_IN"/>
        </w:rPr>
        <w:t xml:space="preserve"> (5.1 MB)</w:t>
      </w:r>
      <w:r>
        <w:rPr>
          <w:lang w:val="hi_IN" w:bidi="hi_IN"/>
        </w:rPr>
      </w:r>
    </w:p>
    <w:p>
      <w:pPr>
        <w:pStyle w:val="ListBullet"/>
        <w:spacing w:line="240" w:lineRule="auto"/>
        <w:ind w:left="720"/>
      </w:pPr>
      <w:r>
        <w:rPr>
          <w:lang w:val="hi_IN" w:bidi="hi_IN"/>
        </w:rPr>
      </w:r>
      <w:hyperlink r:id="rId99">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2:13–17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2:13–17 को सुनें और अपने मनों में रखें।</w:t>
      </w:r>
    </w:p>
    <w:p>
      <w:pPr/>
      <w:r>
        <w:rPr>
          <w:lang w:val="hi_IN" w:bidi="hi_IN"/>
        </w:rPr>
      </w:r>
      <w:r>
        <w:rPr>
          <w:lang w:val="hi_IN" w:bidi="hi_IN"/>
        </w:rPr>
        <w:t>यदि सम्भव हो तो मरकुस 2:13–17 का ऑडियो संस्करण तीन बार, तीन अलग-अलग अनुवादों में सुनें। उसके बाद, एक समूह में, नीचे दिए गए प्रश्नों पर चर्चा करें:</w:t>
      </w:r>
    </w:p>
    <w:p>
      <w:pPr>
        <w:pStyle w:val="ListNumber"/>
        <w:numPr>
          <w:ilvl w:val="0"/>
          <w:numId w:val="22"/>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2:13–17 का ऑडियो संस्करण सबसे आसानी से समझ आने वाले अनुवाद में सुनें।</w:t>
      </w:r>
    </w:p>
    <w:p>
      <w:pPr/>
      <w:r>
        <w:rPr>
          <w:lang w:val="hi_IN" w:bidi="hi_IN"/>
        </w:rPr>
      </w:r>
      <w:r>
        <w:rPr>
          <w:lang w:val="hi_IN" w:bidi="hi_IN"/>
        </w:rPr>
        <w:t>पिछली कहानी में यीशु ने एक आश्चर्यकर्म किया, यानी ऐसा काम जो सिर्फ परमेश्वर ही कर सकता है। अब वह फिर से जंगल (या गलील की झील के किनारे) की ओर जाता है, लेकिन लोग फिर भी उसके पास आते रहते हैं। जब यीशु ने लेवी और दूसरे कर वसूलने वालों के साथ खाना खाया, तब वह कफरनहूम में था। मरकुस में यही तरीका बार-बार दिखाई देता है, यीशु कभी जंगल में जाता है और कभी छोटे नगरों में, जहाँ वह आश्चर्यकर्म करता है।</w:t>
      </w:r>
    </w:p>
    <w:p>
      <w:pPr/>
      <w:r>
        <w:rPr>
          <w:lang w:val="hi_IN" w:bidi="hi_IN"/>
        </w:rPr>
      </w:r>
      <w:r>
        <w:rPr>
          <w:lang w:val="hi_IN" w:bidi="hi_IN"/>
        </w:rPr>
        <w:t>यीशु कफरनहूम में एक लकवे के मारे व्यक्ति को ठीक करने के बाद गलील की झील की ओर गया। कफरनहूम गलील की झील के किनारे बसा हुआ था, जो एक बहुत बड़ी झील है। इसलिए यीशु ने उस घर से निकलकर झील के किनारे जाने का फैसला किया। लेकिन एक बड़ी भीड़ उसके पीछे आई, और यीशु उन्हें फिर से सिखाने और परमेश्वर के राज्य के बारे में बताने लगा।</w:t>
      </w:r>
    </w:p>
    <w:p>
      <w:pPr/>
      <w:r>
        <w:rPr>
          <w:lang w:val="hi_IN" w:bidi="hi_IN"/>
        </w:rPr>
      </w:r>
      <w:r>
        <w:rPr>
          <w:lang w:val="hi_IN" w:bidi="hi_IN"/>
        </w:rPr>
        <w:t>यहाँ रुकें और एक समूह में गलील की झील के पास कफरनहूम का नक्शा देखें। इस ऑडियो को यहाँ रोकें।</w:t>
      </w:r>
    </w:p>
    <w:p>
      <w:pPr/>
      <w:r>
        <w:rPr>
          <w:lang w:val="hi_IN" w:bidi="hi_IN"/>
        </w:rPr>
      </w:r>
      <w:r>
        <w:rPr>
          <w:lang w:val="hi_IN" w:bidi="hi_IN"/>
        </w:rPr>
        <w:t>रोमियों ने यहूदियों को जीत लिया था और उन्हें रोमी सरकार को कर या पैसा देने के लिए मजबूर किया था। रोमियों ने यहूदियों को कर वसूलने के लिए काम पर रखा था। किसी को भी कर वसूलने वाले पसंद नहीं थे, क्योंकि वे अक्सर बेईमान होते थे और लोगों से तय किए गए कर से ज्यादा वसूलते थे। इस कारण, उन्हें समाज से बाहर समझा जाता था। वे अब अदालत में न तो न्यायी और न ही गवाह बन सकते थे। वे दूसरों के साथ आराधनालय या आराधना के स्थानों में भी नहीं जा सकते थे। उन्हें अपने परिवारों के लिए अपमान या शर्मिंदगी का कारण माना जाता था। जब लोग कर वसूलने वालों की बात करते थे, तो वे उन्हें हत्यारों और डाकूओं की श्रेणी में रखकर बात करते थे।</w:t>
      </w:r>
    </w:p>
    <w:p>
      <w:pPr/>
      <w:r>
        <w:rPr>
          <w:lang w:val="hi_IN" w:bidi="hi_IN"/>
        </w:rPr>
      </w:r>
      <w:r>
        <w:rPr>
          <w:lang w:val="hi_IN" w:bidi="hi_IN"/>
        </w:rPr>
        <w:t>रोमियों ने लेवी को यहूदी कर अधिकारी के रूप काम करने के लिए चुना था, जिसका मतलब था कि वह शायद यहूदी व्यापारियों और मछुआरों से कर वसूला करता था जो कफरनहूम में अपना माल बेचा करते थे। कफरनहूम एक महत्वपूर्ण नगर था, क्योंकि यह उन यात्रियों के रास्ते में था जो दूसरे इलाकों से इस क्षेत्र में आते थे।</w:t>
      </w:r>
    </w:p>
    <w:p>
      <w:pPr/>
      <w:r>
        <w:rPr>
          <w:lang w:val="hi_IN" w:bidi="hi_IN"/>
        </w:rPr>
      </w:r>
      <w:r>
        <w:rPr>
          <w:lang w:val="hi_IN" w:bidi="hi_IN"/>
        </w:rPr>
        <w:t>यहाँ रुकें और समूह में इस सवाल पर चर्चा करें: आपके समाज में किन्हें निकाले हुए समझा जाता है? निकाले हुए लोग किस-किस तरह के काम करते हैं? इस ऑडियो को यहाँ रोकें।</w:t>
      </w:r>
    </w:p>
    <w:p>
      <w:pPr/>
      <w:r>
        <w:rPr>
          <w:lang w:val="hi_IN" w:bidi="hi_IN"/>
        </w:rPr>
      </w:r>
      <w:r>
        <w:rPr>
          <w:lang w:val="hi_IN" w:bidi="hi_IN"/>
        </w:rPr>
        <w:t>जब यीशु तट के किनारे चल रहा था या कफरनहूम लौट रहा था, तब उसने हलफई के पुत्र लेवी को अपनी चौकी पर बैठकर कर वसूलते हुए देखा। यह चौकी शायद एक पेड़ की छांव में रखी एक छोटी मेज़ थी जहाँ लेवी लोगों से कर वसूला करता था। मत्ती का सुसमाचार कहता है कि यह मत्ती है, लेकिन लूका और मरकुस दोनों इस व्यक्ति के लिए लेवी नाम का इस्तेमाल करते हैं। यीशु ने लेवी को अपना चेला बनने के लिए बुलाया। एक चेला ऐसा व्यक्ति होता है जो अपने गुरु के पीछे चलता है जहाँ भी वह जाता है। चेले अपने गुरु की बातों को सुनते हैं, उसके कामों को देखते हैं, और उससे सीखते हैं। तुरन्त ही, लेवी उठा और यीशु के पीछे चल पड़ा। कफरनहूम इतना बड़ा नगर नहीं था, इसलिए लोग लेवी को अच्छी तरह जानते होंगे। यह संभव है कि यीशु के पीछे चलने वाले मछुआरे और खुद यीशु पहले से ही एक-दूसरे को और लेवी को जानते थे।</w:t>
      </w:r>
    </w:p>
    <w:p>
      <w:pPr/>
      <w:r>
        <w:rPr>
          <w:lang w:val="hi_IN" w:bidi="hi_IN"/>
        </w:rPr>
      </w:r>
      <w:r>
        <w:rPr>
          <w:lang w:val="hi_IN" w:bidi="hi_IN"/>
        </w:rPr>
        <w:t>लेवी तुरन्त यीशु के पीछे चल पड़ा। बाद में, उसने दूसरे कर वसूलने वालों और पापियों को भोजन पर बुलाया। यह बात स्पष्ट नहीं है कि उन्होंने यीशु के घर में खाना खाया या लेवी के घर में, लेकिन यह स्पष्ट है कि उस भोजन की अगुवाई यीशु कर रहा था। आप अपने अनुवाद में यह स्पष्ट किए बिना भी छोड़ सकते हैं कि वह किसका घर था। यह बात हैरान करने वाली है कि यीशु ने ऐसे लोगों के साथ खाया, क्योंकि अब तक लोग उसे धार्मिक व्यवस्था का एक आदरणीय शिक्षक समझने लगे थे। इस भोजन में वे ही लोग शामिल थे जिनके साथ शिक्षक कभी खाना नहीं खाते थे। फिर भी, उनमें से बहुत से लोग पहले से ही यीशु के चेले बन चुके थे। उस समय की यहूदी प्रथा के अनुसार, साथ में भोजन करना मित्रता के सबसे महत्वपूर्ण चिन्हों में से एक माना जाता था।</w:t>
      </w:r>
    </w:p>
    <w:p>
      <w:pPr/>
      <w:r>
        <w:rPr>
          <w:lang w:val="hi_IN" w:bidi="hi_IN"/>
        </w:rPr>
      </w:r>
      <w:r>
        <w:rPr>
          <w:lang w:val="hi_IN" w:bidi="hi_IN"/>
        </w:rPr>
        <w:t>जो खाने से पहले धार्मिक और पारम्परिक तरीके से अपने हाथ नहीं धोते थे, यहूदी उन लोगों को तुच्छ समझते थे और उन्हें 'पापी' कहते थे। यीशु लोगों के ऐसे दो समूहों के साथ भोजन कर रहा था, यानी कर वसूलने वालों और पापियों के साथ, जो समाज से निकाले हुए थे।</w:t>
      </w:r>
    </w:p>
    <w:p>
      <w:pPr/>
      <w:r>
        <w:rPr>
          <w:lang w:val="hi_IN" w:bidi="hi_IN"/>
        </w:rPr>
      </w:r>
      <w:r>
        <w:rPr>
          <w:lang w:val="hi_IN" w:bidi="hi_IN"/>
        </w:rPr>
        <w:t>यहां रुकें और समूह में इस सवाल पर चर्चा करें: आपकी संस्कृति में एक साथ खाने की क्या अहमियत होती है? क्या साथ में खाना जरूरी है? क्या ऐसे नियम हैं कि कौन आपके साथ खा सकता है? जब आप साथ में खाते हैं, तो क्या खास अवसरों पर कुछ अलग तरीके होते हैं, जैसे कि आप क्या खाते हैं या कैसे बैठते हैं? इस ऑडियो को यहाँ रोकें।</w:t>
      </w:r>
    </w:p>
    <w:p>
      <w:pPr/>
      <w:r>
        <w:rPr>
          <w:lang w:val="hi_IN" w:bidi="hi_IN"/>
        </w:rPr>
      </w:r>
      <w:r>
        <w:rPr>
          <w:lang w:val="hi_IN" w:bidi="hi_IN"/>
        </w:rPr>
        <w:t>यहाँ हुआ यह था कि मेहमान मेज़ के चारों ओर सहारा लेकर, आराम की मुद्रा में बैठे थे। यहूदी लोग खास अवसरों पर इसी तरह साथ बैठकर भोजन करते थे। महत्वपूर्ण बात यह कि वे साथ में भोजन करने के लिए मेज पर थे।</w:t>
      </w:r>
    </w:p>
    <w:p>
      <w:pPr/>
      <w:r>
        <w:rPr>
          <w:lang w:val="hi_IN" w:bidi="hi_IN"/>
        </w:rPr>
      </w:r>
      <w:r>
        <w:rPr>
          <w:lang w:val="hi_IN" w:bidi="hi_IN"/>
        </w:rPr>
        <w:t>यहाँ रुकें और पारंपरिक यहूदी भोजन की एक तस्वीर को देखें, जिसमें लोग एक नीची मेज़ के चारों ओर तकियों का सहारा लेकर बैठे हैं। इस ऑडियो को यहाँ रोकें।</w:t>
      </w:r>
    </w:p>
    <w:p>
      <w:pPr/>
      <w:r>
        <w:rPr>
          <w:lang w:val="hi_IN" w:bidi="hi_IN"/>
        </w:rPr>
      </w:r>
      <w:r>
        <w:rPr>
          <w:lang w:val="hi_IN" w:bidi="hi_IN"/>
        </w:rPr>
        <w:t>फरीसी कहलाने वाले धार्मिक अगुवों के समूह के शास्त्री या शिक्षक पवित्रशास्त्र की लिखित और मौखिक व्यवस्था का पालन करना पसंद करते थे। वे ऐसे लोग माने जाते थे, जिन्हें पापियों से 'अलग' रहना पसंद था, इसलिए यीशु के कामों से उन्हें बहुत ठेस पहुँची। फरीसियों ने यीशु के चेलों से ऐसा सवाल पूछकर उसे झिड़का, जिसका जवाब पाने की उन्हें कोई उम्मीद नहीं थी, "वह कर वसूलने वालों और पापियों के साथ क्यों खाता है?" फरीसी चाहते थे कि लोग देखें कि यीशु का उन लोगों के साथ भोजन करना कितना गलत था, जिन्हें वे स्वीकार नहीं करते थे।</w:t>
      </w:r>
    </w:p>
    <w:p>
      <w:pPr/>
      <w:r>
        <w:rPr>
          <w:lang w:val="hi_IN" w:bidi="hi_IN"/>
        </w:rPr>
      </w:r>
      <w:r>
        <w:rPr>
          <w:lang w:val="hi_IN" w:bidi="hi_IN"/>
        </w:rPr>
        <w:t xml:space="preserve">यीशु ने एक ऐसी पारंपरिक कहावत, या बुद्धिमानी की बात से उन्हें जवाब दिया, जिसे शायद हर कोई पहचानता था। यीशु स्वस्थ लोगों की तुलना ऐसे लोगों से करता है जो सोचते हैं कि वे धर्मी हैं, या उनका परमेश्वर के साथ सही रिश्ता है। ये लोग सोचते थे कि वे धर्मी हैं और उन्हें मदद की जरुरत नहीं है। लेकिन बीमार लोग, या समाज से निकाले हुए लोग, समझते थे कि धर्मी बनने के लिए उन्हें एक वैद्य की, यानी यीशु की मदद की जरूरत है। जो लोग सोचते थे कि वे धर्मी हैं, वे यह नहीं समझ पाए कि यीशु क्यों आया, और वे बदलना भी नहीं चाहते थे। यीशु कह रहा था कि वह पापियों के साथ इसलिए खाना चाहता है क्योंकि वे बदलना </w:t>
      </w:r>
      <w:r>
        <w:rPr>
          <w:i/>
          <w:lang w:val="hi_IN" w:bidi="hi_IN"/>
        </w:rPr>
        <w:t>चाहते</w:t>
      </w:r>
      <w:r>
        <w:rPr>
          <w:lang w:val="hi_IN" w:bidi="hi_IN"/>
        </w:rPr>
        <w:t xml:space="preserve"> थे।</w:t>
      </w:r>
    </w:p>
    <w:p>
      <w:pPr/>
      <w:r>
        <w:rPr>
          <w:lang w:val="hi_IN" w:bidi="hi_IN"/>
        </w:rPr>
      </w:r>
      <w:r>
        <w:rPr>
          <w:lang w:val="hi_IN" w:bidi="hi_IN"/>
        </w:rPr>
        <w:t>अगले भाग में बताया गया है कि यीशु और उसके चेले धार्मिक रीति के अनुसार हाथ धोए बिना खाते थे। मरकुस ने इस कहानी को यीशु के बारे में अपनी बड़ी कहानी में इसलिए शामिल किया है क्योंकि यह उन लोगों के बारे में बात शुरू करती है जिन्हें धार्मिक रूप से शुद्ध या अशुद्ध माना जाता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2:13–17 का ऑडियो संस्करण सबसे आसानी से समझ आने वाले अनुवाद में सुनें।</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ने अभी हाल ही में कफरनहूम में एक लकवे के मारे व्यक्ति को ठीक किया है। वह घर से निकलकर गलील की झील की ओर जाने लगता है, जो बहुत दूर नहीं थी, लेकिन बहुत से लोग उसके पीछे चलने लगते हैं। जब यीशु लोगों को सिखा रहा था, तब उसने लेवी को कर वसूलते हुए देखा। यीशु ने लेवी को अपने पीछे चलने के लिए बुलाया और लेवी तुरन्त उसके पीछे चलने लगा।</w:t>
      </w:r>
    </w:p>
    <w:p>
      <w:pPr/>
      <w:r>
        <w:rPr>
          <w:lang w:val="hi_IN" w:bidi="hi_IN"/>
        </w:rPr>
      </w:r>
      <w:r>
        <w:rPr>
          <w:b/>
          <w:lang w:val="hi_IN" w:bidi="hi_IN"/>
        </w:rPr>
        <w:t>दूसरे दृश्य में:</w:t>
      </w:r>
      <w:r>
        <w:rPr>
          <w:lang w:val="hi_IN" w:bidi="hi_IN"/>
        </w:rPr>
        <w:t xml:space="preserve"> बाद में उसी दिन, लेवी ने यीशु और उसके चेलों को अपने घर रात के खाने पर बुलाया। लेवी ने और भी कर वसूलने वालों को और उन लोगों को भी बुलाया जिन्हें पापी माना जाता था। धार्मिक अगुवों ने जब यह देखा, तो उन्होंने यीशु के चेलों से पूछा, "वह ऐसे लोगों के साथ क्यों खाता है?" यीशु ने यह सुनकर एक कहावत के साथ जवाब दिया।</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धार्मिक अगुवे</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लेवी के घर पर मौजूद दूसरे कर वसूलने वाले</w:t>
      </w:r>
    </w:p>
    <w:p>
      <w:pPr>
        <w:pStyle w:val="ListBullet"/>
        <w:spacing w:line="240" w:lineRule="auto"/>
        <w:ind w:left="720"/>
      </w:pPr>
      <w:r>
        <w:rPr>
          <w:lang w:val="hi_IN" w:bidi="hi_IN"/>
        </w:rPr>
      </w:r>
      <w:r>
        <w:rPr>
          <w:lang w:val="hi_IN" w:bidi="hi_IN"/>
        </w:rPr>
        <w:t>लेवी के घर पर मौजूद दूसरे पापी</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वाक्यांश 'फिर' के साथ शुरू होती है जो दिखाता है कि यीशु एक ऐसा काम कर रहा है जो वह पहले भी कर चुका है। यह दिखाना सुनिश्चित करें कि यीशु कफरनहूम से होकर जाते हुए, उस बड़ी झील के पास लेवी को बुलाता है। जब वह रास्ते में लोगों को सिखा रहा है, तब उसके पीछे लोगों की भीड़ चल रही है।</w:t>
      </w:r>
    </w:p>
    <w:p>
      <w:pPr/>
      <w:r>
        <w:rPr>
          <w:lang w:val="hi_IN" w:bidi="hi_IN"/>
        </w:rPr>
      </w:r>
      <w:r>
        <w:rPr>
          <w:lang w:val="hi_IN" w:bidi="hi_IN"/>
        </w:rPr>
        <w:t>लेवी को अपनी कर वसूली की चौकी पर बैठे हुए और लोगों से कर वसूलते हुए जरूर दिखाएँ। यहूदी लोग लेवी को पसंद नहीं करते थे क्योंकि वह समाज से निकाला हुआ माना जाता था।</w:t>
      </w:r>
    </w:p>
    <w:p>
      <w:pPr/>
      <w:r>
        <w:rPr>
          <w:lang w:val="hi_IN" w:bidi="hi_IN"/>
        </w:rPr>
      </w:r>
      <w:r>
        <w:rPr>
          <w:lang w:val="hi_IN" w:bidi="hi_IN"/>
        </w:rPr>
        <w:t>यह याद रखना महत्वपूर्ण है कि जब यीशु ने लेवी को अपने पीछे चलने के लिए बुलाया, तो वह वास्तव में उसे अपना चेला बनने के लिए कह रहा था। इसका मतलब था कि लेवी को कर वसूलने की अपनी नौकरी छोड़नी होगी और हर दिन यीशु के साथ रहकर उसकी शिक्षाओं और कामों से सीखना होगा। लेवी तुरन्त उठता है और अपनी कर वसूली की चौकी छोड़ देता है। यह सुनिश्चित करें कि आप दिखाएँ कि लेवी तुरन्त यीशु के पीछे चल पड़ता है।</w:t>
      </w:r>
    </w:p>
    <w:p>
      <w:pPr/>
      <w:r>
        <w:rPr>
          <w:lang w:val="hi_IN" w:bidi="hi_IN"/>
        </w:rPr>
      </w:r>
      <w:r>
        <w:rPr>
          <w:lang w:val="hi_IN" w:bidi="hi_IN"/>
        </w:rPr>
        <w:t>यह जरूर दिखाएँ कि शाम को यीशु अपने चेलों और दूसरे कर वसूलने वालों के साथ लेवी के घर में भोजन कर रहा है। वह घर शायद एक अच्छा घर रहा होगा। सब लोग उस मेज़ के चारों ओर सहारा लेकर बैठे या आराम की मुद्रा में लेटे हुए होंगे।</w:t>
      </w:r>
    </w:p>
    <w:p>
      <w:pPr/>
      <w:r>
        <w:rPr>
          <w:lang w:val="hi_IN" w:bidi="hi_IN"/>
        </w:rPr>
      </w:r>
      <w:r>
        <w:rPr>
          <w:lang w:val="hi_IN" w:bidi="hi_IN"/>
        </w:rPr>
        <w:t>जब धार्मिक अगुवे यीशु के चेलों से यह सवाल करें कि यीशु पापियों के साथ क्यों खाता है, तो सुनिश्चित करें कि आप इसे डाँटने के भाव में दिखाएँ। उन्होंने पूछा, "वह कर वसूलने वालों और पापियों के साथ क्यों खाता है?" वे वास्तव में चेलों से उत्तर नहीं चाहते थे, बल्कि लोगों को यह दिखाना चाहते थे कि यीशु का ऐसा करना गलत है।</w:t>
      </w:r>
    </w:p>
    <w:p>
      <w:pPr/>
      <w:r>
        <w:rPr>
          <w:lang w:val="hi_IN" w:bidi="hi_IN"/>
        </w:rPr>
      </w:r>
      <w:r>
        <w:rPr>
          <w:lang w:val="hi_IN" w:bidi="hi_IN"/>
        </w:rPr>
        <w:t>यह बात याद रखना जरूरी है कि फरीसी उस खाने में इसलिए नहीं थे क्योंकि वे पापियों के साथ खाना अपमान की बात समझते थे। इसके बजाय, उन्होंने बाद में यीशु के चेलों से यह सवाल किया, जब वे पहले ही लेवी के घर में खाना खा चुके थे।</w:t>
      </w:r>
    </w:p>
    <w:p>
      <w:pPr/>
      <w:r>
        <w:rPr>
          <w:lang w:val="hi_IN" w:bidi="hi_IN"/>
        </w:rPr>
      </w:r>
      <w:r>
        <w:rPr>
          <w:lang w:val="hi_IN" w:bidi="hi_IN"/>
        </w:rPr>
        <w:t xml:space="preserve">किसी तरह यीशु ने सुन लिया कि फरीसियों ने उसके चेलों से क्या कहा। यीशु ने एक पारंपरिक कहावत, या समझदारी की बात से उन्हें जवाब दिया। यह समझदारी की बात दो भागों में कही गई थी। पहले भाग में, यीशु ने यह अन्तर बताया कि स्वस्थ लोगों को वैद्य की जरूरत </w:t>
      </w:r>
      <w:r>
        <w:rPr>
          <w:i/>
          <w:lang w:val="hi_IN" w:bidi="hi_IN"/>
        </w:rPr>
        <w:t>नहीं</w:t>
      </w:r>
      <w:r>
        <w:rPr>
          <w:lang w:val="hi_IN" w:bidi="hi_IN"/>
        </w:rPr>
        <w:t xml:space="preserve">होती, लेकिन बीमार लोगों को वैद्य की जरूरत होती </w:t>
      </w:r>
      <w:r>
        <w:rPr>
          <w:i/>
          <w:lang w:val="hi_IN" w:bidi="hi_IN"/>
        </w:rPr>
        <w:t>है</w:t>
      </w:r>
      <w:r>
        <w:rPr>
          <w:lang w:val="hi_IN" w:bidi="hi_IN"/>
        </w:rPr>
        <w:t xml:space="preserve">। दूसरे भाग में, यीशु ने कहा कि वह उन लोगों के लिए </w:t>
      </w:r>
      <w:r>
        <w:rPr>
          <w:i/>
          <w:lang w:val="hi_IN" w:bidi="hi_IN"/>
        </w:rPr>
        <w:t>नहीं</w:t>
      </w:r>
      <w:r>
        <w:rPr>
          <w:lang w:val="hi_IN" w:bidi="hi_IN"/>
        </w:rPr>
        <w:t xml:space="preserve"> आया जिन्हें लगता है कि वे धर्मी हैं, बल्कि वह पापियों के लिये आया </w:t>
      </w:r>
      <w:r>
        <w:rPr>
          <w:i/>
          <w:lang w:val="hi_IN" w:bidi="hi_IN"/>
        </w:rPr>
        <w:t>है</w:t>
      </w:r>
      <w:r>
        <w:rPr>
          <w:lang w:val="hi_IN" w:bidi="hi_IN"/>
        </w:rPr>
        <w:t xml:space="preserve">। इस कहावत में, यीशु इस बात की तुलना करता है कि जैसे स्वस्थ लोगों को वैद्य की जरूरत नहीं होती, वैसे ही जो लोग सोचते हैं कि वे धर्मी हैं, उन्हें उसकी जरूरत नहीं है। हालाँकि, जैसे बीमार लोगों को वैद्य की जरूरत होती </w:t>
      </w:r>
      <w:r>
        <w:rPr>
          <w:i/>
          <w:lang w:val="hi_IN" w:bidi="hi_IN"/>
        </w:rPr>
        <w:t>है</w:t>
      </w:r>
      <w:r>
        <w:rPr>
          <w:lang w:val="hi_IN" w:bidi="hi_IN"/>
        </w:rPr>
        <w:t>, वैसे ही पापियों को यीशु की जरूरत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2:13–17 का ऑडियो संस्करण सबसे आसानी से समझ आने वाले अनुवाद में सुनें।</w:t>
      </w:r>
    </w:p>
    <w:p>
      <w:pPr/>
      <w:r>
        <w:rPr>
          <w:lang w:val="hi_IN" w:bidi="hi_IN"/>
        </w:rPr>
      </w:r>
      <w:r>
        <w:rPr>
          <w:lang w:val="hi_IN" w:bidi="hi_IN"/>
        </w:rPr>
        <w:t>इस चरण में, समूह इस भाग का अभिनय करेगा।</w:t>
      </w:r>
    </w:p>
    <w:p>
      <w:pPr/>
      <w:r>
        <w:rPr>
          <w:lang w:val="hi_IN" w:bidi="hi_IN"/>
        </w:rPr>
      </w:r>
      <w:r>
        <w:rPr>
          <w:lang w:val="hi_IN" w:bidi="hi_IN"/>
        </w:rPr>
        <w:t>इस कहानी में दो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लेवी (एक कर वसूलने वाला जो कर वसूली की चौकी पर बैठा हुआ)</w:t>
      </w:r>
    </w:p>
    <w:p>
      <w:pPr>
        <w:pStyle w:val="ListBullet"/>
        <w:spacing w:line="240" w:lineRule="auto"/>
        <w:ind w:left="720"/>
      </w:pPr>
      <w:r>
        <w:rPr>
          <w:lang w:val="hi_IN" w:bidi="hi_IN"/>
        </w:rPr>
      </w:r>
      <w:r>
        <w:rPr>
          <w:lang w:val="hi_IN" w:bidi="hi_IN"/>
        </w:rPr>
        <w:t xml:space="preserve">कर वसूलने वाले कुछ और लोग </w:t>
      </w:r>
    </w:p>
    <w:p>
      <w:pPr>
        <w:pStyle w:val="ListBullet"/>
        <w:spacing w:line="240" w:lineRule="auto"/>
        <w:ind w:left="720"/>
      </w:pPr>
      <w:r>
        <w:rPr>
          <w:lang w:val="hi_IN" w:bidi="hi_IN"/>
        </w:rPr>
      </w:r>
      <w:r>
        <w:rPr>
          <w:lang w:val="hi_IN" w:bidi="hi_IN"/>
        </w:rPr>
        <w:t>और वे लोग जिन्हें पापी माना जाता था</w:t>
      </w:r>
    </w:p>
    <w:p>
      <w:pPr>
        <w:pStyle w:val="ListBullet"/>
        <w:spacing w:line="240" w:lineRule="auto"/>
        <w:ind w:left="720"/>
      </w:pPr>
      <w:r>
        <w:rPr>
          <w:lang w:val="hi_IN" w:bidi="hi_IN"/>
        </w:rPr>
      </w:r>
      <w:r>
        <w:rPr>
          <w:lang w:val="hi_IN" w:bidi="hi_IN"/>
        </w:rPr>
        <w:t>धार्मिक अगुवे</w:t>
      </w:r>
    </w:p>
    <w:p>
      <w:pPr/>
      <w:r>
        <w:rPr>
          <w:lang w:val="hi_IN" w:bidi="hi_IN"/>
        </w:rPr>
      </w:r>
      <w:r>
        <w:rPr>
          <w:lang w:val="hi_IN" w:bidi="hi_IN"/>
        </w:rPr>
        <w:t>समूह में, इस भाग का दो बार अभिनय करें। आपको इस भाग का अभिनय अपनी भाषा में करना चाहिए।</w:t>
      </w:r>
    </w:p>
    <w:p>
      <w:pPr/>
      <w:r>
        <w:rPr>
          <w:lang w:val="hi_IN" w:bidi="hi_IN"/>
        </w:rPr>
      </w:r>
      <w:r>
        <w:rPr>
          <w:lang w:val="hi_IN" w:bidi="hi_IN"/>
        </w:rPr>
        <w:t>पहले, बिना रुके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मदद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 रहा होता या क्या सोच रहा होता।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 रूप में यीशु को कफरनहूम में चलते हुए दिखाएँ। लोगों की एक बड़ी भीड़ उसके पीछे चल रही है। यीशु ने लेवी को उसकी कर वसूली की चौकी पर बैठे देखा और कहा, "मेरे पीछे आओ और मेरे चेले बनो।" लेवी तुरन्त उठकर यीशु के पीछे चल पड़ता है।</w:t>
      </w:r>
    </w:p>
    <w:p>
      <w:pPr/>
      <w:r>
        <w:rPr>
          <w:lang w:val="hi_IN" w:bidi="hi_IN"/>
        </w:rPr>
      </w:r>
      <w:r>
        <w:rPr>
          <w:lang w:val="hi_IN" w:bidi="hi_IN"/>
        </w:rPr>
        <w:t>अभिनय को यहाँ पर रोकें। जो व्यक्ति लेवी की भूमिका निभा रहा है उससे पूछें, "आप क्या महसूस कर रहे हैं या क्या सोच रहे हैं?" व्यक्ति ऐसा उत्तर दे सकता है, "उसके मन में यीशु के पीछे चलने की गहरी इच्छा है," या "वह आशा से भरा हुआ है।" वह मुझे सच में देखता है," या "मैं स्वीकार किया गया हूँ। भले ही मैं समाज से निकाला गया हूँ, फिर भी वह चाहता है कि मैं उसके पीछे चलूँ।" अभिनय को जारी रखें।</w:t>
      </w:r>
    </w:p>
    <w:p>
      <w:pPr/>
      <w:r>
        <w:rPr>
          <w:lang w:val="hi_IN" w:bidi="hi_IN"/>
        </w:rPr>
      </w:r>
      <w:r>
        <w:rPr>
          <w:lang w:val="hi_IN" w:bidi="hi_IN"/>
        </w:rPr>
        <w:t>कुछ समय बाद यीशु और उसके चेले लेवी के घर जाते हैं। अब यह सब लेवी के घर पर हो रहा है। यीशु और उसके चेले लेवी, दूसरे कर वसूलने वालों और समाज से निकाले हुए लोगों के साथ भोजन करते हैं। अभिनय करें कि धार्मिक अगुवे यह सब होते हुए देख रहे हैं। बाद में वे यीशु के चेलों से पूछते हैं, "यीशु पापियों के साथ क्यों खाता है?"</w:t>
      </w:r>
    </w:p>
    <w:p>
      <w:pPr/>
      <w:r>
        <w:rPr>
          <w:lang w:val="hi_IN" w:bidi="hi_IN"/>
        </w:rPr>
      </w:r>
      <w:r>
        <w:rPr>
          <w:lang w:val="hi_IN" w:bidi="hi_IN"/>
        </w:rPr>
        <w:t>अभिनय को यहाँ पर रोकें। धार्मिक अगुवे की भूमिका निभाने वाले व्यक्ति से पूछें, "आप क्या महसूस कर रहे हैं या सोच रहे हैं?" वह व्यक्ति ऐसा उत्तर दे सकता है, "सम्मानित धार्मिक अगुवों को पापियों के साथ मेल-जोल नहीं रखना चाहिए" या "हमने पहले ही यीशु को उस लकवे के मारे व्यक्ति को ठीक करते हुए देखा है। अब वह न केवल यह कहता है कि वह पापियों को क्षमा करता है, बल्कि वह उनके साथ खाता भी है, जो कि परमेश्वर की निंदा है।" या "हम बाहर खड़े होकर देख रहे हैं और हमें इस बात से जलन हो रही है कि यीशु हमारे साथ नहीं है।" अभिनय को जारी रखें।</w:t>
      </w:r>
    </w:p>
    <w:p>
      <w:pPr/>
      <w:r>
        <w:rPr>
          <w:lang w:val="hi_IN" w:bidi="hi_IN"/>
        </w:rPr>
      </w:r>
      <w:r>
        <w:rPr>
          <w:lang w:val="hi_IN" w:bidi="hi_IN"/>
        </w:rPr>
        <w:t>अभिनय करें कि यीशु धार्मिक अगुवों को अपने चेलों से बातें करते हुए सुनता है। यीशु ने उनसे कहा, "स्वस्थ लोगों को वैद्य की जरूरत नहीं है। लेकिन बीमारों को है। मैं उन लोगों को बुलाने नहीं आया जो सोचते हैं कि वे धर्मी हैं बल्कि उन्हें जो जानते हैं कि वे "पापी" हैं।</w:t>
      </w:r>
    </w:p>
    <w:p>
      <w:pPr/>
      <w:r>
        <w:rPr>
          <w:lang w:val="hi_IN" w:bidi="hi_IN"/>
        </w:rPr>
      </w:r>
      <w:r>
        <w:rPr>
          <w:lang w:val="hi_IN" w:bidi="hi_IN"/>
        </w:rPr>
        <w:t>अभिनय को यहाँ पर रोकें। जो व्यक्ति यीशु की भूमिका निभा रहा है उससे पूछें, कि "आप क्या महसूस कर रहे हैं या क्या सोच रहे हैं?" वह व्यक्ति इस तरह उत्तर दे सकता है जैसे, "वे सोचते हैं कि वे मेरे पिता की व्यवस्था को जानते हैं, लेकिन वे उसके मन को नहीं जानते।" या "वे बहुत अभिमानी है कि वे स्वीकार नहीं कर सकते कि उन्हें भी मदद की जरूरत है," या "मैं शान्त हूँ। मैं जानता हूँ कि आने वाले समय में और टकराव होगा।"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2:13–17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यीशु </w:t>
      </w:r>
      <w:hyperlink r:id="rId47">
        <w:r>
          <w:rPr>
            <w:lang w:val="hi_IN" w:bidi="hi_IN"/>
          </w:rPr>
          <w:rPr>
            <w:color w:val="0000EE"/>
            <w:u w:val="single"/>
          </w:rPr>
          <w:t>कफरनहूम</w:t>
        </w:r>
      </w:hyperlink>
      <w:r>
        <w:rPr>
          <w:lang w:val="hi_IN" w:bidi="hi_IN"/>
        </w:rPr>
        <w:t xml:space="preserve"> में चल रहा था, तो उसने लेवी को </w:t>
      </w:r>
      <w:r>
        <w:rPr>
          <w:b/>
          <w:lang w:val="hi_IN" w:bidi="hi_IN"/>
        </w:rPr>
        <w:t>कर वसूलते</w:t>
      </w:r>
      <w:r>
        <w:rPr>
          <w:lang w:val="hi_IN" w:bidi="hi_IN"/>
        </w:rPr>
        <w:t xml:space="preserve"> हुए देखा। कर वसूलने वाले वे यहूदी थे जो रोमी सरकार के लिए काम करते थे क्योंकि रोमी लोगों ने यहूदियों को जीत लिया था। रोमियों ने यहूदियों को रोम को कर देने के लिए मजबूर कर दिया था। यहूदी कर वसूलने वालों से इसलिए नफरत करते थे क्योंकि वे रोमियों के लिए काम करते थे। कर वसूलने वालों को इस लिए भी जाना जाता था कि वे जरूरत से ज्यादा पैसा वसूलते थे और इसी से अमीर बन जाते थे।</w:t>
      </w:r>
    </w:p>
    <w:p>
      <w:pPr/>
      <w:r>
        <w:rPr>
          <w:lang w:val="hi_IN" w:bidi="hi_IN"/>
        </w:rPr>
      </w:r>
      <w:r>
        <w:rPr>
          <w:lang w:val="hi_IN" w:bidi="hi_IN"/>
        </w:rPr>
        <w:t xml:space="preserve">यीशु ने लेवी को अपना </w:t>
      </w:r>
      <w:r>
        <w:rPr>
          <w:b/>
          <w:lang w:val="hi_IN" w:bidi="hi_IN"/>
        </w:rPr>
        <w:t>चेला</w:t>
      </w:r>
      <w:r>
        <w:rPr>
          <w:lang w:val="hi_IN" w:bidi="hi_IN"/>
        </w:rPr>
        <w:t xml:space="preserve"> या सबसे करीबी अनुयायी बनने के लिए बुलाया। यीशु के "सबसे करीबी अनुयायी" उसके साथ उसकी पूरी सेवकाई में रहते थे। वे हर जगह उसके साथ जाते, उससे सीखते, और कई बार यीशु उन्हें भेजता था ताकि वे परमेश्वर के राज्य का सुसमाचार सुनाएँ और बीमारों को ठीक करें। यदि आपकी भाषा में एक गुरु के समर्पित अनुयायियों के लिए एक समझ में आने वाला शब्द है, तो आप उस शब्द का इस्तेमाल यहाँ कर सकते हैं।</w:t>
      </w:r>
    </w:p>
    <w:p>
      <w:pPr/>
      <w:r>
        <w:rPr>
          <w:lang w:val="hi_IN" w:bidi="hi_IN"/>
        </w:rPr>
      </w:r>
      <w:r>
        <w:rPr>
          <w:lang w:val="hi_IN" w:bidi="hi_IN"/>
        </w:rPr>
        <w:t xml:space="preserve">यहाँ रुकें और समूह के रूप में चर्चा करें कि आप </w:t>
      </w:r>
      <w:r>
        <w:rPr>
          <w:b/>
          <w:lang w:val="hi_IN" w:bidi="hi_IN"/>
        </w:rPr>
        <w:t>चेले</w:t>
      </w:r>
      <w:r>
        <w:rPr>
          <w:lang w:val="hi_IN" w:bidi="hi_IN"/>
        </w:rPr>
        <w:t xml:space="preserve"> के लिए किस शब्द या वाक्यांश का इस्तेमाल करेंगे। अधिक जानकारी के लिए मुख्य शब्दावली में </w:t>
      </w:r>
      <w:hyperlink r:id="rId100">
        <w:r>
          <w:rPr>
            <w:lang w:val="hi_IN" w:bidi="hi_IN"/>
          </w:rPr>
          <w:rPr>
            <w:color w:val="0000EE"/>
            <w:u w:val="single"/>
          </w:rPr>
          <w:t>चेला</w:t>
        </w:r>
      </w:hyperlink>
      <w:r>
        <w:rPr>
          <w:lang w:val="hi_IN" w:bidi="hi_IN"/>
        </w:rPr>
        <w:t xml:space="preserve"> शब्द को देखें। इस ऑडियो को यहाँ रोकें।</w:t>
      </w:r>
    </w:p>
    <w:p>
      <w:pPr/>
      <w:r>
        <w:rPr>
          <w:lang w:val="hi_IN" w:bidi="hi_IN"/>
        </w:rPr>
      </w:r>
      <w:r>
        <w:rPr>
          <w:lang w:val="hi_IN" w:bidi="hi_IN"/>
        </w:rPr>
        <w:t xml:space="preserve">बाद में, यीशु लेवी के घर गया और वहाँ दूसरे कर वसूलने वालों और </w:t>
      </w:r>
      <w:r>
        <w:rPr>
          <w:b/>
          <w:lang w:val="hi_IN" w:bidi="hi_IN"/>
        </w:rPr>
        <w:t>पापियों</w:t>
      </w:r>
      <w:r>
        <w:rPr>
          <w:lang w:val="hi_IN" w:bidi="hi_IN"/>
        </w:rPr>
        <w:t xml:space="preserve"> के साथ भोजन किया। यहाँ पापियों शब्द का मतलब वैसे नहीं है जैसा हम आम तौर पर सोचते हैं। इसका मतलब यहाँ उन लोगों से है, जो बार-बार खाने से पहले हाथ धोने से जुड़े धार्मिक नियमों का पालन नहीं करते थे। अधिक जानकारी के लिए मुख्य शब्दावली में </w:t>
      </w:r>
      <w:hyperlink r:id="rId24">
        <w:r>
          <w:rPr>
            <w:lang w:val="hi_IN" w:bidi="hi_IN"/>
          </w:rPr>
          <w:rPr>
            <w:color w:val="0000EE"/>
            <w:u w:val="single"/>
          </w:rPr>
          <w:t>पाप</w:t>
        </w:r>
      </w:hyperlink>
      <w:r>
        <w:rPr>
          <w:lang w:val="hi_IN" w:bidi="hi_IN"/>
        </w:rPr>
        <w:t xml:space="preserve"> शब्द को देखें। </w:t>
      </w:r>
    </w:p>
    <w:p>
      <w:pPr/>
      <w:r>
        <w:rPr>
          <w:lang w:val="hi_IN" w:bidi="hi_IN"/>
        </w:rPr>
      </w:r>
      <w:r>
        <w:rPr>
          <w:b/>
          <w:lang w:val="hi_IN" w:bidi="hi_IN"/>
        </w:rPr>
        <w:t>फरीसी</w:t>
      </w:r>
      <w:r>
        <w:rPr>
          <w:lang w:val="hi_IN" w:bidi="hi_IN"/>
        </w:rPr>
        <w:t xml:space="preserve">, जो </w:t>
      </w:r>
      <w:r>
        <w:rPr>
          <w:b/>
          <w:lang w:val="hi_IN" w:bidi="hi_IN"/>
        </w:rPr>
        <w:t>शास्त्री</w:t>
      </w:r>
      <w:r>
        <w:rPr>
          <w:lang w:val="hi_IN" w:bidi="hi_IN"/>
        </w:rPr>
        <w:t xml:space="preserve"> या </w:t>
      </w:r>
      <w:r>
        <w:rPr>
          <w:b/>
          <w:lang w:val="hi_IN" w:bidi="hi_IN"/>
        </w:rPr>
        <w:t>व्यवस्था के शिक्षक</w:t>
      </w:r>
      <w:r>
        <w:rPr>
          <w:lang w:val="hi_IN" w:bidi="hi_IN"/>
        </w:rPr>
        <w:t xml:space="preserve"> थे, उन्होंने यीशु के चेलों से एक सवाल पूछा। इस कहानी में यह स्पष्ट नहीं है कि वे फरीसी यीशु के अनुयायी थे या नहीं, लेकिन वे यीशु के चेलों से कहते हैं कि उन्हें लगता है कि यीशु का पापियों के साथ भोजन करना गलत है। "फरीसी" नाम का अर्थ है "अलग हो जाना।" फरीसी बहुत प्रभावशाली और धर्मी माने जाते थे। वे लोगों के लिए अच्छे आदर्श थे क्योंकि वे परमेश्वर की व्यवस्था के प्रति समर्पित थे। वे लिखित और मौखिक दोनों प्रकार की धार्मिक परम्पराओं और व्यवस्था को मानते थे। कुछ फरीसी </w:t>
      </w:r>
      <w:r>
        <w:rPr>
          <w:b/>
          <w:lang w:val="hi_IN" w:bidi="hi_IN"/>
        </w:rPr>
        <w:t>परमेश्वर की व्यवस्था के शिक्षक</w:t>
      </w:r>
      <w:r>
        <w:rPr>
          <w:lang w:val="hi_IN" w:bidi="hi_IN"/>
        </w:rPr>
        <w:t xml:space="preserve"> भी थे, इस भाग में उन्हीं के बारे में बात की गई है। फरीसी शब्द ऐसे खास धार्मिक अगुवों के लिए इस्तेमाल होता है।</w:t>
      </w:r>
    </w:p>
    <w:p>
      <w:pPr/>
      <w:r>
        <w:rPr>
          <w:lang w:val="hi_IN" w:bidi="hi_IN"/>
        </w:rPr>
      </w:r>
      <w:r>
        <w:rPr>
          <w:lang w:val="hi_IN" w:bidi="hi_IN"/>
        </w:rPr>
        <w:t xml:space="preserve">यहाँ रुकें और समूह में इस सवाल पर चर्चा करें कि आप </w:t>
      </w:r>
      <w:r>
        <w:rPr>
          <w:b/>
          <w:lang w:val="hi_IN" w:bidi="hi_IN"/>
        </w:rPr>
        <w:t>फरीसी कहलाने वाले व्यवस्था के शिक्षक</w:t>
      </w:r>
      <w:r>
        <w:rPr>
          <w:lang w:val="hi_IN" w:bidi="hi_IN"/>
        </w:rPr>
        <w:t xml:space="preserve"> का अनुवाद कैसे करेंगे। </w:t>
      </w:r>
      <w:hyperlink r:id="rId101">
        <w:r>
          <w:rPr>
            <w:lang w:val="hi_IN" w:bidi="hi_IN"/>
          </w:rPr>
          <w:rPr>
            <w:color w:val="0000EE"/>
            <w:u w:val="single"/>
          </w:rPr>
          <w:t>फरीसी</w:t>
        </w:r>
      </w:hyperlink>
      <w:r>
        <w:rPr>
          <w:lang w:val="hi_IN" w:bidi="hi_IN"/>
        </w:rPr>
        <w:t xml:space="preserve"> और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 xml:space="preserve">यीशु एक बुद्धिमानी की बात कहकर, स्वस्थ लोगों की तुलना उन लोगों से करता है जो सोचते हैं कि वे </w:t>
      </w:r>
      <w:hyperlink r:id="rId102">
        <w:r>
          <w:rPr>
            <w:lang w:val="hi_IN" w:bidi="hi_IN"/>
          </w:rPr>
          <w:rPr>
            <w:color w:val="0000EE"/>
            <w:u w:val="single"/>
          </w:rPr>
          <w:t>धर्मी</w:t>
        </w:r>
      </w:hyperlink>
      <w:r>
        <w:rPr>
          <w:lang w:val="hi_IN" w:bidi="hi_IN"/>
        </w:rPr>
        <w:t xml:space="preserve"> हैं। पुराने नियम में "धार्मिकता" का विचार परमेश्वर और मनुष्य के बीच, या मनुष्य और मनुष्य के बीच के संबंध पर आधारित है। धार्मिकता का मतलब है पवित्रता, यानी सही होना, या दोषी न होना। आपको अपने पूरे अनुवाद में "धार्मिकता" के विचार का एक ही तरीके से वर्णन करना चाहिए। उदाहरण के लिए, आप धार्मिकता का वर्णन "परमेश्वर के साथ एक उचित सम्बन्ध" के रूप में कर सकते हैं। आप इसका वर्णन कानूनी शब्दावली में "दोषरहित/निर्दोष" के रूप में भी कर सकते हैं। इन विचारों का वर्णन करने के अन्य तरीके इस प्रकार हैं:</w:t>
      </w:r>
    </w:p>
    <w:p>
      <w:pPr>
        <w:pStyle w:val="ListBullet"/>
        <w:spacing w:line="240" w:lineRule="auto"/>
        <w:ind w:left="720"/>
      </w:pPr>
      <w:r>
        <w:rPr>
          <w:lang w:val="hi_IN" w:bidi="hi_IN"/>
        </w:rPr>
      </w:r>
      <w:r>
        <w:rPr>
          <w:lang w:val="hi_IN" w:bidi="hi_IN"/>
        </w:rPr>
        <w:t>परमेश्वर की दृष्टि में धर्मी होना</w:t>
      </w:r>
    </w:p>
    <w:p>
      <w:pPr>
        <w:pStyle w:val="ListBullet"/>
        <w:spacing w:line="240" w:lineRule="auto"/>
        <w:ind w:left="720"/>
      </w:pPr>
      <w:r>
        <w:rPr>
          <w:lang w:val="hi_IN" w:bidi="hi_IN"/>
        </w:rPr>
      </w:r>
      <w:r>
        <w:rPr>
          <w:lang w:val="hi_IN" w:bidi="hi_IN"/>
        </w:rPr>
        <w:t>परमेश्वर के साथ सही सम्बन्ध में होना</w:t>
      </w:r>
    </w:p>
    <w:p>
      <w:pPr>
        <w:pStyle w:val="ListBullet"/>
        <w:spacing w:line="240" w:lineRule="auto"/>
        <w:ind w:left="720"/>
      </w:pPr>
      <w:r>
        <w:rPr>
          <w:lang w:val="hi_IN" w:bidi="hi_IN"/>
        </w:rPr>
      </w:r>
      <w:r>
        <w:rPr>
          <w:lang w:val="hi_IN" w:bidi="hi_IN"/>
        </w:rPr>
        <w:t>परमेश्वर के द्वारा ग्रहण किया जाना</w:t>
      </w:r>
    </w:p>
    <w:p>
      <w:pPr/>
      <w:r>
        <w:rPr>
          <w:lang w:val="hi_IN" w:bidi="hi_IN"/>
        </w:rPr>
      </w:r>
      <w:r>
        <w:rPr>
          <w:lang w:val="hi_IN" w:bidi="hi_IN"/>
        </w:rPr>
        <w:t>आपके श्रोताओं के पास भी 'धार्मिकता' के विचार को बताने के लिए कुछ खास शब्द हो सकते हैं, जैसे कि "सीधा मन होना, धर्मी होना, दोषरहित/निर्दोष होना, परमेश्वर के मार्ग पर चलना" आदि। जब आप अपनी कहानी के लिए उचित शब्द चुनें तो इन बातों को ध्यान में रखें।</w:t>
      </w:r>
    </w:p>
    <w:p>
      <w:pPr/>
      <w:r>
        <w:rPr>
          <w:lang w:val="hi_IN" w:bidi="hi_IN"/>
        </w:rPr>
      </w:r>
      <w:r>
        <w:rPr>
          <w:lang w:val="hi_IN" w:bidi="hi_IN"/>
        </w:rPr>
        <w:t>याद रखें कि बाइबल के अनुसार, लोग अपने आप से या अच्छे काम करके कभी भी धर्मी नहीं हो सकते, हालाँकि बहुत से लोग इस शब्द को इसी तरह समझते हैं। हालाँकि, यीशु ने यह स्पष्ट किया कि हमारी धार्मिकता परमेश्वर की सारी व्यवस्था का पालन करने वाले धार्मिक अगुवों से भी बढ़कर होनी चाहिए। इसका मतलब है कि धार्मिकता केवल अच्छे काम करना नहीं है, बल्कि उससे बढ़कर है। "धार्मिकता" के लिए आपका शब्द या वाक्यांश अच्छे काम करने पर आधारित नहीं होना चाहिए।</w:t>
      </w:r>
    </w:p>
    <w:p>
      <w:pPr/>
      <w:r>
        <w:rPr>
          <w:lang w:val="hi_IN" w:bidi="hi_IN"/>
        </w:rPr>
      </w:r>
      <w:r>
        <w:rPr>
          <w:lang w:val="hi_IN" w:bidi="hi_IN"/>
        </w:rPr>
        <w:t xml:space="preserve">यहाँ रुकें और एक साथ चर्चा करें कि आप </w:t>
      </w:r>
      <w:r>
        <w:rPr>
          <w:b/>
          <w:lang w:val="hi_IN" w:bidi="hi_IN"/>
        </w:rPr>
        <w:t>धर्मी</w:t>
      </w:r>
      <w:r>
        <w:rPr>
          <w:lang w:val="hi_IN" w:bidi="hi_IN"/>
        </w:rPr>
        <w:t xml:space="preserve"> का अनुवाद कैसे करेंगे। क्योंकि यह एक महत्वपूर्ण शब्द है, इसलिए इस पर थोड़ा समय जरूर दें। हो सकता है कि आपकी संस्कृति में इसकी कोई उचित तुलना मिल जाए। उदाहरण के लिए, आप इसकी तुलना किसी टूटी हुई चीज से कर सकते हैं जो अब उपयोग के लायक नहीं रही। जब कोई चीज एक बार टूट जाती है, तो उसे पूरी तरह पहले जैसा बनाना मुश्किल होता है ताकि वह फिर से ठीक तरह इस्तेमाल हो सके। शायद वह या मिट्टी का घड़ा, या लौकी, या कोई धनुष और तीर हो सकता है। शायद यह एक मुड़ा हुआ तीर हो सकता है जो अब निशाने को भेद नहीं सकता। धार्मिकता वह विचार है कि परमेश्वर उन चीजों को भी फिर से ठीक करता है जिन्हें मनुष्य की दृष्टि में ठीक नहीं किया जा सकता। वह न केवल उस चीज़ को ठीक करता है, बल्कि उसे उसके उद्देश्य के लिए फिर से ऐसा उपयोगी बना देता है, मानो वह कभी टूटी ही न हो। आप प्रतिभागियों से यह भी कह सकते हैं कि वे दो-दो के समूह में "धार्मिकता" को अभिनय के रूप में "प्रस्तुत करें।" समूह इस पर चर्चा कर सकता है कि उन्होंने क्या देखा और यह तय कर सकता है कि क्या उन कार्यों ने उस विचार को ठीक से दर्शाया। यदि ऐसा हो, तो आप उन्हीं कार्यों की मदद से यह तय कर सकते हैं कि "धार्मिकता" को समझाने का सबसे अच्छा तरीका क्या होगा।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2:13–17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03">
        <w:r>
          <w:rPr>
            <w:lang w:val="hi_IN" w:bidi="hi_IN"/>
          </w:rPr>
          <w:rPr>
            <w:color w:val="0000EE"/>
            <w:u w:val="single"/>
          </w:rPr>
          <w:t>सुने और मन में रखें</w:t>
        </w:r>
      </w:hyperlink>
      <w:r>
        <w:rPr>
          <w:lang w:val="hi_IN" w:bidi="hi_IN"/>
        </w:rPr>
        <w:t xml:space="preserve"> (492 KB)</w:t>
      </w:r>
      <w:r>
        <w:rPr>
          <w:lang w:val="hi_IN" w:bidi="hi_IN"/>
        </w:rPr>
      </w:r>
    </w:p>
    <w:p>
      <w:pPr>
        <w:pStyle w:val="ListBullet"/>
        <w:spacing w:line="240" w:lineRule="auto"/>
        <w:ind w:left="720"/>
      </w:pPr>
      <w:r>
        <w:rPr>
          <w:lang w:val="hi_IN" w:bidi="hi_IN"/>
        </w:rPr>
      </w:r>
      <w:hyperlink r:id="rId104">
        <w:r>
          <w:rPr>
            <w:lang w:val="hi_IN" w:bidi="hi_IN"/>
          </w:rPr>
          <w:rPr>
            <w:color w:val="0000EE"/>
            <w:u w:val="single"/>
          </w:rPr>
          <w:t>पाठ का परिचय</w:t>
        </w:r>
      </w:hyperlink>
      <w:r>
        <w:rPr>
          <w:lang w:val="hi_IN" w:bidi="hi_IN"/>
        </w:rPr>
        <w:t xml:space="preserve"> (4.4 MB)</w:t>
      </w:r>
      <w:r>
        <w:rPr>
          <w:lang w:val="hi_IN" w:bidi="hi_IN"/>
        </w:rPr>
      </w:r>
    </w:p>
    <w:p>
      <w:pPr>
        <w:pStyle w:val="ListBullet"/>
        <w:spacing w:line="240" w:lineRule="auto"/>
        <w:ind w:left="720"/>
      </w:pPr>
      <w:r>
        <w:rPr>
          <w:lang w:val="hi_IN" w:bidi="hi_IN"/>
        </w:rPr>
      </w:r>
      <w:hyperlink r:id="rId105">
        <w:r>
          <w:rPr>
            <w:lang w:val="hi_IN" w:bidi="hi_IN"/>
          </w:rPr>
          <w:rPr>
            <w:color w:val="0000EE"/>
            <w:u w:val="single"/>
          </w:rPr>
          <w:t>घटनाओं को समझाना</w:t>
        </w:r>
      </w:hyperlink>
      <w:r>
        <w:rPr>
          <w:lang w:val="hi_IN" w:bidi="hi_IN"/>
        </w:rPr>
        <w:t xml:space="preserve"> (2.7 MB)</w:t>
      </w:r>
      <w:r>
        <w:rPr>
          <w:lang w:val="hi_IN" w:bidi="hi_IN"/>
        </w:rPr>
      </w:r>
    </w:p>
    <w:p>
      <w:pPr>
        <w:pStyle w:val="ListBullet"/>
        <w:spacing w:line="240" w:lineRule="auto"/>
        <w:ind w:left="720"/>
      </w:pPr>
      <w:r>
        <w:rPr>
          <w:lang w:val="hi_IN" w:bidi="hi_IN"/>
        </w:rPr>
      </w:r>
      <w:hyperlink r:id="rId106">
        <w:r>
          <w:rPr>
            <w:lang w:val="hi_IN" w:bidi="hi_IN"/>
          </w:rPr>
          <w:rPr>
            <w:color w:val="0000EE"/>
            <w:u w:val="single"/>
          </w:rPr>
          <w:t>पाठ को नाटकीय रूप देना</w:t>
        </w:r>
      </w:hyperlink>
      <w:r>
        <w:rPr>
          <w:lang w:val="hi_IN" w:bidi="hi_IN"/>
        </w:rPr>
        <w:t xml:space="preserve"> (2.6 MB)</w:t>
      </w:r>
      <w:r>
        <w:rPr>
          <w:lang w:val="hi_IN" w:bidi="hi_IN"/>
        </w:rPr>
      </w:r>
    </w:p>
    <w:p>
      <w:pPr>
        <w:pStyle w:val="ListBullet"/>
        <w:spacing w:line="240" w:lineRule="auto"/>
        <w:ind w:left="720"/>
      </w:pPr>
      <w:r>
        <w:rPr>
          <w:lang w:val="hi_IN" w:bidi="hi_IN"/>
        </w:rPr>
      </w:r>
      <w:hyperlink r:id="rId107">
        <w:r>
          <w:rPr>
            <w:lang w:val="hi_IN" w:bidi="hi_IN"/>
          </w:rPr>
          <w:rPr>
            <w:color w:val="0000EE"/>
            <w:u w:val="single"/>
          </w:rPr>
          <w:t>आवश्यक जानकारी</w:t>
        </w:r>
      </w:hyperlink>
      <w:r>
        <w:rPr>
          <w:lang w:val="hi_IN" w:bidi="hi_IN"/>
        </w:rPr>
        <w:t xml:space="preserve"> (3.8 MB)</w:t>
      </w:r>
      <w:r>
        <w:rPr>
          <w:lang w:val="hi_IN" w:bidi="hi_IN"/>
        </w:rPr>
      </w:r>
    </w:p>
    <w:p>
      <w:pPr>
        <w:pStyle w:val="ListBullet"/>
        <w:spacing w:line="240" w:lineRule="auto"/>
        <w:ind w:left="720"/>
      </w:pPr>
      <w:r>
        <w:rPr>
          <w:lang w:val="hi_IN" w:bidi="hi_IN"/>
        </w:rPr>
      </w:r>
      <w:hyperlink r:id="rId10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2:18–22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2:18–22 को सुनें और अपने मनों में रखें।</w:t>
      </w:r>
    </w:p>
    <w:p>
      <w:pPr/>
      <w:r>
        <w:rPr>
          <w:lang w:val="hi_IN" w:bidi="hi_IN"/>
        </w:rPr>
      </w:r>
      <w:r>
        <w:rPr>
          <w:lang w:val="hi_IN" w:bidi="hi_IN"/>
        </w:rPr>
        <w:t>यदि सम्भव हो तो मरकुस 2:18–22 का ऑडियो संस्करण तीन बार, तीन अलग-अलग अनुवादों में सुनें। उसके बाद, एक समूह में, नीचे दिए गए प्रश्नों पर चर्चा करें:</w:t>
      </w:r>
    </w:p>
    <w:p>
      <w:pPr>
        <w:pStyle w:val="ListNumber"/>
        <w:numPr>
          <w:ilvl w:val="0"/>
          <w:numId w:val="23"/>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2:18–22 का ऑडियो संस्करण सबसे आसानी से समझ आने वाले अनुवाद में सुनें।</w:t>
      </w:r>
    </w:p>
    <w:p>
      <w:pPr/>
      <w:r>
        <w:rPr>
          <w:lang w:val="hi_IN" w:bidi="hi_IN"/>
        </w:rPr>
      </w:r>
      <w:r>
        <w:rPr>
          <w:lang w:val="hi_IN" w:bidi="hi_IN"/>
        </w:rPr>
        <w:t>मरकुस के इस खण्ड में दी गई कुछ छोटी-छोटी कहानियाँ शायद उस समय इसी क्रम में नहीं घटी थीं। हालाँकि, मरकुस ने एक जैसी कहानियों और शिक्षाओं को साथ में रखा है। पिछले भाग में, यीशु ने पापियों के साथ भोजन किया, जो धार्मिक व्यवस्था के विरुद्ध माना जाता था। इस भाग में, यीशु और उसके चेलों ने धार्मिक अगुवों को फिर से हैरान कर दिया क्योंकि वे उपवास नहीं रखते थे। उपवास में भोजन न करना या पानी न पीना, नम्रता, दुःख, या परमेश्वर से सहायता की विनती करने को दर्शाता है। यीशु और उसके चेले यह दिखा रहे हैं कि वे दूसरों से अलग हैं और वे उन्हीं धार्मिक रीति-रिवाजों को नहीं मानते जिन्हें बाकी सब लोग मानते हैं।</w:t>
      </w:r>
    </w:p>
    <w:p>
      <w:pPr/>
      <w:r>
        <w:rPr>
          <w:lang w:val="hi_IN" w:bidi="hi_IN"/>
        </w:rPr>
      </w:r>
      <w:r>
        <w:rPr>
          <w:lang w:val="hi_IN" w:bidi="hi_IN"/>
        </w:rPr>
        <w:t>हालाँकि पुराने नियम के समय में उपवास के लिए केवल एक ही दिन निर्धारित था, जिसे प्रायश्चित का दिन कहा जाता था, लेकिन यीशु के समय तक उपवास एक परंपरा बन चुका था और यहूदी संस्कृति में इसे अक्सर रखा जाने लगा था। फरीसी यानी धार्मिक अगुवे और उनके पीछे चलने वाले लोग सप्ताह में दो दिन उपवास रखते थे। यूहन्ना के चेले या करीबी अनुयायी शायद इसलिए उपवास कर रहे थे क्योंकि वे दुखी थे, या वे परमेश्वर को यह दिखाना चाहते थे कि वे अब अपने पापों से मुड़ गए हैं। पुराने नियम के समय में उपवास का मूल विचार मन फिराव दिखाना था, या परमेश्वर से पापों को क्षमा करने और सब कुछ फिर से ठीक करने की विनती करना था। यीशु के समय में लोग और अधिक धर्मी बनना चाहते थे और परमेश्वर की दृष्टि में अनुग्रह पाना चाहते थे।</w:t>
      </w:r>
    </w:p>
    <w:p>
      <w:pPr/>
      <w:r>
        <w:rPr>
          <w:lang w:val="hi_IN" w:bidi="hi_IN"/>
        </w:rPr>
      </w:r>
      <w:r>
        <w:rPr>
          <w:lang w:val="hi_IN" w:bidi="hi_IN"/>
        </w:rPr>
        <w:t>यहां रुकें और समूह में इस सवाल पर चर्चा करें: आपकी संस्कृति में लोग अधिक धार्मिक बनने या परमेश्वर का अनुग्रह पाने के लिए क्या-क्या करते हैं? इस ऑडियो को यहाँ रोकें।</w:t>
      </w:r>
    </w:p>
    <w:p>
      <w:pPr/>
      <w:r>
        <w:rPr>
          <w:lang w:val="hi_IN" w:bidi="hi_IN"/>
        </w:rPr>
      </w:r>
      <w:r>
        <w:rPr>
          <w:lang w:val="hi_IN" w:bidi="hi_IN"/>
        </w:rPr>
        <w:t>कुछ लोग यीशु के पास आकर पूछने लगे, "तेरे चेले यूहन्ना के चेलों और फरीसियों की तरह उपवास क्यों नहीं रखते हैं?" यह सवाल उचित लगता है। अगर यीशु इतना महान गुरु है, तो वह अपने चेलों को उपवास रखना क्यों नहीं सिखाता, जैसा कि दूसरे गुरुओं के चेले करते हैं? उन दिनों, धार्मिक गुरु ऐसे सवालों का जवाब अक्सर एक और सवाल से देते थे ताकि उस विषय पर बहस हो सके। यीशु ने एक सवाल पूछा और फिर खुद उसका जवाब दिया: "क्या दूल्हे के साथ जश्न मनाते समय बाराती उपवास रखते हैं? बिल्कुल नहीं। जब तक दूल्हा उनके साथ है, वे उपवास नहीं रख सकते।" यीशु अपनी तुलना दूल्हे से कर रहा है, यानी उस व्यक्ति से जिसकी शादी होने वाली है। यीशु ने लोगों को याद दिलाया कि अगर शादी के दिन उसके बाराती उसके साथ आनन्द न मनाएँ, तो उसे बुरा लगेगा। हालाँकि लोगों ने यह नहीं माना होगा कि वह कह रहा था कि वह मसीहा है, या प्रतिज्ञा किया हुआ उद्धारकर्ता है, फिर भी वे मसीहा द्वारा लाए जाने वाले आनन्द को दर्शाने के लिए विवाह भोज के विचार का प्रयोग करने के आदी थे। यहाँ, यीशु इस बात पर जोर दे रहा है कि उसके चेले अपने स्वामी में आनन्दित हैं, जो दूल्हे की तरह है, तो फिर वे उपवास क्यों रखें? हालाँकि, यीशु भविष्य के उस समय की भी बात करता है जब वह उन्हें छोड़कर चला जाएगा। यीशु ने कहा कि कोई उसे उसके चेलों से दूर ले जाएगा, या उसे जाने के लिए मजबूर कर देगा। तो यीशु ने कहा कि जब ऐसा होगा, तब उपवास करना उचित हो सकता है। जब यीशु ने कहा कि उसके चेले उसके चले जाने के बाद उपवास रखेंगे, तब वह कोई आज्ञा नहीं दे रहा था, बल्कि यह बता रहा था कि भविष्य में क्या होने वाला है।</w:t>
      </w:r>
    </w:p>
    <w:p>
      <w:pPr/>
      <w:r>
        <w:rPr>
          <w:lang w:val="hi_IN" w:bidi="hi_IN"/>
        </w:rPr>
      </w:r>
      <w:r>
        <w:rPr>
          <w:lang w:val="hi_IN" w:bidi="hi_IN"/>
        </w:rPr>
        <w:t>यहां रुकें और समूह में इस सवाल पर चर्चा करें: आपकी संस्कृति में उत्सवों या विशेष का समारोहों में क्या होता है। क्या लोग आनन्द से भर जाते हैं? एक विशेष समारोह में वे अपना आनन्द दिखाने के लिए क्या करते हैं? इस ऑडियो को यहाँ रोकें।</w:t>
      </w:r>
    </w:p>
    <w:p>
      <w:pPr/>
      <w:r>
        <w:rPr>
          <w:lang w:val="hi_IN" w:bidi="hi_IN"/>
        </w:rPr>
      </w:r>
      <w:r>
        <w:rPr>
          <w:lang w:val="hi_IN" w:bidi="hi_IN"/>
        </w:rPr>
        <w:t>पुराने और नए कपड़ों और पुरानी और नई मश्कों से जुड़े पद शायद यीशु की किसी अलग बातचीत का हिस्सा थे। लेकिन ये यहाँ ठीक बैठते हैं, क्योंकि ये यीशु के आने के बाद से काम करने के पुराने और नए तरीकों के बीच का अंतर लगातार दिखाते हैं। अब बातचीत सिर्फ उपवास के बारे में नहीं है।</w:t>
      </w:r>
    </w:p>
    <w:p>
      <w:pPr/>
      <w:r>
        <w:rPr>
          <w:lang w:val="hi_IN" w:bidi="hi_IN"/>
        </w:rPr>
      </w:r>
      <w:r>
        <w:rPr>
          <w:lang w:val="hi_IN" w:bidi="hi_IN"/>
        </w:rPr>
        <w:t>यदि यीशु के चेलों को उपवास रखना होता और वे पुराने मार्ग पर ही चलते, तो वे उन लोगों के समान होते जो पुराने वस्त्रों पर नया कपड़ा सिलते हैं। मसीहियत, यानी यीशु का नया मार्ग, नया वस्त्र है और यहूदी परंपरा पुराना वस्त्र है। नया कपड़ा ऐसा होता है जैसे वह कभी सिकुड़ा या धुला न हो।। हर कोई जानता था कि अगर पुराने कपड़े पर नया कपड़ा लगाया जाए और फिर उसे धोया जाए, तो वह असमान रूप से सिकुड़ जाएगा और नया कपड़ा पुराने से खिंचकर अलग हो जाएगा, जिससे पूरा वस्त्र खराब हो जाएगा।</w:t>
      </w:r>
    </w:p>
    <w:p>
      <w:pPr/>
      <w:r>
        <w:rPr>
          <w:lang w:val="hi_IN" w:bidi="hi_IN"/>
        </w:rPr>
      </w:r>
      <w:r>
        <w:rPr>
          <w:lang w:val="hi_IN" w:bidi="hi_IN"/>
        </w:rPr>
        <w:t>यहां रुकें और समूह में इस सवाल पर चर्चा करें: किसी दर्जी को सिलाई करते हुए देखना और इस भाग के लिए सही शब्दावली जानना सहायक हो सकता है। इस ऑडियो को यहाँ रोकें।</w:t>
      </w:r>
    </w:p>
    <w:p>
      <w:pPr/>
      <w:r>
        <w:rPr>
          <w:lang w:val="hi_IN" w:bidi="hi_IN"/>
        </w:rPr>
      </w:r>
      <w:r>
        <w:rPr>
          <w:lang w:val="hi_IN" w:bidi="hi_IN"/>
        </w:rPr>
        <w:t>इसके बाद यीशु अपनी शिक्षाओं की तुलना नए दाखरस से करता है। नया दाखरस वह होता है जो अंगूरों से ताजा निकाला गया होता है और जिसमें अभी तक खमीरीकरण नहीं हुआ होता। यहूदी परम्पराएँ जानवरों की उन पुरानी खालों की तरह थीं, जिन्हें लोग आपस में सिलकर दाखरस रखने के लिए मशकें या बर्तन बनाते थे। हर कोई जानता था कि अगर कोई व्यक्ति नया दाखरस पुरानी मशक में डाले, तो वह मशक फट जाएगी। ऐसा इसलिए होता था दाखरस का ख़मीरीकरण होता है और वह समय के साथ फैलता है। यीशु कह रहा था कि उसका नया मार्ग बहुत अलग है और यह यहूदी लोगों की पुरानी परंपराओं से मेल नहीं खाता। यीशु यह नहीं कह रहा है कि पुराने मार्ग गलत थे, बल्कि उसका कहना था कि उस मार्ग पर चलने का समय अब समाप्त हो गया है।</w:t>
      </w:r>
    </w:p>
    <w:p>
      <w:pPr/>
      <w:r>
        <w:rPr>
          <w:lang w:val="hi_IN" w:bidi="hi_IN"/>
        </w:rPr>
      </w:r>
      <w:r>
        <w:rPr>
          <w:lang w:val="hi_IN" w:bidi="hi_IN"/>
        </w:rPr>
        <w:t>यहां रुकें और समूह में अंगूरों और मशकों की तस्वीर को देखें।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2:18–22 का ऑडियो संस्करण सबसे आसानी से समझ आने वाले अनुवाद में सुनें।</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यूहन्ना के चेले और फरीसी (धार्मिक अगुवे) उपवास कर रहे हैं। तब कुछ लोग यीशु के पास आकर उससे पूछते हैं, "तेरे चेले यूहन्ना के चेलों और फरीसियों की तरह उपवास क्यों नहीं रखते?" यीशु उन्हें तीन उदाहरण देकर उत्तर देता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यूहन्ना के चेले</w:t>
      </w:r>
    </w:p>
    <w:p>
      <w:pPr>
        <w:pStyle w:val="ListBullet"/>
        <w:spacing w:line="240" w:lineRule="auto"/>
        <w:ind w:left="720"/>
      </w:pPr>
      <w:r>
        <w:rPr>
          <w:lang w:val="hi_IN" w:bidi="hi_IN"/>
        </w:rPr>
      </w:r>
      <w:r>
        <w:rPr>
          <w:lang w:val="hi_IN" w:bidi="hi_IN"/>
        </w:rPr>
        <w:t>फरीसी (धार्मिक अगुवे)</w:t>
      </w:r>
    </w:p>
    <w:p>
      <w:pPr>
        <w:pStyle w:val="ListBullet"/>
        <w:spacing w:line="240" w:lineRule="auto"/>
        <w:ind w:left="720"/>
      </w:pPr>
      <w:r>
        <w:rPr>
          <w:lang w:val="hi_IN" w:bidi="hi_IN"/>
        </w:rPr>
      </w:r>
      <w:r>
        <w:rPr>
          <w:lang w:val="hi_IN" w:bidi="hi_IN"/>
        </w:rPr>
        <w:t>वे लोग जो यीशु से सवाल पूछते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दूल्हा बारातियों के साथ</w:t>
      </w:r>
    </w:p>
    <w:p>
      <w:pPr>
        <w:pStyle w:val="ListBullet"/>
        <w:spacing w:line="240" w:lineRule="auto"/>
        <w:ind w:left="720"/>
      </w:pPr>
      <w:r>
        <w:rPr>
          <w:lang w:val="hi_IN" w:bidi="hi_IN"/>
        </w:rPr>
      </w:r>
      <w:r>
        <w:rPr>
          <w:lang w:val="hi_IN" w:bidi="hi_IN"/>
        </w:rPr>
        <w:t>कोई व्यक्ति पुराने कपड़ों पर पैवन्द लगाता हुआ</w:t>
      </w:r>
    </w:p>
    <w:p>
      <w:pPr>
        <w:pStyle w:val="ListBullet"/>
        <w:spacing w:line="240" w:lineRule="auto"/>
        <w:ind w:left="720"/>
      </w:pPr>
      <w:r>
        <w:rPr>
          <w:lang w:val="hi_IN" w:bidi="hi_IN"/>
        </w:rPr>
      </w:r>
      <w:r>
        <w:rPr>
          <w:lang w:val="hi_IN" w:bidi="hi_IN"/>
        </w:rPr>
        <w:t>कोई व्यक्ति मशकों में नया दाखरस भरता हुआ</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उस समय से शुरू होती है जब लोग उपवास कर रहे होते हैं। हम नहीं जानते कि यह घटना पिछली कहानी के कितने समय बाद हुई।</w:t>
      </w:r>
    </w:p>
    <w:p>
      <w:pPr/>
      <w:r>
        <w:rPr>
          <w:lang w:val="hi_IN" w:bidi="hi_IN"/>
        </w:rPr>
      </w:r>
      <w:r>
        <w:rPr>
          <w:lang w:val="hi_IN" w:bidi="hi_IN"/>
        </w:rPr>
        <w:t>इससे पहले कि लोग यीशु से सवाल पूछने आएं, यूहन्ना और फरीसियों के चेलों के उपवास का अभिनय अवश्य करें।</w:t>
      </w:r>
    </w:p>
    <w:p>
      <w:pPr/>
      <w:r>
        <w:rPr>
          <w:lang w:val="hi_IN" w:bidi="hi_IN"/>
        </w:rPr>
      </w:r>
      <w:r>
        <w:rPr>
          <w:lang w:val="hi_IN" w:bidi="hi_IN"/>
        </w:rPr>
        <w:t>अपने दल से कहें कि वे यीशु द्वारा बताए गए इन तीन उदाहरणों को अपने मन में समझें: एक शादी में दूल्हे के साथ आए बाराती, पुराने कपड़े पर पुराने कपड़े से लगाया गया पैवंद, और नई और पुरानी मशकें।</w:t>
      </w:r>
    </w:p>
    <w:p>
      <w:pPr/>
      <w:r>
        <w:rPr>
          <w:lang w:val="hi_IN" w:bidi="hi_IN"/>
        </w:rPr>
      </w:r>
      <w:r>
        <w:rPr>
          <w:lang w:val="hi_IN" w:bidi="hi_IN"/>
        </w:rPr>
        <w:t>यह जरूर दिखाएँ बाराती दूल्हे के साथ उसकी शादी में खुश हैं।</w:t>
      </w:r>
    </w:p>
    <w:p>
      <w:pPr/>
      <w:r>
        <w:rPr>
          <w:lang w:val="hi_IN" w:bidi="hi_IN"/>
        </w:rPr>
      </w:r>
      <w:r>
        <w:rPr>
          <w:lang w:val="hi_IN" w:bidi="hi_IN"/>
        </w:rPr>
        <w:t>जब अभिनेता पैवंद लगे कपड़े को धोए, तो यह जरूर दिखाएँ कि धोने के बाद वह कपड़ा खराब हो गया है।</w:t>
      </w:r>
    </w:p>
    <w:p>
      <w:pPr/>
      <w:r>
        <w:rPr>
          <w:lang w:val="hi_IN" w:bidi="hi_IN"/>
        </w:rPr>
      </w:r>
      <w:r>
        <w:rPr>
          <w:lang w:val="hi_IN" w:bidi="hi_IN"/>
        </w:rPr>
        <w:t>यह जरूर दिखाएँ कि एक व्यक्ति पुरानी मशक में नया दाखरस डालता है, और जब वह बाद में लौटता है, तो देखता है कि मशक फट चुकी है और सारा दाखरस फर्श पर बिखर गया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2:18–22 का ऑडियो संस्करण सबसे आसानी से समझ आने वाले अनुवाद में सुनें।</w:t>
      </w:r>
    </w:p>
    <w:p>
      <w:pPr/>
      <w:r>
        <w:rPr>
          <w:lang w:val="hi_IN" w:bidi="hi_IN"/>
        </w:rPr>
      </w:r>
      <w:r>
        <w:rPr>
          <w:lang w:val="hi_IN" w:bidi="hi_IN"/>
        </w:rPr>
        <w:t>इस चरण में, समूह इस भाग का अभिनय करेगा।</w:t>
      </w:r>
    </w:p>
    <w:p>
      <w:pPr/>
      <w:r>
        <w:rPr>
          <w:lang w:val="hi_IN" w:bidi="hi_IN"/>
        </w:rPr>
      </w:r>
      <w:r>
        <w:rPr>
          <w:lang w:val="hi_IN" w:bidi="hi_IN"/>
        </w:rPr>
        <w:t>इस कहानी में एक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यूहन्ना के चेले</w:t>
      </w:r>
    </w:p>
    <w:p>
      <w:pPr>
        <w:pStyle w:val="ListBullet"/>
        <w:spacing w:line="240" w:lineRule="auto"/>
        <w:ind w:left="720"/>
      </w:pPr>
      <w:r>
        <w:rPr>
          <w:lang w:val="hi_IN" w:bidi="hi_IN"/>
        </w:rPr>
      </w:r>
      <w:r>
        <w:rPr>
          <w:lang w:val="hi_IN" w:bidi="hi_IN"/>
        </w:rPr>
        <w:t>फरीसी (धार्मिक अगुवे)</w:t>
      </w:r>
    </w:p>
    <w:p>
      <w:pPr>
        <w:pStyle w:val="ListBullet"/>
        <w:spacing w:line="240" w:lineRule="auto"/>
        <w:ind w:left="720"/>
      </w:pPr>
      <w:r>
        <w:rPr>
          <w:lang w:val="hi_IN" w:bidi="hi_IN"/>
        </w:rPr>
      </w:r>
      <w:r>
        <w:rPr>
          <w:lang w:val="hi_IN" w:bidi="hi_IN"/>
        </w:rPr>
        <w:t>वे लोग जो यीशु से सवाल पूछते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दूल्हा बारातियों के साथ</w:t>
      </w:r>
    </w:p>
    <w:p>
      <w:pPr>
        <w:pStyle w:val="ListBullet"/>
        <w:spacing w:line="240" w:lineRule="auto"/>
        <w:ind w:left="720"/>
      </w:pPr>
      <w:r>
        <w:rPr>
          <w:lang w:val="hi_IN" w:bidi="hi_IN"/>
        </w:rPr>
      </w:r>
      <w:r>
        <w:rPr>
          <w:lang w:val="hi_IN" w:bidi="hi_IN"/>
        </w:rPr>
        <w:t>कोई व्यक्ति पुराने कपड़ों पर पैवन्द लगाता हुआ</w:t>
      </w:r>
    </w:p>
    <w:p>
      <w:pPr>
        <w:pStyle w:val="ListBullet"/>
        <w:spacing w:line="240" w:lineRule="auto"/>
        <w:ind w:left="720"/>
      </w:pPr>
      <w:r>
        <w:rPr>
          <w:lang w:val="hi_IN" w:bidi="hi_IN"/>
        </w:rPr>
      </w:r>
      <w:r>
        <w:rPr>
          <w:lang w:val="hi_IN" w:bidi="hi_IN"/>
        </w:rPr>
        <w:t>कोई व्यक्ति मशकों में नया दाखरस भरता हुआ</w:t>
      </w:r>
    </w:p>
    <w:p>
      <w:pPr/>
      <w:r>
        <w:rPr>
          <w:lang w:val="hi_IN" w:bidi="hi_IN"/>
        </w:rPr>
      </w:r>
      <w:r>
        <w:rPr>
          <w:lang w:val="hi_IN" w:bidi="hi_IN"/>
        </w:rPr>
        <w:t>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मदद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अगर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का एक उदाहरण और संभावित उत्तर दिए गए हैं।</w:t>
      </w:r>
    </w:p>
    <w:p>
      <w:pPr/>
      <w:r>
        <w:rPr>
          <w:lang w:val="hi_IN" w:bidi="hi_IN"/>
        </w:rPr>
      </w:r>
      <w:r>
        <w:rPr>
          <w:lang w:val="hi_IN" w:bidi="hi_IN"/>
        </w:rPr>
        <w:t>अभिनय करें कि यूहन्ना के चेले और फरीसी उपवास कर रहे हैं। बाद में, कुछ लोग यीशु के पास आकर एक सवाल पूछते हैं। यीशु कहता है, "जब तक दूल्हा बारातियों के साथ है, क्या वे उपवास कर सकते हैं?"</w:t>
      </w:r>
    </w:p>
    <w:p>
      <w:pPr/>
      <w:r>
        <w:rPr>
          <w:lang w:val="hi_IN" w:bidi="hi_IN"/>
        </w:rPr>
      </w:r>
      <w:r>
        <w:rPr>
          <w:lang w:val="hi_IN" w:bidi="hi_IN"/>
        </w:rPr>
        <w:t>अभिनय को यहाँ पर रोकें। बाराती की भूमिका निभाने वाले व्यक्ति से पूछें, "आप क्या महसूस कर रहे हैं या क्या सोच रहे हैं?" वह व्यक्ति इस तरह से जवाब दे सकता है, "मैं बहुत उत्साहित हूँ कि मेरे दोस्त की शादी हो रही है!" या "मैं बहुत खुश हूँ कि मैं उसके साथ हूँ," या "यह जश्न मनाने का समय है।" अभिनय को जारी रखें।</w:t>
      </w:r>
    </w:p>
    <w:p>
      <w:pPr/>
      <w:r>
        <w:rPr>
          <w:lang w:val="hi_IN" w:bidi="hi_IN"/>
        </w:rPr>
      </w:r>
      <w:r>
        <w:rPr>
          <w:lang w:val="hi_IN" w:bidi="hi_IN"/>
        </w:rPr>
        <w:t>यीशु द्वारा बताए गए दूसरे उदाहरण का अभिनय करें, जिसमें कोई व्यक्ति पुराने कपड़े पर नए कपड़े से पैवन्द लगा रहा है।</w:t>
      </w:r>
    </w:p>
    <w:p>
      <w:pPr/>
      <w:r>
        <w:rPr>
          <w:lang w:val="hi_IN" w:bidi="hi_IN"/>
        </w:rPr>
      </w:r>
      <w:r>
        <w:rPr>
          <w:lang w:val="hi_IN" w:bidi="hi_IN"/>
        </w:rPr>
        <w:t>अभिनय को यहाँ पर रोकें। यीशु की बात सुनने वाले श्रोता से पूछें, "आप क्या महसूस कर रहे हैं या क्या सोच रहे हैं?" शायद वह व्यक्ति इस तरह से जवाब दे सकता है, "कोई भी ऐसा नहीं करेगा! कपड़ा फट जाएगा," या "सोचने वाली बात है, क्या यीशु सचमुच कपड़ों की बात कर रहा है, या अपने सिखाने के नए तरीके की?" या "मैं चिंतित हूँ। मुझे तो पहले से ही चीज़ें बिखरती हुई दिख रही हैं। धार्मिक अगुवे यीशु से सहमत नहीं हैं।" अभिनय को जारी रखें।</w:t>
      </w:r>
    </w:p>
    <w:p>
      <w:pPr/>
      <w:r>
        <w:rPr>
          <w:lang w:val="hi_IN" w:bidi="hi_IN"/>
        </w:rPr>
      </w:r>
      <w:r>
        <w:rPr>
          <w:lang w:val="hi_IN" w:bidi="hi_IN"/>
        </w:rPr>
        <w:t>अन्त में, यीशु के इस उदाहरण का अभिनय करें कि कोई व्यक्ति पुरानी मशकों में नया दाखरस डाल रहा है।</w:t>
      </w:r>
    </w:p>
    <w:p>
      <w:pPr/>
      <w:r>
        <w:rPr>
          <w:lang w:val="hi_IN" w:bidi="hi_IN"/>
        </w:rPr>
      </w:r>
      <w:r>
        <w:rPr>
          <w:lang w:val="hi_IN" w:bidi="hi_IN"/>
        </w:rPr>
        <w:t>अभिनय को यहाँ पर रोकें। नए दाखरस को डालने वाले व्यक्ति की भूमिका निभाने वाले व्यक्ति से पूछें, "आप क्या महसूस कर रहे हैं या क्या सोच रहे हैं?" वह व्यक्ति शायद यह कह सकता है, "मैं शर्मिंदा हूँ। मुझे पता होना चाहिए था कि मशक फट जाएगी," या "मैं फिर कभी ऐसा नहीं करूंगा!" या "मैं उदास हूँ।" अब दाखरस बेकार हो चुका है," या "मुझे डर है। हम जिन-जिन बातों के आदी हैं, क्या वे अब बदलने वाली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2:18–22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एक बार जब यूहन्ना के </w:t>
      </w:r>
      <w:r>
        <w:rPr>
          <w:b/>
          <w:lang w:val="hi_IN" w:bidi="hi_IN"/>
        </w:rPr>
        <w:t>चेले</w:t>
      </w:r>
      <w:r>
        <w:rPr>
          <w:lang w:val="hi_IN" w:bidi="hi_IN"/>
        </w:rPr>
        <w:t xml:space="preserve"> और फरीसी उपवास कर रहे थे, तो कुछ लोगों ने यीशु के पास आकर उससे पूछा, "तेरे चेले यूहन्ना के चेले और फरीसियों की तरह उपवास क्यों नहीं करते?" "चेलों" के लिए वही शब्द इस्तेमाल करें जो आपने पिछले भागों में किया है। यीशु और यूहन्ना के चेले सभी "करीबी अनुयायी" थे, जो लोगों के बीच सेवकाई के दौरान अधिकतर समय उनके साथ रहे। वे हर जगह उनके साथ गए, उनसे सीखते रहे, और यीशु तो अपने चेलों को कई बार सुसमाचार का प्रचार करने के लिए बाहर भेजता भी था। यदि आपकी भाषा में एक गुरु के समर्पित अनुयायियों के लिए एक समझ में आने वाला शब्द है, तो आप उस शब्द का इस्तेमाल यहाँ कर सकते हैं। अधिक जानकारी के लिए मुख्य शब्दावली में </w:t>
      </w:r>
      <w:hyperlink r:id="rId100">
        <w:r>
          <w:rPr>
            <w:lang w:val="hi_IN" w:bidi="hi_IN"/>
          </w:rPr>
          <w:rPr>
            <w:color w:val="0000EE"/>
            <w:u w:val="single"/>
          </w:rPr>
          <w:t>चेला</w:t>
        </w:r>
      </w:hyperlink>
      <w:r>
        <w:rPr>
          <w:lang w:val="hi_IN" w:bidi="hi_IN"/>
        </w:rPr>
        <w:t xml:space="preserve"> शब्द को देखें।</w:t>
      </w:r>
    </w:p>
    <w:p>
      <w:pPr/>
      <w:r>
        <w:rPr>
          <w:lang w:val="hi_IN" w:bidi="hi_IN"/>
        </w:rPr>
      </w:r>
      <w:r>
        <w:rPr>
          <w:b/>
          <w:lang w:val="hi_IN" w:bidi="hi_IN"/>
        </w:rPr>
        <w:t>फरीसी</w:t>
      </w:r>
      <w:r>
        <w:rPr>
          <w:lang w:val="hi_IN" w:bidi="hi_IN"/>
        </w:rPr>
        <w:t xml:space="preserve"> शब्द एक प्रकार के धार्मिक अगुवे का नाम है। यहाँ वही शब्द इस्तेमाल करें जो आपने पिछले भागों में किया है। "फरीसी" नाम का अर्थ है "अलग होना।" फरीसियों को बहुत प्रभावशाली और धर्मी माना जाता था। वे लोगों के लिए अच्छे आदर्श थे क्योंकि वे परमेश्वर की व्यवस्था के प्रति समर्पित थे। वे लिखित और मौखिक दोनों तरह की परम्पराओं और व्यवस्था को मानते थे। अधिक जानकारी के लिए मुख्य शब्दावली में </w:t>
      </w:r>
      <w:hyperlink r:id="rId101">
        <w:r>
          <w:rPr>
            <w:lang w:val="hi_IN" w:bidi="hi_IN"/>
          </w:rPr>
          <w:rPr>
            <w:color w:val="0000EE"/>
            <w:u w:val="single"/>
          </w:rPr>
          <w:t>फरीसी</w:t>
        </w:r>
      </w:hyperlink>
      <w:r>
        <w:rPr>
          <w:lang w:val="hi_IN" w:bidi="hi_IN"/>
        </w:rPr>
        <w:t xml:space="preserve"> शब्द को देखें।</w:t>
      </w:r>
    </w:p>
    <w:p>
      <w:pPr/>
      <w:r>
        <w:rPr>
          <w:lang w:val="hi_IN" w:bidi="hi_IN"/>
        </w:rPr>
      </w:r>
      <w:r>
        <w:rPr>
          <w:lang w:val="hi_IN" w:bidi="hi_IN"/>
        </w:rPr>
        <w:t xml:space="preserve">उन्होंने यीशु से पूछा, "तेरे चेले </w:t>
      </w:r>
      <w:r>
        <w:rPr>
          <w:b/>
          <w:lang w:val="hi_IN" w:bidi="hi_IN"/>
        </w:rPr>
        <w:t>उपवास</w:t>
      </w:r>
      <w:r>
        <w:rPr>
          <w:lang w:val="hi_IN" w:bidi="hi_IN"/>
        </w:rPr>
        <w:t xml:space="preserve"> क्यों नहीं करते?" पुराने नियम में, पाप और पीड़ा से शुद्ध होने के लिए, उपवास केवल प्रायश्चित के दिन किया जाता था। यह शायद मन फिराने का एक तरीका है, जिसमें लोग उस समय का इंतजार करते हैं जब परमेश्वर सबको क्षमा करेगा और बचाएगा। उपवास के दौरान लोग कुछ नहीं खाते। शायद इसी कारण यीशु ने यहाँ एक उत्सव या शादी का उदाहरण दिया है। यीशु के समय तक उपवास एक परंपरा बन चुका था। फरीसी सप्ताह में दो बार उपवास करते थे। यूहन्ना के चेलों ने शायद इसलिए उपवास किया होगा क्योंकि उनके अगुवे की मृत्यु हो चुकी थी और वे दुखी थे, या वे यह दिखाना चाहते थे कि उन्होंने अपने पापों से मन फिराया है।</w:t>
      </w:r>
    </w:p>
    <w:p>
      <w:pPr/>
      <w:r>
        <w:rPr>
          <w:lang w:val="hi_IN" w:bidi="hi_IN"/>
        </w:rPr>
      </w:r>
      <w:r>
        <w:rPr>
          <w:lang w:val="hi_IN" w:bidi="hi_IN"/>
        </w:rPr>
        <w:t xml:space="preserve">पवित्रशास्त्र में उपवास एक प्रकार के धार्मिक परहेज के रूप में शामिल है, जिसका उद्देश्य भोजन से दूर रहकर अधिक धार्मिकता प्राप्त करना या परमेश्वर से अधिक कृपा या अनुग्रह प्राप्त करना होता है। इसी कारण कुछ भाषाओं में उपवास के अर्थ को स्पष्ट करने के लिए ऐसे शब्दों की जरूरत होती है, जिनमें यह भी बताया गया हो कि उपवास में कौन सी बातें शामिल होती हैं। अधिक जानकारी के लिए मुख्य शब्दावली में </w:t>
      </w:r>
      <w:hyperlink r:id="rId109">
        <w:r>
          <w:rPr>
            <w:lang w:val="hi_IN" w:bidi="hi_IN"/>
          </w:rPr>
          <w:rPr>
            <w:color w:val="0000EE"/>
            <w:u w:val="single"/>
          </w:rPr>
          <w:t>उपवास</w:t>
        </w:r>
      </w:hyperlink>
      <w:r>
        <w:rPr>
          <w:lang w:val="hi_IN" w:bidi="hi_IN"/>
        </w:rPr>
        <w:t xml:space="preserve"> शब्द को देखें।</w:t>
      </w:r>
    </w:p>
    <w:p>
      <w:pPr/>
      <w:r>
        <w:rPr>
          <w:lang w:val="hi_IN" w:bidi="hi_IN"/>
        </w:rPr>
      </w:r>
      <w:r>
        <w:rPr>
          <w:lang w:val="hi_IN" w:bidi="hi_IN"/>
        </w:rPr>
        <w:t xml:space="preserve">यीशु पुराने और नए कपड़ों, और फिर पुरानी और नई मशकों के बारे में बात करना जारी रखता है। एक </w:t>
      </w:r>
      <w:r>
        <w:rPr>
          <w:b/>
          <w:lang w:val="hi_IN" w:bidi="hi_IN"/>
        </w:rPr>
        <w:t>मशक</w:t>
      </w:r>
      <w:r>
        <w:rPr>
          <w:lang w:val="hi_IN" w:bidi="hi_IN"/>
        </w:rPr>
        <w:t xml:space="preserve"> एक चमड़े की थैली होती थी जिसे दाखरस रखने के लिए उपयोग किया जाता था। पुरानी थैली नाजुक और कठोर हो जाती थी और वह दाखरस के खमीरीकरण से फैल नहीं सकती थी। यह समझना जरूरी है कि इन मशकों में रखा जाने वाला पेय खमीरी होता था, जो समय के साथ फैलता था।</w:t>
      </w:r>
    </w:p>
    <w:p>
      <w:pPr/>
      <w:r>
        <w:rPr>
          <w:lang w:val="hi_IN" w:bidi="hi_IN"/>
        </w:rPr>
      </w:r>
      <w:r>
        <w:rPr>
          <w:lang w:val="hi_IN" w:bidi="hi_IN"/>
        </w:rPr>
        <w:t>यहाँ रुकें और एक समूह में दाखरस की तस्वीर देखें।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2:18–22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10">
        <w:r>
          <w:rPr>
            <w:lang w:val="hi_IN" w:bidi="hi_IN"/>
          </w:rPr>
          <w:rPr>
            <w:color w:val="0000EE"/>
            <w:u w:val="single"/>
          </w:rPr>
          <w:t>सुने और मन में रखें</w:t>
        </w:r>
      </w:hyperlink>
      <w:r>
        <w:rPr>
          <w:lang w:val="hi_IN" w:bidi="hi_IN"/>
        </w:rPr>
        <w:t xml:space="preserve"> (496 KB)</w:t>
      </w:r>
      <w:r>
        <w:rPr>
          <w:lang w:val="hi_IN" w:bidi="hi_IN"/>
        </w:rPr>
      </w:r>
    </w:p>
    <w:p>
      <w:pPr>
        <w:pStyle w:val="ListBullet"/>
        <w:spacing w:line="240" w:lineRule="auto"/>
        <w:ind w:left="720"/>
      </w:pPr>
      <w:r>
        <w:rPr>
          <w:lang w:val="hi_IN" w:bidi="hi_IN"/>
        </w:rPr>
      </w:r>
      <w:hyperlink r:id="rId111">
        <w:r>
          <w:rPr>
            <w:lang w:val="hi_IN" w:bidi="hi_IN"/>
          </w:rPr>
          <w:rPr>
            <w:color w:val="0000EE"/>
            <w:u w:val="single"/>
          </w:rPr>
          <w:t>पाठ का परिचय</w:t>
        </w:r>
      </w:hyperlink>
      <w:r>
        <w:rPr>
          <w:lang w:val="hi_IN" w:bidi="hi_IN"/>
        </w:rPr>
        <w:t xml:space="preserve"> (3.8 MB)</w:t>
      </w:r>
      <w:r>
        <w:rPr>
          <w:lang w:val="hi_IN" w:bidi="hi_IN"/>
        </w:rPr>
      </w:r>
    </w:p>
    <w:p>
      <w:pPr>
        <w:pStyle w:val="ListBullet"/>
        <w:spacing w:line="240" w:lineRule="auto"/>
        <w:ind w:left="720"/>
      </w:pPr>
      <w:r>
        <w:rPr>
          <w:lang w:val="hi_IN" w:bidi="hi_IN"/>
        </w:rPr>
      </w:r>
      <w:hyperlink r:id="rId112">
        <w:r>
          <w:rPr>
            <w:lang w:val="hi_IN" w:bidi="hi_IN"/>
          </w:rPr>
          <w:rPr>
            <w:color w:val="0000EE"/>
            <w:u w:val="single"/>
          </w:rPr>
          <w:t>घटनाओं को समझाना</w:t>
        </w:r>
      </w:hyperlink>
      <w:r>
        <w:rPr>
          <w:lang w:val="hi_IN" w:bidi="hi_IN"/>
        </w:rPr>
        <w:t xml:space="preserve"> (1.3 MB)</w:t>
      </w:r>
      <w:r>
        <w:rPr>
          <w:lang w:val="hi_IN" w:bidi="hi_IN"/>
        </w:rPr>
      </w:r>
    </w:p>
    <w:p>
      <w:pPr>
        <w:pStyle w:val="ListBullet"/>
        <w:spacing w:line="240" w:lineRule="auto"/>
        <w:ind w:left="720"/>
      </w:pPr>
      <w:r>
        <w:rPr>
          <w:lang w:val="hi_IN" w:bidi="hi_IN"/>
        </w:rPr>
      </w:r>
      <w:hyperlink r:id="rId113">
        <w:r>
          <w:rPr>
            <w:lang w:val="hi_IN" w:bidi="hi_IN"/>
          </w:rPr>
          <w:rPr>
            <w:color w:val="0000EE"/>
            <w:u w:val="single"/>
          </w:rPr>
          <w:t>पाठ को नाटकीय रूप देना</w:t>
        </w:r>
      </w:hyperlink>
      <w:r>
        <w:rPr>
          <w:lang w:val="hi_IN" w:bidi="hi_IN"/>
        </w:rPr>
        <w:t xml:space="preserve"> (2.1 MB)</w:t>
      </w:r>
      <w:r>
        <w:rPr>
          <w:lang w:val="hi_IN" w:bidi="hi_IN"/>
        </w:rPr>
      </w:r>
    </w:p>
    <w:p>
      <w:pPr>
        <w:pStyle w:val="ListBullet"/>
        <w:spacing w:line="240" w:lineRule="auto"/>
        <w:ind w:left="720"/>
      </w:pPr>
      <w:r>
        <w:rPr>
          <w:lang w:val="hi_IN" w:bidi="hi_IN"/>
        </w:rPr>
      </w:r>
      <w:hyperlink r:id="rId114">
        <w:r>
          <w:rPr>
            <w:lang w:val="hi_IN" w:bidi="hi_IN"/>
          </w:rPr>
          <w:rPr>
            <w:color w:val="0000EE"/>
            <w:u w:val="single"/>
          </w:rPr>
          <w:t>आवश्यक जानकारी</w:t>
        </w:r>
      </w:hyperlink>
      <w:r>
        <w:rPr>
          <w:lang w:val="hi_IN" w:bidi="hi_IN"/>
        </w:rPr>
        <w:t xml:space="preserve"> (2.1 MB)</w:t>
      </w:r>
      <w:r>
        <w:rPr>
          <w:lang w:val="hi_IN" w:bidi="hi_IN"/>
        </w:rPr>
      </w:r>
    </w:p>
    <w:p>
      <w:pPr>
        <w:pStyle w:val="ListBullet"/>
        <w:spacing w:line="240" w:lineRule="auto"/>
        <w:ind w:left="720"/>
      </w:pPr>
      <w:r>
        <w:rPr>
          <w:lang w:val="hi_IN" w:bidi="hi_IN"/>
        </w:rPr>
      </w:r>
      <w:hyperlink r:id="rId11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2:23–3:6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2:23–3:6 को सुनें और अपने मनों में रखें।</w:t>
      </w:r>
    </w:p>
    <w:p>
      <w:pPr/>
      <w:r>
        <w:rPr>
          <w:lang w:val="hi_IN" w:bidi="hi_IN"/>
        </w:rPr>
      </w:r>
      <w:r>
        <w:rPr>
          <w:lang w:val="hi_IN" w:bidi="hi_IN"/>
        </w:rPr>
        <w:t>यदि सम्भव हो तो मरकुस 2:23–3:6 का ऑडियो संस्करण तीन बार, तीन अलग-अलग अनुवादों में सुनें। उसके बाद, एक समूह में, नीचे दिए गए प्रश्नों पर चर्चा करें:</w:t>
      </w:r>
    </w:p>
    <w:p>
      <w:pPr>
        <w:pStyle w:val="ListNumber"/>
        <w:numPr>
          <w:ilvl w:val="0"/>
          <w:numId w:val="2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2:23–3:6 का ऑडियो संस्करण सबसे आसानी से समझ आने वाले अनुवाद में सुनें।</w:t>
      </w:r>
    </w:p>
    <w:p>
      <w:pPr/>
      <w:r>
        <w:rPr>
          <w:lang w:val="hi_IN" w:bidi="hi_IN"/>
        </w:rPr>
      </w:r>
      <w:r>
        <w:rPr>
          <w:lang w:val="hi_IN" w:bidi="hi_IN"/>
        </w:rPr>
        <w:t>फिर से, यीशु और उसके चेले धार्मिक अगुवों को हैरान कर देते हैं जब वे हमेशा मूसा की धार्मिक परंपराओं या धार्मिक व्यवस्था का पालन करते नहीं दिखते। यीशु के चेले, या उसके करीबी अनुयायी, गेहूँ के खेतों से होकर जा रहे थे और अपने हाथों से गेहूँ की बालें तोड़ रहे थे। मूसा की व्यवस्था के अनुसार, अगर उन्हें भूख लगी हो तो वे किसी और के खेत से अनाज की बालें तोड़ सकते थे। पर, क्योंकि यह सब्त का दिन, यानी यहूदियों का विश्राम और आराधना का दिन था, तो कई लोगों ने सोचा कि वे काम करके परमेश्वर की आज्ञा तोड़ रहे हैं।</w:t>
      </w:r>
    </w:p>
    <w:p>
      <w:pPr/>
      <w:r>
        <w:rPr>
          <w:lang w:val="hi_IN" w:bidi="hi_IN"/>
        </w:rPr>
      </w:r>
      <w:r>
        <w:rPr>
          <w:lang w:val="hi_IN" w:bidi="hi_IN"/>
        </w:rPr>
        <w:t>यहाँ रुकें और समूह में गेहूँ के दानों की एक तस्वीर देखें। इस ऑडियो को यहाँ रोकें।</w:t>
      </w:r>
    </w:p>
    <w:p>
      <w:pPr/>
      <w:r>
        <w:rPr>
          <w:lang w:val="hi_IN" w:bidi="hi_IN"/>
        </w:rPr>
      </w:r>
      <w:r>
        <w:rPr>
          <w:lang w:val="hi_IN" w:bidi="hi_IN"/>
        </w:rPr>
        <w:t>यहूदी संस्कृति में सब्त के दिन के बारे में सख्त नियम थे। लोगों को किसी भी तरह से काम करने की अनुमति नहीं थी। उन्हें बीमार लोगों की मदद करने की भी अनुमति नहीं थी, जब तक कि बीमार व्यक्ति उनकी मदद के बिना मरने की हालत में न हो। सब्त के दिन अनाज काटना भी मना था। जब फरीसी, या यहूदी धार्मिक अगुवों ने सुना कि यीशु के चेले क्या कर रहे थे, तो वे सीधे यीशु के पास आए। इसका कारण यह था कि यीशु, उनके गुरु होने के कारण, चेलों के कार्यों के लिए जिम्मेदार माना जाता था। वे सवाल करते हैं कि चेले सब्त के दिन कुछ ऐसा क्यों कर रहे है जो व्यवस्था के विरुद्ध है। उन्होंने यह प्रश्न इसलिए नहीं पूछा क्योंकि वे उत्तर चाहते थे, बल्कि इसलिए ताकि वे यीशु को डांट सकें कि उसने अपने चेलों को सब्त के दिन अनाज तोड़कर खाने दिया। वे यह भी दावा कर रहे हैं कि चेलों के इस काम ने परमेश्वर की व्यवस्था को तोड़ा है।</w:t>
      </w:r>
    </w:p>
    <w:p>
      <w:pPr/>
      <w:r>
        <w:rPr>
          <w:lang w:val="hi_IN" w:bidi="hi_IN"/>
        </w:rPr>
      </w:r>
      <w:r>
        <w:rPr>
          <w:lang w:val="hi_IN" w:bidi="hi_IN"/>
        </w:rPr>
        <w:t>यहाँ रुककर अपने अनुवाद दल के साथ चर्चा करें: अपने धार्मिक विश्राम के दिन या छुट्टियों का वर्णन करें। इन दिनों के बारे में आपके पास किस तरह के विशेष नियम हैं? क्या ऐसी कुछ चीजें हैं जिन्हें आपको इन विशेष दिनों पर करने या न करने की अनुमति है? इस ऑडियो को यहाँ रोकें।</w:t>
      </w:r>
    </w:p>
    <w:p>
      <w:pPr/>
      <w:r>
        <w:rPr>
          <w:lang w:val="hi_IN" w:bidi="hi_IN"/>
        </w:rPr>
      </w:r>
      <w:r>
        <w:rPr>
          <w:lang w:val="hi_IN" w:bidi="hi_IN"/>
        </w:rPr>
        <w:t>यीशु धार्मिक अगुवों को कहानी के साथ उत्तर देता है। यीशु उन्हें डाँटने के लिए धार्मिक अगुवों से पूछता है कि क्या उन्होंने कभी दाऊद की कहानी नहीं पढ़ी। यीशु को पता था कि फरीसियों ने कहानी पढ़ी थी, लेकिन उनके कामों से पता चला कि वे इसे अनदेखा कर रहे हैं। यीशु उन्हें उनके पूर्वज दाऊद की याद दिलाता है जब वह राजा शाऊल से भाग रहा था। दाऊद ने वो रोटी खाई, जिसे परमेश्वर के भवन में केवल याजकों को खाने की अनुमति थी। परमेश्वर का भवन वह स्थान था जहां परमेश्वर अपने लोगों के बीच रहता था। उस समय, परमेश्वर का घर अभी भी एक तम्बू में था, न कि यीशु के समय का स्थायी मंदिर। हालाँकि, यहूदी लोगों द्वारा स्थायी मंदिर बनाए जाने से पहले भी, याजक यहूदी लोगों के पापों के लिए उनकी ओर से बलिदान चढ़ाकर परमेश्वर की सेवा करते थे। महायाजक सभी यहूदी याजकों का अगुवा था।</w:t>
      </w:r>
    </w:p>
    <w:p>
      <w:pPr/>
      <w:r>
        <w:rPr>
          <w:lang w:val="hi_IN" w:bidi="hi_IN"/>
        </w:rPr>
      </w:r>
      <w:r>
        <w:rPr>
          <w:lang w:val="hi_IN" w:bidi="hi_IN"/>
        </w:rPr>
        <w:t>इस घटना में, दाऊद उपस्थिति की रोटी लेता है, या वह रोटी जो याजक हर हफ्ते परमेश्वर के सामने रखते थे। हर सब्त के दिन याजक रोटी को ताजा रोटी से बदल देते थे। केवल याजकों को पुरानी रोटी खाने की अनुमति थी। दाऊद ने इस विशेष रोटी में से कुछ अपने साथियों को दी, क्योंकि वे बहुत भूखे थे। हालाँकि दाऊद ने सब्त के दिन ऐसा नहीं किया होगा, लेकिन दाऊद ने जो किया वह यीशु के चेलों द्वारा किए गए काम के समान लगता है। लेकिन परमेश्वर ने कभी भी दाऊद को इस काम के लिए दोषी नहीं ठहराया। यीशु कह रहा है कि परमेश्वर लोगों की जरूरतों की ज्यादा परवाह करता है, बजाय इसके कि वे धार्मिक नियमों का सख्ती से पालन करें।</w:t>
      </w:r>
    </w:p>
    <w:p>
      <w:pPr/>
      <w:r>
        <w:rPr>
          <w:lang w:val="hi_IN" w:bidi="hi_IN"/>
        </w:rPr>
      </w:r>
      <w:r>
        <w:rPr>
          <w:lang w:val="hi_IN" w:bidi="hi_IN"/>
        </w:rPr>
        <w:t>फिर यीशु कहानी सुनाना छोड़कर सीधे फरीसियों से बात करने लगता है। जब यीशु यह कहता है कि परमेश्वर ने सब्त का दिन लोगों की भलाई के लिए बनाया था, तो वह हैरान करने वाली बात कह रहा है। फिर यीशु कुछ और हैरान करने वाली बात कहता है! वह कहता है, "मनुष्य का पुत्र तो सब्त के दिन का भी प्रभु है।" मनुष्य का पुत्र, एक उपाधि है जिसे यीशु अकसर अपने लिए इस्तेमाल करता था, क्योंकि परमेश्वर ने सारी शक्ति और अधिकार उसी को दिया था। प्रभु, का मतलब स्वामी भी होता है, और यह दिखाता है कि यीशु के पास यह अधिकार था कि वह तय करे कि सब्त के दिन क्या सही है और क्या गलत। यीशु कह रहा है कि अब वह उन बातों का नियंत्रण रखता है जिन पर पहले धार्मिक अगुवे अपना नियंत्रण मानते थे।</w:t>
      </w:r>
    </w:p>
    <w:p>
      <w:pPr/>
      <w:r>
        <w:rPr>
          <w:lang w:val="hi_IN" w:bidi="hi_IN"/>
        </w:rPr>
      </w:r>
      <w:r>
        <w:rPr>
          <w:lang w:val="hi_IN" w:bidi="hi_IN"/>
        </w:rPr>
        <w:t xml:space="preserve">इस कहानी का अगला खंड हमें </w:t>
      </w:r>
      <w:r>
        <w:rPr>
          <w:i/>
          <w:lang w:val="hi_IN" w:bidi="hi_IN"/>
        </w:rPr>
        <w:t>दिखाता</w:t>
      </w:r>
      <w:r>
        <w:rPr>
          <w:lang w:val="hi_IN" w:bidi="hi_IN"/>
        </w:rPr>
        <w:t xml:space="preserve"> है कि यीशु वास्तव में सब्त का स्वामी है। यीशु आराधनालय में है, शायद कफरनहूम में ही है, और एक सूखे हाथ वाले आदमी को देखता है शायद उसका हाथ लकवाग्रस्त है। आराधनालय, यहूदियों के आराधना की जगह को कहा जाता है।</w:t>
      </w:r>
    </w:p>
    <w:p>
      <w:pPr/>
      <w:r>
        <w:rPr>
          <w:lang w:val="hi_IN" w:bidi="hi_IN"/>
        </w:rPr>
      </w:r>
      <w:r>
        <w:rPr>
          <w:lang w:val="hi_IN" w:bidi="hi_IN"/>
        </w:rPr>
        <w:t>यहाँ रुकें और एक समूह में आराधनालय के बाहर और अंदर की तस्वीरों को देखें। इस ऑडियो को यहाँ रोकें।</w:t>
      </w:r>
    </w:p>
    <w:p>
      <w:pPr/>
      <w:r>
        <w:rPr>
          <w:lang w:val="hi_IN" w:bidi="hi_IN"/>
        </w:rPr>
      </w:r>
      <w:r>
        <w:rPr>
          <w:lang w:val="hi_IN" w:bidi="hi_IN"/>
        </w:rPr>
        <w:t>हालाँकि, यह कहानी उस व्यक्ति के ठीक होने से ज्यादा इस बात के बारे में है कि सब्त के दिन किसी को ठीक करना कुछ लोगों के लिए धार्मिक व्यवस्था को तोड़ना माना जाता था। आराधनालय में लोग यीशु को देख रहे हैं, यहाँ "देखने" का मतलब है किसी को कुछ गलत करते हुए पकड़ने के लिए देखना। यीशु उस आदमी से कहता है कि वह आराधनालय के बीच में खड़ा हो जाए ताकि सब लोग उसे देख सकें। आराधनालय में लोग गोलाकार तरीके से बैठते थे, यह शायद लोगों के बैठने की जगह के "बीच में खड़े होने" के लिए था।</w:t>
      </w:r>
    </w:p>
    <w:p>
      <w:pPr/>
      <w:r>
        <w:rPr>
          <w:lang w:val="hi_IN" w:bidi="hi_IN"/>
        </w:rPr>
      </w:r>
      <w:r>
        <w:rPr>
          <w:lang w:val="hi_IN" w:bidi="hi_IN"/>
        </w:rPr>
        <w:t>यीशु उस व्यक्ति को ठीक करने से पहले लोगों से पूछता है, "क्या सब्त के दिन भलाई करना सही है या बुराई करना; जान बचाना या मारना?" इस तरह का प्रश्न धार्मिक व्यवस्था से एक आधिकारिक उत्तर की उम्मीद करता है। व्यवस्था के अनुसार सही उत्तर यह होगा कि सब्त के दिन भला करने और जीवन को बचाने की अनुमति है। यीशु मानता था कि इस व्यक्ति को ठीक करना भला काम होगा। लोग लज्जित हो जाते अगर वे कहते कि ऐसा करना भला नहीं है, पर वे यीशु से सहमत नहीं होना चाहते थे, इसलिए वे चुप रहे।</w:t>
      </w:r>
    </w:p>
    <w:p>
      <w:pPr/>
      <w:r>
        <w:rPr>
          <w:lang w:val="hi_IN" w:bidi="hi_IN"/>
        </w:rPr>
      </w:r>
      <w:r>
        <w:rPr>
          <w:lang w:val="hi_IN" w:bidi="hi_IN"/>
        </w:rPr>
        <w:t>यहाँ रुककर अपने अनुवाद दल के साथ चर्चा करें: कि आपकी संस्कृति में जब कोई शिक्षक या महत्वपूर्ण व्यक्ति प्रश्न पूछता है, तो लोग किस तरह उत्तर देते हैं? क्या वे चुप रहते हैं? क्या उनके उत्तर देने का कोई खास, सम्मानजनक तरीका है? इस ऑडियो को यहाँ रोकें।</w:t>
      </w:r>
    </w:p>
    <w:p>
      <w:pPr/>
      <w:r>
        <w:rPr>
          <w:lang w:val="hi_IN" w:bidi="hi_IN"/>
        </w:rPr>
      </w:r>
      <w:r>
        <w:rPr>
          <w:lang w:val="hi_IN" w:bidi="hi_IN"/>
        </w:rPr>
        <w:t>यीशु नाराज और दुखी था कि लोग इतने जिद्दी थे और अब भी नहीं मानते थे कि सब्त पर उसका नियंत्रण है। लेकिन फरीसियों को समझ में आ गया कि अगर यीशु ने सब्त के बारे में उनकी परंपराओं को तोड़ा, तो वे जल्द ही लोगों पर अपना पुराना नियंत्रण खो देंगे। इसी कारण वे यीशु को मारना चाहते थे, क्योंकि उसने उनके जीने के तरीके को खतरे में डाल दिया था।</w:t>
      </w:r>
    </w:p>
    <w:p>
      <w:pPr/>
      <w:r>
        <w:rPr>
          <w:lang w:val="hi_IN" w:bidi="hi_IN"/>
        </w:rPr>
      </w:r>
      <w:r>
        <w:rPr>
          <w:lang w:val="hi_IN" w:bidi="hi_IN"/>
        </w:rPr>
        <w:t>यहाँ रुककर अपने अनुवाद दल के साथ चर्चा करें: आपकी संस्कृति में लोग कौन से ऐसे काम करते हैं जो धार्मिक अगुवों को गुस्सा दिलाते हैं? जब धार्मिक अगुवे गुस्सा हो जाते हैं तो वे क्या करते हैं? इस बात पर चर्चा करें कि पारंपरिक धर्मों और मसीही कलीसिया में क्या होता है। इस ऑडियो को यहाँ रोकें।</w:t>
      </w:r>
    </w:p>
    <w:p>
      <w:pPr/>
      <w:r>
        <w:rPr>
          <w:lang w:val="hi_IN" w:bidi="hi_IN"/>
        </w:rPr>
      </w:r>
      <w:r>
        <w:rPr>
          <w:lang w:val="hi_IN" w:bidi="hi_IN"/>
        </w:rPr>
        <w:t>फरीसी हेरोदियों से मिलने गए, जो गलील के शासक हेरोदेस अन्तिपास के समर्थक थे। हेरोदी आमतौर पर फरीसियों के दुश्मन थे, लेकिन क्योंकि दोनों यीशु को मारना चाहते थे, इसलिए उन्होंने फरीसियों से मिलने का फैसला किया। यह हमें यीशु के आने वाले दुखों की झलक दिखाना शुरू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2:23–3:6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सब्त के दिन यीशु अपने चेलों के साथ खेतों में से गुजर रहा है। उसके चेले गेहूँ की बालें तोड़कर खाते हैं। वहाँ फरीसी हैं जो यीशु से कहते हैं, "देखो, तुम बालें तोड़कर व्यवस्था को क्यों तोड़ रहे हो?"</w:t>
      </w:r>
    </w:p>
    <w:p>
      <w:pPr/>
      <w:r>
        <w:rPr>
          <w:lang w:val="hi_IN" w:bidi="hi_IN"/>
        </w:rPr>
      </w:r>
      <w:r>
        <w:rPr>
          <w:b/>
          <w:lang w:val="hi_IN" w:bidi="hi_IN"/>
        </w:rPr>
        <w:t>दूसरे दृश्य में:</w:t>
      </w:r>
      <w:r>
        <w:rPr>
          <w:lang w:val="hi_IN" w:bidi="hi_IN"/>
        </w:rPr>
        <w:t xml:space="preserve"> यीशु फरीसियों से बात करता है। वह उन्हें पवित्रशास्त्र से दाऊद की एक कहानी सुनाता है। परमेश्वर के भवन में दाऊद ने उस पवित्र रोटी को खाया जब वह और उसके साथी भूखे थे।</w:t>
      </w:r>
    </w:p>
    <w:p>
      <w:pPr/>
      <w:r>
        <w:rPr>
          <w:lang w:val="hi_IN" w:bidi="hi_IN"/>
        </w:rPr>
      </w:r>
      <w:r>
        <w:rPr>
          <w:b/>
          <w:lang w:val="hi_IN" w:bidi="hi_IN"/>
        </w:rPr>
        <w:t>तीसरे दृश्य में:</w:t>
      </w:r>
      <w:r>
        <w:rPr>
          <w:lang w:val="hi_IN" w:bidi="hi_IN"/>
        </w:rPr>
        <w:t xml:space="preserve"> यीशु फरीसियों की ओर देखता है और कहता है, "सब्त लोगों की भलाई के लिए बनाया गया है, न कि लोगों को सब्त के नियमों को पूरा करने के लिए। मनुष्य का पुत्र सब्त के दिन का भी प्रभु है।"</w:t>
      </w:r>
    </w:p>
    <w:p>
      <w:pPr/>
      <w:r>
        <w:rPr>
          <w:lang w:val="hi_IN" w:bidi="hi_IN"/>
        </w:rPr>
      </w:r>
      <w:r>
        <w:rPr>
          <w:b/>
          <w:lang w:val="hi_IN" w:bidi="hi_IN"/>
        </w:rPr>
        <w:t>चौथे दृश्य में:</w:t>
      </w:r>
      <w:r>
        <w:rPr>
          <w:lang w:val="hi_IN" w:bidi="hi_IN"/>
        </w:rPr>
        <w:t xml:space="preserve"> एक और अवसर पर, यीशु एक आराधनालय में जाता है और एक सूखे हाथ वाले व्यक्ति को देखता है। क्योंकि वह सब्त का दिन था, सब लोग यीशु को ध्यान से देख रहे थे कि कहीं वह कुछ गलत तो नहीं करता, खासकर फरीसी।</w:t>
      </w:r>
    </w:p>
    <w:p>
      <w:pPr/>
      <w:r>
        <w:rPr>
          <w:lang w:val="hi_IN" w:bidi="hi_IN"/>
        </w:rPr>
      </w:r>
      <w:r>
        <w:rPr>
          <w:b/>
          <w:lang w:val="hi_IN" w:bidi="hi_IN"/>
        </w:rPr>
        <w:t>पांचवें दृश्य में:</w:t>
      </w:r>
      <w:r>
        <w:rPr>
          <w:lang w:val="hi_IN" w:bidi="hi_IN"/>
        </w:rPr>
        <w:t xml:space="preserve"> यीशु उस सूखे हाथ वाले व्यक्ति से कहता है कि वह सबके सामने खड़ा हो जाए। वह आराधनालय में लोगों से पूछता है, "क्या धार्मिक व्यवस्था हमें सब्त के दिन भलाई करने की अनुमति देती है, या बुराई करने की?" क्या यह हमें जीवन बचाने की अनुमति देती है या उसे नष्ट करने की?" लोग चुप रहते हैं। यीशु उस व्यक्ति के हाथ को ठीक करता है।</w:t>
      </w:r>
    </w:p>
    <w:p>
      <w:pPr/>
      <w:r>
        <w:rPr>
          <w:lang w:val="hi_IN" w:bidi="hi_IN"/>
        </w:rPr>
      </w:r>
      <w:r>
        <w:rPr>
          <w:b/>
          <w:lang w:val="hi_IN" w:bidi="hi_IN"/>
        </w:rPr>
        <w:t>छठे दृश्य में:</w:t>
      </w:r>
      <w:r>
        <w:rPr>
          <w:lang w:val="hi_IN" w:bidi="hi_IN"/>
        </w:rPr>
        <w:t xml:space="preserve"> तुरंत ही, फरीसी हेरोदेस के समर्थकों से मिलने चले जाते हैं और यीशु को मारने की योजना बनाते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साथी</w:t>
      </w:r>
    </w:p>
    <w:p>
      <w:pPr>
        <w:pStyle w:val="ListBullet"/>
        <w:spacing w:line="240" w:lineRule="auto"/>
        <w:ind w:left="720"/>
      </w:pPr>
      <w:r>
        <w:rPr>
          <w:lang w:val="hi_IN" w:bidi="hi_IN"/>
        </w:rPr>
      </w:r>
      <w:r>
        <w:rPr>
          <w:lang w:val="hi_IN" w:bidi="hi_IN"/>
        </w:rPr>
        <w:t>एक सूखे हाथ वाला व्यक्ति</w:t>
      </w:r>
    </w:p>
    <w:p>
      <w:pPr>
        <w:pStyle w:val="ListBullet"/>
        <w:spacing w:line="240" w:lineRule="auto"/>
        <w:ind w:left="720"/>
      </w:pPr>
      <w:r>
        <w:rPr>
          <w:lang w:val="hi_IN" w:bidi="hi_IN"/>
        </w:rPr>
      </w:r>
      <w:r>
        <w:rPr>
          <w:lang w:val="hi_IN" w:bidi="hi_IN"/>
        </w:rPr>
        <w:t>आराधनालय में लोग</w:t>
      </w:r>
    </w:p>
    <w:p>
      <w:pPr>
        <w:pStyle w:val="ListBullet"/>
        <w:spacing w:line="240" w:lineRule="auto"/>
        <w:ind w:left="720"/>
      </w:pPr>
      <w:r>
        <w:rPr>
          <w:lang w:val="hi_IN" w:bidi="hi_IN"/>
        </w:rPr>
      </w:r>
      <w:r>
        <w:rPr>
          <w:lang w:val="hi_IN" w:bidi="hi_IN"/>
        </w:rPr>
        <w:t>हेरोदेस के समर्थक</w:t>
      </w:r>
    </w:p>
    <w:p>
      <w:pPr/>
      <w:r>
        <w:rPr>
          <w:lang w:val="hi_IN" w:bidi="hi_IN"/>
        </w:rPr>
      </w:r>
      <w:r>
        <w:rPr>
          <w:lang w:val="hi_IN" w:bidi="hi_IN"/>
        </w:rPr>
        <w:t>एक समूह में, इस भाग के हिस्सों पर ध्यान दें:</w:t>
      </w:r>
    </w:p>
    <w:p>
      <w:pPr/>
      <w:r>
        <w:rPr>
          <w:lang w:val="hi_IN" w:bidi="hi_IN"/>
        </w:rPr>
      </w:r>
      <w:r>
        <w:rPr>
          <w:lang w:val="hi_IN" w:bidi="hi_IN"/>
        </w:rPr>
        <w:t>पहले दृश्य में, यीशु और उसके चेले खेतों से होकर जा रहे हैं और खाने के लिए अनाज की बालें तोड़ रहे हैं। फरीसी उन्हें देखते हैं और यीशु से एक प्रश्न पूछकर उसका विरोध करते हैं। वे ऐसा इसलिए करते हैं क्योंकि यहूदी संस्कृति में, यीशु चेलों के कामों का जिम्मेदार माना जाता था। फरीसी मानते हैं कि चेले सब्त के दिन काम कर रहे हैं, जो परमेश्वर की व्यवस्था के विरुद्ध था।</w:t>
      </w:r>
    </w:p>
    <w:p>
      <w:pPr/>
      <w:r>
        <w:rPr>
          <w:lang w:val="hi_IN" w:bidi="hi_IN"/>
        </w:rPr>
      </w:r>
      <w:r>
        <w:rPr>
          <w:lang w:val="hi_IN" w:bidi="hi_IN"/>
        </w:rPr>
        <w:t>यीशु दाऊद की कहानी सुनाने से पहले, फरीसियों से पूछता है कि क्या उन्होंने यह कहानी पढ़ी है। वह यह सवाल इसलिए नहीं पूछता कि उसे लगता है उन्होंने नहीं पढ़ी, बल्कि उन्हें डांट लगाने के लिए पूछता है।</w:t>
      </w:r>
    </w:p>
    <w:p>
      <w:pPr/>
      <w:r>
        <w:rPr>
          <w:lang w:val="hi_IN" w:bidi="hi_IN"/>
        </w:rPr>
      </w:r>
      <w:r>
        <w:rPr>
          <w:lang w:val="hi_IN" w:bidi="hi_IN"/>
        </w:rPr>
        <w:t>तीसरे दृश्य में, यीशु अपनी कहानी को समाप्त करता है और फरीसियों से सीधे बात करता है। कल्पना करें कि यीशु सब्त का प्रभु है, और लोग सब्त के दिन इसलिए विश्राम करते हैं क्योंकि यह उनके भले के लिए है, न कि केवल सब्त की व्यवस्था को पूरा करने के लिए।</w:t>
      </w:r>
    </w:p>
    <w:p>
      <w:pPr/>
      <w:r>
        <w:rPr>
          <w:lang w:val="hi_IN" w:bidi="hi_IN"/>
        </w:rPr>
      </w:r>
      <w:r>
        <w:rPr>
          <w:lang w:val="hi_IN" w:bidi="hi_IN"/>
        </w:rPr>
        <w:t>चौथा दृश्य भी एक सब्त के दिन होता है, लेकिन यह एक अलग स्थान पर घटित होता है। कल्पना करें कि यीशु एक यहूदी आराधनालय में प्रवेश कर रहा है। फरीसी भी वहाँ मौजूद हैं और देख रहे हैं कि क्या यीशु परमेश्वर की व्यवस्था को तोड़ेगा। यीशु एक सूखे हाथ वाले व्यक्ति को सबके सामने खड़ा होने के लिए कहता है। आराधनालय में लोग शायद दीवार के किनारे बैठे थे, और यीशु उस व्यक्ति को सामने बुलाता है ताकि सब उसे देख सकें।</w:t>
      </w:r>
    </w:p>
    <w:p>
      <w:pPr/>
      <w:r>
        <w:rPr>
          <w:lang w:val="hi_IN" w:bidi="hi_IN"/>
        </w:rPr>
      </w:r>
      <w:r>
        <w:rPr>
          <w:lang w:val="hi_IN" w:bidi="hi_IN"/>
        </w:rPr>
        <w:t>पांचवें दृश्य में बातचीत की कल्पना करें। यीशु आराधनालय में इकट्ठा हुए लोगों से, जिनमें फरीसी भी शामिल थे, पूछता है, "क्या धार्मिक व्यवस्था हमें भलाई करने की अनुमति देती है या बुराई करने की, जीवन बचाने की या उसे नष्ट करने की?" लेकिन कोई भी उसका उत्तर नहीं देता है। यीशु गुस्से और उदासी से चारों ओर देखता है, और फिर उस व्यक्ति से कहता है, "अपना हाथ बढ़ा।" वह व्यक्ति अपना हाथ बढ़ाता है, और वह तुरंत ठीक हो जाता है।</w:t>
      </w:r>
    </w:p>
    <w:p>
      <w:pPr/>
      <w:r>
        <w:rPr>
          <w:lang w:val="hi_IN" w:bidi="hi_IN"/>
        </w:rPr>
      </w:r>
      <w:r>
        <w:rPr>
          <w:lang w:val="hi_IN" w:bidi="hi_IN"/>
        </w:rPr>
        <w:t>अंतिम दृश्य में, कल्पना करें कि फरीसी आराधनालय से बाहर निकल रहे हैं। वे हेरोदेस के समर्थकों से मिलते हैं और यीशु को मारने की योजना बनाना शुरू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2:23–3:6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दाऊद</w:t>
      </w:r>
    </w:p>
    <w:p>
      <w:pPr>
        <w:pStyle w:val="ListBullet"/>
        <w:spacing w:line="240" w:lineRule="auto"/>
        <w:ind w:left="720"/>
      </w:pPr>
      <w:r>
        <w:rPr>
          <w:lang w:val="hi_IN" w:bidi="hi_IN"/>
        </w:rPr>
      </w:r>
      <w:r>
        <w:rPr>
          <w:lang w:val="hi_IN" w:bidi="hi_IN"/>
        </w:rPr>
        <w:t>दाऊद के साथी</w:t>
      </w:r>
    </w:p>
    <w:p>
      <w:pPr>
        <w:pStyle w:val="ListBullet"/>
        <w:spacing w:line="240" w:lineRule="auto"/>
        <w:ind w:left="720"/>
      </w:pPr>
      <w:r>
        <w:rPr>
          <w:lang w:val="hi_IN" w:bidi="hi_IN"/>
        </w:rPr>
      </w:r>
      <w:r>
        <w:rPr>
          <w:lang w:val="hi_IN" w:bidi="hi_IN"/>
        </w:rPr>
        <w:t>एक सूखे हाथ वाला व्यक्ति</w:t>
      </w:r>
    </w:p>
    <w:p>
      <w:pPr>
        <w:pStyle w:val="ListBullet"/>
        <w:spacing w:line="240" w:lineRule="auto"/>
        <w:ind w:left="720"/>
      </w:pPr>
      <w:r>
        <w:rPr>
          <w:lang w:val="hi_IN" w:bidi="hi_IN"/>
        </w:rPr>
      </w:r>
      <w:r>
        <w:rPr>
          <w:lang w:val="hi_IN" w:bidi="hi_IN"/>
        </w:rPr>
        <w:t>आराधनालय में लोग</w:t>
      </w:r>
    </w:p>
    <w:p>
      <w:pPr>
        <w:pStyle w:val="ListBullet"/>
        <w:spacing w:line="240" w:lineRule="auto"/>
        <w:ind w:left="720"/>
      </w:pPr>
      <w:r>
        <w:rPr>
          <w:lang w:val="hi_IN" w:bidi="hi_IN"/>
        </w:rPr>
      </w:r>
      <w:r>
        <w:rPr>
          <w:lang w:val="hi_IN" w:bidi="hi_IN"/>
        </w:rPr>
        <w:t>हेरोदेस के समर्थक</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इस कहानी के संवाद, प्रवाह, कथानक और कालक्रम पर ध्यान दें। सुनिश्चित करें कि आप इस कहानी के कठिन या महत्वपूर्ण हिस्सों का अभिनय करना छोड़ न दें। कहानी के हर हिस्से को याद रखने में एक-दूसरे की मदद करें।</w:t>
      </w:r>
    </w:p>
    <w:p>
      <w:pPr/>
      <w:r>
        <w:rPr>
          <w:lang w:val="hi_IN" w:bidi="hi_IN"/>
        </w:rPr>
      </w:r>
      <w:r>
        <w:rPr>
          <w:lang w:val="hi_IN" w:bidi="hi_IN"/>
        </w:rPr>
        <w:t>इस ऑडियो को यहाँ रोक दें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 दें और उस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यीशु और उसके चेले खेतों में से होकर जा रहे हैं। जैसे ही वे चलते हैं, चेले अनाज की बालें तोड़कर खाते हैं। फरीसी यह देखकर यीशु से पूछते हैं, "तेरे चेले सब्त के दिन बालें तोड़कर व्यवस्था के नियम क्यों तोड़ रहे हैं?"</w:t>
      </w:r>
    </w:p>
    <w:p>
      <w:pPr/>
      <w:r>
        <w:rPr>
          <w:lang w:val="hi_IN" w:bidi="hi_IN"/>
        </w:rPr>
      </w:r>
      <w:r>
        <w:rPr>
          <w:lang w:val="hi_IN" w:bidi="hi_IN"/>
        </w:rPr>
        <w:t>अभिनय को रोकें। फरीसियों की भूमिका निभाने वाले व्यक्ति से पूछें "आप क्या महसूस कर रहे हैं या क्या सोच रहे हैं?" वह व्यक्ति इस तरह से उत्तर दे सकता है, "हम बार-बार देखते हैं कि यीशु हमारी धार्मिक व्यवस्था को तोड़ता है," "हम इस बात से परेशान हैं कि वह दूसरों को भी परमेश्वर की व्यवस्था तोड़ने के लिए बढ़ावा दे रहा है, "हमें बहुत गुस्सा है।" हमें यीशु से उसके व्यवहार के बारे में बात करनी चाहिए।" अभिनय को जारी रखें।</w:t>
      </w:r>
    </w:p>
    <w:p>
      <w:pPr/>
      <w:r>
        <w:rPr>
          <w:lang w:val="hi_IN" w:bidi="hi_IN"/>
        </w:rPr>
      </w:r>
      <w:r>
        <w:rPr>
          <w:lang w:val="hi_IN" w:bidi="hi_IN"/>
        </w:rPr>
        <w:t>अभिनय करें कि यीशु फरीसियों को दाऊद की कहानी सुना रहा है। उस कहानी का अभिनय करें, जैसे यीशु ने उसे सुनाया था। दाऊद और उसके साथी भूखे थे, इसलिए वे परमेश्वर के भवन में गए और व्यवस्था को तोड़ते हुए वह रोटी खाई जो केवल याजक के खाने के लिए थी।</w:t>
      </w:r>
    </w:p>
    <w:p>
      <w:pPr/>
      <w:r>
        <w:rPr>
          <w:lang w:val="hi_IN" w:bidi="hi_IN"/>
        </w:rPr>
      </w:r>
      <w:r>
        <w:rPr>
          <w:lang w:val="hi_IN" w:bidi="hi_IN"/>
        </w:rPr>
        <w:t>अभिनय को रोकें। जो व्यक्ति दाऊद की भूमिका निभा रहा है उससे पूछें, कि "आप क्या महसूस कर रहे हैं या क्या सोच रहे हैं?" वह व्यक्ति ऐसे उत्तर दे सकता है जैसे, "जब हम भूखे थे, तो परमेश्वर यही चाहता कि मैं अपने साथियों के लिए भोजन का प्रबंध करूँ," या "हमारे लिए परमेश्वर की चिंता, धार्मिक नियमों से कहीं ज्यादा जरूरी है," या "मैं आभारी हूँ। परमेश्वर हमेशा मेरी जरूरत के समय में सहायता करता है।" अभिनय को जारी रखें।</w:t>
      </w:r>
    </w:p>
    <w:p>
      <w:pPr/>
      <w:r>
        <w:rPr>
          <w:lang w:val="hi_IN" w:bidi="hi_IN"/>
        </w:rPr>
      </w:r>
      <w:r>
        <w:rPr>
          <w:lang w:val="hi_IN" w:bidi="hi_IN"/>
        </w:rPr>
        <w:t>अभिनय करें कि यीशु फरीसियों को उत्तर दे रहा है और कह रहा है कि सब्त लोगों की भलाई के लिए बनाया गया है, न कि लोगों को सब्त के नियमों को पूरा करने के लिए। यीशु कहता है, "मनुष्य का पुत्र तो सब्त के दिन का भी प्रभु है।"</w:t>
      </w:r>
    </w:p>
    <w:p>
      <w:pPr/>
      <w:r>
        <w:rPr>
          <w:lang w:val="hi_IN" w:bidi="hi_IN"/>
        </w:rPr>
      </w:r>
      <w:r>
        <w:rPr>
          <w:lang w:val="hi_IN" w:bidi="hi_IN"/>
        </w:rPr>
        <w:t>अभिनय को रोकें। चेलों का पात्र निभाने वाले व्यक्ति से पूछें "आप क्या महसूस कर रहे हैं या क्या सोच रहे हैं?" वह व्यक्ति इस तरह उत्तर दे सकता है, "यीशु किसी दुसरे धार्मिक गुरू से अलग है। वह अधिकार के साथ सिखाता है," या "हैरानी हुई। मैंने कभी नहीं सोचा था कि सब्त मनुष्य के लिए बनाया गया है," या "मैं उस व्यक्ति का चेला बनकर सम्मानित महसूस करता हूँ जिसके पास सारा अधिकार है।" अभिनय को जारी रखें।</w:t>
      </w:r>
    </w:p>
    <w:p>
      <w:pPr/>
      <w:r>
        <w:rPr>
          <w:lang w:val="hi_IN" w:bidi="hi_IN"/>
        </w:rPr>
      </w:r>
      <w:r>
        <w:rPr>
          <w:lang w:val="hi_IN" w:bidi="hi_IN"/>
        </w:rPr>
        <w:t>इसका अभिनय करें जब यीशु फिर से एक आराधनालय में जाता है और एक सूखे हाथ वाले व्यक्ति को देखता है। यीशु उस व्यक्ति को सबके सामने खड़ा होने के लिए बुलाता है और पूछता है, "क्या धार्मिक व्यवस्था हमें सब्त के दिन भलाई करने की अनुमति देती है या बुराई करने की?" क्या यह दिन प्राण बचाने के लिए है या मारने के लिए है?"</w:t>
      </w:r>
    </w:p>
    <w:p>
      <w:pPr/>
      <w:r>
        <w:rPr>
          <w:lang w:val="hi_IN" w:bidi="hi_IN"/>
        </w:rPr>
      </w:r>
      <w:r>
        <w:rPr>
          <w:lang w:val="hi_IN" w:bidi="hi_IN"/>
        </w:rPr>
        <w:t>अभिनय को रोकें। जो व्यक्ति यीशु की भूमिका निभा रहा है उससे पूछें, कि "आप क्या महसूस कर रहे हैं या क्या सोच रहे हैं?" वह व्यक्ति कुछ इस तरह का उत्तर दे सकता है, "मैं सब्त के बारे में एक जरूरी बात कहने वाला हूँ," "मैं चाहता हूँ कि लोग मेरी बात को समझें," या "मुझे गुस्सा है कि लोग दूसरों की चिंता करने और दया दिखाने के बजाय अपनी धार्मिक परंपराओं और नियमों को ज्यादा महत्व देते हैं।"" अभिनय को जारी रखें।</w:t>
      </w:r>
    </w:p>
    <w:p>
      <w:pPr/>
      <w:r>
        <w:rPr>
          <w:lang w:val="hi_IN" w:bidi="hi_IN"/>
        </w:rPr>
      </w:r>
      <w:r>
        <w:rPr>
          <w:lang w:val="hi_IN" w:bidi="hi_IN"/>
        </w:rPr>
        <w:t>अभिनय करें जब कोई भी यीशु के सवाल का जवाब नहीं देता। यीशु चारों ओर देखता है, उनके मन की कठोरता को देखकर गुस्सा और बहुत दुखी हो जाता है।</w:t>
      </w:r>
    </w:p>
    <w:p>
      <w:pPr/>
      <w:r>
        <w:rPr>
          <w:lang w:val="hi_IN" w:bidi="hi_IN"/>
        </w:rPr>
      </w:r>
      <w:r>
        <w:rPr>
          <w:lang w:val="hi_IN" w:bidi="hi_IN"/>
        </w:rPr>
        <w:t>अभिनय को रोकें। आराधनालय में लोगों की भूमिका निभा रहे व्यक्ति से पूछें, "आप क्या महसूस कर रहे हैं या क्या सोच रहे हैं?" वह व्यक्ति इस तरह का उत्तर दे सकता है, "हम जानते हैं कि वह सही है, इसलिए हम उसका उत्तर नहीं देना चाहते," "हम जिद्दी हैं। हम यीशु के आगे झुकना नहीं चाहते," या "हम शर्मिंदा हैं।" यीशु की भूमिका निभाने वाले अभिनेता से पूछें, "आप क्या महसूस कर रहे हैं या क्या सोच रहे हैं?" वह व्यक्ति कुछ इस तरह से उत्तर दे सकता है, "मैं इस बात से गुस्सा हूँ कि धार्मिक अगुवों ने मेरे पिता के नियमों को तोड़-मरोड़ दिया है," "मैं बहुत दुखी हूँ कि वे सब्त के लिए मेरे पिता की सोच नहीं समझते हैं," या "मैं निराश हूँ कि ये लोग मेरी बात नहीं सुन रहे हैं। अभिनय को जारी रखें।</w:t>
      </w:r>
    </w:p>
    <w:p>
      <w:pPr/>
      <w:r>
        <w:rPr>
          <w:lang w:val="hi_IN" w:bidi="hi_IN"/>
        </w:rPr>
      </w:r>
      <w:r>
        <w:rPr>
          <w:lang w:val="hi_IN" w:bidi="hi_IN"/>
        </w:rPr>
        <w:t>अभिनय करें जब यीशु उस व्यक्ति से कहता है, "अपना हाथ आगे बढ़ाओ।" वह व्यक्ति अपना हाथ आगे बढ़ाता है, और वह ठीक हो जाता है। इसके तुरंत बाद, फरीसी चले जाते हैं। वे हेरोदेस के समर्थकों से मिलते हैं और यीशु को मारने की योजना बनाते हैं।</w:t>
      </w:r>
    </w:p>
    <w:p>
      <w:pPr/>
      <w:r>
        <w:rPr>
          <w:lang w:val="hi_IN" w:bidi="hi_IN"/>
        </w:rPr>
      </w:r>
      <w:r>
        <w:rPr>
          <w:lang w:val="hi_IN" w:bidi="hi_IN"/>
        </w:rPr>
        <w:t>अभिनय को रोकें। फरीसियों की भूमिका निभाने वाले व्यक्ति से पूछें "आप क्या महसूस कर रहे हैं या क्या सोच रहे हैं?" वह व्यक्ति ऐसे उत्तर दे सकता है जैसे, "गुस्सा आया कि यीशु ने सब्त के दिन किसी को ठीक किया," "यीशु की सामर्थ्य से डर लग रहा है," "हमें लगता है कि यीशु परमेश्वर की निंदा कर रहा है," या "हम इतने गुस्से में हैं कि यीशु को मार डालना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सबसे आसानी से समझ आने वाले संस्करण में सुनें।</w:t>
      </w:r>
    </w:p>
    <w:p>
      <w:pPr/>
      <w:r>
        <w:rPr>
          <w:lang w:val="hi_IN" w:bidi="hi_IN"/>
        </w:rPr>
      </w:r>
      <w:r>
        <w:rPr>
          <w:b/>
          <w:lang w:val="hi_IN" w:bidi="hi_IN"/>
        </w:rPr>
        <w:t>सब्त</w:t>
      </w:r>
      <w:r>
        <w:rPr>
          <w:lang w:val="hi_IN" w:bidi="hi_IN"/>
        </w:rPr>
        <w:t xml:space="preserve"> के दिन, यीशु और उसके चेले खेतों से होकर जा रहे होते हैं, तभी उसके चेले अपने हाथों से अनाज तोड़ने लगते हैं। सब्त के लिए उसी शब्द इस्तेमाल करें जो आपने पिछले भागों में किया है। यहूदी लोग सब्त के दिन को विशेष रूप से विश्राम और आराधना के लिए मानते थे क्योंकि परमेश्वर ने उन्हें ऐसा करने की आज्ञा दी थी। इसे सप्ताह का 7वां दिन माना जाता था। यीशु के समय तक, यह नियम बहुत कठोर और स्पष्ट हो गए थे कि इस दिन कौन सा काम किया जा सकता है और कौन सा नहीं। यह वह दिन भी था जब लोग आराधनालय में आराधना करने जाया करते थे। </w:t>
      </w:r>
      <w:hyperlink r:id="rId48">
        <w:r>
          <w:rPr>
            <w:lang w:val="hi_IN" w:bidi="hi_IN"/>
          </w:rPr>
          <w:rPr>
            <w:color w:val="0000EE"/>
            <w:u w:val="single"/>
          </w:rPr>
          <w:t>सब्त</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अपने </w:t>
      </w:r>
      <w:r>
        <w:rPr>
          <w:b/>
          <w:lang w:val="hi_IN" w:bidi="hi_IN"/>
        </w:rPr>
        <w:t>चेलों</w:t>
      </w:r>
      <w:r>
        <w:rPr>
          <w:lang w:val="hi_IN" w:bidi="hi_IN"/>
        </w:rPr>
        <w:t xml:space="preserve"> या करीबी अनुयायियों के साथ चल रहा है। चेलों के लिए वही शब्द इस्तेमाल करें जो आपने पिछले भागों में इस्तेमाल किया है। यीशु के सबसे करीबी अनुयायी उसकी पूरी सेवकाई के दौरान उसके साथ रहते थे। वे हर जगह उसके साथ जाते, उससे सीखते, और कई बार यीशु उन्हें परमेश्वर के राज्य का सुसमाचार सुनाने और बीमारों को ठीक करने के लिए भेजता था। </w:t>
      </w:r>
      <w:hyperlink r:id="rId100">
        <w:r>
          <w:rPr>
            <w:lang w:val="hi_IN" w:bidi="hi_IN"/>
          </w:rPr>
          <w:rPr>
            <w:color w:val="0000EE"/>
            <w:u w:val="single"/>
          </w:rPr>
          <w:t>चेलों</w:t>
        </w:r>
      </w:hyperlink>
      <w:r>
        <w:rPr>
          <w:lang w:val="hi_IN" w:bidi="hi_IN"/>
        </w:rPr>
        <w:t xml:space="preserve"> के बारे में अधिक जानकारी के लिए, मुख्य शब्दावली को देखें।</w:t>
      </w:r>
    </w:p>
    <w:p>
      <w:pPr/>
      <w:r>
        <w:rPr>
          <w:lang w:val="hi_IN" w:bidi="hi_IN"/>
        </w:rPr>
      </w:r>
      <w:r>
        <w:rPr>
          <w:b/>
          <w:lang w:val="hi_IN" w:bidi="hi_IN"/>
        </w:rPr>
        <w:t>फरीसी</w:t>
      </w:r>
      <w:r>
        <w:rPr>
          <w:lang w:val="hi_IN" w:bidi="hi_IN"/>
        </w:rPr>
        <w:t xml:space="preserve"> चेलों को बालें तोड़ते हुए देखते हैं और उनके इस काम के लिए यीशु को डांटते हैं। फरीसियों के लिए उसी शब्द का इस्तेमाल करें जिसका आपने पहले इस्तेमाल किया है। "फरीसी" नाम का अर्थ है "अलग होना।" फरीसियों को बहुत प्रभावशाली और धर्मी माना जाता था। वे लोगों के लिए अच्छे उदाहरण थे क्योंकि वे परमेश्वर की व्यवस्था के प्रति समर्पित थे। वे लिखित और मौखिक दोनों तरह की धार्मिक परम्पराओं और व्यवस्था को मानते थे। </w:t>
      </w:r>
      <w:hyperlink r:id="rId101">
        <w:r>
          <w:rPr>
            <w:lang w:val="hi_IN" w:bidi="hi_IN"/>
          </w:rPr>
          <w:rPr>
            <w:color w:val="0000EE"/>
            <w:u w:val="single"/>
          </w:rPr>
          <w:t>फरीसियों</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ने उनसे पूछा कि क्या उन्होंने पवित्रशास्त्र में नहीं पढ़ा कि </w:t>
      </w:r>
      <w:hyperlink r:id="rId116">
        <w:r>
          <w:rPr>
            <w:lang w:val="hi_IN" w:bidi="hi_IN"/>
          </w:rPr>
          <w:rPr>
            <w:color w:val="0000EE"/>
            <w:u w:val="single"/>
          </w:rPr>
          <w:t>दाऊद</w:t>
        </w:r>
      </w:hyperlink>
      <w:r>
        <w:rPr>
          <w:lang w:val="hi_IN" w:bidi="hi_IN"/>
        </w:rPr>
        <w:t xml:space="preserve"> ने पवित्र रोटी खाई थी। </w:t>
      </w:r>
      <w:r>
        <w:rPr>
          <w:b/>
          <w:lang w:val="hi_IN" w:bidi="hi_IN"/>
        </w:rPr>
        <w:t>पवित्रशास्त्र</w:t>
      </w:r>
      <w:r>
        <w:rPr>
          <w:lang w:val="hi_IN" w:bidi="hi_IN"/>
        </w:rPr>
        <w:t xml:space="preserve"> किसी भी धार्मिक समूह की पवित्र लिखित बातों को कहा जाता है। यहाँ, पवित्रशास्त्र से मतलब है यहूदी धर्म की वे पवित्र बातें जो परमेश्वर की प्रेरणा से लिखी गई थीं।</w:t>
      </w:r>
    </w:p>
    <w:p>
      <w:pPr/>
      <w:r>
        <w:rPr>
          <w:lang w:val="hi_IN" w:bidi="hi_IN"/>
        </w:rPr>
      </w:r>
      <w:r>
        <w:rPr>
          <w:lang w:val="hi_IN" w:bidi="hi_IN"/>
        </w:rPr>
        <w:t xml:space="preserve">यहाँ रुककर एक समूह में चर्चा करें कि आप </w:t>
      </w:r>
      <w:r>
        <w:rPr>
          <w:b/>
          <w:lang w:val="hi_IN" w:bidi="hi_IN"/>
        </w:rPr>
        <w:t>पवित्रशास्त्र</w:t>
      </w:r>
      <w:r>
        <w:rPr>
          <w:lang w:val="hi_IN" w:bidi="hi_IN"/>
        </w:rPr>
        <w:t xml:space="preserve"> के लिए किस शब्द या वाक्यांश का इस्तेमाल करेंगे। ध्यान रखें कि आप जो शब्द चुनें, वह किसी विशेष धर्म की पवित्र लिखित बातों के लिए न हो। यह एक सामान्य शब्द होना चाहिए। अधिक जानकारी के लिए मुख्य शब्दावली में </w:t>
      </w:r>
      <w:hyperlink r:id="rId117">
        <w:r>
          <w:rPr>
            <w:lang w:val="hi_IN" w:bidi="hi_IN"/>
          </w:rPr>
          <w:rPr>
            <w:color w:val="0000EE"/>
            <w:u w:val="single"/>
          </w:rPr>
          <w:t>पवित्रशास्त्र</w:t>
        </w:r>
      </w:hyperlink>
      <w:r>
        <w:rPr>
          <w:lang w:val="hi_IN" w:bidi="hi_IN"/>
        </w:rPr>
        <w:t xml:space="preserve"> को देखें। इस ऑडियो को यहाँ रोकें।</w:t>
      </w:r>
    </w:p>
    <w:p>
      <w:pPr/>
      <w:r>
        <w:rPr>
          <w:lang w:val="hi_IN" w:bidi="hi_IN"/>
        </w:rPr>
      </w:r>
      <w:r>
        <w:rPr>
          <w:lang w:val="hi_IN" w:bidi="hi_IN"/>
        </w:rPr>
        <w:t xml:space="preserve">यीशु ने कहा कि दाऊद को रोटी तब मिली जब अबियातार </w:t>
      </w:r>
      <w:r>
        <w:rPr>
          <w:b/>
          <w:lang w:val="hi_IN" w:bidi="hi_IN"/>
        </w:rPr>
        <w:t>महायाजक</w:t>
      </w:r>
      <w:r>
        <w:rPr>
          <w:lang w:val="hi_IN" w:bidi="hi_IN"/>
        </w:rPr>
        <w:t xml:space="preserve"> था। हम जानते हैं कि अबियातार उस समय महायाजक नहीं था, परन्तु उसका कार्यकाल उसी समय के आस-पास था। यहूदी धर्म में याजक वे लोग थे जो लोगों को परमेश्वर के साथ जोड़ने के लिए उनके लिए बलिदान चढ़ाते थे, उन्हें शिक्षा देते थे, परमेश्वर के मंदिर की देखभाल करते थे। याजक परमेश्वर की ओर से लोगों के प्रतिनिधि थे और लोगों की ओर से परमेश्वर के प्रतिनिधि थे। महायाजक सबसे महत्वपूर्ण या प्रधान याजक होता है। </w:t>
      </w:r>
      <w:hyperlink r:id="rId79">
        <w:r>
          <w:rPr>
            <w:lang w:val="hi_IN" w:bidi="hi_IN"/>
          </w:rPr>
          <w:rPr>
            <w:color w:val="0000EE"/>
            <w:u w:val="single"/>
          </w:rPr>
          <w:t>याजकों</w:t>
        </w:r>
      </w:hyperlink>
      <w:r>
        <w:rPr>
          <w:lang w:val="hi_IN" w:bidi="hi_IN"/>
        </w:rPr>
        <w:t xml:space="preserve"> के बारे में अधिक जानकारी के लिए, मुख्य शब्दावली को देखें, और उसी तरह याजक का अनुवाद करें जिस तरह आप पहले भी कर चुके हैं।</w:t>
      </w:r>
    </w:p>
    <w:p>
      <w:pPr/>
      <w:r>
        <w:rPr>
          <w:lang w:val="hi_IN" w:bidi="hi_IN"/>
        </w:rPr>
      </w:r>
      <w:r>
        <w:rPr>
          <w:lang w:val="hi_IN" w:bidi="hi_IN"/>
        </w:rPr>
        <w:t xml:space="preserve">दाऊद ने </w:t>
      </w:r>
      <w:r>
        <w:rPr>
          <w:b/>
          <w:lang w:val="hi_IN" w:bidi="hi_IN"/>
        </w:rPr>
        <w:t>परमेश्वर के भवन</w:t>
      </w:r>
      <w:r>
        <w:rPr>
          <w:lang w:val="hi_IN" w:bidi="hi_IN"/>
        </w:rPr>
        <w:t xml:space="preserve"> में से रोटी ली। "परमेश्वर का भवन" मंदिर या तम्बू को दर्शा सकता है, वह तम्बू जिसे यहूदी लोग मंदिर बनने से पहले इस्तेमाल करते थे। दाऊद के समय में, यहूदियों के साथ परमेश्वर का भवन अभी भी तम्बू में था। इस शब्द को सीधे तौर पर "परमेश्वर का भवन" कहना सबसे अच्छा है। अधिक जानकारी के लिए, मुख्य शब्दावली में </w:t>
      </w:r>
      <w:hyperlink r:id="rId118">
        <w:r>
          <w:rPr>
            <w:lang w:val="hi_IN" w:bidi="hi_IN"/>
          </w:rPr>
          <w:rPr>
            <w:color w:val="0000EE"/>
            <w:u w:val="single"/>
          </w:rPr>
          <w:t>मंदिर</w:t>
        </w:r>
      </w:hyperlink>
      <w:r>
        <w:rPr>
          <w:lang w:val="hi_IN" w:bidi="hi_IN"/>
        </w:rPr>
        <w:t xml:space="preserve"> या </w:t>
      </w:r>
      <w:hyperlink r:id="rId119">
        <w:r>
          <w:rPr>
            <w:lang w:val="hi_IN" w:bidi="hi_IN"/>
          </w:rPr>
          <w:rPr>
            <w:color w:val="0000EE"/>
            <w:u w:val="single"/>
          </w:rPr>
          <w:t>तम्बू</w:t>
        </w:r>
      </w:hyperlink>
      <w:r>
        <w:rPr>
          <w:lang w:val="hi_IN" w:bidi="hi_IN"/>
        </w:rPr>
        <w:t xml:space="preserve"> को देखें।</w:t>
      </w:r>
    </w:p>
    <w:p>
      <w:pPr/>
      <w:r>
        <w:rPr>
          <w:lang w:val="hi_IN" w:bidi="hi_IN"/>
        </w:rPr>
      </w:r>
      <w:r>
        <w:rPr>
          <w:lang w:val="hi_IN" w:bidi="hi_IN"/>
        </w:rPr>
        <w:t xml:space="preserve">यीशु कहता है कि </w:t>
      </w:r>
      <w:r>
        <w:rPr>
          <w:b/>
          <w:lang w:val="hi_IN" w:bidi="hi_IN"/>
        </w:rPr>
        <w:t>मनुष्य का पुत्र</w:t>
      </w:r>
      <w:r>
        <w:rPr>
          <w:lang w:val="hi_IN" w:bidi="hi_IN"/>
        </w:rPr>
        <w:t xml:space="preserve"> सब्त के दिन का प्रभु है। पुराने नियम में "मनुष्य का पुत्र" वाक्यांश का अर्थ केवल एक मानव था। यीशु अपने बारे में बात करने के लिए इस शब्द का उपयोग अपने पसंदीदा तरीके के रूप में करता है। "मनुष्य का पुत्र" वह व्यक्ति है जिसे दानिय्येल 7 में परमेश्वर ने सारा अधिकार और शक्ति दी है। यीशु को यह शब्द शायद इसलिए पसंद था क्योंकि यह उपाधि एक साधारण मनुष्य या एक अलौकिक व्यक्ति दोनों के लिए इस्तेमाल की जा सकती है। "मनुष्य का पुत्र" यह शब्द लोगों को यह निर्णय लेने के लिए प्रेरित करता है कि यीशु केवल मनुष्य है या परमेश्वर है। यह शब्द मसीहा या मसीह जैसी राजनीतिक उपाधि से भी बचाता था, उस व्यक्ति से जिसे लोग राजा बनाना चाहते थे। मरकुस उन सभी समयों के बारे में बात करना पसंद करता है जब यीशु ने अपने आप को मनुष्य का पुत्र कहा था ताकि वह मनुष्य की तरह कष्ट सहने और मरने के बारे में बात कर सके। </w:t>
      </w:r>
      <w:hyperlink r:id="rId92">
        <w:r>
          <w:rPr>
            <w:lang w:val="hi_IN" w:bidi="hi_IN"/>
          </w:rPr>
          <w:rPr>
            <w:color w:val="0000EE"/>
            <w:u w:val="single"/>
          </w:rPr>
          <w:t>मनुष्य के पुत्र</w:t>
        </w:r>
      </w:hyperlink>
      <w:r>
        <w:rPr>
          <w:lang w:val="hi_IN" w:bidi="hi_IN"/>
        </w:rPr>
        <w:t xml:space="preserve"> के बारे में अधिक जानकारी के लिए, मुख्य शब्दावली देखें। मनुष्य के पुत्र का अनुवाद उसी तरह करें जैसा आपने पहले किया है।</w:t>
      </w:r>
    </w:p>
    <w:p>
      <w:pPr/>
      <w:r>
        <w:rPr>
          <w:lang w:val="hi_IN" w:bidi="hi_IN"/>
        </w:rPr>
      </w:r>
      <w:r>
        <w:rPr>
          <w:lang w:val="hi_IN" w:bidi="hi_IN"/>
        </w:rPr>
        <w:t xml:space="preserve">सब्त के दिन का </w:t>
      </w:r>
      <w:r>
        <w:rPr>
          <w:b/>
          <w:lang w:val="hi_IN" w:bidi="hi_IN"/>
        </w:rPr>
        <w:t>प्रभु</w:t>
      </w:r>
      <w:r>
        <w:rPr>
          <w:lang w:val="hi_IN" w:bidi="hi_IN"/>
        </w:rPr>
        <w:t xml:space="preserve"> का अर्थ है सब्त के दिन का स्वामी। यीशु कह रहा है कि उसे यह निर्णय लेने का अधिकार है कि सब्त के दिन क्या करना सही है और क्या करना गलत है। प्रभु के लिए उसी शब्द का इस्तेमाल करें जो आपने पिछले भागों में किया है। </w:t>
      </w:r>
      <w:hyperlink r:id="rId20">
        <w:r>
          <w:rPr>
            <w:lang w:val="hi_IN" w:bidi="hi_IN"/>
          </w:rPr>
          <w:rPr>
            <w:color w:val="0000EE"/>
            <w:u w:val="single"/>
          </w:rPr>
          <w:t>प्रभु</w:t>
        </w:r>
      </w:hyperlink>
      <w:r>
        <w:rPr>
          <w:lang w:val="hi_IN" w:bidi="hi_IN"/>
        </w:rPr>
        <w:t xml:space="preserve"> के बारे में अधिक जानकारी के लिए, मुख्य शब्दावली देखें।</w:t>
      </w:r>
    </w:p>
    <w:p>
      <w:pPr/>
      <w:r>
        <w:rPr>
          <w:lang w:val="hi_IN" w:bidi="hi_IN"/>
        </w:rPr>
      </w:r>
      <w:r>
        <w:rPr>
          <w:lang w:val="hi_IN" w:bidi="hi_IN"/>
        </w:rPr>
        <w:t xml:space="preserve">एक और सब्त के दिन यीशु एक </w:t>
      </w:r>
      <w:r>
        <w:rPr>
          <w:b/>
          <w:lang w:val="hi_IN" w:bidi="hi_IN"/>
        </w:rPr>
        <w:t>आराधनालय</w:t>
      </w:r>
      <w:r>
        <w:rPr>
          <w:lang w:val="hi_IN" w:bidi="hi_IN"/>
        </w:rPr>
        <w:t xml:space="preserve"> में प्रवेश करता है। यह यहूदी आराधना स्थान था। चेलों के लिए उसी शब्द का इस्तेमाल करें जो आपने पिछले भागों में किया है। </w:t>
      </w:r>
      <w:hyperlink r:id="rId49">
        <w:r>
          <w:rPr>
            <w:lang w:val="hi_IN" w:bidi="hi_IN"/>
          </w:rPr>
          <w:rPr>
            <w:color w:val="0000EE"/>
            <w:u w:val="single"/>
          </w:rPr>
          <w:t>आराधनालय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मरकुस कहता है कि यीशु </w:t>
      </w:r>
      <w:r>
        <w:rPr>
          <w:b/>
          <w:lang w:val="hi_IN" w:bidi="hi_IN"/>
        </w:rPr>
        <w:t>उनके मन की कठोरता से दुखी हुआ</w:t>
      </w:r>
      <w:r>
        <w:rPr>
          <w:lang w:val="hi_IN" w:bidi="hi_IN"/>
        </w:rPr>
        <w:t xml:space="preserve">। यहूदी लोग मन शब्द का इस्तेमाल व्यक्ति के उस हिस्से के लिए करते थे जहाँ भावनाएँ और निर्णय होते हैं। यह उन लोगों के बारे में है जो यीशु की कही सच्चाई को न देखने का चुनाव करते हैं। यह सच्चाई को न देखने या उसका पालन न करने की जिद्द को दिखाता है। यीशु का दुःख वैसा नहीं था जैसा कोई अपने प्रिय को खोने पर महसूस करता है, बल्कि वह जो कुछ देख रहा था, उससे वह अंदर से बहुत व्याकुल और दुखी था। </w:t>
      </w:r>
      <w:hyperlink r:id="rId120">
        <w:r>
          <w:rPr>
            <w:lang w:val="hi_IN" w:bidi="hi_IN"/>
          </w:rPr>
          <w:rPr>
            <w:color w:val="0000EE"/>
            <w:u w:val="single"/>
          </w:rPr>
          <w:t>मन</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2:23–3:6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21">
        <w:r>
          <w:rPr>
            <w:lang w:val="hi_IN" w:bidi="hi_IN"/>
          </w:rPr>
          <w:rPr>
            <w:color w:val="0000EE"/>
            <w:u w:val="single"/>
          </w:rPr>
          <w:t>सुने और मन में रखें</w:t>
        </w:r>
      </w:hyperlink>
      <w:r>
        <w:rPr>
          <w:lang w:val="hi_IN" w:bidi="hi_IN"/>
        </w:rPr>
        <w:t xml:space="preserve"> (555 KB)</w:t>
      </w:r>
      <w:r>
        <w:rPr>
          <w:lang w:val="hi_IN" w:bidi="hi_IN"/>
        </w:rPr>
      </w:r>
    </w:p>
    <w:p>
      <w:pPr>
        <w:pStyle w:val="ListBullet"/>
        <w:spacing w:line="240" w:lineRule="auto"/>
        <w:ind w:left="720"/>
      </w:pPr>
      <w:r>
        <w:rPr>
          <w:lang w:val="hi_IN" w:bidi="hi_IN"/>
        </w:rPr>
      </w:r>
      <w:hyperlink r:id="rId122">
        <w:r>
          <w:rPr>
            <w:lang w:val="hi_IN" w:bidi="hi_IN"/>
          </w:rPr>
          <w:rPr>
            <w:color w:val="0000EE"/>
            <w:u w:val="single"/>
          </w:rPr>
          <w:t>पाठ का परिचय</w:t>
        </w:r>
      </w:hyperlink>
      <w:r>
        <w:rPr>
          <w:lang w:val="hi_IN" w:bidi="hi_IN"/>
        </w:rPr>
        <w:t xml:space="preserve"> (4.9 MB)</w:t>
      </w:r>
      <w:r>
        <w:rPr>
          <w:lang w:val="hi_IN" w:bidi="hi_IN"/>
        </w:rPr>
      </w:r>
    </w:p>
    <w:p>
      <w:pPr>
        <w:pStyle w:val="ListBullet"/>
        <w:spacing w:line="240" w:lineRule="auto"/>
        <w:ind w:left="720"/>
      </w:pPr>
      <w:r>
        <w:rPr>
          <w:lang w:val="hi_IN" w:bidi="hi_IN"/>
        </w:rPr>
      </w:r>
      <w:hyperlink r:id="rId123">
        <w:r>
          <w:rPr>
            <w:lang w:val="hi_IN" w:bidi="hi_IN"/>
          </w:rPr>
          <w:rPr>
            <w:color w:val="0000EE"/>
            <w:u w:val="single"/>
          </w:rPr>
          <w:t>घटनाओं को समझाना</w:t>
        </w:r>
      </w:hyperlink>
      <w:r>
        <w:rPr>
          <w:lang w:val="hi_IN" w:bidi="hi_IN"/>
        </w:rPr>
        <w:t xml:space="preserve"> (2.8 MB)</w:t>
      </w:r>
      <w:r>
        <w:rPr>
          <w:lang w:val="hi_IN" w:bidi="hi_IN"/>
        </w:rPr>
      </w:r>
    </w:p>
    <w:p>
      <w:pPr>
        <w:pStyle w:val="ListBullet"/>
        <w:spacing w:line="240" w:lineRule="auto"/>
        <w:ind w:left="720"/>
      </w:pPr>
      <w:r>
        <w:rPr>
          <w:lang w:val="hi_IN" w:bidi="hi_IN"/>
        </w:rPr>
      </w:r>
      <w:hyperlink r:id="rId124">
        <w:r>
          <w:rPr>
            <w:lang w:val="hi_IN" w:bidi="hi_IN"/>
          </w:rPr>
          <w:rPr>
            <w:color w:val="0000EE"/>
            <w:u w:val="single"/>
          </w:rPr>
          <w:t>पाठ को नाटकीय रूप देना</w:t>
        </w:r>
      </w:hyperlink>
      <w:r>
        <w:rPr>
          <w:lang w:val="hi_IN" w:bidi="hi_IN"/>
        </w:rPr>
        <w:t xml:space="preserve"> (4.0 MB)</w:t>
      </w:r>
      <w:r>
        <w:rPr>
          <w:lang w:val="hi_IN" w:bidi="hi_IN"/>
        </w:rPr>
      </w:r>
    </w:p>
    <w:p>
      <w:pPr>
        <w:pStyle w:val="ListBullet"/>
        <w:spacing w:line="240" w:lineRule="auto"/>
        <w:ind w:left="720"/>
      </w:pPr>
      <w:r>
        <w:rPr>
          <w:lang w:val="hi_IN" w:bidi="hi_IN"/>
        </w:rPr>
      </w:r>
      <w:hyperlink r:id="rId125">
        <w:r>
          <w:rPr>
            <w:lang w:val="hi_IN" w:bidi="hi_IN"/>
          </w:rPr>
          <w:rPr>
            <w:color w:val="0000EE"/>
            <w:u w:val="single"/>
          </w:rPr>
          <w:t>आवश्यक जानकारी</w:t>
        </w:r>
      </w:hyperlink>
      <w:r>
        <w:rPr>
          <w:lang w:val="hi_IN" w:bidi="hi_IN"/>
        </w:rPr>
        <w:t xml:space="preserve"> (3.8 MB)</w:t>
      </w:r>
      <w:r>
        <w:rPr>
          <w:lang w:val="hi_IN" w:bidi="hi_IN"/>
        </w:rPr>
      </w:r>
    </w:p>
    <w:p>
      <w:pPr>
        <w:pStyle w:val="ListBullet"/>
        <w:spacing w:line="240" w:lineRule="auto"/>
        <w:ind w:left="720"/>
      </w:pPr>
      <w:r>
        <w:rPr>
          <w:lang w:val="hi_IN" w:bidi="hi_IN"/>
        </w:rPr>
      </w:r>
      <w:hyperlink r:id="rId12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3:7–12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3:7–12 को सुनें और अपने मनों में रखें।</w:t>
      </w:r>
    </w:p>
    <w:p>
      <w:pPr/>
      <w:r>
        <w:rPr>
          <w:lang w:val="hi_IN" w:bidi="hi_IN"/>
        </w:rPr>
      </w:r>
      <w:r>
        <w:rPr>
          <w:lang w:val="hi_IN" w:bidi="hi_IN"/>
        </w:rPr>
        <w:t>यदि सम्भव हो तो मरकुस 3:7–12 के ऑडियो संस्करण को तीन बार, तीन अलग-अलग अनुवादों में सुनें। उसके बाद, एक समूह में, नीचे दिए गए प्रश्नों पर चर्चा करें:</w:t>
      </w:r>
    </w:p>
    <w:p>
      <w:pPr>
        <w:pStyle w:val="ListNumber"/>
        <w:numPr>
          <w:ilvl w:val="0"/>
          <w:numId w:val="25"/>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3:7–12 का ऑडियो संस्करण सबसे आसानी से समझ आने वाले अनुवाद में सुनें।</w:t>
      </w:r>
    </w:p>
    <w:p>
      <w:pPr/>
      <w:r>
        <w:rPr>
          <w:lang w:val="hi_IN" w:bidi="hi_IN"/>
        </w:rPr>
      </w:r>
      <w:r>
        <w:rPr>
          <w:lang w:val="hi_IN" w:bidi="hi_IN"/>
        </w:rPr>
        <w:t>इस भाग में, मरकुस ने गलील के क्षेत्र में यीशु की सेवकाई का सार प्रस्तुत किया है। गलील में यीशु की सेवकाई का चरम बिंदु तब होगा जब वह भविष्य में 12 चुने हुए प्रतिनिधियों को भेजेगा। यीशु को आगे बहुत अस्वीकृति का सामना करना पड़ेगा क्योंकि वह ऐसे आश्चर्यकर्म करता है जो उसकी शक्ति को दिखाते हैं। इस भाग में दो विषय हैं, पहला यह कि पूरे क्षेत्र में सब ने यीशु के बारे में सुना था, और दूसरा यह कि यीशु को दुष्टात्माओं पर अधिकार है।</w:t>
      </w:r>
    </w:p>
    <w:p>
      <w:pPr/>
      <w:r>
        <w:rPr>
          <w:lang w:val="hi_IN" w:bidi="hi_IN"/>
        </w:rPr>
      </w:r>
      <w:r>
        <w:rPr>
          <w:lang w:val="hi_IN" w:bidi="hi_IN"/>
        </w:rPr>
        <w:t>पिछली कहानी में यीशु को फिर से अस्वीकार किया गया था, जब धार्मिक अगुवों ने यहूदियों के विश्राम के दिन एक व्यक्ति को ठीक करने पर उसे फटकार लगाई थी। हमें नहीं पता कि कितना समय बीता था, लेकिन कुछ समय बाद यीशु झील के किनारे, यानी गलील की झील के पास जाता है। एक बहुत बड़ी भीड़ उसके पीछे चलती है। गलील की झील 21 किलोमीटर लंबी और 13 किलोमीटर चौड़ी थी। यह मीठे पानी का एक बड़ा जलाशय था, जिसे कोई व्यक्ति एक ओर से दूसरी ओर देख सकता था। भीड़ हर जगह से आई थी, जो दो प्रमुख क्षेत्रों का प्रतिनिधित्व करती थी: पहला, समस्त इस्राएल (जिसे गलील, यहूदिया और यरूशलेम दर्शाते हैं), और दूसरा, इस्राएल की सीमा पर स्थित वे क्षेत्र जहाँ गैर-यहूदी रहते थे।</w:t>
      </w:r>
    </w:p>
    <w:p>
      <w:pPr/>
      <w:r>
        <w:rPr>
          <w:lang w:val="hi_IN" w:bidi="hi_IN"/>
        </w:rPr>
      </w:r>
      <w:r>
        <w:rPr>
          <w:lang w:val="hi_IN" w:bidi="hi_IN"/>
        </w:rPr>
        <w:t>गलील, यहूदिया, इदूमिया, और "यरदन के पार", ये सभी भूमि के क्षेत्र हैं। यरूशलेम, सूर और सैदा नगर हैं। यदि आवश्यक हो तो आप क्षेत्र का प्रकार (भूमि या शहर के रूप में) स्पष्ट कर सकते हैं।</w:t>
      </w:r>
    </w:p>
    <w:p>
      <w:pPr/>
      <w:r>
        <w:rPr>
          <w:lang w:val="hi_IN" w:bidi="hi_IN"/>
        </w:rPr>
      </w:r>
      <w:r>
        <w:rPr>
          <w:lang w:val="hi_IN" w:bidi="hi_IN"/>
        </w:rPr>
        <w:t>यहाँ रुकिए और समूह में गलील, यहूदिया, यरूशलेम, इदूमिया, यरदन नदी के पूर्व और सूर और सैदा के नक्शे को देखें। उन्हें इससे उस विस्तृत क्षेत्र को देखना चाहिए जहाँ से लोग आए थे।</w:t>
      </w:r>
    </w:p>
    <w:p>
      <w:pPr/>
      <w:r>
        <w:rPr>
          <w:lang w:val="hi_IN" w:bidi="hi_IN"/>
        </w:rPr>
      </w:r>
      <w:r>
        <w:rPr>
          <w:lang w:val="hi_IN" w:bidi="hi_IN"/>
        </w:rPr>
        <w:t>अपने समूह में चर्चा करें कि आप भूमि के क्षेत्रों या शहरों के नामों को कैसे प्रस्तुत करते हैं। क्या आप कहते हैं "भूमि..." या "शहर..."? आप अपने दर्शकों के सामने इन नए नामों का परिचय कैसे देंगे? इस ऑडियो को यहाँ रोकें।</w:t>
      </w:r>
    </w:p>
    <w:p>
      <w:pPr/>
      <w:r>
        <w:rPr>
          <w:lang w:val="hi_IN" w:bidi="hi_IN"/>
        </w:rPr>
      </w:r>
      <w:r>
        <w:rPr>
          <w:lang w:val="hi_IN" w:bidi="hi_IN"/>
        </w:rPr>
        <w:t>वहाँ इतने सारे लोग थे जो ठीक होने के लिए यीशु को छूने की कोशिश कर रहे थे, यहाँ तक कि वे उस पर गिरने लगे थे। फिर भी, यीशु, जो दया से भरा था, उसने बहुत से लोगों को ठीक किया। यीशु ने अपने चेलों या करीबी अनुयायियों से कहा कि वे उसके लिए एक नाव तैयार करके पास रखें, ताकि जरूरत पड़ने पर वह उसमें बैठ सके। किनारे पर नाव में बैठने से यीशु और भीड़ के बीच थोड़ी दूरी बनी रहती थी। इससे भीड़ में मौजूद हर व्यक्ति उसे दबाए बिना आसानी से देख और सुन सकता था। यह नाव शायद एक साधारण मछली पकड़ने की नाव थी, जिसका इस्तेमाल लोग गलील की झील में करते थे। इन नावों में लगभग दो से पंद्रह लोग बैठ सकते थे।</w:t>
      </w:r>
    </w:p>
    <w:p>
      <w:pPr/>
      <w:r>
        <w:rPr>
          <w:lang w:val="hi_IN" w:bidi="hi_IN"/>
        </w:rPr>
      </w:r>
      <w:r>
        <w:rPr>
          <w:lang w:val="hi_IN" w:bidi="hi_IN"/>
        </w:rPr>
        <w:t>यहाँ रुकें और एक समूह में गलील की एक साधारण मछली पकड़ने वाली नाव की तस्वीर देखें। इस ऑडियो को यहाँ रोकें।</w:t>
      </w:r>
    </w:p>
    <w:p>
      <w:pPr/>
      <w:r>
        <w:rPr>
          <w:lang w:val="hi_IN" w:bidi="hi_IN"/>
        </w:rPr>
      </w:r>
      <w:r>
        <w:rPr>
          <w:lang w:val="hi_IN" w:bidi="hi_IN"/>
        </w:rPr>
        <w:t>उन दिनों कुछ लोग मानते थे कि अगर वे किसी ईश्वरीय प्राणी का नाम जान लें, तो वे उस पर नियंत्रण कर सकते हैं। अशुद्ध या दुष्ट आत्माओं से ग्रस्त लोग यीशु को "परमेश्वर का पुत्र" कहकर उस पर अधिकार और शक्ति पाने की कोशिश करते थे। परमेश्वर का पुत्र होना एक ऐसी उपाधि है जो दर्शाती है कि यीशु स्वयं परमेश्वर हैं और उनका परमेश्वर पिता से गहरा सम्बन्ध है। दुष्ट आत्माएँ जिन लोगों को नियंत्रित कर रही थीं, उन्हें यीशु के सामने घुटने टेकने या मुंह के बल लेटने के लिए मजबूर कर देती थीं, क्योंकि यीशु का उन पर अधिकार था। यीशु ने दुष्टात्माओं को चुप रहने की आज्ञा देकर उन पर अपना अधिकार दिखाया। यीशु नहीं चाहता था कि दुष्टात्माएँ लोगों को बताएँ कि वह कौन है। इसके बजाए, वह चाहता था कि लोग अपने आप ही पहचानें, कि वह परमेश्वर का पुत्र है।</w:t>
      </w:r>
    </w:p>
    <w:p>
      <w:pPr/>
      <w:r>
        <w:rPr>
          <w:lang w:val="hi_IN" w:bidi="hi_IN"/>
        </w:rPr>
      </w:r>
      <w:r>
        <w:rPr>
          <w:lang w:val="hi_IN" w:bidi="hi_IN"/>
        </w:rPr>
        <w:t>यहाँ रुकें और एक समूह में इस प्रश्न पर चर्चा करें: आपकी संस्कृति में दुष्टात्माएँ कैसे काम करती है? वे आप पर या दूसरों पर कैसे नियंत्रण पाने की कोशिश करती हैं? आप उन पर कैसे नियंत्रण पाते हैं? क्या उनके लिए या आपके लिए आत्माओं या दूसरों के नाम जानना जरूरी है? क्यों या क्यों नहीं?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3:7–12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अपने चेलों के साथ झील की ओर जाता है। लोगों की भीड़ उसके पीछे चलती है।</w:t>
      </w:r>
    </w:p>
    <w:p>
      <w:pPr/>
      <w:r>
        <w:rPr>
          <w:lang w:val="hi_IN" w:bidi="hi_IN"/>
        </w:rPr>
      </w:r>
      <w:r>
        <w:rPr>
          <w:b/>
          <w:lang w:val="hi_IN" w:bidi="hi_IN"/>
        </w:rPr>
        <w:t>दूसरे दृश्य में:</w:t>
      </w:r>
      <w:r>
        <w:rPr>
          <w:lang w:val="hi_IN" w:bidi="hi_IN"/>
        </w:rPr>
        <w:t xml:space="preserve"> यीशु अपने चेलों से कहता है कि वे झील के किनारे एक नाव तैयार रखें, ताकि भीड़ उसे दबा न दे।</w:t>
      </w:r>
    </w:p>
    <w:p>
      <w:pPr/>
      <w:r>
        <w:rPr>
          <w:lang w:val="hi_IN" w:bidi="hi_IN"/>
        </w:rPr>
      </w:r>
      <w:r>
        <w:rPr>
          <w:b/>
          <w:lang w:val="hi_IN" w:bidi="hi_IN"/>
        </w:rPr>
        <w:t>तीसरे दृश्य में:</w:t>
      </w:r>
      <w:r>
        <w:rPr>
          <w:lang w:val="hi_IN" w:bidi="hi_IN"/>
        </w:rPr>
        <w:t xml:space="preserve"> यीशु ने बहुत से बीमार लोगों को ठीक किया था, इसलिए लोग उसे छूने की कोशिश कर रहे थे। यीशु ने उन लोगों को भी ठीक किया था जो दुष्टात्माओं से ग्रस्त थे। जब दुष्ट आत्माएँ यीशु को देखतीं, तो वे लोगों को यीशु के सामने जमीन पर गिरा देतीं और चिल्लातीं, “तू परमेश्वर का पुत्र है।” यीशु उन्हें चुप रहने की आज्ञा देता है ताकि वे यह न प्रकट करें कि वह कौन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बीमार लोग</w:t>
      </w:r>
    </w:p>
    <w:p>
      <w:pPr>
        <w:pStyle w:val="ListBullet"/>
        <w:spacing w:line="240" w:lineRule="auto"/>
        <w:ind w:left="720"/>
      </w:pPr>
      <w:r>
        <w:rPr>
          <w:lang w:val="hi_IN" w:bidi="hi_IN"/>
        </w:rPr>
      </w:r>
      <w:r>
        <w:rPr>
          <w:lang w:val="hi_IN" w:bidi="hi_IN"/>
        </w:rPr>
        <w:t>दुष्टात्माओं से ग्रस्त लोग</w:t>
      </w:r>
    </w:p>
    <w:p>
      <w:pPr>
        <w:pStyle w:val="ListBullet"/>
        <w:spacing w:line="240" w:lineRule="auto"/>
        <w:ind w:left="720"/>
      </w:pPr>
      <w:r>
        <w:rPr>
          <w:lang w:val="hi_IN" w:bidi="hi_IN"/>
        </w:rPr>
      </w:r>
      <w:r>
        <w:rPr>
          <w:lang w:val="hi_IN" w:bidi="hi_IN"/>
        </w:rPr>
        <w:t>दुष्टात्माएँ</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कहानी यीशु को आराधनालय में अस्वीकार किए जाने के कुछ समय बाद शुरू होती है, लेकिन हम नहीं जानते कि कितने समय बाद। यह याद रखना जरूरी है कि यह कहानी झील के किनारे घटित होती है। बहुत से लोगों ने सुना कि यीशु कैसे लोगों को ठीक करता है, इसलिए वे यीशु के पीछे झील की ओर बढ़ रहे हैं। यीशु अपने चेलों से कहता है कि वे एक नाव तैयार रखें क्योंकि एक बड़ी भीड़ उसके पीछे है। इससे यीशु को नाव पर से लोगों को सिखाने का अवसर मिला और वह भीड़ से थोड़ी दूरी बना सका, ताकि वे उस पर न गिरें।</w:t>
      </w:r>
    </w:p>
    <w:p>
      <w:pPr/>
      <w:r>
        <w:rPr>
          <w:lang w:val="hi_IN" w:bidi="hi_IN"/>
        </w:rPr>
      </w:r>
      <w:r>
        <w:rPr>
          <w:lang w:val="hi_IN" w:bidi="hi_IN"/>
        </w:rPr>
        <w:t>यीशु के चारों ओर लोगों की बड़ी भीड़ थी, जिसमें अलग-अलग जगहों से लोग उसे देखने आये थे। यीशु की लोकप्रियता उन आश्चर्यकर्मों के कारण बढ़ गई थी जो वह कर रहा था।</w:t>
      </w:r>
    </w:p>
    <w:p>
      <w:pPr/>
      <w:r>
        <w:rPr>
          <w:lang w:val="hi_IN" w:bidi="hi_IN"/>
        </w:rPr>
      </w:r>
      <w:r>
        <w:rPr>
          <w:lang w:val="hi_IN" w:bidi="hi_IN"/>
        </w:rPr>
        <w:t>यह याद रखना जरूरी है कि दुष्टात्माएँ एक व्यक्ति के कार्यों को नियंत्रित करती हैं। इसीलिए उन्होंने जिन लोगों को अपने नियंत्रण में किया था, उन्हें ज़मीन पर गिरा दिया और चिल्लाकर बताने लगीं कि यीशु कौन है।</w:t>
      </w:r>
    </w:p>
    <w:p>
      <w:pPr/>
      <w:r>
        <w:rPr>
          <w:lang w:val="hi_IN" w:bidi="hi_IN"/>
        </w:rPr>
      </w:r>
      <w:r>
        <w:rPr>
          <w:lang w:val="hi_IN" w:bidi="hi_IN"/>
        </w:rPr>
        <w:t>यह याद रखना जरूरी है कि भीड़ बहुत अव्यवस्थित थी और लोग एक-दूसरे को जोर से धकेल रहे थे क्योंकि वे किसी भी तरह से ठीक होना चाहते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 xml:space="preserve">मरकुस 3:7–12 का ऑडियो संस्करण सबसे आसानी से समझ आने वाले अनुवाद में सुनें। </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बीमार लोग</w:t>
      </w:r>
    </w:p>
    <w:p>
      <w:pPr>
        <w:pStyle w:val="ListBullet"/>
        <w:spacing w:line="240" w:lineRule="auto"/>
        <w:ind w:left="720"/>
      </w:pPr>
      <w:r>
        <w:rPr>
          <w:lang w:val="hi_IN" w:bidi="hi_IN"/>
        </w:rPr>
      </w:r>
      <w:r>
        <w:rPr>
          <w:lang w:val="hi_IN" w:bidi="hi_IN"/>
        </w:rPr>
        <w:t>दुष्टात्माओं से ग्रस्त लोग</w:t>
      </w:r>
    </w:p>
    <w:p>
      <w:pPr>
        <w:pStyle w:val="ListBullet"/>
        <w:spacing w:line="240" w:lineRule="auto"/>
        <w:ind w:left="720"/>
      </w:pPr>
      <w:r>
        <w:rPr>
          <w:lang w:val="hi_IN" w:bidi="hi_IN"/>
        </w:rPr>
      </w:r>
      <w:r>
        <w:rPr>
          <w:lang w:val="hi_IN" w:bidi="hi_IN"/>
        </w:rPr>
        <w:t>दुष्टात्माएँ</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विशेष जगहों पर, नाटक को रोकें और पात्र निभा रहे व्यक्ति से पूछें "आप क्या महसूस कर रहे हैं या क्या सोच रहे हैं?" पात्र निभाने वाले व्यक्ति को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झील के किनारे यीशु और उसके चेलों के पीछे चलने वाली भीड़ का अभिनय करें। यीशु के आश्चर्यकर्मों का समाचार दूर-दूर तक फैल गया था, और बहुत से लोग उसे देखने आए।</w:t>
      </w:r>
    </w:p>
    <w:p>
      <w:pPr/>
      <w:r>
        <w:rPr>
          <w:lang w:val="hi_IN" w:bidi="hi_IN"/>
        </w:rPr>
      </w:r>
      <w:r>
        <w:rPr>
          <w:lang w:val="hi_IN" w:bidi="hi_IN"/>
        </w:rPr>
        <w:t>अभिनय को रोकें। भीड़ का पात्र निभाने वाले व्यक्ति से पूछें "आप क्या महसूस कर रहे हैं या क्या सोच रहे हैं?" वह व्यक्ति कुछ ऐसा उत्तर दे सकता है, "मैं हताश हूँ। मुझे यीशु के पास जाना है, ताकि मैं ठीक हो सकूँ। या "मैं निराश हूँ। यहाँ तो बहुत भीड़ है। मैं कभी भी उसके पास नहीं पहुँच पाऊँगा।” “मैं हैरान हूँ। यह व्यक्ति कौन है जिसे दुष्टात्माओं पर भी अधिकार है?" अभिनय को जारी रखें।</w:t>
      </w:r>
    </w:p>
    <w:p>
      <w:pPr/>
      <w:r>
        <w:rPr>
          <w:lang w:val="hi_IN" w:bidi="hi_IN"/>
        </w:rPr>
      </w:r>
      <w:r>
        <w:rPr>
          <w:lang w:val="hi_IN" w:bidi="hi_IN"/>
        </w:rPr>
        <w:t>अभिनय करें कि यीशु अपने चेलों को नाव तैयार करने की आज्ञा देता है ताकि भीड़ उसे दबा न दे।</w:t>
      </w:r>
    </w:p>
    <w:p>
      <w:pPr/>
      <w:r>
        <w:rPr>
          <w:lang w:val="hi_IN" w:bidi="hi_IN"/>
        </w:rPr>
      </w:r>
      <w:r>
        <w:rPr>
          <w:lang w:val="hi_IN" w:bidi="hi_IN"/>
        </w:rPr>
        <w:t>अभिनय को रोकें। चेलों का पात्र निभाने वाले व्यक्ति से पूछें "आप क्या महसूस कर रहे हैं या क्या सोच रहे हैं?" वह व्यक्ति कुछ इस तरह उत्तर दे सकता है, "हमने एक नाव ढूंढी और उसे किनारे से थोड़ा दूर ले आए ताकि अगर यीशु को भीड़ से दूर जाने की जरूरत हो तो वह उसमें चढ़कर लोगों को सिखा सके," या "डर गया हूँ। क्योंकि भीड़ लगातार बढ़ती जा रही है। अगर यीशु को चोट लग गई तो?" या "थक गया हूँ। हम पहले ही इतना कुछ सामना कर चुके हैं। यीशु कैसे आगे बढ़ता चला जाता है?" यीशु का पात्र निभा रहे व्यक्ति से पूछें, "आप क्या महसूस कर रहे हैं या क्या सोच रहे हैं?" वह व्यक्ति कुछ इस तरह उत्तर दे सकता है, "करुणा। मैं उनकी सहायता करूंगा," या "मन दुखी है। इतने लोग हताश और जरूरतमंद हैं," या "थोड़ा परेशान हूँ।" अभिनय को जारी रखें।</w:t>
      </w:r>
    </w:p>
    <w:p>
      <w:pPr/>
      <w:r>
        <w:rPr>
          <w:lang w:val="hi_IN" w:bidi="hi_IN"/>
        </w:rPr>
      </w:r>
      <w:r>
        <w:rPr>
          <w:lang w:val="hi_IN" w:bidi="hi_IN"/>
        </w:rPr>
        <w:t>अभिनय करें कि बीमार लोग यीशु को छूने के लिए भीड़ में धक्का देते हुए आगे बढ़ रहे हैं। दुष्टात्माएँ यीशु को देखकर लोगों को उसके सामने जमीन पर गिराती हैं और चिल्लातीं हैं, "तू परमेश्वर का पुत्र है।"</w:t>
      </w:r>
    </w:p>
    <w:p>
      <w:pPr/>
      <w:r>
        <w:rPr>
          <w:lang w:val="hi_IN" w:bidi="hi_IN"/>
        </w:rPr>
      </w:r>
      <w:r>
        <w:rPr>
          <w:lang w:val="hi_IN" w:bidi="hi_IN"/>
        </w:rPr>
        <w:t>अभिनय को रोकें। दुष्टात्माओं का पात्र निभा रहे व्यक्ति से पूछें "आप क्या महसूस कर रहे हैं या क्या सोच रहे हैं?" वह व्यक्ति कुछ इस तरह उत्तर दे सकता है, "मैं जानता हूँ कि वह कौन है! मुझे उसे नियंत्रित करने की कोशिश करनी है," या "यीशु बहुत सामर्थी है। मैं उसके अधिकार के सामने टिक नहीं सकता," या "डर लग रहा है। वह मुझे कहीं दूर भेजने वाला है।" अभिनय को जारी रखें।</w:t>
      </w:r>
    </w:p>
    <w:p>
      <w:pPr/>
      <w:r>
        <w:rPr>
          <w:lang w:val="hi_IN" w:bidi="hi_IN"/>
        </w:rPr>
      </w:r>
      <w:r>
        <w:rPr>
          <w:lang w:val="hi_IN" w:bidi="hi_IN"/>
        </w:rPr>
        <w:t>अभिनय करें कि यीशु ने दुष्टात्मा को कड़ी चेतावनी दी कि वे यह न बताएँ कि वह कौन है।</w:t>
      </w:r>
    </w:p>
    <w:p>
      <w:pPr/>
      <w:r>
        <w:rPr>
          <w:lang w:val="hi_IN" w:bidi="hi_IN"/>
        </w:rPr>
      </w:r>
      <w:r>
        <w:rPr>
          <w:lang w:val="hi_IN" w:bidi="hi_IN"/>
        </w:rPr>
        <w:t>अभिनय को रोकें। यीशु का पात्र निभा रहे व्यक्ति से पूछें, "आप क्या महसूस कर रहे हैं या क्या सोच रहे हैं?" वह व्यक्ति कुछ इस तरह उत्तर दे सकता है, "परमेश्वर के पुत्र के रूप में मेरी पहचान प्रकट करने का समय अभी नहीं है," "अभी समय नहीं आया है। मेरी सेवकाई अभी शुरू ही हुई है," या "दुष्टात्माएँ यह नहीं बताएँगी कि मैं कौन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3:7–12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अपने </w:t>
      </w:r>
      <w:r>
        <w:rPr>
          <w:b/>
          <w:lang w:val="hi_IN" w:bidi="hi_IN"/>
        </w:rPr>
        <w:t>चेलों</w:t>
      </w:r>
      <w:r>
        <w:rPr>
          <w:lang w:val="hi_IN" w:bidi="hi_IN"/>
        </w:rPr>
        <w:t xml:space="preserve"> या करीबी अनुयायियों के साथ गलील की झील की ओर चलता है। चेलों के लिए वही शब्द का इस्तेमाल करें जो आपने पिछले भागों में इस्तेमाल किया है। यीशु के चेले उसकी लोगों के बीच की गई सेवकाई के दौरान ज्यादातर समय उसके साथ रहते थे, हर जगह उसके साथ यात्रा करते, उससे सीखते, और कभी-कभी वह उन्हें परमेश्वर के राज्य का सुसमाचार सुनाने और बीमारों को ठीक करने के लिए भेजता था। </w:t>
      </w:r>
      <w:hyperlink r:id="rId100">
        <w:r>
          <w:rPr>
            <w:lang w:val="hi_IN" w:bidi="hi_IN"/>
          </w:rPr>
          <w:rPr>
            <w:color w:val="0000EE"/>
            <w:u w:val="single"/>
          </w:rPr>
          <w:t>चेले</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लोगों की एक बड़ी भीड़ यीशु के पीछे चलने लगी क्योंकि उन्होंने उसके द्वारा किए गए कई </w:t>
      </w:r>
      <w:r>
        <w:rPr>
          <w:b/>
          <w:lang w:val="hi_IN" w:bidi="hi_IN"/>
        </w:rPr>
        <w:t>आश्चर्यकर्मों</w:t>
      </w:r>
      <w:r>
        <w:rPr>
          <w:lang w:val="hi_IN" w:bidi="hi_IN"/>
        </w:rPr>
        <w:t xml:space="preserve"> के बारे में सुना था। यह शब्द उन शक्तिशाली कामों को बताता है जो केवल परमेश्वर ही कर सकता है, और जिन्हें देखकर लोग परमेश्वर के प्रति आदर और भय से भर जाते हैं। आश्चर्यकर्मों के लिए उसी शब्द का इस्तेमाल करें जो आपने पिछले भागों में इस्तेमाल किया है। अधिक जानकारी के लिए, मुख्य शब्दावली में </w:t>
      </w:r>
      <w:hyperlink r:id="rId127">
        <w:r>
          <w:rPr>
            <w:lang w:val="hi_IN" w:bidi="hi_IN"/>
          </w:rPr>
          <w:rPr>
            <w:color w:val="0000EE"/>
            <w:u w:val="single"/>
          </w:rPr>
          <w:t>आश्चर्यकर्म</w:t>
        </w:r>
      </w:hyperlink>
      <w:r>
        <w:rPr>
          <w:lang w:val="hi_IN" w:bidi="hi_IN"/>
        </w:rPr>
        <w:t>को देखें।</w:t>
      </w:r>
    </w:p>
    <w:p>
      <w:pPr/>
      <w:r>
        <w:rPr>
          <w:lang w:val="hi_IN" w:bidi="hi_IN"/>
        </w:rPr>
      </w:r>
      <w:r>
        <w:rPr>
          <w:lang w:val="hi_IN" w:bidi="hi_IN"/>
        </w:rPr>
        <w:t xml:space="preserve">जब यीशु लोगों को सिखा रहा था, तब उसने अपने चेलों से कहा कि एक </w:t>
      </w:r>
      <w:r>
        <w:rPr>
          <w:b/>
          <w:lang w:val="hi_IN" w:bidi="hi_IN"/>
        </w:rPr>
        <w:t>नाव</w:t>
      </w:r>
      <w:r>
        <w:rPr>
          <w:lang w:val="hi_IN" w:bidi="hi_IN"/>
        </w:rPr>
        <w:t xml:space="preserve"> पास में रखें। यीशु ने जिस </w:t>
      </w:r>
      <w:hyperlink r:id="rId40">
        <w:r>
          <w:rPr>
            <w:lang w:val="hi_IN" w:bidi="hi_IN"/>
          </w:rPr>
          <w:rPr>
            <w:color w:val="0000EE"/>
            <w:u w:val="single"/>
          </w:rPr>
          <w:t>नाव</w:t>
        </w:r>
      </w:hyperlink>
      <w:r>
        <w:rPr>
          <w:lang w:val="hi_IN" w:bidi="hi_IN"/>
        </w:rPr>
        <w:t xml:space="preserve"> के लिए कहा था, वह लगभग 8 मीटर लंबी और 2 1/2 मीटर चौड़ी थी। और लगभग 1 1/4 मीटर गहरी थी। उस आकार की नाव में तेरह लोग आराम से बैठ सकते थे।</w:t>
      </w:r>
    </w:p>
    <w:p>
      <w:pPr/>
      <w:r>
        <w:rPr>
          <w:lang w:val="hi_IN" w:bidi="hi_IN"/>
        </w:rPr>
      </w:r>
      <w:r>
        <w:rPr>
          <w:lang w:val="hi_IN" w:bidi="hi_IN"/>
        </w:rPr>
        <w:t>यहाँ रुकें और समूह में नाव की एक तस्वीर देखें। नाव का आकार दिखाने के लिए कोई तरीका चुनें, जैसे जमीन पर छड़ी से उसका आकार खींचना और लोगों से कहना कि वे उस रेखा के अंदर खड़े हों। इस ऑडियो को यहाँ रोकें।</w:t>
      </w:r>
    </w:p>
    <w:p>
      <w:pPr/>
      <w:r>
        <w:rPr>
          <w:lang w:val="hi_IN" w:bidi="hi_IN"/>
        </w:rPr>
      </w:r>
      <w:r>
        <w:rPr>
          <w:lang w:val="hi_IN" w:bidi="hi_IN"/>
        </w:rPr>
        <w:t xml:space="preserve">भीड़ में कुछ लोग </w:t>
      </w:r>
      <w:r>
        <w:rPr>
          <w:b/>
          <w:lang w:val="hi_IN" w:bidi="hi_IN"/>
        </w:rPr>
        <w:t>अशुद्ध</w:t>
      </w:r>
      <w:r>
        <w:rPr>
          <w:lang w:val="hi_IN" w:bidi="hi_IN"/>
        </w:rPr>
        <w:t xml:space="preserve"> या </w:t>
      </w:r>
      <w:r>
        <w:rPr>
          <w:b/>
          <w:lang w:val="hi_IN" w:bidi="hi_IN"/>
        </w:rPr>
        <w:t>दुष्ट आत्माओं</w:t>
      </w:r>
      <w:r>
        <w:rPr>
          <w:lang w:val="hi_IN" w:bidi="hi_IN"/>
        </w:rPr>
        <w:t xml:space="preserve"> से ग्रस्त थे। "अशुद्ध" का मतलब है कुछ ऐसा जो परमेश्वर की सेवा के लिए अयोग्य है। सभी दुष्ट आत्माएँ "अशुद्ध" होती हैं क्योंकि वे परमेश्वर की सेवा के योग्य नहीं होतीं। "दुष्ट आत्मा" का मतलब है ऐसे आत्मिक प्राणी जो शैतान के लिए काम करते हैं और उसके अधिकार में रहते हैं। इन आत्मिक प्राणियों के पास मनुष्य को सताने, यहाँ तक कि उसे अपने अधिकार में लेने की भी शक्ति होती है। इस कहानी में हम यही होते हुए देखते हैं। बाइबिल से हमें पता चलता है कि परमेश्वर ने आत्मिक प्राणियों को बनाया, लेकिन कुछ आत्माओं ने उसकी आज्ञा नहीं मानी और वे अशुद्ध या दुष्ट बन गईं। ऐसा शब्द चुनने की कोशिश करें जो एक स्वतंत्र आत्मिक प्राणी को दर्शाता हो, जो दुष्ट हो और परमेश्वर का विरोध करता हो। अगर कोई ऐसा शब्द हो, तो आप एक सामान्य शब्द का उपयोग कर सकते हैं जो किसी स्वतंत्र आत्मिक प्राणी को दर्शाए, और फिर उसमें विशेषण जोड़ सकते हैं जैसे "शैतान की ओर से आत्मा" या "बुरी/दुष्ट आत्मा"।</w:t>
      </w:r>
    </w:p>
    <w:p>
      <w:pPr/>
      <w:r>
        <w:rPr>
          <w:lang w:val="hi_IN" w:bidi="hi_IN"/>
        </w:rPr>
      </w:r>
      <w:r>
        <w:rPr>
          <w:lang w:val="hi_IN" w:bidi="hi_IN"/>
        </w:rPr>
        <w:t xml:space="preserve">यहाँ रुकें और समूह में चर्चा करें कि आप </w:t>
      </w:r>
      <w:r>
        <w:rPr>
          <w:b/>
          <w:lang w:val="hi_IN" w:bidi="hi_IN"/>
        </w:rPr>
        <w:t>दुष्टात्मा</w:t>
      </w:r>
      <w:r>
        <w:rPr>
          <w:lang w:val="hi_IN" w:bidi="hi_IN"/>
        </w:rPr>
        <w:t xml:space="preserve"> के लिए किस शब्द या वाक्यांश का इस्तेमाल करेंगे। अधिक जानकारी के लिए मुख्य शब्दावली में </w:t>
      </w:r>
      <w:hyperlink r:id="rId52">
        <w:r>
          <w:rPr>
            <w:lang w:val="hi_IN" w:bidi="hi_IN"/>
          </w:rPr>
          <w:rPr>
            <w:color w:val="0000EE"/>
            <w:u w:val="single"/>
          </w:rPr>
          <w:t>दुष्टात्मा</w:t>
        </w:r>
      </w:hyperlink>
      <w:r>
        <w:rPr>
          <w:lang w:val="hi_IN" w:bidi="hi_IN"/>
        </w:rPr>
        <w:t xml:space="preserve"> शब्द को देखें। इस ऑडियो को यहाँ रोकें।</w:t>
      </w:r>
    </w:p>
    <w:p>
      <w:pPr/>
      <w:r>
        <w:rPr>
          <w:lang w:val="hi_IN" w:bidi="hi_IN"/>
        </w:rPr>
      </w:r>
      <w:r>
        <w:rPr>
          <w:lang w:val="hi_IN" w:bidi="hi_IN"/>
        </w:rPr>
        <w:t xml:space="preserve">दुष्ट आत्माएँ लोगों को गिरा देती थीं और वे चिल्ला उठते थे कि यीशु </w:t>
      </w:r>
      <w:r>
        <w:rPr>
          <w:b/>
          <w:lang w:val="hi_IN" w:bidi="hi_IN"/>
        </w:rPr>
        <w:t>परमेश्वर का पुत्र</w:t>
      </w:r>
      <w:r>
        <w:rPr>
          <w:lang w:val="hi_IN" w:bidi="hi_IN"/>
        </w:rPr>
        <w:t xml:space="preserve"> है। इस संदर्भ में, मरकुस सच्चे परमेश्वर के साथ यीशु के खास संबंध को बताने के लिए "परमेश्वर का पुत्र" शब्द का इस्तेमाल करता है। "परमेश्वर का पुत्र" उपाधि दिखाती है कि यीशु स्वयं परमेश्वर है और परमेश्वर पिता के साथ उसका गहरा संबंध है। यह शब्द दर्शाता है कि यीशु वही ठहराया हुआ उद्धारकर्ता है, जिसके बारे में पुराने नियम के भविष्यवक्ताओं ने बताया था।</w:t>
      </w:r>
    </w:p>
    <w:p>
      <w:pPr/>
      <w:r>
        <w:rPr>
          <w:lang w:val="hi_IN" w:bidi="hi_IN"/>
        </w:rPr>
      </w:r>
      <w:r>
        <w:rPr>
          <w:lang w:val="hi_IN" w:bidi="hi_IN"/>
        </w:rPr>
        <w:t xml:space="preserve">यहाँ रुकें और एक समूह में चर्चा करें कि आप </w:t>
      </w:r>
      <w:r>
        <w:rPr>
          <w:b/>
          <w:lang w:val="hi_IN" w:bidi="hi_IN"/>
        </w:rPr>
        <w:t>परमेश्वर के पुत्र</w:t>
      </w:r>
      <w:r>
        <w:rPr>
          <w:lang w:val="hi_IN" w:bidi="hi_IN"/>
        </w:rPr>
        <w:t xml:space="preserve"> के लिए किस शब्द या वाक्यांश का इस्तेमाल करेंगे। अधिक जानकारी के लिए मुख्य शब्दावली में </w:t>
      </w:r>
      <w:hyperlink r:id="rId17">
        <w:r>
          <w:rPr>
            <w:lang w:val="hi_IN" w:bidi="hi_IN"/>
          </w:rPr>
          <w:rPr>
            <w:color w:val="0000EE"/>
            <w:u w:val="single"/>
          </w:rPr>
          <w:t>परमेश्वर का पुत्र</w:t>
        </w:r>
      </w:hyperlink>
      <w:r>
        <w:rPr>
          <w:lang w:val="hi_IN" w:bidi="hi_IN"/>
        </w:rPr>
        <w:t xml:space="preserve"> शब्द देखें।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3:7–12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28">
        <w:r>
          <w:rPr>
            <w:lang w:val="hi_IN" w:bidi="hi_IN"/>
          </w:rPr>
          <w:rPr>
            <w:color w:val="0000EE"/>
            <w:u w:val="single"/>
          </w:rPr>
          <w:t>सुने और मन में रखें</w:t>
        </w:r>
      </w:hyperlink>
      <w:r>
        <w:rPr>
          <w:lang w:val="hi_IN" w:bidi="hi_IN"/>
        </w:rPr>
        <w:t xml:space="preserve"> (504 KB)</w:t>
      </w:r>
      <w:r>
        <w:rPr>
          <w:lang w:val="hi_IN" w:bidi="hi_IN"/>
        </w:rPr>
      </w:r>
    </w:p>
    <w:p>
      <w:pPr>
        <w:pStyle w:val="ListBullet"/>
        <w:spacing w:line="240" w:lineRule="auto"/>
        <w:ind w:left="720"/>
      </w:pPr>
      <w:r>
        <w:rPr>
          <w:lang w:val="hi_IN" w:bidi="hi_IN"/>
        </w:rPr>
      </w:r>
      <w:hyperlink r:id="rId129">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130">
        <w:r>
          <w:rPr>
            <w:lang w:val="hi_IN" w:bidi="hi_IN"/>
          </w:rPr>
          <w:rPr>
            <w:color w:val="0000EE"/>
            <w:u w:val="single"/>
          </w:rPr>
          <w:t>घटनाओं को समझाना</w:t>
        </w:r>
      </w:hyperlink>
      <w:r>
        <w:rPr>
          <w:lang w:val="hi_IN" w:bidi="hi_IN"/>
        </w:rPr>
        <w:t xml:space="preserve"> (1.7 MB)</w:t>
      </w:r>
      <w:r>
        <w:rPr>
          <w:lang w:val="hi_IN" w:bidi="hi_IN"/>
        </w:rPr>
      </w:r>
    </w:p>
    <w:p>
      <w:pPr>
        <w:pStyle w:val="ListBullet"/>
        <w:spacing w:line="240" w:lineRule="auto"/>
        <w:ind w:left="720"/>
      </w:pPr>
      <w:r>
        <w:rPr>
          <w:lang w:val="hi_IN" w:bidi="hi_IN"/>
        </w:rPr>
      </w:r>
      <w:hyperlink r:id="rId131">
        <w:r>
          <w:rPr>
            <w:lang w:val="hi_IN" w:bidi="hi_IN"/>
          </w:rPr>
          <w:rPr>
            <w:color w:val="0000EE"/>
            <w:u w:val="single"/>
          </w:rPr>
          <w:t>पाठ को नाटकीय रूप देना</w:t>
        </w:r>
      </w:hyperlink>
      <w:r>
        <w:rPr>
          <w:lang w:val="hi_IN" w:bidi="hi_IN"/>
        </w:rPr>
        <w:t xml:space="preserve"> (2.6 MB)</w:t>
      </w:r>
      <w:r>
        <w:rPr>
          <w:lang w:val="hi_IN" w:bidi="hi_IN"/>
        </w:rPr>
      </w:r>
    </w:p>
    <w:p>
      <w:pPr>
        <w:pStyle w:val="ListBullet"/>
        <w:spacing w:line="240" w:lineRule="auto"/>
        <w:ind w:left="720"/>
      </w:pPr>
      <w:r>
        <w:rPr>
          <w:lang w:val="hi_IN" w:bidi="hi_IN"/>
        </w:rPr>
      </w:r>
      <w:hyperlink r:id="rId132">
        <w:r>
          <w:rPr>
            <w:lang w:val="hi_IN" w:bidi="hi_IN"/>
          </w:rPr>
          <w:rPr>
            <w:color w:val="0000EE"/>
            <w:u w:val="single"/>
          </w:rPr>
          <w:t>आवश्यक जानकारी</w:t>
        </w:r>
      </w:hyperlink>
      <w:r>
        <w:rPr>
          <w:lang w:val="hi_IN" w:bidi="hi_IN"/>
        </w:rPr>
        <w:t xml:space="preserve"> (2.5 MB)</w:t>
      </w:r>
      <w:r>
        <w:rPr>
          <w:lang w:val="hi_IN" w:bidi="hi_IN"/>
        </w:rPr>
      </w:r>
    </w:p>
    <w:p>
      <w:pPr>
        <w:pStyle w:val="ListBullet"/>
        <w:spacing w:line="240" w:lineRule="auto"/>
        <w:ind w:left="720"/>
      </w:pPr>
      <w:r>
        <w:rPr>
          <w:lang w:val="hi_IN" w:bidi="hi_IN"/>
        </w:rPr>
      </w:r>
      <w:hyperlink r:id="rId133">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3:13–19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3:13–19 को सुनें और अपने मनों में रखें।</w:t>
      </w:r>
    </w:p>
    <w:p>
      <w:pPr/>
      <w:r>
        <w:rPr>
          <w:lang w:val="hi_IN" w:bidi="hi_IN"/>
        </w:rPr>
      </w:r>
      <w:r>
        <w:rPr>
          <w:lang w:val="hi_IN" w:bidi="hi_IN"/>
        </w:rPr>
        <w:t>यदि सम्भव हो तो मरकुस 3:13–19 का ऑडियो संस्करण तीन बार, तीन अलग-अलग अनुवादों में सुनें। उसके बाद, एक समूह में, नीचे दिए गए प्रश्नों पर चर्चा करें:</w:t>
      </w:r>
    </w:p>
    <w:p>
      <w:pPr>
        <w:pStyle w:val="ListNumber"/>
        <w:numPr>
          <w:ilvl w:val="0"/>
          <w:numId w:val="2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3:13–19 का ऑडियो संस्करण सबसे आसानी से समझ आने वाले अनुवाद में सुनें।</w:t>
      </w:r>
    </w:p>
    <w:p>
      <w:pPr/>
      <w:r>
        <w:rPr>
          <w:lang w:val="hi_IN" w:bidi="hi_IN"/>
        </w:rPr>
      </w:r>
      <w:r>
        <w:rPr>
          <w:lang w:val="hi_IN" w:bidi="hi_IN"/>
        </w:rPr>
        <w:t>मरकुस में यीशु का अपने चेलों के साथ किया गया कार्य बहुत महत्वपूर्ण है। मरकुस की शुरुआत में हम देखते हैं कि यीशु अपने चेलों में से कुछ को बुलाता है। इस भाग में, यीशु अपने बारह सबसे करीबी अनुयायियों को नियुक्त करता है, जो उसके साथ हर जगह जाएँगे और उसके साथ मिलकर काम करेंगे। बाद में, यीशु इन बारह अनुयायियों को भेजेगा ताकि वे उस शुभ संदेश को लोगों तक पहुँचाएँ जो वह सिखा रहा है। शुभ संदेश का मतलब है कि परमेश्वर यीशु के माध्यम से अपने लोगों के मनों में राज करने आ रहा है। यीशु के पुनरूत्थान के बाद, हम देखते हैं कि ये चेले सारी दुनिया में जाते हैं।</w:t>
      </w:r>
    </w:p>
    <w:p>
      <w:pPr/>
      <w:r>
        <w:rPr>
          <w:lang w:val="hi_IN" w:bidi="hi_IN"/>
        </w:rPr>
      </w:r>
      <w:r>
        <w:rPr>
          <w:lang w:val="hi_IN" w:bidi="hi_IN"/>
        </w:rPr>
        <w:t>यह कहानी पहाड़ के पास घटित होती है। बाइबल में, परमेश्वर की ओर से बहुत से प्रकाशन पहाड़ों पर दिए गए हैं। सबसे अधिक सम्भावना है कि यह गलील की झील के आसपास का पहाड़ या पहाड़ी थी।</w:t>
      </w:r>
    </w:p>
    <w:p>
      <w:pPr/>
      <w:r>
        <w:rPr>
          <w:lang w:val="hi_IN" w:bidi="hi_IN"/>
        </w:rPr>
      </w:r>
      <w:r>
        <w:rPr>
          <w:lang w:val="hi_IN" w:bidi="hi_IN"/>
        </w:rPr>
        <w:t>यहाँ रुकें और अपने समूह को गलील की झील के आसपास की पहाड़ियों का चित्र दिखाएँ। इस ऑडियो को यहाँ रोकें।</w:t>
      </w:r>
    </w:p>
    <w:p>
      <w:pPr/>
      <w:r>
        <w:rPr>
          <w:lang w:val="hi_IN" w:bidi="hi_IN"/>
        </w:rPr>
      </w:r>
      <w:r>
        <w:rPr>
          <w:lang w:val="hi_IN" w:bidi="hi_IN"/>
        </w:rPr>
        <w:t>हम लूका के सुसमाचार से जानते हैं कि यीशु ने यह महत्वपूर्ण निर्णय लेने से पहले सारी रात प्रार्थना में बिताई। शायद यीशु अपने अनुयायियों के एक बड़े समूह के साथ पहाड़ पर गया था, हालाँकि मरकुस इस बारे में स्पष्ट नहीं है कि उसके साथ कितने लोग गए थे। यीशु अपने चेलों या अनुयायियों के बड़े समूह में से 12 लोगों को अपने पास पहाड़ पर बुलाता है। कुछ बाइबिल अनुवादों में यह जानकारी शामिल है कि यीशु ने इस समय इन लोगों को आधिकारिक तौर पर "प्रेरित" कहा, लेकिन कुछ अनुवादों में "प्रेरित" उपाधि शामिल नहीं है। चाहे आप 'प्रेरित' उपाधि को शामिल करें या न करें, यीशु ने इन लोगों को जो निर्देश दिए, उनसे हम जान पाते हैं कि वह इन 12 लोगों को अपने प्रतिनिधियों के रूप में नियुक्त करके भेज रहा है। इस समय से आगे, मरकुस उन्हें "बारह" की विशेष उपाधि देता है। संख्या 12 का विशेष महत्व है। इस्राएल के 12 गोत्र थे, जो परमेश्वर के चुने हुए लोग थे। लेकिन परमेश्वर के लोग, इस्राएली, परमेश्वर से दूर हो गए थे। यीशु यह दिखाने की कोशिश कर रहा है कि वह परमेश्वर के लोगों को फिर से स्थापित करेगा और उन्हें पूरी दुनिया में अपना कार्य पूरा करने के लिए इस्तेमाल करेगा। इस कहानी के बाद, हम देखते हैं कि यीशु उन्हें उस कार्य के लिए तैयार करना शुरू करता है जो उसने उनके लिए ठहराया है।</w:t>
      </w:r>
    </w:p>
    <w:p>
      <w:pPr/>
      <w:r>
        <w:rPr>
          <w:lang w:val="hi_IN" w:bidi="hi_IN"/>
        </w:rPr>
      </w:r>
      <w:r>
        <w:rPr>
          <w:lang w:val="hi_IN" w:bidi="hi_IN"/>
        </w:rPr>
        <w:t>यहाँ रुकें और अपने समूह में इस प्रश्न पर चर्चा करें: आपके समाज के महत्वपूर्ण शिक्षक अपने विशेष छात्रों का चुनाव कैसे करते हैं? उन छात्रों को क्या करना होता है? इस ऑडियो को यहाँ रोकें।</w:t>
      </w:r>
    </w:p>
    <w:p>
      <w:pPr/>
      <w:r>
        <w:rPr>
          <w:lang w:val="hi_IN" w:bidi="hi_IN"/>
        </w:rPr>
      </w:r>
      <w:r>
        <w:rPr>
          <w:lang w:val="hi_IN" w:bidi="hi_IN"/>
        </w:rPr>
        <w:t>यीशु इन 12 लोगों को यह सामर्थ्य और अधिकार देता है कि वे सिखा सकें और दुष्ट आत्माओं को यह आज्ञा दे सकें कि वे जिन लोगों पर नियंत्रण कर रही हैं, उन्हें छोड़ दें। उसके बाद मरकुस उन बारह लोगों के नाम बताता है जिन्हें यीशु अपने पीछे चलने के लिये चुनता है। हो सकता है कि आपको स्पष्ट रूप से यह बताने की आवश्यकता पड़े कि यीशु के बारह चेलों के नाम ये हैं।</w:t>
      </w:r>
    </w:p>
    <w:p>
      <w:pPr/>
      <w:r>
        <w:rPr>
          <w:lang w:val="hi_IN" w:bidi="hi_IN"/>
        </w:rPr>
      </w:r>
      <w:r>
        <w:rPr>
          <w:lang w:val="hi_IN" w:bidi="hi_IN"/>
        </w:rPr>
        <w:t>मरकुस हमें यह नहीं बताता कि उसने शमौन को दूसरा नाम पतरस क्यों दिया, या उसने याकूब और यूहन्ना को 'गर्जन के पुत्र' नाम क्यों दिया। हम यह भी नहीं जानते कि वह लेवी के बारे में क्यों नहीं बताता, जिसकी कहानी हम मरकुस की शुरुआत में ही सुनते हैं। हम जानते हैं कि पुराने नियम में किसी को दूसरा नाम देने का अर्थ यह हो सकता है कि परमेश्वर उस व्यक्ति से कोई वादा कर रहा है या उसे कोई खास काम सौंप रहा है। पतरस का अर्थ है "चट्टान।" यह इसलिए हो सकता है क्योंकि पतरस समूह का अगुवा या प्रवक्ता बन जाता है। "गर्जन के पुत्र" शायद इन व्यक्तियों के एक स्वभाव को दर्शाता हो, जैसे कि वे कभी-कभी किसी विषय पर बहुत दृढ़ता से बोलते थे। एक और शमौन चुना गया, शमौन कनानी। कनानी शब्द शायद ऐसे व्यक्ति को दर्शाता है जो इस्राएल को रोमी शासन से मुक्त कराने के लिए उत्साही था। मरकुस यहूदा इस्करियोती का वर्णन विश्वासघाती के रूप में करता है। ऐसा इसलिये है क्योंकि तीन वर्ष बाद, यहूदा इस्करियोती यीशु के शत्रुओं के साथ उसे धोखा देगा ताकि यीशु को पकड़ लिया जाए।</w:t>
      </w:r>
    </w:p>
    <w:p>
      <w:pPr/>
      <w:r>
        <w:rPr>
          <w:lang w:val="hi_IN" w:bidi="hi_IN"/>
        </w:rPr>
      </w:r>
      <w:r>
        <w:rPr>
          <w:lang w:val="hi_IN" w:bidi="hi_IN"/>
        </w:rPr>
        <w:t>यहाँ रुकें और अपने समूह में इस प्रश्न पर चर्चा करें: आपकी संस्कृति में नामों का उपयोग कैसे किया जाता है? लोगों को उनके नाम कौन देता है? एक दूसरे के नाम कौन जानता है? क्या नाम से लोगों के बारे में कुछ पता चलता है?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3:13–19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यीशु एक पहाड़ पर जाता है और अपने चेलों के एक समूह को अपने साथ जाने के लिए बुलाता है। यीशु अपने 12 चेलों को अपने प्रतिनिधि बनने के लिए चुनता है और उनके नाम पुकारता है। यीशु उन्हें प्रचार करने के लिए भेजता है और दुष्टात्माओं को निकालने का अधिकार देता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 जिन्हें यीशु बुलाता है</w:t>
      </w:r>
    </w:p>
    <w:p>
      <w:pPr>
        <w:pStyle w:val="ListBullet"/>
        <w:spacing w:line="240" w:lineRule="auto"/>
        <w:ind w:left="720"/>
      </w:pPr>
      <w:r>
        <w:rPr>
          <w:lang w:val="hi_IN" w:bidi="hi_IN"/>
        </w:rPr>
      </w:r>
      <w:r>
        <w:rPr>
          <w:lang w:val="hi_IN" w:bidi="hi_IN"/>
        </w:rPr>
        <w:t>बाकी लोग जिन्हें यीशु बुलाता है</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समूह यीशु को उसके चेलों के एक समूह के साथ पहाड़ पर दिखाए। शायद वहाँ पहाड़ पर यीशु के साथ बहुत से लोग हैं। यीशु बहुत लोगों में से 12 चेलों के नाम पुकारता है और उन्हें अपने प्रतिनिधि बनने के लिए चुनता है।</w:t>
      </w:r>
    </w:p>
    <w:p>
      <w:pPr/>
      <w:r>
        <w:rPr>
          <w:lang w:val="hi_IN" w:bidi="hi_IN"/>
        </w:rPr>
      </w:r>
      <w:r>
        <w:rPr>
          <w:lang w:val="hi_IN" w:bidi="hi_IN"/>
        </w:rPr>
        <w:t>चेलों के कुछ नामों के अर्थ को समझना और उन्हें दिखाना महत्वपूर्ण होगा। उदाहरण के लिए, याकूब और यूहन्ना भाइयों की भूमिका निभाने वाले लोग ऐसा दिखा सकते हैं जैसे वे सिखाते समय बहुत दृढ़ता से बोल रहे हों।</w:t>
      </w:r>
    </w:p>
    <w:p>
      <w:pPr/>
      <w:r>
        <w:rPr>
          <w:lang w:val="hi_IN" w:bidi="hi_IN"/>
        </w:rPr>
      </w:r>
      <w:r>
        <w:rPr>
          <w:lang w:val="hi_IN" w:bidi="hi_IN"/>
        </w:rPr>
        <w:t>यह दिखाना सुनिश्चित करें कि यीशु से मिले अधिकार के साथ 12 प्रेरित अलग-अलग स्थानों पर शिक्षा देते हैं और लोगों को दुष्ट आत्माओं से मुक्त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3:13–19 का ऑडियो संस्करण सबसे आसानी से समझ आने वाले अनुवाद में सुनें।</w:t>
      </w:r>
    </w:p>
    <w:p>
      <w:pPr/>
      <w:r>
        <w:rPr>
          <w:lang w:val="hi_IN" w:bidi="hi_IN"/>
        </w:rPr>
      </w:r>
      <w:r>
        <w:rPr>
          <w:lang w:val="hi_IN" w:bidi="hi_IN"/>
        </w:rPr>
        <w:t>इस चरण में, समूह को इस भाग को नाटकीय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 जिन्हें यीशु बुलाता है</w:t>
      </w:r>
    </w:p>
    <w:p>
      <w:pPr>
        <w:pStyle w:val="ListBullet"/>
        <w:spacing w:line="240" w:lineRule="auto"/>
        <w:ind w:left="720"/>
      </w:pPr>
      <w:r>
        <w:rPr>
          <w:lang w:val="hi_IN" w:bidi="hi_IN"/>
        </w:rPr>
      </w:r>
      <w:r>
        <w:rPr>
          <w:lang w:val="hi_IN" w:bidi="hi_IN"/>
        </w:rPr>
        <w:t xml:space="preserve">बाकी लोग जिन्हें यीशु बुलाता है </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यीशु पहाड़ के पास चल रहा है। यीशु अपने चेलों के एक समूह को अपने पास आने के लिए बुलाता है। यीशु ने 12 चेलों को चुना ताकि वे उसके प्रेरित बनें।</w:t>
      </w:r>
    </w:p>
    <w:p>
      <w:pPr/>
      <w:r>
        <w:rPr>
          <w:lang w:val="hi_IN" w:bidi="hi_IN"/>
        </w:rPr>
      </w:r>
      <w:r>
        <w:rPr>
          <w:lang w:val="hi_IN" w:bidi="hi_IN"/>
        </w:rPr>
        <w:t>अभिनय को रोक दें। पतरस का पात्र निभा रहे व्यक्ति से पूछें "आप क्या महसूस कर रहे हैं या क्या सोच रहे हैं?" व्यक्ति कुछ इस तरह उत्तर दे सकता है, "मैं नम्र हूँ। मैं कौन हूँ कि यीशु मुझे चुने?" या "मैंने निश्चय कर लिया है। मैं चाहता हूँ कि यीशु मुझ पर गर्व करे," या "मुझे अभी बहुत कुछ सीखना है।" अभिनय को जारी रखें।</w:t>
      </w:r>
    </w:p>
    <w:p>
      <w:pPr/>
      <w:r>
        <w:rPr>
          <w:lang w:val="hi_IN" w:bidi="hi_IN"/>
        </w:rPr>
      </w:r>
      <w:r>
        <w:rPr>
          <w:lang w:val="hi_IN" w:bidi="hi_IN"/>
        </w:rPr>
        <w:t>उन बातों का अभिनय करें जिनके लिए यीशु ने प्रेरितों को अधिकार दिया है: वे जहाँ भी यीशु जाता है, उसका अनुसरण करते हैं, यीशु उन्हें प्रचार के लिए भेजता है, और प्रेरितों को दुष्टात्माएँ निकालने का अधिकार मिला है।</w:t>
      </w:r>
    </w:p>
    <w:p>
      <w:pPr/>
      <w:r>
        <w:rPr>
          <w:lang w:val="hi_IN" w:bidi="hi_IN"/>
        </w:rPr>
      </w:r>
      <w:r>
        <w:rPr>
          <w:lang w:val="hi_IN" w:bidi="hi_IN"/>
        </w:rPr>
        <w:t>अभिनय को रोक दें। प्रेरितों में से किसी एक की भूमिका निभा रहे व्यक्ति से पूछें "आप क्या महसूस कर रहे हैं या क्या सोच रहे हैं?" व्यक्ति कुछ इस तरह उत्तर दे सकता है, "मैं हैरान हूँ। लोग सच में उस बात को सुन रहे हैं जो मैं सिखा रहा हूँ," या "मैं चकित हूँ। मुझमें जो परमेश्वर की सामर्थ्य है उससे दुष्टात्माएँ डरती हैं," या "मैं डरा हुआ हूँ। मैंने पहले कभी ऐसा कुछ नहीं किया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3:13–19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अपने </w:t>
      </w:r>
      <w:hyperlink r:id="rId100">
        <w:r>
          <w:rPr>
            <w:lang w:val="hi_IN" w:bidi="hi_IN"/>
          </w:rPr>
          <w:rPr>
            <w:color w:val="0000EE"/>
            <w:u w:val="single"/>
          </w:rPr>
          <w:t>चेलों</w:t>
        </w:r>
      </w:hyperlink>
      <w:r>
        <w:rPr>
          <w:lang w:val="hi_IN" w:bidi="hi_IN"/>
        </w:rPr>
        <w:t xml:space="preserve"> के एक समूह के साथ पहाड़ पर है। यीशु ने </w:t>
      </w:r>
      <w:r>
        <w:rPr>
          <w:b/>
          <w:lang w:val="hi_IN" w:bidi="hi_IN"/>
        </w:rPr>
        <w:t>उन बारहों को नियुक्त किया</w:t>
      </w:r>
      <w:r>
        <w:rPr>
          <w:lang w:val="hi_IN" w:bidi="hi_IN"/>
        </w:rPr>
        <w:t>। यह वाक्यांश दिखाता है कि यीशु के लिए इन बारह लोगों को चुनना या नियुक्त करना बहुत महत्वपूर्ण था। यीशु ने उन्हें करने के लिए कुछ काम दिए, और ऐसे नाम दिए जो उनके स्वभाव को या उनके लिए दिए गए खास काम को दिखाते थे। मरकुस इस समूह के लोगों के लिए विशेष उपाधि के रूप में "बारह" का उपयोग करता है। आपको अपने दर्शकों को यह समझाने के लिए एक और संज्ञा की जरूरत हो सकती है, कि यह समूह "बारह अनुयायियों" का समूह है।</w:t>
      </w:r>
    </w:p>
    <w:p>
      <w:pPr/>
      <w:r>
        <w:rPr>
          <w:lang w:val="hi_IN" w:bidi="hi_IN"/>
        </w:rPr>
      </w:r>
      <w:r>
        <w:rPr>
          <w:lang w:val="hi_IN" w:bidi="hi_IN"/>
        </w:rPr>
        <w:t xml:space="preserve">यीशु उन "बारहों" को प्रचार करने और दुष्टात्माओं को निकालने का </w:t>
      </w:r>
      <w:r>
        <w:rPr>
          <w:b/>
          <w:lang w:val="hi_IN" w:bidi="hi_IN"/>
        </w:rPr>
        <w:t>अधिकार</w:t>
      </w:r>
      <w:r>
        <w:rPr>
          <w:lang w:val="hi_IN" w:bidi="hi_IN"/>
        </w:rPr>
        <w:t xml:space="preserve"> देता है। अधिकार का मतलब है किसी को काम करने की अनुमति देना। अब चेले यीशु की ओर से कार्य कर सकते हैं। अधिकार के लिए वही शब्द या वाक्यांश इस्तेमाल करें जो आपने पिछले भागों में किया है। </w:t>
      </w:r>
      <w:hyperlink r:id="rId50">
        <w:r>
          <w:rPr>
            <w:lang w:val="hi_IN" w:bidi="hi_IN"/>
          </w:rPr>
          <w:rPr>
            <w:color w:val="0000EE"/>
            <w:u w:val="single"/>
          </w:rPr>
          <w:t>अधिकार</w:t>
        </w:r>
      </w:hyperlink>
      <w:r>
        <w:rPr>
          <w:lang w:val="hi_IN" w:bidi="hi_IN"/>
        </w:rPr>
        <w:t xml:space="preserve"> के बारे में अधिक जानकारी के लिए, मुख्य शब्दावली देखें।</w:t>
      </w:r>
    </w:p>
    <w:p>
      <w:pPr/>
      <w:r>
        <w:rPr>
          <w:lang w:val="hi_IN" w:bidi="hi_IN"/>
        </w:rPr>
      </w:r>
      <w:r>
        <w:rPr>
          <w:lang w:val="hi_IN" w:bidi="hi_IN"/>
        </w:rPr>
        <w:t>रुकें और अपने दल के साथ चर्चा करें: हो सकता है कि आप अधिकार का अर्थ समझाने के लिए दल के प्रतिदिन के जीवन से कोई उदाहरण देना चाहें। यह उपयोगी हो सकता है कि आप स्थानीय सरकार या गाँव के जीवन से कोई उदाहरण दें। सरकारी कर्मचारी भी एक साधारण व्यक्ति होता है। उसके पास अपने बल पर कुछ लागू करने की कोई शक्ति नहीं होती। यहाँ तक कि अगर वह कानूनों को लागू करने की कोशिश करे, तो लोग उनका पालन करें या न करें। हालाँकि, जब सरकार उसे अधिकार देती है, तोवह कानून लागू करने के लिए कार्य कर सकता है। इस ऑडियो को यहाँ रोकें।</w:t>
      </w:r>
    </w:p>
    <w:p>
      <w:pPr/>
      <w:r>
        <w:rPr>
          <w:lang w:val="hi_IN" w:bidi="hi_IN"/>
        </w:rPr>
      </w:r>
      <w:hyperlink r:id="rId52">
        <w:r>
          <w:rPr>
            <w:lang w:val="hi_IN" w:bidi="hi_IN"/>
          </w:rPr>
          <w:rPr>
            <w:color w:val="0000EE"/>
            <w:u w:val="single"/>
          </w:rPr>
          <w:t>दुष्टात्माएँ</w:t>
        </w:r>
      </w:hyperlink>
      <w:r>
        <w:rPr>
          <w:lang w:val="hi_IN" w:bidi="hi_IN"/>
        </w:rPr>
        <w:t xml:space="preserve"> या </w:t>
      </w:r>
      <w:r>
        <w:rPr>
          <w:b/>
          <w:lang w:val="hi_IN" w:bidi="hi_IN"/>
        </w:rPr>
        <w:t>बुरी आत्माएँ</w:t>
      </w:r>
      <w:r>
        <w:rPr>
          <w:lang w:val="hi_IN" w:bidi="hi_IN"/>
        </w:rPr>
        <w:t xml:space="preserve"> ऐसे आत्मिक प्राणी हैं जो शैतान के प्रतिनिधि के रूप में, उसके अधिकार में रहकर उसके लिए काम करती हैं। नये नियम में </w:t>
      </w:r>
      <w:hyperlink r:id="rId53">
        <w:r>
          <w:rPr>
            <w:lang w:val="hi_IN" w:bidi="hi_IN"/>
          </w:rPr>
          <w:rPr>
            <w:color w:val="0000EE"/>
            <w:u w:val="single"/>
          </w:rPr>
          <w:t>अशुद्ध आत्माओं</w:t>
        </w:r>
      </w:hyperlink>
      <w:r>
        <w:rPr>
          <w:lang w:val="hi_IN" w:bidi="hi_IN"/>
        </w:rPr>
        <w:t xml:space="preserve"> और "दुष्टात्माओं" दोनों शब्दों का इस्तेमाल एक ही अर्थ में किया गया है। इन आत्मिक प्राणियों के पास मनुष्य को सताने, यहाँ तक कि उसे अपने अधिकार में लेने की शक्ति भी होती है। इस कहानी में हम देखते हैं कि लोगों के साथ यही होता है। हम बाइबल से जानते हैं कि दुष्टात्माएँ परमेश्‍वर द्वारा बनाई गई थीं और उन्होंने उसकी आज्ञा न मानने का चुनाव किया, लेकिन कुछ भाषाओं में ऐसा कोई शब्द नहीं है जो इस बात को अच्छे से समझा सके। उनकी भाषा में "दुष्टात्मा" का मतलब किसी मरे हुए व्यक्ति की आत्मा से हो सकता है, जो लोगों को "परेशान" करती है। ऐसा शब्द चुनने की कोशिश करें जो एक स्वतंत्र आत्मिक प्राणी को दर्शाता हो, जो बुरा है और परमेश्वर का विरोधी है। अगर कोई ऐसा शब्द है, तो आप किसी स्वतंत्र आत्मिक प्राणी के लिए एक सामान्य शब्द इस्तेमाल कर सकते हैं, और उसमें यह भी जोड़ सकते हैं कि वह "शैतान की आत्मा" है या "बुरी/दुष्ट आत्मा" है। दुष्टात्मा के लिए उसी शब्द का इस्तेमाल करें जो आपने पहले के भागों में इस्तेमाल किया है। </w:t>
      </w:r>
      <w:hyperlink r:id="rId62">
        <w:r>
          <w:rPr>
            <w:lang w:val="hi_IN" w:bidi="hi_IN"/>
          </w:rPr>
          <w:rPr>
            <w:color w:val="0000EE"/>
            <w:u w:val="single"/>
          </w:rPr>
          <w:t>दुष्टात्माओं</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उन्हें </w:t>
      </w:r>
      <w:r>
        <w:rPr>
          <w:b/>
          <w:lang w:val="hi_IN" w:bidi="hi_IN"/>
        </w:rPr>
        <w:t>प्रेरित</w:t>
      </w:r>
      <w:r>
        <w:rPr>
          <w:lang w:val="hi_IN" w:bidi="hi_IN"/>
        </w:rPr>
        <w:t xml:space="preserve"> कहा। कुछ हस्तलेखों में यह वाक्यांश नहीं मिलता, शायद यह लूका 6:13 में लिखी इसी कहानी से लिया गया हो सकता है। प्रेरित वे लोग हैं जिन्हें यीशु ने खुद अपने चुने हुए प्रतिनिधियों के रूप में नियुक्त किया है। उनके मुख्य कार्य हैं शुभ संदेश सुनाना, कलीसिया के संस्थापक होना, कलीसिया में आत्मिक अधिकार रखना, और इस सच्चाई का गवाह होना कि यीशु को मरे हुओं में से जी उठा है। अगर आपकी भाषा में "प्रेरित" के लिए कोई ऐसा शब्द है जिसे लोग आसानी से समझते हैं, तो आप उसी शब्द का इस्तेमाल कर सकते हैं। हालाँकि, अगर आपके सुनने वाले लोग कलीसिया से जुड़े हुए नहीं हैं या नए विश्वासी हैं, तो उन्हें बात समझाने के लिए और मदद की जरूरत हो सकती है, और कोई दूसरा शब्द उनके लिए ज्यादा उपयोगी हो सकता है। ये कुछ सुझाव हैं:</w:t>
      </w:r>
    </w:p>
    <w:p>
      <w:pPr>
        <w:pStyle w:val="ListBullet"/>
        <w:spacing w:line="240" w:lineRule="auto"/>
        <w:ind w:left="720"/>
      </w:pPr>
      <w:r>
        <w:rPr>
          <w:lang w:val="hi_IN" w:bidi="hi_IN"/>
        </w:rPr>
      </w:r>
      <w:r>
        <w:rPr>
          <w:lang w:val="hi_IN" w:bidi="hi_IN"/>
        </w:rPr>
        <w:t>यीशु मसीह के प्रतिनिधि</w:t>
      </w:r>
    </w:p>
    <w:p>
      <w:pPr>
        <w:pStyle w:val="ListBullet"/>
        <w:spacing w:line="240" w:lineRule="auto"/>
        <w:ind w:left="720"/>
      </w:pPr>
      <w:r>
        <w:rPr>
          <w:lang w:val="hi_IN" w:bidi="hi_IN"/>
        </w:rPr>
      </w:r>
      <w:r>
        <w:rPr>
          <w:lang w:val="hi_IN" w:bidi="hi_IN"/>
        </w:rPr>
        <w:t>यीशु मसीह के (विशेष) दूत</w:t>
      </w:r>
    </w:p>
    <w:p>
      <w:pPr>
        <w:pStyle w:val="ListBullet"/>
        <w:spacing w:line="240" w:lineRule="auto"/>
        <w:ind w:left="720"/>
      </w:pPr>
      <w:r>
        <w:rPr>
          <w:lang w:val="hi_IN" w:bidi="hi_IN"/>
        </w:rPr>
      </w:r>
      <w:r>
        <w:rPr>
          <w:lang w:val="hi_IN" w:bidi="hi_IN"/>
        </w:rPr>
        <w:t>यीशु मसीह की ओर से भेजे गए लोग</w:t>
      </w:r>
    </w:p>
    <w:p>
      <w:pPr/>
      <w:r>
        <w:rPr>
          <w:lang w:val="hi_IN" w:bidi="hi_IN"/>
        </w:rPr>
      </w:r>
      <w:r>
        <w:rPr>
          <w:lang w:val="hi_IN" w:bidi="hi_IN"/>
        </w:rPr>
        <w:t xml:space="preserve">आप जो भी शब्द चुनते हैं उसका अर्थ यह होना चाहिए कि ये लोग भरोसे और अधिकार की स्थिति में हैं। </w:t>
      </w:r>
      <w:hyperlink r:id="rId134">
        <w:r>
          <w:rPr>
            <w:lang w:val="hi_IN" w:bidi="hi_IN"/>
          </w:rPr>
          <w:rPr>
            <w:color w:val="0000EE"/>
            <w:u w:val="single"/>
          </w:rPr>
          <w:t>प्रेरित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मरकुस कहता है कि यीशु ने याकूब और यूहन्ना को </w:t>
      </w:r>
      <w:r>
        <w:rPr>
          <w:b/>
          <w:lang w:val="hi_IN" w:bidi="hi_IN"/>
        </w:rPr>
        <w:t>गर्जन के पुत्र</w:t>
      </w:r>
      <w:r>
        <w:rPr>
          <w:lang w:val="hi_IN" w:bidi="hi_IN"/>
        </w:rPr>
        <w:t xml:space="preserve"> कहा। यह एक उपनाम, या दूसरा नाम है, जो यीशु ने इन भाइयों को दिया था।</w:t>
      </w:r>
    </w:p>
    <w:p>
      <w:pPr/>
      <w:r>
        <w:rPr>
          <w:lang w:val="hi_IN" w:bidi="hi_IN"/>
        </w:rPr>
      </w:r>
      <w:r>
        <w:rPr>
          <w:lang w:val="hi_IN" w:bidi="hi_IN"/>
        </w:rPr>
        <w:t xml:space="preserve">शमौन </w:t>
      </w:r>
      <w:r>
        <w:rPr>
          <w:b/>
          <w:lang w:val="hi_IN" w:bidi="hi_IN"/>
        </w:rPr>
        <w:t>कनानी</w:t>
      </w:r>
      <w:r>
        <w:rPr>
          <w:lang w:val="hi_IN" w:bidi="hi_IN"/>
        </w:rPr>
        <w:t xml:space="preserve"> भी एक नाम है जो यीशु ने शमौन को दिया। शायद इसका मतलब यह था कि शमौन उस व्यवस्था का पूरी तरह पालन करता था जो परमेश्वर ने मूसा के द्वारा दी थी, और वह अच्छी तरह से और उत्साह से परमेश्वर के पीछे चलने की कोशिश करता था। यह इस्राएल को रोमी शासन से स्वतंत्र होते देखने के उसके जुनून को भी दर्शा सकता है।</w:t>
      </w:r>
    </w:p>
    <w:p>
      <w:pPr/>
      <w:r>
        <w:rPr>
          <w:lang w:val="hi_IN" w:bidi="hi_IN"/>
        </w:rPr>
      </w:r>
      <w:r>
        <w:rPr>
          <w:b/>
          <w:lang w:val="hi_IN" w:bidi="hi_IN"/>
        </w:rPr>
        <w:t>यहूदा इस्करियोती</w:t>
      </w:r>
      <w:r>
        <w:rPr>
          <w:lang w:val="hi_IN" w:bidi="hi_IN"/>
        </w:rPr>
        <w:t xml:space="preserve"> के नाम का अर्थ है "करिय्योत गाँव के रहने वाला यहूदा।"</w:t>
      </w:r>
    </w:p>
    <w:p>
      <w:pPr/>
      <w:r>
        <w:rPr>
          <w:lang w:val="hi_IN" w:bidi="hi_IN"/>
        </w:rPr>
      </w:r>
      <w:r>
        <w:rPr>
          <w:lang w:val="hi_IN" w:bidi="hi_IN"/>
        </w:rPr>
        <w:t>यहाँ रुकें और एक समूह में चर्चा करें कि आप इन नामों के बारे में अपने अनुवाद में कैसे बात करेंगे।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3:13–19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35">
        <w:r>
          <w:rPr>
            <w:lang w:val="hi_IN" w:bidi="hi_IN"/>
          </w:rPr>
          <w:rPr>
            <w:color w:val="0000EE"/>
            <w:u w:val="single"/>
          </w:rPr>
          <w:t>सुने और मन में रखें</w:t>
        </w:r>
      </w:hyperlink>
      <w:r>
        <w:rPr>
          <w:lang w:val="hi_IN" w:bidi="hi_IN"/>
        </w:rPr>
        <w:t xml:space="preserve"> (480 KB)</w:t>
      </w:r>
      <w:r>
        <w:rPr>
          <w:lang w:val="hi_IN" w:bidi="hi_IN"/>
        </w:rPr>
      </w:r>
    </w:p>
    <w:p>
      <w:pPr>
        <w:pStyle w:val="ListBullet"/>
        <w:spacing w:line="240" w:lineRule="auto"/>
        <w:ind w:left="720"/>
      </w:pPr>
      <w:r>
        <w:rPr>
          <w:lang w:val="hi_IN" w:bidi="hi_IN"/>
        </w:rPr>
      </w:r>
      <w:hyperlink r:id="rId136">
        <w:r>
          <w:rPr>
            <w:lang w:val="hi_IN" w:bidi="hi_IN"/>
          </w:rPr>
          <w:rPr>
            <w:color w:val="0000EE"/>
            <w:u w:val="single"/>
          </w:rPr>
          <w:t>पाठ का परिचय</w:t>
        </w:r>
      </w:hyperlink>
      <w:r>
        <w:rPr>
          <w:lang w:val="hi_IN" w:bidi="hi_IN"/>
        </w:rPr>
        <w:t xml:space="preserve"> (2.9 MB)</w:t>
      </w:r>
      <w:r>
        <w:rPr>
          <w:lang w:val="hi_IN" w:bidi="hi_IN"/>
        </w:rPr>
      </w:r>
    </w:p>
    <w:p>
      <w:pPr>
        <w:pStyle w:val="ListBullet"/>
        <w:spacing w:line="240" w:lineRule="auto"/>
        <w:ind w:left="720"/>
      </w:pPr>
      <w:r>
        <w:rPr>
          <w:lang w:val="hi_IN" w:bidi="hi_IN"/>
        </w:rPr>
      </w:r>
      <w:hyperlink r:id="rId137">
        <w:r>
          <w:rPr>
            <w:lang w:val="hi_IN" w:bidi="hi_IN"/>
          </w:rPr>
          <w:rPr>
            <w:color w:val="0000EE"/>
            <w:u w:val="single"/>
          </w:rPr>
          <w:t>घटनाओं को समझाना</w:t>
        </w:r>
      </w:hyperlink>
      <w:r>
        <w:rPr>
          <w:lang w:val="hi_IN" w:bidi="hi_IN"/>
        </w:rPr>
        <w:t xml:space="preserve"> (1.1 MB)</w:t>
      </w:r>
      <w:r>
        <w:rPr>
          <w:lang w:val="hi_IN" w:bidi="hi_IN"/>
        </w:rPr>
      </w:r>
    </w:p>
    <w:p>
      <w:pPr>
        <w:pStyle w:val="ListBullet"/>
        <w:spacing w:line="240" w:lineRule="auto"/>
        <w:ind w:left="720"/>
      </w:pPr>
      <w:r>
        <w:rPr>
          <w:lang w:val="hi_IN" w:bidi="hi_IN"/>
        </w:rPr>
      </w:r>
      <w:hyperlink r:id="rId138">
        <w:r>
          <w:rPr>
            <w:lang w:val="hi_IN" w:bidi="hi_IN"/>
          </w:rPr>
          <w:rPr>
            <w:color w:val="0000EE"/>
            <w:u w:val="single"/>
          </w:rPr>
          <w:t>पाठ को नाटकीय रूप देना</w:t>
        </w:r>
      </w:hyperlink>
      <w:r>
        <w:rPr>
          <w:lang w:val="hi_IN" w:bidi="hi_IN"/>
        </w:rPr>
        <w:t xml:space="preserve"> (1.7 MB)</w:t>
      </w:r>
      <w:r>
        <w:rPr>
          <w:lang w:val="hi_IN" w:bidi="hi_IN"/>
        </w:rPr>
      </w:r>
    </w:p>
    <w:p>
      <w:pPr>
        <w:pStyle w:val="ListBullet"/>
        <w:spacing w:line="240" w:lineRule="auto"/>
        <w:ind w:left="720"/>
      </w:pPr>
      <w:r>
        <w:rPr>
          <w:lang w:val="hi_IN" w:bidi="hi_IN"/>
        </w:rPr>
      </w:r>
      <w:hyperlink r:id="rId139">
        <w:r>
          <w:rPr>
            <w:lang w:val="hi_IN" w:bidi="hi_IN"/>
          </w:rPr>
          <w:rPr>
            <w:color w:val="0000EE"/>
            <w:u w:val="single"/>
          </w:rPr>
          <w:t>आवश्यक जानकारी</w:t>
        </w:r>
      </w:hyperlink>
      <w:r>
        <w:rPr>
          <w:lang w:val="hi_IN" w:bidi="hi_IN"/>
        </w:rPr>
        <w:t xml:space="preserve"> (3.2 MB)</w:t>
      </w:r>
      <w:r>
        <w:rPr>
          <w:lang w:val="hi_IN" w:bidi="hi_IN"/>
        </w:rPr>
      </w:r>
    </w:p>
    <w:p>
      <w:pPr>
        <w:pStyle w:val="ListBullet"/>
        <w:spacing w:line="240" w:lineRule="auto"/>
        <w:ind w:left="720"/>
      </w:pPr>
      <w:r>
        <w:rPr>
          <w:lang w:val="hi_IN" w:bidi="hi_IN"/>
        </w:rPr>
      </w:r>
      <w:hyperlink r:id="rId14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3:20–35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3:20–35 को सुनें और अपने मनों में रखें।</w:t>
      </w:r>
    </w:p>
    <w:p>
      <w:pPr/>
      <w:r>
        <w:rPr>
          <w:lang w:val="hi_IN" w:bidi="hi_IN"/>
        </w:rPr>
      </w:r>
      <w:r>
        <w:rPr>
          <w:lang w:val="hi_IN" w:bidi="hi_IN"/>
        </w:rPr>
        <w:t>यदि सम्भव हो तो मरकुस 3:20–35 का ऑडियो संस्करण तीन बार, तीन अलग-अलग अनुवादों में सुनें। उसके बाद, सामूहिक रूप में, नीचे दिए गए प्रश्नों पर चर्चा करें:</w:t>
      </w:r>
    </w:p>
    <w:p>
      <w:pPr>
        <w:pStyle w:val="ListNumber"/>
        <w:numPr>
          <w:ilvl w:val="0"/>
          <w:numId w:val="2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 xml:space="preserve">मरकुस 3:20–35 का ऑडियो संस्करण सबसे आसानी से समझ आने वाले अनुवाद में सुनें। </w:t>
      </w:r>
    </w:p>
    <w:p>
      <w:pPr/>
      <w:r>
        <w:rPr>
          <w:lang w:val="hi_IN" w:bidi="hi_IN"/>
        </w:rPr>
      </w:r>
      <w:r>
        <w:rPr>
          <w:lang w:val="hi_IN" w:bidi="hi_IN"/>
        </w:rPr>
        <w:t>शायद यह कहानी कफरनहूम में शमौन और अंद्रियास के घर में हुई थी। हो सकता है कि यह घटना यीशु के 12 चेलों को नियुक्त करने के तुरन्त बाद न हुई हो, लेकिन मरकुस इसे यहाँ इसलिए रखता है ताकि लोगों को यह सिखा सके कि यीशु की सेवा के कारण कैसे विवाद बढ़ता जा रहा है। यीशु का परिवार उसे वहाँ से ले जाना चाहता है क्योंकि लोग सोचते हैं कि वह पागल हो गया है। धार्मिक अगुवे कहते हैं कि यीशु शैतान की मदद से काम करता है। धार्मिक अगुवे और यीशु का परिवार दोनों उसे उसका काम जारी रखने से रोकने की कोशिश करते हैं। यह कहानी दिखाती है कि असल में विवाद यीशु और शैतान के बीच का युद्ध है। मरकुस कभी-कभी एक कहानी के बीच दूसरी कहानी रखता है ताकि लोग उस बात पर ध्यान दें जो वह सिखाना चाहता है।</w:t>
      </w:r>
    </w:p>
    <w:p>
      <w:pPr/>
      <w:r>
        <w:rPr>
          <w:lang w:val="hi_IN" w:bidi="hi_IN"/>
        </w:rPr>
      </w:r>
      <w:r>
        <w:rPr>
          <w:lang w:val="hi_IN" w:bidi="hi_IN"/>
        </w:rPr>
        <w:t>यहाँ रुकें और एक समूह में इस प्रश्न पर चर्चा करें: किसी खास बात को समझाने के लिए आप कहानियाँ कैसे सुनाते हैं? क्या आप कभी कोई बात समझाने के लिए दो या उससे ज्यादा कहानियाँ एक साथ सुनाते हैं? इस ऑडियो को यहाँ रोकें।</w:t>
      </w:r>
    </w:p>
    <w:p>
      <w:pPr/>
      <w:r>
        <w:rPr>
          <w:lang w:val="hi_IN" w:bidi="hi_IN"/>
        </w:rPr>
      </w:r>
      <w:r>
        <w:rPr>
          <w:lang w:val="hi_IN" w:bidi="hi_IN"/>
        </w:rPr>
        <w:t>कहानी की शुरुआत में यीशु का परिवार उसे ले जाने के लिए आया, क्योंकि वह इतना व्यस्त था कि उसे खाने का समय भी नहीं मिल रहा था। यह स्पष्ट नहीं है कि यह बात यीशु का परिवार कहता है या भीड़ के कुछ और लोग कहते हैं कि, "उसका चित्त ठिकाने नहीं है।" "उसका चित्त ठिकाने नहीं है" का मतलब है कि कोई व्यक्ति लगभग पूरी तरह से पागल या सनकी हो गया है।</w:t>
      </w:r>
    </w:p>
    <w:p>
      <w:pPr/>
      <w:r>
        <w:rPr>
          <w:lang w:val="hi_IN" w:bidi="hi_IN"/>
        </w:rPr>
      </w:r>
      <w:r>
        <w:rPr>
          <w:lang w:val="hi_IN" w:bidi="hi_IN"/>
        </w:rPr>
        <w:t>यहाँ रुकें और एक समूह में इस प्रश्न पर चर्चा करें: आप अपनी संस्कृति में ऐसे लोगों के साथ क्या करते हैं जिन्हें आप पागल या सनकी समझते हैं? इस ऑडियो को यहाँ रोकें।</w:t>
      </w:r>
    </w:p>
    <w:p>
      <w:pPr/>
      <w:r>
        <w:rPr>
          <w:lang w:val="hi_IN" w:bidi="hi_IN"/>
        </w:rPr>
      </w:r>
      <w:r>
        <w:rPr>
          <w:lang w:val="hi_IN" w:bidi="hi_IN"/>
        </w:rPr>
        <w:t>धार्मिक व्यवस्था के शिक्षकों के आधिकारिक प्रतिनिधि यीशु की जाँच करने यरूशलेम से आते हैं, क्योंकि वह प्रसिद्ध हो गया था। ये धार्मिक शिक्षक यीशु पर बालज़बूल के वश में होने का आरोप लगाते हैं। बालज़बूल शायद दुष्टात्माओं के सरदार, या शैतान के लिए एक और नाम है। कुछ अनुवादों में यहाँ सिर्फ शैतान नाम का ही इस्तेमाल किया गया है। जब यीशु जवाब देता है, तो वह अपनी बात में शैतान नाम का ही इस्तेमाल करता है। यीशु कहता है कि अगर कोई राज्य अपने आप में बँट जाए, तो वह टिक नहीं पाएगा। राज्य का मतलब है ऐसा क्षेत्र जिस पर कोई राजा राज करता है। यीशु का मतलब है कि अगर किसी राज्य में दो पक्ष आपस में लड़ें और उसकी ताकत बँट जाए, तो वह कमजोर हो जाता है और आखिर में टूट जाता है।</w:t>
      </w:r>
    </w:p>
    <w:p>
      <w:pPr/>
      <w:r>
        <w:rPr>
          <w:lang w:val="hi_IN" w:bidi="hi_IN"/>
        </w:rPr>
      </w:r>
      <w:r>
        <w:rPr>
          <w:lang w:val="hi_IN" w:bidi="hi_IN"/>
        </w:rPr>
        <w:t>यीशु एक बलवान व्यक्ति की कहानी सुनाकर उत्तर देता है। उसने कहा कि किसी बलवान व्यक्ति पर वही काबू पा सकता है जो उससे भी ज्यादा शक्तिशाली हो। उसके कहने का अर्थ है कि वह शैतान से ज्यादा शक्तिशाली है। जब यीशु पवित्र आत्मा के बारे में आगे बात करता है, तो उसका मतलब यह होता है कि वह पवित्र आत्मा से भरा हुआ है, और पवित्र आत्मा शैतान से ज्यादा शक्तिशाली है।</w:t>
      </w:r>
    </w:p>
    <w:p>
      <w:pPr/>
      <w:r>
        <w:rPr>
          <w:lang w:val="hi_IN" w:bidi="hi_IN"/>
        </w:rPr>
      </w:r>
      <w:r>
        <w:rPr>
          <w:lang w:val="hi_IN" w:bidi="hi_IN"/>
        </w:rPr>
        <w:t>जब धार्मिक अगुवे यीशु पर परमेश्वर की निन्दा करने और किसी दुष्टात्मा के वश में होने का आरोप लगाते हैं, तो वे असल में यह कह रहे होते हैं कि यीशु में पवित्र आत्मा नहीं है, और यीशु इसी पाप की बात करता है, जिसे क्षमा नहीं किया जा सकता। पाप यह है कि यीशु को, जो पवित्र आत्मा से भरा हुआ व्यक्ति है, दुष्ट कहा जाए, बजाय इसके कि हम यीशु में परमेश्वर के कार्य को पहचानें। धार्मिक अगुवे "अनन्त पाप के दोषी" हैं, उन्हें इस पाप का परिणाम हमेशा भुगतना होगा क्योंकि परमेश्वर इस पाप को क्षमा नहीं करेगा। यह पाप एक बार का काम नहीं है, परमेश्वर ऐसे व्यक्ति को क्षमा नहीं करता जो बार-बार यह कहता है कि पवित्र आत्मा का काम बुरा है।</w:t>
      </w:r>
    </w:p>
    <w:p>
      <w:pPr/>
      <w:r>
        <w:rPr>
          <w:lang w:val="hi_IN" w:bidi="hi_IN"/>
        </w:rPr>
      </w:r>
      <w:r>
        <w:rPr>
          <w:lang w:val="hi_IN" w:bidi="hi_IN"/>
        </w:rPr>
        <w:t>यहाँ रुकें और एक समूह में इस प्रश्न पर चर्चा करें: आपकी संस्कृति में, परमेश्वर के विरुद्ध कोई व्यक्ति सबसे बुरा काम क्या कर सकता है? इस ऑडियो को यहाँ रोकें।</w:t>
      </w:r>
    </w:p>
    <w:p>
      <w:pPr/>
      <w:r>
        <w:rPr>
          <w:lang w:val="hi_IN" w:bidi="hi_IN"/>
        </w:rPr>
      </w:r>
      <w:r>
        <w:rPr>
          <w:lang w:val="hi_IN" w:bidi="hi_IN"/>
        </w:rPr>
        <w:t>इस कहानी के बीच में, हम फिर से देखते हैं कि यीशु का परिवार उससे मिलने और उसे वहाँ से ले जाने के लिए घर के बाहर प्रतीक्षा कर रहा है। अब यीशु इस अवसर का उपयोग यह सिखाने के लिए करता है कि वास्तव में परमेश्वर का परिवार कौन है, वे लोग जो उसकी इच्छा के अनुसार चलते हैं, यानी वही करते हैं जो परमेश्वर उनसे चाहता है। यीशु जानता है कि उसकी माँ और भाई कौन हैं, लेकिन असल में जो सवाल वह पूछ रहा है वह यह है: "किस तरह के लोग मेरी माँ और मेरे भाई हैं?" यीशु इस प्रश्न का उत्तर देता है और समझाता है कि जो लोग परमेश्वर की इच्छा के अनुसार चलते हैं, वही उसके परिवार के समान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3:20–35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एक घर में है और भीड़ इकट्ठा हो गई है। जो कुछ हो रहा था, वह सुनकर यीशु का परिवार उसे वहाँ से ले जाने के लिए आता है और कहता है, "उसका चित्त ठिकाने नहीं है।"</w:t>
      </w:r>
    </w:p>
    <w:p>
      <w:pPr/>
      <w:r>
        <w:rPr>
          <w:lang w:val="hi_IN" w:bidi="hi_IN"/>
        </w:rPr>
      </w:r>
      <w:r>
        <w:rPr>
          <w:b/>
          <w:lang w:val="hi_IN" w:bidi="hi_IN"/>
        </w:rPr>
        <w:t>दूसरे दृश्य में:</w:t>
      </w:r>
      <w:r>
        <w:rPr>
          <w:lang w:val="hi_IN" w:bidi="hi_IN"/>
        </w:rPr>
        <w:t xml:space="preserve"> धार्मिक व्यवस्था के शिक्षक यरूशलेम से आते हैं और कहते हैं, "यीशु दुष्टात्मा के वश में है, इसी कारण उसमें दुष्टात्माओं को निकालने की सामर्थ्य है।"</w:t>
      </w:r>
    </w:p>
    <w:p>
      <w:pPr/>
      <w:r>
        <w:rPr>
          <w:lang w:val="hi_IN" w:bidi="hi_IN"/>
        </w:rPr>
      </w:r>
      <w:r>
        <w:rPr>
          <w:lang w:val="hi_IN" w:bidi="hi_IN"/>
        </w:rPr>
        <w:t>यीशु उत्तर देता है, "शैतान कैसे शैतान को निकाल सकता है? एक राज्य जो अपने आप में बँटा हुआ है, वह टिक नहीं पाएगा। किसी को बाहर निकालने का एकमात्र तरीका यही है कि आप उससे ज्यादा शक्तिशाली हों।" वह यह स्पष्ट करता है कि कौन इतना शक्तिशाली होगा कि किसी बलवान व्यक्ति के घर में घुसकर उसका सामान लूट सके। यह काम केवल वही कर सकता है जो उस बलवान व्यक्ति से भी अधिक शक्तिशाली हो, जो उसे बाँध सके और उसका घर लूट सके।</w:t>
      </w:r>
    </w:p>
    <w:p>
      <w:pPr/>
      <w:r>
        <w:rPr>
          <w:lang w:val="hi_IN" w:bidi="hi_IN"/>
        </w:rPr>
      </w:r>
      <w:r>
        <w:rPr>
          <w:lang w:val="hi_IN" w:bidi="hi_IN"/>
        </w:rPr>
        <w:t>यह दृश्य समाप्त करते हुए यीशु कहता है, "पाप और निन्दा को क्षमा किया जा सकता है, लेकिन जो कोई पवित्र आत्मा की निन्दा करता है, उसे कभी क्षमा नहीं किया जाएगा, यह एक ऐसा पाप है जिसके परिणाम सदा तक बने रहते हैं।"</w:t>
      </w:r>
    </w:p>
    <w:p>
      <w:pPr/>
      <w:r>
        <w:rPr>
          <w:lang w:val="hi_IN" w:bidi="hi_IN"/>
        </w:rPr>
      </w:r>
      <w:r>
        <w:rPr>
          <w:b/>
          <w:lang w:val="hi_IN" w:bidi="hi_IN"/>
        </w:rPr>
        <w:t>तीसरे दृश्य में:</w:t>
      </w:r>
      <w:r>
        <w:rPr>
          <w:lang w:val="hi_IN" w:bidi="hi_IN"/>
        </w:rPr>
        <w:t xml:space="preserve"> यीशु की माता और भाई आते हैं। यीशु के दो भाई तो थे, और हो सकता है कि और भी हों। वे घर के बाहर खड़े रहते हैं और किसी को अंदर भेजते हैं ताकि वह यीशु से कहे कि वह बाहर आए और उनसे बात करे। लेकिन यीशु तो शिक्षा दे रहा है, और उसके चारों ओर भीड़ है। वह उत्तर देता है, "मेरी माता और मेरे भाई कौन हैं? ये हैं मेरी माता और मेरे भाई, जो कोई परमेश्‍वर की इच्छा पर चलता है, वही मेरी माता और बहन और भाई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अगुवे</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भाई (उसके दो भाई तो थे, और हो सकता है कि और भी हों)</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कुछ संस्करणों में यह कहानी "तब" वाक्यांश से शुरू होती है। हम नहीं जानते कि जब यीशु ने अपने चेलों को बुलाया, उसके कितने समय के बाद यह कहानी घटी।</w:t>
      </w:r>
    </w:p>
    <w:p>
      <w:pPr/>
      <w:r>
        <w:rPr>
          <w:lang w:val="hi_IN" w:bidi="hi_IN"/>
        </w:rPr>
      </w:r>
      <w:r>
        <w:rPr>
          <w:lang w:val="hi_IN" w:bidi="hi_IN"/>
        </w:rPr>
        <w:t>इस कहानी में यीशु और अलग-अलग पात्रों के बीच हुई बातचीत पर, और उन पात्रों को दिए गए यीशु के जवाबों पर ध्यान दें।</w:t>
      </w:r>
    </w:p>
    <w:p>
      <w:pPr/>
      <w:r>
        <w:rPr>
          <w:lang w:val="hi_IN" w:bidi="hi_IN"/>
        </w:rPr>
      </w:r>
      <w:r>
        <w:rPr>
          <w:lang w:val="hi_IN" w:bidi="hi_IN"/>
        </w:rPr>
        <w:t>पहले दृश्य में यीशु अपने चेलों के साथ एक घर में है, और बहुत से लोग वहाँ इकट्ठे होने आते हैं। यीशु और उसके चेले इतने व्यस्त हैं कि उन्हें खाने का भी समय नहीं मिलता। उसका परिवार उसे वहाँ से ले जाने की कोशिश करता है। किसी ने कहा कि यीशु का चित्त ठिकाने नहीं है या वह पागल है, लेकिन हमें यह नहीं पता कि यह बात किसने कही।</w:t>
      </w:r>
    </w:p>
    <w:p>
      <w:pPr/>
      <w:r>
        <w:rPr>
          <w:lang w:val="hi_IN" w:bidi="hi_IN"/>
        </w:rPr>
      </w:r>
      <w:r>
        <w:rPr>
          <w:lang w:val="hi_IN" w:bidi="hi_IN"/>
        </w:rPr>
        <w:t>दूसरे दृश्य में, यीशु दो कहानियाँ बताता है, या दो उदाहरण देता है। उन दो उदाहरणों पर ध्यान दें जो यीशु ने दिए हैं। एक उदाहरण में वह एक राज्य के बँटने या एक परिवार के दो हिस्सों में बँटने की बात करता है, यह समझाने के लिए कि अगर शैतान अपने ही खिलाफ बँट जाए तो वह टिक नहीं सकता।</w:t>
      </w:r>
    </w:p>
    <w:p>
      <w:pPr/>
      <w:r>
        <w:rPr>
          <w:lang w:val="hi_IN" w:bidi="hi_IN"/>
        </w:rPr>
      </w:r>
      <w:r>
        <w:rPr>
          <w:lang w:val="hi_IN" w:bidi="hi_IN"/>
        </w:rPr>
        <w:t>दूसरे उदाहरण या दृष्टांत में, यीशु समझाता है कि किसी बलवान व्यक्ति के घर में वही घुस सकता है, उसे बाँध सकता है और उसका घर लूट सकता है, जो उससे भी ज्यादा शक्तिशाली हो। यीशु इस दृश्य का अंत पवित्र आत्मा की निंदा करने की शिक्षा के साथ करता है। यीशु इस वाक्यांश से शुरुआत करता है, 'मैं तुमसे सच कहता हूँ,' ताकि लोग समझ सकें कि जो वह कहने वाला है, वह बहुत महत्वपूर्ण है। यीशु चाहता है कि लोग रुकें और ध्यान से सुनें कि वह क्या कहने वाला है।</w:t>
      </w:r>
    </w:p>
    <w:p>
      <w:pPr/>
      <w:r>
        <w:rPr>
          <w:lang w:val="hi_IN" w:bidi="hi_IN"/>
        </w:rPr>
      </w:r>
      <w:r>
        <w:rPr>
          <w:lang w:val="hi_IN" w:bidi="hi_IN"/>
        </w:rPr>
        <w:t>यहाँ रुकें और समूह में इस प्रश्न पर चर्चा करें: क्या आपकी भाषा में कोई ऐसा वाक्यांश है जो लोगों को ध्यान देने के लिए कहता है? इस ऑडियो को यहाँ रोकें।</w:t>
      </w:r>
    </w:p>
    <w:p>
      <w:pPr/>
      <w:r>
        <w:rPr>
          <w:lang w:val="hi_IN" w:bidi="hi_IN"/>
        </w:rPr>
      </w:r>
      <w:r>
        <w:rPr>
          <w:lang w:val="hi_IN" w:bidi="hi_IN"/>
        </w:rPr>
        <w:t>यीशु कहता है कि परमेश्वर सब पापों को क्षमा करता है, लेकिन पवित्र आत्मा के विरूद्ध निंदा को वह क्षमा नहीं करेगा। हो सकता है कि आपको यह स्पष्ट करने की जरूरत हो कि परमेश्वर ही है जो पाप को क्षमा करता है या नहीं करता है।</w:t>
      </w:r>
    </w:p>
    <w:p>
      <w:pPr/>
      <w:r>
        <w:rPr>
          <w:lang w:val="hi_IN" w:bidi="hi_IN"/>
        </w:rPr>
      </w:r>
      <w:r>
        <w:rPr>
          <w:lang w:val="hi_IN" w:bidi="hi_IN"/>
        </w:rPr>
        <w:t>तीसरे दृश्य में, यीशु का परिवार उस घर के बाहर आकर खड़ा होता है जहाँ यीशु और उसके चेले हैं। शायद ये लोग यीशु की माता और उसके कम से कम दो भाई हैं। यीशु के परिवार ने घर के अंदर एक संदेश भेजा और यीशु से कहा कि वह आकर उनसे बात करे। जब यीशु यह सुनता है कि उसका परिवार उसे बुला रहा है, तो वह ऐसा सवाल पूछता है जिसका जवाब वह लोगों से नहीं चाहता। वह पूछता है, "मेरी माता और भाई कौन हैं?" फिर वह अपने चारों ओर बैठे लोगों की ओर देखता है और उस प्रश्न का उत्तर देता है। यीशु कहता है, "ये हैं मेरी माता और मेरे भाई। जो लोग परमेश्‍वर की इच्छा को पूरा करते हैं, वही मेरी माता और बहनें और भाई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3:20–35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अगुवे</w:t>
      </w:r>
    </w:p>
    <w:p>
      <w:pPr>
        <w:pStyle w:val="ListBullet"/>
        <w:spacing w:line="240" w:lineRule="auto"/>
        <w:ind w:left="720"/>
      </w:pPr>
      <w:r>
        <w:rPr>
          <w:lang w:val="hi_IN" w:bidi="hi_IN"/>
        </w:rPr>
      </w:r>
      <w:r>
        <w:rPr>
          <w:lang w:val="hi_IN" w:bidi="hi_IN"/>
        </w:rPr>
        <w:t>यीशु की माता</w:t>
      </w:r>
    </w:p>
    <w:p>
      <w:pPr>
        <w:pStyle w:val="ListBullet"/>
        <w:spacing w:line="240" w:lineRule="auto"/>
        <w:ind w:left="720"/>
      </w:pPr>
      <w:r>
        <w:rPr>
          <w:lang w:val="hi_IN" w:bidi="hi_IN"/>
        </w:rPr>
      </w:r>
      <w:r>
        <w:rPr>
          <w:lang w:val="hi_IN" w:bidi="hi_IN"/>
        </w:rPr>
        <w:t>यीशु के भाई (उसके दो भाई तो थे, और हो सकता है कि और भी हों)</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एक घर में यीशु है और भीड़ इकट्ठी हुई है। यीशु का परिवार दूर से सुनता है कि क्या हो रहा है, और वे वहाँ पहुँचते हैं और कहते हैं, "उसका चित्त ठिकाने नहीं है!"</w:t>
      </w:r>
    </w:p>
    <w:p>
      <w:pPr/>
      <w:r>
        <w:rPr>
          <w:lang w:val="hi_IN" w:bidi="hi_IN"/>
        </w:rPr>
      </w:r>
      <w:r>
        <w:rPr>
          <w:lang w:val="hi_IN" w:bidi="hi_IN"/>
        </w:rPr>
        <w:t>अभिनय को रोकें। यीशु के परिवार की भूमिका निभाने वाले व्यक्ति से पूछें "आप क्या महसूस कर रहे हैं या क्या सोच रहे हैं?" हो सकता है कि वह व्यक्ति ऐसी बातों में उत्तर दे, "हमें समझ नहीं आ रहा," या "यीशु के कहने का अर्थ यह है कि वह परमेश्वर है! यही बात उसे धार्मिक अगुवों की ओर से मुश्किल में डाल सकती है," या "मैं यीशु के साथ ही पला-बढ़ा हूँ। मुझे समझ नहीं आ रहा कि सब लोग उस पर इतना ध्यान क्यों दे रहे हैं।" अभिनय को जारी रखें।</w:t>
      </w:r>
    </w:p>
    <w:p>
      <w:pPr/>
      <w:r>
        <w:rPr>
          <w:lang w:val="hi_IN" w:bidi="hi_IN"/>
        </w:rPr>
      </w:r>
      <w:r>
        <w:rPr>
          <w:lang w:val="hi_IN" w:bidi="hi_IN"/>
        </w:rPr>
        <w:t>अभिनय करें कि धार्मिक अगुवे आकर कह रहे हैं, "वह एक दुष्टात्मा के वश में है, इसी कारण उसके पास दुष्टात्माओं को निकालने की यह सामर्थ्य है।" यीशु उत्तर देता है, "शैतान कैसे शैतान को निकाल सकता है? एक राज्य जो अपने आप में बँटा हुआ है, वह टिक नहीं पाएगा। आप किसी को तभी निकाल सकते हैं जब आप उससे ज्यादा शक्तिशाली हों।" यीशु शक्तिशाली मनुष्य का उदाहरण देता है।</w:t>
      </w:r>
    </w:p>
    <w:p>
      <w:pPr/>
      <w:r>
        <w:rPr>
          <w:lang w:val="hi_IN" w:bidi="hi_IN"/>
        </w:rPr>
      </w:r>
      <w:r>
        <w:rPr>
          <w:lang w:val="hi_IN" w:bidi="hi_IN"/>
        </w:rPr>
        <w:t>यीशु यह कहकर बात पूरी करता है, "मैं तुम से सच कहता हूँ कि सब पाप और निन्दाएँ क्षमा की जा सकती हैं, लेकिन जो कोई पवित्र आत्मा के विरूद्ध निन्दा करता है, उसे कभी क्षमा नहीं किया जा सकता।" यह एक ऐसा पाप है जिसके परिणाम सदा तक बने रहते हैं।"</w:t>
      </w:r>
    </w:p>
    <w:p>
      <w:pPr/>
      <w:r>
        <w:rPr>
          <w:lang w:val="hi_IN" w:bidi="hi_IN"/>
        </w:rPr>
      </w:r>
      <w:r>
        <w:rPr>
          <w:lang w:val="hi_IN" w:bidi="hi_IN"/>
        </w:rPr>
        <w:t>अभिनय को रोकें। यीशु का पात्र निभाने वाले व्यक्ति से पूछें, "आप क्या महसूस कर रहे हैं या क्या सोच रहे हैं?" हो सकता है कि वह व्यक्ति कुछ इस तरह उत्तर दे, मैं इसलिए जवाब दे रहा हूँ क्योंकि वे कह रहे हैं कि मैं दुष्टात्मा के वश में हूँ," या "क्योंकि धार्मिक अगुवे मुझ पर दुष्टात्मा होने का आरोप लगा रहे हैं, इसलिए वे किसी न किसी रूप में पवित्र आत्मा की निन्दा कर रहे हैं" या "वे उस संदेश को अस्वीकार कर रहे हैं जो मैं परमेश्वर के राज्य के बारे में ला रहा हूँ। परमेश्वर उस पाप को क्षमा नहीं करेगा।" अभिनय को जारी रखें।</w:t>
      </w:r>
    </w:p>
    <w:p>
      <w:pPr/>
      <w:r>
        <w:rPr>
          <w:lang w:val="hi_IN" w:bidi="hi_IN"/>
        </w:rPr>
      </w:r>
      <w:r>
        <w:rPr>
          <w:lang w:val="hi_IN" w:bidi="hi_IN"/>
        </w:rPr>
        <w:t>यीशु की माता और भाई उससे मिलने आते हैं और किसी को उसके पास भेजते हैं कि वह आकर उनसे बात करे। यीशु उत्तर देता है, "मेरी माता और मेरे भाई कौन हैं? ये हैं मेरी माता और मेरे भाई, जो कोई परमेश्वर की इच्छा पर चलता है, वही मेरी माता, मेरी बहन और मेरा भाई है।"</w:t>
      </w:r>
    </w:p>
    <w:p>
      <w:pPr/>
      <w:r>
        <w:rPr>
          <w:lang w:val="hi_IN" w:bidi="hi_IN"/>
        </w:rPr>
      </w:r>
      <w:r>
        <w:rPr>
          <w:lang w:val="hi_IN" w:bidi="hi_IN"/>
        </w:rPr>
        <w:t>अभिनय को रोकें। यीशु का पात्र निभाने वाले व्यक्ति से पूछें, "आप क्या महसूस कर रहे हैं या क्या सोच रहे हैं?" हो सकता है कि आप ऐसी बातें सुनें, "मैं अब अपनी सेवा और अपनी बुलाहट में प्रवेश कर रहा हूँ," या "मैं अब केवल नासरत में रहने वाला भाई या पुत्र नहीं, बल्कि परमेश्वर के पुत्र के रूप में अपनी सच्ची पहचान में पूरी तरह जुड़ गया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3:20–35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या करीबी अनुयायियों के पीछे भीड़ चल रही है। चेलों के लिए उसी शब्द का इस्तेमाल करें जो आपने पिछले भागों में किया है। </w:t>
      </w:r>
      <w:hyperlink r:id="rId100">
        <w:r>
          <w:rPr>
            <w:lang w:val="hi_IN" w:bidi="hi_IN"/>
          </w:rPr>
          <w:rPr>
            <w:color w:val="0000EE"/>
            <w:u w:val="single"/>
          </w:rPr>
          <w:t>चेले</w:t>
        </w:r>
      </w:hyperlink>
      <w:r>
        <w:rPr>
          <w:lang w:val="hi_IN" w:bidi="hi_IN"/>
        </w:rPr>
        <w:t xml:space="preserve"> के बारे में अधिक जानकारी के लिए, मुख्य शब्दावली देखें।</w:t>
      </w:r>
    </w:p>
    <w:p>
      <w:pPr/>
      <w:r>
        <w:rPr>
          <w:lang w:val="hi_IN" w:bidi="hi_IN"/>
        </w:rPr>
      </w:r>
      <w:r>
        <w:rPr>
          <w:lang w:val="hi_IN" w:bidi="hi_IN"/>
        </w:rPr>
        <w:t xml:space="preserve">लेकिन </w:t>
      </w:r>
      <w:r>
        <w:rPr>
          <w:b/>
          <w:lang w:val="hi_IN" w:bidi="hi_IN"/>
        </w:rPr>
        <w:t>धार्मिक व्यवस्था के शिक्षक</w:t>
      </w:r>
      <w:r>
        <w:rPr>
          <w:lang w:val="hi_IN" w:bidi="hi_IN"/>
        </w:rPr>
        <w:t xml:space="preserve"> यरूशलेम से आकर यीशु की आलोचना करते हैं। ये लोग परमेश्वर की व्यवस्था की व्याख्या करने में निपुण थे। धार्मिक व्यवस्था के शिक्षकों के लिए उसी शब्द या वाक्यांश का इस्तेमाल करें जो आपने पिछले भागों में इस्तेमाल किया है।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देखें।</w:t>
      </w:r>
    </w:p>
    <w:p>
      <w:pPr/>
      <w:r>
        <w:rPr>
          <w:lang w:val="hi_IN" w:bidi="hi_IN"/>
        </w:rPr>
      </w:r>
      <w:r>
        <w:rPr>
          <w:lang w:val="hi_IN" w:bidi="hi_IN"/>
        </w:rPr>
        <w:t xml:space="preserve">धार्मिक अगुवे कहते हैं कि यीशु दुष्टात्मा से </w:t>
      </w:r>
      <w:r>
        <w:rPr>
          <w:b/>
          <w:lang w:val="hi_IN" w:bidi="hi_IN"/>
        </w:rPr>
        <w:t>ग्रस्त</w:t>
      </w:r>
      <w:r>
        <w:rPr>
          <w:lang w:val="hi_IN" w:bidi="hi_IN"/>
        </w:rPr>
        <w:t xml:space="preserve"> है। दुष्टात्माएँ लोगों को वश में करना चुनती हैं क्योंकि वे लोगों और उनके समाजों में रिश्तों को नष्ट करना चाहती हैं। जब लोग दुष्टात्माओं से ग्रस्त होते हैं, तो दुष्टात्माएँ उनके कार्यों को नियंत्रित करती हैं। ग्रस्त के लिए उसी शब्द का इस्तेमाल करें जो आपने पिछले भागों में इस्तेमाल किया है। </w:t>
      </w:r>
      <w:hyperlink r:id="rId141">
        <w:r>
          <w:rPr>
            <w:lang w:val="hi_IN" w:bidi="hi_IN"/>
          </w:rPr>
          <w:rPr>
            <w:color w:val="0000EE"/>
            <w:u w:val="single"/>
          </w:rPr>
          <w:t>ग्रस्त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धार्मिक अगुवों का मानना है कि </w:t>
      </w:r>
      <w:r>
        <w:rPr>
          <w:b/>
          <w:lang w:val="hi_IN" w:bidi="hi_IN"/>
        </w:rPr>
        <w:t>दुष्टात्माओं</w:t>
      </w:r>
      <w:r>
        <w:rPr>
          <w:lang w:val="hi_IN" w:bidi="hi_IN"/>
        </w:rPr>
        <w:t xml:space="preserve"> को निकालने की शक्ति यीशु को </w:t>
      </w:r>
      <w:r>
        <w:rPr>
          <w:b/>
          <w:lang w:val="hi_IN" w:bidi="hi_IN"/>
        </w:rPr>
        <w:t>शैतान</w:t>
      </w:r>
      <w:r>
        <w:rPr>
          <w:lang w:val="hi_IN" w:bidi="hi_IN"/>
        </w:rPr>
        <w:t xml:space="preserve"> से मिलती है। शैतान एक आत्मिक प्राणी का नाम है, जिसे परमेश्वर ने बनाया था। वह उन सभी दुष्टात्माओं या बुरे आत्मिक प्राणियों का सरदार है, जिन्होंने परमेश्वर के विरुद्ध विद्रोह करने का निर्णय लिया है। जब धार्मिक अगुवे उस नाम का उपयोग करते हैं, तो कुछ अनुवादों में बालजबूल के लिए शैतान के नाम का इस्तेमाल किया गया है। शैतान और दुष्टात्माओं के लिए उसी शब्द या वाक्यांश का इस्तेमाल करें जो आपने पिछले भागों में इस्तेमाल किया है। </w:t>
      </w:r>
      <w:hyperlink r:id="rId27">
        <w:r>
          <w:rPr>
            <w:lang w:val="hi_IN" w:bidi="hi_IN"/>
          </w:rPr>
          <w:rPr>
            <w:color w:val="0000EE"/>
            <w:u w:val="single"/>
          </w:rPr>
          <w:t>शैतान</w:t>
        </w:r>
      </w:hyperlink>
      <w:r>
        <w:rPr>
          <w:lang w:val="hi_IN" w:bidi="hi_IN"/>
        </w:rPr>
        <w:t xml:space="preserve"> और </w:t>
      </w:r>
      <w:hyperlink r:id="rId62">
        <w:r>
          <w:rPr>
            <w:lang w:val="hi_IN" w:bidi="hi_IN"/>
          </w:rPr>
          <w:rPr>
            <w:color w:val="0000EE"/>
            <w:u w:val="single"/>
          </w:rPr>
          <w:t>दुष्टात्माओं</w:t>
        </w:r>
      </w:hyperlink>
      <w:r>
        <w:rPr>
          <w:lang w:val="hi_IN" w:bidi="hi_IN"/>
        </w:rPr>
        <w:t xml:space="preserve"> के बारे में अधिक जानकारी के लिये, मुख्य शब्दावली देखें।</w:t>
      </w:r>
    </w:p>
    <w:p>
      <w:pPr/>
      <w:r>
        <w:rPr>
          <w:lang w:val="hi_IN" w:bidi="hi_IN"/>
        </w:rPr>
      </w:r>
      <w:r>
        <w:rPr>
          <w:lang w:val="hi_IN" w:bidi="hi_IN"/>
        </w:rPr>
        <w:t>यहाँ रुकें और समूह में चर्चा करें कि आप बालजबूल नाम का इस्तेमाल करेंगे या शैतान नाम का। इस ऑडियो को यहाँ रोकें।</w:t>
      </w:r>
    </w:p>
    <w:p>
      <w:pPr/>
      <w:r>
        <w:rPr>
          <w:lang w:val="hi_IN" w:bidi="hi_IN"/>
        </w:rPr>
      </w:r>
      <w:r>
        <w:rPr>
          <w:lang w:val="hi_IN" w:bidi="hi_IN"/>
        </w:rPr>
        <w:t xml:space="preserve">यीशु कहता है कि अगर कोई राज्य अपने आप में बँट जाए, तो वह टिक नहीं पाएगा। यहाँ </w:t>
      </w:r>
      <w:r>
        <w:rPr>
          <w:b/>
          <w:lang w:val="hi_IN" w:bidi="hi_IN"/>
        </w:rPr>
        <w:t>राज्य</w:t>
      </w:r>
      <w:r>
        <w:rPr>
          <w:lang w:val="hi_IN" w:bidi="hi_IN"/>
        </w:rPr>
        <w:t xml:space="preserve"> का अर्थ एक राजनीतिक राज्य से है, जहाँ कोई शासक भूमि के एक क्षेत्र पर शासन करता है। राज्य के लिए उसी शब्द का इस्तेमाल करें जो आपने पिछले भागों में इस्तेमाल किया है। </w:t>
      </w:r>
      <w:hyperlink r:id="rId142">
        <w:r>
          <w:rPr>
            <w:lang w:val="hi_IN" w:bidi="hi_IN"/>
          </w:rPr>
          <w:rPr>
            <w:color w:val="0000EE"/>
            <w:u w:val="single"/>
          </w:rPr>
          <w:t>राज्य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हर </w:t>
      </w:r>
      <w:r>
        <w:rPr>
          <w:b/>
          <w:lang w:val="hi_IN" w:bidi="hi_IN"/>
        </w:rPr>
        <w:t>पाप</w:t>
      </w:r>
      <w:r>
        <w:rPr>
          <w:lang w:val="hi_IN" w:bidi="hi_IN"/>
        </w:rPr>
        <w:t xml:space="preserve"> और </w:t>
      </w:r>
      <w:r>
        <w:rPr>
          <w:b/>
          <w:lang w:val="hi_IN" w:bidi="hi_IN"/>
        </w:rPr>
        <w:t>ईशनिन्दा</w:t>
      </w:r>
      <w:r>
        <w:rPr>
          <w:lang w:val="hi_IN" w:bidi="hi_IN"/>
        </w:rPr>
        <w:t xml:space="preserve"> को क्षमा किया जा सकता है। पाप का अर्थ है परमेश्वर की आज्ञा न मानना। सुनिश्चित करें कि यहाँ इस्तेमाल किया गया शब्द ऐसा न हो, जिससे यह लगे कि कोई व्यक्ति धार्मिक कार्य करने में असफल रहा है, जैसे कि रीति-रिवाजों के अनुसार प्रार्थना करना या कुछ धार्मिक नियमों का पालन करना। पाप के लिए उसी शब्द का इस्तेमाल करें जो आपने पिछले भागों में इस्तेमाल किया है। </w:t>
      </w:r>
      <w:hyperlink r:id="rId24">
        <w:r>
          <w:rPr>
            <w:lang w:val="hi_IN" w:bidi="hi_IN"/>
          </w:rPr>
          <w:rPr>
            <w:color w:val="0000EE"/>
            <w:u w:val="single"/>
          </w:rPr>
          <w:t>पाप</w:t>
        </w:r>
      </w:hyperlink>
      <w:r>
        <w:rPr>
          <w:lang w:val="hi_IN" w:bidi="hi_IN"/>
        </w:rPr>
        <w:t xml:space="preserve"> के बारे में अधिक जानकारी के लिए, मुख्य शब्दावली देखें। </w:t>
      </w:r>
      <w:r>
        <w:rPr>
          <w:b/>
          <w:lang w:val="hi_IN" w:bidi="hi_IN"/>
        </w:rPr>
        <w:t>ईशनिन्दा</w:t>
      </w:r>
      <w:r>
        <w:rPr>
          <w:lang w:val="hi_IN" w:bidi="hi_IN"/>
        </w:rPr>
        <w:t xml:space="preserve"> का अर्थ है परमेश्वर का अपमान करना और जितना वैभवशाली वह है, उसे उससे कम समझना।</w:t>
      </w:r>
    </w:p>
    <w:p>
      <w:pPr/>
      <w:r>
        <w:rPr>
          <w:lang w:val="hi_IN" w:bidi="hi_IN"/>
        </w:rPr>
      </w:r>
      <w:r>
        <w:rPr>
          <w:lang w:val="hi_IN" w:bidi="hi_IN"/>
        </w:rPr>
        <w:t xml:space="preserve">यहाँ रुकें और एक समूह में चर्चा करें कि </w:t>
      </w:r>
      <w:r>
        <w:rPr>
          <w:b/>
          <w:lang w:val="hi_IN" w:bidi="hi_IN"/>
        </w:rPr>
        <w:t>ईशनिन्दा</w:t>
      </w:r>
      <w:r>
        <w:rPr>
          <w:lang w:val="hi_IN" w:bidi="hi_IN"/>
        </w:rPr>
        <w:t xml:space="preserve"> के लिए किस शब्द या वाक्यांश का इस्तेमाल करेंगे। अधिक जानकारी के लिए मुख्य शब्दावली में </w:t>
      </w:r>
      <w:hyperlink r:id="rId91">
        <w:r>
          <w:rPr>
            <w:lang w:val="hi_IN" w:bidi="hi_IN"/>
          </w:rPr>
          <w:rPr>
            <w:color w:val="0000EE"/>
            <w:u w:val="single"/>
          </w:rPr>
          <w:t>ईशनिन्दा</w:t>
        </w:r>
      </w:hyperlink>
      <w:r>
        <w:rPr>
          <w:lang w:val="hi_IN" w:bidi="hi_IN"/>
        </w:rPr>
        <w:t xml:space="preserve"> देखें। इस ऑडियो को यहाँ रोकें।</w:t>
      </w:r>
    </w:p>
    <w:p>
      <w:pPr/>
      <w:r>
        <w:rPr>
          <w:lang w:val="hi_IN" w:bidi="hi_IN"/>
        </w:rPr>
      </w:r>
      <w:r>
        <w:rPr>
          <w:b/>
          <w:lang w:val="hi_IN" w:bidi="hi_IN"/>
        </w:rPr>
        <w:t>क्षमा</w:t>
      </w:r>
      <w:r>
        <w:rPr>
          <w:lang w:val="hi_IN" w:bidi="hi_IN"/>
        </w:rPr>
        <w:t xml:space="preserve"> में दो लोग शामिल होते हैं, जिनमें से एक ने दूसरे के साथ कुछ गलत किया है। क्षमा में, वह व्यक्ति जिसके साथ गलत हुआ है अपने अधिकार छोड़ देता है और दूसरे को उसके किए गए गलत कामों के लिए दंड नहीं देता। वह बदला लेना नहीं चाहता। परमेश्वर की क्षमा उन सभी के लिए है जो बुराई छोड़कर उसकी ओर मुड़ते हैं। तब परमेश्वर के साथ उनका रिश्ता फिर से जुड़ जाता है। क्षमा के लिए उसी शब्द का इस्तेमाल करें जो आपने पिछले भागों में इस्तेमाल किया है। </w:t>
      </w:r>
      <w:hyperlink r:id="rId23">
        <w:r>
          <w:rPr>
            <w:lang w:val="hi_IN" w:bidi="hi_IN"/>
          </w:rPr>
          <w:rPr>
            <w:color w:val="0000EE"/>
            <w:u w:val="single"/>
          </w:rPr>
          <w:t>क्षमा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जो कोई </w:t>
      </w:r>
      <w:r>
        <w:rPr>
          <w:b/>
          <w:lang w:val="hi_IN" w:bidi="hi_IN"/>
        </w:rPr>
        <w:t>पवित्र आत्मा</w:t>
      </w:r>
      <w:r>
        <w:rPr>
          <w:lang w:val="hi_IN" w:bidi="hi_IN"/>
        </w:rPr>
        <w:t xml:space="preserve"> की निन्दा करता है, उसे क्षमा नहीं किया जाएगा। पवित्र आत्मा का अर्थ परमेश्वर की आत्मा है। परमेश्वर का आत्मा लोगों को कार्य करने के लिए सामर्थ्य देता है। जो व्यक्ति परमेश्वर की आत्मा से भरा होता है वह परमेश्वर का संदेश लोगों तक या किसी विशेष व्यक्ति तक पहुँचाता है। जिस व्यक्ति के पास परमेश्वर का आत्मा होता है उसके पास ईश्वरीय ज्ञान और अधिकार होता है। नए नियम में पवित्र शब्द उन लोगों या वस्तुओं को दर्शाता है जो परमेश्वर से सम्बन्धित हैं, या उसे समर्पित हैं, या जो उसके समान हैं। यह हमें समझने में मदद करता है कि पवित्र आत्मा के विरुद्ध बोलना एक ऐसा पाप क्यों है जिसे कभी क्षमा नहीं किया जा सकता। पवित्र आत्मा के लिए उसी शब्द का इस्तेमाल करें जो आपने पिछले भागों में इस्तेमाल किया है। </w:t>
      </w:r>
      <w:hyperlink r:id="rId25">
        <w:r>
          <w:rPr>
            <w:lang w:val="hi_IN" w:bidi="hi_IN"/>
          </w:rPr>
          <w:rPr>
            <w:color w:val="0000EE"/>
            <w:u w:val="single"/>
          </w:rPr>
          <w:t>पवित्र आत्मा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जो कोई उसकी इच्छा पर चलता है, वही उसका </w:t>
      </w:r>
      <w:r>
        <w:rPr>
          <w:b/>
          <w:lang w:val="hi_IN" w:bidi="hi_IN"/>
        </w:rPr>
        <w:t>भाई और बहन</w:t>
      </w:r>
      <w:r>
        <w:rPr>
          <w:lang w:val="hi_IN" w:bidi="hi_IN"/>
        </w:rPr>
        <w:t xml:space="preserve"> है। हो सकता है कि आपकी भाषा में "भाई-बहन" के लिए केवल एक ही शब्द हो। अगर ऐसा है, तो यहाँ केवल एक ही शब्द का इस्तेमाल करना ठीक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3:20–35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43">
        <w:r>
          <w:rPr>
            <w:lang w:val="hi_IN" w:bidi="hi_IN"/>
          </w:rPr>
          <w:rPr>
            <w:color w:val="0000EE"/>
            <w:u w:val="single"/>
          </w:rPr>
          <w:t>सुने और मन में रखें</w:t>
        </w:r>
      </w:hyperlink>
      <w:r>
        <w:rPr>
          <w:lang w:val="hi_IN" w:bidi="hi_IN"/>
        </w:rPr>
        <w:t xml:space="preserve"> (515 KB)</w:t>
      </w:r>
      <w:r>
        <w:rPr>
          <w:lang w:val="hi_IN" w:bidi="hi_IN"/>
        </w:rPr>
      </w:r>
    </w:p>
    <w:p>
      <w:pPr>
        <w:pStyle w:val="ListBullet"/>
        <w:spacing w:line="240" w:lineRule="auto"/>
        <w:ind w:left="720"/>
      </w:pPr>
      <w:r>
        <w:rPr>
          <w:lang w:val="hi_IN" w:bidi="hi_IN"/>
        </w:rPr>
      </w:r>
      <w:hyperlink r:id="rId144">
        <w:r>
          <w:rPr>
            <w:lang w:val="hi_IN" w:bidi="hi_IN"/>
          </w:rPr>
          <w:rPr>
            <w:color w:val="0000EE"/>
            <w:u w:val="single"/>
          </w:rPr>
          <w:t>पाठ का परिचय</w:t>
        </w:r>
      </w:hyperlink>
      <w:r>
        <w:rPr>
          <w:lang w:val="hi_IN" w:bidi="hi_IN"/>
        </w:rPr>
        <w:t xml:space="preserve"> (3.0 MB)</w:t>
      </w:r>
      <w:r>
        <w:rPr>
          <w:lang w:val="hi_IN" w:bidi="hi_IN"/>
        </w:rPr>
      </w:r>
    </w:p>
    <w:p>
      <w:pPr>
        <w:pStyle w:val="ListBullet"/>
        <w:spacing w:line="240" w:lineRule="auto"/>
        <w:ind w:left="720"/>
      </w:pPr>
      <w:r>
        <w:rPr>
          <w:lang w:val="hi_IN" w:bidi="hi_IN"/>
        </w:rPr>
      </w:r>
      <w:hyperlink r:id="rId145">
        <w:r>
          <w:rPr>
            <w:lang w:val="hi_IN" w:bidi="hi_IN"/>
          </w:rPr>
          <w:rPr>
            <w:color w:val="0000EE"/>
            <w:u w:val="single"/>
          </w:rPr>
          <w:t>घटनाओं को समझाना</w:t>
        </w:r>
      </w:hyperlink>
      <w:r>
        <w:rPr>
          <w:lang w:val="hi_IN" w:bidi="hi_IN"/>
        </w:rPr>
        <w:t xml:space="preserve"> (3.2 MB)</w:t>
      </w:r>
      <w:r>
        <w:rPr>
          <w:lang w:val="hi_IN" w:bidi="hi_IN"/>
        </w:rPr>
      </w:r>
    </w:p>
    <w:p>
      <w:pPr>
        <w:pStyle w:val="ListBullet"/>
        <w:spacing w:line="240" w:lineRule="auto"/>
        <w:ind w:left="720"/>
      </w:pPr>
      <w:r>
        <w:rPr>
          <w:lang w:val="hi_IN" w:bidi="hi_IN"/>
        </w:rPr>
      </w:r>
      <w:hyperlink r:id="rId146">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147">
        <w:r>
          <w:rPr>
            <w:lang w:val="hi_IN" w:bidi="hi_IN"/>
          </w:rPr>
          <w:rPr>
            <w:color w:val="0000EE"/>
            <w:u w:val="single"/>
          </w:rPr>
          <w:t>आवश्यक जानकारी</w:t>
        </w:r>
      </w:hyperlink>
      <w:r>
        <w:rPr>
          <w:lang w:val="hi_IN" w:bidi="hi_IN"/>
        </w:rPr>
        <w:t xml:space="preserve"> (3.3 MB)</w:t>
      </w:r>
      <w:r>
        <w:rPr>
          <w:lang w:val="hi_IN" w:bidi="hi_IN"/>
        </w:rPr>
      </w:r>
    </w:p>
    <w:p>
      <w:pPr>
        <w:pStyle w:val="ListBullet"/>
        <w:spacing w:line="240" w:lineRule="auto"/>
        <w:ind w:left="720"/>
      </w:pPr>
      <w:r>
        <w:rPr>
          <w:lang w:val="hi_IN" w:bidi="hi_IN"/>
        </w:rPr>
      </w:r>
      <w:hyperlink r:id="rId14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4:1–20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4:1–20 को सुनें और अपने मनों में रखें। इसे तीन बार (यदि हो सके तो तीन अलग-अलग अनुवादों में) सुनें। उसके बाद, एक समूह में, नीचे दिए गए प्रश्नों पर चर्चा करें:</w:t>
      </w:r>
    </w:p>
    <w:p>
      <w:pPr>
        <w:pStyle w:val="ListNumber"/>
        <w:numPr>
          <w:ilvl w:val="0"/>
          <w:numId w:val="28"/>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पाठ को एक बार सबसे आसानी से समझ आने वाले संस्करण में सुनें।</w:t>
      </w:r>
    </w:p>
    <w:p>
      <w:pPr/>
      <w:r>
        <w:rPr>
          <w:lang w:val="hi_IN" w:bidi="hi_IN"/>
        </w:rPr>
      </w:r>
      <w:r>
        <w:rPr>
          <w:lang w:val="hi_IN" w:bidi="hi_IN"/>
        </w:rPr>
        <w:t>मरकुस के पिछले भागों में, आप पढ़ चुके हैं कि यीशु गलील झील के किनारे चलता था और लोगों को सिखाता था। यीशु यह काम कफरनहूम के नगर के पास कर रहा था जहाँ यीशु रहता था। पिछली शिक्षा के समय इतने लोग इकट्ठा हुए कि यीशु किनारे के पास पानी में तैर रही नाव पर चढ़ गया। यीशु ने इस तरह बात की और सिखाया ताकि किनारे पर खड़े लोग देख और सुन सकें। जब यीशु झील में नाव पर था, तब लोग उसे और स्पष्ट सुन सकते थे। यीशु इस भाग में भी यही करता है। यह भाग एक कहानी है। यीशु यह कहानी बड़े समूह को बताता है और फिर एक छोटे समूह को समझाता है। यीशु समझाते समय भविष्यद्वक्ता यशायाह के वचन का उद्धरण देता है। यह उद्धरण कविता है।</w:t>
      </w:r>
    </w:p>
    <w:p>
      <w:pPr/>
      <w:r>
        <w:rPr>
          <w:lang w:val="hi_IN" w:bidi="hi_IN"/>
        </w:rPr>
      </w:r>
      <w:r>
        <w:rPr>
          <w:lang w:val="hi_IN" w:bidi="hi_IN"/>
        </w:rPr>
        <w:t>पिछले भागों में हमें बताया गया था कि यीशु लोगों को सिखा रहा था। इस भाग में, हम वे कहानियाँ सुनते हैं जो यीशु सिखाते समय इस्तेमाल करता था। यह मरकुस के दो मुख्य शिक्षा के भागों में से पहला है। यह कहानी इस वाक्यांश के साथ शुरू होती है, "यीशु फिर सिखाने लगा।" यह वाक्यांश हमें बताता है कि यीशु पहले भी कई बार लोगों को सिखा चुका है।</w:t>
      </w:r>
    </w:p>
    <w:p>
      <w:pPr/>
      <w:r>
        <w:rPr>
          <w:lang w:val="hi_IN" w:bidi="hi_IN"/>
        </w:rPr>
      </w:r>
      <w:r>
        <w:rPr>
          <w:lang w:val="hi_IN" w:bidi="hi_IN"/>
        </w:rPr>
        <w:t>यहाँ रुकें और नक्शे पर चिन्हित कफरनहूम के साथ गलील के समुद्र का एक नक्शा देखें। ऐसी नाव की तस्वीर दिखाएँ जैसी नाव में यीशु लोगों को सिखाते समय बैठा हो सकता था। इस ऑडियो को यहाँ रोकें।</w:t>
      </w:r>
    </w:p>
    <w:p>
      <w:pPr/>
      <w:r>
        <w:rPr>
          <w:lang w:val="hi_IN" w:bidi="hi_IN"/>
        </w:rPr>
      </w:r>
      <w:r>
        <w:rPr>
          <w:lang w:val="hi_IN" w:bidi="hi_IN"/>
        </w:rPr>
        <w:t>यीशु सिखाना शुरू करता है। यीशु लोगों को सरल कहानियाँ सुनाकर सिखाता है, जिन्हें दृष्टांत कहा जाता है। एक दृष्टान्त एक खास तरह की कहानी थी जो यीशु सुनाता था। यह दृष्टांत एक ऐसी कहानी थी जो रोजमर्रा के जीवन से बात लेकर लोगों को परमेश्वर के बारे में कुछ महत्वपूर्ण सिखाती थी। दृष्टांतों को समझना अक्सर मुश्किल होता था, जब तक लोग सचमुच ध्यान से न सुनें या उसके अर्थ के बारे में न सोचें। जब यीशु कोई दृष्टांत सुनाता है, तो वह उम्मीद करता है कि लोग अपना स्वभाव या व्यवहार बदलें। मरकुस के इस हिस्से में दिए गए दृष्टांत परमेश्वर के राज्य के रहस्य के बारे में बताते हैं। दृष्टांतों को समझना आसान नहीं है। ऐसा इसलिए है क्योंकि परमेश्वर के राज्य में लोग एक तरह से काम करते हैं, जबकि पृथ्वी पर लोग अलग-अलग तरह से काम करते हैं। लोगों को इन दृष्टांतों को ध्यान से सुनना पड़ता है। लोगों को यह समझने की "इच्छा" होनी चाहिए कि कहानी परमेश्वर के बारे में क्या बता रही है। एक बार जब कोई व्यक्ति कहानी को समझ ले, तो उस व्यक्ति को अपने कार्य करने या सोचने के तरीके को बदलने की इच्छा होनी चाहिए। असल में, कोई व्यक्ति तभी यह साबित करता है कि उसने किसी दृष्टांत को समझा है, जब वह अपने व्यवहार का तरीका बदल देता है।</w:t>
      </w:r>
    </w:p>
    <w:p>
      <w:pPr/>
      <w:r>
        <w:rPr>
          <w:lang w:val="hi_IN" w:bidi="hi_IN"/>
        </w:rPr>
      </w:r>
      <w:r>
        <w:rPr>
          <w:lang w:val="hi_IN" w:bidi="hi_IN"/>
        </w:rPr>
        <w:t>यीशु की पहली कहानी एक ऐसे किसान के बारे में है जो अपना बीज बोने के लिए बाहर जाता है। उस समय किसान बीज को सीधे खोदे गए गड्ढे में डालने के बजाय उसे भूमि पर बिखेर देते थे। किसान ने अपने कंधे पर बीजों से भरा एक थैला रखा। वह चलते हुए बीजों को जमीन पर बिखेरता गया। कुछ जगहों पर यह बीज बोने का सही तरीका नहीं माना जाता। हालाँकि, उस समय किसान बीज को बाद में भूमि में डाल देता था। हम चाहे जो भी सोचें, यह किसान लापरवाह नहीं था।</w:t>
      </w:r>
    </w:p>
    <w:p>
      <w:pPr/>
      <w:r>
        <w:rPr>
          <w:lang w:val="hi_IN" w:bidi="hi_IN"/>
        </w:rPr>
      </w:r>
      <w:r>
        <w:rPr>
          <w:lang w:val="hi_IN" w:bidi="hi_IN"/>
        </w:rPr>
        <w:t>यहाँ रुकें और अनुवाद दल के रूप में थोड़ी देर चर्चा करें कि आपके समाज में किसान बीज कैसे बोते हैं और खेत कैसे तैयार करते हैं। यह इस दृष्टांत से कैसे अलग है? और यह किस तरह समान है? अपने समाज में अच्छे और बुरे किसानों के बारे में बात करें।</w:t>
      </w:r>
    </w:p>
    <w:p>
      <w:pPr/>
      <w:r>
        <w:rPr>
          <w:lang w:val="hi_IN" w:bidi="hi_IN"/>
        </w:rPr>
      </w:r>
      <w:r>
        <w:rPr>
          <w:lang w:val="hi_IN" w:bidi="hi_IN"/>
        </w:rPr>
        <w:t xml:space="preserve">ऐसे थैले की तस्वीर दिखाएँ जिसमें किसान बीज ले जाता था। इस ऑडियो को यहाँ रोकें। </w:t>
      </w:r>
    </w:p>
    <w:p>
      <w:pPr/>
      <w:r>
        <w:rPr>
          <w:lang w:val="hi_IN" w:bidi="hi_IN"/>
        </w:rPr>
      </w:r>
      <w:r>
        <w:rPr>
          <w:lang w:val="hi_IN" w:bidi="hi_IN"/>
        </w:rPr>
        <w:t>यीशु इस कहानी में चार जगहों के बारे में बताता है जहाँ बीज गिरा, और वह बताता है कि हर जगह बीज के साथ क्या हुआ। सबसे पहले बीज मार्ग के किनारे गिरा और जमीन में बोए जाने से पहले ही पक्षी आकर उसे चुग गए। कुछ बीज उस भूमि पर गिरे, जहाँ मिट्टी की केवल एक पतली परत थी और नीचे पत्थर थे। ये पौधे अच्छी जड़ें नहीं पकड़ पाते। कुछ बीज तीसरी तरह की भूमि पर गिरे जहाँ पहले से ही काँटे थे। ये काँटे अभी तक नहीं उगे थे, इसलिए किसान उन्हें देख नहीं पाया। किसान नहीं जानता था कि भूमि में काँटे हैं। अंत में कुछ बीज अच्छी भूमि पर गिरे और किसान द्वारा बोए गए बीज से 30, 60, या 100 गुना फल दिया। यह एक बहुत ही अच्छी फसल है।</w:t>
      </w:r>
    </w:p>
    <w:p>
      <w:pPr/>
      <w:r>
        <w:rPr>
          <w:lang w:val="hi_IN" w:bidi="hi_IN"/>
        </w:rPr>
      </w:r>
      <w:r>
        <w:rPr>
          <w:lang w:val="hi_IN" w:bidi="hi_IN"/>
        </w:rPr>
        <w:t xml:space="preserve">यहाँ रुकें और फिलिस्तीन में पाए जाने वाले काँटों की एक तस्वीर दिखाएँ। साथ ही, फिलिस्तीन के एक ऐसे खेत की तस्वीर दिखाएँ जिसमें एक ही तस्वीर या एक ही खेत में सभी चार प्रकार की भूमि दिखाई देती हो। ध्यान दें कि सारे बीज एक ही खेत में गिरे। किसान बीज बोने के लिए चार अलग-अलग खेतों में नहीं जाता। इस ऑडियो को यहाँ रोकें। </w:t>
      </w:r>
    </w:p>
    <w:p>
      <w:pPr/>
      <w:r>
        <w:rPr>
          <w:lang w:val="hi_IN" w:bidi="hi_IN"/>
        </w:rPr>
      </w:r>
      <w:r>
        <w:rPr>
          <w:lang w:val="hi_IN" w:bidi="hi_IN"/>
        </w:rPr>
        <w:t>कुछ समय बाद, जब यीशु और चेले कुछ और लोगों के साथ अकेले थे, तब चेलों ने यीशु से उस दिन सुनाई गई कहानियों को समझाने के लिए कहा। यह तब हुआ जब भीड़ जा चुकी थी। यीशु अब नाव में नहीं था। हम नहीं जानते कि वे कहाँ थे। हमें यह भी नहीं पता कि क्या यह वही दिन था या नहीं।</w:t>
      </w:r>
    </w:p>
    <w:p>
      <w:pPr/>
      <w:r>
        <w:rPr>
          <w:lang w:val="hi_IN" w:bidi="hi_IN"/>
        </w:rPr>
      </w:r>
      <w:r>
        <w:rPr>
          <w:lang w:val="hi_IN" w:bidi="hi_IN"/>
        </w:rPr>
        <w:t>याद रखें कि पिछली कहानियों में हमने देखा है कि कुछ लोग यीशु पर विश्वास नहीं करते। चेले यीशु पर विश्वास करते हैं और उसके पीछे चलते हैं। यीशु ने कहा, "तुम्हें परमेश्वर के राज्य के 'भेदों' को समझने की अनुमति दी गई है।" इस कहानी में, यीशु जिन "भेदों" के बारे में बता रहा है, वे परमेश्वर के उस आने वाले राज्य का वर्णन करते हैं जिसे परमेश्वर पृथ्वी पर लाने वाला है। यहाँ यीशु उन दोनों प्रकार के लोगों के बारे में बताता है जो दृष्टांतों को सुनते हैं। कुछ ऐसे लोग हैं जो सुनते हैं लेकिन परमेश्वर के राज्य के बारे में समझना नहीं चाहते। ये वो बाहरी लोग हैं या वे जो परमेश्वर के राज्य में नहीं हैं। ऐसे लोग भी हैं जो सुनते हैं और क्षमा पाने के लिए परमेश्वर की ओर मुड़ते हैं। ये वो लोग हैं जो परमेश्वर के राज्य में हैं।</w:t>
      </w:r>
    </w:p>
    <w:p>
      <w:pPr/>
      <w:r>
        <w:rPr>
          <w:lang w:val="hi_IN" w:bidi="hi_IN"/>
        </w:rPr>
      </w:r>
      <w:r>
        <w:rPr>
          <w:lang w:val="hi_IN" w:bidi="hi_IN"/>
        </w:rPr>
        <w:t>यह कहने के बाद, यीशु ने भविष्यवक्ता यशायाह से उद्धरण दिया। ये वाक्य कविता के रूप में हैं। यदि आपकी भाषा में कविता का उपयोग नहीं होता है, तो आप इसे साधारण वाक्यों में बदल सकते हैं।</w:t>
      </w:r>
    </w:p>
    <w:p>
      <w:pPr/>
      <w:r>
        <w:rPr>
          <w:lang w:val="hi_IN" w:bidi="hi_IN"/>
        </w:rPr>
      </w:r>
      <w:r>
        <w:rPr>
          <w:lang w:val="hi_IN" w:bidi="hi_IN"/>
        </w:rPr>
        <w:t xml:space="preserve">रुकें और चर्चा करें: अपनी भाषा में एक कहानी बताएँ। यह कहानी उन लोगों के लिए एक चेतावनी है जो इस कहानी को सुनते हैं। ध्यान से सुनें, कहानीकार कैसे चेतावनी देता है। यह कहानीकार किस प्रकार की भाषा का इस्तेमाल करता है? इससे आपको यह तय करने में मदद मिलेगी कि यशायाह के उद्धरण का अनुवाद कैसे किया जाए। इस ऑडियो को यहाँ रोकें। </w:t>
      </w:r>
    </w:p>
    <w:p>
      <w:pPr/>
      <w:r>
        <w:rPr>
          <w:lang w:val="hi_IN" w:bidi="hi_IN"/>
        </w:rPr>
      </w:r>
      <w:r>
        <w:rPr>
          <w:lang w:val="hi_IN" w:bidi="hi_IN"/>
        </w:rPr>
        <w:t>इस भाग में यशायाह के नाम का इस्तेमाल नहीं किया गया है। बल्कि, यीशु इसे "पवित्रशास्त्र” कहता है। यीशु के समय में पवित्रशास्त्र में बातें शामिल थीं, व्यवस्था जो परमेश्वर ने मूसा को दी थी, भविष्यद्वक्ताओं के लेख, और परमेश्वर की प्रजा का इतिहास। यीशु नहीं बताता कि वह किस भविष्यवक्ता की बात कह रहा है।</w:t>
      </w:r>
    </w:p>
    <w:p>
      <w:pPr/>
      <w:r>
        <w:rPr>
          <w:lang w:val="hi_IN" w:bidi="hi_IN"/>
        </w:rPr>
      </w:r>
      <w:r>
        <w:rPr>
          <w:lang w:val="hi_IN" w:bidi="hi_IN"/>
        </w:rPr>
        <w:t>ऐसा लगता है कि यीशु कह रहा हैं कि वह लोगों से सच्चाई छिपाने के लिए दृष्टांत में बात करता है, लेकिन यहाँ वह ऐसा नहीं कह रहा है। यीशु कहता है कि यशायाह ने जो बातें कही थीं, वे सचमुच पूरी होंगी। बाहरी लोग, या जो यीशु पर विश्वास नहीं करते, वे उसकी बातों को नहीं मानेंगे। इसलिए यीशु उन्हें परमेश्वर के राज्य के भेदों के बारे में और नहीं बताएगा।</w:t>
      </w:r>
    </w:p>
    <w:p>
      <w:pPr/>
      <w:r>
        <w:rPr>
          <w:lang w:val="hi_IN" w:bidi="hi_IN"/>
        </w:rPr>
      </w:r>
      <w:r>
        <w:rPr>
          <w:lang w:val="hi_IN" w:bidi="hi_IN"/>
        </w:rPr>
        <w:t>मरकुस अपनी पूरी पुस्तक में बार-बार यही बात दोहराता है, कुछ लोग सुनते या देखते हैं और कुछ लोग सुनना या देखना नहीं चाहते।</w:t>
      </w:r>
    </w:p>
    <w:p>
      <w:pPr/>
      <w:r>
        <w:rPr>
          <w:lang w:val="hi_IN" w:bidi="hi_IN"/>
        </w:rPr>
      </w:r>
      <w:r>
        <w:rPr>
          <w:lang w:val="hi_IN" w:bidi="hi_IN"/>
        </w:rPr>
        <w:t>फिर यीशु अपने चेलों को यह दृष्टांत समझाता है। कभी-कभी ऐसा लगता है कि यीशु की व्याख्याएँ दृष्टांत से मेल नहीं खातीं। उदाहरण के लिए, इस दृष्टांत में लोग भूमि हैं, लेकिन बाद में यीशु की व्याख्या में ऐसा लगता है कि लोग वे बीज हैं जिन्हें किसान बोता है। इसके अलावा, बीज शब्द एकवचन में है, लेकिन लोगों का विचार बहुवचन में है। मूल भाषा में बीज शब्द पुरुष या स्त्री नहीं है, लेकिन इस कहानी में यीशु उन्हें ऐसे संदर्भित करता है जैसे वे मनुष्य हों।</w:t>
      </w:r>
    </w:p>
    <w:p>
      <w:pPr/>
      <w:r>
        <w:rPr>
          <w:lang w:val="hi_IN" w:bidi="hi_IN"/>
        </w:rPr>
      </w:r>
      <w:r>
        <w:rPr>
          <w:lang w:val="hi_IN" w:bidi="hi_IN"/>
        </w:rPr>
        <w:t xml:space="preserve">रुकें और चर्चा करें: एक ऐसी कहानी बताएँ जिसमें पेड़, पौधे, पत्थर या जानवर जैसी चीजें हों, जो लोगों के बारे में कुछ दर्शाती हों। कहानीकार की बात ध्यान से सुनें। जब इन वस्तुओं के बारे में बात करता है, तो क्या कहानीकार ऐसे शब्दों का इस्तेमाल करता है जो यह बताएँ कि ये चीजें पुरुष हैं या महिला? इस ऑडियो को यहाँ रोकें। </w:t>
      </w:r>
    </w:p>
    <w:p>
      <w:pPr/>
      <w:r>
        <w:rPr>
          <w:lang w:val="hi_IN" w:bidi="hi_IN"/>
        </w:rPr>
      </w:r>
      <w:r>
        <w:rPr>
          <w:lang w:val="hi_IN" w:bidi="hi_IN"/>
        </w:rPr>
        <w:t>जब यीशु ने दृष्टांत सुनाया, तो उसने बताया कि किसान बीज कैसे बोता है। लेकिन जब यीशु दृष्टांत समझाता है, तो वह बीज और उसके साथ जो हुआ, इसके बारे में और ज्यादा बताता है।</w:t>
      </w:r>
    </w:p>
    <w:p>
      <w:pPr/>
      <w:r>
        <w:rPr>
          <w:lang w:val="hi_IN" w:bidi="hi_IN"/>
        </w:rPr>
      </w:r>
      <w:r>
        <w:rPr>
          <w:lang w:val="hi_IN" w:bidi="hi_IN"/>
        </w:rPr>
        <w:t>यीशु की दृष्टांत व्याख्या केवल उसमें मौजूद प्रतीकों का वर्णन है। यीशु स्पष्ट रूप से यह नहीं बताता कि बीज बोने वाला कौन है। यीशु यह नहीं बताता कि भूमि अलग-अलग क्यों हैं। यीशु यह नहीं बताता कि फसल कैसी दिखती है। यीशु यह स्पष्ट नहीं करता कि वह उन मसीहियों के बारे में बात कर रहा है जिन्हें आत्मिक रूप से बढ़ने की जरूरत है, या उन गैर-मसीहियों के बारे में जो परमेश्वर के राज्य को सुनते हैं लेकिन स्वीकार नहीं करते। दृष्टांतों का मतलब अक्सर किसी एक खास हालात या समय से बड़ा होता है। यह न मानें कि इस दृष्टान्त का एक विशेष अर्थ है, क्योंकि पवित्रशास्त्र कोई विशेष अर्थ नहीं बताता।</w:t>
      </w:r>
    </w:p>
    <w:p>
      <w:pPr/>
      <w:r>
        <w:rPr>
          <w:lang w:val="hi_IN" w:bidi="hi_IN"/>
        </w:rPr>
      </w:r>
      <w:r>
        <w:rPr>
          <w:lang w:val="hi_IN" w:bidi="hi_IN"/>
        </w:rPr>
        <w:t>यीशु कहता है कि जो बीज किसान बोता है वह परमेश्वर का वचन है, या परमेश्वर के राज्य के बारे में सुसमाचार का सन्देश है। किसान दूसरे लोगों तक परमेश्वर का वचन पहुँचाकर फसल बोता है। जो बीज मार्ग पर गिरता है, वह उन लोगों को दर्शाता है जो परमेश्वर का वचन सुनते हैं, लेकिन शैतान आकर उसे उनसे छीन लेता है। याद रखें कि मार्ग पर भूमि कठोर होती है। बीज जमीन की सतह पर तब तक पड़ा रहता है जब तक हल से भूमि की जुताई न की जाए।</w:t>
      </w:r>
    </w:p>
    <w:p>
      <w:pPr/>
      <w:r>
        <w:rPr>
          <w:lang w:val="hi_IN" w:bidi="hi_IN"/>
        </w:rPr>
      </w:r>
      <w:r>
        <w:rPr>
          <w:lang w:val="hi_IN" w:bidi="hi_IN"/>
        </w:rPr>
        <w:t>पथरीली भूमि उन लोगों को दर्शाती है जो परमेश्वर का वचन आनन्द से सुनते हैं, लेकिन पथरीली भूमि होने के कारण गहरी जड़ें नहीं बना पाते। जैसे पौधे पर धूप पड़ती है, वैसे ही मुसीबतें या सताव असर करते हैं। अच्छी जड़ें न होने पर, पौधा मुरझा जाता है और मर जाता है।</w:t>
      </w:r>
    </w:p>
    <w:p>
      <w:pPr/>
      <w:r>
        <w:rPr>
          <w:lang w:val="hi_IN" w:bidi="hi_IN"/>
        </w:rPr>
      </w:r>
      <w:r>
        <w:rPr>
          <w:lang w:val="hi_IN" w:bidi="hi_IN"/>
        </w:rPr>
        <w:t>कांटों वाली भूमि उन लोगों को दर्शाती है जो सुनते और विश्वास करते हैं, लेकिन कभी फल नहीं लाते। जीवन की चिंताएं, धन की लालसा और अन्य चीजों की इच्छाएँ, ये सभी वस्तुएं पौधों को उसी तरह दबा देती है जैसे झाड़ियाँ अच्छे पौधों को दबा देती हैं। ऐसा पौधा कभी भी फल नहीं लाता।</w:t>
      </w:r>
    </w:p>
    <w:p>
      <w:pPr/>
      <w:r>
        <w:rPr>
          <w:lang w:val="hi_IN" w:bidi="hi_IN"/>
        </w:rPr>
      </w:r>
      <w:r>
        <w:rPr>
          <w:lang w:val="hi_IN" w:bidi="hi_IN"/>
        </w:rPr>
        <w:t xml:space="preserve">रुकें और चर्चा करें: चारों प्रकार की भूमि के बारे में बात करें और देखें कि हर प्रकार की भूमि में उगने वाले पौधों का क्या होता है। उदाहरण के लिए, उस पौधे का क्या होता है जिसकी जड़ें गहरी नहीं होतीं और जो जमीन से पानी नहीं ले पाती। इस ऑडियो को यहाँ रोकें। </w:t>
      </w:r>
    </w:p>
    <w:p>
      <w:pPr/>
      <w:r>
        <w:rPr>
          <w:lang w:val="hi_IN" w:bidi="hi_IN"/>
        </w:rPr>
      </w:r>
      <w:r>
        <w:rPr>
          <w:lang w:val="hi_IN" w:bidi="hi_IN"/>
        </w:rPr>
        <w:t>अच्छी भूमि ज्यादा फसल लाती है। यह उन लोगों को दर्शाता है जो सुनते हैं, विश्वास करते हैं और दूसरों तक बताते हैं, ताकि बहुत बड़ी फसल ला सकें।</w:t>
      </w:r>
    </w:p>
    <w:p>
      <w:pPr/>
      <w:r>
        <w:rPr>
          <w:lang w:val="hi_IN" w:bidi="hi_IN"/>
        </w:rPr>
      </w:r>
      <w:r>
        <w:rPr>
          <w:lang w:val="hi_IN" w:bidi="hi_IN"/>
        </w:rPr>
        <w:t xml:space="preserve">गेहूं या अन्य अनाज की भरी हुई बालियों की तस्वीर दिखाएँ। बात करें कि एक उत्तम फसल कैसी दिखती है। इस ऑडियो को यहाँ रोकें। </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4:1–20 के ऑडियो संस्करण सबसे आसानी से समझ आने वाले अनुवाद में सुनें।</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गलील की झील के किनारे शिक्षा दे रहा है। यीशु के चारों ओर एक बड़ी भीड़ इकट्ठी हो जाती है। यीशु नाव में चढ़ता है और किनारे के पास नाव में बैठ जाता है ताकि किनारे पर खड़े लोग उसे देख सकें और उसे सुन सकें। यीशु लोगों को एक दृष्टांत सुनाता है।</w:t>
      </w:r>
    </w:p>
    <w:p>
      <w:pPr/>
      <w:r>
        <w:rPr>
          <w:lang w:val="hi_IN" w:bidi="hi_IN"/>
        </w:rPr>
      </w:r>
      <w:r>
        <w:rPr>
          <w:b/>
          <w:lang w:val="hi_IN" w:bidi="hi_IN"/>
        </w:rPr>
        <w:t>दूसरे दृश्य में:</w:t>
      </w:r>
      <w:r>
        <w:rPr>
          <w:lang w:val="hi_IN" w:bidi="hi_IN"/>
        </w:rPr>
        <w:t xml:space="preserve"> यीशु, उसके चेले और उसके कुछ अनुयायी एक जगह पर अकेले हैं। चेले यीशु से दृष्टांतों को समझाने के लिए कहते हैं। यीशु कहता है, तुम्हें परमेश्वर के बारे में गहरी बातें जानने की समझ दी गयी है। अगर तुम यह नहीं जानते, तो बाकी बातें कैसे समझोगे?" वह भविष्यवक्ता यशायाह का उद्धरण देता है ताकि समझा सके कि वह दृष्टांत क्यों सुनाता है और जो लोग आत्मिक बातों पर ध्यान नहीं देते, वे उसे न समझें।</w:t>
      </w:r>
    </w:p>
    <w:p>
      <w:pPr/>
      <w:r>
        <w:rPr>
          <w:lang w:val="hi_IN" w:bidi="hi_IN"/>
        </w:rPr>
      </w:r>
      <w:r>
        <w:rPr>
          <w:b/>
          <w:lang w:val="hi_IN" w:bidi="hi_IN"/>
        </w:rPr>
        <w:t>तीसरे दृश्य में:</w:t>
      </w:r>
      <w:r>
        <w:rPr>
          <w:lang w:val="hi_IN" w:bidi="hi_IN"/>
        </w:rPr>
        <w:t xml:space="preserve"> यीशु दृष्टान्त का अर्थ समझाता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वे लोग जो दृष्टान्त की व्याख्या सुनने के लिए रुके हैं</w:t>
      </w:r>
    </w:p>
    <w:p>
      <w:pPr/>
      <w:r>
        <w:rPr>
          <w:lang w:val="hi_IN" w:bidi="hi_IN"/>
        </w:rPr>
      </w:r>
      <w:r>
        <w:rPr>
          <w:lang w:val="hi_IN" w:bidi="hi_IN"/>
        </w:rPr>
        <w:t>यीशु के दृष्टान्त में पाए जाने वाले पात्र हैं:</w:t>
      </w:r>
    </w:p>
    <w:p>
      <w:pPr>
        <w:pStyle w:val="ListBullet"/>
        <w:spacing w:line="240" w:lineRule="auto"/>
        <w:ind w:left="720"/>
      </w:pPr>
      <w:r>
        <w:rPr>
          <w:lang w:val="hi_IN" w:bidi="hi_IN"/>
        </w:rPr>
      </w:r>
      <w:r>
        <w:rPr>
          <w:lang w:val="hi_IN" w:bidi="hi_IN"/>
        </w:rPr>
        <w:t>एक किसान</w:t>
      </w:r>
    </w:p>
    <w:p>
      <w:pPr>
        <w:pStyle w:val="ListBullet"/>
        <w:spacing w:line="240" w:lineRule="auto"/>
        <w:ind w:left="720"/>
      </w:pPr>
      <w:r>
        <w:rPr>
          <w:lang w:val="hi_IN" w:bidi="hi_IN"/>
        </w:rPr>
      </w:r>
      <w:r>
        <w:rPr>
          <w:lang w:val="hi_IN" w:bidi="hi_IN"/>
        </w:rPr>
        <w:t>बीज</w:t>
      </w:r>
    </w:p>
    <w:p>
      <w:pPr>
        <w:pStyle w:val="ListBullet"/>
        <w:spacing w:line="240" w:lineRule="auto"/>
        <w:ind w:left="720"/>
      </w:pPr>
      <w:r>
        <w:rPr>
          <w:lang w:val="hi_IN" w:bidi="hi_IN"/>
        </w:rPr>
      </w:r>
      <w:r>
        <w:rPr>
          <w:lang w:val="hi_IN" w:bidi="hi_IN"/>
        </w:rPr>
        <w:t>चार प्रकार की भूमि</w:t>
      </w:r>
    </w:p>
    <w:p>
      <w:pPr>
        <w:pStyle w:val="ListBullet"/>
        <w:spacing w:line="240" w:lineRule="auto"/>
        <w:ind w:left="720"/>
      </w:pPr>
      <w:r>
        <w:rPr>
          <w:lang w:val="hi_IN" w:bidi="hi_IN"/>
        </w:rPr>
      </w:r>
      <w:r>
        <w:rPr>
          <w:lang w:val="hi_IN" w:bidi="hi_IN"/>
        </w:rPr>
        <w:t>पक्षी जो बीज चुगने के लिए आते हैं</w:t>
      </w:r>
    </w:p>
    <w:p>
      <w:pPr>
        <w:pStyle w:val="ListBullet"/>
        <w:spacing w:line="240" w:lineRule="auto"/>
        <w:ind w:left="720"/>
      </w:pPr>
      <w:r>
        <w:rPr>
          <w:lang w:val="hi_IN" w:bidi="hi_IN"/>
        </w:rPr>
      </w:r>
      <w:r>
        <w:rPr>
          <w:lang w:val="hi_IN" w:bidi="hi_IN"/>
        </w:rPr>
        <w:t>परमेश्वर के वचन को सुनने वाले चार प्रकार के लोग</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पहले दृश्य में, यह भाग इस तरह शुरू होता है कि "यीशु फिर झील के किनारे शिक्षा देने लगा।" यह झील गलील की झील है और यीशु कफरनहूम के पास है। "फिर" शब्द यह दिखाता है कि यीशु इससे पहले भी लोगों को शिक्षा दे चुका है। हालाँकि, मरकुस में यह पहली बार है जब हमें वह वास्तविक शिक्षा मिलती है जो यीशु ने दी है। यीशु लोगों को दृष्टान्त सुनाकर शिक्षा देता है।</w:t>
      </w:r>
    </w:p>
    <w:p>
      <w:pPr/>
      <w:r>
        <w:rPr>
          <w:lang w:val="hi_IN" w:bidi="hi_IN"/>
        </w:rPr>
      </w:r>
      <w:r>
        <w:rPr>
          <w:lang w:val="hi_IN" w:bidi="hi_IN"/>
        </w:rPr>
        <w:t>भीड़ बहुत ज्यादा बढ़ जाती है। यीशु नाव में चढ़ता है और नाव को पानी में ले जाता है। यीशु शिक्षा देने के लिए नाव में बैठता है। किनारे पर खड़े लोग यीशु को देख सकते हैं और उसकी बातें सुन सकते हैं जब वह सिखाता है।</w:t>
      </w:r>
    </w:p>
    <w:p>
      <w:pPr/>
      <w:r>
        <w:rPr>
          <w:lang w:val="hi_IN" w:bidi="hi_IN"/>
        </w:rPr>
      </w:r>
      <w:r>
        <w:rPr>
          <w:lang w:val="hi_IN" w:bidi="hi_IN"/>
        </w:rPr>
        <w:t>रुकें और एक झील के किनारे एक छोटी नाव में बैठे व्यक्ति की तस्वीर दिखाएँ। इस ऑडियो को यहाँ रोकें।</w:t>
      </w:r>
    </w:p>
    <w:p>
      <w:pPr/>
      <w:r>
        <w:rPr>
          <w:lang w:val="hi_IN" w:bidi="hi_IN"/>
        </w:rPr>
      </w:r>
      <w:r>
        <w:rPr>
          <w:lang w:val="hi_IN" w:bidi="hi_IN"/>
        </w:rPr>
        <w:t>जब यीशु शिक्षा देना शुरू करता है, वह कहता है, "सुनो।" मूल भाषा में, ये दो शब्द हैं, जिनका अर्थ है देखो और सुनो। ये आदेश देने के लिए इस्तेमाल होने वाले शब्द हैं। ये वे मजबूत शब्द हैं जो लोगों को बहुत स्पष्ट निर्देश देते हैं। कहानी शुरू करने से पहले, यीशु लोगों से कहता है कि वे ध्यान से सुनें कि वह क्या कहने वाला है। इन शब्दों का इस्तेमाल करके, यीशु लोगों से कहता है कि जो वह कहने वाला है उसे सुनना उनके लिए बहुत महत्वपूर्ण होगा।</w:t>
      </w:r>
    </w:p>
    <w:p>
      <w:pPr/>
      <w:r>
        <w:rPr>
          <w:lang w:val="hi_IN" w:bidi="hi_IN"/>
        </w:rPr>
      </w:r>
      <w:r>
        <w:rPr>
          <w:lang w:val="hi_IN" w:bidi="hi_IN"/>
        </w:rPr>
        <w:t>यहाँ रुकें और चर्चा करें: एक ऐसी कहानी सुनाएँ जिसमें कोई व्यक्ति लोगों के एक समूह को शिक्षा दे रहा हो। शिक्षा की शुरुआत में वह व्यक्ति समूह से क्या कहता है ताकि लोग ध्यान से उसकी बातें सुनें? इस ऑडियो को यहाँ रोकें।</w:t>
      </w:r>
    </w:p>
    <w:p>
      <w:pPr/>
      <w:r>
        <w:rPr>
          <w:lang w:val="hi_IN" w:bidi="hi_IN"/>
        </w:rPr>
      </w:r>
      <w:r>
        <w:rPr>
          <w:lang w:val="hi_IN" w:bidi="hi_IN"/>
        </w:rPr>
        <w:t>यीशु उस किसान की कहानी बताता है जो बीज बोने के लिए बाहर जाता है। यह याद रखना महत्वपूर्ण है कि यहाँ बीज शब्द का अर्थ एक बीज भी हो सकता है और बहुत से बीज भी। इस संदर्भ में, बीज शब्द का अर्थ है बहुत से बीज। यह स्पष्ट होना चाहिए कि किसान बहुत से बीज बाहर फेंक रहा है।</w:t>
      </w:r>
    </w:p>
    <w:p>
      <w:pPr/>
      <w:r>
        <w:rPr>
          <w:lang w:val="hi_IN" w:bidi="hi_IN"/>
        </w:rPr>
      </w:r>
      <w:r>
        <w:rPr>
          <w:lang w:val="hi_IN" w:bidi="hi_IN"/>
        </w:rPr>
        <w:t>रुकें और कहानी का अभ्यास करें। किसी के पास रेत जैसी किसी चीज से भरा एक थैला होगा, जो बीज को दर्शाएगा। यह व्यक्ति चलते हुए थैले से मुट्ठी भर बीज निकालता है और उन्हें बिखेरता है। एक जगह चिन्हित करें जहाँ रास्ता और तीन प्रकार की भूमि हों। अलग-अलग भूमियाँ पास-पास और रास्ते के किनारे हों। जब किसान बीज बिखेरता है, तो ध्यान दें कि कुछ बीज चारों क्षेत्रों में से हर एक में गिरते हैं। किसान एक ही खेत में बीज बो रहा है। किसी से पूछें कि बीज बिखेरने वाला व्यक्ति क्या कर रहा है। उस व्यक्ति से कहें कि वह बताए, बीज किन भूमियों या क्षेत्रों में गिर रहे हैं। इस ऑडियो को यहाँ रोकें।</w:t>
      </w:r>
    </w:p>
    <w:p>
      <w:pPr/>
      <w:r>
        <w:rPr>
          <w:lang w:val="hi_IN" w:bidi="hi_IN"/>
        </w:rPr>
      </w:r>
      <w:r>
        <w:rPr>
          <w:lang w:val="hi_IN" w:bidi="hi_IN"/>
        </w:rPr>
        <w:t>जो बीज अच्छी भूमि में गिरता है, वह 30 या 60 या 100 गुना फल लाता है।</w:t>
      </w:r>
    </w:p>
    <w:p>
      <w:pPr/>
      <w:r>
        <w:rPr>
          <w:lang w:val="hi_IN" w:bidi="hi_IN"/>
        </w:rPr>
      </w:r>
      <w:r>
        <w:rPr>
          <w:lang w:val="hi_IN" w:bidi="hi_IN"/>
        </w:rPr>
        <w:t>रुकें और देखें कि बीज किस तरह बढ़कर फल लाता है। लकड़ियाँ, पत्थर या अनाज के बीज इकट्ठा करें। एक पत्थर या अनाज का एक बीज नीचे रखें। एक अलग ढेर में 30 पत्थर रखें। एक अलग ढेर में 60 पत्थर रखें और दूसरे ढेर में 100 पत्थर रखें। अब एक समूह में मिलकर काम करें और यह बताएँ कि वह एक बीज किस तरह बढ़कर फल लाता है। इस ऑडियो को यहाँ रोकें।</w:t>
      </w:r>
    </w:p>
    <w:p>
      <w:pPr/>
      <w:r>
        <w:rPr>
          <w:lang w:val="hi_IN" w:bidi="hi_IN"/>
        </w:rPr>
      </w:r>
      <w:r>
        <w:rPr>
          <w:lang w:val="hi_IN" w:bidi="hi_IN"/>
        </w:rPr>
        <w:t>जब यीशु किसान की कहानी पूरी करता है, तो वह लोगों से कहता है, "जिसके सुनने के कान हैं, वह सुने और समझे।" यीशु लोगों से कहता है कि जो कुछ उन्होंने सुना है उस पर ध्यान दें। यीशु चाहता है कि वे समझें। इस वाक्य में "सुनना" शब्द के दो अर्थ हैं। पहला, सुनने का अर्थ है किसी बात को सुनने की क्षमता। दूसरा, सुनने का अर्थ है समझना और उस बात के मतलब पर विचार करना जिसे आपने सुना है। कुछ अनुवादों में पहले शब्द के लिए सुनना और दूसरी बार ध्यान से सुनना इस्तेमाल किया गया है।</w:t>
      </w:r>
    </w:p>
    <w:p>
      <w:pPr/>
      <w:r>
        <w:rPr>
          <w:lang w:val="hi_IN" w:bidi="hi_IN"/>
        </w:rPr>
      </w:r>
      <w:r>
        <w:rPr>
          <w:lang w:val="hi_IN" w:bidi="hi_IN"/>
        </w:rPr>
        <w:t>रुकें और एक ऐसी कहानी सुनाएँ जिसमें किसी व्यक्ति के पास लोगों के एक समूह के लिए महत्वपूर्ण जानकारी हो। समूह का ध्यान अपनी ओर खीचने के लिए कहानी के अंत में व्यक्ति क्या कहता है? वह किस तरह समूह को यह सोचने के लिए प्रेरित करता है कि उसने क्या कहा है? इस ऑडियो को यहाँ रोकें।</w:t>
      </w:r>
    </w:p>
    <w:p>
      <w:pPr/>
      <w:r>
        <w:rPr>
          <w:lang w:val="hi_IN" w:bidi="hi_IN"/>
        </w:rPr>
      </w:r>
      <w:r>
        <w:rPr>
          <w:lang w:val="hi_IN" w:bidi="hi_IN"/>
        </w:rPr>
        <w:t xml:space="preserve">दूसरे दृश्य में, यीशु अपने चेलों और कुछ अन्य लोगों के साथ हैं, जो उसके पीछे चलते हैं। भीड़ जा चुकी है। यीशु अब झील के पास नहीं है। हमें नहीं पता कि यीशु और उसके चेले कहाँ हैं। चेलों ने यीशु से उन दृष्टांतों को समझाने के लिए कहा जो उसने बताए थे। यीशु ने कहा, तुम्हें परमेश्वर के राज्य के भेद को </w:t>
      </w:r>
      <w:r>
        <w:rPr>
          <w:b/>
          <w:lang w:val="hi_IN" w:bidi="hi_IN"/>
        </w:rPr>
        <w:t>समझने की अनुमति</w:t>
      </w:r>
      <w:r>
        <w:rPr>
          <w:lang w:val="hi_IN" w:bidi="hi_IN"/>
        </w:rPr>
        <w:t xml:space="preserve"> दी गई है। आपकी भाषा के लोगों को यह जानने की जरूरत हो सकती है कि अनुमति कौन देता है। इस स्थिति में आप कह सकते हैं, "परमेश्वर ने तुम्हें उसके राज्य के भेद को समझने की अनुमति दी है।" जब यीशु बात कर रहा था, तब उसने भविष्यवक्ता यशायाह का एक वचन बताया। यह वचन कविता के रूप में है। पहला विचार एक कार्य को दर्शाता है। दूसरा विचार नकारात्मक परिणाम को बताता है।</w:t>
      </w:r>
    </w:p>
    <w:p>
      <w:pPr/>
      <w:r>
        <w:rPr>
          <w:lang w:val="hi_IN" w:bidi="hi_IN"/>
        </w:rPr>
      </w:r>
      <w:r>
        <w:rPr>
          <w:lang w:val="hi_IN" w:bidi="hi_IN"/>
        </w:rPr>
        <w:t>वे देखेंगे। लेकिन सीखेंगे नहीं।</w:t>
      </w:r>
    </w:p>
    <w:p>
      <w:pPr/>
      <w:r>
        <w:rPr>
          <w:lang w:val="hi_IN" w:bidi="hi_IN"/>
        </w:rPr>
      </w:r>
      <w:r>
        <w:rPr>
          <w:lang w:val="hi_IN" w:bidi="hi_IN"/>
        </w:rPr>
        <w:t>वे सुनेंगे। पर समझेंगे नहीं।</w:t>
      </w:r>
    </w:p>
    <w:p>
      <w:pPr/>
      <w:r>
        <w:rPr>
          <w:lang w:val="hi_IN" w:bidi="hi_IN"/>
        </w:rPr>
      </w:r>
      <w:r>
        <w:rPr>
          <w:lang w:val="hi_IN" w:bidi="hi_IN"/>
        </w:rPr>
        <w:t>यदि वे सुनें और समझें, तो वे परमेश्वर की ओर मुड़ेंगे और क्षमा पाएंगे।</w:t>
      </w:r>
    </w:p>
    <w:p>
      <w:pPr/>
      <w:r>
        <w:rPr>
          <w:lang w:val="hi_IN" w:bidi="hi_IN"/>
        </w:rPr>
      </w:r>
      <w:r>
        <w:rPr>
          <w:lang w:val="hi_IN" w:bidi="hi_IN"/>
        </w:rPr>
        <w:t>रुकें और चर्चा करें: समूह को दो हिस्सों में बाँट दें। एक दल से कहें कि वह एक सकारात्मक कार्य करें। दूसरे दल से कहें कि वह एक नकारात्मक परिणाम बताए। आप भविष्यवाणी के दो उदाहरणों से शुरू कर सकते हैं। इसे तब तक दोहराएँ जब तक यह सहज रूप से न बोल पाए। ध्यान से सुनें कि लोग इसे कैसे कहते हैं। क्या वे कविता का इस्तेमाल करते हैं? क्या वे साधारण वाक्यों का इस्तेमाल करते हैं? इस ऑडियो को यहाँ रोकें।</w:t>
      </w:r>
    </w:p>
    <w:p>
      <w:pPr/>
      <w:r>
        <w:rPr>
          <w:lang w:val="hi_IN" w:bidi="hi_IN"/>
        </w:rPr>
      </w:r>
      <w:r>
        <w:rPr>
          <w:lang w:val="hi_IN" w:bidi="hi_IN"/>
        </w:rPr>
        <w:t>तीसरे दृश्य में, यीशु कहानी में दिए गए प्रतीकों को समझाता है। यीशु बताता है कि बीज परमेश्वर का वचन है, यानी परमेश्वर का संदेश है। पक्षी शैतान को दर्शाता है, जो लोगों तक परमेश्वर का संदेश पहुँचने से रोकने की कोशिश करता है। किसान बीज बोता है। यह लोगों को परमेश्वर का संदेश सुनाने को दर्शाता है। आपको यह स्पष्ट करने की आवश्यकता हो सकती है, "बीज बोनेवाला उस व्यक्ति के समान है, जो शुभ संदेश सुनाता है।"</w:t>
      </w:r>
    </w:p>
    <w:p>
      <w:pPr/>
      <w:r>
        <w:rPr>
          <w:lang w:val="hi_IN" w:bidi="hi_IN"/>
        </w:rPr>
      </w:r>
      <w:r>
        <w:rPr>
          <w:lang w:val="hi_IN" w:bidi="hi_IN"/>
        </w:rPr>
        <w:t>हर प्रकार की भूमि एक अलग तरह के व्यक्ति को दर्शाती है, जो संदेश सुनता है।</w:t>
      </w:r>
    </w:p>
    <w:p>
      <w:pPr/>
      <w:r>
        <w:rPr>
          <w:lang w:val="hi_IN" w:bidi="hi_IN"/>
        </w:rPr>
      </w:r>
      <w:r>
        <w:rPr>
          <w:lang w:val="hi_IN" w:bidi="hi_IN"/>
        </w:rPr>
        <w:t>रुकें और कहानी का अभ्यास फिर से करें। इस बार लोगों से कहें कि वे आएँ और हर एक अलग तरह की भूमि पर खड़े हों। जब बीज बढ़ें, तो वहाँ खड़े लोग बताएँ कि वे किस प्रकार का पौधा बन गए हैं। हर व्यक्ति को यह बताना चाहिए कि जैसे-जैसे वह बढ़ता है, उसके साथ क्या होता है। इस ऑडियो को यहाँ रोकें।</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इस सत्र में, समूह इस कहानी को नाटकीय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वे लोग जो दृष्टान्त की व्याख्या सुनने के लिए रुके हैं</w:t>
      </w:r>
    </w:p>
    <w:p>
      <w:pPr/>
      <w:r>
        <w:rPr>
          <w:lang w:val="hi_IN" w:bidi="hi_IN"/>
        </w:rPr>
      </w:r>
      <w:r>
        <w:rPr>
          <w:lang w:val="hi_IN" w:bidi="hi_IN"/>
        </w:rPr>
        <w:t>यीशु के दृष्टान्त में पाए जाने वाले पात्र हैं:</w:t>
      </w:r>
    </w:p>
    <w:p>
      <w:pPr>
        <w:pStyle w:val="ListBullet"/>
        <w:spacing w:line="240" w:lineRule="auto"/>
        <w:ind w:left="720"/>
      </w:pPr>
      <w:r>
        <w:rPr>
          <w:lang w:val="hi_IN" w:bidi="hi_IN"/>
        </w:rPr>
      </w:r>
      <w:r>
        <w:rPr>
          <w:lang w:val="hi_IN" w:bidi="hi_IN"/>
        </w:rPr>
        <w:t>एक किसान</w:t>
      </w:r>
    </w:p>
    <w:p>
      <w:pPr>
        <w:pStyle w:val="ListBullet"/>
        <w:spacing w:line="240" w:lineRule="auto"/>
        <w:ind w:left="720"/>
      </w:pPr>
      <w:r>
        <w:rPr>
          <w:lang w:val="hi_IN" w:bidi="hi_IN"/>
        </w:rPr>
      </w:r>
      <w:r>
        <w:rPr>
          <w:lang w:val="hi_IN" w:bidi="hi_IN"/>
        </w:rPr>
        <w:t>बीज</w:t>
      </w:r>
    </w:p>
    <w:p>
      <w:pPr>
        <w:pStyle w:val="ListBullet"/>
        <w:spacing w:line="240" w:lineRule="auto"/>
        <w:ind w:left="720"/>
      </w:pPr>
      <w:r>
        <w:rPr>
          <w:lang w:val="hi_IN" w:bidi="hi_IN"/>
        </w:rPr>
      </w:r>
      <w:r>
        <w:rPr>
          <w:lang w:val="hi_IN" w:bidi="hi_IN"/>
        </w:rPr>
        <w:t>पक्षी जो बीज चुगने के लिए आते हैं</w:t>
      </w:r>
    </w:p>
    <w:p>
      <w:pPr>
        <w:pStyle w:val="ListBullet"/>
        <w:spacing w:line="240" w:lineRule="auto"/>
        <w:ind w:left="720"/>
      </w:pPr>
      <w:r>
        <w:rPr>
          <w:lang w:val="hi_IN" w:bidi="hi_IN"/>
        </w:rPr>
      </w:r>
      <w:r>
        <w:rPr>
          <w:lang w:val="hi_IN" w:bidi="hi_IN"/>
        </w:rPr>
        <w:t>चार प्रकार की भूमि</w:t>
      </w:r>
    </w:p>
    <w:p>
      <w:pPr>
        <w:pStyle w:val="ListBullet"/>
        <w:spacing w:line="240" w:lineRule="auto"/>
        <w:ind w:left="720"/>
      </w:pPr>
      <w:r>
        <w:rPr>
          <w:lang w:val="hi_IN" w:bidi="hi_IN"/>
        </w:rPr>
      </w:r>
      <w:r>
        <w:rPr>
          <w:lang w:val="hi_IN" w:bidi="hi_IN"/>
        </w:rPr>
        <w:t>परमेश्वर के वचन को सुनने वाले चार प्रकार के लोग</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यीशु एक नाव पर चढ़ता है और नाव को गलील की झील के पानी में ले जाता है। यीशु किनारे पर सुन रही भीड़ को सिखाना शुरू करता है। यीशु उन्हें दृष्टान्त सुनाकर सिखाता है। यीशु उन्हें एक किसान की कहानी सुनाता है, जो बीज बोने निकला। जैसे ही किसान बीज बिखेरता है, कुछ बीज मार्ग के किनारे गिरते हैं और पक्षी आकर उन्हें चुग जाते हैं। कुछ बीज पथरीली भूमि पर गिरते हैं, जिसके नीचे पत्थर है। वे बीज जल्दी बढ़ते हैं, लेकिन सूरज के नीचे मुरझा जाते हैं क्योंकि उनकी जड़ें गहरी नहीं होती हैं। कुछ और बीज उस भूमि पर गिरते हैं जहाँ झाड़ियाँ उगी होती हैं। झाड़ियाँ बीजों के साथ-साथ बढ़ती हैं और उन्हें दबा देती हैं। इसलिए उन बीजों से कोई फल नहीं मिलता है। अंत में, कुछ ऐसे बीज हैं जो अच्छी और उपजाऊ भूमि पर गिरते हैं। वे बीज अंकुरित होते हैं, बढ़ते हैं, और एक अच्छी फसल लेकर आते हैं, जो बोई गई फसल से 30, 60, या 100 गुना ज्यादा होती है। यह कहानी बताने के बाद, यीशु कहता है, "जिसके पास सुनने के कान हैं, वह सुनें और समझें।"</w:t>
      </w:r>
    </w:p>
    <w:p>
      <w:pPr/>
      <w:r>
        <w:rPr>
          <w:lang w:val="hi_IN" w:bidi="hi_IN"/>
        </w:rPr>
      </w:r>
      <w:r>
        <w:rPr>
          <w:lang w:val="hi_IN" w:bidi="hi_IN"/>
        </w:rPr>
        <w:t>यहाँ रुकें: चेलों और भीड़ का पात्र निभाने वाले लोगों से पूछें "इस समय आप क्या सोच रहे हैं?" "आप कुछ ऐसे सुन सकते हैं, "हम उलझन में हैं," "मुझे यह कहानी समझ नहीं आई," "मुझे यह कहानी अच्छी लगी, लेकिन मुझे नहीं पता कि यीशु हमें खेती के बारे में क्यों बता रहा है," "कुछ लोग और सुनना चाहते हैं," या "मैं देख रहा हूँ कि कुछ लोग निराश होकर चले जाते हैं।" यीशु का पात्र निभा रहे व्यक्ति से पूछें कि "जब आपने कहा ‘जिसके कान सुनने के लिए हैं, वह सुने और समझे,’ तो इससे आपका क्या मतलब था?" हो सकता है आप कुछ ऐसे सुनें, “मुझे पता था कि कुछ लोग सुन रहे होंगे और समझने की कोशिश कर रहे होंगे, लेकिन यह भी जानता था कि ज्यादातर लोग ऐसा नहीं करेंगे।” मैं उन लोगों को बुला रहा था जो मेरी बात पर ध्यान देना चाहते थे, "या "मैं उम्मीद कर रहा था कि वे बाद में मेरे पास आकर इस कहानी का अर्थ पूछेंगे।" अभिनय को जारी रखें।</w:t>
      </w:r>
    </w:p>
    <w:p>
      <w:pPr/>
      <w:r>
        <w:rPr>
          <w:lang w:val="hi_IN" w:bidi="hi_IN"/>
        </w:rPr>
      </w:r>
      <w:r>
        <w:rPr>
          <w:lang w:val="hi_IN" w:bidi="hi_IN"/>
        </w:rPr>
        <w:t>दूसरे दृश्य में, यीशु अपने चेलों और कुछ अन्य लोगों के साथ है। वे उससे पूछते हैं, कि दृष्टान्त का क्या अर्थ है। यीशु उत्तर देता है, "तुम्हें परमेश्वर के राज्य के भेद समझने की सामर्थ्य दी गई है। लेकिन मैं जब लोगों से बात करता हूं तो दृष्टान्तों का इस्तेमाल करता हूँ ताकि जो पवित्रशास्त्र में लिखा पूरा हो सके। पवित्रा शास्त्र कहता है, इसलिए कि वे देखते हुए देखें और उन्हें दिखाई न पड़े और सुनते हुए सुनें भी और न समझें; ऐसा न हो कि वे फिरें, और क्षमा किए जाएँ।</w:t>
      </w:r>
    </w:p>
    <w:p>
      <w:pPr/>
      <w:r>
        <w:rPr>
          <w:lang w:val="hi_IN" w:bidi="hi_IN"/>
        </w:rPr>
      </w:r>
      <w:r>
        <w:rPr>
          <w:lang w:val="hi_IN" w:bidi="hi_IN"/>
        </w:rPr>
        <w:t>यहाँ रुकें: चेलों और भीड़ का अभिनय कर रहे लोगों से पूछें "आपको क्या लगता है कि यीशु यहाँ क्या कहना चाहता है?" आप ऐसी बातें सुन सकते हैं, "यीशु ये कहानियाँ इसलिए बता रहा है ताकि वे लोग इन्हें समझ सकें जो सचमुच उसके पीछे चलना चाहते हैं, लेकिन जो लोग सचमुच उसके पीछे चलना नहीं चाहते, वे समझ नहीं सकते या समझने की कोशिश नहीं करेंगे," या “कुछ लोग अंदर के हैं और कुछ लोग बाहर के।" यदि इस बारे में कुछ उलझन है कि यीशु का मतलब क्या था, तो आप कुछ समय यह चर्चा कर सकते हैं कि कहानी के इस हिस्से में यीशु क्या कर रहा था। अभिनय को जारी रखें।</w:t>
      </w:r>
    </w:p>
    <w:p>
      <w:pPr/>
      <w:r>
        <w:rPr>
          <w:lang w:val="hi_IN" w:bidi="hi_IN"/>
        </w:rPr>
      </w:r>
      <w:r>
        <w:rPr>
          <w:lang w:val="hi_IN" w:bidi="hi_IN"/>
        </w:rPr>
        <w:t>तीसरे दृश्य में, यीशु अपनी कहानी का अर्थ समझाना शुरू करता है। यीशु कहता है, "यदि आप इस कहानी को नहीं समझ सकते तो आप बाकी सब दृष्टान्तों को कैसे समझेंगे?"</w:t>
      </w:r>
    </w:p>
    <w:p>
      <w:pPr/>
      <w:r>
        <w:rPr>
          <w:lang w:val="hi_IN" w:bidi="hi_IN"/>
        </w:rPr>
      </w:r>
      <w:r>
        <w:rPr>
          <w:lang w:val="hi_IN" w:bidi="hi_IN"/>
        </w:rPr>
        <w:t>यीशु बताता है कि कहानी में किसान उस व्यक्ति को दर्शाता है जो लोगों तक परमेश्वर का संदेश (या वचन) पहुँचाता है, और बीज परमेश्वर के संदेश को दर्शाते हैं। जब बीज मार्ग के किनारे गिरते हैं और पक्षी उन्हें चुग जाते हैं, ये वे लोग हैं जो परमेश्वर का वचन सुनते हैं लेकिन शैतान आता है और उसे चुरा ले जाता है। वे बीज जो पथरीली भूमि पर गिरते हैं, जिनके पौधे धूप से जल जाते हैं, वे ऐसे लोगों को दर्शाते हैं जो वचन को सुनकर ग्रहण तो करते हैं लेकिन विश्वास में गहरी जड़ें नहीं होतीं। जिस कारण सताए जाने पर वे लंबे समय तक विश्वासयोग्य नही ठहर पाते।</w:t>
      </w:r>
    </w:p>
    <w:p>
      <w:pPr/>
      <w:r>
        <w:rPr>
          <w:lang w:val="hi_IN" w:bidi="hi_IN"/>
        </w:rPr>
      </w:r>
      <w:r>
        <w:rPr>
          <w:lang w:val="hi_IN" w:bidi="hi_IN"/>
        </w:rPr>
        <w:t>यहाँ रुकें: शैतान से पूछें कि "तुम लोगों से परमेश्वर का वचन क्यों चुरा लेते हो?" आप ऐसा सुन सकते हैं, "ये लोग मेरे ही हैं। मैं चाहता हूं कि वे मेरे पीछे चलें। यदि मैं परमेश्वर का वचन चुरा लूँ, तो वे उसे न सुन पाएँगे और न समझ पाएँगे। वे मेरे पीछे चलते रहेंगे।" मार्ग पर खड़े लोगों से पूछें, "बीज तुम्हारे पास पहुँचने से पहले ही चुरा लिया जाता है, इस बारे में आप कैसा महसूस करते हैं?" आप ऐसा सुन सकते हैं, “कौन-सा बीज? पक्षियों के लिए बीज को खाना साधारण सी बात है। मुझे नहीं लगता कि मैंने कुछ खोया है। मेरे पास वह है जो मुझे चाहिए। मुझे यहाँ कुछ भी नहीं चाहिए। पथरीली भूमि वाले लोगों से पूछें, "आप इतनी जल्दी क्यों पीछे हट गए?" आप ऐसा सुन सकते हैं, "मैं किसी ऐसे व्यक्ति को जानता हूँ जो सताया गया है। मुझे डर है कि ऐसा मेरे या मेरे परिवार के साथ भी हो सकता है। मैं नहीं चाहता कि हमारे साथ कुछ बुरा हो।" या "मेरे घर और काम में इतनी समस्याएँ हैं कि मैं परमेश्वर और आत्मिक बातों के बारे में नहीं सोच सकता। शुरू में यह सब अच्छा लगता है, लेकिन इसमें बहुत ज्यादा समय लग जाता है।" अभिनय को जारी रखें।</w:t>
      </w:r>
    </w:p>
    <w:p>
      <w:pPr/>
      <w:r>
        <w:rPr>
          <w:lang w:val="hi_IN" w:bidi="hi_IN"/>
        </w:rPr>
      </w:r>
      <w:r>
        <w:rPr>
          <w:lang w:val="hi_IN" w:bidi="hi_IN"/>
        </w:rPr>
        <w:t>वे बीज जो झाड़ियों के बीच गिरते हैं, उन लोगों को दर्शाते हैं जो परमेश्वर का वचन तो सुनते हैं, लेकिन जीवन की चिंताओं, वस्तुओं की इच्छा और धन के लालच के कारण यह वचन दब जाता है। इसलिए वे बीज कोई फल नहीं देते।</w:t>
      </w:r>
    </w:p>
    <w:p>
      <w:pPr/>
      <w:r>
        <w:rPr>
          <w:lang w:val="hi_IN" w:bidi="hi_IN"/>
        </w:rPr>
      </w:r>
      <w:r>
        <w:rPr>
          <w:lang w:val="hi_IN" w:bidi="hi_IN"/>
        </w:rPr>
        <w:t>यहाँ रुकें: जो व्यक्ति या लोग इन बीजों का अभिनय कर रहे हैं उनसे पूछें, "आप कैसा महसूस कर रहे हैं? कौन सी चीज आपके जीवन या आपकी फसल को दबा रही है?" आप ऐसा सुन सकते हैं, "सुनो, मुझे अपने परिवार के लिए पर्याप्त धन चाहिए।" या "मैं "समाज में एक अगुवा हूँ और इसमें समय लगता है। मैं समाज में अपनी अगुवाई की जगह खोना नहीं चाहता।" या, "मुझे अपने माता-पिता की देखभाल करनी है और घर पर कई बच्चे हैं। मेरे पास इतना समय नहीं है कि बाहर जाकर दूसरों को परमेश्वर के राज्य के बारे में बता सकूँ।” अभिनय को जारी रखें।</w:t>
      </w:r>
    </w:p>
    <w:p>
      <w:pPr/>
      <w:r>
        <w:rPr>
          <w:lang w:val="hi_IN" w:bidi="hi_IN"/>
        </w:rPr>
      </w:r>
      <w:r>
        <w:rPr>
          <w:lang w:val="hi_IN" w:bidi="hi_IN"/>
        </w:rPr>
        <w:t>वे बीज जो अच्छी भूमि पर गिरते हैं, उन लोगों को दर्शाते हैं जो परमेश्वर का वचन सुनते और स्वीकार करते हैं। वे 30, 60 और 100 गुना लेकर आते है।</w:t>
      </w:r>
    </w:p>
    <w:p>
      <w:pPr/>
      <w:r>
        <w:rPr>
          <w:lang w:val="hi_IN" w:bidi="hi_IN"/>
        </w:rPr>
      </w:r>
      <w:r>
        <w:rPr>
          <w:lang w:val="hi_IN" w:bidi="hi_IN"/>
        </w:rPr>
        <w:t>यहाँ रुकें: अच्छी भूमि वाले लोगों से पूछें, "आपने ऐसा फल कैसे प्राप्त किया? आपने क्या किया?" आप ऐसा सुन सकते हैं "मैं जिन्हें जानता हूँ, सबको बताता हूँ कि परमेश्वर ने मेरे लिए क्या किया है। परमेश्वर मेरे लिए इतना अच्छा रहा है कि मुझे दूसरों के साथ शुभ संदेश बाँटना है। किसी भेद की सबसे अच्छी बात यह है कि उसे सीखना और फिर दूसरों को बताना। मुझे लोगों को परमेश्वर के राज्य के भेद बताना अच्छा लगता है।" मुझे लगता है कि मैं उसके राज्य में शामिल हूँ। मैं चाहता हूँ कि मेरे दोस्त और परिवार वाले भी मेरे साथ उसके राज्य में शामिल हों। मुझे उन्हें वो सब कुछ बताना है जो मुझे पता है। उनमें से कुछ और जानना चाहते हैं, इसलिए मैं उन्हें सब बताता हूँ जो मुझे पता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4:1–20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w:t>
      </w:r>
      <w:hyperlink r:id="rId35">
        <w:r>
          <w:rPr>
            <w:lang w:val="hi_IN" w:bidi="hi_IN"/>
          </w:rPr>
          <w:rPr>
            <w:color w:val="0000EE"/>
            <w:u w:val="single"/>
          </w:rPr>
          <w:t>गलील की झील</w:t>
        </w:r>
      </w:hyperlink>
      <w:r>
        <w:rPr>
          <w:lang w:val="hi_IN" w:bidi="hi_IN"/>
        </w:rPr>
        <w:t xml:space="preserve"> के किनारे शिक्षा दे रहा था। यीशु एक </w:t>
      </w:r>
      <w:hyperlink r:id="rId40">
        <w:r>
          <w:rPr>
            <w:lang w:val="hi_IN" w:bidi="hi_IN"/>
          </w:rPr>
          <w:rPr>
            <w:color w:val="0000EE"/>
            <w:u w:val="single"/>
          </w:rPr>
          <w:t>नाव</w:t>
        </w:r>
      </w:hyperlink>
      <w:r>
        <w:rPr>
          <w:lang w:val="hi_IN" w:bidi="hi_IN"/>
        </w:rPr>
        <w:t xml:space="preserve"> पर चढ़ गया और किनारे से थोड़ी दूर नाव में बैठकर शिक्षा देने लगा। </w:t>
      </w:r>
      <w:r>
        <w:rPr>
          <w:b/>
          <w:lang w:val="hi_IN" w:bidi="hi_IN"/>
        </w:rPr>
        <w:t>नाव</w:t>
      </w:r>
      <w:r>
        <w:rPr>
          <w:lang w:val="hi_IN" w:bidi="hi_IN"/>
        </w:rPr>
        <w:t xml:space="preserve"> और </w:t>
      </w:r>
      <w:r>
        <w:rPr>
          <w:b/>
          <w:lang w:val="hi_IN" w:bidi="hi_IN"/>
        </w:rPr>
        <w:t>गलील की झील</w:t>
      </w:r>
      <w:r>
        <w:rPr>
          <w:lang w:val="hi_IN" w:bidi="hi_IN"/>
        </w:rPr>
        <w:t xml:space="preserve"> के लिए वही शब्द इस्तेमाल करें, जो आपने पहले इस्तेमाल किए हैं।</w:t>
      </w:r>
    </w:p>
    <w:p>
      <w:pPr/>
      <w:r>
        <w:rPr>
          <w:lang w:val="hi_IN" w:bidi="hi_IN"/>
        </w:rPr>
      </w:r>
      <w:r>
        <w:rPr>
          <w:lang w:val="hi_IN" w:bidi="hi_IN"/>
        </w:rPr>
        <w:t>यहाँ रुकें और झील का नक्शा दिखाएँ। यीशु के समय की नाव में बैठे हुए एक व्यक्ति का चित्र दिखाएँ। इस ऑडियो को यहाँ रोकें</w:t>
      </w:r>
    </w:p>
    <w:p>
      <w:pPr/>
      <w:r>
        <w:rPr>
          <w:lang w:val="hi_IN" w:bidi="hi_IN"/>
        </w:rPr>
      </w:r>
      <w:r>
        <w:rPr>
          <w:lang w:val="hi_IN" w:bidi="hi_IN"/>
        </w:rPr>
        <w:t xml:space="preserve">यीशु ने लोगों को दृष्टान्तों के द्वारा सिखाया। </w:t>
      </w:r>
      <w:r>
        <w:rPr>
          <w:b/>
          <w:lang w:val="hi_IN" w:bidi="hi_IN"/>
        </w:rPr>
        <w:t>दृष्टान्त</w:t>
      </w:r>
      <w:r>
        <w:rPr>
          <w:lang w:val="hi_IN" w:bidi="hi_IN"/>
        </w:rPr>
        <w:t xml:space="preserve"> एक खास तरह की कहानी थी जो यीशु सुनाता था। यह रोजमर्रा की चीजों का इस्तेमाल करके सुनाया जाता था ताकि परमेश्वर की गहरी बातों को समझाया जा सके। दृष्टान्त अक्सर समझने में कठिन होते थे, जब तक लोग सचमुच ध्यान से सुनने की कोशिश न करें।</w:t>
      </w:r>
    </w:p>
    <w:p>
      <w:pPr/>
      <w:r>
        <w:rPr>
          <w:lang w:val="hi_IN" w:bidi="hi_IN"/>
        </w:rPr>
      </w:r>
      <w:r>
        <w:rPr>
          <w:lang w:val="hi_IN" w:bidi="hi_IN"/>
        </w:rPr>
        <w:t xml:space="preserve">यहाँ रुकें और चर्चा करें कि </w:t>
      </w:r>
      <w:r>
        <w:rPr>
          <w:b/>
          <w:lang w:val="hi_IN" w:bidi="hi_IN"/>
        </w:rPr>
        <w:t>दृष्टान्त</w:t>
      </w:r>
      <w:r>
        <w:rPr>
          <w:lang w:val="hi_IN" w:bidi="hi_IN"/>
        </w:rPr>
        <w:t xml:space="preserve"> के लिए आप किस शब्द या वाक्यांश का इस्तेमाल करेंगे। </w:t>
      </w:r>
      <w:hyperlink r:id="rId149">
        <w:r>
          <w:rPr>
            <w:lang w:val="hi_IN" w:bidi="hi_IN"/>
          </w:rPr>
          <w:rPr>
            <w:color w:val="0000EE"/>
            <w:u w:val="single"/>
          </w:rPr>
          <w:t>दृष्टान्तों</w:t>
        </w:r>
      </w:hyperlink>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बीज</w:t>
      </w:r>
      <w:r>
        <w:rPr>
          <w:lang w:val="hi_IN" w:bidi="hi_IN"/>
        </w:rPr>
        <w:t xml:space="preserve"> शब्द मूल भाषा में एकवचन है, लेकिन इसका मतलब एक ही तरह के पौधे के बहुत से अलग-अलग बीज होते हैं।</w:t>
      </w:r>
    </w:p>
    <w:p>
      <w:pPr/>
      <w:r>
        <w:rPr>
          <w:lang w:val="hi_IN" w:bidi="hi_IN"/>
        </w:rPr>
      </w:r>
      <w:r>
        <w:rPr>
          <w:lang w:val="hi_IN" w:bidi="hi_IN"/>
        </w:rPr>
        <w:t xml:space="preserve">यहाँ रुकें और एक समूह में चर्चा करें कि </w:t>
      </w:r>
      <w:r>
        <w:rPr>
          <w:b/>
          <w:lang w:val="hi_IN" w:bidi="hi_IN"/>
        </w:rPr>
        <w:t>बीज</w:t>
      </w:r>
      <w:r>
        <w:rPr>
          <w:lang w:val="hi_IN" w:bidi="hi_IN"/>
        </w:rPr>
        <w:t xml:space="preserve"> के लिए आप किस शब्द या वाक्यांश का इस्तेमाल करेंगे। </w:t>
      </w:r>
      <w:hyperlink r:id="rId150">
        <w:r>
          <w:rPr>
            <w:lang w:val="hi_IN" w:bidi="hi_IN"/>
          </w:rPr>
          <w:rPr>
            <w:color w:val="0000EE"/>
            <w:u w:val="single"/>
          </w:rPr>
          <w:t>बीज</w:t>
        </w:r>
      </w:hyperlink>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कांटे</w:t>
      </w:r>
      <w:r>
        <w:rPr>
          <w:lang w:val="hi_IN" w:bidi="hi_IN"/>
        </w:rPr>
        <w:t xml:space="preserve"> खरपतवार या झाड़ियाँ ऐसे पौधे हैं जो बीजों को बढ़ने और फसल आने से रोकते हैं। वह पौधा जो काँटों की जड़ों के बीच उगा, उसने फसल तो नहीं दी, लेकिन वह मरा भी नहीं।</w:t>
      </w:r>
    </w:p>
    <w:p>
      <w:pPr/>
      <w:r>
        <w:rPr>
          <w:lang w:val="hi_IN" w:bidi="hi_IN"/>
        </w:rPr>
      </w:r>
      <w:r>
        <w:rPr>
          <w:lang w:val="hi_IN" w:bidi="hi_IN"/>
        </w:rPr>
        <w:t xml:space="preserve">यहाँ रुकें और एक समूह में चर्चा करें कि </w:t>
      </w:r>
      <w:r>
        <w:rPr>
          <w:b/>
          <w:lang w:val="hi_IN" w:bidi="hi_IN"/>
        </w:rPr>
        <w:t>काँटे</w:t>
      </w:r>
      <w:r>
        <w:rPr>
          <w:lang w:val="hi_IN" w:bidi="hi_IN"/>
        </w:rPr>
        <w:t xml:space="preserve"> के लिए आप किस शब्द या वाक्यांश का इस्तेमाल करेंगे। इस ऑडियो को यहाँ रोकें।</w:t>
      </w:r>
    </w:p>
    <w:p>
      <w:pPr/>
      <w:r>
        <w:rPr>
          <w:lang w:val="hi_IN" w:bidi="hi_IN"/>
        </w:rPr>
      </w:r>
      <w:r>
        <w:rPr>
          <w:lang w:val="hi_IN" w:bidi="hi_IN"/>
        </w:rPr>
        <w:t xml:space="preserve">संख्याएँ </w:t>
      </w:r>
      <w:r>
        <w:rPr>
          <w:b/>
          <w:lang w:val="hi_IN" w:bidi="hi_IN"/>
        </w:rPr>
        <w:t>30, 60 और 100</w:t>
      </w:r>
      <w:r>
        <w:rPr>
          <w:lang w:val="hi_IN" w:bidi="hi_IN"/>
        </w:rPr>
        <w:t xml:space="preserve"> शायद एक पौधे पर दानों की संख्या को दर्शाती हैं, जिससे यह संकेत मिलता है कि सौ गुना फसल पाना असंभव बात नहीं है। इनमें से कोई भी संख्या बहुत अच्छी फसल को दिखाती है। फसल का जो </w:t>
      </w:r>
      <w:r>
        <w:rPr>
          <w:b/>
          <w:lang w:val="hi_IN" w:bidi="hi_IN"/>
        </w:rPr>
        <w:t>फल</w:t>
      </w:r>
      <w:r>
        <w:rPr>
          <w:lang w:val="hi_IN" w:bidi="hi_IN"/>
        </w:rPr>
        <w:t xml:space="preserve"> निकलता है, उसका मतलब है वह अनाज जो डंठल के सिरे पर पैदा होता है। किसान उस फल या अनाज को काटता है।</w:t>
      </w:r>
    </w:p>
    <w:p>
      <w:pPr/>
      <w:r>
        <w:rPr>
          <w:lang w:val="hi_IN" w:bidi="hi_IN"/>
        </w:rPr>
      </w:r>
      <w:r>
        <w:rPr>
          <w:lang w:val="hi_IN" w:bidi="hi_IN"/>
        </w:rPr>
        <w:t xml:space="preserve">यीशु के सबसे करीबी चेले उसकी लोगों के बीच की गई सेवकाई के दौरान ज्यादातर समय उसके साथ रहते थे, हर जगह उसके साथ यात्रा करते, उससे सीखते, और कभी-कभी वह उन्हें परमेश्वर के राज्य का सुसमाचार सुनाने और बीमारों को ठीक करने के लिए भेजता था। </w:t>
      </w:r>
      <w:r>
        <w:rPr>
          <w:b/>
          <w:lang w:val="hi_IN" w:bidi="hi_IN"/>
        </w:rPr>
        <w:t>चेले</w:t>
      </w:r>
      <w:r>
        <w:rPr>
          <w:lang w:val="hi_IN" w:bidi="hi_IN"/>
        </w:rPr>
        <w:t xml:space="preserve"> के लिए वही शब्द इस्तेमाल करें जो आपने पहले इस्तेमाल किया है। </w:t>
      </w:r>
      <w:hyperlink r:id="rId100">
        <w:r>
          <w:rPr>
            <w:lang w:val="hi_IN" w:bidi="hi_IN"/>
          </w:rPr>
          <w:rPr>
            <w:color w:val="0000EE"/>
            <w:u w:val="single"/>
          </w:rPr>
          <w:t>चेलों</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परमेश्वर के राज्य के </w:t>
      </w:r>
      <w:r>
        <w:rPr>
          <w:b/>
          <w:lang w:val="hi_IN" w:bidi="hi_IN"/>
        </w:rPr>
        <w:t>भेद</w:t>
      </w:r>
      <w:r>
        <w:rPr>
          <w:lang w:val="hi_IN" w:bidi="hi_IN"/>
        </w:rPr>
        <w:t xml:space="preserve"> के बारे में बात करता है। यहाँ पर, भेद परमेश्वर के राज्य के बारे में है। राज्य ऐसा होगा, जैसा किसी ने भी कभी सोचा या उम्मीद नहीं की होगी। भेद का क्या मतलब है, यह समझ केवल परमेश्वर से ही आती है। यहाँ भेद शब्द का अर्थ अच्छा या खुशी देने वाला है।</w:t>
      </w:r>
    </w:p>
    <w:p>
      <w:pPr/>
      <w:r>
        <w:rPr>
          <w:lang w:val="hi_IN" w:bidi="hi_IN"/>
        </w:rPr>
      </w:r>
      <w:r>
        <w:rPr>
          <w:lang w:val="hi_IN" w:bidi="hi_IN"/>
        </w:rPr>
        <w:t xml:space="preserve">राज्य एक ऐसी जगह है जहाँ एक राजा लोगों के समूह पर राज करता है। </w:t>
      </w:r>
      <w:r>
        <w:rPr>
          <w:b/>
          <w:lang w:val="hi_IN" w:bidi="hi_IN"/>
        </w:rPr>
        <w:t>परमेश्वर का राज्य</w:t>
      </w:r>
      <w:r>
        <w:rPr>
          <w:lang w:val="hi_IN" w:bidi="hi_IN"/>
        </w:rPr>
        <w:t xml:space="preserve"> उन सब लोगों को दर्शाता है जो परमेश्वर के पीछे चलते हैं। परमेश्वर का राज्य अब उन लोगों में है जो यीशु को राजा मानते हैं, एक-दूसरे की मदद करते हैं और यीशु का प्यार दूसरों तक फैलाते हैं जब यीशु ने परमेश्वर के राज्य के बारे में बात की, तो लोग नहीं समझ पाए। परमेश्वर का राज्य उन्हें एक रहस्य जैसा लगता था। उन्हें सच में यीशु की बात ध्यान से सुनने की जरूरत थी ताकि वे समझ सकें कि वह क्या कह रहा था। यीशु ने अपने दृष्टांतों द्वारा परमेश्वर के राज्य के इस रहस्य को समझाया। “परमेश्वर का राज्य” के लिए वही शब्द इस्तेमाल करें जो आपने पिछले भागों में किया है, और </w:t>
      </w:r>
      <w:hyperlink r:id="rId37">
        <w:r>
          <w:rPr>
            <w:lang w:val="hi_IN" w:bidi="hi_IN"/>
          </w:rPr>
          <w:rPr>
            <w:color w:val="0000EE"/>
            <w:u w:val="single"/>
          </w:rPr>
          <w:t>परमेश्वर के राज्य</w:t>
        </w:r>
      </w:hyperlink>
      <w:r>
        <w:rPr>
          <w:lang w:val="hi_IN" w:bidi="hi_IN"/>
        </w:rPr>
        <w:t xml:space="preserve"> के बारे में अधिक जानकारी के लिए, मुख्य शब्दावली देखें।</w:t>
      </w:r>
    </w:p>
    <w:p>
      <w:pPr/>
      <w:r>
        <w:rPr>
          <w:lang w:val="hi_IN" w:bidi="hi_IN"/>
        </w:rPr>
      </w:r>
      <w:hyperlink r:id="rId151">
        <w:r>
          <w:rPr>
            <w:lang w:val="hi_IN" w:bidi="hi_IN"/>
          </w:rPr>
          <w:rPr>
            <w:color w:val="0000EE"/>
            <w:u w:val="single"/>
          </w:rPr>
          <w:t>पवित्रशास्त्र</w:t>
        </w:r>
      </w:hyperlink>
      <w:r>
        <w:rPr>
          <w:lang w:val="hi_IN" w:bidi="hi_IN"/>
        </w:rPr>
        <w:t xml:space="preserve"> का अर्थ है किसी भी धार्मिक समूह का पवित्र लेख। यीशु इस शब्द का इस्तेमाल उन लेखों के लिए करता है जो पुराने नियम में हैं, जिनमें परमेश्वर द्वारा मूसा को दी गई धार्मिक व्यवस्था और भविष्यद्वक्ताओं के लेख शामिल हैं। </w:t>
      </w:r>
    </w:p>
    <w:p>
      <w:pPr/>
      <w:r>
        <w:rPr>
          <w:lang w:val="hi_IN" w:bidi="hi_IN"/>
        </w:rPr>
      </w:r>
      <w:r>
        <w:rPr>
          <w:lang w:val="hi_IN" w:bidi="hi_IN"/>
        </w:rPr>
        <w:t xml:space="preserve">किसान बीज बोता है, जो </w:t>
      </w:r>
      <w:r>
        <w:rPr>
          <w:b/>
          <w:lang w:val="hi_IN" w:bidi="hi_IN"/>
        </w:rPr>
        <w:t>परमेश्वर का वचन</w:t>
      </w:r>
      <w:r>
        <w:rPr>
          <w:lang w:val="hi_IN" w:bidi="hi_IN"/>
        </w:rPr>
        <w:t xml:space="preserve"> या परमेश्वर का संदेश है। आपको यह कहकर स्पष्ट करना पड़ सकता है कि बोने वाला परमेश्वर का वचन या परमेश्वर का संदेश बोता है। आप यह कह सकते हैं, "बीज बोने वाला उस व्यक्ति के समान है, जो शुभ संदेश सुनाता है।</w:t>
      </w:r>
    </w:p>
    <w:p>
      <w:pPr/>
      <w:r>
        <w:rPr>
          <w:lang w:val="hi_IN" w:bidi="hi_IN"/>
        </w:rPr>
      </w:r>
      <w:hyperlink r:id="rId89">
        <w:r>
          <w:rPr>
            <w:lang w:val="hi_IN" w:bidi="hi_IN"/>
          </w:rPr>
          <w:rPr>
            <w:color w:val="0000EE"/>
            <w:u w:val="single"/>
          </w:rPr>
          <w:t>वचन</w:t>
        </w:r>
      </w:hyperlink>
      <w:r>
        <w:rPr>
          <w:lang w:val="hi_IN" w:bidi="hi_IN"/>
        </w:rPr>
        <w:t xml:space="preserve"> परमेश्वर के राज्य के बारे में शिक्षा को दर्शाता है। </w:t>
      </w:r>
      <w:hyperlink r:id="rId39">
        <w:r>
          <w:rPr>
            <w:lang w:val="hi_IN" w:bidi="hi_IN"/>
          </w:rPr>
          <w:rPr>
            <w:color w:val="0000EE"/>
            <w:u w:val="single"/>
          </w:rPr>
          <w:t>शुभ संदेश</w:t>
        </w:r>
      </w:hyperlink>
      <w:r>
        <w:rPr>
          <w:lang w:val="hi_IN" w:bidi="hi_IN"/>
        </w:rPr>
        <w:t xml:space="preserve"> यह है कि जब हम यीशु के पीछे चलते हैं, तो हम परमेश्वर के राज्य का हिस्सा बन जाते हैं। </w:t>
      </w:r>
    </w:p>
    <w:p>
      <w:pPr/>
      <w:r>
        <w:rPr>
          <w:lang w:val="hi_IN" w:bidi="hi_IN"/>
        </w:rPr>
      </w:r>
      <w:r>
        <w:rPr>
          <w:b/>
          <w:lang w:val="hi_IN" w:bidi="hi_IN"/>
        </w:rPr>
        <w:t>शैतान</w:t>
      </w:r>
      <w:r>
        <w:rPr>
          <w:lang w:val="hi_IN" w:bidi="hi_IN"/>
        </w:rPr>
        <w:t xml:space="preserve"> के लिए वही शब्द इस्तेमाल करें जो आपने दुष्ट आत्माओं के सरदार के लिए इस्तेमाल किया है। </w:t>
      </w:r>
      <w:hyperlink r:id="rId27">
        <w:r>
          <w:rPr>
            <w:lang w:val="hi_IN" w:bidi="hi_IN"/>
          </w:rPr>
          <w:rPr>
            <w:color w:val="0000EE"/>
            <w:u w:val="single"/>
          </w:rPr>
          <w:t>शैतान</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4:1–20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52">
        <w:r>
          <w:rPr>
            <w:lang w:val="hi_IN" w:bidi="hi_IN"/>
          </w:rPr>
          <w:rPr>
            <w:color w:val="0000EE"/>
            <w:u w:val="single"/>
          </w:rPr>
          <w:t>सुने और मन में रखें</w:t>
        </w:r>
      </w:hyperlink>
      <w:r>
        <w:rPr>
          <w:lang w:val="hi_IN" w:bidi="hi_IN"/>
        </w:rPr>
        <w:t xml:space="preserve"> (445 KB)</w:t>
      </w:r>
      <w:r>
        <w:rPr>
          <w:lang w:val="hi_IN" w:bidi="hi_IN"/>
        </w:rPr>
      </w:r>
    </w:p>
    <w:p>
      <w:pPr>
        <w:pStyle w:val="ListBullet"/>
        <w:spacing w:line="240" w:lineRule="auto"/>
        <w:ind w:left="720"/>
      </w:pPr>
      <w:r>
        <w:rPr>
          <w:lang w:val="hi_IN" w:bidi="hi_IN"/>
        </w:rPr>
      </w:r>
      <w:hyperlink r:id="rId153">
        <w:r>
          <w:rPr>
            <w:lang w:val="hi_IN" w:bidi="hi_IN"/>
          </w:rPr>
          <w:rPr>
            <w:color w:val="0000EE"/>
            <w:u w:val="single"/>
          </w:rPr>
          <w:t>पाठ का परिचय</w:t>
        </w:r>
      </w:hyperlink>
      <w:r>
        <w:rPr>
          <w:lang w:val="hi_IN" w:bidi="hi_IN"/>
        </w:rPr>
        <w:t xml:space="preserve"> (6.7 MB)</w:t>
      </w:r>
      <w:r>
        <w:rPr>
          <w:lang w:val="hi_IN" w:bidi="hi_IN"/>
        </w:rPr>
      </w:r>
    </w:p>
    <w:p>
      <w:pPr>
        <w:pStyle w:val="ListBullet"/>
        <w:spacing w:line="240" w:lineRule="auto"/>
        <w:ind w:left="720"/>
      </w:pPr>
      <w:r>
        <w:rPr>
          <w:lang w:val="hi_IN" w:bidi="hi_IN"/>
        </w:rPr>
      </w:r>
      <w:hyperlink r:id="rId154">
        <w:r>
          <w:rPr>
            <w:lang w:val="hi_IN" w:bidi="hi_IN"/>
          </w:rPr>
          <w:rPr>
            <w:color w:val="0000EE"/>
            <w:u w:val="single"/>
          </w:rPr>
          <w:t>घटनाओं को समझाना</w:t>
        </w:r>
      </w:hyperlink>
      <w:r>
        <w:rPr>
          <w:lang w:val="hi_IN" w:bidi="hi_IN"/>
        </w:rPr>
        <w:t xml:space="preserve"> (4.9 MB)</w:t>
      </w:r>
      <w:r>
        <w:rPr>
          <w:lang w:val="hi_IN" w:bidi="hi_IN"/>
        </w:rPr>
      </w:r>
    </w:p>
    <w:p>
      <w:pPr>
        <w:pStyle w:val="ListBullet"/>
        <w:spacing w:line="240" w:lineRule="auto"/>
        <w:ind w:left="720"/>
      </w:pPr>
      <w:r>
        <w:rPr>
          <w:lang w:val="hi_IN" w:bidi="hi_IN"/>
        </w:rPr>
      </w:r>
      <w:hyperlink r:id="rId155">
        <w:r>
          <w:rPr>
            <w:lang w:val="hi_IN" w:bidi="hi_IN"/>
          </w:rPr>
          <w:rPr>
            <w:color w:val="0000EE"/>
            <w:u w:val="single"/>
          </w:rPr>
          <w:t>पाठ को नाटकीय रूप देना</w:t>
        </w:r>
      </w:hyperlink>
      <w:r>
        <w:rPr>
          <w:lang w:val="hi_IN" w:bidi="hi_IN"/>
        </w:rPr>
        <w:t xml:space="preserve"> (5.3 MB)</w:t>
      </w:r>
      <w:r>
        <w:rPr>
          <w:lang w:val="hi_IN" w:bidi="hi_IN"/>
        </w:rPr>
      </w:r>
    </w:p>
    <w:p>
      <w:pPr>
        <w:pStyle w:val="ListBullet"/>
        <w:spacing w:line="240" w:lineRule="auto"/>
        <w:ind w:left="720"/>
      </w:pPr>
      <w:r>
        <w:rPr>
          <w:lang w:val="hi_IN" w:bidi="hi_IN"/>
        </w:rPr>
      </w:r>
      <w:hyperlink r:id="rId156">
        <w:r>
          <w:rPr>
            <w:lang w:val="hi_IN" w:bidi="hi_IN"/>
          </w:rPr>
          <w:rPr>
            <w:color w:val="0000EE"/>
            <w:u w:val="single"/>
          </w:rPr>
          <w:t>आवश्यक जानकारी</w:t>
        </w:r>
      </w:hyperlink>
      <w:r>
        <w:rPr>
          <w:lang w:val="hi_IN" w:bidi="hi_IN"/>
        </w:rPr>
        <w:t xml:space="preserve"> (3.1 MB)</w:t>
      </w:r>
      <w:r>
        <w:rPr>
          <w:lang w:val="hi_IN" w:bidi="hi_IN"/>
        </w:rPr>
      </w:r>
    </w:p>
    <w:p>
      <w:pPr>
        <w:pStyle w:val="ListBullet"/>
        <w:spacing w:line="240" w:lineRule="auto"/>
        <w:ind w:left="720"/>
      </w:pPr>
      <w:r>
        <w:rPr>
          <w:lang w:val="hi_IN" w:bidi="hi_IN"/>
        </w:rPr>
      </w:r>
      <w:hyperlink r:id="rId157">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4:21–25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4:21–25 को सुनें और अपने मनों में रखें। इस पाठ को तीन बार सुनें (यदि सम्भव हो तो तीन अलग-अलग अनुवादों में)। उसके बाद, एक समूह में, नीचे दिए गए प्रश्नों पर चर्चा करें:</w:t>
      </w:r>
    </w:p>
    <w:p>
      <w:pPr>
        <w:pStyle w:val="ListNumber"/>
        <w:numPr>
          <w:ilvl w:val="0"/>
          <w:numId w:val="29"/>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4:21–25 का ऑडियो संस्करण समझने में सबसे आसान वाले अनुवाद में सुनें।</w:t>
      </w:r>
    </w:p>
    <w:p>
      <w:pPr/>
      <w:r>
        <w:rPr>
          <w:lang w:val="hi_IN" w:bidi="hi_IN"/>
        </w:rPr>
      </w:r>
      <w:r>
        <w:rPr>
          <w:lang w:val="hi_IN" w:bidi="hi_IN"/>
        </w:rPr>
        <w:t>चार प्रकार की भूमि के दृष्टांत का अर्थ समझाने के बाद, यीशु शिक्षा देना जारी रखता है। यह उस शिक्षा के अगले भाग की कहानी है।</w:t>
      </w:r>
    </w:p>
    <w:p>
      <w:pPr/>
      <w:r>
        <w:rPr>
          <w:lang w:val="hi_IN" w:bidi="hi_IN"/>
        </w:rPr>
      </w:r>
      <w:r>
        <w:rPr>
          <w:lang w:val="hi_IN" w:bidi="hi_IN"/>
        </w:rPr>
        <w:t>इस भाग में यीशु कई सवाल पूछता है, जिनका जवाब देना जरूरी नहीं होता। हम नहीं जानते कि यह दृष्टान्त गलील की झील के किनारे बड़ी भीड़ को सुनाया गया था या चेलों और अन्य अनुयायियों के छोटे समूह को। पिछले भाग में यीशु चेलों और कुछ अन्य अनुयायियों के छोटे समूह के साथ अकेला था, जब उसने दृष्टान्त का अर्थ समझाया था।</w:t>
      </w:r>
    </w:p>
    <w:p>
      <w:pPr/>
      <w:r>
        <w:rPr>
          <w:lang w:val="hi_IN" w:bidi="hi_IN"/>
        </w:rPr>
      </w:r>
      <w:r>
        <w:rPr>
          <w:lang w:val="hi_IN" w:bidi="hi_IN"/>
        </w:rPr>
        <w:t>रुकें और अनुवाद दल को गलील की झील का नक्शा दिखाएँ। इस कहानी में यीशु कफरनहूम के पास है। दल को नक्शे पर कफरनहूम दिखाएँ। इस ऑडियो को यहाँ रोकें।</w:t>
      </w:r>
    </w:p>
    <w:p>
      <w:pPr/>
      <w:r>
        <w:rPr>
          <w:lang w:val="hi_IN" w:bidi="hi_IN"/>
        </w:rPr>
      </w:r>
      <w:r>
        <w:rPr>
          <w:lang w:val="hi_IN" w:bidi="hi_IN"/>
        </w:rPr>
        <w:t xml:space="preserve">यीशु अक्सर दृष्टान्तों का इस्तेमाल करके सिखाता था। </w:t>
      </w:r>
      <w:r>
        <w:rPr>
          <w:b/>
          <w:lang w:val="hi_IN" w:bidi="hi_IN"/>
        </w:rPr>
        <w:t>दृष्टान्त</w:t>
      </w:r>
      <w:r>
        <w:rPr>
          <w:lang w:val="hi_IN" w:bidi="hi_IN"/>
        </w:rPr>
        <w:t xml:space="preserve"> वे "रोजमर्रा की कहानियाँ हैं, जिनमें परमेश्वर की ओर से गहरा अर्थ होता है।" मरकुस के इस हिस्से में दिए गए दृष्टांत परमेश्वर के राज्य के रहस्य के बारे में बताते हैं। ये दृष्टान्त समझने में आसान नहीं हैं।</w:t>
      </w:r>
    </w:p>
    <w:p>
      <w:pPr/>
      <w:r>
        <w:rPr>
          <w:lang w:val="hi_IN" w:bidi="hi_IN"/>
        </w:rPr>
      </w:r>
      <w:r>
        <w:rPr>
          <w:lang w:val="hi_IN" w:bidi="hi_IN"/>
        </w:rPr>
        <w:t>इस दृष्टान्त में, यीशु परमेश्वर के राज्य के बारे में समझाना जारी रखता है। यीशु कहता है कि अभी परमेश्वर के राज्य के भेदों को समझना कठिन लग सकता है। यीशु उनसे कहता है कि अगर वे ध्यान से सुनते रहेंगे तो वह भेद प्रकट हो जाएगा।</w:t>
      </w:r>
    </w:p>
    <w:p>
      <w:pPr/>
      <w:r>
        <w:rPr>
          <w:lang w:val="hi_IN" w:bidi="hi_IN"/>
        </w:rPr>
      </w:r>
      <w:r>
        <w:rPr>
          <w:lang w:val="hi_IN" w:bidi="hi_IN"/>
        </w:rPr>
        <w:t>यहाँ रुकें और अपने अनुवाद दल के साथ चर्चा करें: आपकी संस्कृति में आप महत्वपूर्ण सत्य कैसे सीखते हैं? कौन से महत्वपूर्ण सत्य केवल कुछ लोगों को ही जानने के लिए रखे जाते हैं? आपकी संस्कृति में महत्वपूर्ण बातें सीखने के लिए आपको क्या करना पड़ता है? लोग कठिन बातों को कैसे समझते हैं? इन बातों को सीखने के लिए आप किसके पास जाते हैं? महत्वपूर्ण बातें सीखने के लिए आप कहाँ जाते हैं? अच्छी तरह से सीखने के लिये आपको किस प्रकार का व्यक्ति बनना पड़ता है? इस ऑडियो को यहाँ रोकें।</w:t>
      </w:r>
    </w:p>
    <w:p>
      <w:pPr/>
      <w:r>
        <w:rPr>
          <w:lang w:val="hi_IN" w:bidi="hi_IN"/>
        </w:rPr>
      </w:r>
      <w:r>
        <w:rPr>
          <w:lang w:val="hi_IN" w:bidi="hi_IN"/>
        </w:rPr>
        <w:t>याद रखें कि जब यीशु भीड़ के साथ था, तब वह एक नाव पर बैठकर शिक्षा दे रहा था, ताकि भीड़ उसे अच्छी तरह सुन सके।</w:t>
      </w:r>
    </w:p>
    <w:p>
      <w:pPr/>
      <w:r>
        <w:rPr>
          <w:lang w:val="hi_IN" w:bidi="hi_IN"/>
        </w:rPr>
      </w:r>
      <w:r>
        <w:rPr>
          <w:lang w:val="hi_IN" w:bidi="hi_IN"/>
        </w:rPr>
        <w:t>रुकें और झील के किनारे की नाव में बैठे एक व्यक्ति का चित्र दिखाएँ। इस ऑडियो को यहाँ रोकें।</w:t>
      </w:r>
    </w:p>
    <w:p>
      <w:pPr/>
      <w:r>
        <w:rPr>
          <w:lang w:val="hi_IN" w:bidi="hi_IN"/>
        </w:rPr>
      </w:r>
      <w:r>
        <w:rPr>
          <w:lang w:val="hi_IN" w:bidi="hi_IN"/>
        </w:rPr>
        <w:t>यीशु ने अभी-अभी भीड़ को चार प्रकार की भूमि का दृष्टान्त सुनाया है, और उसके करीबी अनुयायियों ने उससे और समझाने के लिए पूछा है। उसने चेलों और अनुयायियों के इस छोटे समूह से कहा है कि जब वे ध्यान से यीशु की बातें सुनेंगे और समझने की कोशिश करेंगे, तब वे परमेश्वर के राज्य के बारे में सीखेंगे। उसके बाद यीशु फिर से शिक्षा देना शुरू करता है। इस भाग में यीशु परमेश्वर के राज्य के बारे में नहीं बताता। हालाँकि, यह शिक्षा परमेश्वर के राज्य के बारे में ही है।</w:t>
      </w:r>
    </w:p>
    <w:p>
      <w:pPr/>
      <w:r>
        <w:rPr>
          <w:lang w:val="hi_IN" w:bidi="hi_IN"/>
        </w:rPr>
      </w:r>
      <w:r>
        <w:rPr>
          <w:lang w:val="hi_IN" w:bidi="hi_IN"/>
        </w:rPr>
        <w:t>यीशु 2 प्रश्न पूछकर इस दृष्टान्त की शुरुआत करता है। क्या कोई व्यक्ति दीये को पैमाने के नीचे रखेगा? क्या कोई व्यक्ति दीये को खाट के नीचे रखेगा? यह दीया मिट्टी का बना होता था और उथले कटोरे जैसा आकार होता था। इसमें जैतून का तेल भरा जाता था और इसमें एक बत्ती रखी जाती थी, जिसका कुछ हिस्सा बाहर निकला रहता था। इस बत्ती को जलाया जाता था।</w:t>
      </w:r>
    </w:p>
    <w:p>
      <w:pPr/>
      <w:r>
        <w:rPr>
          <w:lang w:val="hi_IN" w:bidi="hi_IN"/>
        </w:rPr>
      </w:r>
      <w:r>
        <w:rPr>
          <w:lang w:val="hi_IN" w:bidi="hi_IN"/>
        </w:rPr>
        <w:t>रुकें और पहली शताब्दी में इस्तेमाल किए गए बाती वाले दीये का चित्र दिखाएँ। इस ऑडियो को यहाँ रोकें।</w:t>
      </w:r>
    </w:p>
    <w:p>
      <w:pPr/>
      <w:r>
        <w:rPr>
          <w:lang w:val="hi_IN" w:bidi="hi_IN"/>
        </w:rPr>
      </w:r>
      <w:r>
        <w:rPr>
          <w:lang w:val="hi_IN" w:bidi="hi_IN"/>
        </w:rPr>
        <w:t>यीशु उम्मीद करता है कि उसके सुनने वाले हर प्रश्न का उत्तर "न" में देंगे। यीशु एक दीये को पैमाने के नीचे रखने के उदाहरण का इस्तेमाल करता है। यह एक टोकरी या बर्तन है जिसमें लगभग 8 लीटर सूखा अनाज या फल रखा जा सकता है। यह इतना बड़ा होता था कि वह आग नहीं पकड़ता था, लेकिन दीये को ढक देता था और अंत में दीया बुझ जाता था। फिर यीशु दीये को खाट के नीचे रखने की बात करता है। यह खाट लकड़ी के ढाँचे पर होती थी, इसलिए खाट के नीचे जगह होती थी जिसमें जलता हुआ दीया रखा जा सकता था और खाट को आग नहीं लगती थी। यह खाट दीवान भी हो सकता था जिस पर लोग खाने के समय एक ओर झुककर बैठते थे। यीशु इन प्रश्नों का इस्तेमाल अंतर दिखाने के लिए करता है। दीये का उद्देश्य रोशनी देना है। रोशनी छुपाने से दीये का उद्देश्य पूरा नहीं होता। प्रश्न को दो बार पूछकर, यीशु दिखाता है कि यह महत्वपूर्ण है।</w:t>
      </w:r>
    </w:p>
    <w:p>
      <w:pPr/>
      <w:r>
        <w:rPr>
          <w:lang w:val="hi_IN" w:bidi="hi_IN"/>
        </w:rPr>
      </w:r>
      <w:r>
        <w:rPr>
          <w:lang w:val="hi_IN" w:bidi="hi_IN"/>
        </w:rPr>
        <w:t>पैमाने की टोकरी का चित्र दिखाएँ। लकड़ी के ढाँचे पर बिछी चटाई का चित्र दिखाएँ, जो फर्श से ऊपर बनी एक साधारण खाट को दर्शाता है। एक साधारण लकड़ी की चौकी का चित्र दिखाएँ, जिस पर दीया रखा हो। इस ऑडियो को यहाँ रोकें।</w:t>
      </w:r>
    </w:p>
    <w:p>
      <w:pPr/>
      <w:r>
        <w:rPr>
          <w:lang w:val="hi_IN" w:bidi="hi_IN"/>
        </w:rPr>
      </w:r>
      <w:r>
        <w:rPr>
          <w:lang w:val="hi_IN" w:bidi="hi_IN"/>
        </w:rPr>
        <w:t>प्रश्न पूछने के बाद, यीशु समझाता है कि जैसे दीया खुले में रखा जाता है ताकि सब उसकी रोशनी में देख सकें, वैसे ही परमेश्वर के राज्य के भेद भी सबके सामने प्रकट होंगे। यीशु ने "आखिरकार" शब्द का इस्तेमाल किया है। इसका अर्थ है कि भेद अभी तक प्रकट नहीं हुए हैं। लेकिन आखिरकार या एक दिन भविष्य में, भेद प्रकट होंगे। यीशु इस वाक्य में बात को दोहराता है यह दोहराव उस बात पर जोर देता है जो यीशु बता रहा है। दोहराने से समझना आसान हो जाता है।</w:t>
      </w:r>
    </w:p>
    <w:p>
      <w:pPr/>
      <w:r>
        <w:rPr>
          <w:lang w:val="hi_IN" w:bidi="hi_IN"/>
        </w:rPr>
      </w:r>
      <w:r>
        <w:rPr>
          <w:lang w:val="hi_IN" w:bidi="hi_IN"/>
        </w:rPr>
        <w:t>यीशु वही वाक्य दोहराता है जो उसने चार प्रकार की भूमि के दृष्टान्त में कहा था, जिसके पास सुनने के कान हैं, वह सुने। अर्थ वही है। यीशु चाहता है कि लोग कहानी सुनें, उसका अर्थ समझें और कहानी सुनने के बाद अपने कार्यों में बदलाव करें।</w:t>
      </w:r>
    </w:p>
    <w:p>
      <w:pPr/>
      <w:r>
        <w:rPr>
          <w:lang w:val="hi_IN" w:bidi="hi_IN"/>
        </w:rPr>
      </w:r>
      <w:r>
        <w:rPr>
          <w:lang w:val="hi_IN" w:bidi="hi_IN"/>
        </w:rPr>
        <w:t>यीशु परमेश्वर के राज्य के बारे में शिक्षा देना जारी रखता है। यीशु सुनने वालों से एक वादा करता है। जो सुनता है और समझना भी चाहता है, वह और अधिक समझेगा। यीशु कहता है कि जैसे-जैसे लोग ध्यान से सुनेंगे, उनकी समझ और बढ़ती जाएगी। यीशु सुनने वालों को एक चेतावनी भी देता है। जो लोग समझने में रुचि नहीं रखते वे पाएँगे कि वे परमेश्वर के राज्य का हिस्सा बनने से और भी दूर होते जा रहे हैं। जो लोग नहीं सुनते, वे कुछ भी समझ नहीं पाएँगे। परमेश्‍वर उनकी समझने की क्षमता छीन लेगा।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इस सत्र में, आप समूह को इस कहानी को अपने मन में समझने में मदद करेंगे। आप इस कहानी के दृश्य, पात्र और परिवेश को परिभाषित करने में समूह की मदद करेंगे।</w:t>
      </w:r>
    </w:p>
    <w:p>
      <w:pPr/>
      <w:r>
        <w:rPr>
          <w:lang w:val="hi_IN" w:bidi="hi_IN"/>
        </w:rPr>
      </w:r>
      <w:r>
        <w:rPr>
          <w:lang w:val="hi_IN" w:bidi="hi_IN"/>
        </w:rPr>
        <w:t>इस कहानी में 2 दृश्य हैं।</w:t>
      </w:r>
    </w:p>
    <w:p>
      <w:pPr/>
      <w:r>
        <w:rPr>
          <w:lang w:val="hi_IN" w:bidi="hi_IN"/>
        </w:rPr>
      </w:r>
      <w:r>
        <w:rPr>
          <w:b/>
          <w:lang w:val="hi_IN" w:bidi="hi_IN"/>
        </w:rPr>
        <w:t>पहला दृश्य:</w:t>
      </w:r>
      <w:r>
        <w:rPr>
          <w:lang w:val="hi_IN" w:bidi="hi_IN"/>
        </w:rPr>
        <w:t xml:space="preserve"> यीशु दीये के बारे में एक छोटा दृष्टांत सुनाकर शिक्षा देना जारी रखता है।</w:t>
      </w:r>
    </w:p>
    <w:p>
      <w:pPr/>
      <w:r>
        <w:rPr>
          <w:lang w:val="hi_IN" w:bidi="hi_IN"/>
        </w:rPr>
      </w:r>
      <w:r>
        <w:rPr>
          <w:b/>
          <w:lang w:val="hi_IN" w:bidi="hi_IN"/>
        </w:rPr>
        <w:t>दूसरा दृश्य:</w:t>
      </w:r>
      <w:r>
        <w:rPr>
          <w:lang w:val="hi_IN" w:bidi="hi_IN"/>
        </w:rPr>
        <w:t xml:space="preserve"> यीशु दृष्टान्त को ध्यान से सुनने का महत्व समझाता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दृष्टान्त को सुनने वाला समूह।</w:t>
      </w:r>
    </w:p>
    <w:p>
      <w:pPr>
        <w:pStyle w:val="ListBullet"/>
        <w:spacing w:line="240" w:lineRule="auto"/>
        <w:ind w:left="720"/>
      </w:pPr>
      <w:r>
        <w:rPr>
          <w:lang w:val="hi_IN" w:bidi="hi_IN"/>
        </w:rPr>
      </w:r>
      <w:r>
        <w:rPr>
          <w:lang w:val="hi_IN" w:bidi="hi_IN"/>
        </w:rPr>
        <w:t>कोई व्यक्ति जो दीया जलाता है और उसे अलग-अलग जगहों पर रखता है।</w:t>
      </w:r>
    </w:p>
    <w:p>
      <w:pPr/>
      <w:r>
        <w:rPr>
          <w:lang w:val="hi_IN" w:bidi="hi_IN"/>
        </w:rPr>
      </w:r>
      <w:r>
        <w:rPr>
          <w:lang w:val="hi_IN" w:bidi="hi_IN"/>
        </w:rPr>
        <w:t>पहले दृश्य में, यह भाग एक समय वाले शब्द के साथ शुरू होता है। कुछ अनुवाद में "फिर" शब्द का इस्तेमाल होता है। अन्य अनुवाद बताते हैं कि यीशु ने "यह भी कहा।" यह भाग कुछ ऐसे शब्दों से शुरू होता है जो दर्शाते हैं कि यीशु शिक्षा देना जारी रखता है। यह समय वाला शब्द दर्शाता है कि 4 प्रकार की भूमि वाले दृष्टान्त के बाद बिना रुकावट के शिक्षा जारी रहती है।</w:t>
      </w:r>
    </w:p>
    <w:p>
      <w:pPr/>
      <w:r>
        <w:rPr>
          <w:lang w:val="hi_IN" w:bidi="hi_IN"/>
        </w:rPr>
      </w:r>
      <w:r>
        <w:rPr>
          <w:lang w:val="hi_IN" w:bidi="hi_IN"/>
        </w:rPr>
        <w:t>रुकें और चर्चा करें: एक दिन में होने वाली घटनाओं की कहानी सुनाएँ। ध्यान से सुनें कि वह व्यक्ति घटनाओं को कैसे जोड़ता है। पहली घटना बताने के बाद, वह व्यक्ति अगली घटना कैसे शुरू करता है? इस ऑडियो को यहाँ रोकें।</w:t>
      </w:r>
    </w:p>
    <w:p>
      <w:pPr/>
      <w:r>
        <w:rPr>
          <w:lang w:val="hi_IN" w:bidi="hi_IN"/>
        </w:rPr>
      </w:r>
      <w:r>
        <w:rPr>
          <w:lang w:val="hi_IN" w:bidi="hi_IN"/>
        </w:rPr>
        <w:t>यह भाग इस कहानी का परिवेश नहीं बताता। इसलिए, हम नहीं जानते कि यह शिक्षा चेलों और अन्य अनुयायियों के छोटे समूह के लिए थी या किनारे पर मौजूद भीड़ के लिए थी। दृष्टान्त के बाद यह शिक्षा बड़ी भीड़ के साथ भी जारी रह सकती थी। यह शिक्षा तब भी जारी रह सकती थी जब यीशु चेलों और अनुयायियों के छोटे समूह के साथ अकेला था।</w:t>
      </w:r>
    </w:p>
    <w:p>
      <w:pPr/>
      <w:r>
        <w:rPr>
          <w:lang w:val="hi_IN" w:bidi="hi_IN"/>
        </w:rPr>
      </w:r>
      <w:r>
        <w:rPr>
          <w:lang w:val="hi_IN" w:bidi="hi_IN"/>
        </w:rPr>
        <w:t>यीशु एक दीये के बारे में ऐसा प्रश्न पूछकर शुरुआत करता है जिसका सामान्य उत्तर "नहीं" होता है। यीशु इस प्रश्न को दो बार दोहराता है। उसके बाद यीशु बताता है कि लोगों को दीया कहाँ रखना चाहिए। दीया इस तरह रखा जाता है ताकि रोशनी फैल सके और सभी देख सकें।</w:t>
      </w:r>
    </w:p>
    <w:p>
      <w:pPr/>
      <w:r>
        <w:rPr>
          <w:lang w:val="hi_IN" w:bidi="hi_IN"/>
        </w:rPr>
      </w:r>
      <w:r>
        <w:rPr>
          <w:lang w:val="hi_IN" w:bidi="hi_IN"/>
        </w:rPr>
        <w:t>दीये के बारे में बात करने के बाद, यीशु भेद या छिपी हुई बातों के बारे में बात करना शुरू करता है। जैसे दीया इस तरह रखा जाता है कि सभी उसकी रोशनी देख सकें, उसी तरह भेद भी सबके सामने प्रकट हो जाएँगे। रोशनी उन चीजों को प्रकट करेगी जो छिपी हुई हैं। यीशु इस शिक्षा को दो बार दोहराकर दीये का अर्थ बताता है। जो छिपा हुआ है, उसे रोशनी में लाया जाएगा। हर भेद रोशनी में सामने आएगा। इन दोनों कथनों का एक ही अर्थ है।</w:t>
      </w:r>
    </w:p>
    <w:p>
      <w:pPr/>
      <w:r>
        <w:rPr>
          <w:lang w:val="hi_IN" w:bidi="hi_IN"/>
        </w:rPr>
      </w:r>
      <w:r>
        <w:rPr>
          <w:lang w:val="hi_IN" w:bidi="hi_IN"/>
        </w:rPr>
        <w:t>रुकें और चर्चा करें: एक ऐसी कहानी सुनाएँ जिसमें महत्वपूर्ण शिक्षा हो। ध्यान से सुनें कि कहानीकार श्रोताओं को यह कैसे बताता है कि यह महत्वपूर्ण है। इस ऑडियो को यहाँ रोकें।</w:t>
      </w:r>
    </w:p>
    <w:p>
      <w:pPr/>
      <w:r>
        <w:rPr>
          <w:lang w:val="hi_IN" w:bidi="hi_IN"/>
        </w:rPr>
      </w:r>
      <w:r>
        <w:rPr>
          <w:lang w:val="hi_IN" w:bidi="hi_IN"/>
        </w:rPr>
        <w:t>फिर यीशु कहता है, "जिसके कान हों, वह सुने और समझे।" इसी वाक्य का उपयोग 4 प्रकार की भूमि वाले दृष्टान्त में किया गया था। आपको उन्हीं शब्दों का इस्तेमाल करना चाहिए जो आपने पहले इस्तेमाल किए थे।</w:t>
      </w:r>
    </w:p>
    <w:p>
      <w:pPr/>
      <w:r>
        <w:rPr>
          <w:lang w:val="hi_IN" w:bidi="hi_IN"/>
        </w:rPr>
      </w:r>
      <w:r>
        <w:rPr>
          <w:lang w:val="hi_IN" w:bidi="hi_IN"/>
        </w:rPr>
        <w:t>दूसरे दृश्य में, यीशु लोगों को ध्यान से सुनने का महत्व समझाता है। सबसे पहले, यीशु एक आज्ञा देता है। यीशु कहता है, "जो कुछ तुम सुनते हो, उस पर अच्छे से ध्यान दो।" यह आज्ञा एक दृढ़ वाक्य है। व्यक्ति को यह चुनना पड़ता है कि वह आज्ञा का पालन करे या न करे।</w:t>
      </w:r>
    </w:p>
    <w:p>
      <w:pPr/>
      <w:r>
        <w:rPr>
          <w:lang w:val="hi_IN" w:bidi="hi_IN"/>
        </w:rPr>
      </w:r>
      <w:r>
        <w:rPr>
          <w:lang w:val="hi_IN" w:bidi="hi_IN"/>
        </w:rPr>
        <w:t>उसके बाद, यीशु एक वादा करता है। यीशु कहता है, "जितना तुम सुनोगे, उतना ही तुम समझोगे। यह समझ उन लोगों को दी जाएगी जो सुनते हैं।" यीशु इस वादे को दोहराता है।</w:t>
      </w:r>
    </w:p>
    <w:p>
      <w:pPr/>
      <w:r>
        <w:rPr>
          <w:lang w:val="hi_IN" w:bidi="hi_IN"/>
        </w:rPr>
      </w:r>
      <w:r>
        <w:rPr>
          <w:lang w:val="hi_IN" w:bidi="hi_IN"/>
        </w:rPr>
        <w:t>उसके बाद यीशु एक चेतावनी देता है। "यदि तुम न सुनो, तो जो तुम समझते हो वह तुमसे ले लिया जाएगा।"</w:t>
      </w:r>
    </w:p>
    <w:p>
      <w:pPr/>
      <w:r>
        <w:rPr>
          <w:lang w:val="hi_IN" w:bidi="hi_IN"/>
        </w:rPr>
      </w:r>
      <w:r>
        <w:rPr>
          <w:lang w:val="hi_IN" w:bidi="hi_IN"/>
        </w:rPr>
        <w:t>ध्यान दें कि इस शिक्षा में यीशु कितनी बार दोहराता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जब यीशु यह बताता है कि दीया कहाँ रखा जा सकता है, तब किसी व्यक्ति को उन जगहों पर रोशनी रखकर दिखाना चाहिए। किसी भी प्रकार की रोशनी हो सकती है, यहाँ तक कि एक छोटी टॉर्च भी। इस दृष्टान्त को दिखाते समय किसी मोमबत्ती या किसी भी जलती हुई चीज का इस्तेमाल न करें।</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इस सत्र में, समूह इस कहानी को नाटकीय रूप में प्रस्तुत करेगा।</w:t>
      </w:r>
    </w:p>
    <w:p>
      <w:pPr/>
      <w:r>
        <w:rPr>
          <w:lang w:val="hi_IN" w:bidi="hi_IN"/>
        </w:rPr>
      </w:r>
      <w:r>
        <w:rPr>
          <w:lang w:val="hi_IN" w:bidi="hi_IN"/>
        </w:rPr>
        <w:t>इस कहानी में 2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दृष्टान्त सुनने वाला समूह </w:t>
      </w:r>
    </w:p>
    <w:p>
      <w:pPr>
        <w:pStyle w:val="ListBullet"/>
        <w:spacing w:line="240" w:lineRule="auto"/>
        <w:ind w:left="720"/>
      </w:pPr>
      <w:r>
        <w:rPr>
          <w:lang w:val="hi_IN" w:bidi="hi_IN"/>
        </w:rPr>
      </w:r>
      <w:r>
        <w:rPr>
          <w:lang w:val="hi_IN" w:bidi="hi_IN"/>
        </w:rPr>
        <w:t>कोई व्यक्ति जो दीये जलाकर अलग-अलग जगहों पर रखता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लोगों को शिक्षा देना जारी रखता है। यीशु उनसे कुछ सवाल पूछता है कि दीया कहाँ रखना चाहिए। पहले दो सवाल ऐसे होते हैं, जिनका जवाब "नहीं" होता है। जब यीशु सवाल पूछ रहा हो और समूह जवाब दे रहा हो, तब किसी को कहें कि वो वही करके दिखाए जो यीशु कह रहा है।</w:t>
      </w:r>
    </w:p>
    <w:p>
      <w:pPr/>
      <w:r>
        <w:rPr>
          <w:lang w:val="hi_IN" w:bidi="hi_IN"/>
        </w:rPr>
      </w:r>
      <w:r>
        <w:rPr>
          <w:lang w:val="hi_IN" w:bidi="hi_IN"/>
        </w:rPr>
        <w:t>यहाँ रुकें: उस व्यक्ति से पूछें जो दीये को अलग-अलग जगहों पर रख रहा है, "आप दीये को पैमाने के नीचे क्यों नहीं रखते?" आप कुछ ऐसे सुन सकते हैं, "दीया रोशनी देने के लिए है। दीये को ऊँचाई पर और कमरे के बीच में रखना चाहिए ताकि वह पूरे कमरे को रोशनी दे।" सुनने वालों में से किसी एक से पूछें, "आपको क्या लगता है, दीया क्या दर्शाता है?" आप कुछ ऐसे सुन सकते हैं, "मुझे लगता है कि दीया परमेश्वर का वचन है या परमेश्वर का संदेश है, जो हमें उन सभी बातों को समझने में मदद करता है जो हमसे छिपी हैं। जैसे रोशनी अँधेरे में छिपी चीजें दिखाती है, वैसे ही परमेश्वर का वचन हमें वह चीजें दिखाता है जो परमेश्वर चाहता है कि हम देखें।" अभिनय को फिर से शुरू करें।</w:t>
      </w:r>
    </w:p>
    <w:p>
      <w:pPr/>
      <w:r>
        <w:rPr>
          <w:lang w:val="hi_IN" w:bidi="hi_IN"/>
        </w:rPr>
      </w:r>
      <w:r>
        <w:rPr>
          <w:lang w:val="hi_IN" w:bidi="hi_IN"/>
        </w:rPr>
        <w:t>यीशु के यह कहने के बाद कि भेद रोशनी में लाए जाएंगे,</w:t>
      </w:r>
    </w:p>
    <w:p>
      <w:pPr/>
      <w:r>
        <w:rPr>
          <w:lang w:val="hi_IN" w:bidi="hi_IN"/>
        </w:rPr>
      </w:r>
      <w:r>
        <w:rPr>
          <w:lang w:val="hi_IN" w:bidi="hi_IN"/>
        </w:rPr>
        <w:t>यहाँ रुकें: समूह से पूछें, "यीशु यहाँ किस तरह के भेदों के बारे में बात कर रहा है? कौन से भेद हैं जिन्हें रोशनी में लाया जाना चाहिए?" हो सकता है कि आप ऐसी बातें सुनें, "परमेश्वर के बारे में गहरी समझ या गहरी शिक्षा," या "परमेश्वर के राज्य से जुड़े भेद," या "मैं अभी तक नहीं जानता कि वे भेद क्या हैं।" मैं सुनते रहना चाहता हूँ ताकि मैं यह जान सकूँ कि वे भेद क्या हैं।" समूह से पूछें "आप इस बारे में क्या सोच रहे हैं या क्या महसूस कर रहे हैं?" हो सकता है कि आप ऐसी बातें सुनें, "मैं बहुत सम्मानित महसूस करता हूँ कि परमेश्वर अपने राज्य के बारे में मुझे और समझाएगा," या "मैं और अधिक सीखने से बहुत प्रसन्न हूँ!" अभिनय को जारी रखें।</w:t>
      </w:r>
    </w:p>
    <w:p>
      <w:pPr/>
      <w:r>
        <w:rPr>
          <w:lang w:val="hi_IN" w:bidi="hi_IN"/>
        </w:rPr>
      </w:r>
      <w:r>
        <w:rPr>
          <w:lang w:val="hi_IN" w:bidi="hi_IN"/>
        </w:rPr>
        <w:t>दूसरे दृश्य में, यीशु को सुनने वालों का पात्र निभाने वाले अभिनेता यह अभिनय करें कि वे "ध्यान से सुनने" का क्या मतलब समझते हैं। यीशु कहता है, "जब तुम समझोगे, तो तुम्हें और दिया जाएगा।"</w:t>
      </w:r>
    </w:p>
    <w:p>
      <w:pPr/>
      <w:r>
        <w:rPr>
          <w:lang w:val="hi_IN" w:bidi="hi_IN"/>
        </w:rPr>
      </w:r>
      <w:r>
        <w:rPr>
          <w:lang w:val="hi_IN" w:bidi="hi_IN"/>
        </w:rPr>
        <w:t>यहाँ रुकें: अभिनेताओं में से किसी एक से पूछें, "यीशु का क्या मतलब है जब वह कहता है कि तुम्हें और दिया जाएगा?" हो सकता है कि आप सुनें, "मुझे लगता है इसका मतलब है कि मैं अब से ज्यादा समझ पाऊँगा। और अगर मैं सुनता रहूँ, तो मैं और भी ज्यादा समझ पाऊँगा।" श्रोताओं में से किसी से पूछें कि जब यीशु कहता है, "परन्तु यदि तुम न सुनो तो जो तुम समझते हो वह तुमसे ले लिया जाएगा", तो उसका क्या अर्थ है? हो सकता है कि आप सुनें, "शायद मैं थोड़ा बहुत समझ पाया था, लेकिन अब मैं कुछ नहीं समझ पाऊँगा। मैं जो समझ पाया था, वह खो दूँगा क्योंकि मैंने ध्यान से नहीं सुना।" समूह से पूछें "ऐसे कौन लोग हो सकते हैं जो शायद ध्यान से न सुनें कि यीशु क्या कह रहा है?" हो सकता है कि आप सुनें, "ऐसे लोग जो केवल आश्चर्यकर्म देखना चाहतें हैं," या "ऐसे लोग जो इतने धार्मिक हैं कि यीशु जो कह रहा है, उसे सुन ही नहीं पाते। कुछ लोग सोचते हैं कि वे पहले ही सब कुछ जानते हैं और अब उन्हें कुछ सीखने की जरूरत नहीं है। कुछ लोग यह देखने आते हैं कि क्या हो रहा है, लेकिन जो सिखाया जा रहा है उस पर ध्यान नहीं देते।"</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4:21–25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जब आप यह कहानी सुनाएँ, तो यह दिखाने के लिए समय वाले शब्दों का इस्तेमाल करें कि यह कहानी पिछले भाग के बाद की है। इस भाग में यह नहीं बताया गया है कि यीशु कहाँ है या वह किसे सिखा रहा है।</w:t>
      </w:r>
    </w:p>
    <w:p>
      <w:pPr/>
      <w:r>
        <w:rPr>
          <w:lang w:val="hi_IN" w:bidi="hi_IN"/>
        </w:rPr>
      </w:r>
      <w:r>
        <w:rPr>
          <w:lang w:val="hi_IN" w:bidi="hi_IN"/>
        </w:rPr>
        <w:t xml:space="preserve">यीशु पूछता है कि क्या कोई </w:t>
      </w:r>
      <w:r>
        <w:rPr>
          <w:b/>
          <w:lang w:val="hi_IN" w:bidi="hi_IN"/>
        </w:rPr>
        <w:t>दीया</w:t>
      </w:r>
      <w:r>
        <w:rPr>
          <w:lang w:val="hi_IN" w:bidi="hi_IN"/>
        </w:rPr>
        <w:t xml:space="preserve"> </w:t>
      </w:r>
      <w:r>
        <w:rPr>
          <w:b/>
          <w:lang w:val="hi_IN" w:bidi="hi_IN"/>
        </w:rPr>
        <w:t>पैमाने</w:t>
      </w:r>
      <w:r>
        <w:rPr>
          <w:lang w:val="hi_IN" w:bidi="hi_IN"/>
        </w:rPr>
        <w:t xml:space="preserve"> के नीचे या </w:t>
      </w:r>
      <w:r>
        <w:rPr>
          <w:b/>
          <w:lang w:val="hi_IN" w:bidi="hi_IN"/>
        </w:rPr>
        <w:t>खाट</w:t>
      </w:r>
      <w:r>
        <w:rPr>
          <w:lang w:val="hi_IN" w:bidi="hi_IN"/>
        </w:rPr>
        <w:t xml:space="preserve"> के नीचे रखेगा। दोनों प्रश्नों का उत्तर है "नहीं"। दीये को आमतौर पर </w:t>
      </w:r>
      <w:r>
        <w:rPr>
          <w:b/>
          <w:lang w:val="hi_IN" w:bidi="hi_IN"/>
        </w:rPr>
        <w:t>दीवट</w:t>
      </w:r>
      <w:r>
        <w:rPr>
          <w:lang w:val="hi_IN" w:bidi="hi_IN"/>
        </w:rPr>
        <w:t xml:space="preserve"> पर रखा जाता है ताकि वह कमरे को रोशन कर सके। यह दीया मिट्टी से बनाया जाता था और उसका आकार उथले कटोरे जैसा होता था। उसमें जैतून का तेल भरा जाता था और (अलसी से बनी) एक बत्ती को तेल में रखा जाता था, जिसका एक हिस्सा बाहर निकला रहता था। उस बत्ती को जलाया जाता था। याद रखें कि टोकरी या पैमाना उस बर्तन को दर्शाता है जिसमें लगभग नौ लीटर सूखा अनाज रखा जा सकता है। यह बर्तन कटोरा या टोकरी हो सकता है। याद रखें कि यह खाट एक प्रकार का आसन है, शायद ऐसा आसन जो मेज के पास होता था जहाँ उस संस्कृति में भोजन के लिए एक ओर झुककर बैठा करते थे। इस आसन के नीचे कुछ जगह होती थी</w:t>
      </w:r>
    </w:p>
    <w:p>
      <w:pPr/>
      <w:r>
        <w:rPr>
          <w:lang w:val="hi_IN" w:bidi="hi_IN"/>
        </w:rPr>
      </w:r>
      <w:r>
        <w:rPr>
          <w:lang w:val="hi_IN" w:bidi="hi_IN"/>
        </w:rPr>
        <w:t>यहाँ रुकें और दीये, पैमाने की टोकरी, खाट, और दीवट के चित्र दिखाएँ। चर्चा करें कि आप इन विचारों का अनुवाद करने के लिए कौन से शब्दों का इस्तेमाल करेंगे। इस ऑडियो को यहाँ रोकें।</w:t>
      </w:r>
    </w:p>
    <w:p>
      <w:pPr/>
      <w:r>
        <w:rPr>
          <w:lang w:val="hi_IN" w:bidi="hi_IN"/>
        </w:rPr>
      </w:r>
      <w:r>
        <w:rPr>
          <w:lang w:val="hi_IN" w:bidi="hi_IN"/>
        </w:rPr>
        <w:t>यीशु समझाता है कि रोशनी का उद्देश्य उन सब बातों को प्रकट करना है, जो छिपी हुई हैं। उसके बाद यीशु उसी वाक्यांश का इस्तेमाल करता है जो उसने 4 प्रकार की भूमि के दृष्टान्त में किया था। यीशु ने कहा, "जिसके पास सुनने के कान हैं, वह सुने और समझे।" उन्हीं शब्दों का इस्तेमाल करें जो आपने पिछले अनुवाद में इस्तेमाल किए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सदस्य इस भाग के कुछ वाक्य बताए और फिर रुक जाए। फिर समूह का दूसरा सदस्य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4:21–25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58">
        <w:r>
          <w:rPr>
            <w:lang w:val="hi_IN" w:bidi="hi_IN"/>
          </w:rPr>
          <w:rPr>
            <w:color w:val="0000EE"/>
            <w:u w:val="single"/>
          </w:rPr>
          <w:t>सुने और मन में रखें</w:t>
        </w:r>
      </w:hyperlink>
      <w:r>
        <w:rPr>
          <w:lang w:val="hi_IN" w:bidi="hi_IN"/>
        </w:rPr>
        <w:t xml:space="preserve"> (456 KB)</w:t>
      </w:r>
      <w:r>
        <w:rPr>
          <w:lang w:val="hi_IN" w:bidi="hi_IN"/>
        </w:rPr>
      </w:r>
    </w:p>
    <w:p>
      <w:pPr>
        <w:pStyle w:val="ListBullet"/>
        <w:spacing w:line="240" w:lineRule="auto"/>
        <w:ind w:left="720"/>
      </w:pPr>
      <w:r>
        <w:rPr>
          <w:lang w:val="hi_IN" w:bidi="hi_IN"/>
        </w:rPr>
      </w:r>
      <w:hyperlink r:id="rId159">
        <w:r>
          <w:rPr>
            <w:lang w:val="hi_IN" w:bidi="hi_IN"/>
          </w:rPr>
          <w:rPr>
            <w:color w:val="0000EE"/>
            <w:u w:val="single"/>
          </w:rPr>
          <w:t>पाठ का परिचय</w:t>
        </w:r>
      </w:hyperlink>
      <w:r>
        <w:rPr>
          <w:lang w:val="hi_IN" w:bidi="hi_IN"/>
        </w:rPr>
        <w:t xml:space="preserve"> (3.7 MB)</w:t>
      </w:r>
      <w:r>
        <w:rPr>
          <w:lang w:val="hi_IN" w:bidi="hi_IN"/>
        </w:rPr>
      </w:r>
    </w:p>
    <w:p>
      <w:pPr>
        <w:pStyle w:val="ListBullet"/>
        <w:spacing w:line="240" w:lineRule="auto"/>
        <w:ind w:left="720"/>
      </w:pPr>
      <w:r>
        <w:rPr>
          <w:lang w:val="hi_IN" w:bidi="hi_IN"/>
        </w:rPr>
      </w:r>
      <w:hyperlink r:id="rId160">
        <w:r>
          <w:rPr>
            <w:lang w:val="hi_IN" w:bidi="hi_IN"/>
          </w:rPr>
          <w:rPr>
            <w:color w:val="0000EE"/>
            <w:u w:val="single"/>
          </w:rPr>
          <w:t>घटनाओं को समझाना</w:t>
        </w:r>
      </w:hyperlink>
      <w:r>
        <w:rPr>
          <w:lang w:val="hi_IN" w:bidi="hi_IN"/>
        </w:rPr>
        <w:t xml:space="preserve"> (2.6 MB)</w:t>
      </w:r>
      <w:r>
        <w:rPr>
          <w:lang w:val="hi_IN" w:bidi="hi_IN"/>
        </w:rPr>
      </w:r>
    </w:p>
    <w:p>
      <w:pPr>
        <w:pStyle w:val="ListBullet"/>
        <w:spacing w:line="240" w:lineRule="auto"/>
        <w:ind w:left="720"/>
      </w:pPr>
      <w:r>
        <w:rPr>
          <w:lang w:val="hi_IN" w:bidi="hi_IN"/>
        </w:rPr>
      </w:r>
      <w:hyperlink r:id="rId161">
        <w:r>
          <w:rPr>
            <w:lang w:val="hi_IN" w:bidi="hi_IN"/>
          </w:rPr>
          <w:rPr>
            <w:color w:val="0000EE"/>
            <w:u w:val="single"/>
          </w:rPr>
          <w:t>पाठ को नाटकीय रूप देना</w:t>
        </w:r>
      </w:hyperlink>
      <w:r>
        <w:rPr>
          <w:lang w:val="hi_IN" w:bidi="hi_IN"/>
        </w:rPr>
        <w:t xml:space="preserve"> (2.9 MB)</w:t>
      </w:r>
      <w:r>
        <w:rPr>
          <w:lang w:val="hi_IN" w:bidi="hi_IN"/>
        </w:rPr>
      </w:r>
    </w:p>
    <w:p>
      <w:pPr>
        <w:pStyle w:val="ListBullet"/>
        <w:spacing w:line="240" w:lineRule="auto"/>
        <w:ind w:left="720"/>
      </w:pPr>
      <w:r>
        <w:rPr>
          <w:lang w:val="hi_IN" w:bidi="hi_IN"/>
        </w:rPr>
      </w:r>
      <w:hyperlink r:id="rId162">
        <w:r>
          <w:rPr>
            <w:lang w:val="hi_IN" w:bidi="hi_IN"/>
          </w:rPr>
          <w:rPr>
            <w:color w:val="0000EE"/>
            <w:u w:val="single"/>
          </w:rPr>
          <w:t>आवश्यक जानकारी</w:t>
        </w:r>
      </w:hyperlink>
      <w:r>
        <w:rPr>
          <w:lang w:val="hi_IN" w:bidi="hi_IN"/>
        </w:rPr>
        <w:t xml:space="preserve"> (1.3 MB)</w:t>
      </w:r>
      <w:r>
        <w:rPr>
          <w:lang w:val="hi_IN" w:bidi="hi_IN"/>
        </w:rPr>
      </w:r>
    </w:p>
    <w:p>
      <w:pPr>
        <w:pStyle w:val="ListBullet"/>
        <w:spacing w:line="240" w:lineRule="auto"/>
        <w:ind w:left="720"/>
      </w:pPr>
      <w:r>
        <w:rPr>
          <w:lang w:val="hi_IN" w:bidi="hi_IN"/>
        </w:rPr>
      </w:r>
      <w:hyperlink r:id="rId163">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4:26–34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4:26–34 को सुनें और अपने मनों में रखें। इस पाठ को तीन बार सुनें (यदि सम्भव हो तो तीन अलग-अलग अनुवादों में)। उसके बाद, एक समूह में, नीचे दिए गए प्रश्नों पर चर्चा करें:</w:t>
      </w:r>
    </w:p>
    <w:p>
      <w:pPr>
        <w:pStyle w:val="ListNumber"/>
        <w:numPr>
          <w:ilvl w:val="0"/>
          <w:numId w:val="30"/>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में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4:26–34 का ऑडियो संस्करण सबसे आसानी से समझ आने वाले अनुवाद में सुनें।</w:t>
      </w:r>
    </w:p>
    <w:p>
      <w:pPr/>
      <w:r>
        <w:rPr>
          <w:lang w:val="hi_IN" w:bidi="hi_IN"/>
        </w:rPr>
      </w:r>
      <w:r>
        <w:rPr>
          <w:lang w:val="hi_IN" w:bidi="hi_IN"/>
        </w:rPr>
        <w:t>इस भाग में 2 दृष्टांत बताए गए हैं, जो यीशु की शिक्षा को आगे बढ़ाते हैं। यह शिक्षा उस समय दी गई जब यीशु गलील की झील के पास के क्षेत्र में आश्चर्यकर्म कर रहा था। यीशु ने कफरनहूम के पास गलील की झील के किनारे सिखाना शुरू किया। याद रखें कि यीशु नाव पर बैठकर सिखा रहा था, ताकि भीड़ उसे अच्छी तरह से सुन सके।</w:t>
      </w:r>
    </w:p>
    <w:p>
      <w:pPr/>
      <w:r>
        <w:rPr>
          <w:lang w:val="hi_IN" w:bidi="hi_IN"/>
        </w:rPr>
      </w:r>
      <w:r>
        <w:rPr>
          <w:lang w:val="hi_IN" w:bidi="hi_IN"/>
        </w:rPr>
        <w:t>यहाँ रुकें और अनुवाद करने वाले दल को गलील की झील का नक्शा दिखाएँ। इस कहानी में यीशु कफरनहूम के पास है। दल को नक्शे पर कफरनहूम दिखाएँ। इस ऑडियो को यहाँ रोकें।</w:t>
      </w:r>
    </w:p>
    <w:p>
      <w:pPr/>
      <w:r>
        <w:rPr>
          <w:lang w:val="hi_IN" w:bidi="hi_IN"/>
        </w:rPr>
      </w:r>
      <w:r>
        <w:rPr>
          <w:lang w:val="hi_IN" w:bidi="hi_IN"/>
        </w:rPr>
        <w:t>हम नहीं जानते कि यीशु ने ये दोनों कहानियाँ सुनाते समय कहाँ था। चार प्रकार की भूमि वाले पहले दृष्टांत में, यीशु इस कहानी को समझाने के लिए चेलों के साथ किसी स्थान पर अकेले गया था। यह भाग यह नहीं बताता कि यीशु ने ये अगले दो दृष्टांत सब लोगों को बताए या केवल चेलों और अन्य करीबी अनुयायियों को।</w:t>
      </w:r>
    </w:p>
    <w:p>
      <w:pPr/>
      <w:r>
        <w:rPr>
          <w:lang w:val="hi_IN" w:bidi="hi_IN"/>
        </w:rPr>
      </w:r>
      <w:r>
        <w:rPr>
          <w:lang w:val="hi_IN" w:bidi="hi_IN"/>
        </w:rPr>
        <w:t xml:space="preserve">यीशु अक्सर दृष्टांतों का इस्तेमाल करके सिखाता था। </w:t>
      </w:r>
      <w:r>
        <w:rPr>
          <w:b/>
          <w:lang w:val="hi_IN" w:bidi="hi_IN"/>
        </w:rPr>
        <w:t>दृष्टान्त</w:t>
      </w:r>
      <w:r>
        <w:rPr>
          <w:lang w:val="hi_IN" w:bidi="hi_IN"/>
        </w:rPr>
        <w:t xml:space="preserve"> वे "रोजमर्रा की कहानियाँ हैं, जिनमें परमेश्वर की ओर से गहरा अर्थ होता है।" मरकुस के इस हिस्से में दिए गए दृष्टांत परमेश्वर के राज्य के रहस्य के बारे में बताते हैं। ये दृष्टान्त समझने में आसान नहीं हैं।</w:t>
      </w:r>
    </w:p>
    <w:p>
      <w:pPr/>
      <w:r>
        <w:rPr>
          <w:lang w:val="hi_IN" w:bidi="hi_IN"/>
        </w:rPr>
      </w:r>
      <w:r>
        <w:rPr>
          <w:lang w:val="hi_IN" w:bidi="hi_IN"/>
        </w:rPr>
        <w:t>यहाँ रुकें और चर्चा करेंः इस समय, यीशु ने परमेश्वर के राज्य के बारे में सत्य सिखाने के लिए दृष्टांतों का इस्तेमाल करना चुना। इस बारे में बात करें कि आपकी संस्कृति आपके बच्चों और अन्य लोगों को सत्य कैसे सिखाती है। कुछ ऐसी कहानियाँ बताएँ जो आपकी संस्कृति में किसी महत्वपूर्ण सत्य को समझाने के लिए इस्तेमाल की जाती हैं। ध्यान दें कि आप उन कहानियों को कैसे बताते हैं। उन कहानियों को शुरू करने के लिए आप किन शब्दों या वाक्यांशों का इस्तेमाल करते हैं? आपके श्रोता कैसे समझते हैं कि ये कहानियाँ ध्यान से सुननी जरूरी हैं? इस ऑडियो को यहाँ रोकें।</w:t>
      </w:r>
    </w:p>
    <w:p>
      <w:pPr/>
      <w:r>
        <w:rPr>
          <w:lang w:val="hi_IN" w:bidi="hi_IN"/>
        </w:rPr>
      </w:r>
      <w:r>
        <w:rPr>
          <w:lang w:val="hi_IN" w:bidi="hi_IN"/>
        </w:rPr>
        <w:t>यीशु ने कहा कि परमेश्वर का राज्य एक किसान की तरह है, जो भूमि पर बीज बिखेरता है। जब यीशु ने "परमेश्वर का राज्य" कहा, तो वह उस समय के बारे में बात कर रहा था जब परमेश्वर अपने लोगों पर शासन करेगा और उनकी देखभाल करेगा। परमेश्वर उनका राजा होगा। यीशु किसी देश के बारे में बात नहीं कर रहा है। यीशु परमेश्वर के राज्य की तुलना बीज बिखेरने के कार्य से कर रहा है। यीशु परमेश्वर की तुलना किसान से नहीं कर रहा है।</w:t>
      </w:r>
    </w:p>
    <w:p>
      <w:pPr/>
      <w:r>
        <w:rPr>
          <w:lang w:val="hi_IN" w:bidi="hi_IN"/>
        </w:rPr>
      </w:r>
      <w:r>
        <w:rPr>
          <w:lang w:val="hi_IN" w:bidi="hi_IN"/>
        </w:rPr>
        <w:t>किसान उसी तरीके से बीज बो रहा है जैसा चार प्रकार की भूमि के दृष्टांत में था। किसान बीज को एक थैले या किसी तरह के बर्तन में रखता था। किसान मुट्ठी भर बीज निकालकर उन्हें जमीन पर बिखेरता था। बीज शब्द एकवचन है, लेकिन इस कहानी में इसका मतलब कई बीज या बहुत से बीज है।</w:t>
      </w:r>
    </w:p>
    <w:p>
      <w:pPr/>
      <w:r>
        <w:rPr>
          <w:lang w:val="hi_IN" w:bidi="hi_IN"/>
        </w:rPr>
      </w:r>
      <w:r>
        <w:rPr>
          <w:lang w:val="hi_IN" w:bidi="hi_IN"/>
        </w:rPr>
        <w:t>यहाँ रुकें और उस तरह के थैले की तस्वीर दिखाएँ जिसमें किसान बीज रखता था। इस ऑडियो को यहाँ रोकें।</w:t>
      </w:r>
    </w:p>
    <w:p>
      <w:pPr/>
      <w:r>
        <w:rPr>
          <w:lang w:val="hi_IN" w:bidi="hi_IN"/>
        </w:rPr>
      </w:r>
      <w:r>
        <w:rPr>
          <w:lang w:val="hi_IN" w:bidi="hi_IN"/>
        </w:rPr>
        <w:t>यीशु इस कहानी में बताता है कि बोया गया बीज बढ़कर एक पौधा बन जाता है। बीज और फिर पौधा तब भी बढ़ता रहता है जब किसान सो रहा होता है। पौधा उस समय भी बढ़ता है जब किसान जाग रहा होता है। पौधा तब भी बढ़ता है जब किसान सो रहा होता है। किसान यह नहीं समझता कि पौधा कैसे बढ़ता है।</w:t>
      </w:r>
    </w:p>
    <w:p>
      <w:pPr/>
      <w:r>
        <w:rPr>
          <w:lang w:val="hi_IN" w:bidi="hi_IN"/>
        </w:rPr>
      </w:r>
      <w:r>
        <w:rPr>
          <w:lang w:val="hi_IN" w:bidi="hi_IN"/>
        </w:rPr>
        <w:t>यहाँ रुकें और चर्चा करें: गेहूँ के बढ़ने के 3 चरणों के चित्र दिखाएँ। इन चित्रों में पहले पौधे का अंकुर निकलना दिखाया जाएगा, फिर दाने की बालें बनने से पहले डंठल का चित्र, और फिर डंठल पर पूरी तरह से बने गेहूँ की बालों का चित्र दिखाया जाएगा। पौधे के बढ़ने के बारे में बात करें। उस अंकुर का वर्णन करें जो सबसे पहले जमीन से निकलता है। उस बढ़ने वाले डंठल का वर्णन करें। उन गेहूँ की बालों का वर्णन करें जो दिखाई देती हैं। पके हुए गेहूँ के दानों का वर्णन करें जो कटाई के लिए तैयार हैं। आप अपने अनुवाद में इन शब्दों का इस्तेमाल करेंगे। इस ऑडियो को यहाँ रोकें।</w:t>
      </w:r>
    </w:p>
    <w:p>
      <w:pPr/>
      <w:r>
        <w:rPr>
          <w:lang w:val="hi_IN" w:bidi="hi_IN"/>
        </w:rPr>
      </w:r>
      <w:r>
        <w:rPr>
          <w:lang w:val="hi_IN" w:bidi="hi_IN"/>
        </w:rPr>
        <w:t>आखिरकार दाने बन जाते हैं और कटाई के लिए तैयार हो जाते हैं। किसान हँसिया का इस्तेमाल करके गेहूँ की कटाई करता है। कुछ लोग उस काटने वाले उपकरण का नाम इस्तेमाल करना चाहेंगे जो लोग उपयोग करते हैं, जैसे छुरी। हो सकता है कि कुछ लोग उस काटने वाले उपकरण का नाम छोड़कर केवल इतना कहें कि किसान गेहूँ की कटाई करता है।</w:t>
      </w:r>
    </w:p>
    <w:p>
      <w:pPr/>
      <w:r>
        <w:rPr>
          <w:lang w:val="hi_IN" w:bidi="hi_IN"/>
        </w:rPr>
      </w:r>
      <w:r>
        <w:rPr>
          <w:lang w:val="hi_IN" w:bidi="hi_IN"/>
        </w:rPr>
        <w:t>यहाँ रुकें और उस हँसिया का चित्र दिखाएँ जिसका इस्तेमाल नए नियम के समय किया जाता था। इस ऑडियो को यहाँ रोकें।</w:t>
      </w:r>
    </w:p>
    <w:p>
      <w:pPr/>
      <w:r>
        <w:rPr>
          <w:lang w:val="hi_IN" w:bidi="hi_IN"/>
        </w:rPr>
      </w:r>
      <w:r>
        <w:rPr>
          <w:lang w:val="hi_IN" w:bidi="hi_IN"/>
        </w:rPr>
        <w:t>इस छोटी सी सरल कहानी में, यीशु इस बारे में बात नहीं करता कि किसान बीज बोने और फसल की कटाई के बीच क्या कर सकता है।</w:t>
      </w:r>
    </w:p>
    <w:p>
      <w:pPr/>
      <w:r>
        <w:rPr>
          <w:lang w:val="hi_IN" w:bidi="hi_IN"/>
        </w:rPr>
      </w:r>
      <w:r>
        <w:rPr>
          <w:lang w:val="hi_IN" w:bidi="hi_IN"/>
        </w:rPr>
        <w:t>यहाँ रुकें और चर्चा करें: अपनी संस्कृति के किसानों के बारे में बात करें। बीज बोने के बाद किसान क्या करता है? इस ऑडियो को यहाँ रोकें।</w:t>
      </w:r>
    </w:p>
    <w:p>
      <w:pPr/>
      <w:r>
        <w:rPr>
          <w:lang w:val="hi_IN" w:bidi="hi_IN"/>
        </w:rPr>
      </w:r>
      <w:r>
        <w:rPr>
          <w:lang w:val="hi_IN" w:bidi="hi_IN"/>
        </w:rPr>
        <w:t>इस दृष्टांत में फसल की कटाई यहूदी भविष्यद्वक्ता योएल के उन शब्दों को संदर्भित करती है जब वह अंत के समय में आने वाले न्याय की तुलना कटनी से करता है। ये दृष्टान्त यीशु के चेलों को प्रोत्साहित करते हैं कि कटाई निश्चित रूप से की जाएगी। उस कटनी पर उनका नियंत्रण नहीं है, यह परमेश्वर के हाथ में है। यह एक रहस्य है कि कटनी कैसे आएगी, लेकिन यह निश्चित रूप से आएगी।</w:t>
      </w:r>
    </w:p>
    <w:p>
      <w:pPr/>
      <w:r>
        <w:rPr>
          <w:lang w:val="hi_IN" w:bidi="hi_IN"/>
        </w:rPr>
      </w:r>
      <w:r>
        <w:rPr>
          <w:lang w:val="hi_IN" w:bidi="hi_IN"/>
        </w:rPr>
        <w:t>यीशु 2 प्रश्न पूछकर अगला दृष्टान्त शुरु करता है जिनके उत्तर देना जरूरी नहीं है। ऐसा लगता है जैसे यीशु अपने मन की बात सोचते-सोचते बोल रहा हो, या चेलों को बता रहा हो कि वह किस बारे में सोच रहा है, जब वह यह तय कर रहा होता है कि कौन सी कहानी सुनानी है।</w:t>
      </w:r>
    </w:p>
    <w:p>
      <w:pPr/>
      <w:r>
        <w:rPr>
          <w:lang w:val="hi_IN" w:bidi="hi_IN"/>
        </w:rPr>
      </w:r>
      <w:r>
        <w:rPr>
          <w:lang w:val="hi_IN" w:bidi="hi_IN"/>
        </w:rPr>
        <w:t>यीशु उन्हें राई के दाने के बारे में बताता है। राई का दाना एक बहुत छोटा बीज होता है। हालाँकि, राई का दाना एक बड़ी झाड़ी बना देता है, जो लगभग 3 से 4 मीटर ऊँची होती है। यह एक ऐसा पौधा है जिसे लोग खा सकते हैं और यह कई वर्षों तक जीवित रहता है। यह झाड़ी इतनी बड़ी होती है कि पक्षी उस झाड़ी में घोंसले बना सकते हैं। यीशु कहता है कि परमेश्वर का राज्य इस छोटे से दाने के समान है।</w:t>
      </w:r>
    </w:p>
    <w:p>
      <w:pPr/>
      <w:r>
        <w:rPr>
          <w:lang w:val="hi_IN" w:bidi="hi_IN"/>
        </w:rPr>
      </w:r>
      <w:r>
        <w:rPr>
          <w:lang w:val="hi_IN" w:bidi="hi_IN"/>
        </w:rPr>
        <w:t>यहाँ रुकें और अलग-अलग आकार के कुछ बीजों का चित्र दिखाएँ। एक बीज बहुत ही छोटा होना चाहिए। अपने अनुवाद दल को राई के पौधे का एक चित्र दिखाएँ। अगर आपके पास ऐसा पौधा नहीं है, तो इस बात को समझाएँ कि एक छोटा बीज बड़ा पौधा बन जाता है। किसी झाड़ी में बने एक पक्षी के घोंसले का चित्र दिखाएँ। इस ऑडियो को यहाँ रोकें।</w:t>
      </w:r>
    </w:p>
    <w:p>
      <w:pPr/>
      <w:r>
        <w:rPr>
          <w:lang w:val="hi_IN" w:bidi="hi_IN"/>
        </w:rPr>
      </w:r>
      <w:r>
        <w:rPr>
          <w:lang w:val="hi_IN" w:bidi="hi_IN"/>
        </w:rPr>
        <w:t>इसी तरह, यीशु और उसके अनुयायी राई के दाने के समान थे। वे बहुत ही कम संख्या में लोग थे। लेकिन उन पहले विश्वासियों और परमेश्वर के वचन या संदेश के बीजों से, परमेश्वर का राज्य बहुत बड़ा हो जाता है। यह असंभव लगता है, लेकिन अंत में सारी महिमा परमेश्वर को ही मिलेगी।</w:t>
      </w:r>
    </w:p>
    <w:p>
      <w:pPr/>
      <w:r>
        <w:rPr>
          <w:lang w:val="hi_IN" w:bidi="hi_IN"/>
        </w:rPr>
      </w:r>
      <w:r>
        <w:rPr>
          <w:lang w:val="hi_IN" w:bidi="hi_IN"/>
        </w:rPr>
        <w:t>यहाँ रुकें और इस बारे में बात करें कि आपकी संस्कृति में बीज बोने और फसल काटने के बारे में कैसे बात की जाती है। इस प्रक्रिया का वर्णन करने के लिए आप किन शब्दों का इस्तेमाल करते हैं? आपकी संस्कृति इस बारे में क्या मानती है कि कटनी के परिणामों पर किसका नियंत्रण है या कैसा नियंत्रण है? अपने क्षेत्र में होने वाली अच्छी और बुरी कटनी के बारे में एक दूसरे को कहानियाँ सुनाएँ। इस ऑडियो को यहाँ रोकें।</w:t>
      </w:r>
    </w:p>
    <w:p>
      <w:pPr/>
      <w:r>
        <w:rPr>
          <w:lang w:val="hi_IN" w:bidi="hi_IN"/>
        </w:rPr>
      </w:r>
      <w:r>
        <w:rPr>
          <w:lang w:val="hi_IN" w:bidi="hi_IN"/>
        </w:rPr>
        <w:t>यीशु लोगों को दृष्टान्त बताकर उन्हें शिक्षा देना जारी रखता है। जब चेलों के साथ यीशु अकेला था, तब उसने उन दृष्टान्तों का अर्थ समझाया।</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इस सत्र में, आप समूह को इस कहानी को अपने मन में समझने में मदद करेंगे। आप इस कहानी के दृश्य, पात्र और परिवेश को परिभाषित करने में समूह की मदद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इस कहानी में, यीशु अभी भी शिक्षा दे रहा है। यीशु एक किसान के बारे में एक और कहानी बताता है।</w:t>
      </w:r>
    </w:p>
    <w:p>
      <w:pPr/>
      <w:r>
        <w:rPr>
          <w:lang w:val="hi_IN" w:bidi="hi_IN"/>
        </w:rPr>
      </w:r>
      <w:r>
        <w:rPr>
          <w:b/>
          <w:lang w:val="hi_IN" w:bidi="hi_IN"/>
        </w:rPr>
        <w:t>दूसरा दृश्य:</w:t>
      </w:r>
      <w:r>
        <w:rPr>
          <w:lang w:val="hi_IN" w:bidi="hi_IN"/>
        </w:rPr>
        <w:t xml:space="preserve"> यीशु एक छोटे बीज की कहानी बताते हुए शिक्षा देना जारी रखता है, जो बड़ा पौधा बन जाता है।</w:t>
      </w:r>
    </w:p>
    <w:p>
      <w:pPr/>
      <w:r>
        <w:rPr>
          <w:lang w:val="hi_IN" w:bidi="hi_IN"/>
        </w:rPr>
      </w:r>
      <w:r>
        <w:rPr>
          <w:b/>
          <w:lang w:val="hi_IN" w:bidi="hi_IN"/>
        </w:rPr>
        <w:t>तीसरा दृश्य:</w:t>
      </w:r>
      <w:r>
        <w:rPr>
          <w:lang w:val="hi_IN" w:bidi="hi_IN"/>
        </w:rPr>
        <w:t xml:space="preserve"> परमेश्वर के राज्य के इन दो उदाहरणों के बाद, इस भाग में बताया गया है कि यीशु हमेशा लोगों को शिक्षा देने के लिए कहानियों का इस्तेमाल करता है। फिर यीशु बाद में चेलों को ये कहानियाँ समझाता था।</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सुनने वाले लोग</w:t>
      </w:r>
    </w:p>
    <w:p>
      <w:pPr>
        <w:pStyle w:val="ListBullet"/>
        <w:spacing w:line="240" w:lineRule="auto"/>
        <w:ind w:left="720"/>
      </w:pPr>
      <w:r>
        <w:rPr>
          <w:lang w:val="hi_IN" w:bidi="hi_IN"/>
        </w:rPr>
      </w:r>
      <w:r>
        <w:rPr>
          <w:lang w:val="hi_IN" w:bidi="hi_IN"/>
        </w:rPr>
        <w:t>एक किसान</w:t>
      </w:r>
    </w:p>
    <w:p>
      <w:pPr>
        <w:pStyle w:val="ListBullet"/>
        <w:spacing w:line="240" w:lineRule="auto"/>
        <w:ind w:left="720"/>
      </w:pPr>
      <w:r>
        <w:rPr>
          <w:lang w:val="hi_IN" w:bidi="hi_IN"/>
        </w:rPr>
      </w:r>
      <w:r>
        <w:rPr>
          <w:lang w:val="hi_IN" w:bidi="hi_IN"/>
        </w:rPr>
        <w:t>एक व्यक्ति जो बढ़ते हुए पौधे की भूमिका निभाए।</w:t>
      </w:r>
    </w:p>
    <w:p>
      <w:pPr>
        <w:pStyle w:val="ListBullet"/>
        <w:spacing w:line="240" w:lineRule="auto"/>
        <w:ind w:left="720"/>
      </w:pPr>
      <w:r>
        <w:rPr>
          <w:lang w:val="hi_IN" w:bidi="hi_IN"/>
        </w:rPr>
      </w:r>
      <w:r>
        <w:rPr>
          <w:lang w:val="hi_IN" w:bidi="hi_IN"/>
        </w:rPr>
        <w:t>राई का दाना</w:t>
      </w:r>
    </w:p>
    <w:p>
      <w:pPr>
        <w:pStyle w:val="ListBullet"/>
        <w:spacing w:line="240" w:lineRule="auto"/>
        <w:ind w:left="720"/>
      </w:pPr>
      <w:r>
        <w:rPr>
          <w:lang w:val="hi_IN" w:bidi="hi_IN"/>
        </w:rPr>
      </w:r>
      <w:r>
        <w:rPr>
          <w:lang w:val="hi_IN" w:bidi="hi_IN"/>
        </w:rPr>
        <w:t>एक पक्षी</w:t>
      </w:r>
    </w:p>
    <w:p>
      <w:pPr/>
      <w:r>
        <w:rPr>
          <w:lang w:val="hi_IN" w:bidi="hi_IN"/>
        </w:rPr>
      </w:r>
      <w:r>
        <w:rPr>
          <w:lang w:val="hi_IN" w:bidi="hi_IN"/>
        </w:rPr>
        <w:t>इस सत्र में, समूह को कहानी और उसमें होने वाली घटनाओं को समझने के लिए कथापट बनाना, चित्र बनाना, या वस्तुओं का उपयोग करना चाहिए।</w:t>
      </w:r>
    </w:p>
    <w:p>
      <w:pPr/>
      <w:r>
        <w:rPr>
          <w:lang w:val="hi_IN" w:bidi="hi_IN"/>
        </w:rPr>
      </w:r>
      <w:r>
        <w:rPr>
          <w:lang w:val="hi_IN" w:bidi="hi_IN"/>
        </w:rPr>
        <w:t>पहला दृश्य एक समय वाले शब्द से शुरू होता है। यह शब्द दर्शाता है कि यीशु ने शिक्षा देना जारी रखा, या यह कहानी उन दूसरी कहानियों के बाद आती है जो यीशु बता रहा था। कुछ अनुवादों में "और" जैसे सरल जोड़ने वाले शब्द का इस्तेमाल किया जाता है। अन्य अनुवाद “फिर” शब्द का इस्तेमाल करते हैं और कुछ “भी” शब्द का इस्तेमाल करते हैं। ये तीनों शब्द दर्शाते हैं कि यीशु शिक्षा देना जारी रखता है।</w:t>
      </w:r>
    </w:p>
    <w:p>
      <w:pPr/>
      <w:r>
        <w:rPr>
          <w:lang w:val="hi_IN" w:bidi="hi_IN"/>
        </w:rPr>
      </w:r>
      <w:r>
        <w:rPr>
          <w:lang w:val="hi_IN" w:bidi="hi_IN"/>
        </w:rPr>
        <w:t>रुकें और चर्चा करें: किसी ऐसे व्यक्ति की कहानी सुनाएँ जो शिक्षा दे रहा है। इस बारे में बात करें कि उस व्यक्ति ने क्या सिखाया। ध्यान से सुनें कि वह व्यक्ति एक शिक्षा को दूसरी से जोड़ने के लिए कौन सा जोड़ने वाला शब्द इस्तेमाल करता है। इस ऑडियो को यहाँ रोकें।</w:t>
      </w:r>
    </w:p>
    <w:p>
      <w:pPr/>
      <w:r>
        <w:rPr>
          <w:lang w:val="hi_IN" w:bidi="hi_IN"/>
        </w:rPr>
      </w:r>
      <w:r>
        <w:rPr>
          <w:lang w:val="hi_IN" w:bidi="hi_IN"/>
        </w:rPr>
        <w:t>किसान बीज बोने का अभिनय करेगा। उसके बाद किसान सोता है और जागता है। फिर से वह सोता और जागता है। इस दौरान, पौधा बढ़ता है। किसान देखता है कि पौधा बढ़ रहा है। किसान नहीं समझता कि पौधा कैसे बढ़ रहा है। जब अनाज कटनी के लिए तैयार हो जाता है, तब किसान उसकी कटाई करता है।</w:t>
      </w:r>
    </w:p>
    <w:p>
      <w:pPr/>
      <w:r>
        <w:rPr>
          <w:lang w:val="hi_IN" w:bidi="hi_IN"/>
        </w:rPr>
      </w:r>
      <w:r>
        <w:rPr>
          <w:lang w:val="hi_IN" w:bidi="hi_IN"/>
        </w:rPr>
        <w:t>रुकें और चर्चा करें: पौधों को बढ़ते हुए अलग-अलग चरणों में दिखाएँ। एक पौधा अभी मिट्टी से ऊपर निकल रहा होगा। दूसरे में डंठल तो होगा, लेकिन दाना नहीं होगा। एक और पौधा कटनी के लिए तैयार होगा। समूह से कहें कि वे बढ़ने के हर चरण का वर्णन करें। इस ऑडियो को यहाँ रोकें।</w:t>
      </w:r>
    </w:p>
    <w:p>
      <w:pPr/>
      <w:r>
        <w:rPr>
          <w:lang w:val="hi_IN" w:bidi="hi_IN"/>
        </w:rPr>
      </w:r>
      <w:r>
        <w:rPr>
          <w:lang w:val="hi_IN" w:bidi="hi_IN"/>
        </w:rPr>
        <w:t>दूसरे दृश्य में, यीशु दो सवाल पूछता है, जिनका जवाब देना जरूरी नहीं है। ऐसा लगता है कि यीशु सोचते-सोचते बोल रहा है। यीशु जो सोच रहा है वही कह रहा है: "हम क्या कहें कि परमेश्वर का राज्य किसके समान है? या इसका वर्णन करने के लिए हमें किस दृष्टांत का इस्तेमाल करना चाहिए?"</w:t>
      </w:r>
    </w:p>
    <w:p>
      <w:pPr/>
      <w:r>
        <w:rPr>
          <w:lang w:val="hi_IN" w:bidi="hi_IN"/>
        </w:rPr>
      </w:r>
      <w:r>
        <w:rPr>
          <w:lang w:val="hi_IN" w:bidi="hi_IN"/>
        </w:rPr>
        <w:t>रुकें और चर्चा करें: एक कहानी सुनाएँ जिसमें कोई व्यक्ति एक समूह को शिक्षा देने की योजना बना रहा हो। यह व्यक्ति यह तय करने की कोशिश कर रहा है कि क्या सिखाया जाए या इसे कैसे सिखाया जाए। ध्यान से सुनें, यह व्यक्ति क्या कह रहा है जब वह तय करने की कोशिश कर रहा है। क्या वह अपने आप से ऐसे सवाल पूछ रहा है जिनका जवाब देना जरूरी नहीं है? क्या वह कुछ कह रहा है? इस ऑडियो को यहाँ रोकें।</w:t>
      </w:r>
    </w:p>
    <w:p>
      <w:pPr/>
      <w:r>
        <w:rPr>
          <w:lang w:val="hi_IN" w:bidi="hi_IN"/>
        </w:rPr>
      </w:r>
      <w:r>
        <w:rPr>
          <w:lang w:val="hi_IN" w:bidi="hi_IN"/>
        </w:rPr>
        <w:t>यीशु परमेश्वर के राज्य की तुलना एक राई के दाने से करता है, जो बहुत छोटा बीज होता है। यह बीज बढ़कर एक बहुत बड़ा पौधा बन जाता है। यह पौधा इतना बड़ा हो जाता है कि उसके डालियों पर पक्षी घोंसले बना सकते हैं। यह एक पौधा है। यह पेड़ नहीं है।</w:t>
      </w:r>
    </w:p>
    <w:p>
      <w:pPr/>
      <w:r>
        <w:rPr>
          <w:lang w:val="hi_IN" w:bidi="hi_IN"/>
        </w:rPr>
      </w:r>
      <w:r>
        <w:rPr>
          <w:lang w:val="hi_IN" w:bidi="hi_IN"/>
        </w:rPr>
        <w:t>दृश्य तीन में, ध्यान इस बात पर जाता है कि यीशु लोगों को कैसे सिखाता था। यीशु लोगों को कहानियाँ सुनाकर सिखाता था। ये कहानियाँ उन कहानियों जैसी थीं जो यीशु ने अभी सुनाईं। यीशु ने लोगों को कहानियों का अर्थ नहीं समझाया। जब चेलों के साथ यीशु अकेला था, तब यीशु ने उन्हें कहानियों का अर्थ समझाया।</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इस सत्र में, समूह इस कहानी को नाटकीय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सुनने वाले लोग</w:t>
      </w:r>
    </w:p>
    <w:p>
      <w:pPr>
        <w:pStyle w:val="ListBullet"/>
        <w:spacing w:line="240" w:lineRule="auto"/>
        <w:ind w:left="720"/>
      </w:pPr>
      <w:r>
        <w:rPr>
          <w:lang w:val="hi_IN" w:bidi="hi_IN"/>
        </w:rPr>
      </w:r>
      <w:r>
        <w:rPr>
          <w:lang w:val="hi_IN" w:bidi="hi_IN"/>
        </w:rPr>
        <w:t>एक किसान</w:t>
      </w:r>
    </w:p>
    <w:p>
      <w:pPr>
        <w:pStyle w:val="ListBullet"/>
        <w:spacing w:line="240" w:lineRule="auto"/>
        <w:ind w:left="720"/>
      </w:pPr>
      <w:r>
        <w:rPr>
          <w:lang w:val="hi_IN" w:bidi="hi_IN"/>
        </w:rPr>
      </w:r>
      <w:r>
        <w:rPr>
          <w:lang w:val="hi_IN" w:bidi="hi_IN"/>
        </w:rPr>
        <w:t>एक व्यक्ति जो बढ़ते हुए पौधे की भूमिका निभाए</w:t>
      </w:r>
    </w:p>
    <w:p>
      <w:pPr>
        <w:pStyle w:val="ListBullet"/>
        <w:spacing w:line="240" w:lineRule="auto"/>
        <w:ind w:left="720"/>
      </w:pPr>
      <w:r>
        <w:rPr>
          <w:lang w:val="hi_IN" w:bidi="hi_IN"/>
        </w:rPr>
      </w:r>
      <w:r>
        <w:rPr>
          <w:lang w:val="hi_IN" w:bidi="hi_IN"/>
        </w:rPr>
        <w:t>राई का दाना</w:t>
      </w:r>
    </w:p>
    <w:p>
      <w:pPr>
        <w:pStyle w:val="ListBullet"/>
        <w:spacing w:line="240" w:lineRule="auto"/>
        <w:ind w:left="720"/>
      </w:pPr>
      <w:r>
        <w:rPr>
          <w:lang w:val="hi_IN" w:bidi="hi_IN"/>
        </w:rPr>
      </w:r>
      <w:r>
        <w:rPr>
          <w:lang w:val="hi_IN" w:bidi="hi_IN"/>
        </w:rPr>
        <w:t>एक पक्षी</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उस किसान के बारे में कहानी बताता है जो बीज बोता है। जब किसान सो रहा होता है, तब भी बीज पौधे बनकर बढ़ते रहते हैं।</w:t>
      </w:r>
    </w:p>
    <w:p>
      <w:pPr/>
      <w:r>
        <w:rPr>
          <w:lang w:val="hi_IN" w:bidi="hi_IN"/>
        </w:rPr>
      </w:r>
      <w:r>
        <w:rPr>
          <w:lang w:val="hi_IN" w:bidi="hi_IN"/>
        </w:rPr>
        <w:t>यहाँ रुकें: किसान का पात्र निभा रहे अभिनेता से पूछें कि वह बीजों को उगाने के लिए क्या कर रहा है। आप कुछ ऐसे सुन सकते हैं, जैसे, "कुछ नहीं।" मैंने खेत बोने के लिए तैयार किया। बीज जमीन पर डाल दिए हैं, अब मैं बस पौधों के उगने की प्रतीक्षा कर रहा हूँ। अगर बारिश हो जाए तो अच्छा है, पर बारिश या धूप पर मेरा कोई नियंत्रण नहीं है। मुझे तो यह भी हैरानी होती है कि पौधे रात में भी बढ़ते रहते हैं। अभिनय को जारी रखें।</w:t>
      </w:r>
    </w:p>
    <w:p>
      <w:pPr/>
      <w:r>
        <w:rPr>
          <w:lang w:val="hi_IN" w:bidi="hi_IN"/>
        </w:rPr>
      </w:r>
      <w:r>
        <w:rPr>
          <w:lang w:val="hi_IN" w:bidi="hi_IN"/>
        </w:rPr>
        <w:t>जैसे ही यीशु बताता है कि किसान फसल काटना शुरू करता है,</w:t>
      </w:r>
    </w:p>
    <w:p>
      <w:pPr/>
      <w:r>
        <w:rPr>
          <w:lang w:val="hi_IN" w:bidi="hi_IN"/>
        </w:rPr>
      </w:r>
      <w:r>
        <w:rPr>
          <w:lang w:val="hi_IN" w:bidi="hi_IN"/>
        </w:rPr>
        <w:t>तो यहाँ रुकें: और किसान का पात्र निभा रहे अभिनेता से पूछें, "अब आपका काम क्या है?" हो सकता है कि आप कुछ ऐसा सुनें, "फसल इकट्ठा करना," या "फसल के लिए धन्यवाद देना।" अभिनय को जारी रखें।</w:t>
      </w:r>
    </w:p>
    <w:p>
      <w:pPr/>
      <w:r>
        <w:rPr>
          <w:lang w:val="hi_IN" w:bidi="hi_IN"/>
        </w:rPr>
      </w:r>
      <w:r>
        <w:rPr>
          <w:lang w:val="hi_IN" w:bidi="hi_IN"/>
        </w:rPr>
        <w:t>दूसरे दृश्य में, यीशु एक राई के दाने के बारे में बताता है, जो छोटा बीज होता है और फिर एक बड़ा पौधा बन जाता है, जिसमें बड़ी-बड़ी डालियाँ होती हैं।</w:t>
      </w:r>
    </w:p>
    <w:p>
      <w:pPr/>
      <w:r>
        <w:rPr>
          <w:lang w:val="hi_IN" w:bidi="hi_IN"/>
        </w:rPr>
      </w:r>
      <w:r>
        <w:rPr>
          <w:lang w:val="hi_IN" w:bidi="hi_IN"/>
        </w:rPr>
        <w:t>यहाँ रुकें: बीज का पात्र निभा रहे अभिनेता से पूछें कि उसने बड़ा पौधा बनने के लिए क्या किया। हो सकता है कि आप कुछ ऐसा सुनें, “यही बनने के लिए मैं बना हूँ,” या “मुझे नहीं पता यह मेरे साथ कैसे हुआ। मुझे बस बोया जाना था, मेरे पास बड़ा पौधा बनने की क्षमता है।” पक्षियों से पूछें, "आप इसमें घोंसले क्यों बना रहे हो?" हो सकता है कि आप सुनें, "यह घोंसला बनाने के लिए अच्छी जगह है। डालियाँ मजबूत हैं। यहाँ छाया अच्छी है। घोंसला सुरक्षित महसूस होता है। यह हमारे छोटे पक्षियों के जीवन की शुरुआत के लिए अच्छी जगह है।" अभिनय को जारी रखें।</w:t>
      </w:r>
    </w:p>
    <w:p>
      <w:pPr/>
      <w:r>
        <w:rPr>
          <w:lang w:val="hi_IN" w:bidi="hi_IN"/>
        </w:rPr>
      </w:r>
      <w:r>
        <w:rPr>
          <w:lang w:val="hi_IN" w:bidi="hi_IN"/>
        </w:rPr>
        <w:t>तीसरे दृश्य में, यीशु हमेशा दृष्टांतों में सिखाता था। जब वह अपने चेलों के साथ अकेले होता, तो उन्हें उनका मतलब समझाता था।</w:t>
      </w:r>
    </w:p>
    <w:p>
      <w:pPr/>
      <w:r>
        <w:rPr>
          <w:lang w:val="hi_IN" w:bidi="hi_IN"/>
        </w:rPr>
      </w:r>
      <w:r>
        <w:rPr>
          <w:lang w:val="hi_IN" w:bidi="hi_IN"/>
        </w:rPr>
        <w:t>यहाँ रुकें: यीशु से पूछें, "आपने भीड़ को ये कहानियाँ क्यों नहीं समझाईं?" हो सकता है कि आप कुछ ऐसा सुनें, "मैंने दृष्टांतों में बात इसलिए की ताकि केवल वे लोग समझ सकें, जो ध्यान से सुन रहे थे," या "मैंने यह उम्मीद करते हुए दृष्टांतों में बात की कि लोग मेरे पास आएँ और मुझसे समझाने के लिए कहें।"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एक बार सबसे आसानी से समझ आने वाले संस्करण में सुनें।</w:t>
      </w:r>
    </w:p>
    <w:p>
      <w:pPr/>
      <w:r>
        <w:rPr>
          <w:lang w:val="hi_IN" w:bidi="hi_IN"/>
        </w:rPr>
      </w:r>
      <w:r>
        <w:rPr>
          <w:lang w:val="hi_IN" w:bidi="hi_IN"/>
        </w:rPr>
        <w:t xml:space="preserve">इस भाग में यीशु </w:t>
      </w:r>
      <w:r>
        <w:rPr>
          <w:b/>
          <w:lang w:val="hi_IN" w:bidi="hi_IN"/>
        </w:rPr>
        <w:t>परमेश्वर के राज्य</w:t>
      </w:r>
      <w:r>
        <w:rPr>
          <w:lang w:val="hi_IN" w:bidi="hi_IN"/>
        </w:rPr>
        <w:t xml:space="preserve"> के बारे में बात करता है। </w:t>
      </w:r>
      <w:hyperlink r:id="rId37">
        <w:r>
          <w:rPr>
            <w:lang w:val="hi_IN" w:bidi="hi_IN"/>
          </w:rPr>
          <w:rPr>
            <w:color w:val="0000EE"/>
            <w:u w:val="single"/>
          </w:rPr>
          <w:t>परमेश्वर के राज्य</w:t>
        </w:r>
      </w:hyperlink>
      <w:r>
        <w:rPr>
          <w:lang w:val="hi_IN" w:bidi="hi_IN"/>
        </w:rPr>
        <w:t xml:space="preserve"> की चर्चा मुख्य शब्दावली में की गई है। यहाँ वही शब्द इस्तेमाल करें जो आपने बीज और बीज बोने वाले के पिछले दृष्टांत में इस्तेमाल किया था।</w:t>
      </w:r>
    </w:p>
    <w:p>
      <w:pPr/>
      <w:r>
        <w:rPr>
          <w:lang w:val="hi_IN" w:bidi="hi_IN"/>
        </w:rPr>
      </w:r>
      <w:r>
        <w:rPr>
          <w:lang w:val="hi_IN" w:bidi="hi_IN"/>
        </w:rPr>
        <w:t xml:space="preserve">यीशु कहता है कि किसान </w:t>
      </w:r>
      <w:r>
        <w:rPr>
          <w:b/>
          <w:lang w:val="hi_IN" w:bidi="hi_IN"/>
        </w:rPr>
        <w:t>जमीन पर बीज बिखेरता है</w:t>
      </w:r>
      <w:r>
        <w:rPr>
          <w:lang w:val="hi_IN" w:bidi="hi_IN"/>
        </w:rPr>
        <w:t>। यह दिखाता है कि बीज बोते या लगाते समय उन्हें जमीन पर फेंका जाता है। यह बीज किसी भी जमीन पर नहीं, बल्कि खेतों में तैयार की गई मिट्टी में बोया गया है। इस प्रक्रिया के लिए वही वर्णन इस्तेमाल करें जो आपने चार प्रकार की भूमि के दृष्टांत में किया था।</w:t>
      </w:r>
    </w:p>
    <w:p>
      <w:pPr/>
      <w:r>
        <w:rPr>
          <w:lang w:val="hi_IN" w:bidi="hi_IN"/>
        </w:rPr>
      </w:r>
      <w:r>
        <w:rPr>
          <w:lang w:val="hi_IN" w:bidi="hi_IN"/>
        </w:rPr>
        <w:t xml:space="preserve">जब यीशु अपने </w:t>
      </w:r>
      <w:r>
        <w:rPr>
          <w:b/>
          <w:lang w:val="hi_IN" w:bidi="hi_IN"/>
        </w:rPr>
        <w:t>चेलों</w:t>
      </w:r>
      <w:r>
        <w:rPr>
          <w:lang w:val="hi_IN" w:bidi="hi_IN"/>
        </w:rPr>
        <w:t xml:space="preserve"> के साथ अकेला था, तो उसने उन्हें सब कुछ समझाया। </w:t>
      </w:r>
      <w:hyperlink r:id="rId100">
        <w:r>
          <w:rPr>
            <w:lang w:val="hi_IN" w:bidi="hi_IN"/>
          </w:rPr>
          <w:rPr>
            <w:color w:val="0000EE"/>
            <w:u w:val="single"/>
          </w:rPr>
          <w:t>चेला</w:t>
        </w:r>
      </w:hyperlink>
      <w:r>
        <w:rPr>
          <w:lang w:val="hi_IN" w:bidi="hi_IN"/>
        </w:rPr>
        <w:t xml:space="preserve"> शब्द पर मुख्य शब्दावली में चर्चा की गई है। चेला के लिए वही शब्द इस्तेमाल करें जो आप पहले से इस्तेमाल कर रहे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फिर से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4:26–34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64">
        <w:r>
          <w:rPr>
            <w:lang w:val="hi_IN" w:bidi="hi_IN"/>
          </w:rPr>
          <w:rPr>
            <w:color w:val="0000EE"/>
            <w:u w:val="single"/>
          </w:rPr>
          <w:t>सुने और मन में रखें</w:t>
        </w:r>
      </w:hyperlink>
      <w:r>
        <w:rPr>
          <w:lang w:val="hi_IN" w:bidi="hi_IN"/>
        </w:rPr>
        <w:t xml:space="preserve"> (459 KB)</w:t>
      </w:r>
      <w:r>
        <w:rPr>
          <w:lang w:val="hi_IN" w:bidi="hi_IN"/>
        </w:rPr>
      </w:r>
    </w:p>
    <w:p>
      <w:pPr>
        <w:pStyle w:val="ListBullet"/>
        <w:spacing w:line="240" w:lineRule="auto"/>
        <w:ind w:left="720"/>
      </w:pPr>
      <w:r>
        <w:rPr>
          <w:lang w:val="hi_IN" w:bidi="hi_IN"/>
        </w:rPr>
      </w:r>
      <w:hyperlink r:id="rId165">
        <w:r>
          <w:rPr>
            <w:lang w:val="hi_IN" w:bidi="hi_IN"/>
          </w:rPr>
          <w:rPr>
            <w:color w:val="0000EE"/>
            <w:u w:val="single"/>
          </w:rPr>
          <w:t>पाठ का परिचय</w:t>
        </w:r>
      </w:hyperlink>
      <w:r>
        <w:rPr>
          <w:lang w:val="hi_IN" w:bidi="hi_IN"/>
        </w:rPr>
        <w:t xml:space="preserve"> (4.7 MB)</w:t>
      </w:r>
      <w:r>
        <w:rPr>
          <w:lang w:val="hi_IN" w:bidi="hi_IN"/>
        </w:rPr>
      </w:r>
    </w:p>
    <w:p>
      <w:pPr>
        <w:pStyle w:val="ListBullet"/>
        <w:spacing w:line="240" w:lineRule="auto"/>
        <w:ind w:left="720"/>
      </w:pPr>
      <w:r>
        <w:rPr>
          <w:lang w:val="hi_IN" w:bidi="hi_IN"/>
        </w:rPr>
      </w:r>
      <w:hyperlink r:id="rId166">
        <w:r>
          <w:rPr>
            <w:lang w:val="hi_IN" w:bidi="hi_IN"/>
          </w:rPr>
          <w:rPr>
            <w:color w:val="0000EE"/>
            <w:u w:val="single"/>
          </w:rPr>
          <w:t>घटनाओं को समझाना</w:t>
        </w:r>
      </w:hyperlink>
      <w:r>
        <w:rPr>
          <w:lang w:val="hi_IN" w:bidi="hi_IN"/>
        </w:rPr>
        <w:t xml:space="preserve"> (2.5 MB)</w:t>
      </w:r>
      <w:r>
        <w:rPr>
          <w:lang w:val="hi_IN" w:bidi="hi_IN"/>
        </w:rPr>
      </w:r>
    </w:p>
    <w:p>
      <w:pPr>
        <w:pStyle w:val="ListBullet"/>
        <w:spacing w:line="240" w:lineRule="auto"/>
        <w:ind w:left="720"/>
      </w:pPr>
      <w:r>
        <w:rPr>
          <w:lang w:val="hi_IN" w:bidi="hi_IN"/>
        </w:rPr>
      </w:r>
      <w:hyperlink r:id="rId167">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168">
        <w:r>
          <w:rPr>
            <w:lang w:val="hi_IN" w:bidi="hi_IN"/>
          </w:rPr>
          <w:rPr>
            <w:color w:val="0000EE"/>
            <w:u w:val="single"/>
          </w:rPr>
          <w:t>आवश्यक जानकारी</w:t>
        </w:r>
      </w:hyperlink>
      <w:r>
        <w:rPr>
          <w:lang w:val="hi_IN" w:bidi="hi_IN"/>
        </w:rPr>
        <w:t xml:space="preserve"> (634 KB)</w:t>
      </w:r>
      <w:r>
        <w:rPr>
          <w:lang w:val="hi_IN" w:bidi="hi_IN"/>
        </w:rPr>
      </w:r>
    </w:p>
    <w:p>
      <w:pPr>
        <w:pStyle w:val="ListBullet"/>
        <w:spacing w:line="240" w:lineRule="auto"/>
        <w:ind w:left="720"/>
      </w:pPr>
      <w:r>
        <w:rPr>
          <w:lang w:val="hi_IN" w:bidi="hi_IN"/>
        </w:rPr>
      </w:r>
      <w:hyperlink r:id="rId169">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4:35–41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4:35–41 को सुनें और अपने मनों में रखें। इस पाठ को तीन बार सुनें (यदि सम्भव हो तो तीन अलग-अलग अनुवादों में सुनें)। उसके बाद, एक समूह में, नीचे दिए गए प्रश्नों पर चर्चा करें:</w:t>
      </w:r>
    </w:p>
    <w:p>
      <w:pPr>
        <w:pStyle w:val="ListNumber"/>
        <w:numPr>
          <w:ilvl w:val="0"/>
          <w:numId w:val="31"/>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में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4:35–41 का ऑडियो संस्करण सबसे आसानी से समझ आने वाले अनुवाद में सुनें।</w:t>
      </w:r>
    </w:p>
    <w:p>
      <w:pPr/>
      <w:r>
        <w:rPr>
          <w:lang w:val="hi_IN" w:bidi="hi_IN"/>
        </w:rPr>
      </w:r>
      <w:r>
        <w:rPr>
          <w:lang w:val="hi_IN" w:bidi="hi_IN"/>
        </w:rPr>
        <w:t>यह 4 कहानियों में पहली है, जो शायद प्रकृति, बुराई और मृत्यु पर यीशु की सामर्थ्य दिखाने के लिए है। यीशु वहाँ जीवन लाता है, जहाँ मृत्यु और विनाश है। यह कहानी है जब यीशु गलील की झील में आए तूफान को शान्त करता है।</w:t>
      </w:r>
    </w:p>
    <w:p>
      <w:pPr/>
      <w:r>
        <w:rPr>
          <w:lang w:val="hi_IN" w:bidi="hi_IN"/>
        </w:rPr>
      </w:r>
      <w:r>
        <w:rPr>
          <w:lang w:val="hi_IN" w:bidi="hi_IN"/>
        </w:rPr>
        <w:t>जब यह कहानी शुरू होती है, तब शाम हो रही होती है। यह सूर्यास्त का समय है। यीशु पूरे दिन परमेश्वर के राज्य के बारे में सिखाता रहा। यीशु पहले से ही नाव में है, जहाँ वह पूरे दिन बैठा है ताकि किनारे पर बड़ी भीड़ उसे सुन सके और सिखाते हुए देख सके। यीशु अपने चेलों से कहता है, "आओ, हम गलील की झील के दूसरे किनारे पर चलें।" यीशु के चेले उसके साथ नाव पर चढ़ जाते हैं। जिस नाव में यीशु बैठा था, वह लगभग आठ मीटर लम्बी और ढाई मीटर चौड़ी थी। इसकी गहराई लगभग 1 1/4 मीटर थी। नाव के पीछे नाव चलाने वाले के लिए बैठने की जगह होती थी। उस आकार की नाव में तेरह लोग आराम से बैठ सकते है। चेले उस नाव में चढ़ जाते हैं जिसमें यीशु बैठा हुआ है। वे किनारे को छोड़कर झील के पार जाना शुरू करते हैं। जो भीड़ यीशु को सुन रही थी वह किनारे पर ही रह गई थी। उस क्षेत्र की बाकी नावें उस नाव के पीछे चल रही थीं, जिसमें यीशु और चेले सवार थे।</w:t>
      </w:r>
    </w:p>
    <w:p>
      <w:pPr/>
      <w:r>
        <w:rPr>
          <w:lang w:val="hi_IN" w:bidi="hi_IN"/>
        </w:rPr>
      </w:r>
      <w:r>
        <w:rPr>
          <w:lang w:val="hi_IN" w:bidi="hi_IN"/>
        </w:rPr>
        <w:t>यहाँ रुकें और अपने अनुवाद दल को झील का नक्शा दिखाएँ। उन्हें कफरनहूम दिखाएँ, जहाँ यीशु पूरे दिन शिक्षा दे रहा था, और फिर उन्हें दिकापुलिस का क्षेत्र दिखाएँ, जहाँ नाव पहुँचेगी। दिकापुलिस एक अलग देश या क्षेत्र है, जिसे अलग सरकार द्वारा शासित किया जाता है। ध्यान दें कि इसका अर्थ यह है कि वह नाव झील के सबसे चौड़े हिस्से को पार करेगी। यह झील अपने सबसे चौड़े स्थान पर लगभग 8 मील या 13 किलोमीटर चौड़ी है। पलिश्तीन की पहली शताब्दी की नाव का चित्र दिखाएँ। इस रिकॉर्डिंग को यहाँ रोकें।</w:t>
      </w:r>
    </w:p>
    <w:p>
      <w:pPr/>
      <w:r>
        <w:rPr>
          <w:lang w:val="hi_IN" w:bidi="hi_IN"/>
        </w:rPr>
      </w:r>
      <w:r>
        <w:rPr>
          <w:lang w:val="hi_IN" w:bidi="hi_IN"/>
        </w:rPr>
        <w:t>रात में किसी समय तूफान आता है। हम नहीं जानते कि वह नाव किनारे से कितनी दूर थी। गलील की झील 50 मीटर या 150 फुट से भी ज्यादा गहरी है। जब यह तूफान आया तो अंधेरा हो गया था। गलील की झील ऊँचे पहाड़ों से घिरी हुई है, और दक्षिण-पश्चिम से तेज हवाएँ आ सकती हैं, जो भयंकर तूफान पैदा कर सकती हैं।</w:t>
      </w:r>
    </w:p>
    <w:p>
      <w:pPr/>
      <w:r>
        <w:rPr>
          <w:lang w:val="hi_IN" w:bidi="hi_IN"/>
        </w:rPr>
      </w:r>
      <w:r>
        <w:rPr>
          <w:lang w:val="hi_IN" w:bidi="hi_IN"/>
        </w:rPr>
        <w:t>यहाँ रुकें और गलील की झील का एक चित्र दिखाएँ, जिसमें किनारे के पास के ऊँचे पहाड़ दिखाई दें। इस रिकॉर्डिंग को यहाँ रोकें।</w:t>
      </w:r>
    </w:p>
    <w:p>
      <w:pPr/>
      <w:r>
        <w:rPr>
          <w:lang w:val="hi_IN" w:bidi="hi_IN"/>
        </w:rPr>
      </w:r>
      <w:r>
        <w:rPr>
          <w:lang w:val="hi_IN" w:bidi="hi_IN"/>
        </w:rPr>
        <w:t>दोपहर में हवाएँ लगभग हमेशा सुबह या रात से तेज होती हैं, इसलिए मछली पकड़ने का काम आमतौर पर रात में किया जाता है। शाम के समय जब तूफान आता है तो वह बहुत खतरनाक होता है। यीशु के कई चेले मछुआरे थे, इसलिए वे तूफान के खतरे को समझते थे।</w:t>
      </w:r>
    </w:p>
    <w:p>
      <w:pPr/>
      <w:r>
        <w:rPr>
          <w:lang w:val="hi_IN" w:bidi="hi_IN"/>
        </w:rPr>
      </w:r>
      <w:r>
        <w:rPr>
          <w:lang w:val="hi_IN" w:bidi="hi_IN"/>
        </w:rPr>
        <w:t>यहाँ रुकें और चर्चा करें: बताएँ कि आपके यहाँ किस तरह के तूफान आते हैं और लोग कैसे प्रतिक्रिया करते हैं। तेज हवाओं का वर्णन करने के लिए इस्तेमाल किए गए शब्दों को ध्यान से सुनें। हवा कैसी आवाज करती है? लोग उस हवा के शोर का वर्णन कैसे करते हैं? अपने क्षेत्र की झीलों का वर्णन करें। आपकी स्थानीय झील कितनी गहरी है? वह झील कितनी बड़ी है? बताएँ कि लोग कब और कैसे मछली पकड़ते हैं। इस रिकॉर्डिंग को यहाँ रोकें।</w:t>
      </w:r>
    </w:p>
    <w:p>
      <w:pPr/>
      <w:r>
        <w:rPr>
          <w:lang w:val="hi_IN" w:bidi="hi_IN"/>
        </w:rPr>
      </w:r>
      <w:r>
        <w:rPr>
          <w:lang w:val="hi_IN" w:bidi="hi_IN"/>
        </w:rPr>
        <w:t>जब यह तूफान आता है तो हवा इतनी तेज होती है कि इससे बड़ी-बड़ी लहरें उठती हैं। नाव के किनारों से पानी टकराता है और नाव में पानी भरने लगता है। नाव डूबने ही वाली थी। यीशु के साथ जो चेले थे, उनमें से कम से कम चार मछुआरे थे, जिन्होंने जीवनभर इसी झील में मछलियाँ पकड़ी थीं। ये मछुआरे गलील की झील पर आने वाले तूफानों के आदी थे। हालाँकि, ये मछुआरे भी दूसरे चेलों के साथ इस तूफान से घबरा गए। इन सभी को लगा कि नाव डूब रही है और वे भी डूबने वाले हैं।</w:t>
      </w:r>
    </w:p>
    <w:p>
      <w:pPr/>
      <w:r>
        <w:rPr>
          <w:lang w:val="hi_IN" w:bidi="hi_IN"/>
        </w:rPr>
      </w:r>
      <w:r>
        <w:rPr>
          <w:lang w:val="hi_IN" w:bidi="hi_IN"/>
        </w:rPr>
        <w:t>यहाँ रुकें और चर्चा करें: एक कहानी सुनाएँ जिसमें लोग किसी चीज से बहुत डर गए हों। उनके डर के बारे में बताएँ और बताएँ कि जैसे-जैसे कहानी आगे बढ़ती है, उनका डर कैसे बढ़ता है। ध्यान दें कि कहानीकार इस डर का वर्णन करने के लिए कौन से शब्द इस्तेमाल करता है। इस ऑडियो को यहाँ रोकें।</w:t>
      </w:r>
    </w:p>
    <w:p>
      <w:pPr/>
      <w:r>
        <w:rPr>
          <w:lang w:val="hi_IN" w:bidi="hi_IN"/>
        </w:rPr>
      </w:r>
      <w:r>
        <w:rPr>
          <w:lang w:val="hi_IN" w:bidi="hi_IN"/>
        </w:rPr>
        <w:t>इस समय कहानी हमें बताती है कि यीशु नाव के पिछले हिस्से में सो रहा है। यीशु ने अपना सिर एक गद्दी पर रखा हुआ है। तूफान शुरू होने से पहले ही यीशु सो गया था और वह सोता ही रहा। नाव के पिछले हिस्से में आमतौर पर एक छोटा मंच या ऊँची जगह होती थी, जिस पर बैठकर नाव चलाने वाला व्यक्ति उसे दिशा देता था। आमतौर पर इस व्यक्ति के बैठने के लिए वहाँ एक गद्दी होती थी। यहीं पर यीशु सो रहा था। तूफान से यीशु नहीं जागा। क्योंकि यीशु उस ऊँची जगह पर सो रहा है, इसलिए नाव के तल के पानी ने भी उसे नहीं जगाया।</w:t>
      </w:r>
    </w:p>
    <w:p>
      <w:pPr/>
      <w:r>
        <w:rPr>
          <w:lang w:val="hi_IN" w:bidi="hi_IN"/>
        </w:rPr>
      </w:r>
      <w:r>
        <w:rPr>
          <w:lang w:val="hi_IN" w:bidi="hi_IN"/>
        </w:rPr>
        <w:t>यहाँ रुकें और चर्चा करें: नाव का चित्र फिर से दिखाएँ। नाव के आगे और पीछे के हिस्से के बारे में बात करें। क्या आपकी भाषा में नाव के इन हिस्सों के लिए खास शब्द हैं? क्या सब लोग उन शब्दों को समझते हैं? ऐसे शब्दों का इस्तेमाल करें जिससे सब लोग समझ सकें कि यीशु चेलों के साथ नाव में हैं, लेकिन वह नाव के पिछले हिस्से में एक गद्दी या तकिये पर सिर रखकर सो रहा है। इस ऑडियो को यहाँ रोकें।</w:t>
      </w:r>
    </w:p>
    <w:p>
      <w:pPr/>
      <w:r>
        <w:rPr>
          <w:lang w:val="hi_IN" w:bidi="hi_IN"/>
        </w:rPr>
      </w:r>
      <w:r>
        <w:rPr>
          <w:lang w:val="hi_IN" w:bidi="hi_IN"/>
        </w:rPr>
        <w:t>चेले घबरा गए थे। उन्होंने यीशु को जगाया। और वे उस पर चिल्लाने लगे। उन्होंने कहा, "हे गुरू, क्या तुझे चिन्ता नहीं है कि हम डूबने वाले हैं?" गुरू एक सम्मानजनक शब्द है, जिसका इस्तेमाल किसी ऐसे व्यक्ति के लिए किया जाता है जिसके पास लोगों को परमेश्वर के वचन की शिक्षा देने का अधिकार होता है। चेलों ने जो सवाल पूछा वह उन सवालों में से एक है, जिनका जवाब उम्मीद नहीं किया जाता। वे यीशु से मदद के लिए विनती कर रहे हैं। कुछ लोग कहेंगे, "हे गुरू, हम डूबने वाले हैं, और ऐसा नहीं लगता कि तुझे कोई चिन्ता है।"</w:t>
      </w:r>
    </w:p>
    <w:p>
      <w:pPr/>
      <w:r>
        <w:rPr>
          <w:lang w:val="hi_IN" w:bidi="hi_IN"/>
        </w:rPr>
      </w:r>
      <w:r>
        <w:rPr>
          <w:lang w:val="hi_IN" w:bidi="hi_IN"/>
        </w:rPr>
        <w:t>यहाँ रुकें और चर्चा करें: किसी ऐसे समूह के बारे में कहानी सुनाएँ जिन्हें लगता था कि वे मरने वाले हैं। लोगों के बोलने के तरीके को सुनें। आवाज के लहजे को सुनें। इस ऑडियो को यहाँ रोकें।</w:t>
      </w:r>
    </w:p>
    <w:p>
      <w:pPr/>
      <w:r>
        <w:rPr>
          <w:lang w:val="hi_IN" w:bidi="hi_IN"/>
        </w:rPr>
      </w:r>
      <w:r>
        <w:rPr>
          <w:lang w:val="hi_IN" w:bidi="hi_IN"/>
        </w:rPr>
        <w:t>यीशु ने जागकर उस तूफान से बात की। यीशु ने हवा को डाँटा। डाँटना एक कठोर शब्द है। डाँटने का मतलब है चेतावनी देते हुए आदेश देना। यह हवा से बात करने का एक कठोर तरीका है। यीशु ने लहरों से भी बात की। हवा शोर कर रही थी। यीशु ने हवा से चुप रहने के लिए कहा। कुछ अनुवाद "चुप रह" कहते हैं और कुछ "शान्त रह" कहते हैं। लहरें ऊँची थीं और नाव से टकरा रही थीं। यीशु ने कहा, "थम जा।" तुरन्त ही हवा रुक गई और पानी शान्त हो गया।</w:t>
      </w:r>
    </w:p>
    <w:p>
      <w:pPr/>
      <w:r>
        <w:rPr>
          <w:lang w:val="hi_IN" w:bidi="hi_IN"/>
        </w:rPr>
      </w:r>
      <w:r>
        <w:rPr>
          <w:lang w:val="hi_IN" w:bidi="hi_IN"/>
        </w:rPr>
        <w:t>उसके बाद यीशु अपने चेलों से बात करता है। याद रखें कि उन्होंने अभी-अभी पूरे दिन परमेश्‍वर के राज्य के बारे में शिक्षा सुनी थी। यीशु ने उन्हें राज्य के गहरे रहस्य समझाए थे। आपदा के समय में भरोसा रखना एक सच्चे चेले को दर्शाता है। यीशु ने पूछा, "तुम क्यों डरते हो? क्या तुम्हें अभी भी विश्‍वास नहीं है?” विश्वास का अर्थ है किसी पर भरोसा रखना। यीशु कह रहा है, "क्या तुम मुझ पर अभी तक भरोसा नहीं करते?" या "क्या तुम्हें मुझ पर विश्वास नहीं है कि मैं तुम्हारी रक्षा कर सकता हूँ?"</w:t>
      </w:r>
    </w:p>
    <w:p>
      <w:pPr/>
      <w:r>
        <w:rPr>
          <w:lang w:val="hi_IN" w:bidi="hi_IN"/>
        </w:rPr>
      </w:r>
      <w:r>
        <w:rPr>
          <w:lang w:val="hi_IN" w:bidi="hi_IN"/>
        </w:rPr>
        <w:t>इस समय चेले तूफान के समय से भी ज्यादा डर गए हैं। अब वे पूरी तरह से डरे हुए हैं। वे एक दूसरे को देखते हैं। वे एक दूसरे से पूछते हैं कि यीशु कौन है। उन्होंने अभी-अभी देखा है कि हवा और लहरें भी यीशु की आज्ञा मानती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4:35–41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और चेले गलील की झील को पार करना शुरू करते हैं।</w:t>
      </w:r>
    </w:p>
    <w:p>
      <w:pPr/>
      <w:r>
        <w:rPr>
          <w:lang w:val="hi_IN" w:bidi="hi_IN"/>
        </w:rPr>
      </w:r>
      <w:r>
        <w:rPr>
          <w:b/>
          <w:lang w:val="hi_IN" w:bidi="hi_IN"/>
        </w:rPr>
        <w:t>दूसरा दृश्य:</w:t>
      </w:r>
      <w:r>
        <w:rPr>
          <w:lang w:val="hi_IN" w:bidi="hi_IN"/>
        </w:rPr>
        <w:t xml:space="preserve"> अचानक एक तेज आंधी आ जाती है। और चेले डर रहे हैं कि वे मर जाएँगे।</w:t>
      </w:r>
    </w:p>
    <w:p>
      <w:pPr/>
      <w:r>
        <w:rPr>
          <w:lang w:val="hi_IN" w:bidi="hi_IN"/>
        </w:rPr>
      </w:r>
      <w:r>
        <w:rPr>
          <w:b/>
          <w:lang w:val="hi_IN" w:bidi="hi_IN"/>
        </w:rPr>
        <w:t>तीसरा दृश्य:</w:t>
      </w:r>
      <w:r>
        <w:rPr>
          <w:lang w:val="hi_IN" w:bidi="hi_IN"/>
        </w:rPr>
        <w:t xml:space="preserve"> चेले यीशु को जगाते हैं। यीशु हवा और लहरों को शान्त करता है। चेले हैरान होते हैं कि यीशु वास्तव में कौन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अन्य नावें</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हवा</w:t>
      </w:r>
    </w:p>
    <w:p>
      <w:pPr>
        <w:pStyle w:val="ListBullet"/>
        <w:spacing w:line="240" w:lineRule="auto"/>
        <w:ind w:left="720"/>
      </w:pPr>
      <w:r>
        <w:rPr>
          <w:lang w:val="hi_IN" w:bidi="hi_IN"/>
        </w:rPr>
      </w:r>
      <w:r>
        <w:rPr>
          <w:lang w:val="hi_IN" w:bidi="hi_IN"/>
        </w:rPr>
        <w:t>लहरें</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पहले दृश्य में, यीशु पूरे दिन शिक्षा दे रहा था। यीशु किनारे के पास एक नाव में बैठा है। यीशु चेलों से कहता है, "आओ, हम झील के दूसरे किनारे पर चलें।" चेले यीशु के साथ नाव में चढ़ते हैं। यह शाम का समय है या सूर्यास्त होने वाला है। वहाँ पास में और भी नावें हैं। ये नावें उस नाव के पीछे-पीछे गईं जिसमें यीशु और चेले बैठे हैं। भीड़ का मुख्य हिस्सा किनारे पर ही रह जाता है।</w:t>
      </w:r>
    </w:p>
    <w:p>
      <w:pPr/>
      <w:r>
        <w:rPr>
          <w:lang w:val="hi_IN" w:bidi="hi_IN"/>
        </w:rPr>
      </w:r>
      <w:r>
        <w:rPr>
          <w:lang w:val="hi_IN" w:bidi="hi_IN"/>
        </w:rPr>
        <w:t>यह नाव कफरनहूम के पास से चलती है। यह नाव झील के सबसे चौड़े हिस्से से होकर दिकापुलिस की ओर बढ़ रही है। दिकापुलिस झील की दूसरी ओर एक यूनानी क्षेत्र है। इस क्षेत्र में एक अलग सरकार है। रोमी सरकार कफरनहूम और दिकापुलिस दोनों क्षेत्रों पर शासन करती है।</w:t>
      </w:r>
    </w:p>
    <w:p>
      <w:pPr/>
      <w:r>
        <w:rPr>
          <w:lang w:val="hi_IN" w:bidi="hi_IN"/>
        </w:rPr>
      </w:r>
      <w:r>
        <w:rPr>
          <w:lang w:val="hi_IN" w:bidi="hi_IN"/>
        </w:rPr>
        <w:t>यहाँ रुकें और अपने अनुवादकों को नाव का चित्र फिर से दिखाएँ और नाव का आकार दिखाने के लिए कोई तरीका चुनें। उदाहरण के लिए, आप एक छड़ी से जमीन पर नाव का आकार बनाकर दिखा सकते हैं। या आप नाव की रूपरेखा दिखाने के लिए छड़ियाँ जमीन पर रख सकते हैं। 13 लोगों से कहें कि वे बनाई गई रेखाओं के अंदर कदम रखें। नाव के आगे और पीछे के हिस्सों की पहचान करें। यीशु नाव के पिछले हिस्से में उस जगह पर लेटने गया, जिसका इस्तेमाल नाव चलाने वाला व्यक्ति करता था। यीशु अपना सिर उस तकिए पर रखता है, जिस पर नाव चलाने वाला व्यक्ति बैठता है। इस रिकॉर्डिंग को यहाँ रोकें।</w:t>
      </w:r>
    </w:p>
    <w:p>
      <w:pPr/>
      <w:r>
        <w:rPr>
          <w:lang w:val="hi_IN" w:bidi="hi_IN"/>
        </w:rPr>
      </w:r>
      <w:r>
        <w:rPr>
          <w:lang w:val="hi_IN" w:bidi="hi_IN"/>
        </w:rPr>
        <w:t>दूसरे दृश्य में, अचानक से एक भयंकर तूफान आता है। यह एक आँधी है। इस तूफान का वर्णन करने वाले शब्द ऐसे नहीं होने चाहिए जो किसी विशेष तरह के तूफान, जैसे चक्रवात या बवंडर का वर्णन करें। यह आँधी तेज है। हवा इतनी तेज है कि वह बड़ी-बड़ी लहरें पैदा कर देती है। लहरें इतनी बड़ी हैं कि वे नाव के किनारों को पार कर जाती हैं और पानी नाव में गिरने लगता है। नाव में पानी भरने लगता है। नावें पानी पर तैरती हैं। जब पानी नाव के अंदर आता है या यह पानी से भर जाती है, तो डूबने लगती है।</w:t>
      </w:r>
    </w:p>
    <w:p>
      <w:pPr/>
      <w:r>
        <w:rPr>
          <w:lang w:val="hi_IN" w:bidi="hi_IN"/>
        </w:rPr>
      </w:r>
      <w:r>
        <w:rPr>
          <w:lang w:val="hi_IN" w:bidi="hi_IN"/>
        </w:rPr>
        <w:t>यहाँ रुकें और सामूहिक रूप में यह गतिविधि करें: एक बड़ा बर्तन या पानी की बाल्टी लाएँ। पानी के ऊपर एक प्याला या कटोरा रखें। ध्यान दें कि वह कटोरा तैर रहा है। अब धीरे-धीरे कटोरे में पानी डालना शुरू करें। ध्यान दें कि जैसे-जैसे इसमें पानी भरता है, यह धीरे-धीरे पानी में डूबने लगता है। जब वह कटोरा पानी से भर जाता है, तो यह डूब जाता है। इस ऑडियो को यहाँ रोकें।</w:t>
      </w:r>
    </w:p>
    <w:p>
      <w:pPr/>
      <w:r>
        <w:rPr>
          <w:lang w:val="hi_IN" w:bidi="hi_IN"/>
        </w:rPr>
      </w:r>
      <w:r>
        <w:rPr>
          <w:lang w:val="hi_IN" w:bidi="hi_IN"/>
        </w:rPr>
        <w:t>चेलों को डर है कि वे मर जाएँगे। यीशु सोया हुआ है। चेले यीशु को जगाते हैं। और वे चिल्लाते हैं। चिल्लाने और उनके इस्तेमाल किए शब्दों से, हमें पता चलता है कि चेले वास्तव में डरे हुए हैं। वे इतने डरे हुए हैं कि वे शांति और नम्रता से बात भी नहीं कर पाते। चेले कहते हैं, "हे गुरू, क्या तुझे चिन्ता नहीं है कि हम डूबने वाले हैं?" चेलों के द्वारा कहे गए शब्द वास्तव में बहुत कठोर हैं।</w:t>
      </w:r>
    </w:p>
    <w:p>
      <w:pPr/>
      <w:r>
        <w:rPr>
          <w:lang w:val="hi_IN" w:bidi="hi_IN"/>
        </w:rPr>
      </w:r>
      <w:r>
        <w:rPr>
          <w:lang w:val="hi_IN" w:bidi="hi_IN"/>
        </w:rPr>
        <w:t>तीसरे दृश्य में, यीशु जागता है। और हवा को डाँटता है। डाँटना एक कठोर शब्द है जो आदेश के साथ-साथ चेतावनी भी देता है। यीशु हवा और लहरों से कहता है, "शान्त रह, थम जा।" तुरन्त ही हवा रुक जाती है और पानी शांत और स्थिर हो जाता है।</w:t>
      </w:r>
    </w:p>
    <w:p>
      <w:pPr/>
      <w:r>
        <w:rPr>
          <w:lang w:val="hi_IN" w:bidi="hi_IN"/>
        </w:rPr>
      </w:r>
      <w:r>
        <w:rPr>
          <w:lang w:val="hi_IN" w:bidi="hi_IN"/>
        </w:rPr>
        <w:t>यहाँ रुकें और चर्चा करें: यीशु हवा और पानी को बोलकर शांत करता है। अभिनेताओं द्वारा इस्तेमाल किए जाने वाले किसी भी हाव-भाव और इशारे पर ध्यान दें, जैसे रुकने के लिए हाथ ऊपर उठाना। सुनिश्चित करें कि सभी यह समझें कि हवा और पानी यीशु की आवाज की आज्ञा मानते हैं। इस गतिविधि को समूह में करें: पानी को एक बाल्टी या बड़े बर्तन में डालें। पानी को हिलाने के लिए चम्मच या किसी अन्य वस्तु का इस्तेमाल करें, जब तक कि बड़ी लहरें न बन जाएँ और लहरों के ऊपर सफेद झाग न बन जाए।। फिर चम्मच को पानी से बाहर निकालें। ध्यान दें कि पानी फिर से शांत होने में समय लेता है। इस कहानी में, यह कार्य अचानक या तुरन्त होता है। जब यीशु ने "शान्त रह" कहा, तो पानी तुरन्त शान्त हो गया। इस रिकॉर्डिंग को यहाँ रोकें।</w:t>
      </w:r>
    </w:p>
    <w:p>
      <w:pPr/>
      <w:r>
        <w:rPr>
          <w:lang w:val="hi_IN" w:bidi="hi_IN"/>
        </w:rPr>
      </w:r>
      <w:r>
        <w:rPr>
          <w:lang w:val="hi_IN" w:bidi="hi_IN"/>
        </w:rPr>
        <w:t>हवा और पानी को शान्त करने के बाद, यीशु ने चेलों से पूछा कि वे क्यों डर रहे हैं। यीशु ने चेलों से पूछा कि वे कब विश्वास करेंगे। ये दोनों ऐसे प्रश्न हैं जिनके उत्तर देना जरूरी नहीं होता या जिनकी उम्मीद नहीं की जाती। इसे कहने का दूसरा तरीका है, "डरो मत। अब तक तो तुम्हें मुझ पर विश्वास होना चाहिए था।"</w:t>
      </w:r>
    </w:p>
    <w:p>
      <w:pPr/>
      <w:r>
        <w:rPr>
          <w:lang w:val="hi_IN" w:bidi="hi_IN"/>
        </w:rPr>
      </w:r>
      <w:r>
        <w:rPr>
          <w:lang w:val="hi_IN" w:bidi="hi_IN"/>
        </w:rPr>
        <w:t>यहाँ रुकें और चर्चा करें: इस काम में आपकी सहायता करने के लिए पहले से ही किसी स्वयंसेवक से मदद माँग लें। कमरे के बीच में एक कुर्सी रखें और स्वयंसेवक से पूछें, "क्या आप मानते हैं कि यह कुर्सी मौजूद है? क्या आप विश्वास करते हैं कि यह एक कुर्सी है? क्या आप मानते हैं कि यह कुर्सी आपको सम्भालने के लिए मजबूत है?" स्वयंसेवक को इन सभी सवालों के जवाब में "हाँ" कहना चाहिए। फिर पूछें, "मैं जानता हूँ कि आप थके हुए हैं, इसलिए यह कुर्सी आपके बैठने के लिए है।" स्वयंसेवक को उस कुर्सी पर बैठने से मना कर देना चाहिए। इस बात पर कई बार जोर दें, पूछें कि स्वयंसेवक कुर्सी पर क्यों नहीं बैठता है, जबकि वह जानता है कि कुर्सी वहाँ है और वह कहता है कि उसके अनुसार यह उसे संभालने के लिए मजबूत है। समूह को समझाएँ कि यह विश्वास का एक उदाहरण है, यह केवल अपने मन में विश्वास करने के बारे में नहीं है, बल्कि उस विश्वास के अनुसार कार्य करने के बारे में है। इस रिकॉर्डिंग को यहाँ रोकें।</w:t>
      </w:r>
    </w:p>
    <w:p>
      <w:pPr/>
      <w:r>
        <w:rPr>
          <w:lang w:val="hi_IN" w:bidi="hi_IN"/>
        </w:rPr>
      </w:r>
      <w:r>
        <w:rPr>
          <w:lang w:val="hi_IN" w:bidi="hi_IN"/>
        </w:rPr>
        <w:t>यहाँ रुकें और चर्चा करें: आपकी भाषा ऐसे प्रश्नों को कैसे दर्शाती है जिनका उत्तर तो होता है, लेकिन वह बोला नहीं जाता? इस रिकॉर्डिंग को यहाँ रोकें।</w:t>
      </w:r>
    </w:p>
    <w:p>
      <w:pPr/>
      <w:r>
        <w:rPr>
          <w:lang w:val="hi_IN" w:bidi="hi_IN"/>
        </w:rPr>
      </w:r>
      <w:r>
        <w:rPr>
          <w:lang w:val="hi_IN" w:bidi="hi_IN"/>
        </w:rPr>
        <w:t>जब यीशु ये प्रश्न पूछता है, तो चेले पूरी तरह से डर जाते हैं। इसका मतलब है कि वे तूफान के समय से भी ज्यादा डर गए थे। वे एक दूसरे की ओर मुड़कर पूछते हैं, "यह व्यक्ति कौन है? यहाँ तक कि हवा और लहरें भी उसकी आज्ञा मानते हैं?" यह उन प्रश्नों में से एक है जिनका उत्तर देना जरूरी नहीं है, लेकिन इसका एक उत्तर है। इसका उत्तर जोर से नहीं बोला जाता, बल्कि आपके मन में होता है। उत्तर यह है कि यीशु ही "मसीहा, परमेश्वर का पुत्र" है। चेलों को यीशु का नाम पता था। अब वे यह समझने की कोशिश कर रहे हैं कि यीशु वास्तव में कौन है। उन्होंने अभी-अभी ऐसा कुछ देखा है जो केवल परमेश्वर ही कर सकता है। आपकी भाषा में यह प्रश्न हैरान करने वाला और चौंकाने वाला होना चाहिए। चेले पूछ रहे हैं कि यीशु ऐसा कैसे कर सकता है, जो केवल परमेश्वर ही कर सकता है। वे कह सकते हैं, "यीशु अद्भुत है। हवा और लहरें यीशु की आज्ञाओं का पालन करती हैं।"</w:t>
      </w:r>
    </w:p>
    <w:p>
      <w:pPr/>
      <w:r>
        <w:rPr>
          <w:lang w:val="hi_IN" w:bidi="hi_IN"/>
        </w:rPr>
      </w:r>
      <w:r>
        <w:rPr>
          <w:lang w:val="hi_IN" w:bidi="hi_IN"/>
        </w:rPr>
        <w:t>यहाँ रुकें और समूह में चर्चा करें: आपकी भाषा ऐसे प्रश्नों को कैसे दर्शाती है जिनका उत्तर तो होता है, लेकिन वह बोला नहीं जाता? इस रिकॉर्डिंग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4:35–41 का ऑडियो संस्करण सबसे आसानी से समझ आने वाले अनुवाद में सुनें।</w:t>
      </w:r>
    </w:p>
    <w:p>
      <w:pPr/>
      <w:r>
        <w:rPr>
          <w:lang w:val="hi_IN" w:bidi="hi_IN"/>
        </w:rPr>
      </w:r>
      <w:r>
        <w:rPr>
          <w:lang w:val="hi_IN" w:bidi="hi_IN"/>
        </w:rPr>
        <w:t>इस सत्र में, समूह इस भाग को नाटकीय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अन्य नावें</w:t>
      </w:r>
    </w:p>
    <w:p>
      <w:pPr>
        <w:pStyle w:val="ListBullet"/>
        <w:spacing w:line="240" w:lineRule="auto"/>
        <w:ind w:left="720"/>
      </w:pPr>
      <w:r>
        <w:rPr>
          <w:lang w:val="hi_IN" w:bidi="hi_IN"/>
        </w:rPr>
      </w:r>
      <w:r>
        <w:rPr>
          <w:lang w:val="hi_IN" w:bidi="hi_IN"/>
        </w:rPr>
        <w:t>हवा</w:t>
      </w:r>
    </w:p>
    <w:p>
      <w:pPr>
        <w:pStyle w:val="ListBullet"/>
        <w:spacing w:line="240" w:lineRule="auto"/>
        <w:ind w:left="720"/>
      </w:pPr>
      <w:r>
        <w:rPr>
          <w:lang w:val="hi_IN" w:bidi="hi_IN"/>
        </w:rPr>
      </w:r>
      <w:r>
        <w:rPr>
          <w:lang w:val="hi_IN" w:bidi="hi_IN"/>
        </w:rPr>
        <w:t>लहरें</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एक नाव में बैठा है। इस समय सूर्यास्त होने वाला है। यीशु पूरे दिन शिक्षा दे रहा था। यीशु चेलों से कहता है, "आओ, हम झील के दूसरे किनारे पर चलें।" चेले यीशु के साथ नाव पर चढ़ते हैं। वे झील की दूसरी ओर जाने के लिए निकल पड़ते हैं। कुछ और नावें भी उनके पीछे-पीछे आती हैं। भीड़ किनारे पर ही रह जाती है।</w:t>
      </w:r>
    </w:p>
    <w:p>
      <w:pPr/>
      <w:r>
        <w:rPr>
          <w:lang w:val="hi_IN" w:bidi="hi_IN"/>
        </w:rPr>
      </w:r>
      <w:r>
        <w:rPr>
          <w:lang w:val="hi_IN" w:bidi="hi_IN"/>
        </w:rPr>
        <w:t>यहाँ रुकें: भीड़ में से किसी से पूछें, "आज आपने क्या सीखा?" हो सकता है कि आप सुनें, "मैंने कुछ बहुत ही रोचक कहानियाँ सुनीं। मुझे समझना है कि उनका मतलब क्या है। ऐसा लगता है कि इन कहानियों के पीछे कोई मतलब है, लेकिन मैं उसके बारे में निश्चित नहीं हूँ। मुझे यीशु को थोड़ा और सुनना है।" यीशु से पूछें, "आप अभी कैसा महसूस कर रहे हैं?" हो सकता है कि आप सुनें, "मैं बहुत थका हुआ हूँ। यह एक अच्छा दिन रहा। ऐसा लग रहा था कि भीड़ सुन रही थी। मैं आशा करता हूँ कि कुछ लोगों ने समझा होगा। मैं आशा करता हूँ कि कुछ लोग और सुनना चाहेंगे।" चेलों से पूछें, "आप झील के पार क्यों जा रहे हैं?" हो सकता है कि आप सुनें, "मैं नहीं जानता। यीशु जाना चाहता है, और मैं यीशु के साथ वहाँ जाता हूँ जहाँ भी यीशु जाना चाहता है। वैसे भी, यह एक सुंदर शाम है और झील पर अकेले बाहर जाने का अच्छा समय है, या सिर्फ हम और यीशु और भीड़ हमसे बहुत दूर है।" अभिनय को जारी रखें।</w:t>
      </w:r>
    </w:p>
    <w:p>
      <w:pPr/>
      <w:r>
        <w:rPr>
          <w:lang w:val="hi_IN" w:bidi="hi_IN"/>
        </w:rPr>
      </w:r>
      <w:r>
        <w:rPr>
          <w:lang w:val="hi_IN" w:bidi="hi_IN"/>
        </w:rPr>
        <w:t>दूसरे दृश्य में, रात के किसी समय अचानक एक आँधी आती है। यह बहुत भयंकर है। हवा बहुत तेज है। हवा के कारण बड़ी लहरें उठती हैं। वे लहरें नाव से टकराती हैं और पानी नाव में गिरता है। नाव पानी से भरने लगती है। चेले इस बात से बहुत डरे हुए हैं कि वे डूबने वाले हैं। चेले मानते हैं कि नाव डूबने वाली है।</w:t>
      </w:r>
    </w:p>
    <w:p>
      <w:pPr/>
      <w:r>
        <w:rPr>
          <w:lang w:val="hi_IN" w:bidi="hi_IN"/>
        </w:rPr>
      </w:r>
      <w:r>
        <w:rPr>
          <w:lang w:val="hi_IN" w:bidi="hi_IN"/>
        </w:rPr>
        <w:t>यहाँ रुकें: चेलों से पूछें, "आप इतने डरे हुए क्यों हैं?" हो सकता है कि आप सुनें, "नाव पानी से भर रही है। तूफान और हवा के कारण, मुझे नहीं पता कि हम कहाँ हैं। मुझे नहीं पता कि किनारे तक कौन सा रास्ता सबसे करीब है। मैंने ऐसा तूफान अपने पूरे जीवन में कभी नहीं देखा। मैं बचपन से अपने पिता के साथ मछली पकड़ता आया हूँ और तूफान देखे हैं, लेकिन ऐसा कभी नहीं देखा। नाव पानी से भर रही है। हम पानी जल्दी बाहर नहीं निकाल पा रहे हैं। यीशु हमारी मदद क्यों नहीं कर रहा?" अभिनय को जारी रखें।</w:t>
      </w:r>
    </w:p>
    <w:p>
      <w:pPr/>
      <w:r>
        <w:rPr>
          <w:lang w:val="hi_IN" w:bidi="hi_IN"/>
        </w:rPr>
      </w:r>
      <w:r>
        <w:rPr>
          <w:lang w:val="hi_IN" w:bidi="hi_IN"/>
        </w:rPr>
        <w:t>इस तूफान के दौरान, यीशु सो रहा है और सोता ही रहता है। तूफान शुरू होने से पहले यीशु सो गया था। यीशु नाव के पीछे की तरफ है। उसने अपना सिर एक गद्दी पर रखा है। चेले यीशु को जगाते हैं। चेले यीशु पर चिल्लाते हैं, "हे गुरू, हम डूबने वाले हैं। क्या तुझे चिन्ता नहीं है?"</w:t>
      </w:r>
    </w:p>
    <w:p>
      <w:pPr/>
      <w:r>
        <w:rPr>
          <w:lang w:val="hi_IN" w:bidi="hi_IN"/>
        </w:rPr>
      </w:r>
      <w:r>
        <w:rPr>
          <w:lang w:val="hi_IN" w:bidi="hi_IN"/>
        </w:rPr>
        <w:t>यहाँ रुकें: चेलों से पूछें, "आप इस समय कैसा महसूस कर रहे हैं?" हो सकता है कि आप सुनें, "मैं डरा हुआ हूँ। मुझे अपनी पूरी ज़िंदगी में कभी इतना डर नहीं लगा। मुझे लगता है कि मैं आज रात मर जाऊँगा। मुझे समझ नहीं आता कि यीशु इस तूफान में कैसे सो सकता है। क्या यीशु को हमारे बारे में चिन्ता नहीं है? मुझे लगता था कि यीशु चिन्ता करता है लेकिन अब मुझे निश्चय नहीं है।" यीशु से पूछें, "जब चेलों ने कहा कि आपको चिन्ता नहीं है, तो आप कैसा महसूस कर रहे हैं?" हो सकता है कि आप सुनें, "मुझे यह सुनकर दुख होता है। मुझे उम्मीद थी कि वे मुझ पर भरोसा करना सीख रहे हैं, यह भरोसा कि मैं उनकी देखभाल करूँगा। मैं समझता हूँ कि वे तूफान से डरे हुए हैं। उनका इस तरह बोलना केवल उनके डर को दिखाता है। लेकिन ऐसा लगता है कि उन्होंने आज मैंने जो कहानियाँ सुनाई थीं, उनसे कुछ नहीं सीखा।" अभिनय को जारी रखें।</w:t>
      </w:r>
    </w:p>
    <w:p>
      <w:pPr/>
      <w:r>
        <w:rPr>
          <w:lang w:val="hi_IN" w:bidi="hi_IN"/>
        </w:rPr>
      </w:r>
      <w:r>
        <w:rPr>
          <w:lang w:val="hi_IN" w:bidi="hi_IN"/>
        </w:rPr>
        <w:t>तीसरे दृश्य में, यीशु हवा और लहरों को थमने की आज्ञा देता है। हवा और लहरें तुरन्त यीशु की आज्ञा मानती हैं। तुरन्त ही, सब कुछ शान्त और स्थिर हो जाता है। फिर यीशु चेलों से पूछता है कि वे क्यों डरे हुए हैं। यीशु चेलों से पूछता है कि वे कब यीशु पर विश्वास करेंगे। यीशु के इन प्रश्नों को पूछने के बाद, चेले तूफान के समय से भी ज्यादा डर जाते हैं। चेले एक दूसरे को देखकर पूछते हैं, "यीशु कौन है? यहाँ तक कि हवा और लहरें भी यीशु की आज्ञा मानती हैं?"</w:t>
      </w:r>
    </w:p>
    <w:p>
      <w:pPr/>
      <w:r>
        <w:rPr>
          <w:lang w:val="hi_IN" w:bidi="hi_IN"/>
        </w:rPr>
      </w:r>
      <w:r>
        <w:rPr>
          <w:lang w:val="hi_IN" w:bidi="hi_IN"/>
        </w:rPr>
        <w:t>यहाँ रुकें: चेलों से पूछें, "अब आप इतने डरे हुए क्यों हैं? खतरा टल गया है। तूफान रुक गया है।" हो सकता है कि आप सुनें, "यीशु ने केवल हवा से बात की और वह रुक गई! मैंने ऐसा कभी नहीं देखा। यीशु ने केवल लहरों से बात की और वे थम गईं। यह कैसे सम्भव है कि हवा और लहरें यीशु की आज्ञा मानती हैं। यह तो कुछ ऐसा लगता है जो केवल परमेश्वर ही कर सकता है। क्या यीशु परमेश्वर है? मैंने अपनी आँखों से जो देखा, उसे मैं समझ नहीं पा रहा। यीशु परमेश्वर कैसे हो सकता है? अभी जो हुआ, उसका और क्या कारण हो सकता है? यीशु कौन है? मुझे लगता था कि मैं जानता हूँ, लेकिन अब मैं नहीं जानता। मुझे और सीखने की जरूरत है। मुझे दूसरों से बात करनी होगी और समझना होगा कि वे क्या सोच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4:35–41 का ऑडियो संस्करण सबसे आसानी से समझ आने वाले अनुवाद में सुनें।</w:t>
      </w:r>
    </w:p>
    <w:p>
      <w:pPr/>
      <w:r>
        <w:rPr>
          <w:lang w:val="hi_IN" w:bidi="hi_IN"/>
        </w:rPr>
      </w:r>
      <w:r>
        <w:rPr>
          <w:lang w:val="hi_IN" w:bidi="hi_IN"/>
        </w:rPr>
        <w:t xml:space="preserve">यीशु गलील की झील के किनारे शिक्षा दे रहा था। यीशु एक नाव में बैठा हुआ था। यीशु ने चेलों से कहा, "आओ, हम झील के दूसरे किनारे पर चलें।" चेले यीशु के साथ नाव पर चढ़ जाते हैं। </w:t>
      </w:r>
      <w:hyperlink r:id="rId35">
        <w:r>
          <w:rPr>
            <w:lang w:val="hi_IN" w:bidi="hi_IN"/>
          </w:rPr>
          <w:rPr>
            <w:color w:val="0000EE"/>
            <w:u w:val="single"/>
          </w:rPr>
          <w:t>गलील की झील</w:t>
        </w:r>
      </w:hyperlink>
      <w:r>
        <w:rPr>
          <w:lang w:val="hi_IN" w:bidi="hi_IN"/>
        </w:rPr>
        <w:t xml:space="preserve">, </w:t>
      </w:r>
      <w:hyperlink r:id="rId40">
        <w:r>
          <w:rPr>
            <w:lang w:val="hi_IN" w:bidi="hi_IN"/>
          </w:rPr>
          <w:rPr>
            <w:color w:val="0000EE"/>
            <w:u w:val="single"/>
          </w:rPr>
          <w:t>नाव</w:t>
        </w:r>
      </w:hyperlink>
      <w:r>
        <w:rPr>
          <w:lang w:val="hi_IN" w:bidi="hi_IN"/>
        </w:rPr>
        <w:t xml:space="preserve">, और </w:t>
      </w:r>
      <w:r>
        <w:rPr>
          <w:b/>
          <w:lang w:val="hi_IN" w:bidi="hi_IN"/>
        </w:rPr>
        <w:t>चेले</w:t>
      </w:r>
      <w:r>
        <w:rPr>
          <w:lang w:val="hi_IN" w:bidi="hi_IN"/>
        </w:rPr>
        <w:t xml:space="preserve"> के लिए उन्हीं शब्दों का इस्तेमाल करें जो आपने पिछले भागों में इस्तेमाल किए हैं। </w:t>
      </w:r>
      <w:hyperlink r:id="rId100">
        <w:r>
          <w:rPr>
            <w:lang w:val="hi_IN" w:bidi="hi_IN"/>
          </w:rPr>
          <w:rPr>
            <w:color w:val="0000EE"/>
            <w:u w:val="single"/>
          </w:rPr>
          <w:t>चेले</w:t>
        </w:r>
      </w:hyperlink>
      <w:r>
        <w:rPr>
          <w:lang w:val="hi_IN" w:bidi="hi_IN"/>
        </w:rPr>
        <w:t xml:space="preserve"> शब्द पर मुख्य शब्दावली में चर्चा की गई है।</w:t>
      </w:r>
    </w:p>
    <w:p>
      <w:pPr/>
      <w:r>
        <w:rPr>
          <w:lang w:val="hi_IN" w:bidi="hi_IN"/>
        </w:rPr>
      </w:r>
      <w:r>
        <w:rPr>
          <w:lang w:val="hi_IN" w:bidi="hi_IN"/>
        </w:rPr>
        <w:t>गलील की झील में आए तूफान का कोई विशेष नाम नहीं है, जैसे चक्रवात। तूफान के लिए एक सामान्य शब्द का इस्तेमाल करें और हवा को इतना तेज बताएँ कि उससे बड़ी लहरें उठने लगीं।</w:t>
      </w:r>
    </w:p>
    <w:p>
      <w:pPr/>
      <w:r>
        <w:rPr>
          <w:lang w:val="hi_IN" w:bidi="hi_IN"/>
        </w:rPr>
      </w:r>
      <w:r>
        <w:rPr>
          <w:b/>
          <w:lang w:val="hi_IN" w:bidi="hi_IN"/>
        </w:rPr>
        <w:t>गुरु</w:t>
      </w:r>
      <w:r>
        <w:rPr>
          <w:lang w:val="hi_IN" w:bidi="hi_IN"/>
        </w:rPr>
        <w:t xml:space="preserve"> एक सम्मानजनक संबोधन है, जिसे यीशु के चेलों ने यह दिखाने के लिए इस्तेमाल किया कि वह परमेश्वर की बातें सिखाने वाला गुरु था और उसके चेले उसके पीछे चलते और उसकी शिक्षाओं को सुनते थे। इस कहानी के अन्य सुसमाचारों में उसे "प्रभु/स्वामी" जैसी और उपाधियाँ भी दी गई हैं। मरकुस में इस्तेमाल की गई उपाधि ज्यादा महत्व और सम्मान नहीं देती, शायद यह उस समय चेलों की यीशु के प्रति निराशा को दिखाती है। सुनिश्चित करें कि ऐसा शब्द न इस्तेमाल करें जो केवल स्कूल के शिक्षक को दर्शाता हो।</w:t>
      </w:r>
    </w:p>
    <w:p>
      <w:pPr/>
      <w:r>
        <w:rPr>
          <w:lang w:val="hi_IN" w:bidi="hi_IN"/>
        </w:rPr>
      </w:r>
      <w:r>
        <w:rPr>
          <w:lang w:val="hi_IN" w:bidi="hi_IN"/>
        </w:rPr>
        <w:t xml:space="preserve">यहाँ रुकें और इस भाग में </w:t>
      </w:r>
      <w:r>
        <w:rPr>
          <w:b/>
          <w:lang w:val="hi_IN" w:bidi="hi_IN"/>
        </w:rPr>
        <w:t>गुरु</w:t>
      </w:r>
      <w:r>
        <w:rPr>
          <w:lang w:val="hi_IN" w:bidi="hi_IN"/>
        </w:rPr>
        <w:t xml:space="preserve"> के लिए इस्तेमाल किए जाने वाले शब्द पर चर्चा करें। याद रखें कि </w:t>
      </w:r>
      <w:hyperlink r:id="rId170">
        <w:r>
          <w:rPr>
            <w:lang w:val="hi_IN" w:bidi="hi_IN"/>
          </w:rPr>
          <w:rPr>
            <w:color w:val="0000EE"/>
            <w:u w:val="single"/>
          </w:rPr>
          <w:t>गुरु</w:t>
        </w:r>
      </w:hyperlink>
      <w:r>
        <w:rPr>
          <w:lang w:val="hi_IN" w:bidi="hi_IN"/>
        </w:rPr>
        <w:t xml:space="preserve"> शब्द मुख्य शब्दावली में है। इस ऑडियो को यहाँ रोकें।</w:t>
      </w:r>
    </w:p>
    <w:p>
      <w:pPr/>
      <w:r>
        <w:rPr>
          <w:lang w:val="hi_IN" w:bidi="hi_IN"/>
        </w:rPr>
      </w:r>
      <w:r>
        <w:rPr>
          <w:lang w:val="hi_IN" w:bidi="hi_IN"/>
        </w:rPr>
        <w:t>"</w:t>
      </w:r>
      <w:r>
        <w:rPr>
          <w:b/>
          <w:lang w:val="hi_IN" w:bidi="hi_IN"/>
        </w:rPr>
        <w:t>...कि हम डूबने वाले हैं</w:t>
      </w:r>
      <w:r>
        <w:rPr>
          <w:lang w:val="hi_IN" w:bidi="hi_IN"/>
        </w:rPr>
        <w:t>"-यूनानी भाषा में यह वाक्यांश “हम मर रहे हैं” कहता है, और शायद इसका मतलब है कि उन्हें विश्वास था कि वे मरने ही वाले हैं।</w:t>
      </w:r>
    </w:p>
    <w:p>
      <w:pPr/>
      <w:r>
        <w:rPr>
          <w:lang w:val="hi_IN" w:bidi="hi_IN"/>
        </w:rPr>
      </w:r>
      <w:r>
        <w:rPr>
          <w:b/>
          <w:lang w:val="hi_IN" w:bidi="hi_IN"/>
        </w:rPr>
        <w:t>थम जा</w:t>
      </w:r>
      <w:r>
        <w:rPr>
          <w:lang w:val="hi_IN" w:bidi="hi_IN"/>
        </w:rPr>
        <w:t xml:space="preserve"> शब्द जानवर के मुँह पर लगने वाली "मुखपट्टी" से लिया गया है। इसका अर्थ है मुँह बंद करना ताकि वह शांत हो जाए। यीशु ने तूफान को </w:t>
      </w:r>
      <w:r>
        <w:rPr>
          <w:b/>
          <w:lang w:val="hi_IN" w:bidi="hi_IN"/>
        </w:rPr>
        <w:t>डाँटा</w:t>
      </w:r>
      <w:r>
        <w:rPr>
          <w:lang w:val="hi_IN" w:bidi="hi_IN"/>
        </w:rPr>
        <w:t>, उसने तूफान को सख्ती से आदेश दिया। इस कहानी में तूफान को डाँटने और शांत करने के लिए इस्तेमाल की गई क्रियाएँ वही हैं, जो अन्य कहानियों में दुष्टात्माओं को डाँटने और चुप कराने के लिए इस्तेमाल की गई हैं। किसी को डाँटने और शांत करने के लिए आपके पास एक स्वाभाविक तरीका हो सकता है। अपनी भाषा में उपयुक्त और स्पष्ट अर्थ वाले वाक्यांशों का इस्तेमाल करें। हो सकता है कि आपकी भाषा में आप किसी निर्जीव वस्तु को डाँट न सकें। यदि ऐसा है, तो एक ऐसी आज्ञा का इस्तेमाल करें जो यीशु के अधिकार को दर्शाए, जैसे कि "उसने सख्ती से तूफान को रुकने की आज्ञा दी।"</w:t>
      </w:r>
    </w:p>
    <w:p>
      <w:pPr/>
      <w:r>
        <w:rPr>
          <w:lang w:val="hi_IN" w:bidi="hi_IN"/>
        </w:rPr>
      </w:r>
      <w:r>
        <w:rPr>
          <w:lang w:val="hi_IN" w:bidi="hi_IN"/>
        </w:rPr>
        <w:t xml:space="preserve">हो सकता है कि आपकी भाषा में </w:t>
      </w:r>
      <w:r>
        <w:rPr>
          <w:b/>
          <w:lang w:val="hi_IN" w:bidi="hi_IN"/>
        </w:rPr>
        <w:t>डर</w:t>
      </w:r>
      <w:r>
        <w:rPr>
          <w:lang w:val="hi_IN" w:bidi="hi_IN"/>
        </w:rPr>
        <w:t xml:space="preserve"> को दिखाने का कोई स्वाभाविक तरीका हो (जैसे, 'दिल दहल जाना', 'कलेजा कांपना')। अगर ऐसा है, तो आप इसे यहाँ इस्तेमाल कर सकते हैं।</w:t>
      </w:r>
    </w:p>
    <w:p>
      <w:pPr/>
      <w:r>
        <w:rPr>
          <w:lang w:val="hi_IN" w:bidi="hi_IN"/>
        </w:rPr>
      </w:r>
      <w:r>
        <w:rPr>
          <w:b/>
          <w:lang w:val="hi_IN" w:bidi="hi_IN"/>
        </w:rPr>
        <w:t>विश्वास</w:t>
      </w:r>
      <w:r>
        <w:rPr>
          <w:lang w:val="hi_IN" w:bidi="hi_IN"/>
        </w:rPr>
        <w:t xml:space="preserve"> या </w:t>
      </w:r>
      <w:r>
        <w:rPr>
          <w:b/>
          <w:lang w:val="hi_IN" w:bidi="hi_IN"/>
        </w:rPr>
        <w:t>भरोसा</w:t>
      </w:r>
      <w:r>
        <w:rPr>
          <w:lang w:val="hi_IN" w:bidi="hi_IN"/>
        </w:rPr>
        <w:t xml:space="preserve"> परमेश्वर की प्रतिज्ञा पर मनुष्य की प्रतिक्रिया को दर्शाता है। यह शायद केवल मानसिक सहमति से अधिक है, बल्कि इसमें परमेश्वर में विश्वास और भरोसा रखना शामिल है। ऐसे में, चेलों को यीशु पर ही विश्वास रखना चाहिए। </w:t>
      </w:r>
      <w:r>
        <w:rPr>
          <w:b/>
          <w:lang w:val="hi_IN" w:bidi="hi_IN"/>
        </w:rPr>
        <w:t>विश्वास</w:t>
      </w:r>
      <w:r>
        <w:rPr>
          <w:lang w:val="hi_IN" w:bidi="hi_IN"/>
        </w:rPr>
        <w:t xml:space="preserve"> के लिए उसी शब्द का इस्तेमाल करें जो आपने पिछले भागों में इस्तेमाल किया है, और याद रखें कि </w:t>
      </w:r>
      <w:hyperlink r:id="rId90">
        <w:r>
          <w:rPr>
            <w:lang w:val="hi_IN" w:bidi="hi_IN"/>
          </w:rPr>
          <w:rPr>
            <w:color w:val="0000EE"/>
            <w:u w:val="single"/>
          </w:rPr>
          <w:t>विश्वास</w:t>
        </w:r>
      </w:hyperlink>
      <w:r>
        <w:rPr>
          <w:lang w:val="hi_IN" w:bidi="hi_IN"/>
        </w:rPr>
        <w:t xml:space="preserve"> शब्द मुख्य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4:35–41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71">
        <w:r>
          <w:rPr>
            <w:lang w:val="hi_IN" w:bidi="hi_IN"/>
          </w:rPr>
          <w:rPr>
            <w:color w:val="0000EE"/>
            <w:u w:val="single"/>
          </w:rPr>
          <w:t>सुने और मन में रखें</w:t>
        </w:r>
      </w:hyperlink>
      <w:r>
        <w:rPr>
          <w:lang w:val="hi_IN" w:bidi="hi_IN"/>
        </w:rPr>
        <w:t xml:space="preserve"> (476 KB)</w:t>
      </w:r>
      <w:r>
        <w:rPr>
          <w:lang w:val="hi_IN" w:bidi="hi_IN"/>
        </w:rPr>
      </w:r>
    </w:p>
    <w:p>
      <w:pPr>
        <w:pStyle w:val="ListBullet"/>
        <w:spacing w:line="240" w:lineRule="auto"/>
        <w:ind w:left="720"/>
      </w:pPr>
      <w:r>
        <w:rPr>
          <w:lang w:val="hi_IN" w:bidi="hi_IN"/>
        </w:rPr>
      </w:r>
      <w:hyperlink r:id="rId172">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173">
        <w:r>
          <w:rPr>
            <w:lang w:val="hi_IN" w:bidi="hi_IN"/>
          </w:rPr>
          <w:rPr>
            <w:color w:val="0000EE"/>
            <w:u w:val="single"/>
          </w:rPr>
          <w:t>घटनाओं को समझाना</w:t>
        </w:r>
      </w:hyperlink>
      <w:r>
        <w:rPr>
          <w:lang w:val="hi_IN" w:bidi="hi_IN"/>
        </w:rPr>
        <w:t xml:space="preserve"> (4.9 MB)</w:t>
      </w:r>
      <w:r>
        <w:rPr>
          <w:lang w:val="hi_IN" w:bidi="hi_IN"/>
        </w:rPr>
      </w:r>
    </w:p>
    <w:p>
      <w:pPr>
        <w:pStyle w:val="ListBullet"/>
        <w:spacing w:line="240" w:lineRule="auto"/>
        <w:ind w:left="720"/>
      </w:pPr>
      <w:r>
        <w:rPr>
          <w:lang w:val="hi_IN" w:bidi="hi_IN"/>
        </w:rPr>
      </w:r>
      <w:hyperlink r:id="rId174">
        <w:r>
          <w:rPr>
            <w:lang w:val="hi_IN" w:bidi="hi_IN"/>
          </w:rPr>
          <w:rPr>
            <w:color w:val="0000EE"/>
            <w:u w:val="single"/>
          </w:rPr>
          <w:t>पाठ को नाटकीय रूप देना</w:t>
        </w:r>
      </w:hyperlink>
      <w:r>
        <w:rPr>
          <w:lang w:val="hi_IN" w:bidi="hi_IN"/>
        </w:rPr>
        <w:t xml:space="preserve"> (3.8 MB)</w:t>
      </w:r>
      <w:r>
        <w:rPr>
          <w:lang w:val="hi_IN" w:bidi="hi_IN"/>
        </w:rPr>
      </w:r>
    </w:p>
    <w:p>
      <w:pPr>
        <w:pStyle w:val="ListBullet"/>
        <w:spacing w:line="240" w:lineRule="auto"/>
        <w:ind w:left="720"/>
      </w:pPr>
      <w:r>
        <w:rPr>
          <w:lang w:val="hi_IN" w:bidi="hi_IN"/>
        </w:rPr>
      </w:r>
      <w:hyperlink r:id="rId175">
        <w:r>
          <w:rPr>
            <w:lang w:val="hi_IN" w:bidi="hi_IN"/>
          </w:rPr>
          <w:rPr>
            <w:color w:val="0000EE"/>
            <w:u w:val="single"/>
          </w:rPr>
          <w:t>आवश्यक जानकारी</w:t>
        </w:r>
      </w:hyperlink>
      <w:r>
        <w:rPr>
          <w:lang w:val="hi_IN" w:bidi="hi_IN"/>
        </w:rPr>
        <w:t xml:space="preserve"> (2.0 MB)</w:t>
      </w:r>
      <w:r>
        <w:rPr>
          <w:lang w:val="hi_IN" w:bidi="hi_IN"/>
        </w:rPr>
      </w:r>
    </w:p>
    <w:p>
      <w:pPr>
        <w:pStyle w:val="ListBullet"/>
        <w:spacing w:line="240" w:lineRule="auto"/>
        <w:ind w:left="720"/>
      </w:pPr>
      <w:r>
        <w:rPr>
          <w:lang w:val="hi_IN" w:bidi="hi_IN"/>
        </w:rPr>
      </w:r>
      <w:hyperlink r:id="rId17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5:1–20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5:1–20 को सुनें और अपने मनों में रखें। इस पाठ को तीन बार सुनें (यदि सम्भव हो तो तीन अलग-अलग अनुवादों में सुनें)। उसके बाद, एक समूह में, नीचे दिए गए प्रश्नों पर चर्चा करें:</w:t>
      </w:r>
    </w:p>
    <w:p>
      <w:pPr>
        <w:pStyle w:val="ListNumber"/>
        <w:numPr>
          <w:ilvl w:val="0"/>
          <w:numId w:val="32"/>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में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5:1–20 का ऑडियो संस्करण सबसे आसानी से समझ आने वाले अनुवाद में सुनें।</w:t>
      </w:r>
    </w:p>
    <w:p>
      <w:pPr/>
      <w:r>
        <w:rPr>
          <w:lang w:val="hi_IN" w:bidi="hi_IN"/>
        </w:rPr>
      </w:r>
      <w:r>
        <w:rPr>
          <w:lang w:val="hi_IN" w:bidi="hi_IN"/>
        </w:rPr>
        <w:t>यह मरकुस में पाए जाने वाली कहानियों के समूह की दूसरी कहानी है, जो दिखाती है कि यीशु के पास प्राकृतिक आपदाओं, दुष्ट आत्माओं और मृत्यु जैसी सारी विनाशकारी शक्तियों पर अधिकार है। यह कहानी बताती है कि यीशु के पास हर चीज पर अधिकार है, यहाँ तक कि सभी दुष्ट आत्माओं पर भी। इस कहानी में इतना विवरण है कि लगता है इसे किसी ऐसे व्यक्ति ने बताया होगा जिसने इसे खुद अपनी आँखों से देखा हो। पिछली कहानी में, यीशु के साथ चेलों ने अभी-अभी तूफान का अनुभव किया था और यीशु ने उस तूफान को शान्त किया था। वह तूफान रात के समय में आया था। अब अगली सुबह हो चुकी है। यह कहानी बताती है कि यीशु एक ऐसे व्यक्ति से मिला जो दुष्ट आत्मा से ग्रसित था।</w:t>
      </w:r>
    </w:p>
    <w:p>
      <w:pPr/>
      <w:r>
        <w:rPr>
          <w:lang w:val="hi_IN" w:bidi="hi_IN"/>
        </w:rPr>
      </w:r>
      <w:r>
        <w:rPr>
          <w:lang w:val="hi_IN" w:bidi="hi_IN"/>
        </w:rPr>
        <w:t>तूफान के बाद अगली सुबह, नाव झील के दूसरे किनारे पर पहुँच गई थी, जो वास्तव में कोई दूसरा देश है। यीशु और चेले उस नाव में थे। इस भाग में यीशु और चेलों के लिए 'वे' शब्द का इस्तेमाल किया गया है। आप कह सकते हैं कि यीशु और चेले पहुँच गए थे।</w:t>
      </w:r>
    </w:p>
    <w:p>
      <w:pPr/>
      <w:r>
        <w:rPr>
          <w:lang w:val="hi_IN" w:bidi="hi_IN"/>
        </w:rPr>
      </w:r>
      <w:r>
        <w:rPr>
          <w:lang w:val="hi_IN" w:bidi="hi_IN"/>
        </w:rPr>
        <w:t>यहाँ रुकें और गलील की झील का नक्शा दिखाएँ जिसमें कफरनहूम चिन्हित हो। इस नक्शे में गिरासेनियों का देश और दिकापुलिस का क्षेत्र भी दिखाया जाना चाहिए। इस रिकॉर्डिंग को यहाँ रोकें।</w:t>
      </w:r>
    </w:p>
    <w:p>
      <w:pPr/>
      <w:r>
        <w:rPr>
          <w:lang w:val="hi_IN" w:bidi="hi_IN"/>
        </w:rPr>
      </w:r>
      <w:r>
        <w:rPr>
          <w:lang w:val="hi_IN" w:bidi="hi_IN"/>
        </w:rPr>
        <w:t>इस समय, रोमी सरकार ने उस भूमि को अलग-अलग देशों में बाँट दिया था और उनके अलग-अलग शासक थे। गलील की झील के पूर्वी किनारे पर दिकापुलिस नामक एक देश था, जो एक यूनानी क्षेत्र था। इस कहानी के अंत में आने वाले शब्द दिकापुलिस का अर्थ "10 नगर" है। उन नगरों में से एक गिरासेनी है। वह नाव गिरासेनियों के क्षेत्र में पहुँचती है। गिरासेनी लोग यहूदी नहीं थे। वे उस व्यवस्था का पालन नहीं करते थे जो परमेश्वर ने मूसा को दी थी। गिरासेनी लोग परमेश्वर की आराधना नहीं करते थे।</w:t>
      </w:r>
    </w:p>
    <w:p>
      <w:pPr/>
      <w:r>
        <w:rPr>
          <w:lang w:val="hi_IN" w:bidi="hi_IN"/>
        </w:rPr>
      </w:r>
      <w:r>
        <w:rPr>
          <w:lang w:val="hi_IN" w:bidi="hi_IN"/>
        </w:rPr>
        <w:t xml:space="preserve">जब यीशु और चेले पहुँचे तो वे झील के किनारे की पहाड़ियों वाले क्षेत्र में थे। इन पहाड़ियों में गुफाएँ थीं। ये गुफाएँ </w:t>
      </w:r>
      <w:r>
        <w:rPr>
          <w:b/>
          <w:lang w:val="hi_IN" w:bidi="hi_IN"/>
        </w:rPr>
        <w:t>कब्रें</w:t>
      </w:r>
      <w:r>
        <w:rPr>
          <w:lang w:val="hi_IN" w:bidi="hi_IN"/>
        </w:rPr>
        <w:t xml:space="preserve"> थीं जहाँ स्थानीय गाँववासी शवों को रखते थे। इस क्षेत्र को कब्रिस्तान या कब्रें कहा जाता था क्योंकि इन गुफाओं में मरे हुए लोगों को दफनाया जाता था देश के इस हिस्से की पहाड़ियों में बहुत सी गुफाएँ थीं क्योंकि वहाँ की चट्टानें नरम थीं। ये गुफाएँ प्राकृतिक या मनुष्यों के द्वारा बनाई हुई हो सकती थीं और अक्सर इतनी बड़ी होती थीं कि उन्हें सहारा देने के लिए अंदर खंभों की जरूरत पड़ती थी। इसलिए, ये गुफाएँ इस व्यक्ति को आश्रय देने के लिए पर्याप्त बड़ी थीं। कुछ गुफाओं के किनारे छोटे-छोटे हिस्से होते थे, जहाँ मरे हुए लोगों को रखा जाता था जब गुफाएँ कब्र के रूप में इस्तेमाल होती थीं। यह भाग बताता है कि वह व्यक्ति कब्रिस्तान या कब्रों में रहता था। वह व्यक्ति इन गुफाओं में सोता था। वह व्यक्ति जमीन में खोदी गई कब्रों में नहीं जाता था।</w:t>
      </w:r>
    </w:p>
    <w:p>
      <w:pPr/>
      <w:r>
        <w:rPr>
          <w:lang w:val="hi_IN" w:bidi="hi_IN"/>
        </w:rPr>
      </w:r>
      <w:r>
        <w:rPr>
          <w:lang w:val="hi_IN" w:bidi="hi_IN"/>
        </w:rPr>
        <w:t>यहाँ रुकें और अपने दल को चट्टानों वाली गुफाओं का चित्र दिखाएँ। इस रिकॉर्डिंग को यहाँ रोकें।</w:t>
      </w:r>
    </w:p>
    <w:p>
      <w:pPr/>
      <w:r>
        <w:rPr>
          <w:lang w:val="hi_IN" w:bidi="hi_IN"/>
        </w:rPr>
      </w:r>
      <w:r>
        <w:rPr>
          <w:lang w:val="hi_IN" w:bidi="hi_IN"/>
        </w:rPr>
        <w:t>जैसे ही यीशु नाव से उतरता है, कब्रों में रहने वाला वह व्यक्ति, जिसमें एक अशुद्ध आत्मा थी, यीशु से मिलने आता है। "अशुद्ध" का अर्थ है कि कोई चीज परमेश्वर की सेवा के लिए योग्य नहीं है और कोई व्यक्ति परमेश्वर की आराधना नहीं कर सकता। वह व्यक्ति उस क्षेत्र में है जहाँ लोग मरे हुए लोगों को गुफाओं में दफनाते हैं, इसलिए यह क्षेत्र भी यहूदियों के लिए अशुद्ध है। वह व्यक्ति खुद भी अशुद्ध है क्योंकि वह दुष्टात्माओं से ग्रस्त है। पहाड़ी पर जो सूअर हैं, वे अशुद्ध पशु हैं। यह कहानी "अशुद्ध" चीजों से भरी हुई है।</w:t>
      </w:r>
    </w:p>
    <w:p>
      <w:pPr/>
      <w:r>
        <w:rPr>
          <w:lang w:val="hi_IN" w:bidi="hi_IN"/>
        </w:rPr>
      </w:r>
      <w:r>
        <w:rPr>
          <w:lang w:val="hi_IN" w:bidi="hi_IN"/>
        </w:rPr>
        <w:t>कब्रों में रहने वाले उस व्यक्ति में एक दुष्ट या अशुद्ध आत्मा रहती थी और वह उसे नियंत्रित करती थी। जब दुष्टात्माएँ लोगों को वश में करती हैं, तो वे उनके कार्यों को नियंत्रित करती हैं। कहानी के इस भाग में दुष्टात्मा शब्द एकवचन में है। इस पाठ की मूल भाषा में इसे वास्तव में "अशुद्ध आत्मा" कहा गया है। सारी दुष्टात्माएँ "अशुद्ध" हैं क्योंकि वे परमेश्वर की सेवा के योग्य नहीं हैं। मरकुस की पुस्तक में पहले ही बताया गया है कि यीशु ने उन लोगों को ठीक किया था जो दुष्ट आत्माओं से ग्रस्त थे। इस दुष्ट या अशुद्ध आत्मा को बताने के लिए आप वही शब्द इस्तेमाल करें जो आपने पहले इस्तेमाल किया था।</w:t>
      </w:r>
    </w:p>
    <w:p>
      <w:pPr/>
      <w:r>
        <w:rPr>
          <w:lang w:val="hi_IN" w:bidi="hi_IN"/>
        </w:rPr>
      </w:r>
      <w:r>
        <w:rPr>
          <w:lang w:val="hi_IN" w:bidi="hi_IN"/>
        </w:rPr>
        <w:t>तालमूद पारम्परिक यहूदी इतिहास और व्यवस्था की पुस्तक है। यह पुस्तक उन लोगों की चार विशेषताएँ बताती है जो पागल या सनकी होते हैं:</w:t>
      </w:r>
    </w:p>
    <w:p>
      <w:pPr>
        <w:pStyle w:val="ListNumber"/>
        <w:numPr>
          <w:ilvl w:val="0"/>
          <w:numId w:val="33"/>
        </w:numPr>
        <w:spacing w:line="240" w:lineRule="auto"/>
        <w:ind w:left="720"/>
      </w:pPr>
      <w:r>
        <w:rPr>
          <w:lang w:val="hi_IN" w:bidi="hi_IN"/>
        </w:rPr>
      </w:r>
      <w:r>
        <w:rPr>
          <w:lang w:val="hi_IN" w:bidi="hi_IN"/>
        </w:rPr>
        <w:t>रात में घूमना</w:t>
      </w:r>
    </w:p>
    <w:p>
      <w:pPr>
        <w:pStyle w:val="ListNumber"/>
        <w:spacing w:line="240" w:lineRule="auto"/>
        <w:ind w:left="720"/>
      </w:pPr>
      <w:r>
        <w:rPr>
          <w:lang w:val="hi_IN" w:bidi="hi_IN"/>
        </w:rPr>
      </w:r>
      <w:r>
        <w:rPr>
          <w:lang w:val="hi_IN" w:bidi="hi_IN"/>
        </w:rPr>
        <w:t>कब्र पर रात बिताना</w:t>
      </w:r>
    </w:p>
    <w:p>
      <w:pPr>
        <w:pStyle w:val="ListNumber"/>
        <w:spacing w:line="240" w:lineRule="auto"/>
        <w:ind w:left="720"/>
      </w:pPr>
      <w:r>
        <w:rPr>
          <w:lang w:val="hi_IN" w:bidi="hi_IN"/>
        </w:rPr>
      </w:r>
      <w:r>
        <w:rPr>
          <w:lang w:val="hi_IN" w:bidi="hi_IN"/>
        </w:rPr>
        <w:t>अपने कपड़े फाड़ना</w:t>
      </w:r>
    </w:p>
    <w:p>
      <w:pPr>
        <w:pStyle w:val="ListNumber"/>
        <w:spacing w:line="240" w:lineRule="auto"/>
        <w:ind w:left="720"/>
      </w:pPr>
      <w:r>
        <w:rPr>
          <w:lang w:val="hi_IN" w:bidi="hi_IN"/>
        </w:rPr>
      </w:r>
      <w:r>
        <w:rPr>
          <w:lang w:val="hi_IN" w:bidi="hi_IN"/>
        </w:rPr>
        <w:t>अपनी संपत्ति नष्ट करना।</w:t>
      </w:r>
    </w:p>
    <w:p>
      <w:pPr/>
      <w:r>
        <w:rPr>
          <w:lang w:val="hi_IN" w:bidi="hi_IN"/>
        </w:rPr>
      </w:r>
      <w:r>
        <w:rPr>
          <w:lang w:val="hi_IN" w:bidi="hi_IN"/>
        </w:rPr>
        <w:t>वह व्यक्ति इन चारों विशेषताओं को दिखाता था। मानसिक रूप से बीमार लोगों से निपटने का सामान्य तरीका यह था कि उन्हें बाँध दिया जाता ताकि वे खुद को नुकसान न पहुँचाएँ। दुष्टात्माओं ने इस व्यक्ति को इतना शक्तिशाली बना दिया था कि वह अपनी बेड़ियाँ तोड़ देता था। यह भाग हमें बताता है कि यह व्यक्ति दिन-रात पहाड़ियों के चारों ओर चिल्लाते हुए दौड़ता रहता था। इसका अर्थ यह है कि वह मनुष्य कभी नहीं सोता था। यह कहानी हमें यीशु से मिलने से पहले इस व्यक्ति और उसके जीवन का स्पष्ट चित्र देती है।</w:t>
      </w:r>
    </w:p>
    <w:p>
      <w:pPr/>
      <w:r>
        <w:rPr>
          <w:lang w:val="hi_IN" w:bidi="hi_IN"/>
        </w:rPr>
      </w:r>
      <w:r>
        <w:rPr>
          <w:lang w:val="hi_IN" w:bidi="hi_IN"/>
        </w:rPr>
        <w:t>यहाँ रुकें और उन बेड़ियों का चित्र दिखाएँ जिनका इस्तेमाल लोग किसी व्यक्ति को बाँधने के लिए करते थे। इस रिकॉर्डिंग को यहाँ रोकें।</w:t>
      </w:r>
    </w:p>
    <w:p>
      <w:pPr/>
      <w:r>
        <w:rPr>
          <w:lang w:val="hi_IN" w:bidi="hi_IN"/>
        </w:rPr>
      </w:r>
      <w:r>
        <w:rPr>
          <w:lang w:val="hi_IN" w:bidi="hi_IN"/>
        </w:rPr>
        <w:t xml:space="preserve">वह व्यक्ति दौड़कर यीशु के पास गया और उसे झुककर प्रणाम किया। किसी के सामने झुककर प्रणाम करना उस व्यक्ति के प्रति आदर दिखाने का तरीका है। वह व्यक्ति बहुत तेज आवाज में चीख रहा था, या चिल्ला रहा था, या पुकार रहा था। </w:t>
      </w:r>
    </w:p>
    <w:p>
      <w:pPr/>
      <w:r>
        <w:rPr>
          <w:lang w:val="hi_IN" w:bidi="hi_IN"/>
        </w:rPr>
      </w:r>
      <w:r>
        <w:rPr>
          <w:lang w:val="hi_IN" w:bidi="hi_IN"/>
        </w:rPr>
        <w:t>यहाँ रुकें और चर्चा करें: किसी ऐसे व्यक्ति की कहानी बताएँ जो अपने आप पर नियंत्रण खो चुका हो और बहुत ऊँची आवाज में चिल्ला रहा हो या बोल रहा हो। ध्यान से सुनें कि कहानीकार इस व्यक्ति की बातों का वर्णन कैसे करता है। कुछ लोग शब्द-चित्रों का इस्तेमाल करते हैं, जैसे वह अपनी पूरी आवाज में चिल्ला रहा था, जबकि दूसरे बस कह सकते हैं कि कि व्यक्ति जितनी ऊँची आवाज में बोल सकता था, उतनी ऊँची आवाज में बोल रहा था। इस रिकॉर्डिंग को यहाँ रोकें।</w:t>
      </w:r>
    </w:p>
    <w:p>
      <w:pPr/>
      <w:r>
        <w:rPr>
          <w:lang w:val="hi_IN" w:bidi="hi_IN"/>
        </w:rPr>
      </w:r>
      <w:r>
        <w:rPr>
          <w:lang w:val="hi_IN" w:bidi="hi_IN"/>
        </w:rPr>
        <w:t>वह व्यक्ति यीशु से बात करना शुरू करता है। वह व्यक्ति यीशु से पूछता है कि वह उसके काम में क्यों बाधा डाल रहा है। दुष्टात्मा बात कर रही है। वह दुष्टात्मा वास्तव में यह कह रही है, "तुम मेरे काम में बाधा क्यों डाल रहे हो?" आपने पहले भी मरकुस में इस वाक्यांश का इस्तेमाल किया है जब यीशु ने एक और दुष्टात्मा को निकाला था। वह व्यक्ति यीशु को एक उपाधि से पुकारता है। वह व्यक्ति कहता है, "हे यीशु, परम प्रधान परमेश्वर के पुत्र।" आपने पहले भी मरकुस में परमेश्वर के पुत्र शब्द का इस्तेमाल किया है। यहाँ उन्हीं शब्दों का इस्तेमाल करें। "परम प्रधान परमेश्वर" इस बात को कहने का एक तरीका है कि परमेश्वर अन्य देवताओं से महान् और अधिक सामर्थी है। यह एक ऐसी उपाधि है जो पवित्र शास्त्र में कई बार दिखाई देती है।</w:t>
      </w:r>
    </w:p>
    <w:p>
      <w:pPr/>
      <w:r>
        <w:rPr>
          <w:lang w:val="hi_IN" w:bidi="hi_IN"/>
        </w:rPr>
      </w:r>
      <w:r>
        <w:rPr>
          <w:lang w:val="hi_IN" w:bidi="hi_IN"/>
        </w:rPr>
        <w:t>यहाँ रुकें और चर्चा करें: किसी ऐसे व्यक्ति की कहानी सुनाएँ जो गाँव में पला-बढ़ा हो। जब आप इस व्यक्ति के बारे में बात करें, तो उसके पिता और दादा के बारे में भी बताएँ। साथ ही इस बात का वर्णन करें कि यह व्यक्ति गाँव का रहने वाला है और खेतों में काम करता है। ध्यान से सुनें कि कहीं कोई उपाधि इस्तेमाल की गई है। कहानीकार यह कह सकता है कि यह व्यक्ति किसी का पुत्र है। कहानीकार यह भी कह सकता है कि यह व्यक्ति गाँव का पुत्र है। कहानीकार इस व्यक्ति का वर्णन करने के लिए कौन से शब्द इस्तेमाल करता है? इस रिकॉर्डिंग को यहाँ रोकें।</w:t>
      </w:r>
    </w:p>
    <w:p>
      <w:pPr/>
      <w:r>
        <w:rPr>
          <w:lang w:val="hi_IN" w:bidi="hi_IN"/>
        </w:rPr>
      </w:r>
      <w:r>
        <w:rPr>
          <w:lang w:val="hi_IN" w:bidi="hi_IN"/>
        </w:rPr>
        <w:t>यीशु पहले ही उस अशुद्ध आत्मा को उस व्यक्ति से निकल जाने की आज्ञा दे चुका था। इसका मतलब यह है कि जब यह व्यक्ति यीशु के पास दौड़कर आया और अशुद्ध आत्मा बोलने लगी, उससे पहले ही यीशु ने उस अशुद्ध आत्मा को उस व्यक्ति में से निकल जाने की आज्ञा दे दी थी। इस कहानी के शब्दों से यह स्पष्ट होता है कि यह कार्य पहले ही हो चुका था।</w:t>
      </w:r>
    </w:p>
    <w:p>
      <w:pPr/>
      <w:r>
        <w:rPr>
          <w:lang w:val="hi_IN" w:bidi="hi_IN"/>
        </w:rPr>
      </w:r>
      <w:r>
        <w:rPr>
          <w:lang w:val="hi_IN" w:bidi="hi_IN"/>
        </w:rPr>
        <w:t>यीशु उस दुष्टात्मा का नाम पूछता है। इस प्रश्न के उत्तर से हमें यह समझ में आता है कि यह व्यक्ति कई दुष्टात्माओं से ग्रस्त है। दुष्टात्माओं ने जो नाम बताया "सेना", वह रोमियों का शब्द है, जो 6,000 से अधिक सैनिकों के एक समूह को दर्शाता है। उस समय रोमियों ने उस क्षेत्र पर उपनिवेश स्थापित कर लिया था या उस पर विजय प्राप्त की थी, इसलिए उनके द्वारा इस्तेमाल किया गया "सेना" नाम समझ में आता था, उस क्षेत्र का हर व्यक्ति इस शब्द को समझता था। हम नहीं जानते कि उस व्यक्ति में कितनी अशुद्ध आत्माएँ थीं। यदि लोग 'सेना' शब्द नहीं जानते, तो आप 'कई' या 'अनेक' जैसे अन्य शब्दों या नामों का इस्तेमाल कर सकते हैं। उदाहरण के लिए, वह व्यक्ति कह सकता है, “मेरा नाम अनेक है।”</w:t>
      </w:r>
    </w:p>
    <w:p>
      <w:pPr/>
      <w:r>
        <w:rPr>
          <w:lang w:val="hi_IN" w:bidi="hi_IN"/>
        </w:rPr>
      </w:r>
      <w:r>
        <w:rPr>
          <w:lang w:val="hi_IN" w:bidi="hi_IN"/>
        </w:rPr>
        <w:t>बाइबल के समय में दुष्टात्माओं को निकालने वाला व्यक्ति अक्सर दुष्टात्माओं को लोगों से दूर किसी सुनसान स्थान पर भेज देता था, ताकि वे फिर कभी परेशानी पैदा न कर सकें। शायद इसलिए दुष्टात्माओं ने विनती की कि उन्हें दूर किसी स्थान पर न भेजा जाए, उन्हें लगा कि यीशु भी ऐसा ही करेगा।</w:t>
      </w:r>
    </w:p>
    <w:p>
      <w:pPr/>
      <w:r>
        <w:rPr>
          <w:lang w:val="hi_IN" w:bidi="hi_IN"/>
        </w:rPr>
      </w:r>
      <w:r>
        <w:rPr>
          <w:lang w:val="hi_IN" w:bidi="hi_IN"/>
        </w:rPr>
        <w:t>यहाँ रुकें और चर्चा करें: आपकी संस्कृति में लोग आम तौर पर कैसे दिखाते हैं कि वे दुष्टात्माओं से ग्रस्त हैं? आपकी संस्कृति में लोग मानसिक रूप से बीमार या दुष्टात्माओं से ग्रस्त व्यक्तियों के साथ कैसे व्यवहार करते हैं? इस रिकॉर्डिंग को यहाँ रोकें।</w:t>
      </w:r>
    </w:p>
    <w:p>
      <w:pPr/>
      <w:r>
        <w:rPr>
          <w:lang w:val="hi_IN" w:bidi="hi_IN"/>
        </w:rPr>
      </w:r>
      <w:r>
        <w:rPr>
          <w:lang w:val="hi_IN" w:bidi="hi_IN"/>
        </w:rPr>
        <w:t>दुष्टात्माओं ने फिर से यीशु से विनती की कि वह उन्हें किसी दूर स्थान पर न भेजे। ध्यान दें कि दुष्टात्माओं की सारी बातचीत इस बारे में है कि वे कहाँ जाएँगी। उस व्यक्ति में रहने का तो कोई सवाल ही नहीं है। यीशु ने उन्हें उस व्यक्ति में से निकल जाने देने की आज्ञा दी थी। वे दुष्टात्माएँ जानती हैं कि उन्हें उस व्यक्ति में से निकलना ही होगा। अंत में, वे दुष्टात्माएँ सूअरों में जाने की अनुमति माँगती हैं। यीशु उन दुष्टात्माओं को उस व्यक्ति में से निकलकर पास की पहाड़ी पर रहने वाले सूअरों में जाने की अनुमति देता है।</w:t>
      </w:r>
    </w:p>
    <w:p>
      <w:pPr/>
      <w:r>
        <w:rPr>
          <w:lang w:val="hi_IN" w:bidi="hi_IN"/>
        </w:rPr>
      </w:r>
      <w:r>
        <w:rPr>
          <w:lang w:val="hi_IN" w:bidi="hi_IN"/>
        </w:rPr>
        <w:t>यहाँ रुकें और सूअरों का एक चित्र दिखाएँ। इस रिकॉर्डिंग को यहाँ रोकें।</w:t>
      </w:r>
    </w:p>
    <w:p>
      <w:pPr/>
      <w:r>
        <w:rPr>
          <w:lang w:val="hi_IN" w:bidi="hi_IN"/>
        </w:rPr>
      </w:r>
      <w:r>
        <w:rPr>
          <w:lang w:val="hi_IN" w:bidi="hi_IN"/>
        </w:rPr>
        <w:t>बाइबल का पाठ यह नहीं बताता कि वे सूअर क्यों नष्ट हो गए। हालाँकि, हम बाइबल के अन्य हिस्सों से जानते हैं कि दुष्टात्माएँ लोगों को नष्ट करना चाहती हैं। हमें उस व्यक्ति के अंदर मौजूद दुष्टात्माओं की बड़ी संख्या का एक स्पष्ट चित्र मिलता है-उस पहाड़ी पर 2,000 सूअर थे! वे सूअर खड़ी पहाड़ी से भागकर नीचे पानी में जा गिरे, और सब पानी में डूबकर मर गए।</w:t>
      </w:r>
    </w:p>
    <w:p>
      <w:pPr/>
      <w:r>
        <w:rPr>
          <w:lang w:val="hi_IN" w:bidi="hi_IN"/>
        </w:rPr>
      </w:r>
      <w:r>
        <w:rPr>
          <w:lang w:val="hi_IN" w:bidi="hi_IN"/>
        </w:rPr>
        <w:t>सूअर चराने वाले लोग पास के गाँव जाते हैं और लोगों को बताते हैं कि क्या हुआ। सूअर चराने वाले वे लोग थे जो सूअरों की देखभाल करते थे, वे यह सुनिश्चित करते थे कि सूअर ऐसे स्थान पर रहें जहाँ उन्हें भोजन और पानी मिल सके, और सूअरों को किसी भी नुकसान से बचाते थे। सूअर चराने वाले चरवाहों की तरह थे, लेकिन वे सूअरों की देखभाल कर रहे थे। यहूदियों के लिए सूअर अशुद्ध पशु माने जाते थे। यहूदियों को सूअर का मांस खाने या उनके साथ काम करने की अनुमति नहीं थी। यह क्षेत्र एक गैर-यहूदी क्षेत्र है। सूअर स्थानीय लोगों की आमदनी का साधन थे। सूअरों के डूब जाने से गाँव को बड़ी धनराशि का नुकसान हुआ। जब आसपास के नगर के लोग किनारे पर पहुँचे, तो उन्होंने उस व्यक्ति में वास्तविक परिवर्तन देखा। लोगों ने सुना कि सूअरों के साथ हुआ। वे लोग डर गए। लोगों ने यीशु से उस क्षेत्र से चले जाने की विनती की।</w:t>
      </w:r>
    </w:p>
    <w:p>
      <w:pPr/>
      <w:r>
        <w:rPr>
          <w:lang w:val="hi_IN" w:bidi="hi_IN"/>
        </w:rPr>
      </w:r>
      <w:r>
        <w:rPr>
          <w:lang w:val="hi_IN" w:bidi="hi_IN"/>
        </w:rPr>
        <w:t>जब यीशु नाव पर चढ़ रहा था, तो उस व्यक्ति ने, जो ठीक हो गया था, यीशु के साथ चलने की विनती की। यीशु ने कहा, "नहीं।" यीशु ने उस व्यक्ति को अपने और चेलों के साथ जाने की अनुमति नहीं दी। इसके बजाय, यीशु ने उस व्यक्ति से कहा कि वह घर जाकर अपने पूरे परिवार को बताए कि प्रभु या परमेश्वर ने उसके लिए क्या किया है। कुछ अनुवाद कहते हैं कि उस व्यक्ति को दूसरों के साथ साझा करना चाहिए, और कुछ अनुवाद कहते हैं कि उसे दोस्तों के साथ साझा करना चाहिए। यीशु ने यह भी कहा कि उस व्यक्ति को यह बताना चाहिए कि परमेश्वर ने उस पर कैसी दया की। "दया" का अर्थ है किसी ऐसे व्यक्ति के प्रति करुणा या दयालुता दिखाना जो कष्ट में हो। जब उस व्यक्ति में दुष्टात्माएँ थीं, तब वह बहुत कष्ट में था। यहाँ प्रभु शब्द परमेश्वर को संदर्भित करता है। यीशु कह रहा है कि उस व्यक्ति को लोगों को बताना चाहिए कि परमेश्वर ने उसके लिए क्या किया है। यीशु ने जो कहा था, उस व्यक्ति ने उससे भी अधिक किया। वह व्यक्ति पूरे क्षेत्र में गया। इस क्षेत्र को "दिकापुलिस" कहते हैं, जो एक यूनानी शब्द है जिसका अर्थ है "दस नगर"। उस व्यक्ति ने सभी को बताया कि यीशु ने उसके लिए क्या किया। जिसने भी सुना, वह हैरान रह गया।</w:t>
      </w:r>
    </w:p>
    <w:p>
      <w:pPr/>
      <w:r>
        <w:rPr>
          <w:lang w:val="hi_IN" w:bidi="hi_IN"/>
        </w:rPr>
      </w:r>
      <w:r>
        <w:rPr>
          <w:lang w:val="hi_IN" w:bidi="hi_IN"/>
        </w:rPr>
        <w:t>क्योंकि यह कहानी यहूदी मातृभूमि के बाहर घटित होती है, यह उस सत्य की नींव रखती है कि आखिरकार लोग सब राष्ट्रों में यीशु के कार्य को साझा करेंगे।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5:1–20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5 दृश्य हैं।</w:t>
      </w:r>
    </w:p>
    <w:p>
      <w:pPr/>
      <w:r>
        <w:rPr>
          <w:lang w:val="hi_IN" w:bidi="hi_IN"/>
        </w:rPr>
      </w:r>
      <w:r>
        <w:rPr>
          <w:b/>
          <w:lang w:val="hi_IN" w:bidi="hi_IN"/>
        </w:rPr>
        <w:t>पहला दृश्य:</w:t>
      </w:r>
      <w:r>
        <w:rPr>
          <w:lang w:val="hi_IN" w:bidi="hi_IN"/>
        </w:rPr>
        <w:t xml:space="preserve"> यीशु और उसके चेले बड़ी झील के दूसरी ओर पहुँचते हैं। एक व्यक्ति उनसे मिलता है, जो दुष्टात्माओं से ग्रस्त है। उस व्यक्ति का वर्णन किया गया है।</w:t>
      </w:r>
    </w:p>
    <w:p>
      <w:pPr/>
      <w:r>
        <w:rPr>
          <w:lang w:val="hi_IN" w:bidi="hi_IN"/>
        </w:rPr>
      </w:r>
      <w:r>
        <w:rPr>
          <w:b/>
          <w:lang w:val="hi_IN" w:bidi="hi_IN"/>
        </w:rPr>
        <w:t>दूसरा दृश्य:</w:t>
      </w:r>
      <w:r>
        <w:rPr>
          <w:lang w:val="hi_IN" w:bidi="hi_IN"/>
        </w:rPr>
        <w:t xml:space="preserve"> वह दुष्टात्माओं से ग्रस्त व्यक्ति दूर से यीशु को देखता है और उसकी ओर दौड़कर आता है। वे आत्माएँ यीशु से बात करती हैं।</w:t>
      </w:r>
    </w:p>
    <w:p>
      <w:pPr/>
      <w:r>
        <w:rPr>
          <w:lang w:val="hi_IN" w:bidi="hi_IN"/>
        </w:rPr>
      </w:r>
      <w:r>
        <w:rPr>
          <w:b/>
          <w:lang w:val="hi_IN" w:bidi="hi_IN"/>
        </w:rPr>
        <w:t>तीसरा दृश्य:</w:t>
      </w:r>
      <w:r>
        <w:rPr>
          <w:lang w:val="hi_IN" w:bidi="hi_IN"/>
        </w:rPr>
        <w:t xml:space="preserve"> वे दुष्टात्माएँ यीशु से विनती करती हैं कि वह उन्हें पास के सूअरों में जाने की अनुमति दे। तब वे सूअर पागल होकर झील में दौड़ पड़ते हैं और पानी में डूबकर मर जाते हैं।</w:t>
      </w:r>
    </w:p>
    <w:p>
      <w:pPr/>
      <w:r>
        <w:rPr>
          <w:lang w:val="hi_IN" w:bidi="hi_IN"/>
        </w:rPr>
      </w:r>
      <w:r>
        <w:rPr>
          <w:b/>
          <w:lang w:val="hi_IN" w:bidi="hi_IN"/>
        </w:rPr>
        <w:t>चौथा दृश्य:</w:t>
      </w:r>
      <w:r>
        <w:rPr>
          <w:lang w:val="hi_IN" w:bidi="hi_IN"/>
        </w:rPr>
        <w:t xml:space="preserve"> सूअरों के रखवाले जो कुछ हुआ उसे देखते हैं। वे पास के नगर में जाकर सबको बताते हैं कि उन्होंने क्या देखा। वे लोग डर जाते हैं और यीशु से वहाँ से चले जाने की विनती करते हैं।</w:t>
      </w:r>
    </w:p>
    <w:p>
      <w:pPr/>
      <w:r>
        <w:rPr>
          <w:lang w:val="hi_IN" w:bidi="hi_IN"/>
        </w:rPr>
      </w:r>
      <w:r>
        <w:rPr>
          <w:b/>
          <w:lang w:val="hi_IN" w:bidi="hi_IN"/>
        </w:rPr>
        <w:t>पाँचवाँ दृश्य:</w:t>
      </w:r>
      <w:r>
        <w:rPr>
          <w:lang w:val="hi_IN" w:bidi="hi_IN"/>
        </w:rPr>
        <w:t xml:space="preserve"> यीशु झील के दूसरी ओर वापस जाने के लिए नाव में चढ़ जाता है। जो व्यक्ति पहले दुष्ट आत्माओं से ग्रस्त था, वह यीशु से विनती करता है कि क्या वह उसके साथ जा सकता है। यीशु कहता है, “नहीं, अपने परिवार के पास लौट जा और उन्हें बता कि परमेश्वर ने तेरे लिए क्या किया है और उसने तुझ पर कैसी दया की है।” तब वह व्यक्ति जाकर पूरे इलाके के लोगों को बताता है कि यीशु ने उसके लिए क्या किया। सब लोग हैरान रह जाते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दुष्टात्मा से ग्रस्त था</w:t>
      </w:r>
    </w:p>
    <w:p>
      <w:pPr>
        <w:pStyle w:val="ListBullet"/>
        <w:spacing w:line="240" w:lineRule="auto"/>
        <w:ind w:left="720"/>
      </w:pPr>
      <w:r>
        <w:rPr>
          <w:lang w:val="hi_IN" w:bidi="hi_IN"/>
        </w:rPr>
      </w:r>
      <w:r>
        <w:rPr>
          <w:lang w:val="hi_IN" w:bidi="hi_IN"/>
        </w:rPr>
        <w:t>उस व्यक्ति को वश में करने वाली दुष्टात्माएँ</w:t>
      </w:r>
    </w:p>
    <w:p>
      <w:pPr>
        <w:pStyle w:val="ListBullet"/>
        <w:spacing w:line="240" w:lineRule="auto"/>
        <w:ind w:left="720"/>
      </w:pPr>
      <w:r>
        <w:rPr>
          <w:lang w:val="hi_IN" w:bidi="hi_IN"/>
        </w:rPr>
      </w:r>
      <w:r>
        <w:rPr>
          <w:lang w:val="hi_IN" w:bidi="hi_IN"/>
        </w:rPr>
        <w:t>सूअर (2,000 सूअर)</w:t>
      </w:r>
    </w:p>
    <w:p>
      <w:pPr>
        <w:pStyle w:val="ListBullet"/>
        <w:spacing w:line="240" w:lineRule="auto"/>
        <w:ind w:left="720"/>
      </w:pPr>
      <w:r>
        <w:rPr>
          <w:lang w:val="hi_IN" w:bidi="hi_IN"/>
        </w:rPr>
      </w:r>
      <w:r>
        <w:rPr>
          <w:lang w:val="hi_IN" w:bidi="hi_IN"/>
        </w:rPr>
        <w:t>सूअरों के रखवाले</w:t>
      </w:r>
    </w:p>
    <w:p>
      <w:pPr>
        <w:pStyle w:val="ListBullet"/>
        <w:spacing w:line="240" w:lineRule="auto"/>
        <w:ind w:left="720"/>
      </w:pPr>
      <w:r>
        <w:rPr>
          <w:lang w:val="hi_IN" w:bidi="hi_IN"/>
        </w:rPr>
      </w:r>
      <w:r>
        <w:rPr>
          <w:lang w:val="hi_IN" w:bidi="hi_IN"/>
        </w:rPr>
        <w:t>पास के नगर के लोग, जो यह देखने आते हैं कि क्या हुआ</w:t>
      </w:r>
    </w:p>
    <w:p>
      <w:pPr/>
      <w:r>
        <w:rPr>
          <w:lang w:val="hi_IN" w:bidi="hi_IN"/>
        </w:rPr>
      </w:r>
      <w:r>
        <w:rPr>
          <w:lang w:val="hi_IN" w:bidi="hi_IN"/>
        </w:rPr>
        <w:t>पहले दृश्य में, यीशु और चेले झील की दूसरी ओर पहुँचते हैं। यह रात में आए तूफान के बाद की सुबह है। यह वह स्थान है जहाँ यीशु जा रहा था जब यीशु ने कहा, "आओ हम झील के दूसरी ओर चलें।" जैसे ही नाव किनारे पहुँचती है, एक व्यक्ति जो अशुद्ध आत्मा से ग्रस्त है, मिलने के लिए बाहर आता है।</w:t>
      </w:r>
    </w:p>
    <w:p>
      <w:pPr/>
      <w:r>
        <w:rPr>
          <w:lang w:val="hi_IN" w:bidi="hi_IN"/>
        </w:rPr>
      </w:r>
      <w:r>
        <w:rPr>
          <w:lang w:val="hi_IN" w:bidi="hi_IN"/>
        </w:rPr>
        <w:t>कहानी थोड़ी देर के लिए रुकती है, ताकि कहानीकार उस व्यक्ति का वर्णन कर सके जिसमें दुष्टात्माएँ रहती हैं। वह व्यक्ति एक कब्रिस्तान में रहता है। मरे हुए लोगों को झील के पास पहाड़ियों में बनी गुफाओं में दफनाया जाता है। वह व्यक्ति भी उन्हीं गुफाओं में जाकर सोता है। मरकुस हमें उस व्यक्ति के बारे में ये बातें बताता है।</w:t>
      </w:r>
    </w:p>
    <w:p>
      <w:pPr>
        <w:pStyle w:val="ListBullet"/>
        <w:spacing w:line="240" w:lineRule="auto"/>
        <w:ind w:left="720"/>
      </w:pPr>
      <w:r>
        <w:rPr>
          <w:lang w:val="hi_IN" w:bidi="hi_IN"/>
        </w:rPr>
      </w:r>
      <w:r>
        <w:rPr>
          <w:lang w:val="hi_IN" w:bidi="hi_IN"/>
        </w:rPr>
        <w:t>वह दुष्ट या अशुद्ध आत्माओं से ग्रस्त है।</w:t>
      </w:r>
    </w:p>
    <w:p>
      <w:pPr>
        <w:pStyle w:val="ListBullet"/>
        <w:spacing w:line="240" w:lineRule="auto"/>
        <w:ind w:left="720"/>
      </w:pPr>
      <w:r>
        <w:rPr>
          <w:lang w:val="hi_IN" w:bidi="hi_IN"/>
        </w:rPr>
      </w:r>
      <w:r>
        <w:rPr>
          <w:lang w:val="hi_IN" w:bidi="hi_IN"/>
        </w:rPr>
        <w:t>वह कब्रों की गुफाओं में रहता है।</w:t>
      </w:r>
    </w:p>
    <w:p>
      <w:pPr>
        <w:pStyle w:val="ListBullet"/>
        <w:spacing w:line="240" w:lineRule="auto"/>
        <w:ind w:left="720"/>
      </w:pPr>
      <w:r>
        <w:rPr>
          <w:lang w:val="hi_IN" w:bidi="hi_IN"/>
        </w:rPr>
      </w:r>
      <w:r>
        <w:rPr>
          <w:lang w:val="hi_IN" w:bidi="hi_IN"/>
        </w:rPr>
        <w:t>वह इतना शक्तिशाली है कि कोई भी उसे जंजीरों से भी बाँधकर नहीं रख सकता।</w:t>
      </w:r>
    </w:p>
    <w:p>
      <w:pPr>
        <w:pStyle w:val="ListBullet"/>
        <w:spacing w:line="240" w:lineRule="auto"/>
        <w:ind w:left="720"/>
      </w:pPr>
      <w:r>
        <w:rPr>
          <w:lang w:val="hi_IN" w:bidi="hi_IN"/>
        </w:rPr>
      </w:r>
      <w:r>
        <w:rPr>
          <w:lang w:val="hi_IN" w:bidi="hi_IN"/>
        </w:rPr>
        <w:t>वह अपने आप को धारदार पत्थरों से काटता है।</w:t>
      </w:r>
    </w:p>
    <w:p>
      <w:pPr>
        <w:pStyle w:val="ListBullet"/>
        <w:spacing w:line="240" w:lineRule="auto"/>
        <w:ind w:left="720"/>
      </w:pPr>
      <w:r>
        <w:rPr>
          <w:lang w:val="hi_IN" w:bidi="hi_IN"/>
        </w:rPr>
      </w:r>
      <w:r>
        <w:rPr>
          <w:lang w:val="hi_IN" w:bidi="hi_IN"/>
        </w:rPr>
        <w:t>वह दिन-रात पहाड़ियों में भटकता रहता है और ऊँची आवाज में चीखता या चिल्लाता है।</w:t>
      </w:r>
    </w:p>
    <w:p>
      <w:pPr>
        <w:pStyle w:val="ListBullet"/>
        <w:spacing w:line="240" w:lineRule="auto"/>
        <w:ind w:left="720"/>
      </w:pPr>
      <w:r>
        <w:rPr>
          <w:lang w:val="hi_IN" w:bidi="hi_IN"/>
        </w:rPr>
      </w:r>
      <w:r>
        <w:rPr>
          <w:lang w:val="hi_IN" w:bidi="hi_IN"/>
        </w:rPr>
        <w:t>इस कहानी के अंत में, गाँववाले उस व्यक्ति को कपड़े पहने हुए देखते हैं। इसका अर्थ यह है कि जब यीशु वहाँ पहुँचा था तो वह व्यक्ति कपड़े पहने हुए नहीं था।</w:t>
      </w:r>
    </w:p>
    <w:p>
      <w:pPr/>
      <w:r>
        <w:rPr>
          <w:lang w:val="hi_IN" w:bidi="hi_IN"/>
        </w:rPr>
      </w:r>
      <w:r>
        <w:rPr>
          <w:lang w:val="hi_IN" w:bidi="hi_IN"/>
        </w:rPr>
        <w:t>यह जानकारी हमें बताती है कि इस व्यक्ति का जीवन कितना दुःखद था।</w:t>
      </w:r>
    </w:p>
    <w:p>
      <w:pPr/>
      <w:r>
        <w:rPr>
          <w:lang w:val="hi_IN" w:bidi="hi_IN"/>
        </w:rPr>
      </w:r>
      <w:r>
        <w:rPr>
          <w:lang w:val="hi_IN" w:bidi="hi_IN"/>
        </w:rPr>
        <w:t>दूसरे दृश्य में, अशुद्ध आत्मा से ग्रस्त वह व्यक्ति यीशु को देखता है और उसकी ओर दौड़ता है। वह व्यक्ति यीशु के आगे झुककर प्रणाम करता है। वह व्यक्ति चीखता और चिल्लाता है। उसकी आवाजें बहुत तेज और डरावनी होती हैं। कोई सामान्य व्यक्ति ऐसी आवाजें नहीं निकालता। वह व्यक्ति यीशु से पूछता है कि वह दुष्टात्माओं के काम में बाधा क्यों डाल रहा है। वह व्यक्ति यीशु को "परम प्रधान परमेश्वर का पुत्र" कहता है। वह व्यक्ति यीशु पर आरोप लगाता है कि वह उसे कष्ट देने आया है। इस समय, हमें पता चलता है कि यीशु पहले ही उस व्यक्ति से दुष्ट आत्मा को बाहर आने का आदेश दे चुका है।</w:t>
      </w:r>
    </w:p>
    <w:p>
      <w:pPr/>
      <w:r>
        <w:rPr>
          <w:lang w:val="hi_IN" w:bidi="hi_IN"/>
        </w:rPr>
      </w:r>
      <w:r>
        <w:rPr>
          <w:lang w:val="hi_IN" w:bidi="hi_IN"/>
        </w:rPr>
        <w:t>इस दृश्य की कठिनाई यह है कि शुरुआत की घटनाओं का क्रम ठीक से दिखाना है। यीशु उस व्यक्ति को देखता है और आत्माओं को उसमें से निकल जाने की आज्ञा देता है। वह व्यक्ति दौड़कर यीशु के पास जाता है और उसके आगे झुककर प्रणाम करता है। वह व्यक्ति यीशु को परम प्रधान परमेश्वर का पुत्र कहता है।</w:t>
      </w:r>
    </w:p>
    <w:p>
      <w:pPr/>
      <w:r>
        <w:rPr>
          <w:lang w:val="hi_IN" w:bidi="hi_IN"/>
        </w:rPr>
      </w:r>
      <w:r>
        <w:rPr>
          <w:lang w:val="hi_IN" w:bidi="hi_IN"/>
        </w:rPr>
        <w:t>यहाँ रुकें और चर्चा करें: एक ऐसी कहानी सुनाएँ जिसमें कोई ऐसी घटना शामिल हो जो पहले घट चुकी हो। कहानीकार श्रोताओं के लिए यह कैसे स्पष्ट करता है कि यह घटना कहानी शुरू होने से पहले हुई थी? इस रिकॉर्डिंग को यहाँ रोकें।</w:t>
      </w:r>
    </w:p>
    <w:p>
      <w:pPr/>
      <w:r>
        <w:rPr>
          <w:lang w:val="hi_IN" w:bidi="hi_IN"/>
        </w:rPr>
      </w:r>
      <w:r>
        <w:rPr>
          <w:lang w:val="hi_IN" w:bidi="hi_IN"/>
        </w:rPr>
        <w:t>अब इस कहानी के लिए घटनाओं के क्रम पर काम करें। घटनाओं का क्रम बताने का अभ्यास करें ताकि जब यीशु दुष्टात्माओं को उस व्यक्ति से बाहर निकलने को कहे, तो यह सबके लिए स्पष्ट हो जाए।</w:t>
      </w:r>
    </w:p>
    <w:p>
      <w:pPr/>
      <w:r>
        <w:rPr>
          <w:lang w:val="hi_IN" w:bidi="hi_IN"/>
        </w:rPr>
      </w:r>
      <w:r>
        <w:rPr>
          <w:lang w:val="hi_IN" w:bidi="hi_IN"/>
        </w:rPr>
        <w:t>यीशु उस दुष्टात्मा से ग्रस्त व्यक्ति से उसका नाम पूछता है। वह व्यक्ति कहता है, "मेरा नाम सेना है।" इस समय पर, सब लोग जानते थे कि सैनिकों की एक सेना में लगभग 6000 सैनिक होते थे। सेना नाम का अर्थ है कि उस व्यक्ति के अंदर बहुत सारी दुष्टात्माएँ थीं। इसका अर्थ यह नहीं है कि उस व्यक्ति में 6,000 दुष्टात्माएँ थीं। आज के समय की ज्यादातर संस्कृतियों में, लोगों को पता नहीं है कि सेना शब्द का क्या अर्थ है। उस व्यक्ति को “अनेक” जैसा एक नाम देना ठीक है। ऐसे नाम से पता चलता है कि उस व्यक्ति के अंदर बहुत सी आत्माएँ रहती हैं। आपको ऐसा शब्द चुनना चाहिए जिसका अर्थ ‘अनेक’ हो और जिसे आपकी भाषा में नाम के रूप में भी इस्तेमाल किया जा सके।</w:t>
      </w:r>
    </w:p>
    <w:p>
      <w:pPr/>
      <w:r>
        <w:rPr>
          <w:lang w:val="hi_IN" w:bidi="hi_IN"/>
        </w:rPr>
      </w:r>
      <w:r>
        <w:rPr>
          <w:lang w:val="hi_IN" w:bidi="hi_IN"/>
        </w:rPr>
        <w:t>कहानी की सारी घटनाएँ झील के पास ही घटती हैं। कब्रों वाली पहाड़ियाँ झील के किनारे हैं। यीशु अभी-अभी नाव से उतरकर किनारे पर आया है। सूअर झील के पास की पहाड़ी ढलान पर हैं। फिर वे सूअर झील में गिर जाते हैं और डूबकर मर जाते हैं।</w:t>
      </w:r>
    </w:p>
    <w:p>
      <w:pPr/>
      <w:r>
        <w:rPr>
          <w:lang w:val="hi_IN" w:bidi="hi_IN"/>
        </w:rPr>
      </w:r>
      <w:r>
        <w:rPr>
          <w:lang w:val="hi_IN" w:bidi="hi_IN"/>
        </w:rPr>
        <w:t>तीसरे दृश्य में, हमें पता चलता है कि पानी के पास एक पहाड़ी पर सूअरों का एक बड़ा झुण्ड है। दुष्टात्माएँ यीशु से सूअरों में जाने की अनुमति मांगती हैं। यीशु उन्हें अनुमति देता है, वह उन आत्माओं को सीधे सूअरों में नहीं भेजता, बल्कि उन्हें अनुमति देता है। इस कहानी का अभिनय करते समय, ध्यान रखें कि आपके हाव-भाव या हाथों के इशारों से यह न लगे कि यीशु ने उन आत्माओं को सूअरों में जाने की आज्ञा दी थी। यीशु ने उन आत्माओं को उस व्यक्ति में से निकल जाने की आज्ञा दी थी। और फिर यीशु ने उन्हें सूअरों में जाने की अनुमति दी। जब आत्माएँ सूअरों में चली जाती हैं, तो सूअर तेजी से मैदान की ढलान से नीचे की ओर दौड़ते हैं और चट्टान से गिरकर झील में डूब जाते हैं। सूअरों के साथ जो हुआ, उसे बताने के लिए इस कहानी में प्रभावशाली क्रिया-शब्दों का इस्तेमाल किया गया है। सूअर केवल पहाड़ी से नीचे नहीं भागे। वे तेजी से नीचे की ओर दौड़े या सीधे नीचे गिर पड़े। इसका अर्थ यह है कि वे इतनी तेजी से जा रहे थे कि जब वे चट्टान के किनारे पहुँचे तो वे पानी में गिर गए और डूब गए।</w:t>
      </w:r>
    </w:p>
    <w:p>
      <w:pPr/>
      <w:r>
        <w:rPr>
          <w:lang w:val="hi_IN" w:bidi="hi_IN"/>
        </w:rPr>
      </w:r>
      <w:r>
        <w:rPr>
          <w:lang w:val="hi_IN" w:bidi="hi_IN"/>
        </w:rPr>
        <w:t>चौथे दृश्य में, सूअरों के रखवाले देखते हैं कि सूअरों के साथ क्या हुआ और पास के नगर में जाकर नगरवासियों को इकट्ठा करते हैं। तब नगर के लोग झील के किनारे आते हैं और यीशु को दुष्टात्मा से ग्रस्त व्यक्ति से बात करते हुए देखते हैं, जो अब कपड़े पहने हुए, शान्त और अपने सही होश में है। नगर के लोग रखवालों को यह बताते हुए भी सुनते हैं कि सूअरों के साथ क्या हुआ था। वे लोग डर जाते हैं। वे यीशु से वहाँ से चले जाने की विनती करते हैं या कहें कि अनुरोध या प्रार्थना करते हैं। ये शब्द सिर्फ “कहने” से कहीं अधिक गहरे हैं। लोगों ने ऐसी बातें देखीं जिन्हें वे समझ नहीं पाए, और वे डर गए। वे चाहते थे कि यीशु चला जाए।</w:t>
      </w:r>
    </w:p>
    <w:p>
      <w:pPr/>
      <w:r>
        <w:rPr>
          <w:lang w:val="hi_IN" w:bidi="hi_IN"/>
        </w:rPr>
      </w:r>
      <w:r>
        <w:rPr>
          <w:lang w:val="hi_IN" w:bidi="hi_IN"/>
        </w:rPr>
        <w:t>पाँचवें दृश्य में, यीशु चले जाने के लिए तैयार हो जाता है। यीशु झील पार करने के लिए फिर से किनारे से नाव में चढ़ता है। जो व्यक्ति ठीक हो चुका है, वह यीशु के साथ जाने की विनती करता है। पर यीशु उससे कहता है, "अपने परिवार के पास लौट जा और उन्हें बता कि परमेश्वर ने तेरे लिए क्या किया है और उसने तुझ पर कैसी दया की है।"</w:t>
      </w:r>
    </w:p>
    <w:p>
      <w:pPr/>
      <w:r>
        <w:rPr>
          <w:lang w:val="hi_IN" w:bidi="hi_IN"/>
        </w:rPr>
      </w:r>
      <w:r>
        <w:rPr>
          <w:lang w:val="hi_IN" w:bidi="hi_IN"/>
        </w:rPr>
        <w:t>यीशु के चले जाने के बाद, वह व्यक्ति उस प्रांत के नगरों में जाकर उन लोगों को वह बताता है जो यीशु ने उसके लिए किया था, और जो उसने उन्हें बताया, उस पर लोग चकित हुए। वहाँ उस क्षेत्र में दस नगर थे। इस क्षेत्र का नाम "दिकापुलिस" था, जिसका अर्थ "दस नगर" होता है। हम नहीं जानते कि वह व्यक्ति वास्तव में कितने नगरों में गया था। उस व्यक्ति ने जिस-जिसको देखा उन सब को वह बताया जो यीशु ने उसके लिए किया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5:1–20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5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व्यक्ति जो दुष्टात्मा से ग्रस्त था</w:t>
      </w:r>
    </w:p>
    <w:p>
      <w:pPr>
        <w:pStyle w:val="ListBullet"/>
        <w:spacing w:line="240" w:lineRule="auto"/>
        <w:ind w:left="720"/>
      </w:pPr>
      <w:r>
        <w:rPr>
          <w:lang w:val="hi_IN" w:bidi="hi_IN"/>
        </w:rPr>
      </w:r>
      <w:r>
        <w:rPr>
          <w:lang w:val="hi_IN" w:bidi="hi_IN"/>
        </w:rPr>
        <w:t>उस व्यक्ति को वश में करने वाली दुष्टात्माएँ</w:t>
      </w:r>
    </w:p>
    <w:p>
      <w:pPr>
        <w:pStyle w:val="ListBullet"/>
        <w:spacing w:line="240" w:lineRule="auto"/>
        <w:ind w:left="720"/>
      </w:pPr>
      <w:r>
        <w:rPr>
          <w:lang w:val="hi_IN" w:bidi="hi_IN"/>
        </w:rPr>
      </w:r>
      <w:r>
        <w:rPr>
          <w:lang w:val="hi_IN" w:bidi="hi_IN"/>
        </w:rPr>
        <w:t>सूअर (2,000 सूअर)</w:t>
      </w:r>
    </w:p>
    <w:p>
      <w:pPr>
        <w:pStyle w:val="ListBullet"/>
        <w:spacing w:line="240" w:lineRule="auto"/>
        <w:ind w:left="720"/>
      </w:pPr>
      <w:r>
        <w:rPr>
          <w:lang w:val="hi_IN" w:bidi="hi_IN"/>
        </w:rPr>
      </w:r>
      <w:r>
        <w:rPr>
          <w:lang w:val="hi_IN" w:bidi="hi_IN"/>
        </w:rPr>
        <w:t>सूअरों के रखवाले</w:t>
      </w:r>
    </w:p>
    <w:p>
      <w:pPr>
        <w:pStyle w:val="ListBullet"/>
        <w:spacing w:line="240" w:lineRule="auto"/>
        <w:ind w:left="720"/>
      </w:pPr>
      <w:r>
        <w:rPr>
          <w:lang w:val="hi_IN" w:bidi="hi_IN"/>
        </w:rPr>
      </w:r>
      <w:r>
        <w:rPr>
          <w:lang w:val="hi_IN" w:bidi="hi_IN"/>
        </w:rPr>
        <w:t>पास के नगर के लोग, जो यह देखने आते हैं कि क्या हुआ</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और चेले झील की दूसरी ओर पहुँचते हैं। यह रात के तूफान के बाद की सुबह है। दुष्टात्मा से ग्रस्त एक व्यक्ति यीशु से मिलने के लिए दौड़ता है।</w:t>
      </w:r>
    </w:p>
    <w:p>
      <w:pPr/>
      <w:r>
        <w:rPr>
          <w:lang w:val="hi_IN" w:bidi="hi_IN"/>
        </w:rPr>
      </w:r>
      <w:r>
        <w:rPr>
          <w:lang w:val="hi_IN" w:bidi="hi_IN"/>
        </w:rPr>
        <w:t>यहाँ रुकें: चेलों से पूछें, "जब आप इस व्यक्ति को देखते हैं, तो क्या सोचते हैं?" हो सकता है कि आप सुनें, "वह दुखी व्यक्ति लग रहा है। वह कितना कठिन जीवन बिताता होगा। मैं यहाँ से उसके शरीर पर घाव देख सकता हूँ। ऐसा जीवन जीना कितना कठिन है। मैं आशा करता हूँ कि यीशु उसकी सहायता उसी तरह से कर सकता है जैसे उसने दुष्टात्माओं से ग्रस्त उस दूसरे व्यक्ति की सहायता की थी।" उस व्यक्ति से पूछें, "आप दौड़कर यीशु के पास क्यों जा रहे हैं?" हो सकता है कि आप सुनें, "यीशु दुष्टात्माओं से निकल जाने को कह रहा है। मैं चाहता हूँ कि वे निकल जाएँ। मैं नियंत्रण से बाहर हूँ, मैं हताश हूँ, मैं पूरी तरह से बर्बाद हो चुका हूँ, मैं अकेला हूँ, मैं समाज से अलग कर दिया गया हूँ, मैं दुष्टात्मा से ग्रसित हूँ," या "मैं खुद पर नियंत्रण नहीं रख सकता।" या उस व्यक्ति के स्थान पर आत्माएँ उत्तर दे सकती हैं, "यीशु हमें निकल जाने के लिए कह रहा है। यीशु हमें कहाँ भेजने वाला है? हम इसी क्षेत्र में रहना चाहती हैं।" यीशु से पूछें, "इस व्यक्ति को देखकर आप क्या महसूस कर रहे हैं?" हो सकता है कि आप सुनें, "मुझे उस व्यक्ति पर दया आती है," या "आत्माओं पर गुस्सा आता है क्योंकि वे इस व्यक्ति को नष्ट कर रही हैं।" अभिनय को जारी रखें।</w:t>
      </w:r>
    </w:p>
    <w:p>
      <w:pPr/>
      <w:r>
        <w:rPr>
          <w:lang w:val="hi_IN" w:bidi="hi_IN"/>
        </w:rPr>
      </w:r>
      <w:r>
        <w:rPr>
          <w:lang w:val="hi_IN" w:bidi="hi_IN"/>
        </w:rPr>
        <w:t>दूसरे दृश्य में, वह व्यक्ति यीशु के पास आकर उसे झुककर प्रणाम करता है। फिर यीशु और आत्माओं की बातचीत होती है। आत्माएँ चीख रही हैं और चिल्ला रही हैं। आत्माएँ यीशु से विनती करती हैं कि वह उन्हें कष्ट न दे। इस स्थिति में, आत्माओं को कष्ट देने का अर्थ उन्हें किसी दूर स्थान पर भेजना होगा। वे उसी क्षेत्र में रहना चाहती हैं। यीशु उस व्यक्ति से पूछता है, "तेरा नाम क्या है?" वह व्यक्ति कहता है, "मेरा नाम अनेक है।" या "मेरा नाम सेना है।" आत्माएँ उस क्षेत्र में रहने के लिए उससे विनती करती हैं।</w:t>
      </w:r>
    </w:p>
    <w:p>
      <w:pPr/>
      <w:r>
        <w:rPr>
          <w:lang w:val="hi_IN" w:bidi="hi_IN"/>
        </w:rPr>
      </w:r>
      <w:r>
        <w:rPr>
          <w:lang w:val="hi_IN" w:bidi="hi_IN"/>
        </w:rPr>
        <w:t>अभिनय को रोकें। आत्माओं से पूछें, "तुम यहाँ से जाना क्यों नहीं चाहतीं?" हो सकता है कि आप सुनें, "हमें यहाँ एक घर मिला हुआ है। यहाँ रहना आरामदायक है। यहाँ लोग परमेश्वर की आराधना नहीं करते। परन्तु हमें यीशु की आज्ञा माननी पड़ेगी। इसी कारण हम यीशु से विनती कर रहे हैं कि वह हमें यहाँ रहने दे। यीशु के आने से पहले यहाँ रहना बहुत ही आरामदायक था। यीशु ने आकर हमें और हमारे घर को परेशान क्यों किया?" चेलों से पूछें, "जब आप यह बातचीत सुनते हैं, तो आप क्या सोचते हैं?" हो सकता है कि आप सुनें, "यह हैरानी की बात है! ऐसा लगता है कि मानो आत्माएँ कह रही हों कि उन्हें यीशु की आज्ञा माननी पड़ेगी या वहाँ जाना पड़ेगा जहाँ यीशु उन्हें भेज रहा हैं। क्या इसका अर्थ यह है कि यीशु के पास दुष्टात्माओं पर अधिकार था? मैं जानता हूँ कि यीशु ने उस दूसरे व्यक्ति को भी ठीक किया था। लेकिन इससे ऐसा लगता है कि सभी दुष्टात्माओं को वही करना पड़ता है जो यीशु कहता है।" अभिनय को जारी रखें।</w:t>
      </w:r>
    </w:p>
    <w:p>
      <w:pPr/>
      <w:r>
        <w:rPr>
          <w:lang w:val="hi_IN" w:bidi="hi_IN"/>
        </w:rPr>
      </w:r>
      <w:r>
        <w:rPr>
          <w:lang w:val="hi_IN" w:bidi="hi_IN"/>
        </w:rPr>
        <w:t>तीसरे दृश्य में, दुष्टात्माएँ सूअरों में जाने की अनुमति माँगती हैं। यीशु अनुमति दे देता है। एक बार जब दुष्टात्माएँ सूअरों में प्रवेश कर जाती हैं, तो सूअर पहाड़ी से नीचे भागते हैं और चट्टान से पानी में गिरकर डूब जाते हैं। रखवाले इसे देखते हैं और जो हुआ था वह लोगों को बताने के लिए पास के नगर में भाग जाते हैं।</w:t>
      </w:r>
    </w:p>
    <w:p>
      <w:pPr/>
      <w:r>
        <w:rPr>
          <w:lang w:val="hi_IN" w:bidi="hi_IN"/>
        </w:rPr>
      </w:r>
      <w:r>
        <w:rPr>
          <w:lang w:val="hi_IN" w:bidi="hi_IN"/>
        </w:rPr>
        <w:t>अभिनय को रोकें। रखवाले की भूमिका निभाने वाले अभिनेताओं से पूछें, "आप कैसा महसूस कर रहे हैं?" हो सकता है कि आप ऐसी बातें सुनें, "हमारा सारा पैसा नष्ट हो गया है," "हमारी आजीविका समाप्त हो गई है," "डर लग रहा है," "क्रोध आ रहा है," "उलझन में हैं," या "जो हमने अभी-अभी देखा वह हमें समझ में नहीं आ रहा है।" अभिनय को जारी रखें।</w:t>
      </w:r>
    </w:p>
    <w:p>
      <w:pPr/>
      <w:r>
        <w:rPr>
          <w:lang w:val="hi_IN" w:bidi="hi_IN"/>
        </w:rPr>
      </w:r>
      <w:r>
        <w:rPr>
          <w:lang w:val="hi_IN" w:bidi="hi_IN"/>
        </w:rPr>
        <w:t>चौथे दृश्य में, जब नगरवासियों की भीड़ वहाँ पहुँचती है, तो वे उस व्यक्ति को देखते हैं जो दुष्टात्मा से ग्रस्त था, लेकिन अब मानसिक रूप से ठीक है और कपड़े पहने हुए है। वे उन रखवालों की बात सुनते हैं जो उन्हें बता रहे हैं कि उन सूअरों के साथ क्या हुआ था। वे डरे हुए हैं।</w:t>
      </w:r>
    </w:p>
    <w:p>
      <w:pPr/>
      <w:r>
        <w:rPr>
          <w:lang w:val="hi_IN" w:bidi="hi_IN"/>
        </w:rPr>
      </w:r>
      <w:r>
        <w:rPr>
          <w:lang w:val="hi_IN" w:bidi="hi_IN"/>
        </w:rPr>
        <w:t>अभिनय को रोकें। दुष्टात्मा से ग्रस्त उस व्यक्ति की भूमिका निभाने वाले अभिनेता से पूछें, "अब आप कैसा महसूस कर रहे हैं?" हो सकता है कि आप ऐसी बातें सुनें, "मैं ठीक हो गया हूँ," "मैं अपने आपे में हूँ," "मैं आभारी हूँ," या "अब मैं लज्जित नहीं हूँ।" अब नगरवासियों की भीड़ की भूमिका निभाने वाले लोगों से पूछें, "आप कैसा महसूस कर रहे हैं?" आप ऐसी बातें सुनेंगे, "डर लग रहा है," "उलझन में हैं," "थोड़ा क्रोध आ रहा है," या "हम नहीं चाहते कि यीशु आसपास रहे।" चेलों से पूछें, "अब आप कैसा महसूस कर रहे हैं?" हो सकता है कि आप सुनें, "मुझे समझ नहीं आ रहा कि लोग क्रोधित और डरे हुए क्यों हैं। यह व्यक्ति अब बिलकुल ठीक है। सूअर अशुद्ध माने जाते हैं, इसलिए लोगों को उनके खो जाने पर परेशान नहीं होना चाहिए। यीशु से पूछें, "अब आप कैसा महसूस कर रहे हैं?" हो सकता है कि आप सुनें, "यह व्यक्ति अब वैसा जीवन जीने जा रहा है, जैसा परमेश्वर चाहता था कि वह जीए। मैं वास्तव में बहुत आनन्दित हूँ कि मैं उसकी सहायता कर पाया। इससे मुझे दुःख होता है कि लोग यह नहीं समझते कि मैं उनकी भी सहायता कर सकता हूँ। हो सकता है जब मैं वापस आऊँ तो वे मेरी सहायता स्वीकार करेंगे।" अभिनय को जारी रखें।</w:t>
      </w:r>
    </w:p>
    <w:p>
      <w:pPr/>
      <w:r>
        <w:rPr>
          <w:lang w:val="hi_IN" w:bidi="hi_IN"/>
        </w:rPr>
      </w:r>
      <w:r>
        <w:rPr>
          <w:lang w:val="hi_IN" w:bidi="hi_IN"/>
        </w:rPr>
        <w:t>पाँचवें दृश्य में, जैसे ही यीशु नाव पर चढ़ता है, तो वह व्यक्ति उसके साथ जाने की विनती करता है। यीशु कहता है, "नहीं, अपने घर जा, अपने परिवार के पास। उन्हें बता कि परमेश्वर ने तेरे लिए क्या किया है और उसने तुझ पर कैसी दया की है।"</w:t>
      </w:r>
    </w:p>
    <w:p>
      <w:pPr/>
      <w:r>
        <w:rPr>
          <w:lang w:val="hi_IN" w:bidi="hi_IN"/>
        </w:rPr>
      </w:r>
      <w:r>
        <w:rPr>
          <w:lang w:val="hi_IN" w:bidi="hi_IN"/>
        </w:rPr>
        <w:t>अभिनय को रोकें। यीशु की भूमिका निभाने वाले अभिनेता से पूछें, "आप कैसा महसूस कर रहे हैं?" हो सकता है कि आप ऐसी बातें सुनें, "मुझे दुख है कि लोग मुझे चले जाने के लिए कह रहे हैं," "मुझे खुशी है क्योंकि मैंने वही किया जिसके लिए मैं आया था," "मैंने जानबूझकर उस व्यक्ति को उसके घर वापस भेजा," या "मुझे खुशी है इस व्यक्ति के लिए जो अब फिर से ठीक हो गया है।" उस व्यक्ति से पूछें, "अब आप कैसा महसूस कर रहे हैं?" हो सकता है कि आप सुनें, "मैं फिर से ठीक होकर बहुत खुश हूँ।" मैं अपने आसपास देख सकता हूँ, सुन सकता हूँ और महसूस कर सकता हूँ, जैसे बाकी लोग करते हैं। मैं यीशु के साथ जाना चाहता हूँ। मुझे अच्छा लगेगा कि मैं यीशु के साथ और अधिक समय बिताऊँ। यीशु ने मुझे ठीक किया है। लेकिन यीशु चाहता है कि मैं अपने परिवार के पास जाऊँ। यह अच्छा होगा कि मैं अपने परिवार से दोबारा मिलूँ। मैं अपने परिवार के साथ एक अच्छा रिश्ता रख सकता हूँ। मैं स बात के लिए खुश हूँ। मैं सब लोगों को केवल वह बताना चाहता हूँ जो मेरे साथ हुआ है।" अभिनय को जारी रखें।</w:t>
      </w:r>
    </w:p>
    <w:p>
      <w:pPr/>
      <w:r>
        <w:rPr>
          <w:lang w:val="hi_IN" w:bidi="hi_IN"/>
        </w:rPr>
      </w:r>
      <w:r>
        <w:rPr>
          <w:lang w:val="hi_IN" w:bidi="hi_IN"/>
        </w:rPr>
        <w:t>वह व्यक्ति सबको बताता है जो यीशु ने उसके लिए किया है, और सुनने वाले सब लोग चकित हो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5:1–20 का ऑडियो संस्करण सबसे आसानी से समझ आने वाले अनुवाद में सुनें।</w:t>
      </w:r>
    </w:p>
    <w:p>
      <w:pPr/>
      <w:r>
        <w:rPr>
          <w:lang w:val="hi_IN" w:bidi="hi_IN"/>
        </w:rPr>
      </w:r>
      <w:r>
        <w:rPr>
          <w:lang w:val="hi_IN" w:bidi="hi_IN"/>
        </w:rPr>
        <w:t xml:space="preserve">सुबह, तूफान के बाद, वे </w:t>
      </w:r>
      <w:r>
        <w:rPr>
          <w:b/>
          <w:lang w:val="hi_IN" w:bidi="hi_IN"/>
        </w:rPr>
        <w:t>गिरासेनी</w:t>
      </w:r>
      <w:r>
        <w:rPr>
          <w:lang w:val="hi_IN" w:bidi="hi_IN"/>
        </w:rPr>
        <w:t xml:space="preserve"> के क्षेत्र में पहुँचे। "वे" शब्द यीशु और </w:t>
      </w:r>
      <w:hyperlink r:id="rId100">
        <w:r>
          <w:rPr>
            <w:lang w:val="hi_IN" w:bidi="hi_IN"/>
          </w:rPr>
          <w:rPr>
            <w:color w:val="0000EE"/>
            <w:u w:val="single"/>
          </w:rPr>
          <w:t>चेलों</w:t>
        </w:r>
      </w:hyperlink>
      <w:r>
        <w:rPr>
          <w:lang w:val="hi_IN" w:bidi="hi_IN"/>
        </w:rPr>
        <w:t xml:space="preserve"> को संदर्भित करता है। गिरासेनी का क्षेत्र </w:t>
      </w:r>
      <w:hyperlink r:id="rId35">
        <w:r>
          <w:rPr>
            <w:lang w:val="hi_IN" w:bidi="hi_IN"/>
          </w:rPr>
          <w:rPr>
            <w:color w:val="0000EE"/>
            <w:u w:val="single"/>
          </w:rPr>
          <w:t>गलील की झील</w:t>
        </w:r>
      </w:hyperlink>
      <w:r>
        <w:rPr>
          <w:lang w:val="hi_IN" w:bidi="hi_IN"/>
        </w:rPr>
        <w:t xml:space="preserve"> के पूर्वी ओर का एक इलाका है। हमें ठीक से निश्चय नहीं हैं कि यह कहाँ होगा, परन्तु नक्शा इसका सबसे अधिक सम्भावित स्थान दिखाता है। अलग-अलग संस्करण ये नाम अलग-अलग बताते हैं।</w:t>
      </w:r>
    </w:p>
    <w:p>
      <w:pPr/>
      <w:r>
        <w:rPr>
          <w:lang w:val="hi_IN" w:bidi="hi_IN"/>
        </w:rPr>
      </w:r>
      <w:r>
        <w:rPr>
          <w:lang w:val="hi_IN" w:bidi="hi_IN"/>
        </w:rPr>
        <w:t>यहाँ रुकें और अनुवादकों को दिखाएँ कि नक्शे पर यह क्षेत्र कहाँ है। इस ऑडियो को यहाँ रोकें।</w:t>
      </w:r>
    </w:p>
    <w:p>
      <w:pPr/>
      <w:r>
        <w:rPr>
          <w:lang w:val="hi_IN" w:bidi="hi_IN"/>
        </w:rPr>
      </w:r>
      <w:r>
        <w:rPr>
          <w:lang w:val="hi_IN" w:bidi="hi_IN"/>
        </w:rPr>
        <w:t xml:space="preserve">वह व्यक्ति </w:t>
      </w:r>
      <w:r>
        <w:rPr>
          <w:b/>
          <w:lang w:val="hi_IN" w:bidi="hi_IN"/>
        </w:rPr>
        <w:t>दुष्टात्मा</w:t>
      </w:r>
      <w:r>
        <w:rPr>
          <w:lang w:val="hi_IN" w:bidi="hi_IN"/>
        </w:rPr>
        <w:t xml:space="preserve"> या </w:t>
      </w:r>
      <w:hyperlink r:id="rId53">
        <w:r>
          <w:rPr>
            <w:lang w:val="hi_IN" w:bidi="hi_IN"/>
          </w:rPr>
          <w:rPr>
            <w:color w:val="0000EE"/>
            <w:u w:val="single"/>
          </w:rPr>
          <w:t>अशुद्ध आत्मा</w:t>
        </w:r>
      </w:hyperlink>
      <w:r>
        <w:rPr>
          <w:lang w:val="hi_IN" w:bidi="hi_IN"/>
        </w:rPr>
        <w:t xml:space="preserve"> से </w:t>
      </w:r>
      <w:r>
        <w:rPr>
          <w:b/>
          <w:lang w:val="hi_IN" w:bidi="hi_IN"/>
        </w:rPr>
        <w:t>ग्रस्त</w:t>
      </w:r>
      <w:r>
        <w:rPr>
          <w:lang w:val="hi_IN" w:bidi="hi_IN"/>
        </w:rPr>
        <w:t xml:space="preserve"> था। </w:t>
      </w:r>
      <w:hyperlink r:id="rId52">
        <w:r>
          <w:rPr>
            <w:lang w:val="hi_IN" w:bidi="hi_IN"/>
          </w:rPr>
          <w:rPr>
            <w:color w:val="0000EE"/>
            <w:u w:val="single"/>
          </w:rPr>
          <w:t>दुष्टात्मा</w:t>
        </w:r>
      </w:hyperlink>
      <w:r>
        <w:rPr>
          <w:lang w:val="hi_IN" w:bidi="hi_IN"/>
        </w:rPr>
        <w:t xml:space="preserve"> पर मुख्य शब्दावली में चर्चा की गई है। "ग्रस्त" होने का अर्थ है कि वह दुष्टात्मा उस व्यक्ति में रहती है और उसने उस व्यक्ति के विचारों तथा कार्यों पर नियंत्रण कर लिया है। दुष्टात्मा के लिए उसी शब्द का इस्तेमाल करें जो आपने पिछले भागों में इस्तेमाल किया है।</w:t>
      </w:r>
    </w:p>
    <w:p>
      <w:pPr/>
      <w:r>
        <w:rPr>
          <w:lang w:val="hi_IN" w:bidi="hi_IN"/>
        </w:rPr>
      </w:r>
      <w:r>
        <w:rPr>
          <w:lang w:val="hi_IN" w:bidi="hi_IN"/>
        </w:rPr>
        <w:t xml:space="preserve">वह व्यक्ति आया और </w:t>
      </w:r>
      <w:r>
        <w:rPr>
          <w:b/>
          <w:lang w:val="hi_IN" w:bidi="hi_IN"/>
        </w:rPr>
        <w:t>यीशु को झुककर प्रणाम किया</w:t>
      </w:r>
      <w:r>
        <w:rPr>
          <w:lang w:val="hi_IN" w:bidi="hi_IN"/>
        </w:rPr>
        <w:t>। उस व्यक्ति में रहने वाली दुष्ट आत्माएँ यह दिखा रही थीं कि उन्हें पता है कि यीशु उन पर अधिकार रखता है। किसी को झुककर प्रणाम करने का अर्थ उस व्यक्ति के प्रति आदर दिखाना है।</w:t>
      </w:r>
    </w:p>
    <w:p>
      <w:pPr/>
      <w:r>
        <w:rPr>
          <w:lang w:val="hi_IN" w:bidi="hi_IN"/>
        </w:rPr>
      </w:r>
      <w:r>
        <w:rPr>
          <w:lang w:val="hi_IN" w:bidi="hi_IN"/>
        </w:rPr>
        <w:t>और उन्होंने कहा, "</w:t>
      </w:r>
      <w:r>
        <w:rPr>
          <w:b/>
          <w:lang w:val="hi_IN" w:bidi="hi_IN"/>
        </w:rPr>
        <w:t>तू मुझे क्यों परेशान करता है</w:t>
      </w:r>
      <w:r>
        <w:rPr>
          <w:lang w:val="hi_IN" w:bidi="hi_IN"/>
        </w:rPr>
        <w:t>?" दुष्टात्माएँ खुद का बचाव करने की कोशिश कर रही हैं, यह खुद यीशु के सामने अचानक पहुँचाए जाने पर उनकी प्रतिक्रिया है। इस वाक्यांश के लिए उन्हीं शब्दों का इस्तेमाल करें जो आपने पिछले भाग में इस्तेमाल किए थे जहाँ यीशु ने एक दुष्टात्मा को निकाला था।</w:t>
      </w:r>
    </w:p>
    <w:p>
      <w:pPr/>
      <w:r>
        <w:rPr>
          <w:lang w:val="hi_IN" w:bidi="hi_IN"/>
        </w:rPr>
      </w:r>
      <w:r>
        <w:rPr>
          <w:lang w:val="hi_IN" w:bidi="hi_IN"/>
        </w:rPr>
        <w:t xml:space="preserve">उन्होंने यीशु को </w:t>
      </w:r>
      <w:r>
        <w:rPr>
          <w:b/>
          <w:lang w:val="hi_IN" w:bidi="hi_IN"/>
        </w:rPr>
        <w:t>परम प्रधान परमेश्वर का पुत्र</w:t>
      </w:r>
      <w:r>
        <w:rPr>
          <w:lang w:val="hi_IN" w:bidi="hi_IN"/>
        </w:rPr>
        <w:t xml:space="preserve"> कहा। </w:t>
      </w:r>
      <w:hyperlink r:id="rId17">
        <w:r>
          <w:rPr>
            <w:lang w:val="hi_IN" w:bidi="hi_IN"/>
          </w:rPr>
          <w:rPr>
            <w:color w:val="0000EE"/>
            <w:u w:val="single"/>
          </w:rPr>
          <w:t>परमेश्वर के पुत्र</w:t>
        </w:r>
      </w:hyperlink>
      <w:r>
        <w:rPr>
          <w:lang w:val="hi_IN" w:bidi="hi_IN"/>
        </w:rPr>
        <w:t xml:space="preserve"> के बारे में अधिक जानकारी के लिए मुख्य शब्दावली को देखें। परमेश्वर के पुत्र के लिए उन्हीं शब्दों का इस्तेमाल करें जिनका आपने पहले इस्तेमाल किया था।</w:t>
      </w:r>
    </w:p>
    <w:p>
      <w:pPr/>
      <w:r>
        <w:rPr>
          <w:lang w:val="hi_IN" w:bidi="hi_IN"/>
        </w:rPr>
      </w:r>
      <w:r>
        <w:rPr>
          <w:b/>
          <w:lang w:val="hi_IN" w:bidi="hi_IN"/>
        </w:rPr>
        <w:t>परम प्रधान परमेश्वर</w:t>
      </w:r>
      <w:r>
        <w:rPr>
          <w:lang w:val="hi_IN" w:bidi="hi_IN"/>
        </w:rPr>
        <w:t xml:space="preserve"> शब्द परमेश्वर के लिए एक यहूदी उपाधि थी जो इस बात को दिखाती थी कि वह किसी अन्य देवता से अधिक महान और सामर्थी है। सुनिश्चित करें कि इस "प्रधान" शब्द का शाब्दिक अनुवाद केवल शारीरिक आकार को संदर्भित न करे। आप इस शब्द का अनुवाद "सबसे महान," या "सबसे सामर्थी" परमेश्वर के रूप में कर सकते हैं।</w:t>
      </w:r>
    </w:p>
    <w:p>
      <w:pPr/>
      <w:r>
        <w:rPr>
          <w:lang w:val="hi_IN" w:bidi="hi_IN"/>
        </w:rPr>
      </w:r>
      <w:r>
        <w:rPr>
          <w:lang w:val="hi_IN" w:bidi="hi_IN"/>
        </w:rPr>
        <w:t xml:space="preserve">यहाँ रुकें और सामूहिक रूप में चर्चा करें कि आप </w:t>
      </w:r>
      <w:r>
        <w:rPr>
          <w:b/>
          <w:lang w:val="hi_IN" w:bidi="hi_IN"/>
        </w:rPr>
        <w:t>परम प्रधान परमेश्वर</w:t>
      </w:r>
      <w:r>
        <w:rPr>
          <w:lang w:val="hi_IN" w:bidi="hi_IN"/>
        </w:rPr>
        <w:t xml:space="preserve"> के लिए किस शब्द या वाक्यांश का इस्तेमाल करेंगे। इस ऑडियो को यहाँ रोकें।</w:t>
      </w:r>
    </w:p>
    <w:p>
      <w:pPr/>
      <w:r>
        <w:rPr>
          <w:lang w:val="hi_IN" w:bidi="hi_IN"/>
        </w:rPr>
      </w:r>
      <w:r>
        <w:rPr>
          <w:b/>
          <w:lang w:val="hi_IN" w:bidi="hi_IN"/>
        </w:rPr>
        <w:t>सेना</w:t>
      </w:r>
      <w:r>
        <w:rPr>
          <w:lang w:val="hi_IN" w:bidi="hi_IN"/>
        </w:rPr>
        <w:t xml:space="preserve"> 6826 रोमी सैनिकों को नियुक्त करने वाला एक सैन्य शब्द है। यह एक रोमी शब्द है। संसार के उस क्षेत्र के लोग रोमी सेनाओं से परिचित थे और उन्होंने उन्हें देखा भी होगा। यह वही नाम है जो दुष्टात्माएँ यीशु को बताती हैं। ज्यादातर बाइबल के विद्वान मानते हैं कि वह नाम अपने आप में उतना महत्वपूर्ण नहीं है, जितना यह विचार कि इस व्यक्ति के अंदर कई दुष्ट आत्माएँ थीं। अंग्रेजी भाषा के अनुवादों में से एक "सेना" नाम को बदलकर "बहुत सारी" करने का चुनाव करता है, ताकि यह नाम सब लोगों के समझने योग्य हो। सावधान रहें कि आपके श्रोता यह न सोचें कि दुष्टात्माओं के कई नाम हैं।</w:t>
      </w:r>
    </w:p>
    <w:p>
      <w:pPr/>
      <w:r>
        <w:rPr>
          <w:lang w:val="hi_IN" w:bidi="hi_IN"/>
        </w:rPr>
      </w:r>
      <w:r>
        <w:rPr>
          <w:lang w:val="hi_IN" w:bidi="hi_IN"/>
        </w:rPr>
        <w:t xml:space="preserve">यहाँ रुकें और सामूह में चर्चा करें कि </w:t>
      </w:r>
      <w:r>
        <w:rPr>
          <w:b/>
          <w:lang w:val="hi_IN" w:bidi="hi_IN"/>
        </w:rPr>
        <w:t>सेना</w:t>
      </w:r>
      <w:r>
        <w:rPr>
          <w:lang w:val="hi_IN" w:bidi="hi_IN"/>
        </w:rPr>
        <w:t xml:space="preserve"> के लिए आप किस शब्द या वाक्यांश का इस्तेमाल करेंगे? इस ऑडियो को यहाँ रोकें।</w:t>
      </w:r>
    </w:p>
    <w:p>
      <w:pPr/>
      <w:r>
        <w:rPr>
          <w:lang w:val="hi_IN" w:bidi="hi_IN"/>
        </w:rPr>
      </w:r>
      <w:r>
        <w:rPr>
          <w:lang w:val="hi_IN" w:bidi="hi_IN"/>
        </w:rPr>
        <w:t xml:space="preserve">जब यीशु उस व्यक्ति को ठीक कर देता है और गाँववाले उन्हें देखने के लिए बाहर निकल आते हैं और वे देखते हैं कि वह व्यक्ति ठीक हो गया है, तो वे यीशु से चले जाने को कहते हैं। और वह व्यक्ति यीशु के साथ जाने की विनती करता है। लेकिन यीशु उस व्यक्ति से कहता है, "नहीं, अपने परिवार के पास घर जाकर उन्हें वह सब कुछ बता, जो </w:t>
      </w:r>
      <w:r>
        <w:rPr>
          <w:b/>
          <w:lang w:val="hi_IN" w:bidi="hi_IN"/>
        </w:rPr>
        <w:t>प्रभु</w:t>
      </w:r>
      <w:r>
        <w:rPr>
          <w:lang w:val="hi_IN" w:bidi="hi_IN"/>
        </w:rPr>
        <w:t xml:space="preserve"> ने तेरे लिए किया है। प्रभु परमेश्वर पिता को दर्शाता है। परमेश्वर ही दया का स्रोत है। प्रभु के लिए उसी शब्द का इस्तेमाल करें जिसका आपने पिछले भाग में इस्तेमाल किया है, और याद रखें कि </w:t>
      </w:r>
      <w:hyperlink r:id="rId20">
        <w:r>
          <w:rPr>
            <w:lang w:val="hi_IN" w:bidi="hi_IN"/>
          </w:rPr>
          <w:rPr>
            <w:color w:val="0000EE"/>
            <w:u w:val="single"/>
          </w:rPr>
          <w:t>प्रभु</w:t>
        </w:r>
      </w:hyperlink>
      <w:r>
        <w:rPr>
          <w:lang w:val="hi_IN" w:bidi="hi_IN"/>
        </w:rPr>
        <w:t xml:space="preserve"> शब्द मुख्य शब्दावली में मिलता है। </w:t>
      </w:r>
      <w:r>
        <w:rPr>
          <w:b/>
          <w:lang w:val="hi_IN" w:bidi="hi_IN"/>
        </w:rPr>
        <w:t>दया</w:t>
      </w:r>
      <w:r>
        <w:rPr>
          <w:lang w:val="hi_IN" w:bidi="hi_IN"/>
        </w:rPr>
        <w:t xml:space="preserve"> का अर्थ है किसी ऐसे व्यक्ति पर करुणा या दयालुता दिखाना जो कष्ट में है। </w:t>
      </w:r>
      <w:hyperlink r:id="rId177">
        <w:r>
          <w:rPr>
            <w:lang w:val="hi_IN" w:bidi="hi_IN"/>
          </w:rPr>
          <w:rPr>
            <w:color w:val="0000EE"/>
            <w:u w:val="single"/>
          </w:rPr>
          <w:t>दया</w:t>
        </w:r>
      </w:hyperlink>
      <w:r>
        <w:rPr>
          <w:lang w:val="hi_IN" w:bidi="hi_IN"/>
        </w:rPr>
        <w:t xml:space="preserve"> पर मुख्य शब्दावली में चर्चा की गई है।</w:t>
      </w:r>
    </w:p>
    <w:p>
      <w:pPr/>
      <w:r>
        <w:rPr>
          <w:lang w:val="hi_IN" w:bidi="hi_IN"/>
        </w:rPr>
      </w:r>
      <w:r>
        <w:rPr>
          <w:lang w:val="hi_IN" w:bidi="hi_IN"/>
        </w:rPr>
        <w:t xml:space="preserve">यीशु उस व्यक्ति से कहता है कि वह घर जाकर अपने </w:t>
      </w:r>
      <w:r>
        <w:rPr>
          <w:b/>
          <w:lang w:val="hi_IN" w:bidi="hi_IN"/>
        </w:rPr>
        <w:t>घराने</w:t>
      </w:r>
      <w:r>
        <w:rPr>
          <w:lang w:val="hi_IN" w:bidi="hi_IN"/>
        </w:rPr>
        <w:t xml:space="preserve">, या परिवार को बताए। यह परिवार के सदस्यों, या उन लोगों को दर्शाता है जो एक घर में रहते हैं जिनमें सेवक भी शामिल हैं। ये वे लोग हैं जिनके साथ आपका किसी प्रकार का रिश्ता या बंधन है और आपके पास उनके प्रति जिम्मेदारी है। </w:t>
      </w:r>
      <w:hyperlink r:id="rId178">
        <w:r>
          <w:rPr>
            <w:lang w:val="hi_IN" w:bidi="hi_IN"/>
          </w:rPr>
          <w:rPr>
            <w:color w:val="0000EE"/>
            <w:u w:val="single"/>
          </w:rPr>
          <w:t>घराने</w:t>
        </w:r>
      </w:hyperlink>
      <w:r>
        <w:rPr>
          <w:lang w:val="hi_IN" w:bidi="hi_IN"/>
        </w:rPr>
        <w:t xml:space="preserve"> शब्द के बारे में अधिक जानकारी के लिए मुख्य शब्दावली को देखें। </w:t>
      </w:r>
    </w:p>
    <w:p>
      <w:pPr/>
      <w:r>
        <w:rPr>
          <w:lang w:val="hi_IN" w:bidi="hi_IN"/>
        </w:rPr>
      </w:r>
      <w:r>
        <w:rPr>
          <w:lang w:val="hi_IN" w:bidi="hi_IN"/>
        </w:rPr>
        <w:t xml:space="preserve">यहाँ रुकें और सामूहिक रूप में चर्चा करें कि घराने के लिए आप किस शब्द या </w:t>
      </w:r>
      <w:r>
        <w:rPr>
          <w:b/>
          <w:lang w:val="hi_IN" w:bidi="hi_IN"/>
        </w:rPr>
        <w:t>वाक्यांश</w:t>
      </w:r>
      <w:r>
        <w:rPr>
          <w:lang w:val="hi_IN" w:bidi="hi_IN"/>
        </w:rPr>
        <w:t xml:space="preserve"> का इस्तेमाल करेंगे? इस ऑडियो को यहाँ रोकें।</w:t>
      </w:r>
    </w:p>
    <w:p>
      <w:pPr/>
      <w:r>
        <w:rPr>
          <w:lang w:val="hi_IN" w:bidi="hi_IN"/>
        </w:rPr>
      </w:r>
      <w:r>
        <w:rPr>
          <w:lang w:val="hi_IN" w:bidi="hi_IN"/>
        </w:rPr>
        <w:t xml:space="preserve">इसलिए वह व्यक्ति निकलकर </w:t>
      </w:r>
      <w:hyperlink r:id="rId179">
        <w:r>
          <w:rPr>
            <w:lang w:val="hi_IN" w:bidi="hi_IN"/>
          </w:rPr>
          <w:rPr>
            <w:color w:val="0000EE"/>
            <w:u w:val="single"/>
          </w:rPr>
          <w:t>दिकापुलिस</w:t>
        </w:r>
      </w:hyperlink>
      <w:r>
        <w:rPr>
          <w:lang w:val="hi_IN" w:bidi="hi_IN"/>
        </w:rPr>
        <w:t xml:space="preserve"> की ओर चला गया। </w:t>
      </w:r>
      <w:r>
        <w:rPr>
          <w:b/>
          <w:lang w:val="hi_IN" w:bidi="hi_IN"/>
        </w:rPr>
        <w:t>दिकापुलिस</w:t>
      </w:r>
      <w:r>
        <w:rPr>
          <w:lang w:val="hi_IN" w:bidi="hi_IN"/>
        </w:rPr>
        <w:t xml:space="preserve"> यूनानी भाषा का एक शब्द है जिसका अर्थ 10 नगर है। हो सकता है कि वह व्यक्ति हर नगर में खुद न गया हो, बल्कि उस क्षेत्र में गया हो जिसमें ये 10 नगर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5:1–20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80">
        <w:r>
          <w:rPr>
            <w:lang w:val="hi_IN" w:bidi="hi_IN"/>
          </w:rPr>
          <w:rPr>
            <w:color w:val="0000EE"/>
            <w:u w:val="single"/>
          </w:rPr>
          <w:t>सुने और मन में रखें</w:t>
        </w:r>
      </w:hyperlink>
      <w:r>
        <w:rPr>
          <w:lang w:val="hi_IN" w:bidi="hi_IN"/>
        </w:rPr>
        <w:t xml:space="preserve"> (439 KB)</w:t>
      </w:r>
      <w:r>
        <w:rPr>
          <w:lang w:val="hi_IN" w:bidi="hi_IN"/>
        </w:rPr>
      </w:r>
    </w:p>
    <w:p>
      <w:pPr>
        <w:pStyle w:val="ListBullet"/>
        <w:spacing w:line="240" w:lineRule="auto"/>
        <w:ind w:left="720"/>
      </w:pPr>
      <w:r>
        <w:rPr>
          <w:lang w:val="hi_IN" w:bidi="hi_IN"/>
        </w:rPr>
      </w:r>
      <w:hyperlink r:id="rId181">
        <w:r>
          <w:rPr>
            <w:lang w:val="hi_IN" w:bidi="hi_IN"/>
          </w:rPr>
          <w:rPr>
            <w:color w:val="0000EE"/>
            <w:u w:val="single"/>
          </w:rPr>
          <w:t>पाठ का परिचय</w:t>
        </w:r>
      </w:hyperlink>
      <w:r>
        <w:rPr>
          <w:lang w:val="hi_IN" w:bidi="hi_IN"/>
        </w:rPr>
        <w:t xml:space="preserve"> (7.9 MB)</w:t>
      </w:r>
      <w:r>
        <w:rPr>
          <w:lang w:val="hi_IN" w:bidi="hi_IN"/>
        </w:rPr>
      </w:r>
    </w:p>
    <w:p>
      <w:pPr>
        <w:pStyle w:val="ListBullet"/>
        <w:spacing w:line="240" w:lineRule="auto"/>
        <w:ind w:left="720"/>
      </w:pPr>
      <w:r>
        <w:rPr>
          <w:lang w:val="hi_IN" w:bidi="hi_IN"/>
        </w:rPr>
      </w:r>
      <w:hyperlink r:id="rId182">
        <w:r>
          <w:rPr>
            <w:lang w:val="hi_IN" w:bidi="hi_IN"/>
          </w:rPr>
          <w:rPr>
            <w:color w:val="0000EE"/>
            <w:u w:val="single"/>
          </w:rPr>
          <w:t>घटनाओं को समझाना</w:t>
        </w:r>
      </w:hyperlink>
      <w:r>
        <w:rPr>
          <w:lang w:val="hi_IN" w:bidi="hi_IN"/>
        </w:rPr>
        <w:t xml:space="preserve"> (5.2 MB)</w:t>
      </w:r>
      <w:r>
        <w:rPr>
          <w:lang w:val="hi_IN" w:bidi="hi_IN"/>
        </w:rPr>
      </w:r>
    </w:p>
    <w:p>
      <w:pPr>
        <w:pStyle w:val="ListBullet"/>
        <w:spacing w:line="240" w:lineRule="auto"/>
        <w:ind w:left="720"/>
      </w:pPr>
      <w:r>
        <w:rPr>
          <w:lang w:val="hi_IN" w:bidi="hi_IN"/>
        </w:rPr>
      </w:r>
      <w:hyperlink r:id="rId183">
        <w:r>
          <w:rPr>
            <w:lang w:val="hi_IN" w:bidi="hi_IN"/>
          </w:rPr>
          <w:rPr>
            <w:color w:val="0000EE"/>
            <w:u w:val="single"/>
          </w:rPr>
          <w:t>पाठ को नाटकीय रूप देना</w:t>
        </w:r>
      </w:hyperlink>
      <w:r>
        <w:rPr>
          <w:lang w:val="hi_IN" w:bidi="hi_IN"/>
        </w:rPr>
        <w:t xml:space="preserve"> (5.2 MB)</w:t>
      </w:r>
      <w:r>
        <w:rPr>
          <w:lang w:val="hi_IN" w:bidi="hi_IN"/>
        </w:rPr>
      </w:r>
    </w:p>
    <w:p>
      <w:pPr>
        <w:pStyle w:val="ListBullet"/>
        <w:spacing w:line="240" w:lineRule="auto"/>
        <w:ind w:left="720"/>
      </w:pPr>
      <w:r>
        <w:rPr>
          <w:lang w:val="hi_IN" w:bidi="hi_IN"/>
        </w:rPr>
      </w:r>
      <w:hyperlink r:id="rId184">
        <w:r>
          <w:rPr>
            <w:lang w:val="hi_IN" w:bidi="hi_IN"/>
          </w:rPr>
          <w:rPr>
            <w:color w:val="0000EE"/>
            <w:u w:val="single"/>
          </w:rPr>
          <w:t>आवश्यक जानकारी</w:t>
        </w:r>
      </w:hyperlink>
      <w:r>
        <w:rPr>
          <w:lang w:val="hi_IN" w:bidi="hi_IN"/>
        </w:rPr>
        <w:t xml:space="preserve"> (3.1 MB)</w:t>
      </w:r>
      <w:r>
        <w:rPr>
          <w:lang w:val="hi_IN" w:bidi="hi_IN"/>
        </w:rPr>
      </w:r>
    </w:p>
    <w:p>
      <w:pPr>
        <w:pStyle w:val="ListBullet"/>
        <w:spacing w:line="240" w:lineRule="auto"/>
        <w:ind w:left="720"/>
      </w:pPr>
      <w:r>
        <w:rPr>
          <w:lang w:val="hi_IN" w:bidi="hi_IN"/>
        </w:rPr>
      </w:r>
      <w:hyperlink r:id="rId18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5:21–34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5:21–34 को सुनें और अपने मनों में रखें। इस पाठ को तीन बार सुनें (यदि सम्भव हो तो तीन अलग-अलग अनुवादों में सुनें)। उसके बाद, एक समूह में, नीचे दिए गए प्रश्नों पर चर्चा करें:</w:t>
      </w:r>
    </w:p>
    <w:p>
      <w:pPr>
        <w:pStyle w:val="ListNumber"/>
        <w:numPr>
          <w:ilvl w:val="0"/>
          <w:numId w:val="34"/>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में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5:21–34 का ऑडियो संस्करण सबसे आसानी से समझ आने वाले अनुवाद में सुनें।</w:t>
      </w:r>
    </w:p>
    <w:p>
      <w:pPr/>
      <w:r>
        <w:rPr>
          <w:lang w:val="hi_IN" w:bidi="hi_IN"/>
        </w:rPr>
      </w:r>
      <w:r>
        <w:rPr>
          <w:lang w:val="hi_IN" w:bidi="hi_IN"/>
        </w:rPr>
        <w:t>जब यीशु ने उस आदमी को ठीक किया जो दुष्ट आत्मा से ग्रस्त था, तो लोगों ने उससे कहा कि वह गिरासेनों के क्षेत्र से चला जाए। वह और उसके चेले फिर से नाव में चढ़े, झील पार करके वापस कफरनहूम के क्षेत्र में पहुँचे, जहाँ से वे पिछली शाम निकले थे। जिस समय यीशु दुष्टात्मा ग्रस्त व्यक्ति के साथ था, उस समय चेलों का नाम नहीं लिया गया। तूफान के दौरान चेले नाव में थे। जब वे कफरनहूम वापस पहुँचे तो चेले नाव में यीशु के साथ ही थे। मरकुस में इन घटनाओं के समय के अनुसार, यीशु ने पूरे दिन लोगों को शिक्षा दी, रात में, जब बड़ा तूफान आया, तब उसने झील पार की, सुबह वह दूसरी ओर पहुँचा और दुष्टात्माओं को निकाला और अब, उसी दिन बाद में फिर कफरनहूम लौट आया। यीशु को कफरनहूम को छोड़े हुए अभी 24 घंटे भी नहीं हुए हैं। यह कहानी बताती है कि यीशु के कफरनहूम लौटने के बाद आगे क्या हुआ।</w:t>
      </w:r>
    </w:p>
    <w:p>
      <w:pPr/>
      <w:r>
        <w:rPr>
          <w:lang w:val="hi_IN" w:bidi="hi_IN"/>
        </w:rPr>
      </w:r>
      <w:r>
        <w:rPr>
          <w:lang w:val="hi_IN" w:bidi="hi_IN"/>
        </w:rPr>
        <w:t>यहाँ रुकें और अपने अनुवादकों को उस क्षेत्र का नक्शा दिखाएँ जहाँ यीशु उस दुष्टात्मा से ग्रस्त व्यक्ति के साथ था, और वह अब कफरनहूम के किनारे पर है। इस रिकॉर्डिंग को यहाँ रोकें।</w:t>
      </w:r>
    </w:p>
    <w:p>
      <w:pPr/>
      <w:r>
        <w:rPr>
          <w:lang w:val="hi_IN" w:bidi="hi_IN"/>
        </w:rPr>
      </w:r>
      <w:r>
        <w:rPr>
          <w:lang w:val="hi_IN" w:bidi="hi_IN"/>
        </w:rPr>
        <w:t>मरकुस को कहानियों के अंदर कहानियाँ सुनाना पसंद है। यह कहानी याईर के द्वारा यीशु से अपनी बेटी को ठीक करने की विनती करने से शुरू होती है, और फिर यीशु के द्वारा याईर की बेटी को ठीक करने के साथ समाप्त होती है। याईर की बेटी को ठीक करने की बड़ी कहानी के बीच, यीशु रास्ते में एक स्त्री से मिलते हैं। यह एक छोटी कहानी है जो उस बड़ी कहानी के अंदर घटती है। यह मरकुस का कहानी कहने का विशेष तरीका है। उसे एक कहानी की घटनाओं से अगली कहानी में घटित होने वाली घटनाओं पर प्रकाश डालना अच्छा लगता है। उस लहू बहने वाली स्त्री ने यीशु को छुआ था। हालाँकि वह अशुद्ध थी क्योंकि उसके लहू बह रहा था, फिर भी उसने यीशु को अशुद्ध नहीं किया। इसके बजाय, यीशु ने उसे ठीक करके शुद्ध किया। यीशु ने याईर की मरी हुई बेटी को छुआ। हालाँकि वह बेटी अशुद्ध थी क्योंकि वह मर गई थी, फिर भी उसे छूने से यीशु अशुद्ध नहीं हुआ। इसके बजाय, यीशु ने उसे छूकर और फिर से जीवित करके शुद्ध कर दिया। हमने पिछली कहानियों में देखा था कि यीशु के पास प्रकृति (तूफान) और दुष्टात्माओं या अशुद्ध आत्माओं पर अधिकार है। अब हम देखेंगे कि यीशु के पास बीमारी और मृत्यु पर भी अधिकार है।</w:t>
      </w:r>
    </w:p>
    <w:p>
      <w:pPr/>
      <w:r>
        <w:rPr>
          <w:lang w:val="hi_IN" w:bidi="hi_IN"/>
        </w:rPr>
      </w:r>
      <w:r>
        <w:rPr>
          <w:lang w:val="hi_IN" w:bidi="hi_IN"/>
        </w:rPr>
        <w:t>यह कहानी याईर के और उस स्त्री के यीशु पर दृढ़ विश्वास को दिखाती है। याईर विश्वास करता है कि यीशु सिर्फ छूकर उसकी बेटी को ठीक कर सकता है। उस स्त्री को इतना विश्वास है कि यीशु को छूने से वह ठीक हो जाएगी, इसलिए वह साहस करके भीड़ के बीच से होकर जाती है, भले ही जिस किसी को भी वह छूती है, उसे अशुद्ध कर देती है। ज्यादातर बाइबल के विद्वानों का मानना है कि उस स्त्री के लहू बहना एक ऐसी समस्या थी जो कभी-कभी स्त्रियों को होती है, लेकिन यह बीमारी इतनी गंभीर थी कि वह शायद दर्द में थी और बहुत थकी हुई थी। बाइबल आधारित संस्कृति में, इस बीमारी ने उस स्त्री को अशुद्ध कर दिया था, या परमेश्वर की सेवा के लिए उसे अयोग्य बना दिया था। हो सकता है कि लोग उस पर इसलिए क्रोधित हो जाएँ, क्योंकि उसे छूने से वे भी अशुद्ध हो जाते थे।</w:t>
      </w:r>
    </w:p>
    <w:p>
      <w:pPr/>
      <w:r>
        <w:rPr>
          <w:lang w:val="hi_IN" w:bidi="hi_IN"/>
        </w:rPr>
      </w:r>
      <w:r>
        <w:rPr>
          <w:lang w:val="hi_IN" w:bidi="hi_IN"/>
        </w:rPr>
        <w:t>यहाँ रुकें और अनुवाद करने वाले दल के रूप में अपनी संस्कृति की "अशुद्धता" से जुड़े रिवाजों पर चर्चा करें। क्या आपकी संस्कृति में ऐसे लोग हैं जो "अशुद्ध" हैं, जिसका अर्थ है कि वे "परमेश्वर की सेवा करने या समाज में रहने के लिए अयोग्य" हैं? बाइबल आधारित संस्कृति में "अशुद्ध" लोग समाज का पूरा हिस्सा नहीं बन सकते थे। उन्हें समाज से अलग कर दिया जाता था। आपके समाज में कौन सी बातें किसी व्यक्ति को अशुद्ध या समाज से अलग माने जाने वाला बनाती हैं? आपके समाज में लोग ऐसे अलग किए गए लोगों के बारे में क्या सोचते हैं और उनके साथ कैसा व्यवहार करते हैं? इस रिकॉर्डिंग को यहाँ रोकें।</w:t>
      </w:r>
    </w:p>
    <w:p>
      <w:pPr/>
      <w:r>
        <w:rPr>
          <w:lang w:val="hi_IN" w:bidi="hi_IN"/>
        </w:rPr>
      </w:r>
      <w:r>
        <w:rPr>
          <w:lang w:val="hi_IN" w:bidi="hi_IN"/>
        </w:rPr>
        <w:t>यीशु झील के किनारे पहुँचा, लेकिन मरकुस हमें यह नहीं बताता कि यीशु के चारों ओर भीड़ कितनी जल्दी इकट्ठा हुई, क्या यह यीशु के किनारे पहुँचते ही हुआ, या कुछ समय बाद।</w:t>
      </w:r>
    </w:p>
    <w:p>
      <w:pPr/>
      <w:r>
        <w:rPr>
          <w:lang w:val="hi_IN" w:bidi="hi_IN"/>
        </w:rPr>
      </w:r>
      <w:r>
        <w:rPr>
          <w:lang w:val="hi_IN" w:bidi="hi_IN"/>
        </w:rPr>
        <w:t>जब यीशु नाव से उतरता है और भीड़ उसे घेर लेती है, तो याईर नाम का एक व्यक्ति आता है। याईर आराधनालय या स्थानीय यहूदी प्रार्थना स्थल का सरदार है। हर आराधनालय में आमतौर पर अगुवाई करने वाले पुरनियों का एक समूह होता था। लोगों ने पुरनियों के समूह में से एक मुख्य सरदार को नियुक्त किया था। वह मुख्य पुरनिया आराधना और शिक्षा को निर्देशित करता था। हालाँकि ये लोग मूल रूप से पवित्रशास्त्र के शिक्षक नहीं, बल्कि प्रशासक थे, तौभी वे अत्यधिक प्रभावशाली थे और समाज के लोग उनका आदर किया करते थे। याईर शायद मुख्य पुरनिया होने के बजाय आराधनालय में रहने वाले पुरनियों में से एक है जिनके पास सर्वोच्च जिम्मेदारी और अधिकार है, लेकिन मरकुस हमें इसका विवरण नहीं देता।</w:t>
      </w:r>
    </w:p>
    <w:p>
      <w:pPr/>
      <w:r>
        <w:rPr>
          <w:lang w:val="hi_IN" w:bidi="hi_IN"/>
        </w:rPr>
      </w:r>
      <w:r>
        <w:rPr>
          <w:lang w:val="hi_IN" w:bidi="hi_IN"/>
        </w:rPr>
        <w:t>याईर यीशु के पाँवों पर गिरता है। इसका अर्थ यह है कि याईर ने यीशु के आगे घुटने टेके और अपना मुँह भूमि की ओर झुका लिया। इसका यह अर्थ नहीं है कि वह गलती से गिर गया था। इस तरह झुकना किसी ऊँचे पद वाले व्यक्ति के प्रति आदर और सम्मान दिखाने का एक तरीका था। यह कहना कि याईर यीशु के पाँवों पर गिर पड़ा, यह दर्शाता है कि याईर के व्यवहार में कुछ जल्दबाजी या आपात स्थिति थी। हम देखते हैं कि याईर शीघ्रता से आकर गिर पड़ता है और यीशु से याचना करता है या विनती करता है कि वह आकर याईर की बीमार और मरती हुई बेटी पर अपना हाथ रखे। उपयोग किए गए क्रिया वाले शब्द यह संकेत करते हैं कि याईर को लगता है कि उसकी बेटी शीघ्र ही मरने वाली है। याईर चाहता है कि यीशु शीघ्र आए और उस लड़की को ठीक करने के लिए उस पर अपना हाथ रखे।</w:t>
      </w:r>
    </w:p>
    <w:p>
      <w:pPr/>
      <w:r>
        <w:rPr>
          <w:lang w:val="hi_IN" w:bidi="hi_IN"/>
        </w:rPr>
      </w:r>
      <w:r>
        <w:rPr>
          <w:lang w:val="hi_IN" w:bidi="hi_IN"/>
        </w:rPr>
        <w:t>यीशु याईर के घर जाने के लिए मान जाता है। वे कफरनहूम की गलियों से होकर गुजरते हुए उस घर की ओर जाना शुरू करते हैं। इस समय पर कफरनहूम जैसे नगरों की गलियाँ संकरी हुआ करती थीं। हमें यीशु, याईर, 12 चेले और भीड़ मिलती है जो सब के सब इन संकरी गलियों से होकर जा रहे थे। मरकुस कहता है कि वह भीड़ यीशु के चारों ओर चल रही थी। और उस भीड़ में एक स्त्री भी थी। यह कथन इस कहानी के अंदर कहानी को शुरू करता है।</w:t>
      </w:r>
    </w:p>
    <w:p>
      <w:pPr/>
      <w:r>
        <w:rPr>
          <w:lang w:val="hi_IN" w:bidi="hi_IN"/>
        </w:rPr>
      </w:r>
      <w:r>
        <w:rPr>
          <w:lang w:val="hi_IN" w:bidi="hi_IN"/>
        </w:rPr>
        <w:t>यहाँ रुकें और कफरनहूम की गलियों का एक चित्र दिखाएँ। इस रिकॉर्डिंग को यहाँ रोकें।</w:t>
      </w:r>
    </w:p>
    <w:p>
      <w:pPr/>
      <w:r>
        <w:rPr>
          <w:lang w:val="hi_IN" w:bidi="hi_IN"/>
        </w:rPr>
      </w:r>
      <w:r>
        <w:rPr>
          <w:lang w:val="hi_IN" w:bidi="hi_IN"/>
        </w:rPr>
        <w:t>जब मरकुस उस स्त्री का वर्णन करता है, तो वह ऐसे शब्दों का उपयोग करता है जो इस बात पर प्रकाश डालते हैं कि कैसे उस स्त्री की समस्या बीते वर्षों में और बुरी होती गई थी।</w:t>
      </w:r>
    </w:p>
    <w:p>
      <w:pPr/>
      <w:r>
        <w:rPr>
          <w:lang w:val="hi_IN" w:bidi="hi_IN"/>
        </w:rPr>
      </w:r>
      <w:r>
        <w:rPr>
          <w:lang w:val="hi_IN" w:bidi="hi_IN"/>
        </w:rPr>
        <w:t>यहाँ रुकें और किसी ऐसे व्यक्ति के बारे में कहानी सुनाएँ, जिसे कोई पुरानी बीमारी थी। यह बीमारी कई सालों तक बनी रहती है, और हर साल व्यक्ति पहले से ज्यादा बीमार और कमजोर होता जाता है। ध्यान दें कि कहानीकार किस तरह के शब्दों का इस्तेमाल करता है, जिससे यह पता चलता है कि उस व्यक्ति की हालत कैसे लगातार बिगड़ती जा रही थी। इस रिकॉर्डिंग को यहाँ रोकें।</w:t>
      </w:r>
    </w:p>
    <w:p>
      <w:pPr/>
      <w:r>
        <w:rPr>
          <w:lang w:val="hi_IN" w:bidi="hi_IN"/>
        </w:rPr>
      </w:r>
      <w:r>
        <w:rPr>
          <w:lang w:val="hi_IN" w:bidi="hi_IN"/>
        </w:rPr>
        <w:t>मरकुस उस स्त्री के 12 वर्षों तक लगातार लहू बहने के जीवन का वर्णन करता है। यह लहू बहना उस स्त्री के गर्भाशय से होता है। मरकुस वैद्यों के बारे में तो बताता है लेकिन उस स्त्री के दैनिक जीवन के बारे में नहीं बताता। मरकुस के श्रोता उस धार्मिक नियम से परिचित थे जिसके अनुसार मासिक धर्म का लहू या गर्भाशय का लहू बहना अशुद्ध होता था। मरकुस ने यह जानकारी इस कहानी में शामिल नहीं की। हालाँकि, उस धार्मिक नियम के अनुसार, वह स्त्री अशुद्ध थी और जिस किसी वस्तु या व्यक्ति को वह छूती थी वह भी अशुद्ध हो जाता था। इस कारण, वह अपने प्रतिदिन के जीवन में बहुत अकेली और अलग थी। जब उस स्त्री ने भीड़ के बीच से होकर यीशु को छूने का निर्णय लिया, तो उसने कफरनहूम के हर व्यक्ति को अपने प्रति क्रोधित करने का जोखिम भी उठाया। यीशु के पास जाते समय जिस किसी व्यक्ति को उसने छुआ, वह भी अशुद्ध हो गया।</w:t>
      </w:r>
    </w:p>
    <w:p>
      <w:pPr/>
      <w:r>
        <w:rPr>
          <w:lang w:val="hi_IN" w:bidi="hi_IN"/>
        </w:rPr>
      </w:r>
      <w:r>
        <w:rPr>
          <w:lang w:val="hi_IN" w:bidi="hi_IN"/>
        </w:rPr>
        <w:t>यहाँ रुकें और एक ऐसी स्त्री के बारे में कहानी सुनाएँ जिसे स्त्रियों से जुड़ी लहू बहने की या मासिक धर्म की लगातार होने वाली समस्या है। कहानीकार उस समस्या का वर्णन करने के लिए ऐसी भाषा का इस्तेमाल करेगा, जिसे किसी भी ऐसे समूह में इस्तेमाल किया जा सके जहाँ पुरुष, स्त्रियाँ और बच्चे सुन रहे हों। जो भाषा इस्तेमाल की जाएगी, वह सुनने वाले सभी लोगों के लिए स्वीकार्य होगी। समस्या को बताए जाने के तरीके और इस्तेमाल किए गए शब्दों पर ध्यान दें। इस रिकॉर्डिंग को यहाँ रोकें।</w:t>
      </w:r>
    </w:p>
    <w:p>
      <w:pPr/>
      <w:r>
        <w:rPr>
          <w:lang w:val="hi_IN" w:bidi="hi_IN"/>
        </w:rPr>
      </w:r>
      <w:r>
        <w:rPr>
          <w:lang w:val="hi_IN" w:bidi="hi_IN"/>
        </w:rPr>
        <w:t>उस स्त्री ने आगे बढ़कर यीशु के वस्त्र को छू लिया। यह पाठ बताता है कि "लहू बहना तुरन्त बन्द हो गया, और वह अपने शरीर में महसूस कर पाई कि वह ठीक हो गयी है।" इस वाक्यांश की मूल भाषा हमें बताती है कि चंगाई पूरी थी, और बाद में यीशु स्पष्ट करता है कि यह चंगाई स्थायी थी। यीशु ने कहा, "ठीक या स्वस्थ रह।" पूर्ण चंगाई का अर्थ है कि लहू बहने की पुरानी बीमारी के सारे प्रभाव समाप्त हो गए हैं। पूर्ण चंगाई का अर्थ यह भी है कि यीशु ने उस स्त्री को शारीरिक और आत्मिक दोनों प्रकार से ठीक किया था।</w:t>
      </w:r>
    </w:p>
    <w:p>
      <w:pPr/>
      <w:r>
        <w:rPr>
          <w:lang w:val="hi_IN" w:bidi="hi_IN"/>
        </w:rPr>
      </w:r>
      <w:r>
        <w:rPr>
          <w:lang w:val="hi_IN" w:bidi="hi_IN"/>
        </w:rPr>
        <w:t>यीशु ने महसूस किया कि उसमें से सामर्थ्य निकली है और वह यह पूछने के लिए रुक गया, "मेरा वस्त्र किसने छुआ?" जो सामर्थ्य यीशु में से निकली थी, वह ठीक करने और आश्चर्यकर्म करने की सामर्थ्य थी। यह यीशु की शारीरिक सामर्थ्य नहीं थी। कुछ अनुवाद कहते हैं कि ठीक करने की सामर्थ्य ने यीशु के शरीर से निकलकर उस स्त्री को ठीक किया था। चेलों की प्रतिक्रिया यह दिखाती है कि वे यीशु के ऐसे प्रश्न पूछने पर हैरान थे। लोग चारों ओर थे। वे यीशु के पास आने के लिए धक्का दे रहे थे और पास पहुँचने की कोशिश कर रहे थे। वे गलियाँ संकरी थीं। इसमें कोई संदेह नहीं कि लोग यीशु को छू रहे थे। चेले एक प्रश्न पूछते हैं जिसका उत्तर देना आवश्यक नहीं है। इस प्रश्न को एक सकारात्मक कथन में बदला जा सकता है, "यह अजीब बात है कि तू पूछता है 'मुझे किसने छुआ?'" जब यीशु कहता है, "मुझे किसने छुआ?" तो यीशु का अर्थ है, "ठीक होने के लिए मेरे वस्त्र को किसने छुआ?"</w:t>
      </w:r>
    </w:p>
    <w:p>
      <w:pPr/>
      <w:r>
        <w:rPr>
          <w:lang w:val="hi_IN" w:bidi="hi_IN"/>
        </w:rPr>
      </w:r>
      <w:r>
        <w:rPr>
          <w:lang w:val="hi_IN" w:bidi="hi_IN"/>
        </w:rPr>
        <w:t>यीशु उस व्यक्ति को ढूँढता रहा जिसने उसके वस्त्र को छुआ था। यह कहानी बताती है कि वह स्त्री डर गई थी, लेकिन यह नहीं बताती कि वह स्त्री क्यों डर गई थी। वह स्त्री काँप रही थी क्योंकि वह उस बात को जान गई थी जो अभी-अभी उसके साथ हुई थी। उस स्त्री ने आकर यीशु के आगे अपने घुटने टेक दिए। यह गलती से ठोकर खाकर गिर जाना नहीं था। वह स्त्री अपना आदर प्रकट करने के लिए झुकी थी। उस स्त्री ने जानबूझकर यीशु के सामने अपने घुटने टिकाए थे और अपना मुँह भूमि की ओर करके झुक गई थी। उस स्त्री ने यीशु को पूरा सच बता दिया। इसका अर्थ है कि उसने यीशु को अपनी बीमारी के बारे में बताया था, उसने उपचार के लिए क्या किया था और उसने यीशु का वस्त्र छूने का निर्णय क्यों लिया था। उस स्त्री का बोलना समाप्त होने के बाद, यीशु ने कहा, "पुत्री, तेरे विश्वास ने तुझे ठीक किया है। कुशल से जा।" यीशु का अर्थ यह नहीं था कि वह स्त्री उसकी पुत्री थी। यीशु पुत्री शब्द का इस्तेमाल यह दिखाने के लिए करता है कि उसे उसकी चिंता है, और वह उस स्त्री को दिलासा या भरोसा देना चाहता था। यदि आपकी भाषा में पुत्री कहना स्वाभाविक नहीं है, तो आप अपनी संस्कृति के अनुसार उपयुक्त शब्दों का इस्तेमाल कर सकते हैं, जैसे "प्रिय स्त्री" या "कन्या"। जब यीशु ने "तेरे विश्वास" कहा, तो यीशु उस स्त्री के इस विश्वास के बारे में बात कर रहा था कि वह उसे ठीक कर सकता है, या उसके इस भरोसे के बारे में बात कर रहा था कि यीशु उसे ठीक करेगा।</w:t>
      </w:r>
    </w:p>
    <w:p>
      <w:pPr/>
      <w:r>
        <w:rPr>
          <w:lang w:val="hi_IN" w:bidi="hi_IN"/>
        </w:rPr>
      </w:r>
      <w:r>
        <w:rPr>
          <w:lang w:val="hi_IN" w:bidi="hi_IN"/>
        </w:rPr>
        <w:t>यीशु उस स्त्री से कहता है कि कुशल से जा। उसके दुःख का समय समाप्त हो गया है। यीशु उस स्त्री को बता रहा है कि वह पूरी तरह से ठीक हो गई है। यह लहू बहने की समस्या समाप्त हो गई है। यह लहू बहने की समस्या उसके साथ फिर न होगी। यदि आवश्यकता पड़े तो शायद आप कुछ ऐसा कह सकते हैं जैसे कि "तेरा यह रोग कभी भी तेरे पास वापस नहीं आएगा।"</w:t>
      </w:r>
    </w:p>
    <w:p>
      <w:pPr/>
      <w:r>
        <w:rPr>
          <w:lang w:val="hi_IN" w:bidi="hi_IN"/>
        </w:rPr>
      </w:r>
      <w:r>
        <w:rPr>
          <w:lang w:val="hi_IN" w:bidi="hi_IN"/>
        </w:rPr>
        <w:t>यह कहानी पूरी चंगाई को दिखाती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5:21–34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w:t>
      </w:r>
      <w:r>
        <w:rPr>
          <w:lang w:val="hi_IN" w:bidi="hi_IN"/>
        </w:rPr>
        <w:t xml:space="preserve"> झील को फिर से पार करने के बाद, जब यीशु नाव से उतरता है, तो आराधनालय का एक शासक आकर यीशु से विनती करता है कि वह आकर उसकी बीमार बेटी पर अपना हाथ रखे, ताकि वह जीवित रहे।</w:t>
      </w:r>
    </w:p>
    <w:p>
      <w:pPr/>
      <w:r>
        <w:rPr>
          <w:lang w:val="hi_IN" w:bidi="hi_IN"/>
        </w:rPr>
      </w:r>
      <w:r>
        <w:rPr>
          <w:b/>
          <w:lang w:val="hi_IN" w:bidi="hi_IN"/>
        </w:rPr>
        <w:t>दूसरा दृश्य:</w:t>
      </w:r>
      <w:r>
        <w:rPr>
          <w:lang w:val="hi_IN" w:bidi="hi_IN"/>
        </w:rPr>
        <w:t xml:space="preserve"> यीशु, उसके चेले, याईर और भीड़, सब के सब कफरनहूम से होकर जा रहे हैं। 12 वर्षों से बीमार एक स्त्री भीड़ में है जिसे स्त्रियों से जुड़ी लहू बहने की समस्या है।</w:t>
      </w:r>
    </w:p>
    <w:p>
      <w:pPr/>
      <w:r>
        <w:rPr>
          <w:lang w:val="hi_IN" w:bidi="hi_IN"/>
        </w:rPr>
      </w:r>
      <w:r>
        <w:rPr>
          <w:b/>
          <w:lang w:val="hi_IN" w:bidi="hi_IN"/>
        </w:rPr>
        <w:t>तीसरा दृश्य:</w:t>
      </w:r>
      <w:r>
        <w:rPr>
          <w:lang w:val="hi_IN" w:bidi="hi_IN"/>
        </w:rPr>
        <w:t xml:space="preserve"> वह स्त्री भीड़ के बीच से होकर पीछे से आती है और यीशु का वस्त्र छू लेती है। वह तुरन्त ही ठीक हो जाती है। यीशु को महसूस होता है कि उसमें से स्वस्थ करने की सामर्थ्य निकली है और वह यह देखने के लिए रुक जाता है कि उसे किसने छुआ।</w:t>
      </w:r>
    </w:p>
    <w:p>
      <w:pPr/>
      <w:r>
        <w:rPr>
          <w:lang w:val="hi_IN" w:bidi="hi_IN"/>
        </w:rPr>
      </w:r>
      <w:r>
        <w:rPr>
          <w:b/>
          <w:lang w:val="hi_IN" w:bidi="hi_IN"/>
        </w:rPr>
        <w:t>चौथा दृश्य:</w:t>
      </w:r>
      <w:r>
        <w:rPr>
          <w:lang w:val="hi_IN" w:bidi="hi_IN"/>
        </w:rPr>
        <w:t xml:space="preserve"> वह स्त्री आगे आकर यीशु को अपनी कहानी बताती है। यीशु कहता है, "क्योंकि तू मुझ पर विश्वास करती है, इसलिए तू ठीक हो गई है। तेरे दुःख का समय समाप्त हो गया है। कुशल से जा।"</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स्त्री</w:t>
      </w:r>
    </w:p>
    <w:p>
      <w:pPr/>
      <w:r>
        <w:rPr>
          <w:lang w:val="hi_IN" w:bidi="hi_IN"/>
        </w:rPr>
      </w:r>
      <w:r>
        <w:rPr>
          <w:lang w:val="hi_IN" w:bidi="hi_IN"/>
        </w:rPr>
        <w:t>पहले दृश्य में, यीशु और चेले झील के दूसरी ओर से कफरनहूम लौट आते हैं जहाँ यीशु ने उस व्यक्ति को दुष्टात्माओं से ठीक किया था। जब वे पिछली शाम को कफरनहूम से निकले थे, तो उसे बीते अभी 24 घंटे भी नहीं हुए हैं। भीड़ यीशु के चारों ओर इकट्ठी हो जाती है। आराधनालय का एक सरदार याईर भीड़ के बीच से आकर यीशु के पाँवों पर गिर पड़ता है। याईर ने यीशु से विनती की कि वह आकर उसकी बेटी पर अपना हाथ रखे जो मरने वाली थी। यीशु जाने के लिए मान गया। यीशु, याईर, चेले और भीड़, सब के सब याईर के घर की ओर बढ़ने लगते हैं। वे कफरनहूम की गलियों से होकर जाते हैं। कफरनहूम की गलियाँ बहुत ही संकरी रही होंगी।</w:t>
      </w:r>
    </w:p>
    <w:p>
      <w:pPr/>
      <w:r>
        <w:rPr>
          <w:lang w:val="hi_IN" w:bidi="hi_IN"/>
        </w:rPr>
      </w:r>
      <w:r>
        <w:rPr>
          <w:lang w:val="hi_IN" w:bidi="hi_IN"/>
        </w:rPr>
        <w:t>यहाँ रुकें और चर्चा करें: जब आप याईर की भूमिका निभाएँ, तो ऐसे क्रिया वाले शब्द चुनें जो यह संकेत देते हों कि याईर बहुत जल्दी में है। याईर की बेटी मरने वाली है। याईर चाहता है कि यीशु अभी चले। याईर यीशु से याचना करता है या विनती करता है कि वह आकर उसकी बेटी पर हाथ रखे। याईर यीशु के पाँवों पर गिरता है। इससे यह संकेत मिलता है कि याईर धीरे-धीरे चलने और सम्मानपूर्वक झुकने के बजाय जल्दी से आकर गिर पड़ा। इस रिकॉर्डिंग को यहाँ रोकें।</w:t>
      </w:r>
    </w:p>
    <w:p>
      <w:pPr/>
      <w:r>
        <w:rPr>
          <w:lang w:val="hi_IN" w:bidi="hi_IN"/>
        </w:rPr>
      </w:r>
      <w:r>
        <w:rPr>
          <w:lang w:val="hi_IN" w:bidi="hi_IN"/>
        </w:rPr>
        <w:t>दूसरे दृश्य में, यीशु, याईर, चेले और भीड़ गलियों से होकर जा रहे हैं। वहाँ भीड़ में एक स्त्री है। मरकुस हमें इस स्त्री की बीमारी के बारे में बताता है। मूल कहानी के शब्दों से हमें पता चलता है कि वह स्त्री लगातार अपने मन में सोच रही थी कि अगर वह यीशु को छू ले, तो वह ठीक हो जाएगी। कहानी वर्तमान घटनाओं से अतीत के विचारों और कार्यों में जाती है, और फिर वापस वर्तमान घटनाओं पर लौट आती है। मरकुस उसके जीवन और बीमारी का वर्णन करता है। वह बताता है कि कैसे उसने अलग-अलग वैद्यों से बड़ा दुःख और कष्ट उठाया। मरकुस हमें बताता है कि उसने अपना सारा पैसा वैद्यों पर खर्च कर दिया था और अब उसके पास कुछ भी नहीं बचा था। मरकुस हमें यह भी बताता है कि उस स्त्री ने यीशु के बारे में सुना था। मरकुस हमें यीशु का वस्त्र छूने के उसके निर्णय के बारे में बताता है। मरकुस हमें बताता है कि वह पीछे से यीशु के पास आती है। मरकुस हमें यह नहीं बताता कि यह बीमारी उस स्त्री को अशुद्ध बनाती थी। यह बात उस समय की संस्कृति में सबको पहले से पता थी।</w:t>
      </w:r>
    </w:p>
    <w:p>
      <w:pPr/>
      <w:r>
        <w:rPr>
          <w:lang w:val="hi_IN" w:bidi="hi_IN"/>
        </w:rPr>
      </w:r>
      <w:r>
        <w:rPr>
          <w:lang w:val="hi_IN" w:bidi="hi_IN"/>
        </w:rPr>
        <w:t>यहाँ रुकें और कहानी के इस भाग का अभ्यास तब तक करें, जब तक आप उसके अतीत में किए गए कार्यों और वर्तमान में लिए जा रहे निर्णयों के बीच सहज रूप से जुड़ाव नहीं बना लेते। इस रिकॉर्डिंग को यहाँ रोकें।</w:t>
      </w:r>
    </w:p>
    <w:p>
      <w:pPr/>
      <w:r>
        <w:rPr>
          <w:lang w:val="hi_IN" w:bidi="hi_IN"/>
        </w:rPr>
      </w:r>
      <w:r>
        <w:rPr>
          <w:lang w:val="hi_IN" w:bidi="hi_IN"/>
        </w:rPr>
        <w:t>उस स्त्री की बीमारी गर्भाशय से लगातार लहू बहना है। आमतौर पर यह हर महीने कुछ दिनों के लिए होता है। लेकिन इस स्त्री का लहू बहना रुकता ही नहीं था।</w:t>
      </w:r>
    </w:p>
    <w:p>
      <w:pPr/>
      <w:r>
        <w:rPr>
          <w:lang w:val="hi_IN" w:bidi="hi_IN"/>
        </w:rPr>
      </w:r>
      <w:r>
        <w:rPr>
          <w:lang w:val="hi_IN" w:bidi="hi_IN"/>
        </w:rPr>
        <w:t>यहाँ रुकें और चर्चा करें: हर संस्कृति में इस लहू बहने का वर्णन करने का एक तरीका है, जिसके बारे में पुरुषों और स्त्रियों के साथ समूहों में बात की जा सकती है, जिसमें बूढ़े और जवान लोग भी मौजूद हों, ताकि किसी को भी बातों से बुरा न लगे या वे परेशान न हों। सामूहिक रूप में बात करके यह निर्णय लें कि आप इस लहू बहने का वर्णन करने के लिए किन शब्दों का इस्तेमाल करेंगे, ताकि हर कोई इस कहानी को सुन सके। इस रिकॉर्डिंग को यहाँ रोकें।</w:t>
      </w:r>
    </w:p>
    <w:p>
      <w:pPr/>
      <w:r>
        <w:rPr>
          <w:lang w:val="hi_IN" w:bidi="hi_IN"/>
        </w:rPr>
      </w:r>
      <w:r>
        <w:rPr>
          <w:lang w:val="hi_IN" w:bidi="hi_IN"/>
        </w:rPr>
        <w:t>जैसा कि मरकुस इस दृश्य का वर्णन करता है, तो हम कल्पना कर सकते हैं कि भीड़ में हर एक व्यक्ति यीशु को देखने और उसके पास आने की कोशिश कर रहा है। कोई भी इस स्त्री की ओर ध्यान नहीं दे रहा है। सब लोगों की आँखें उस समूह के सामने की ओर लगी हुई हैं, जहाँ यीशु चल रहा है। वह स्त्री पीछे से आती है। उसे भीड़ के बीच से इस तरह निकलना पड़ता है कि कोई भी उस पर ध्यान न दे या उसे न पहचाने। वह जानती है कि जिस किसी को वह मार्ग में छूती है उसे अशुद्ध कर देती है। यदि सब उसे पहचान गए, तो वे उस पर बहुत क्रोधित होंगे।</w:t>
      </w:r>
    </w:p>
    <w:p>
      <w:pPr/>
      <w:r>
        <w:rPr>
          <w:lang w:val="hi_IN" w:bidi="hi_IN"/>
        </w:rPr>
      </w:r>
      <w:r>
        <w:rPr>
          <w:lang w:val="hi_IN" w:bidi="hi_IN"/>
        </w:rPr>
        <w:t>तीसरे दृश्य में, वह स्त्री इतने निकट आ जाती है कि वह हाथ बढ़ाकर यीशु का बाहरी वस्त्र छू लेती है। इस वस्त्र के कोनों पर झालरें लगी होंगी। उस स्त्री ने शायद उन झालरों में से किसी एक को छू लिया था। हो सकता है कि उस स्त्री ने बाहरी वस्त्र के किनारे या निचले हिस्से को छुआ हो।</w:t>
      </w:r>
    </w:p>
    <w:p>
      <w:pPr/>
      <w:r>
        <w:rPr>
          <w:lang w:val="hi_IN" w:bidi="hi_IN"/>
        </w:rPr>
      </w:r>
      <w:r>
        <w:rPr>
          <w:lang w:val="hi_IN" w:bidi="hi_IN"/>
        </w:rPr>
        <w:t>यहाँ रुकें और इन झालरों का एक चित्र दिखाएँ। इस रिकॉर्डिंग को यहाँ रोकें।</w:t>
      </w:r>
    </w:p>
    <w:p>
      <w:pPr/>
      <w:r>
        <w:rPr>
          <w:lang w:val="hi_IN" w:bidi="hi_IN"/>
        </w:rPr>
      </w:r>
      <w:r>
        <w:rPr>
          <w:lang w:val="hi_IN" w:bidi="hi_IN"/>
        </w:rPr>
        <w:t>जब वह स्त्री उस झालर या बाहरी वस्त्र को छूती है, तो वह तुरन्त ही अपने शरीर में परिवर्तन महसूस करती है। उसे पता है कि वह ठीक हो गई है। उसी समय, यीशु को महसूस होता है कि उसमें से स्वस्थ करने की सामर्थ्य निकली है। यीशु रुककर पूछता है, "मुझे किसने छुआ?" इस प्रश्न से चेले हैरान हो जाते हैं। वे देखते हैं कि सब लोग धक्का-मुक्की कर रहे हैं और यीशु के पास आने की कोशिश कर रहे हैं। इसमें कोई संदेह नहीं कि कोई व्यक्ति यीशु को छू रहा है। लेकिन यीशु को महसूस हुआ कि उसमें से स्वस्थ करने की सामर्थ्य निकली है। यीशु जानता है कि किसी ने ठीक होने के लिए उसे छुआ है। यीशु उस व्यक्ति को ढूँढ रहा है।</w:t>
      </w:r>
    </w:p>
    <w:p>
      <w:pPr/>
      <w:r>
        <w:rPr>
          <w:lang w:val="hi_IN" w:bidi="hi_IN"/>
        </w:rPr>
      </w:r>
      <w:r>
        <w:rPr>
          <w:lang w:val="hi_IN" w:bidi="hi_IN"/>
        </w:rPr>
        <w:t>यहाँ रुकें और चर्चा करें: यीशु ने महसूस किया कि उसमें से सामर्थ्य निकली है। यह स्वस्थ करने की सामर्थ्य थी। यीशु ने अपनी सारी सामर्थ्य या शक्ति नहीं खोई। यीशु में अभी भी सामर्थ्य थी। चर्चा करें कि आप इस बारे में कैसे बताएँगे। इस रिकॉर्डिंग को यहाँ रोकें।</w:t>
      </w:r>
    </w:p>
    <w:p>
      <w:pPr/>
      <w:r>
        <w:rPr>
          <w:lang w:val="hi_IN" w:bidi="hi_IN"/>
        </w:rPr>
      </w:r>
      <w:r>
        <w:rPr>
          <w:lang w:val="hi_IN" w:bidi="hi_IN"/>
        </w:rPr>
        <w:t>चौथे दृश्य में, उस स्त्री को पता चलता है कि यीशु उसे ढूँढ रहा है। अब यह स्त्री डर गई है। जो उस स्त्री के साथ हुआ था उसे जानकर वह काँप भी रही है। यह स्त्री आगे आकर यीशु के सामने अपने घुटने टेक देती है। फिर से, यह ठोकर लगना या गिर पड़ना नहीं है। यह यीशु के आगे जानबूझकर अपने घुटने टेकना है। यीशु के आगे अपने घुटने टेक कर वह स्त्री यीशु के प्रति अपना आदर प्रकट कर रही है। वह स्त्री यीशु को अपनी कहानी बताती है। वह यीशु को पूरा सच बताती है या वह सब बताती है जो उसके साथ हुआ था। मरकुस इस समय पर याईर का उल्लेख नहीं करता, लेकिन बाद में हमें मालूम पड़ता है कि जब यह हो रहा था तब याईर यीशु के पास ही खड़ा था। हम नहीं जानते कि उस स्त्री ने कितनी देर तक बात की थी। यीशु उस स्त्री को रोकता नहीं, बल्कि उसे अपनी कहानी बताने देता है। यीशु के पास खड़ा याईर इंतजार कर रहा है। जब वह स्त्री बात करना समाप्त करती है, तो यीशु उस स्त्री के प्रति कोमल या दयालु शब्दों का इस्तेमाल करता है। यीशु उसे "पुत्री" कहता है। कुछ संस्कृतियों में, हो सकता है कि आपको "प्रिय स्त्री" या "कन्या" जैसे किसी दूसरे दयालु शब्द का इस्तेमाल करना पड़े। यीशु कहता है, "तेरे विश्वास ने तुझे ठीक किया है। तेरे दुःख का समय समाप्त हो गया है। कुशल से जा।"</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5:21–34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स्त्री</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जब समूह पहली बार इस कहानी का अभिनय करे तो कहानी के बीच के अंतराल पर ध्यान दें। यह कहानी झील के किनारे से शुरू होती है, जहाँ याईर यीशु से विनती करता है कि वह आकर उसकी बेटी को ठीक कर दे। यीशु मान जाता है, और जब यीशु याईर के साथ जा रहा होता है, तो लोगों की भीड़ उनके पीछे हो लेती है।</w:t>
      </w:r>
    </w:p>
    <w:p>
      <w:pPr/>
      <w:r>
        <w:rPr>
          <w:lang w:val="hi_IN" w:bidi="hi_IN"/>
        </w:rPr>
      </w:r>
      <w:r>
        <w:rPr>
          <w:lang w:val="hi_IN" w:bidi="hi_IN"/>
        </w:rPr>
        <w:t>जब समूह दूसरी बार इस कहानी का अभिनय करे, तो उन्हें कुछ जगहों पर रोकें।</w:t>
      </w:r>
    </w:p>
    <w:p>
      <w:pPr/>
      <w:r>
        <w:rPr>
          <w:lang w:val="hi_IN" w:bidi="hi_IN"/>
        </w:rPr>
      </w:r>
      <w:r>
        <w:rPr>
          <w:lang w:val="hi_IN" w:bidi="hi_IN"/>
        </w:rPr>
        <w:t>पहले दृश्य में, यह कहानी तब शुरू होती है जब यीशु और चेले कफरनहूम लौट आते हैं। भीड़ आकर यीशु को घेर लेती है। उसके बाद याईर आकर यीशु के आगे अपने घुटने टेक देता है। याईर यीशु से यह याचना करता है कि वह उसकी मरती हुई बेटी पर अपना हाथ रखे, ताकि वह जीवित रह सके।</w:t>
      </w:r>
    </w:p>
    <w:p>
      <w:pPr/>
      <w:r>
        <w:rPr>
          <w:lang w:val="hi_IN" w:bidi="hi_IN"/>
        </w:rPr>
      </w:r>
      <w:r>
        <w:rPr>
          <w:lang w:val="hi_IN" w:bidi="hi_IN"/>
        </w:rPr>
        <w:t>इस कार्य को रोकें। याईर से पूछें, "आप कैसा महसूस कर रहे हैं?" हो सकता है कि आप ऐसी बातें सुनें, "मैं निराश हूँ," "मैं अपनी बेटी से प्रेम करता हूँ," या "मैं अपनी बेटी के लिए कुछ भी करना चाहता हूँ। मैं जानता हूँ कि ज्यादातर धार्मिक अगुवे यीशु को पसंद नहीं करते, लेकिन अगर वह मेरी बेटी को ठीक कर दे, तो मुझे कोई परवाह नहीं अगर अगुवे मुझसे नाराज भी हो जाएँ। मेरी बेटी ही मेरे लिए सब कुछ है।" अभिनय को जारी रखें।</w:t>
      </w:r>
    </w:p>
    <w:p>
      <w:pPr/>
      <w:r>
        <w:rPr>
          <w:lang w:val="hi_IN" w:bidi="hi_IN"/>
        </w:rPr>
      </w:r>
      <w:r>
        <w:rPr>
          <w:lang w:val="hi_IN" w:bidi="hi_IN"/>
        </w:rPr>
        <w:t>दूसरे दृश्य में यीशु, याईर, चेले और भीड़, सब के सब याईर के घर की ओर चलना शुरू कर देते हैं। वे कफरनहूम की संकरी गलियों से होकर जा रहे हैं। भीड़ में एक स्त्री है जो 12 सालों से लहू बहने की बीमारी से परेशान है। उसने यीशु के बारे में सुना है, और वह अपने मन में यह सोचती है, "यदि मैं केवल उसके वस्त्र को छू लूँ, तो मैं ठीक हो जाऊँगी।" संकरी गली में भीड़ यीशु के साथ धक्का-मुक्की कर रही थी। वह स्त्री इस भीड़ के बीच से अपना मार्ग बनाती है।</w:t>
      </w:r>
    </w:p>
    <w:p>
      <w:pPr/>
      <w:r>
        <w:rPr>
          <w:lang w:val="hi_IN" w:bidi="hi_IN"/>
        </w:rPr>
      </w:r>
      <w:r>
        <w:rPr>
          <w:lang w:val="hi_IN" w:bidi="hi_IN"/>
        </w:rPr>
        <w:t>इस कार्य को रोकें। उस स्त्री से पूछें, "आप कैसा महसूस कर रही हैं?" हो सकता है कि आप ऐसी बातें सुनें, "मैं निराश हूँ," "मैं थक गई हूँ, मुझे 12 वर्षों से लहू बह रहा है। मैंने अपना सारा पैसा वैद्यों पर खर्च कर दिया है और मेरे पास बिलकुल भी पैसा नहीं बचा। मैंने हर तरह का इलाज करवाया, लेकिन कुछ भी काम नहीं आया। मैं इस समय बहुत बुरी दशा में हूँ।" या "मैंने ठान लिया है-मैं एक ऐसी बीमारी के बावजूद, जिसने इस भीड़ की दृष्टि में मुझे अशुद्ध ठहरा दिया है, इस भीड़ के बीच से होकर जाना चाहती हूँ।" उस स्त्री से पूछें, "आप यीशु के पास क्यों जाना चाहती हैं?" हो सकता है कि आप सुनें, "मैंने यीशु के बारे में सुना है और यह भी सुना है कि उसने कैसे दूसरे लोगों को ठीक किया है। मैं एक ऐसी स्त्री को जानती हूँ जिसे बुखार था और यीशु ने उसे ठीक कर दिया जिससे वह उसी समय उठकर भीड़ को खिलाने-पिलाने में सक्षम हो गई थी। मैं ठीक होना चाहती हूँ। मेरे विचार से यीशु मेरी सहायता कर सकता है, यदि मैं केवल उसके इतने निकट जाऊँ कि उसके वस्त्र को छू लूँ।" अभिनय को जारी रखें।</w:t>
      </w:r>
    </w:p>
    <w:p>
      <w:pPr/>
      <w:r>
        <w:rPr>
          <w:lang w:val="hi_IN" w:bidi="hi_IN"/>
        </w:rPr>
      </w:r>
      <w:r>
        <w:rPr>
          <w:lang w:val="hi_IN" w:bidi="hi_IN"/>
        </w:rPr>
        <w:t>तीसरे दृश्य में, वह स्त्री भीड़ के बीच से होकर अपना मार्ग बनाती है, और पीछे से आकर यीशु का बाहरी वस्त्र छू लेती है। वह तुरन्त अपने शरीर में ऐसा महसूस करती है कि वह ठीक हो गई है।</w:t>
      </w:r>
    </w:p>
    <w:p>
      <w:pPr/>
      <w:r>
        <w:rPr>
          <w:lang w:val="hi_IN" w:bidi="hi_IN"/>
        </w:rPr>
      </w:r>
      <w:r>
        <w:rPr>
          <w:lang w:val="hi_IN" w:bidi="hi_IN"/>
        </w:rPr>
        <w:t>इस कार्य को रोकें। उस स्त्री से पूछें, "आपको कैसा महसूस हो रहा है?" हो सकता है कि आप ऐसी बातें सुनें, "मैं राहत महसूस कर रही हूँ", "मैं आनन्दित हूँ" या "मैं उत्साहित हूँ। मैं अपने शरीर में बदलावों को महसूस कर सकती हूँ। मेरा हृदय सामान्य रूप से धड़क रहा है। देखो, मेरी चमड़ी का सामान्य रंग है। मुझे अचानक ऐसा महसूस हो रहा है कि जैसे मेरे पास कुछ करने की ऊर्जा है। मैंने कई वर्षों से ऐसा महसूस नहीं किया है!" अभिनय को जारी रखें।</w:t>
      </w:r>
    </w:p>
    <w:p>
      <w:pPr/>
      <w:r>
        <w:rPr>
          <w:lang w:val="hi_IN" w:bidi="hi_IN"/>
        </w:rPr>
      </w:r>
      <w:r>
        <w:rPr>
          <w:lang w:val="hi_IN" w:bidi="hi_IN"/>
        </w:rPr>
        <w:t>जब उस स्त्री ने यीशु को छुआ, तो उसी समय यीशु को महसूस होता है कि उसमें से स्वस्थ करने की सामर्थ्य निकली है। यीशु जानता है कि किसी ने स्वस्थ होने के लिए उसे अभी-अभी छुआ है। यीशु अपने चेलों से पूछता है, "मेरे वस्त्र को किसने छुआ?"</w:t>
      </w:r>
    </w:p>
    <w:p>
      <w:pPr/>
      <w:r>
        <w:rPr>
          <w:lang w:val="hi_IN" w:bidi="hi_IN"/>
        </w:rPr>
      </w:r>
      <w:r>
        <w:rPr>
          <w:lang w:val="hi_IN" w:bidi="hi_IN"/>
        </w:rPr>
        <w:t>उसके चेले उत्तर देते हैं, "इस भीड़ को देख जो तेरे चारों ओर गिरी पड़ती है! तू ऐसा कैसे पूछ सकता है, "मुझे किसने छुआ?"</w:t>
      </w:r>
    </w:p>
    <w:p>
      <w:pPr/>
      <w:r>
        <w:rPr>
          <w:lang w:val="hi_IN" w:bidi="hi_IN"/>
        </w:rPr>
      </w:r>
      <w:r>
        <w:rPr>
          <w:lang w:val="hi_IN" w:bidi="hi_IN"/>
        </w:rPr>
        <w:t>अभिनय को रोकें। चेलों से पूछें, "इस समय आप यीशु के बारे में कैसा महसूस कर रहे हैं?" हो सकता है कि आप सुनें, "मुझे समझ नहीं आ रहा। इन सब लोगों को देखो जो धक्का-मुक्की कर रहे हैं और यीशु के निकट आने की कोशिश कर रहे हैं। वे हमें नीचे धकेलने वाले हैं। इसमें कोई संदेह नहीं कि लोग यीशु को छू रहे हैं। यीशु ऐसा प्रश्न क्यों पूछता है? इसका कोई अर्थ नहीं बनता।" या "मैं बस थक गया हूँ। मैं एक लम्बी यात्रा से आया हूँ, मेरे चारों ओर भीड़ लगी हुई है, और अब यीशु ऐसा प्रश्न पूछ रहा है जो मेरे विचार से अजीब है।" यीशु से पूछें, "अब आपको कैसा महसूस हो रहा है?" हो सकता है कि आप ऐसी बातें सुनें, "मुझे मालूम है कि मैंने किसी को स्वस्थ किया है, और मैं चाहता हूँ कि वे अपने आप को प्रकट करें। मुझे यह सुनिश्चित करना है कि जो अभी-अभी हुआ है उसे वह व्यक्ति समझता है। मैं चाहता हूँ कि वह चंगाई पूरी हो जाए। मुझे इस व्यक्ति को समुदाय में वापस लाना है।" अभिनय को जारी रखें।</w:t>
      </w:r>
    </w:p>
    <w:p>
      <w:pPr/>
      <w:r>
        <w:rPr>
          <w:lang w:val="hi_IN" w:bidi="hi_IN"/>
        </w:rPr>
      </w:r>
      <w:r>
        <w:rPr>
          <w:lang w:val="hi_IN" w:bidi="hi_IN"/>
        </w:rPr>
        <w:t>चौथे दृश्य में, यीशु चारों ओर देखता रहता है। वह स्त्री जो डर से काँप रही है, आकर यीशु के पाँवों में गिर जाती है। उसने जो किया था वह उसे बता देती है। वह स्त्री यीशु को अपनी पूरी कहानी बताती है। जब वह स्त्री बात कर रही होती है, तो याईर यीशु के पास खड़ा होता है।</w:t>
      </w:r>
    </w:p>
    <w:p>
      <w:pPr/>
      <w:r>
        <w:rPr>
          <w:lang w:val="hi_IN" w:bidi="hi_IN"/>
        </w:rPr>
      </w:r>
      <w:r>
        <w:rPr>
          <w:lang w:val="hi_IN" w:bidi="hi_IN"/>
        </w:rPr>
        <w:t>अभिनय को रोकें। उस स्त्री से पूछें, "आप डरी हुई क्यों हैं?" हो सकता है कि आप ऐसी बातें सुनें, "मैं अशुद्ध थी, और मैंने एक पवित्र व्यक्ति को छुआ है। मैं इस भीड़ के बीच से होकर आई हूँ और मैंने कई लोगों को छुआ है। वे सब मुझ पर बहुत क्रोधित होंगे, क्योंकि मैंने उन सब को अशुद्ध कर दिया है। मैं नहीं जानती कि यीशु मेरे द्वारा उसे छुए जाने और उसे अशुद्ध करने पर कैसी प्रतिक्रिया देने वाला है। मुझे आशा है कि बाकी लोगों के समान यीशु मुझ पर बहुत क्रोधित नहीं है।" या "मैं यह योजना बना रही थी कि मैं यीशु का वस्त्र छू लूँगी और किसी के ध्यान दिए बिना चली जाऊँगी। मैंने ऐसा नहीं सोचा था कि मुझे यीशु को छूने की बात स्वीकार करनी पड़ेगी। लेकिन यह इसके योग्य है, क्योंकि मुझे मालूम है कि मैं ठीक हो गई हूँ।" अभिनय को जारी रखें।</w:t>
      </w:r>
    </w:p>
    <w:p>
      <w:pPr/>
      <w:r>
        <w:rPr>
          <w:lang w:val="hi_IN" w:bidi="hi_IN"/>
        </w:rPr>
      </w:r>
      <w:r>
        <w:rPr>
          <w:lang w:val="hi_IN" w:bidi="hi_IN"/>
        </w:rPr>
        <w:t>यीशु उस स्त्री से कहता है, "पुत्री, तेरे विश्वास ने तुझे ठीक किया है। कुशल से जा, तेरा दुःख समाप्त हो गया है।"</w:t>
      </w:r>
    </w:p>
    <w:p>
      <w:pPr/>
      <w:r>
        <w:rPr>
          <w:lang w:val="hi_IN" w:bidi="hi_IN"/>
        </w:rPr>
      </w:r>
      <w:r>
        <w:rPr>
          <w:lang w:val="hi_IN" w:bidi="hi_IN"/>
        </w:rPr>
        <w:t>अभिनय को रोकें। यीशु से पूछें, "आपको कैसा महसूस हो रहा है?" हो सकता है कि आप ऐसी बातें सुनें, "मैं उस स्त्री के विश्वास से प्रसन्न हूँ," या "मैं उसे पुत्री कहकर प्रसन्न हूँ। मैं बहुत आनन्दित हूँ कि उसने आकर मुझे छूने का विश्वास किया था। मुझे दुःख है कि बाकी के इन सब लोगों में वैसा विश्वास नहीं है जैसा उसमें है। जो लोग निकट आने के लिए धक्का-मुक्की कर रहे हैं, उनमें से किसी को भी ठीक होने का विश्वास नहीं है।" उस स्त्री से पूछें कि वह कैसा महसूस कर रही है। हो सकता है कि आप ऐसी बातें सुनें, "मैं राहत महसूस कर रही हूँ", "मैं आनन्दित हूँ" या "ऐसा लगता है मानो मैं उससे जुड़ी हुई हूँ, मुझे पुत्री कहा गया है, और अब सब कुछ सही हो गया है।" याईर से पूछें, "आप इस समय पर कैसा महसूस कर रहे हैं?" हो सकता है कि आप सुनें, "मैं बहुत निराश और भयभीत हूँ। मेरी बेटी बहुत बीमार है। हमें जल्दी करनी चाहिए, नहीं तो हमारे वहाँ पहुँचने से पहले वह मर जाएगी। यह स्त्री 12 वर्षों से बीमार है। मैं उसे जानता हूँ। सब लोग जानते हैं कि हमें उससे दूर रहना है, नहीं तो हम अशुद्ध हो जाएँगे। मैं नहीं जानता कि हमें उसकी बात सुनने के लिए अब रुकना क्यों पड़ा है। मैं चाहता हूँ कि यीशु को खींच लूँ और दौड़ता हुआ अपने घर जाऊँ। हमें जाना चाहिए, नहीं तो बहुत देर हो जाएगी।"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5:21–34 का ऑडियो संस्करण सबसे आसानी से समझ आने वाले अनुवाद में सुनें।</w:t>
      </w:r>
    </w:p>
    <w:p>
      <w:pPr/>
      <w:r>
        <w:rPr>
          <w:lang w:val="hi_IN" w:bidi="hi_IN"/>
        </w:rPr>
      </w:r>
      <w:r>
        <w:rPr>
          <w:lang w:val="hi_IN" w:bidi="hi_IN"/>
        </w:rPr>
        <w:t xml:space="preserve">याईर </w:t>
      </w:r>
      <w:r>
        <w:rPr>
          <w:b/>
          <w:lang w:val="hi_IN" w:bidi="hi_IN"/>
        </w:rPr>
        <w:t>आराधनालय</w:t>
      </w:r>
      <w:r>
        <w:rPr>
          <w:lang w:val="hi_IN" w:bidi="hi_IN"/>
        </w:rPr>
        <w:t xml:space="preserve"> का सरदार था। </w:t>
      </w:r>
      <w:hyperlink r:id="rId49">
        <w:r>
          <w:rPr>
            <w:lang w:val="hi_IN" w:bidi="hi_IN"/>
          </w:rPr>
          <w:rPr>
            <w:color w:val="0000EE"/>
            <w:u w:val="single"/>
          </w:rPr>
          <w:t>आराधनालय</w:t>
        </w:r>
      </w:hyperlink>
      <w:r>
        <w:rPr>
          <w:lang w:val="hi_IN" w:bidi="hi_IN"/>
        </w:rPr>
        <w:t xml:space="preserve"> पर मुख्य शब्दावली में चर्चा की गई है। उसी शब्द का इस्तेमाल करें, जिसका आपने पहले भी इस्तेमाल किया है। आराधनालय के शासक या सरदार के रूप में, याईर उन लोगों में से एक था जो पवित्रशास्त्र की शिक्षा देने और उसे पढ़ने के लिए जिम्मेदार थे। कुछ लोग इस पद को वर्णन करने के लिए "पुरनिये" शब्द का इस्तेमाल करते हैं।</w:t>
      </w:r>
    </w:p>
    <w:p>
      <w:pPr/>
      <w:r>
        <w:rPr>
          <w:lang w:val="hi_IN" w:bidi="hi_IN"/>
        </w:rPr>
      </w:r>
      <w:r>
        <w:rPr>
          <w:b/>
          <w:lang w:val="hi_IN" w:bidi="hi_IN"/>
        </w:rPr>
        <w:t>गलील की झील</w:t>
      </w:r>
      <w:r>
        <w:rPr>
          <w:lang w:val="hi_IN" w:bidi="hi_IN"/>
        </w:rPr>
        <w:t xml:space="preserve"> और </w:t>
      </w:r>
      <w:r>
        <w:rPr>
          <w:b/>
          <w:lang w:val="hi_IN" w:bidi="hi_IN"/>
        </w:rPr>
        <w:t>नाव</w:t>
      </w:r>
      <w:r>
        <w:rPr>
          <w:lang w:val="hi_IN" w:bidi="hi_IN"/>
        </w:rPr>
        <w:t xml:space="preserve"> के लिए उन्हीं शब्दों का इस्तेमाल करें जो आपने पहले भी इस्तेमाल किए हैं। </w:t>
      </w:r>
      <w:r>
        <w:rPr>
          <w:b/>
          <w:lang w:val="hi_IN" w:bidi="hi_IN"/>
        </w:rPr>
        <w:t>चेले</w:t>
      </w:r>
      <w:r>
        <w:rPr>
          <w:lang w:val="hi_IN" w:bidi="hi_IN"/>
        </w:rPr>
        <w:t xml:space="preserve"> के लिए उसी शब्द का इस्तेमाल करें जिसका आपने पहले भी इस्तेमाल किया है। </w:t>
      </w:r>
      <w:hyperlink r:id="rId35">
        <w:r>
          <w:rPr>
            <w:lang w:val="hi_IN" w:bidi="hi_IN"/>
          </w:rPr>
          <w:rPr>
            <w:color w:val="0000EE"/>
            <w:u w:val="single"/>
          </w:rPr>
          <w:t>गलील की झील</w:t>
        </w:r>
      </w:hyperlink>
      <w:r>
        <w:rPr>
          <w:lang w:val="hi_IN" w:bidi="hi_IN"/>
        </w:rPr>
        <w:t xml:space="preserve">, </w:t>
      </w:r>
      <w:hyperlink r:id="rId40">
        <w:r>
          <w:rPr>
            <w:lang w:val="hi_IN" w:bidi="hi_IN"/>
          </w:rPr>
          <w:rPr>
            <w:color w:val="0000EE"/>
            <w:u w:val="single"/>
          </w:rPr>
          <w:t>नाव</w:t>
        </w:r>
      </w:hyperlink>
      <w:r>
        <w:rPr>
          <w:lang w:val="hi_IN" w:bidi="hi_IN"/>
        </w:rPr>
        <w:t xml:space="preserve">, और </w:t>
      </w:r>
      <w:hyperlink r:id="rId100">
        <w:r>
          <w:rPr>
            <w:lang w:val="hi_IN" w:bidi="hi_IN"/>
          </w:rPr>
          <w:rPr>
            <w:color w:val="0000EE"/>
            <w:u w:val="single"/>
          </w:rPr>
          <w:t>चेले</w:t>
        </w:r>
      </w:hyperlink>
      <w:r>
        <w:rPr>
          <w:lang w:val="hi_IN" w:bidi="hi_IN"/>
        </w:rPr>
        <w:t>, ये सब मुख्य शब्दावली में हैं।</w:t>
      </w:r>
    </w:p>
    <w:p>
      <w:pPr/>
      <w:r>
        <w:rPr>
          <w:lang w:val="hi_IN" w:bidi="hi_IN"/>
        </w:rPr>
      </w:r>
      <w:hyperlink r:id="rId186">
        <w:r>
          <w:rPr>
            <w:lang w:val="hi_IN" w:bidi="hi_IN"/>
          </w:rPr>
          <w:rPr>
            <w:color w:val="0000EE"/>
            <w:u w:val="single"/>
          </w:rPr>
          <w:t>चंगाई</w:t>
        </w:r>
      </w:hyperlink>
      <w:r>
        <w:rPr>
          <w:lang w:val="hi_IN" w:bidi="hi_IN"/>
        </w:rPr>
        <w:t xml:space="preserve"> के लिए जो शब्द याईर इस्तेमाल करता है और जो शब्द यीशु उस स्त्री को यह बताने के लिए इस्तेमाल करता है कि वह ठीक हो गई है, उसका बड़ा अर्थ है। इसका अर्थ शारीरिक चंगाई के साथ-साथ आत्मिक चंगाई, यानी पूरा और संपूर्ण बन जाना भी हो सकता है।</w:t>
      </w:r>
    </w:p>
    <w:p>
      <w:pPr/>
      <w:r>
        <w:rPr>
          <w:lang w:val="hi_IN" w:bidi="hi_IN"/>
        </w:rPr>
      </w:r>
      <w:r>
        <w:rPr>
          <w:lang w:val="hi_IN" w:bidi="hi_IN"/>
        </w:rPr>
        <w:t xml:space="preserve">जिस </w:t>
      </w:r>
      <w:r>
        <w:rPr>
          <w:b/>
          <w:lang w:val="hi_IN" w:bidi="hi_IN"/>
        </w:rPr>
        <w:t>वस्त्र</w:t>
      </w:r>
      <w:r>
        <w:rPr>
          <w:lang w:val="hi_IN" w:bidi="hi_IN"/>
        </w:rPr>
        <w:t xml:space="preserve"> को उस स्त्री ने छुआ था, वह किसी भी वस्त्र को संदर्भित कर सकता है, लेकिन इस मामले में यह शायद उस वस्त्र का बाहरी कपड़ा था जिसे ज्यादातर लोग अपने मुख्य वस्त्र के ऊपर पहनते थे। यह आमतौर पर भेड़ों की ऊन से बने वस्त्र का लगभग चौकोर बड़ा कपड़ा होता था। इसे एक व्यक्ति के चारों ओर लपेटा जाता था और कंधों के चारों ओर बाँधा जाता था। लोग अक्सर रात में ओढ़ने के लिए इसका इस्तेमाल करते थे और जरूरत न होने पर इसे एक ओर रख देते थे। इस वस्त्र के निचले हिस्से में शायद झालरें लगी होती थीं।</w:t>
      </w:r>
    </w:p>
    <w:p>
      <w:pPr/>
      <w:r>
        <w:rPr>
          <w:lang w:val="hi_IN" w:bidi="hi_IN"/>
        </w:rPr>
      </w:r>
      <w:r>
        <w:rPr>
          <w:lang w:val="hi_IN" w:bidi="hi_IN"/>
        </w:rPr>
        <w:t xml:space="preserve">यहाँ रुकें और अपने दल को वस्त्र और झालरों का चित्र दिखाएँ। </w:t>
      </w:r>
      <w:hyperlink r:id="rId187">
        <w:r>
          <w:rPr>
            <w:lang w:val="hi_IN" w:bidi="hi_IN"/>
          </w:rPr>
          <w:rPr>
            <w:color w:val="0000EE"/>
            <w:u w:val="single"/>
          </w:rPr>
          <w:t>वस्त्र</w:t>
        </w:r>
      </w:hyperlink>
      <w:r>
        <w:rPr>
          <w:lang w:val="hi_IN" w:bidi="hi_IN"/>
        </w:rPr>
        <w:t xml:space="preserve"> शब्द मुख्य शब्दावली में है। इस रिकॉर्डिंग को यहाँ रोकें।</w:t>
      </w:r>
    </w:p>
    <w:p>
      <w:pPr/>
      <w:r>
        <w:rPr>
          <w:lang w:val="hi_IN" w:bidi="hi_IN"/>
        </w:rPr>
      </w:r>
      <w:r>
        <w:rPr>
          <w:lang w:val="hi_IN" w:bidi="hi_IN"/>
        </w:rPr>
        <w:t>उस स्त्री ने यीशु का वस्त्र छुआ था। यीशु को महसूस हो गया था कि उसमें से स्वस्थ करने की सामर्थ्य निकली है। सुनिश्चित करें कि अनुवाद इस बात की ओर संकेत करता है कि यीशु को वह स्पर्श महसूस नहीं हुआ था। यीशु को महसूस हुआ कि उसमें से स्वस्थ करने की सामर्थ्य निकली है।</w:t>
      </w:r>
    </w:p>
    <w:p>
      <w:pPr/>
      <w:r>
        <w:rPr>
          <w:lang w:val="hi_IN" w:bidi="hi_IN"/>
        </w:rPr>
      </w:r>
      <w:r>
        <w:rPr>
          <w:lang w:val="hi_IN" w:bidi="hi_IN"/>
        </w:rPr>
        <w:t>उस स्त्री की चंगाई तुरंत और पूरी तरह से हुई। वह अपने शरीर में बदलावों को महसूस कर पाई।</w:t>
      </w:r>
    </w:p>
    <w:p>
      <w:pPr/>
      <w:r>
        <w:rPr>
          <w:lang w:val="hi_IN" w:bidi="hi_IN"/>
        </w:rPr>
      </w:r>
      <w:r>
        <w:rPr>
          <w:lang w:val="hi_IN" w:bidi="hi_IN"/>
        </w:rPr>
        <w:t xml:space="preserve">यीशु ने उस स्त्री को बताया कि उसके </w:t>
      </w:r>
      <w:r>
        <w:rPr>
          <w:b/>
          <w:lang w:val="hi_IN" w:bidi="hi_IN"/>
        </w:rPr>
        <w:t>विश्वास</w:t>
      </w:r>
      <w:r>
        <w:rPr>
          <w:lang w:val="hi_IN" w:bidi="hi_IN"/>
        </w:rPr>
        <w:t xml:space="preserve"> ने उसे स्वस्थ किया है या उसे ठीक कर दिया है। यह "विश्वास" परमेश्वर की प्रतिज्ञा के प्रति लोगों की प्रतिक्रिया का वर्णन करता है। इसका अर्थ है परमेश्वर पर अपना विश्वास या भरोसा रखना। इस मामले में, उस स्त्री ने स्वयं यीशु पर भरोसा किया। </w:t>
      </w:r>
      <w:hyperlink r:id="rId90">
        <w:r>
          <w:rPr>
            <w:lang w:val="hi_IN" w:bidi="hi_IN"/>
          </w:rPr>
          <w:rPr>
            <w:color w:val="0000EE"/>
            <w:u w:val="single"/>
          </w:rPr>
          <w:t>विश्वास</w:t>
        </w:r>
      </w:hyperlink>
      <w:r>
        <w:rPr>
          <w:lang w:val="hi_IN" w:bidi="hi_IN"/>
        </w:rPr>
        <w:t xml:space="preserve"> शब्द पर मुख्य शब्दावली में चर्चा की गई है। विश्वास के लिए उसी शब्द का इस्तेमाल करें जो आपने दूसरे भागों में इस्तेमाल किया है।</w:t>
      </w:r>
    </w:p>
    <w:p>
      <w:pPr/>
      <w:r>
        <w:rPr>
          <w:lang w:val="hi_IN" w:bidi="hi_IN"/>
        </w:rPr>
      </w:r>
      <w:r>
        <w:rPr>
          <w:lang w:val="hi_IN" w:bidi="hi_IN"/>
        </w:rPr>
        <w:t>शिक्षा का उपकरण: समय से पहले ही किसी स्वयंसेवक से इसमें आपकी सहायता करने के लिए कहें। एक पारदर्शी गिलास लेकर उसे साफ पानी से भर लें। सुनिश्चित करें कि सब लोग देख पाएँ कि वह गिलास साफ पानी से भरा हुआ है। अपने स्वयंसेवक को चुनें और उस व्यक्ति से पूछें कि क्या यह पानी का गिलास है। पूछें कि क्या वह पानी साफ है और पीने के लिए उपयुक्त है। उस स्वयंसेवक से पूछें कि क्या वह प्यासा है। उस स्वयंसेवक से पूछें कि क्या वह पानी पीने से उसकी प्यास बुझाने में सहायता मिलेगी। स्वयंसेवक को प्रत्येक प्रश्न का उत्तर "हाँ" में देना है। उसके बाद स्वयंसेवक से वह पानी पीने के लिए कहें। स्वयंसेवक उस पानी को पीने से इन्कार कर देगा। दोबारा उन प्रश्नों पर वापस जाएँ, और फिर स्वयंसेवक से वह पानी पीने के लिए कहें। स्वयंसेवक उस पानी को पीने से इन्कार कर देगा। समूह को समझाएँ कि यह विश्वास का एक उदाहरण है। यदि वह व्यक्ति उस पानी को नहीं पीएगा तो वास्तव में उन्हें उस पानी पर विश्वास नहीं है, या वे यह विश्वास नहीं करते कि वह पानी साफ है और उनकी प्यास बुझाने में सहायता करेगा। इस रिकॉर्डिंग को यहाँ रोकें।</w:t>
      </w:r>
    </w:p>
    <w:p>
      <w:pPr/>
      <w:r>
        <w:rPr>
          <w:lang w:val="hi_IN" w:bidi="hi_IN"/>
        </w:rPr>
      </w:r>
      <w:r>
        <w:rPr>
          <w:b/>
          <w:lang w:val="hi_IN" w:bidi="hi_IN"/>
        </w:rPr>
        <w:t>कुशल से जा</w:t>
      </w:r>
      <w:r>
        <w:rPr>
          <w:lang w:val="hi_IN" w:bidi="hi_IN"/>
        </w:rPr>
        <w:t xml:space="preserve"> विदा करने की एक परम्परा है, लेकिन यहाँ यीशु इसका इस्तेमाल उस स्त्री की चंगाई की पूर्णता को समझाने के लिए करता है, जिसमें उसके उद्धार में पाई गई गहरी शान्ति भी शामिल है। हो सकता है कि आपकी भाषा में इसे प्रकट करने का कोई विशेष तरीका हो, और हो सकता है कि (विशेष रूप से मुस्लिम संस्कृतियों में) कुछ लोग उस समय शान्ति की आशीष दें जब कोई विदा होता है। कुछ भाषाओं में "शांति और सुकून के साथ जा" या "मन की शांति के साथ जा" का इस्तेमाल किया गया है।</w:t>
      </w:r>
    </w:p>
    <w:p>
      <w:pPr/>
      <w:r>
        <w:rPr>
          <w:lang w:val="hi_IN" w:bidi="hi_IN"/>
        </w:rPr>
      </w:r>
      <w:r>
        <w:rPr>
          <w:lang w:val="hi_IN" w:bidi="hi_IN"/>
        </w:rPr>
        <w:t xml:space="preserve">यीशु उस स्त्री को आश्वस्त करने के लिए उसे </w:t>
      </w:r>
      <w:hyperlink r:id="rId188">
        <w:r>
          <w:rPr>
            <w:lang w:val="hi_IN" w:bidi="hi_IN"/>
          </w:rPr>
          <w:rPr>
            <w:color w:val="0000EE"/>
            <w:u w:val="single"/>
          </w:rPr>
          <w:t>पुत्री</w:t>
        </w:r>
      </w:hyperlink>
      <w:r>
        <w:rPr>
          <w:lang w:val="hi_IN" w:bidi="hi_IN"/>
        </w:rPr>
        <w:t xml:space="preserve"> कहता है क्योंकि वह डरी हुई थी। कुछ संस्कृतियों में, </w:t>
      </w:r>
      <w:r>
        <w:rPr>
          <w:b/>
          <w:lang w:val="hi_IN" w:bidi="hi_IN"/>
        </w:rPr>
        <w:t>पुत्री</w:t>
      </w:r>
      <w:r>
        <w:rPr>
          <w:lang w:val="hi_IN" w:bidi="hi_IN"/>
        </w:rPr>
        <w:t xml:space="preserve"> शब्द का इस्तेमाल नहीं किया जा सकता, क्योंकि इसका अर्थ केवल शारीरिक संतान ही माना जाता है। उस शब्द का इस्तेमाल करें जो उसी प्रकार का अपनापन प्रकट करे जो यीशु ने यहाँ दिखाया है। अन्य अनुवादों के उदाहरणों में "कन्या" जैसे वाक्यांश शामिल हैं।</w:t>
      </w:r>
    </w:p>
    <w:p>
      <w:pPr/>
      <w:r>
        <w:rPr>
          <w:lang w:val="hi_IN" w:bidi="hi_IN"/>
        </w:rPr>
      </w:r>
      <w:r>
        <w:rPr>
          <w:b/>
          <w:lang w:val="hi_IN" w:bidi="hi_IN"/>
        </w:rPr>
        <w:t>तेरा दुःख समाप्त हो गया है</w:t>
      </w:r>
      <w:r>
        <w:rPr>
          <w:lang w:val="hi_IN" w:bidi="hi_IN"/>
        </w:rPr>
        <w:t>, इसका अनुवाद ऐसे भी किया गया है, "अपने दुःख के बाद संपूर्ण बन जा।" यूनानी भाषा में यह वाक्यांश शारीरिक चंगाई या दुष्ट आत्माओं से चंगाई को दर्शाता है। यीशु उस स्त्री को यह बताना चाहता है कि उसकी चंगाई स्थायी है और वह उसे आत्मिक उद्धार दे रहा है, और उसकी चंगाई उसे समाज में फिर से शामिल कर देती है क्योंकि यह उसे शुद्ध बना देती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5:21–34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89">
        <w:r>
          <w:rPr>
            <w:lang w:val="hi_IN" w:bidi="hi_IN"/>
          </w:rPr>
          <w:rPr>
            <w:color w:val="0000EE"/>
            <w:u w:val="single"/>
          </w:rPr>
          <w:t>सुने और मन में रखें</w:t>
        </w:r>
      </w:hyperlink>
      <w:r>
        <w:rPr>
          <w:lang w:val="hi_IN" w:bidi="hi_IN"/>
        </w:rPr>
        <w:t xml:space="preserve"> (458 KB)</w:t>
      </w:r>
      <w:r>
        <w:rPr>
          <w:lang w:val="hi_IN" w:bidi="hi_IN"/>
        </w:rPr>
      </w:r>
    </w:p>
    <w:p>
      <w:pPr>
        <w:pStyle w:val="ListBullet"/>
        <w:spacing w:line="240" w:lineRule="auto"/>
        <w:ind w:left="720"/>
      </w:pPr>
      <w:r>
        <w:rPr>
          <w:lang w:val="hi_IN" w:bidi="hi_IN"/>
        </w:rPr>
      </w:r>
      <w:hyperlink r:id="rId190">
        <w:r>
          <w:rPr>
            <w:lang w:val="hi_IN" w:bidi="hi_IN"/>
          </w:rPr>
          <w:rPr>
            <w:color w:val="0000EE"/>
            <w:u w:val="single"/>
          </w:rPr>
          <w:t>पाठ का परिचय</w:t>
        </w:r>
      </w:hyperlink>
      <w:r>
        <w:rPr>
          <w:lang w:val="hi_IN" w:bidi="hi_IN"/>
        </w:rPr>
        <w:t xml:space="preserve"> (7.7 MB)</w:t>
      </w:r>
      <w:r>
        <w:rPr>
          <w:lang w:val="hi_IN" w:bidi="hi_IN"/>
        </w:rPr>
      </w:r>
    </w:p>
    <w:p>
      <w:pPr>
        <w:pStyle w:val="ListBullet"/>
        <w:spacing w:line="240" w:lineRule="auto"/>
        <w:ind w:left="720"/>
      </w:pPr>
      <w:r>
        <w:rPr>
          <w:lang w:val="hi_IN" w:bidi="hi_IN"/>
        </w:rPr>
      </w:r>
      <w:hyperlink r:id="rId191">
        <w:r>
          <w:rPr>
            <w:lang w:val="hi_IN" w:bidi="hi_IN"/>
          </w:rPr>
          <w:rPr>
            <w:color w:val="0000EE"/>
            <w:u w:val="single"/>
          </w:rPr>
          <w:t>घटनाओं को समझाना</w:t>
        </w:r>
      </w:hyperlink>
      <w:r>
        <w:rPr>
          <w:lang w:val="hi_IN" w:bidi="hi_IN"/>
        </w:rPr>
        <w:t xml:space="preserve"> (5.2 MB)</w:t>
      </w:r>
      <w:r>
        <w:rPr>
          <w:lang w:val="hi_IN" w:bidi="hi_IN"/>
        </w:rPr>
      </w:r>
    </w:p>
    <w:p>
      <w:pPr>
        <w:pStyle w:val="ListBullet"/>
        <w:spacing w:line="240" w:lineRule="auto"/>
        <w:ind w:left="720"/>
      </w:pPr>
      <w:r>
        <w:rPr>
          <w:lang w:val="hi_IN" w:bidi="hi_IN"/>
        </w:rPr>
      </w:r>
      <w:hyperlink r:id="rId192">
        <w:r>
          <w:rPr>
            <w:lang w:val="hi_IN" w:bidi="hi_IN"/>
          </w:rPr>
          <w:rPr>
            <w:color w:val="0000EE"/>
            <w:u w:val="single"/>
          </w:rPr>
          <w:t>पाठ को नाटकीय रूप देना</w:t>
        </w:r>
      </w:hyperlink>
      <w:r>
        <w:rPr>
          <w:lang w:val="hi_IN" w:bidi="hi_IN"/>
        </w:rPr>
        <w:t xml:space="preserve"> (5.6 MB)</w:t>
      </w:r>
      <w:r>
        <w:rPr>
          <w:lang w:val="hi_IN" w:bidi="hi_IN"/>
        </w:rPr>
      </w:r>
    </w:p>
    <w:p>
      <w:pPr>
        <w:pStyle w:val="ListBullet"/>
        <w:spacing w:line="240" w:lineRule="auto"/>
        <w:ind w:left="720"/>
      </w:pPr>
      <w:r>
        <w:rPr>
          <w:lang w:val="hi_IN" w:bidi="hi_IN"/>
        </w:rPr>
      </w:r>
      <w:hyperlink r:id="rId193">
        <w:r>
          <w:rPr>
            <w:lang w:val="hi_IN" w:bidi="hi_IN"/>
          </w:rPr>
          <w:rPr>
            <w:color w:val="0000EE"/>
            <w:u w:val="single"/>
          </w:rPr>
          <w:t>आवश्यक जानकारी</w:t>
        </w:r>
      </w:hyperlink>
      <w:r>
        <w:rPr>
          <w:lang w:val="hi_IN" w:bidi="hi_IN"/>
        </w:rPr>
        <w:t xml:space="preserve"> (3.4 MB)</w:t>
      </w:r>
      <w:r>
        <w:rPr>
          <w:lang w:val="hi_IN" w:bidi="hi_IN"/>
        </w:rPr>
      </w:r>
    </w:p>
    <w:p>
      <w:pPr>
        <w:pStyle w:val="ListBullet"/>
        <w:spacing w:line="240" w:lineRule="auto"/>
        <w:ind w:left="720"/>
      </w:pPr>
      <w:r>
        <w:rPr>
          <w:lang w:val="hi_IN" w:bidi="hi_IN"/>
        </w:rPr>
      </w:r>
      <w:hyperlink r:id="rId194">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5:35–43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5:35–43 को सुनें और अपने मनों में रखें।</w:t>
      </w:r>
    </w:p>
    <w:p>
      <w:pPr/>
      <w:r>
        <w:rPr>
          <w:lang w:val="hi_IN" w:bidi="hi_IN"/>
        </w:rPr>
      </w:r>
      <w:r>
        <w:rPr>
          <w:lang w:val="hi_IN" w:bidi="hi_IN"/>
        </w:rPr>
        <w:t>यदि सम्भव हो तो मरकुस 5:35–43 का ऑडियो संस्करण तीन बार, तीन अलग-अलग अनुवादों में सुनें। उसके बाद, एक समूह में, नीचे दिए गए प्रश्नों पर चर्चा करें:</w:t>
      </w:r>
    </w:p>
    <w:p>
      <w:pPr>
        <w:pStyle w:val="ListNumber"/>
        <w:numPr>
          <w:ilvl w:val="0"/>
          <w:numId w:val="35"/>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में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5:35–43 का ऑडियो संस्करण सबसे आसानी से समझ आने वाले अनुवाद में सुनें।</w:t>
      </w:r>
    </w:p>
    <w:p>
      <w:pPr/>
      <w:r>
        <w:rPr>
          <w:lang w:val="hi_IN" w:bidi="hi_IN"/>
        </w:rPr>
      </w:r>
      <w:r>
        <w:rPr>
          <w:lang w:val="hi_IN" w:bidi="hi_IN"/>
        </w:rPr>
        <w:t>याईर और उसकी बीमार बेटी की यह कहानी जारी रहती है। यीशु याईर के घर जाने के मार्ग पर था ताकि उसकी बेटी को बीमारी से ठीक करने के लिए उस पर अपने हाथ रखे। जब याईर यीशु के पास आया था, तो उस समय वह बेटी बहुत बीमार थी और मृत्यु के निकट थी। याईर के घर जाने के मार्ग में यीशु एक स्त्री की बात सुनने के लिए रुका था जिसे उसने ठीक किया था। जब यीशु उस स्त्री से बात करने के लिए रुका, तो वह पहले ही ठीक हो गई थी। यह इस कहानी के अगले भाग का बताया गया विवरण है।</w:t>
      </w:r>
    </w:p>
    <w:p>
      <w:pPr/>
      <w:r>
        <w:rPr>
          <w:lang w:val="hi_IN" w:bidi="hi_IN"/>
        </w:rPr>
      </w:r>
      <w:r>
        <w:rPr>
          <w:lang w:val="hi_IN" w:bidi="hi_IN"/>
        </w:rPr>
        <w:t>यहाँ रुकें और गलील की झील का एक नक्शा दिखाएँ जिसमें कफरनहूम चिन्हित हो। कफरनहूम की संकरी गलियों का चित्र दिखाएँ। इस रिकॉर्डिंग को यहाँ रोकें।</w:t>
      </w:r>
    </w:p>
    <w:p>
      <w:pPr/>
      <w:r>
        <w:rPr>
          <w:lang w:val="hi_IN" w:bidi="hi_IN"/>
        </w:rPr>
      </w:r>
      <w:r>
        <w:rPr>
          <w:lang w:val="hi_IN" w:bidi="hi_IN"/>
        </w:rPr>
        <w:t>जब याईर के घर से कुछ लोग आए, उस समय भी यीशु उस स्त्री से बात कर रहा था जो ठीक हो गई थी। उन लोगों ने याईर से बात करके उसे समाचार दिया कि उसकी बेटी मर गई है। उन लोगों ने कहा, "तेरी बेटी तो मर गई। अब गुरु को क्यों दु:ख देता है।" हम नहीं जानते कि क्या ये लोग सेवक थे या परिवार के सदस्य थे या फिर मित्र थे। वे लोग याईर को यह संदेश देने आए थे। लोगों का मानना है कि इस समय यीशु कुछ नहीं कर सकता। याईर को यीशु के साथ रहने की या यीशु को घर लाने की अब कोई आवश्यकता नहीं है।</w:t>
      </w:r>
    </w:p>
    <w:p>
      <w:pPr/>
      <w:r>
        <w:rPr>
          <w:lang w:val="hi_IN" w:bidi="hi_IN"/>
        </w:rPr>
      </w:r>
      <w:r>
        <w:rPr>
          <w:lang w:val="hi_IN" w:bidi="hi_IN"/>
        </w:rPr>
        <w:t>उन लोगों ने यीशु को "गुरू" कहा। यह शब्द उस व्यक्ति के लिए सम्मान का शीर्षक है जिसके पास परमेश्वर का वचन सिखाने या लोगों को परमेश्वर के बारे में सिखाने का अधिकार था।</w:t>
      </w:r>
    </w:p>
    <w:p>
      <w:pPr/>
      <w:r>
        <w:rPr>
          <w:lang w:val="hi_IN" w:bidi="hi_IN"/>
        </w:rPr>
      </w:r>
      <w:r>
        <w:rPr>
          <w:lang w:val="hi_IN" w:bidi="hi_IN"/>
        </w:rPr>
        <w:t>जब वे लोग याईर से बात कर रहे थे, तो यीशु ने उनकी बातें सुनीं। इसका अर्थ है कि याईर वहाँ निकट ही खड़ा था जहाँ यीशु उस स्त्री से बात कर रहा था। यीशु उस स्त्री से बात कर सकता था और वह भी सुन सकता था जो वे लोग याईर से कह रहे थे।</w:t>
      </w:r>
    </w:p>
    <w:p>
      <w:pPr/>
      <w:r>
        <w:rPr>
          <w:lang w:val="hi_IN" w:bidi="hi_IN"/>
        </w:rPr>
      </w:r>
      <w:r>
        <w:rPr>
          <w:lang w:val="hi_IN" w:bidi="hi_IN"/>
        </w:rPr>
        <w:t>यीशु ने उन लोगों को रोककर याईर से कहा। "मत डर। केवल विश्वास रख।" उसके बाद यीशु भीड़ को रोक देता है। यीशु ने भीड़ को उसके और याईर के साथ नगर में से होकर जाने की अनुमति नहीं दी। यीशु ने अपने 9 चेलों को भी भीड़ के साथ रहने दिया। यीशु ने याईर के घर जाने के लिए 3 चेलों को साथ लिया। ये तीन चेले थे, पतरस, याकूब और यूहन्ना जो याकूब का छोटा भाई था। यीशु ने याईर से विश्वास रखने के लिए कहा। इस समय ऐसा लगता है कि याईर सचमुच विश्वास करता है क्योंकि याईर यीशु के साथ उस घर में जाता है। याईर को कोई अनुमान नहीं है कि यीशु इस समय पर क्या कर सकता है। याईर की बेटी मर गई है। याईर को कुछ न कुछ आशा रही होगी कि यीशु कुछ कर सकता है।</w:t>
      </w:r>
    </w:p>
    <w:p>
      <w:pPr/>
      <w:r>
        <w:rPr>
          <w:lang w:val="hi_IN" w:bidi="hi_IN"/>
        </w:rPr>
      </w:r>
      <w:r>
        <w:rPr>
          <w:lang w:val="hi_IN" w:bidi="hi_IN"/>
        </w:rPr>
        <w:t>यहाँ रुकें और चर्चा करें: किसी व्यक्ति के बारे में कहानी सुनाएँ जो समुदाय के लोगों को ऐसी बात पर विश्वास करने के लिए कहता है जो असम्भव लगती है। लोग कैसी प्रतिक्रिया देते हैं? वे कौन सी बातें या कार्य करते हैं जिससे यह प्रकट होता है कि वे विश्वास करते हैं? इस रिकॉर्डिंग को यहाँ रोकें।</w:t>
      </w:r>
    </w:p>
    <w:p>
      <w:pPr/>
      <w:r>
        <w:rPr>
          <w:lang w:val="hi_IN" w:bidi="hi_IN"/>
        </w:rPr>
      </w:r>
      <w:r>
        <w:rPr>
          <w:lang w:val="hi_IN" w:bidi="hi_IN"/>
        </w:rPr>
        <w:t>जब वे याईर के घर पहुँचे, तो उन्होंने लोगों को रोते और विलाप करते हुए देखा और सुना। वहाँ बहुत सारी उलझन और उत्तेजना थी। लोग विलाप कर रहे थे, या लम्बी और ऊँची आवाज में चिल्ला रहे थे जो गहरे दुःख या उदासी को दिखाता है। लोग शोक मना रहे थे, या भारी क्षति अथवा किसी की मृत्यु होने पर दुःख प्रकट कर रहे थे। जो लोग यह शोर और हंगामा कर रहे थे वे पैसा लेकर शोक मनाने वाले लोग थे। यहाँ तक कि जब किसी की मृत्यु होती थी, तब सबसे गरीब परिवार भी पैसे देकर शोक मनाने वालों को बुला लेता था। शोक मनाने वालों को कुछ पैसे दिए जाते थे ताकि वे किसी मृत व्यक्ति के घर जाकर रोने और विलाप करने जैसे दुःख को व्यक्त करें। याईर आराधनालय का एक महत्वपूर्ण अगुवा था। याईर के पास बहुत से पैसे लेकर शोक मनाने वाले लोग होंगे। पैसे लेकर शोक मनाने वाले लोग वास्तव में दुःखी नहीं होते थे। वे सच में दुःखी नहीं थे, बल्कि इस लड़की की मृत्यु पर शोक का अभिनय कर रहे थे। उन्हें ऐसा करने के लिए पैसे दिए गए थे।</w:t>
      </w:r>
    </w:p>
    <w:p>
      <w:pPr/>
      <w:r>
        <w:rPr>
          <w:lang w:val="hi_IN" w:bidi="hi_IN"/>
        </w:rPr>
      </w:r>
      <w:r>
        <w:rPr>
          <w:lang w:val="hi_IN" w:bidi="hi_IN"/>
        </w:rPr>
        <w:t>यहाँ रुकें और चर्चा करें: जब कोई व्यक्ति मर जाता है तो आपके समुदाय में क्या होता है, इस बारे में बात करें। वह परिवार शोक कैसे मनाता है? ऐसे कौन-से रीति-रिवाज हैं जिनका पालन परिवार को करना पड़ता है? शोकग्रस्त परिवार की सहायता के लिए समुदाय क्या करता है? क्या आप शोक मनाने वालों के रोने का वर्णन करने के लिए कोई विशेष शब्द इस्तेमाल करते हैं? इस रिकॉर्डिंग को यहाँ रोकें।</w:t>
      </w:r>
    </w:p>
    <w:p>
      <w:pPr/>
      <w:r>
        <w:rPr>
          <w:lang w:val="hi_IN" w:bidi="hi_IN"/>
        </w:rPr>
      </w:r>
      <w:r>
        <w:rPr>
          <w:lang w:val="hi_IN" w:bidi="hi_IN"/>
        </w:rPr>
        <w:t>यीशु वहाँ गया जहाँ शोक मनाने वाले लोग इकट्ठा थे। तब यीशु ने उनसे पूछा कि वे इतना हंगामा और विलाप क्यों कर रहे हैं। यीशु ने कहा, "वह बच्ची मरी नहीं है। वह सो रही है।" जब यीशु ने कहा कि वह लड़की सो रही है, तो भीड़ उस पर हँसने लगी। इस लड़की की आयु 12 वर्ष है। जब आप "बच्ची" शब्द का अनुवाद करते हैं, तो 12 वर्ष की आयु वाली लड़की के लिए उपयुक्त शब्द का इस्तेमाल करें। इस कहानी के अंत तक हमें मालूम नहीं होता कि उस लड़की की आयु 12 वर्ष है, लेकिन उसके बारे में बात करते समय आपको अभी भी 12 वर्ष की आयु की लड़की के लिए उपयुक्त शब्दों का इस्तेमाल करना चाहिए।</w:t>
      </w:r>
    </w:p>
    <w:p>
      <w:pPr/>
      <w:r>
        <w:rPr>
          <w:lang w:val="hi_IN" w:bidi="hi_IN"/>
        </w:rPr>
      </w:r>
      <w:r>
        <w:rPr>
          <w:lang w:val="hi_IN" w:bidi="hi_IN"/>
        </w:rPr>
        <w:t>यीशु अक्सर कहता था कि जो व्यक्ति मर गया है, वह केवल सो रहा है। यीशु ने सोने वाले शब्द का इस्तेमाल उस व्यक्ति के लिए किया जो मर चुका है, लेकिन वह उसे फिर से जीवन में वापस लाने जा रहा है। वह लड़की वास्तव में मर गई थी और शोक मनाने वालों की भीड़ को पता था कि वह मर चुकी थी। उन्होंने सोचा कि यीशु वास्तव में कह रहा था कि वह लड़की तो केवल सो रही थी। इसी कारण शोक मनाने वाले लोग हँसने लगे। जब पैसा लेकर शोक मनाने वाले लोग हँसने लगे, तो वे यीशु का मजाक उड़ा रहे थे या उसका उपहास कर रहे थे। यह किसी मनोरंजक बात पर हँसने से कहीं बढ़कर था। उन्हें पता था कि वह लड़की मर चुकी थी। यीशु को भी पता था कि वह लड़की मर चुकी थी। यीशु को यह भी पता था कि वह लड़की जीवन में वापस आने वाली थी।</w:t>
      </w:r>
    </w:p>
    <w:p>
      <w:pPr/>
      <w:r>
        <w:rPr>
          <w:lang w:val="hi_IN" w:bidi="hi_IN"/>
        </w:rPr>
      </w:r>
      <w:r>
        <w:rPr>
          <w:lang w:val="hi_IN" w:bidi="hi_IN"/>
        </w:rPr>
        <w:t>यहाँ रुकें और चर्चा करें: कोई ऐसी कहानी सुनाएँ जिसमें मुख्य पात्र कुछ ऐसा करता या कहता है जो लोगों को विचित्र लगता है। वे उस व्यक्ति पर हँसने लगते हैं या उसका मजाक उड़ाते हैं या उपहास करते हैं। उन शब्दों पर ध्यान दें जो कहानीकार हँसी का वर्णन करने के लिए इस्तेमाल करता है। इस रिकॉर्डिंग को यहाँ रोकें।</w:t>
      </w:r>
    </w:p>
    <w:p>
      <w:pPr/>
      <w:r>
        <w:rPr>
          <w:lang w:val="hi_IN" w:bidi="hi_IN"/>
        </w:rPr>
      </w:r>
      <w:r>
        <w:rPr>
          <w:lang w:val="hi_IN" w:bidi="hi_IN"/>
        </w:rPr>
        <w:t>यीशु ने शोक मनाने वाले सारे लोगों को घर से निकाल दिया। तब यीशु पतरस, याकूब और यूहन्ना, तथा उस लड़की के माता-पिता को साथ लेकर उस कमरे में गया जहाँ वह लड़की पड़ी थी। याईर उस लड़की का पिता है। हम नहीं जानते कि यह लड़की कितने समय से मरी हुई थी। याईर के यीशु को लाने के लिए घर से निकलने के बाद वह मर गई थी। उसके शरीर और दफन की जगह को तैयार करने के लिए पर्याप्त समय मिल चुका था। उस समय की संस्कृति में, आमतौर पर किसी व्यक्ति को उसी दिन दफनाया जाता था जिस दिन उसकी मृत्यु होती थी।</w:t>
      </w:r>
    </w:p>
    <w:p>
      <w:pPr/>
      <w:r>
        <w:rPr>
          <w:lang w:val="hi_IN" w:bidi="hi_IN"/>
        </w:rPr>
      </w:r>
      <w:r>
        <w:rPr>
          <w:lang w:val="hi_IN" w:bidi="hi_IN"/>
        </w:rPr>
        <w:t>यीशु उस बिस्तर के पास गया जहाँ वह मरी हुई लड़की पड़ी थी। यीशु ने उस लड़की का हाथ पकड़ लिया। धार्मिक व्यवस्था में कहा गया है कि किसी मरे हुए व्यक्ति को छूना उस छूने वाले व्यक्ति को अशुद्ध कर देता है। यीशु उस व्यवस्था को जानता था। याईर उस व्यवस्था को जानता था। यीशु ने मरी हुई लड़की का हाथ पकड़ लिया, भले ही इससे यीशु व्यवस्था के अनुसार अशुद्ध हो गया था।</w:t>
      </w:r>
    </w:p>
    <w:p>
      <w:pPr/>
      <w:r>
        <w:rPr>
          <w:lang w:val="hi_IN" w:bidi="hi_IN"/>
        </w:rPr>
      </w:r>
      <w:r>
        <w:rPr>
          <w:lang w:val="hi_IN" w:bidi="hi_IN"/>
        </w:rPr>
        <w:t>यीशु ने उस मरी हुई लड़की से अपनी ही भाषा में बात की, वही भाषा जिसमें यीशु और वह लड़की अपने घर में बात करते थे। यीशु ने कहा, "तलीता कूमी।" जब आप यह कहानी सुनाएँ तो इन्हीं शब्दों का इस्तेमाल करें। इसके बाद मरकुस उन दोनों शब्दों का अनुवाद, या उनका अर्थ बताता है। यीशु कह रहा था, "हे लड़की, मैं तुझ से कहता हूँ, उठ।" "तलीता" शब्द का अनुवाद करते समय ऐसे शब्द का इस्तेमाल करना सुनिश्चित करें जो 12 वर्ष की आयु की लड़की के लिए उपयुक्त हो। उठ एक आज्ञा है। इसका अनुवाद "खड़ी हो जा" के रूप में भी किया जा सकता है। वह लड़की तुरन्त खड़ी हो गई और चलने-फिरने लगी। इसी समय मरकुस हमें बताता है कि वह लड़की 12 वर्ष की आयु की है।</w:t>
      </w:r>
    </w:p>
    <w:p>
      <w:pPr/>
      <w:r>
        <w:rPr>
          <w:lang w:val="hi_IN" w:bidi="hi_IN"/>
        </w:rPr>
      </w:r>
      <w:r>
        <w:rPr>
          <w:lang w:val="hi_IN" w:bidi="hi_IN"/>
        </w:rPr>
        <w:t>याईर और उस लड़की की माता आनन्द से भर गए। यह डर और विस्मय के साथ मिली हुई आश्चर्य की भावना है। वे बड़े आनन्दित थे। वे पूरी तरह से अचम्भित थे। वे जानते थे कि उनकी बच्ची मर चुकी थी और अब वह कमरे में चल-फिर रही है। यीशु ने उन्हें सख्त आदेश दिए कि जो कुछ हुआ था वह किसी को न बताएँ। तब यीशु ने कहा कि उस लड़की को खाने के लिए कुछ दो।</w:t>
      </w:r>
    </w:p>
    <w:p>
      <w:pPr/>
      <w:r>
        <w:rPr>
          <w:lang w:val="hi_IN" w:bidi="hi_IN"/>
        </w:rPr>
      </w:r>
      <w:r>
        <w:rPr>
          <w:lang w:val="hi_IN" w:bidi="hi_IN"/>
        </w:rPr>
        <w:t>इन दोनों कहानियों को, अर्थात् लहू बहने से पीड़ित स्त्री की कहानी और इस मरी हुई लड़की की कहानी को देखते हुए, मरकुस हमें बताता है कि वह स्त्री 12 वर्षों से बीमार थी या उसे लहू बहता था। वह स्त्री शायद अपने जीवन के लगभग एक तिहाई समय में अशुद्ध और अलग-थलग रही थी। अब जो लड़की मर चुकी थी, वह 12 वर्ष की आयु की है। एक युवती के रूप में अपना जीवन शुरू करने के लिए वह अभी तैयार ही हुई है। यीशु इन दोनों स्त्रियों को ठीक करता है और इस बात को प्रकट करता है कि उसके पास बीमारी और मृत्यु पर अधिकार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5:35–43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w:t>
      </w:r>
      <w:r>
        <w:rPr>
          <w:lang w:val="hi_IN" w:bidi="hi_IN"/>
        </w:rPr>
        <w:t xml:space="preserve"> संदेशवाहक याईर को यह बताने के लिए आते हैं कि उसकी बेटी मर गई है। यीशु याईर को विश्वास रखने के लिए कहता है। वे याईर के घर जाते हैं।</w:t>
      </w:r>
    </w:p>
    <w:p>
      <w:pPr/>
      <w:r>
        <w:rPr>
          <w:lang w:val="hi_IN" w:bidi="hi_IN"/>
        </w:rPr>
      </w:r>
      <w:r>
        <w:rPr>
          <w:b/>
          <w:lang w:val="hi_IN" w:bidi="hi_IN"/>
        </w:rPr>
        <w:t>दूसरा दृश्य:</w:t>
      </w:r>
      <w:r>
        <w:rPr>
          <w:lang w:val="hi_IN" w:bidi="hi_IN"/>
        </w:rPr>
        <w:t xml:space="preserve"> याईर के घर पहुँचकर वे शोक मनाने वाले लोगों को देखते हैं जो रो रहे हैं और विलाप कर रहे हैं। यीशु कहता है, "यह सब हंगामा क्यों हो रहा है? वह बच्ची मरी नहीं है, वह तो केवल सो रही है।" लेकिन लोग उस पर हँसते हैं।</w:t>
      </w:r>
    </w:p>
    <w:p>
      <w:pPr/>
      <w:r>
        <w:rPr>
          <w:lang w:val="hi_IN" w:bidi="hi_IN"/>
        </w:rPr>
      </w:r>
      <w:r>
        <w:rPr>
          <w:b/>
          <w:lang w:val="hi_IN" w:bidi="hi_IN"/>
        </w:rPr>
        <w:t>तीसरा दृश्य:</w:t>
      </w:r>
      <w:r>
        <w:rPr>
          <w:lang w:val="hi_IN" w:bidi="hi_IN"/>
        </w:rPr>
        <w:t xml:space="preserve"> यीशु याईर को, उस लड़की की माता को, और अपने तीनों चेलों को लेकर उस कमरे में जाता है जहाँ वह लड़की पड़ी है। यीशु उस लड़की को जीवन में वापस लाता है और उसके माता-पिता से कहता है कि उसे खाने के लिए भोजन दो।</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स्त्री</w:t>
      </w:r>
    </w:p>
    <w:p>
      <w:pPr>
        <w:pStyle w:val="ListBullet"/>
        <w:spacing w:line="240" w:lineRule="auto"/>
        <w:ind w:left="720"/>
      </w:pPr>
      <w:r>
        <w:rPr>
          <w:lang w:val="hi_IN" w:bidi="hi_IN"/>
        </w:rPr>
      </w:r>
      <w:r>
        <w:rPr>
          <w:lang w:val="hi_IN" w:bidi="hi_IN"/>
        </w:rPr>
        <w:t>याईर के घर से आने वाले संदेशवाहक</w:t>
      </w:r>
    </w:p>
    <w:p>
      <w:pPr>
        <w:pStyle w:val="ListBullet"/>
        <w:spacing w:line="240" w:lineRule="auto"/>
        <w:ind w:left="720"/>
      </w:pPr>
      <w:r>
        <w:rPr>
          <w:lang w:val="hi_IN" w:bidi="hi_IN"/>
        </w:rPr>
      </w:r>
      <w:r>
        <w:rPr>
          <w:lang w:val="hi_IN" w:bidi="hi_IN"/>
        </w:rPr>
        <w:t>याईर की बेटी की मृत्यु पर शोक मनाने वाले लोग</w:t>
      </w:r>
    </w:p>
    <w:p>
      <w:pPr>
        <w:pStyle w:val="ListBullet"/>
        <w:spacing w:line="240" w:lineRule="auto"/>
        <w:ind w:left="720"/>
      </w:pPr>
      <w:r>
        <w:rPr>
          <w:lang w:val="hi_IN" w:bidi="hi_IN"/>
        </w:rPr>
      </w:r>
      <w:r>
        <w:rPr>
          <w:lang w:val="hi_IN" w:bidi="hi_IN"/>
        </w:rPr>
        <w:t>माता</w:t>
      </w:r>
    </w:p>
    <w:p>
      <w:pPr>
        <w:pStyle w:val="ListBullet"/>
        <w:spacing w:line="240" w:lineRule="auto"/>
        <w:ind w:left="720"/>
      </w:pPr>
      <w:r>
        <w:rPr>
          <w:lang w:val="hi_IN" w:bidi="hi_IN"/>
        </w:rPr>
      </w:r>
      <w:r>
        <w:rPr>
          <w:lang w:val="hi_IN" w:bidi="hi_IN"/>
        </w:rPr>
        <w:t>लड़की</w:t>
      </w:r>
    </w:p>
    <w:p>
      <w:pPr>
        <w:pStyle w:val="ListBullet"/>
        <w:spacing w:line="240" w:lineRule="auto"/>
        <w:ind w:left="720"/>
      </w:pPr>
      <w:r>
        <w:rPr>
          <w:lang w:val="hi_IN" w:bidi="hi_IN"/>
        </w:rPr>
      </w:r>
      <w:r>
        <w:rPr>
          <w:lang w:val="hi_IN" w:bidi="hi_IN"/>
        </w:rPr>
        <w:t>यीशु के तीन चेले (पतरस, याकूब और यूहन्ना)</w:t>
      </w:r>
    </w:p>
    <w:p>
      <w:pPr/>
      <w:r>
        <w:rPr>
          <w:lang w:val="hi_IN" w:bidi="hi_IN"/>
        </w:rPr>
      </w:r>
      <w:r>
        <w:rPr>
          <w:lang w:val="hi_IN" w:bidi="hi_IN"/>
        </w:rPr>
        <w:t>पहला दृश्य अभी भी कफरनहूम नगर की एक संकरी गली में स्थित है। यीशु उस स्त्री से बात कर रहा है जो अभी-अभी ठीक हुई है। जिस समय यीशु उस स्त्री के साथ बात कर ही रहा है, तो याईर के घर से कुछ लोग आते हैं। वे लोग याईर को बताते हैं कि उसकी बेटी मर गई है। वे लोग याईर से कहते हैं कि वह गुरु को अब और परेशान न करे।</w:t>
      </w:r>
    </w:p>
    <w:p>
      <w:pPr/>
      <w:r>
        <w:rPr>
          <w:lang w:val="hi_IN" w:bidi="hi_IN"/>
        </w:rPr>
      </w:r>
      <w:r>
        <w:rPr>
          <w:lang w:val="hi_IN" w:bidi="hi_IN"/>
        </w:rPr>
        <w:t>यीशु उन लोगों की बातें सुनता है।</w:t>
      </w:r>
    </w:p>
    <w:p>
      <w:pPr/>
      <w:r>
        <w:rPr>
          <w:lang w:val="hi_IN" w:bidi="hi_IN"/>
        </w:rPr>
      </w:r>
      <w:r>
        <w:rPr>
          <w:lang w:val="hi_IN" w:bidi="hi_IN"/>
        </w:rPr>
        <w:t>यहाँ रुकें और इस दृश्य का अभ्यास करें। प्रत्येक व्यक्ति की स्थिति पर काम करें ताकि यीशु उस स्त्री को और उन संदेशवाहकों को सुनने में सक्षम हो। यीशु उस स्त्री से बात कर रहा है। वह स्त्री यीशु के आगे अपने घुटने टेके हुए है। याईर यीशु के पास खड़ा है। वे लोग याईर से बात करने के लिए आते हैं। यीशु उन लोगों की बातें सुनता है। यीशु याईर से बात करता है। इस रिकॉर्डिंग को यहाँ रोकें।</w:t>
      </w:r>
    </w:p>
    <w:p>
      <w:pPr/>
      <w:r>
        <w:rPr>
          <w:lang w:val="hi_IN" w:bidi="hi_IN"/>
        </w:rPr>
      </w:r>
      <w:r>
        <w:rPr>
          <w:lang w:val="hi_IN" w:bidi="hi_IN"/>
        </w:rPr>
        <w:t>यीशु याईर से उस पर विश्वास रखने के लिए कहता है। यीशु यह नहीं बताता कि उसने क्या करने की योजना बनाई है। तब यीशु भीड़ को सड़क पर ही रुकने के लिए कहता है। यीशु भीड़ के साथ 9 चेलों को भी छोड़ देता है। यीशु पतरस, याकूब और यूहन्ना को लेकर याईर के साथ उसके घर की ओर जाता है।</w:t>
      </w:r>
    </w:p>
    <w:p>
      <w:pPr/>
      <w:r>
        <w:rPr>
          <w:lang w:val="hi_IN" w:bidi="hi_IN"/>
        </w:rPr>
      </w:r>
      <w:r>
        <w:rPr>
          <w:lang w:val="hi_IN" w:bidi="hi_IN"/>
        </w:rPr>
        <w:t>दूसरे दृश्य में, यीशु याईर के घर पहुँचता है। क्योंकि याईर एक महत्वपूर्ण व्यक्ति था, इसलिए शायद उसके पास फाटक और आँगन वाला एक बड़ा घर था। शोक मनाने वाले लोग घर में नहीं, बल्कि फाटक के अंदर इसी खुले स्थान में होंगे। यीशु और याईर उस हंगामे को देख और सुन सकते हैं। शोक मनाने वाले लोग रो रहे हैं और विलाप कर रहे हैं। विलाप करने का अर्थ है ऊँचे स्वर में रोना जो बड़े दुःख को व्यक्त करता है। यीशु आँगन में प्रवेश करके शोक मनाने वालों से पूछता है कि वे क्यों रो रहे हैं और क्यों विलाप कर रहे हैं। तब यीशु कहता है, "वह लड़की मरी नहीं है। वह तो केवल सो रही है।" जब शोक मनाने वालों ने सुना कि यीशु कह रहा है कि लड़की सो रही है, तो वे उपहास करते और मजाक उड़ाते हुए हँसने लगे। उन्हें पता है कि लड़की मर चुकी है, और वे ऐसा बर्ताव करते हैं जैसे उन्हें लगता है कि यीशु मूर्ख है। यीशु उन सब को घर से निकल जाने की आज्ञा देता है।</w:t>
      </w:r>
    </w:p>
    <w:p>
      <w:pPr/>
      <w:r>
        <w:rPr>
          <w:lang w:val="hi_IN" w:bidi="hi_IN"/>
        </w:rPr>
      </w:r>
      <w:r>
        <w:rPr>
          <w:lang w:val="hi_IN" w:bidi="hi_IN"/>
        </w:rPr>
        <w:t>यहाँ रुकें और चर्चा करें: ऐसी कहानी सुनाएँ जिसमें कोई व्यक्ति कुछ ऐसा कहता है जो बाकी सब लोगों को मूर्खता या पागलपन लगता है। वे सब इस बात को कहने वाले उस व्यक्ति पर हँसते हैं। वे उस रीति से हँस रहे हैं जिससे उस व्यक्ति का मजाक उड़ाया जा सके। उस हँसी की बात को सुनें। उस हँसी की बात का वर्णन करें। हँसने के इस तरीके का वर्णन करने के लिए आप किन शब्दों का इस्तेमाल कर रहे हैं? इस रिकॉर्डिंग को यहाँ रोकें।</w:t>
      </w:r>
    </w:p>
    <w:p>
      <w:pPr/>
      <w:r>
        <w:rPr>
          <w:lang w:val="hi_IN" w:bidi="hi_IN"/>
        </w:rPr>
      </w:r>
      <w:r>
        <w:rPr>
          <w:lang w:val="hi_IN" w:bidi="hi_IN"/>
        </w:rPr>
        <w:t>शोक मनाने वालों के चले जाने के बाद तीसरा दृश्य शुरू होता है। यीशु याईर और उस लड़की की माता तथा पतरस, याकूब और यूहन्ना को लेकर घर के अंदर जाता है। वे सब उस कमरे में जाते हैं जहाँ वह मरी हुई लड़की एक बिस्तर पर पड़ी है। यह बिस्तर फर्श पर बिछा गद्दा हो सकता है या फिर यह फर्श से ऊपर एक खाँचे पर रखा हुआ भी हो सकता है। यीशु उस लड़की के पास जाकर उसका हाथ पकड़ लेता है। यीशु कहता है, "तलीता कूमी।" ये दोनों शब्द उस भाषा में मिलते हैं जिसे इस क्षेत्र में रहने वाले लोग घर में बोलते हैं। यह वही भाषा है जो वह लड़की अपने घर में अपनी माता से बोलती होगी। यह कोई व्यापारिक भाषा नहीं है। फिर मरकुस इन दोनों शब्दों का अनुवाद बताता है। यीशु कह रहा था, "हे लड़की, मैं तुझ से कहता हूँ, उठ।" सुनिश्चित करें कि जब आप "लड़की" कहें तो 12 वर्ष की आयु की लड़की के लिए उचित शब्द का इस्तेमाल करें। "उठ" एक आज्ञा देने वाला शब्द है। कूमी का अर्थ भी "उठ खड़ी हो" होता है। वह लड़की फिर से जीवित होकर खड़ी हो गई। यह कार्य तुरन्त होता है। वह धीरे-धीरे नहीं जागती। जब यीशु उसे खड़ी होने के लिए कहता है तो वह झट से खड़ी हो जाती है। और कमरे में इधर-उधर चलने लगती है। इसी समय मरकुस हमें बताता है कि वह 12 वर्ष की आयु की है। क्योंकि वह 12 वर्ष की है, इसलिए आपको यह सुनिश्चित करना होगा कि उसका वर्णन करने के लिए इस्तेमाल किए गए सभी शब्द उस जन के लिए उपयुक्त हों जिसकी आयु 12 वर्ष की है।</w:t>
      </w:r>
    </w:p>
    <w:p>
      <w:pPr/>
      <w:r>
        <w:rPr>
          <w:lang w:val="hi_IN" w:bidi="hi_IN"/>
        </w:rPr>
      </w:r>
      <w:r>
        <w:rPr>
          <w:lang w:val="hi_IN" w:bidi="hi_IN"/>
        </w:rPr>
        <w:t>वे अचम्भित और अभिभूत थे। इसका अर्थ कमरे में मौजूद सब लोगों से है। ये याईर, उस लड़की की माता, तथा पतरस, याकूब और यूहन्ना थे। इसका अर्थ यह है कि उनके आश्चर्य में डर और भय का मिश्रण था।</w:t>
      </w:r>
    </w:p>
    <w:p>
      <w:pPr/>
      <w:r>
        <w:rPr>
          <w:lang w:val="hi_IN" w:bidi="hi_IN"/>
        </w:rPr>
      </w:r>
      <w:r>
        <w:rPr>
          <w:lang w:val="hi_IN" w:bidi="hi_IN"/>
        </w:rPr>
        <w:t>यहाँ रुकें और चर्चा करें: किसी आश्चर्यकर्म की कहानी सुनाएँ। इस बारे में बात करें कि इस आश्चर्यकर्म को देखने वाले लोगों ने कैसी प्रतिक्रिया दी थी। अपनी भावनाओं का वर्णन करने के लिए इस्तेमाल किए गए शब्दों या वाक्यांशों को ध्यान से सुनें। हो सकता है कि आपके पास उस आश्चर्य, डर और भय को बताने का विशेष तरीका हो जिसे लोग महसूस कर रहे थे। इस रिकॉर्डिंग को यहाँ रोकें।</w:t>
      </w:r>
    </w:p>
    <w:p>
      <w:pPr/>
      <w:r>
        <w:rPr>
          <w:lang w:val="hi_IN" w:bidi="hi_IN"/>
        </w:rPr>
      </w:r>
      <w:r>
        <w:rPr>
          <w:lang w:val="hi_IN" w:bidi="hi_IN"/>
        </w:rPr>
        <w:t>यीशु ने उन्हें सख्त आदेश दिए कि जो कुछ हुआ था उसके बारे में किसी को न बताएँ। यीशु ने उन्हें यह भी कहा कि उस लड़की को खाने के लिए कुछ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इस्तेमाल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5:35–43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याईर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स्त्री</w:t>
      </w:r>
    </w:p>
    <w:p>
      <w:pPr>
        <w:pStyle w:val="ListBullet"/>
        <w:spacing w:line="240" w:lineRule="auto"/>
        <w:ind w:left="720"/>
      </w:pPr>
      <w:r>
        <w:rPr>
          <w:lang w:val="hi_IN" w:bidi="hi_IN"/>
        </w:rPr>
      </w:r>
      <w:r>
        <w:rPr>
          <w:lang w:val="hi_IN" w:bidi="hi_IN"/>
        </w:rPr>
        <w:t>याईर के घर से आने वाले संदेशवाहक</w:t>
      </w:r>
    </w:p>
    <w:p>
      <w:pPr>
        <w:pStyle w:val="ListBullet"/>
        <w:spacing w:line="240" w:lineRule="auto"/>
        <w:ind w:left="720"/>
      </w:pPr>
      <w:r>
        <w:rPr>
          <w:lang w:val="hi_IN" w:bidi="hi_IN"/>
        </w:rPr>
      </w:r>
      <w:r>
        <w:rPr>
          <w:lang w:val="hi_IN" w:bidi="hi_IN"/>
        </w:rPr>
        <w:t>याईर की बेटी की मृत्यु पर शोक मनाने वाले लोग</w:t>
      </w:r>
    </w:p>
    <w:p>
      <w:pPr>
        <w:pStyle w:val="ListBullet"/>
        <w:spacing w:line="240" w:lineRule="auto"/>
        <w:ind w:left="720"/>
      </w:pPr>
      <w:r>
        <w:rPr>
          <w:lang w:val="hi_IN" w:bidi="hi_IN"/>
        </w:rPr>
      </w:r>
      <w:r>
        <w:rPr>
          <w:lang w:val="hi_IN" w:bidi="hi_IN"/>
        </w:rPr>
        <w:t>माता</w:t>
      </w:r>
    </w:p>
    <w:p>
      <w:pPr>
        <w:pStyle w:val="ListBullet"/>
        <w:spacing w:line="240" w:lineRule="auto"/>
        <w:ind w:left="720"/>
      </w:pPr>
      <w:r>
        <w:rPr>
          <w:lang w:val="hi_IN" w:bidi="hi_IN"/>
        </w:rPr>
      </w:r>
      <w:r>
        <w:rPr>
          <w:lang w:val="hi_IN" w:bidi="hi_IN"/>
        </w:rPr>
        <w:t>लड़की</w:t>
      </w:r>
    </w:p>
    <w:p>
      <w:pPr>
        <w:pStyle w:val="ListBullet"/>
        <w:spacing w:line="240" w:lineRule="auto"/>
        <w:ind w:left="720"/>
      </w:pPr>
      <w:r>
        <w:rPr>
          <w:lang w:val="hi_IN" w:bidi="hi_IN"/>
        </w:rPr>
      </w:r>
      <w:r>
        <w:rPr>
          <w:lang w:val="hi_IN" w:bidi="hi_IN"/>
        </w:rPr>
        <w:t>यीशु के तीन चेले (पतरस, याकूब और यूहन्ना)</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गली में रुककर उस स्त्री से बात कर रहा है जो ठीक हो गई है। वह यीशु को अपनी बीमारी की कहानी बता रही है। याईर इंतजार कर रहा है कि यीशु उस स्त्री से बात करना समाप्त करके उसके घर की ओर चले, जहाँ उसकी बेटी बहुत बीमार है।</w:t>
      </w:r>
    </w:p>
    <w:p>
      <w:pPr/>
      <w:r>
        <w:rPr>
          <w:lang w:val="hi_IN" w:bidi="hi_IN"/>
        </w:rPr>
      </w:r>
      <w:r>
        <w:rPr>
          <w:lang w:val="hi_IN" w:bidi="hi_IN"/>
        </w:rPr>
        <w:t>इस कार्य को रोकें: याईर से पूछें, "आप इस समय कैसा महसूस कर रहे हैं?" हो सकता है कि आप सुनें, "मैं चिन्तित हूँ," "मैं अपनी बेटी के लिए परेशान हूँ," या "मैं हैरान हूँ कि यीशु इस स्त्री के साथ अपना समय क्यों बर्बाद कर रहा है।" अभिनय को जारी रखें।</w:t>
      </w:r>
    </w:p>
    <w:p>
      <w:pPr/>
      <w:r>
        <w:rPr>
          <w:lang w:val="hi_IN" w:bidi="hi_IN"/>
        </w:rPr>
      </w:r>
      <w:r>
        <w:rPr>
          <w:lang w:val="hi_IN" w:bidi="hi_IN"/>
        </w:rPr>
        <w:t>यीशु अभी भी उस स्त्री से बात कर रहा है, जब याईर के घर से आने वाले संदेशवाहक आकर कहते हैं, "तेरी बेटी मर गई है, अब गुरु को और परेशान करने की कोई जरूरत नहीं है।"</w:t>
      </w:r>
    </w:p>
    <w:p>
      <w:pPr/>
      <w:r>
        <w:rPr>
          <w:lang w:val="hi_IN" w:bidi="hi_IN"/>
        </w:rPr>
      </w:r>
      <w:r>
        <w:rPr>
          <w:lang w:val="hi_IN" w:bidi="hi_IN"/>
        </w:rPr>
        <w:t>इस कार्य को रोकें: याईर से पूछें, "आप इस समय कैसा महसूस कर रहे हैं?" हो सकता है कि आप ऐसी बातें सुनें, "मुझे इस पर विश्वास नहीं हो रहा। यीशु इस स्त्री से बात करने के लिए क्यों रुक गया? वह तो 12 साल से बीमार है। वह तो इंतजार कर सकती थी! अगर हम आगे बढ़ते रहते, तो शायद हम समय पर पहुँच जाते ताकि यीशु उस पर हाथ रख सके। मेरी बेटी तो मर गई है! मैं इसे कैसे सह पाऊँगा?" अभिनय को जारी रखें।</w:t>
      </w:r>
    </w:p>
    <w:p>
      <w:pPr/>
      <w:r>
        <w:rPr>
          <w:lang w:val="hi_IN" w:bidi="hi_IN"/>
        </w:rPr>
      </w:r>
      <w:r>
        <w:rPr>
          <w:lang w:val="hi_IN" w:bidi="hi_IN"/>
        </w:rPr>
        <w:t>यीशु उन संदेशवाहकों को यह कहते हुए सुनता है कि याईर की बेटी मर गई है। यीशु याईर से कहता है, "मत डर, केवल विश्वास रख।"</w:t>
      </w:r>
    </w:p>
    <w:p>
      <w:pPr/>
      <w:r>
        <w:rPr>
          <w:lang w:val="hi_IN" w:bidi="hi_IN"/>
        </w:rPr>
      </w:r>
      <w:r>
        <w:rPr>
          <w:lang w:val="hi_IN" w:bidi="hi_IN"/>
        </w:rPr>
        <w:t>इस कार्य को रोकें। याईर की भूमिका निभाने वाले अभिनेता से पूछें, "अब आपको कैसा महसूस हो रहा है?" हो सकता है कि आप ऐसी बातें सुनें, "मैं दुःखी हूँ," "मैं टूट गया हूँ," या "मैं यीशु के शब्दों से उलझन में हूँ। जब यीशु विश्वास रखने के लिए कहता है तो यीशु का अर्थ क्या है? वह तो मर गई है। यीशु क्या कर सकता है?" "मैं यीशु के साथ जाकर देखूँगा। हो सकता है कि यीशु कुछ ऐसा जानता हो जो मैं नहीं जानता।" अभिनय को जारी रखें।</w:t>
      </w:r>
    </w:p>
    <w:p>
      <w:pPr/>
      <w:r>
        <w:rPr>
          <w:lang w:val="hi_IN" w:bidi="hi_IN"/>
        </w:rPr>
      </w:r>
      <w:r>
        <w:rPr>
          <w:lang w:val="hi_IN" w:bidi="hi_IN"/>
        </w:rPr>
        <w:t>दूसरे दृश्य में, जब यीशु और याईर घर पहुँचते हैं तो वे इस हंगामे को देखते हैं तथा विलाप किया जाना सुनते हैं। यीशु शोक मनाने वालों से पूछता है, "तुम यह सब शोर क्यों मचा रहे हो?" यीशु शोक मनाने वालों से कहता है कि वह लड़की मरी नहीं है, बल्कि केवल सो रही है, तो वह भीड़ उस पर हँसती है।</w:t>
      </w:r>
    </w:p>
    <w:p>
      <w:pPr/>
      <w:r>
        <w:rPr>
          <w:lang w:val="hi_IN" w:bidi="hi_IN"/>
        </w:rPr>
      </w:r>
      <w:r>
        <w:rPr>
          <w:lang w:val="hi_IN" w:bidi="hi_IN"/>
        </w:rPr>
        <w:t>इस कार्य को रोकें। भीड़ से पूछें, "आप क्यों हँस रहे हैं?" हो सकता है कि आप ऐसी बातें सुनें, "हम जानते हैं कि वह लड़की मर गई है, और हम यह विश्वास नहीं करते कि यीशु ऐसा सोच सकता है कि वह तो केवल सो रही है," "यीशु अपने आप को क्या समझता है? यीशु ने तो उसे देखा भी नहीं है। यीशु को कैसे मालूम हो सकता है कि वह सो रही है। हम सब जानते हैं कि वह मर गई है।" अभिनय को जारी रखें।</w:t>
      </w:r>
    </w:p>
    <w:p>
      <w:pPr/>
      <w:r>
        <w:rPr>
          <w:lang w:val="hi_IN" w:bidi="hi_IN"/>
        </w:rPr>
      </w:r>
      <w:r>
        <w:rPr>
          <w:lang w:val="hi_IN" w:bidi="hi_IN"/>
        </w:rPr>
        <w:t>तीसरे दृश्य में, यीशु शोक मनाने वाले सब लोगों को बाहर निकाल देता है। तब यीशु याईर, उस लड़की की माता, तथा पतरस, याकूब और यूहन्ना को लेकर उस कमरे में जाता है जहाँ वह लड़की पड़ी है। यीशु आगे बढ़कर और उस मरी हुई लड़की का हाथ पकड़कर कहता है, "तलीता कूमी" जिसका अर्थ है, "हे लड़की, मैं तुझ से कहता हूँ, उठ।" तुरन्त ही वह उठ खड़ी होती है और चारों ओर चलती-फिरती है।</w:t>
      </w:r>
    </w:p>
    <w:p>
      <w:pPr/>
      <w:r>
        <w:rPr>
          <w:lang w:val="hi_IN" w:bidi="hi_IN"/>
        </w:rPr>
      </w:r>
      <w:r>
        <w:rPr>
          <w:lang w:val="hi_IN" w:bidi="hi_IN"/>
        </w:rPr>
        <w:t>इस कार्य को रोकें। माता और पिता से पूछें, "अब आपको कैसा महसूस हो रहा है?" हो सकता है कि आप ऐसी बातें सुनें, "हम अभिभूत हैं," "हम अचम्भित हैं," "हमें बड़े आनन्दित हैं कि हमारी बेटी जीवित है," या "हम अब विश्वास करते हैं। यह कैसे हो सकता है? मुझे पता था कि वह मर गई थी, लेकिन अब वह फिर से जीवित है। यह तो आश्चर्यकर्म है!" पतरस, याकूब और यूहन्ना से पूछें, "अब आप कैसा महसूस कर रहे हैं?" हो सकता है कि आप सुनें, "हम तो चकित हैं। यह तो आश्चर्य से परे बात है। जब हवा और पानी ने यीशु की आज्ञा मानी, तो मुझे लगा था कि हमने सब कुछ देख लिया है। यह तो और भी अधिक आश्चर्य की बात है! यीशु ये काम कैसे कर सकता है? मुझे समझ नहीं आ रहा कि यीशु वास्तव में कौन है, लेकिन मैं और अधिक जानना चाहता हूँ।" अभिनय को जारी रखें।</w:t>
      </w:r>
    </w:p>
    <w:p>
      <w:pPr/>
      <w:r>
        <w:rPr>
          <w:lang w:val="hi_IN" w:bidi="hi_IN"/>
        </w:rPr>
      </w:r>
      <w:r>
        <w:rPr>
          <w:lang w:val="hi_IN" w:bidi="hi_IN"/>
        </w:rPr>
        <w:t>अंत में, यीशु कमरे में उपस्थित लोगों को आदेश देता है कि जो कुछ हुआ है, वह किसी को न बताएँ, और उस लड़की को कुछ खाने को दें। इस कार्य के बाद दल से पूछें, "आपके विचार से यीशु ने उन्हें यह आदेश क्यों दिया था कि जो कुछ हुआ था वह किसी को न बताएँ?" हो सकता है कि आप ऐसी बातें सुनें, "यह उसके लिए इस बात को प्रकट करने का समय नहीं था कि वह वास्तव में कौन था," या "वह उस लड़की के लिए चिन्तित था। वह नहीं चाहता था कि वह कोई ऐसी वस्तु बन जाए जिसे लोग देखने के लिए आना चाहें, और वह नहीं चाहता था कि उसका भविष्य इस तथ्य से निर्धारित हो कि वह लड़की मर चुकी थी और अब जीवित है।"</w:t>
      </w:r>
    </w:p>
    <w:p>
      <w:pPr/>
      <w:r>
        <w:rPr>
          <w:lang w:val="hi_IN" w:bidi="hi_IN"/>
        </w:rPr>
      </w:r>
      <w:r>
        <w:rPr>
          <w:lang w:val="hi_IN" w:bidi="hi_IN"/>
        </w:rPr>
        <w:t>पूछें कि यीशु ने उन्हें उस लड़की को कुछ खाने को देने के लिए क्यों कहा था। हो सकता है कि आप ऐसी बातें सुनें, "वह न केवल उसे जीवित करने के बारे में, बल्कि उसकी जरूरतों के बारे में भी चिन्तित था, क्योंकि वह भूखी थी," या "शायद वह यह दिखाना चाहता था कि वह सच में जीवित है और कोई भूत नहीं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5:35–43 का ऑडियो संस्करण सबसे आसानी से समझ आने वाले अनुवाद में सुनें।</w:t>
      </w:r>
    </w:p>
    <w:p>
      <w:pPr/>
      <w:r>
        <w:rPr>
          <w:lang w:val="hi_IN" w:bidi="hi_IN"/>
        </w:rPr>
      </w:r>
      <w:hyperlink r:id="rId49">
        <w:r>
          <w:rPr>
            <w:lang w:val="hi_IN" w:bidi="hi_IN"/>
          </w:rPr>
          <w:rPr>
            <w:color w:val="0000EE"/>
            <w:u w:val="single"/>
          </w:rPr>
          <w:t>आराधनालय</w:t>
        </w:r>
      </w:hyperlink>
      <w:r>
        <w:rPr>
          <w:lang w:val="hi_IN" w:bidi="hi_IN"/>
        </w:rPr>
        <w:t xml:space="preserve"> और </w:t>
      </w:r>
      <w:hyperlink r:id="rId195">
        <w:r>
          <w:rPr>
            <w:lang w:val="hi_IN" w:bidi="hi_IN"/>
          </w:rPr>
          <w:rPr>
            <w:color w:val="0000EE"/>
            <w:u w:val="single"/>
          </w:rPr>
          <w:t>आराधनालय के सरदार</w:t>
        </w:r>
      </w:hyperlink>
      <w:r>
        <w:rPr>
          <w:lang w:val="hi_IN" w:bidi="hi_IN"/>
        </w:rPr>
        <w:t xml:space="preserve"> या </w:t>
      </w:r>
      <w:r>
        <w:rPr>
          <w:b/>
          <w:lang w:val="hi_IN" w:bidi="hi_IN"/>
        </w:rPr>
        <w:t>शासक</w:t>
      </w:r>
      <w:r>
        <w:rPr>
          <w:lang w:val="hi_IN" w:bidi="hi_IN"/>
        </w:rPr>
        <w:t xml:space="preserve"> के लिए वही शब्द इस्तेमाल करें जो आप पहले से इस्तेमाल कर रहे हैं।</w:t>
      </w:r>
    </w:p>
    <w:p>
      <w:pPr/>
      <w:r>
        <w:rPr>
          <w:lang w:val="hi_IN" w:bidi="hi_IN"/>
        </w:rPr>
      </w:r>
      <w:r>
        <w:rPr>
          <w:lang w:val="hi_IN" w:bidi="hi_IN"/>
        </w:rPr>
        <w:t xml:space="preserve">उन संदेशवाहकों ने यीशु को </w:t>
      </w:r>
      <w:hyperlink r:id="rId170">
        <w:r>
          <w:rPr>
            <w:lang w:val="hi_IN" w:bidi="hi_IN"/>
          </w:rPr>
          <w:rPr>
            <w:color w:val="0000EE"/>
            <w:u w:val="single"/>
          </w:rPr>
          <w:t>गुरु</w:t>
        </w:r>
      </w:hyperlink>
      <w:r>
        <w:rPr>
          <w:lang w:val="hi_IN" w:bidi="hi_IN"/>
        </w:rPr>
        <w:t xml:space="preserve"> कहा था। यह एक सम्मानजनक संबोधन है, जो दिखाता है कि यीशु परमेश्वर की बातें सिखाने वाला गुरु था और उसके चेले उसके पीछे चलते और उसकी शिक्षाएँ सुनते थे। सुनिश्चित करें कि ऐसा शब्द इस्तेमाल न करें जो केवल स्कूल के शिक्षक को दर्शाता हो। उसी शब्द का इस्तेमाल करें जो आपने तूफान शांत करने वाली कहानी में इस्तेमाल किया था।</w:t>
      </w:r>
    </w:p>
    <w:p>
      <w:pPr/>
      <w:r>
        <w:rPr>
          <w:lang w:val="hi_IN" w:bidi="hi_IN"/>
        </w:rPr>
      </w:r>
      <w:r>
        <w:rPr>
          <w:lang w:val="hi_IN" w:bidi="hi_IN"/>
        </w:rPr>
        <w:t xml:space="preserve">यीशु ने </w:t>
      </w:r>
      <w:r>
        <w:rPr>
          <w:b/>
          <w:lang w:val="hi_IN" w:bidi="hi_IN"/>
        </w:rPr>
        <w:t>सुना</w:t>
      </w:r>
      <w:r>
        <w:rPr>
          <w:lang w:val="hi_IN" w:bidi="hi_IN"/>
        </w:rPr>
        <w:t xml:space="preserve"> कि संदेशवाहक याईर को यीशु को परेशान न करने के लिए कहते हैं। कुछ अनुवाद कहते हैं कि यीशु ने इस संदेश को इसलिए अनदेखा कर दिया क्योंकि वास्तव में यही हुआ था। यीशु ने वास्तव में उन संदेशवाहकों को रोक दिया जब वे याईर से बात कर ही रहे थे।</w:t>
      </w:r>
    </w:p>
    <w:p>
      <w:pPr/>
      <w:r>
        <w:rPr>
          <w:lang w:val="hi_IN" w:bidi="hi_IN"/>
        </w:rPr>
      </w:r>
      <w:r>
        <w:rPr>
          <w:lang w:val="hi_IN" w:bidi="hi_IN"/>
        </w:rPr>
        <w:t xml:space="preserve">यीशु ने याईर से कहा, "मत डर, केवल विश्वास रख।" </w:t>
      </w:r>
      <w:r>
        <w:rPr>
          <w:b/>
          <w:lang w:val="hi_IN" w:bidi="hi_IN"/>
        </w:rPr>
        <w:t>विश्वास</w:t>
      </w:r>
      <w:r>
        <w:rPr>
          <w:lang w:val="hi_IN" w:bidi="hi_IN"/>
        </w:rPr>
        <w:t xml:space="preserve">, या </w:t>
      </w:r>
      <w:r>
        <w:rPr>
          <w:b/>
          <w:lang w:val="hi_IN" w:bidi="hi_IN"/>
        </w:rPr>
        <w:t>भरोसा</w:t>
      </w:r>
      <w:r>
        <w:rPr>
          <w:lang w:val="hi_IN" w:bidi="hi_IN"/>
        </w:rPr>
        <w:t xml:space="preserve">, परमेश्वर की प्रतिज्ञा पर लोगों की प्रतिक्रिया का वर्णन करता है। यह परमेश्वर पर अपना भरोसा रखने के बारे में है। इस मामले में, यीशु याईर को उस पर विश्वास करने के लिए कह रहा था। याईर यीशु के साथ घर चला गया। याईर ने यीशु को शोक मनाने वालों को बाहर निकालने की अनुमति दी। ये ऐसे कार्य हैं जो इस बात को प्रकट करते हैं कि याईर को विश्वास है कि यीशु कुछ करने वाला है। याईर को मालूम नहीं है कि यीशु क्या करेगा। विश्वास या भरोसे के लिए उसी शब्द का इस्तेमाल करें जिसका आप इस्तेमाल कर रहे हैं। </w:t>
      </w:r>
      <w:hyperlink r:id="rId90">
        <w:r>
          <w:rPr>
            <w:lang w:val="hi_IN" w:bidi="hi_IN"/>
          </w:rPr>
          <w:rPr>
            <w:color w:val="0000EE"/>
            <w:u w:val="single"/>
          </w:rPr>
          <w:t>विश्वास</w:t>
        </w:r>
      </w:hyperlink>
      <w:r>
        <w:rPr>
          <w:lang w:val="hi_IN" w:bidi="hi_IN"/>
        </w:rPr>
        <w:t xml:space="preserve"> पर मुख्य शब्दावली में चर्चा की गई है। </w:t>
      </w:r>
    </w:p>
    <w:p>
      <w:pPr/>
      <w:r>
        <w:rPr>
          <w:lang w:val="hi_IN" w:bidi="hi_IN"/>
        </w:rPr>
      </w:r>
      <w:r>
        <w:rPr>
          <w:lang w:val="hi_IN" w:bidi="hi_IN"/>
        </w:rPr>
        <w:t xml:space="preserve">जब यीशु याईर के घर पहुँचा तो शोक मनाने वाले लोग </w:t>
      </w:r>
      <w:r>
        <w:rPr>
          <w:b/>
          <w:lang w:val="hi_IN" w:bidi="hi_IN"/>
        </w:rPr>
        <w:t>विलाप कर रहे</w:t>
      </w:r>
      <w:r>
        <w:rPr>
          <w:lang w:val="hi_IN" w:bidi="hi_IN"/>
        </w:rPr>
        <w:t xml:space="preserve"> थे। “विलाप करने" के लिए इस्तेमाल किया जाने वाला शब्द उस भाषा में रोने या विलाप करने की आवाज जैसा सुनाई देता है। यदि आपकी भाषा में ऊँचे स्वर से रोने के बारे में बात करने का ऐसा ही तरीका है जो वास्तव में रोने की आवाज जैसा सुनाई पड़ता है, तो आप यहाँ इसका इस्तेमाल कर सकते हैं।</w:t>
      </w:r>
    </w:p>
    <w:p>
      <w:pPr/>
      <w:r>
        <w:rPr>
          <w:lang w:val="hi_IN" w:bidi="hi_IN"/>
        </w:rPr>
      </w:r>
      <w:r>
        <w:rPr>
          <w:lang w:val="hi_IN" w:bidi="hi_IN"/>
        </w:rPr>
        <w:t xml:space="preserve">उन दिनों में, जब कोई मर जाता था तो लोग पैसा देकर </w:t>
      </w:r>
      <w:r>
        <w:rPr>
          <w:b/>
          <w:lang w:val="hi_IN" w:bidi="hi_IN"/>
        </w:rPr>
        <w:t>शोक मनाने वाले</w:t>
      </w:r>
      <w:r>
        <w:rPr>
          <w:lang w:val="hi_IN" w:bidi="hi_IN"/>
        </w:rPr>
        <w:t xml:space="preserve"> यहूदी लोगों को किराए पर लेते थे। कोई व्यक्ति जितना अधिक प्रभावशाली या धनी होता था, उससे उतने ही अधिक शोक मनाने वालों को नियुक्त करने की अपेक्षा की जाती थी। किसी आराधना स्थल के अगुवे को बहुत प्रभावशाली माने जाने के लिए कई लोगों को किराए पर लेना पड़ेगा। शोक मनाने वाले लोग गाते और ताली बजाते हुए नाचते थे तथा जब गाड़े जाने का समय निकट आता था तो वे और भी अधिक तीव्र हो जाते थे। यह वही ऊँची आवाज थी जो यीशु को उस समय सुनाई दी जब वह घर में पहुँचा था। परन्तु शोक मनाने वाले लोग तुरन्त ही रोना छोड़कर यीशु पर हँसने लगे। वे सच में दुःखी नहीं थे, परन्तु केवल दुःखी होने का ढोंग कर रहे थे।</w:t>
      </w:r>
    </w:p>
    <w:p>
      <w:pPr/>
      <w:r>
        <w:rPr>
          <w:lang w:val="hi_IN" w:bidi="hi_IN"/>
        </w:rPr>
      </w:r>
      <w:r>
        <w:rPr>
          <w:b/>
          <w:lang w:val="hi_IN" w:bidi="hi_IN"/>
        </w:rPr>
        <w:t>भीड़ उस पर हँसने लगी</w:t>
      </w:r>
      <w:r>
        <w:rPr>
          <w:lang w:val="hi_IN" w:bidi="hi_IN"/>
        </w:rPr>
        <w:t xml:space="preserve"> वाक्य को कुछ भाषाओं में अलग तरीके से अनुवाद करने की आवश्यकता हो सकती है। श्रोताओं को समझना चाहिए कि लोग इसलिए हँस रहे थे क्योंकि उन्होंने यीशु को यह कहने के लिए पागल समझा था कि वह लड़की तो केवल सो रही है। इस तरह की हँसी, यीशु का ठट्ठा उड़ाने, उपहास करने या मज़ाक उड़ाने जैसी थी। यह वह हँसी नहीं थी जो उस समय आती है जब आप कोई मनोरंजक बात सुन लेते हैं।</w:t>
      </w:r>
    </w:p>
    <w:p>
      <w:pPr/>
      <w:r>
        <w:rPr>
          <w:lang w:val="hi_IN" w:bidi="hi_IN"/>
        </w:rPr>
      </w:r>
      <w:r>
        <w:rPr>
          <w:b/>
          <w:lang w:val="hi_IN" w:bidi="hi_IN"/>
        </w:rPr>
        <w:t>उसने उन सबको बाहर निकाल दिया</w:t>
      </w:r>
      <w:r>
        <w:rPr>
          <w:lang w:val="hi_IN" w:bidi="hi_IN"/>
        </w:rPr>
        <w:t>, यह एक कठोर आज्ञा है, जिसका अर्थ है कि उसने बलपूर्वक उन्हें घर से बाहर निकाल दिया।</w:t>
      </w:r>
    </w:p>
    <w:p>
      <w:pPr/>
      <w:r>
        <w:rPr>
          <w:lang w:val="hi_IN" w:bidi="hi_IN"/>
        </w:rPr>
      </w:r>
      <w:r>
        <w:rPr>
          <w:b/>
          <w:lang w:val="hi_IN" w:bidi="hi_IN"/>
        </w:rPr>
        <w:t>यीशु ने उन्हें कड़े आदेश दिए</w:t>
      </w:r>
      <w:r>
        <w:rPr>
          <w:lang w:val="hi_IN" w:bidi="hi_IN"/>
        </w:rPr>
        <w:t xml:space="preserve"> यह एक कठोर आज्ञा है जिसका अनुवाद इसी रूप में किया जाना चाहिए।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5:35–43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196">
        <w:r>
          <w:rPr>
            <w:lang w:val="hi_IN" w:bidi="hi_IN"/>
          </w:rPr>
          <w:rPr>
            <w:color w:val="0000EE"/>
            <w:u w:val="single"/>
          </w:rPr>
          <w:t>सुने और मन में रखें</w:t>
        </w:r>
      </w:hyperlink>
      <w:r>
        <w:rPr>
          <w:lang w:val="hi_IN" w:bidi="hi_IN"/>
        </w:rPr>
        <w:t xml:space="preserve"> (461 KB)</w:t>
      </w:r>
      <w:r>
        <w:rPr>
          <w:lang w:val="hi_IN" w:bidi="hi_IN"/>
        </w:rPr>
      </w:r>
    </w:p>
    <w:p>
      <w:pPr>
        <w:pStyle w:val="ListBullet"/>
        <w:spacing w:line="240" w:lineRule="auto"/>
        <w:ind w:left="720"/>
      </w:pPr>
      <w:r>
        <w:rPr>
          <w:lang w:val="hi_IN" w:bidi="hi_IN"/>
        </w:rPr>
      </w:r>
      <w:hyperlink r:id="rId197">
        <w:r>
          <w:rPr>
            <w:lang w:val="hi_IN" w:bidi="hi_IN"/>
          </w:rPr>
          <w:rPr>
            <w:color w:val="0000EE"/>
            <w:u w:val="single"/>
          </w:rPr>
          <w:t>पाठ का परिचय</w:t>
        </w:r>
      </w:hyperlink>
      <w:r>
        <w:rPr>
          <w:lang w:val="hi_IN" w:bidi="hi_IN"/>
        </w:rPr>
        <w:t xml:space="preserve"> (5.7 MB)</w:t>
      </w:r>
      <w:r>
        <w:rPr>
          <w:lang w:val="hi_IN" w:bidi="hi_IN"/>
        </w:rPr>
      </w:r>
    </w:p>
    <w:p>
      <w:pPr>
        <w:pStyle w:val="ListBullet"/>
        <w:spacing w:line="240" w:lineRule="auto"/>
        <w:ind w:left="720"/>
      </w:pPr>
      <w:r>
        <w:rPr>
          <w:lang w:val="hi_IN" w:bidi="hi_IN"/>
        </w:rPr>
      </w:r>
      <w:hyperlink r:id="rId198">
        <w:r>
          <w:rPr>
            <w:lang w:val="hi_IN" w:bidi="hi_IN"/>
          </w:rPr>
          <w:rPr>
            <w:color w:val="0000EE"/>
            <w:u w:val="single"/>
          </w:rPr>
          <w:t>घटनाओं को समझाना</w:t>
        </w:r>
      </w:hyperlink>
      <w:r>
        <w:rPr>
          <w:lang w:val="hi_IN" w:bidi="hi_IN"/>
        </w:rPr>
        <w:t xml:space="preserve"> (4.1 MB)</w:t>
      </w:r>
      <w:r>
        <w:rPr>
          <w:lang w:val="hi_IN" w:bidi="hi_IN"/>
        </w:rPr>
      </w:r>
    </w:p>
    <w:p>
      <w:pPr>
        <w:pStyle w:val="ListBullet"/>
        <w:spacing w:line="240" w:lineRule="auto"/>
        <w:ind w:left="720"/>
      </w:pPr>
      <w:r>
        <w:rPr>
          <w:lang w:val="hi_IN" w:bidi="hi_IN"/>
        </w:rPr>
      </w:r>
      <w:hyperlink r:id="rId199">
        <w:r>
          <w:rPr>
            <w:lang w:val="hi_IN" w:bidi="hi_IN"/>
          </w:rPr>
          <w:rPr>
            <w:color w:val="0000EE"/>
            <w:u w:val="single"/>
          </w:rPr>
          <w:t>पाठ को नाटकीय रूप देना</w:t>
        </w:r>
      </w:hyperlink>
      <w:r>
        <w:rPr>
          <w:lang w:val="hi_IN" w:bidi="hi_IN"/>
        </w:rPr>
        <w:t xml:space="preserve"> (4.1 MB)</w:t>
      </w:r>
      <w:r>
        <w:rPr>
          <w:lang w:val="hi_IN" w:bidi="hi_IN"/>
        </w:rPr>
      </w:r>
    </w:p>
    <w:p>
      <w:pPr>
        <w:pStyle w:val="ListBullet"/>
        <w:spacing w:line="240" w:lineRule="auto"/>
        <w:ind w:left="720"/>
      </w:pPr>
      <w:r>
        <w:rPr>
          <w:lang w:val="hi_IN" w:bidi="hi_IN"/>
        </w:rPr>
      </w:r>
      <w:hyperlink r:id="rId200">
        <w:r>
          <w:rPr>
            <w:lang w:val="hi_IN" w:bidi="hi_IN"/>
          </w:rPr>
          <w:rPr>
            <w:color w:val="0000EE"/>
            <w:u w:val="single"/>
          </w:rPr>
          <w:t>आवश्यक जानकारी</w:t>
        </w:r>
      </w:hyperlink>
      <w:r>
        <w:rPr>
          <w:lang w:val="hi_IN" w:bidi="hi_IN"/>
        </w:rPr>
        <w:t xml:space="preserve"> (2.3 MB)</w:t>
      </w:r>
      <w:r>
        <w:rPr>
          <w:lang w:val="hi_IN" w:bidi="hi_IN"/>
        </w:rPr>
      </w:r>
    </w:p>
    <w:p>
      <w:pPr>
        <w:pStyle w:val="ListBullet"/>
        <w:spacing w:line="240" w:lineRule="auto"/>
        <w:ind w:left="720"/>
      </w:pPr>
      <w:r>
        <w:rPr>
          <w:lang w:val="hi_IN" w:bidi="hi_IN"/>
        </w:rPr>
      </w:r>
      <w:hyperlink r:id="rId201">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6:1–6a</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6:1–6a को सुनें और अपने मनों में रखें। इस पाठ को तीन बार सुनें (यदि सम्भव हो तो तीन अलग-अलग अनुवादों में)। उसके बाद, एक समूह में, नीचे दिए गए प्रश्नों पर चर्चा करें:</w:t>
      </w:r>
    </w:p>
    <w:p>
      <w:pPr>
        <w:pStyle w:val="ListNumber"/>
        <w:numPr>
          <w:ilvl w:val="0"/>
          <w:numId w:val="36"/>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6:1–6a का ऑडियो संस्करण सबसे आसानी से समझ आने वाले अनुवाद में सुनें।</w:t>
      </w:r>
    </w:p>
    <w:p>
      <w:pPr/>
      <w:r>
        <w:rPr>
          <w:lang w:val="hi_IN" w:bidi="hi_IN"/>
        </w:rPr>
      </w:r>
      <w:r>
        <w:rPr>
          <w:lang w:val="hi_IN" w:bidi="hi_IN"/>
        </w:rPr>
        <w:t>इस कहानी में यीशु ने अभी-अभी अद्भुत आश्चर्यकर्म किए हैं और वह प्रसिद्ध हो रहा है। हालाँकि, मरकुस फिर से लोगों द्वारा यीशु को अस्वीकार किए जाने के बारे में बताना शुरू करता है। मरकुस के पिछले भाग में, हम धार्मिक अगुवों को यीशु के विरुद्ध षड्यंत्र रचते हुए देखते हैं। याईर की बेटी को मरे हुओं में से जीवित करने के बाद, यह कहानी यीशु की सेवकाई की अगली घटना का वर्णन करती है।</w:t>
      </w:r>
    </w:p>
    <w:p>
      <w:pPr/>
      <w:r>
        <w:rPr>
          <w:lang w:val="hi_IN" w:bidi="hi_IN"/>
        </w:rPr>
      </w:r>
      <w:r>
        <w:rPr>
          <w:lang w:val="hi_IN" w:bidi="hi_IN"/>
        </w:rPr>
        <w:t>इस कहानी में, यीशु अपने गृहनगर में लौटता है। हालाँकि ऐसा बताया नहीं गया है, फिर भी बाइबल के विद्वानों का मानना है कि यह नासरत को दर्शाता है। गृहनगर एक ऐसा नगर, गाँव या स्थान होता है जहाँ कोई जन्मा हो या बड़ा हुआ हो। यीशु का जन्म बैतलहम में हुआ, लेकिन मरियम और यूसुफ नासरत लौट आए और वहीं यीशु बड़ा हुआ। इसलिए लोग नासरत को ही यीशु का गृहनगर मानते थे।</w:t>
      </w:r>
    </w:p>
    <w:p>
      <w:pPr/>
      <w:r>
        <w:rPr>
          <w:lang w:val="hi_IN" w:bidi="hi_IN"/>
        </w:rPr>
      </w:r>
      <w:r>
        <w:rPr>
          <w:lang w:val="hi_IN" w:bidi="hi_IN"/>
        </w:rPr>
        <w:t>यहाँ रुकें और अपने दल को एक नक्शा दिखाएँ जिसमें नासरत, गलील की झील और कफरनहूम चिन्हित हों कफरनहूम और नासरत के बीच का सामान्य मार्ग भी उस पर चिन्हित किया गया हो। इस रिकॉर्डिंग को यहाँ रोकें।</w:t>
      </w:r>
    </w:p>
    <w:p>
      <w:pPr/>
      <w:r>
        <w:rPr>
          <w:lang w:val="hi_IN" w:bidi="hi_IN"/>
        </w:rPr>
      </w:r>
      <w:r>
        <w:rPr>
          <w:lang w:val="hi_IN" w:bidi="hi_IN"/>
        </w:rPr>
        <w:t>यीशु के साथ चेले भी नासरत गए। यीशु ने 12 लोगों को चेले बनने के लिए कहा था। आमतौर पर जब पवित्रशास्त्र कहता है कि चेले भी वहाँ थे, तो इसका अर्थ है कि 12 चुने हुए लोग वहाँ थे। कभी-कभी यीशु अपने साथ 12 से भी कम लोगों को ले जाता है। हमने इसे याईर की कहानी में देखा है जहाँ यीशु उन चेलों में से तीन को साथ लेकर याईर के घर गया था। शायद सभी 12 लोग यीशु के साथ नासरत गए थे।</w:t>
      </w:r>
    </w:p>
    <w:p>
      <w:pPr/>
      <w:r>
        <w:rPr>
          <w:lang w:val="hi_IN" w:bidi="hi_IN"/>
        </w:rPr>
      </w:r>
      <w:r>
        <w:rPr>
          <w:lang w:val="hi_IN" w:bidi="hi_IN"/>
        </w:rPr>
        <w:t>एक प्रसिद्ध गुरु के रूप में, यीशु अक्सर सब्त के दिन आराधनालय में, जो यहूदी प्रार्थना स्थल है, शिक्षा देता था। सब्त का दिन यहूदियों का विश्रामदिन और आराधना का दिन होता था। नासरत में उसी दिन, लोग यीशु की शिक्षा सुनकर "हैरान" थे, लेकिन यह सकारात्मक नहीं था। इस हैरानी में नाराजगी भी थी। वे इस बात से अप्रसन्न या नाराज थे कि एक साधारण व्यक्ति के पास भी इतना ज्ञान और सामर्थ्य हो सकती है। ज्ञान का संदर्भ आत्मिक बातों की समझ से है जो पढ़ने-लिखने से नहीं आती।</w:t>
      </w:r>
    </w:p>
    <w:p>
      <w:pPr/>
      <w:r>
        <w:rPr>
          <w:lang w:val="hi_IN" w:bidi="hi_IN"/>
        </w:rPr>
      </w:r>
      <w:r>
        <w:rPr>
          <w:lang w:val="hi_IN" w:bidi="hi_IN"/>
        </w:rPr>
        <w:t>लोग अनेक प्रकार के प्रश्न पूछते हैं जिनके उत्तर देना आवश्यक नहीं है। इन प्रश्नों को सकारात्मक कथनों में बताया जा सकता है। उदाहरण के लिए, "यीशु को यह ज्ञान कहाँ से प्राप्त हुआ?" इसे ऐसे बताया जा सकता है, "यीशु के पास इस प्रकार का ज्ञान नहीं होना चाहिए। वह एक बढ़ई ही तो है।" या "हम नहीं जानते कि यीशु को यह ज्ञान कैसे प्राप्त हुआ। वह एक बढ़ई ही तो है।" इन प्रश्नों को पूछने के द्वारा, लोग कह रहे हैं कि नासरत में पले-बढ़े एक साधारण बढ़ई के पास सामान्य रूप से वह ज्ञान और आश्चर्यकर्म करने की सामर्थ्य नहीं हो सकती, जो यीशु के पास है।</w:t>
      </w:r>
    </w:p>
    <w:p>
      <w:pPr/>
      <w:r>
        <w:rPr>
          <w:lang w:val="hi_IN" w:bidi="hi_IN"/>
        </w:rPr>
      </w:r>
      <w:r>
        <w:rPr>
          <w:lang w:val="hi_IN" w:bidi="hi_IN"/>
        </w:rPr>
        <w:t>यहाँ रुकें और चर्चा करें: किसी ऐसे व्यक्ति के बारे में कहानी बताएँ जो समुदाय को छोड़कर गया था और फिर एक प्रसिद्ध व्यक्ति के रूप में लौटकर आया था। जब यह व्यक्ति वहाँ रहता था, उस समय को समुदाय के लोग याद रखते हैं। अब जब वह व्यक्ति समुदाय में वापस आ गया है, तो समुदाय उस व्यक्ति के बारे में कैसा महसूस करेगा जिसे उन्होंने अपने बीच बड़े होते देखा था? ध्यान से सुनें कि कहानीकार समुदाय के द्वारा किए गए स्वागत का वर्णन कैसे करता है। इस रिकॉर्डिंग को यहाँ रोकें।</w:t>
      </w:r>
    </w:p>
    <w:p>
      <w:pPr/>
      <w:r>
        <w:rPr>
          <w:lang w:val="hi_IN" w:bidi="hi_IN"/>
        </w:rPr>
      </w:r>
      <w:r>
        <w:rPr>
          <w:lang w:val="hi_IN" w:bidi="hi_IN"/>
        </w:rPr>
        <w:t>लोग यीशु को "यह व्यक्ति" कहकर संबोधित करते हैं। यह अनादर या अस्वीकृति दिखाने का एक तरीका है। वे यीशु को जानते थे। इस तरह बात करके वे दिखा रहे हैं कि वे यीशु को गुरु के रूप में स्वीकार नहीं करते।</w:t>
      </w:r>
    </w:p>
    <w:p>
      <w:pPr/>
      <w:r>
        <w:rPr>
          <w:lang w:val="hi_IN" w:bidi="hi_IN"/>
        </w:rPr>
      </w:r>
      <w:r>
        <w:rPr>
          <w:lang w:val="hi_IN" w:bidi="hi_IN"/>
        </w:rPr>
        <w:t>यहाँ रुकें और चर्चा करें: किसी ऐसे व्यक्ति के बारे में कहानी बताएँ जिसे समुदाय पसंद नहीं करता। ध्यान से सुनें कि कहानीकार उस व्यक्ति का वर्णन कैसे करता है। इस रिकॉर्डिंग को यहाँ रोकें।</w:t>
      </w:r>
    </w:p>
    <w:p>
      <w:pPr/>
      <w:r>
        <w:rPr>
          <w:lang w:val="hi_IN" w:bidi="hi_IN"/>
        </w:rPr>
      </w:r>
      <w:r>
        <w:rPr>
          <w:lang w:val="hi_IN" w:bidi="hi_IN"/>
        </w:rPr>
        <w:t>इसके बाद वे यीशु की पृष्ठभूमि के बारे में बात करते हैं कि वह तो केवल एक बढ़ई, एक सामान्य कारीगर है।</w:t>
      </w:r>
    </w:p>
    <w:p>
      <w:pPr/>
      <w:r>
        <w:rPr>
          <w:lang w:val="hi_IN" w:bidi="hi_IN"/>
        </w:rPr>
      </w:r>
      <w:r>
        <w:rPr>
          <w:lang w:val="hi_IN" w:bidi="hi_IN"/>
        </w:rPr>
        <w:t>बढ़ई शब्द ऐसे किसी भी व्यक्ति को संदर्भित कर सकता है जो अपने हाथों से काम करते हैं, जिसमें ये लोग शामिल हैं अर्थात् राजमिस्त्री (ईंटों से काम करने वाला व्यक्ति), लोहार (लोहे या धातु से काम करने वाला व्यक्ति), जहाज-निर्माता (जहाज बनाने वाला व्यक्ति) या मूर्तिकार (पत्थर या लकड़ी से वस्तुएँ बनाने वाला व्यक्ति)। नासरत के लोग यीशु को यूसुफ का पुत्र मानते थे जो एक बढ़ई था। यीशु ने यूसुफ से यह काम सीखा होगा। यहूदी लोग आमतौर पर कठिन परिश्रम करने वालों का आदर करते थे।</w:t>
      </w:r>
    </w:p>
    <w:p>
      <w:pPr/>
      <w:r>
        <w:rPr>
          <w:lang w:val="hi_IN" w:bidi="hi_IN"/>
        </w:rPr>
      </w:r>
      <w:r>
        <w:rPr>
          <w:lang w:val="hi_IN" w:bidi="hi_IN"/>
        </w:rPr>
        <w:t>उसके बाद लोग यीशु को मरियम के पुत्र के रूप में संदर्भित करते हैं। यहूदी लोग आमतौर पर किसी व्यक्ति को उसके पिता के पुत्र के रूप में संदर्भित करते थे, भले ही उसका पिता मर चुका हो। हो सकता है कि यीशु के बारे में बात करने का यह तरीका यह दर्शाए कि उनका मानना था कि यीशु अवैध सन्तान था-या ऐसे माता-पिता से जन्मा था जिन्होंने एक-दूसरे से विवाह नहीं किया था।</w:t>
      </w:r>
    </w:p>
    <w:p>
      <w:pPr/>
      <w:r>
        <w:rPr>
          <w:lang w:val="hi_IN" w:bidi="hi_IN"/>
        </w:rPr>
      </w:r>
      <w:r>
        <w:rPr>
          <w:lang w:val="hi_IN" w:bidi="hi_IN"/>
        </w:rPr>
        <w:t>यहाँ रुकें और चर्चा करें: आपका समुदाय किसी ऐसे व्यक्ति के बारे में कैसा महसूस करता है जो गरीब है और जीवनयापन के लिए कठिन परिश्रम करता है? आपका समुदाय किसी ऐसे व्यक्ति के बारे में कैसा महसूस करता है जो शायद अवैध सन्तान है? इस रिकॉर्डिंग को यहाँ रोकें।</w:t>
      </w:r>
    </w:p>
    <w:p>
      <w:pPr/>
      <w:r>
        <w:rPr>
          <w:lang w:val="hi_IN" w:bidi="hi_IN"/>
        </w:rPr>
      </w:r>
      <w:r>
        <w:rPr>
          <w:lang w:val="hi_IN" w:bidi="hi_IN"/>
        </w:rPr>
        <w:t>यह भाग यीशु के 4 भाइयों के नाम सूचीबद्ध करता है। ये सारे 4 भाई यीशु से छोटे हैं। यीशु मरियम से जन्मा पहला पुत्र था। उसकी बहनों का नाम नहीं बताया गया है। वे बहनें भी यीशु से छोटी हैं। वे बहनें वहाँ लोगों के बीच रहती हैं, यह कहना इस बात का सुझाव दे सकता है कि वें विवाहित थीं। यीशु ने जब अपनी सार्वजनिक सेवकाई आरम्भ की, तब उसकी आयु 30 वर्ष थी। इस कारण, यीशु के किसी भी भाई-बहन की आयु शायद विवाह योग्य रही होगी। लोग कह रहे हैं कि यीशु का परिवार "यहाँ उनके साथ रहता है" क्योंकि वे जानते हैं कि यीशु कौन है और वे उसके परिवार को जानते हैं। उनके विचार से ऐसा कोई तरीका नहीं है जिससे यीशु को इस तरह ज्ञान की बात करने की शिक्षा और प्रशिक्षण मिला हो।</w:t>
      </w:r>
    </w:p>
    <w:p>
      <w:pPr/>
      <w:r>
        <w:rPr>
          <w:lang w:val="hi_IN" w:bidi="hi_IN"/>
        </w:rPr>
      </w:r>
      <w:r>
        <w:rPr>
          <w:lang w:val="hi_IN" w:bidi="hi_IN"/>
        </w:rPr>
        <w:t>यहाँ रुकें और चर्चा करें: बहुत से भाई-बहनों वाले बड़े परिवारों के बारे में बात करें। आप सबसे बड़े भाई-बहनों के लिए किन शब्दों का उपयोग करते हैं? आप सबसे छोटे भाई-बहनों के लिए किन शब्दों का उपयोग करते हैं? इस रिकॉर्डिंग को यहाँ रोकें।</w:t>
      </w:r>
    </w:p>
    <w:p>
      <w:pPr/>
      <w:r>
        <w:rPr>
          <w:lang w:val="hi_IN" w:bidi="hi_IN"/>
        </w:rPr>
      </w:r>
      <w:r>
        <w:rPr>
          <w:lang w:val="hi_IN" w:bidi="hi_IN"/>
        </w:rPr>
        <w:t>नासरत के लोग नाराज थे। इसका अर्थ है कि लोग यीशु से अप्रसन्न और क्रोधित थे। यीशु आकर इस ढंग से शिक्षा देगा, इस बात से लोग क्रोधित और हैरान थे। लोगों ने यीशु को अस्वीकार कर दिया या उस पर विश्वास करना बंद कर दिया।</w:t>
      </w:r>
    </w:p>
    <w:p>
      <w:pPr/>
      <w:r>
        <w:rPr>
          <w:lang w:val="hi_IN" w:bidi="hi_IN"/>
        </w:rPr>
      </w:r>
      <w:r>
        <w:rPr>
          <w:lang w:val="hi_IN" w:bidi="hi_IN"/>
        </w:rPr>
        <w:t>यहाँ रुकें और चर्चा करें: किसी ऐसे व्यक्ति के बारे में कहानी बताएँ जो गाँव छोड़कर चला गया था, लेकिन बाद में गाँव लौट आया था। लोगों ने इस व्यक्ति में होने वाले बदलावों को नहीं समझा था। लोगों को अब उस व्यक्ति का व्यवहार या बातचीत का तरीका पसंद नहीं आया। इस व्यक्ति का वर्णन करने के लिए उपयोग किए गए शब्दों को सुनें। इस रिकॉर्डिंग को यहाँ रोकें।</w:t>
      </w:r>
    </w:p>
    <w:p>
      <w:pPr/>
      <w:r>
        <w:rPr>
          <w:lang w:val="hi_IN" w:bidi="hi_IN"/>
        </w:rPr>
      </w:r>
      <w:r>
        <w:rPr>
          <w:lang w:val="hi_IN" w:bidi="hi_IN"/>
        </w:rPr>
        <w:t>यीशु एक ऐसी बात कहता है जो उस समय आम थी, ऐसा लगता है कि समुदाय अक्सर भविष्यद्वक्ताओं को, या उन लोगों को अस्वीकार कर देते थे जो उसके या उनके समुदाय से अच्छे से परिचित होते थे। यीशु कहता है, "एक भविष्यद्वक्ता का उसके गृहनगर को छोड़कर हर जगह आदर किया जाता है।" यीशु का अर्थ है कि अन्य स्थानों के लोग किसी भविष्यद्वक्ता की शिक्षा को स्वीकार करेंगे और सुनेंगे। लेकिन अपने गृहनगर या अपने परिवार के बीच, भविष्यद्वक्ता को आमतौर पर अस्वीकार किया जाता है। लोग उसकी बात को सुनने से इन्कार कर देते हैं। इसी कारण, यीशु वहाँ बहुत ज्यादा आश्चर्यकर्म नहीं करता, यह इसलिए नहीं कि वह "नहीं कर सकता था", हम जानते हैं कि यीशु के पास सामर्थ है, बल्कि इसलिए कि यीशु ने ऐसा न करने का निर्णय लिया। यीशु ने नासरत छोड़ने से पहले कुछ बीमार लोगों को ठीक किया था।</w:t>
      </w:r>
    </w:p>
    <w:p>
      <w:pPr/>
      <w:r>
        <w:rPr>
          <w:lang w:val="hi_IN" w:bidi="hi_IN"/>
        </w:rPr>
      </w:r>
      <w:r>
        <w:rPr>
          <w:lang w:val="hi_IN" w:bidi="hi_IN"/>
        </w:rPr>
        <w:t>यह कहानी फिर से "आश्चर्य" में समाप्त होती है। हालाँकि यहाँ एक अलग शब्द का प्रयोग किया गया है, फिर भी यह नकारात्मक प्रतिक्रिया को दर्शाता है। यीशु हैरान था, या कहें कि वह खुश नहीं था, क्योंकि लोग अब भी उस पर विश्वास नहीं करते।</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6:1–6a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जिस देश में था उसके एक हिस्से कफरनहूम को छोड़कर वह नासरत को चला जाता है। पहला दृश्य वहाँ जाने की उसकी यात्रा का है।</w:t>
      </w:r>
    </w:p>
    <w:p>
      <w:pPr/>
      <w:r>
        <w:rPr>
          <w:lang w:val="hi_IN" w:bidi="hi_IN"/>
        </w:rPr>
      </w:r>
      <w:r>
        <w:rPr>
          <w:b/>
          <w:lang w:val="hi_IN" w:bidi="hi_IN"/>
        </w:rPr>
        <w:t>दूसरे दृश्य में:</w:t>
      </w:r>
      <w:r>
        <w:rPr>
          <w:lang w:val="hi_IN" w:bidi="hi_IN"/>
        </w:rPr>
        <w:t xml:space="preserve"> सब्त के दिन यीशु आराधनालय में शिक्षा देता है। लोग हैरान हो जाते हैं। और लोग उस पर विश्वास करने से इन्कार कर देते हैं।</w:t>
      </w:r>
    </w:p>
    <w:p>
      <w:pPr/>
      <w:r>
        <w:rPr>
          <w:lang w:val="hi_IN" w:bidi="hi_IN"/>
        </w:rPr>
      </w:r>
      <w:r>
        <w:rPr>
          <w:b/>
          <w:lang w:val="hi_IN" w:bidi="hi_IN"/>
        </w:rPr>
        <w:t>तीसरे दृश्य में:</w:t>
      </w:r>
      <w:r>
        <w:rPr>
          <w:lang w:val="hi_IN" w:bidi="hi_IN"/>
        </w:rPr>
        <w:t xml:space="preserve"> यीशु कहता है, "एक भविष्यद्वक्ता का उसके अपने नगर में अपने रिश्तेदारों और अपने परिवार को छोड़कर हर जगह आदर किया जाता है।" लोगों के अविश्वास पर यीशु को आश्चर्य होता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आराधनालय में नासरत के लोग</w:t>
      </w:r>
    </w:p>
    <w:p>
      <w:pPr>
        <w:pStyle w:val="ListBullet"/>
        <w:spacing w:line="240" w:lineRule="auto"/>
        <w:ind w:left="720"/>
      </w:pPr>
      <w:r>
        <w:rPr>
          <w:lang w:val="hi_IN" w:bidi="hi_IN"/>
        </w:rPr>
      </w:r>
      <w:r>
        <w:rPr>
          <w:lang w:val="hi_IN" w:bidi="hi_IN"/>
        </w:rPr>
        <w:t>कुछ बीमार लोग जिन्हें ठीक किया गया</w:t>
      </w:r>
    </w:p>
    <w:p>
      <w:pPr/>
      <w:r>
        <w:rPr>
          <w:lang w:val="hi_IN" w:bidi="hi_IN"/>
        </w:rPr>
      </w:r>
      <w:r>
        <w:rPr>
          <w:lang w:val="hi_IN" w:bidi="hi_IN"/>
        </w:rPr>
        <w:t>सामूहिक रूप में, इस भाग के परिवेश के इन हिस्सों पर ध्यान दें: यीशु के कफरनहूम छोड़कर नासरत लौटने से पहला दृश्य शुरू होता है। पवित्रशास्त्र कहता है कि यीशु वहाँ से चला गया, या उस स्थान से निकल गया। इसका अर्थ है कि याईर की बेटी को मरे हुओं में से जीवित करने के बाद, यीशु याईर के घर से चला गया था, या कफरनहूम छोड़कर नासरत वापस चला गया था।</w:t>
      </w:r>
    </w:p>
    <w:p>
      <w:pPr/>
      <w:r>
        <w:rPr>
          <w:lang w:val="hi_IN" w:bidi="hi_IN"/>
        </w:rPr>
      </w:r>
      <w:r>
        <w:rPr>
          <w:lang w:val="hi_IN" w:bidi="hi_IN"/>
        </w:rPr>
        <w:t>रुकें और चर्चा करें: ऐसी कहानी बताएँ जिसमें कोई घटना होती है। उसके बाद मुख्य पात्र उस कहानी को जारी रखने के लिए उस स्थान को छोड़कर कहीं और चला जाता है। सुनें कि कहानीकार उस कहानी को कैसे जोड़ता है। इस रिकॉर्डिंग को यहाँ रोकें।</w:t>
      </w:r>
    </w:p>
    <w:p>
      <w:pPr/>
      <w:r>
        <w:rPr>
          <w:lang w:val="hi_IN" w:bidi="hi_IN"/>
        </w:rPr>
      </w:r>
      <w:r>
        <w:rPr>
          <w:lang w:val="hi_IN" w:bidi="hi_IN"/>
        </w:rPr>
        <w:t>पहले दृश्य में, यीशु कफरनहूम को छोड़कर नासरत चला जाता है। यीशु के साथ चेले भी यात्रा करते हैं। नासरत यीशु का गृहनगर है। इसका अर्थ है कि यीशु नासरत में पला-बढ़ा था। यीशु का परिवार नासरत में रहता है।</w:t>
      </w:r>
    </w:p>
    <w:p>
      <w:pPr/>
      <w:r>
        <w:rPr>
          <w:lang w:val="hi_IN" w:bidi="hi_IN"/>
        </w:rPr>
      </w:r>
      <w:r>
        <w:rPr>
          <w:lang w:val="hi_IN" w:bidi="hi_IN"/>
        </w:rPr>
        <w:t>दूसरे दृश्य में, यीशु सब्त के दिन आराधनालय में जाकर शिक्षा देने लगता है। नासरत के लोग हैरान हो जाते हैं। यह कोई अच्छा अनुभव नहीं है। लोगों का हैरान होना नकारात्मक रूप में है। लोग प्रश्न करते हैं कि यीशु के पास जो एक बढ़ई है, शिक्षा देने का ज्ञान और आश्चर्यकर्म करने की सामर्थ्य कैसे हो सकती है। आराधनालय में लोग यीशु के बारे में नकारात्मक तरीके से बातें करते हैं। वे यीशु और उसके परिवार के बारे में बहुत से प्रश्न पूछते हैं, जैसे कि "क्या यह बढ़ई नहीं है?" इस प्रश्न का कोई उत्तर नहीं है, या जैसा कि इस मामले में है, इसका उत्तर पहले से ही मालूम है। इस भाग में इस प्रकार के कई प्रश्न मिलते हैं। हो सकता है कि आपको अपनी भाषा में इन्हें सकारात्मक कथन के रूप में कहने की आवश्यकता हो, न कि ऐसे प्रश्न के रूप में, जिनका उत्तर देना आवश्यक नहीं है। उदाहरण के लिए, आप सरल रूप से कह सकते हैं, "यीशु एक बढ़ई है।" इन सवालों से लोग यह जताते हैं कि वे नहीं सोचते कि यीशु के पास परमेश्वर से ऐसी बुद्धि हो सकती है जिससे वह इस तरह सिखा सके। वे यीशु के भाई-बहनों के बारे में बात करते हैं। वे यीशु की माता, मरियम के बारे में बात करते हैं। इन सब में, वे इस बात को प्रकट कर रहे हैं कि वे यीशु का आदर नहीं करते। वे यीशु पर विश्वास करने से इन्कार कर देते हैं।</w:t>
      </w:r>
    </w:p>
    <w:p>
      <w:pPr/>
      <w:r>
        <w:rPr>
          <w:lang w:val="hi_IN" w:bidi="hi_IN"/>
        </w:rPr>
      </w:r>
      <w:r>
        <w:rPr>
          <w:lang w:val="hi_IN" w:bidi="hi_IN"/>
        </w:rPr>
        <w:t>तीसरे दृश्य में, यीशु बात करता है। यीशु लोगों से कहता है, "एक भविष्यद्वक्ता का अपने गृहनगर और अपने रिश्तेदारों और परिवार को छोड़कर हर जगह आदर किया जाता है।" यीशु का अर्थ है कि अन्य स्थानों में, लोग उस शिक्षा को सुनने और उससे सीखने के लिए इच्छुक हैं। यहाँ नासरत में, लोग इस बात को स्वीकार करने से इन्कार कर देते हैं कि यीशु परमेश्वर की ओर से संदेश दे सकता है। लोग इस बात पर विश्वास करने से भी इन्कार कर देते हैं कि यीशु आश्चर्यकर्म कर सकता है।</w:t>
      </w:r>
    </w:p>
    <w:p>
      <w:pPr/>
      <w:r>
        <w:rPr>
          <w:lang w:val="hi_IN" w:bidi="hi_IN"/>
        </w:rPr>
      </w:r>
      <w:r>
        <w:rPr>
          <w:lang w:val="hi_IN" w:bidi="hi_IN"/>
        </w:rPr>
        <w:t>इस अविश्वास के कारण, यीशु ने कुछ ही बीमारों को ठीक किया। यीशु ने नासरत में रहते हुए बहुत से आश्चर्यकर्म नहीं किए। यीशु लोगों के अविश्वास पर आश्चर्य करता है। आश्चर्य शब्द का एक नकारात्मक अर्थ भी है। यीशु उनके अविश्वास से अप्रसन्न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6:1–6a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आराधनालय में नासरत के लोग</w:t>
      </w:r>
    </w:p>
    <w:p>
      <w:pPr>
        <w:pStyle w:val="ListBullet"/>
        <w:spacing w:line="240" w:lineRule="auto"/>
        <w:ind w:left="720"/>
      </w:pPr>
      <w:r>
        <w:rPr>
          <w:lang w:val="hi_IN" w:bidi="hi_IN"/>
        </w:rPr>
      </w:r>
      <w:r>
        <w:rPr>
          <w:lang w:val="hi_IN" w:bidi="hi_IN"/>
        </w:rPr>
        <w:t>कुछ बीमार लोग जिन्हें ठीक किया गया</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क्या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और उसके चेले कफरनहूम से नासरत लौट रहे हैं। नासरत यीशु का गृहनगर है।</w:t>
      </w:r>
    </w:p>
    <w:p>
      <w:pPr/>
      <w:r>
        <w:rPr>
          <w:lang w:val="hi_IN" w:bidi="hi_IN"/>
        </w:rPr>
      </w:r>
      <w:r>
        <w:rPr>
          <w:lang w:val="hi_IN" w:bidi="hi_IN"/>
        </w:rPr>
        <w:t>दूसरे दृश्य में, सब्त के दिन यीशु आराधनालय में जाकर शिक्षा देने लगता है। लोग यीशु की शिक्षा पर चकित हो गए। वे पूछते हैं, "यीशु को ये सारी बुद्धि और ऐसी सामर्थ कहाँ से मिल रही है, जिससे वह इतने आश्चर्यकर्म कर रहा है?"</w:t>
      </w:r>
    </w:p>
    <w:p>
      <w:pPr/>
      <w:r>
        <w:rPr>
          <w:lang w:val="hi_IN" w:bidi="hi_IN"/>
        </w:rPr>
      </w:r>
      <w:r>
        <w:rPr>
          <w:lang w:val="hi_IN" w:bidi="hi_IN"/>
        </w:rPr>
        <w:t>यहाँ रुकें: लोगों से पूछें, "आप इस पर क्यों चकित हैं? आपको कैसा महसूस हो रहा है?" हो सकता है कि आप ऐसी बातें सुनें, "मैं यीशु को तब से जानता हूँ जब वह लड़का ही था। यीशु ने गुरु बनने की कोई विशेष शिक्षा नहीं ली है। वह एक बढ़ई ही तो है। यीशु के पास हमें आत्मिक बातों की शिक्षा देने की बुद्धि कैसे हो सकती है?" "मुझे नहीं पता कि आश्चर्यकर्म करने की सामर्थ्य कहाँ से आती है। मैं यीशु को जानता हूँ। मैं उसके भाई-बहनों को जानता हूँ। मैं उसकी माता, मरियम को भी जानता हूँ। यीशु तो कोई विशेष व्यक्ति नहीं है। यह बात समझ में नहीं आती।" "मुझे यह आपत्तिजनक लगता है कि यीशु, एक बढ़ई, हमें परमेश्वर के बारे में सिखाने की कोशिश कर रहा है।" अभिनय को जारी रखें।</w:t>
      </w:r>
    </w:p>
    <w:p>
      <w:pPr/>
      <w:r>
        <w:rPr>
          <w:lang w:val="hi_IN" w:bidi="hi_IN"/>
        </w:rPr>
      </w:r>
      <w:r>
        <w:rPr>
          <w:lang w:val="hi_IN" w:bidi="hi_IN"/>
        </w:rPr>
        <w:t>लोग यीशु का उपहास करते हुए कहने लगे, "वह एक बढ़ई ही तो है-जो मरियम का पुत्र है, और याकूब, यूसुफ, यहूदा और शमौन का भाई है।" उसकी बहनें तो यहीं हमारे बीच रहती हैं।"</w:t>
      </w:r>
    </w:p>
    <w:p>
      <w:pPr/>
      <w:r>
        <w:rPr>
          <w:lang w:val="hi_IN" w:bidi="hi_IN"/>
        </w:rPr>
      </w:r>
      <w:r>
        <w:rPr>
          <w:lang w:val="hi_IN" w:bidi="hi_IN"/>
        </w:rPr>
        <w:t>यहाँ रुकें: उपहास करने वालों से पूछें, "आप इस समय कैसा महसूस कर रहे हैं?" हो सकता है कि आप ऐसी बातें सुनें, "हम नाराज हैं," या "हम नहीं मानते कि यीशु के पास कोई विशेष सामर्थ्य है।" या, "यीशु ने साहस कैसे किया कि वह घर आकर हमें शिक्षा देने लगे।" हम जानते हैं कि वह धार्मिक गुरु के रूप में पढ़ा-लिखा नहीं है। मैं यीशु की कही किसी बात पर विश्वास नहीं करूँगा।" अभिनय को जारी रखें।</w:t>
      </w:r>
    </w:p>
    <w:p>
      <w:pPr/>
      <w:r>
        <w:rPr>
          <w:lang w:val="hi_IN" w:bidi="hi_IN"/>
        </w:rPr>
      </w:r>
      <w:r>
        <w:rPr>
          <w:lang w:val="hi_IN" w:bidi="hi_IN"/>
        </w:rPr>
        <w:t>तीसरे दृश्य में, यीशु कहता है, "एक भविष्यद्वक्ता का अपने गृहनगर, अपने रिश्तेदारों, अपने स्वयं के परिवार को छोड़कर हर जगह आदर किया जाता है।" लोगों के अविश्वास पर उसे आश्चर्य होता है।</w:t>
      </w:r>
    </w:p>
    <w:p>
      <w:pPr/>
      <w:r>
        <w:rPr>
          <w:lang w:val="hi_IN" w:bidi="hi_IN"/>
        </w:rPr>
      </w:r>
      <w:r>
        <w:rPr>
          <w:lang w:val="hi_IN" w:bidi="hi_IN"/>
        </w:rPr>
        <w:t>यीशु से पूछें, "आपको कैसा महसूस हो रहा है?" हो सकता है कि आप ऐसी बातें सुनें, "मैं उदास हूँ," "मैं क्रोधित हूँ," या "उनके अविश्वास पर मुझे आश्चर्य होता है।" मुझे आशा थी कि मैं अपने ही लोगों को परमेश्वर के राज्य के बारे में सिखा सकूँगा, पर वे मेरी बात सुनना नहीं चाहते। उनके दिल कठोर हैं। यह बात मुझे वास्तव में बहुत उदास और निराश कर रही है।" अभिनय को जारी रखें।</w:t>
      </w:r>
    </w:p>
    <w:p>
      <w:pPr/>
      <w:r>
        <w:rPr>
          <w:lang w:val="hi_IN" w:bidi="hi_IN"/>
        </w:rPr>
      </w:r>
      <w:r>
        <w:rPr>
          <w:lang w:val="hi_IN" w:bidi="hi_IN"/>
        </w:rPr>
        <w:t>यीशु ने वहाँ केवल कुछ ही बीमारों को ठीक किया। वह लोगों के अविश्वास को देखकर चकित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6:1–6a का ऑडियो संस्करण सबसे आसानी से समझ आने वाले अनुवाद में सुनें।</w:t>
      </w:r>
    </w:p>
    <w:p>
      <w:pPr/>
      <w:r>
        <w:rPr>
          <w:lang w:val="hi_IN" w:bidi="hi_IN"/>
        </w:rPr>
      </w:r>
      <w:r>
        <w:rPr>
          <w:lang w:val="hi_IN" w:bidi="hi_IN"/>
        </w:rPr>
        <w:t xml:space="preserve">यीशु </w:t>
      </w:r>
      <w:hyperlink r:id="rId47">
        <w:r>
          <w:rPr>
            <w:lang w:val="hi_IN" w:bidi="hi_IN"/>
          </w:rPr>
          <w:rPr>
            <w:color w:val="0000EE"/>
            <w:u w:val="single"/>
          </w:rPr>
          <w:t>कफरनहूम</w:t>
        </w:r>
      </w:hyperlink>
      <w:r>
        <w:rPr>
          <w:lang w:val="hi_IN" w:bidi="hi_IN"/>
        </w:rPr>
        <w:t xml:space="preserve"> को छोड़कर </w:t>
      </w:r>
      <w:hyperlink r:id="rId54">
        <w:r>
          <w:rPr>
            <w:lang w:val="hi_IN" w:bidi="hi_IN"/>
          </w:rPr>
          <w:rPr>
            <w:color w:val="0000EE"/>
            <w:u w:val="single"/>
          </w:rPr>
          <w:t>नासरत</w:t>
        </w:r>
      </w:hyperlink>
      <w:r>
        <w:rPr>
          <w:lang w:val="hi_IN" w:bidi="hi_IN"/>
        </w:rPr>
        <w:t xml:space="preserve"> चला गया। यीशु अपने साथ </w:t>
      </w:r>
      <w:r>
        <w:rPr>
          <w:b/>
          <w:lang w:val="hi_IN" w:bidi="hi_IN"/>
        </w:rPr>
        <w:t>चेलों</w:t>
      </w:r>
      <w:r>
        <w:rPr>
          <w:lang w:val="hi_IN" w:bidi="hi_IN"/>
        </w:rPr>
        <w:t xml:space="preserve"> को भी ले गया। </w:t>
      </w:r>
      <w:r>
        <w:rPr>
          <w:b/>
          <w:lang w:val="hi_IN" w:bidi="hi_IN"/>
        </w:rPr>
        <w:t>सब्त</w:t>
      </w:r>
      <w:r>
        <w:rPr>
          <w:lang w:val="hi_IN" w:bidi="hi_IN"/>
        </w:rPr>
        <w:t xml:space="preserve"> के दिन, यीशु </w:t>
      </w:r>
      <w:r>
        <w:rPr>
          <w:b/>
          <w:lang w:val="hi_IN" w:bidi="hi_IN"/>
        </w:rPr>
        <w:t>आराधनालय</w:t>
      </w:r>
      <w:r>
        <w:rPr>
          <w:lang w:val="hi_IN" w:bidi="hi_IN"/>
        </w:rPr>
        <w:t xml:space="preserve"> में गया। </w:t>
      </w:r>
      <w:hyperlink r:id="rId100">
        <w:r>
          <w:rPr>
            <w:lang w:val="hi_IN" w:bidi="hi_IN"/>
          </w:rPr>
          <w:rPr>
            <w:color w:val="0000EE"/>
            <w:u w:val="single"/>
          </w:rPr>
          <w:t>चेले</w:t>
        </w:r>
      </w:hyperlink>
      <w:r>
        <w:rPr>
          <w:lang w:val="hi_IN" w:bidi="hi_IN"/>
        </w:rPr>
        <w:t xml:space="preserve">, </w:t>
      </w:r>
      <w:hyperlink r:id="rId48">
        <w:r>
          <w:rPr>
            <w:lang w:val="hi_IN" w:bidi="hi_IN"/>
          </w:rPr>
          <w:rPr>
            <w:color w:val="0000EE"/>
            <w:u w:val="single"/>
          </w:rPr>
          <w:t>सब्त</w:t>
        </w:r>
      </w:hyperlink>
      <w:r>
        <w:rPr>
          <w:lang w:val="hi_IN" w:bidi="hi_IN"/>
        </w:rPr>
        <w:t xml:space="preserve"> के दिन और </w:t>
      </w:r>
      <w:hyperlink r:id="rId49">
        <w:r>
          <w:rPr>
            <w:lang w:val="hi_IN" w:bidi="hi_IN"/>
          </w:rPr>
          <w:rPr>
            <w:color w:val="0000EE"/>
            <w:u w:val="single"/>
          </w:rPr>
          <w:t>आराधनालय</w:t>
        </w:r>
      </w:hyperlink>
      <w:r>
        <w:rPr>
          <w:lang w:val="hi_IN" w:bidi="hi_IN"/>
        </w:rPr>
        <w:t xml:space="preserve"> के लिए उसी शब्द का इस्तेमाल करें जो आपने पिछले भागों में इस्तेमाल किया है। इनमें से प्रत्येक शब्द पर मुख्य शब्दावली में चर्चा की गई है।</w:t>
      </w:r>
    </w:p>
    <w:p>
      <w:pPr/>
      <w:r>
        <w:rPr>
          <w:lang w:val="hi_IN" w:bidi="hi_IN"/>
        </w:rPr>
      </w:r>
      <w:r>
        <w:rPr>
          <w:lang w:val="hi_IN" w:bidi="hi_IN"/>
        </w:rPr>
        <w:t xml:space="preserve">इस कहानी में </w:t>
      </w:r>
      <w:r>
        <w:rPr>
          <w:b/>
          <w:lang w:val="hi_IN" w:bidi="hi_IN"/>
        </w:rPr>
        <w:t>आश्चर्यचकित</w:t>
      </w:r>
      <w:r>
        <w:rPr>
          <w:lang w:val="hi_IN" w:bidi="hi_IN"/>
        </w:rPr>
        <w:t xml:space="preserve"> के लिए दो अलग-अलग शब्द हैं और दोनों के नकारात्मक अर्थ हैं। लोग हैरान थे कि हाथ से काम करने वाला यीशु जैसा व्यक्ति इतने अधिकार के साथ कैसे बोल सकता है। और कहानी के अंत में, यीशु इस बात से चकित/हैरान था कि लोग अब भी उस पर विश्वास नहीं कर रहे थे। लोग इस "चकित" शब्द का इस्तेमाल अप्रिय आश्चर्य के विषय में बात करने के लिए करते हैं।</w:t>
      </w:r>
    </w:p>
    <w:p>
      <w:pPr/>
      <w:r>
        <w:rPr>
          <w:lang w:val="hi_IN" w:bidi="hi_IN"/>
        </w:rPr>
      </w:r>
      <w:r>
        <w:rPr>
          <w:lang w:val="hi_IN" w:bidi="hi_IN"/>
        </w:rPr>
        <w:t xml:space="preserve">लोग यीशु की </w:t>
      </w:r>
      <w:r>
        <w:rPr>
          <w:b/>
          <w:lang w:val="hi_IN" w:bidi="hi_IN"/>
        </w:rPr>
        <w:t>बुद्धि</w:t>
      </w:r>
      <w:r>
        <w:rPr>
          <w:lang w:val="hi_IN" w:bidi="hi_IN"/>
        </w:rPr>
        <w:t xml:space="preserve"> पर चकित थे। बुद्धि में ये विचार शामिल होते हैं, अर्थात् "उन बातों को सोचना जो सत्य हैं और उन कामों को करना जो भले हैं।" केवल परमेश्वर ही किसी व्यक्ति को बुद्धिमान बनने के लिए प्रेरित कर सकता है।</w:t>
      </w:r>
    </w:p>
    <w:p>
      <w:pPr/>
      <w:r>
        <w:rPr>
          <w:lang w:val="hi_IN" w:bidi="hi_IN"/>
        </w:rPr>
      </w:r>
      <w:r>
        <w:rPr>
          <w:lang w:val="hi_IN" w:bidi="hi_IN"/>
        </w:rPr>
        <w:t xml:space="preserve">यहाँ रुकें और चर्चा करें कि आप </w:t>
      </w:r>
      <w:r>
        <w:rPr>
          <w:b/>
          <w:lang w:val="hi_IN" w:bidi="hi_IN"/>
        </w:rPr>
        <w:t>बुद्धि</w:t>
      </w:r>
      <w:r>
        <w:rPr>
          <w:lang w:val="hi_IN" w:bidi="hi_IN"/>
        </w:rPr>
        <w:t xml:space="preserve"> के बारे में कैसे बात करेंगे। </w:t>
      </w:r>
      <w:hyperlink r:id="rId202">
        <w:r>
          <w:rPr>
            <w:lang w:val="hi_IN" w:bidi="hi_IN"/>
          </w:rPr>
          <w:rPr>
            <w:color w:val="0000EE"/>
            <w:u w:val="single"/>
          </w:rPr>
          <w:t>बुद्धि</w:t>
        </w:r>
      </w:hyperlink>
      <w:r>
        <w:rPr>
          <w:lang w:val="hi_IN" w:bidi="hi_IN"/>
        </w:rPr>
        <w:t xml:space="preserve"> शब्द मुख्य शब्दावली में मिलता है। इस ऑडियो को यहाँ रोकें।</w:t>
      </w:r>
    </w:p>
    <w:p>
      <w:pPr/>
      <w:r>
        <w:rPr>
          <w:lang w:val="hi_IN" w:bidi="hi_IN"/>
        </w:rPr>
      </w:r>
      <w:r>
        <w:rPr>
          <w:lang w:val="hi_IN" w:bidi="hi_IN"/>
        </w:rPr>
        <w:t xml:space="preserve">यीशु कहता है कि एक </w:t>
      </w:r>
      <w:r>
        <w:rPr>
          <w:b/>
          <w:lang w:val="hi_IN" w:bidi="hi_IN"/>
        </w:rPr>
        <w:t>भविष्यद्वक्ता</w:t>
      </w:r>
      <w:r>
        <w:rPr>
          <w:lang w:val="hi_IN" w:bidi="hi_IN"/>
        </w:rPr>
        <w:t xml:space="preserve"> का उसके गृहनगर में आदर नहीं किया जाता। </w:t>
      </w:r>
      <w:hyperlink r:id="rId18">
        <w:r>
          <w:rPr>
            <w:lang w:val="hi_IN" w:bidi="hi_IN"/>
          </w:rPr>
          <w:rPr>
            <w:color w:val="0000EE"/>
            <w:u w:val="single"/>
          </w:rPr>
          <w:t>भविष्यद्वक्ता</w:t>
        </w:r>
      </w:hyperlink>
      <w:r>
        <w:rPr>
          <w:lang w:val="hi_IN" w:bidi="hi_IN"/>
        </w:rPr>
        <w:t xml:space="preserve"> के लिए एक ऐसा शब्द चुनें जो भविष्यद्वक्ता के काम का सही से वर्णन करता है। एक भविष्यद्वक्ताः</w:t>
      </w:r>
    </w:p>
    <w:p>
      <w:pPr>
        <w:pStyle w:val="ListNumber"/>
        <w:numPr>
          <w:ilvl w:val="0"/>
          <w:numId w:val="37"/>
        </w:numPr>
        <w:spacing w:line="240" w:lineRule="auto"/>
        <w:ind w:left="720"/>
      </w:pPr>
      <w:r>
        <w:rPr>
          <w:lang w:val="hi_IN" w:bidi="hi_IN"/>
        </w:rPr>
      </w:r>
      <w:r>
        <w:rPr>
          <w:lang w:val="hi_IN" w:bidi="hi_IN"/>
        </w:rPr>
        <w:t>परमेश्वर की ओर से एक बुलाहट और संदेश प्राप्त करता है</w:t>
      </w:r>
    </w:p>
    <w:p>
      <w:pPr>
        <w:pStyle w:val="ListNumber"/>
        <w:spacing w:line="240" w:lineRule="auto"/>
        <w:ind w:left="720"/>
      </w:pPr>
      <w:r>
        <w:rPr>
          <w:lang w:val="hi_IN" w:bidi="hi_IN"/>
        </w:rPr>
      </w:r>
      <w:r>
        <w:rPr>
          <w:lang w:val="hi_IN" w:bidi="hi_IN"/>
        </w:rPr>
        <w:t>परमेश्वर का संदेश लोगों तक ले जाता है</w:t>
      </w:r>
    </w:p>
    <w:p>
      <w:pPr>
        <w:pStyle w:val="ListNumber"/>
        <w:spacing w:line="240" w:lineRule="auto"/>
        <w:ind w:left="720"/>
      </w:pPr>
      <w:r>
        <w:rPr>
          <w:lang w:val="hi_IN" w:bidi="hi_IN"/>
        </w:rPr>
      </w:r>
      <w:r>
        <w:rPr>
          <w:lang w:val="hi_IN" w:bidi="hi_IN"/>
        </w:rPr>
        <w:t>यह जानता है कि उसका सबसे महत्वपूर्ण काम परमेश्वर के वचन या संदेश को लोगों तक पहुँचाना है</w:t>
      </w:r>
    </w:p>
    <w:p>
      <w:pPr/>
      <w:r>
        <w:rPr>
          <w:lang w:val="hi_IN" w:bidi="hi_IN"/>
        </w:rPr>
      </w:r>
      <w:r>
        <w:rPr>
          <w:lang w:val="hi_IN" w:bidi="hi_IN"/>
        </w:rPr>
        <w:t>एक भविष्यद्वक्ता का आदर करने का अर्थ उसके संदेश को सुनना और स्वीकार करना है। नासरत के लोगों ने यीशु का आदर नहीं किया। भविष्यद्वक्ता के लिए उसी शब्द का इस्तेमाल करें, जिसका आपने पिछले भागों में इस्तेमाल किया है।</w:t>
      </w:r>
    </w:p>
    <w:p>
      <w:pPr/>
      <w:r>
        <w:rPr>
          <w:lang w:val="hi_IN" w:bidi="hi_IN"/>
        </w:rPr>
      </w:r>
      <w:r>
        <w:rPr>
          <w:lang w:val="hi_IN" w:bidi="hi_IN"/>
        </w:rPr>
        <w:t xml:space="preserve">यीशु ने नासरत में बहुत से </w:t>
      </w:r>
      <w:r>
        <w:rPr>
          <w:b/>
          <w:lang w:val="hi_IN" w:bidi="hi_IN"/>
        </w:rPr>
        <w:t>आश्चर्यकर्म</w:t>
      </w:r>
      <w:r>
        <w:rPr>
          <w:lang w:val="hi_IN" w:bidi="hi_IN"/>
        </w:rPr>
        <w:t xml:space="preserve"> न करने का चुनाव किया। ये शब्द उन सामर्थी कार्यों को संदर्भित करते हैं जिन्हें केवल परमेश्वर ही कर सकता है, और जो लोगों को परमेश्वर के प्रति आदर और भय से भर देते हैं।</w:t>
      </w:r>
    </w:p>
    <w:p>
      <w:pPr/>
      <w:r>
        <w:rPr>
          <w:lang w:val="hi_IN" w:bidi="hi_IN"/>
        </w:rPr>
      </w:r>
      <w:r>
        <w:rPr>
          <w:lang w:val="hi_IN" w:bidi="hi_IN"/>
        </w:rPr>
        <w:t xml:space="preserve">यहाँ रुकें और चर्चा करें कि आप </w:t>
      </w:r>
      <w:r>
        <w:rPr>
          <w:b/>
          <w:lang w:val="hi_IN" w:bidi="hi_IN"/>
        </w:rPr>
        <w:t>आश्चर्यकर्मों</w:t>
      </w:r>
      <w:r>
        <w:rPr>
          <w:lang w:val="hi_IN" w:bidi="hi_IN"/>
        </w:rPr>
        <w:t xml:space="preserve"> के बारे में कैसे बात करेंगे। </w:t>
      </w:r>
      <w:hyperlink r:id="rId127">
        <w:r>
          <w:rPr>
            <w:lang w:val="hi_IN" w:bidi="hi_IN"/>
          </w:rPr>
          <w:rPr>
            <w:color w:val="0000EE"/>
            <w:u w:val="single"/>
          </w:rPr>
          <w:t>आश्चर्यकर्म</w:t>
        </w:r>
      </w:hyperlink>
      <w:r>
        <w:rPr>
          <w:lang w:val="hi_IN" w:bidi="hi_IN"/>
        </w:rPr>
        <w:t xml:space="preserve"> शब्द मुख्य शब्दावली में मिलता है।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6:1–6a</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03">
        <w:r>
          <w:rPr>
            <w:lang w:val="hi_IN" w:bidi="hi_IN"/>
          </w:rPr>
          <w:rPr>
            <w:color w:val="0000EE"/>
            <w:u w:val="single"/>
          </w:rPr>
          <w:t>सुने और मन में रखें</w:t>
        </w:r>
      </w:hyperlink>
      <w:r>
        <w:rPr>
          <w:lang w:val="hi_IN" w:bidi="hi_IN"/>
        </w:rPr>
        <w:t xml:space="preserve"> (458 KB)</w:t>
      </w:r>
      <w:r>
        <w:rPr>
          <w:lang w:val="hi_IN" w:bidi="hi_IN"/>
        </w:rPr>
      </w:r>
    </w:p>
    <w:p>
      <w:pPr>
        <w:pStyle w:val="ListBullet"/>
        <w:spacing w:line="240" w:lineRule="auto"/>
        <w:ind w:left="720"/>
      </w:pPr>
      <w:r>
        <w:rPr>
          <w:lang w:val="hi_IN" w:bidi="hi_IN"/>
        </w:rPr>
      </w:r>
      <w:hyperlink r:id="rId204">
        <w:r>
          <w:rPr>
            <w:lang w:val="hi_IN" w:bidi="hi_IN"/>
          </w:rPr>
          <w:rPr>
            <w:color w:val="0000EE"/>
            <w:u w:val="single"/>
          </w:rPr>
          <w:t>पाठ का परिचय</w:t>
        </w:r>
      </w:hyperlink>
      <w:r>
        <w:rPr>
          <w:lang w:val="hi_IN" w:bidi="hi_IN"/>
        </w:rPr>
        <w:t xml:space="preserve"> (5.2 MB)</w:t>
      </w:r>
      <w:r>
        <w:rPr>
          <w:lang w:val="hi_IN" w:bidi="hi_IN"/>
        </w:rPr>
      </w:r>
    </w:p>
    <w:p>
      <w:pPr>
        <w:pStyle w:val="ListBullet"/>
        <w:spacing w:line="240" w:lineRule="auto"/>
        <w:ind w:left="720"/>
      </w:pPr>
      <w:r>
        <w:rPr>
          <w:lang w:val="hi_IN" w:bidi="hi_IN"/>
        </w:rPr>
      </w:r>
      <w:hyperlink r:id="rId205">
        <w:r>
          <w:rPr>
            <w:lang w:val="hi_IN" w:bidi="hi_IN"/>
          </w:rPr>
          <w:rPr>
            <w:color w:val="0000EE"/>
            <w:u w:val="single"/>
          </w:rPr>
          <w:t>घटनाओं को समझाना</w:t>
        </w:r>
      </w:hyperlink>
      <w:r>
        <w:rPr>
          <w:lang w:val="hi_IN" w:bidi="hi_IN"/>
        </w:rPr>
        <w:t xml:space="preserve"> (2.7 MB)</w:t>
      </w:r>
      <w:r>
        <w:rPr>
          <w:lang w:val="hi_IN" w:bidi="hi_IN"/>
        </w:rPr>
      </w:r>
    </w:p>
    <w:p>
      <w:pPr>
        <w:pStyle w:val="ListBullet"/>
        <w:spacing w:line="240" w:lineRule="auto"/>
        <w:ind w:left="720"/>
      </w:pPr>
      <w:r>
        <w:rPr>
          <w:lang w:val="hi_IN" w:bidi="hi_IN"/>
        </w:rPr>
      </w:r>
      <w:hyperlink r:id="rId206">
        <w:r>
          <w:rPr>
            <w:lang w:val="hi_IN" w:bidi="hi_IN"/>
          </w:rPr>
          <w:rPr>
            <w:color w:val="0000EE"/>
            <w:u w:val="single"/>
          </w:rPr>
          <w:t>पाठ को नाटकीय रूप देना</w:t>
        </w:r>
      </w:hyperlink>
      <w:r>
        <w:rPr>
          <w:lang w:val="hi_IN" w:bidi="hi_IN"/>
        </w:rPr>
        <w:t xml:space="preserve"> (2.5 MB)</w:t>
      </w:r>
      <w:r>
        <w:rPr>
          <w:lang w:val="hi_IN" w:bidi="hi_IN"/>
        </w:rPr>
      </w:r>
    </w:p>
    <w:p>
      <w:pPr>
        <w:pStyle w:val="ListBullet"/>
        <w:spacing w:line="240" w:lineRule="auto"/>
        <w:ind w:left="720"/>
      </w:pPr>
      <w:r>
        <w:rPr>
          <w:lang w:val="hi_IN" w:bidi="hi_IN"/>
        </w:rPr>
      </w:r>
      <w:hyperlink r:id="rId207">
        <w:r>
          <w:rPr>
            <w:lang w:val="hi_IN" w:bidi="hi_IN"/>
          </w:rPr>
          <w:rPr>
            <w:color w:val="0000EE"/>
            <w:u w:val="single"/>
          </w:rPr>
          <w:t>आवश्यक जानकारी</w:t>
        </w:r>
      </w:hyperlink>
      <w:r>
        <w:rPr>
          <w:lang w:val="hi_IN" w:bidi="hi_IN"/>
        </w:rPr>
        <w:t xml:space="preserve"> (1.6 MB)</w:t>
      </w:r>
      <w:r>
        <w:rPr>
          <w:lang w:val="hi_IN" w:bidi="hi_IN"/>
        </w:rPr>
      </w:r>
    </w:p>
    <w:p>
      <w:pPr>
        <w:pStyle w:val="ListBullet"/>
        <w:spacing w:line="240" w:lineRule="auto"/>
        <w:ind w:left="720"/>
      </w:pPr>
      <w:r>
        <w:rPr>
          <w:lang w:val="hi_IN" w:bidi="hi_IN"/>
        </w:rPr>
      </w:r>
      <w:hyperlink r:id="rId20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6:6b–13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6:6b-13 को सुनें और अपने मनों में रखें। इस पाठ को तीन बार सुनें (यदि सम्भव हो तो तीन अलग-अलग अनुवादों में)। उसके बाद, एक समूह में, नीचे दिए गए प्रश्नों पर चर्चा करें:</w:t>
      </w:r>
    </w:p>
    <w:p>
      <w:pPr>
        <w:pStyle w:val="ListNumber"/>
        <w:numPr>
          <w:ilvl w:val="0"/>
          <w:numId w:val="38"/>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यीशु को उसके गृहनगर नासरत में अस्वीकार कर दिया गया था। यीशु एक गाँव से दूसरे गाँव यात्रा करके, लोगों को सिखाने लगा। ये गाँव नासरत के आसपास थे। यह तीसरी बार है जब मरकुस हमें बताता है कि यीशु लोगों को शिक्षा देने के लिए एक गाँव से दूसरे गाँव यात्रा करता है। उसके बाद यीशु चेलों को गाँवों में भेजता है। यह कहानी यीशु द्वारा चेलों को बताए गए कार्य का वर्णनात्मक विवरण है।</w:t>
      </w:r>
    </w:p>
    <w:p>
      <w:pPr/>
      <w:r>
        <w:rPr>
          <w:lang w:val="hi_IN" w:bidi="hi_IN"/>
        </w:rPr>
      </w:r>
      <w:r>
        <w:rPr>
          <w:lang w:val="hi_IN" w:bidi="hi_IN"/>
        </w:rPr>
        <w:t>यहाँ रुकें और नक्शे में चिह्नित नासरत को दिखाएँ। समूह को यह समझने में सहायता करें कि यीशु नासरत के आसपास के गाँवों में गया होगा। इस रिकॉर्डिंग को यहाँ रोकें।</w:t>
      </w:r>
    </w:p>
    <w:p>
      <w:pPr/>
      <w:r>
        <w:rPr>
          <w:lang w:val="hi_IN" w:bidi="hi_IN"/>
        </w:rPr>
      </w:r>
      <w:r>
        <w:rPr>
          <w:lang w:val="hi_IN" w:bidi="hi_IN"/>
        </w:rPr>
        <w:t>यह कहानी यहाँ से शुरू होती है, लेकिन वास्तव में यूहन्ना बपतिस्मा देने वाले की अगली कहानी के बाद समाप्त होती है, जब चेले वापस आकर सब कुछ बताते हैं कि क्या हुआ था।</w:t>
      </w:r>
    </w:p>
    <w:p>
      <w:pPr/>
      <w:r>
        <w:rPr>
          <w:lang w:val="hi_IN" w:bidi="hi_IN"/>
        </w:rPr>
      </w:r>
      <w:r>
        <w:rPr>
          <w:lang w:val="hi_IN" w:bidi="hi_IN"/>
        </w:rPr>
        <w:t>चेले कुछ समय से यीशु के साथ हैं। चेलों ने यीशु को लोगों में से दुष्ट आत्माओं को निकालते हुए देखा है। चेलों ने वह शिक्षा सुनी थी जो यीशु लोगों को दे रहा था। चेलों ने बहुत से आश्चर्यकर्म देखे हैं। अब यीशु उन्हें दुष्ट या अशुद्ध आत्माओं को निकालने की सामर्थ के साथ भेजता है। उन्हें वही करना है जो उन्होंने यीशु को करते हुए देखा है।</w:t>
      </w:r>
    </w:p>
    <w:p>
      <w:pPr/>
      <w:r>
        <w:rPr>
          <w:lang w:val="hi_IN" w:bidi="hi_IN"/>
        </w:rPr>
      </w:r>
      <w:r>
        <w:rPr>
          <w:lang w:val="hi_IN" w:bidi="hi_IN"/>
        </w:rPr>
        <w:t>जब यीशु ने अपने चेलों को भेजा, तो उसने उन्हें दुष्ट आत्माओं पर अधिकार भी दिया। यहूदी संस्कृति में, लोग किसी प्रतिनिधि को कोई काम करने या संदेश देने के लिए अपना अधिकार और शक्ति दे सकते थे। बल्कि एक समय में दो प्रतिनिधियों को भेजना और भी अच्छा माना जाता था। मूसा द्वारा दी गई यहूदी व्यवस्था हमें बताती है कि दो गवाहों की गवाही वैध मानी जाती है।</w:t>
      </w:r>
    </w:p>
    <w:p>
      <w:pPr/>
      <w:r>
        <w:rPr>
          <w:lang w:val="hi_IN" w:bidi="hi_IN"/>
        </w:rPr>
      </w:r>
      <w:r>
        <w:rPr>
          <w:lang w:val="hi_IN" w:bidi="hi_IN"/>
        </w:rPr>
        <w:t>यीशु ने अपने चेलों से कहा कि वे अपने साथ कोई भोजन-वस्तु, धन या अतिरिक्त कपड़े न ले जाएँ। यह आज्ञा सभी लोगों के लिए हर समय नहीं है, बल्कि सिर्फ इस स्थिति के लिए है। वे केवल वही अपने साथ ले जा सकते थे जो उन्होंने पहना हुआ था, जिसमें उनके जूते और एक छड़ी भी शामिल थी। लोग पहाड़ियों जैसी कठिन जगहों पर और जंगली जानवरों से बचाव के लिए छड़ी का उपयोग करते थे। चेलों को अतिरिक्त कपड़े, भोजन या पैसा ले जाने की अनुमति नहीं थी। चेलों को यात्रा का थैला अपने साथ ले जाने की अनुमति नहीं थी।</w:t>
      </w:r>
    </w:p>
    <w:p>
      <w:pPr/>
      <w:r>
        <w:rPr>
          <w:lang w:val="hi_IN" w:bidi="hi_IN"/>
        </w:rPr>
      </w:r>
      <w:r>
        <w:rPr>
          <w:lang w:val="hi_IN" w:bidi="hi_IN"/>
        </w:rPr>
        <w:t>यहाँ रुकें और पहली सदी में पहनी जाने वाली चप्पल की एक तस्वीर दिखाएँ। यात्रा के थैले की एक तस्वीर दिखाएँ। चलते समय इस्तेमाल की जाने वाली छड़ी की तस्वीर दिखाएँ जैसे कि पहली सदी में इस्तेमाल की जाती होगी। पहली शताब्दी के कुछ सिक्कों की एक तस्वीर दिखाएँ। पहली सदी में फिलिस्तीन में कोई व्यक्ति किस तरह का कुर्ता पहनता था, उसका चित्र दिखाएँ। इस रिकॉर्डिंग को यहाँ रोकें।</w:t>
      </w:r>
    </w:p>
    <w:p>
      <w:pPr/>
      <w:r>
        <w:rPr>
          <w:lang w:val="hi_IN" w:bidi="hi_IN"/>
        </w:rPr>
      </w:r>
      <w:r>
        <w:rPr>
          <w:lang w:val="hi_IN" w:bidi="hi_IN"/>
        </w:rPr>
        <w:t>यीशु ने उन्हें गाँव में उस पहले घर में रहने के लिए कहा जो उनका आदर-सत्कार करे। जब तक वे गाँव में रहें, उन्हें उसी घर में रहना था। वे उस गाँव में रहते हुए किसी दूसरे घर में रहने के लिए नहीं जा सकते थे। यीशु चेलों से कह रहा था कि वह कुछ अलग करें जो कि धार्मिक शिक्षक आमतौर पर किया करते थे। आमतौर पर धार्मिक शिक्षक एक घर से दूसरे घर जाते थे और जितने लोगों से संभव हो सके, उनसे उतना ही लेते थे।</w:t>
      </w:r>
    </w:p>
    <w:p>
      <w:pPr/>
      <w:r>
        <w:rPr>
          <w:lang w:val="hi_IN" w:bidi="hi_IN"/>
        </w:rPr>
      </w:r>
      <w:r>
        <w:rPr>
          <w:lang w:val="hi_IN" w:bidi="hi_IN"/>
        </w:rPr>
        <w:t>यहाँ रुकें और समूह में चर्चा करेंः आपकी संस्कृति में धार्मिक अगुवे लोगों के साथ कैसा व्यवहार करते हैं? क्या वे यात्रा करते हैं और जब वे यात्रा पर जाते हैं तो क्या करते हैं? इस रिकॉर्डिंग को यहाँ रोकें।</w:t>
      </w:r>
    </w:p>
    <w:p>
      <w:pPr/>
      <w:r>
        <w:rPr>
          <w:lang w:val="hi_IN" w:bidi="hi_IN"/>
        </w:rPr>
      </w:r>
      <w:r>
        <w:rPr>
          <w:lang w:val="hi_IN" w:bidi="hi_IN"/>
        </w:rPr>
        <w:t>अपने साथ कुछ भी न ले जाने के कारण, चेलों को परमेश्वर की ओर से मिलने वाले भोजन और आश्रय पर निर्भर रहना था। गाँव के किसी व्यक्ति को उन्हें सोने के लिए जगह देनी थी। गाँव के किसी व्यक्ति को उन्हें खाने के लिए भोजन देना था। चेलों के पास भोजन या आश्रय के लिए भुगतान का कोई तरीका नहीं था।</w:t>
      </w:r>
    </w:p>
    <w:p>
      <w:pPr/>
      <w:r>
        <w:rPr>
          <w:lang w:val="hi_IN" w:bidi="hi_IN"/>
        </w:rPr>
      </w:r>
      <w:r>
        <w:rPr>
          <w:lang w:val="hi_IN" w:bidi="hi_IN"/>
        </w:rPr>
        <w:t>तब यीशु ने उन्हें निर्देश दिया कि यदि कोई उन्हें आदर-सत्कार या भोजन और आश्रय न दे, तो उन्हें क्या करना चाहिए। तो उन्हें गाँव छोड़ देना था और जाते समय अपने पैरों की धूल झाड़ लेनी थी। उस समय की प्रथा थी कि जो कोई भी परमेश्वर की आराधना करता था, वह यदि किसी मूर्तिपूजक स्थान पर जाता था, तो वहाँ से लौटते समय अपने पैरों की धूल झाड़ता था। यह कार्य किसी भी अशुद्ध या अपवित्र वस्तु से छुटकारा पाने का प्रतीक था। यीशु ने अपने चेलों से कहा कि वे सबके सामने अपने पैरों की धूल झाड़ें। इससे गाँव वालों को पता चल जाएगा कि उन्होंने परमेश्वर के उपदेश को अस्वीकार कर दिया है और अब उन्हें परमेश्वर को जवाब देना होगा। धूल को झाड़ना लोगों के लिए एक सार्वजनिक चेतावनी या गवाही थी।</w:t>
      </w:r>
    </w:p>
    <w:p>
      <w:pPr/>
      <w:r>
        <w:rPr>
          <w:lang w:val="hi_IN" w:bidi="hi_IN"/>
        </w:rPr>
      </w:r>
      <w:r>
        <w:rPr>
          <w:lang w:val="hi_IN" w:bidi="hi_IN"/>
        </w:rPr>
        <w:t>मरकुस की पिछली घटनाओं की तरह, हम जानते हैं कि जैसे-जैसे समय बीतता जाएगा, यीशु को और अधिक अस्वीकार किया जाएगा। यीशु अपने चेलों को यह समझाता है कि उन्हें भी अस्वीकार किया जा सकता है, और अगर ऐसा हो तो उन्हें अपने पैरों की धूल झाड़ देनी चाहिए। यहूदी लोग मानते थे कि गैर-यहूदी भूमि अशुद्ध होती है, क्योंकि वे परमेश्वर की चुनी हुई प्रजा की भूमि नहीं हैं। इसलिए जब कोई यहूदी यात्री किसी विदेशी देश से लौटता था, तो वह अपने आप को शुद्ध करना चाहता था। इस मामले में, चेलों को यह दिखाना था कि जो लोग परमेश्वर के उद्देश्य को अस्वीकार करते हैं, उन्हें स्वयं परमेश्वर का सामना करना पड़ेगा और अपने निर्णय के परिणाम भुगतने होंगे। यीशु के चेले बहुत हद तक यीशु जैसे ही हैं, उनकी शिक्षाएँ दिखाती हैं कि कौन यीशु के द्वारा परमेश्वर का अनुसरण करना चाहता है और कौन नहीं।</w:t>
      </w:r>
    </w:p>
    <w:p>
      <w:pPr/>
      <w:r>
        <w:rPr>
          <w:lang w:val="hi_IN" w:bidi="hi_IN"/>
        </w:rPr>
      </w:r>
      <w:r>
        <w:rPr>
          <w:lang w:val="hi_IN" w:bidi="hi_IN"/>
        </w:rPr>
        <w:t>यहाँ रुकें और समूह में चर्चा करेंः गाँव में आए किसी यात्री के बारे में कहानी बताएँ। गाँव के लोग इस यात्री का आदर-सत्कार नहीं करते हैं। तो गाँव से जाते समय यात्री को क्या करना चाहिए? इस रिकॉर्डिंग को यहाँ रोकें।</w:t>
      </w:r>
    </w:p>
    <w:p>
      <w:pPr/>
      <w:r>
        <w:rPr>
          <w:lang w:val="hi_IN" w:bidi="hi_IN"/>
        </w:rPr>
      </w:r>
      <w:r>
        <w:rPr>
          <w:lang w:val="hi_IN" w:bidi="hi_IN"/>
        </w:rPr>
        <w:t>यीशु के कहने के अनुसार चेले दूसरे गाँवों में गए। चेले जिन-जिन लोगों से मिले, उन सबको अपने पापों से मन फिराने और परमेश्वर की ओर मुड़ने के लिए प्रेरित किया। मन फिराना का अर्थ है अपने किए हुए पाप पर सच्चे मन से पछताना और यह निश्चय करना कि फिर वही पाप नहीं करेंगे। मन फिराना एक सशक्त शब्द है। अगर कोई व्यक्ति सच्चे मन से परमेश्वर की ओर मुड़ता है, तो वह पूरी कोशिश करता है कि वही पाप दोबारा न करे।</w:t>
      </w:r>
    </w:p>
    <w:p>
      <w:pPr/>
      <w:r>
        <w:rPr>
          <w:lang w:val="hi_IN" w:bidi="hi_IN"/>
        </w:rPr>
      </w:r>
      <w:r>
        <w:rPr>
          <w:lang w:val="hi_IN" w:bidi="hi_IN"/>
        </w:rPr>
        <w:t>चेलों ने दुष्टात्माओं को निकाला। कुछ अनुवादों में "बलपूर्वक बाहर निकाला गया" और अन्य में कहा गया है कि उन्होंने दुष्टात्माओं को "बाहर निकाला"। जब चेलों ने दुष्टात्माओं को निकलने की आज्ञा दी तो दुष्टात्माओं के पास कोई और चारा नहीं था। दुष्टात्माओं को उस व्यक्ति को छोड़ना ही पड़ा। यीशु ने चेलों को दुष्टात्माओं को निकालने का अधिकार दिया है। जब चेलों ने दुष्टात्माओं को निकलने का आदेश दिया तो चेलों ने उस सामर्थ का उपयोग किया है जो यीशु ने चेलों को दी थी। दुष्टात्माओं ने उस सामर्थ का आज्ञापालन किया और उस व्यक्ति को छोड़ दिया।</w:t>
      </w:r>
    </w:p>
    <w:p>
      <w:pPr/>
      <w:r>
        <w:rPr>
          <w:lang w:val="hi_IN" w:bidi="hi_IN"/>
        </w:rPr>
      </w:r>
      <w:r>
        <w:rPr>
          <w:lang w:val="hi_IN" w:bidi="hi_IN"/>
        </w:rPr>
        <w:t>चेलों ने बीमार लोगों का अभिषेक करने के लिए जैतून के तेल का उपयोग किया। जैतून के तेल का उपयोग अक्सर एक औषधि के रूप में किया जाता था। जैतून का तेल खाना पकाने, दवा के रूप में और यहाँ तक कि दीयों में जलाने के लिए इस्तेमाल किया जाने वाला आम तेल था। सभी के पास जैतून का तेल था। किसी व्यक्ति का अभिषेक करने के लिए, चेले उस व्यक्ति पर तेल की कुछ बूंदें डालते थे, जो इस बात का प्रतीक था कि परमेश्वर उस व्यक्ति को आशीष दे रहा है और उसे स्वस्थ कर रहा है। इस अभिषेक के बाद, कई बीमार लोग ठीक हो गए, या स्वस्थ हो गए, या अब बीमार नहीं रहे।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6:6b-13 का ऑडियो संस्करण सबसे आसानी से समझ आने वाले अनुवाद में सुनें।</w:t>
      </w:r>
    </w:p>
    <w:p>
      <w:pPr/>
      <w:r>
        <w:rPr>
          <w:lang w:val="hi_IN" w:bidi="hi_IN"/>
        </w:rPr>
      </w:r>
      <w:r>
        <w:rPr>
          <w:lang w:val="hi_IN" w:bidi="hi_IN"/>
        </w:rPr>
        <w:t>इस चरण में, यह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नासरत से निकलकर गाँवों में शिक्षा देता है।</w:t>
      </w:r>
    </w:p>
    <w:p>
      <w:pPr/>
      <w:r>
        <w:rPr>
          <w:lang w:val="hi_IN" w:bidi="hi_IN"/>
        </w:rPr>
      </w:r>
      <w:r>
        <w:rPr>
          <w:b/>
          <w:lang w:val="hi_IN" w:bidi="hi_IN"/>
        </w:rPr>
        <w:t>दूसरे दृश्य में:</w:t>
      </w:r>
      <w:r>
        <w:rPr>
          <w:lang w:val="hi_IN" w:bidi="hi_IN"/>
        </w:rPr>
        <w:t xml:space="preserve"> यीशु चेलों को गाँवों में भेजता है और चेलों को दुष्टात्माओं को निकालने की सामर्थ देता है। यीशु चेलों को उनकी यात्रा के लिए निर्देश देता है।</w:t>
      </w:r>
    </w:p>
    <w:p>
      <w:pPr/>
      <w:r>
        <w:rPr>
          <w:lang w:val="hi_IN" w:bidi="hi_IN"/>
        </w:rPr>
      </w:r>
      <w:r>
        <w:rPr>
          <w:b/>
          <w:lang w:val="hi_IN" w:bidi="hi_IN"/>
        </w:rPr>
        <w:t>तीसरे दृश्य में:</w:t>
      </w:r>
      <w:r>
        <w:rPr>
          <w:lang w:val="hi_IN" w:bidi="hi_IN"/>
        </w:rPr>
        <w:t xml:space="preserve"> चेलों ने सभी लोगों से अपने पापों से मन फिराने और परमेश्वर की ओर मुड़ने के लिए कहा। उन्होंने कई दुष्टात्माओं को निकाला और बहुत से बीमार लोगों को ठीक किया।</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चेलों को अपने घरों में बुलाने वाले लोग</w:t>
      </w:r>
    </w:p>
    <w:p>
      <w:pPr>
        <w:pStyle w:val="ListBullet"/>
        <w:spacing w:line="240" w:lineRule="auto"/>
        <w:ind w:left="720"/>
      </w:pPr>
      <w:r>
        <w:rPr>
          <w:lang w:val="hi_IN" w:bidi="hi_IN"/>
        </w:rPr>
      </w:r>
      <w:r>
        <w:rPr>
          <w:lang w:val="hi_IN" w:bidi="hi_IN"/>
        </w:rPr>
        <w:t>चेलों का स्वागत करने से इनकार करने वाले लोग</w:t>
      </w:r>
    </w:p>
    <w:p>
      <w:pPr>
        <w:pStyle w:val="ListBullet"/>
        <w:spacing w:line="240" w:lineRule="auto"/>
        <w:ind w:left="720"/>
      </w:pPr>
      <w:r>
        <w:rPr>
          <w:lang w:val="hi_IN" w:bidi="hi_IN"/>
        </w:rPr>
      </w:r>
      <w:r>
        <w:rPr>
          <w:lang w:val="hi_IN" w:bidi="hi_IN"/>
        </w:rPr>
        <w:t>बीमार लोग जो स्वस्थ हुए हैं</w:t>
      </w:r>
    </w:p>
    <w:p>
      <w:pPr>
        <w:pStyle w:val="ListBullet"/>
        <w:spacing w:line="240" w:lineRule="auto"/>
        <w:ind w:left="720"/>
      </w:pPr>
      <w:r>
        <w:rPr>
          <w:lang w:val="hi_IN" w:bidi="hi_IN"/>
        </w:rPr>
      </w:r>
      <w:r>
        <w:rPr>
          <w:lang w:val="hi_IN" w:bidi="hi_IN"/>
        </w:rPr>
        <w:t>दुष्टात्माओं से छुटकारा पाने वाले लोग</w:t>
      </w:r>
    </w:p>
    <w:p>
      <w:pPr/>
      <w:r>
        <w:rPr>
          <w:lang w:val="hi_IN" w:bidi="hi_IN"/>
        </w:rPr>
      </w:r>
      <w:r>
        <w:rPr>
          <w:lang w:val="hi_IN" w:bidi="hi_IN"/>
        </w:rPr>
        <w:t>सामूहिक रूप से, इस भाग के परिवेश के इन हिस्सों पर ध्यान दें:</w:t>
      </w:r>
    </w:p>
    <w:p>
      <w:pPr/>
      <w:r>
        <w:rPr>
          <w:lang w:val="hi_IN" w:bidi="hi_IN"/>
        </w:rPr>
      </w:r>
      <w:r>
        <w:rPr>
          <w:lang w:val="hi_IN" w:bidi="hi_IN"/>
        </w:rPr>
        <w:t>इस गतिविधि को समूह में करने की कोशिश करें: ऐसा कोई तरीका सोचें जिससे मन फिराने का अर्थ किसी क्रिया के माध्यम से दिखाया जा सके। एक सुझाव यह हो सकता है कि व्यक्ति के एक ओर पाप को दर्शाने वाली कोई वस्तु रखें, और दूसरी ओर परमेश्वर का प्रतिनिधित्व करने वाली कोई वस्तु रखें। वह व्यक्ति शुरुआत में पाप की ओर मुँह किए हुए खड़ा होगा। फिर वह व्यक्ति मुड़कर परमेश्वर की ओर मुँह करेगा। उसकी पीठ उस वस्तु की ओर होगी जो पाप को दर्शाती है। हर बार जब आप “मन फिराओ” कहें, तो इस तरह मुड़ने की क्रिया करें, पाप से मुड़कर परमेश्वर की ओर जाने के लिए। एक और क्रिया यह हो सकती है कि व्यक्ति जब पाप के बारे में बात करे, तो वह अपने हाथ से नीचे जमीन की ओर इशारा करे। फिर वह मुड़कर अपने हाथ आसमान की ओर उठाए, जो परमेश्वर की ओर मुड़ने को दर्शाता है। इस क्रिया से व्यक्ति की पीठ पाप की ओर हो जाती है। आपका समूह और कौन-सी क्रियाएँ सुझा सकता है जो मन फिराने को किसी दृश्य रूप में दिखाएँ? इस रिकॉर्डिंग को यहाँ रोकें।</w:t>
      </w:r>
    </w:p>
    <w:p>
      <w:pPr/>
      <w:r>
        <w:rPr>
          <w:lang w:val="hi_IN" w:bidi="hi_IN"/>
        </w:rPr>
      </w:r>
      <w:r>
        <w:rPr>
          <w:lang w:val="hi_IN" w:bidi="hi_IN"/>
        </w:rPr>
        <w:t>पहले दृश्य में, यीशु नासरत से निकलकर और गाँव-गाँव जाकर लोगों को शिक्षा दे रहा है। ये गाँव नासरत के आसपास के क्षेत्र में हैं।</w:t>
      </w:r>
    </w:p>
    <w:p>
      <w:pPr/>
      <w:r>
        <w:rPr>
          <w:lang w:val="hi_IN" w:bidi="hi_IN"/>
        </w:rPr>
      </w:r>
      <w:r>
        <w:rPr>
          <w:lang w:val="hi_IN" w:bidi="hi_IN"/>
        </w:rPr>
        <w:t>दूसरे दृश्य में, यीशु अपने बारह चेलों को अपने पास बुलाता है, जिसका अर्थ है कि वह विशेष रूप से उन्हीं बारह चेलों से बात करता है। यीशु अपने 12 चेलों को दो-दो करके भेजता है। इसका अर्थ है कि उदाहरण के तौर पर दो व्यक्ति एक दिशा में गए और दो व्यक्ति दूसरी दिशा में गए। यीशु चेलों को दुष्टात्माओं या बुरी आत्मओं को निकालने की सामर्थ देता है।</w:t>
      </w:r>
    </w:p>
    <w:p>
      <w:pPr/>
      <w:r>
        <w:rPr>
          <w:lang w:val="hi_IN" w:bidi="hi_IN"/>
        </w:rPr>
      </w:r>
      <w:r>
        <w:rPr>
          <w:lang w:val="hi_IN" w:bidi="hi_IN"/>
        </w:rPr>
        <w:t>यीशु अपने चेलों को दो-दो के जोड़े में जाने से पहले निर्देश देता हैं। सबसे पहले, वे चेलों से कहता है कि उन्हें अपने साथ एक छड़ी के अलावा कुछ भी नहीं ले जाना है। वे कपड़े, भोजन या धन नहीं ले जा सकते हैं। वे यात्रा में थैला नहीं ले जा सकते। वे अपने जूते पहन सकते हैं। जब वे किसी गाँव में पहुँचते हैं, तो उन्हें उस पहले व्यक्ति के घर में रहना है, जो उन्हें आमंत्रित करता है। जब तक वे उस गाँव में हैं, उन्हें इसी घर में रहना है।</w:t>
      </w:r>
    </w:p>
    <w:p>
      <w:pPr/>
      <w:r>
        <w:rPr>
          <w:lang w:val="hi_IN" w:bidi="hi_IN"/>
        </w:rPr>
      </w:r>
      <w:r>
        <w:rPr>
          <w:lang w:val="hi_IN" w:bidi="hi_IN"/>
        </w:rPr>
        <w:t>यदि वे किसी गाँव में जाते हैं और कोई उन्हें रहने के लिए स्थान न दे, और कोई उनकी बात सुनने को तैयार न हो, तो चेले उस गाँव से निकलकर गाँव की धूल को अपने पैरों से वहीं झाड़ दें। यह एक प्रतीकात्मक कार्य है जो यह दर्शाता है कि लोगों ने परमेश्वर के बारे में सुनने से इनकार कर दिया है और अब परमेश्वर इसके लिए उनका न्याय करेगा। यह कार्य इस बात की गवाही था कि परमेश्वर उन लोगों को दंड देगा क्योंकि उन्होंने चेलों और उनके मन फिराने के संदेश को स्वीकार नहीं किया।</w:t>
      </w:r>
    </w:p>
    <w:p>
      <w:pPr/>
      <w:r>
        <w:rPr>
          <w:lang w:val="hi_IN" w:bidi="hi_IN"/>
        </w:rPr>
      </w:r>
      <w:r>
        <w:rPr>
          <w:lang w:val="hi_IN" w:bidi="hi_IN"/>
        </w:rPr>
        <w:t>अंतिम दृश्य में, चेले निकलकर जैसा यीशु ने कहा था, वैसा करते हैं। वे एक गाँव से दूसरे गाँव में जाते हैं। उन्होंने दुष्टात्माओं को निकाला। चेले बीमार लोगों का जैतून के तेल से अभिषेक करते हैं और बीमार लोगों को स्वस्थ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6:6b-13 के ऑडियो संस्करण को सबसे आसान अनुवाद में सुनें।</w:t>
      </w:r>
    </w:p>
    <w:p>
      <w:pPr/>
      <w:r>
        <w:rPr>
          <w:lang w:val="hi_IN" w:bidi="hi_IN"/>
        </w:rPr>
      </w:r>
      <w:r>
        <w:rPr>
          <w:lang w:val="hi_IN" w:bidi="hi_IN"/>
        </w:rPr>
        <w:t>इस चरण में, समूह को इस भाग का अभिनय करना होगा।</w:t>
      </w:r>
    </w:p>
    <w:p>
      <w:pPr/>
      <w:r>
        <w:rPr>
          <w:lang w:val="hi_IN" w:bidi="hi_IN"/>
        </w:rPr>
      </w:r>
      <w:r>
        <w:rPr>
          <w:lang w:val="hi_IN" w:bidi="hi_IN"/>
        </w:rPr>
        <w:t>इस कहानी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चेलों को अपने घरों में बुलाने वाले लोग</w:t>
      </w:r>
    </w:p>
    <w:p>
      <w:pPr>
        <w:pStyle w:val="ListBullet"/>
        <w:spacing w:line="240" w:lineRule="auto"/>
        <w:ind w:left="720"/>
      </w:pPr>
      <w:r>
        <w:rPr>
          <w:lang w:val="hi_IN" w:bidi="hi_IN"/>
        </w:rPr>
      </w:r>
      <w:r>
        <w:rPr>
          <w:lang w:val="hi_IN" w:bidi="hi_IN"/>
        </w:rPr>
        <w:t>चेलों का स्वागत करने से इनकार करने वाले लोग</w:t>
      </w:r>
    </w:p>
    <w:p>
      <w:pPr>
        <w:pStyle w:val="ListBullet"/>
        <w:spacing w:line="240" w:lineRule="auto"/>
        <w:ind w:left="720"/>
      </w:pPr>
      <w:r>
        <w:rPr>
          <w:lang w:val="hi_IN" w:bidi="hi_IN"/>
        </w:rPr>
      </w:r>
      <w:r>
        <w:rPr>
          <w:lang w:val="hi_IN" w:bidi="hi_IN"/>
        </w:rPr>
        <w:t>बीमार लोग जो स्वस्थ हुए हैं</w:t>
      </w:r>
    </w:p>
    <w:p>
      <w:pPr>
        <w:pStyle w:val="ListBullet"/>
        <w:spacing w:line="240" w:lineRule="auto"/>
        <w:ind w:left="720"/>
      </w:pPr>
      <w:r>
        <w:rPr>
          <w:lang w:val="hi_IN" w:bidi="hi_IN"/>
        </w:rPr>
      </w:r>
      <w:r>
        <w:rPr>
          <w:lang w:val="hi_IN" w:bidi="hi_IN"/>
        </w:rPr>
        <w:t>दुष्टात्माओं से छुटकारा पाने वाले लोग</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इस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नासरत से निकलकर आसपास के गाँवों में जाकर लोगों को शिक्षा देता है।</w:t>
      </w:r>
    </w:p>
    <w:p>
      <w:pPr/>
      <w:r>
        <w:rPr>
          <w:lang w:val="hi_IN" w:bidi="hi_IN"/>
        </w:rPr>
      </w:r>
      <w:r>
        <w:rPr>
          <w:lang w:val="hi_IN" w:bidi="hi_IN"/>
        </w:rPr>
        <w:t>अभिनय को रोकें: यीशु से पूछें कि "आप इन गाँवों के बारे में क्या महसूस कर रहे हैं?" शायद आप सुने "मुझे खुशी है कि गाँवों के लोग परमेश्वर के राज्य के बारे में दी जा रही शिक्षा को ध्यान से सुन रहे हैं। इन लोगों के लिए आशा है।" अभिनय को जारी रखें।</w:t>
      </w:r>
    </w:p>
    <w:p>
      <w:pPr/>
      <w:r>
        <w:rPr>
          <w:lang w:val="hi_IN" w:bidi="hi_IN"/>
        </w:rPr>
      </w:r>
      <w:r>
        <w:rPr>
          <w:lang w:val="hi_IN" w:bidi="hi_IN"/>
        </w:rPr>
        <w:t>दूसरे दृश्य में, यीशु अपने चेलों को एक साथ इकट्ठा करता है। वह उन्हें जो वे करने जा रहे हैं, समझाना शुरू कर देता है। वे दो-दो करके या जोड़े में गाँवों में जा रहे हैं। यीशु चेलों को दुष्टात्माओं को निकालने का अधिकार देता है। यीशु उन्हें अपनी यात्रा में कुछ न ले जाने के लिए कहता है।</w:t>
      </w:r>
    </w:p>
    <w:p>
      <w:pPr/>
      <w:r>
        <w:rPr>
          <w:lang w:val="hi_IN" w:bidi="hi_IN"/>
        </w:rPr>
      </w:r>
      <w:r>
        <w:rPr>
          <w:lang w:val="hi_IN" w:bidi="hi_IN"/>
        </w:rPr>
        <w:t>अभिनय को रोकें: चेलों से पूछें "आप कैसा महसूस कर रहे हैं? आप क्या सोच रहे हैं?" आप ऐसी बातें सुन सकते हैं, "हम दुष्टात्माओं को निकालने का अधिकार पाकर उत्साहित हैं," "हम थोड़ा डर और झिझक महसूस कर रहे हैं क्योंकि हम बिना कुछ लिए बाहर जा रहे हैं," या "हम यीशु के निर्देशों को लेकर थोड़े उलझन में भी हैं।" या, "बिना पैसे या भोजन के जाना थोड़ा अजीब लगता है। मुझे आशा है कि गाँव का कोई हमें कुछ खाने के लिए और रहने के लिए जगह देगा।" अभिनय को जारी रखें।</w:t>
      </w:r>
    </w:p>
    <w:p>
      <w:pPr/>
      <w:r>
        <w:rPr>
          <w:lang w:val="hi_IN" w:bidi="hi_IN"/>
        </w:rPr>
      </w:r>
      <w:r>
        <w:rPr>
          <w:lang w:val="hi_IN" w:bidi="hi_IN"/>
        </w:rPr>
        <w:t>यीशु कहता है, "तुम जहाँ कहीं भी जाओ, जब तक तुम उस नगर से बाहर न निकलो, तब तक उसी घर में रहो। यदि कोई स्थान तुम्हें ग्रहण करने से इनकार करता है, तो वहाँ से निकलते समय अपने पैरों की धूल झाड़ दो। इस तरह आपने उन लोगों को उनके परिणामों पर छोड़ दिया है।"</w:t>
      </w:r>
    </w:p>
    <w:p>
      <w:pPr/>
      <w:r>
        <w:rPr>
          <w:lang w:val="hi_IN" w:bidi="hi_IN"/>
        </w:rPr>
      </w:r>
      <w:r>
        <w:rPr>
          <w:lang w:val="hi_IN" w:bidi="hi_IN"/>
        </w:rPr>
        <w:t>अभिनय को रोकें: चेलों से पूछें "आपको क्या लगता है, यीशु ने ऐसा क्यों कहा?" आप ऐसी बातें सुन सकते हैं, "वह उन लोगों की तलाश में है जो उसे स्वीकार करें और उसके संदेश को ग्रहण करें," वह किसी को अपने पीछे चलने के लिए मजबूर नहीं कर रहा है," या "वह दिखा रहा है कि उन लोगों ने जिन्होंने उसे ग्रहण नहीं किया है उन्होंने अपने भविष्य का निर्णय खुद लिया," या "पैरों की धूल झाड़ना यह दिखाता है कि ये लोग परमेश्वर को अस्वीकार कर रहे हैं। यह एक सशक्त चिह्न है, और मुझे आशा है कि इससे वे अपना मन बदलेंगे और हमारी बात सुनेंगे।" अभिनय को जारी रखें।</w:t>
      </w:r>
    </w:p>
    <w:p>
      <w:pPr/>
      <w:r>
        <w:rPr>
          <w:lang w:val="hi_IN" w:bidi="hi_IN"/>
        </w:rPr>
      </w:r>
      <w:r>
        <w:rPr>
          <w:lang w:val="hi_IN" w:bidi="hi_IN"/>
        </w:rPr>
        <w:t>तीसरे दृश्य में, चेले निकलकर लोगों से अपने पापों से मन फिराने और परमेश्वर की ओर मुड़ने के लिए कहते हैं। उन्होंने कई दुष्टात्माओं को निकाला और बहुत से बीमार लोगों को ठीक किया।</w:t>
      </w:r>
    </w:p>
    <w:p>
      <w:pPr/>
      <w:r>
        <w:rPr>
          <w:lang w:val="hi_IN" w:bidi="hi_IN"/>
        </w:rPr>
      </w:r>
      <w:r>
        <w:rPr>
          <w:lang w:val="hi_IN" w:bidi="hi_IN"/>
        </w:rPr>
        <w:t>अभिनय को रोकें: चेलों से पूछें "आप कैसा महसूस कर रहे हैं? आप ऐसी बातें सुन सकते हैं, "मैं बहुत सफल महसूस कर रहा हूँ। उन दुष्टात्माओं ने ठीक उसी तरह हमारी आज्ञा का पालन किया जैसे वे यीशु की आज्ञा मानते हैं। यह इसलिए है क्योंकि यीशु ने हमें उन्हें निकालने की सामर्थ दी थी," या "मुझे बहुत खुशी है कि कुछ लोग अपने पापों से मन फिरा रहे हैं और परमेश्वर की ओर मुड़ रहे हैं। यह हम सभी के लिए इतना महत्वपूर्ण है," या "हम इस बात से उत्साहित हैं कि हम इस सेवकाई में यीशु के साथ शामिल होने के योग्य हो पाए।"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पाठ को एक बार सबसे आसानी से समझ आने वाले संस्करण में सुनें।</w:t>
      </w:r>
    </w:p>
    <w:p>
      <w:pPr/>
      <w:r>
        <w:rPr>
          <w:lang w:val="hi_IN" w:bidi="hi_IN"/>
        </w:rPr>
      </w:r>
      <w:r>
        <w:rPr>
          <w:b/>
          <w:lang w:val="hi_IN" w:bidi="hi_IN"/>
        </w:rPr>
        <w:t>बारह</w:t>
      </w:r>
      <w:r>
        <w:rPr>
          <w:lang w:val="hi_IN" w:bidi="hi_IN"/>
        </w:rPr>
        <w:t xml:space="preserve"> शब्द यीशु के 12 सबसे करीबी चेलों को दर्शाता है। समूह के शीर्षक के रूप में उन्हें अक्सर "बारह" कहा जाता है।</w:t>
      </w:r>
    </w:p>
    <w:p>
      <w:pPr/>
      <w:r>
        <w:rPr>
          <w:lang w:val="hi_IN" w:bidi="hi_IN"/>
        </w:rPr>
      </w:r>
      <w:r>
        <w:rPr>
          <w:lang w:val="hi_IN" w:bidi="hi_IN"/>
        </w:rPr>
        <w:t xml:space="preserve">यीशु ने </w:t>
      </w:r>
      <w:r>
        <w:rPr>
          <w:b/>
          <w:lang w:val="hi_IN" w:bidi="hi_IN"/>
        </w:rPr>
        <w:t>चेलों</w:t>
      </w:r>
      <w:r>
        <w:rPr>
          <w:lang w:val="hi_IN" w:bidi="hi_IN"/>
        </w:rPr>
        <w:t xml:space="preserve"> को दुष्टात्माओं या </w:t>
      </w:r>
      <w:r>
        <w:rPr>
          <w:b/>
          <w:lang w:val="hi_IN" w:bidi="hi_IN"/>
        </w:rPr>
        <w:t>अशुद्ध आत्माओं</w:t>
      </w:r>
      <w:r>
        <w:rPr>
          <w:lang w:val="hi_IN" w:bidi="hi_IN"/>
        </w:rPr>
        <w:t xml:space="preserve"> को निकालने की सामर्थ दी। दुष्टात्माओं या अशुद्ध आत्माओं के लिए एक ही शब्द का इस्तेमाल करें, जो आप इस्तेमाल कर रहे हैं। </w:t>
      </w:r>
      <w:hyperlink r:id="rId62">
        <w:r>
          <w:rPr>
            <w:lang w:val="hi_IN" w:bidi="hi_IN"/>
          </w:rPr>
          <w:rPr>
            <w:color w:val="0000EE"/>
            <w:u w:val="single"/>
          </w:rPr>
          <w:t>दुष्टात्माओं</w:t>
        </w:r>
      </w:hyperlink>
      <w:r>
        <w:rPr>
          <w:lang w:val="hi_IN" w:bidi="hi_IN"/>
        </w:rPr>
        <w:t>/</w:t>
      </w:r>
      <w:hyperlink r:id="rId53">
        <w:r>
          <w:rPr>
            <w:lang w:val="hi_IN" w:bidi="hi_IN"/>
          </w:rPr>
          <w:rPr>
            <w:color w:val="0000EE"/>
            <w:u w:val="single"/>
          </w:rPr>
          <w:t>अशुद्ध आत्माओं</w:t>
        </w:r>
      </w:hyperlink>
      <w:r>
        <w:rPr>
          <w:lang w:val="hi_IN" w:bidi="hi_IN"/>
        </w:rPr>
        <w:t xml:space="preserve"> की चर्चा मुख्य शब्दावली में की गई है।</w:t>
      </w:r>
    </w:p>
    <w:p>
      <w:pPr/>
      <w:r>
        <w:rPr>
          <w:lang w:val="hi_IN" w:bidi="hi_IN"/>
        </w:rPr>
      </w:r>
      <w:r>
        <w:rPr>
          <w:lang w:val="hi_IN" w:bidi="hi_IN"/>
        </w:rPr>
        <w:t>जब उन चीजों के बारे में बात की जाती है जिन्हें यीशु ने कहा था कि वे ले सकते हैं, और वे चीजें जिन्हें वे नहीं ले सकते हैं, तो ध्यान दें कि आपकी भाषा कैसे काम करती है। इन वस्तुओं को सबसे साधारण क्रम में रखें। उदाहरण के लिए, आप उन सभी चीजों को जिन्हें वे ले जा सकते हैं उन्हें वाक्य की शुरुआत में या अंत में एक साथ रख सकते हैं।</w:t>
      </w:r>
    </w:p>
    <w:p>
      <w:pPr/>
      <w:r>
        <w:rPr>
          <w:lang w:val="hi_IN" w:bidi="hi_IN"/>
        </w:rPr>
      </w:r>
      <w:r>
        <w:rPr>
          <w:lang w:val="hi_IN" w:bidi="hi_IN"/>
        </w:rPr>
        <w:t>रुकें और फिर से छड़ी, थैला, धन, जूते और कुरते की तस्वीरें दिखाएँ। जब आप छड़ी, थैला, धन, जूते और कुरते के बारे में बात करते हैं, तो अनुवाद दल को हर एक चीज की तस्वीर दिखाएँ। इस रिकॉर्डिंग को यहाँ रोकें।</w:t>
      </w:r>
    </w:p>
    <w:p>
      <w:pPr/>
      <w:r>
        <w:rPr>
          <w:lang w:val="hi_IN" w:bidi="hi_IN"/>
        </w:rPr>
      </w:r>
      <w:r>
        <w:rPr>
          <w:lang w:val="hi_IN" w:bidi="hi_IN"/>
        </w:rPr>
        <w:t xml:space="preserve">मन फिराना, यीशु की मुख्य शिक्षाओं में से एक था। इस कहानी में, चेले लोगों को </w:t>
      </w:r>
      <w:r>
        <w:rPr>
          <w:b/>
          <w:lang w:val="hi_IN" w:bidi="hi_IN"/>
        </w:rPr>
        <w:t>मन फिराने</w:t>
      </w:r>
      <w:r>
        <w:rPr>
          <w:lang w:val="hi_IN" w:bidi="hi_IN"/>
        </w:rPr>
        <w:t xml:space="preserve">, या अपने पापों से दूर होकर परमेश्वर की ओर मुड़ने के लिए कहते हैं। मन फिराने के लिए वही शब्द या वाक्यांश इस्तेमाल करें जो आपने पिछले भागों में इस्तेमाल किए थे, और याद रखें कि </w:t>
      </w:r>
      <w:hyperlink r:id="rId22">
        <w:r>
          <w:rPr>
            <w:lang w:val="hi_IN" w:bidi="hi_IN"/>
          </w:rPr>
          <w:rPr>
            <w:color w:val="0000EE"/>
            <w:u w:val="single"/>
          </w:rPr>
          <w:t>मन फिराना</w:t>
        </w:r>
      </w:hyperlink>
      <w:r>
        <w:rPr>
          <w:lang w:val="hi_IN" w:bidi="hi_IN"/>
        </w:rPr>
        <w:t xml:space="preserve"> शब्द मुख्य शब्दावली में है।</w:t>
      </w:r>
    </w:p>
    <w:p>
      <w:pPr/>
      <w:r>
        <w:rPr>
          <w:lang w:val="hi_IN" w:bidi="hi_IN"/>
        </w:rPr>
      </w:r>
      <w:r>
        <w:rPr>
          <w:lang w:val="hi_IN" w:bidi="hi_IN"/>
        </w:rPr>
        <w:t xml:space="preserve">चेलों ने बीमार लोगों का तेल से </w:t>
      </w:r>
      <w:r>
        <w:rPr>
          <w:b/>
          <w:lang w:val="hi_IN" w:bidi="hi_IN"/>
        </w:rPr>
        <w:t>अभिषेक</w:t>
      </w:r>
      <w:r>
        <w:rPr>
          <w:lang w:val="hi_IN" w:bidi="hi_IN"/>
        </w:rPr>
        <w:t xml:space="preserve"> किया। जैतून के तेल का इस्तेमाल दवा के रूप में किया जाता था, और इस कहानी में इसका एक उद्देश्य है। तेल परमेश्वर की उपस्थिति और अनुग्रह का प्रतीक भी है। लोगों ने शायद चिह्न के रूप में शरीर के एक हिस्से पर थोड़ा सा तेल लगाया था। तेल उंडेलने की सबसे सामान्य जगह सिर होती थी।</w:t>
      </w:r>
    </w:p>
    <w:p>
      <w:pPr/>
      <w:r>
        <w:rPr>
          <w:lang w:val="hi_IN" w:bidi="hi_IN"/>
        </w:rPr>
      </w:r>
      <w:r>
        <w:rPr>
          <w:lang w:val="hi_IN" w:bidi="hi_IN"/>
        </w:rPr>
        <w:t xml:space="preserve">यहाँ रुकें और चर्चा करें कि आप बीमार लोगों को तेल से </w:t>
      </w:r>
      <w:r>
        <w:rPr>
          <w:b/>
          <w:lang w:val="hi_IN" w:bidi="hi_IN"/>
        </w:rPr>
        <w:t>अभिषेक</w:t>
      </w:r>
      <w:r>
        <w:rPr>
          <w:lang w:val="hi_IN" w:bidi="hi_IN"/>
        </w:rPr>
        <w:t xml:space="preserve"> करने के बारे में कैसे बात करेंगे। </w:t>
      </w:r>
      <w:hyperlink r:id="rId209">
        <w:r>
          <w:rPr>
            <w:lang w:val="hi_IN" w:bidi="hi_IN"/>
          </w:rPr>
          <w:rPr>
            <w:color w:val="0000EE"/>
            <w:u w:val="single"/>
          </w:rPr>
          <w:t>अभिषेक</w:t>
        </w:r>
      </w:hyperlink>
      <w:r>
        <w:rPr>
          <w:lang w:val="hi_IN" w:bidi="hi_IN"/>
        </w:rPr>
        <w:t xml:space="preserve"> शब्द पर मुख्य शब्दावली में चर्चा की गई है।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6:6b–13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10">
        <w:r>
          <w:rPr>
            <w:lang w:val="hi_IN" w:bidi="hi_IN"/>
          </w:rPr>
          <w:rPr>
            <w:color w:val="0000EE"/>
            <w:u w:val="single"/>
          </w:rPr>
          <w:t>सुने और मन में रखें</w:t>
        </w:r>
      </w:hyperlink>
      <w:r>
        <w:rPr>
          <w:lang w:val="hi_IN" w:bidi="hi_IN"/>
        </w:rPr>
        <w:t xml:space="preserve"> (466 KB)</w:t>
      </w:r>
      <w:r>
        <w:rPr>
          <w:lang w:val="hi_IN" w:bidi="hi_IN"/>
        </w:rPr>
      </w:r>
    </w:p>
    <w:p>
      <w:pPr>
        <w:pStyle w:val="ListBullet"/>
        <w:spacing w:line="240" w:lineRule="auto"/>
        <w:ind w:left="720"/>
      </w:pPr>
      <w:r>
        <w:rPr>
          <w:lang w:val="hi_IN" w:bidi="hi_IN"/>
        </w:rPr>
      </w:r>
      <w:hyperlink r:id="rId211">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212">
        <w:r>
          <w:rPr>
            <w:lang w:val="hi_IN" w:bidi="hi_IN"/>
          </w:rPr>
          <w:rPr>
            <w:color w:val="0000EE"/>
            <w:u w:val="single"/>
          </w:rPr>
          <w:t>घटनाओं को समझाना</w:t>
        </w:r>
      </w:hyperlink>
      <w:r>
        <w:rPr>
          <w:lang w:val="hi_IN" w:bidi="hi_IN"/>
        </w:rPr>
        <w:t xml:space="preserve"> (2.6 MB)</w:t>
      </w:r>
      <w:r>
        <w:rPr>
          <w:lang w:val="hi_IN" w:bidi="hi_IN"/>
        </w:rPr>
      </w:r>
    </w:p>
    <w:p>
      <w:pPr>
        <w:pStyle w:val="ListBullet"/>
        <w:spacing w:line="240" w:lineRule="auto"/>
        <w:ind w:left="720"/>
      </w:pPr>
      <w:r>
        <w:rPr>
          <w:lang w:val="hi_IN" w:bidi="hi_IN"/>
        </w:rPr>
      </w:r>
      <w:hyperlink r:id="rId213">
        <w:r>
          <w:rPr>
            <w:lang w:val="hi_IN" w:bidi="hi_IN"/>
          </w:rPr>
          <w:rPr>
            <w:color w:val="0000EE"/>
            <w:u w:val="single"/>
          </w:rPr>
          <w:t>पाठ को नाटकीय रूप देना</w:t>
        </w:r>
      </w:hyperlink>
      <w:r>
        <w:rPr>
          <w:lang w:val="hi_IN" w:bidi="hi_IN"/>
        </w:rPr>
        <w:t xml:space="preserve"> (2.8 MB)</w:t>
      </w:r>
      <w:r>
        <w:rPr>
          <w:lang w:val="hi_IN" w:bidi="hi_IN"/>
        </w:rPr>
      </w:r>
    </w:p>
    <w:p>
      <w:pPr>
        <w:pStyle w:val="ListBullet"/>
        <w:spacing w:line="240" w:lineRule="auto"/>
        <w:ind w:left="720"/>
      </w:pPr>
      <w:r>
        <w:rPr>
          <w:lang w:val="hi_IN" w:bidi="hi_IN"/>
        </w:rPr>
      </w:r>
      <w:hyperlink r:id="rId214">
        <w:r>
          <w:rPr>
            <w:lang w:val="hi_IN" w:bidi="hi_IN"/>
          </w:rPr>
          <w:rPr>
            <w:color w:val="0000EE"/>
            <w:u w:val="single"/>
          </w:rPr>
          <w:t>आवश्यक जानकारी</w:t>
        </w:r>
      </w:hyperlink>
      <w:r>
        <w:rPr>
          <w:lang w:val="hi_IN" w:bidi="hi_IN"/>
        </w:rPr>
        <w:t xml:space="preserve"> (1.3 MB)</w:t>
      </w:r>
      <w:r>
        <w:rPr>
          <w:lang w:val="hi_IN" w:bidi="hi_IN"/>
        </w:rPr>
      </w:r>
    </w:p>
    <w:p>
      <w:pPr>
        <w:pStyle w:val="ListBullet"/>
        <w:spacing w:line="240" w:lineRule="auto"/>
        <w:ind w:left="720"/>
      </w:pPr>
      <w:r>
        <w:rPr>
          <w:lang w:val="hi_IN" w:bidi="hi_IN"/>
        </w:rPr>
      </w:r>
      <w:hyperlink r:id="rId21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6:14–29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6:14–29 को सुनें और अपने मनों में रखें। इस पाठ को तीन बार (यदि हो सके तो तीन अलग-अलग अनुवादों में) सुनें। उसके बाद, एक समूह में, नीचे दिए गए प्रश्नों पर चर्चा करें:</w:t>
      </w:r>
    </w:p>
    <w:p>
      <w:pPr>
        <w:pStyle w:val="ListNumber"/>
        <w:numPr>
          <w:ilvl w:val="0"/>
          <w:numId w:val="39"/>
        </w:numPr>
        <w:spacing w:line="240" w:lineRule="auto"/>
        <w:ind w:left="720"/>
      </w:pPr>
      <w:r>
        <w:rPr>
          <w:lang w:val="hi_IN" w:bidi="hi_IN"/>
        </w:rPr>
      </w:r>
      <w:r>
        <w:rPr>
          <w:lang w:val="hi_IN" w:bidi="hi_IN"/>
        </w:rPr>
        <w:t>आपको इस कहानी में क्या अच्छा लगा?</w:t>
      </w:r>
    </w:p>
    <w:p>
      <w:pPr>
        <w:pStyle w:val="ListNumber"/>
        <w:spacing w:line="240" w:lineRule="auto"/>
        <w:ind w:left="720"/>
      </w:pPr>
      <w:r>
        <w:rPr>
          <w:lang w:val="hi_IN" w:bidi="hi_IN"/>
        </w:rPr>
      </w:r>
      <w:r>
        <w:rPr>
          <w:lang w:val="hi_IN" w:bidi="hi_IN"/>
        </w:rPr>
        <w:t>आपको क्या अच्छा नहीं लगा 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6:14–29 का ऑडियो संस्करण सबसे आसानी से समझ आने वाले अनुवाद में सुनें।</w:t>
      </w:r>
    </w:p>
    <w:p>
      <w:pPr/>
      <w:r>
        <w:rPr>
          <w:lang w:val="hi_IN" w:bidi="hi_IN"/>
        </w:rPr>
      </w:r>
      <w:r>
        <w:rPr>
          <w:lang w:val="hi_IN" w:bidi="hi_IN"/>
        </w:rPr>
        <w:t>क्या आपको मरकुस की पिछली कहानियों में वर्णित यूहन्ना बपतिस्मा देने वाला याद है?</w:t>
      </w:r>
    </w:p>
    <w:p>
      <w:pPr/>
      <w:r>
        <w:rPr>
          <w:lang w:val="hi_IN" w:bidi="hi_IN"/>
        </w:rPr>
      </w:r>
      <w:r>
        <w:rPr>
          <w:lang w:val="hi_IN" w:bidi="hi_IN"/>
        </w:rPr>
        <w:t>यहाँ रुकें और अनुवाद समूह के रूप में मिलकर याद करें कि आप यूहन्ना बपतिस्मा देने वाले के बारे में क्या जानते हैं। इस रिकॉर्डिंग को यहाँ रोकें।</w:t>
      </w:r>
    </w:p>
    <w:p>
      <w:pPr/>
      <w:r>
        <w:rPr>
          <w:lang w:val="hi_IN" w:bidi="hi_IN"/>
        </w:rPr>
      </w:r>
      <w:r>
        <w:rPr>
          <w:lang w:val="hi_IN" w:bidi="hi_IN"/>
        </w:rPr>
        <w:t>मरकुस ने यूहन्ना बपतिस्मा देने वाले की मृत्यु के बारे में बताने के लिए चेलों को बाहर भेजने की बात को बीच में ही रोक दिया। यह यूहन्ना बपतिस्मा देने वाले की मृत्यु का एक कथात्मक विवरण है।</w:t>
      </w:r>
    </w:p>
    <w:p>
      <w:pPr/>
      <w:r>
        <w:rPr>
          <w:lang w:val="hi_IN" w:bidi="hi_IN"/>
        </w:rPr>
      </w:r>
      <w:r>
        <w:rPr>
          <w:lang w:val="hi_IN" w:bidi="hi_IN"/>
        </w:rPr>
        <w:t>हेरोदेस अन्तिपास गलील के क्षेत्र का शासक था। हेरोदेस अन्तिपास उस हेरोदेस महान का पुत्र था, जो यीशु के जन्म के समय सारे यहूदिया पर राज्य करता था। हेरोदेस अन्तिपास को उस समय क्षेत्र पर राज्य करने वाली रोमन सरकार द्वारा राजा के रूप में नियुक्त किया गया था। हेरोदेस अन्तिपास ने यहूदियों की व्यवस्था के नियमों का पालन नहीं किया था। मरकुस राजा के रूप में हेरोदेस को दर्शाता है। हालाँकि, हेरोदेस राजा नहीं था। हेरोदेस अन्तिपास यहूदी क्षेत्र के लगभग एक चौथाई हिस्से पर राज्य करता था।</w:t>
      </w:r>
    </w:p>
    <w:p>
      <w:pPr/>
      <w:r>
        <w:rPr>
          <w:lang w:val="hi_IN" w:bidi="hi_IN"/>
        </w:rPr>
      </w:r>
      <w:r>
        <w:rPr>
          <w:lang w:val="hi_IN" w:bidi="hi_IN"/>
        </w:rPr>
        <w:t>यहाँ रुकें और गलील के क्षेत्र का एक नक्शा दिखाएँ, जो हेरोदेस के अधिकार क्षेत्र में आता था। इस रिकॉर्डिंग को यहाँ रोकें।</w:t>
      </w:r>
    </w:p>
    <w:p>
      <w:pPr/>
      <w:r>
        <w:rPr>
          <w:lang w:val="hi_IN" w:bidi="hi_IN"/>
        </w:rPr>
      </w:r>
      <w:r>
        <w:rPr>
          <w:lang w:val="hi_IN" w:bidi="hi_IN"/>
        </w:rPr>
        <w:t>मरकुस ने यहाँ यूहन्ना बपतिस्मा देने वाले की कहानी इसलिए रखी है क्योंकि हेरोदेस ने अब यीशु के बारे में और यीशु द्वारा सिखाई गई बातों और किये गए कामों के बारे में सुना है। हेरोदेस को इस समय तक यीशु के बारे में बहुत कुछ नहीं पता था, सिवाए कुछ बातों के।</w:t>
      </w:r>
    </w:p>
    <w:p>
      <w:pPr/>
      <w:r>
        <w:rPr>
          <w:lang w:val="hi_IN" w:bidi="hi_IN"/>
        </w:rPr>
      </w:r>
      <w:r>
        <w:rPr>
          <w:lang w:val="hi_IN" w:bidi="hi_IN"/>
        </w:rPr>
        <w:t>इस कहानी का पहला भाग हेरोदेस द्वारा यीशु के बारे में सुनने और हेरोदेस द्वारा जो सुना गया उस पर उसकी प्रतिक्रिया से शुरू होता है। फिर कहानी उन घटनाओं की ओर मुड़ जाती है जो हेरोदेस द्वारा यीशु के बारे में सुनने से पहले घटित हुई थीं। मरकुस हमें यूहन्ना बपतिस्मा देने वाले को बंदी बनाये जाने और उसकी मृत्यु के बारे में बताता है।</w:t>
      </w:r>
    </w:p>
    <w:p>
      <w:pPr/>
      <w:r>
        <w:rPr>
          <w:lang w:val="hi_IN" w:bidi="hi_IN"/>
        </w:rPr>
      </w:r>
      <w:r>
        <w:rPr>
          <w:lang w:val="hi_IN" w:bidi="hi_IN"/>
        </w:rPr>
        <w:t>लोग यीशु के बारे में बात कर रहे हैं। हेरोदेस ने यूहन्ना बपतिस्मा देने वाले को मरवा दिया था। कुछ लोगों ने सोचा कि यीशु यूहन्ना बपतिस्मा देने वाला ही है, जो मरे हुओं में से जी उठा है। यूहन्ना ने कभी कोई चमत्कार नहीं किया था। यूहन्ना ने केवल लोगों से पश्चाताप करने या अपने पापों से फिरकर परमेश्वर की ओर मुड़ने और बपतिस्मा लेने के बारे में बात की ताकि यह दिखाया जा सके कि उन्होंने ऐसा किया है। कुछ लोगों ने सोचा कि यीशु ही भविष्यवक्ता एलिय्याह है जो वापस आ गया है। एलिय्याह इस्राएल के महान भविष्यवक्ताओं में से एक था। एलिय्याह इस घटना से कई सौ साल पहले था। कुछ लोग सोच रहे थे कि एलिय्याह वापस आ गया हैं और चमत्कार कर रहा है। कुछ लोगों ने सोचा कि यीशु सिर्फ एक भविष्यवक्ता है जैसे कि कुछ भविष्यवक्ताओं को परमेश्वर ने पहले भी भेजा था।</w:t>
      </w:r>
    </w:p>
    <w:p>
      <w:pPr/>
      <w:r>
        <w:rPr>
          <w:lang w:val="hi_IN" w:bidi="hi_IN"/>
        </w:rPr>
      </w:r>
      <w:r>
        <w:rPr>
          <w:lang w:val="hi_IN" w:bidi="hi_IN"/>
        </w:rPr>
        <w:t>भविष्यवक्ता वह व्यक्ति होता है जो लोगों तक परमेश्वर का संदेश पहुँचाता है। एक भविष्यवक्ता परमेश्वर से बुलाहट और संदेश प्राप्त करता है, परमेश्वर का संदेश लोगों तक पहुँचाता है, और वह जानता है कि उसका सबसे महत्वपूर्ण काम परमेश्वर के वचन या संदेश को लोगों तक पहुँचाना है। इस सबका मतलब है कि लोग यह जानने की कोशिश कर रहे थे कि यीशु कौन है। हेरोदेस ने सुना कि लोग क्या कह रहे थे और हेरोदेस ने सोचा कि यीशु अवश्य ही यूहन्ना बपतिस्मा देनेवाला होगा जो पुनर्जीवित हो गया है। आमतौर पर यहूदी लोगों का विचार था कि कोई व्यक्ति जो पुनर्जीवित हो जाता है, वह आपका न्याय करने आता है, इसलिए हेरोदेस को डर था कि यूहन्ना पुनर्जीवित हो गया है और अब उसको उसकी हत्या करवाने के लिए दंड मिलने वाला है।</w:t>
      </w:r>
    </w:p>
    <w:p>
      <w:pPr/>
      <w:r>
        <w:rPr>
          <w:lang w:val="hi_IN" w:bidi="hi_IN"/>
        </w:rPr>
      </w:r>
      <w:r>
        <w:rPr>
          <w:lang w:val="hi_IN" w:bidi="hi_IN"/>
        </w:rPr>
        <w:t>अब कहानी एक मोड़ लेती है और हमें बताती है कि यूहन्ना बपतिस्मा देनेवाले के साथ क्या हुआ। यूहन्ना बपतिस्मा देनेवाला यीशु का चचेरा भाई था। यूहन्ना उपदेश देता रहा था कि लोग अपने पापों से मन फिराएँ। यूहन्ना ने बहुत से लोगों को बपतिस्मा दिया जो परमेश्वर का अनुसरण करना चाहते थे। यूहन्ना बहुत साहसी था और लोगों को चिताता था जब वे गलत काम करते, या पाप कर रहे होते थे।</w:t>
      </w:r>
    </w:p>
    <w:p>
      <w:pPr/>
      <w:r>
        <w:rPr>
          <w:lang w:val="hi_IN" w:bidi="hi_IN"/>
        </w:rPr>
      </w:r>
      <w:r>
        <w:rPr>
          <w:lang w:val="hi_IN" w:bidi="hi_IN"/>
        </w:rPr>
        <w:t>यूहन्ना ने साहसपूर्वक कहा कि इस्राएल के उस क्षेत्र का राजा हेरोदेस पाप कर रहा था। हेरोदेस ने अपने भाई की पत्नी, हेरोदियास से शादी कर ली। यह साफ़ तौर पर यहूदी व्यवस्था के नियमों का उल्लंघन था जो परमेश्वर ने मूसा को दी थी। हेरोदेस ने यूहन्ना को बंदी बना कर और अपनी पत्नी, हेरोदियास के कहने पर जेल में डाल दिया। हेरोदियास को यूहन्ना से ईर्ष्या थी। ईर्ष्या किसी शिकायत के कारण किसी के प्रति शत्रुता की तीव्र भावना होती है। हेरोदियास को यह बिल्कुल नहीं भाया कि यूहन्ना ने उसकी हेरोदेस से शादी को परमेश्वर की व्यवस्था के विरुद्ध में बताया। लेकिन हेरोदेस जानता था कि यूहन्ना एक अच्छा या धर्मी और पवित्र व्यक्ति था। धर्मी का अर्थ है कि यूहन्ना परमेश्वर के नियमों के अनुसार सही काम करता है। पवित्र व्यक्ति वह व्यक्ति होता है जिसे परमेश्वर की सेवा करने के लिए अलग किया गया है। एक पवित्र व्यक्ति पाप रहित नहीं होता है लेकिन वह खुद को नैतिक रूप से शुद्ध और पवित्र रखता है। हेरोदेस यूहन्ना को कुछ भी नुकसान पहुँचाने से डरता था। वास्तव में, हेरोदेस यूहन्ना को सुनना पसंद करता था। हेरोदेस ने यूहन्ना की रक्षा की।</w:t>
      </w:r>
    </w:p>
    <w:p>
      <w:pPr/>
      <w:r>
        <w:rPr>
          <w:lang w:val="hi_IN" w:bidi="hi_IN"/>
        </w:rPr>
      </w:r>
      <w:r>
        <w:rPr>
          <w:lang w:val="hi_IN" w:bidi="hi_IN"/>
        </w:rPr>
        <w:t>हालाँकि, हेरोदियास क्रोध में थी और यूहन्ना को मारना चाहती थी। एक रात हेरोदेस के जन्मदिन के अवसर पर आयोजित एक बड़े भोज या उत्सव में, हेरोदियास को यूहन्ना को मरवाने का मौका मिला। हेरोदियास की बेटी ने उस भोज में नृत्य किया। हेरोदेस और हेरोदियास बहुत अनैतिक थे, और यह कोई आश्चर्य की बात नहीं थी कि एक जवान युवती बहुत लोगों के सामने इस तरह नृत्य करेगी। अतिथियों में उच्च सरकारी अधिकारी और सेना के सेनापति और क्षेत्र के प्रमुख या महत्वपूर्ण नागरिक शामिल थे। आम तौर पर एक बेटी पुरुषों के सामने इस तरह से नृत्य नहीं करती जो उसके परिवार से नहीं थे। उसकी बेटी का नृत्य शायद उस तरह का नृत्य था जो एक महिला के लिए किसी पुरुष के सामने करना अनुचित था। भोज में हर कोई उसके नृत्य से प्रसन्न था। हेरोदेस ने उसको जो कुछ भी वह चाहे उसे देने की पेशकश की। उसने उसे "आधे राज्य तक" या अपने शासन की आधी भूमि देने की पेशकश की। हेरोदेस ने एक "शपथ" ली, जिसका मतलब था कि उसने एक गंभीर वादा किया था कि अगर वह इसे पूरा नहीं करता है, तो वह कह रहा था कि परमेश्वर उसे इसके लिए दंडित कर सकता है। हेरोदेस ने सभी अतिथियों के सामने यह शपथ ली। हेरोदेस को अपने राज्य का हिस्सा किसी को भी देने का अधिकार नहीं था। यह काम केवल रोमन ही कर सकते थे। क्योंकि यह भोज हेरोदेस के जन्मदिन का था, इसका मतलब है कि हेरोदेस ने जब यह शपथ ली थी, तो शायद वह नशे में होगा। नशे में रहने का अर्थ है कि आप के द्वारा सेवन की गयी मदिरा आपको नियंत्रित करती है। जब आप नशे में हों या मदिरा के नियंत्रण में हों तो आप एक सही निर्णय नहीं ले पाते हैं।</w:t>
      </w:r>
    </w:p>
    <w:p>
      <w:pPr/>
      <w:r>
        <w:rPr>
          <w:lang w:val="hi_IN" w:bidi="hi_IN"/>
        </w:rPr>
      </w:r>
      <w:r>
        <w:rPr>
          <w:lang w:val="hi_IN" w:bidi="hi_IN"/>
        </w:rPr>
        <w:t>हेरोदियास की बेटी जानती थी कि हेरोदेस का शाब्दिक अर्थ "आधा राज्य" नहीं था, बल्कि वह कोई बहुत बड़ी या महत्वपूर्ण चीज़ मांग सकती थी। उसने अपनी माँ हेरोदियास से पूछा कि उसे क्या करना चाहिए, और हेरोदियास ने उससे कहा कि वह एक थाली में यूहन्ना का सिर मांगे।</w:t>
      </w:r>
    </w:p>
    <w:p>
      <w:pPr/>
      <w:r>
        <w:rPr>
          <w:lang w:val="hi_IN" w:bidi="hi_IN"/>
        </w:rPr>
      </w:r>
      <w:r>
        <w:rPr>
          <w:lang w:val="hi_IN" w:bidi="hi_IN"/>
        </w:rPr>
        <w:t>एक थाली का चित्र दिखाएँ। इस रिकॉर्डिंग को यहाँ रोकें।</w:t>
      </w:r>
    </w:p>
    <w:p>
      <w:pPr/>
      <w:r>
        <w:rPr>
          <w:lang w:val="hi_IN" w:bidi="hi_IN"/>
        </w:rPr>
      </w:r>
      <w:r>
        <w:rPr>
          <w:lang w:val="hi_IN" w:bidi="hi_IN"/>
        </w:rPr>
        <w:t>हेरोदेस इस बारे में बहुत अधिक दुखी था। क्योंकि हेरोदेस ने भोज में सभी मेहमानों के सामने शपथ ली थी, इसलिए हेरोदेस उसकी इच्छा पूरी करने से इनकार नहीं कर सका। हेरोदेस ने यूहन्ना का सिर काटने के लिए सैनिक भेजे। सैनिक यूहन्ना का सिर एक परोसने की थाली में रखकर भोज में ले आए। वह उस सिर को अपनी माँ के पास ले गई। हेरोदेस को यह करना पड़ा-अगर वह अपना वादा नहीं निभाता तो उसे सबके सामने शर्मिंदा होना पड़ता। यूहन्ना के चेले उसके सम्मान में यूहन्ना को कब्र में दफनाने के लिए उसका शरीर लेने आए। वह कब्र शायद एक गुफा थी। पारंपरिक दफनाने की जगह एक गुफा थी।</w:t>
      </w:r>
    </w:p>
    <w:p>
      <w:pPr/>
      <w:r>
        <w:rPr>
          <w:lang w:val="hi_IN" w:bidi="hi_IN"/>
        </w:rPr>
      </w:r>
      <w:r>
        <w:rPr>
          <w:lang w:val="hi_IN" w:bidi="hi_IN"/>
        </w:rPr>
        <w:t>एक कब्र का चित्र दिखाएँ।</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6:14–29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w:t>
      </w:r>
      <w:r>
        <w:rPr>
          <w:lang w:val="hi_IN" w:bidi="hi_IN"/>
        </w:rPr>
        <w:t xml:space="preserve"> यह कहानी की पृष्ठभूमि बताता है। बहुत से लोग यीशु के बारे में बात कर रहे हैं, और राजा हेरोदेस यीशु के बारे में सुनता है। पहला दृश्य अगले तीन दृश्यों के बाद घटित होता है। यह पिछले दिनों घटित हुई कहानी बताने से पहले दी गई पृष्ठभूमि है। आप कहानी में साफ़ तौर पर चिह्न लगा सकते हैं, ताकि यह स्पष्ट हो सके कि पहला दृश्य दूसरे, तीसरे और चौथे दृश्य के </w:t>
      </w:r>
      <w:r>
        <w:rPr>
          <w:i/>
          <w:lang w:val="hi_IN" w:bidi="hi_IN"/>
        </w:rPr>
        <w:t>बाद</w:t>
      </w:r>
      <w:r>
        <w:rPr>
          <w:lang w:val="hi_IN" w:bidi="hi_IN"/>
        </w:rPr>
        <w:t xml:space="preserve"> घटित होता है।</w:t>
      </w:r>
    </w:p>
    <w:p>
      <w:pPr/>
      <w:r>
        <w:rPr>
          <w:lang w:val="hi_IN" w:bidi="hi_IN"/>
        </w:rPr>
      </w:r>
      <w:r>
        <w:rPr>
          <w:b/>
          <w:lang w:val="hi_IN" w:bidi="hi_IN"/>
        </w:rPr>
        <w:t>दृश्य दो:</w:t>
      </w:r>
      <w:r>
        <w:rPr>
          <w:lang w:val="hi_IN" w:bidi="hi_IN"/>
        </w:rPr>
        <w:t xml:space="preserve"> यह बताता है कि हेरोदेस ने यूहन्ना को क्यों मार डाला।</w:t>
      </w:r>
    </w:p>
    <w:p>
      <w:pPr/>
      <w:r>
        <w:rPr>
          <w:lang w:val="hi_IN" w:bidi="hi_IN"/>
        </w:rPr>
      </w:r>
      <w:r>
        <w:rPr>
          <w:b/>
          <w:lang w:val="hi_IN" w:bidi="hi_IN"/>
        </w:rPr>
        <w:t>दृश्य तीन:</w:t>
      </w:r>
      <w:r>
        <w:rPr>
          <w:lang w:val="hi_IN" w:bidi="hi_IN"/>
        </w:rPr>
        <w:t xml:space="preserve"> यह बताता है कि हेरोदेस ने एक जन्मदिन पर एक बड़े भोज का आयोजन किया था।</w:t>
      </w:r>
    </w:p>
    <w:p>
      <w:pPr/>
      <w:r>
        <w:rPr>
          <w:lang w:val="hi_IN" w:bidi="hi_IN"/>
        </w:rPr>
      </w:r>
      <w:r>
        <w:rPr>
          <w:b/>
          <w:lang w:val="hi_IN" w:bidi="hi_IN"/>
        </w:rPr>
        <w:t>चौथा दृश्य:</w:t>
      </w:r>
      <w:r>
        <w:rPr>
          <w:lang w:val="hi_IN" w:bidi="hi_IN"/>
        </w:rPr>
        <w:t xml:space="preserve"> यूहन्ना बपतिस्मा देने वाले की मृत्यु और दफनाने के बारे में बताता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लोग जो यीशु के बारे में बात कर रहे हैं</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यूहन्ना को बंदी बनाने के लिए हेरोदेस द्वारा भेजे गए सैनिक</w:t>
      </w:r>
    </w:p>
    <w:p>
      <w:pPr>
        <w:pStyle w:val="ListBullet"/>
        <w:spacing w:line="240" w:lineRule="auto"/>
        <w:ind w:left="720"/>
      </w:pPr>
      <w:r>
        <w:rPr>
          <w:lang w:val="hi_IN" w:bidi="hi_IN"/>
        </w:rPr>
      </w:r>
      <w:r>
        <w:rPr>
          <w:lang w:val="hi_IN" w:bidi="hi_IN"/>
        </w:rPr>
        <w:t>हेरोदियास</w:t>
      </w:r>
    </w:p>
    <w:p>
      <w:pPr>
        <w:pStyle w:val="ListBullet"/>
        <w:spacing w:line="240" w:lineRule="auto"/>
        <w:ind w:left="720"/>
      </w:pPr>
      <w:r>
        <w:rPr>
          <w:lang w:val="hi_IN" w:bidi="hi_IN"/>
        </w:rPr>
      </w:r>
      <w:r>
        <w:rPr>
          <w:lang w:val="hi_IN" w:bidi="hi_IN"/>
        </w:rPr>
        <w:t>हेरोदेस के मेहमान (जिसमें उच्च सरकारी अधिकारी, सेना के अधिकारी और गलील के प्रमुख निवासी थे)</w:t>
      </w:r>
    </w:p>
    <w:p>
      <w:pPr>
        <w:pStyle w:val="ListBullet"/>
        <w:spacing w:line="240" w:lineRule="auto"/>
        <w:ind w:left="720"/>
      </w:pPr>
      <w:r>
        <w:rPr>
          <w:lang w:val="hi_IN" w:bidi="hi_IN"/>
        </w:rPr>
      </w:r>
      <w:r>
        <w:rPr>
          <w:lang w:val="hi_IN" w:bidi="hi_IN"/>
        </w:rPr>
        <w:t>हेरोदियास की बेटी जिसका नाम भी हेरोदियास था</w:t>
      </w:r>
    </w:p>
    <w:p>
      <w:pPr>
        <w:pStyle w:val="ListBullet"/>
        <w:spacing w:line="240" w:lineRule="auto"/>
        <w:ind w:left="720"/>
      </w:pPr>
      <w:r>
        <w:rPr>
          <w:lang w:val="hi_IN" w:bidi="hi_IN"/>
        </w:rPr>
      </w:r>
      <w:r>
        <w:rPr>
          <w:lang w:val="hi_IN" w:bidi="hi_IN"/>
        </w:rPr>
        <w:t>एक जल्लाद</w:t>
      </w:r>
    </w:p>
    <w:p>
      <w:pPr>
        <w:pStyle w:val="ListBullet"/>
        <w:spacing w:line="240" w:lineRule="auto"/>
        <w:ind w:left="720"/>
      </w:pPr>
      <w:r>
        <w:rPr>
          <w:lang w:val="hi_IN" w:bidi="hi_IN"/>
        </w:rPr>
      </w:r>
      <w:r>
        <w:rPr>
          <w:lang w:val="hi_IN" w:bidi="hi_IN"/>
        </w:rPr>
        <w:t>यूहन्ना के चेले</w:t>
      </w:r>
    </w:p>
    <w:p>
      <w:pPr/>
      <w:r>
        <w:rPr>
          <w:lang w:val="hi_IN" w:bidi="hi_IN"/>
        </w:rPr>
      </w:r>
      <w:r>
        <w:rPr>
          <w:lang w:val="hi_IN" w:bidi="hi_IN"/>
        </w:rPr>
        <w:t>एक समूह में, इस भाग के परिवेश के इन हिस्सों पर ध्यान दें: कहानी का अभिनय शुरू करने से पहले, इस बारे में सोच-विचार करें कि कहानी कैसे सुनाई जाए ताकि लोग घटनाओं के सही क्रम को समझ सकें। इस कहानी का आरम्भ वास्तव में यूहन्ना की मृत्यु के बाद होता है। हेरोदेस यीशु के बारे में और लोगों द्वारा यीशु के बारे में कही जा रही बातों के बारे में सुनता है। हेरोदेस सहित बहुत लोगों का मानना है कि यीशु वास्तव में यूहन्ना बपतिस्मा देने वाला है जो पुनर्जीवित हो गया है। उसके बाद मरकुस हमें यह बताता है कि यूहन्ना कैसे मारा गया।</w:t>
      </w:r>
    </w:p>
    <w:p>
      <w:pPr/>
      <w:r>
        <w:rPr>
          <w:lang w:val="hi_IN" w:bidi="hi_IN"/>
        </w:rPr>
      </w:r>
      <w:r>
        <w:rPr>
          <w:lang w:val="hi_IN" w:bidi="hi_IN"/>
        </w:rPr>
        <w:t>यहाँ रुकें और एक कहानी बताएँ। कहानी का पहला हिस्सा उस चीज से संबंधित है जो अभी घटित हो रही है। यह एक खुशहाल कहानी हो सकती है जैसे कि शादी या नये घर के बारे में या यह एक दुखद कहानी भी हो सकती है। यह बताने के बाद कि अभी क्या हो रहा है, कहानीकार पीछे जाकर उन घटनाओं के बारे में बताएगा जो इस समय से पहले हुई थीं। कहानीकार जिस तरह से पहले घटित हुई घटनाओं को बताता है, उस पर पूरा ध्यान दें। इस रिकॉर्डिंग को यहाँ रोकें।</w:t>
      </w:r>
    </w:p>
    <w:p>
      <w:pPr/>
      <w:r>
        <w:rPr>
          <w:lang w:val="hi_IN" w:bidi="hi_IN"/>
        </w:rPr>
      </w:r>
      <w:r>
        <w:rPr>
          <w:lang w:val="hi_IN" w:bidi="hi_IN"/>
        </w:rPr>
        <w:t>पहले दृश्य में बताया गया है कि हेरोदेस अन्तिपास यीशु के बारे में कैसे सुनता है। अब तक, यीशु कुछ समय से लोगों को उपदेश दे रहा है और उन्हें चंगा कर रहा है। लोग यह जानने की कोशिश कर रहे हैं कि यीशु कौन है। कुछ लोग यह मान रहे हैं कि यीशु यूहन्ना बपतिस्मा देने वाला है जो पुनर्जीवित हुआ है। और वहीं कुछ लोग मान रहे हैं कि यीशु भविष्यवक्ता एलिय्याह है जो वापस आ गया है। वही कुछ और लोगों का मानना है कि यीशु कोई और भविष्यद्वक्ता है। हेरोदेस इन बातों को सुनता है। हेरोदेस सोचता है कि यीशु अवश्य ही यूहन्ना बपतिस्मा देनेवाला है, जिसे हेरोदेस ने सिर काटकर मार डालने का आदेश दिया था।</w:t>
      </w:r>
    </w:p>
    <w:p>
      <w:pPr/>
      <w:r>
        <w:rPr>
          <w:lang w:val="hi_IN" w:bidi="hi_IN"/>
        </w:rPr>
      </w:r>
      <w:r>
        <w:rPr>
          <w:lang w:val="hi_IN" w:bidi="hi_IN"/>
        </w:rPr>
        <w:t>दूसरे दृश्य में हेरोदेस और हेरोदियास के विवाह की पृष्ठभूमि का वर्णन किया गया है। हेरोदियास का विवाह हेरोदेस के भाई से हुआ था। व्यवस्था किसी व्यक्ति को अपने जीवित भाई की पत्नी से विवाह करने की अनुमति नहीं देती। यूहन्ना ने हेरोदेस को बताया कि हेरोदेस परमेश्वर की व्यवस्था को तोड़ रहा था, जो कि पाप है। हेरोदियास यूहन्ना बपतिस्मा देनेवाले से घृणा करती थी, क्योंकि यूहन्ना ऐसी बातें कह रहा था। हेरोदियास चाहती थी कि यूहन्ना को मार दिया जाए। हेरोदेस ने यूहन्ना को बंदी बना लिया था और हेरोदियास को प्रसन्न करने के लिए उसे जेल में डाल दिया। हेरोदेस यूहन्ना का आदर करता था और यूहन्ना की बातें सुनता था। हेरोदेस मानता था कि यूहन्ना एक धर्मी व्यक्ति है। हेरोदेस मानता था कि यूहन्ना एक पवित्र व्यक्ति है। हेरोदेस ने यूहन्ना की रक्षा की। यूहन्ना की बातें सुनकर हेरोदेस बहुत असहज हो जाता था, लेकिन हेरोदेस यूहन्ना की बातों का आदर करता था।</w:t>
      </w:r>
    </w:p>
    <w:p>
      <w:pPr/>
      <w:r>
        <w:rPr>
          <w:lang w:val="hi_IN" w:bidi="hi_IN"/>
        </w:rPr>
      </w:r>
      <w:r>
        <w:rPr>
          <w:lang w:val="hi_IN" w:bidi="hi_IN"/>
        </w:rPr>
        <w:t>तीसरा दृश्य महल में होता है, जहाँ जन्मदिन के अवसर पर भोज और मेहमान हैं। हेरोदेस ने सरकारी अधिकारियों और सेना के अधिकारियों सहित सभी प्रमुख लोगों को भोज के लिए न्योता दिया। हेरोदियास की बेटी जिसका नाम भी हेरोदियास है, राजा और सभी मेहमानों के सामने नृत्य करती है। वे सब उसके नृत्य से प्रसन्न हैं। हेरोदेस ने उसे जो कुछ भी वह चाहे देने का वादा किया, यहाँ तक कि उसके राज्य का आधा हिस्सा भी। हेरोदेस यह एक प्रतिज्ञा या शपथ लेता है, जिसका अर्थ है कि हेरोदेस को वही करना पड़ेगा जिसकी उसने शपथ खाई है। वह बाद में इस निर्णय से पीछे नही हट सकता वह जो कुछ भी मांगेगी उसको वो सब कुछ उसको देना पड़ेगा। उसने बाहर जाकर अपनी माँ से पूछा कि उसे क्या मांगना चाहिए। इससे यह माना जाता है कि भोज में नृत्य या शपथ के समय माँ कमरे में नहीं थी। हेरोदियास ने जवाब दिया, "यूहन्ना बपतिस्मा देनेवाले का सिर मांग।"</w:t>
      </w:r>
    </w:p>
    <w:p>
      <w:pPr/>
      <w:r>
        <w:rPr>
          <w:lang w:val="hi_IN" w:bidi="hi_IN"/>
        </w:rPr>
      </w:r>
      <w:r>
        <w:rPr>
          <w:lang w:val="hi_IN" w:bidi="hi_IN"/>
        </w:rPr>
        <w:t>चौथे दृश्य में, हेरोदियास की बेटी वापस राजा के पास जाती है और एक थाल में यूहन्ना बपतिस्मा देनेवाले का सिर मांगती है। राजा तुरंत अपना वचन पूरा करता है क्योंकि उसने अपने मेहमानों के सामने यह वचन दिया था और अब वह उससे पीछे नहीं हट सकता था। हेरोदेस जल्लाद को बंदीगृह में भेजता है। जल्लाद जेल में जाता है, जेल में यूहन्ना का सिर काटता है, सिर को एक थाल में वापस लाता है, और उसे हेरोदियास की बेटी को देता है। हेरोदियास की बेटी सिर सहित थाल को अपनी माँ के पास ले जाती है। यह सब भोज के दौरान ही होता है।</w:t>
      </w:r>
    </w:p>
    <w:p>
      <w:pPr/>
      <w:r>
        <w:rPr>
          <w:lang w:val="hi_IN" w:bidi="hi_IN"/>
        </w:rPr>
      </w:r>
      <w:r>
        <w:rPr>
          <w:lang w:val="hi_IN" w:bidi="hi_IN"/>
        </w:rPr>
        <w:t>यूहन्ना के चेलों को ये सब बातें पता चलती है। यूहन्ना के चेले आकर यूहन्ना का शव लेकर एक कब्र में दफनाते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6:14–29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लोग जो यीशु के बारे में बात कर रहे हैं</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यूहन्ना को बंदी बनाने के लिए हेरोदेस द्वारा भेजे गए सैनिक</w:t>
      </w:r>
    </w:p>
    <w:p>
      <w:pPr>
        <w:pStyle w:val="ListBullet"/>
        <w:spacing w:line="240" w:lineRule="auto"/>
        <w:ind w:left="720"/>
      </w:pPr>
      <w:r>
        <w:rPr>
          <w:lang w:val="hi_IN" w:bidi="hi_IN"/>
        </w:rPr>
      </w:r>
      <w:r>
        <w:rPr>
          <w:lang w:val="hi_IN" w:bidi="hi_IN"/>
        </w:rPr>
        <w:t>हेरोदियास</w:t>
      </w:r>
    </w:p>
    <w:p>
      <w:pPr>
        <w:pStyle w:val="ListBullet"/>
        <w:spacing w:line="240" w:lineRule="auto"/>
        <w:ind w:left="720"/>
      </w:pPr>
      <w:r>
        <w:rPr>
          <w:lang w:val="hi_IN" w:bidi="hi_IN"/>
        </w:rPr>
      </w:r>
      <w:r>
        <w:rPr>
          <w:lang w:val="hi_IN" w:bidi="hi_IN"/>
        </w:rPr>
        <w:t>हेरोदेस के मेहमान (जिसमें उच्च सरकारी अधिकारी, सेना के अधिकारी और गलील के प्रमुख निवासी थे)</w:t>
      </w:r>
    </w:p>
    <w:p>
      <w:pPr>
        <w:pStyle w:val="ListBullet"/>
        <w:spacing w:line="240" w:lineRule="auto"/>
        <w:ind w:left="720"/>
      </w:pPr>
      <w:r>
        <w:rPr>
          <w:lang w:val="hi_IN" w:bidi="hi_IN"/>
        </w:rPr>
      </w:r>
      <w:r>
        <w:rPr>
          <w:lang w:val="hi_IN" w:bidi="hi_IN"/>
        </w:rPr>
        <w:t>हेरोदियास की बेटी जिसका नाम भी हेरोदियास है</w:t>
      </w:r>
    </w:p>
    <w:p>
      <w:pPr>
        <w:pStyle w:val="ListBullet"/>
        <w:spacing w:line="240" w:lineRule="auto"/>
        <w:ind w:left="720"/>
      </w:pPr>
      <w:r>
        <w:rPr>
          <w:lang w:val="hi_IN" w:bidi="hi_IN"/>
        </w:rPr>
      </w:r>
      <w:r>
        <w:rPr>
          <w:lang w:val="hi_IN" w:bidi="hi_IN"/>
        </w:rPr>
        <w:t>एक जल्लाद</w:t>
      </w:r>
    </w:p>
    <w:p>
      <w:pPr>
        <w:pStyle w:val="ListBullet"/>
        <w:spacing w:line="240" w:lineRule="auto"/>
        <w:ind w:left="720"/>
      </w:pPr>
      <w:r>
        <w:rPr>
          <w:lang w:val="hi_IN" w:bidi="hi_IN"/>
        </w:rPr>
      </w:r>
      <w:r>
        <w:rPr>
          <w:lang w:val="hi_IN" w:bidi="hi_IN"/>
        </w:rPr>
        <w:t>यूहन्ना के चेले</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कहानी का अभिनय करें। कहानी के संवाद, प्रवाह, कथानक और कालक्रम पर ध्यान दें। यह सुनिश्चित करें कि आप कहानी के कठिन या महत्वपूर्ण हिस्सों का अभिनय करना न भूलें।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जैसे ही कहानी शुरू होती है, हेरोदेस यीशु के बारे में सुनता है। लोगों का मानना है, कि "शायद यीशु एलिय्याह है या शायद यूहन्ना बप्तिस्मा देने वाला या शायद कोई अन्य भविष्यवक्ता है।" लेकिन हेरोदेस सोचने लगता है कि यीशु यूहन्ना बप्तिस्मा देने वाला ही है, वह व्यक्ति जिसका सिर हेरोदेस ने कटवाया था, वह मरे हुओं में से जी उठा है।</w:t>
      </w:r>
    </w:p>
    <w:p>
      <w:pPr/>
      <w:r>
        <w:rPr>
          <w:lang w:val="hi_IN" w:bidi="hi_IN"/>
        </w:rPr>
      </w:r>
      <w:r>
        <w:rPr>
          <w:lang w:val="hi_IN" w:bidi="hi_IN"/>
        </w:rPr>
        <w:t>अभिनय को रोकें: हेरोदेस से पूछें, "आप अभी कैसा महसूस कर रहे हैं?" आप ऐसी बातें सुन सकते हैं, "मैं उलझन में हूँ। यूहन्ना मरें हुओं में से कैसे जी उठा?" या "मैं डरा हुआ हूँ। क्या होगा यदि यह व्यक्ति वास्तव में यूहन्ना ही हो?" या "मुझे दुःख है कि मैंने यूहन्ना को मरवा दिया था।" अभिनय को फिर से आरम्भ करें।</w:t>
      </w:r>
    </w:p>
    <w:p>
      <w:pPr/>
      <w:r>
        <w:rPr>
          <w:lang w:val="hi_IN" w:bidi="hi_IN"/>
        </w:rPr>
      </w:r>
      <w:r>
        <w:rPr>
          <w:lang w:val="hi_IN" w:bidi="hi_IN"/>
        </w:rPr>
        <w:t>दूसरे दृश्य में, हेरोदेस ने सैनिकों को भेजा जिन्होंने यूहन्ना को बंदी बनाकर कैद कर लिया था। यूहन्ना ने हेरोदेस से कहा कि हेरोदेस का अपने भाई फिलिप की पत्नी से विवाह करना परमेश्वर के नियमों के विरुद्ध है। इस स्त्री का नाम हेरोदियास था। हेरोदियास यूहन्ना से ईर्ष्या रखती थी और उसे मारना चाहती थी।</w:t>
      </w:r>
    </w:p>
    <w:p>
      <w:pPr/>
      <w:r>
        <w:rPr>
          <w:lang w:val="hi_IN" w:bidi="hi_IN"/>
        </w:rPr>
      </w:r>
      <w:r>
        <w:rPr>
          <w:lang w:val="hi_IN" w:bidi="hi_IN"/>
        </w:rPr>
        <w:t>अभिनय को रोकें: हेरोदियास से पूछें, "आप कैसा महसूस कर रही हैं?" आप कुछ इस तरह की बातें सुन सकते हैं, "मैं यूहन्ना से नाराज़ हूँ," "मैं यूहन्ना से ईर्ष्या करती हूँ," या "यूहन्ना की यह जुर्रत कैसे हुई कि वह लोगों से कहे कि मैं पाप में जीवन व्यतीत कर रही हूँ! आखिरकार मैं राजा की पत्नी हूँ। मैं जो चाहूं वह कर सकती हूँ! ये धार्मिक व्यवस्था बहुत पुरानी हैं। अब हम रोमन व्यवस्था के अधीन रहते हैं। यूहन्ना को इस तरह बातें नहीं करनी चाहिए।" अभिनय को जारी रखें।</w:t>
      </w:r>
    </w:p>
    <w:p>
      <w:pPr/>
      <w:r>
        <w:rPr>
          <w:lang w:val="hi_IN" w:bidi="hi_IN"/>
        </w:rPr>
      </w:r>
      <w:r>
        <w:rPr>
          <w:lang w:val="hi_IN" w:bidi="hi_IN"/>
        </w:rPr>
        <w:t>हेरोदेस यूहन्ना का सम्मान करता था। हेरोदेस जानता था कि यूहन्ना एक धर्मी और पवित्र जन था। हेरोदेस ने यूहन्ना की रक्षा की, भले ही हेरोदेस जब भी यूहन्ना से बात करता तो वह व्याकुल हो जाता था।</w:t>
      </w:r>
    </w:p>
    <w:p>
      <w:pPr/>
      <w:r>
        <w:rPr>
          <w:lang w:val="hi_IN" w:bidi="hi_IN"/>
        </w:rPr>
      </w:r>
      <w:r>
        <w:rPr>
          <w:lang w:val="hi_IN" w:bidi="hi_IN"/>
        </w:rPr>
        <w:t>अभिनय को रोकें: हेरोदेस से पूछें, "यूहन्ना की बातें आपको परेशान क्यों करती हैं या आपको असहज क्यों करती हैं?" शायद आप ऐसा सुनें, "यूहन्ना एक पवित्र जन है। यूहन्ना परमेश्वर के बारे में बताता है। यूहन्ना मुझे उन शिक्षाओं की याद दिलाता है जो मैंने परमेश्वर के बारे में सीखी थीं, लेकिन मैं अब आज्ञा नहीं मानता। यूहन्ना मुझे सिखाता है कि परमेश्वर चाहता है कि मैं उसकी आज्ञा का पालन करूं। मैंने रोमन व्यवस्था की आज्ञा मानने का निर्णय लिया है। यूहन्ना परमेश्वर को सब से ऊपर रखता है। यूहन्ना मुझे यह सोचने के लिए भी चुनौती देता है।" अभिनय को जारी रखें।</w:t>
      </w:r>
    </w:p>
    <w:p>
      <w:pPr/>
      <w:r>
        <w:rPr>
          <w:lang w:val="hi_IN" w:bidi="hi_IN"/>
        </w:rPr>
      </w:r>
      <w:r>
        <w:rPr>
          <w:lang w:val="hi_IN" w:bidi="hi_IN"/>
        </w:rPr>
        <w:t>तीसरे दृश्य में, हम हेरोदेस के जन्मदिन को देखते हैं। हेरोदेस ने सरकारी अधिकारियों, सेना अधिकारियों और गलील के प्रमुख नागरिकों के लिए एक भोज रखा था। उसकी बेटी जिसका नाम भी हेरोदियास ही था, आई और हेरोदेस के सामने और सभी मुख्य अतिथियों के सामने नृत्य किया। हेरोदेस ने कहा, “तू जो कुछ भी चाहे, मुझसे माँग, और मैं तुझे दे दूँगा। तू जो कुछ भी माँगेगी, मैं तुझे दे दूँगा, यहाँ तक कि अपने राज्य का आधा हिस्सा भी।” हेरोदेस ने यह बयान एक शपथ या प्रतिज्ञा के रूप में दिया, जिसका अर्थ है कि हेरोदेस अब इससे पीछे नही हट सकता था।</w:t>
      </w:r>
    </w:p>
    <w:p>
      <w:pPr/>
      <w:r>
        <w:rPr>
          <w:lang w:val="hi_IN" w:bidi="hi_IN"/>
        </w:rPr>
      </w:r>
      <w:r>
        <w:rPr>
          <w:lang w:val="hi_IN" w:bidi="hi_IN"/>
        </w:rPr>
        <w:t>अभिनय को रोकें: हेरोदेस से पूछो, "तुम अपनी बेटी को जो कुछ भी मांगेगी, उसे देने का वादा क्यों कर रहे हो?" शायद आप ये उत्तर सुने, "मैं उसके नृत्य से बहुत प्रसन्न था। मैं उससे बहुत खुश था," "मैं अपनी उदारता दिखाना चाहता था," या "मैं अपने मेहमानों को प्रभावित करना चाहता था." या "वह एक अच्छी लड़की है। मैं चाहता हूँ कि वह ख़ुश हो।" अभिनय को जारी रखें।</w:t>
      </w:r>
    </w:p>
    <w:p>
      <w:pPr/>
      <w:r>
        <w:rPr>
          <w:lang w:val="hi_IN" w:bidi="hi_IN"/>
        </w:rPr>
      </w:r>
      <w:r>
        <w:rPr>
          <w:lang w:val="hi_IN" w:bidi="hi_IN"/>
        </w:rPr>
        <w:t>लड़की ने अपनी मां से पूछा कि उसे क्या माँगना चाहिए, और उसकी मां ने उससे कहा, "यूहन्ना बपतिस्मा देनेवाले का सिर मांग लें।"</w:t>
      </w:r>
    </w:p>
    <w:p>
      <w:pPr/>
      <w:r>
        <w:rPr>
          <w:lang w:val="hi_IN" w:bidi="hi_IN"/>
        </w:rPr>
      </w:r>
      <w:r>
        <w:rPr>
          <w:lang w:val="hi_IN" w:bidi="hi_IN"/>
        </w:rPr>
        <w:t>अभिनय को रोकें: हेरोदियास से पूछो, "जब तुम अपनी बेटी से यूहन्ना का सिर मांगने के लिए कहती हो तो तुम्हें कैसा लगता है?" हो सकता है कि आप सुनें, "मैं ख़ुश हूँ। कम से कम, इससे मैं उस उपद्रवी से छुटकारा पा सकती हूँ। वह हेरोदेस से बात करता रहता है और हेरोदेस उसकी बात सुनता रहता है। वह हेरोदेस को मुझे छोड़ने और तलाक देने के लिए कह रहा है। मुझे यूहन्ना से छुटकारा पाने के लिए इस मौके का इस्तेमाल करना ही होगा।" अभिनय को जारी रखें।</w:t>
      </w:r>
    </w:p>
    <w:p>
      <w:pPr/>
      <w:r>
        <w:rPr>
          <w:lang w:val="hi_IN" w:bidi="hi_IN"/>
        </w:rPr>
      </w:r>
      <w:r>
        <w:rPr>
          <w:lang w:val="hi_IN" w:bidi="hi_IN"/>
        </w:rPr>
        <w:t>हेरोदेस की बेटी जल्दी से राजा के पास लौटी और बोली, "मैं अभी एक थाल में यूहन्ना बपतिस्मा देनेवाले का सिर चाहती हूँ।"</w:t>
      </w:r>
    </w:p>
    <w:p>
      <w:pPr/>
      <w:r>
        <w:rPr>
          <w:lang w:val="hi_IN" w:bidi="hi_IN"/>
        </w:rPr>
      </w:r>
      <w:r>
        <w:rPr>
          <w:lang w:val="hi_IN" w:bidi="hi_IN"/>
        </w:rPr>
        <w:t>अभिनय को रोकें: हेरोदेस से पूछें, "आप कैसा महसूस कर रहे हैं?" आप शायद कुछ ऐसा सुनें, "मुझे वादा करने का पछतावा है" या "मैं बहुत दुखी हूँ क्योंकि मैं उसकी मांग को अस्वीकार नहीं कर सकता।" अभिनय को फिर से आरम्भ करें।</w:t>
      </w:r>
    </w:p>
    <w:p>
      <w:pPr/>
      <w:r>
        <w:rPr>
          <w:lang w:val="hi_IN" w:bidi="hi_IN"/>
        </w:rPr>
      </w:r>
      <w:r>
        <w:rPr>
          <w:lang w:val="hi_IN" w:bidi="hi_IN"/>
        </w:rPr>
        <w:t>चौथे दृश्य में, हेरोदेस ने तुरन्त एक जल्लाद को भेजकर यूहन्ना का सिर काटकर उसके पास लाने को कहा। हेरोदेस ने यूहन्ना का सिर एक थाल में रखकर लड़की को दे दिया और वह उसे अपनी माँ के पास ले गई।</w:t>
      </w:r>
    </w:p>
    <w:p>
      <w:pPr/>
      <w:r>
        <w:rPr>
          <w:lang w:val="hi_IN" w:bidi="hi_IN"/>
        </w:rPr>
      </w:r>
      <w:r>
        <w:rPr>
          <w:lang w:val="hi_IN" w:bidi="hi_IN"/>
        </w:rPr>
        <w:t>अभिनय को रोकें: हेरोदेस की पत्नी हेरोदियास से पूछें, "तुम्हें कैसा लग रहा है?" आप शायद ऐसी बातें सुनें, "मैं विजयी महसूस कर रही हूँ। मैं जीत गई," "मैं बहुत खुश हूँ," या "मैं यूहन्ना को मरते हुए देखना चाहती थी। मैं ख़ुश हूँ। वह उपद्रवी आखिरकार मेरे जीवन से चला गया। अब मैं शान्ति से जी सकती हूँ।" अभिनय को जारी रखें।</w:t>
      </w:r>
    </w:p>
    <w:p>
      <w:pPr/>
      <w:r>
        <w:rPr>
          <w:lang w:val="hi_IN" w:bidi="hi_IN"/>
        </w:rPr>
      </w:r>
      <w:r>
        <w:rPr>
          <w:lang w:val="hi_IN" w:bidi="hi_IN"/>
        </w:rPr>
        <w:t>जब यूहन्ना के चेलों ने सुना कि क्या हुआ था, तो वे उसके शव को लेने आए और उसे एक कब्र में दफना दिया।</w:t>
      </w:r>
    </w:p>
    <w:p>
      <w:pPr/>
      <w:r>
        <w:rPr>
          <w:lang w:val="hi_IN" w:bidi="hi_IN"/>
        </w:rPr>
      </w:r>
      <w:r>
        <w:rPr>
          <w:lang w:val="hi_IN" w:bidi="hi_IN"/>
        </w:rPr>
        <w:t>यूहन्ना के चेलों से पूछें, "आप कैसा महसूस कर रहे हैं?" आप कुछ इस तरह की बातें सुन सकते हैं, “हम बहुत दुखी हैं, हम टूट गए हैं,” या “हमें समझ नहीं आ रहा कि ऐसा क्यों हुआ। यूहन्ना एक धर्मी व्यक्ति था जो परमेश्वर की इच्छा पूरी कर रहा था। ऐसा उसके साथ क्यों हुआ? मेरी समझ में नहीं आया। मैं जानता हूँ कि यूहन्ना ने परमेश्वर की सेवा जारी रखी। मैं भी ऐसा ही करूंगा।"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6:14–29 का ऑडियो संस्करण सबसे आसानी से समझ आने वाले अनुवाद में सुनें।</w:t>
      </w:r>
    </w:p>
    <w:p>
      <w:pPr/>
      <w:r>
        <w:rPr>
          <w:lang w:val="hi_IN" w:bidi="hi_IN"/>
        </w:rPr>
      </w:r>
      <w:r>
        <w:rPr>
          <w:lang w:val="hi_IN" w:bidi="hi_IN"/>
        </w:rPr>
        <w:t xml:space="preserve">जो लोग यीशु के बारे में बात कर रहे थे, वे सोचते थे कि हो सकता है कि यीशु एक </w:t>
      </w:r>
      <w:r>
        <w:rPr>
          <w:b/>
          <w:lang w:val="hi_IN" w:bidi="hi_IN"/>
        </w:rPr>
        <w:t>भविष्यद्वक्ता</w:t>
      </w:r>
      <w:r>
        <w:rPr>
          <w:lang w:val="hi_IN" w:bidi="hi_IN"/>
        </w:rPr>
        <w:t xml:space="preserve"> हो। भविष्यद्वक्ता के लिए उसी शब्द का उपयोग करें जिसका आप पहले से उपयोग कर चुके हैं। </w:t>
      </w:r>
      <w:hyperlink r:id="rId18">
        <w:r>
          <w:rPr>
            <w:lang w:val="hi_IN" w:bidi="hi_IN"/>
          </w:rPr>
          <w:rPr>
            <w:color w:val="0000EE"/>
            <w:u w:val="single"/>
          </w:rPr>
          <w:t>भविष्यद्वक्ता</w:t>
        </w:r>
      </w:hyperlink>
      <w:r>
        <w:rPr>
          <w:lang w:val="hi_IN" w:bidi="hi_IN"/>
        </w:rPr>
        <w:t xml:space="preserve"> पर मुख्य शब्दावली में चर्चा की गई है।</w:t>
      </w:r>
    </w:p>
    <w:p>
      <w:pPr/>
      <w:r>
        <w:rPr>
          <w:lang w:val="hi_IN" w:bidi="hi_IN"/>
        </w:rPr>
      </w:r>
      <w:r>
        <w:rPr>
          <w:lang w:val="hi_IN" w:bidi="hi_IN"/>
        </w:rPr>
        <w:t xml:space="preserve">हेरोदेस का मानना था कि यूहन्ना बपतिस्मा देनेवाला एक धर्मी और पवित्र जन था। पुराने नियम में धार्मिकता का विचार परमेश्वर और लोगों के बीच, या लोगों के बीच के रिश्ते पर आधारित है। </w:t>
      </w:r>
      <w:r>
        <w:rPr>
          <w:b/>
          <w:lang w:val="hi_IN" w:bidi="hi_IN"/>
        </w:rPr>
        <w:t>धार्मिकता</w:t>
      </w:r>
      <w:r>
        <w:rPr>
          <w:lang w:val="hi_IN" w:bidi="hi_IN"/>
        </w:rPr>
        <w:t xml:space="preserve"> का अर्थ </w:t>
      </w:r>
      <w:r>
        <w:rPr>
          <w:b/>
          <w:lang w:val="hi_IN" w:bidi="hi_IN"/>
        </w:rPr>
        <w:t>पवित्रता</w:t>
      </w:r>
      <w:r>
        <w:rPr>
          <w:lang w:val="hi_IN" w:bidi="hi_IN"/>
        </w:rPr>
        <w:t>, किसी के साथ सही और सच्चा संबंध, अपराध से मुक्त होना है।</w:t>
      </w:r>
    </w:p>
    <w:p>
      <w:pPr/>
      <w:r>
        <w:rPr>
          <w:lang w:val="hi_IN" w:bidi="hi_IN"/>
        </w:rPr>
      </w:r>
      <w:r>
        <w:rPr>
          <w:lang w:val="hi_IN" w:bidi="hi_IN"/>
        </w:rPr>
        <w:t>आपको अपने सम्पूर्ण अनुवाद में "धार्मिकता" के सिद्धांत का एक ही तरीके से वर्णन करना चाहिए। उदाहरण के लिए, आप धार्मिकता को “परमेश्वर के साथ एक सही संबंध” के रूप में समझा सकते हैं। आप इसे कानूनी शब्दावली में दोषरहित/निर्दोष के रूप में भी वर्णित कर सकते हैं। इन विचारों का वर्णन करने के अन्य तरीके इस प्रकार हैं:</w:t>
      </w:r>
    </w:p>
    <w:p>
      <w:pPr>
        <w:pStyle w:val="ListBullet"/>
        <w:spacing w:line="240" w:lineRule="auto"/>
        <w:ind w:left="720"/>
      </w:pPr>
      <w:r>
        <w:rPr>
          <w:lang w:val="hi_IN" w:bidi="hi_IN"/>
        </w:rPr>
      </w:r>
      <w:r>
        <w:rPr>
          <w:lang w:val="hi_IN" w:bidi="hi_IN"/>
        </w:rPr>
        <w:t>परमेश्वर की दृष्टि धर्मी होना</w:t>
      </w:r>
    </w:p>
    <w:p>
      <w:pPr>
        <w:pStyle w:val="ListBullet"/>
        <w:spacing w:line="240" w:lineRule="auto"/>
        <w:ind w:left="720"/>
      </w:pPr>
      <w:r>
        <w:rPr>
          <w:lang w:val="hi_IN" w:bidi="hi_IN"/>
        </w:rPr>
      </w:r>
      <w:r>
        <w:rPr>
          <w:lang w:val="hi_IN" w:bidi="hi_IN"/>
        </w:rPr>
        <w:t>परमेश्वर के साथ सही सम्बन्ध में होना</w:t>
      </w:r>
    </w:p>
    <w:p>
      <w:pPr>
        <w:pStyle w:val="ListBullet"/>
        <w:spacing w:line="240" w:lineRule="auto"/>
        <w:ind w:left="720"/>
      </w:pPr>
      <w:r>
        <w:rPr>
          <w:lang w:val="hi_IN" w:bidi="hi_IN"/>
        </w:rPr>
      </w:r>
      <w:r>
        <w:rPr>
          <w:lang w:val="hi_IN" w:bidi="hi_IN"/>
        </w:rPr>
        <w:t>परमेश्वर के द्वारा ग्रहण किया जाना</w:t>
      </w:r>
    </w:p>
    <w:p>
      <w:pPr/>
      <w:r>
        <w:rPr>
          <w:lang w:val="hi_IN" w:bidi="hi_IN"/>
        </w:rPr>
      </w:r>
      <w:r>
        <w:rPr>
          <w:lang w:val="hi_IN" w:bidi="hi_IN"/>
        </w:rPr>
        <w:t>आपके श्रोताओं के पास धार्मिकता के सिद्धांत को समझाने के लिए कुछ खास शब्द भी हो सकते हैं, जैसे "शुद्ध दिल रखना, ईमानदार होना, दोषरहित/निर्दोष होना, परमेश्वर के मार्ग पर चलना," आदि... जब आप अपनी कहानी के लिए उचित शब्द चुनें तो इन बातों को ध्यान में रखें। याद रखें कि बाइबल में कहा गया है कि लोग अपने आप से या बहुत से अच्छे काम करके कभी भी धर्मी नहीं बन सकते। "धार्मिकता" के लिए आपका शब्द या वाक्यांश भले काम करने पर आधारित नहीं होना चाहिए।</w:t>
      </w:r>
    </w:p>
    <w:p>
      <w:pPr/>
      <w:r>
        <w:rPr>
          <w:lang w:val="hi_IN" w:bidi="hi_IN"/>
        </w:rPr>
      </w:r>
      <w:r>
        <w:rPr>
          <w:lang w:val="hi_IN" w:bidi="hi_IN"/>
        </w:rPr>
        <w:t xml:space="preserve">क्योंकि यह एक बहुत ही महत्वपूर्ण मुख्य शब्द है, इस पर कुछ समय व्यतीत करें। आपको संस्कृति में किसी प्रकार की उपयुक्त तुलना मिल सकती है। उदाहरण के लिए, आप ऐसी चीज से तुलना कर सकते हैं जो टूट गई हो और इसलिए अब इस्तेमाल नहीं की जा सकती। एक बार जब कोई चीज टूट जाती है, तो उसे ठीक करने का कोई तरीका नहीं होता है जिससे वह पूरी तरह से उपयोग योग्य स्थिति में आ जाए। (शायद यह एक मिट्टी का बर्तन, एक लोटा, एक धनुष और तीर, आदि हो सकता है... शायद यह एक मुड़ा हुआ तीर हो सकता है जो अब निशाने को भेद नहीं सकता।) </w:t>
      </w:r>
      <w:r>
        <w:rPr>
          <w:b/>
          <w:lang w:val="hi_IN" w:bidi="hi_IN"/>
        </w:rPr>
        <w:t>धार्मिकता</w:t>
      </w:r>
      <w:r>
        <w:rPr>
          <w:lang w:val="hi_IN" w:bidi="hi_IN"/>
        </w:rPr>
        <w:t xml:space="preserve"> वह सिद्धांत है जिसके अनुसार परमेश्वर उन चीजों को पुनर्स्थापित करता है जिन्हें पुनर्स्थापित नहीं किया जा सकता। वह न केवल उस चीज की मरम्मत करता है, बल्कि उसे उसके उद्देश्य के लिए फिर से उपयोगी बना देता है, मानो कि वह कभी टूटी ही न हो। आप प्रतिभागियों से यह भी कह सकते हैं कि वे जोड़ियों में "धार्मिकता" का अभिनय करके "दिखाएँ।" समूह इस बात पर चर्चा कर सकता है कि उन्होंने क्या देखा और यह निर्धारित कर सकता है कि क्या क्रियाएं सिद्धांत को सटीक रूप से दर्शाती हैं। यदि ऐसा है, तो आप "धार्मिकता" का वर्णन करने के लिए उपयुक्त तरीका खोजने में मदद करने के लिए उन क्रियाओं का इस्तेमाल कर सकते हैं। धार्मिकता के लिए वही शब्द इस्तेमाल करें जो आपने पिछले भागों में इस्तेमाल किया है, और याद रखें कि </w:t>
      </w:r>
      <w:hyperlink r:id="rId102">
        <w:r>
          <w:rPr>
            <w:lang w:val="hi_IN" w:bidi="hi_IN"/>
          </w:rPr>
          <w:rPr>
            <w:color w:val="0000EE"/>
            <w:u w:val="single"/>
          </w:rPr>
          <w:t>धार्मिकता</w:t>
        </w:r>
      </w:hyperlink>
      <w:r>
        <w:rPr>
          <w:lang w:val="hi_IN" w:bidi="hi_IN"/>
        </w:rPr>
        <w:t xml:space="preserve"> की चर्चा मुख्य शब्दावली में की गई है। इस रिकॉर्डिंग को यहाँ रोकें।</w:t>
      </w:r>
    </w:p>
    <w:p>
      <w:pPr/>
      <w:r>
        <w:rPr>
          <w:lang w:val="hi_IN" w:bidi="hi_IN"/>
        </w:rPr>
      </w:r>
      <w:r>
        <w:rPr>
          <w:b/>
          <w:lang w:val="hi_IN" w:bidi="hi_IN"/>
        </w:rPr>
        <w:t>पवित्र</w:t>
      </w:r>
      <w:r>
        <w:rPr>
          <w:lang w:val="hi_IN" w:bidi="hi_IN"/>
        </w:rPr>
        <w:t xml:space="preserve"> या </w:t>
      </w:r>
      <w:r>
        <w:rPr>
          <w:b/>
          <w:lang w:val="hi_IN" w:bidi="hi_IN"/>
        </w:rPr>
        <w:t>पवित्रता</w:t>
      </w:r>
      <w:r>
        <w:rPr>
          <w:lang w:val="hi_IN" w:bidi="hi_IN"/>
        </w:rPr>
        <w:t xml:space="preserve"> शब्द का मतलब है सामान्य चीजों से अलग होना और जो शुद्ध है उसके लिए समर्पित होना। जब “पवित्र” शब्द परमेश्वर के लिए इस्तेमाल होता है, तो इसका मतलब है कि वह अपनी सृष्टि से अलग है और नैतिक रूप से पूर्ण है। यह उसकी महानता और शक्ति को संदर्भित करता है। </w:t>
      </w:r>
      <w:hyperlink r:id="rId55">
        <w:r>
          <w:rPr>
            <w:lang w:val="hi_IN" w:bidi="hi_IN"/>
          </w:rPr>
          <w:rPr>
            <w:color w:val="0000EE"/>
            <w:u w:val="single"/>
          </w:rPr>
          <w:t>पवित्र</w:t>
        </w:r>
      </w:hyperlink>
      <w:r>
        <w:rPr>
          <w:lang w:val="hi_IN" w:bidi="hi_IN"/>
        </w:rPr>
        <w:t xml:space="preserve"> शब्द की चर्चा मुख्य शब्दावली में की गई है।</w:t>
      </w:r>
    </w:p>
    <w:p>
      <w:pPr/>
      <w:r>
        <w:rPr>
          <w:lang w:val="hi_IN" w:bidi="hi_IN"/>
        </w:rPr>
      </w:r>
      <w:r>
        <w:rPr>
          <w:lang w:val="hi_IN" w:bidi="hi_IN"/>
        </w:rPr>
        <w:t xml:space="preserve">हेरोदेस ने एक बहुत बड़ा भोज रखा। </w:t>
      </w:r>
      <w:r>
        <w:rPr>
          <w:b/>
          <w:lang w:val="hi_IN" w:bidi="hi_IN"/>
        </w:rPr>
        <w:t>भोज</w:t>
      </w:r>
      <w:r>
        <w:rPr>
          <w:lang w:val="hi_IN" w:bidi="hi_IN"/>
        </w:rPr>
        <w:t xml:space="preserve"> एक औपचारिक रात्रिभोज होता है, जिसमें लोगों को विशेष रूप से न्योता दिया जाता है।</w:t>
      </w:r>
    </w:p>
    <w:p>
      <w:pPr/>
      <w:r>
        <w:rPr>
          <w:lang w:val="hi_IN" w:bidi="hi_IN"/>
        </w:rPr>
      </w:r>
      <w:r>
        <w:rPr>
          <w:lang w:val="hi_IN" w:bidi="hi_IN"/>
        </w:rPr>
        <w:t xml:space="preserve">कुछ संस्कृतियाँ किसी व्यक्ति के </w:t>
      </w:r>
      <w:r>
        <w:rPr>
          <w:b/>
          <w:lang w:val="hi_IN" w:bidi="hi_IN"/>
        </w:rPr>
        <w:t>जन्मदिन</w:t>
      </w:r>
      <w:r>
        <w:rPr>
          <w:lang w:val="hi_IN" w:bidi="hi_IN"/>
        </w:rPr>
        <w:t xml:space="preserve"> का जश्न मनाती हैं, यानी उस तारीख को जब वह पैदा हुआ था।</w:t>
      </w:r>
    </w:p>
    <w:p>
      <w:pPr/>
      <w:r>
        <w:rPr>
          <w:lang w:val="hi_IN" w:bidi="hi_IN"/>
        </w:rPr>
      </w:r>
      <w:r>
        <w:rPr>
          <w:lang w:val="hi_IN" w:bidi="hi_IN"/>
        </w:rPr>
        <w:t xml:space="preserve">हेरोदेस ने अपने जन्मदिन के भोज में कई उच्च अधिकारियों, सेना के सेनापतियों और प्रमुख लोगों को बुलाया। </w:t>
      </w:r>
      <w:r>
        <w:rPr>
          <w:b/>
          <w:lang w:val="hi_IN" w:bidi="hi_IN"/>
        </w:rPr>
        <w:t>उच्च अधिकारी</w:t>
      </w:r>
      <w:r>
        <w:rPr>
          <w:lang w:val="hi_IN" w:bidi="hi_IN"/>
        </w:rPr>
        <w:t xml:space="preserve"> उस क्षेत्र के प्रमुख या महत्वपूर्ण लोग होते थे, जिनके पास क्षेत्र के प्रशासन में मदद करने की आधिकारिक ज़िम्मेदारियाँ होती थीं। </w:t>
      </w:r>
      <w:r>
        <w:rPr>
          <w:b/>
          <w:lang w:val="hi_IN" w:bidi="hi_IN"/>
        </w:rPr>
        <w:t>सेनापति</w:t>
      </w:r>
      <w:r>
        <w:rPr>
          <w:lang w:val="hi_IN" w:bidi="hi_IN"/>
        </w:rPr>
        <w:t xml:space="preserve"> शब्द उन पुरुषों के लिए इस्तेमाल होता था जो 1000 सैनिकों के प्रभारी होते थे, लेकिन इसका अर्थ किसी भी उच्च-पद वाले सेना के नेता के लिए भी होता है। </w:t>
      </w:r>
      <w:r>
        <w:rPr>
          <w:b/>
          <w:lang w:val="hi_IN" w:bidi="hi_IN"/>
        </w:rPr>
        <w:t>गलील के प्रमुख लोग</w:t>
      </w:r>
      <w:r>
        <w:rPr>
          <w:lang w:val="hi_IN" w:bidi="hi_IN"/>
        </w:rPr>
        <w:t xml:space="preserve"> वे महत्त्वपूर्ण व्यक्ति थे जिन्हें सब लोग जानते थे और जो कई वर्षों से प्रभावशाली माने जाते थे।</w:t>
      </w:r>
    </w:p>
    <w:p>
      <w:pPr/>
      <w:r>
        <w:rPr>
          <w:lang w:val="hi_IN" w:bidi="hi_IN"/>
        </w:rPr>
      </w:r>
      <w:r>
        <w:rPr>
          <w:lang w:val="hi_IN" w:bidi="hi_IN"/>
        </w:rPr>
        <w:t xml:space="preserve">हेरोदियास ने एक थाल में यूहन्ना का सिर मांगा। एक </w:t>
      </w:r>
      <w:r>
        <w:rPr>
          <w:b/>
          <w:lang w:val="hi_IN" w:bidi="hi_IN"/>
        </w:rPr>
        <w:t>थाल</w:t>
      </w:r>
      <w:r>
        <w:rPr>
          <w:lang w:val="hi_IN" w:bidi="hi_IN"/>
        </w:rPr>
        <w:t xml:space="preserve"> एक बड़ी सपाट प्लेट होती है, जिसका इस्तेमाल बड़े भोज या भोजन में खाना परोसने के लिए किया जाता है। यह मिट्टी के बर्तन से बना हो सकता है, लेकिन यह शायद चांदी या सोने से बना होगा।</w:t>
      </w:r>
    </w:p>
    <w:p>
      <w:pPr/>
      <w:r>
        <w:rPr>
          <w:lang w:val="hi_IN" w:bidi="hi_IN"/>
        </w:rPr>
      </w:r>
      <w:r>
        <w:rPr>
          <w:lang w:val="hi_IN" w:bidi="hi_IN"/>
        </w:rPr>
        <w:t>एक थाली का चित्र दिखाएँ। इस ऑडियो को यहाँ रोकें।</w:t>
      </w:r>
    </w:p>
    <w:p>
      <w:pPr/>
      <w:r>
        <w:rPr>
          <w:lang w:val="hi_IN" w:bidi="hi_IN"/>
        </w:rPr>
      </w:r>
      <w:r>
        <w:rPr>
          <w:lang w:val="hi_IN" w:bidi="hi_IN"/>
        </w:rPr>
        <w:t xml:space="preserve">हेरोदेस ने एक </w:t>
      </w:r>
      <w:r>
        <w:rPr>
          <w:b/>
          <w:lang w:val="hi_IN" w:bidi="hi_IN"/>
        </w:rPr>
        <w:t>शपथ ली</w:t>
      </w:r>
      <w:r>
        <w:rPr>
          <w:lang w:val="hi_IN" w:bidi="hi_IN"/>
        </w:rPr>
        <w:t xml:space="preserve"> थी, जो एक बहुत ही गंभीर वादा होता है, जिसमें वादा करने वाला यह कहता है कि अगर वह इसे पूरा नहीं करता, तो परमेश्वर उसे दंड दे सकता है।</w:t>
      </w:r>
    </w:p>
    <w:p>
      <w:pPr/>
      <w:r>
        <w:rPr>
          <w:lang w:val="hi_IN" w:bidi="hi_IN"/>
        </w:rPr>
      </w:r>
      <w:r>
        <w:rPr>
          <w:lang w:val="hi_IN" w:bidi="hi_IN"/>
        </w:rPr>
        <w:t xml:space="preserve">यहाँ रुकें और चर्चा करें कि आप शपथ के लिए कौन से शब्द का इस्तेमाल करेंगे। अधिक जानकारी के लिए मुख्य शब्दावली में </w:t>
      </w:r>
      <w:hyperlink r:id="rId216">
        <w:r>
          <w:rPr>
            <w:lang w:val="hi_IN" w:bidi="hi_IN"/>
          </w:rPr>
          <w:rPr>
            <w:color w:val="0000EE"/>
            <w:u w:val="single"/>
          </w:rPr>
          <w:t>शपथ</w:t>
        </w:r>
      </w:hyperlink>
      <w:r>
        <w:rPr>
          <w:lang w:val="hi_IN" w:bidi="hi_IN"/>
        </w:rPr>
        <w:t xml:space="preserve"> शब्द को देखें। इस ऑडियो को यहाँ रोकें।</w:t>
      </w:r>
    </w:p>
    <w:p>
      <w:pPr/>
      <w:r>
        <w:rPr>
          <w:lang w:val="hi_IN" w:bidi="hi_IN"/>
        </w:rPr>
      </w:r>
      <w:r>
        <w:rPr>
          <w:lang w:val="hi_IN" w:bidi="hi_IN"/>
        </w:rPr>
        <w:t xml:space="preserve">हेरोदेस </w:t>
      </w:r>
      <w:r>
        <w:rPr>
          <w:b/>
          <w:lang w:val="hi_IN" w:bidi="hi_IN"/>
        </w:rPr>
        <w:t>बहुत दुखी</w:t>
      </w:r>
      <w:r>
        <w:rPr>
          <w:lang w:val="hi_IN" w:bidi="hi_IN"/>
        </w:rPr>
        <w:t xml:space="preserve"> हुआ, या बहुत उदास था, जब हेरोदियास की बेटी ने यूहन्ना बप्तिस्मा देने वाले का सिर माँगा।</w:t>
      </w:r>
    </w:p>
    <w:p>
      <w:pPr/>
      <w:r>
        <w:rPr>
          <w:lang w:val="hi_IN" w:bidi="hi_IN"/>
        </w:rPr>
      </w:r>
      <w:r>
        <w:rPr>
          <w:lang w:val="hi_IN" w:bidi="hi_IN"/>
        </w:rPr>
        <w:t xml:space="preserve">यूहन्ना के चेलों ने उसके शव को एक </w:t>
      </w:r>
      <w:hyperlink r:id="rId217">
        <w:r>
          <w:rPr>
            <w:lang w:val="hi_IN" w:bidi="hi_IN"/>
          </w:rPr>
          <w:rPr>
            <w:color w:val="0000EE"/>
            <w:u w:val="single"/>
          </w:rPr>
          <w:t>कब्र</w:t>
        </w:r>
      </w:hyperlink>
      <w:r>
        <w:rPr>
          <w:lang w:val="hi_IN" w:bidi="hi_IN"/>
        </w:rPr>
        <w:t xml:space="preserve"> में रखा। </w:t>
      </w:r>
      <w:r>
        <w:rPr>
          <w:b/>
          <w:lang w:val="hi_IN" w:bidi="hi_IN"/>
        </w:rPr>
        <w:t>कब्र</w:t>
      </w:r>
      <w:r>
        <w:rPr>
          <w:lang w:val="hi_IN" w:bidi="hi_IN"/>
        </w:rPr>
        <w:t xml:space="preserve"> एक ऐसी गुफा होती थी जो पहाड़ी की चट्टान को काटकर बनाई जाती थी। यह आमतौर पर इतनी बड़ी होती थी कि उसके अंदर खड़ा हुआ जा सके, और अंदर एक तरफ पत्थर की बनी जगह होती थी, जहाँ लोग कपड़े में लिपटे हुए शव रख सकते थे। यूहन्ना के चेले उसे सम्मान देना चाहते थे, इसलिए वे उसके शव को दफनाने के लिए आए।</w:t>
      </w:r>
    </w:p>
    <w:p>
      <w:pPr/>
      <w:r>
        <w:rPr>
          <w:lang w:val="hi_IN" w:bidi="hi_IN"/>
        </w:rPr>
      </w:r>
      <w:r>
        <w:rPr>
          <w:lang w:val="hi_IN" w:bidi="hi_IN"/>
        </w:rPr>
        <w:t>एक कब्र का चित्र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ऐसा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6:14–29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18">
        <w:r>
          <w:rPr>
            <w:lang w:val="hi_IN" w:bidi="hi_IN"/>
          </w:rPr>
          <w:rPr>
            <w:color w:val="0000EE"/>
            <w:u w:val="single"/>
          </w:rPr>
          <w:t>सुने और मन में रखें</w:t>
        </w:r>
      </w:hyperlink>
      <w:r>
        <w:rPr>
          <w:lang w:val="hi_IN" w:bidi="hi_IN"/>
        </w:rPr>
        <w:t xml:space="preserve"> (448 KB)</w:t>
      </w:r>
      <w:r>
        <w:rPr>
          <w:lang w:val="hi_IN" w:bidi="hi_IN"/>
        </w:rPr>
      </w:r>
    </w:p>
    <w:p>
      <w:pPr>
        <w:pStyle w:val="ListBullet"/>
        <w:spacing w:line="240" w:lineRule="auto"/>
        <w:ind w:left="720"/>
      </w:pPr>
      <w:r>
        <w:rPr>
          <w:lang w:val="hi_IN" w:bidi="hi_IN"/>
        </w:rPr>
      </w:r>
      <w:hyperlink r:id="rId219">
        <w:r>
          <w:rPr>
            <w:lang w:val="hi_IN" w:bidi="hi_IN"/>
          </w:rPr>
          <w:rPr>
            <w:color w:val="0000EE"/>
            <w:u w:val="single"/>
          </w:rPr>
          <w:t>पाठ का परिचय</w:t>
        </w:r>
      </w:hyperlink>
      <w:r>
        <w:rPr>
          <w:lang w:val="hi_IN" w:bidi="hi_IN"/>
        </w:rPr>
        <w:t xml:space="preserve"> (5.1 MB)</w:t>
      </w:r>
      <w:r>
        <w:rPr>
          <w:lang w:val="hi_IN" w:bidi="hi_IN"/>
        </w:rPr>
      </w:r>
    </w:p>
    <w:p>
      <w:pPr>
        <w:pStyle w:val="ListBullet"/>
        <w:spacing w:line="240" w:lineRule="auto"/>
        <w:ind w:left="720"/>
      </w:pPr>
      <w:r>
        <w:rPr>
          <w:lang w:val="hi_IN" w:bidi="hi_IN"/>
        </w:rPr>
      </w:r>
      <w:hyperlink r:id="rId220">
        <w:r>
          <w:rPr>
            <w:lang w:val="hi_IN" w:bidi="hi_IN"/>
          </w:rPr>
          <w:rPr>
            <w:color w:val="0000EE"/>
            <w:u w:val="single"/>
          </w:rPr>
          <w:t>घटनाओं को समझाना</w:t>
        </w:r>
      </w:hyperlink>
      <w:r>
        <w:rPr>
          <w:lang w:val="hi_IN" w:bidi="hi_IN"/>
        </w:rPr>
        <w:t xml:space="preserve"> (3.8 MB)</w:t>
      </w:r>
      <w:r>
        <w:rPr>
          <w:lang w:val="hi_IN" w:bidi="hi_IN"/>
        </w:rPr>
      </w:r>
    </w:p>
    <w:p>
      <w:pPr>
        <w:pStyle w:val="ListBullet"/>
        <w:spacing w:line="240" w:lineRule="auto"/>
        <w:ind w:left="720"/>
      </w:pPr>
      <w:r>
        <w:rPr>
          <w:lang w:val="hi_IN" w:bidi="hi_IN"/>
        </w:rPr>
      </w:r>
      <w:hyperlink r:id="rId221">
        <w:r>
          <w:rPr>
            <w:lang w:val="hi_IN" w:bidi="hi_IN"/>
          </w:rPr>
          <w:rPr>
            <w:color w:val="0000EE"/>
            <w:u w:val="single"/>
          </w:rPr>
          <w:t>पाठ को नाटकीय रूप देना</w:t>
        </w:r>
      </w:hyperlink>
      <w:r>
        <w:rPr>
          <w:lang w:val="hi_IN" w:bidi="hi_IN"/>
        </w:rPr>
        <w:t xml:space="preserve"> (4.7 MB)</w:t>
      </w:r>
      <w:r>
        <w:rPr>
          <w:lang w:val="hi_IN" w:bidi="hi_IN"/>
        </w:rPr>
      </w:r>
    </w:p>
    <w:p>
      <w:pPr>
        <w:pStyle w:val="ListBullet"/>
        <w:spacing w:line="240" w:lineRule="auto"/>
        <w:ind w:left="720"/>
      </w:pPr>
      <w:r>
        <w:rPr>
          <w:lang w:val="hi_IN" w:bidi="hi_IN"/>
        </w:rPr>
      </w:r>
      <w:hyperlink r:id="rId222">
        <w:r>
          <w:rPr>
            <w:lang w:val="hi_IN" w:bidi="hi_IN"/>
          </w:rPr>
          <w:rPr>
            <w:color w:val="0000EE"/>
            <w:u w:val="single"/>
          </w:rPr>
          <w:t>आवश्यक जानकारी</w:t>
        </w:r>
      </w:hyperlink>
      <w:r>
        <w:rPr>
          <w:lang w:val="hi_IN" w:bidi="hi_IN"/>
        </w:rPr>
        <w:t xml:space="preserve"> (3.7 MB)</w:t>
      </w:r>
      <w:r>
        <w:rPr>
          <w:lang w:val="hi_IN" w:bidi="hi_IN"/>
        </w:rPr>
      </w:r>
    </w:p>
    <w:p>
      <w:pPr>
        <w:pStyle w:val="ListBullet"/>
        <w:spacing w:line="240" w:lineRule="auto"/>
        <w:ind w:left="720"/>
      </w:pPr>
      <w:r>
        <w:rPr>
          <w:lang w:val="hi_IN" w:bidi="hi_IN"/>
        </w:rPr>
      </w:r>
      <w:hyperlink r:id="rId223">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6:30–44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मरकुस 6:30–44 को सुनें और अपने मनों में रखें। इस पाठ को तीन बार सुनें (यदि सम्भव हो तो तीन अलग-अलग अनुवादों में)। उसके बाद, एक समूह में, नीचे दिए गए प्रश्नों पर चर्चा करें:</w:t>
      </w:r>
    </w:p>
    <w:p>
      <w:pPr>
        <w:pStyle w:val="ListNumber"/>
        <w:numPr>
          <w:ilvl w:val="0"/>
          <w:numId w:val="40"/>
        </w:numPr>
        <w:spacing w:line="240" w:lineRule="auto"/>
        <w:ind w:left="720"/>
      </w:pPr>
      <w:r>
        <w:rPr>
          <w:lang w:val="hi_IN" w:bidi="hi_IN"/>
        </w:rPr>
      </w:r>
      <w:r>
        <w:rPr>
          <w:lang w:val="hi_IN" w:bidi="hi_IN"/>
        </w:rPr>
        <w:t>इस कहानी में आपको क्या अच्छा लगा?</w:t>
      </w:r>
    </w:p>
    <w:p>
      <w:pPr>
        <w:pStyle w:val="ListNumber"/>
        <w:spacing w:line="240" w:lineRule="auto"/>
        <w:ind w:left="720"/>
      </w:pPr>
      <w:r>
        <w:rPr>
          <w:lang w:val="hi_IN" w:bidi="hi_IN"/>
        </w:rPr>
      </w:r>
      <w:r>
        <w:rPr>
          <w:lang w:val="hi_IN" w:bidi="hi_IN"/>
        </w:rPr>
        <w:t>आपको क्या अच्छा नहीं लगा या क्या समझ नहीं आया?</w:t>
      </w:r>
    </w:p>
    <w:p>
      <w:pPr>
        <w:pStyle w:val="ListNumber"/>
        <w:spacing w:line="240" w:lineRule="auto"/>
        <w:ind w:left="720"/>
      </w:pPr>
      <w:r>
        <w:rPr>
          <w:lang w:val="hi_IN" w:bidi="hi_IN"/>
        </w:rPr>
      </w:r>
      <w:r>
        <w:rPr>
          <w:lang w:val="hi_IN" w:bidi="hi_IN"/>
        </w:rPr>
        <w:t>यह कहानी हमें परमेश्वर या यीशु के बारे में क्या बताती है?</w:t>
      </w:r>
    </w:p>
    <w:p>
      <w:pPr>
        <w:pStyle w:val="ListNumber"/>
        <w:spacing w:line="240" w:lineRule="auto"/>
        <w:ind w:left="720"/>
      </w:pPr>
      <w:r>
        <w:rPr>
          <w:lang w:val="hi_IN" w:bidi="hi_IN"/>
        </w:rPr>
      </w:r>
      <w:r>
        <w:rPr>
          <w:lang w:val="hi_IN" w:bidi="hi_IN"/>
        </w:rPr>
        <w:t>यह कहानी हमें लोगों के बारे में क्या बताती है?</w:t>
      </w:r>
    </w:p>
    <w:p>
      <w:pPr>
        <w:pStyle w:val="ListNumber"/>
        <w:spacing w:line="240" w:lineRule="auto"/>
        <w:ind w:left="720"/>
      </w:pPr>
      <w:r>
        <w:rPr>
          <w:lang w:val="hi_IN" w:bidi="hi_IN"/>
        </w:rPr>
      </w:r>
      <w:r>
        <w:rPr>
          <w:lang w:val="hi_IN" w:bidi="hi_IN"/>
        </w:rPr>
        <w:t>यह कहानी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6:30–44 का ऑडियो संस्करण सबसे आसानी से समझ आने वाले अनुवाद में सुनें।</w:t>
      </w:r>
    </w:p>
    <w:p>
      <w:pPr/>
      <w:r>
        <w:rPr>
          <w:lang w:val="hi_IN" w:bidi="hi_IN"/>
        </w:rPr>
      </w:r>
      <w:r>
        <w:rPr>
          <w:lang w:val="hi_IN" w:bidi="hi_IN"/>
        </w:rPr>
        <w:t>यह घटना ठीक उस समय की है जब चेले दो-दो करके बाहर जाने की अपनी सेवकाई से वापस लौटे थे। कहानी बीच में इसलिए रुक गई क्योंकि वहाँ यूहन्ना बपतिस्मा देने वाले की मृत्यु का विवरण दिया गया था। चेले वापस आते हैं और यीशु को वह सब कुछ बताते हैं जो उन्होंने किया और जो कुछ उन्होंने सिखाया था जब वे एक गाँव से दूसरे गाँव की यात्रा कर रहे थे। उनके बताने के बाद, यीशु ने सुझाव दिया कि वे सब आराम करने के लिए एक शांत जगह पर चले जाएँ। इस समय तक इतने सारे लोग यीशु और प्रेरितों के पास आ रहे थे कि उनके पास खाने का भी समय नहीं था। यह एक कथात्मक विवरण है कि कैसे यीशु ने लोगों की एक बड़ी भीड़ को भोजन कराया।</w:t>
      </w:r>
    </w:p>
    <w:p>
      <w:pPr/>
      <w:r>
        <w:rPr>
          <w:lang w:val="hi_IN" w:bidi="hi_IN"/>
        </w:rPr>
      </w:r>
      <w:r>
        <w:rPr>
          <w:lang w:val="hi_IN" w:bidi="hi_IN"/>
        </w:rPr>
        <w:t>यह एकमात्र ऐसा भाग है जहाँ मरकुस ने बारह चेलों के समूह को "प्रेरित" या "भेजे हुए लोग" कहा है। प्रेरित वे लोग हैं जिन्हें यीशु ने स्वयं अपने प्रतिनिधि के रूप में नियुक्त किया है। यीशु ने उन्हें लोगों के पास भेजा और दुष्टात्माओं को निकालने का अधिकार भी दिया।</w:t>
      </w:r>
    </w:p>
    <w:p>
      <w:pPr/>
      <w:r>
        <w:rPr>
          <w:lang w:val="hi_IN" w:bidi="hi_IN"/>
        </w:rPr>
      </w:r>
      <w:r>
        <w:rPr>
          <w:lang w:val="hi_IN" w:bidi="hi_IN"/>
        </w:rPr>
        <w:t>यह कहानी यीशु का वह एकमात्र चमत्कार है जो सभी चार सुसमाचारों में दर्ज है। ऐसा लगता है कि प्रारम्भिक कलीसिया ने इस घटना को बहुत महत्वपूर्ण माना, क्योंकि इसका वर्णन चारों सुसमाचारों में मिलता है। मरकुस ने इस घटना के बारे में जिस तरह लिखा है, उससे वह इसकी महत्ता को खास तौर पर दिखाता है। उसने भोजन की घटना से पहले एक लंबी भूमिका दी और बताया कि यीशु और उसके चेले एकांत स्थान पर क्यों गए थे। और यह कहानी प्रभु-भोज की ओर भी संकेत करती है, क्योंकि इसकी ज्यादातर भाषा प्रभु-भोज से मिलती-जुलती है। दोनों घटनाओं में यीशु “रोटी लेता है, धन्यवाद करता है, रोटी तोड़ता है,” और फिर लोगों को “देता है।” यह कहानी दर्शाती है कि यीशु ही सब कुछ देने वाला है और करुणा से भरा हुआ है। उसके पास प्रकृति पर भी अधिकार है।</w:t>
      </w:r>
    </w:p>
    <w:p>
      <w:pPr/>
      <w:r>
        <w:rPr>
          <w:lang w:val="hi_IN" w:bidi="hi_IN"/>
        </w:rPr>
      </w:r>
      <w:r>
        <w:rPr>
          <w:lang w:val="hi_IN" w:bidi="hi_IN"/>
        </w:rPr>
        <w:t>यीशु और उसके चेले झील के एक हिस्से को पार करके बेतसैदा पहुँचे। वे नगर में नहीं गए, बल्कि कफरनहूम और बेतसैदा के बीच एक निर्जन स्थान पर गए। वे एक नाव में सवार हो गए। क्योंकि दूरी ज्यादा नहीं थी, लोग झील के किनारे-किनारे उनके पीछे-पीछे चलते रहे। यीशु और चेले एक सुनसान, एकांत जगह की ओर जा रहे थे। इसका अर्थ है एक ऐसा स्थान जो किसी गांव में नहीं है। वहाँ कोई नहीं रहता। यीशु अकेले और शांत रहना चाहता था ताकि चेले आराम कर सकें।</w:t>
      </w:r>
    </w:p>
    <w:p>
      <w:pPr/>
      <w:r>
        <w:rPr>
          <w:lang w:val="hi_IN" w:bidi="hi_IN"/>
        </w:rPr>
      </w:r>
      <w:r>
        <w:rPr>
          <w:lang w:val="hi_IN" w:bidi="hi_IN"/>
        </w:rPr>
        <w:t>झील का नक्शा दिखाएँ, और अनुवादक समूह को वह रास्ता भी दिखाएँ जो कफरनहूम से बेतसैदा तक जाता है, जहाँ यीशु शायद था। पहली सदी की एक नाव का चित्र दिखाएँ। इस रिकॉर्डिंग को यहाँ रोकें।</w:t>
      </w:r>
    </w:p>
    <w:p>
      <w:pPr/>
      <w:r>
        <w:rPr>
          <w:lang w:val="hi_IN" w:bidi="hi_IN"/>
        </w:rPr>
      </w:r>
      <w:r>
        <w:rPr>
          <w:lang w:val="hi_IN" w:bidi="hi_IN"/>
        </w:rPr>
        <w:t>यीशु और चेले नाव से गए। यह उसी तरह की नाव होगी जिसका इस्तेमाल आपने पिछली कहानियों में किया था। नाव इतनी बड़ी होती कि वह 13 लोगों को ले जा सकती थी। लोगों ने उन्हें जाते देखा और झील के किनारे-किनारे दौड़ पड़े, और यीशु और उसके चेले नाव से पहुँचते उससे पहले ही वे वहाँ पहुँच गए।</w:t>
      </w:r>
    </w:p>
    <w:p>
      <w:pPr/>
      <w:r>
        <w:rPr>
          <w:lang w:val="hi_IN" w:bidi="hi_IN"/>
        </w:rPr>
      </w:r>
      <w:r>
        <w:rPr>
          <w:lang w:val="hi_IN" w:bidi="hi_IN"/>
        </w:rPr>
        <w:t xml:space="preserve">यीशु भीड़ के लिए करुणा से भरा था। करुणा का अर्थ है दूसरों के दुख और तकलीफ देखकर मन में दया महसूस होना। ऐसे व्यक्ति के मन में दुखी लोगों की मदद करने की गहरी इच्छा होती है। </w:t>
      </w:r>
    </w:p>
    <w:p>
      <w:pPr/>
      <w:r>
        <w:rPr>
          <w:lang w:val="hi_IN" w:bidi="hi_IN"/>
        </w:rPr>
      </w:r>
      <w:r>
        <w:rPr>
          <w:lang w:val="hi_IN" w:bidi="hi_IN"/>
        </w:rPr>
        <w:t>यहाँ रुकें और चर्चा करें: ऐसे लोगों के एक समूह के बारे में कहानी बताइए जो गरीब हैं, या बीमार हैं, या जिन्होंने किसी त्रासदी में अपना घर खो दिया है। एक व्यक्ति इन लोगों को देखकर मदद करने की इच्छा महसूस करता है। कहानीकार को इस व्यक्ति की भावनाओं और कार्यों का वर्णन करते हुए सुनें। वह कौन से शब्द का उपयोग करता है? इस रिकॉर्डिंग को यहाँ रोकें।</w:t>
      </w:r>
    </w:p>
    <w:p>
      <w:pPr/>
      <w:r>
        <w:rPr>
          <w:lang w:val="hi_IN" w:bidi="hi_IN"/>
        </w:rPr>
      </w:r>
      <w:r>
        <w:rPr>
          <w:lang w:val="hi_IN" w:bidi="hi_IN"/>
        </w:rPr>
        <w:t>यीशु ने उन लोगों के बारे में सोचा जो उनके साथ एकांत स्थान पर गए थे, वे बिना चरवाहे की भेड़ों के समान थे। चरवाहे के बिना भेड़ शायद ही जीवित रहे। उन्हें घास और पानी तलाशने के लिए एक चरवाहे की आवश्यकता है। उन्हें जंगली जानवरों से सुरक्षा करने के लिए चरवाहे की आवश्यकता है। उन्हें रात में अपने आश्रय तक मार्गदर्शन के लिए चरवाहे की आवश्यकता होती है। यीशु ने आराम करने का समय निर्धारित किया था। लेकिन क्योंकि यीशु को लोगों पर दया आई और उसने उन्हें ऐसे देखा जैसे वे बिना चरवाहे की भेड़ें हों, इसलिए उसने लोगों को सिखाना शुरू किया।</w:t>
      </w:r>
    </w:p>
    <w:p>
      <w:pPr/>
      <w:r>
        <w:rPr>
          <w:lang w:val="hi_IN" w:bidi="hi_IN"/>
        </w:rPr>
      </w:r>
      <w:r>
        <w:rPr>
          <w:lang w:val="hi_IN" w:bidi="hi_IN"/>
        </w:rPr>
        <w:t>यह घटना शायद वसंत ऋतु में हुई होगी, जब वहाँ बहुत सारी घास होती थी, क्योंकि कहानी में हरी घास का ज़िक्र है। इस्राएल में बारिश का मौसम सर्दियों में होता है, और उसी बारिश से वसंत में हरी घास उगती है। गर्मियों में इस्राएल में बारिश नहीं होती, और घास सूखकर भूरे रंग की हो जाती है।</w:t>
      </w:r>
    </w:p>
    <w:p>
      <w:pPr/>
      <w:r>
        <w:rPr>
          <w:lang w:val="hi_IN" w:bidi="hi_IN"/>
        </w:rPr>
      </w:r>
      <w:r>
        <w:rPr>
          <w:lang w:val="hi_IN" w:bidi="hi_IN"/>
        </w:rPr>
        <w:t>दिन ढलने लगा था। चेले यीशु के पास गए और उससे कहा कि वह लोगों को जाने दे ताकि वे जाकर कुछ खाने को खरीद सकें। यीशु ने लोगों को नहीं भेजा। इसके बजाय, यीशु ने चेलों से कहा कि वे लोगों को खाने के लिए कुछ दें। यीशु ने यह बात आज्ञा के रूप में कही।</w:t>
      </w:r>
    </w:p>
    <w:p>
      <w:pPr/>
      <w:r>
        <w:rPr>
          <w:lang w:val="hi_IN" w:bidi="hi_IN"/>
        </w:rPr>
      </w:r>
      <w:r>
        <w:rPr>
          <w:lang w:val="hi_IN" w:bidi="hi_IN"/>
        </w:rPr>
        <w:t xml:space="preserve">चेलों ने यीशु से कहा कि सबको खिलाने के लिए दो सौ दीनार लगेंगे, इतना तो लगभग एक साल की मजदूरी के बराबर था! दीनार चांदी के छोटे सिक्के होते थे। एक मजदूर एक महीने में ऐसे 25 चाँदी के सिक्के कमा सकता था। कुछ अनुवाद कहते हैं कि इतनी बड़ी भीड़ को भोजन देने के लिए पूरे साल की मजदूरी चाहिए। </w:t>
      </w:r>
    </w:p>
    <w:p>
      <w:pPr/>
      <w:r>
        <w:rPr>
          <w:lang w:val="hi_IN" w:bidi="hi_IN"/>
        </w:rPr>
      </w:r>
      <w:r>
        <w:rPr>
          <w:lang w:val="hi_IN" w:bidi="hi_IN"/>
        </w:rPr>
        <w:t>गांवों में आमतौर पर लगभग 2000 लोग रहते थे। यह भीड़ उन गाँवों के लिए बहुत ज़्यादा हो जाती। अगर चेलों के पास भोजन खरीदने के लिए पैसे भी होते, तब भी गाँवों में इतनी बड़ी भीड़ के लिए इतना भोजन नहीं मिल पाता।</w:t>
      </w:r>
    </w:p>
    <w:p>
      <w:pPr/>
      <w:r>
        <w:rPr>
          <w:lang w:val="hi_IN" w:bidi="hi_IN"/>
        </w:rPr>
      </w:r>
      <w:r>
        <w:rPr>
          <w:lang w:val="hi_IN" w:bidi="hi_IN"/>
        </w:rPr>
        <w:t>यीशु ने पूछा कि वहाँ रोटियाँ कितनी हैं। चेले यह देखने गए और पाँच रोटियाँ और दो मछलियाँ लेकर वापस आए। रोटी चपटी और गोल होती थी। यह रोटी जौ जैसे किसी अनाज से बनाई जाती थी। मछलियाँ छोटी होती थीं और खाने के लिए पहले से तैयार होती थीं। यह भोजन दो वयस्क लोगों के खाने के लिए पर्याप्त था।</w:t>
      </w:r>
    </w:p>
    <w:p>
      <w:pPr/>
      <w:r>
        <w:rPr>
          <w:lang w:val="hi_IN" w:bidi="hi_IN"/>
        </w:rPr>
      </w:r>
      <w:r>
        <w:rPr>
          <w:lang w:val="hi_IN" w:bidi="hi_IN"/>
        </w:rPr>
        <w:t>यहाँ रुकें और जौ की एक तस्वीर दिखाएँ। एक रोटी की तस्वीर दिखाएँ। गलील झील की मछलियों की एक तस्वीर दिखाएँ। इस रिकॉर्डिंग को यहाँ रोकें।</w:t>
      </w:r>
    </w:p>
    <w:p>
      <w:pPr/>
      <w:r>
        <w:rPr>
          <w:lang w:val="hi_IN" w:bidi="hi_IN"/>
        </w:rPr>
      </w:r>
      <w:r>
        <w:rPr>
          <w:lang w:val="hi_IN" w:bidi="hi_IN"/>
        </w:rPr>
        <w:t>यीशु ने चेलों से कहा कि लोगों को समूहों में बाँट दें और उन्हें बैठने को कहें। लोग पचास या सौ-सौ के समूहों में बैठ गए। आस-पास के गाँवों में केवल 2,000 से 3,000 लोग रहते थे, इसलिए 5,000 पुरुषों के साथ महिलाएँ और बच्चे मिलकर बहुत बड़ी भीड़ बन गई थी! यीशु ने कहा कि लोग बैठ जाएँ।</w:t>
      </w:r>
    </w:p>
    <w:p>
      <w:pPr/>
      <w:r>
        <w:rPr>
          <w:lang w:val="hi_IN" w:bidi="hi_IN"/>
        </w:rPr>
      </w:r>
      <w:r>
        <w:rPr>
          <w:lang w:val="hi_IN" w:bidi="hi_IN"/>
        </w:rPr>
        <w:t>भोजन देने से पहले, यीशु ने वैसे ही धन्यवाद दिया जैसे यहूदी परिवारों का मुखिया भोजन से पहले धन्यवाद देते थे। बस एक अंतर था, यहूदी लोग धन्यवाद देते समय नीचे की ओर देखते थे, लेकिन यीशु ने स्वर्ग की ओर ऊपर देखकर धन्यवाद दिया। यीशु ने रोटी के लिए परमेश्वर को धन्यवाद दिया। यीशु ने स्वर्ग की ओर देखा, जहाँ परमेश्वर रहता है। कुछ अनुवादों में "आशीषित" शब्द का इस्तेमाल किया गया है। यीशु ने भोजन को आशीषित किया। यहाँ "आशीषित किया" का मतलब है भोजन के लिए धन्यवाद देना।</w:t>
      </w:r>
    </w:p>
    <w:p>
      <w:pPr/>
      <w:r>
        <w:rPr>
          <w:lang w:val="hi_IN" w:bidi="hi_IN"/>
        </w:rPr>
      </w:r>
      <w:r>
        <w:rPr>
          <w:lang w:val="hi_IN" w:bidi="hi_IN"/>
        </w:rPr>
        <w:t>यहाँ रुकें और एक समूह में चर्चा करें: आपकी संस्कृति में लोग सार्वजनिक रूप से परमेश्वर को कैसे धन्यवाद देते हैं? यह यीशु ने जो किया उससे किस तरह अलग है? इस रिकॉर्डिंग को यहाँ रोकें।</w:t>
      </w:r>
    </w:p>
    <w:p>
      <w:pPr/>
      <w:r>
        <w:rPr>
          <w:lang w:val="hi_IN" w:bidi="hi_IN"/>
        </w:rPr>
      </w:r>
      <w:r>
        <w:rPr>
          <w:lang w:val="hi_IN" w:bidi="hi_IN"/>
        </w:rPr>
        <w:t>फिर आश्चर्यकर्म हुआ। यीशु ने रोटी को टुकड़ों में तोड़ना शुरू किया। यीशु ने टुकड़े चेलों को दिए ताकि वे लोगों में बाँट दें। यीशु चेलों को लगातार रोटी देता रहा। वहाँ हर व्यक्ति के पास खाने के लिए पर्याप्त रोटी थी। यीशु ने मछलियों को भी बाँटा और लोगों को खाने के लिए दिया। हर किसी ने पेट भरकर खाया।</w:t>
      </w:r>
    </w:p>
    <w:p>
      <w:pPr/>
      <w:r>
        <w:rPr>
          <w:lang w:val="hi_IN" w:bidi="hi_IN"/>
        </w:rPr>
      </w:r>
      <w:r>
        <w:rPr>
          <w:lang w:val="hi_IN" w:bidi="hi_IN"/>
        </w:rPr>
        <w:t>रोटी को परमेश्वर का उपहार माना जाता था, इसलिए लोग हमेशा भोजन के बाद बची हुई रोटियाँ इकट्ठा कर लेते थे। चेलों ने बचे हुए टुकड़े हाथ से बुनी टोकरियों में इकट्ठा किए। ऐसी टोकरी हर यहूदी के पास होती थी, ताकि वे दिन भर अपना भोजन उसमें ले जा सकें। चेलों ने बची हुई रोटियों और मछलियों की 12 टोकरियाँ इकट्ठी कीं।</w:t>
      </w:r>
    </w:p>
    <w:p>
      <w:pPr/>
      <w:r>
        <w:rPr>
          <w:lang w:val="hi_IN" w:bidi="hi_IN"/>
        </w:rPr>
      </w:r>
      <w:r>
        <w:rPr>
          <w:lang w:val="hi_IN" w:bidi="hi_IN"/>
        </w:rPr>
        <w:t>यहाँ रुकें और चर्चा करें: रोटी स्वर्ग से एक उपहार थी। आपके लोगों के लिए कौन से खाने के सामान खास या महत्वपूर्ण होते हैं? इस रिकॉर्डिंग को यहाँ रोकें।</w:t>
      </w:r>
    </w:p>
    <w:p>
      <w:pPr/>
      <w:r>
        <w:rPr>
          <w:lang w:val="hi_IN" w:bidi="hi_IN"/>
        </w:rPr>
      </w:r>
      <w:r>
        <w:rPr>
          <w:lang w:val="hi_IN" w:bidi="hi_IN"/>
        </w:rPr>
        <w:t>यहाँ रुकें और चर्चा करें: आपकी संस्कृति में बची हुई रोटी का क्या होता है? एक हाथ से बुनी गई टोकरी की तस्वीर दिखाएँ। इस रिकॉर्डिंग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6:30–44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चेले लोगों के बीच अपनी सेवकाई से लौटकर बताते हैं कि उन्होंने क्या किया और क्या सिखाया। इस दृश्य में प्रेरित शब्द का प्रयोग किया गया है। इतने सारे लोग यीशु के पास आए कि यीशु और प्रेरितों के पास खाने का समय नहीं था।</w:t>
      </w:r>
    </w:p>
    <w:p>
      <w:pPr/>
      <w:r>
        <w:rPr>
          <w:lang w:val="hi_IN" w:bidi="hi_IN"/>
        </w:rPr>
      </w:r>
      <w:r>
        <w:rPr>
          <w:b/>
          <w:lang w:val="hi_IN" w:bidi="hi_IN"/>
        </w:rPr>
        <w:t>दूसरे दृश्य में:</w:t>
      </w:r>
      <w:r>
        <w:rPr>
          <w:lang w:val="hi_IN" w:bidi="hi_IN"/>
        </w:rPr>
        <w:t xml:space="preserve"> यीशु और चेले आराम करने के लिए एक अलग जगह पर जाने के लिए नाव से जाते है। लोग तट के किनारे-किनारे उनके पीछे चलते हैं। यीशु लोगों को सिखाना शुरू करता है।</w:t>
      </w:r>
    </w:p>
    <w:p>
      <w:pPr/>
      <w:r>
        <w:rPr>
          <w:lang w:val="hi_IN" w:bidi="hi_IN"/>
        </w:rPr>
      </w:r>
      <w:r>
        <w:rPr>
          <w:b/>
          <w:lang w:val="hi_IN" w:bidi="hi_IN"/>
        </w:rPr>
        <w:t>तीसरे दृश्य में:</w:t>
      </w:r>
      <w:r>
        <w:rPr>
          <w:lang w:val="hi_IN" w:bidi="hi_IN"/>
        </w:rPr>
        <w:t xml:space="preserve"> दोपहर हो चुकी है। लोगों के पास कोई भोजन वस्तु नहीं है। यीशु चेलों से कहता है कि वे लोगों को खाना खिलाएँ। चेलों को 5 रोटियाँ और 2 मछलियाँ मिलीं।</w:t>
      </w:r>
    </w:p>
    <w:p>
      <w:pPr/>
      <w:r>
        <w:rPr>
          <w:lang w:val="hi_IN" w:bidi="hi_IN"/>
        </w:rPr>
      </w:r>
      <w:r>
        <w:rPr>
          <w:b/>
          <w:lang w:val="hi_IN" w:bidi="hi_IN"/>
        </w:rPr>
        <w:t>चौथे दृश्य में:</w:t>
      </w:r>
      <w:r>
        <w:rPr>
          <w:lang w:val="hi_IN" w:bidi="hi_IN"/>
        </w:rPr>
        <w:t xml:space="preserve"> यीशु चेलों से कहता है कि वे लोगों को घास पर समूहों में बैठाएँ। यीशु रोटी लेता है और लोगों को रोटी देने के लिए उसे तोड़ता है। सब लोगों ने पेट भर कर खाया। चेलों ने बचे हुए टुकड़े इकट्ठे किए, और रोटी और मछली की 12 टोकरियाँ बचीं। पाँच रोटियों और दो मछलियों से कुल 5,000 पुरुषों और उनके परिवारों को खिलाया गया।</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लोगों की भीड़ जो उनके पीछे है।</w:t>
      </w:r>
    </w:p>
    <w:p>
      <w:pPr/>
      <w:r>
        <w:rPr>
          <w:lang w:val="hi_IN" w:bidi="hi_IN"/>
        </w:rPr>
      </w:r>
      <w:r>
        <w:rPr>
          <w:lang w:val="hi_IN" w:bidi="hi_IN"/>
        </w:rPr>
        <w:t>पहले दृश्य में, चेले अपनी यात्रा से लौटते हैं जहाँ यीशु ने उन्हें दुष्ट आत्माओं को निकालने की शक्ति देकर भेजा था। वे यीशु को बताते हैं कि उन्होंने क्या सिखाया और क्या किया। इस दृश्य में, मरकुस चेलों को वर्णित करने के लिए "प्रेरित" शब्द का उपयोग करता है। यीशु चेलों की बात सुनने के बाद आराम करने के लिए एक शांत जगह पर जाना चाहता था। वहाँ इतने लोग आ-जा रहे थे कि यीशु और प्रेरितों को खाने का भी समय नहीं मिला।</w:t>
      </w:r>
    </w:p>
    <w:p>
      <w:pPr/>
      <w:r>
        <w:rPr>
          <w:lang w:val="hi_IN" w:bidi="hi_IN"/>
        </w:rPr>
      </w:r>
      <w:r>
        <w:rPr>
          <w:lang w:val="hi_IN" w:bidi="hi_IN"/>
        </w:rPr>
        <w:t>दूसरे दृश्य में, यीशु और चेले एक नाव में बैठते हैं और गलील की झील को पार करते हैं। वे उत्तर की ओर उस जगह जा रहे हैं जहाँ कोई गाँव नहीं है। वे एक शांत जगह ढूंढ रहे थे जहाँ यीशु और चेले अकेले रह सकें। जब वे नाव से जा रहे थे, तो लोग उन्हें देख सकते थे, इसलिए वे झील के किनारे चलते हुए आगे पहुँच गए। जब यीशु नाव से उतरा, तो वहाँ लोगों की भीड़ उसका इंतजार कर रही थी।</w:t>
      </w:r>
    </w:p>
    <w:p>
      <w:pPr/>
      <w:r>
        <w:rPr>
          <w:lang w:val="hi_IN" w:bidi="hi_IN"/>
        </w:rPr>
      </w:r>
      <w:r>
        <w:rPr>
          <w:lang w:val="hi_IN" w:bidi="hi_IN"/>
        </w:rPr>
        <w:t>यीशु को इन लोगों पर दया आई। यीशु ने लोगों को बिना चरवाहे की भेड़ों जैसा देखा। यीशु ने लोगों को सिखाना शुरू किया।</w:t>
      </w:r>
    </w:p>
    <w:p>
      <w:pPr/>
      <w:r>
        <w:rPr>
          <w:lang w:val="hi_IN" w:bidi="hi_IN"/>
        </w:rPr>
      </w:r>
      <w:r>
        <w:rPr>
          <w:lang w:val="hi_IN" w:bidi="hi_IN"/>
        </w:rPr>
        <w:t>तीसरे दृश्य में, यीशु पूरे दिन भीड़ को सिखा रहा है और अब काफी देर हो चुकी है। चेले यीशु के पास आकर उससे कहते हैं कि वह भीड़ को जाने दे, ताकि लोग जाकर खाने का इंतजाम कर सकें। तो यीशु चेलों से कहता है, "तुम ही इन्हें खाने को दो।"</w:t>
      </w:r>
    </w:p>
    <w:p>
      <w:pPr/>
      <w:r>
        <w:rPr>
          <w:lang w:val="hi_IN" w:bidi="hi_IN"/>
        </w:rPr>
      </w:r>
      <w:r>
        <w:rPr>
          <w:lang w:val="hi_IN" w:bidi="hi_IN"/>
        </w:rPr>
        <w:t>चेले जवाब देते हैं, "हमारे पास उन्हें खिलाने के लिए कुछ भी नहीं है।" चेलों ने कहा कि सभी लोगों के लिए भोजन खरीदने में एक साल की मजदूरी लग जाएगी। यीशु ने चेलों को यह पता लगाने के लिए भेजा कि उनके पास कितना भोजन है। चेले भीड़ में जाते हैं। चेलों को पाँच रोटियाँ और दो मछलियाँ मिलती हैं और वे ये रोटियाँ और मछलियाँ यीशु के पास ले आते हैं।</w:t>
      </w:r>
    </w:p>
    <w:p>
      <w:pPr/>
      <w:r>
        <w:rPr>
          <w:lang w:val="hi_IN" w:bidi="hi_IN"/>
        </w:rPr>
      </w:r>
      <w:r>
        <w:rPr>
          <w:lang w:val="hi_IN" w:bidi="hi_IN"/>
        </w:rPr>
        <w:t>चौथे दृश्य में, यीशु चेलों से कहता है कि वे लोगों को समूहों में बैठा दें। चेले लोगों को 50 या 100 के समूहों में बैठा देते हैं। फिर यीशु रोटी और मछली लेता है और स्वर्ग की ओर देखता है। यीशु रोटियों और मछलियों को आशीष देता है और उनके लिए धन्यवाद करता है। यीशु रोटियों को टुकड़ों में तोड़ता है। पहले वह रोटियाँ चेलों को देता है, और वे उन्हें लोगों में बाँटते हैं। फिर वह मछलियों को भी टुकड़ों में तोड़ता है, और चेले उन्हें भी लोगों में बाँट देते हैं। जब सभी लोग पेट भरकर खा लेते हैं, तब चेले बचे हुए टुकड़ों को इकट्ठा करते हैं और बारह टोकरियाँ भर देते हैं। पाँच रोटियों और दो मछलियों से 5,000 पुरुषों के साथ-साथ उनकी पत्नियों और बच्चों को भी भोजन मिला।</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6:30–44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लोगों की भीड़ जो उनके पीछे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इस कहानी के कठिन या महत्वपूर्ण हिस्सों का अभिनय करना छोड़ न दें।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चेले गावों की अपनी यात्रा के बाद यीशु के पास आते हैं। अब वे यीशु को वह सब बताते हैं जो उन्होंने सिखाया और जो कुछ उन्होंने सेवकाई के दौरान किया। वहाँ बहुत से लोग उनके पास आ-जा रहे थे, इसलिए उन्हें खाने का भी समय नहीं मिल रहा था। यीशु सुझाव देता है कि उन्हें विश्राम के लिए किसी एकांत स्थान पर जाना चाहिए।</w:t>
      </w:r>
    </w:p>
    <w:p>
      <w:pPr/>
      <w:r>
        <w:rPr>
          <w:lang w:val="hi_IN" w:bidi="hi_IN"/>
        </w:rPr>
      </w:r>
      <w:r>
        <w:rPr>
          <w:lang w:val="hi_IN" w:bidi="hi_IN"/>
        </w:rPr>
        <w:t>अभिनय को रोकें। यीशु से पूछें, "आप कैसा महसूस कर रहे हैं?" हो सकता है कि आप ऐसा जवाब सुनें, जैसे कि "मैं बहुत थक गया हूँ," "मुझे बहुत भूख लगी है," या "मैं अपने चेलों के साथ समय बिताना चाहता हूँ, जिन्हें मैंने अभी-अभी भेजा था।" या मैं उनके किए गए कामों से बहुत प्रसन्न हूँ। मैं चाहता हूँ कि अब हम सभी को आराम करने का कुछ समय मिले।" या, "मुझे अभी पता चला है कि यूहन्ना की हत्या कर दी गई है जिस कारण मैं दुखी हूँ। अभिनय को जारी रखें।</w:t>
      </w:r>
    </w:p>
    <w:p>
      <w:pPr/>
      <w:r>
        <w:rPr>
          <w:lang w:val="hi_IN" w:bidi="hi_IN"/>
        </w:rPr>
      </w:r>
      <w:r>
        <w:rPr>
          <w:lang w:val="hi_IN" w:bidi="hi_IN"/>
        </w:rPr>
        <w:t>चेलों से, जिन्हें अब प्रेरित या भेजे हुए लोग कहा जा रहा है, पूछें, "आप कैसा महसूस कर रहे हैं?" आप ऐसी बातें सुन सकते हैं, "हम बहुत थके हुए हैं, हम यात्रा पर थे और अब हम वापस आ गए हैं और यहाँ लोगों की एक बड़ी भीड़ है," "हम बस यीशु के साथ समय बिताना चाहते थे और अब लोगों की भीड़ यहाँ है," या जब हम बाहर गए, तो परमेश्वर ने जो किया उससे हम बहुत उत्साहित थे और हम ये बातें यीशु के साथ साझा करना चाहते थे।" अभिनय को जारी रखें।</w:t>
      </w:r>
    </w:p>
    <w:p>
      <w:pPr/>
      <w:r>
        <w:rPr>
          <w:lang w:val="hi_IN" w:bidi="hi_IN"/>
        </w:rPr>
      </w:r>
      <w:r>
        <w:rPr>
          <w:lang w:val="hi_IN" w:bidi="hi_IN"/>
        </w:rPr>
        <w:t>दूसरे दृश्य में, वे नाव में बैठते हैं और गलील की झील के किनारे वाले हिस्से को पार करते हैं। लोग देखते हैं कि वे कहाँ जा रहे हैं और किनारे की ओर दौड़ने लगते हैं। लोग यीशु और चेलों से पहले ही उस एकांत जगह पर पहुँच जाते हैं। जब यीशु और चेले वहाँ पहुँचते हैं और यीशु नाव से उतरता है, तो वहाँ एक बड़ी भीड़ पहले से उनका इंतजार कर रही होती है।</w:t>
      </w:r>
    </w:p>
    <w:p>
      <w:pPr/>
      <w:r>
        <w:rPr>
          <w:lang w:val="hi_IN" w:bidi="hi_IN"/>
        </w:rPr>
      </w:r>
      <w:r>
        <w:rPr>
          <w:lang w:val="hi_IN" w:bidi="hi_IN"/>
        </w:rPr>
        <w:t>अभिनय को रोकें। यीशु से पूछें, "आप कैसा महसूस कर रहे हैं?" आप ऐसी बातें सुन सकते हैं, "बहुत थक गया हूँ," "मुझे इन लोगों के लिए दुख होता है जो किसी की अगुवाई और शिक्षा पाने के लिए इतने उत्सुक हैं," या "मुझे इन लोगों पर दया आती है जिनके पास अगुवाई करने वाला कोई नहीं है," "मुझे पता है कि हम थके हुए हैं, लेकिन इन लोगों को मेरी मदद की जरूरत है।" लोगों से पूछें, "आप इस सुनसान जगह पर यीशु के पीछे क्यों आ रहे हैं?" आप ऐसी बातें सुन सकते हैं, "मैं चाहता हूँ कि यीशु मेरी पत्नी या मेरे बच्चे को ठीक कर दे।" या, "यीशु बहुत दिलचस्प कहानियाँ सुनाता है। मैं और सुनना चाहता हूँ।" या, "कभी-कभी यीशु आश्चर्यकर्म भी करता है। उम्मीद है कि आज मैं कोई आश्चर्यकर्म होते हुए देख सकूँ।" अभिनय को जारी रखें।</w:t>
      </w:r>
    </w:p>
    <w:p>
      <w:pPr/>
      <w:r>
        <w:rPr>
          <w:lang w:val="hi_IN" w:bidi="hi_IN"/>
        </w:rPr>
      </w:r>
      <w:r>
        <w:rPr>
          <w:lang w:val="hi_IN" w:bidi="hi_IN"/>
        </w:rPr>
        <w:t>तीसरे दृश्य में, यीशु पूरे दिन लोगों को शिक्षा देता है। दोपहर ढलने पर, चेले उसके पास आकर कहते हैं, “यह जगह सुनसान है, और दिन भी बहुत ढल गया है, कृपया भीड़ को भेज दें ताकि वे जाकर अपने लिए भोजन खरीद सकें।"</w:t>
      </w:r>
    </w:p>
    <w:p>
      <w:pPr/>
      <w:r>
        <w:rPr>
          <w:lang w:val="hi_IN" w:bidi="hi_IN"/>
        </w:rPr>
      </w:r>
      <w:r>
        <w:rPr>
          <w:lang w:val="hi_IN" w:bidi="hi_IN"/>
        </w:rPr>
        <w:t>यीशु कहता है, "तुम ही उन्हें कुछ खाने को दो।"</w:t>
      </w:r>
    </w:p>
    <w:p>
      <w:pPr/>
      <w:r>
        <w:rPr>
          <w:lang w:val="hi_IN" w:bidi="hi_IN"/>
        </w:rPr>
      </w:r>
      <w:r>
        <w:rPr>
          <w:lang w:val="hi_IN" w:bidi="hi_IN"/>
        </w:rPr>
        <w:t>अभिनय को रोकें। चेलों से पूछें, "आप कैसा महसूस कर रहे हैं?" आप ऐसी बातें सुन सकते हैं, "हम हताश हैं", "उलझन में हैं", “हम पूरी तरह थक चुके हैं और अब यीशु चाहता है कि हम इन लोगों को खाना खिलाएँ।” या, “हमें समझ नहीं आ रहा कि क्या करना है, हमारे पास कोई भोजन भी नहीं है,” “हम उन्हें कैसे भोजन दे सकते हैं? हमारे पास भोजन खरीदने के लिए पैसे नहीं हैं और इस इलाके में वैसे भी खरीदने के लिए कुछ नहीं मिलता। इन सब लोगों के लिए इतना भोजन खरीदने में तो पूरे एक साल की मजदूरी लग जाएगी।" अभिनय को जारी रखें।</w:t>
      </w:r>
    </w:p>
    <w:p>
      <w:pPr/>
      <w:r>
        <w:rPr>
          <w:lang w:val="hi_IN" w:bidi="hi_IN"/>
        </w:rPr>
      </w:r>
      <w:r>
        <w:rPr>
          <w:lang w:val="hi_IN" w:bidi="hi_IN"/>
        </w:rPr>
        <w:t>यीशु पूछता है, "तुम्हारे पास कितना भोजन है? जाकर पता करो।" चेले पाँच रोटियाँ और दो मछलियाँ लेकर आते हैं। यीशु चेलों से कहता है कि लोगों को समूहों में बिठा दो। लोगों की भीड़, 5,000 पुरुष और उनके परिवार, 50 और 100 के समूहों में बैठ गए।</w:t>
      </w:r>
    </w:p>
    <w:p>
      <w:pPr/>
      <w:r>
        <w:rPr>
          <w:lang w:val="hi_IN" w:bidi="hi_IN"/>
        </w:rPr>
      </w:r>
      <w:r>
        <w:rPr>
          <w:lang w:val="hi_IN" w:bidi="hi_IN"/>
        </w:rPr>
        <w:t>अभिनय को रोकें। लोगों के समूहों से पूछें, "आप कैसा महसूस कर रहे हैं?" आप शायद ऐसी बातें सुनें, "उलझन में हूँ," या "हम भूखे और थके हुए हैं, लेकिन फिर भी हम यीशु की शिक्षा सुनना चाहते हैं," या "मैं हैरान हूँ कि वे हमें घास पर क्यों बैठा रहे हैं। उम्मीद है कि हमें जल्द ही कुछ खाने को मिल जाएगा। मैंने अपने साथ कुछ लाने के बारे में सोचा ही नहीं था।" अभिनय को जारी रखें।</w:t>
      </w:r>
    </w:p>
    <w:p>
      <w:pPr/>
      <w:r>
        <w:rPr>
          <w:lang w:val="hi_IN" w:bidi="hi_IN"/>
        </w:rPr>
      </w:r>
      <w:r>
        <w:rPr>
          <w:lang w:val="hi_IN" w:bidi="hi_IN"/>
        </w:rPr>
        <w:t>चौथे दृश्य में, यीशु स्वर्ग की ओर देखता है और 5 रोटियों और 2 मछलियों को आशीष देता है। यीशु भोजन के लिए धन्यवाद दे रहा है। उसके बाद यीशु रोटी को टुकड़ों में तोड़ता है और उन्हें चेलों को देना शुरू करता है। चेले रोटी लोगों में बाँटते हैं। और हर किसी के खाने के लिए पर्याप्त रोटी थी। यीशु मछलियों को तोड़ता है और उनके टुकड़े चेलों को देता है। चेले लोगों को मछली के टुकड़े बाँटते हैं। और हर किसी के खाने के लिए पर्याप्त मछली थी। सब लोग खाकर तृप्त हो गए। चेलों ने बची हुई रोटी और मछली इकट्ठी की, और उनसे बारह टोकरियाँ भरकर उठा लीं।</w:t>
      </w:r>
    </w:p>
    <w:p>
      <w:pPr/>
      <w:r>
        <w:rPr>
          <w:lang w:val="hi_IN" w:bidi="hi_IN"/>
        </w:rPr>
      </w:r>
      <w:r>
        <w:rPr>
          <w:lang w:val="hi_IN" w:bidi="hi_IN"/>
        </w:rPr>
        <w:t>अभिनय को रोकें: चेलों से पूछें, "अब आप कैसा महसूस कर रहे हैं?" आप इस तरह की बातें सुन सकते हैं, "हम चकित हैं! मैंने पहले ऐसा कभी नहीं देखा था। इतनी सारी रोटी कहाँ से आई? यीशु तो बस मुझे रोटी देता ही जा रहा था!" "हम अभी भी थके हुए हैं, लेकिन हम परमेश्वर को इतना अद्भुत कार्य करते देखकर खुश हैं," या "यह कैसे संभव है कि 5000 पुरुषों और उनकी पत्नियों और बच्चों को भरपेट भोजन मिला?" यीशु से पूछें, "आप इस समय कैसा महसूस कर रहे हैं?" आप ऐसी बातें सुन सकते हैं, "मैं आज संतुष्ट हूँ। मुझे लगता है कि मेरे चेलों ने एक अच्छी सीख पाई है। मुझे उम्मीद है कि लोगों ने भी इससे कुछ सीखा होगा। शायद अब, वे घर चले जाएँगे और हमें थोड़ा आराम करने का समय मिल सकेगा। हमारे लिए आराम का समय मिलना बहुत जरूरी है।" लोगों से पूछें, "अब खाना खाकर आपको कैसा लग रहा है?" आप ऐसी बातें सुन सकते हैं, "मैं तृप्त हूँ। मुझे नहीं पता कि आखिरी बार मैंने इतना सारा खाना कब खाया था। मुझे नहीं पता कि वह रोटी कहाँ से आई। जब मैं यहाँ आया, तब मैंने कोई रोटी नहीं देखी और कोई उसे लेने भी नहीं गया था। मुझे समझ नहीं आया। लेकिन रोटी बहुत अच्छी थी और भरपूर थी। मेरे बच्चे आज रात अच्छी नींद सोएँगे, क्योंकि उनका पेट भर गया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6:30–44 का ऑडियो संस्करण सबसे आसानी से समझ आने वाले अनुवाद में सुनें।</w:t>
      </w:r>
    </w:p>
    <w:p>
      <w:pPr/>
      <w:r>
        <w:rPr>
          <w:lang w:val="hi_IN" w:bidi="hi_IN"/>
        </w:rPr>
      </w:r>
      <w:r>
        <w:rPr>
          <w:lang w:val="hi_IN" w:bidi="hi_IN"/>
        </w:rPr>
        <w:t xml:space="preserve">यह मरकुस में वह एकमात्र स्थान है जहाँ चेलों को "प्रेरित" कहा गया है, जिसका अर्थ है "भेजे हुए लोग।" यीशु ने स्वयं </w:t>
      </w:r>
      <w:r>
        <w:rPr>
          <w:b/>
          <w:lang w:val="hi_IN" w:bidi="hi_IN"/>
        </w:rPr>
        <w:t>प्रेरितों</w:t>
      </w:r>
      <w:r>
        <w:rPr>
          <w:lang w:val="hi_IN" w:bidi="hi_IN"/>
        </w:rPr>
        <w:t xml:space="preserve"> को अपने प्रतिनिधि के रूप में नियुक्त किया है। यदि आपकी भाषा में "प्रेरित" के लिए कोई स्वीकृत शब्द है जिसे सब लोग आसानी से समझते हों, तो आप यहाँ उस शब्द का इस्तेमाल कर सकते हैं। लेकिन अगर आपके श्रोता कलीसिया नहीं जाते या वे नये विश्वासियों में से हैं, तो उन्हें और समझाने की आवश्यकता हो सकती है, और उनके लिए कोई दूसरा शब्द उपयोग करना अधिक सहायक होगा। ये कुछ सुझाव हैं:</w:t>
      </w:r>
    </w:p>
    <w:p>
      <w:pPr>
        <w:pStyle w:val="ListBullet"/>
        <w:spacing w:line="240" w:lineRule="auto"/>
        <w:ind w:left="720"/>
      </w:pPr>
      <w:r>
        <w:rPr>
          <w:lang w:val="hi_IN" w:bidi="hi_IN"/>
        </w:rPr>
      </w:r>
      <w:r>
        <w:rPr>
          <w:lang w:val="hi_IN" w:bidi="hi_IN"/>
        </w:rPr>
        <w:t>यीशु के प्रतिनिधि</w:t>
      </w:r>
    </w:p>
    <w:p>
      <w:pPr>
        <w:pStyle w:val="ListBullet"/>
        <w:spacing w:line="240" w:lineRule="auto"/>
        <w:ind w:left="720"/>
      </w:pPr>
      <w:r>
        <w:rPr>
          <w:lang w:val="hi_IN" w:bidi="hi_IN"/>
        </w:rPr>
      </w:r>
      <w:r>
        <w:rPr>
          <w:lang w:val="hi_IN" w:bidi="hi_IN"/>
        </w:rPr>
        <w:t>यीशु के (विशेष) संदेशवाहक</w:t>
      </w:r>
    </w:p>
    <w:p>
      <w:pPr>
        <w:pStyle w:val="ListBullet"/>
        <w:spacing w:line="240" w:lineRule="auto"/>
        <w:ind w:left="720"/>
      </w:pPr>
      <w:r>
        <w:rPr>
          <w:lang w:val="hi_IN" w:bidi="hi_IN"/>
        </w:rPr>
      </w:r>
      <w:r>
        <w:rPr>
          <w:lang w:val="hi_IN" w:bidi="hi_IN"/>
        </w:rPr>
        <w:t>यीशु द्वारा भेजे हुए लोग</w:t>
      </w:r>
    </w:p>
    <w:p>
      <w:pPr/>
      <w:r>
        <w:rPr>
          <w:lang w:val="hi_IN" w:bidi="hi_IN"/>
        </w:rPr>
      </w:r>
      <w:r>
        <w:rPr>
          <w:lang w:val="hi_IN" w:bidi="hi_IN"/>
        </w:rPr>
        <w:t>आप जो भी शब्द चुनें, उसका मतलब यह होना चाहिए कि ये लोग भरोसे और अधिकार वाली स्थिति में हैं। आप प्रेरितों के काम की पुस्तक में भी यही शब्द इस्तेमाल करेंगे।</w:t>
      </w:r>
    </w:p>
    <w:p>
      <w:pPr/>
      <w:r>
        <w:rPr>
          <w:lang w:val="hi_IN" w:bidi="hi_IN"/>
        </w:rPr>
      </w:r>
      <w:r>
        <w:rPr>
          <w:lang w:val="hi_IN" w:bidi="hi_IN"/>
        </w:rPr>
        <w:t xml:space="preserve">यहाँ रुकें और चर्चा करेंः आप </w:t>
      </w:r>
      <w:r>
        <w:rPr>
          <w:b/>
          <w:lang w:val="hi_IN" w:bidi="hi_IN"/>
        </w:rPr>
        <w:t>प्रेरितों</w:t>
      </w:r>
      <w:r>
        <w:rPr>
          <w:lang w:val="hi_IN" w:bidi="hi_IN"/>
        </w:rPr>
        <w:t xml:space="preserve"> के लिए कौन सा शब्द इस्तेमाल करेंगे? यह शब्द सबसे अधिक प्रेरितों के काम की पुस्तक और पत्रियों में इस्तेमाल किया गया है। सुनिश्चित करें कि आपके द्वारा चुना गया शब्द यह दर्शाए कि ये लोग विश्वास और अधिकार की स्थिति में हैं। यह शब्द आमतौर पर केवल चेलों और पौलुस द्वारा यीशु के स्वर्गारोहण के बाद ही इस्तेमाल किया जाता है। </w:t>
      </w:r>
      <w:hyperlink r:id="rId134">
        <w:r>
          <w:rPr>
            <w:lang w:val="hi_IN" w:bidi="hi_IN"/>
          </w:rPr>
          <w:rPr>
            <w:color w:val="0000EE"/>
            <w:u w:val="single"/>
          </w:rPr>
          <w:t>प्रेरित</w:t>
        </w:r>
      </w:hyperlink>
      <w:r>
        <w:rPr>
          <w:lang w:val="hi_IN" w:bidi="hi_IN"/>
        </w:rPr>
        <w:t xml:space="preserve"> शब्द मुख्य शब्दावली में है। इस रिकॉर्डिंग को यहाँ रोकें।</w:t>
      </w:r>
    </w:p>
    <w:p>
      <w:pPr/>
      <w:r>
        <w:rPr>
          <w:lang w:val="hi_IN" w:bidi="hi_IN"/>
        </w:rPr>
      </w:r>
      <w:r>
        <w:rPr>
          <w:b/>
          <w:lang w:val="hi_IN" w:bidi="hi_IN"/>
        </w:rPr>
        <w:t>चेलों,</w:t>
      </w:r>
      <w:r>
        <w:rPr>
          <w:lang w:val="hi_IN" w:bidi="hi_IN"/>
        </w:rPr>
        <w:t xml:space="preserve"> </w:t>
      </w:r>
      <w:hyperlink r:id="rId40">
        <w:r>
          <w:rPr>
            <w:lang w:val="hi_IN" w:bidi="hi_IN"/>
          </w:rPr>
          <w:rPr>
            <w:color w:val="0000EE"/>
            <w:u w:val="single"/>
          </w:rPr>
          <w:t>नाव</w:t>
        </w:r>
      </w:hyperlink>
      <w:r>
        <w:rPr>
          <w:lang w:val="hi_IN" w:bidi="hi_IN"/>
        </w:rPr>
        <w:t xml:space="preserve"> और </w:t>
      </w:r>
      <w:hyperlink r:id="rId35">
        <w:r>
          <w:rPr>
            <w:lang w:val="hi_IN" w:bidi="hi_IN"/>
          </w:rPr>
          <w:rPr>
            <w:color w:val="0000EE"/>
            <w:u w:val="single"/>
          </w:rPr>
          <w:t>गलील की झील</w:t>
        </w:r>
      </w:hyperlink>
      <w:r>
        <w:rPr>
          <w:lang w:val="hi_IN" w:bidi="hi_IN"/>
        </w:rPr>
        <w:t xml:space="preserve"> के लिए वही शब्द इस्तेमाल करें जिन्हें आप मरकुस के बाकी भागों में इस्तेमाल कर रहे हैं। </w:t>
      </w:r>
      <w:hyperlink r:id="rId100">
        <w:r>
          <w:rPr>
            <w:lang w:val="hi_IN" w:bidi="hi_IN"/>
          </w:rPr>
          <w:rPr>
            <w:color w:val="0000EE"/>
            <w:u w:val="single"/>
          </w:rPr>
          <w:t>चेले</w:t>
        </w:r>
      </w:hyperlink>
      <w:r>
        <w:rPr>
          <w:lang w:val="hi_IN" w:bidi="hi_IN"/>
        </w:rPr>
        <w:t xml:space="preserve"> के बारे में मुख्य शब्दावली में चर्चा की गई है।</w:t>
      </w:r>
    </w:p>
    <w:p>
      <w:pPr/>
      <w:r>
        <w:rPr>
          <w:lang w:val="hi_IN" w:bidi="hi_IN"/>
        </w:rPr>
      </w:r>
      <w:r>
        <w:rPr>
          <w:lang w:val="hi_IN" w:bidi="hi_IN"/>
        </w:rPr>
        <w:t xml:space="preserve">यीशु ने </w:t>
      </w:r>
      <w:r>
        <w:rPr>
          <w:b/>
          <w:lang w:val="hi_IN" w:bidi="hi_IN"/>
        </w:rPr>
        <w:t>स्वर्ग</w:t>
      </w:r>
      <w:r>
        <w:rPr>
          <w:lang w:val="hi_IN" w:bidi="hi_IN"/>
        </w:rPr>
        <w:t xml:space="preserve"> की ओर देखा और रोटी को </w:t>
      </w:r>
      <w:r>
        <w:rPr>
          <w:b/>
          <w:lang w:val="hi_IN" w:bidi="hi_IN"/>
        </w:rPr>
        <w:t>आशीषित</w:t>
      </w:r>
      <w:r>
        <w:rPr>
          <w:lang w:val="hi_IN" w:bidi="hi_IN"/>
        </w:rPr>
        <w:t xml:space="preserve"> किया। इस मामले में, “स्वर्ग” उस स्थान को दर्शाता है जहाँ परमेश्वर और उसके स्वर्गदूत रहते हैं, यह संदर्भ पर निर्भर करता है। वह स्थान जहाँ परमेश्वर रहता हैं, अक्सर आसमान में "ऊपर" माना जाता है, इसलिए इस संदर्भ में ऊपर देखना परमेश्वर से प्रार्थना करने का एक तरीका हो सकता है। स्वर्ग के लिए वही शब्द उपयोग करें जैसा आपने पिछले भागों में किया है, और याद रखें कि </w:t>
      </w:r>
      <w:hyperlink r:id="rId26">
        <w:r>
          <w:rPr>
            <w:lang w:val="hi_IN" w:bidi="hi_IN"/>
          </w:rPr>
          <w:rPr>
            <w:color w:val="0000EE"/>
            <w:u w:val="single"/>
          </w:rPr>
          <w:t>स्वर्ग</w:t>
        </w:r>
      </w:hyperlink>
      <w:r>
        <w:rPr>
          <w:lang w:val="hi_IN" w:bidi="hi_IN"/>
        </w:rPr>
        <w:t xml:space="preserve"> के बारे में मुख्य शब्दावली में चर्चा की गई है।</w:t>
      </w:r>
    </w:p>
    <w:p>
      <w:pPr/>
      <w:r>
        <w:rPr>
          <w:lang w:val="hi_IN" w:bidi="hi_IN"/>
        </w:rPr>
      </w:r>
      <w:r>
        <w:rPr>
          <w:lang w:val="hi_IN" w:bidi="hi_IN"/>
        </w:rPr>
        <w:t>इस मामले में, यीशु ने रोटी को "आशीषित" किया ताकि उसे खाने के इस विशेष कार्य के लिए अलग रखा जा सके। हालाँकि, यह कोई जादुई क्रिया नहीं है जो यीशु भोजन पर कर रहा हो। आप इस गलतफ़हमी को दूर कर सकते हैं, अगर आप ऐसा सामान्य वाक्य इस्तेमाल करें जिसका मतलब भोजन के लिए "धन्यवाद देना" हो।</w:t>
      </w:r>
    </w:p>
    <w:p>
      <w:pPr/>
      <w:r>
        <w:rPr>
          <w:lang w:val="hi_IN" w:bidi="hi_IN"/>
        </w:rPr>
      </w:r>
      <w:r>
        <w:rPr>
          <w:lang w:val="hi_IN" w:bidi="hi_IN"/>
        </w:rPr>
        <w:t xml:space="preserve">यहाँ रुकें और समूह में चर्चा करें कि </w:t>
      </w:r>
      <w:r>
        <w:rPr>
          <w:b/>
          <w:lang w:val="hi_IN" w:bidi="hi_IN"/>
        </w:rPr>
        <w:t>आशीष</w:t>
      </w:r>
      <w:r>
        <w:rPr>
          <w:lang w:val="hi_IN" w:bidi="hi_IN"/>
        </w:rPr>
        <w:t xml:space="preserve"> के लिए आप किस शब्द का इस्तेमाल करेंगे। </w:t>
      </w:r>
      <w:hyperlink r:id="rId224">
        <w:r>
          <w:rPr>
            <w:lang w:val="hi_IN" w:bidi="hi_IN"/>
          </w:rPr>
          <w:rPr>
            <w:color w:val="0000EE"/>
            <w:u w:val="single"/>
          </w:rPr>
          <w:t>आशीष</w:t>
        </w:r>
      </w:hyperlink>
      <w:r>
        <w:rPr>
          <w:lang w:val="hi_IN" w:bidi="hi_IN"/>
        </w:rPr>
        <w:t xml:space="preserve"> शब्द की चर्चा मुख्य शब्दावली में की गई है। इस ऑडियो को यहाँ रोकें।</w:t>
      </w:r>
    </w:p>
    <w:p>
      <w:pPr/>
      <w:r>
        <w:rPr>
          <w:lang w:val="hi_IN" w:bidi="hi_IN"/>
        </w:rPr>
      </w:r>
      <w:r>
        <w:rPr>
          <w:lang w:val="hi_IN" w:bidi="hi_IN"/>
        </w:rPr>
        <w:t xml:space="preserve">लोग मछली और रोटी खाकर </w:t>
      </w:r>
      <w:r>
        <w:rPr>
          <w:b/>
          <w:lang w:val="hi_IN" w:bidi="hi_IN"/>
        </w:rPr>
        <w:t>तृप्त</w:t>
      </w:r>
      <w:r>
        <w:rPr>
          <w:lang w:val="hi_IN" w:bidi="hi_IN"/>
        </w:rPr>
        <w:t xml:space="preserve"> हो गए। "तृप्त" शब्द का अर्थ है पेट भर जाना, ऐसा नहीं कि जरूरत से ज्यादा खा लिया हो, बल्कि इतना कि भूख मिट जाए और और खाने की जरूरत न रहे।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6:30–44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25">
        <w:r>
          <w:rPr>
            <w:lang w:val="hi_IN" w:bidi="hi_IN"/>
          </w:rPr>
          <w:rPr>
            <w:color w:val="0000EE"/>
            <w:u w:val="single"/>
          </w:rPr>
          <w:t>सुने और मन में रखें</w:t>
        </w:r>
      </w:hyperlink>
      <w:r>
        <w:rPr>
          <w:lang w:val="hi_IN" w:bidi="hi_IN"/>
        </w:rPr>
        <w:t xml:space="preserve"> (475 KB)</w:t>
      </w:r>
      <w:r>
        <w:rPr>
          <w:lang w:val="hi_IN" w:bidi="hi_IN"/>
        </w:rPr>
      </w:r>
    </w:p>
    <w:p>
      <w:pPr>
        <w:pStyle w:val="ListBullet"/>
        <w:spacing w:line="240" w:lineRule="auto"/>
        <w:ind w:left="720"/>
      </w:pPr>
      <w:r>
        <w:rPr>
          <w:lang w:val="hi_IN" w:bidi="hi_IN"/>
        </w:rPr>
      </w:r>
      <w:hyperlink r:id="rId226">
        <w:r>
          <w:rPr>
            <w:lang w:val="hi_IN" w:bidi="hi_IN"/>
          </w:rPr>
          <w:rPr>
            <w:color w:val="0000EE"/>
            <w:u w:val="single"/>
          </w:rPr>
          <w:t>पाठ का परिचय</w:t>
        </w:r>
      </w:hyperlink>
      <w:r>
        <w:rPr>
          <w:lang w:val="hi_IN" w:bidi="hi_IN"/>
        </w:rPr>
        <w:t xml:space="preserve"> (5.2 MB)</w:t>
      </w:r>
      <w:r>
        <w:rPr>
          <w:lang w:val="hi_IN" w:bidi="hi_IN"/>
        </w:rPr>
      </w:r>
    </w:p>
    <w:p>
      <w:pPr>
        <w:pStyle w:val="ListBullet"/>
        <w:spacing w:line="240" w:lineRule="auto"/>
        <w:ind w:left="720"/>
      </w:pPr>
      <w:r>
        <w:rPr>
          <w:lang w:val="hi_IN" w:bidi="hi_IN"/>
        </w:rPr>
      </w:r>
      <w:hyperlink r:id="rId227">
        <w:r>
          <w:rPr>
            <w:lang w:val="hi_IN" w:bidi="hi_IN"/>
          </w:rPr>
          <w:rPr>
            <w:color w:val="0000EE"/>
            <w:u w:val="single"/>
          </w:rPr>
          <w:t>घटनाओं को समझाना</w:t>
        </w:r>
      </w:hyperlink>
      <w:r>
        <w:rPr>
          <w:lang w:val="hi_IN" w:bidi="hi_IN"/>
        </w:rPr>
        <w:t xml:space="preserve"> (2.6 MB)</w:t>
      </w:r>
      <w:r>
        <w:rPr>
          <w:lang w:val="hi_IN" w:bidi="hi_IN"/>
        </w:rPr>
      </w:r>
    </w:p>
    <w:p>
      <w:pPr>
        <w:pStyle w:val="ListBullet"/>
        <w:spacing w:line="240" w:lineRule="auto"/>
        <w:ind w:left="720"/>
      </w:pPr>
      <w:r>
        <w:rPr>
          <w:lang w:val="hi_IN" w:bidi="hi_IN"/>
        </w:rPr>
      </w:r>
      <w:hyperlink r:id="rId228">
        <w:r>
          <w:rPr>
            <w:lang w:val="hi_IN" w:bidi="hi_IN"/>
          </w:rPr>
          <w:rPr>
            <w:color w:val="0000EE"/>
            <w:u w:val="single"/>
          </w:rPr>
          <w:t>पाठ को नाटकीय रूप देना</w:t>
        </w:r>
      </w:hyperlink>
      <w:r>
        <w:rPr>
          <w:lang w:val="hi_IN" w:bidi="hi_IN"/>
        </w:rPr>
        <w:t xml:space="preserve"> (4.7 MB)</w:t>
      </w:r>
      <w:r>
        <w:rPr>
          <w:lang w:val="hi_IN" w:bidi="hi_IN"/>
        </w:rPr>
      </w:r>
    </w:p>
    <w:p>
      <w:pPr>
        <w:pStyle w:val="ListBullet"/>
        <w:spacing w:line="240" w:lineRule="auto"/>
        <w:ind w:left="720"/>
      </w:pPr>
      <w:r>
        <w:rPr>
          <w:lang w:val="hi_IN" w:bidi="hi_IN"/>
        </w:rPr>
      </w:r>
      <w:hyperlink r:id="rId229">
        <w:r>
          <w:rPr>
            <w:lang w:val="hi_IN" w:bidi="hi_IN"/>
          </w:rPr>
          <w:rPr>
            <w:color w:val="0000EE"/>
            <w:u w:val="single"/>
          </w:rPr>
          <w:t>आवश्यक जानकारी</w:t>
        </w:r>
      </w:hyperlink>
      <w:r>
        <w:rPr>
          <w:lang w:val="hi_IN" w:bidi="hi_IN"/>
        </w:rPr>
        <w:t xml:space="preserve"> (2.0 MB)</w:t>
      </w:r>
      <w:r>
        <w:rPr>
          <w:lang w:val="hi_IN" w:bidi="hi_IN"/>
        </w:rPr>
      </w:r>
    </w:p>
    <w:p>
      <w:pPr>
        <w:pStyle w:val="ListBullet"/>
        <w:spacing w:line="240" w:lineRule="auto"/>
        <w:ind w:left="720"/>
      </w:pPr>
      <w:r>
        <w:rPr>
          <w:lang w:val="hi_IN" w:bidi="hi_IN"/>
        </w:rPr>
      </w:r>
      <w:hyperlink r:id="rId23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6:45–56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6:45–56 को सुनें और अपने मनों में रखें।</w:t>
      </w:r>
    </w:p>
    <w:p>
      <w:pPr/>
      <w:r>
        <w:rPr>
          <w:lang w:val="hi_IN" w:bidi="hi_IN"/>
        </w:rPr>
      </w:r>
      <w:r>
        <w:rPr>
          <w:lang w:val="hi_IN" w:bidi="hi_IN"/>
        </w:rPr>
        <w:t>यदि संभव हो तो, मरकुस 6:45–56 का ऑडियो संस्करण तीन बार, तीन अलग-अलग अनुवादों में सुनें। उसके बाद, समूह में, नीचे दिए गए प्रश्नों पर चर्चा करें:</w:t>
      </w:r>
    </w:p>
    <w:p>
      <w:pPr>
        <w:pStyle w:val="ListNumber"/>
        <w:numPr>
          <w:ilvl w:val="0"/>
          <w:numId w:val="41"/>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6:45–56 का ऑडियो संस्करण सबसे आसानी से समझ आने वाले अनुवाद में सुनें।</w:t>
      </w:r>
    </w:p>
    <w:p>
      <w:pPr/>
      <w:r>
        <w:rPr>
          <w:lang w:val="hi_IN" w:bidi="hi_IN"/>
        </w:rPr>
      </w:r>
      <w:r>
        <w:rPr>
          <w:lang w:val="hi_IN" w:bidi="hi_IN"/>
        </w:rPr>
        <w:t>यह कहानी, ठीक इससे पहले वाली 5,000 लोगों को खिलाने की कहानी का अगला हिस्सा है। यह उन अगली घटनाओं का वर्णन है जो लोगों को भोजन खिलाने के ठीक बाद उसी शाम को हुईं।</w:t>
      </w:r>
    </w:p>
    <w:p>
      <w:pPr/>
      <w:r>
        <w:rPr>
          <w:lang w:val="hi_IN" w:bidi="hi_IN"/>
        </w:rPr>
      </w:r>
      <w:r>
        <w:rPr>
          <w:lang w:val="hi_IN" w:bidi="hi_IN"/>
        </w:rPr>
        <w:t>यहाँ रुकें और अपने समूह को गलील की झील का नक्शा दिखाएँ जिसमें बैतसैदा भी शामिल है। जब यीशु ने 5,000 पुरुषों और उनके परिवारों को भोजन खिलाया तो वह बैतसैदा के आस-पास किसी अलग जगह पर था। इस रिकॉर्डिंग को यहाँ रोकें।</w:t>
      </w:r>
    </w:p>
    <w:p>
      <w:pPr/>
      <w:r>
        <w:rPr>
          <w:lang w:val="hi_IN" w:bidi="hi_IN"/>
        </w:rPr>
      </w:r>
      <w:r>
        <w:rPr>
          <w:lang w:val="hi_IN" w:bidi="hi_IN"/>
        </w:rPr>
        <w:t>लोगों के भोजन खाने के बाद कुछ ऐसा हुआ कि यीशु ने अपने चेलों को तुरंत वहाँ से जाने के लिए कहा। यूहन्ना के सुसमाचार के अध्याय 6 में इस घटना का वर्णन हमें बताता है कि लोग यीशु को अपना राजा बनाने के लिए बल का प्रयोग करना चाहते थे। मरकुस यह नहीं बताता कि यीशु ने चेलों को तुरंत वहाँ से जाने के लिए क्यों कहा। जैसे ही चेलों ने बचे हुए भोजन को इकट्ठा कर लिया, यीशु ने उन्हें नाव में बैठाकर बैतसैदा नगर की ओर भेज दिया। फिर यीशु ने भीड़ को घर जाने के लिए भेज दिया। इसके बाद यीशु प्रार्थना करने के लिए पास की पहाड़ियों पर अकेले चला गया। ये घटनाएँ बहुत तेजी से हुईं। चेले चले गए। भीड़ भी वहाँ से चली गई। फिर यीशु भी उस जगह से चला गया।</w:t>
      </w:r>
    </w:p>
    <w:p>
      <w:pPr/>
      <w:r>
        <w:rPr>
          <w:lang w:val="hi_IN" w:bidi="hi_IN"/>
        </w:rPr>
      </w:r>
      <w:r>
        <w:rPr>
          <w:lang w:val="hi_IN" w:bidi="hi_IN"/>
        </w:rPr>
        <w:t>इस कहानी में भीड़ शायद यीशु को जबरदस्ती राजा बनाने की कोशिश कर रही थी, और यीशु अपने पिता से प्रार्थना करके इसका जवाब देता है। यीशु प्रार्थना करने के लिए पहाड़ियों पर चला गया। गलील झील के उत्तरी छोर के पास ही पहाड़ हैं। यीशु झील के किनारे के पास था। अब यीशु पहाड़ पर किसी एकांत स्थान पर चला जाता है और कुछ समय अकेले बिताकर परमेश्वर से बात करता है। यीशु प्रार्थना कर रहा था। प्रार्थना का मतलब है परमेश्वर से बात करना। यीशु परमेश्वर के साथ बातचीत कर रहा था। प्रार्थना शब्द का सामान्य अर्थ है परमेश्वर के साथ संवाद करना या उससे बात करना। ऐसा कोई विशेष शब्द इस्तेमाल न करें जिसका अर्थ धन्यवाद देना हो या जिसमें जादुई शब्दों का प्रयोग होता हो।</w:t>
      </w:r>
    </w:p>
    <w:p>
      <w:pPr/>
      <w:r>
        <w:rPr>
          <w:lang w:val="hi_IN" w:bidi="hi_IN"/>
        </w:rPr>
      </w:r>
      <w:r>
        <w:rPr>
          <w:lang w:val="hi_IN" w:bidi="hi_IN"/>
        </w:rPr>
        <w:t>यहाँ रुकें और चर्चा करें: अलग-अलग कारणों से प्रार्थना करने वाले लोगों की कुछ कहानियाँ सुनाएँ। अलग-अलग विषयों पर प्रार्थना करने के लिए आप जिन शब्दों का उपयोग करते हैं, उन पर ध्यान दें। इस रिकॉर्डिंग को यहाँ रोकें।</w:t>
      </w:r>
    </w:p>
    <w:p>
      <w:pPr/>
      <w:r>
        <w:rPr>
          <w:lang w:val="hi_IN" w:bidi="hi_IN"/>
        </w:rPr>
      </w:r>
      <w:r>
        <w:rPr>
          <w:lang w:val="hi_IN" w:bidi="hi_IN"/>
        </w:rPr>
        <w:t>उस रात देर में, चौथे पहर के समय, यानी सुबह 3 से 6 बजे के बीच, यीशु अभी भी पहाड़ पर अकेला था। यीशु झील पर चेलों को देख सकता था। तेज़ हवा के कारण बड़ी-बड़ी लहरें उठ रही थीं। चेलों को नाव चलाने में बहुत संघर्ष करना पड़ रहा था। रोमन सरकार ने समय को कई अवधियों में बाँटा था, जिन्हें पहर कहा जाता था। रात के समय 4 पहर होते थे और हर पहर तीन घंटे का होता था। चौथा पहर 3 से 6 बजे तक होता था। इस कहानी में अभी भी अंधेरा है, इसलिए शायद यह समय सुबह 6 बजे की बजाय सुबह 3 बजे के करीब होगा।</w:t>
      </w:r>
    </w:p>
    <w:p>
      <w:pPr/>
      <w:r>
        <w:rPr>
          <w:lang w:val="hi_IN" w:bidi="hi_IN"/>
        </w:rPr>
      </w:r>
      <w:r>
        <w:rPr>
          <w:lang w:val="hi_IN" w:bidi="hi_IN"/>
        </w:rPr>
        <w:t>यहाँ रुकें और चर्चा करें: बात करें कि आपकी संस्कृति में समय कैसे बताया जाता है। आप किसी को कैसे बताएंगे कि यह घटना कब हुई? कुछ लोग कहेंगे "लगभग 3 बजे" कुछ कहेंगे "देर रात में" और कुछ कहेंगे "सुबह सूर्योदय से पहले।" इस रिकॉर्डिंग को यहाँ रोकें।</w:t>
      </w:r>
    </w:p>
    <w:p>
      <w:pPr/>
      <w:r>
        <w:rPr>
          <w:lang w:val="hi_IN" w:bidi="hi_IN"/>
        </w:rPr>
      </w:r>
      <w:r>
        <w:rPr>
          <w:lang w:val="hi_IN" w:bidi="hi_IN"/>
        </w:rPr>
        <w:t>यीशु पहाड़ पर था। यीशु ने देखा कि नाव में बैठे चेले हवा और लहरों के कारण मुसीबत में थे। यीशु पहाड़ से नीचे उतरकर झील की ओर चल पड़ा। उसके बाद यीशु पानी पर चलकर नाव की ओर बढ़ा। यीशु पानी की सतह पर या पानी के ऊपर चल रहा था। यीशु तैर नहीं रहा था। यीशु का इरादा था कि वह चलते हुए नाव से आगे निकल जाए। लेकिन जब चेलों ने यीशु को पानी पर चलते देखा तो वे बहुत डर गए। उन्हें लगा कि यीशु कोई भूत है। सभी चेले बहुत डरे हुए थे।</w:t>
      </w:r>
    </w:p>
    <w:p>
      <w:pPr/>
      <w:r>
        <w:rPr>
          <w:lang w:val="hi_IN" w:bidi="hi_IN"/>
        </w:rPr>
      </w:r>
      <w:r>
        <w:rPr>
          <w:lang w:val="hi_IN" w:bidi="hi_IN"/>
        </w:rPr>
        <w:t>चेले शारीरिक और भावनात्मक दोनों तरह से थके हुए थे। उनका दिन बहुत लंबा था, और उसका अंत 5,000 पुरुषों और उनके परिवारों को भोजन कराने वाले उस आश्चर्यकर्म के साथ हुआ। फिर वे थोड़ी दूर जाने के इरादे से नाव में बैठ गए। आँधी आई, हवा नाव को धकेल रही थी और बड़ी-बड़ी लहरें उठ रही थी। चेलों को नाव संभालने में बहुत मुश्किल हो रही थी। इससे पहले किसी ने भी किसी व्यक्ति को पानी पर चलते हुए नहीं देखा था। उस समय यहूदियों में प्रचलित अंधविश्वास था कि पानी की आत्माएँ रात में आती हैं और मुसीबत लाती हैं। शायद इसी कारण जब वे यीशु को पानी पर चलते हुए देखते हैं, तो उन्हें लगता है कि वे कोई भूत देख रहे हैं, जो किसी प्रकार की आत्मा होती है, कभी-कभी किसी मृत व्यक्ति की आत्मा होती है।</w:t>
      </w:r>
    </w:p>
    <w:p>
      <w:pPr/>
      <w:r>
        <w:rPr>
          <w:lang w:val="hi_IN" w:bidi="hi_IN"/>
        </w:rPr>
      </w:r>
      <w:r>
        <w:rPr>
          <w:lang w:val="hi_IN" w:bidi="hi_IN"/>
        </w:rPr>
        <w:t>इस बात के अर्थ को समझना थोड़ा कठिन है जब कहानी में यह कहा जाता है कि यीशु नाव से आगे निकलना चाहता था। यह बात शायद यह दर्शाती है कि यीशु वास्तव में उनके पास जाना "चाहता था" ताकि उन्हें दिखा सके कि वह उनके साथ है। जैसे ही यीशु को एहसास हुआ कि चेले डर गए हैं, यीशु ने तुरंत उनसे बात की। जब यीशु ने कहा, "मैं ही हूँ; डरो मत," तो उन्हें कितनी राहत मिली होगी। चेलों को याद आया होगा कि परमेश्वर अपने बारे में कहता है, “मैं हूँ,” और वह कई बार लोगों को दिलासा देते हुए कहता है, “डरो मत।”</w:t>
      </w:r>
    </w:p>
    <w:p>
      <w:pPr/>
      <w:r>
        <w:rPr>
          <w:lang w:val="hi_IN" w:bidi="hi_IN"/>
        </w:rPr>
      </w:r>
      <w:r>
        <w:rPr>
          <w:lang w:val="hi_IN" w:bidi="hi_IN"/>
        </w:rPr>
        <w:t>यहाँ रुकें और चर्चा करें: ऐसी कोई कहानी सुनाएँ जिसमें कोई व्यक्ति मुसीबत या दुख में पड़े लोगों को दिलासा देने की कोशिश करता हो। कहानीकार क्या कहता है जिससे लोगों को दिलासा मिलता है? वह उन्हें दिलासा देने के लिए क्या करता है? इस रिकॉर्डिंग को यहाँ रोकें।</w:t>
      </w:r>
    </w:p>
    <w:p>
      <w:pPr/>
      <w:r>
        <w:rPr>
          <w:lang w:val="hi_IN" w:bidi="hi_IN"/>
        </w:rPr>
      </w:r>
      <w:r>
        <w:rPr>
          <w:lang w:val="hi_IN" w:bidi="hi_IN"/>
        </w:rPr>
        <w:t>यीशु के नाव में चढ़ते ही हवा रुक गई। मरकुस की पुस्तक की कहानियाँ अक्सर एक दूसरे से जुड़ी होती हैं, और यह कहानी हमें रोटी और मछलियों वाली पिछली कहानी की याद दिलाती है। चेले यह पूरी तरह से नहीं समझ पाए कि जब यीशु ने रोटी और मछली को बढ़ाया, तो वह यह दिखा रहा था कि वही उनकी जरूरतों का प्रदाता है। यदि वे समझ गए होते कि यीशु स्वयं परमेश्वर है, तो वे यह भी समझ गए होते कि जब यीशु पानी पर चला, तो वह दिखा रहा था कि उसके पास प्रकृति पर अधिकार है। तो वे डरते नहीं। उउनके दिल “कठोर” या “अंधे” हो गए थे। वे न तो समझ पाए, और न ही यीशु पर विश्वास या भरोसा कर पाए। “कठोर दिल” एक शब्द चित्र है, जो उस व्यक्ति का वर्णन करता है जो समझने से इंकार करता है।</w:t>
      </w:r>
    </w:p>
    <w:p>
      <w:pPr/>
      <w:r>
        <w:rPr>
          <w:lang w:val="hi_IN" w:bidi="hi_IN"/>
        </w:rPr>
      </w:r>
      <w:r>
        <w:rPr>
          <w:lang w:val="hi_IN" w:bidi="hi_IN"/>
        </w:rPr>
        <w:t>यहाँ रुकें और चर्चा करें: आपकी संस्कृति में ऐसे लोग हो सकते हैं जो सच को समझ नहीं पाते या समझना नहीं चाहते, चाहे वे कितने भी आश्चर्यकर्म देखें। किसी ऐसे व्यक्ति की कहानी सुनाएँ जिसने कोई आश्चर्यकर्म देखा हो या जिसके जीवन में कोई आश्चर्यकर्म हुआ हो, लेकिन इसके बाद भी उसने यीशु पर विश्वास नहीं किया। आप इस व्यक्ति का वर्णन कैसे करेंगे? आप ऐसे व्यक्ति का वर्णन कैसे करते हैं, जो आश्चर्यकर्म देखने के बाद भी विश्वास नहीं करता है? इस रिकॉर्डिंग को यहाँ रोकें।</w:t>
      </w:r>
    </w:p>
    <w:p>
      <w:pPr/>
      <w:r>
        <w:rPr>
          <w:lang w:val="hi_IN" w:bidi="hi_IN"/>
        </w:rPr>
      </w:r>
      <w:r>
        <w:rPr>
          <w:lang w:val="hi_IN" w:bidi="hi_IN"/>
        </w:rPr>
        <w:t>जब चेले नाव में बैठे, तो वे उत्तर की ओर बैतसैदा की तरफ जा रहे थे। तूफान ने चेलों की नाव को दक्षिण-पश्चिम की ओर मोड़ दिया था, और वे गन्नेसरत के क्षेत्र में आकर उतरे। यह क्षेत्र कफरनहूम के दक्षिण में है।</w:t>
      </w:r>
    </w:p>
    <w:p>
      <w:pPr/>
      <w:r>
        <w:rPr>
          <w:lang w:val="hi_IN" w:bidi="hi_IN"/>
        </w:rPr>
      </w:r>
      <w:r>
        <w:rPr>
          <w:lang w:val="hi_IN" w:bidi="hi_IN"/>
        </w:rPr>
        <w:t>यहाँ रुकें और अपने समूह को गलील की झील का नक्शा दिखाएँ और बैतसैदा से गन्नेसरत तक का मार्ग देखें। ध्यान दें कि चेले दक्षिण की ओर चले गए, लेकिन झील को पार नहीं किया जैसा कि आप अंग्रेजी वाक्यांश "क्रॉस ओवर" से उम्मीद कर सकते थे। आप “तट पर पहुँचने” या “पानी पार करके भूमि पर किसी अन्य स्थान तक पहुँचने” के लिए उपयुक्त शब्द का प्रयोग करना चाहेंगे। इस रिकॉर्डिंग को यहाँ रोकें।</w:t>
      </w:r>
    </w:p>
    <w:p>
      <w:pPr/>
      <w:r>
        <w:rPr>
          <w:lang w:val="hi_IN" w:bidi="hi_IN"/>
        </w:rPr>
      </w:r>
      <w:r>
        <w:rPr>
          <w:lang w:val="hi_IN" w:bidi="hi_IN"/>
        </w:rPr>
        <w:t>गन्नेसरत के क्षेत्र के लोगों ने यीशु द्वारा लोगों को ठीक करने के बारे में सुना था। उन्होंने यीशु को तुरंत पहचान लिया। यीशु हाल ही में इस क्षेत्र के पास कफरनहूम में था। गन्नेसरत के लोगों ने यह सब सुना होगा कि लोग यीशु को छूकर ठीक हो जाते थे। लोगों की यही इच्छा थी कि उन्हें यीशु को छूने दिया जाए। यह मरकुस में बताई गई अन्य चंगाइयों के समान ही है, जहाँ लोग भरोसा करते थे कि यीशु में चंगाई करने की सामर्थ है और वे इसी विश्वास के साथ उसके पास आते थे कि यदि वे उसे छू लें, तो वे ठीक हो जाएँगे। यहाँ “ठीक होने” के लिए वही शब्द इस्तेमाल किया गया है जो लहू बहने वाली स्त्री की कहानी में इस्तेमाल हुआ था। यह एक ऐसा शब्द है जिसका अर्थ है पूर्णता या संपूर्णता। इसमें शारीरिक और आत्मिक उद्धार या चंगाई के अर्थ शामिल हैं।</w:t>
      </w:r>
    </w:p>
    <w:p>
      <w:pPr/>
      <w:r>
        <w:rPr>
          <w:lang w:val="hi_IN" w:bidi="hi_IN"/>
        </w:rPr>
      </w:r>
      <w:r>
        <w:rPr>
          <w:lang w:val="hi_IN" w:bidi="hi_IN"/>
        </w:rPr>
        <w:t>इस बार गन्नेसरत में आसपास के गांवों, देहाती इलाकों या गाँवों के बाहर के बाजारों में जाना शामिल था। बाजार वह स्थान था जहाँ लोग अपनी फसल या ऐसी चीज़ें बेचने के लिए इकट्ठा होते थे जिन्हें वे दूसरों को बेचना चाहते थे। वे बीमारों को चटाईयों पर ले जाते थे। चटाई एक बिछौना या खाट जैसी होती थी, जो इतनी मजबूत होती थी कि लोग उसके कोनों को पकड़कर उस पर लेटे बीमार व्यक्ति को उठा कर ले जा सकते थे।</w:t>
      </w:r>
    </w:p>
    <w:p>
      <w:pPr/>
      <w:r>
        <w:rPr>
          <w:lang w:val="hi_IN" w:bidi="hi_IN"/>
        </w:rPr>
      </w:r>
      <w:r>
        <w:rPr>
          <w:lang w:val="hi_IN" w:bidi="hi_IN"/>
        </w:rPr>
        <w:t>यहाँ रुकें और एक ऐसी चटाई की तस्वीर दिखाएँ जिसमें किसी व्यक्ति को ले जाया जा रहा हो। इस रिकॉर्डिंग को यहाँ रोकें।</w:t>
      </w:r>
    </w:p>
    <w:p>
      <w:pPr/>
      <w:r>
        <w:rPr>
          <w:lang w:val="hi_IN" w:bidi="hi_IN"/>
        </w:rPr>
      </w:r>
      <w:r>
        <w:rPr>
          <w:lang w:val="hi_IN" w:bidi="hi_IN"/>
        </w:rPr>
        <w:t>लोगों ने यीशु से विनती की कि वह बीमार लोगों को उसके बागे के किनारे को छूने की अनुमति दे। बागे के किनारे से मतलब उस लटकन से है जो कपड़े के छोर पर लगी होती थी। यहूदी पुरुष एक बाहरी वस्त्र पहनते थे जिसके हर कोने पर अक्सर एक लटकन होती थी। इस लटकन का उद्देश्य व्यक्ति को परमेश्वर की आज्ञाओं का पालन करने की याद दिलाना था। यीशु एक यहूदी व्यक्ति था, जिसका अर्थ है कि यीशु 4 लटकनों वाला बागा पहनता था।</w:t>
      </w:r>
    </w:p>
    <w:p>
      <w:pPr/>
      <w:r>
        <w:rPr>
          <w:lang w:val="hi_IN" w:bidi="hi_IN"/>
        </w:rPr>
      </w:r>
      <w:r>
        <w:rPr>
          <w:lang w:val="hi_IN" w:bidi="hi_IN"/>
        </w:rPr>
        <w:t>यहाँ रुकें और एक यहूदी व्यक्ति का चित्र दिखाएँ जो 4 लटकनों वाला बागा पहने हुए हो। इस रिकॉर्डिंग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6:45–56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लोगों को भोजन खिलाने के तुरन्त बाद, यीशु अपने चेलों से कहता है कि वे नाव में वापस जाएँ और झील पार चले जाएँ, उस समय वह भीड़ को घर भेज देता है। उसके बाद यीशु अकेले प्रार्थना करने के लिए पहाड़ पर चला जाता है।</w:t>
      </w:r>
    </w:p>
    <w:p>
      <w:pPr/>
      <w:r>
        <w:rPr>
          <w:lang w:val="hi_IN" w:bidi="hi_IN"/>
        </w:rPr>
      </w:r>
      <w:r>
        <w:rPr>
          <w:b/>
          <w:lang w:val="hi_IN" w:bidi="hi_IN"/>
        </w:rPr>
        <w:t>दूसरे दृश्य में:</w:t>
      </w:r>
      <w:r>
        <w:rPr>
          <w:lang w:val="hi_IN" w:bidi="hi_IN"/>
        </w:rPr>
        <w:t xml:space="preserve"> लगभग रात के 3 बजे यीशु पानी पर चलते हुए चेलों की नाव की ओर आता है।</w:t>
      </w:r>
    </w:p>
    <w:p>
      <w:pPr/>
      <w:r>
        <w:rPr>
          <w:lang w:val="hi_IN" w:bidi="hi_IN"/>
        </w:rPr>
      </w:r>
      <w:r>
        <w:rPr>
          <w:b/>
          <w:lang w:val="hi_IN" w:bidi="hi_IN"/>
        </w:rPr>
        <w:t>तीसरा दृश्य:</w:t>
      </w:r>
      <w:r>
        <w:rPr>
          <w:lang w:val="hi_IN" w:bidi="hi_IN"/>
        </w:rPr>
        <w:t xml:space="preserve"> यीशु चेलों से कहता है, "डरो मत, मैं हूँ।" यीशु नाव में चढ़ जाता है और हवा रुक जाती है। चेले हैरान हो जाते हैं।</w:t>
      </w:r>
    </w:p>
    <w:p>
      <w:pPr/>
      <w:r>
        <w:rPr>
          <w:lang w:val="hi_IN" w:bidi="hi_IN"/>
        </w:rPr>
      </w:r>
      <w:r>
        <w:rPr>
          <w:b/>
          <w:lang w:val="hi_IN" w:bidi="hi_IN"/>
        </w:rPr>
        <w:t>चौथा दृश्य:</w:t>
      </w:r>
      <w:r>
        <w:rPr>
          <w:lang w:val="hi_IN" w:bidi="hi_IN"/>
        </w:rPr>
        <w:t xml:space="preserve"> वे झील को पार कर दूसरी ओर चले जाते हैं। वे किनारे पर पहुँचते हैं और नाव से उतर जाते हैं। उस क्षेत्र के बीमार लोग आते हैं, और जो कोई भी यीशु को छूता है वह ठीक हो जाता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भीड़ जिसे यीशु विदा करता है</w:t>
      </w:r>
    </w:p>
    <w:p>
      <w:pPr>
        <w:pStyle w:val="ListBullet"/>
        <w:spacing w:line="240" w:lineRule="auto"/>
        <w:ind w:left="720"/>
      </w:pPr>
      <w:r>
        <w:rPr>
          <w:lang w:val="hi_IN" w:bidi="hi_IN"/>
        </w:rPr>
      </w:r>
      <w:r>
        <w:rPr>
          <w:lang w:val="hi_IN" w:bidi="hi_IN"/>
        </w:rPr>
        <w:t>वह भीड़ जो झील के दूसरी ओर यीशु को पहचान लेती है</w:t>
      </w:r>
    </w:p>
    <w:p>
      <w:pPr>
        <w:pStyle w:val="ListBullet"/>
        <w:spacing w:line="240" w:lineRule="auto"/>
        <w:ind w:left="720"/>
      </w:pPr>
      <w:r>
        <w:rPr>
          <w:lang w:val="hi_IN" w:bidi="hi_IN"/>
        </w:rPr>
      </w:r>
      <w:r>
        <w:rPr>
          <w:lang w:val="hi_IN" w:bidi="hi_IN"/>
        </w:rPr>
        <w:t>वे बीमार लोग जो यीशु को छूते हैं और ठीक हो जाते हैं</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इस भाग का पहला शब्द "तुरंत" है या कोई और शब्द या वाक्यांश है जिसका अर्थ इसी के समान है। यह अगली बात है जो हुई। लोगों को भोजन खिलाने की घटना और यीशु द्वारा चेलों को नाव में बैठकर वहाँ से जाने के लिए कहने के बीच कोई समय नहीं था।</w:t>
      </w:r>
    </w:p>
    <w:p>
      <w:pPr/>
      <w:r>
        <w:rPr>
          <w:lang w:val="hi_IN" w:bidi="hi_IN"/>
        </w:rPr>
      </w:r>
      <w:r>
        <w:rPr>
          <w:lang w:val="hi_IN" w:bidi="hi_IN"/>
        </w:rPr>
        <w:t>यहाँ रुकें और चर्चा करें: दो घटनाओं वाली एक कहानी सुनाएँ। दूसरी घटना उसी दिन होती है और पहली घटना के खत्म होने के कुछ ही मिनट बाद घटित होती है। कहानीकार द्वारा इन दो कहानियों को जोड़ने के लिए उपयोग किए गए शब्दों को ध्यान से सुनें। इस रिकॉर्डिंग को यहाँ रोकें।</w:t>
      </w:r>
    </w:p>
    <w:p>
      <w:pPr/>
      <w:r>
        <w:rPr>
          <w:lang w:val="hi_IN" w:bidi="hi_IN"/>
        </w:rPr>
      </w:r>
      <w:r>
        <w:rPr>
          <w:lang w:val="hi_IN" w:bidi="hi_IN"/>
        </w:rPr>
        <w:t>इस कहानी का अभिनय करने से पहले, किसी व्यक्ति या समूह को एक जगह खड़ा करें। किसी अन्य व्यक्ति को समूह की ओर चलने दें, लेकिन वह चलता रहे और समूह के आगे निकल जाए।</w:t>
      </w:r>
    </w:p>
    <w:p>
      <w:pPr/>
      <w:r>
        <w:rPr>
          <w:lang w:val="hi_IN" w:bidi="hi_IN"/>
        </w:rPr>
      </w:r>
      <w:r>
        <w:rPr>
          <w:lang w:val="hi_IN" w:bidi="hi_IN"/>
        </w:rPr>
        <w:t>यहाँ रुकें और चर्चा करें: आप अभी घटित हुई क्रिया को कैसे बताएँगे? आप कैसे कहेंगे कि वह व्यक्ति, जो नहीं रुका, उसने क्या किया? इस रिकॉर्डिंग को यहाँ रोकें।</w:t>
      </w:r>
    </w:p>
    <w:p>
      <w:pPr/>
      <w:r>
        <w:rPr>
          <w:lang w:val="hi_IN" w:bidi="hi_IN"/>
        </w:rPr>
      </w:r>
      <w:r>
        <w:rPr>
          <w:lang w:val="hi_IN" w:bidi="hi_IN"/>
        </w:rPr>
        <w:t>इस भाग में दिशा बताने वाले शब्दों का उपयोग किया गया है। यह भाग बताता है कि नाव झील के बीच में थी। नाव झील के बिल्कुल बीच या केंद्र में नहीं थी। नाव झील में किनारे से कुछ दूरी पर थी, लेकिन किनारे से उसे आसानी से देखा जा सकता था। वे झील पार कर गए। चेले झील को एक किनारे से दूसरे किनारे तक पार नहीं गए। चेले कफरनहूम के उत्तर से दक्षिण की ओर गए। यह झील के एक किनारे पर है, पर दोनों शहर एक सीधी रेखा में पड़ते हैं। नाव ने झील का एक हिस्सा पार किया।</w:t>
      </w:r>
    </w:p>
    <w:p>
      <w:pPr/>
      <w:r>
        <w:rPr>
          <w:lang w:val="hi_IN" w:bidi="hi_IN"/>
        </w:rPr>
      </w:r>
      <w:r>
        <w:rPr>
          <w:lang w:val="hi_IN" w:bidi="hi_IN"/>
        </w:rPr>
        <w:t>यहाँ रुकें और या तो नक्शे का उपयोग करें या जमीन पर झील की रूपरेखा बनाएँ। झील पर नाव दिखाने के लिए कोई वस्तु रखें। अब उन शब्दों पर चर्चा करें जिनका उपयोग आप यह बताने के लिए करेंगे कि नाव कहाँ है और नाव क्या कर रही है। आप कह सकते हैं कि नाव झील के बीच में है, जब तक कि इससे लोगों को भ्रम न हो। आप कह सकते हैं कि नाव झील पार कर गई, जब तक कि इससे लोगों में भ्रम न हो। इस रिकॉर्डिंग को यहाँ रोकें।</w:t>
      </w:r>
    </w:p>
    <w:p>
      <w:pPr/>
      <w:r>
        <w:rPr>
          <w:lang w:val="hi_IN" w:bidi="hi_IN"/>
        </w:rPr>
      </w:r>
      <w:r>
        <w:rPr>
          <w:lang w:val="hi_IN" w:bidi="hi_IN"/>
        </w:rPr>
        <w:t>पहले दृश्य में, यीशु उसी जगह है जहाँ उन्होंने 5,000 लोगों को खिलाया था, वह जगह दूर थी, घास से भरी थी और एक तरह का मैदान था। यह झील के पास है। बचे हुए भोजन को इकट्ठा करने के तुरंत बाद, यीशु चेलों को नाव में वापस भेजता है ताकि वे बैतसैदा के लिए निकल जाएँ। यीशु लोगों को अलविदा कहकर उन्हें घर भेज देता है। यीशु वहाँ से निकल कर पहाड़ पर चला जाता है। यीशु वहाँ अकेले रहने और प्रार्थना करने के लिए जाता है। याद रखें कि गलील की झील के चारों ओर पहाड़ियाँ थीं।</w:t>
      </w:r>
    </w:p>
    <w:p>
      <w:pPr/>
      <w:r>
        <w:rPr>
          <w:lang w:val="hi_IN" w:bidi="hi_IN"/>
        </w:rPr>
      </w:r>
      <w:r>
        <w:rPr>
          <w:lang w:val="hi_IN" w:bidi="hi_IN"/>
        </w:rPr>
        <w:t>यहाँ रुकें और समूह को इन पहाड़ियों के साथ गलील की झील का एक चित्र दिखाएँ। इस रिकॉर्डिंग को यहाँ रोकें।</w:t>
      </w:r>
    </w:p>
    <w:p>
      <w:pPr/>
      <w:r>
        <w:rPr>
          <w:lang w:val="hi_IN" w:bidi="hi_IN"/>
        </w:rPr>
      </w:r>
      <w:r>
        <w:rPr>
          <w:lang w:val="hi_IN" w:bidi="hi_IN"/>
        </w:rPr>
        <w:t>दूसरे दृश्य में, चेले नाव में हैं। तेज हवा के साथ बड़ी लहरें उठ रही हैं। यह आधी रात का समय है। चेले नाव को संभालने के लिए संघर्ष कर रहे हैं। यीशु उन्हें देखता है जबकि वह अभी भी किनारे पर है। यीशु झील पर पानी की सतह पर चलते हुए आगे बढ़ता है। यह रात का चौथा पहर या सुबह 3 से 6 बजे के बीच का समय है, लेकिन जब यीशु चेलों की ओर बढ़ता है तब अभी भी अँधेरा है। यीशु का इरादा नाव के पास से आगे निकलने का है।</w:t>
      </w:r>
    </w:p>
    <w:p>
      <w:pPr/>
      <w:r>
        <w:rPr>
          <w:lang w:val="hi_IN" w:bidi="hi_IN"/>
        </w:rPr>
      </w:r>
      <w:r>
        <w:rPr>
          <w:lang w:val="hi_IN" w:bidi="hi_IN"/>
        </w:rPr>
        <w:t>तीसरे दृश्य में, यीशु को देखते ही चेले घबरा जाते हैं। उन्हें लगता है कि यीशु कोई भूत है। यीशु उन से कहता है, "डरो मत, धैर्य रखो, मैं हूँ।" यीशु नाव में चढ़ जाता है। हवा थम जाती है। पानी शांत हो जाता है। चेले हैरान हो जाते हैं। वे अभी भी रोटियों के महत्व को नहीं समझते हैं। वे जानते हैं कि यह एक आश्चर्यकर्म था, लेकिन वे नहीं समझते कि इस आश्चर्यकर्म का क्या अर्थ है। वे अपने कठोर दिल के कारण समझ नहीं पा रहे हैं।</w:t>
      </w:r>
    </w:p>
    <w:p>
      <w:pPr/>
      <w:r>
        <w:rPr>
          <w:lang w:val="hi_IN" w:bidi="hi_IN"/>
        </w:rPr>
      </w:r>
      <w:r>
        <w:rPr>
          <w:lang w:val="hi_IN" w:bidi="hi_IN"/>
        </w:rPr>
        <w:t>चौथे दृश्य में, वे झील के दूसरे तरफ चले जाते हैं। वे गन्नेसरत नामक एक नगर में पहुँचते हैं जो कफरनहूम के दक्षिण में है। यह बैतसैदा के विपरीत दिशा में है जहाँ उन्होंने जाने की योजना बनाई थी। चेले नाव को किनारे पर ले आए। लोगों ने तुरंत यीशु को पहचान लिया। यीशु उस क्षेत्र से होकर गाँवों, शहरों और देहातों में गया। लोग बीमार लोगों को खाटों पर लेकर उस जगह दौड़े जहाँ उन्होंने सुना कि यीशु है। वे यीशु से आग्रह करते हैं कि बीमार लोग उसे छू सकें। यहाँ मूल भाषा स्पष्ट नहीं है, हमें नहीं पता कि बीमारों को ले जा रहे लोग थे या बीमार लोग स्वयं, जो यीशु के बाहरी वस्त्र के किनारे को छूने के लिए आग्रह कर रहे थे। अगर आप इसे अस्पष्ट ही छोड़ दें, तो यह बेहतर होगा। अगर आपको यह बताना ही पड़े कि किन लोगों ने यीशु से उसके बागे या बाहरी वस्त्र को छूने के लिए कहा, तो यह कहना बेहतर होगा कि बीमार लोगों ने स्वयं यीशु के बाहरी वस्त्र को छूने के लिए कहा। वे सभी जो यीशु को छूते हैं, भले ही केवल यीशु के बागे के किनारे को ही छुए, ठीक हो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6:45–56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4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वह भीड़ जिसे यीशु विदा करता है</w:t>
      </w:r>
    </w:p>
    <w:p>
      <w:pPr>
        <w:pStyle w:val="ListBullet"/>
        <w:spacing w:line="240" w:lineRule="auto"/>
        <w:ind w:left="720"/>
      </w:pPr>
      <w:r>
        <w:rPr>
          <w:lang w:val="hi_IN" w:bidi="hi_IN"/>
        </w:rPr>
      </w:r>
      <w:r>
        <w:rPr>
          <w:lang w:val="hi_IN" w:bidi="hi_IN"/>
        </w:rPr>
        <w:t>वह भीड़ जो झील के दूसरी ओर यीशु को पहचान लेती है</w:t>
      </w:r>
    </w:p>
    <w:p>
      <w:pPr>
        <w:pStyle w:val="ListBullet"/>
        <w:spacing w:line="240" w:lineRule="auto"/>
        <w:ind w:left="720"/>
      </w:pPr>
      <w:r>
        <w:rPr>
          <w:lang w:val="hi_IN" w:bidi="hi_IN"/>
        </w:rPr>
      </w:r>
      <w:r>
        <w:rPr>
          <w:lang w:val="hi_IN" w:bidi="hi_IN"/>
        </w:rPr>
        <w:t>वे बीमार लोग जो यीशु को छूते हैं और ठीक हो जाते हैं</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घटनाक्रम पर ध्यान दें। यह सुनिश्चित करें कि आप इस कहानी के कठिन या महत्वपूर्ण हिस्सों का अभिनय करना छोड़ न दें।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तुरंत चेलों को विदा करता है। यीशु भीड़ से कहता है कि वे घर जाएँ। यीशु प्रार्थना करने के लिए अकेला पहाड़ पर जाता है।</w:t>
      </w:r>
    </w:p>
    <w:p>
      <w:pPr/>
      <w:r>
        <w:rPr>
          <w:lang w:val="hi_IN" w:bidi="hi_IN"/>
        </w:rPr>
      </w:r>
      <w:r>
        <w:rPr>
          <w:lang w:val="hi_IN" w:bidi="hi_IN"/>
        </w:rPr>
        <w:t>अभिनय को रोकें। यीशु से पूछें, "आप कैसा महसूस कर रहे हैं?" आप ऐसा सुन सकते हैं, "मैं बहुत थका हुआ हूँ" या "मैंने अभी एक बड़ा आश्चर्यकर्म किया है और अब मैं परमेश्वर, अपने पिता के साथ समय बिताना चाहता हूँ।" चेलों से पूछें कि वे कैसा महसूस कर रहे हैं। आप सुन सकते हैं, "मैं सचमुच बहुत थक गया हूँ।" या "मुझे नहीं समझ आ रहा कि यीशु ने हमें क्यों विदा किया। मैं यीशु से उस रोटी के बारे में पूछना चाहता था।" या "मैंने अभी-अभी सबसे आश्चर्यजनक काम देखा है। मुझे नहीं पता कि यीशु ने उस रोटी को इस तरह कैसे बढ़ाया मुझे नहीं समझ आ रहा कि यीशु ये काम कैसे कर सकता है। मैं और अधिक जानना चाहता हूँ।" अभिनय को जारी रखें।</w:t>
      </w:r>
    </w:p>
    <w:p>
      <w:pPr/>
      <w:r>
        <w:rPr>
          <w:lang w:val="hi_IN" w:bidi="hi_IN"/>
        </w:rPr>
      </w:r>
      <w:r>
        <w:rPr>
          <w:lang w:val="hi_IN" w:bidi="hi_IN"/>
        </w:rPr>
        <w:t>दूसरे दृश्य में, चेले अपनी नाव में झील के बीच में हैं। यह रात का समय है। यीशु जमीन पर है। तेज़ हवा चल रही है और ऊँची लहरें उठ रही हैं। यीशु देखता है कि चेले नाव को संभालने में संघर्ष कर रहे हैं। रात के करीब 3 बजे, यीशु पानी पर चलते हुए नाव की ओर बढ़ता है। यीशु का इरादा था कि वह पैदल चलकर उनसे आगे चला जाए। चेले यीशु को पानी पर चलते हुए देखते हैं और यीशु को एक भूत समझते हैं। चेले बहुत डर जाते हैं।</w:t>
      </w:r>
    </w:p>
    <w:p>
      <w:pPr/>
      <w:r>
        <w:rPr>
          <w:lang w:val="hi_IN" w:bidi="hi_IN"/>
        </w:rPr>
      </w:r>
      <w:r>
        <w:rPr>
          <w:lang w:val="hi_IN" w:bidi="hi_IN"/>
        </w:rPr>
        <w:t>अभिनय को रोकें: चेलों से पूछें, "आप कैसा महसूस कर रहे हैं?" आप ऐसी बातें सुन सकते हैं, "हम बहुत डरे हुए हैं," "हम समझ नहीं पा रहे," या "हम उलझन में हैं। क्या वह सचमुच यीशु है, या यह कोई भूत है जो यीशु जैसा दिखता है? कोई भी इस तरह पानी पर नहीं चल सकता। यीशु कौन है?" अभिनय को जारी रखें।</w:t>
      </w:r>
    </w:p>
    <w:p>
      <w:pPr/>
      <w:r>
        <w:rPr>
          <w:lang w:val="hi_IN" w:bidi="hi_IN"/>
        </w:rPr>
      </w:r>
      <w:r>
        <w:rPr>
          <w:lang w:val="hi_IN" w:bidi="hi_IN"/>
        </w:rPr>
        <w:t>तीसरे दृश्य में, यीशु तुरंत उनसे बात करता है। यीशु कहता है, "मत डरो।" "धैर्य रखो, मैं हूँ।" जैसे ही यीशु नाव में चढ़ता है, हवा थम जाती है।</w:t>
      </w:r>
    </w:p>
    <w:p>
      <w:pPr/>
      <w:r>
        <w:rPr>
          <w:lang w:val="hi_IN" w:bidi="hi_IN"/>
        </w:rPr>
      </w:r>
      <w:r>
        <w:rPr>
          <w:lang w:val="hi_IN" w:bidi="hi_IN"/>
        </w:rPr>
        <w:t>अभिनय को रोकें। यीशु से पूछें, "आप कैसा महसूस कर रहे हैं?" आप ऐसी बातें सुन सकते हैं, "मैं निराश हूँ कि वे अभी भी नहीं समझ पाए हैं कि मैं कौन हूँ" या "मैं अपने चेलों को यह समझाने की कोशिश कर रहा हूँ कि वे और अच्छे से समझें कि मैं कौन हूँ।" अभिनय को जारी रखें।</w:t>
      </w:r>
    </w:p>
    <w:p>
      <w:pPr/>
      <w:r>
        <w:rPr>
          <w:lang w:val="hi_IN" w:bidi="hi_IN"/>
        </w:rPr>
      </w:r>
      <w:r>
        <w:rPr>
          <w:lang w:val="hi_IN" w:bidi="hi_IN"/>
        </w:rPr>
        <w:t>चेले हैरान हो जाते हैं। वे अभी भी रोटियों के उस आश्चर्यकर्म को नहीं समझ पा रहे हैं, और उनके दिल इसे समझने के लिए बहुत कठोर हैं।</w:t>
      </w:r>
    </w:p>
    <w:p>
      <w:pPr/>
      <w:r>
        <w:rPr>
          <w:lang w:val="hi_IN" w:bidi="hi_IN"/>
        </w:rPr>
      </w:r>
      <w:r>
        <w:rPr>
          <w:lang w:val="hi_IN" w:bidi="hi_IN"/>
        </w:rPr>
        <w:t>अभिनय को रोकें: चेलों से पूछें, "अब आप कैसा महसूस कर रहे हैं?" आप सुन सकते हैं, "बहुत बेहतर। जब यीशु हमारे साथ होता है, तो हालात हमेशा बेहतर होते हैं। हवा ठीक उसी तरह रुक गई जैसे उस दूसरे भयानक तूफान के समय रुकी थी। यीशु अद्भुत है। लेकिन मुझे नहीं समझ आ रहा कि यीशु ये काम कैसे कर सकता है। मैं नहीं जानता कि यीशु आज वहाँ मौजूद सभी लोगों को रोटी कैसे दे पाया। केवल परमेश्वर ही ऐसे काम कर सकता है। यीशु कौन है?" अभिनय को जारी रखें।</w:t>
      </w:r>
    </w:p>
    <w:p>
      <w:pPr/>
      <w:r>
        <w:rPr>
          <w:lang w:val="hi_IN" w:bidi="hi_IN"/>
        </w:rPr>
      </w:r>
      <w:r>
        <w:rPr>
          <w:lang w:val="hi_IN" w:bidi="hi_IN"/>
        </w:rPr>
        <w:t>चौथे दृश्य में, वे झील के दूसरी ओर पहुँचते हैं, और लोग यीशु को पहचान लेते हैं। लोग पूरे इलाके में दौड़ते हैं, और बीमार लोगों को खाटों पर उठाकर हर उस स्थान पर ले जाते हैं जहाँ उन्हें पता चलता है कि यीशु वहाँ हैं। यीशु जहाँ भी जाता है, चाहे वे गाँवों में हों, शहरों में हों या देहातों में, लोग बीमारों को बाजार में ले आते हैं। लोग यीशु से विनती करते हैं कि बीमार लोगों को कम से कम उसके वस्त्र के किनारे को छूने दें। यीशु को छूने वाले सभी लोग ठीक हो जाते हैं।</w:t>
      </w:r>
    </w:p>
    <w:p>
      <w:pPr/>
      <w:r>
        <w:rPr>
          <w:lang w:val="hi_IN" w:bidi="hi_IN"/>
        </w:rPr>
      </w:r>
      <w:r>
        <w:rPr>
          <w:lang w:val="hi_IN" w:bidi="hi_IN"/>
        </w:rPr>
        <w:t>अभिनय के अंत में: बीमार लोगों से पूछें, "आप कैसा महसूस कर रहे हैं?" आप ऐसी बातें सुन सकते हैं, "मैं हताश था, और अब मैं ठीक हो गया हूँ," मैं बहुत खुश हूँ," या "मैं यीशु पर विश्वास करता हूँ।" चेलों से पूछें, "अब आप कैसा महसूस कर रहे हैं?" आप सुन सकते हैं, "मैं हैरान हूँ जब मैं इन सभी बीमार लोगों को ठीक होते हुए देखता हूँ। यह चंगाई की सामर्थ कहाँ से आती है? यीशु ने हमें भी सामर्थ दी थी जब हम दुष्टात्माओं को निकालने के लिए गाँवों में गए थे। मेरे पास यह सामर्थ्य थी, पर मैं इसे नहीं समझ पा रहा हूँ और न ही जानता हूँ कि यह कहाँ से आती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6:45–56 का ऑडियो संस्करण सबसे आसानी से समझ आने वाले अनुवाद में सुनें।</w:t>
      </w:r>
    </w:p>
    <w:p>
      <w:pPr/>
      <w:r>
        <w:rPr>
          <w:lang w:val="hi_IN" w:bidi="hi_IN"/>
        </w:rPr>
      </w:r>
      <w:r>
        <w:rPr>
          <w:lang w:val="hi_IN" w:bidi="hi_IN"/>
        </w:rPr>
        <w:t xml:space="preserve">तुरंत यीशु ने अपने </w:t>
      </w:r>
      <w:hyperlink r:id="rId100">
        <w:r>
          <w:rPr>
            <w:lang w:val="hi_IN" w:bidi="hi_IN"/>
          </w:rPr>
          <w:rPr>
            <w:color w:val="0000EE"/>
            <w:u w:val="single"/>
          </w:rPr>
          <w:t>चेलों</w:t>
        </w:r>
      </w:hyperlink>
      <w:r>
        <w:rPr>
          <w:lang w:val="hi_IN" w:bidi="hi_IN"/>
        </w:rPr>
        <w:t xml:space="preserve"> से कहा कि वे नाव में बैठकर </w:t>
      </w:r>
      <w:r>
        <w:rPr>
          <w:b/>
          <w:lang w:val="hi_IN" w:bidi="hi_IN"/>
        </w:rPr>
        <w:t>झील</w:t>
      </w:r>
      <w:r>
        <w:rPr>
          <w:lang w:val="hi_IN" w:bidi="hi_IN"/>
        </w:rPr>
        <w:t xml:space="preserve"> के दूसरी ओर जाएँ। झील और चेलों के लिए वही शब्द उपयोग करें जो आपने पिछले भागों में उपयोग किए हैं।</w:t>
      </w:r>
    </w:p>
    <w:p>
      <w:pPr/>
      <w:r>
        <w:rPr>
          <w:lang w:val="hi_IN" w:bidi="hi_IN"/>
        </w:rPr>
      </w:r>
      <w:r>
        <w:rPr>
          <w:lang w:val="hi_IN" w:bidi="hi_IN"/>
        </w:rPr>
        <w:t xml:space="preserve">यीशु अकेले में रहने और </w:t>
      </w:r>
      <w:r>
        <w:rPr>
          <w:b/>
          <w:lang w:val="hi_IN" w:bidi="hi_IN"/>
        </w:rPr>
        <w:t>प्रार्थना</w:t>
      </w:r>
      <w:r>
        <w:rPr>
          <w:lang w:val="hi_IN" w:bidi="hi_IN"/>
        </w:rPr>
        <w:t xml:space="preserve"> करने के लिए चला गया। "प्रार्थना" का मतलब है परमेश्वर से बात करना। </w:t>
      </w:r>
      <w:hyperlink r:id="rId69">
        <w:r>
          <w:rPr>
            <w:lang w:val="hi_IN" w:bidi="hi_IN"/>
          </w:rPr>
          <w:rPr>
            <w:color w:val="0000EE"/>
            <w:u w:val="single"/>
          </w:rPr>
          <w:t>प्रार्थना</w:t>
        </w:r>
      </w:hyperlink>
      <w:r>
        <w:rPr>
          <w:lang w:val="hi_IN" w:bidi="hi_IN"/>
        </w:rPr>
        <w:t xml:space="preserve"> शब्द की चर्चा मुख्य शब्दावली में की गई है। प्रार्थना के लिए वही शब्द इस्तेमाल करें जो आपने पहले इस्तेमाल किया है।</w:t>
      </w:r>
    </w:p>
    <w:p>
      <w:pPr/>
      <w:r>
        <w:rPr>
          <w:lang w:val="hi_IN" w:bidi="hi_IN"/>
        </w:rPr>
      </w:r>
      <w:r>
        <w:rPr>
          <w:lang w:val="hi_IN" w:bidi="hi_IN"/>
        </w:rPr>
        <w:t>चेलों ने नाव को लकड़ी के डंडों से चलाया, जो एक सिरे पर चपटे थे। जब आँधी चली, तो नाव को उसी दिशा में चलाना बहुत कठिन हो गया, जिस दिशा में वे उसे ले जाना चाहते थे।</w:t>
      </w:r>
    </w:p>
    <w:p>
      <w:pPr/>
      <w:r>
        <w:rPr>
          <w:lang w:val="hi_IN" w:bidi="hi_IN"/>
        </w:rPr>
      </w:r>
      <w:r>
        <w:rPr>
          <w:lang w:val="hi_IN" w:bidi="hi_IN"/>
        </w:rPr>
        <w:t>अपने समूह को नाव और चप्पुओं की एक तस्वीर दिखाएँ, और उन्हें याद दिलाएँ कि यह उसी तरह की नाव है जैसी मरकुस में पहले इस्तेमाल की गई थी। इस ऑडियो को यहाँ रोकें।</w:t>
      </w:r>
    </w:p>
    <w:p>
      <w:pPr/>
      <w:r>
        <w:rPr>
          <w:lang w:val="hi_IN" w:bidi="hi_IN"/>
        </w:rPr>
      </w:r>
      <w:r>
        <w:rPr>
          <w:lang w:val="hi_IN" w:bidi="hi_IN"/>
        </w:rPr>
        <w:t xml:space="preserve">बाद में, यीशु पानी पर चलते हुए नाव की ओर आया। वह </w:t>
      </w:r>
      <w:r>
        <w:rPr>
          <w:b/>
          <w:lang w:val="hi_IN" w:bidi="hi_IN"/>
        </w:rPr>
        <w:t>उनके पास से आगे निकलने</w:t>
      </w:r>
      <w:r>
        <w:rPr>
          <w:lang w:val="hi_IN" w:bidi="hi_IN"/>
        </w:rPr>
        <w:t xml:space="preserve"> ही वाला था। इसका अर्थ यह नहीं है कि यीशु उनके पास से बिना रुके गुजर रहा था। मूल भाषा में शब्दों के इस्तेमाल का मतलब वास्तव में यह है कि यीशु उनके पास आ रहा था, या उस जगह से गुजर रहा था जहाँ से वे उसे देख सकते थे। वह चाहता था कि वे उसे देखें।</w:t>
      </w:r>
    </w:p>
    <w:p>
      <w:pPr/>
      <w:r>
        <w:rPr>
          <w:lang w:val="hi_IN" w:bidi="hi_IN"/>
        </w:rPr>
      </w:r>
      <w:r>
        <w:rPr>
          <w:lang w:val="hi_IN" w:bidi="hi_IN"/>
        </w:rPr>
        <w:t xml:space="preserve">चेलों ने सोचा कि उन्होंने </w:t>
      </w:r>
      <w:r>
        <w:rPr>
          <w:b/>
          <w:lang w:val="hi_IN" w:bidi="hi_IN"/>
        </w:rPr>
        <w:t>भूत</w:t>
      </w:r>
      <w:r>
        <w:rPr>
          <w:lang w:val="hi_IN" w:bidi="hi_IN"/>
        </w:rPr>
        <w:t xml:space="preserve"> देखा है, या किसी मरे हुए व्यक्ति की आत्मा देखी है।</w:t>
      </w:r>
    </w:p>
    <w:p>
      <w:pPr/>
      <w:r>
        <w:rPr>
          <w:lang w:val="hi_IN" w:bidi="hi_IN"/>
        </w:rPr>
      </w:r>
      <w:r>
        <w:rPr>
          <w:lang w:val="hi_IN" w:bidi="hi_IN"/>
        </w:rPr>
        <w:t xml:space="preserve">चेले </w:t>
      </w:r>
      <w:r>
        <w:rPr>
          <w:b/>
          <w:lang w:val="hi_IN" w:bidi="hi_IN"/>
        </w:rPr>
        <w:t>चकित</w:t>
      </w:r>
      <w:r>
        <w:rPr>
          <w:lang w:val="hi_IN" w:bidi="hi_IN"/>
        </w:rPr>
        <w:t xml:space="preserve"> थे, या यह जानकर उन्हें राहत और हैरानी हुई कि वे तूफान से बच गए। वे हैरान थे क्योंकि वे यह नहीं समझ पाए थे कि यीशु कौन है।</w:t>
      </w:r>
    </w:p>
    <w:p>
      <w:pPr/>
      <w:r>
        <w:rPr>
          <w:lang w:val="hi_IN" w:bidi="hi_IN"/>
        </w:rPr>
      </w:r>
      <w:r>
        <w:rPr>
          <w:lang w:val="hi_IN" w:bidi="hi_IN"/>
        </w:rPr>
        <w:t xml:space="preserve">बहुत से लोग </w:t>
      </w:r>
      <w:hyperlink r:id="rId186">
        <w:r>
          <w:rPr>
            <w:lang w:val="hi_IN" w:bidi="hi_IN"/>
          </w:rPr>
          <w:rPr>
            <w:color w:val="0000EE"/>
            <w:u w:val="single"/>
          </w:rPr>
          <w:t>ठीक</w:t>
        </w:r>
      </w:hyperlink>
      <w:r>
        <w:rPr>
          <w:lang w:val="hi_IN" w:bidi="hi_IN"/>
        </w:rPr>
        <w:t xml:space="preserve"> हुए। इस कहानी में </w:t>
      </w:r>
      <w:r>
        <w:rPr>
          <w:b/>
          <w:lang w:val="hi_IN" w:bidi="hi_IN"/>
        </w:rPr>
        <w:t>ठीक</w:t>
      </w:r>
      <w:r>
        <w:rPr>
          <w:lang w:val="hi_IN" w:bidi="hi_IN"/>
        </w:rPr>
        <w:t xml:space="preserve"> शब्द का मतलब वह है जो आत्मिक और शारीरिक दोनों तरह की पूरी चंगाई को दर्शाता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के लिए सबसे आसान वाले अनुवाद में सुनें।</w:t>
      </w:r>
    </w:p>
    <w:p>
      <w:pPr/>
      <w:r>
        <w:rPr>
          <w:lang w:val="hi_IN" w:bidi="hi_IN"/>
        </w:rPr>
      </w:r>
      <w:r>
        <w:rPr>
          <w:lang w:val="hi_IN" w:bidi="hi_IN"/>
        </w:rPr>
        <w:t>इस चरण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 कम से कम एक बार बिना रुकावट के इस पूरे भाग को बताना है। समूह का कोई एक सदस्य इस भाग को याद करने में सहायता के लिए अलग-अलग वस्तुओं, गति, या स्टोरीबोर्ड का इस्तेमाल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6:45–56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31">
        <w:r>
          <w:rPr>
            <w:lang w:val="hi_IN" w:bidi="hi_IN"/>
          </w:rPr>
          <w:rPr>
            <w:color w:val="0000EE"/>
            <w:u w:val="single"/>
          </w:rPr>
          <w:t>सुने और मन में रखें</w:t>
        </w:r>
      </w:hyperlink>
      <w:r>
        <w:rPr>
          <w:lang w:val="hi_IN" w:bidi="hi_IN"/>
        </w:rPr>
        <w:t xml:space="preserve"> (462 KB)</w:t>
      </w:r>
      <w:r>
        <w:rPr>
          <w:lang w:val="hi_IN" w:bidi="hi_IN"/>
        </w:rPr>
      </w:r>
    </w:p>
    <w:p>
      <w:pPr>
        <w:pStyle w:val="ListBullet"/>
        <w:spacing w:line="240" w:lineRule="auto"/>
        <w:ind w:left="720"/>
      </w:pPr>
      <w:r>
        <w:rPr>
          <w:lang w:val="hi_IN" w:bidi="hi_IN"/>
        </w:rPr>
      </w:r>
      <w:hyperlink r:id="rId232">
        <w:r>
          <w:rPr>
            <w:lang w:val="hi_IN" w:bidi="hi_IN"/>
          </w:rPr>
          <w:rPr>
            <w:color w:val="0000EE"/>
            <w:u w:val="single"/>
          </w:rPr>
          <w:t>पाठ का परिचय</w:t>
        </w:r>
      </w:hyperlink>
      <w:r>
        <w:rPr>
          <w:lang w:val="hi_IN" w:bidi="hi_IN"/>
        </w:rPr>
        <w:t xml:space="preserve"> (6.0 MB)</w:t>
      </w:r>
      <w:r>
        <w:rPr>
          <w:lang w:val="hi_IN" w:bidi="hi_IN"/>
        </w:rPr>
      </w:r>
    </w:p>
    <w:p>
      <w:pPr>
        <w:pStyle w:val="ListBullet"/>
        <w:spacing w:line="240" w:lineRule="auto"/>
        <w:ind w:left="720"/>
      </w:pPr>
      <w:r>
        <w:rPr>
          <w:lang w:val="hi_IN" w:bidi="hi_IN"/>
        </w:rPr>
      </w:r>
      <w:hyperlink r:id="rId233">
        <w:r>
          <w:rPr>
            <w:lang w:val="hi_IN" w:bidi="hi_IN"/>
          </w:rPr>
          <w:rPr>
            <w:color w:val="0000EE"/>
            <w:u w:val="single"/>
          </w:rPr>
          <w:t>घटनाओं को समझाना</w:t>
        </w:r>
      </w:hyperlink>
      <w:r>
        <w:rPr>
          <w:lang w:val="hi_IN" w:bidi="hi_IN"/>
        </w:rPr>
        <w:t xml:space="preserve"> (4.1 MB)</w:t>
      </w:r>
      <w:r>
        <w:rPr>
          <w:lang w:val="hi_IN" w:bidi="hi_IN"/>
        </w:rPr>
      </w:r>
    </w:p>
    <w:p>
      <w:pPr>
        <w:pStyle w:val="ListBullet"/>
        <w:spacing w:line="240" w:lineRule="auto"/>
        <w:ind w:left="720"/>
      </w:pPr>
      <w:r>
        <w:rPr>
          <w:lang w:val="hi_IN" w:bidi="hi_IN"/>
        </w:rPr>
      </w:r>
      <w:hyperlink r:id="rId234">
        <w:r>
          <w:rPr>
            <w:lang w:val="hi_IN" w:bidi="hi_IN"/>
          </w:rPr>
          <w:rPr>
            <w:color w:val="0000EE"/>
            <w:u w:val="single"/>
          </w:rPr>
          <w:t>पाठ को नाटकीय रूप देना</w:t>
        </w:r>
      </w:hyperlink>
      <w:r>
        <w:rPr>
          <w:lang w:val="hi_IN" w:bidi="hi_IN"/>
        </w:rPr>
        <w:t xml:space="preserve"> (3.5 MB)</w:t>
      </w:r>
      <w:r>
        <w:rPr>
          <w:lang w:val="hi_IN" w:bidi="hi_IN"/>
        </w:rPr>
      </w:r>
    </w:p>
    <w:p>
      <w:pPr>
        <w:pStyle w:val="ListBullet"/>
        <w:spacing w:line="240" w:lineRule="auto"/>
        <w:ind w:left="720"/>
      </w:pPr>
      <w:r>
        <w:rPr>
          <w:lang w:val="hi_IN" w:bidi="hi_IN"/>
        </w:rPr>
      </w:r>
      <w:hyperlink r:id="rId235">
        <w:r>
          <w:rPr>
            <w:lang w:val="hi_IN" w:bidi="hi_IN"/>
          </w:rPr>
          <w:rPr>
            <w:color w:val="0000EE"/>
            <w:u w:val="single"/>
          </w:rPr>
          <w:t>आवश्यक जानकारी</w:t>
        </w:r>
      </w:hyperlink>
      <w:r>
        <w:rPr>
          <w:lang w:val="hi_IN" w:bidi="hi_IN"/>
        </w:rPr>
        <w:t xml:space="preserve"> (1.1 MB)</w:t>
      </w:r>
      <w:r>
        <w:rPr>
          <w:lang w:val="hi_IN" w:bidi="hi_IN"/>
        </w:rPr>
      </w:r>
    </w:p>
    <w:p>
      <w:pPr>
        <w:pStyle w:val="ListBullet"/>
        <w:spacing w:line="240" w:lineRule="auto"/>
        <w:ind w:left="720"/>
      </w:pPr>
      <w:r>
        <w:rPr>
          <w:lang w:val="hi_IN" w:bidi="hi_IN"/>
        </w:rPr>
      </w:r>
      <w:hyperlink r:id="rId236">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7:1–8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7:1–8 को सुनें और अपने मनों में रखें।</w:t>
      </w:r>
    </w:p>
    <w:p>
      <w:pPr/>
      <w:r>
        <w:rPr>
          <w:lang w:val="hi_IN" w:bidi="hi_IN"/>
        </w:rPr>
      </w:r>
      <w:r>
        <w:rPr>
          <w:lang w:val="hi_IN" w:bidi="hi_IN"/>
        </w:rPr>
        <w:t>यदि सम्भव हो तो मरकुस 7:1–8 के ऑडियो संस्करण को तीन बार, तीन अलग-अलग अनुवादों में सुनें। उसके बाद, एक समूह के रूप में, आगे आने वाले सवालों पर चर्चा करें:</w:t>
      </w:r>
    </w:p>
    <w:p>
      <w:pPr>
        <w:pStyle w:val="ListNumber"/>
        <w:numPr>
          <w:ilvl w:val="0"/>
          <w:numId w:val="42"/>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जरूरत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7:1–8 के ऑडियो संस्करण को सबसे आसानी से समझ आने वाले अनुवाद में सुनें।</w:t>
      </w:r>
    </w:p>
    <w:p>
      <w:pPr/>
      <w:r>
        <w:rPr>
          <w:lang w:val="hi_IN" w:bidi="hi_IN"/>
        </w:rPr>
      </w:r>
      <w:r>
        <w:rPr>
          <w:lang w:val="hi_IN" w:bidi="hi_IN"/>
        </w:rPr>
        <w:t>हम नहीं जानते कि यह शिक्षा कब दी गई थी। क्या यह मरकुस में पहले बताई गई घटनाओं के तुरंत बाद दी गई थी, या फिर मरकुस ने यीशु की यह शिक्षा यहाँ इसलिए रखी है ताकि वह हमें उन कहानियों के बीच कुछ दिखा सके जो वह यीशु के बारे में बता रहा है।</w:t>
      </w:r>
    </w:p>
    <w:p>
      <w:pPr/>
      <w:r>
        <w:rPr>
          <w:lang w:val="hi_IN" w:bidi="hi_IN"/>
        </w:rPr>
      </w:r>
      <w:r>
        <w:rPr>
          <w:lang w:val="hi_IN" w:bidi="hi_IN"/>
        </w:rPr>
        <w:t>यह शिक्षा एक लंबी शिक्षा का पहला हिस्सा है। इस लंबी शिक्षा के तीन भाग हैं। यह खंड उस समस्या के बारे में बताता है जो फरीसियों को यीशु से थी और यह भी बताता है कि यीशु ने पहले उसका क्या जवाब दिया। दूसरे भाग में, यीशु यह समझाता है कि धार्मिक अगुवों की परंपरा परमेश्वर की व्यवस्था के समान नहीं है, और कई बार तो उनकी परंपरा परमेश्वर की व्यवस्था के विपरीत होती है। तीसरे भाग में, यीशु यह समझाता है कि लोग वास्तव में कैसे अशुद्ध होते हैं, और इसका मतलब यह है कि वे परमेश्वर के काम के लिए स्वीकार योग्य नहीं रहते। यह शिक्षा उस घटना से ठीक पहले होती है जहाँ हम देखते हैं कि यीशु तीन अलग-अलग अवसरों पर गैर-यहूदी लोगों की सहायता करता है। शायद इस शिक्षा को यहाँ इसलिए रखा गया है ताकि हमें यह दिखाया जा सके कि गैर-यहूदी लोग भी परमेश्वर के लिए ग्रहणयोग्य हो सकते हैं यदि वे दिल से उसके पीछे चलें, भले ही वे यहूदी रीति-रिवाजों का पालन न करते हों।</w:t>
      </w:r>
    </w:p>
    <w:p>
      <w:pPr/>
      <w:r>
        <w:rPr>
          <w:lang w:val="hi_IN" w:bidi="hi_IN"/>
        </w:rPr>
      </w:r>
      <w:r>
        <w:rPr>
          <w:lang w:val="hi_IN" w:bidi="hi_IN"/>
        </w:rPr>
        <w:t>फरीसी और अन्य व्यवस्था के शिक्षक यरूशलेम के मन्दिर से उस जगह आए थे जहाँ यीशु था। वे उससे मिलना चाहते थे। फरीसी यहूदी धार्मिक अगुवों का एक समूह था जो सभी यहूदी व्यवस्था और परम्पराओं का बारीकी से पालन करने में बहुत सावधानी बरतता था। व्यवस्था के शिक्षक, जिन्हें कई बार शास्त्री भी कहा जाता था, पवित्रशास्त्र की व्यवस्था का अर्थ समझाने वाले विद्वान और विशेषज्ञ होते थे। वे यीशु और उसके चेलों के आसपास इकट्ठा हुए, जो भोजन खा रहे थे, और उन्होंने एक समस्या देखी जो यह थी कि चेलों ने अपना भोजन खाने से पहले उस खास तरीके से हाथ नहीं धोए थे जैसा कि यहूदी परम्परा में आवश्यक था। फरीसियों और व्यवस्था के शिक्षकों को लगा कि इससे चेले अशुद्ध हो गए हैं। अशुद्ध होने का मतलब यह नहीं था कि चेले शारीरिक रूप से गंदे थे, बल्कि फरीसी सोचते थे कि वे धार्मिक रीति-रिवाजों के अनुसार अशुद्ध हैं और इसलिए परमेश्वर के सामने योग्य नहीं हैं। परमेश्वर की दृष्टि में सच्ची अशुद्धता बाहरी चीज़ों से नहीं होती, जैसे गंदगी या मनुष्य द्वारा बनाए गए नियमों और रीति-रिवाजों का पालन न करना। बल्कि, सच्ची अशुद्धता उन पापपूर्ण बातों से होती है जो कोई व्यक्ति कहता या करता है। इस भाग में, यीशु हमें धार्मिक पवित्रता और नैतिक पवित्रता के बीच का अंतर सिखाता है, और यह हमारे दिल और मन में होता है।</w:t>
      </w:r>
    </w:p>
    <w:p>
      <w:pPr/>
      <w:r>
        <w:rPr>
          <w:lang w:val="hi_IN" w:bidi="hi_IN"/>
        </w:rPr>
      </w:r>
      <w:r>
        <w:rPr>
          <w:lang w:val="hi_IN" w:bidi="hi_IN"/>
        </w:rPr>
        <w:t>हमने मरकुस के पहले के भागों में देखा है कि यीशु हमेशा धार्मिक अगुवों की परम्पराओं का पालन नहीं करता है। यहूदी धार्मिक परम्पराओं को कभी-कभी मौखिक व्यवस्था कहा जाता था। यहूदियों के पास मूसा की लिखित व्यवस्था थी, परन्तु कभी-कभी यह व्यवस्था पूरी तरह से स्पष्ट नहीं थी। वर्षों से, बुजुर्गों, पिछली पीढ़ियों के धार्मिक अगुवों ने लिखित व्यवस्था की व्याख्या की और व्यवस्था को और अधिक स्पष्ट बनाने के लिए अतिरिक्त निर्देश दिए। लोगों ने इन अतिरिक्त निर्देशों को अगली पीढ़ी को मौखिक रूप से सौंपा था। ये निर्देश परम्पराएँ बन गए जिन्हें धार्मिक अगुवों ने यहूदी लोगों को परमेश्वर के करीब आने के लिए करने का आदेश दिया। इन सभी व्यवस्था का पालन करना मुश्किल था। इस भाग में, मरकुस हमें अतिरिक्त व्याख्या देकर धार्मिक अगुवों की अतिरिक्त व्यवस्था को समझने में मदद करता है।</w:t>
      </w:r>
    </w:p>
    <w:p>
      <w:pPr/>
      <w:r>
        <w:rPr>
          <w:lang w:val="hi_IN" w:bidi="hi_IN"/>
        </w:rPr>
      </w:r>
      <w:r>
        <w:rPr>
          <w:lang w:val="hi_IN" w:bidi="hi_IN"/>
        </w:rPr>
        <w:t>यहाँ रुकें और अपने अनुवाद दल से चर्चा करें: आपके समुदाय में लोग किन धार्मिक व्यवस्था या रीतियों का पालन करते हैं? लोग इन धार्मिक व्यवस्था और रीतियों के बारे में कैसा महसूस करते हैं? कौन उन्हें रीतियों का पालन करने के लिए कहता है और उन्हें ऐसा क्यों लगता है कि उन्हें इन रीतियों का पालन करना ही होगा? इस ऑडियो को यहाँ रोकें।</w:t>
      </w:r>
    </w:p>
    <w:p>
      <w:pPr/>
      <w:r>
        <w:rPr>
          <w:lang w:val="hi_IN" w:bidi="hi_IN"/>
        </w:rPr>
      </w:r>
      <w:r>
        <w:rPr>
          <w:lang w:val="hi_IN" w:bidi="hi_IN"/>
        </w:rPr>
        <w:t>पुराने नियम के संस्कार सम्बन्धी व्यवस्था में यह नहीं कहा गया था कि परमेश्वर के सामने ग्रहणयोग्य होने के लिए हर बार भोजन से पहले लोगों का हाथ धोना जरूरी है। यह निर्देश और हाथ धोने का खास तरीका धार्मिक अगुवों द्वारा समय के साथ जोड़ा गया था। मूसा की लिखित व्यवस्था के अनुसार केवल मन्दिर के याजकों का हाथ धोना जरूरी था, लेकिन फरीसी चाहते थे कि सब लोग याजकों के समान परमेश्वर के प्रति समर्पित हो जाएँ। समय के साथ, सब लोगों का रोटी खाने से पहले हाथ धोना जरूरी हो गया। यह सारी गंदगी को दूर करने के लिए पूरी तरह से नहाने का काम नहीं था, बल्कि सब लोगों को एक बार अपने हाथों को पानी से धोना पड़ता था। हम सोचते हैं कि उन्होंने यह इस तरह किया कि एक हाथ को पानी से भरकर उसे प्याले के आकार में बनाया और फिर उसे दूसरे हाथ पर बहा दिया।</w:t>
      </w:r>
    </w:p>
    <w:p>
      <w:pPr/>
      <w:r>
        <w:rPr>
          <w:lang w:val="hi_IN" w:bidi="hi_IN"/>
        </w:rPr>
      </w:r>
      <w:r>
        <w:rPr>
          <w:lang w:val="hi_IN" w:bidi="hi_IN"/>
        </w:rPr>
        <w:t>उसके बाद मरकुस हमें बताता है कि धार्मिक अगुवे बाजार से वापस आने पर यह किया करते थे। यहाँ भाषा को समझ पाना मुश्किल है, इसलिए हम यकीन से नहीं कह सकते कि धार्मिक अगुवे क्या करते थे। या तो धार्मिक अगुवे बाजार से लाई गई सारी वस्तुओं को धो देते थे, या वे बाजार से वापस आने पर नहा लेते थे। वे या तो हाथ धोकर या अपने आप पर पानी छिड़ककर या पूरी तरह से नहाकर अपने आपको धोते थे। क्योंकि हम निश्चय नहीं कह सकते हैं कि मरकुस हमें क्या बता रहा है कि धार्मिक अगुवे अपने हाथ धोते थे या वे बाजार से लाई गई वस्तुओं को धोते थे, आप अपने अनुवाद में इनमें से कुछ भी कह सकते हैं।</w:t>
      </w:r>
    </w:p>
    <w:p>
      <w:pPr/>
      <w:r>
        <w:rPr>
          <w:lang w:val="hi_IN" w:bidi="hi_IN"/>
        </w:rPr>
      </w:r>
      <w:r>
        <w:rPr>
          <w:lang w:val="hi_IN" w:bidi="hi_IN"/>
        </w:rPr>
        <w:t>मरकुस उन सारी वस्तुओं के बारे में समझाता है जो लोगों को धोनी पड़ती थी और उन्हें उन वस्तुओं को धार्मिक अगुवों की व्यवस्था के अनुसार कैसे धोना पड़ता था। ऐसी बहुत सी वस्तुएँ थीं जिन्हें परमेश्वर की सेवा के लिए शुद्ध करना पड़ता था या ग्रहणयोग्य बनाना पड़ता था। मरकुस इसके एक उदाहरण के रूप में एक लम्बी सूची देता है: "प्याले, मटके, केतलियाँ," ताकि हम देख सकें कि धार्मिक अगुवों ने लोगों को कितना अधिक अतिरिक्त काम दिया था। फरीसियों का मानना था कि यदि लोग ये सब काम करेंगे, तो वे परमेश्वर के समीप जा सकते हैं।</w:t>
      </w:r>
    </w:p>
    <w:p>
      <w:pPr/>
      <w:r>
        <w:rPr>
          <w:lang w:val="hi_IN" w:bidi="hi_IN"/>
        </w:rPr>
      </w:r>
      <w:r>
        <w:rPr>
          <w:lang w:val="hi_IN" w:bidi="hi_IN"/>
        </w:rPr>
        <w:t>यहाँ बताए गए प्यालों का इस्तेमाल पीने के बर्तनों के रूप में किया जाता था। मटके ऐसे बर्तन होते हैं जैसे कि एक जग जिससे लोग तरल पदार्थ डालते हैं और केतलियाँ धातु के ऐसे बर्तन हैं, जिन्हें भोजन बनाने के लिए इस्तेमाल किया जाता है।</w:t>
      </w:r>
    </w:p>
    <w:p>
      <w:pPr/>
      <w:r>
        <w:rPr>
          <w:lang w:val="hi_IN" w:bidi="hi_IN"/>
        </w:rPr>
      </w:r>
      <w:r>
        <w:rPr>
          <w:lang w:val="hi_IN" w:bidi="hi_IN"/>
        </w:rPr>
        <w:t>यहाँ रुकें और प्यालों, मटकों, और केतलियों की एक तस्वीर को देखें। एक दूसरे को उस समय की एक कहानी बताएँ, जब आपके किसी जानने वाले व्यक्ति ने परमेश्वर या आत्मा का अनुग्रह पाने के लिए कुछ किया था। इस ऑडियो को यहाँ रोकें।</w:t>
      </w:r>
    </w:p>
    <w:p>
      <w:pPr/>
      <w:r>
        <w:rPr>
          <w:lang w:val="hi_IN" w:bidi="hi_IN"/>
        </w:rPr>
      </w:r>
      <w:r>
        <w:rPr>
          <w:lang w:val="hi_IN" w:bidi="hi_IN"/>
        </w:rPr>
        <w:t>फरीसी और व्यवस्था के शिक्षकों ने यीशु को झिड़कते हुए उससे पूछा कि उसके चेले यहूदी परम्परा का पालन क्यों नहीं करते और इसके बजाय वे गन्दे या अशुद्ध हाथों से भोजन क्यों कर रहे हैं। यीशु ने उन्हें सीधे तौर पर यह नहीं समझाया कि उसके चेले इन परम्पराओं का पालन क्यों नहीं करते थे। इसके बजाय यीशु ने उनके बीच के सबसे प्रसिद्ध भविष्यद्वक्ताओं में से यशायाह के एक उद्धरण के साथ उन्हें जवाब दिया। कपटियों के बारे में यशायाह का यह उद्धरण दर्शाता है कि लोग अपने आप को धो सकते हैं और अपने और अन्य वस्तुओं को शुद्ध करने के बारे में सभी कठोर व्यवस्था का पालन कर सकते हैं, लेकिन इसका अर्थ यह नहीं है कि उनके मन शुद्ध हैं या वे परमेश्वर के लिए ग्रहणयोग्य हैं। यशायाह ने कहा कि परमेश्वर कहता है, "ये लोग अपने होंठों से तो मेरा आदर करते हैं, परन्तु उनका मन मुझ से दूर रहता है।" परमेश्वर का संदेश हमें बाहरी आराधना यानी हमारे शब्दों या "अपने होंठों से" परमेश्वर की स्तुति करने और हमारे मन और बुद्धि के भीतर जो कुछ हो रहा है, उसकी आंतरिक वास्तविकता के बीच के अन्तर को दर्शाता है। यीशु फरीसियों और व्यवस्था के शिक्षकों से कह रहा है कि यशायाह की भविष्यद्वाणी यहाँ पूरी हो रही है। फरीसी और व्यवस्था के शिक्षक वे कपटी हैं जिनका वर्णन परमेश्वर ने यशायाह के द्वारा किया है। एक कपटी होने का मतलब उस व्यक्ति का रूप धरना है जो आप नहीं हैं। परमेश्वर कहता है, "ये व्यर्थ में मेरी उपासना करते हैं; क्योंकि मनुष्यों की आज्ञाओं को धर्मोपदेश करके सिखाते हैं।" फरीसी बिना किसी उद्देश्य के उपासना करते हैं, क्योंकि वे केवल मानवीय परम्पराओं और व्यवस्था के बारे में सोचते हैं। उन्होंने परमेश्वर की आज्ञाओं को अपनी मानव-निर्मित शिक्षाओं से बदल दिया है।</w:t>
      </w:r>
    </w:p>
    <w:p>
      <w:pPr/>
      <w:r>
        <w:rPr>
          <w:lang w:val="hi_IN" w:bidi="hi_IN"/>
        </w:rPr>
      </w:r>
      <w:r>
        <w:rPr>
          <w:lang w:val="hi_IN" w:bidi="hi_IN"/>
        </w:rPr>
        <w:t>वे परमेश्वर के समीप नहीं हैं, क्योंकि वे ये काम करते हैं; जब उनका मन परमेश्वर के समीप होगा, तब वे परमेश्वर के समीप होंगे। इस उद्धरण ने धार्मिक अगुवों को दिखाया कि परमेश्वर की व्यवस्था का अधिकार उनकी परम्पराओं से बड़ा है, भले ही उनकी परम्पराओं को लोगों की मदद के लिए ही क्यों न बनाया गया हो।</w:t>
      </w:r>
    </w:p>
    <w:p>
      <w:pPr/>
      <w:r>
        <w:rPr>
          <w:lang w:val="hi_IN" w:bidi="hi_IN"/>
        </w:rPr>
      </w:r>
      <w:r>
        <w:rPr>
          <w:lang w:val="hi_IN" w:bidi="hi_IN"/>
        </w:rPr>
        <w:t>यहाँ रुकें और चर्चा करें: आपके समुदाय में किसके पास धार्मिक अधिकार है? क्या यह स्वयं बाइबल/वचन का अधिकार है, या अधिकार कलीसिया के कुछ अगुवों के पास है? किसी भी ऐसी धार्मिक रीति का वर्णन करें जिसका पालन आपका समुदाय उससे अधिक करता है जितना कि बाइबल ने उन्हें करने के लिए कहा है।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7:1–8 के ऑडियो संस्करण को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फरीसी और धार्मिक व्यवस्था के शिक्षक देखते हैं कि यीशु के चेलों ने भोजन करने से पहले यहूदी परम्परा के अनुसार अपने हाथ नहीं धोए थे। </w:t>
      </w:r>
    </w:p>
    <w:p>
      <w:pPr/>
      <w:r>
        <w:rPr>
          <w:lang w:val="hi_IN" w:bidi="hi_IN"/>
        </w:rPr>
      </w:r>
      <w:r>
        <w:rPr>
          <w:b/>
          <w:lang w:val="hi_IN" w:bidi="hi_IN"/>
        </w:rPr>
        <w:t>दूसरे दृश्य में:</w:t>
      </w:r>
      <w:r>
        <w:rPr>
          <w:lang w:val="hi_IN" w:bidi="hi_IN"/>
        </w:rPr>
        <w:t xml:space="preserve"> फरीसी और धार्मिक व्यवस्था के शिक्षक यीशु से पूछते हैं, "तेरे चेले हमारी परम्पराओं पर क्यों नहीं चलते?"</w:t>
      </w:r>
    </w:p>
    <w:p>
      <w:pPr/>
      <w:r>
        <w:rPr>
          <w:lang w:val="hi_IN" w:bidi="hi_IN"/>
        </w:rPr>
      </w:r>
      <w:r>
        <w:rPr>
          <w:lang w:val="hi_IN" w:bidi="hi_IN"/>
        </w:rPr>
        <w:t>यीशु इस बात का जवाब यह कहकर देता है कि तुम लोग कपटी हो। यीशु यशायाह भविष्यद्वक्ता का उद्धरण देता है, जिसने कहा था, "ये लोग अपने होंठों से तो मेरा आदर करते हैं, परन्तु उनका मन मुझ से दूर रहता है। वे व्यर्थ में मेरी उपासना करते हैं, क्योंकि वे मनुष्यों के विचारों को परमेश्वर की आज्ञा के रूप में सिखाते हैं।"</w:t>
      </w:r>
    </w:p>
    <w:p>
      <w:pPr/>
      <w:r>
        <w:rPr>
          <w:lang w:val="hi_IN" w:bidi="hi_IN"/>
        </w:rPr>
      </w:r>
      <w:r>
        <w:rPr>
          <w:lang w:val="hi_IN" w:bidi="hi_IN"/>
        </w:rPr>
        <w:t>यीशु कहता है, "तुमने परमेश्वर की व्यवस्था की अनदेखी करके उसे अपनी निज परम्परा से बदल दिया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धार्मिक व्यवस्था के शिक्षक</w:t>
      </w:r>
    </w:p>
    <w:p>
      <w:pPr>
        <w:pStyle w:val="ListBullet"/>
        <w:spacing w:line="240" w:lineRule="auto"/>
        <w:ind w:left="720"/>
      </w:pPr>
      <w:r>
        <w:rPr>
          <w:lang w:val="hi_IN" w:bidi="hi_IN"/>
        </w:rPr>
      </w:r>
      <w:r>
        <w:rPr>
          <w:lang w:val="hi_IN" w:bidi="hi_IN"/>
        </w:rPr>
        <w:t>यशायाह भविष्यद्वक्ता (जिसका उद्धरण दिया गया है)</w:t>
      </w:r>
    </w:p>
    <w:p>
      <w:pPr/>
      <w:r>
        <w:rPr>
          <w:lang w:val="hi_IN" w:bidi="hi_IN"/>
        </w:rPr>
      </w:r>
      <w:r>
        <w:rPr>
          <w:lang w:val="hi_IN" w:bidi="hi_IN"/>
        </w:rPr>
        <w:t>एक समूह के रूप में, इस भाग के परिवेश पर ध्यान दें: हम नहीं जानते कि पहला दृश्य कब या कहाँ घटित होता है, लेकिन यीशु अपने चेलों के साथ है, और वे भोजन कर रहे हैं। फरीसी और धार्मिक व्यवस्था के शिक्षक यरूशलेम से यीशु से मिलने के लिए आए हैं। हम नहीं जानते कि फरीसी यीशु से मिलने क्यों आए हैं; हो सकता है कि वे यीशु के उपदेशों और कामों में दोष ढूंढ़ने के लिए आए हैं। हम सम्पूर्ण मरकुस की पुस्तक में देखते हैं कि बहुत से धार्मिक अगुवे यीशु के उपदेशों से खुश नहीं हैं।</w:t>
      </w:r>
    </w:p>
    <w:p>
      <w:pPr/>
      <w:r>
        <w:rPr>
          <w:lang w:val="hi_IN" w:bidi="hi_IN"/>
        </w:rPr>
      </w:r>
      <w:r>
        <w:rPr>
          <w:lang w:val="hi_IN" w:bidi="hi_IN"/>
        </w:rPr>
        <w:t>ये फरीसी और धार्मिक व्यवस्था के शिक्षक देखते हैं कि चेले खाने से पहले उस तरह से अपने हाथ नहीं धोते, जैसा कि यहूदी परम्परा में उम्मीद की जाती थी।</w:t>
      </w:r>
    </w:p>
    <w:p>
      <w:pPr/>
      <w:r>
        <w:rPr>
          <w:lang w:val="hi_IN" w:bidi="hi_IN"/>
        </w:rPr>
      </w:r>
      <w:r>
        <w:rPr>
          <w:lang w:val="hi_IN" w:bidi="hi_IN"/>
        </w:rPr>
        <w:t>अब मरकुस अपने दर्शकों की पृष्ठभूमि की जानकारी देता है, ताकि वे इस भाग को समझ सकें। मरकुस बताता है कि यहूदी लोग विशेष रूप से फरीसी, पारम्परिक रूप से अपने हाथ धोते थे और संस्कार की रीति से प्याले, मटकों और केतलियों को धोते थे। यद्यपि यह भाग कहता है, कि "सब यहूदी" यह शायद बढ़ा-चढ़ाकर कहा गया है और इसका अभिप्राय "अधिकतर यहूदियों" से है। हाथ धोने का विशिष्ट तरीका और कई अन्य परम्पराएँ मूसा की व्यवस्था से नहीं थीं, लेकिन समय के साथ धार्मिक अगुवों ने इन निर्देशों को उसमें जोड़ दिया था। फरीसियों ने 613 व्यवस्थाएँ बनाई थीं और विकसित की थीं, और वे अपने हृदय और परमेश्वर के साथ संबंध की बजाय अपनी धार्मिक आदतों के बारे में ज्यादा चिंतित रहते थे। यहूदी लोगों के लिए इतने सारे विशिष्ट नियमों और रीति रिवाजों का पालन करना मुश्किल था। बहुत से यहूदियों के लिए, विशेष रूप से फरीसियों के लिए औपचारिक रूप से हाथ धोना महत्वपूर्ण था। हाथ धोने की आज्ञा बुज़ुर्गों की परम्परा से आई है, न कि परमेश्वर द्वारा मूसा को दी गई व्यवस्था से।</w:t>
      </w:r>
    </w:p>
    <w:p>
      <w:pPr/>
      <w:r>
        <w:rPr>
          <w:lang w:val="hi_IN" w:bidi="hi_IN"/>
        </w:rPr>
      </w:r>
      <w:r>
        <w:rPr>
          <w:lang w:val="hi_IN" w:bidi="hi_IN"/>
        </w:rPr>
        <w:t>दूसरे दृश्य में, धार्मिक व्यवस्था के शिक्षक और फरीसियों ने यीशु से पूछा कि उसके चेले इन परम्पराओं का पालन क्यों नहीं करते हैं। उन्होंने यीशु को उसके चेलों के कामों के लिए फटकार लगाई। फरीसियों का मानना था कि यदि यीशु के चेले उस रीति से व्यवहार नहीं कर रहे हैं, जिसके विषय में उनका मानना था कि यह परमेश्वर के सम्मुख ग्रहणयोग्य व्यवहार है, तब यीशु भी ग्रहणयोग्य तरीके से व्यवहार नहीं कर रहा है, क्योंकि वह उनका गुरु है। यीशु ने फरीसियों के इस सवाल का जवाब साफ़ तौर पर यह समझाते हुए नहीं दिया कि उसके चेले परम्परा का पालन क्यों नहीं करते हैं। इसके बजाय, उसने धार्मिक व्यवस्था के शिक्षकों और फरीसियों को यह कहकर जवाब दिया कि वे कपटी हैं। यीशु ने यशायाह भविष्यद्वक्ता का उद्धरण दिया, जिसने कहा था, "ये लोग होठों से तो मेरा आदर करते हैं, परन्तु उनका मन मुझसे दूर रहता है। ये व्यर्थ में मेरी उपासना करते हैं, क्योंकि मनुष्यों के विचारों को परमेश्वर की आज्ञा के रूप में सिखाते हैं।"</w:t>
      </w:r>
    </w:p>
    <w:p>
      <w:pPr/>
      <w:r>
        <w:rPr>
          <w:lang w:val="hi_IN" w:bidi="hi_IN"/>
        </w:rPr>
      </w:r>
      <w:r>
        <w:rPr>
          <w:lang w:val="hi_IN" w:bidi="hi_IN"/>
        </w:rPr>
        <w:t>यीशु ने कहा, "तुम परमेश्वर की व्यवस्था को टालकर अपनी निजी परम्पराओं को मानते हो।"</w:t>
      </w:r>
    </w:p>
    <w:p>
      <w:pPr/>
      <w:r>
        <w:rPr>
          <w:lang w:val="hi_IN" w:bidi="hi_IN"/>
        </w:rPr>
      </w:r>
      <w:r>
        <w:rPr>
          <w:lang w:val="hi_IN" w:bidi="hi_IN"/>
        </w:rPr>
        <w:t>यीशु के कहने का अर्थ यह नहीं है कि सारी परम्पराएँ गलत हैं। बहुत से लोग और संस्कृतियां कई परम्पराओं का पालन करते हैं। यीशु फरीसियों को उन धार्मिक परम्पराओं की समस्या को दिखा रहा है, जो परमेश्वर के वचन से अधिक महत्वपूर्ण हो गई हैं। मरकुस चाहता है कि हम मनुष्य की बनाई धार्मिक परम्पराओं का पालन करने के बजाय अपने मनों में यीशु के पीछे चलें। फरीसी किसी व्यक्ति को उसकी आदतों और व्यवहार के आधार पर परमेश्वर के सम्मुख ग्रहणयोग्य जानते थे। यदि वे देखते थे कि कोई व्यक्ति परम्पराओं का पालन नहीं कर रहा है, तो वे उसे परमेश्वर के विरुद्ध पाप करने वाला या अशुद्ध व्यक्ति मानते थे। फरीसियों को धार्मिक परम्पराएँ अच्छी लगती थीं और वे उन्हें ऐसे सिखाते थे कि उनका अधिकार परमेश्वर की आज्ञा के समान है। वे परमेश्वर की तुलना में उन परम्पराओं और आदतों से अधिक प्रेम रखते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7:1–8 के ऑडियो संस्करण को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धार्मिक व्यवस्था के शिक्षक</w:t>
      </w:r>
    </w:p>
    <w:p>
      <w:pPr>
        <w:pStyle w:val="ListBullet"/>
        <w:spacing w:line="240" w:lineRule="auto"/>
        <w:ind w:left="720"/>
      </w:pPr>
      <w:r>
        <w:rPr>
          <w:lang w:val="hi_IN" w:bidi="hi_IN"/>
        </w:rPr>
      </w:r>
      <w:r>
        <w:rPr>
          <w:lang w:val="hi_IN" w:bidi="hi_IN"/>
        </w:rPr>
        <w:t>यशायाह भविष्यद्वक्ता (जिसका उद्धरण दिया गया है)</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इस कहानी के कठिन या महत्वपूर्ण हिस्सों का अभिनय करना न छोड़ें।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फरीसी और धार्मिक व्यवस्था के शिक्षक यरूशलेम से यीशु से मिलने के लिए आते हैं। वे देखते हैं कि उसके कुछ चेले खाने से पहले हाथ धोने की यहूदी रीति का पालन करने से चूक गए थे।</w:t>
      </w:r>
    </w:p>
    <w:p>
      <w:pPr/>
      <w:r>
        <w:rPr>
          <w:lang w:val="hi_IN" w:bidi="hi_IN"/>
        </w:rPr>
      </w:r>
      <w:r>
        <w:rPr>
          <w:lang w:val="hi_IN" w:bidi="hi_IN"/>
        </w:rPr>
        <w:t>अभिनय को रोकें। फरीसियों और धार्मिक व्यवस्था के शिक्षकों की भूमिका निभाने वाले लोगों से पूछें, "आप क्या सोच रहे हैं या क्या महसूस कर रहे हैं?" हो सकता है कि आप ऐसी बातें सुनें, "हम हैरान हैं," "हम जानते थे कि इस यीशु और उसके चेलों के साथ कोई ऐसी समस्या है," "हमें लगता है कि यह निन्दा है," "हम ऐसा महसूस कर रहे हैं कि जैसे ये हमारा सम्मान नहीं करते," या "हम ऐसा महसूस कर रहे हैं कि चेले परमेश्वर का अपमान कर रहे हैं।" अब चेलों की भूमिका निभाने वाले लोगों से पूछें, "आप कैसा महसूस कर रहे हैं?" हो सकता है कि आप ऐसी बातें सुनें, "हम अपने हाथ धोने जैसी चीजों पर ध्यान ही नहीं देते, हम यीशु के साथ हैं, हम वही करते हैं जो वह करता है।" अभिनय को जारी रखें।</w:t>
      </w:r>
    </w:p>
    <w:p>
      <w:pPr/>
      <w:r>
        <w:rPr>
          <w:lang w:val="hi_IN" w:bidi="hi_IN"/>
        </w:rPr>
      </w:r>
      <w:r>
        <w:rPr>
          <w:lang w:val="hi_IN" w:bidi="hi_IN"/>
        </w:rPr>
        <w:t>सुनिश्चित करें कि आप इन परंपराओं को अभिनय में जरूर दिखाएँ, जैसे प्याले की तरह हाथ बनाकर उस पर पानी डालना, बाजार से लाई वस्तु को तब तक न खाना जब तक हाथ पानी से न धो लें, और प्यालों और मटकों को धार्मिक रीति से धोना।</w:t>
      </w:r>
    </w:p>
    <w:p>
      <w:pPr/>
      <w:r>
        <w:rPr>
          <w:lang w:val="hi_IN" w:bidi="hi_IN"/>
        </w:rPr>
      </w:r>
      <w:r>
        <w:rPr>
          <w:lang w:val="hi_IN" w:bidi="hi_IN"/>
        </w:rPr>
        <w:t>अभिनय को रोकें। फरीसियों और धार्मिक व्यवस्था के शिक्षकों की भूमिका निभाने वाले लोगों से पूछें, कि इन परम्पराओं को कौन निभाएगा, "तुम ये काम क्यों कर रहे हो?" हो सकता है कि आप ऐसी बातें सुनें, "हम तो हमेशा ऐसा ही करते हैं" या "हमें लगता है कि परमेश्वर हमसे यही चाहता है।" अभिनय को जारी रखें।</w:t>
      </w:r>
    </w:p>
    <w:p>
      <w:pPr/>
      <w:r>
        <w:rPr>
          <w:lang w:val="hi_IN" w:bidi="hi_IN"/>
        </w:rPr>
      </w:r>
      <w:r>
        <w:rPr>
          <w:lang w:val="hi_IN" w:bidi="hi_IN"/>
        </w:rPr>
        <w:t>फरीसी और धार्मिक व्यवस्था के शिक्षक यीशु से पूछते हैं कि उसके चेले परम्पराओं का पालन क्यों नहीं करते हैं। यीशु इस प्रकार जवाब देता है, "हे कपटियों। यशायाह ने तुम्हारे बारे में ठीक ही भविष्यद्वाणी की है।"</w:t>
      </w:r>
    </w:p>
    <w:p>
      <w:pPr/>
      <w:r>
        <w:rPr>
          <w:lang w:val="hi_IN" w:bidi="hi_IN"/>
        </w:rPr>
      </w:r>
      <w:r>
        <w:rPr>
          <w:lang w:val="hi_IN" w:bidi="hi_IN"/>
        </w:rPr>
        <w:t>अभिनय को रोकें। यीशु की भूमिका निभाने वाले व्यक्ति से पूछें, "आप क्या महसूस कर रहे हैं या क्या सोच रहे हैं?" हो सकता है कि आप ऐसी बातें सुनें, "मैं क्रोधित हूँ," "मैं निराश हूँ, इन लोगों को धार्मिक अगुवा समझा जाता है, लेकिन ये वास्तव में नहीं समझते कि परमेश्वर क्या चाहता है," या "मुझे लगता है कि ये लोग मेरे चेलों पर ऐसी बातों का बोझ डालने की कोशिश कर रहे हैं जिन्हें परमेश्वर नहीं चाहता है।" अभिनय को जारी रखें।</w:t>
      </w:r>
    </w:p>
    <w:p>
      <w:pPr/>
      <w:r>
        <w:rPr>
          <w:lang w:val="hi_IN" w:bidi="hi_IN"/>
        </w:rPr>
      </w:r>
      <w:r>
        <w:rPr>
          <w:lang w:val="hi_IN" w:bidi="hi_IN"/>
        </w:rPr>
        <w:t>यीशु यशायाह का उद्धरण देता है, जिसने कहा है, "ये लोग अपने होंठों से तो मेरा आदर करते हैं, परन्तु उनका मन मुझ से दूर रहता है। उनकी आराधना सच्ची या वास्तविक नहीं है। वे मनुष्य द्वारा बनाए गए विचारों को परमेश्वर की आज्ञा के रूप में सिखाते हैं, परमेश्वर की व्यवस्था की अनदेखी करते हैं और उसके स्थान पर अपनी परम्पराओं को प्रस्तुत करते हैं।"</w:t>
      </w:r>
    </w:p>
    <w:p>
      <w:pPr/>
      <w:r>
        <w:rPr>
          <w:lang w:val="hi_IN" w:bidi="hi_IN"/>
        </w:rPr>
      </w:r>
      <w:r>
        <w:rPr>
          <w:lang w:val="hi_IN" w:bidi="hi_IN"/>
        </w:rPr>
        <w:t>नाटक के अंत में, यीशु की भूमिका निभाने वाले व्यक्ति से पूछें, "आप क्या सोच रहे हैं या क्या महसूस कर रहे हैं?" हो सकता है कि आप ऐसी बातें सुनें, "मैं क्रोधित हूँ कि ये लोग परमेश्वर की आज्ञा के रूप में मनुष्य द्वारा निर्मित विचारों को सिखाते हैं" या "मैं अपने चेलों को इस मानव-निर्मित धर्म से बचा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7:1–8 के ऑडियो संस्करण को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फरीसी</w:t>
      </w:r>
      <w:r>
        <w:rPr>
          <w:lang w:val="hi_IN" w:bidi="hi_IN"/>
        </w:rPr>
        <w:t xml:space="preserve"> और </w:t>
      </w:r>
      <w:r>
        <w:rPr>
          <w:b/>
          <w:lang w:val="hi_IN" w:bidi="hi_IN"/>
        </w:rPr>
        <w:t>व्यवस्था के शिक्षक</w:t>
      </w:r>
      <w:r>
        <w:rPr>
          <w:lang w:val="hi_IN" w:bidi="hi_IN"/>
        </w:rPr>
        <w:t xml:space="preserve"> यीशु से मिलने के लिए आते हैं। "व्यवस्था के शिक्षक" शब्द का अनुवाद कई बार </w:t>
      </w:r>
      <w:r>
        <w:rPr>
          <w:b/>
          <w:lang w:val="hi_IN" w:bidi="hi_IN"/>
        </w:rPr>
        <w:t>शास्त्रियों</w:t>
      </w:r>
      <w:r>
        <w:rPr>
          <w:lang w:val="hi_IN" w:bidi="hi_IN"/>
        </w:rPr>
        <w:t xml:space="preserve"> या उन लोगों के रूप में किया जाता है जिन्होंने व्यवस्था लिखी थी: वे पवित्रशास्त्र से व्यवस्था की व्याख्याएँ करने वाले विद्वान और विशेषज्ञ होते थे। इन शिक्षकों ने व्याख्याएँ नहीं लिखी थीं, बल्कि उन्होंने उन्हें याद कर लिया था और उन्हें मौखिक रूप से सिखाते थे।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देखें और यहाँ उसी शब्द का इस्तेमाल करें जो आपने अन्य भागों में इस्तेमाल किया है।</w:t>
      </w:r>
    </w:p>
    <w:p>
      <w:pPr/>
      <w:r>
        <w:rPr>
          <w:lang w:val="hi_IN" w:bidi="hi_IN"/>
        </w:rPr>
      </w:r>
      <w:r>
        <w:rPr>
          <w:lang w:val="hi_IN" w:bidi="hi_IN"/>
        </w:rPr>
        <w:t xml:space="preserve">"फरीसी" नाम का अर्थ है "अलग हो जाना।" </w:t>
      </w:r>
      <w:r>
        <w:rPr>
          <w:b/>
          <w:lang w:val="hi_IN" w:bidi="hi_IN"/>
        </w:rPr>
        <w:t>फरीसियों</w:t>
      </w:r>
      <w:r>
        <w:rPr>
          <w:lang w:val="hi_IN" w:bidi="hi_IN"/>
        </w:rPr>
        <w:t xml:space="preserve"> को अत्यधिक प्रभावशाली और धर्मी समझा जाता था। वे लोगों के लिए अच्छे आदर्श थे क्योंकि वे परमेश्वर की व्यवस्था के प्रति समर्पित थे। वे लिखित और मौखिक दोनों प्रकार की परम्पराओं और व्यवस्था को पहचानते थे। फरीसी शब्द इस प्रकार के धार्मिक अगुवे का नाम है। </w:t>
      </w:r>
      <w:hyperlink r:id="rId101">
        <w:r>
          <w:rPr>
            <w:lang w:val="hi_IN" w:bidi="hi_IN"/>
          </w:rPr>
          <w:rPr>
            <w:color w:val="0000EE"/>
            <w:u w:val="single"/>
          </w:rPr>
          <w:t>फरीसी</w:t>
        </w:r>
      </w:hyperlink>
      <w:r>
        <w:rPr>
          <w:lang w:val="hi_IN" w:bidi="hi_IN"/>
        </w:rPr>
        <w:t xml:space="preserve"> के बारे में अधिक जानकारी के लिए मुख्य शब्दावली देखें और यहाँ उसी शब्द का इस्तेमाल करें जो आपने अन्य भागों में इस्तेमाल किया है।</w:t>
      </w:r>
    </w:p>
    <w:p>
      <w:pPr/>
      <w:r>
        <w:rPr>
          <w:lang w:val="hi_IN" w:bidi="hi_IN"/>
        </w:rPr>
      </w:r>
      <w:r>
        <w:rPr>
          <w:lang w:val="hi_IN" w:bidi="hi_IN"/>
        </w:rPr>
        <w:t xml:space="preserve">फरीसी और व्यवस्था के शिक्षक </w:t>
      </w:r>
      <w:r>
        <w:rPr>
          <w:b/>
          <w:lang w:val="hi_IN" w:bidi="hi_IN"/>
        </w:rPr>
        <w:t>यरूशलेम</w:t>
      </w:r>
      <w:r>
        <w:rPr>
          <w:lang w:val="hi_IN" w:bidi="hi_IN"/>
        </w:rPr>
        <w:t xml:space="preserve"> से यात्रा करके यीशु से मिलने के लिए आते हैं। </w:t>
      </w:r>
      <w:hyperlink r:id="rId237">
        <w:r>
          <w:rPr>
            <w:lang w:val="hi_IN" w:bidi="hi_IN"/>
          </w:rPr>
          <w:rPr>
            <w:color w:val="0000EE"/>
            <w:u w:val="single"/>
          </w:rPr>
          <w:t>यरूशलेम</w:t>
        </w:r>
      </w:hyperlink>
      <w:r>
        <w:rPr>
          <w:lang w:val="hi_IN" w:bidi="hi_IN"/>
        </w:rPr>
        <w:t xml:space="preserve"> यहूदी लोगों की धार्मिक राजधानी का नाम है। यह वह आधिकारिक स्थान है जहाँ यहूदी परमेश्वर के लिए बलिदान करने के लिए जाया करते थे, अर्थात् मन्दिर में, जो यरूशलेम में ही स्थित था। यहूदी लोगों के लिए यह सबसे पवित्र स्थान था, और यहूदी धार्मिक व्यवस्था के अगुवे इसी स्थान पर मिला करते थे।</w:t>
      </w:r>
    </w:p>
    <w:p>
      <w:pPr/>
      <w:r>
        <w:rPr>
          <w:lang w:val="hi_IN" w:bidi="hi_IN"/>
        </w:rPr>
      </w:r>
      <w:r>
        <w:rPr>
          <w:lang w:val="hi_IN" w:bidi="hi_IN"/>
        </w:rPr>
        <w:t xml:space="preserve">फरीसियों ने देखा कि </w:t>
      </w:r>
      <w:r>
        <w:rPr>
          <w:b/>
          <w:lang w:val="hi_IN" w:bidi="hi_IN"/>
        </w:rPr>
        <w:t>चेले</w:t>
      </w:r>
      <w:r>
        <w:rPr>
          <w:lang w:val="hi_IN" w:bidi="hi_IN"/>
        </w:rPr>
        <w:t xml:space="preserve"> यहूदी परम्परा के विपरीत, अपने हाथ धोए बिना ही भोजन कर रहे हैं। </w:t>
      </w:r>
      <w:hyperlink r:id="rId100">
        <w:r>
          <w:rPr>
            <w:lang w:val="hi_IN" w:bidi="hi_IN"/>
          </w:rPr>
          <w:rPr>
            <w:color w:val="0000EE"/>
            <w:u w:val="single"/>
          </w:rPr>
          <w:t>चेलों</w:t>
        </w:r>
      </w:hyperlink>
      <w:r>
        <w:rPr>
          <w:lang w:val="hi_IN" w:bidi="hi_IN"/>
        </w:rPr>
        <w:t xml:space="preserve"> के बारे में अधिक जानकारी के लिए मुख्य शब्दावली देखें और यहाँ उसी शब्द का इस्तेमाल करें जो आपने मरकुस की पूरी पुस्तक में चेले के लिए इस्तेमाल किया है।</w:t>
      </w:r>
    </w:p>
    <w:p>
      <w:pPr/>
      <w:r>
        <w:rPr>
          <w:lang w:val="hi_IN" w:bidi="hi_IN"/>
        </w:rPr>
      </w:r>
      <w:r>
        <w:rPr>
          <w:lang w:val="hi_IN" w:bidi="hi_IN"/>
        </w:rPr>
        <w:t xml:space="preserve">मरकुस बताता है कि फरीसी और सब यहूदी जब तक अपने हाथ नहीं धो लेते थे तब तक भोजन नहीं करते थे। </w:t>
      </w:r>
      <w:r>
        <w:rPr>
          <w:b/>
          <w:lang w:val="hi_IN" w:bidi="hi_IN"/>
        </w:rPr>
        <w:t>यहूदी</w:t>
      </w:r>
      <w:r>
        <w:rPr>
          <w:lang w:val="hi_IN" w:bidi="hi_IN"/>
        </w:rPr>
        <w:t xml:space="preserve"> शब्द उन लोगों के समूह के लिए इस्तेमाल होता है जो अब्राहम के पुत्र इसहाक के वंशज हैं। यह वही समूह है जिसके साथ परमेश्वर ने इस्राएल देश देने की वाचा बाँधी थी। यीशु से 500 वर्ष पहले, उन्हें उस समय यहूदी कहा जाने लगा जब शत्रु सेनाओं ने उनके देश को जीत लिया और उन्हें दूसरे देश में ले जाया गया। उन्होंने परमेश्वर के चुने हुए लोगों के रूप में अपनी पहचान को बचाए रखने के लिए अपने आप को यहूदी कहा। "यहूदी" एक जातीय समूह (इसहाक के वंशज) और यहूदी धर्म का पालन करने वाले लोगों का समूह दोनों हैं। इस कहानी में मरकुस बताता है कि यहूदी खाने से पहले हमेशा अपने हाथ धोते थे। यह कहना शायद बढ़ा-चढ़ाकर कहना होगा कि अधिकतर यहूदी, यदि वे फरीसियों और व्यवस्था के शिक्षकों के धार्मिक रीति-रिवाजों पर चलते हैं, तो वे अपने हाथ धोएँगे।</w:t>
      </w:r>
    </w:p>
    <w:p>
      <w:pPr/>
      <w:r>
        <w:rPr>
          <w:lang w:val="hi_IN" w:bidi="hi_IN"/>
        </w:rPr>
      </w:r>
      <w:r>
        <w:rPr>
          <w:lang w:val="hi_IN" w:bidi="hi_IN"/>
        </w:rPr>
        <w:t xml:space="preserve">यहाँ रुकें और चर्चा करें कि आप </w:t>
      </w:r>
      <w:r>
        <w:rPr>
          <w:b/>
          <w:lang w:val="hi_IN" w:bidi="hi_IN"/>
        </w:rPr>
        <w:t>यहूदियों</w:t>
      </w:r>
      <w:r>
        <w:rPr>
          <w:lang w:val="hi_IN" w:bidi="hi_IN"/>
        </w:rPr>
        <w:t xml:space="preserve"> के लिए किस शब्द का इस्तेमाल करेंगे। </w:t>
      </w:r>
      <w:hyperlink r:id="rId238">
        <w:r>
          <w:rPr>
            <w:lang w:val="hi_IN" w:bidi="hi_IN"/>
          </w:rPr>
          <w:rPr>
            <w:color w:val="0000EE"/>
            <w:u w:val="single"/>
          </w:rPr>
          <w:t>यहूदियों</w:t>
        </w:r>
      </w:hyperlink>
      <w:r>
        <w:rPr>
          <w:lang w:val="hi_IN" w:bidi="hi_IN"/>
        </w:rPr>
        <w:t xml:space="preserve"> के बारे में अधिक जानकारी के लिए मुख्य शब्दावली देखें और यहाँ उसी शब्द का इस्तेमाल करें जो आपने अन्य भागों में इस्तेमाल किया है। इस ऑडियो को यहाँ रोकें।</w:t>
      </w:r>
    </w:p>
    <w:p>
      <w:pPr/>
      <w:r>
        <w:rPr>
          <w:lang w:val="hi_IN" w:bidi="hi_IN"/>
        </w:rPr>
      </w:r>
      <w:r>
        <w:rPr>
          <w:lang w:val="hi_IN" w:bidi="hi_IN"/>
        </w:rPr>
        <w:t xml:space="preserve">यीशु फरीसियों की डाँट का जवाब यशायाह का उद्धरण देकर देता है। यीशु ने कहा कि </w:t>
      </w:r>
      <w:hyperlink r:id="rId239">
        <w:r>
          <w:rPr>
            <w:lang w:val="hi_IN" w:bidi="hi_IN"/>
          </w:rPr>
          <w:rPr>
            <w:color w:val="0000EE"/>
            <w:u w:val="single"/>
          </w:rPr>
          <w:t>यशायाह</w:t>
        </w:r>
      </w:hyperlink>
      <w:r>
        <w:rPr>
          <w:lang w:val="hi_IN" w:bidi="hi_IN"/>
        </w:rPr>
        <w:t xml:space="preserve"> ने तुम लोगों के </w:t>
      </w:r>
      <w:r>
        <w:rPr>
          <w:b/>
          <w:lang w:val="hi_IN" w:bidi="hi_IN"/>
        </w:rPr>
        <w:t>कपट</w:t>
      </w:r>
      <w:r>
        <w:rPr>
          <w:lang w:val="hi_IN" w:bidi="hi_IN"/>
        </w:rPr>
        <w:t xml:space="preserve"> के बारे में ठीक ही भविष्यद्वाणी की थी। यशायाह एक यहूदी भविष्यद्वक्ता है जिसने यहूदियों से, अर्थात् परमेश्वर के लोगों से, यीशु के समय से 700 वर्ष से अधिक समय पहले भविष्यद्वाणी की थी। यशायाह ने परमेश्वर के लोगों को चेतावनी दी कि यदि वे परमेश्वर के पीछे नहीं चले तो उन्हें शत्रु द्वारा जीतकर उनके देश से दूर ले जाया जाएगा। उसने यह भी भविष्यद्वाणी की कि वे उन्हें उनकी बँधुआई से बचाकर देश में वापस लाया जाएगा। उसने भविष्यद्वाणी की कि उन्हें बचाने के लिए एक उद्धारकर्ता आएगा। इस मामले में, यीशु यशायाह का उद्धरण देता है ताकि यह दिखा सके कि परमेश्वर इस बात की अधिक परवाह करता है कि व्यक्ति के दिल में क्या है, न कि वह किन नियमों का पालन करता है। </w:t>
      </w:r>
      <w:r>
        <w:rPr>
          <w:b/>
          <w:lang w:val="hi_IN" w:bidi="hi_IN"/>
        </w:rPr>
        <w:t>भविष्यद्वाणी</w:t>
      </w:r>
      <w:r>
        <w:rPr>
          <w:lang w:val="hi_IN" w:bidi="hi_IN"/>
        </w:rPr>
        <w:t xml:space="preserve"> और </w:t>
      </w:r>
      <w:r>
        <w:rPr>
          <w:b/>
          <w:lang w:val="hi_IN" w:bidi="hi_IN"/>
        </w:rPr>
        <w:t>कपट</w:t>
      </w:r>
      <w:r>
        <w:rPr>
          <w:lang w:val="hi_IN" w:bidi="hi_IN"/>
        </w:rPr>
        <w:t xml:space="preserve"> के लिए वही शब्द इस्तेमाल करें जो आपने पहले के वाक्यों में किया है और याद रखें कि </w:t>
      </w:r>
      <w:hyperlink r:id="rId240">
        <w:r>
          <w:rPr>
            <w:lang w:val="hi_IN" w:bidi="hi_IN"/>
          </w:rPr>
          <w:rPr>
            <w:color w:val="0000EE"/>
            <w:u w:val="single"/>
          </w:rPr>
          <w:t>भविष्यद्वाणी</w:t>
        </w:r>
      </w:hyperlink>
      <w:r>
        <w:rPr>
          <w:lang w:val="hi_IN" w:bidi="hi_IN"/>
        </w:rPr>
        <w:t xml:space="preserve"> और </w:t>
      </w:r>
      <w:hyperlink r:id="rId241">
        <w:r>
          <w:rPr>
            <w:lang w:val="hi_IN" w:bidi="hi_IN"/>
          </w:rPr>
          <w:rPr>
            <w:color w:val="0000EE"/>
            <w:u w:val="single"/>
          </w:rPr>
          <w:t>कपट</w:t>
        </w:r>
      </w:hyperlink>
      <w:r>
        <w:rPr>
          <w:lang w:val="hi_IN" w:bidi="hi_IN"/>
        </w:rPr>
        <w:t xml:space="preserve"> मुख्य शब्दावली में हैं।</w:t>
      </w:r>
    </w:p>
    <w:p>
      <w:pPr/>
      <w:r>
        <w:rPr>
          <w:lang w:val="hi_IN" w:bidi="hi_IN"/>
        </w:rPr>
      </w:r>
      <w:r>
        <w:rPr>
          <w:lang w:val="hi_IN" w:bidi="hi_IN"/>
        </w:rPr>
        <w:t xml:space="preserve">यीशु </w:t>
      </w:r>
      <w:r>
        <w:rPr>
          <w:b/>
          <w:lang w:val="hi_IN" w:bidi="hi_IN"/>
        </w:rPr>
        <w:t>मानव परम्परा</w:t>
      </w:r>
      <w:r>
        <w:rPr>
          <w:lang w:val="hi_IN" w:bidi="hi_IN"/>
        </w:rPr>
        <w:t xml:space="preserve"> या </w:t>
      </w:r>
      <w:r>
        <w:rPr>
          <w:b/>
          <w:lang w:val="hi_IN" w:bidi="hi_IN"/>
        </w:rPr>
        <w:t>मनुष्यों की परम्परा</w:t>
      </w:r>
      <w:r>
        <w:rPr>
          <w:lang w:val="hi_IN" w:bidi="hi_IN"/>
        </w:rPr>
        <w:t xml:space="preserve"> को पकड़े रहने के बारे में बात करता है। यह उस मौखिक परम्परा का सन्दर्भ है जिसे शास्त्रियों द्वारा लोगों को सौंपा गया था और उनसे कहा गया था उन्हें इसका पालन करना चाहिए। यीशु ने उसे "मनुष्यों की परम्परा" का नाम दिया ताकि इन नियमों और अधिक महत्वपूर्ण नियमों के बीच अन्तर को दिखाया जा सके जिनके विषय में परमेश्वर चाहता है कि लोग उनका पालन करें।</w:t>
      </w:r>
    </w:p>
    <w:p>
      <w:pPr/>
      <w:r>
        <w:rPr>
          <w:lang w:val="hi_IN" w:bidi="hi_IN"/>
        </w:rPr>
      </w:r>
      <w:r>
        <w:rPr>
          <w:lang w:val="hi_IN" w:bidi="hi_IN"/>
        </w:rPr>
        <w:t xml:space="preserve">यहाँ रुकें और चर्चा करें कि आप </w:t>
      </w:r>
      <w:r>
        <w:rPr>
          <w:b/>
          <w:lang w:val="hi_IN" w:bidi="hi_IN"/>
        </w:rPr>
        <w:t>मनुष्यों की परम्परा</w:t>
      </w:r>
      <w:r>
        <w:rPr>
          <w:lang w:val="hi_IN" w:bidi="hi_IN"/>
        </w:rPr>
        <w:t xml:space="preserve"> के लिए किस शब्द का इस्तेमाल करेंगे।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को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 जब तक कि पूरा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मदद करने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अंतिम संस्करण तैयार कर सकता है जिस पर सब लोग सहमत हों। समूह के प्रत्येक सदस्य को भाग के उस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7:1–8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42">
        <w:r>
          <w:rPr>
            <w:lang w:val="hi_IN" w:bidi="hi_IN"/>
          </w:rPr>
          <w:rPr>
            <w:color w:val="0000EE"/>
            <w:u w:val="single"/>
          </w:rPr>
          <w:t>सुने और मन में रखें</w:t>
        </w:r>
      </w:hyperlink>
      <w:r>
        <w:rPr>
          <w:lang w:val="hi_IN" w:bidi="hi_IN"/>
        </w:rPr>
        <w:t xml:space="preserve"> (506 KB)</w:t>
      </w:r>
      <w:r>
        <w:rPr>
          <w:lang w:val="hi_IN" w:bidi="hi_IN"/>
        </w:rPr>
      </w:r>
    </w:p>
    <w:p>
      <w:pPr>
        <w:pStyle w:val="ListBullet"/>
        <w:spacing w:line="240" w:lineRule="auto"/>
        <w:ind w:left="720"/>
      </w:pPr>
      <w:r>
        <w:rPr>
          <w:lang w:val="hi_IN" w:bidi="hi_IN"/>
        </w:rPr>
      </w:r>
      <w:hyperlink r:id="rId243">
        <w:r>
          <w:rPr>
            <w:lang w:val="hi_IN" w:bidi="hi_IN"/>
          </w:rPr>
          <w:rPr>
            <w:color w:val="0000EE"/>
            <w:u w:val="single"/>
          </w:rPr>
          <w:t>पाठ का परिचय</w:t>
        </w:r>
      </w:hyperlink>
      <w:r>
        <w:rPr>
          <w:lang w:val="hi_IN" w:bidi="hi_IN"/>
        </w:rPr>
        <w:t xml:space="preserve"> (5.8 MB)</w:t>
      </w:r>
      <w:r>
        <w:rPr>
          <w:lang w:val="hi_IN" w:bidi="hi_IN"/>
        </w:rPr>
      </w:r>
    </w:p>
    <w:p>
      <w:pPr>
        <w:pStyle w:val="ListBullet"/>
        <w:spacing w:line="240" w:lineRule="auto"/>
        <w:ind w:left="720"/>
      </w:pPr>
      <w:r>
        <w:rPr>
          <w:lang w:val="hi_IN" w:bidi="hi_IN"/>
        </w:rPr>
      </w:r>
      <w:hyperlink r:id="rId244">
        <w:r>
          <w:rPr>
            <w:lang w:val="hi_IN" w:bidi="hi_IN"/>
          </w:rPr>
          <w:rPr>
            <w:color w:val="0000EE"/>
            <w:u w:val="single"/>
          </w:rPr>
          <w:t>घटनाओं को समझाना</w:t>
        </w:r>
      </w:hyperlink>
      <w:r>
        <w:rPr>
          <w:lang w:val="hi_IN" w:bidi="hi_IN"/>
        </w:rPr>
        <w:t xml:space="preserve"> (3.4 MB)</w:t>
      </w:r>
      <w:r>
        <w:rPr>
          <w:lang w:val="hi_IN" w:bidi="hi_IN"/>
        </w:rPr>
      </w:r>
    </w:p>
    <w:p>
      <w:pPr>
        <w:pStyle w:val="ListBullet"/>
        <w:spacing w:line="240" w:lineRule="auto"/>
        <w:ind w:left="720"/>
      </w:pPr>
      <w:r>
        <w:rPr>
          <w:lang w:val="hi_IN" w:bidi="hi_IN"/>
        </w:rPr>
      </w:r>
      <w:hyperlink r:id="rId245">
        <w:r>
          <w:rPr>
            <w:lang w:val="hi_IN" w:bidi="hi_IN"/>
          </w:rPr>
          <w:rPr>
            <w:color w:val="0000EE"/>
            <w:u w:val="single"/>
          </w:rPr>
          <w:t>पाठ को नाटकीय रूप देना</w:t>
        </w:r>
      </w:hyperlink>
      <w:r>
        <w:rPr>
          <w:lang w:val="hi_IN" w:bidi="hi_IN"/>
        </w:rPr>
        <w:t xml:space="preserve"> (2.9 MB)</w:t>
      </w:r>
      <w:r>
        <w:rPr>
          <w:lang w:val="hi_IN" w:bidi="hi_IN"/>
        </w:rPr>
      </w:r>
    </w:p>
    <w:p>
      <w:pPr>
        <w:pStyle w:val="ListBullet"/>
        <w:spacing w:line="240" w:lineRule="auto"/>
        <w:ind w:left="720"/>
      </w:pPr>
      <w:r>
        <w:rPr>
          <w:lang w:val="hi_IN" w:bidi="hi_IN"/>
        </w:rPr>
      </w:r>
      <w:hyperlink r:id="rId246">
        <w:r>
          <w:rPr>
            <w:lang w:val="hi_IN" w:bidi="hi_IN"/>
          </w:rPr>
          <w:rPr>
            <w:color w:val="0000EE"/>
            <w:u w:val="single"/>
          </w:rPr>
          <w:t>आवश्यक जानकारी</w:t>
        </w:r>
      </w:hyperlink>
      <w:r>
        <w:rPr>
          <w:lang w:val="hi_IN" w:bidi="hi_IN"/>
        </w:rPr>
        <w:t xml:space="preserve"> (3.2 MB)</w:t>
      </w:r>
      <w:r>
        <w:rPr>
          <w:lang w:val="hi_IN" w:bidi="hi_IN"/>
        </w:rPr>
      </w:r>
    </w:p>
    <w:p>
      <w:pPr>
        <w:pStyle w:val="ListBullet"/>
        <w:spacing w:line="240" w:lineRule="auto"/>
        <w:ind w:left="720"/>
      </w:pPr>
      <w:r>
        <w:rPr>
          <w:lang w:val="hi_IN" w:bidi="hi_IN"/>
        </w:rPr>
      </w:r>
      <w:hyperlink r:id="rId247">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7:9–13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7:9–13 को सुनें और अपने मनों में रखें।</w:t>
      </w:r>
    </w:p>
    <w:p>
      <w:pPr/>
      <w:r>
        <w:rPr>
          <w:lang w:val="hi_IN" w:bidi="hi_IN"/>
        </w:rPr>
      </w:r>
      <w:r>
        <w:rPr>
          <w:lang w:val="hi_IN" w:bidi="hi_IN"/>
        </w:rPr>
        <w:t>यदि सम्भव हो तो मरकुस 7:9–13 के ऑडियो संस्करण को तीन बार, तीन अलग-अलग अनुवादों में सुनें। उसके बाद, समूह में, नीचे दिए गए प्रश्नों पर चर्चा करें:</w:t>
      </w:r>
    </w:p>
    <w:p>
      <w:pPr>
        <w:pStyle w:val="ListNumber"/>
        <w:numPr>
          <w:ilvl w:val="0"/>
          <w:numId w:val="43"/>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7:9–13 के ऑडियो संस्करण को सबसे आसानी से समझ आने वाले अनुवाद में सुनें।</w:t>
      </w:r>
    </w:p>
    <w:p>
      <w:pPr/>
      <w:r>
        <w:rPr>
          <w:lang w:val="hi_IN" w:bidi="hi_IN"/>
        </w:rPr>
      </w:r>
      <w:r>
        <w:rPr>
          <w:lang w:val="hi_IN" w:bidi="hi_IN"/>
        </w:rPr>
        <w:t>पिछले खण्ड में यीशु ने धार्मिक अगुवों को बताया था कि परमेश्वर की व्यवस्था उन मौखिक, अतिरिक्त परम्पराओं से ज्यादा महत्वपूर्ण है जिनका पालन धार्मिक अगुवे लोगों से करवाते थे। इस खण्ड में, मरकुस ऐसी और अधिक बातों का परिचय देता है जो यीशु ने फरीसियों और व्यवस्था के शिक्षकों से कहीं और वह इस बात का एक खास उदाहरण देता है कि वास्तव में उनकी मानव-निर्मित व्यवस्था कैसे परमेश्वर की व्यवस्था के विरुद्ध जाती है।</w:t>
      </w:r>
    </w:p>
    <w:p>
      <w:pPr/>
      <w:r>
        <w:rPr>
          <w:lang w:val="hi_IN" w:bidi="hi_IN"/>
        </w:rPr>
      </w:r>
      <w:r>
        <w:rPr>
          <w:lang w:val="hi_IN" w:bidi="hi_IN"/>
        </w:rPr>
        <w:t>यीशु कहता है, "तुम्हें परमेश्वर की आज्ञाओं को अच्छी तरह से अस्वीकार करना आता है जिससे कि तुम अपनी परम्परा को स्थापित कर सको!" यहाँ पर यीशु का लहजा व्यंग्यात्मक था। वह एक बात कह रहा है कि फरीसी और व्यवस्था के शिक्षक अपनी मानव निर्मित परम्पराओं का पालन करने के लिए चतुराई से भरे तरीके ढूँढ़ लेते हैं ताकि परमेश्वर की व्यवस्था का उल्लंघन कर सकें। यीशु माता-पिता का आदर करने के बारे में मूसा की व्यवस्था से लिए गए उदाहरण का इस्तेमाल यह दिखाने के लिए करता है कि कैसे धार्मिक अगुवों की मौखिक व्यवस्था ने लोगों को अपने माता-पिता का आदर करने से बचने की अनुमति दी है। मूसा ने पुराने नियम में माता-पिता का आदर करने के बारे में दो बार बात की है:</w:t>
      </w:r>
    </w:p>
    <w:p>
      <w:pPr/>
      <w:r>
        <w:rPr>
          <w:lang w:val="hi_IN" w:bidi="hi_IN"/>
        </w:rPr>
      </w:r>
      <w:r>
        <w:rPr>
          <w:lang w:val="hi_IN" w:bidi="hi_IN"/>
        </w:rPr>
        <w:t>मूसा ने माता-पिता का आदर करने का उल्लेख पहली बार पांचवीं आज्ञा में किया है, जिसमें कहा गया है कि लोगों को अपने माता-पिता का आदर करना चाहिए ताकि वे लंबी आयु जी सकें। मूसा ने दूसरी बार इसका उल्लेख करते हुए कहा कि यदि कोई अपने माता-पिता का आदर न करे, तो वह मार डाला जाए।</w:t>
      </w:r>
    </w:p>
    <w:p>
      <w:pPr/>
      <w:r>
        <w:rPr>
          <w:lang w:val="hi_IN" w:bidi="hi_IN"/>
        </w:rPr>
      </w:r>
      <w:r>
        <w:rPr>
          <w:lang w:val="hi_IN" w:bidi="hi_IN"/>
        </w:rPr>
        <w:t>किसी का आदर करने का अर्थ किसी को सम्मान दिखाना है। एक व्यक्ति अपने पिता या माता का आदर कई तरीकों से कर सकता है। एक व्यक्ति उन्हें व्यावहारिक रूप से पैसे या भोजन जैसी वस्तुएँ देकर उनका आदर कर सकता था, या दयालुता दिखाने या मदद करने जैसे अन्य तरीकों से भी। यह व्यवस्था, जो परमेश्वर ने मूसा को दी थी, पूरे इस्राएल के लोगों के पालन करने के लिए थी। यहूदी व्यवस्था में एक व्यक्ति के लिए अपने पिता और माता का आदर करना बहुत ही महत्वपूर्ण था-अपने माता-पिता से आदरपूर्ण व्यवहार न करने और उनका आदर न करने के गम्भीर परिणाम थे। मूसा की व्यवस्था में कहा गया था कि यदि व्यक्ति इस आज्ञा का पालन न करे तो वह मार डाला जाए। कुछ अनुवाद इस वाक्य का प्रयोग करते हैं, "जो कोई अपने पिता या माता को बुरा कहे वह मार डाला जाए।" इसका अर्थ किसी को वास्तव में बुरा भला कहना नहीं है, बल्कि इसके बजाय किसी का अपमान करना या उनकी बदनामी करना है।</w:t>
      </w:r>
    </w:p>
    <w:p>
      <w:pPr/>
      <w:r>
        <w:rPr>
          <w:lang w:val="hi_IN" w:bidi="hi_IN"/>
        </w:rPr>
      </w:r>
      <w:r>
        <w:rPr>
          <w:lang w:val="hi_IN" w:bidi="hi_IN"/>
        </w:rPr>
        <w:t>यहाँ रुकें और इस प्रश्न पर एक समूह में चर्चा करें: अपनी संस्कृति में आप किसका आदर करते हैं और यह आप कैसे दिखाते हैं? इस ऑडियो को यहाँ रोकें।</w:t>
      </w:r>
    </w:p>
    <w:p>
      <w:pPr/>
      <w:r>
        <w:rPr>
          <w:lang w:val="hi_IN" w:bidi="hi_IN"/>
        </w:rPr>
      </w:r>
      <w:r>
        <w:rPr>
          <w:lang w:val="hi_IN" w:bidi="hi_IN"/>
        </w:rPr>
        <w:t>यीशु आगे फरीसियों और व्यवस्था के शिक्षकों से कहता है कि उनकी शिक्षा मूसा की व्यवस्था से बिल्कुल अलग है। वे मनुष्य की परम्पराओं को सिखाते हैं और उन परम्पराओं को परमेश्वर की व्यवस्था से बड़ा अधिकार देते हैं। फरीसियों ने इन परम्पराओं का पालन करके न केवल खुद परमेश्वर की व्यवस्था का निरादर किया, बल्कि दूसरों को भी ऐसा करना सिखाया। धार्मिक अगुवों ने कहा था कि लोगों को तब अपने माता-पिता की मदद नहीं करनी है, जब उन्होंने पहले से ही यह मन्नत मान ली हो कि वे अपने माता-पिता की मदद करने के लिए जिन वस्तुओं का इस्तेमाल करते वह उन्हें परमेश्वर को भेंट के रूप में चढ़ाएँगे। यीशु इस भाग में एक विशेष प्रकार की मन्नत के बारे में बता रहा है, जिसे “कोर्बान” कहा जाता है। कोर्बान शब्द मूल इब्रानी भाषा से आया है, और इसका अर्थ है, “परमेश्वर को समर्पित उपहार या भेंट।” जब लोग इस तरह की भेंट चढ़ाते थे, तब वे यह मन्नत भी माना करते थे कि ये वस्तुएँ परमेश्वर को समर्पित हैं और इन्हें परमेश्वर से वापस नहीं लिया जा सकता। यह एक बहुत ही गम्भीर मन्नत हुआ करती थी। यदि कोई उस भेंट को किसी और को देने के द्वारा मन्नत को तोड़ देता था तो इसके गम्भीर परिणाम होते थे। भले ही वह वस्तु परमेश्वर की थी, परन्तु किसी व्यक्ति को वास्तव में इसे भेंट के रूप में देना नहीं पड़ता था, वे उसे अपने लिए रख सकते थे। यीशु कह रहा है कि फरीसी ये मन्नत स्वार्थी कारणों से माना करते थे, यानी वस्तुओं को अपने पास रखने और अपने पिता और माता की मदद करने से बचने के लिए।</w:t>
      </w:r>
    </w:p>
    <w:p>
      <w:pPr/>
      <w:r>
        <w:rPr>
          <w:lang w:val="hi_IN" w:bidi="hi_IN"/>
        </w:rPr>
      </w:r>
      <w:r>
        <w:rPr>
          <w:lang w:val="hi_IN" w:bidi="hi_IN"/>
        </w:rPr>
        <w:t>दरअसल, यदि कोई व्यक्ति इस विशेष प्रकार की मन्नत में इन वस्तुओं को परमेश्वर को अर्पित कर देता था, तो उन्हें वह वस्तु अपने माता-पिता को "नहीं देनी चाहिए", भले ही उसके माता-पिता को उसकी जरूरत हो, क्योंकि इससे परमेश्वर के सामने मानी गई उनकी मन्नत टूट जाती। उस व्यक्ति को मदद करने के लिए कुछ भी करने से मना किया गया है। यह बढ़ा-चढ़ाकर कही गई बात नहीं है, क्योंकि एक व्यक्ति यह कहकर कि उनके धार्मिक कर्तव्य हैं अपने माता-पिता की मदद करने और उन पर दया दिखाने से भी बच सकता था।</w:t>
      </w:r>
    </w:p>
    <w:p>
      <w:pPr/>
      <w:r>
        <w:rPr>
          <w:lang w:val="hi_IN" w:bidi="hi_IN"/>
        </w:rPr>
      </w:r>
      <w:r>
        <w:rPr>
          <w:lang w:val="hi_IN" w:bidi="hi_IN"/>
        </w:rPr>
        <w:t>यह सच है कि जब कोई व्यक्ति इस तरह भेंट चढ़ाने की मन्नत करता था, तब परमेश्वर से की गई प्रतिज्ञा को तोड़ना अस्वीकार्य माना जाता था। यह भी सच है कि परमेश्वर हमारे लिए हमारे पिता और माता सहित किसी भी अन्य से अधिक महत्वपूर्ण होना चाहिए। हालाँकि, यीशु यहाँ कहता है कि परमेश्वर की एक व्यवस्था का इस्तेमाल दूसरी व्यवस्था को तोड़ने के लिए करना ठीक नहीं है। परमेश्वर की व्यवस्थाएँ इस तरह उपयोग करने के लिए नहीं बनाई गई थीं। यीशु फरीसियों और व्यवस्था के शिक्षकों को बता रहा है कि उनकी परम्पराएँ लोगों को परमेश्वर के वचन का उल्लंघन करने का कारण बन रही हैं। यीशु आगे यह कहता है कि यह उन कई तरीकों में से एक उदाहरण है जिनसे धार्मिक अगुवे दूसरों के आज्ञा उल्लंघन करने का कारण बनते हैं।</w:t>
      </w:r>
    </w:p>
    <w:p>
      <w:pPr/>
      <w:r>
        <w:rPr>
          <w:lang w:val="hi_IN" w:bidi="hi_IN"/>
        </w:rPr>
      </w:r>
      <w:r>
        <w:rPr>
          <w:lang w:val="hi_IN" w:bidi="hi_IN"/>
        </w:rPr>
        <w:t>यहाँ रुकें और समूह में इस सवाल पर चर्चा करें: अपनी संस्कृति से कुछ ऐसे उदाहरण दें जब धार्मिक अगुवे खुद को लाभ पहुंचाने के लिए अपने नियमों को तोड़ते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7:9–13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यीशु फरीसियों और व्यवस्था के शिक्षकों को डाँटते हुए एक खास उदाहरण देता है। वह दिखाता है कि वे कैसे परमेश्वर की आज्ञा को नजरअंदाज करके चतुराई से अपनी परंपराओं का पालन करने के तरीके ढूँढ रहे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मूसा (जिसने परमेश्वर की ओर से व्यवस्था दी थी)</w:t>
      </w:r>
    </w:p>
    <w:p>
      <w:pPr>
        <w:pStyle w:val="ListBullet"/>
        <w:spacing w:line="240" w:lineRule="auto"/>
        <w:ind w:left="720"/>
      </w:pPr>
      <w:r>
        <w:rPr>
          <w:lang w:val="hi_IN" w:bidi="hi_IN"/>
        </w:rPr>
      </w:r>
      <w:r>
        <w:rPr>
          <w:lang w:val="hi_IN" w:bidi="hi_IN"/>
        </w:rPr>
        <w:t>ऐसे बच्चे जो अपने माता-पिता की मदद करने से इनकार करते हैं (यीशु के उदाहरण में)</w:t>
      </w:r>
    </w:p>
    <w:p>
      <w:pPr/>
      <w:r>
        <w:rPr>
          <w:lang w:val="hi_IN" w:bidi="hi_IN"/>
        </w:rPr>
      </w:r>
      <w:r>
        <w:rPr>
          <w:lang w:val="hi_IN" w:bidi="hi_IN"/>
        </w:rPr>
        <w:t>एक समूह में, इस भाग के परिवेश के इन हिस्सों पर ध्यान दें: इस भाग में, यीशु फरीसियों और व्यवस्था के शिक्षकों से बात करना जारी रखता है। वह उन्हें बताता है कि वे परमेश्वर की व्यवस्था का उल्लंघन कर रहे हैं ताकि वे अपनी परम्पराओं को पूरा कर सकें। वह उन्हें एक उदाहरण देता है। मूसा ने परमेश्वर की व्यवस्था में की दस आज्ञाओं में कहा था, "तू अपने माता और पिता का आदर करना।" अपने लेखन के एक अन्य हिस्से में मूसा ने यह भी कहा था, "जो कोई पिता या माता को बुरा कहे, वह मार डाला जाए।"</w:t>
      </w:r>
    </w:p>
    <w:p>
      <w:pPr/>
      <w:r>
        <w:rPr>
          <w:lang w:val="hi_IN" w:bidi="hi_IN"/>
        </w:rPr>
      </w:r>
      <w:r>
        <w:rPr>
          <w:lang w:val="hi_IN" w:bidi="hi_IN"/>
        </w:rPr>
        <w:t>यीशु ने कहा, "पर तुम कहते हो कि यदि किसी व्यक्ति ने उन वस्तुओं को परमेश्वर को देने की मन्नत मानी हो जो उसे अपने माता-पिता को देनी चाहिए थीं, तब लोगों का अपने माता-पिता से यह कहना उचित है कि मैं तुम्हारी मदद नहीं कर सकता।" यीशु का तर्क यह है, “तुम अपनी परंपराओं का इस्तेमाल इस तरह कर रहे हो कि लोग अपने जरूरतमंद माता-पिता की परवाह न करें और इस तरह तुमने अपनी परंपराओं को आगे बढ़ाने के लिए परमेश्वर के वचन को रद्द कर दिया है।" यह परम्परा उन लोगों को जो अपने माता-पिता से नाराज होते थे या बस लालची थे यह अनुमति देती थी कि वे अपने सामान या सम्पत्ति को परमेश्वर को समर्पित घोषित कर दें। लेकिन इसका मतलब यह नहीं था कि उन्हें उन वस्तुओं को भेंट के रूप में मंदिर ले जाना पड़े। न ही इसका मतलब यह था कि वे स्वयं उन वस्तुओं का उपयोग नहीं कर सकते। इसका अर्थ सिर्फ इतना था कि उन्हें वह वस्तु अपने माता-पिता को नहीं देनी पड़ेगी। असल में, उन्हें ऐसा करने से मना किया गया था।</w:t>
      </w:r>
    </w:p>
    <w:p>
      <w:pPr/>
      <w:r>
        <w:rPr>
          <w:lang w:val="hi_IN" w:bidi="hi_IN"/>
        </w:rPr>
      </w:r>
      <w:r>
        <w:rPr>
          <w:lang w:val="hi_IN" w:bidi="hi_IN"/>
        </w:rPr>
        <w:t>यीशु द्वारा दिया गया उदाहरण दिखाता है कि ऐसी परम्पराएँ लोगों से परमेश्वर की व्यवस्था का उल्लंघन करवाती हैं और हमें उस बात से दूर ले जाती हैं जो परमेश्वर हमारे लिए चाहता है। इस मामले में, उस व्यवस्था के द्वारा परमेश्वर ने मूसा को दी थी, परमेश्वर ने हमें दिखाया है कि जब हमारे माता-पिता अपनी देखभाल करने के योग्य न रहें तब हमारा उनकी देखभाल करना महत्वपूर्ण है। मनुष्यों की इस मौखिक व्यवस्था या परम्परा ने लोगों को स्वार्थी व्यवहार करने और अपने माता-पिता की देखभाल न करने की अनुमति दी थी। जब हम परमेश्वर के प्रति समर्पित हो जाते हैं, तब उस प्रतिबद्धता में एक हमारे परिवारों, जरूरतमंद लोगों, और यहाँ तक हमारे शत्रुओं के प्रति प्रतिबद्धता भी शामिल होती है। यीशु ने कहा कि हमें हमेशा जरूरतमंद लोगों की देखभाल करनी चाहिए। यदि हम दूसरों की देखभाल नहीं करते हैं, तो हम वास्तव में परमेश्वर की आज्ञा नहीं मान रहे हैं।</w:t>
      </w:r>
    </w:p>
    <w:p>
      <w:pPr/>
      <w:r>
        <w:rPr>
          <w:lang w:val="hi_IN" w:bidi="hi_IN"/>
        </w:rPr>
      </w:r>
      <w:r>
        <w:rPr>
          <w:lang w:val="hi_IN" w:bidi="hi_IN"/>
        </w:rPr>
        <w:t>यीशु ने यह कहकर अपनी बात समाप्त की कि धार्मिक अगुवों द्वारा परमेश्वर की व्यवस्था को रद्द करने के और भी कई उदाहरण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7:9–13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1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मूसा (जिसने परमेश्वर की ओर से व्यवस्था दी थी)</w:t>
      </w:r>
    </w:p>
    <w:p>
      <w:pPr>
        <w:pStyle w:val="ListBullet"/>
        <w:spacing w:line="240" w:lineRule="auto"/>
        <w:ind w:left="720"/>
      </w:pPr>
      <w:r>
        <w:rPr>
          <w:lang w:val="hi_IN" w:bidi="hi_IN"/>
        </w:rPr>
      </w:r>
      <w:r>
        <w:rPr>
          <w:lang w:val="hi_IN" w:bidi="hi_IN"/>
        </w:rPr>
        <w:t>ऐसे बच्चे जो अपने माता-पिता की मदद करने से इनकार करते हैं (यीशु के उदाहरण में)</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कहानी का अभिनय करें। कहानी के संवाद, प्रवाह, कथानक और कालक्रम पर ध्यान दें। यह सुनिश्चित करें कि आप कहानी के कठिन या महत्वपूर्ण हिस्सों का अभिनय करना छोड़ न दें। इस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 रहा होता या क्या सोच रहा होता।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फरीसियों और व्यवस्था के शिक्षकों को जवाब देता है। वह मूसा का उद्धरण देता है, जिसने कहा था, "अपने माता-पिता का आदर करो।" जो कोई अपनी माता और पिता को बुरा कहे, वह मार डाला जाए।"</w:t>
      </w:r>
    </w:p>
    <w:p>
      <w:pPr/>
      <w:r>
        <w:rPr>
          <w:lang w:val="hi_IN" w:bidi="hi_IN"/>
        </w:rPr>
      </w:r>
      <w:r>
        <w:rPr>
          <w:lang w:val="hi_IN" w:bidi="hi_IN"/>
        </w:rPr>
        <w:t>इसके बाद यीशु उन बच्चों का उदाहरण देता है जो अपने जरूरतमंद माता-पिता से कहते हैं, "माफ करना, मैं आपकी मदद नहीं कर सकता, क्योंकि जो कुछ मैं आपको देता, उसे मैंने परमेश्वर को समर्पित करने की मन्नत मान लिया है।"</w:t>
      </w:r>
    </w:p>
    <w:p>
      <w:pPr/>
      <w:r>
        <w:rPr>
          <w:lang w:val="hi_IN" w:bidi="hi_IN"/>
        </w:rPr>
      </w:r>
      <w:r>
        <w:rPr>
          <w:lang w:val="hi_IN" w:bidi="hi_IN"/>
        </w:rPr>
        <w:t>अभिनय को रोकें। यीशु के उदाहरण में माता-पिता की भूमिका निभा रहे लोगों से पूछें, "आप कैसा महसूस कर रहे हैं?" आप ऐसी बातें सुन सकते हैं, "निराश हूँ," "मुझे लगता है कि मेरे बच्चे मुझे सम्मान नहीं दे रहे हैं, या मेरा आदर नहीं कर रहे हैं," या "मैं बहुत दुखी हूँ। मुझे लगता है कि कोई मुझसे प्यार नहीं करता। मेरे बच्चे परमेश्वर का इस्तेमाल करके मेरी मदद करने से बचना चाहते हैं।" अभिनय को जारी रखें।</w:t>
      </w:r>
    </w:p>
    <w:p>
      <w:pPr/>
      <w:r>
        <w:rPr>
          <w:lang w:val="hi_IN" w:bidi="hi_IN"/>
        </w:rPr>
      </w:r>
      <w:r>
        <w:rPr>
          <w:lang w:val="hi_IN" w:bidi="hi_IN"/>
        </w:rPr>
        <w:t>यीशु आगे कहता है, “अपनी परम्पराओं को आगे बढ़ाने के लिए तुम परमेश्वर के वचन को रद्द कर देते हो। यह केवल कई उदाहरणों में से एक है।"</w:t>
      </w:r>
    </w:p>
    <w:p>
      <w:pPr/>
      <w:r>
        <w:rPr>
          <w:lang w:val="hi_IN" w:bidi="hi_IN"/>
        </w:rPr>
      </w:r>
      <w:r>
        <w:rPr>
          <w:lang w:val="hi_IN" w:bidi="hi_IN"/>
        </w:rPr>
        <w:t>अभिनय को रोकें। फरीसियों और व्यवस्था के शिक्षकों की भूमिका निभाने वाले लोगों से पूछें, "आप क्या सोच रहे हैं या क्या महसूस कर रहे हैं?" आप ऐसी बातें सुन सकते हैं, "क्रोधित हूँ, यीशु हमारी परम्पराओं पर सवाल उठाने की हिम्मत कैसे कर सकता है?" "मैं अपमानित महसूस कर रहा हूँ, “मुझे डर लग रहा है। मैं जानता हूँ कि मैं कभी भी परमेश्वर की सारी व्यवस्था का पालन नहीं कर सकता। यह बहुत मुश्किल है।"</w:t>
      </w:r>
    </w:p>
    <w:p>
      <w:pPr/>
      <w:r>
        <w:rPr>
          <w:lang w:val="hi_IN" w:bidi="hi_IN"/>
        </w:rPr>
      </w:r>
      <w:r>
        <w:rPr>
          <w:lang w:val="hi_IN" w:bidi="hi_IN"/>
        </w:rPr>
        <w:t>नाटक के अंत में, यीशु की भूमिका निभाने वाले व्यक्ति से पूछें, "आप कैसा महसूस कर रहे हैं?" आप ऐसी बातें सुन सकते हैं, "मैं क्रोधित हूँ कि ये फरीसी और व्यवस्था के शिक्षक अपनी परम्पराओं के लिए परमेश्वर के वचन को रद्द कर रहे हैं" या "मैं लोगों को यह दिखाने की कोशिश कर रहा हूँ कि उनका कपट कैसा दिखता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7:9–13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जब यीशु धार्मिक अगुवों को उनके कपट का उदाहरण देता है, तब वह </w:t>
      </w:r>
      <w:r>
        <w:rPr>
          <w:b/>
          <w:lang w:val="hi_IN" w:bidi="hi_IN"/>
        </w:rPr>
        <w:t>मूसा की व्यवस्था</w:t>
      </w:r>
      <w:r>
        <w:rPr>
          <w:lang w:val="hi_IN" w:bidi="hi_IN"/>
        </w:rPr>
        <w:t xml:space="preserve"> का उद्धरण भी करता है। परमेश्वर ने भविष्यद्वक्ता मूसा को अपनी व्यवस्था दी, ताकि वह उसे परमेश्वर के लोगों को बताए, उनके उस देश में प्रवेश करने से पहले, जिसे परमेश्वर ने उन्हें दिया था। ये व्यवस्थाएँ लिखी गईं और वही यहूदी लोगों के धार्मिक नियमों का आधार बन गईं। उसके बाद धार्मिक अगुवों ने लिखित व्यवस्था में और अधिक मौखिक व्यवस्था जोड़ दी और लोगों पर अनावश्यक और अतिरिक्त बोझ डाल दिया। नये नियम में अक्सर यह सरल रूप से कहा जाता है कि </w:t>
      </w:r>
      <w:r>
        <w:rPr>
          <w:b/>
          <w:lang w:val="hi_IN" w:bidi="hi_IN"/>
        </w:rPr>
        <w:t>मूसा</w:t>
      </w:r>
      <w:r>
        <w:rPr>
          <w:lang w:val="hi_IN" w:bidi="hi_IN"/>
        </w:rPr>
        <w:t xml:space="preserve"> ने कहा था, या </w:t>
      </w:r>
      <w:r>
        <w:rPr>
          <w:b/>
          <w:lang w:val="hi_IN" w:bidi="hi_IN"/>
        </w:rPr>
        <w:t>व्यवस्था</w:t>
      </w:r>
      <w:r>
        <w:rPr>
          <w:lang w:val="hi_IN" w:bidi="hi_IN"/>
        </w:rPr>
        <w:t xml:space="preserve"> ने कहा था। "मूसा" और "व्यवस्था" दोनों एक ही बात को दर्शाते हैं।</w:t>
      </w:r>
    </w:p>
    <w:p>
      <w:pPr/>
      <w:r>
        <w:rPr>
          <w:lang w:val="hi_IN" w:bidi="hi_IN"/>
        </w:rPr>
      </w:r>
      <w:r>
        <w:rPr>
          <w:lang w:val="hi_IN" w:bidi="hi_IN"/>
        </w:rPr>
        <w:t xml:space="preserve">यहाँ रुकें और चर्चा करें कि आप </w:t>
      </w:r>
      <w:r>
        <w:rPr>
          <w:b/>
          <w:lang w:val="hi_IN" w:bidi="hi_IN"/>
        </w:rPr>
        <w:t>मूसा की व्यवस्था</w:t>
      </w:r>
      <w:r>
        <w:rPr>
          <w:lang w:val="hi_IN" w:bidi="hi_IN"/>
        </w:rPr>
        <w:t xml:space="preserve"> के लिए किस शब्द का इस्तेमाल करेंगे। </w:t>
      </w:r>
      <w:hyperlink r:id="rId81">
        <w:r>
          <w:rPr>
            <w:lang w:val="hi_IN" w:bidi="hi_IN"/>
          </w:rPr>
          <w:rPr>
            <w:color w:val="0000EE"/>
            <w:u w:val="single"/>
          </w:rPr>
          <w:t>मूसा की व्यवस्था</w:t>
        </w:r>
      </w:hyperlink>
      <w:r>
        <w:rPr>
          <w:lang w:val="hi_IN" w:bidi="hi_IN"/>
        </w:rPr>
        <w:t xml:space="preserve"> पर मुख्य शब्दावली में चर्चा की गई है। इस ऑडियो को यहाँ रोकें।</w:t>
      </w:r>
    </w:p>
    <w:p>
      <w:pPr/>
      <w:r>
        <w:rPr>
          <w:lang w:val="hi_IN" w:bidi="hi_IN"/>
        </w:rPr>
      </w:r>
      <w:r>
        <w:rPr>
          <w:lang w:val="hi_IN" w:bidi="hi_IN"/>
        </w:rPr>
        <w:t xml:space="preserve">यहूदी परम्परा में एक व्यक्ति एक ऐसी मन्नत मान सकता था जिसे </w:t>
      </w:r>
      <w:r>
        <w:rPr>
          <w:b/>
          <w:lang w:val="hi_IN" w:bidi="hi_IN"/>
        </w:rPr>
        <w:t>कोर्बान</w:t>
      </w:r>
      <w:r>
        <w:rPr>
          <w:lang w:val="hi_IN" w:bidi="hi_IN"/>
        </w:rPr>
        <w:t xml:space="preserve"> कहा जाता था। कोर्बान शब्द मूल इब्रानी भाषा के उस शब्द से आया है जिसका अर्थ है "परमेश्वर के लिए समर्पित वस्तु या भेंट"। जब लोग इस तरह की भेंट देते थे, तब वे यह मन्नत भी मानते थे कि ये वस्तुएँ परमेश्वर को समर्पित होंगी और उन्हें वापस नहीं लिया जा सकता। यह एक बहुत ही गम्भीर मन्नत होती थी। यदि कोई इस भेंट को किसी और को देकर मन्नत तोड़ देता, तो इसके गंभीर परिणाम होते। </w:t>
      </w:r>
    </w:p>
    <w:p>
      <w:pPr/>
      <w:r>
        <w:rPr>
          <w:lang w:val="hi_IN" w:bidi="hi_IN"/>
        </w:rPr>
      </w:r>
      <w:r>
        <w:rPr>
          <w:lang w:val="hi_IN" w:bidi="hi_IN"/>
        </w:rPr>
        <w:t xml:space="preserve">यहाँ रुकें और चर्चा करें कि आप </w:t>
      </w:r>
      <w:r>
        <w:rPr>
          <w:b/>
          <w:lang w:val="hi_IN" w:bidi="hi_IN"/>
        </w:rPr>
        <w:t>कोर्बान</w:t>
      </w:r>
      <w:r>
        <w:rPr>
          <w:lang w:val="hi_IN" w:bidi="hi_IN"/>
        </w:rPr>
        <w:t xml:space="preserve"> के लिए किस शब्द का इस्तेमाल करेंगे।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को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भाग के अगले हिस्से को बताए और रुक जाए। इसे तब तक करते रहें जब तक कि पूरा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मदद करने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उस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7:9–13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48">
        <w:r>
          <w:rPr>
            <w:lang w:val="hi_IN" w:bidi="hi_IN"/>
          </w:rPr>
          <w:rPr>
            <w:color w:val="0000EE"/>
            <w:u w:val="single"/>
          </w:rPr>
          <w:t>सुने और मन में रखें</w:t>
        </w:r>
      </w:hyperlink>
      <w:r>
        <w:rPr>
          <w:lang w:val="hi_IN" w:bidi="hi_IN"/>
        </w:rPr>
        <w:t xml:space="preserve"> (488 KB)</w:t>
      </w:r>
      <w:r>
        <w:rPr>
          <w:lang w:val="hi_IN" w:bidi="hi_IN"/>
        </w:rPr>
      </w:r>
    </w:p>
    <w:p>
      <w:pPr>
        <w:pStyle w:val="ListBullet"/>
        <w:spacing w:line="240" w:lineRule="auto"/>
        <w:ind w:left="720"/>
      </w:pPr>
      <w:r>
        <w:rPr>
          <w:lang w:val="hi_IN" w:bidi="hi_IN"/>
        </w:rPr>
      </w:r>
      <w:hyperlink r:id="rId249">
        <w:r>
          <w:rPr>
            <w:lang w:val="hi_IN" w:bidi="hi_IN"/>
          </w:rPr>
          <w:rPr>
            <w:color w:val="0000EE"/>
            <w:u w:val="single"/>
          </w:rPr>
          <w:t>पाठ का परिचय</w:t>
        </w:r>
      </w:hyperlink>
      <w:r>
        <w:rPr>
          <w:lang w:val="hi_IN" w:bidi="hi_IN"/>
        </w:rPr>
        <w:t xml:space="preserve"> (3.8 MB)</w:t>
      </w:r>
      <w:r>
        <w:rPr>
          <w:lang w:val="hi_IN" w:bidi="hi_IN"/>
        </w:rPr>
      </w:r>
    </w:p>
    <w:p>
      <w:pPr>
        <w:pStyle w:val="ListBullet"/>
        <w:spacing w:line="240" w:lineRule="auto"/>
        <w:ind w:left="720"/>
      </w:pPr>
      <w:r>
        <w:rPr>
          <w:lang w:val="hi_IN" w:bidi="hi_IN"/>
        </w:rPr>
      </w:r>
      <w:hyperlink r:id="rId250">
        <w:r>
          <w:rPr>
            <w:lang w:val="hi_IN" w:bidi="hi_IN"/>
          </w:rPr>
          <w:rPr>
            <w:color w:val="0000EE"/>
            <w:u w:val="single"/>
          </w:rPr>
          <w:t>घटनाओं को समझाना</w:t>
        </w:r>
      </w:hyperlink>
      <w:r>
        <w:rPr>
          <w:lang w:val="hi_IN" w:bidi="hi_IN"/>
        </w:rPr>
        <w:t xml:space="preserve"> (2.4 MB)</w:t>
      </w:r>
      <w:r>
        <w:rPr>
          <w:lang w:val="hi_IN" w:bidi="hi_IN"/>
        </w:rPr>
      </w:r>
    </w:p>
    <w:p>
      <w:pPr>
        <w:pStyle w:val="ListBullet"/>
        <w:spacing w:line="240" w:lineRule="auto"/>
        <w:ind w:left="720"/>
      </w:pPr>
      <w:r>
        <w:rPr>
          <w:lang w:val="hi_IN" w:bidi="hi_IN"/>
        </w:rPr>
      </w:r>
      <w:hyperlink r:id="rId251">
        <w:r>
          <w:rPr>
            <w:lang w:val="hi_IN" w:bidi="hi_IN"/>
          </w:rPr>
          <w:rPr>
            <w:color w:val="0000EE"/>
            <w:u w:val="single"/>
          </w:rPr>
          <w:t>पाठ को नाटकीय रूप देना</w:t>
        </w:r>
      </w:hyperlink>
      <w:r>
        <w:rPr>
          <w:lang w:val="hi_IN" w:bidi="hi_IN"/>
        </w:rPr>
        <w:t xml:space="preserve"> (2.1 MB)</w:t>
      </w:r>
      <w:r>
        <w:rPr>
          <w:lang w:val="hi_IN" w:bidi="hi_IN"/>
        </w:rPr>
      </w:r>
    </w:p>
    <w:p>
      <w:pPr>
        <w:pStyle w:val="ListBullet"/>
        <w:spacing w:line="240" w:lineRule="auto"/>
        <w:ind w:left="720"/>
      </w:pPr>
      <w:r>
        <w:rPr>
          <w:lang w:val="hi_IN" w:bidi="hi_IN"/>
        </w:rPr>
      </w:r>
      <w:hyperlink r:id="rId252">
        <w:r>
          <w:rPr>
            <w:lang w:val="hi_IN" w:bidi="hi_IN"/>
          </w:rPr>
          <w:rPr>
            <w:color w:val="0000EE"/>
            <w:u w:val="single"/>
          </w:rPr>
          <w:t>आवश्यक जानकारी</w:t>
        </w:r>
      </w:hyperlink>
      <w:r>
        <w:rPr>
          <w:lang w:val="hi_IN" w:bidi="hi_IN"/>
        </w:rPr>
        <w:t xml:space="preserve"> (1.2 MB)</w:t>
      </w:r>
      <w:r>
        <w:rPr>
          <w:lang w:val="hi_IN" w:bidi="hi_IN"/>
        </w:rPr>
      </w:r>
    </w:p>
    <w:p>
      <w:pPr>
        <w:pStyle w:val="ListBullet"/>
        <w:spacing w:line="240" w:lineRule="auto"/>
        <w:ind w:left="720"/>
      </w:pPr>
      <w:r>
        <w:rPr>
          <w:lang w:val="hi_IN" w:bidi="hi_IN"/>
        </w:rPr>
      </w:r>
      <w:hyperlink r:id="rId253">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7:14–23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7:14–23 को सुनें और अपने मनों में रखें।</w:t>
      </w:r>
    </w:p>
    <w:p>
      <w:pPr/>
      <w:r>
        <w:rPr>
          <w:lang w:val="hi_IN" w:bidi="hi_IN"/>
        </w:rPr>
      </w:r>
      <w:r>
        <w:rPr>
          <w:lang w:val="hi_IN" w:bidi="hi_IN"/>
        </w:rPr>
        <w:t>यदि सम्भव हो तो मरकुस 7:14–23 के ऑडियो संस्करण को तीन बार, तीन अलग-अलग अनुवादों में सुनें। उसके बाद, एक समूह में, नीचे दिए गए प्रश्नों पर चर्चा करें:</w:t>
      </w:r>
    </w:p>
    <w:p>
      <w:pPr>
        <w:pStyle w:val="ListNumber"/>
        <w:numPr>
          <w:ilvl w:val="0"/>
          <w:numId w:val="4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7:14–23 का ऑडियो संस्करण सबसे आसानी से समझ आने वाले अनुवाद में सुनें।</w:t>
      </w:r>
    </w:p>
    <w:p>
      <w:pPr/>
      <w:r>
        <w:rPr>
          <w:lang w:val="hi_IN" w:bidi="hi_IN"/>
        </w:rPr>
      </w:r>
      <w:r>
        <w:rPr>
          <w:lang w:val="hi_IN" w:bidi="hi_IN"/>
        </w:rPr>
        <w:t>यीशु ने अभी-अभी फरीसियों और व्यवस्था के शिक्षकों को इस बात के लिए झिड़का था कि वे उन परम्पराओं के माध्यम से परमेश्वर की व्यवस्था का उल्लंघन करने के चतुराई से भरे तरीक़े खोज रहे हैं जिन्हें पीढ़ियों से उन्हें सौंपा गया है। यीशु अब फिर से इस बारे में बात करता है कि कौन सी बात एक व्यक्ति को शुद्ध या अशुद्ध बनाती है। ये वे बातें नहीं जिन्हें हम बाहर से करते या दिखाते हैं, बल्कि ये वे बातें हैं जो हमारे मनों से निकलती हैं और परमेश्वर इनकी ही परवाह करता है। यीशु ने अब भीड़ को बुलाया कि उसके चारों ओर इकट्ठा हो जिससे कि वे उस महत्वपूर्ण संदेश को सुन सकें, जिसे वह देना चाहता है। यीशु भीड़ से कहता है कि "सुनो और समझो।" वह उन्हें उस बात को ध्यान से सुनने के लिए कह रहा है जिसे वह कहने वाला है क्योंकि वह महत्वपूर्ण है। यीशु चाहता है कि भीड़ इस बात पर ध्यान दे और यह समझे कि वह उनके सामने परमेश्वर के सत्य को प्रकट करने की कोशिश कर रहा है।</w:t>
      </w:r>
    </w:p>
    <w:p>
      <w:pPr/>
      <w:r>
        <w:rPr>
          <w:lang w:val="hi_IN" w:bidi="hi_IN"/>
        </w:rPr>
      </w:r>
      <w:r>
        <w:rPr>
          <w:lang w:val="hi_IN" w:bidi="hi_IN"/>
        </w:rPr>
        <w:t>यहाँ रुकें और चर्चा करें कि आपके शिक्षक या बुद्धिमान लोग सिखाते समय लोगों का ध्यान कैसे खींचते हैं ताकि वे उन्हें दिखा सकें यह शिक्षा महत्वपूर्ण है। इस ऑडियो को यहाँ रोकें।</w:t>
      </w:r>
    </w:p>
    <w:p>
      <w:pPr/>
      <w:r>
        <w:rPr>
          <w:lang w:val="hi_IN" w:bidi="hi_IN"/>
        </w:rPr>
      </w:r>
      <w:r>
        <w:rPr>
          <w:lang w:val="hi_IN" w:bidi="hi_IN"/>
        </w:rPr>
        <w:t>यीशु एक दृष्टान्त बताता है। एक दृष्टान्त यीशु द्वारा बताई गई एक विशेष प्रकार की कहानी होती थी। दृष्टान्तों में दैनिक चीज़ का इस्तेमाल करके परमेश्वर के बारे में गहरी बातें बताने के लिए किया जाता था। दृष्टान्तों को समझना अक्सर मुश्किल होता था जब तक कि लोग वास्तव में सुनने की कोशिश न करें। यीशु ने कहा, "कोई वस्तु बाहर से मनुष्य के भीतर जाकर उन्हें अशुद्ध नहीं कर सकती। बल्कि, उस व्यक्ति के मन से निकलने वाली बातें ही हैं जो उसे अशुद्ध करती हैं।" जब यीशु ने कहा कि, "कोई भी वस्तु बाहर से मनुष्य के भीतर जाकर" तब वह यहाँ पर सब प्रकार के भोजन की बात कर रहा है। वह कह रहा है कि जिस भोजन को आप अपने मुँह में डालते हैं वह आपको अशुद्ध नहीं करता, या परमेश्वर की सेवा के लिए अयोग्य नहीं ठहराता। इसके बजाय, जो बात व्यक्ति के मन से निकलती है वह उसे अशुद्ध बनाती है। यीशु की बात का अर्थ यह है कि जो बात व्यक्ति के मन से निकलती है वे हमारे आन्तरिक विचार होते हैं, यानी हम जो वास्तव में हैं।</w:t>
      </w:r>
    </w:p>
    <w:p>
      <w:pPr/>
      <w:r>
        <w:rPr>
          <w:lang w:val="hi_IN" w:bidi="hi_IN"/>
        </w:rPr>
      </w:r>
      <w:r>
        <w:rPr>
          <w:lang w:val="hi_IN" w:bidi="hi_IN"/>
        </w:rPr>
        <w:t xml:space="preserve">पुराने नियम में कुछ ऐसी खाने की वस्तुएँ थीं जो नहीं खानी चाहिए। उन खाने की वस्तुओं को अशुद्ध माना जाता था। फरीसियों का मानना था कि यदि कोई व्यक्ति अशुद्ध भोजन खा लेता है तो उस व्यक्ति को शुद्ध होने के लिए एक शुद्धिकरण संस्कार का पालन करके परमेश्वर के सामने ग्रहणयोग्य बनने की जरूरत होती है। फरीसी और चेलों की पुराने नियम में बताए गए अशुद्ध भोजन के उद्देश्य से सम्बन्धित समझ गलत थी। ये भोजन वस्तुएँ अन्य शुद्धीकरण रीतियों जैसे कि बलियाँ सहित इस बात की याद दिलाती थीं कि सब लोग अपने मन में पाप लेकर जन्मे थे और उन्हें अपने पाप से शुद्ध करने के लिए एक उद्धारकर्ता की जरूरत थी। यीशु वह प्रतिज्ञा किया हुआ उद्धारकर्ता है जिसका लोग इंतजार कर रहे थे। वह वही है जो अन्त में सब बातों को फिर से ठीक कर देगा। वह व्यक्ति के आन्तरिक भाग को भी शुद्ध करेगा और उनके विचारों और मन को शुद्ध और भला बनाएगा। </w:t>
      </w:r>
    </w:p>
    <w:p>
      <w:pPr/>
      <w:r>
        <w:rPr>
          <w:lang w:val="hi_IN" w:bidi="hi_IN"/>
        </w:rPr>
      </w:r>
      <w:r>
        <w:rPr>
          <w:lang w:val="hi_IN" w:bidi="hi_IN"/>
        </w:rPr>
        <w:t>जब लोग परमेश्वर की सेवा के लिए अयोग्य हों तो वे अशुद्ध या गन्दे होते हैं। धार्मिक परम्पराओं ने लोगों को "स्वच्छ" या "पवित्र" बने रहने के लिए व्यवस्था की सूची दी थी - वे चीजें जो उन्हें स्वयं को धोने के लिए करनी चाहिए, तथा वे चीजें जिन्हें उन्हें नहीं खाना चाहिए या नहीं छूना चाहिए। जब लोग "पवित्र" या "शुद्ध" होते थे तो वे परमेश्वर की आराधना कर सकते थे और समाज का हिस्सा बन सकते थे। यीशु सोचने के इस पारम्परिक तरीक़े को उलट देता है और बताता है कि कोई भी व्यक्ति "शुद्ध होने के लिए" या "परमेश्वर की सेवा के लिए ग्रहणयोग्य ठहरने के लिए" पर्याप्त व्यवस्था का पालन नहीं कर सकता। एक व्यक्ति का मन सबसे महत्वपूर्ण है - यानी उनका नैतिक चरित्र - भले ही वे परमेश्वर को प्रसन्न करने वाले ढंग से व्यवहार करें या न करें। यीशु के कहने का मतलब यह नहीं है कि शुद्धता से सम्बन्धित यहूदी व्यवस्था गलत है या लोगों को उनका पालन करना छोड़ देना चाहिए, बल्कि वह बताता है कि सच्ची शुद्धता कहाँ से आती है। यीशु बताता है कि यहूदी व्यवस्था के पालन से हम बाहर से साफ़ दिखाई देते हैं, लेकिन परमेश्वर की दिलचस्पी हमारे मन के भीतर की बातों में है। लोग मन को वह स्थान कहते थे जहाँ व्यक्ति की भावनाएँ और गुण पाए जाते हैं।</w:t>
      </w:r>
    </w:p>
    <w:p>
      <w:pPr/>
      <w:r>
        <w:rPr>
          <w:lang w:val="hi_IN" w:bidi="hi_IN"/>
        </w:rPr>
      </w:r>
      <w:r>
        <w:rPr>
          <w:lang w:val="hi_IN" w:bidi="hi_IN"/>
        </w:rPr>
        <w:t>यहाँ रुकें और चर्चा करें: आपकी संस्कृति में कौन-सी बातें किसी व्यक्ति को देवताओं की पूजा और सेवा करने के योग्य बनाती हैं? क्या आपके ऐसे विशेष संस्कार हैं जिन्हें आपको पूरा करना पड़ता है? उनका वर्णन करें। इस ऑडियो को यहाँ रोकें।</w:t>
      </w:r>
    </w:p>
    <w:p>
      <w:pPr/>
      <w:r>
        <w:rPr>
          <w:lang w:val="hi_IN" w:bidi="hi_IN"/>
        </w:rPr>
      </w:r>
      <w:r>
        <w:rPr>
          <w:lang w:val="hi_IN" w:bidi="hi_IN"/>
        </w:rPr>
        <w:t>मरकुस की पुस्तक एक सामान्य चक्र को दिखाती है जिसमें यीशु सार्वजनिक रूप से शिक्षा देता है और उसके बाद अपने चेलों को निजी रूप से समझाता है। यह यहाँ फिर से होता है। यीशु एक बड़ी भीड़ में सार्वजनिक रूप से कुछ कहता है, और उसके बाद वह चला जाता है (या घर में चला जाता है) और उसके चेले और अधिक समझना चाहते हैं।</w:t>
      </w:r>
    </w:p>
    <w:p>
      <w:pPr/>
      <w:r>
        <w:rPr>
          <w:lang w:val="hi_IN" w:bidi="hi_IN"/>
        </w:rPr>
      </w:r>
      <w:r>
        <w:rPr>
          <w:lang w:val="hi_IN" w:bidi="hi_IN"/>
        </w:rPr>
        <w:t>यीशु अपनी शिक्षा समझाने लगता है। सबसे पहले, यीशु कहता है कि भोजन किसी को अशुद्ध नहीं कर सकता। भोजन हमारे पेट में जाता है, न कि हमारे मन में। मरकुस हमें और अधिक समझाते हुए कहता है कि यीशु अपनी शिक्षा के आधार पर खाने की सभी वस्तुओं को ग्रहणयोग्य घोषित कर रहा है। उसके बाद यीशु 13 बुरी बातों की एक सूची देता है जो कि किसी व्यक्ति को वास्तव में अशुद्ध या गन्दा करती हैं। "बुरे विचारों" के बाद मरकुस हमें छ: बुरे कर्मों और उसके बाद बुरे नैतिक गुणों के बारे में बताता है।</w:t>
      </w:r>
    </w:p>
    <w:p>
      <w:pPr/>
      <w:r>
        <w:rPr>
          <w:lang w:val="hi_IN" w:bidi="hi_IN"/>
        </w:rPr>
      </w:r>
      <w:r>
        <w:rPr>
          <w:lang w:val="hi_IN" w:bidi="hi_IN"/>
        </w:rPr>
        <w:t>वे काम जिनके बारे में यीशु ने बात की वे है यौन अनैतिकता (या व्यभिचार)। यह एक विस्तृत शब्द है जो हर प्रकार की यौन अनैतिकता का सन्दर्भ है। उसके बाद वह चोरी या चुराने, और हत्या के बारे में बात करता है।</w:t>
      </w:r>
    </w:p>
    <w:p>
      <w:pPr/>
      <w:r>
        <w:rPr>
          <w:lang w:val="hi_IN" w:bidi="hi_IN"/>
        </w:rPr>
      </w:r>
      <w:r>
        <w:rPr>
          <w:lang w:val="hi_IN" w:bidi="hi_IN"/>
        </w:rPr>
        <w:t>वह व्यभिचार के बारे में बात करता है, जो किसी ऐसे व्यक्ति से अनैतिक यौन सम्बन्ध रखना है जो आपकी पत्नी या पति नहीं है। वह लालच के बारे में बात करता है, जो कि यौन तरीके से जलन रखने का सन्दर्भ हो सकता है। वह दुष्टता के बारे में बात करता है, जो जानबूझकर किए गए बुरे कामों का उल्लेख करने वाला एक सामान्य शब्द है।</w:t>
      </w:r>
    </w:p>
    <w:p>
      <w:pPr/>
      <w:r>
        <w:rPr>
          <w:lang w:val="hi_IN" w:bidi="hi_IN"/>
        </w:rPr>
      </w:r>
      <w:r>
        <w:rPr>
          <w:lang w:val="hi_IN" w:bidi="hi_IN"/>
        </w:rPr>
        <w:t>उसके बाद यीशु एक व्यक्ति के ऐसे गुणों की सूची देता है जो बुरे हैं। यीशु सबसे पहले जिस गुण का उल्लेख करता है वह धोखा है, जो तब दिया जाता है जब कोई झूठ बोलता है और विश्वासघात से भरा हुआ होता है। उसके बाद कामुक इच्छाओं और ईर्ष्या का उल्लेख करता है, जो कि तब होती हैं जब कोई ऐसी वस्तु चाहता है जो किसी और के पास है। यीशु निन्दा करने का उल्लेख करता है, जो कि किसी और के बारे में कोई बुरी बात कहना है, लेकिन अक्सर इसका इस्तेमाल परमेश्वर के बारे में कोई बात कहने के लिए किया जाता है। वह घमण्ड के बारे में बात करता है, जो अभिमान है या अपने आपको दूसरों से बेहतर समझना है, जो किसी ऐसे व्यक्ति के गुण का संदर्भ है जो परमेश्वर को नहीं जानता और उसे जानने की इच्छा नहीं रखता है।</w:t>
      </w:r>
    </w:p>
    <w:p>
      <w:pPr/>
      <w:r>
        <w:rPr>
          <w:lang w:val="hi_IN" w:bidi="hi_IN"/>
        </w:rPr>
      </w:r>
      <w:r>
        <w:rPr>
          <w:lang w:val="hi_IN" w:bidi="hi_IN"/>
        </w:rPr>
        <w:t>यहाँ रुकें और चर्चा करें कि आपकी संस्कृति में किस प्रकार के गुण किसी को "बुरा व्यक्ति" बनाते हैं। आपकी संस्कृति में कौन सी बात किसी को "भला व्यक्ति" बनाती है? एक-दूसरे से उनका वर्णन करें।</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7:14–23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यीशु भीड़ को बुलाता है कि वे आकर उसकी सुनें। वह अभी-अभी फरीसियों और धार्मिक व्यवस्था के शिक्षकों से बात कर रहा था। वह भीड़ से कहता है, "तुम सब सुनों और समझने की कोशिश करो। जो वस्तु तुम्हारे शरीर में जाती है वह तुम्हें अशुद्ध नहीं करती। तुम अपने मन से निकलने वाली बातों से अशुद्ध होते हो।"</w:t>
      </w:r>
    </w:p>
    <w:p>
      <w:pPr/>
      <w:r>
        <w:rPr>
          <w:lang w:val="hi_IN" w:bidi="hi_IN"/>
        </w:rPr>
      </w:r>
      <w:r>
        <w:rPr>
          <w:b/>
          <w:lang w:val="hi_IN" w:bidi="hi_IN"/>
        </w:rPr>
        <w:t>दूसरे दृश्य में:</w:t>
      </w:r>
      <w:r>
        <w:rPr>
          <w:lang w:val="hi_IN" w:bidi="hi_IN"/>
        </w:rPr>
        <w:t xml:space="preserve"> यीशु एक घर में जाता है, और उसके चेले उससे पूछते हैं कि इन बातों से उसका क्या अर्थ है। वह उन्हें समझाता है कि उसका क्या अर्थ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और धार्मिक व्यवस्था के शिक्षक अभी भी वहाँ हैं (हालाँकि उनका इस कहानी में उल्लेख नहीं किया गया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समूह में, इस भाग के परिवेश पर ध्यान दें: पहले दृश्य में, यीशु ने फरीसियों और व्यवस्था के शिक्षकों के साथ अभी-अभी अपनी बहस पूरी की है। भीड़ पहले से ही यीशु और फरीसियों के साथ वहाँ थी, लेकिन पिछले भाग में यीशु सीधे फरीसियों से ही बात कर रहा था। अब यीशु भीड़ का ध्यान अपनी ओर खींचता है और उनसे कहता है कि वे सुनें और समझने की कोशिश करें, क्योंकि जो कुछ वह कहने वाला है, वह बहुत महत्वपूर्ण है। जब यीशु भीड़ से यह कहता है कि वे समझने की कोशिश करें, तो इसका कारण यह नहीं है कि उसके पास जो संदेश है वह बहुत कठिन है, बल्कि इसका कारण यह है कि उस संदेश को लोगों के लिए स्वीकार करना मुश्किल है। लोग, विशेष रूप से फरीसी अपनी धार्मिक परम्पराओं का बारीकी से पालन किया करते थे और मानते थे कि यदि वे वस्तुओं को एक निश्चित ढंग से धोएँ और कुछ निश्चित भोजन वस्तुओं को न खाएँ और बहुत सी अन्य परम्पराओं और शुद्धिकरण रीतियों का पालन करें, तो वे पाप से दूर रह सकते हैं और आत्मिक रूप से शुद्ध हो सकते हैं और परमेश्वर के सम्मुख ग्रहणयोग्य बन सकते हैं। यीशु यह कहता है कि तुम उन बातों से अशुद्ध होते हो जो तुम्हारे मन से निकलती हैं, न कि उन वस्तुओं से जो तुम्हारे शरीर के भीतर जाती हैं। हमें यह नहीं बताया गया कि फरीसी या भीड़ यीशु की शिक्षा पर कैसी प्रतिक्रिया देते हैं। यीशु भीड़ को और अधिक नहीं समझाता, इसके बजाय, वह चला जाता है। इस बात को स्वीकार करना शायद मुश्किल था, इसका अर्थ इस विषय में लोगों की सोच में आया पूर्ण बदलाव होता कि परमेश्वर के सामने ग्रहणयोग्य कैसे बना जाता है। हम जानते हैं कि यीशु के साथ करीबी सम्बन्ध रखने वाले चेले भी यीशु की बात का अर्थ नहीं समझे थे, इसलिए नहीं कि वे बुद्धिमान नहीं थे, बल्कि इसलिए कि यह सोचने का एक नया तरीका था।</w:t>
      </w:r>
    </w:p>
    <w:p>
      <w:pPr/>
      <w:r>
        <w:rPr>
          <w:lang w:val="hi_IN" w:bidi="hi_IN"/>
        </w:rPr>
      </w:r>
      <w:r>
        <w:rPr>
          <w:lang w:val="hi_IN" w:bidi="hi_IN"/>
        </w:rPr>
        <w:t>यहाँ रुकें और इस प्रश्न पर समूह में चर्चा करें: एक ऐसे समय का वर्णन करें जब किसी बात के विषय में आपकी समझ बदल गई थी। उस नए तरीके की सोच को स्वीकार करना कितना आसान था? इस ऑडियो को यहाँ रोकें।</w:t>
      </w:r>
    </w:p>
    <w:p>
      <w:pPr/>
      <w:r>
        <w:rPr>
          <w:lang w:val="hi_IN" w:bidi="hi_IN"/>
        </w:rPr>
      </w:r>
      <w:r>
        <w:rPr>
          <w:lang w:val="hi_IN" w:bidi="hi_IN"/>
        </w:rPr>
        <w:t>दूसरे दृश्य में, यीशु एक घर के भीतर है। उसके चेले उसके पास आते हैं और पूछते हैं कि उसका इस बात से क्या मतलब है। चेलों के लिए यीशु की बातों के अर्थ के बारे में सवाल पूछना सामान्य बात थी। वे यीशु से सीख रहे हैं, वह उनका गुरु है। यीशु अपने चेलों से ऐसा सवाल पूछता है जिसका जवाब पाने की उसे उम्मीद नहीं है। यीशु ने पूछा कि क्या वे नहीं समझते? यीशु वास्तव में जो कह रहा है वह यह है कि यह भोजन नहीं है जो तुम्हें अशुद्ध कर सकता है। भोजन तुम्हारे मन में नहीं जाता-यह तुम्हारे पेट में जाता है और फिर तुम्हारे शरीर से बाहर निकल जाता है। फिर दृश्य बदल जाता है। अब यीशु की बातचीत से हटकर मरकुस हमें अतिरिक्त जानकारी देता है। मरकुस यह बताता है कि यीशु ने यह घोषित किया कि परमेश्वर की दृष्टि में हर प्रकार का भोजन ग्रहणयोग्य है। पुराने नियम में कुछ भोजन वस्तुओं को अशुद्ध माना जाता था, ताकि यह याद दिलाया जा सके कि हम सब अपने मनों में पाप लेकर पैदा हुए हैं और हमें एक उद्धारकर्ता की जरुरत है। मरकुस अब हमें यह बता रहा है कि यीशु सब भोजन वस्तुओं को "शुद्ध" घोषित कर रहा है ("शुद्ध" का अर्थ परमेश्वर को ग्रहणयोग्य है)। यीशु वही प्रतिज्ञा किया हुआ उद्धारकर्ता है, जो लोगों को उनके पापों से शुद्ध करेगा और उनके मनों की इच्छाओं को बदल देगा।</w:t>
      </w:r>
    </w:p>
    <w:p>
      <w:pPr/>
      <w:r>
        <w:rPr>
          <w:lang w:val="hi_IN" w:bidi="hi_IN"/>
        </w:rPr>
      </w:r>
      <w:r>
        <w:rPr>
          <w:lang w:val="hi_IN" w:bidi="hi_IN"/>
        </w:rPr>
        <w:t>यीशु आगे कहता है जो बात व्यक्ति के मन से निकलती है वही उसे अशुद्ध करती है। किसी के मन में जो भरा होता है वही उसके मन से बाहर आता है-अर्थात् बुरे विचार, यौन अनैतिकता, चोरी, हत्या, व्यभिचार, लोभ करने वाली दुष्टता, धोखा, लुचपन, ईर्ष्या, निन्दा, अभिमान, मूर्खता। ये सब बातें भीतर से आती हैं और व्यक्ति को अशुद्ध करती हैं।</w:t>
      </w:r>
    </w:p>
    <w:p>
      <w:pPr/>
      <w:r>
        <w:rPr>
          <w:lang w:val="hi_IN" w:bidi="hi_IN"/>
        </w:rPr>
      </w:r>
      <w:r>
        <w:rPr>
          <w:lang w:val="hi_IN" w:bidi="hi_IN"/>
        </w:rPr>
        <w:t>यहाँ रुकें और समूह में चर्चा करें: जब आप किसी को सिखा रहे होते हैं कि क्या करना गलत है तब आप बुरे कामों और गुणों के बारे में कैसे बात करते हैं? आप उन गुणों की सूची का वर्णन कैसे करेंगे? आप उस सूची में बताए गए कामों को कैसे याद रखेंगे? सूची के 13 कामों और गुणों को बताने का अभ्यास करें और यह तय करें कि उनके बारे में बात करने का सबसे अच्छा तरीका क्या है। अगर इसे किसी और क्रम में याद रखना आसान हो, तो आप सूची का क्रम बदल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7:14–23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 और धार्मिक व्यवस्था के शिक्षक अभी भी वहाँ हैं (हालाँकि उनका इस कहानी में उल्लेख नहीं किया गया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इस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भीड़ को अपने पास बुलाता है। वह उन्हें बताता है कि कोई वस्तु बाहर से मनुष्य के भीतर जाकर उसे अशुद्ध नहीं कर सकती। उसके भीतर से निकलने वाली बातें ही उसे अशुद्ध करती हैं।</w:t>
      </w:r>
    </w:p>
    <w:p>
      <w:pPr/>
      <w:r>
        <w:rPr>
          <w:lang w:val="hi_IN" w:bidi="hi_IN"/>
        </w:rPr>
      </w:r>
      <w:r>
        <w:rPr>
          <w:lang w:val="hi_IN" w:bidi="hi_IN"/>
        </w:rPr>
        <w:t>अभिनय को रोकें। यीशु की भूमिका निभाने वाले व्यक्ति से पूछें, "आप क्या महसूस कर रहे हैं या क्या सोच रहे हैं?" आप ऐसी बातें सुन सकते हैं "मैं यह सुनिश्चित करना चाहता हूँ कि सब लोगों को समझ में आए," "मैं फरीसियों और धार्मिक व्यवस्था के शिक्षकों से निराश हूँ," या "मैं उन लोगों की सहायता करने की कोशिश कर रहा हूँ जो वास्तव में परमेश्वर के बारे में सच्ची बातें नहीं समझ पाते हैं।" अभिनय को जारी रखें।</w:t>
      </w:r>
    </w:p>
    <w:p>
      <w:pPr/>
      <w:r>
        <w:rPr>
          <w:lang w:val="hi_IN" w:bidi="hi_IN"/>
        </w:rPr>
      </w:r>
      <w:r>
        <w:rPr>
          <w:lang w:val="hi_IN" w:bidi="hi_IN"/>
        </w:rPr>
        <w:t>यीशु एक घर के भीतर जाता है। उसके चेले उसकी शिक्षा के बारे में पूछते हैं।</w:t>
      </w:r>
    </w:p>
    <w:p>
      <w:pPr/>
      <w:r>
        <w:rPr>
          <w:lang w:val="hi_IN" w:bidi="hi_IN"/>
        </w:rPr>
      </w:r>
      <w:r>
        <w:rPr>
          <w:lang w:val="hi_IN" w:bidi="hi_IN"/>
        </w:rPr>
        <w:t>अभिनय को रोकें। चेलों की भूमिका निभाने वाले लोगों से पूछें, "आप क्या सोच रहे हैं या क्या महसूस कर रहे हैं?" आप ऐसी बातें सुन सकते हैं, "हम अभी भी उलझन में हैं," "हमें समझ नहीं आया," या "ऐसा लगता है कि यीशु हमारी परम्पराओं के विरुद्ध जा रहा है और हमें यह समझ नहीं आ रहा है।" अभिनय को जारी रखें।</w:t>
      </w:r>
    </w:p>
    <w:p>
      <w:pPr/>
      <w:r>
        <w:rPr>
          <w:lang w:val="hi_IN" w:bidi="hi_IN"/>
        </w:rPr>
      </w:r>
      <w:r>
        <w:rPr>
          <w:lang w:val="hi_IN" w:bidi="hi_IN"/>
        </w:rPr>
        <w:t>यीशु उन से कहता है, "क्या तुम भी नहीं समझते? क्या तुम नहीं देखते कि जो कुछ बाहर से व्यक्ति के भीतर जाता है वह उसे अशुद्ध नहीं कर सकता? यह उसके मन में नहीं जाता, बल्कि उसके पेट में जाता है, और फिर उसके शरीर से निकल जाता है।" फिर वह बताता है, "जो मनुष्य से निकलता है वही मनुष्य को अशुद्ध करता है।"</w:t>
      </w:r>
    </w:p>
    <w:p>
      <w:pPr/>
      <w:r>
        <w:rPr>
          <w:lang w:val="hi_IN" w:bidi="hi_IN"/>
        </w:rPr>
      </w:r>
      <w:r>
        <w:rPr>
          <w:lang w:val="hi_IN" w:bidi="hi_IN"/>
        </w:rPr>
        <w:t>अभिनय को रोकें। यीशु का पात्र निभाने वाले व्यक्ति से पूछें, "आप क्या महसूस कर रहे हैं या क्या सोच रहे हैं?" आप ऐसी बातें सुन सकते हैं “मैं निराश हूँ” या “मैं उन्हें लोगों के बाहरी कामों और दिखावे से हटाकर यह समझाना चाहता हूँ कि उनके मन के अंदर क्या है।” अभिनय को जारी रखें।</w:t>
      </w:r>
    </w:p>
    <w:p>
      <w:pPr/>
      <w:r>
        <w:rPr>
          <w:lang w:val="hi_IN" w:bidi="hi_IN"/>
        </w:rPr>
      </w:r>
      <w:r>
        <w:rPr>
          <w:lang w:val="hi_IN" w:bidi="hi_IN"/>
        </w:rPr>
        <w:t>इस नाटक के बाद: चेलों का पात्र निभाने वाले लोगों से पूछें, "आप कैसा महसूस कर रहे हैं?" आप ऐसी बातें सुन सकते हैं "हमें लगता है कि सब कुछ बदल रहा है" या "हम अभी भी नहीं समझ पा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7:14–23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यीशु ने भीड़ को बुलाया कि वे उसके पास आकर उसकी सुनें, और उसने कहा, "तुम सब सुनो। और समझने की कोशिश करो। जो वस्तु तुम्हारे शरीर में जाती है वह तुम्हें अशुद्ध नहीं करती। तुम अपने दिल में आने वाली बातों से अशुद्ध होते हो।</w:t>
      </w:r>
    </w:p>
    <w:p>
      <w:pPr/>
      <w:r>
        <w:rPr>
          <w:lang w:val="hi_IN" w:bidi="hi_IN"/>
        </w:rPr>
      </w:r>
      <w:r>
        <w:rPr>
          <w:lang w:val="hi_IN" w:bidi="hi_IN"/>
        </w:rPr>
        <w:t xml:space="preserve">जब यीशु </w:t>
      </w:r>
      <w:r>
        <w:rPr>
          <w:b/>
          <w:lang w:val="hi_IN" w:bidi="hi_IN"/>
        </w:rPr>
        <w:t>अशुद्ध</w:t>
      </w:r>
      <w:r>
        <w:rPr>
          <w:lang w:val="hi_IN" w:bidi="hi_IN"/>
        </w:rPr>
        <w:t xml:space="preserve"> की बात करता है, तो वह उस दशा के बारे में कह रहा है जिसमें कोई व्यक्ति या वस्तु परमेश्वर की सेवा के योग्य होती है, या उसमें कुछ ऐसा होता है जो उसे इस समय सेवा के योग्य नहीं बनाता। लोग अपने कामों और अपने स्वास्थ्य से फिर से अशुद्ध या शुद्ध बन सकते हैं।</w:t>
      </w:r>
    </w:p>
    <w:p>
      <w:pPr/>
      <w:r>
        <w:rPr>
          <w:lang w:val="hi_IN" w:bidi="hi_IN"/>
        </w:rPr>
      </w:r>
      <w:r>
        <w:rPr>
          <w:lang w:val="hi_IN" w:bidi="hi_IN"/>
        </w:rPr>
        <w:t xml:space="preserve">यहाँ रुकें और समूह में चर्चा करें कि आप </w:t>
      </w:r>
      <w:r>
        <w:rPr>
          <w:b/>
          <w:lang w:val="hi_IN" w:bidi="hi_IN"/>
        </w:rPr>
        <w:t>अशुद्ध</w:t>
      </w:r>
      <w:r>
        <w:rPr>
          <w:lang w:val="hi_IN" w:bidi="hi_IN"/>
        </w:rPr>
        <w:t xml:space="preserve"> के लिए किस शब्द या वाक्यांश का इस्तेमाल करेंगे। इस ऑडियो को यहाँ रोकें।</w:t>
      </w:r>
    </w:p>
    <w:p>
      <w:pPr/>
      <w:r>
        <w:rPr>
          <w:lang w:val="hi_IN" w:bidi="hi_IN"/>
        </w:rPr>
      </w:r>
      <w:r>
        <w:rPr>
          <w:lang w:val="hi_IN" w:bidi="hi_IN"/>
        </w:rPr>
        <w:t xml:space="preserve">यीशु कहता है तुम अपने दिल से निकलने वाली बातों से अशुद्ध होते हो। </w:t>
      </w:r>
      <w:r>
        <w:rPr>
          <w:b/>
          <w:lang w:val="hi_IN" w:bidi="hi_IN"/>
        </w:rPr>
        <w:t>दिल</w:t>
      </w:r>
      <w:r>
        <w:rPr>
          <w:lang w:val="hi_IN" w:bidi="hi_IN"/>
        </w:rPr>
        <w:t xml:space="preserve"> को वह स्थान माना जाता था जहाँ लोगों की भावनाएँ और उनके गुण होते हैं "दिल" के लिए उसी शब्द का इस्तेमाल करें जो आपने पिछले भागों में इस्तेमाल किया है।</w:t>
      </w:r>
    </w:p>
    <w:p>
      <w:pPr/>
      <w:r>
        <w:rPr>
          <w:lang w:val="hi_IN" w:bidi="hi_IN"/>
        </w:rPr>
      </w:r>
      <w:r>
        <w:rPr>
          <w:lang w:val="hi_IN" w:bidi="hi_IN"/>
        </w:rPr>
        <w:t xml:space="preserve">यीशु भीड़ से दूर होने के लिए एक घर में गया, और उसके चेलों ने उससे पूछा कि उसने अभी जो दृष्टांत बताया, उसका क्या अर्थ है। याद रखें कि इस भाग में </w:t>
      </w:r>
      <w:hyperlink r:id="rId100">
        <w:r>
          <w:rPr>
            <w:lang w:val="hi_IN" w:bidi="hi_IN"/>
          </w:rPr>
          <w:rPr>
            <w:color w:val="0000EE"/>
            <w:u w:val="single"/>
          </w:rPr>
          <w:t>चेलों</w:t>
        </w:r>
      </w:hyperlink>
      <w:r>
        <w:rPr>
          <w:lang w:val="hi_IN" w:bidi="hi_IN"/>
        </w:rPr>
        <w:t xml:space="preserve"> के लिए वही शब्द इस्तेमाल करें जो आपने मरकुस के पिछले भागों में इस्तेमाल किया था।</w:t>
      </w:r>
    </w:p>
    <w:p>
      <w:pPr/>
      <w:r>
        <w:rPr>
          <w:lang w:val="hi_IN" w:bidi="hi_IN"/>
        </w:rPr>
      </w:r>
      <w:r>
        <w:rPr>
          <w:b/>
          <w:lang w:val="hi_IN" w:bidi="hi_IN"/>
        </w:rPr>
        <w:t>दृष्टान्त</w:t>
      </w:r>
      <w:r>
        <w:rPr>
          <w:lang w:val="hi_IN" w:bidi="hi_IN"/>
        </w:rPr>
        <w:t xml:space="preserve"> एक खास तरह की कहानी होती थी जो यीशु सुनाता था। इसे रोजमर्रा की चीजों का इस्तेमाल करके परमेश्वर के बारे में गहरी बातें बताई जाती थीं। दृष्टान्तों को समझना अक्सर मुश्किल होता था जब तक कि लोग वास्तव में सुनने की कोशिश न करें।</w:t>
      </w:r>
    </w:p>
    <w:p>
      <w:pPr/>
      <w:r>
        <w:rPr>
          <w:lang w:val="hi_IN" w:bidi="hi_IN"/>
        </w:rPr>
      </w:r>
      <w:r>
        <w:rPr>
          <w:lang w:val="hi_IN" w:bidi="hi_IN"/>
        </w:rPr>
        <w:t xml:space="preserve">यहाँ रुकें और समूह में चर्चा करें कि आप </w:t>
      </w:r>
      <w:r>
        <w:rPr>
          <w:b/>
          <w:lang w:val="hi_IN" w:bidi="hi_IN"/>
        </w:rPr>
        <w:t>दृष्टान्त</w:t>
      </w:r>
      <w:r>
        <w:rPr>
          <w:lang w:val="hi_IN" w:bidi="hi_IN"/>
        </w:rPr>
        <w:t xml:space="preserve"> के लिए किस शब्द या वाक्यांश का इस्तेमाल करेंगे। अधिक जानकारी के लिए मुख्य शब्दावली में </w:t>
      </w:r>
      <w:hyperlink r:id="rId149">
        <w:r>
          <w:rPr>
            <w:lang w:val="hi_IN" w:bidi="hi_IN"/>
          </w:rPr>
          <w:rPr>
            <w:color w:val="0000EE"/>
            <w:u w:val="single"/>
          </w:rPr>
          <w:t>दृष्टान्त</w:t>
        </w:r>
      </w:hyperlink>
      <w:r>
        <w:rPr>
          <w:lang w:val="hi_IN" w:bidi="hi_IN"/>
        </w:rPr>
        <w:t xml:space="preserve"> शब्द को देखें। इस ऑडियो को यहाँ रोकें।</w:t>
      </w:r>
    </w:p>
    <w:p>
      <w:pPr/>
      <w:r>
        <w:rPr>
          <w:lang w:val="hi_IN" w:bidi="hi_IN"/>
        </w:rPr>
      </w:r>
      <w:r>
        <w:rPr>
          <w:lang w:val="hi_IN" w:bidi="hi_IN"/>
        </w:rPr>
        <w:t>यीशु आगे बुरी बातों के बारे में बात करता है।</w:t>
      </w:r>
    </w:p>
    <w:p>
      <w:pPr/>
      <w:r>
        <w:rPr>
          <w:lang w:val="hi_IN" w:bidi="hi_IN"/>
        </w:rPr>
      </w:r>
      <w:r>
        <w:rPr>
          <w:b/>
          <w:lang w:val="hi_IN" w:bidi="hi_IN"/>
        </w:rPr>
        <w:t>बुरे विचार</w:t>
      </w:r>
      <w:r>
        <w:rPr>
          <w:lang w:val="hi_IN" w:bidi="hi_IN"/>
        </w:rPr>
        <w:t xml:space="preserve"> वे विचार हैं जो लोगों को बुरा काम करने के लिए प्रेरित करते हैं। फिर, हम इन बुरी बातों को कामों और गुणों में अलग कर सकते हैं।</w:t>
      </w:r>
    </w:p>
    <w:p>
      <w:pPr/>
      <w:r>
        <w:rPr>
          <w:lang w:val="hi_IN" w:bidi="hi_IN"/>
        </w:rPr>
      </w:r>
      <w:r>
        <w:rPr>
          <w:lang w:val="hi_IN" w:bidi="hi_IN"/>
        </w:rPr>
        <w:t xml:space="preserve">यीशु जिन कामों के बारे में बात करता है, उनमें </w:t>
      </w:r>
      <w:r>
        <w:rPr>
          <w:b/>
          <w:lang w:val="hi_IN" w:bidi="hi_IN"/>
        </w:rPr>
        <w:t>यौन अनैतिकता</w:t>
      </w:r>
      <w:r>
        <w:rPr>
          <w:lang w:val="hi_IN" w:bidi="hi_IN"/>
        </w:rPr>
        <w:t xml:space="preserve"> (या </w:t>
      </w:r>
      <w:r>
        <w:rPr>
          <w:b/>
          <w:lang w:val="hi_IN" w:bidi="hi_IN"/>
        </w:rPr>
        <w:t>व्यभिचार</w:t>
      </w:r>
      <w:r>
        <w:rPr>
          <w:lang w:val="hi_IN" w:bidi="hi_IN"/>
        </w:rPr>
        <w:t>) शामिल है। यह एक विस्तृत शब्द है जो किसी भी प्रकार की यौन अनैतिकता को संदर्भित करता है।</w:t>
      </w:r>
    </w:p>
    <w:p>
      <w:pPr/>
      <w:r>
        <w:rPr>
          <w:lang w:val="hi_IN" w:bidi="hi_IN"/>
        </w:rPr>
      </w:r>
      <w:r>
        <w:rPr>
          <w:lang w:val="hi_IN" w:bidi="hi_IN"/>
        </w:rPr>
        <w:t xml:space="preserve">उसके बाद वह </w:t>
      </w:r>
      <w:r>
        <w:rPr>
          <w:b/>
          <w:lang w:val="hi_IN" w:bidi="hi_IN"/>
        </w:rPr>
        <w:t>चोरी</w:t>
      </w:r>
      <w:r>
        <w:rPr>
          <w:lang w:val="hi_IN" w:bidi="hi_IN"/>
        </w:rPr>
        <w:t xml:space="preserve"> या </w:t>
      </w:r>
      <w:r>
        <w:rPr>
          <w:b/>
          <w:lang w:val="hi_IN" w:bidi="hi_IN"/>
        </w:rPr>
        <w:t>चुराने</w:t>
      </w:r>
      <w:r>
        <w:rPr>
          <w:lang w:val="hi_IN" w:bidi="hi_IN"/>
        </w:rPr>
        <w:t xml:space="preserve">, और </w:t>
      </w:r>
      <w:r>
        <w:rPr>
          <w:b/>
          <w:lang w:val="hi_IN" w:bidi="hi_IN"/>
        </w:rPr>
        <w:t>हत्या</w:t>
      </w:r>
      <w:r>
        <w:rPr>
          <w:lang w:val="hi_IN" w:bidi="hi_IN"/>
        </w:rPr>
        <w:t xml:space="preserve"> के बारे में बात करता है। </w:t>
      </w:r>
    </w:p>
    <w:p>
      <w:pPr/>
      <w:r>
        <w:rPr>
          <w:lang w:val="hi_IN" w:bidi="hi_IN"/>
        </w:rPr>
      </w:r>
      <w:r>
        <w:rPr>
          <w:lang w:val="hi_IN" w:bidi="hi_IN"/>
        </w:rPr>
        <w:t xml:space="preserve">वह </w:t>
      </w:r>
      <w:hyperlink r:id="rId254">
        <w:r>
          <w:rPr>
            <w:lang w:val="hi_IN" w:bidi="hi_IN"/>
          </w:rPr>
          <w:rPr>
            <w:color w:val="0000EE"/>
            <w:u w:val="single"/>
          </w:rPr>
          <w:t>व्यभिचार</w:t>
        </w:r>
      </w:hyperlink>
      <w:r>
        <w:rPr>
          <w:lang w:val="hi_IN" w:bidi="hi_IN"/>
        </w:rPr>
        <w:t xml:space="preserve"> के बारे में बात करता है, जो किसी ऐसे व्यक्ति के अनैतिक यौन सम्बन्ध है जो आपकी पत्नी या पति नहीं है।</w:t>
      </w:r>
    </w:p>
    <w:p>
      <w:pPr/>
      <w:r>
        <w:rPr>
          <w:lang w:val="hi_IN" w:bidi="hi_IN"/>
        </w:rPr>
      </w:r>
      <w:r>
        <w:rPr>
          <w:lang w:val="hi_IN" w:bidi="hi_IN"/>
        </w:rPr>
        <w:t xml:space="preserve">वह </w:t>
      </w:r>
      <w:r>
        <w:rPr>
          <w:b/>
          <w:lang w:val="hi_IN" w:bidi="hi_IN"/>
        </w:rPr>
        <w:t>लालच</w:t>
      </w:r>
      <w:r>
        <w:rPr>
          <w:lang w:val="hi_IN" w:bidi="hi_IN"/>
        </w:rPr>
        <w:t xml:space="preserve"> के बारे में बात करता है, जो कि यौन तरीके से जलन रखने का सन्दर्भ हो सकता है।</w:t>
      </w:r>
    </w:p>
    <w:p>
      <w:pPr/>
      <w:r>
        <w:rPr>
          <w:lang w:val="hi_IN" w:bidi="hi_IN"/>
        </w:rPr>
      </w:r>
      <w:r>
        <w:rPr>
          <w:lang w:val="hi_IN" w:bidi="hi_IN"/>
        </w:rPr>
        <w:t xml:space="preserve">वह </w:t>
      </w:r>
      <w:r>
        <w:rPr>
          <w:b/>
          <w:lang w:val="hi_IN" w:bidi="hi_IN"/>
        </w:rPr>
        <w:t>दुष्टता</w:t>
      </w:r>
      <w:r>
        <w:rPr>
          <w:lang w:val="hi_IN" w:bidi="hi_IN"/>
        </w:rPr>
        <w:t xml:space="preserve"> के बारे में बात करता है, जो जानबूझकर किए गए बुरे कामों का उल्लेख करने वाला एक सामान्य शब्द है।</w:t>
      </w:r>
    </w:p>
    <w:p>
      <w:pPr/>
      <w:r>
        <w:rPr>
          <w:lang w:val="hi_IN" w:bidi="hi_IN"/>
        </w:rPr>
      </w:r>
      <w:r>
        <w:rPr>
          <w:lang w:val="hi_IN" w:bidi="hi_IN"/>
        </w:rPr>
        <w:t>उसके बाद यीशु उन गुणों को सूचीबद्ध करता है जो बुरे हैं:</w:t>
      </w:r>
    </w:p>
    <w:p>
      <w:pPr>
        <w:pStyle w:val="ListBullet"/>
        <w:spacing w:line="240" w:lineRule="auto"/>
        <w:ind w:left="720"/>
      </w:pPr>
      <w:r>
        <w:rPr>
          <w:lang w:val="hi_IN" w:bidi="hi_IN"/>
        </w:rPr>
      </w:r>
      <w:r>
        <w:rPr>
          <w:b/>
          <w:lang w:val="hi_IN" w:bidi="hi_IN"/>
        </w:rPr>
        <w:t>धोखा देना</w:t>
      </w:r>
      <w:r>
        <w:rPr>
          <w:lang w:val="hi_IN" w:bidi="hi_IN"/>
        </w:rPr>
        <w:t xml:space="preserve">, जो उस समय होता है जब कोई झूठ बोलता है और उसके दिल में कपट होता है। </w:t>
      </w:r>
    </w:p>
    <w:p>
      <w:pPr>
        <w:pStyle w:val="ListBullet"/>
        <w:spacing w:line="240" w:lineRule="auto"/>
        <w:ind w:left="720"/>
      </w:pPr>
      <w:r>
        <w:rPr>
          <w:lang w:val="hi_IN" w:bidi="hi_IN"/>
        </w:rPr>
      </w:r>
      <w:r>
        <w:rPr>
          <w:b/>
          <w:lang w:val="hi_IN" w:bidi="hi_IN"/>
        </w:rPr>
        <w:t>कामुक इच्छाएँ</w:t>
      </w:r>
    </w:p>
    <w:p>
      <w:pPr>
        <w:pStyle w:val="ListBullet"/>
        <w:spacing w:line="240" w:lineRule="auto"/>
        <w:ind w:left="720"/>
      </w:pPr>
      <w:r>
        <w:rPr>
          <w:lang w:val="hi_IN" w:bidi="hi_IN"/>
        </w:rPr>
      </w:r>
      <w:r>
        <w:rPr>
          <w:b/>
          <w:lang w:val="hi_IN" w:bidi="hi_IN"/>
        </w:rPr>
        <w:t>ईर्ष्या</w:t>
      </w:r>
      <w:r>
        <w:rPr>
          <w:lang w:val="hi_IN" w:bidi="hi_IN"/>
        </w:rPr>
        <w:t>, जब कोई ऐसी वस्तु चाहता है जो किसी और की हो।</w:t>
      </w:r>
    </w:p>
    <w:p>
      <w:pPr>
        <w:pStyle w:val="ListBullet"/>
        <w:spacing w:line="240" w:lineRule="auto"/>
        <w:ind w:left="720"/>
      </w:pPr>
      <w:r>
        <w:rPr>
          <w:lang w:val="hi_IN" w:bidi="hi_IN"/>
        </w:rPr>
      </w:r>
      <w:r>
        <w:rPr>
          <w:b/>
          <w:lang w:val="hi_IN" w:bidi="hi_IN"/>
        </w:rPr>
        <w:t>निन्दा</w:t>
      </w:r>
      <w:r>
        <w:rPr>
          <w:lang w:val="hi_IN" w:bidi="hi_IN"/>
        </w:rPr>
        <w:t>, जिसका अर्थ किसी और के बारे में बुराई करना है, लेकिन अक्सर इसका इस्तेमाल परमेश्वर की बुराई करने के लिए किया जाता है।</w:t>
      </w:r>
    </w:p>
    <w:p>
      <w:pPr>
        <w:pStyle w:val="ListBullet"/>
        <w:spacing w:line="240" w:lineRule="auto"/>
        <w:ind w:left="720"/>
      </w:pPr>
      <w:r>
        <w:rPr>
          <w:lang w:val="hi_IN" w:bidi="hi_IN"/>
        </w:rPr>
      </w:r>
      <w:r>
        <w:rPr>
          <w:b/>
          <w:lang w:val="hi_IN" w:bidi="hi_IN"/>
        </w:rPr>
        <w:t>घमण्ड</w:t>
      </w:r>
      <w:r>
        <w:rPr>
          <w:lang w:val="hi_IN" w:bidi="hi_IN"/>
        </w:rPr>
        <w:t xml:space="preserve"> का अर्थ अभिमान या अपने आप को दूसरों से बेहतर समझना है।</w:t>
      </w:r>
    </w:p>
    <w:p>
      <w:pPr>
        <w:pStyle w:val="ListBullet"/>
        <w:spacing w:line="240" w:lineRule="auto"/>
        <w:ind w:left="720"/>
      </w:pPr>
      <w:r>
        <w:rPr>
          <w:lang w:val="hi_IN" w:bidi="hi_IN"/>
        </w:rPr>
      </w:r>
      <w:r>
        <w:rPr>
          <w:b/>
          <w:lang w:val="hi_IN" w:bidi="hi_IN"/>
        </w:rPr>
        <w:t>मूर्खता</w:t>
      </w:r>
      <w:r>
        <w:rPr>
          <w:lang w:val="hi_IN" w:bidi="hi_IN"/>
        </w:rPr>
        <w:t xml:space="preserve"> उस व्यक्ति का गुण है जो परमेश्वर को नहीं जानता और उसे जानना नहीं चाहता। </w:t>
      </w:r>
    </w:p>
    <w:p>
      <w:pPr/>
      <w:r>
        <w:rPr>
          <w:lang w:val="hi_IN" w:bidi="hi_IN"/>
        </w:rPr>
      </w:r>
      <w:r>
        <w:rPr>
          <w:lang w:val="hi_IN" w:bidi="hi_IN"/>
        </w:rPr>
        <w:t>ये वही बातें हैं जो किसी के चरित्र के भीतर से आती हैं। ये वही बातें हैं जो किसी के गंदा या अशुद्ध होने का कारण बनती हैं, या परमेश्वर की सेवा के लिए अयोग्य ठहरने का कारण बनती हैं।</w:t>
      </w:r>
    </w:p>
    <w:p>
      <w:pPr/>
      <w:r>
        <w:rPr>
          <w:lang w:val="hi_IN" w:bidi="hi_IN"/>
        </w:rPr>
      </w:r>
      <w:r>
        <w:rPr>
          <w:lang w:val="hi_IN" w:bidi="hi_IN"/>
        </w:rPr>
        <w:t>यहाँ रुकें और एक समूह में चर्चा करें कि इन बुरे कामों और गुणों के लिए किन शब्दों या वाक्यांशों का इस्तेमाल करेंगे।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सदस्य इस भाग के कुछ वाक्य बताए और फिर रुक जाए। फिर समूह का दूसरा सदस्य भाग के अगले हिस्से को बताए और रुक जाए। ऐसा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उस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7:14–23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55">
        <w:r>
          <w:rPr>
            <w:lang w:val="hi_IN" w:bidi="hi_IN"/>
          </w:rPr>
          <w:rPr>
            <w:color w:val="0000EE"/>
            <w:u w:val="single"/>
          </w:rPr>
          <w:t>सुने और मन में रखें</w:t>
        </w:r>
      </w:hyperlink>
      <w:r>
        <w:rPr>
          <w:lang w:val="hi_IN" w:bidi="hi_IN"/>
        </w:rPr>
        <w:t xml:space="preserve"> (505 KB)</w:t>
      </w:r>
      <w:r>
        <w:rPr>
          <w:lang w:val="hi_IN" w:bidi="hi_IN"/>
        </w:rPr>
      </w:r>
    </w:p>
    <w:p>
      <w:pPr>
        <w:pStyle w:val="ListBullet"/>
        <w:spacing w:line="240" w:lineRule="auto"/>
        <w:ind w:left="720"/>
      </w:pPr>
      <w:r>
        <w:rPr>
          <w:lang w:val="hi_IN" w:bidi="hi_IN"/>
        </w:rPr>
      </w:r>
      <w:hyperlink r:id="rId256">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257">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258">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259">
        <w:r>
          <w:rPr>
            <w:lang w:val="hi_IN" w:bidi="hi_IN"/>
          </w:rPr>
          <w:rPr>
            <w:color w:val="0000EE"/>
            <w:u w:val="single"/>
          </w:rPr>
          <w:t>आवश्यक जानकारी</w:t>
        </w:r>
      </w:hyperlink>
      <w:r>
        <w:rPr>
          <w:lang w:val="hi_IN" w:bidi="hi_IN"/>
        </w:rPr>
        <w:t xml:space="preserve"> (2.4 MB)</w:t>
      </w:r>
      <w:r>
        <w:rPr>
          <w:lang w:val="hi_IN" w:bidi="hi_IN"/>
        </w:rPr>
      </w:r>
    </w:p>
    <w:p>
      <w:pPr>
        <w:pStyle w:val="ListBullet"/>
        <w:spacing w:line="240" w:lineRule="auto"/>
        <w:ind w:left="720"/>
      </w:pPr>
      <w:r>
        <w:rPr>
          <w:lang w:val="hi_IN" w:bidi="hi_IN"/>
        </w:rPr>
      </w:r>
      <w:hyperlink r:id="rId260">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7:24–30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7:24–30 को सुनें और अपने मनों में रखें।</w:t>
      </w:r>
    </w:p>
    <w:p>
      <w:pPr/>
      <w:r>
        <w:rPr>
          <w:lang w:val="hi_IN" w:bidi="hi_IN"/>
        </w:rPr>
      </w:r>
      <w:r>
        <w:rPr>
          <w:lang w:val="hi_IN" w:bidi="hi_IN"/>
        </w:rPr>
        <w:t>यदि सम्भव हो तो मरकुस इस भाग का ऑडियो संस्करण तीन बार, तीन अलग-अलग अनुवादों में सुनें। उसके बाद, एक समूह में, नीचे दिए गए प्रश्नों पर चर्चा करें:</w:t>
      </w:r>
    </w:p>
    <w:p>
      <w:pPr>
        <w:pStyle w:val="ListNumber"/>
        <w:numPr>
          <w:ilvl w:val="0"/>
          <w:numId w:val="45"/>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7:24–30 का ऑडियो संस्करण सबसे आसानी से समझ आने वाले अनुवाद में सुनें।</w:t>
      </w:r>
    </w:p>
    <w:p>
      <w:pPr/>
      <w:r>
        <w:rPr>
          <w:lang w:val="hi_IN" w:bidi="hi_IN"/>
        </w:rPr>
      </w:r>
      <w:r>
        <w:rPr>
          <w:lang w:val="hi_IN" w:bidi="hi_IN"/>
        </w:rPr>
        <w:t>हम जानते हैं कि यह कहानी इसके ठीक पहले दी गई शिक्षा के बाद हुई थी, लेकिन हम यह नहीं जानते कि वह कितने समय बाद हुई। यह सुनिश्चित करें कि आप बीते हुए समय के लिए एक सामान्य शब्द का इस्तेमाल करें। हम इसी कहानी के मत्ती में दिए गए वृत्तांत से जानते हैं कि चेले यीशु के साथ गए थे, हालाँकि उनका उल्लेख यहाँ पर नहीं किया गया है। पिछले पदों में यीशु ने अभी-अभी सिखाया था कि भीतरी शुद्धता बाहरी रीति आधारित शुद्धता से बेहतर है। यहूदी रीति के नियमों में से एक यह था कि यदि वे ग़ैर-यहूदियों (जिन्हें अन्यजातीय कहा जाता था) के साथ कोई भी व्यवहार रखते थे तो वे अशुद्ध हो जाते थे। हालाँकि, यीशु यहूदी देश के उत्तर में, सीरियाई फिनीके के सूर नामक क्षेत्र में जाता है। यही ऐसा एकमात्र समय है जब यीशु ने इस्राएल की सीमाओं से बाहर यात्रा की थी। यीशु अभी-अभी जो बात शब्दों में सिखा रहा था, उसे अब अपने कामों से दिखा रहा है, यानी बाहरी काम हमें न तो शुद्ध बनाते हैं और न ही अशुद्ध। याद रखें कि मरकुस अपनी पुस्तक में नए अन्यजाति विश्वासियों (गैर-यहूदी विश्वासियों) से बात कर रहा है। मरकुस शायद नए अन्यजाति विश्वासियों को यह भी याद दिलाना चाहता था कि यीशु ने वास्तव में उन्हें शुद्ध और उसके ध्यान के योग्य व्यक्ति के रूप में देखा था।</w:t>
      </w:r>
    </w:p>
    <w:p>
      <w:pPr/>
      <w:r>
        <w:rPr>
          <w:lang w:val="hi_IN" w:bidi="hi_IN"/>
        </w:rPr>
      </w:r>
      <w:r>
        <w:rPr>
          <w:lang w:val="hi_IN" w:bidi="hi_IN"/>
        </w:rPr>
        <w:t>अनुवाद दल को गलील और सीरियाई फिनीके को दिखाने वाले वे नक़्शे दिखाएँ जिनमें सूर मुख्य नगर है। इस ऑडियो को यहाँ रोकें।</w:t>
      </w:r>
    </w:p>
    <w:p>
      <w:pPr/>
      <w:r>
        <w:rPr>
          <w:lang w:val="hi_IN" w:bidi="hi_IN"/>
        </w:rPr>
      </w:r>
      <w:r>
        <w:rPr>
          <w:lang w:val="hi_IN" w:bidi="hi_IN"/>
        </w:rPr>
        <w:t>यीशु उन सब कामों के कारण विश्राम करने के लिए दूर जाना चाहता था जो उसने किए थे, और वह नहीं चाहता था कि कोई उसे देखे। लेकिन सूर के लोगों ने पहले ही उसके चमत्कारों के बारे में सुन लिया था। हम यह इसलिए जानते हैं क्योंकि उनमें से कुछ यीशु से उस समय मिलने के लिए आए थे जब वह गलील की झील के पास था। सूर के लोग यीशु से मिलना चाहते थे। उस क्षेत्र की एक स्त्री, एक अन्यजाति या गैर-यहूदी व्यक्ति ने सुना कि यीशु वहाँ है। यह स्त्री सुरुफिनीकी थी, जिसका अर्थ है कि वह सीरिया के फीनीके कहलाने वाले प्रान्त के एक हिस्से से आई थी। वह यीशु के पास इसलिए आई क्योंकि उसकी बेटी में दुष्टात्मा थी। मरकुस की अन्य कहानियों से, हम जानते हैं कि दुष्ट आत्माएँ जिन लोगों में प्रवेश करती थीं, उनके साथ क्रूर व्यवहार करती थीं। दुष्टात्मा किसी व्यक्ति के विचारों या कामों को नियंत्रित कर सकती हैं। हो सकता है कि इस लड़की को दौरे आते हों या यह आग या पानी में गिर जाती हो। वह स्त्री यीशु के पांवों पर गिर गई। इसका यह मतलब नहीं है कि वह ठोकर खाकर गिर गई थी, लेकिन इसके बजाय इसका अर्थ यह है कि वह यीशु के पांवों पर झुक गई थी-वह अपने घुटनों पर बैठ गई और अपने मुँह को जमीन की ओर कर लिया-कि वह गहरा आदर दिखा सके और अपनी स्थिति पर दुख प्रकट कर सके। उसने विनती की और लगातार यीशु से विनती करती रही कि वह दुष्टात्मा को उसकी बेटी में से निकाल दे कि वह उसके वश में न रहे। उसकी बेटी अभी भी घर पर ही थी, वह अपनी माँ के साथ नहीं थी।</w:t>
      </w:r>
    </w:p>
    <w:p>
      <w:pPr/>
      <w:r>
        <w:rPr>
          <w:lang w:val="hi_IN" w:bidi="hi_IN"/>
        </w:rPr>
      </w:r>
      <w:r>
        <w:rPr>
          <w:lang w:val="hi_IN" w:bidi="hi_IN"/>
        </w:rPr>
        <w:t>यहाँ रुकें और अपने अनुवाद दल के साथ चर्चा करें। आप किसी ऐसे गुरु को आदर कैसे दिखाते हैं जिससे आप मदद करने की विनती कर रहे हैं? आपकी संस्कृति में, किसी के सामने दण्डवत करने का क्या अर्थ है? इस ऑडियो को यहाँ रोकें।</w:t>
      </w:r>
    </w:p>
    <w:p>
      <w:pPr/>
      <w:r>
        <w:rPr>
          <w:lang w:val="hi_IN" w:bidi="hi_IN"/>
        </w:rPr>
      </w:r>
      <w:r>
        <w:rPr>
          <w:lang w:val="hi_IN" w:bidi="hi_IN"/>
        </w:rPr>
        <w:t>यीशु ने अन्यजाति स्त्री को एक दृष्टान्त, या एक कहानी का इस्तेमाल करके समझाया। उसने कहा, "बालकों की रोटी लेकर कुत्तों के सामने डाल देना ठीक नहीं है। पहले बालकों को तृप्त होने दे।" वह स्त्री इस कहानी को समझ गई होगी, लेकिन हो सकता है कि श्रोता न समझें। यहाँ इस कहानी का अर्थ है: यीशु हमें एक ऐसे परिवार के घर का चित्र दे रहा है जहाँ बच्चे बैठकर भोजन कर रहे हैं। इस कहानी में "बच्चे" यहूदी लोगों का सन्दर्भ हैं। दृष्टान्त में जिन कुत्तों का ज़िक्र है, वे घर के प्रिय पालतू कुत्ते हैं जिन्हें खाने के समय अंदर आने दिया जाता था, वे आवारा कुत्ते या जंगली कुत्ते नहीं हैं। वे आमतौर पर मेज के नीचे बैठ जाते हैं या इंतजार करते कि वे उन्हें मेज से भोजन दें। यीशु उस स्त्री से कह रहा है कि वह पहले यहूदी लोगों की सेवा करने आया था। पुराने नियम में, इस्राएल के यहूदी लोग परमेश्वर की सन्तान, या परमेश्वर के चुने हुए लोग थे। यीशु ने अन्यजातियों से पहले यहूदियों के साथ सुसमाचार या शुभ संदेश साझा किया था। ऐसा लग सकता है कि यह यीशु की और एक कठोर जवाब है। हालाँकि, यह उस स्त्री के लिए एक परीक्षा के समान भी है। यीशु नहीं चाहता कि वह यह सोचे कि वह कोई जादूगर है, जो उसकी इच्छा के अनुसार काम करेगा। उसका यीशु पर कितना ज़्यादा विश्वास-भरोसा है? वह स्त्री कुत्ते से तुलना किए जाने पर अपमानित महसूस नहीं करती। इसके बजाय वह जानती है कि घर में, बच्चे आमतौर पर भोजन के दौरान कुत्तों के लिए जानबूझकर रोटी के टुकड़े गिरा देते हैं। वह स्त्री यहूदियों से अधिक या यहूदियों के स्थान पर अधिक पाने की विनती नहीं कर रही है। उसे विश्वास और भरोसा है कि यीशु एक ही समय में सब कुछ कर सकता है!</w:t>
      </w:r>
    </w:p>
    <w:p>
      <w:pPr/>
      <w:r>
        <w:rPr>
          <w:lang w:val="hi_IN" w:bidi="hi_IN"/>
        </w:rPr>
      </w:r>
      <w:r>
        <w:rPr>
          <w:lang w:val="hi_IN" w:bidi="hi_IN"/>
        </w:rPr>
        <w:t>यहाँ रुकें और अनुवाद दल के रूप में चर्चा करें- क्या ऐसे कुछ लोग हैं जिन्हें शायद आपके समुदायों के आसपास "अशुद्ध" समझा जाता है? आप उनके साथ कैसा व्यवहार करते हैं? इस ऑडियो को यहाँ रोकें।</w:t>
      </w:r>
    </w:p>
    <w:p>
      <w:pPr/>
      <w:r>
        <w:rPr>
          <w:lang w:val="hi_IN" w:bidi="hi_IN"/>
        </w:rPr>
      </w:r>
      <w:r>
        <w:rPr>
          <w:lang w:val="hi_IN" w:bidi="hi_IN"/>
        </w:rPr>
        <w:t>यीशु स्त्री के विश्वास से प्रसन्न हो जाता है। उसके बाद वह उसे कहता है कि वह अपने घर चली जाए जिसका अर्थ है कि, "तेरी बेटी स्वस्थ हो गई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7:24–30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गलील के क्षेत्र से निकलकर सूर के इलाके के उत्तर की ओर जाता है। वह एक घर में जाता है जहाँ वह किसी से मिलना नहीं चाहता, लेकिन एक स्त्री उसके बारे में सुन लेती है और उसके पास चली आती है। वह उससे विनती करती है कि वह उसकी दुष्टात्माग्रस्त बेटी से दुष्टात्मा को निकाल दे।</w:t>
      </w:r>
    </w:p>
    <w:p>
      <w:pPr/>
      <w:r>
        <w:rPr>
          <w:lang w:val="hi_IN" w:bidi="hi_IN"/>
        </w:rPr>
      </w:r>
      <w:r>
        <w:rPr>
          <w:b/>
          <w:lang w:val="hi_IN" w:bidi="hi_IN"/>
        </w:rPr>
        <w:t>दूसरे दृश्य में:</w:t>
      </w:r>
      <w:r>
        <w:rPr>
          <w:lang w:val="hi_IN" w:bidi="hi_IN"/>
        </w:rPr>
        <w:t xml:space="preserve"> यीशु और उस स्त्री के बीच बातचीत होती है, जो यहूदी नहीं है, बल्कि सीरियाई फीनीके में पैदा हुई एक अन्यजाति है। यीशु कहता है कि उसे सबसे पहले अपने परिवार, यहूदियों को खिलाना चाहिए। वह कहता है, "बच्चों से भोजन लेकर कुत्तों के सामने फेंक देना ठीक नहीं है।"</w:t>
      </w:r>
    </w:p>
    <w:p>
      <w:pPr/>
      <w:r>
        <w:rPr>
          <w:lang w:val="hi_IN" w:bidi="hi_IN"/>
        </w:rPr>
      </w:r>
      <w:r>
        <w:rPr>
          <w:lang w:val="hi_IN" w:bidi="hi_IN"/>
        </w:rPr>
        <w:t>वह जवाब देती है, "यह सच है, लेकिन मेज के नीचे बैठे कुत्तों को भी बच्चों की थालियों से गिरे टुकड़ों को खाने की अनुमति होती है।"</w:t>
      </w:r>
    </w:p>
    <w:p>
      <w:pPr/>
      <w:r>
        <w:rPr>
          <w:lang w:val="hi_IN" w:bidi="hi_IN"/>
        </w:rPr>
      </w:r>
      <w:r>
        <w:rPr>
          <w:b/>
          <w:lang w:val="hi_IN" w:bidi="hi_IN"/>
        </w:rPr>
        <w:t>तीसरे दृश्य में:</w:t>
      </w:r>
      <w:r>
        <w:rPr>
          <w:lang w:val="hi_IN" w:bidi="hi_IN"/>
        </w:rPr>
        <w:t xml:space="preserve"> यीशु कहता है, "अच्छा जवाब है। अब घर जा, दुष्टात्मा तेरी बेटी में से निकल गई है।" वह स्त्री अपने घर आती है और अपनी बेटी चुपचाप बिस्तर पर लेटा हुआ पाती है, और दुष्टात्मा उसमें से निकल गई थी।</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एक सुरुफिनीकी स्त्री</w:t>
      </w:r>
    </w:p>
    <w:p>
      <w:pPr>
        <w:pStyle w:val="ListBullet"/>
        <w:spacing w:line="240" w:lineRule="auto"/>
        <w:ind w:left="720"/>
      </w:pPr>
      <w:r>
        <w:rPr>
          <w:lang w:val="hi_IN" w:bidi="hi_IN"/>
        </w:rPr>
      </w:r>
      <w:r>
        <w:rPr>
          <w:lang w:val="hi_IN" w:bidi="hi_IN"/>
        </w:rPr>
        <w:t>उस स्त्री की दुष्टात्मा-ग्रस्त बेटी</w:t>
      </w:r>
    </w:p>
    <w:p>
      <w:pPr>
        <w:pStyle w:val="ListBullet"/>
        <w:spacing w:line="240" w:lineRule="auto"/>
        <w:ind w:left="720"/>
      </w:pPr>
      <w:r>
        <w:rPr>
          <w:lang w:val="hi_IN" w:bidi="hi_IN"/>
        </w:rPr>
      </w:r>
      <w:r>
        <w:rPr>
          <w:lang w:val="hi_IN" w:bidi="hi_IN"/>
        </w:rPr>
        <w:t>यहाँ यहूदियों और अन्यजातियों के सन्दर्भ दिए गए हैं।</w:t>
      </w:r>
    </w:p>
    <w:p>
      <w:pPr/>
      <w:r>
        <w:rPr>
          <w:lang w:val="hi_IN" w:bidi="hi_IN"/>
        </w:rPr>
      </w:r>
      <w:r>
        <w:rPr>
          <w:lang w:val="hi_IN" w:bidi="hi_IN"/>
        </w:rPr>
        <w:t>एक समूह में, इस भाग के परिवेश के इन हिस्सों पर ध्यान दें: पहले दृश्य में, यीशु अपने चेलों के साथ गलील के क्षेत्र से निकलकर सूर के इलाके में जाता है। हम नहीं जानते कि यीशु ठीक कहाँ था, लेकिन यह यात्रा शायद लगभग 20 मील, यानी 32 किलोमीटर की रही होगी। यीशु सूर के “निकट” था, जिसका अर्थ है कि वह उस क्षेत्र में था जो सूर कहलाने वाले नगर के पास है, और यह नगर गलील की झील के उत्तर-पश्चिम में स्थित है। यीशु शायद किसी भी नगर में नहीं गया, क्योंकि वह नहीं चाहता था कि कोई उसके बारे में जाने और वह आराम करना चाहता था। हालाँकि, लोगों ने यीशु को देख ही लिया, उस क्षेत्र में उसकी उपस्थिति को गुप्त नहीं रखा जा सका। यह बात शायद यीशु को परेशान करने वाली थी।</w:t>
      </w:r>
    </w:p>
    <w:p>
      <w:pPr/>
      <w:r>
        <w:rPr>
          <w:lang w:val="hi_IN" w:bidi="hi_IN"/>
        </w:rPr>
      </w:r>
      <w:r>
        <w:rPr>
          <w:lang w:val="hi_IN" w:bidi="hi_IN"/>
        </w:rPr>
        <w:t>यहाँ रुकें और एक नक्शा दिखाएँ जिसमें गलील और सूर के क्षेत्र को दर्शाया गया है। इस ऑडियो को यहाँ रोकें।</w:t>
      </w:r>
    </w:p>
    <w:p>
      <w:pPr/>
      <w:r>
        <w:rPr>
          <w:lang w:val="hi_IN" w:bidi="hi_IN"/>
        </w:rPr>
      </w:r>
      <w:r>
        <w:rPr>
          <w:lang w:val="hi_IN" w:bidi="hi_IN"/>
        </w:rPr>
        <w:t>यीशु को ठहरने के लिए एक घर मिल जाता है। मरकुस हमें यह नहीं बताता कि वह किसका घर है। एक गैर-यहूदी स्त्री उस घर में उसके पास आती है और उसके पैरों पर गिर जाती है। वह सम्मान दिखाने के लिए झुक जाती है और अपना मुँह जमीन की ओर कर लेती है। वह स्त्री बार-बार यीशु से विनती करती है कि वह उसकी बेटी से दुष्टात्मा को निकाल दे। वह स्त्री अपनी बेटी की पीड़ा से बहुत व्याकुल थी। हम यह नहीं जानते कि उसकी बेटी कितने समय से दुष्टात्मा के वश में थी या उसकी बेटी की उम्र कितनी थी। हालाँकि, मरकुस 5 की एक पिछली कहानी में याईर की बेटी के लिए इसी शब्द का प्रयोग किया गया है, इसलिए शायद वह अविवाहित थी और वह किशोरावस्था में थी। कुछ अनुवाद उसे "छोटी बेटी" कहते हैं। इसका अर्थ शारीरिक रूप से छोटी या नाटी नहीं है, बल्कि यह स्नेह का शब्द है।</w:t>
      </w:r>
    </w:p>
    <w:p>
      <w:pPr/>
      <w:r>
        <w:rPr>
          <w:lang w:val="hi_IN" w:bidi="hi_IN"/>
        </w:rPr>
      </w:r>
      <w:r>
        <w:rPr>
          <w:lang w:val="hi_IN" w:bidi="hi_IN"/>
        </w:rPr>
        <w:t>दूसरे दृश्य में, यीशु उसे यह समझाने के लिए दृष्टान्त देता है कि यीशु को अपने बच्चों, अपने परिवार, यानी यहूदियों को पहले खिलाना चाहिए। वह कहता है, "बच्चों से भोजन लेकर कुत्तों के सामने फेंक देना ठीक नहीं है।" जब यीशु कहता है कि "यह ठीक नहीं है," उसका अर्थ यह नहीं है कि यह पाप है, उसका अर्थ यह है कि यह उचित नहीं है या अच्छा नहीं है। यीशु कह रहा है कि बच्चों से रोटी ले लेना अच्छा नहीं है। इस क्षेत्र में रोटी लोगों का मुख्य भोजन था, लेकिन यहाँ रोटी का अर्थ यह है कि जो बातें यहूदी लोगों के लिए हैं, जैसे यीशु की मदद और लोगों को ठीक करने की कृपा, उन्हें किसी और को देना सही नहीं माना जाता। हम मरकुस के अन्य भागों में देखते हैं कि कैसे यीशु के काम सब लोगों के प्रति प्रेम को दिखाते हैं, यहाँ तक कि निकाले हुओं के लिए भी। इसलिए ऐसा लग सकता है कि यहाँ उसका जवाब कठोर है और अन्य संदेशों के समान नहीं है। हालाँकि, यीशु उस स्त्री के विश्वास की परीक्षा ले रहा है।</w:t>
      </w:r>
    </w:p>
    <w:p>
      <w:pPr/>
      <w:r>
        <w:rPr>
          <w:lang w:val="hi_IN" w:bidi="hi_IN"/>
        </w:rPr>
      </w:r>
      <w:r>
        <w:rPr>
          <w:lang w:val="hi_IN" w:bidi="hi_IN"/>
        </w:rPr>
        <w:t>वह स्त्री जवाब देती है और यीशु को "प्रभु" कहती है। यह उपाधि किसी व्यक्ति को दी जाति थी जो उच्च पद पर था या उसके पास अधिकार था, लेकिन इसे परमेश्वर का उल्लेख करने की उपाधि के रूप में भी इस्तेमाल किया जाता था। हम नहीं जानते कि वह स्त्री इस शब्द का उपयोग किस तरीके से कर रही थी, लेकिन हम जानते हैं कि उसे यीशु की सामर्थ्य और भलाई पर भरोसा है, और उसके ठीक करने के अधिकार पर विश्वास है। वह स्त्री आगे कहती है, "कुत्तों को भी बच्चों की थाली से गिरे टुकड़ों को खाने का अधिकार है।"</w:t>
      </w:r>
    </w:p>
    <w:p>
      <w:pPr/>
      <w:r>
        <w:rPr>
          <w:lang w:val="hi_IN" w:bidi="hi_IN"/>
        </w:rPr>
      </w:r>
      <w:r>
        <w:rPr>
          <w:lang w:val="hi_IN" w:bidi="hi_IN"/>
        </w:rPr>
        <w:t>यहाँ पिछले भागों के बीच एक अन्तर है जहाँ हम यहूदी धार्मिक अगुवों के अविश्वास और समझ की कमी देखते हैं यहाँ तक चेलों में भी, यानी तब जब यीशु ने यह दृष्टान्त बताया था कि कौन सी बात एक व्यक्ति को अशुद्ध बनाती है। यह स्त्री एक अन्यजाति है और फिर भी वह यीशु के संदेश को समझती और उसे यीशु और उसकी चंगाई देने की सामर्थ्य पर विश्वास है।</w:t>
      </w:r>
    </w:p>
    <w:p>
      <w:pPr/>
      <w:r>
        <w:rPr>
          <w:lang w:val="hi_IN" w:bidi="hi_IN"/>
        </w:rPr>
      </w:r>
      <w:r>
        <w:rPr>
          <w:lang w:val="hi_IN" w:bidi="hi_IN"/>
        </w:rPr>
        <w:t>तुरन्त, यीशु कहता है, "अच्छा जवाब है। दुष्टात्मा पहले ही तेरी बेटी में से निकल चुकी है। यीशु उस स्त्री को जाने के लिए कहता है। यह डाँट नहीं है। यीशु उसे बता रहा है कि उसने जो माँगा था, वह उसे दे दिया गया है, और उसकी बेटी ठीक हो गई है। यीशु को चंगाई के शब्द बोलने की जरूरत नहीं थी, और न ही बेटी के पास उपस्थित रहने की जरूरत थी, तब भी वह उसे स्वस्थ कर सकता था।</w:t>
      </w:r>
    </w:p>
    <w:p>
      <w:pPr/>
      <w:r>
        <w:rPr>
          <w:lang w:val="hi_IN" w:bidi="hi_IN"/>
        </w:rPr>
      </w:r>
      <w:r>
        <w:rPr>
          <w:lang w:val="hi_IN" w:bidi="hi_IN"/>
        </w:rPr>
        <w:t>वह स्त्री अपनी बेटी को ठीक पाया, वह शांति से बिस्तर पर लेटी थी, और दुष्टात्मा जा चुकी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7:24–30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कहानी मे 3 दृश्य हैं।</w:t>
      </w:r>
    </w:p>
    <w:p>
      <w:pPr/>
      <w:r>
        <w:rPr>
          <w:lang w:val="hi_IN" w:bidi="hi_IN"/>
        </w:rPr>
      </w:r>
      <w:r>
        <w:rPr>
          <w:lang w:val="hi_IN" w:bidi="hi_IN"/>
        </w:rPr>
        <w:t>इस भाग के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एक सुरुफिनीकी स्त्री</w:t>
      </w:r>
    </w:p>
    <w:p>
      <w:pPr>
        <w:pStyle w:val="ListBullet"/>
        <w:spacing w:line="240" w:lineRule="auto"/>
        <w:ind w:left="720"/>
      </w:pPr>
      <w:r>
        <w:rPr>
          <w:lang w:val="hi_IN" w:bidi="hi_IN"/>
        </w:rPr>
      </w:r>
      <w:r>
        <w:rPr>
          <w:lang w:val="hi_IN" w:bidi="hi_IN"/>
        </w:rPr>
        <w:t>उस स्त्री की दुष्टात्मा-ग्रस्त बेटी</w:t>
      </w:r>
    </w:p>
    <w:p>
      <w:pPr>
        <w:pStyle w:val="ListBullet"/>
        <w:spacing w:line="240" w:lineRule="auto"/>
        <w:ind w:left="720"/>
      </w:pPr>
      <w:r>
        <w:rPr>
          <w:lang w:val="hi_IN" w:bidi="hi_IN"/>
        </w:rPr>
      </w:r>
      <w:r>
        <w:rPr>
          <w:lang w:val="hi_IN" w:bidi="hi_IN"/>
        </w:rPr>
        <w:t>यहाँ यहूदियों और अन्यजातियों के सन्दर्भ दिए गए हैं।</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इस कहानी के कठिन या महत्वपूर्ण हिस्सों का अभिनय करना छोड़ न दें।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को निभाने वाले व्यक्ति से पूछें, "आप क्या महसूस कर रहे हैं या क्या सोच रहे हैं?" उस पात्र की भूमिका निभाने वाले व्यक्ति बताना चाहिए कि यदि वह वही पात्र होता तो उसे क्या महसूस होता या वह क्या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यीशु गलील के क्षेत्र से चला जाता है। वह सूर के क्षेत्र में जाता है। वह नहीं चाहता कि कोई भी उस घर के विषय में जाने जहाँ वह ठहरा हुआ था, लेकिन वह इस बात को गुप्त नहीं रख पाया। इसके ठीक बाद एक ऐसी स्त्री जिसने उसके बारे में सुना था आकर उसके पैरों पर गिर जाती है। उसकी छोटी लड़की दुष्टात्मा से ग्रस्त थी, इसलिए वह स्त्री यीशु से विनती करती है कि वह उस दुष्टात्मा को उसकी बेटी में से निकाल दे। </w:t>
      </w:r>
    </w:p>
    <w:p>
      <w:pPr/>
      <w:r>
        <w:rPr>
          <w:lang w:val="hi_IN" w:bidi="hi_IN"/>
        </w:rPr>
      </w:r>
      <w:r>
        <w:rPr>
          <w:lang w:val="hi_IN" w:bidi="hi_IN"/>
        </w:rPr>
        <w:t>अभिनय को रोकें। यीशु की भूमिका निभाने वाले व्यक्ति से पूछें, "आप क्या महसूस कर रहे हैं या क्या सोच रहे हैं?" हो सकता है कि आप ऐसी बातें सुनें, "मैं निराश हूँ। मैं अपने स्थान को गुप्त रखना चाहता था, लेकिन लोगों को पता चल गया," "मुझे असुविधा हो रही है," या "मुझे दिलचस्पी है कि एक गैर-यहूदी स्त्री मेरे पास आई है।" अभिनय को जारी रखें।</w:t>
      </w:r>
    </w:p>
    <w:p>
      <w:pPr/>
      <w:r>
        <w:rPr>
          <w:lang w:val="hi_IN" w:bidi="hi_IN"/>
        </w:rPr>
      </w:r>
      <w:r>
        <w:rPr>
          <w:lang w:val="hi_IN" w:bidi="hi_IN"/>
        </w:rPr>
        <w:t>यीशु और उस स्त्री के बीच होने वाले संवाद को अभिनय के रूप में प्रस्तुत करें। यीशु कहता है, "मुझे अपनी संतान, मेरे अपने परिवार, यहूदियों का पेट भरना चाहिए। बच्चों की रोटी लेकर कुत्तों के आगे फेंक देना ठीक नहीं है।"</w:t>
      </w:r>
    </w:p>
    <w:p>
      <w:pPr/>
      <w:r>
        <w:rPr>
          <w:lang w:val="hi_IN" w:bidi="hi_IN"/>
        </w:rPr>
      </w:r>
      <w:r>
        <w:rPr>
          <w:lang w:val="hi_IN" w:bidi="hi_IN"/>
        </w:rPr>
        <w:t>अभिनय को रोकें। स्त्री की भूमिका निभाने वाले व्यक्ति से पूछें, "आप क्या सोच रही हैं या या क्या महसूस कर रही हैं?" आप ऐसी बातें सुन सकते हैं, "अभी-अभी यीशु ने मुझे कुत्ता कहा है, वही व्यक्ति जिससे मैं मदद माँगने आई थी, वही जिसके बारे में मैंने बहुत कुछ सुना था," "मैं इतनी परेशान हूँ कि अब मुझे कोई परवाह नहीं," या "मैं ठान चुकी हूँ कि मैं यीशु को अपनी बेटी की मदद करने के लिए मना कर ही लूँगी।" अभिनय को जारी रखें।</w:t>
      </w:r>
    </w:p>
    <w:p>
      <w:pPr/>
      <w:r>
        <w:rPr>
          <w:lang w:val="hi_IN" w:bidi="hi_IN"/>
        </w:rPr>
      </w:r>
      <w:r>
        <w:rPr>
          <w:lang w:val="hi_IN" w:bidi="hi_IN"/>
        </w:rPr>
        <w:t>वह स्त्री जवाब देती है, "कुत्तों को भी बच्चों की थाली से गिरने वाले टुकड़े खाने की अनुमति होती है।।" यीशु कहता है, "अच्छा जवाब है। अब घर जा, दुष्टात्मा तेरी बेटी से निकल गई है।" जब वह स्त्री घर पहुँचती है, तो उसे अपनी छोटी लड़की बिस्तर पर लेटी हुई मिलती है, और दुष्टात्मा जा चुकी होती है।</w:t>
      </w:r>
    </w:p>
    <w:p>
      <w:pPr/>
      <w:r>
        <w:rPr>
          <w:lang w:val="hi_IN" w:bidi="hi_IN"/>
        </w:rPr>
      </w:r>
      <w:r>
        <w:rPr>
          <w:lang w:val="hi_IN" w:bidi="hi_IN"/>
        </w:rPr>
        <w:t>नाटक के अंत में, यीशु की भूमिका निभाने वाले व्यक्ति से पूछें, "आप क्या सोच रहे हैं या क्या महसूस कर रहे हैं?" आप ऐसी बातें सुन सकते हैं, "मैं बहुत खुश हूँ कि इस स्त्री में ऐसा विश्वास था" या "मैं इस स्त्री के दृढ़ निश्चय से प्रभावित हुआ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7:24–30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शुरू करने के लिए, समूह को वे नक्शे दिखाएँ जिनमें गलील, सीरियाई फीनीके और वहाँ स्थित सूर का स्थान दिखाया गया हो।</w:t>
      </w:r>
    </w:p>
    <w:p>
      <w:pPr/>
      <w:r>
        <w:rPr>
          <w:lang w:val="hi_IN" w:bidi="hi_IN"/>
        </w:rPr>
      </w:r>
      <w:r>
        <w:rPr>
          <w:lang w:val="hi_IN" w:bidi="hi_IN"/>
        </w:rPr>
        <w:t xml:space="preserve">हम जानते हैं कि यीशु गलील से निकलकर उत्तर की ओर </w:t>
      </w:r>
      <w:hyperlink r:id="rId261">
        <w:r>
          <w:rPr>
            <w:lang w:val="hi_IN" w:bidi="hi_IN"/>
          </w:rPr>
          <w:rPr>
            <w:color w:val="0000EE"/>
            <w:u w:val="single"/>
          </w:rPr>
          <w:t>सूर</w:t>
        </w:r>
      </w:hyperlink>
      <w:r>
        <w:rPr>
          <w:lang w:val="hi_IN" w:bidi="hi_IN"/>
        </w:rPr>
        <w:t xml:space="preserve"> के क्षेत्र में चला गया था। वह उस स्थान को गुप्त नहीं रख सका जहाँ वह ठहरा हुआ था, और इसलिए एक स्त्री ने उसके बारे में सुना और आकर उसके पैरों पर गिर गई। उसकी बेटी दुष्टात्मा से ग्रस्त थी, और उस ने यीशु से विनती की कि वह बुरी आत्मा को निकाल दे।</w:t>
      </w:r>
    </w:p>
    <w:p>
      <w:pPr/>
      <w:r>
        <w:rPr>
          <w:lang w:val="hi_IN" w:bidi="hi_IN"/>
        </w:rPr>
      </w:r>
      <w:r>
        <w:rPr>
          <w:lang w:val="hi_IN" w:bidi="hi_IN"/>
        </w:rPr>
        <w:t xml:space="preserve">आप वही शब्द इस्तेमाल करें जिसका उपयोग आप </w:t>
      </w:r>
      <w:r>
        <w:rPr>
          <w:b/>
          <w:lang w:val="hi_IN" w:bidi="hi_IN"/>
        </w:rPr>
        <w:t>दुष्टात्मा</w:t>
      </w:r>
      <w:r>
        <w:rPr>
          <w:lang w:val="hi_IN" w:bidi="hi_IN"/>
        </w:rPr>
        <w:t xml:space="preserve"> या </w:t>
      </w:r>
      <w:r>
        <w:rPr>
          <w:b/>
          <w:lang w:val="hi_IN" w:bidi="hi_IN"/>
        </w:rPr>
        <w:t>बुरी आत्मा</w:t>
      </w:r>
      <w:r>
        <w:rPr>
          <w:lang w:val="hi_IN" w:bidi="hi_IN"/>
        </w:rPr>
        <w:t xml:space="preserve"> दोनों के लिए कर रहे हैं। यदि आप बुरी आत्मा और दुष्टात्मा के लिए दो अलग-अलग शब्द इस्तेमाल कर रहे हैं, तो दोनों शब्दों का अलग-अलग उपयोग करें: उसकी छोटी लड़की एक “दुष्टात्मा” से ग्रस्त थी, और उसने उससे विनती की कि वह “बुरी आत्मा” को उसकी बेटी से निकाल दे। </w:t>
      </w:r>
      <w:hyperlink r:id="rId52">
        <w:r>
          <w:rPr>
            <w:lang w:val="hi_IN" w:bidi="hi_IN"/>
          </w:rPr>
          <w:rPr>
            <w:color w:val="0000EE"/>
            <w:u w:val="single"/>
          </w:rPr>
          <w:t>दुष्टात्मा</w:t>
        </w:r>
      </w:hyperlink>
      <w:r>
        <w:rPr>
          <w:lang w:val="hi_IN" w:bidi="hi_IN"/>
        </w:rPr>
        <w:t xml:space="preserve"> और </w:t>
      </w:r>
      <w:hyperlink r:id="rId62">
        <w:r>
          <w:rPr>
            <w:lang w:val="hi_IN" w:bidi="hi_IN"/>
          </w:rPr>
          <w:rPr>
            <w:color w:val="0000EE"/>
            <w:u w:val="single"/>
          </w:rPr>
          <w:t>बुरी आत्मा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यह स्त्री एक </w:t>
      </w:r>
      <w:r>
        <w:rPr>
          <w:b/>
          <w:lang w:val="hi_IN" w:bidi="hi_IN"/>
        </w:rPr>
        <w:t>अन्यजाति</w:t>
      </w:r>
      <w:r>
        <w:rPr>
          <w:lang w:val="hi_IN" w:bidi="hi_IN"/>
        </w:rPr>
        <w:t xml:space="preserve"> थी, जो सीरियाई फिनीके में पैदा हुई थी। इस संदर्भ में "अन्यजाति" का अर्थ है कि वह एक यूनानी व्यक्ति थी। दिखाने के लिए महत्वपूर्ण बात यह है कि वह यीशु के समान यहूदी व्यक्ति नहीं थी।</w:t>
      </w:r>
    </w:p>
    <w:p>
      <w:pPr/>
      <w:r>
        <w:rPr>
          <w:lang w:val="hi_IN" w:bidi="hi_IN"/>
        </w:rPr>
      </w:r>
      <w:r>
        <w:rPr>
          <w:lang w:val="hi_IN" w:bidi="hi_IN"/>
        </w:rPr>
        <w:t xml:space="preserve">यहाँ रुकें और चर्चा करें कि आप अन्यजाति या यूनानी के लिए किस शब्द या वाक्यांश का इस्तेमाल करेंगे। उसी शब्द का इस्तेमाल करें जिसका इस्तेमाल आपने पहले भी किया है। </w:t>
      </w:r>
      <w:hyperlink r:id="rId262">
        <w:r>
          <w:rPr>
            <w:lang w:val="hi_IN" w:bidi="hi_IN"/>
          </w:rPr>
          <w:rPr>
            <w:color w:val="0000EE"/>
            <w:u w:val="single"/>
          </w:rPr>
          <w:t>यूनानी</w:t>
        </w:r>
      </w:hyperlink>
      <w:r>
        <w:rPr>
          <w:lang w:val="hi_IN" w:bidi="hi_IN"/>
        </w:rPr>
        <w:t xml:space="preserve"> और </w:t>
      </w:r>
      <w:hyperlink r:id="rId263">
        <w:r>
          <w:rPr>
            <w:lang w:val="hi_IN" w:bidi="hi_IN"/>
          </w:rPr>
          <w:rPr>
            <w:color w:val="0000EE"/>
            <w:u w:val="single"/>
          </w:rPr>
          <w:t>अन्यजाति</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ने उससे कहा, "पहले मुझे अपने परिवार, यहूदियों को खिलाना चाहिए।" </w:t>
      </w:r>
      <w:r>
        <w:rPr>
          <w:b/>
          <w:lang w:val="hi_IN" w:bidi="hi_IN"/>
        </w:rPr>
        <w:t>यहूदी</w:t>
      </w:r>
      <w:r>
        <w:rPr>
          <w:lang w:val="hi_IN" w:bidi="hi_IN"/>
        </w:rPr>
        <w:t xml:space="preserve"> उन लोगों का सन्दर्भ हैं जो अब्राहम के पुत्र, इसहाक के वंशज थे। यह वही समूह है जिसके साथ परमेश्वर ने इस्राएल देश देने की वाचा बाँधी थी। यह एक जातीय समूह और उन लोगों का समूह दोनों ही है जो यहूदी धर्म का अभ्यास करते हैं, या जो यहूदी हैं। </w:t>
      </w:r>
      <w:r>
        <w:rPr>
          <w:b/>
          <w:lang w:val="hi_IN" w:bidi="hi_IN"/>
        </w:rPr>
        <w:t>यहूदियों</w:t>
      </w:r>
      <w:r>
        <w:rPr>
          <w:lang w:val="hi_IN" w:bidi="hi_IN"/>
        </w:rPr>
        <w:t xml:space="preserve"> के लिए उसी शब्द का इस्तेमाल करें जिसका इस्तेमाल आपने पहले भी किया है। </w:t>
      </w:r>
      <w:hyperlink r:id="rId238">
        <w:r>
          <w:rPr>
            <w:lang w:val="hi_IN" w:bidi="hi_IN"/>
          </w:rPr>
          <w:rPr>
            <w:color w:val="0000EE"/>
            <w:u w:val="single"/>
          </w:rPr>
          <w:t>यहूदियों</w:t>
        </w:r>
      </w:hyperlink>
      <w:r>
        <w:rPr>
          <w:lang w:val="hi_IN" w:bidi="hi_IN"/>
        </w:rPr>
        <w:t xml:space="preserve"> के बारे में अधिक जानकारी के लिए, मुख्य शब्दावली देखें। </w:t>
      </w:r>
    </w:p>
    <w:p>
      <w:pPr/>
      <w:r>
        <w:rPr>
          <w:lang w:val="hi_IN" w:bidi="hi_IN"/>
        </w:rPr>
      </w:r>
      <w:r>
        <w:rPr>
          <w:lang w:val="hi_IN" w:bidi="hi_IN"/>
        </w:rPr>
        <w:t>उसने कहा, "</w:t>
      </w:r>
      <w:r>
        <w:rPr>
          <w:b/>
          <w:lang w:val="hi_IN" w:bidi="hi_IN"/>
        </w:rPr>
        <w:t>हे प्रभु</w:t>
      </w:r>
      <w:r>
        <w:rPr>
          <w:lang w:val="hi_IN" w:bidi="hi_IN"/>
        </w:rPr>
        <w:t xml:space="preserve">, यह सच है। लेकिन कुत्तों को भी बच्चों की थाली से नीचे गिरे निवालों को खाने की अनुमति होती है।" यह शब्द "प्रभु" एक स्वामी, या किसी ऐसे व्यक्ति का सन्दर्भ है जिसे दूसरों पर अधिकार है। प्रभु ऐसी उपाधि है जिसका इस्तेमाल कई बार परमेश्वर का उल्लेख करने के लिए भी किया जाता था। प्रभु के लिए उसी शब्द का इस्तेमाल करें जिसका इस्तेमाल आपने पहले भी किया है। </w:t>
      </w:r>
      <w:hyperlink r:id="rId20">
        <w:r>
          <w:rPr>
            <w:lang w:val="hi_IN" w:bidi="hi_IN"/>
          </w:rPr>
          <w:rPr>
            <w:color w:val="0000EE"/>
            <w:u w:val="single"/>
          </w:rPr>
          <w:t>प्रभु</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यहाँ </w:t>
      </w:r>
      <w:r>
        <w:rPr>
          <w:b/>
          <w:lang w:val="hi_IN" w:bidi="hi_IN"/>
        </w:rPr>
        <w:t>कुत्ता</w:t>
      </w:r>
      <w:r>
        <w:rPr>
          <w:lang w:val="hi_IN" w:bidi="hi_IN"/>
        </w:rPr>
        <w:t xml:space="preserve"> शब्द का अर्थ आवारा या जंगली कुत्तों से नहीं है, जिनसे लोग छुटकारा पाना चाहते हैं। परिवार इन कुत्तों को खाना खिलाते होंगे।</w:t>
      </w:r>
    </w:p>
    <w:p>
      <w:pPr/>
      <w:r>
        <w:rPr>
          <w:lang w:val="hi_IN" w:bidi="hi_IN"/>
        </w:rPr>
      </w:r>
      <w:r>
        <w:rPr>
          <w:lang w:val="hi_IN" w:bidi="hi_IN"/>
        </w:rPr>
        <w:t xml:space="preserve">कुत्तों को आमतौर पर गिरे हुए टुकड़े या बचा हुआ खाना दिया जाता था। </w:t>
      </w:r>
      <w:r>
        <w:rPr>
          <w:b/>
          <w:lang w:val="hi_IN" w:bidi="hi_IN"/>
        </w:rPr>
        <w:t>टुकड़े</w:t>
      </w:r>
      <w:r>
        <w:rPr>
          <w:lang w:val="hi_IN" w:bidi="hi_IN"/>
        </w:rPr>
        <w:t xml:space="preserve"> भोजन के ऐसे टुकड़ें हैं जो लोगों के भोजन करते समय जमीन पर गिर जाते हैं।</w:t>
      </w:r>
    </w:p>
    <w:p>
      <w:pPr/>
      <w:r>
        <w:rPr>
          <w:lang w:val="hi_IN" w:bidi="hi_IN"/>
        </w:rPr>
      </w:r>
      <w:r>
        <w:rPr>
          <w:lang w:val="hi_IN" w:bidi="hi_IN"/>
        </w:rPr>
        <w:t>यीशु उस स्त्री से कहता है, "बच्चों की रोटी लेकर उसे कुत्तों को देना ठीक नहीं है। पहले बच्चों को पूरी तरह से पेट भर लेने दो।"</w:t>
      </w:r>
    </w:p>
    <w:p>
      <w:pPr/>
      <w:r>
        <w:rPr>
          <w:lang w:val="hi_IN" w:bidi="hi_IN"/>
        </w:rPr>
      </w:r>
      <w:r>
        <w:rPr>
          <w:lang w:val="hi_IN" w:bidi="hi_IN"/>
        </w:rPr>
        <w:t>यहाँ रुकें और चर्चा करें कि आप इस दृष्टान्त का अनुवाद कैसे करेंगे। आप इसे ठीक इसी रूप में अनुवाद कर सकते हैं। क्या आपके श्रोता समझ पाएंगे कि "बच्चे" यहूदियों का संदर्भ हैं? यदि नहीं, तो आप भाषा को वैसी रख सकते हैं, लेकिन आप कुछ ऐसा कहकर अर्थ स्पष्ट कर सकते हैं, "पहले मुझे अपने लोगों, यानी यहूदियों की मदद करने दो।" यदि आपके श्रोताओं को यह दृष्टान्त समझ में नहीं आता, तो आप इस दृष्टान्त का उपयोग बिल्कुल न करें और बस इतना कहें, “मुझे अन्य देशों के लोगों की मदद करने से पहले इस्राएल के लोगों की मदद करनी चाहिए।”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इस भाग को अपनी भाषा में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फिर रुक जाए। फिर समूह का दूसरा सदस्य इस भाग के अगले हिस्से को बताए और रुक जाए। इसे तब तक करें जब तक कि पूरा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7:24–30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64">
        <w:r>
          <w:rPr>
            <w:lang w:val="hi_IN" w:bidi="hi_IN"/>
          </w:rPr>
          <w:rPr>
            <w:color w:val="0000EE"/>
            <w:u w:val="single"/>
          </w:rPr>
          <w:t>सुने और मन में रखें</w:t>
        </w:r>
      </w:hyperlink>
      <w:r>
        <w:rPr>
          <w:lang w:val="hi_IN" w:bidi="hi_IN"/>
        </w:rPr>
        <w:t xml:space="preserve"> (507 KB)</w:t>
      </w:r>
      <w:r>
        <w:rPr>
          <w:lang w:val="hi_IN" w:bidi="hi_IN"/>
        </w:rPr>
      </w:r>
    </w:p>
    <w:p>
      <w:pPr>
        <w:pStyle w:val="ListBullet"/>
        <w:spacing w:line="240" w:lineRule="auto"/>
        <w:ind w:left="720"/>
      </w:pPr>
      <w:r>
        <w:rPr>
          <w:lang w:val="hi_IN" w:bidi="hi_IN"/>
        </w:rPr>
      </w:r>
      <w:hyperlink r:id="rId265">
        <w:r>
          <w:rPr>
            <w:lang w:val="hi_IN" w:bidi="hi_IN"/>
          </w:rPr>
          <w:rPr>
            <w:color w:val="0000EE"/>
            <w:u w:val="single"/>
          </w:rPr>
          <w:t>पाठ का परिचय</w:t>
        </w:r>
      </w:hyperlink>
      <w:r>
        <w:rPr>
          <w:lang w:val="hi_IN" w:bidi="hi_IN"/>
        </w:rPr>
        <w:t xml:space="preserve"> (3.6 MB)</w:t>
      </w:r>
      <w:r>
        <w:rPr>
          <w:lang w:val="hi_IN" w:bidi="hi_IN"/>
        </w:rPr>
      </w:r>
    </w:p>
    <w:p>
      <w:pPr>
        <w:pStyle w:val="ListBullet"/>
        <w:spacing w:line="240" w:lineRule="auto"/>
        <w:ind w:left="720"/>
      </w:pPr>
      <w:r>
        <w:rPr>
          <w:lang w:val="hi_IN" w:bidi="hi_IN"/>
        </w:rPr>
      </w:r>
      <w:hyperlink r:id="rId266">
        <w:r>
          <w:rPr>
            <w:lang w:val="hi_IN" w:bidi="hi_IN"/>
          </w:rPr>
          <w:rPr>
            <w:color w:val="0000EE"/>
            <w:u w:val="single"/>
          </w:rPr>
          <w:t>घटनाओं को समझाना</w:t>
        </w:r>
      </w:hyperlink>
      <w:r>
        <w:rPr>
          <w:lang w:val="hi_IN" w:bidi="hi_IN"/>
        </w:rPr>
        <w:t xml:space="preserve"> (3.9 MB)</w:t>
      </w:r>
      <w:r>
        <w:rPr>
          <w:lang w:val="hi_IN" w:bidi="hi_IN"/>
        </w:rPr>
      </w:r>
    </w:p>
    <w:p>
      <w:pPr>
        <w:pStyle w:val="ListBullet"/>
        <w:spacing w:line="240" w:lineRule="auto"/>
        <w:ind w:left="720"/>
      </w:pPr>
      <w:r>
        <w:rPr>
          <w:lang w:val="hi_IN" w:bidi="hi_IN"/>
        </w:rPr>
      </w:r>
      <w:hyperlink r:id="rId267">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268">
        <w:r>
          <w:rPr>
            <w:lang w:val="hi_IN" w:bidi="hi_IN"/>
          </w:rPr>
          <w:rPr>
            <w:color w:val="0000EE"/>
            <w:u w:val="single"/>
          </w:rPr>
          <w:t>आवश्यक जानकारी</w:t>
        </w:r>
      </w:hyperlink>
      <w:r>
        <w:rPr>
          <w:lang w:val="hi_IN" w:bidi="hi_IN"/>
        </w:rPr>
        <w:t xml:space="preserve"> (2.5 MB)</w:t>
      </w:r>
      <w:r>
        <w:rPr>
          <w:lang w:val="hi_IN" w:bidi="hi_IN"/>
        </w:rPr>
      </w:r>
    </w:p>
    <w:p>
      <w:pPr>
        <w:pStyle w:val="ListBullet"/>
        <w:spacing w:line="240" w:lineRule="auto"/>
        <w:ind w:left="720"/>
      </w:pPr>
      <w:r>
        <w:rPr>
          <w:lang w:val="hi_IN" w:bidi="hi_IN"/>
        </w:rPr>
      </w:r>
      <w:hyperlink r:id="rId269">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7:31–37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7:31–37 को सुनें और अपने मनों में रखें।</w:t>
      </w:r>
    </w:p>
    <w:p>
      <w:pPr/>
      <w:r>
        <w:rPr>
          <w:lang w:val="hi_IN" w:bidi="hi_IN"/>
        </w:rPr>
      </w:r>
      <w:r>
        <w:rPr>
          <w:lang w:val="hi_IN" w:bidi="hi_IN"/>
        </w:rPr>
        <w:t>यदि सम्भव हो तो मरकुस 7:31–37 का ऑडियो संस्करण तीन बार, तीन अलग-अलग अनुवादों में सुनें। उसके बाद, सामूहिक रूप में, निम्नलिखित प्रश्नों पर चर्चा करें:</w:t>
      </w:r>
    </w:p>
    <w:p>
      <w:pPr>
        <w:pStyle w:val="ListNumber"/>
        <w:numPr>
          <w:ilvl w:val="0"/>
          <w:numId w:val="4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7:31–37 का ऑडियो संस्करण सबसे आसानी से समझ आने वाले अनुवाद में सुनें।</w:t>
      </w:r>
    </w:p>
    <w:p>
      <w:pPr/>
      <w:r>
        <w:rPr>
          <w:lang w:val="hi_IN" w:bidi="hi_IN"/>
        </w:rPr>
      </w:r>
      <w:r>
        <w:rPr>
          <w:lang w:val="hi_IN" w:bidi="hi_IN"/>
        </w:rPr>
        <w:t>यह कहानी यीशु द्वारा फिनीके की स्त्री की बेटी से दुष्टात्मा को निकालने के ठीक बाद घटित होती है। यीशु सूर से निकलकर चला जाता है। यीशु सूर से उत्तर की ओर झील के किनारे लगभग 32 किलोमीटर दूर सैदा के क्षेत्र तक यात्रा करता है। फिर यीशु दक्षिण-पूर्व की ओर गलील की झील के पूर्वी किनारे की ओर यात्रा करता है। इस समय पर यीशु गैर-यहूदी, या अन्यजातीय क्षेत्रों में अधिक ठहरता है। जैसा कि पहले बताया गया है, यीशु शायद अपने चेलों के साथ कहीं दूर जाकर थोड़ा आराम करना चाह रहा था। इस भाग में चेलों का उल्लेख नहीं मिलता, परन्तु बाद में इस यात्रा पर वे उसके साथ हैं। इसका अर्थ यह है कि जब यीशु ने इस भाग में आश्चर्यकर्म किया तो चेले उसके साथ थे।</w:t>
      </w:r>
    </w:p>
    <w:p>
      <w:pPr/>
      <w:r>
        <w:rPr>
          <w:lang w:val="hi_IN" w:bidi="hi_IN"/>
        </w:rPr>
      </w:r>
      <w:r>
        <w:rPr>
          <w:lang w:val="hi_IN" w:bidi="hi_IN"/>
        </w:rPr>
        <w:t>यहाँ रुकें और अपनी टीम को दिकापुलिस के साथ सूर और सैदा और गलील की झील का नक्शा दिखाएँ, जिसमें वह मार्ग भी हो जिससे यीशु गया था। ध्यान दें कि सूर और सैदा अलग देश में हैं और दिकापुलिस एक अलग देश है। इस ऑडियो को यहाँ रोकें।</w:t>
      </w:r>
    </w:p>
    <w:p>
      <w:pPr/>
      <w:r>
        <w:rPr>
          <w:lang w:val="hi_IN" w:bidi="hi_IN"/>
        </w:rPr>
      </w:r>
      <w:r>
        <w:rPr>
          <w:lang w:val="hi_IN" w:bidi="hi_IN"/>
        </w:rPr>
        <w:t>एक स्थान से दूसरे स्थान तक यात्रा करने वाले किसी व्यक्ति के बारे में एक कहानी सुनाएँ। सुनें कि कहानीकार उस यात्रा का या उस व्यक्ति के एक स्थान से दूसरे स्थान तक यात्रा करने के मार्ग का वर्णन कैसे करता है। सैदा में कुछ घटित नहीं हुआ-यह केवल यीशु के उस स्थान की यात्रा का वर्णन है। इस ऑडियो को यहाँ रोकें।</w:t>
      </w:r>
    </w:p>
    <w:p>
      <w:pPr/>
      <w:r>
        <w:rPr>
          <w:lang w:val="hi_IN" w:bidi="hi_IN"/>
        </w:rPr>
      </w:r>
      <w:r>
        <w:rPr>
          <w:lang w:val="hi_IN" w:bidi="hi_IN"/>
        </w:rPr>
        <w:t>इस घटना से कई वर्ष पहले, यशायाह भविष्यद्वक्ता ने कहा था कि परमेश्वर अंधों की आँखें खोलने और बहरों के कान खोलने के लिए आता है। लेखक मरकुस इस पवित्रशास्त्र को जानता था। वह इस बात को प्रकट करना चाहता था कि यीशु ही उस प्रतिज्ञा की पूर्ति था।</w:t>
      </w:r>
    </w:p>
    <w:p>
      <w:pPr/>
      <w:r>
        <w:rPr>
          <w:lang w:val="hi_IN" w:bidi="hi_IN"/>
        </w:rPr>
      </w:r>
      <w:r>
        <w:rPr>
          <w:lang w:val="hi_IN" w:bidi="hi_IN"/>
        </w:rPr>
        <w:t>यीशु और चेले गलील की झील के पूर्वी किनारे पर दिकापुलिस क्षेत्र में, या दस नगरों में आए। यह वही सामान्य क्षेत्र है जहाँ मरकुस 5 अध्याय में यीशु ने एक मनुष्य में से दुष्टात्माओं को निकाला था। उस समय लोगों ने डर के मारे यीशु से चले जाने को कहा था। इस बार जब यीशु इस क्षेत्र में वापस आया तो ऐसा नहीं लगा कि लोग यीशु से डर रहे थे। दस नगरों या दिकापुलिस क्षेत्र पर रोमी सरकार के द्वारा नियुक्त एक अलग शासक का शासन था और यह यहूदी क्षेत्र नहीं था।</w:t>
      </w:r>
    </w:p>
    <w:p>
      <w:pPr/>
      <w:r>
        <w:rPr>
          <w:lang w:val="hi_IN" w:bidi="hi_IN"/>
        </w:rPr>
      </w:r>
      <w:r>
        <w:rPr>
          <w:lang w:val="hi_IN" w:bidi="hi_IN"/>
        </w:rPr>
        <w:t>भीड़ एक मनुष्य को यीशु के पास लेकर आई। हमें नहीं पता कि ये लोग यहूदी थे या गैर-यहूदी, लेकिन यीशु ज्यादातर गैर-यहूदी क्षेत्र में गया था। चाहे जो भी हो, भीड़ ने यीशु के बारे में कुछ तो सुना था। भीड़ ने सुना था कि यीशु ने पहले भी कई लोगों को स्वस्थ किया है। भीड़ एक मनुष्य को यीशु के पास लेकर आई। वह मनुष्य बहरा था और अच्छे से बोल नहीं पाता था। मूल भाषा में उपयोग किए गए शब्द के अनुसार, वह बड़ी कठिनाई से कुछ-कुछ बोल पाता था, अतः सम्भवतः वह जन्म से बहरा नहीं था। बोलने की बाधा का अर्थ है कि वह मनुष्य आवाजें तो निकाल सकता है, परन्तु वे आवाजें स्पष्ट नहीं होतीं। कुछ बहरे लोग गूंगे भी होते हैं, जिसका अर्थ है कि वे आवाजें नहीं निकाल सकते। जब कोई व्यक्ति बचपन में सुन नहीं सकता, तो वह शब्दों का सही उच्चारण नहीं सीख पाता, जिससे कि उस शब्द को समझा जा सके। हकलाने जैसी अन्य बातों को भी बोलने की बाधा कहा जा सकता है। कुछ लोग जो साफ-साफ बोल नहीं पाते, उनकी ऐसी दशा होती है जिसमें जीभ मुँह से बंधी रहती है या जब वह व्यक्ति बोलने का प्रयत्न करता है तो जीभ ठीक से नहीं हिलती। मरकुस हमें यह नहीं बताता कि वह बोलने की बाधा क्या थी, अतः हम नहीं पता कि यह हकलाहट थी या जीभ बंधी हुई थी या फिर वह क्या कारण था जिससे वह व्यक्ति इस तरह बोलता था कि लोग उसकी कही बात समझ नहीं पाते थे।</w:t>
      </w:r>
    </w:p>
    <w:p>
      <w:pPr/>
      <w:r>
        <w:rPr>
          <w:lang w:val="hi_IN" w:bidi="hi_IN"/>
        </w:rPr>
      </w:r>
      <w:r>
        <w:rPr>
          <w:lang w:val="hi_IN" w:bidi="hi_IN"/>
        </w:rPr>
        <w:t>यहाँ रुककर चर्चा करें: किसी ऐसे व्यक्ति के बारे में कहानी सुनाएँ जो बहरा है और साफ-साफ बोल नहीं सकता। कहानीकार के द्वारा उस व्यक्ति के विषय में बताया गया वर्णन सुनें। कहानीकार उस बहरे व्यक्ति का वर्णन कैसे करता है? कहानीकार उस बहरे व्यक्ति की बोली का वर्णन कैसे करता है? उपयोग किए गए वर्णनात्मक शब्दों पर ध्यान दें। इस रिकॉर्डिंग को यहाँ रोकें।</w:t>
      </w:r>
    </w:p>
    <w:p>
      <w:pPr/>
      <w:r>
        <w:rPr>
          <w:lang w:val="hi_IN" w:bidi="hi_IN"/>
        </w:rPr>
      </w:r>
      <w:r>
        <w:rPr>
          <w:lang w:val="hi_IN" w:bidi="hi_IN"/>
        </w:rPr>
        <w:t>लोगों ने यीशु से उस बहरे मनुष्य पर हाथ रखने की विनती की। यहूदी शिक्षक और धार्मिक अगुवे अक्सर लोगों को आशीष देने और चंगा करने के लिये उन पर हाथ रखते थे। यीशु ने उससे भी बढ़कर किया। वह इस मनुष्य के साथ एक रिश्ता प्रकट करना चाहता था, अतः वह उसे भीड़ से अलग ले गया ताकि उससे व्यक्तिगत रूप से बातचीत कर सके। उसके बाद यीशु ने एक के बाद एक बहुत सारे काम किए। यीशु ने उस मनुष्य के कानों के अंदरूनी भाग को छूने के लिए अपनी उंगलियों के सिरों का उपयोग किया। यीशु ने-सम्भवतः भूमि पर-थूकने के बाद उस मनुष्य की जीभ को छुआ। हमें यह निश्चित रूप से पता नहीं है कि उस मनुष्य की जीभ को छूने से पहले यीशु ने अपनी उंगलियों पर थूका था या उसने केवल भूमि पर थूका था। उसके बाद यीशु ने ऊपर "स्वर्ग की ओर," या "आकाश की ओर" देखा। इससे पता चलता है कि वह परमेश्वर से बात कर रहा था। उसने अत्यधिक भावुकता दिखाने के लिये गहरी आह भरी। आह भरने का अर्थ है बहुत गहरी और धीमी सांस लेना। आमतौर पर हम हर घंटे में कई बार आहें भरते हैं। यीशु ने कहा, “इप्फत्तह” जिसका अर्थ है “खुल जा।” यीशु चाहता था कि बिना किसी समस्या के उस मनुष्य के कान सुनें और उसकी जीभ बोले।</w:t>
      </w:r>
    </w:p>
    <w:p>
      <w:pPr/>
      <w:r>
        <w:rPr>
          <w:lang w:val="hi_IN" w:bidi="hi_IN"/>
        </w:rPr>
      </w:r>
      <w:r>
        <w:rPr>
          <w:lang w:val="hi_IN" w:bidi="hi_IN"/>
        </w:rPr>
        <w:t>इप्फत्तह अरामी भाषा का शब्द है, जो इस क्षेत्र के लोगों के घरों में बोली जाने वाली स्थानीय भाषा है। यदि यह मनुष्य बचपन में सुनने में सक्षम होता, तो यह वही भाषा होती जिसे वह जानता होता। जो पहला शब्द यह मनुष्य सुनेगा वह उसकी अपनी मात्रभाषा का कोई शब्द होगा। यह चंगाई तुरंत और पूर्ण थी। वह मनुष्य साफ-साफ सुन और बोल सकता था। बोलने की बाधा दूर हो गई थी।</w:t>
      </w:r>
    </w:p>
    <w:p>
      <w:pPr/>
      <w:r>
        <w:rPr>
          <w:lang w:val="hi_IN" w:bidi="hi_IN"/>
        </w:rPr>
      </w:r>
      <w:r>
        <w:rPr>
          <w:lang w:val="hi_IN" w:bidi="hi_IN"/>
        </w:rPr>
        <w:t>यहाँ रुककर चर्चा करें कि आप बहरेपन की इस चंगाई का वर्णन कैसे करेंगे। यीशु ने जो किया, उस प्रक्रिया के चरणों को दोहराएँ। प्रत्येक चरण का वर्णन करने के लिये आप जिन शब्दों का उपयोग कर रहे हैं, उन पर ध्यान दें। यीशु ने कहा, "खुल जा।" आपके श्रोता इस आज्ञा को कैसे समझेंगे? इस रिकॉर्डिंग को यहाँ रोकें।</w:t>
      </w:r>
    </w:p>
    <w:p>
      <w:pPr/>
      <w:r>
        <w:rPr>
          <w:lang w:val="hi_IN" w:bidi="hi_IN"/>
        </w:rPr>
      </w:r>
      <w:r>
        <w:rPr>
          <w:lang w:val="hi_IN" w:bidi="hi_IN"/>
        </w:rPr>
        <w:t>किसी धार्मिक अगुवे के बारे में कहानी सुनाएँ जो गाँव में किसी व्यक्ति को चंगा करने या आशीष देने आता है। वर्णन करें कि वह व्यक्ति क्या करता है। क्या वहाँ कोई अनुष्ठान किया जाता है, जैसे कि थूकना या ऊपर की ओर देखकर परमेश्वर से बात करना, जिसे वे चंगे हो जाने पर करते हैं? इस रिकॉर्डिंग को यहाँ रोकें।</w:t>
      </w:r>
    </w:p>
    <w:p>
      <w:pPr/>
      <w:r>
        <w:rPr>
          <w:lang w:val="hi_IN" w:bidi="hi_IN"/>
        </w:rPr>
      </w:r>
      <w:r>
        <w:rPr>
          <w:lang w:val="hi_IN" w:bidi="hi_IN"/>
        </w:rPr>
        <w:t>यीशु ने लोगों से कहा कि वे इस चंगाई के बारे में किसी को न बताएँ। हालाँकि, भीड़ इतनी उत्साहित थी कि उन्होंने सबको बता दिया। जितना अधिक यीशु ने कहा कि मत बताना, उतना ही अधिक उन लोगों ने बताया। हो सकता है कि लोगों ने पहले से ही यशायाह भविष्य्दवक्ता के लेखों को सुन रखा हो। शायद लोगों ने देखा कि यीशु यशायाह के शब्दों को पूरा कर रहा है।</w:t>
      </w:r>
    </w:p>
    <w:p>
      <w:pPr/>
      <w:r>
        <w:rPr>
          <w:lang w:val="hi_IN" w:bidi="hi_IN"/>
        </w:rPr>
      </w:r>
      <w:r>
        <w:rPr>
          <w:lang w:val="hi_IN" w:bidi="hi_IN"/>
        </w:rPr>
        <w:t>यहाँ रुकें और टीम के रूप में चर्चा करें: भीड़ कहती है कि यीशु बहरों को सुनने और गूंगों को बोलने में सक्षम करता है। आपकी भाषा में, आप चंगाई के बारे में कैसे बात करते हैं? इस रिकॉर्डिंग को यहाँ रोकें।</w:t>
      </w:r>
    </w:p>
    <w:p>
      <w:pPr/>
      <w:r>
        <w:rPr>
          <w:lang w:val="hi_IN" w:bidi="hi_IN"/>
        </w:rPr>
      </w:r>
      <w:r>
        <w:rPr>
          <w:lang w:val="hi_IN" w:bidi="hi_IN"/>
        </w:rPr>
        <w:t>वे लोग चकित हो गए थे। पिछले भाग में जब यीशु नासरत में शिक्षा देने गया था तो लोग चकित हो गए थे। उस भाग का चकित होना नकारात्मक रूप में था। वह अनुभूति अच्छी नहीं थी। यहाँ पर चकित शब्द का अर्थ है कि लोग अचम्भित या आश्चर्यचकित थे, परन्तु एक सकारात्मक रूप में। उन्होंने कहा, "जो कुछ भी यीशु करता है, वह अद्भुत है।" लोग इस बारे में बात कर रहे थे कि बहरों को सुनने वाला बनाने में और जो लोग बोल नहीं सकते उन्हें साफ-साफ बोलने वाला बनाने में यीशु कैसे सक्षम हुआ। क्योंकि वे अत्यधिक चकित थे, इसलिये उन्होंने दूसरों को वह बता दिया जो उन्होंने देखा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7:31–37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दस नगरों के एक प्रांत, दिकापुलिस की ओर यात्रा कर रहा है। एक बहरे मनुष्य को उसके पास लाया जाता है।</w:t>
      </w:r>
    </w:p>
    <w:p>
      <w:pPr/>
      <w:r>
        <w:rPr>
          <w:lang w:val="hi_IN" w:bidi="hi_IN"/>
        </w:rPr>
      </w:r>
      <w:r>
        <w:rPr>
          <w:b/>
          <w:lang w:val="hi_IN" w:bidi="hi_IN"/>
        </w:rPr>
        <w:t>दूसरे दृश्य में:</w:t>
      </w:r>
      <w:r>
        <w:rPr>
          <w:lang w:val="hi_IN" w:bidi="hi_IN"/>
        </w:rPr>
        <w:t xml:space="preserve"> यह दृश्य उस प्रक्रिया का वर्णन करता है जिसका उपयोग यीशु उस बहरे मनुष्य को चंगा करने के लिए करता है।</w:t>
      </w:r>
    </w:p>
    <w:p>
      <w:pPr/>
      <w:r>
        <w:rPr>
          <w:lang w:val="hi_IN" w:bidi="hi_IN"/>
        </w:rPr>
      </w:r>
      <w:r>
        <w:rPr>
          <w:b/>
          <w:lang w:val="hi_IN" w:bidi="hi_IN"/>
        </w:rPr>
        <w:t>तीसरे दृश्य में:</w:t>
      </w:r>
      <w:r>
        <w:rPr>
          <w:lang w:val="hi_IN" w:bidi="hi_IN"/>
        </w:rPr>
        <w:t xml:space="preserve"> यीशु भीड़ से बात करते हुए उनसे कहता है कि जो कुछ घटित हुआ वे किसी को न बताएँ। फिर भी, भीड़ हर किसी को यह बात बताती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(जो शायद उसके साथ थे परन्तु उनका उल्लेख नहीं किया गया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एक बहरा मनुष्य</w:t>
      </w:r>
    </w:p>
    <w:p>
      <w:pPr/>
      <w:r>
        <w:rPr>
          <w:lang w:val="hi_IN" w:bidi="hi_IN"/>
        </w:rPr>
      </w:r>
      <w:r>
        <w:rPr>
          <w:lang w:val="hi_IN" w:bidi="hi_IN"/>
        </w:rPr>
        <w:t>सामूहिक रूप में, इस भाग के परिदृश्य के इन हिस्सों पर ध्यान दें: पहले दृश्य में, यीशु सूर से उत्तर दिशा में सैदा की ओर तथा फिर दक्षिण एवं पूर्व दिशा में दिकापुलिस की ओर यात्रा करता है।</w:t>
      </w:r>
    </w:p>
    <w:p>
      <w:pPr/>
      <w:r>
        <w:rPr>
          <w:lang w:val="hi_IN" w:bidi="hi_IN"/>
        </w:rPr>
      </w:r>
      <w:r>
        <w:rPr>
          <w:lang w:val="hi_IN" w:bidi="hi_IN"/>
        </w:rPr>
        <w:t>रुकें और वह नक्शा दिखाएँ जिसमें इन स्थानों पर निशान लगा हो। इस यात्रा का सबसे अच्छा वर्णन कैसे किया जाए, इस पर चर्चा करें। इस रिकॉर्डिंग को यहाँ रोकें।</w:t>
      </w:r>
    </w:p>
    <w:p>
      <w:pPr/>
      <w:r>
        <w:rPr>
          <w:lang w:val="hi_IN" w:bidi="hi_IN"/>
        </w:rPr>
      </w:r>
      <w:r>
        <w:rPr>
          <w:lang w:val="hi_IN" w:bidi="hi_IN"/>
        </w:rPr>
        <w:t>पहले दृश्य में, यीशु और चेले सूर से उत्तर दिशा में सैदा की ओर जाते हैं। फिर यीशु और चेले दक्षिण एवं पूर्व दिशा में गलील की झील के पूर्वी किनारे और दिकापुलिस प्रांत (दस नगरों वाले प्रांत) की ओर जाते हैं।</w:t>
      </w:r>
    </w:p>
    <w:p>
      <w:pPr/>
      <w:r>
        <w:rPr>
          <w:lang w:val="hi_IN" w:bidi="hi_IN"/>
        </w:rPr>
      </w:r>
      <w:r>
        <w:rPr>
          <w:lang w:val="hi_IN" w:bidi="hi_IN"/>
        </w:rPr>
        <w:t>जब यीशु उन दस नगरों या दिकापुलिस प्रांत में पहुँचता है, तो लोगों की एक भीड़ एक बहरे व्यक्ति को उसके पास लाती है। वह व्यक्ति न केवल बहरा है बल्कि उसे बोलने में भी समस्या होती है। लोग यीशु से विनती करते हैं कि वह उस व्यक्ति को चंगा करने के लिए उस पर अपने हाथ रखे।</w:t>
      </w:r>
    </w:p>
    <w:p>
      <w:pPr/>
      <w:r>
        <w:rPr>
          <w:lang w:val="hi_IN" w:bidi="hi_IN"/>
        </w:rPr>
      </w:r>
      <w:r>
        <w:rPr>
          <w:lang w:val="hi_IN" w:bidi="hi_IN"/>
        </w:rPr>
        <w:t>रुकें और चर्चा करें: हमें नहीं पता कि जब यह घटना हुई तब यीशु दिकापुलिस के किस नगर या किस हिस्से में था। इस बारे में चर्चा करें कि इसका वर्णन कैसे किया जाए कि जब यह आश्चर्यकर्म हुआ उस समय यीशु कहाँ था। इस रिकॉर्डिंग को यहाँ रोकें।</w:t>
      </w:r>
    </w:p>
    <w:p>
      <w:pPr/>
      <w:r>
        <w:rPr>
          <w:lang w:val="hi_IN" w:bidi="hi_IN"/>
        </w:rPr>
      </w:r>
      <w:r>
        <w:rPr>
          <w:lang w:val="hi_IN" w:bidi="hi_IN"/>
        </w:rPr>
        <w:t>दूसरे दृश्य में यीशु के द्वारा किए गए प्रत्येक कार्य को पहचानना महत्वपूर्ण है। सबसे पहले, यीशु उस मनुष्य को भीड़ से दूर ले जाता है। यीशु उस बहरे मनुष्य के साथ अकेला है। फिर यीशु उस मनुष्य के कानों में अपनी उंगलियाँ डालता है। यीशु अपनी ही उंगलियों पर थूकता है। यीशु अपनी उंगलियों का उपयोग करते हुए उस मनुष्य की जीभ को छूता है। यीशु ऊपर स्वर्ग की ओर देखते हुए आह भरता है (वह एक गहरी सांस छोड़ता है)। यीशु "इप्फत्तह" बोलता है, जिसका अर्थ है "खुल जा," और वह मनुष्य तुरन्त ही पूरी तरह से सुन पाता है और स्पष्ट रूप से बोल पाता है।</w:t>
      </w:r>
    </w:p>
    <w:p>
      <w:pPr/>
      <w:r>
        <w:rPr>
          <w:lang w:val="hi_IN" w:bidi="hi_IN"/>
        </w:rPr>
      </w:r>
      <w:r>
        <w:rPr>
          <w:lang w:val="hi_IN" w:bidi="hi_IN"/>
        </w:rPr>
        <w:t>यहाँ रुकें और इन घटनाओं के क्रम का अभ्यास करें। फिर बताएँ कि वह व्यक्ति प्रत्येक चरण पर क्या कर रहा है। इस रिकॉर्डिंग को यहाँ रोकें।</w:t>
      </w:r>
    </w:p>
    <w:p>
      <w:pPr/>
      <w:r>
        <w:rPr>
          <w:lang w:val="hi_IN" w:bidi="hi_IN"/>
        </w:rPr>
      </w:r>
      <w:r>
        <w:rPr>
          <w:lang w:val="hi_IN" w:bidi="hi_IN"/>
        </w:rPr>
        <w:t>तीसरे दृश्य में, यीशु भीड़ से बात करता है। वे देखते हैं कि वह व्यक्ति अब चंगा हो गया है, परन्तु यीशु उनसे कहता है कि वे लोगों को यह बात न बताएँ। परन्तु जितना अधिक यीशु उन्हें दूसरों को न बताने के लिये कहता है, उतना ही अधिक वे सब को बता देते हैं। लोग चकित होकर कहने लगे, "जो कुछ भी यीशु करता है, वह अद्भुत है। यहाँ तक कि यीशु बहरों को सुनने में सक्षम करता है और जो बोल नहीं सकते, उन्हें बोली प्रदान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7:31–37 का ऑडियो संस्करण समझने में सबसे आसान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(जो सम्भवतः उसके साथ थे परन्तु उनका उल्लेख नहीं किया गया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एक बहरा मनुष्य</w:t>
      </w:r>
    </w:p>
    <w:p>
      <w:pPr/>
      <w:r>
        <w:rPr>
          <w:lang w:val="hi_IN" w:bidi="hi_IN"/>
        </w:rPr>
      </w:r>
      <w:r>
        <w:rPr>
          <w:lang w:val="hi_IN" w:bidi="hi_IN"/>
        </w:rPr>
        <w:t>सामूहिक रूप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जो व्यक्ति पात्र का अभिनय कर रहा है, उसे यह जवाब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पहले दृश्य में, यीशु सूर से निकलकर, सैदा की ओर जाता है, और फिर नीचे दिकापुलिस की ओर जाता है। जब यीशु दिकापुलिस के किसी स्थान में पहुँचता है, तो लोगों की भीड़ एक बहरे व्यक्ति को यीशु के पास लाती है। भीड़ यीशु से विनती करती है कि वह इस बहरे व्यक्ति पर अपने हाथ रखे, जो हकलाता है। परन्तु यीशु उस मनुष्य को भीड़ से दूर ले जाता है, ताकि वे अकेले हो जाएँ।</w:t>
      </w:r>
    </w:p>
    <w:p>
      <w:pPr/>
      <w:r>
        <w:rPr>
          <w:lang w:val="hi_IN" w:bidi="hi_IN"/>
        </w:rPr>
      </w:r>
      <w:r>
        <w:rPr>
          <w:lang w:val="hi_IN" w:bidi="hi_IN"/>
        </w:rPr>
        <w:t>इस कार्य को रोकें। यीशु से पूछें, "आप कैसा महसूस कर रहे हैं?" हो सकता है कि आप ऐसी बातें सुनें, "मैं दूसरे लोगों के कारण नहीं, परन्तु इस मनुष्य को चंगा करने के लिये उसके साथ अकेले इसलिये रहना चाहता हूँ क्योंकि वह चंगा होना चाहता है," "मैं इस एक व्यक्ति पर ध्यान केंद्रित करना चाहता हूँ," या "मैं उन लोगों के लिये मनोरंजन नहीं बनना चाहता जो केवल यह चाहते हैं कि मैं चंगा कर दूँ, इसी कारण मैं इस मनुष्य को दूर ले गया।" या, "इस बार मैं बहुत प्रसन्न हूँ कि लोग मुझसे डर नहीं रहे। यह उस बार की तरह नहीं है जब मैंने उस दुष्टात्मा-ग्रस्त मनुष्य को चंगा किया था।" नाटक को जारी रखें।</w:t>
      </w:r>
    </w:p>
    <w:p>
      <w:pPr/>
      <w:r>
        <w:rPr>
          <w:lang w:val="hi_IN" w:bidi="hi_IN"/>
        </w:rPr>
      </w:r>
      <w:r>
        <w:rPr>
          <w:lang w:val="hi_IN" w:bidi="hi_IN"/>
        </w:rPr>
        <w:t>दूसरे दृश्य में, भीड़ से दूर यीशु उस मनुष्य के साथ अकेला है। यीशु उस मनुष्य के कानों में अपनी उंगलियाँ डालता है। यीशु अपनी ही उंगलियों पर थूकता है। यीशु उस मनुष्य की जीभ को छूता है। यीशु ऊपर स्वर्ग की ओर देखता है। यीशु आह भरता है।</w:t>
      </w:r>
    </w:p>
    <w:p>
      <w:pPr/>
      <w:r>
        <w:rPr>
          <w:lang w:val="hi_IN" w:bidi="hi_IN"/>
        </w:rPr>
      </w:r>
      <w:r>
        <w:rPr>
          <w:lang w:val="hi_IN" w:bidi="hi_IN"/>
        </w:rPr>
        <w:t>इस कार्य को रोकें। उस बहरे मनुष्य से पूछें, "आप कैसा महसूस कर रहे हैं?" हो सकता है कि आप ऐसी बातें सुनें, "मुझे आशा है, परन्तु मुझे डर भी लग रहा है। यह मनुष्य मेरे साथ विचित्र काम कर रहा है। मुझे समझ नहीं आ रहा कि यह मनुष्य मेरे कानों में अपनी उंगलियाँ क्यों डाल रहा है और मेरी जीभ को क्यों छू रहा है। ऐसा लगता है कि यह मनुष्य मेरी सहायता करना चाहता है। क्या यह मनुष्य मुझे सुनने में सक्षम बनाने वाला है?" भीड़ से पूछें, "अब आप कैसा महसूस कर रहे हैं?" हो सकता है कि आप सुनें, "मैं उलझन में हूँ। मुझे नहीं पता कि यीशु क्या कर रहा है। यीशु उस मनुष्य के साथ वहाँ चला गया है, इसलिये हम देख या सुन नहीं सकते कि क्या हो रहा है। मुझे आशा है कि यीशु मेरे मित्र की सहायता कर रहा है। काश, मैं देख पाता कि यीशु क्या कर रहा है।" नाटक को जारी रखें।</w:t>
      </w:r>
    </w:p>
    <w:p>
      <w:pPr/>
      <w:r>
        <w:rPr>
          <w:lang w:val="hi_IN" w:bidi="hi_IN"/>
        </w:rPr>
      </w:r>
      <w:r>
        <w:rPr>
          <w:lang w:val="hi_IN" w:bidi="hi_IN"/>
        </w:rPr>
        <w:t>यीशु "इप्फत्तह" बोलता है, जिसका अर्थ है "खुल जा," और वह मनुष्य तुरन्त ही पूरी तरह से सुन पाता है। उसी समय पर उसकी जीभ भी खुल जाती है जिससे वह स्पष्ट रूप से बोल पाता है।</w:t>
      </w:r>
    </w:p>
    <w:p>
      <w:pPr/>
      <w:r>
        <w:rPr>
          <w:lang w:val="hi_IN" w:bidi="hi_IN"/>
        </w:rPr>
      </w:r>
      <w:r>
        <w:rPr>
          <w:lang w:val="hi_IN" w:bidi="hi_IN"/>
        </w:rPr>
        <w:t>इस कार्य को रोकें। उस मनुष्य से पूछें जो बहरा था, "आप कैसा महसूस कर रहे हैं?" हो सकता है कि आप ऐसी बातें सुनें, "मैं चकित हूँ और आनन्द से भरा हुआ हूँ," "अब मैं भी सुन सकता हूँ," या "मैं बोल सकता हूँ ताकि लोग मुझे समझ सकें," "मैं पक्षियों को गाते हुए और लोगों को हँसते हुए सुन रहा हूँ। यह अद्भुत है!" नाटक को जारी रखें।</w:t>
      </w:r>
    </w:p>
    <w:p>
      <w:pPr/>
      <w:r>
        <w:rPr>
          <w:lang w:val="hi_IN" w:bidi="hi_IN"/>
        </w:rPr>
      </w:r>
      <w:r>
        <w:rPr>
          <w:lang w:val="hi_IN" w:bidi="hi_IN"/>
        </w:rPr>
        <w:t>तीसरे दृश्य में, यीशु भीड़ से कहता है कि वे इस आश्चर्यकर्म के बारे में किसी को न बताएँ। परन्तु जितना अधिक यीशु उन्हें बोलने से मना करता है उतना ही अधिक वे यह समाचार फैलाते हैं। वे कहते हैं, "जो कुछ भी यीशु करता है, वह अद्भुत है। वह बहरे लोगों को सुनने की शक्ति देता है और गूंगों को बोलने की क्षमता प्रदान करता है।</w:t>
      </w:r>
    </w:p>
    <w:p>
      <w:pPr/>
      <w:r>
        <w:rPr>
          <w:lang w:val="hi_IN" w:bidi="hi_IN"/>
        </w:rPr>
      </w:r>
      <w:r>
        <w:rPr>
          <w:lang w:val="hi_IN" w:bidi="hi_IN"/>
        </w:rPr>
        <w:t>इस कार्य के अंत में, भीड़ से पूछें, "आप कैसा महसूस कर रहे हैं?" हो सकता है कि आप ऐसी बातें सुनें, "हम चकित हैं," "हम प्रसन्न हैं कि हमारा मित्र चंगा हो गया है," या "हमने पहले कभी ऐसा कोई व्यक्ति नहीं देखा।" यीशु से पूछें, "आप कैसा महसूस कर रहे हैं?" हो सकता है कि आप ऐसी बातें सुनें, "मैं आशा करता हूँ कि वे सब लोगों को नहीं बताएँगे। मुझे अपने चेलों के साथ होने और उन्हें अच्छी तरह से शिक्षा देने के लिये कुछ समय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7:31–37 का ऑडियो संस्करण समझने में सबसे आसान वाले अनुवाद में सुनें।</w:t>
      </w:r>
    </w:p>
    <w:p>
      <w:pPr/>
      <w:r>
        <w:rPr>
          <w:lang w:val="hi_IN" w:bidi="hi_IN"/>
        </w:rPr>
      </w:r>
      <w:r>
        <w:rPr>
          <w:lang w:val="hi_IN" w:bidi="hi_IN"/>
        </w:rPr>
        <w:t xml:space="preserve">इस यात्रा में चेले यीशु के साथ हैं। हो सकता है कि आपको यह कहकर बताना पड़े कि यीशु और </w:t>
      </w:r>
      <w:hyperlink r:id="rId100">
        <w:r>
          <w:rPr>
            <w:lang w:val="hi_IN" w:bidi="hi_IN"/>
          </w:rPr>
          <w:rPr>
            <w:color w:val="0000EE"/>
            <w:u w:val="single"/>
          </w:rPr>
          <w:t>चेले</w:t>
        </w:r>
      </w:hyperlink>
      <w:r>
        <w:rPr>
          <w:lang w:val="hi_IN" w:bidi="hi_IN"/>
        </w:rPr>
        <w:t xml:space="preserve"> दस नगरों के प्रांत में आए थे। </w:t>
      </w:r>
      <w:hyperlink r:id="rId179">
        <w:r>
          <w:rPr>
            <w:lang w:val="hi_IN" w:bidi="hi_IN"/>
          </w:rPr>
          <w:rPr>
            <w:color w:val="0000EE"/>
            <w:u w:val="single"/>
          </w:rPr>
          <w:t>दिकापुलिस</w:t>
        </w:r>
      </w:hyperlink>
      <w:r>
        <w:rPr>
          <w:lang w:val="hi_IN" w:bidi="hi_IN"/>
        </w:rPr>
        <w:t xml:space="preserve"> या दस नगरों के लिये उसी शब्द का उपयोग करें, जिसका आपने पहले भी उपयोग किया है।</w:t>
      </w:r>
    </w:p>
    <w:p>
      <w:pPr/>
      <w:r>
        <w:rPr>
          <w:lang w:val="hi_IN" w:bidi="hi_IN"/>
        </w:rPr>
      </w:r>
      <w:hyperlink r:id="rId35">
        <w:r>
          <w:rPr>
            <w:lang w:val="hi_IN" w:bidi="hi_IN"/>
          </w:rPr>
          <w:rPr>
            <w:color w:val="0000EE"/>
            <w:u w:val="single"/>
          </w:rPr>
          <w:t>गलील की झील</w:t>
        </w:r>
      </w:hyperlink>
      <w:r>
        <w:rPr>
          <w:lang w:val="hi_IN" w:bidi="hi_IN"/>
        </w:rPr>
        <w:t xml:space="preserve"> और दस नगरों, या </w:t>
      </w:r>
      <w:r>
        <w:rPr>
          <w:b/>
          <w:lang w:val="hi_IN" w:bidi="hi_IN"/>
        </w:rPr>
        <w:t>दिकापुलिस</w:t>
      </w:r>
      <w:r>
        <w:rPr>
          <w:lang w:val="hi_IN" w:bidi="hi_IN"/>
        </w:rPr>
        <w:t xml:space="preserve"> में वापस जाने से पहले, यीशु </w:t>
      </w:r>
      <w:hyperlink r:id="rId261">
        <w:r>
          <w:rPr>
            <w:lang w:val="hi_IN" w:bidi="hi_IN"/>
          </w:rPr>
          <w:rPr>
            <w:color w:val="0000EE"/>
            <w:u w:val="single"/>
          </w:rPr>
          <w:t>सूर</w:t>
        </w:r>
      </w:hyperlink>
      <w:r>
        <w:rPr>
          <w:lang w:val="hi_IN" w:bidi="hi_IN"/>
        </w:rPr>
        <w:t xml:space="preserve"> से निकलकर सैदा को गया। दस नगरों के प्रांत में कहीं यीशु की मुलाकात एक बहरे व्यक्ति से हुई जो </w:t>
      </w:r>
      <w:r>
        <w:rPr>
          <w:b/>
          <w:lang w:val="hi_IN" w:bidi="hi_IN"/>
        </w:rPr>
        <w:t>हकलाता</w:t>
      </w:r>
      <w:r>
        <w:rPr>
          <w:lang w:val="hi_IN" w:bidi="hi_IN"/>
        </w:rPr>
        <w:t xml:space="preserve"> था। इसका अर्थ है कि वह मनुष्य बोल तो सकता था, परन्तु उसे बहुत कठिनाई होती थी। जब वह मनुष्य बोलता था तो लोगों को यह समझने में कठिनाई होती थी कि वह क्या कह रहा है। वह मनुष्य शब्दों का सही उच्चारण नहीं कर पाता था।</w:t>
      </w:r>
    </w:p>
    <w:p>
      <w:pPr/>
      <w:r>
        <w:rPr>
          <w:lang w:val="hi_IN" w:bidi="hi_IN"/>
        </w:rPr>
      </w:r>
      <w:r>
        <w:rPr>
          <w:lang w:val="hi_IN" w:bidi="hi_IN"/>
        </w:rPr>
        <w:t xml:space="preserve">लोगों ने यीशु से विनती की कि वह उस मनुष्य को चंगा करने के लिये उस पर </w:t>
      </w:r>
      <w:r>
        <w:rPr>
          <w:b/>
          <w:lang w:val="hi_IN" w:bidi="hi_IN"/>
        </w:rPr>
        <w:t>अपने हाथ रखे</w:t>
      </w:r>
      <w:r>
        <w:rPr>
          <w:lang w:val="hi_IN" w:bidi="hi_IN"/>
        </w:rPr>
        <w:t>। किसी को चंगा करने के लिये उस पर अपना हाथ रखना एक यहूदी प्रथा है जिसे किसी को आशीष देने - अर्थात् उन पर दया दिखाने - या उन्हें चंगा करने के लिये किया जाता था। यदि आपके श्रोताओं के लिये यह जानना आवश्यक है तो हो सकता है कि आप कुछ ऐसा कहें, "उन्होंने यीशु से विनती की कि वह उस मनुष्य को चंगा करने के लिये उस पर अपना हाथ रखे।"</w:t>
      </w:r>
    </w:p>
    <w:p>
      <w:pPr/>
      <w:r>
        <w:rPr>
          <w:lang w:val="hi_IN" w:bidi="hi_IN"/>
        </w:rPr>
      </w:r>
      <w:r>
        <w:rPr>
          <w:lang w:val="hi_IN" w:bidi="hi_IN"/>
        </w:rPr>
        <w:t xml:space="preserve">जब यीशु ने परमेश्वर से बात करने के लिये स्वर्ग की ओर ऊपर देखा, तो उसने गहरी अनुभूति दिखाने के लिये आह भरकर </w:t>
      </w:r>
      <w:r>
        <w:rPr>
          <w:b/>
          <w:lang w:val="hi_IN" w:bidi="hi_IN"/>
        </w:rPr>
        <w:t>इप्फत्तह</w:t>
      </w:r>
      <w:r>
        <w:rPr>
          <w:lang w:val="hi_IN" w:bidi="hi_IN"/>
        </w:rPr>
        <w:t xml:space="preserve"> कहा, जिसका अर्थ है, "खुल जा।" इप्फत्तह सम्भवतः अरामी भाषा का शब्द है। इसे यीशु के सटीक शब्दों को दर्शाने के लिये रखा गया है, परन्तु पाठ में इसका त्वरित अनुवाद "खुल जा" के रूप में किया गया है। यीशु कानों को खुल जाने के लिये कह रहा है ताकि वे सुन सकें, परन्तु सम्भवतः वह उस सम्पूर्ण व्यक्ति से भी बात कर रहा है। वह चाहता है कि वह मनुष्य उन सब बातों को सुनने और समझने के लिये खुला रहे जो परमेश्वर उसे दिखाना और उसके लिये करना चाहता है। अपने श्रोताओं पर इस बात को प्रकट करने के लिये कि इस अनुवाद में विदेशी शब्द क्यों है, हो सकता है कि आपको इस वाक्य से पहले यह कहना पड़े, "यीशु ने अपनी भाषा में 'इफ्फतह' कहा।"</w:t>
      </w:r>
    </w:p>
    <w:p>
      <w:pPr/>
      <w:r>
        <w:rPr>
          <w:lang w:val="hi_IN" w:bidi="hi_IN"/>
        </w:rPr>
      </w:r>
      <w:r>
        <w:rPr>
          <w:lang w:val="hi_IN" w:bidi="hi_IN"/>
        </w:rPr>
        <w:t>यहाँ रुककर एक दल के रूप में "खुल जा" वाक्यांश पर चर्चा करें। जब आप अपने श्रोताओं को यह बताते हैं, तो वे क्या समझते हैं कि उस मनुष्य के साथ क्या हुआ था? क्या कोई दूसरा तरीका है जिससे आप बहरे होने के बाद कानों के सुनने में सक्षम होने के बारे में बात कर सकते हैं? यीशु ने जीभ के लिये भी यह कहा, “ढीली हो जा।” इसका अर्थ है कि वह मनुष्य फिर से सामान्य रूप से बात कर सकता है। आप इसे अपनी भाषा में कैसे कहेंगे?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लिये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7:31–37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70">
        <w:r>
          <w:rPr>
            <w:lang w:val="hi_IN" w:bidi="hi_IN"/>
          </w:rPr>
          <w:rPr>
            <w:color w:val="0000EE"/>
            <w:u w:val="single"/>
          </w:rPr>
          <w:t>सुने और मन में रखें</w:t>
        </w:r>
      </w:hyperlink>
      <w:r>
        <w:rPr>
          <w:lang w:val="hi_IN" w:bidi="hi_IN"/>
        </w:rPr>
        <w:t xml:space="preserve"> (543 KB)</w:t>
      </w:r>
      <w:r>
        <w:rPr>
          <w:lang w:val="hi_IN" w:bidi="hi_IN"/>
        </w:rPr>
      </w:r>
    </w:p>
    <w:p>
      <w:pPr>
        <w:pStyle w:val="ListBullet"/>
        <w:spacing w:line="240" w:lineRule="auto"/>
        <w:ind w:left="720"/>
      </w:pPr>
      <w:r>
        <w:rPr>
          <w:lang w:val="hi_IN" w:bidi="hi_IN"/>
        </w:rPr>
      </w:r>
      <w:hyperlink r:id="rId271">
        <w:r>
          <w:rPr>
            <w:lang w:val="hi_IN" w:bidi="hi_IN"/>
          </w:rPr>
          <w:rPr>
            <w:color w:val="0000EE"/>
            <w:u w:val="single"/>
          </w:rPr>
          <w:t>पाठ का परिचय</w:t>
        </w:r>
      </w:hyperlink>
      <w:r>
        <w:rPr>
          <w:lang w:val="hi_IN" w:bidi="hi_IN"/>
        </w:rPr>
        <w:t xml:space="preserve"> (5.0 MB)</w:t>
      </w:r>
      <w:r>
        <w:rPr>
          <w:lang w:val="hi_IN" w:bidi="hi_IN"/>
        </w:rPr>
      </w:r>
    </w:p>
    <w:p>
      <w:pPr>
        <w:pStyle w:val="ListBullet"/>
        <w:spacing w:line="240" w:lineRule="auto"/>
        <w:ind w:left="720"/>
      </w:pPr>
      <w:r>
        <w:rPr>
          <w:lang w:val="hi_IN" w:bidi="hi_IN"/>
        </w:rPr>
      </w:r>
      <w:hyperlink r:id="rId272">
        <w:r>
          <w:rPr>
            <w:lang w:val="hi_IN" w:bidi="hi_IN"/>
          </w:rPr>
          <w:rPr>
            <w:color w:val="0000EE"/>
            <w:u w:val="single"/>
          </w:rPr>
          <w:t>घटनाओं को समझाना</w:t>
        </w:r>
      </w:hyperlink>
      <w:r>
        <w:rPr>
          <w:lang w:val="hi_IN" w:bidi="hi_IN"/>
        </w:rPr>
        <w:t xml:space="preserve"> (2.4 MB)</w:t>
      </w:r>
      <w:r>
        <w:rPr>
          <w:lang w:val="hi_IN" w:bidi="hi_IN"/>
        </w:rPr>
      </w:r>
    </w:p>
    <w:p>
      <w:pPr>
        <w:pStyle w:val="ListBullet"/>
        <w:spacing w:line="240" w:lineRule="auto"/>
        <w:ind w:left="720"/>
      </w:pPr>
      <w:r>
        <w:rPr>
          <w:lang w:val="hi_IN" w:bidi="hi_IN"/>
        </w:rPr>
      </w:r>
      <w:hyperlink r:id="rId273">
        <w:r>
          <w:rPr>
            <w:lang w:val="hi_IN" w:bidi="hi_IN"/>
          </w:rPr>
          <w:rPr>
            <w:color w:val="0000EE"/>
            <w:u w:val="single"/>
          </w:rPr>
          <w:t>पाठ को नाटकीय रूप देना</w:t>
        </w:r>
      </w:hyperlink>
      <w:r>
        <w:rPr>
          <w:lang w:val="hi_IN" w:bidi="hi_IN"/>
        </w:rPr>
        <w:t xml:space="preserve"> (3.2 MB)</w:t>
      </w:r>
      <w:r>
        <w:rPr>
          <w:lang w:val="hi_IN" w:bidi="hi_IN"/>
        </w:rPr>
      </w:r>
    </w:p>
    <w:p>
      <w:pPr>
        <w:pStyle w:val="ListBullet"/>
        <w:spacing w:line="240" w:lineRule="auto"/>
        <w:ind w:left="720"/>
      </w:pPr>
      <w:r>
        <w:rPr>
          <w:lang w:val="hi_IN" w:bidi="hi_IN"/>
        </w:rPr>
      </w:r>
      <w:hyperlink r:id="rId274">
        <w:r>
          <w:rPr>
            <w:lang w:val="hi_IN" w:bidi="hi_IN"/>
          </w:rPr>
          <w:rPr>
            <w:color w:val="0000EE"/>
            <w:u w:val="single"/>
          </w:rPr>
          <w:t>आवश्यक जानकारी</w:t>
        </w:r>
      </w:hyperlink>
      <w:r>
        <w:rPr>
          <w:lang w:val="hi_IN" w:bidi="hi_IN"/>
        </w:rPr>
        <w:t xml:space="preserve"> (1.8 MB)</w:t>
      </w:r>
      <w:r>
        <w:rPr>
          <w:lang w:val="hi_IN" w:bidi="hi_IN"/>
        </w:rPr>
      </w:r>
    </w:p>
    <w:p>
      <w:pPr>
        <w:pStyle w:val="ListBullet"/>
        <w:spacing w:line="240" w:lineRule="auto"/>
        <w:ind w:left="720"/>
      </w:pPr>
      <w:r>
        <w:rPr>
          <w:lang w:val="hi_IN" w:bidi="hi_IN"/>
        </w:rPr>
      </w:r>
      <w:hyperlink r:id="rId27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8:1–10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8:1–10 को सुनें और अपने मनों में रखें।</w:t>
      </w:r>
    </w:p>
    <w:p>
      <w:pPr/>
      <w:r>
        <w:rPr>
          <w:lang w:val="hi_IN" w:bidi="hi_IN"/>
        </w:rPr>
      </w:r>
      <w:r>
        <w:rPr>
          <w:lang w:val="hi_IN" w:bidi="hi_IN"/>
        </w:rPr>
        <w:t>यदि सम्भव हो तो मरकुस 8:1–10 का ऑडियो संस्करण तीन बार, तीन अलग-अलग अनुवादों में सुनें। उसके बाद, समूह में, निम्नलिखित प्रश्नों पर चर्चा करें:</w:t>
      </w:r>
    </w:p>
    <w:p>
      <w:pPr>
        <w:pStyle w:val="ListNumber"/>
        <w:numPr>
          <w:ilvl w:val="0"/>
          <w:numId w:val="4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8:1–10 का ऑडियो संस्करण सबसे आसानी से समझ में आने वाले अनुवाद में सुनें।</w:t>
      </w:r>
    </w:p>
    <w:p>
      <w:pPr/>
      <w:r>
        <w:rPr>
          <w:lang w:val="hi_IN" w:bidi="hi_IN"/>
        </w:rPr>
      </w:r>
      <w:r>
        <w:rPr>
          <w:lang w:val="hi_IN" w:bidi="hi_IN"/>
        </w:rPr>
        <w:t>यीशु ने अभी-अभी बहरे और गूंगे व्यक्ति को चंगा किया है। यीशु और उसके चेले अभी भी दस नगरों या दिकापुलिस के क्षेत्र में और गलील की झील के पास हैं। यीशु और उसके चेले एक सुदूर क्षेत्र में हैं और आसपास कोई गाँव या नगर नहीं है। यह अगली घटना का विवरण है।</w:t>
      </w:r>
    </w:p>
    <w:p>
      <w:pPr/>
      <w:r>
        <w:rPr>
          <w:lang w:val="hi_IN" w:bidi="hi_IN"/>
        </w:rPr>
      </w:r>
      <w:r>
        <w:rPr>
          <w:lang w:val="hi_IN" w:bidi="hi_IN"/>
        </w:rPr>
        <w:t>यीशु लोगों को शिक्षा दे रहा था और एक बड़ी भीड़ इकट्ठी हो गई थी। जैसे दूसरी कहानी में यीशु ने 5,000 पुरुषों के साथ-साथ स्त्रियों और बच्चों को भोजन खिलाया था, ठीक उसी तरह इस कहानी में भी भीड़ नगर से दूर ग्रामीण क्षेत्र में है और खाने के लिए भोजन नहीं है। यह 5,000 लोगों को भोजन खिलाने वाली कहानी का फिर से बताया जाना नहीं है। यह एक अलग कहानी है जो एक अलग समय पर घटित हुई थी। इस कहानी पर काम करते समय आप भिन्नताओं पर ध्यान दें। भोजन को बढ़ाने के अलावा लगभग हर विवरण अलग है।</w:t>
      </w:r>
    </w:p>
    <w:p>
      <w:pPr/>
      <w:r>
        <w:rPr>
          <w:lang w:val="hi_IN" w:bidi="hi_IN"/>
        </w:rPr>
      </w:r>
      <w:r>
        <w:rPr>
          <w:lang w:val="hi_IN" w:bidi="hi_IN"/>
        </w:rPr>
        <w:t>यीशु अब भी अधिकांश रूप से गैर-यहूदी (अन्यजाति) क्षेत्र में ही रहता है। याद रखें कि उन दस नगरों के प्रांत की सरकार भी इस्राएल की सरकार से अलग थी। हो सकता है कि इस कहानी में वहाँ यहूदी और गैर-यहूदी दोनों ही मौजूद हों।</w:t>
      </w:r>
    </w:p>
    <w:p>
      <w:pPr/>
      <w:r>
        <w:rPr>
          <w:lang w:val="hi_IN" w:bidi="hi_IN"/>
        </w:rPr>
      </w:r>
      <w:r>
        <w:rPr>
          <w:lang w:val="hi_IN" w:bidi="hi_IN"/>
        </w:rPr>
        <w:t>हमेशा की तरह, बड़ी भीड़ यीशु की शिक्षा सुनने के लिए आती है। यीशु गलील की झील के पास, परन्तु एक सुदूर क्षेत्र में है, जहाँ कोई गाँव नहीं हैं। यीशु 3 दिनों से लोगों को शिक्षा दे रहा है। स्पष्ट है कि लोग अपने साथ भोजन लेकर आए थे परन्तु उनका भोजन खत्म हो गया था। यह केवल तीसरे दिन ही हुआ था जब भीड़ को भोजन की आवश्यकता हुई थी। यीशु को फिर से तरस आता है और वह उन्हें भोजन देना चाहता था। वह जानता था कि वे भूख से दुर्बल हो जाएँगे। तरस आने का अर्थ है किसी व्यक्ति के लिए सहानुभूति या दया महसूस करना, जिससे आप उस व्यक्ति की मदद करना चाहते हैं। यीशु चेलों को एक साथ बुलाता है। यीशु ने कहा कि लोग भूखे हैं और उन्हें भोजन की आवश्यकता है।</w:t>
      </w:r>
    </w:p>
    <w:p>
      <w:pPr/>
      <w:r>
        <w:rPr>
          <w:lang w:val="hi_IN" w:bidi="hi_IN"/>
        </w:rPr>
      </w:r>
      <w:r>
        <w:rPr>
          <w:lang w:val="hi_IN" w:bidi="hi_IN"/>
        </w:rPr>
        <w:t>यहाँ रुकें और उस स्थान का नक्शा दिखाएँ जहाँ यीशु 4,000 लोगों को भोजन खिला रहा है। उस क्षेत्र के जंगल का चित्र दिखाएँ जहाँ यीशु गलील की झील के पास हो सकता है। इस रिकॉर्डिंग को यहाँ रोकें।</w:t>
      </w:r>
    </w:p>
    <w:p>
      <w:pPr/>
      <w:r>
        <w:rPr>
          <w:lang w:val="hi_IN" w:bidi="hi_IN"/>
        </w:rPr>
      </w:r>
      <w:r>
        <w:rPr>
          <w:lang w:val="hi_IN" w:bidi="hi_IN"/>
        </w:rPr>
        <w:t>रुकें और चर्चा करें: आपकी संस्कृति के किसी ऐसे व्यक्ति के बारे में कहानी सुनाएँ जो भूख से दुर्बल है या बहुत भूखा है। इस व्यक्ति का वर्णन करने के लिए उपयोग किए गए विवरण या शब्दों पर ध्यान दें। इस रिकॉर्डिंग को यहाँ रोकें।</w:t>
      </w:r>
    </w:p>
    <w:p>
      <w:pPr/>
      <w:r>
        <w:rPr>
          <w:lang w:val="hi_IN" w:bidi="hi_IN"/>
        </w:rPr>
      </w:r>
      <w:r>
        <w:rPr>
          <w:lang w:val="hi_IN" w:bidi="hi_IN"/>
        </w:rPr>
        <w:t>एक बार फिर से, ऐसा लगता है कि उसके चेलों को पता नहीं है कि क्या करना चाहिए। यह आश्चर्य की बात है। हो सकता है कि 5,000 लोगों को भोजन खिलाने के बाद कुछ समय बीत गया हो और चेले इसे भूल गए हों। या, हो सकता है कि चेले यह जानते और यह विश्वास करते हों कि यीशु भीड़ को भोजन देगा, परन्तु वे केवल यह पूछ रहे हैं कि यीशु यह कैसे करेगा। चेले जंगल में होने के बारे में बात करते हैं। कुछ अनुवाद इसे निर्जन स्थान कहते हैं। दूसरे लोग इस स्थान का वर्णन मरुस्थल के रूप में करते हैं तथा अन्य लोग इसे सुदूर स्थान कहते हैं।</w:t>
      </w:r>
    </w:p>
    <w:p>
      <w:pPr/>
      <w:r>
        <w:rPr>
          <w:lang w:val="hi_IN" w:bidi="hi_IN"/>
        </w:rPr>
      </w:r>
      <w:r>
        <w:rPr>
          <w:lang w:val="hi_IN" w:bidi="hi_IN"/>
        </w:rPr>
        <w:t>यहाँ रुकें और जंगल या मरुस्थलीय क्षेत्र का चित्र दिखाएँ। आप जो देखते हैं, उसका वर्णन करने के लिए आप किन शब्दों का उपयोग करेंगे? इन शब्दों से यह पता चलता है कि यहाँ न तो खरीदने के लिए भोजन है और न ही ज़मीन या पेड़ों से तोड़ने के लिए कुछ भी है। वहाँ खाने के लिए कुछ भी नहीं है। इस रिकॉर्डिंग को यहाँ रोकें।</w:t>
      </w:r>
    </w:p>
    <w:p>
      <w:pPr/>
      <w:r>
        <w:rPr>
          <w:lang w:val="hi_IN" w:bidi="hi_IN"/>
        </w:rPr>
      </w:r>
      <w:r>
        <w:rPr>
          <w:lang w:val="hi_IN" w:bidi="hi_IN"/>
        </w:rPr>
        <w:t>चेले यीशु से पूछते हैं कि वे लोगों के लिए भोजन कैसे और कहाँ ढूँढ़ें। ध्यान दें कि चेले लोगों को गाँवों और नगरों में भेजने का सुझाव नहीं देते। यह एक सुदूर या मरुस्थलीय क्षेत्र है। वहाँ आसपास कोई गाँव नहीं हैं। यीशु पूछता है कि चेलों के पास कितनी रोटी है। इस बार चेलों को 7 रोटियाँ मिली हैं। वह रोटी एक छोटी गोल टिकिया की तरह थी। एक व्यक्ति आमतौर पर एक भोजन में 2 या 3 रोटियाँ खा लेगा।</w:t>
      </w:r>
    </w:p>
    <w:p>
      <w:pPr/>
      <w:r>
        <w:rPr>
          <w:lang w:val="hi_IN" w:bidi="hi_IN"/>
        </w:rPr>
      </w:r>
      <w:r>
        <w:rPr>
          <w:lang w:val="hi_IN" w:bidi="hi_IN"/>
        </w:rPr>
        <w:t>यीशु लोगों को बैठने के लिए कहता है। उसके बाद यीशु रोटी लेकर उसे आशीष देता है। इस आशीष का अर्थ है उस रोटी के लिए परमेश्वर को धन्यवाद देना। भोजन खाने से पहले धन्यवाद देना यहूदी प्रथा थी। रोटी को आशीष देने के बाद, यीशु ने रोटी को टुकड़ों में तोड़ा और उन टुकड़ों को चेलों को दिया कि वे भूमि पर बैठे लोगों को दें।</w:t>
      </w:r>
    </w:p>
    <w:p>
      <w:pPr/>
      <w:r>
        <w:rPr>
          <w:lang w:val="hi_IN" w:bidi="hi_IN"/>
        </w:rPr>
      </w:r>
      <w:r>
        <w:rPr>
          <w:lang w:val="hi_IN" w:bidi="hi_IN"/>
        </w:rPr>
        <w:t>चेलों को कुछ छोटी मछलियाँ मिलीं और उन्होंने ये मछलियाँ यीशु को दे दीं। इसका अर्थ है कि भीड़ में किसी व्यक्ति या कुछ लोगों के पास कुछ मछलियाँ थीं और वे उन मछलियों को दूसरों के साथ बाँटने के लिए तैयार थे। उन मछलियों को सुखाया या किसी तरह से संरक्षित किया गया होगा जिससे वे मछलियाँ खाने के लिए तैयार हों। यीशु ने उन मछलियों को आशीष दी और फिर उन्हें टुकड़ों में तोड़ा कि चेले उन्हें भीड़ में बाँट दें। उन मछलियों को अलग से आशीष देना असामान्य बात थी। आमतौर पर भोजन के आरम्भ में आशीष दी जाती थी। कुछ लोग सोचते हैं कि यीशु लोगों को अपने भोजन के लिए परमेश्वर का धन्यवाद देना सिखा रहा था।</w:t>
      </w:r>
    </w:p>
    <w:p>
      <w:pPr/>
      <w:r>
        <w:rPr>
          <w:lang w:val="hi_IN" w:bidi="hi_IN"/>
        </w:rPr>
      </w:r>
      <w:r>
        <w:rPr>
          <w:lang w:val="hi_IN" w:bidi="hi_IN"/>
        </w:rPr>
        <w:t>यहाँ रुकें और रोटियों का चित्र और मछलियों का चित्र दिखाएँ। इस रिकॉर्डिंग को यहाँ रोकें।</w:t>
      </w:r>
    </w:p>
    <w:p>
      <w:pPr/>
      <w:r>
        <w:rPr>
          <w:lang w:val="hi_IN" w:bidi="hi_IN"/>
        </w:rPr>
      </w:r>
      <w:r>
        <w:rPr>
          <w:lang w:val="hi_IN" w:bidi="hi_IN"/>
        </w:rPr>
        <w:t>लोगों ने पेट भरकर खाया। चेलों ने बचे हुए भोजन की 7 बड़ी टोकरियाँ उठाईं। चेलों ने रोटी और मछली के बचे हुए टुकड़े उठाए जो उन्होंने बाँटे थे। इसका अर्थ है कि और भी कई लोग खा सकते थे। यीशु ने आवश्यकता से अधिक भोजन दिया। ये टोकरियाँ 5,000 लोगों को भोजन खिलाने वाली दूसरी कहानी की टोकरियों से बड़ी थीं। ये टोकरियाँ सरकण्डों से बनी होती थीं और मछलियाँ ले जाने के लिए उपयोग की जाती थीं।</w:t>
      </w:r>
    </w:p>
    <w:p>
      <w:pPr/>
      <w:r>
        <w:rPr>
          <w:lang w:val="hi_IN" w:bidi="hi_IN"/>
        </w:rPr>
      </w:r>
      <w:r>
        <w:rPr>
          <w:lang w:val="hi_IN" w:bidi="hi_IN"/>
        </w:rPr>
        <w:t>यहाँ रुकें और उन टोकरियों का चित्र दिखाएँ जिन्हें चेलों ने बचा हुआ भोजन इकट्ठा करने के लिए इस्तेमाल किया था। इस रिकॉर्डिंग को यहाँ रोकें।</w:t>
      </w:r>
    </w:p>
    <w:p>
      <w:pPr/>
      <w:r>
        <w:rPr>
          <w:lang w:val="hi_IN" w:bidi="hi_IN"/>
        </w:rPr>
      </w:r>
      <w:r>
        <w:rPr>
          <w:lang w:val="hi_IN" w:bidi="hi_IN"/>
        </w:rPr>
        <w:t>यह 4,000 की संख्या सम्भवतः पुरुषों की संख्या को संदर्भित करती है। इसका अर्थ यह होगा कि स्त्रियों और बच्चों के साथ और भी बहुत से लोग होंगे जिन्होंने खाया होगा।</w:t>
      </w:r>
    </w:p>
    <w:p>
      <w:pPr/>
      <w:r>
        <w:rPr>
          <w:lang w:val="hi_IN" w:bidi="hi_IN"/>
        </w:rPr>
      </w:r>
      <w:r>
        <w:rPr>
          <w:lang w:val="hi_IN" w:bidi="hi_IN"/>
        </w:rPr>
        <w:t>यहाँ रुकें और चर्चा करें: अपनी संस्कृति में, आप लोगों की गिनती कैसे करते हैं? क्या आप अपनी गिनती में स्त्रियों और बच्चों को शामिल करते हैं? क्या आप सटीक संख्या देते हैं? आपके विचार से लोगों की गिनती करना कब महत्वपूर्ण होता है? उस समय का वर्णन करें जब किसी व्यक्ति ने किसी कार्यक्रम में उपस्थित लोगों की संख्या गिनी हो। उन्होंने ऐसा क्यों किया? इस रिकॉर्डिंग को यहाँ रोकें।</w:t>
      </w:r>
    </w:p>
    <w:p>
      <w:pPr/>
      <w:r>
        <w:rPr>
          <w:lang w:val="hi_IN" w:bidi="hi_IN"/>
        </w:rPr>
      </w:r>
      <w:r>
        <w:rPr>
          <w:lang w:val="hi_IN" w:bidi="hi_IN"/>
        </w:rPr>
        <w:t>लोगों को भोजन खिलाने के बाद, यीशु उन्हें घर भेज देता है। फिर यीशु और उसके चेले नाव पर चढ़कर गलील की झील के पश्चिमी किनारे पर (यहूदी क्षेत्र में वापस) चले जाते हैं। हमें निश्चित रूप से नहीं पता है कि दलमनूता कहाँ है।</w:t>
      </w:r>
    </w:p>
    <w:p>
      <w:pPr/>
      <w:r>
        <w:rPr>
          <w:lang w:val="hi_IN" w:bidi="hi_IN"/>
        </w:rPr>
      </w:r>
      <w:r>
        <w:rPr>
          <w:lang w:val="hi_IN" w:bidi="hi_IN"/>
        </w:rPr>
        <w:t>यदि इससे सहायता मिले, तो यहाँ रुकें और पहले की तरह वही नक्शा दिखाएँ, जिसमें बताया गया है कि जब यीशु ने 4,000 लोगों को भोजन खिलाया था उस समय वह कहाँ था, और दलमनूता कहाँ हो सकता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8:1–10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भीड़ इकट्ठी हुई है। यीशु 3 दिनों से उन्हें शिक्षा दे रहा है। यीशु लोगों के घर जाने से पहले उन्हें भोजन खिलाने का निर्णय लेता है।</w:t>
      </w:r>
    </w:p>
    <w:p>
      <w:pPr/>
      <w:r>
        <w:rPr>
          <w:lang w:val="hi_IN" w:bidi="hi_IN"/>
        </w:rPr>
      </w:r>
      <w:r>
        <w:rPr>
          <w:b/>
          <w:lang w:val="hi_IN" w:bidi="hi_IN"/>
        </w:rPr>
        <w:t>दूसरे दृश्य में:</w:t>
      </w:r>
      <w:r>
        <w:rPr>
          <w:lang w:val="hi_IN" w:bidi="hi_IN"/>
        </w:rPr>
        <w:t xml:space="preserve"> यीशु लोगों को भूमि पर बैठने के लिए कहता है। यीशु रोटी को आशीष देकर बाँटता है। यीशु मछलियों को भी आशीष देकर बाँट देता है। चार हजार लोग भोजन करते हैं।</w:t>
      </w:r>
    </w:p>
    <w:p>
      <w:pPr/>
      <w:r>
        <w:rPr>
          <w:lang w:val="hi_IN" w:bidi="hi_IN"/>
        </w:rPr>
      </w:r>
      <w:r>
        <w:rPr>
          <w:b/>
          <w:lang w:val="hi_IN" w:bidi="hi_IN"/>
        </w:rPr>
        <w:t>तीसरे दृश्य में:</w:t>
      </w:r>
      <w:r>
        <w:rPr>
          <w:lang w:val="hi_IN" w:bidi="hi_IN"/>
        </w:rPr>
        <w:t xml:space="preserve"> यीशु अपने चेलों के साथ एक नाव चढ़कर झील के पार वापस जाता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4,000 लोगों की भीड़</w:t>
      </w:r>
    </w:p>
    <w:p>
      <w:pPr/>
      <w:r>
        <w:rPr>
          <w:lang w:val="hi_IN" w:bidi="hi_IN"/>
        </w:rPr>
      </w:r>
      <w:r>
        <w:rPr>
          <w:lang w:val="hi_IN" w:bidi="hi_IN"/>
        </w:rPr>
        <w:t>सामूहिक रूप में, इस भाग के परिवेश के इन हिस्सों पर ध्यान दें: जब समूह इस भाग को दृश्य के रूप में प्रस्तुत करता है, तो यह सुनिश्चित करें कि वे इसे 5,000 लोगों को भोजन खिलाने वाली कहानी के विवरण से न मिला दें। इस भाग के विवरण लगभग प्रत्येक पहलू में अलग है।</w:t>
      </w:r>
    </w:p>
    <w:p>
      <w:pPr/>
      <w:r>
        <w:rPr>
          <w:lang w:val="hi_IN" w:bidi="hi_IN"/>
        </w:rPr>
      </w:r>
      <w:r>
        <w:rPr>
          <w:lang w:val="hi_IN" w:bidi="hi_IN"/>
        </w:rPr>
        <w:t>पहले दृश्य में, यीशु तीन दिनों से दिकापुलिस (दस नगरों वाले क्षेत्र) में शिक्षा दे रहा है। यह गलील की झील के पूर्वी किनारे पर स्थित है। वे गलील की झील के पास एक सुदूर क्षेत्र में हैं और शहरों या गाँवों से दूर हैं। यीशु की शिक्षा सुनने के लिए एक बड़ी भीड़ इकट्ठी हुई थी। लोगों के पास भोजन समाप्त हो गया था। यीशु को उन पर तरस आता है, या उन पर दया आती है।</w:t>
      </w:r>
    </w:p>
    <w:p>
      <w:pPr/>
      <w:r>
        <w:rPr>
          <w:lang w:val="hi_IN" w:bidi="hi_IN"/>
        </w:rPr>
      </w:r>
      <w:r>
        <w:rPr>
          <w:lang w:val="hi_IN" w:bidi="hi_IN"/>
        </w:rPr>
        <w:t>यीशु अपने चेलों को पास बुलाता है। यीशु उन्हें समझाता है कि यदि वह लोगों की भीड़ को भूखा ही भेज देगा, तो हो सकता है कि वे लोग मार्ग में ही मूर्छित हो जाएँ। लोग बहुत दूर-दूर से आए हैं। यीशु के चेले उससे पूछते हैं कि वे इस सुदूर जंगल में भोजन कैसे ढूँढ़ें, जहाँ उनके आसपास कोई नगर नहीं है।</w:t>
      </w:r>
    </w:p>
    <w:p>
      <w:pPr/>
      <w:r>
        <w:rPr>
          <w:lang w:val="hi_IN" w:bidi="hi_IN"/>
        </w:rPr>
      </w:r>
      <w:r>
        <w:rPr>
          <w:lang w:val="hi_IN" w:bidi="hi_IN"/>
        </w:rPr>
        <w:t>दूसरे दृश्य में: यीशु लोगों को भूमि पर बैठने के लिए कहता है। चेलों को 7 रोटियाँ मिलती हैं। यीशु उन 7 रोटियों को लेकर उनके लिए परमेश्वर को धन्यवाद देता है। यीशु रोटियों को टुकड़ों में तोड़कर अपने चेलों को देता है। चेले रोटी को भीड़ में बाँट देते हैं।</w:t>
      </w:r>
    </w:p>
    <w:p>
      <w:pPr/>
      <w:r>
        <w:rPr>
          <w:lang w:val="hi_IN" w:bidi="hi_IN"/>
        </w:rPr>
      </w:r>
      <w:r>
        <w:rPr>
          <w:lang w:val="hi_IN" w:bidi="hi_IN"/>
        </w:rPr>
        <w:t>किसी व्यक्ति को कुछ छोटी मछलियाँ मिलती हैं। यीशु उन मछलियों को आशीष देता है। यीशु उन मछलियों को टुकड़ों में तोड़ता है और उन टुकड़ों को लोगों में बाँटने के लिए अपने चेलों को देता है। सब लोग खाकर तृप्त हो जाते हैं। जब सभी लोग खा चुके होते हैं, तो चेले रोटी और मछली के बचे हुए टुकड़ों को 7 टोकरियों में इकट्ठा करते हैं। उस भीड़ में लगभग 4,000 पुरुषों के साथ-साथ स्त्रियाँ और बच्चे भी थे।</w:t>
      </w:r>
    </w:p>
    <w:p>
      <w:pPr/>
      <w:r>
        <w:rPr>
          <w:lang w:val="hi_IN" w:bidi="hi_IN"/>
        </w:rPr>
      </w:r>
      <w:r>
        <w:rPr>
          <w:lang w:val="hi_IN" w:bidi="hi_IN"/>
        </w:rPr>
        <w:t>इस कहानी का समापन यीशु के अपने चेलों के साथ वापस नाव पर चढ़कर गलील की झील को पार करने के साथ होता है। यीशु और चेले दलमनूता क्षेत्र में जाते हैं जो झील के पश्चिमी किनारे पर कहीं होगा।</w:t>
      </w:r>
    </w:p>
    <w:p>
      <w:pPr/>
      <w:r>
        <w:rPr>
          <w:lang w:val="hi_IN" w:bidi="hi_IN"/>
        </w:rPr>
      </w:r>
      <w:r>
        <w:rPr>
          <w:lang w:val="hi_IN" w:bidi="hi_IN"/>
        </w:rPr>
        <w:t>यहाँ रुकें और गलील की झील, दस नगरों या दिकापुलिस का प्रांत, और जहाँ दलमनूता हो सकता है वह नक्शा फिर से दिखाएँ।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8:1–10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4,000 लोगों की भीड़</w:t>
      </w:r>
    </w:p>
    <w:p>
      <w:pPr/>
      <w:r>
        <w:rPr>
          <w:lang w:val="hi_IN" w:bidi="hi_IN"/>
        </w:rPr>
      </w:r>
      <w:r>
        <w:rPr>
          <w:lang w:val="hi_IN" w:bidi="hi_IN"/>
        </w:rPr>
        <w:t>समूह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पहले दृश्य में, यीशु गलील की झील के पास दिकापुलिस के एक सुदूर क्षेत्र में है। यीशु तीन दिनों से एक बड़ी भीड़ के साथ है। लोगों के पास खाने के लिए कुछ नहीं बचा, और वे भूखे हैं। यीशु अपने चेलों को बुलाकर उन्हें बताता है कि वह लोगों को भोजन दिए बिना नहीं भेज सकता। यीशु को लोगों पर तरस आता है। यीशु के चेले उत्तर देते हैं, "हम यहाँ जंगल में उन्हें खिलाने के लिए पर्याप्त भोजन कैसे ढूँढ़ेंगे?"</w:t>
      </w:r>
    </w:p>
    <w:p>
      <w:pPr/>
      <w:r>
        <w:rPr>
          <w:lang w:val="hi_IN" w:bidi="hi_IN"/>
        </w:rPr>
      </w:r>
      <w:r>
        <w:rPr>
          <w:lang w:val="hi_IN" w:bidi="hi_IN"/>
        </w:rPr>
        <w:t>इस कार्य को रोकें। चेलों से पूछें, "आप कैसा महसूस कर रहे हैं?" हो सकता है कि आप ऐसी बातें सुनें, "हमें याद है कि यीशु ने 5,000 लोगों को भोजन खिलाया था, परन्तु हमें निश्चय नहीं है कि क्या वह फिर से वही काम करेगा," "यीशु लगातार हमें असम्भव काम करने के लिए कहता है," या "हम इस बात की प्रतीक्षा कर रहे हैं कि यीशु लोगों की भीड़ को भोजन उपलब्ध कराए।" यीशु से पूछें, "आप इस समय पर कैसा महसूस कर रहे हैं?" हो सकता है कि आप सुनें, "मुझे इन लोगों पर दया आती है। मैं उन्हें कुछ खाना दिए बिना नहीं भेज सकता।" अभिनय को जारी रखें।</w:t>
      </w:r>
    </w:p>
    <w:p>
      <w:pPr/>
      <w:r>
        <w:rPr>
          <w:lang w:val="hi_IN" w:bidi="hi_IN"/>
        </w:rPr>
      </w:r>
      <w:r>
        <w:rPr>
          <w:lang w:val="hi_IN" w:bidi="hi_IN"/>
        </w:rPr>
        <w:t>दूसरे दृश्य में, यीशु चेलों से पूछता है, "तुम्हारे पास कितनी रोटी है?"</w:t>
      </w:r>
    </w:p>
    <w:p>
      <w:pPr/>
      <w:r>
        <w:rPr>
          <w:lang w:val="hi_IN" w:bidi="hi_IN"/>
        </w:rPr>
      </w:r>
      <w:r>
        <w:rPr>
          <w:lang w:val="hi_IN" w:bidi="hi_IN"/>
        </w:rPr>
        <w:t>इस कार्य को रोकें। यीशु से पूछें, "आप कैसा महसूस कर रहे हैं?" हो सकता है कि आप ऐसी बातें सुनें, "मुझे आश्चर्य हो रहा है कि मेरे चेले मुझसे क्यों पूछ रहे हैं कि वे इन लोगों को खिलाने के लिए पर्याप्त भोजन कहां से लाएंगे, जबकि उन्होंने मुझे पहले भी 5,000 लोगों को भोजन खिलाते हुए देखा है" या "मैं अपने चेलों को यह अवसर दे रहा हूँ कि उनके पास जो कुछ है वे उसे मेरे पास ले आएँ, ताकि मैं उन्हें फिर से दिखाऊँ कि जो उनके पास है उससे मैं क्या कर सकता हूँ।" या, "मैं चेलों से निराश हूँ। उन्होंने 5,000 लोगों को भोजन करते हुए देखा था। वे उसे याद क्यों नहीं रख पाते और यह क्यों नहीं जान पाते कि इस बार क्या करना है?" अभिनय को जारी रखें।</w:t>
      </w:r>
    </w:p>
    <w:p>
      <w:pPr/>
      <w:r>
        <w:rPr>
          <w:lang w:val="hi_IN" w:bidi="hi_IN"/>
        </w:rPr>
      </w:r>
      <w:r>
        <w:rPr>
          <w:lang w:val="hi_IN" w:bidi="hi_IN"/>
        </w:rPr>
        <w:t>चेलों ने उत्तर दिया, “हमारे पास सात रोटियाँ हैं।” यीशु ने सब लोगों को भूमि पर बैठा दिया। यीशु ने वह रोटियाँ लेकर, उनके लिए परमेश्वर को धन्यवाद दिया, उन्हें टुकड़ों में तोड़ा, और उन टुकड़ों को अपने चेलों को दिया ताकि वे लोगों में बांट सकें। चेलों ने भीड़ को वह भोजन बाँट दिया।</w:t>
      </w:r>
    </w:p>
    <w:p>
      <w:pPr/>
      <w:r>
        <w:rPr>
          <w:lang w:val="hi_IN" w:bidi="hi_IN"/>
        </w:rPr>
      </w:r>
      <w:r>
        <w:rPr>
          <w:lang w:val="hi_IN" w:bidi="hi_IN"/>
        </w:rPr>
        <w:t>किसी व्यक्ति को कुछ छोटी मछलियाँ मिलती हैं। यीशु ने उन मछलियों के लिए भी धन्यवाद दिया, उन्हें टुकड़ों में तोड़ा और बाँटने के लिए चेलों को दिया। भीड़ के प्रत्येक व्यक्ति ने पेट भरकर खाया, और चेलों ने बचे हुए भोजन की 7 बड़ी टोकरियाँ उठाईं। उस दिन भीड़ में 4,000 लोग थे।</w:t>
      </w:r>
    </w:p>
    <w:p>
      <w:pPr/>
      <w:r>
        <w:rPr>
          <w:lang w:val="hi_IN" w:bidi="hi_IN"/>
        </w:rPr>
      </w:r>
      <w:r>
        <w:rPr>
          <w:lang w:val="hi_IN" w:bidi="hi_IN"/>
        </w:rPr>
        <w:t>इस कार्य को रोकें। भीड़ से पूछें, "आप कैसा महसूस कर रहे हैं?" हो सकता है कि आप ऐसी बातें सुनें, "मैं तृप्त महसूस कर रहा हूँ," "मुझे ऐसा महसूस हो रहा है कि मेरी देखभाल हो रही है," या "मैं चकित हूँ कि यीशु ने यह आश्चर्यकर्म दिखाया।" या, "मुझे नहीं पता कि वह सारी रोटी कहाँ से आई, परन्तु यह अच्छा था। मुझे बहुत भूख लगी थी, परन्तु अब मेरा पेट भर गया है।" या, "यीशु नामक इस व्यक्ति के साथ ये तीन दिन अद्भुत रहे हैं। मैंने यीशु से बहुत कुछ सीखा है। मैं और अधिक जानना चाहता हूँ।" चेलों से पूछें, "अब आप कैसा महसूस कर रहे हैं?" हो सकता है कि आप सुनें, "यह एक अद्भुत आश्चर्यकर्म था। यीशु ने 7 रोटियों और थोड़ी सी मछलियों को उस भीड़ के लिए एक विशाल भोजन में बदल दिया। मैं यह नहीं समझ पाता कि यीशु पहले हमसे यह क्यों पूछता है कि क्या करना चाहिए। यीशु जानता है कि हम रोटी को उस तरह से नहीं बढ़ा सकते। मैं अभी भी नहीं जानता कि यीशु हमसे क्या करवाना चाहता है।" या, "मैं बहुत प्रसन्न हूँ कि मुझे यीशु को ऐसा करते हुए देखने का अवसर मिला। इससे मुझे विश्वास होता है कि यीशु मेरी आवश्यकताओं को भी पूरा करेगा।" यीशु से पूछें, "आप कैसा महसूस कर रहे हैं?" हो सकता है कि आप सुनें, "मैं प्रसन्न हूँ कि लोगों को भरपेट भोजन मिला और अब वे सुरक्षित घर जा सकते हैं। मुझे आशा है कि मेरे चेले अब और अधिक समझने लगे हैं, परन्तु उन्हें अभी भी बहुत कुछ सीखना है।" अभिनय को जारी रखें।</w:t>
      </w:r>
    </w:p>
    <w:p>
      <w:pPr/>
      <w:r>
        <w:rPr>
          <w:lang w:val="hi_IN" w:bidi="hi_IN"/>
        </w:rPr>
      </w:r>
      <w:r>
        <w:rPr>
          <w:lang w:val="hi_IN" w:bidi="hi_IN"/>
        </w:rPr>
        <w:t>इसके तुरन्त बाद, यीशु ने भीड़ को घर भेज दिया। फिर यीशु अपने चेलों के साथ नाव पर चढ़कर झील के पार चला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8:1–10 का ऑडियो संस्करण सबसे आसानी से समझ आने वाले अनुवाद में सुनें।</w:t>
      </w:r>
    </w:p>
    <w:p>
      <w:pPr/>
      <w:r>
        <w:rPr>
          <w:lang w:val="hi_IN" w:bidi="hi_IN"/>
        </w:rPr>
      </w:r>
      <w:r>
        <w:rPr>
          <w:lang w:val="hi_IN" w:bidi="hi_IN"/>
        </w:rPr>
        <w:t xml:space="preserve">यीशु दस नगर कहलाने वाले अन्यजातियों के क्षेत्र में ही रह गया था। वहाँ कुछ यहूदी भी होंगे। उस भीड़ में शायद </w:t>
      </w:r>
      <w:hyperlink r:id="rId238">
        <w:r>
          <w:rPr>
            <w:lang w:val="hi_IN" w:bidi="hi_IN"/>
          </w:rPr>
          <w:rPr>
            <w:color w:val="0000EE"/>
            <w:u w:val="single"/>
          </w:rPr>
          <w:t>यहूदी</w:t>
        </w:r>
      </w:hyperlink>
      <w:r>
        <w:rPr>
          <w:lang w:val="hi_IN" w:bidi="hi_IN"/>
        </w:rPr>
        <w:t xml:space="preserve"> और </w:t>
      </w:r>
      <w:hyperlink r:id="rId263">
        <w:r>
          <w:rPr>
            <w:lang w:val="hi_IN" w:bidi="hi_IN"/>
          </w:rPr>
          <w:rPr>
            <w:color w:val="0000EE"/>
            <w:u w:val="single"/>
          </w:rPr>
          <w:t>अन्यजाति</w:t>
        </w:r>
      </w:hyperlink>
      <w:r>
        <w:rPr>
          <w:lang w:val="hi_IN" w:bidi="hi_IN"/>
        </w:rPr>
        <w:t xml:space="preserve"> दोनों थे जो यीशु की सुनने के लिए आए थे। यीशु ने अपने चेलों को अपने </w:t>
      </w:r>
      <w:hyperlink r:id="rId100">
        <w:r>
          <w:rPr>
            <w:lang w:val="hi_IN" w:bidi="hi_IN"/>
          </w:rPr>
          <w:rPr>
            <w:color w:val="0000EE"/>
            <w:u w:val="single"/>
          </w:rPr>
          <w:t>पास बुलाया</w:t>
        </w:r>
      </w:hyperlink>
      <w:r>
        <w:rPr>
          <w:lang w:val="hi_IN" w:bidi="hi_IN"/>
        </w:rPr>
        <w:t xml:space="preserve">। यहाँ उसी शब्द का उपयोग करें जो आप मरकुस की सम्पूर्ण पुस्तक में </w:t>
      </w:r>
      <w:r>
        <w:rPr>
          <w:b/>
          <w:lang w:val="hi_IN" w:bidi="hi_IN"/>
        </w:rPr>
        <w:t>चेलों</w:t>
      </w:r>
      <w:r>
        <w:rPr>
          <w:lang w:val="hi_IN" w:bidi="hi_IN"/>
        </w:rPr>
        <w:t xml:space="preserve"> के लिए उपयोग करते आए हैं।</w:t>
      </w:r>
    </w:p>
    <w:p>
      <w:pPr/>
      <w:r>
        <w:rPr>
          <w:lang w:val="hi_IN" w:bidi="hi_IN"/>
        </w:rPr>
      </w:r>
      <w:r>
        <w:rPr>
          <w:lang w:val="hi_IN" w:bidi="hi_IN"/>
        </w:rPr>
        <w:t xml:space="preserve">यीशु को उन पर तरस आता है क्योंकि उन्होंने तीन दिन से कुछ नहीं खाया था। परन्तु यीशु के चेलों ने उत्तर दिया, "इस </w:t>
      </w:r>
      <w:hyperlink r:id="rId19">
        <w:r>
          <w:rPr>
            <w:lang w:val="hi_IN" w:bidi="hi_IN"/>
          </w:rPr>
          <w:rPr>
            <w:color w:val="0000EE"/>
            <w:u w:val="single"/>
          </w:rPr>
          <w:t>जंगल</w:t>
        </w:r>
      </w:hyperlink>
      <w:r>
        <w:rPr>
          <w:lang w:val="hi_IN" w:bidi="hi_IN"/>
        </w:rPr>
        <w:t xml:space="preserve"> में, या इस सुदूर स्थान में, आपको पर्याप्त भोजन कहाँ से मिलेगा?" </w:t>
      </w:r>
      <w:r>
        <w:rPr>
          <w:b/>
          <w:lang w:val="hi_IN" w:bidi="hi_IN"/>
        </w:rPr>
        <w:t>जंगल</w:t>
      </w:r>
      <w:r>
        <w:rPr>
          <w:lang w:val="hi_IN" w:bidi="hi_IN"/>
        </w:rPr>
        <w:t xml:space="preserve"> उस भूमिक्षेत्र को संदर्भित करता है जहाँ कोई नहीं रहता और जहाँ बहुत कम भोजन उगता है। कुछ अनुवाद "मरुस्थल" शब्द का उपयोग करते हैं। अन्य लोग सुदूर क्षेत्र कहते हैं।</w:t>
      </w:r>
    </w:p>
    <w:p>
      <w:pPr/>
      <w:r>
        <w:rPr>
          <w:lang w:val="hi_IN" w:bidi="hi_IN"/>
        </w:rPr>
      </w:r>
      <w:r>
        <w:rPr>
          <w:lang w:val="hi_IN" w:bidi="hi_IN"/>
        </w:rPr>
        <w:t>जंगल का एक चित्र दिखाएँ और जो आप देखते हैं उसका वर्णन करें। इस रिकॉर्डिंग को यहाँ रोकें।</w:t>
      </w:r>
    </w:p>
    <w:p>
      <w:pPr/>
      <w:r>
        <w:rPr>
          <w:lang w:val="hi_IN" w:bidi="hi_IN"/>
        </w:rPr>
      </w:r>
      <w:r>
        <w:rPr>
          <w:lang w:val="hi_IN" w:bidi="hi_IN"/>
        </w:rPr>
        <w:t xml:space="preserve">यीशु ने अपने चेलों से पूछा कि उनके पास कितनी </w:t>
      </w:r>
      <w:r>
        <w:rPr>
          <w:b/>
          <w:lang w:val="hi_IN" w:bidi="hi_IN"/>
        </w:rPr>
        <w:t>रोटियाँ</w:t>
      </w:r>
      <w:r>
        <w:rPr>
          <w:lang w:val="hi_IN" w:bidi="hi_IN"/>
        </w:rPr>
        <w:t xml:space="preserve"> हैं। चेलों ने कहा, सात। वह रोटी एक छोटी गोल टिकिया की तरह थी। अधिकांश लोग एक भोजन में दो या तीन रोटियाँ खा लेंगे।</w:t>
      </w:r>
    </w:p>
    <w:p>
      <w:pPr/>
      <w:r>
        <w:rPr>
          <w:lang w:val="hi_IN" w:bidi="hi_IN"/>
        </w:rPr>
      </w:r>
      <w:r>
        <w:rPr>
          <w:lang w:val="hi_IN" w:bidi="hi_IN"/>
        </w:rPr>
        <w:t xml:space="preserve">यीशु ने भीड़ को बैठने के लिए कहा। यीशु ने रोटी को आशीष दी। </w:t>
      </w:r>
      <w:r>
        <w:rPr>
          <w:b/>
          <w:lang w:val="hi_IN" w:bidi="hi_IN"/>
        </w:rPr>
        <w:t>आशीष</w:t>
      </w:r>
      <w:r>
        <w:rPr>
          <w:lang w:val="hi_IN" w:bidi="hi_IN"/>
        </w:rPr>
        <w:t xml:space="preserve"> देने का अर्थ है जब परमेश्वर किसी व्यक्ति की या किसी बात में सहायता करता है, उसका भला करता है या उस पर कृपा करता है। यहाँ यह आशीष रोटी प्रदान करने के लिए परमेश्वर को धन्यवाद के रूप में दी गई थी। आशीष के लिए उसी शब्द उपयोग करें जो आपने पिछली कहानियों में उपयोग किया है। </w:t>
      </w:r>
      <w:hyperlink r:id="rId224">
        <w:r>
          <w:rPr>
            <w:lang w:val="hi_IN" w:bidi="hi_IN"/>
          </w:rPr>
          <w:rPr>
            <w:color w:val="0000EE"/>
            <w:u w:val="single"/>
          </w:rPr>
          <w:t>आशीष</w:t>
        </w:r>
      </w:hyperlink>
      <w:r>
        <w:rPr>
          <w:lang w:val="hi_IN" w:bidi="hi_IN"/>
        </w:rPr>
        <w:t xml:space="preserve"> पर मुख्य शब्दावली में चर्चा की गई है। हो सकता है कि आप कहें, "यीशु ने रोटी के लिए परमेश्वर को धन्यवाद दिया।"</w:t>
      </w:r>
    </w:p>
    <w:p>
      <w:pPr/>
      <w:r>
        <w:rPr>
          <w:lang w:val="hi_IN" w:bidi="hi_IN"/>
        </w:rPr>
      </w:r>
      <w:r>
        <w:rPr>
          <w:lang w:val="hi_IN" w:bidi="hi_IN"/>
        </w:rPr>
        <w:t>यीशु ने मछलियों को भी आशीष दी। यह बाद में दी गई आशीष थी और यीशु ने यह रोटी को आशीष देते समय नहीं दी थी। यह असामान्य बात थी। एक बार फिर से, यहाँ आशीष शब्द का अर्थ धन्यवाद देना है। उसी शब्द उपयोग करें जो आपने पिछले भागों में उपयोग किया है।</w:t>
      </w:r>
    </w:p>
    <w:p>
      <w:pPr/>
      <w:r>
        <w:rPr>
          <w:lang w:val="hi_IN" w:bidi="hi_IN"/>
        </w:rPr>
      </w:r>
      <w:r>
        <w:rPr>
          <w:lang w:val="hi_IN" w:bidi="hi_IN"/>
        </w:rPr>
        <w:t xml:space="preserve">लोग खाकर तृप्त हो गए, और तब चेलों ने टुकड़ों से भरी सात टोकरियाँ उठाईं। मरकुस 8 अध्याय में पाई जाने वाली यह </w:t>
      </w:r>
      <w:hyperlink r:id="rId276">
        <w:r>
          <w:rPr>
            <w:lang w:val="hi_IN" w:bidi="hi_IN"/>
          </w:rPr>
          <w:rPr>
            <w:color w:val="0000EE"/>
            <w:u w:val="single"/>
          </w:rPr>
          <w:t>टोकरी</w:t>
        </w:r>
      </w:hyperlink>
      <w:r>
        <w:rPr>
          <w:lang w:val="hi_IN" w:bidi="hi_IN"/>
        </w:rPr>
        <w:t xml:space="preserve"> एक बड़ी सींक या रस्सी की टोकरी है जिसे बड़े सामानों को ले जाने के लिए बनाया गया है। इसलिए यह मरकुस 6 अध्याय में वर्णन की गई प्रतिदिन की </w:t>
      </w:r>
      <w:r>
        <w:rPr>
          <w:b/>
          <w:lang w:val="hi_IN" w:bidi="hi_IN"/>
        </w:rPr>
        <w:t>टोकरियों</w:t>
      </w:r>
      <w:r>
        <w:rPr>
          <w:lang w:val="hi_IN" w:bidi="hi_IN"/>
        </w:rPr>
        <w:t xml:space="preserve"> से बड़ी है।</w:t>
      </w:r>
    </w:p>
    <w:p>
      <w:pPr/>
      <w:r>
        <w:rPr>
          <w:lang w:val="hi_IN" w:bidi="hi_IN"/>
        </w:rPr>
      </w:r>
      <w:r>
        <w:rPr>
          <w:lang w:val="hi_IN" w:bidi="hi_IN"/>
        </w:rPr>
        <w:t>टोकरी और रोटी का एक चित्र दिखाएँ। इस रिकॉर्डिंग को यहाँ रोकें।</w:t>
      </w:r>
    </w:p>
    <w:p>
      <w:pPr/>
      <w:r>
        <w:rPr>
          <w:lang w:val="hi_IN" w:bidi="hi_IN"/>
        </w:rPr>
      </w:r>
      <w:r>
        <w:rPr>
          <w:lang w:val="hi_IN" w:bidi="hi_IN"/>
        </w:rPr>
        <w:t xml:space="preserve">यीशु 4,000 लोगों को विदा करने के बाद, अपने चेलों के साथ एक </w:t>
      </w:r>
      <w:hyperlink r:id="rId40">
        <w:r>
          <w:rPr>
            <w:lang w:val="hi_IN" w:bidi="hi_IN"/>
          </w:rPr>
          <w:rPr>
            <w:color w:val="0000EE"/>
            <w:u w:val="single"/>
          </w:rPr>
          <w:t>नाव</w:t>
        </w:r>
      </w:hyperlink>
      <w:r>
        <w:rPr>
          <w:lang w:val="hi_IN" w:bidi="hi_IN"/>
        </w:rPr>
        <w:t xml:space="preserve"> पर चढ़ गया। सामान्य </w:t>
      </w:r>
      <w:r>
        <w:rPr>
          <w:b/>
          <w:lang w:val="hi_IN" w:bidi="hi_IN"/>
        </w:rPr>
        <w:t>नाव</w:t>
      </w:r>
      <w:r>
        <w:rPr>
          <w:lang w:val="hi_IN" w:bidi="hi_IN"/>
        </w:rPr>
        <w:t xml:space="preserve"> लगभग आठ मीटर लम्बी और ढाई मीटर चौड़ी होती थी। यह लगभग सवा मीटर गहरी होती थी। उस आकार की नाव में तेरह लोग आराम से बैठ सकते थे। नाव के लिए उसी शब्द उपयोग करें जो आपने पिछले भागों में उपयोग किया है।</w:t>
      </w:r>
    </w:p>
    <w:p>
      <w:pPr/>
      <w:r>
        <w:rPr>
          <w:lang w:val="hi_IN" w:bidi="hi_IN"/>
        </w:rPr>
      </w:r>
      <w:r>
        <w:rPr>
          <w:lang w:val="hi_IN" w:bidi="hi_IN"/>
        </w:rPr>
        <w:t>.</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8:1–10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77">
        <w:r>
          <w:rPr>
            <w:lang w:val="hi_IN" w:bidi="hi_IN"/>
          </w:rPr>
          <w:rPr>
            <w:color w:val="0000EE"/>
            <w:u w:val="single"/>
          </w:rPr>
          <w:t>सुने और मन में रखें</w:t>
        </w:r>
      </w:hyperlink>
      <w:r>
        <w:rPr>
          <w:lang w:val="hi_IN" w:bidi="hi_IN"/>
        </w:rPr>
        <w:t xml:space="preserve"> (486 KB)</w:t>
      </w:r>
      <w:r>
        <w:rPr>
          <w:lang w:val="hi_IN" w:bidi="hi_IN"/>
        </w:rPr>
      </w:r>
    </w:p>
    <w:p>
      <w:pPr>
        <w:pStyle w:val="ListBullet"/>
        <w:spacing w:line="240" w:lineRule="auto"/>
        <w:ind w:left="720"/>
      </w:pPr>
      <w:r>
        <w:rPr>
          <w:lang w:val="hi_IN" w:bidi="hi_IN"/>
        </w:rPr>
      </w:r>
      <w:hyperlink r:id="rId278">
        <w:r>
          <w:rPr>
            <w:lang w:val="hi_IN" w:bidi="hi_IN"/>
          </w:rPr>
          <w:rPr>
            <w:color w:val="0000EE"/>
            <w:u w:val="single"/>
          </w:rPr>
          <w:t>पाठ का परिचय</w:t>
        </w:r>
      </w:hyperlink>
      <w:r>
        <w:rPr>
          <w:lang w:val="hi_IN" w:bidi="hi_IN"/>
        </w:rPr>
        <w:t xml:space="preserve"> (4.2 MB)</w:t>
      </w:r>
      <w:r>
        <w:rPr>
          <w:lang w:val="hi_IN" w:bidi="hi_IN"/>
        </w:rPr>
      </w:r>
    </w:p>
    <w:p>
      <w:pPr>
        <w:pStyle w:val="ListBullet"/>
        <w:spacing w:line="240" w:lineRule="auto"/>
        <w:ind w:left="720"/>
      </w:pPr>
      <w:r>
        <w:rPr>
          <w:lang w:val="hi_IN" w:bidi="hi_IN"/>
        </w:rPr>
      </w:r>
      <w:hyperlink r:id="rId279">
        <w:r>
          <w:rPr>
            <w:lang w:val="hi_IN" w:bidi="hi_IN"/>
          </w:rPr>
          <w:rPr>
            <w:color w:val="0000EE"/>
            <w:u w:val="single"/>
          </w:rPr>
          <w:t>घटनाओं को समझाना</w:t>
        </w:r>
      </w:hyperlink>
      <w:r>
        <w:rPr>
          <w:lang w:val="hi_IN" w:bidi="hi_IN"/>
        </w:rPr>
        <w:t xml:space="preserve"> (2.1 MB)</w:t>
      </w:r>
      <w:r>
        <w:rPr>
          <w:lang w:val="hi_IN" w:bidi="hi_IN"/>
        </w:rPr>
      </w:r>
    </w:p>
    <w:p>
      <w:pPr>
        <w:pStyle w:val="ListBullet"/>
        <w:spacing w:line="240" w:lineRule="auto"/>
        <w:ind w:left="720"/>
      </w:pPr>
      <w:r>
        <w:rPr>
          <w:lang w:val="hi_IN" w:bidi="hi_IN"/>
        </w:rPr>
      </w:r>
      <w:hyperlink r:id="rId280">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281">
        <w:r>
          <w:rPr>
            <w:lang w:val="hi_IN" w:bidi="hi_IN"/>
          </w:rPr>
          <w:rPr>
            <w:color w:val="0000EE"/>
            <w:u w:val="single"/>
          </w:rPr>
          <w:t>आवश्यक जानकारी</w:t>
        </w:r>
      </w:hyperlink>
      <w:r>
        <w:rPr>
          <w:lang w:val="hi_IN" w:bidi="hi_IN"/>
        </w:rPr>
        <w:t xml:space="preserve"> (1.8 MB)</w:t>
      </w:r>
      <w:r>
        <w:rPr>
          <w:lang w:val="hi_IN" w:bidi="hi_IN"/>
        </w:rPr>
      </w:r>
    </w:p>
    <w:p>
      <w:pPr>
        <w:pStyle w:val="ListBullet"/>
        <w:spacing w:line="240" w:lineRule="auto"/>
        <w:ind w:left="720"/>
      </w:pPr>
      <w:r>
        <w:rPr>
          <w:lang w:val="hi_IN" w:bidi="hi_IN"/>
        </w:rPr>
      </w:r>
      <w:hyperlink r:id="rId282">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8:11–21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8:11–21 को सुनें और अपने मनों में रखें।</w:t>
      </w:r>
    </w:p>
    <w:p>
      <w:pPr/>
      <w:r>
        <w:rPr>
          <w:lang w:val="hi_IN" w:bidi="hi_IN"/>
        </w:rPr>
      </w:r>
      <w:r>
        <w:rPr>
          <w:lang w:val="hi_IN" w:bidi="hi_IN"/>
        </w:rPr>
        <w:t>यदि सम्भव हो तो मरकुस 8:11–21 का ऑडियो संस्करण तीन बार, तीन अलग-अलग अनुवादों में सुनें। उसके बाद, सामूहिक रूप में, निम्नलिखित प्रश्नों पर चर्चा करें:</w:t>
      </w:r>
    </w:p>
    <w:p>
      <w:pPr>
        <w:pStyle w:val="ListNumber"/>
        <w:numPr>
          <w:ilvl w:val="0"/>
          <w:numId w:val="48"/>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सबसे आसानी से समझ आनेवाले संस्करण में सुनें।</w:t>
      </w:r>
    </w:p>
    <w:p>
      <w:pPr/>
      <w:r>
        <w:rPr>
          <w:lang w:val="hi_IN" w:bidi="hi_IN"/>
        </w:rPr>
      </w:r>
      <w:r>
        <w:rPr>
          <w:lang w:val="hi_IN" w:bidi="hi_IN"/>
        </w:rPr>
        <w:t>गलील की झील और उसके पश्चिमी किनारे का नक्शा दिखाएँ, जहाँ यह कहानी घटित होती है। इस रिकॉर्डिंग को यहाँ रोकें।</w:t>
      </w:r>
    </w:p>
    <w:p>
      <w:pPr/>
      <w:r>
        <w:rPr>
          <w:lang w:val="hi_IN" w:bidi="hi_IN"/>
        </w:rPr>
      </w:r>
      <w:r>
        <w:rPr>
          <w:lang w:val="hi_IN" w:bidi="hi_IN"/>
        </w:rPr>
        <w:t>हम नहीं जानते कि इस कहानी से ठीक पहले क्या हुआ था। यह घटना गलील की झील के पश्चिमी किनारे पर घटी थी, हम यह इसलिए जानते हैं क्योंकि फरीसी यहीं रहते थे। गलील का पश्चिमी भाग वह स्थान है जहाँ यहूदी लोग रहते हैं, और फरीसी एक विशेष प्रकार के यहूदी धार्मिक अगुवे हैं। यह भाग यीशु की फरीसियों से मुलाकात का और फिर यीशु के द्वारा चेलों को फरीसियों के बारे में शिक्षा देने का बताया गया विवरण है।</w:t>
      </w:r>
    </w:p>
    <w:p>
      <w:pPr/>
      <w:r>
        <w:rPr>
          <w:lang w:val="hi_IN" w:bidi="hi_IN"/>
        </w:rPr>
      </w:r>
      <w:r>
        <w:rPr>
          <w:lang w:val="hi_IN" w:bidi="hi_IN"/>
        </w:rPr>
        <w:t>यहूदी लोग फरीसियों को बहुत प्रभावशाली और धर्मी मानते थे। फरीसी लोगों के लिए अच्छे उदाहरण इसलिए थे क्योंकि उन्होंने स्वयं को परमेश्वर की व्यवस्था का पालन करने में समर्पित कर दिया था। फरीसी लिखित और मौखिक दोनों प्रकार की परम्पराओं और व्यवस्था को पहचानते थे। फरीसी स्वयं को लोगों से अलग रखते थे। फरीसी नाम का अर्थ है "अलग किया हुआ व्यक्ति।"</w:t>
      </w:r>
    </w:p>
    <w:p>
      <w:pPr/>
      <w:r>
        <w:rPr>
          <w:lang w:val="hi_IN" w:bidi="hi_IN"/>
        </w:rPr>
      </w:r>
      <w:r>
        <w:rPr>
          <w:lang w:val="hi_IN" w:bidi="hi_IN"/>
        </w:rPr>
        <w:t>यीशु और फरीसी आपस में बातचीत कर रहे हैं, परन्तु हम नहीं जानते कि उन्होंने क्या कहा। फरीसियों ने इस बात को प्रमाणित करने के लिए यीशु से एक चिन्ह माँगा कि जो कुछ उसने किया वह सच था और परमेश्वर की ओर से था। वह चिन्ह कोई असामान्य बात होगी या कुछ ऐसा काम होगा जो सामान्य रूप से घटित नहीं होता। बहुत से लोग इस चिन्ह को आश्चर्यकर्म मानेंगे। यह भाग "अद्भुत चिन्ह" शब्द का उपयोग करता है। ये चिन्ह या तो तुरंत घटने वाली कोई भविष्यद्वाणी हो सकते हैं, या फिर तुरंत होने वाला कोई बड़ा अद्भुत कार्य हो सकता है। जब फरीसियों ने यीशु के आश्चर्यकर्मों को देखा, तो उन्हें निश्चय नहीं था कि ये आश्चर्यकर्म परमेश्वर की ओर से थे या शैतान की ओर से थे, इसलिए फरीसी इस बात को प्रमाणित करने के लिए एक और संकेत चाहते थे कि यीशु के कार्य परमेश्वर की ओर से थे। फरीसी यीशु के द्वारा किए गए आश्चर्यकर्मों को इस बात का प्रमाण नहीं मानते थे कि यीशु परमेश्वर की ओर से आया था। पिछले भागों में, फरीसियों ने यीशु पर शैतान की ओर से काम करने का आरोप लगाया था। फरीसियों को इस बात का निश्चय था कि यीशु शैतान के अधिकार से काम कर रहा था।</w:t>
      </w:r>
    </w:p>
    <w:p>
      <w:pPr/>
      <w:r>
        <w:rPr>
          <w:lang w:val="hi_IN" w:bidi="hi_IN"/>
        </w:rPr>
      </w:r>
      <w:r>
        <w:rPr>
          <w:lang w:val="hi_IN" w:bidi="hi_IN"/>
        </w:rPr>
        <w:t>यहाँ रुकें और अपनी अनुवाद करने वाली टीम के साथ चर्चा करें। किसी ऐसे शिक्षक या धार्मिक अगुवे की कहानी सुनाएँ जो आपके गाँव में शिक्षा दे रहा हो। अपनी संस्कृति में, आप कैसे जान पाते हैं कि यह शिक्षक या धार्मिक अगुवा सही बातें सिखा रहा है? शिक्षक या धार्मिक अगुवे को यह प्रमाणित करने के लिए क्या करना पड़ता है कि उन्हें शिक्षा देने का अधिकार परमेश्वर की ओर से मिला है? इस रिकॉर्डिंग को यहाँ रोकें।</w:t>
      </w:r>
    </w:p>
    <w:p>
      <w:pPr/>
      <w:r>
        <w:rPr>
          <w:lang w:val="hi_IN" w:bidi="hi_IN"/>
        </w:rPr>
      </w:r>
      <w:r>
        <w:rPr>
          <w:lang w:val="hi_IN" w:bidi="hi_IN"/>
        </w:rPr>
        <w:t>गहरी आह भरना यीशु की पहली प्रतिक्रिया थी। आह भरने का अर्थ है धीमी गहरी सांस लेना और उसे धीरे-धीरे छोड़ना। आमतौर पर जब व्यक्ति धीमी गति से सांस छोड़ता है तो आवाज उत्पन्न होती है। इस प्रकार का आह भरना उन सामान्य आह भरने से अलग है जो मनुष्य एक घंटे में कई बार करते हैं। इस प्रकार की आह भरना दुःख, क्रोध या निराशा को दर्शाने के लिए होती है। इस प्रकार की आह के लिए दूसरा शब्द है कराहना।</w:t>
      </w:r>
    </w:p>
    <w:p>
      <w:pPr/>
      <w:r>
        <w:rPr>
          <w:lang w:val="hi_IN" w:bidi="hi_IN"/>
        </w:rPr>
      </w:r>
      <w:r>
        <w:rPr>
          <w:lang w:val="hi_IN" w:bidi="hi_IN"/>
        </w:rPr>
        <w:t>यहाँ रुकें और समूह में चर्चा करें: निराशा या क्रोध दिखाने के लिए आप अपने शरीर से किस प्रकार के कार्य करते हैं? इस रिकॉर्डिंग को यहाँ रोकें।</w:t>
      </w:r>
    </w:p>
    <w:p>
      <w:pPr/>
      <w:r>
        <w:rPr>
          <w:lang w:val="hi_IN" w:bidi="hi_IN"/>
        </w:rPr>
      </w:r>
      <w:r>
        <w:rPr>
          <w:lang w:val="hi_IN" w:bidi="hi_IN"/>
        </w:rPr>
        <w:t>यीशु दिखा रहा था कि वह फरीसियों से निराश था। यीशु उन धार्मिक अगुवों से सहमत नहीं था जो चिन्ह चाहते थे। यीशु चाहता था कि लोग विश्वास और भरोसे के साथ उसके प्रति प्रतिक्रिया दें कि यीशु वही है जो वह अपने के बारे में कहता है। यीशु पूछता है कि यह पीढ़ी, या आज के समय में रहने वाले लोग, चिन्ह क्यों माँगते हैं? यीशु उन्हें चिन्ह देने से इन्कार कर देता है।</w:t>
      </w:r>
    </w:p>
    <w:p>
      <w:pPr/>
      <w:r>
        <w:rPr>
          <w:lang w:val="hi_IN" w:bidi="hi_IN"/>
        </w:rPr>
      </w:r>
      <w:r>
        <w:rPr>
          <w:lang w:val="hi_IN" w:bidi="hi_IN"/>
        </w:rPr>
        <w:t>यीशु और चेले नाव पर वापस चढ़कर झील के पार चले गए। यीशु और चेले झील के पश्चिमी किनारे पर थे। यीशु और चेले उत्तर दिशा में बैतसैदा नगर को चले गए। यह भाग बताता है कि वे झील के पार चले गए। इसका अर्थ है कि वे एक स्थान से पानी के पार दूसरे स्थान पर चले गए।</w:t>
      </w:r>
    </w:p>
    <w:p>
      <w:pPr/>
      <w:r>
        <w:rPr>
          <w:lang w:val="hi_IN" w:bidi="hi_IN"/>
        </w:rPr>
      </w:r>
      <w:r>
        <w:rPr>
          <w:lang w:val="hi_IN" w:bidi="hi_IN"/>
        </w:rPr>
        <w:t>यहाँ रुकें और नक्शा देखें। झील के पश्चिमी किनारे से उत्तर की ओर जाने वाले उस मार्ग का पता लगाएँ जहाँ बैतसैदा स्थित है। आप इस समुद्री यात्रा का वर्णन कैसे करेंगे? इस रिकॉर्डिंग को यहाँ रोकें।</w:t>
      </w:r>
    </w:p>
    <w:p>
      <w:pPr/>
      <w:r>
        <w:rPr>
          <w:lang w:val="hi_IN" w:bidi="hi_IN"/>
        </w:rPr>
      </w:r>
      <w:r>
        <w:rPr>
          <w:lang w:val="hi_IN" w:bidi="hi_IN"/>
        </w:rPr>
        <w:t>चेले नाव पर अपने साथ केवल एक रोटी लाए थे। यीशु फरीसियों के साथ हुई बातचीत से उन्हें शिक्षा देने के लिए इसका उपयोग करता है। यीशु ने इस रोटी का उपयोग उन्हें चेतावनी देने के लिए किया कि वे फरीसियों और हेरोदेस के "खमीर" के समान न बनें। खमीर वह पदार्थ है जो रोटी को पकाते समय फुला देता है। यीशु के समय में, रोटी में खमीर के बारे में बात करने का उपयोग भ्रष्टाचार का वर्णन करने का एक तरीका था। खमीर की बहुत छोटी मात्रा, जैसे कि 1 या 2 चम्मच, एक किलोग्राम या उससे अधिक आटे में फैलकर रोटी को फूला देती है। इस उदाहरण के द्वारा, यीशु कह रहा है कि बुराई या भ्रष्टाचार की थोड़ी सी मात्रा सम्पूर्ण व्यक्ति या जनसमूह में फैल सकती है।</w:t>
      </w:r>
    </w:p>
    <w:p>
      <w:pPr/>
      <w:r>
        <w:rPr>
          <w:lang w:val="hi_IN" w:bidi="hi_IN"/>
        </w:rPr>
      </w:r>
      <w:r>
        <w:rPr>
          <w:lang w:val="hi_IN" w:bidi="hi_IN"/>
        </w:rPr>
        <w:t>यहाँ रुकें और चर्चा करें: रोटी बनाने की प्रक्रिया का वर्णन करें। किसी व्यक्ति से खमीर के बारे में बताने के लिए कहें। सामूहिक रूप में बात करें। आपकी संस्कृति यह बताने के लिए अन्य कौन से उदाहरणों का उपयोग कर सकती है कि किसी वस्तु की थोड़ी सी मात्रा पूरे उत्पाद में कैसे फैलती है? इस रिकॉर्डिंग को यहाँ रोकें।</w:t>
      </w:r>
    </w:p>
    <w:p>
      <w:pPr/>
      <w:r>
        <w:rPr>
          <w:lang w:val="hi_IN" w:bidi="hi_IN"/>
        </w:rPr>
      </w:r>
      <w:r>
        <w:rPr>
          <w:lang w:val="hi_IN" w:bidi="hi_IN"/>
        </w:rPr>
        <w:t>यीशु कह रहा है कि फरीसियों में सच्चा विश्वास नहीं है-वे भ्रष्ट हैं-क्योंकि वे यीशु से चिन्ह पाने पर जोर देते हैं। हेरोदेस उस समय के राजनीतिक शासक का नाम था। वह और उसका परिवार भी भ्रष्ट और लालची था। यीशु चाहता है कि लोग स्वेच्छा से उस पर विश्वास करें, इसलिए नहीं कि किसी चिन्ह ने उन्हें उस पर विश्वास दिलाया है।</w:t>
      </w:r>
    </w:p>
    <w:p>
      <w:pPr/>
      <w:r>
        <w:rPr>
          <w:lang w:val="hi_IN" w:bidi="hi_IN"/>
        </w:rPr>
      </w:r>
      <w:r>
        <w:rPr>
          <w:lang w:val="hi_IN" w:bidi="hi_IN"/>
        </w:rPr>
        <w:t>जब यीशु चेलों को खमीर के बारे में चेतावनी देता है, तो चेले यीशु की बात समझ नहीं पाते। उन्हें लगता है कि यीशु वास्तविक रोटी के बारे में बात कर रहा है, इसलिए चेले आपस में बहस करने लगते हैं कि रोटी लाना कौन भूल गया था। यीशु को एहसास हुआ कि चेलों को यह समझ नहीं आया है कि यीशु किस बारे में बात कर रहा है। यीशु उन्हें प्रश्नों के साथ उत्तर देता है। यीशु को आश्चर्य हुआ कि इतने सारे आश्चर्यकर्म देखने और इतने लम्बे समय तक यीशु के साथ रहने के बाद भी चेले यह नहीं समझ पाए कि यीशु कौन है। यीशु ने कई प्रश्न पूछे, परन्तु वह किसी उत्तर की आशा नहीं कर रहा है। ये प्रश्न यह प्रकट कर रहे हैं कि यीशु इस बात से निराश और आश्चर्यचकित है कि चेले यीशु पर विश्वास या भरोसा नहीं करते। यीशु कहता है कि उनके "मन कठोर हो गए हैं," जिसका अर्थ है कि चेलों में यह समझने का विश्वास नहीं है कि यीशु कौन है या यीशु जो करता है, वह क्यों करता है। यीशु के विचार से चेलों का अविश्वास लगभग फरीसियों जैसा ही है। कठोर मन एक शब्द चित्र है जिसका उपयोग किसी ऐसे व्यक्ति का वर्णन करने के लिए किया जाता है जो समझने या विश्वास करने से इन्कार करता है। इसे कहने के अन्य तरीकों में ये बातें शामिल हो सकती हैं, जैसे कि तुम्हारा मन सुस्त है, तुम्हारा मन बन्द हो गया है, या तुम समझना नहीं चाहते।</w:t>
      </w:r>
    </w:p>
    <w:p>
      <w:pPr/>
      <w:r>
        <w:rPr>
          <w:lang w:val="hi_IN" w:bidi="hi_IN"/>
        </w:rPr>
      </w:r>
      <w:r>
        <w:rPr>
          <w:lang w:val="hi_IN" w:bidi="hi_IN"/>
        </w:rPr>
        <w:t>यहाँ रुकें और अपनी टीम के साथ चर्चा करें। किसी ऐसे व्यक्ति की कहानी सुनाएँ जिसे कोई महत्वपूर्ण बात सिखाई गई हो, परन्तु वह उस शिक्षा पर विश्वास करने से इन्कार कर देता है। क्या आपके पास ऐसे लोगों का वर्णन करने के लिए विशेष वाक्यांश हैं? सुनें कि कहानीकार उस व्यक्ति का वर्णन कैसे करता है। इस रिकॉर्डिंग को यहाँ रोकें।</w:t>
      </w:r>
    </w:p>
    <w:p>
      <w:pPr/>
      <w:r>
        <w:rPr>
          <w:lang w:val="hi_IN" w:bidi="hi_IN"/>
        </w:rPr>
      </w:r>
      <w:r>
        <w:rPr>
          <w:lang w:val="hi_IN" w:bidi="hi_IN"/>
        </w:rPr>
        <w:t>यीशु चेलों से भीड़ को भोजन खिलाने के दो आश्चर्यकर्मों के बारे में प्रश्न पूछता है। सबसे पहले यीशु उन्हें 5,000 लोगों को भोजन खिलाने की याद दिलाता है। उसके बाद यीशु उन्हें 4,000 लोगों को भोजन खिलाने की याद दिलाता है। हर बार, ऐसा लगता है कि चेलों को पूरी तरह याद है कि आश्चर्यकर्म के समय क्या हुआ था। हालाँकि, ऐसा लगता है कि चेलों को यह समझ में नहीं आया कि यीशु उन्हें क्या सिखाने की कोशिश कर रहा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8:11–21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यीशु गलील की झील के पश्चिमी किनारे पर वापस आता है। फरीसी सुनते हैं कि यीशु आ गया है। वे आकर उसे परखते हुए उससे बहस करने लगते हैं। यीशु नाव पर वापस चढ़ जाता है और उन्हें छोड़कर झील के पूर्वी किनारे पर चला जाता है।</w:t>
      </w:r>
    </w:p>
    <w:p>
      <w:pPr/>
      <w:r>
        <w:rPr>
          <w:lang w:val="hi_IN" w:bidi="hi_IN"/>
        </w:rPr>
      </w:r>
      <w:r>
        <w:rPr>
          <w:b/>
          <w:lang w:val="hi_IN" w:bidi="hi_IN"/>
        </w:rPr>
        <w:t>दूसरे दृश्य में:</w:t>
      </w:r>
      <w:r>
        <w:rPr>
          <w:lang w:val="hi_IN" w:bidi="hi_IN"/>
        </w:rPr>
        <w:t xml:space="preserve"> जब यीशु और उसके चेले नाव से झील पार कर रहे थे, तो यीशु ने उन्हें चेतावनीदेते हुए कहता है, "देखो, फरीसियों और हेरोदेस के खमीर से चौकस रहो।" चेलों को लगा कि यीशु रोटी के बारे में बात कर रहा है। यीशु उन्हें रोटी को बढ़ाने से जुड़े हुए दोनों आश्चर्यकर्मों की याद दिलाता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हरोदेस (जिसका केवल उल्लेख किया गया है)</w:t>
      </w:r>
    </w:p>
    <w:p>
      <w:pPr/>
      <w:r>
        <w:rPr>
          <w:lang w:val="hi_IN" w:bidi="hi_IN"/>
        </w:rPr>
      </w:r>
      <w:r>
        <w:rPr>
          <w:lang w:val="hi_IN" w:bidi="hi_IN"/>
        </w:rPr>
        <w:t>सामूहिक रूप में, इस भाग के परिवेश के इन हिस्सों पर ध्यान दें:</w:t>
      </w:r>
    </w:p>
    <w:p>
      <w:pPr/>
      <w:r>
        <w:rPr>
          <w:lang w:val="hi_IN" w:bidi="hi_IN"/>
        </w:rPr>
      </w:r>
      <w:r>
        <w:rPr>
          <w:lang w:val="hi_IN" w:bidi="hi_IN"/>
        </w:rPr>
        <w:t>पहले दृश्य में, यीशु और चेले पार करके गलील के पूर्वी किनारे, दिकापुलिस से होते हुए पश्चिमी किनारे पर जाते हैं, जहाँ यहूदी रहते हैं। कुछ फरीसी सुनते हैं कि यीशु आ गया है और वे आकर उससे बहस करते हैं। यीशु के अधिकार को प्रमाणित करने के लिए फरीसी एक अद्भुत चिन्ह देखना चाहते हैं। फरीसियों के प्रति अपना क्रोध और निराशा दिखाने के लिए यीशु गहरी आह भरता है। यीशु कहता है, "वे अद्भुत चिन्ह की माँग क्यों करते रहते हैं? मैं तुम से सच कहता हूँ, मैं इस पीढ़ी को ऐसा कोई चिन्ह न दूँगा।"</w:t>
      </w:r>
    </w:p>
    <w:p>
      <w:pPr/>
      <w:r>
        <w:rPr>
          <w:lang w:val="hi_IN" w:bidi="hi_IN"/>
        </w:rPr>
      </w:r>
      <w:r>
        <w:rPr>
          <w:lang w:val="hi_IN" w:bidi="hi_IN"/>
        </w:rPr>
        <w:t>यहाँ रुकें और चर्चा करें: किसी ऐसे व्यक्ति के बारे में कहानी सुनाएँ जो कुछ ऐसा करता है जिससे कहानीकार हताश या निराश हो जाता है। कहानीकार इस निराशा को गहरी सांस लेकर और धीरे-धीरे उसे बाहर छोड़कर प्रदर्शित करेगा। अब सामूहिक रूप में, आप कहानीकार के कार्य का वर्णन कैसे करेंगे? इस रिकॉर्डिंग को यहाँ रोकें।</w:t>
      </w:r>
    </w:p>
    <w:p>
      <w:pPr/>
      <w:r>
        <w:rPr>
          <w:lang w:val="hi_IN" w:bidi="hi_IN"/>
        </w:rPr>
      </w:r>
      <w:r>
        <w:rPr>
          <w:lang w:val="hi_IN" w:bidi="hi_IN"/>
        </w:rPr>
        <w:t>यीशु नाव पर वापस चढ़ जाता है और फरीसियों को पीछे छोड़ देता है। यीशु और उसके चेले पार होकर झील के दूसरी ओर जाने लगते हैं। वे उत्तरपूर्व से बैतसैदा की ओर जा रहे हैं।</w:t>
      </w:r>
    </w:p>
    <w:p>
      <w:pPr/>
      <w:r>
        <w:rPr>
          <w:lang w:val="hi_IN" w:bidi="hi_IN"/>
        </w:rPr>
      </w:r>
      <w:r>
        <w:rPr>
          <w:lang w:val="hi_IN" w:bidi="hi_IN"/>
        </w:rPr>
        <w:t>यहाँ रुकें और गलील की झील का नक्शा दिखाएँ। समूह को दिकापुलिस से झील के पश्चिमी किनारे तक, फिर पश्चिमी हिस्से से बैतसैदा तक के मार्ग का पता लगाने को कहें। इस रिकॉर्डिंग को यहाँ रोकें।</w:t>
      </w:r>
    </w:p>
    <w:p>
      <w:pPr/>
      <w:r>
        <w:rPr>
          <w:lang w:val="hi_IN" w:bidi="hi_IN"/>
        </w:rPr>
      </w:r>
      <w:r>
        <w:rPr>
          <w:lang w:val="hi_IN" w:bidi="hi_IN"/>
        </w:rPr>
        <w:t>दूसरे दृश्य में, जब यीशु और चेले नाव से झील पार कर रहे होते हैं, तो यीशु चेलों को चेतावनी देता है, "देखो, फरीसियों और हेरोदेस के खमीर से चौकस रहो।" यीशु ने इस दृष्टान्त का उपयोग इसलिए किया क्योंकि फरीसी चाहते थे कि यीशु अद्भुत चिन्ह दिखाकर अपना अधिकार प्रमाणित करे, और राजा हेरोदेस, यीशु को आश्चर्यकर्म करते हुए देखना चाहता था।</w:t>
      </w:r>
    </w:p>
    <w:p>
      <w:pPr/>
      <w:r>
        <w:rPr>
          <w:lang w:val="hi_IN" w:bidi="hi_IN"/>
        </w:rPr>
      </w:r>
      <w:r>
        <w:rPr>
          <w:lang w:val="hi_IN" w:bidi="hi_IN"/>
        </w:rPr>
        <w:t>यहाँ रुकें और इसे दृश्य के रूप में प्रस्तुत करें कि खमीर क्या करता है। जब आटे में खमीर की थोड़ी सी मात्रा डाली जाती है, तो वह पूरे आटे में फैल जाती है और उसे फुला देती है। यीशु चेलों से कह रहा है कि यदि वे केवल आश्चर्यकर्मों के बारे में सोचने लगेंगे, तो वे फरीसियों और हेरोदेस के तरीके को अपने हृदय में आने देंगे। फरीसी और हेरोदेस केवल बाहरी चिन्हों और आश्चर्यकर्मों को देखने के बारे में चिन्ता करते थे। इस रिकॉर्डिंग को यहाँ रोकें।</w:t>
      </w:r>
    </w:p>
    <w:p>
      <w:pPr/>
      <w:r>
        <w:rPr>
          <w:lang w:val="hi_IN" w:bidi="hi_IN"/>
        </w:rPr>
      </w:r>
      <w:r>
        <w:rPr>
          <w:lang w:val="hi_IN" w:bidi="hi_IN"/>
        </w:rPr>
        <w:t>परन्तु चेले नाव पर अपने साथ भोजन लाना भूल गए थे (उनके पास केवल एक रोटी बची थी)। चेलों ने सोचा कि यीशु इस बारे में बात कर रहा है कि वे रोटी नहीं लाए हैं। चेले एक दूसरे से बहस करने लगते हैं। यीशु कहता है, "तुम रोटी न होने के बारे में बहस क्यों कर रहे हो? क्या तुम्हें अभी तक समझ नहीं आया? क्या तुम्हारे मनों के लिए इसे समझना बहुत कठिन है? तुम्हारे पास आँखें तो हैं परन्तु तुम देख नहीं सकते। तुम्हारे पास कान तो हैं परन्तु तुम सुन नहीं सकते। जब मैंने पाँच रोटियों से 5,000 लोगों को भोजन खिलाया था, तो तुमने बची हुई रोटी की कितनी टोकरियाँ उठाई थीं?"</w:t>
      </w:r>
    </w:p>
    <w:p>
      <w:pPr/>
      <w:r>
        <w:rPr>
          <w:lang w:val="hi_IN" w:bidi="hi_IN"/>
        </w:rPr>
      </w:r>
      <w:r>
        <w:rPr>
          <w:lang w:val="hi_IN" w:bidi="hi_IN"/>
        </w:rPr>
        <w:t>उन्होंने उत्तर दिया, "बारह।"</w:t>
      </w:r>
    </w:p>
    <w:p>
      <w:pPr/>
      <w:r>
        <w:rPr>
          <w:lang w:val="hi_IN" w:bidi="hi_IN"/>
        </w:rPr>
      </w:r>
      <w:r>
        <w:rPr>
          <w:lang w:val="hi_IN" w:bidi="hi_IN"/>
        </w:rPr>
        <w:t>जब मैंने 4,000 लोगों को भोजन खिलाया था, तो तुमने बची हुई रोटी की कितनी बड़ी टोकरियाँ उठाई थीं?" यीशु ने पूछा।</w:t>
      </w:r>
    </w:p>
    <w:p>
      <w:pPr/>
      <w:r>
        <w:rPr>
          <w:lang w:val="hi_IN" w:bidi="hi_IN"/>
        </w:rPr>
      </w:r>
      <w:r>
        <w:rPr>
          <w:lang w:val="hi_IN" w:bidi="hi_IN"/>
        </w:rPr>
        <w:t>उन्होंने उत्तर दिया, "सात।"</w:t>
      </w:r>
    </w:p>
    <w:p>
      <w:pPr/>
      <w:r>
        <w:rPr>
          <w:lang w:val="hi_IN" w:bidi="hi_IN"/>
        </w:rPr>
      </w:r>
      <w:r>
        <w:rPr>
          <w:lang w:val="hi_IN" w:bidi="hi_IN"/>
        </w:rPr>
        <w:t>ध्यान दें कि यीशु 5,000 और 4,000 दोनों ही अद्भुत रीति से भोजन खिलाने वाली घटनाओं की बात करता है।</w:t>
      </w:r>
    </w:p>
    <w:p>
      <w:pPr/>
      <w:r>
        <w:rPr>
          <w:lang w:val="hi_IN" w:bidi="hi_IN"/>
        </w:rPr>
      </w:r>
      <w:r>
        <w:rPr>
          <w:lang w:val="hi_IN" w:bidi="hi_IN"/>
        </w:rPr>
        <w:t>यहाँ रुकें और समीक्षा करें कि रोटी को बढ़ाने वाले दोनों आश्चर्यकर्मों में क्या हुआ था। इस रिकॉर्डिंग को यहाँ रोकें।</w:t>
      </w:r>
    </w:p>
    <w:p>
      <w:pPr/>
      <w:r>
        <w:rPr>
          <w:lang w:val="hi_IN" w:bidi="hi_IN"/>
        </w:rPr>
      </w:r>
      <w:r>
        <w:rPr>
          <w:lang w:val="hi_IN" w:bidi="hi_IN"/>
        </w:rPr>
        <w:t>यीशु चेलों से यह पूछकर बात समाप्त करता है, "क्या तुम अब तक नहीं समझते?"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8:11–21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हरोदेस (जिसका केवल उल्लेख किया गया है)</w:t>
      </w:r>
    </w:p>
    <w:p>
      <w:pPr/>
      <w:r>
        <w:rPr>
          <w:lang w:val="hi_IN" w:bidi="hi_IN"/>
        </w:rPr>
      </w:r>
      <w:r>
        <w:rPr>
          <w:lang w:val="hi_IN" w:bidi="hi_IN"/>
        </w:rPr>
        <w:t>समूह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जो व्यक्ति उस पात्र का अभिनय कर रहा है, उसे यह उत्तर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पहले दृश्य में, यीशु और चेले गलील की झील के पश्चिमी किनारे पर वापस आते हैं। फरीसी सुनते हैं कि यीशु आ गया है। फरीसी यीशु के पास आकर उससे बहस करने लगते हैं। फरीसी माँग करते हैं कि यीशु अपना अधिकार प्रमाणित करने के लिए स्वर्ग से कोई अद्भुत चिन्ह दिखाए।</w:t>
      </w:r>
    </w:p>
    <w:p>
      <w:pPr/>
      <w:r>
        <w:rPr>
          <w:lang w:val="hi_IN" w:bidi="hi_IN"/>
        </w:rPr>
      </w:r>
      <w:r>
        <w:rPr>
          <w:lang w:val="hi_IN" w:bidi="hi_IN"/>
        </w:rPr>
        <w:t>इस कार्य को रोकें: फरीसियों से पूछें, "आप कैसा महसूस कर रहे हैं?" हो सकता है कि आप ऐसी बातें सुनें, "हम यीशु को फँसाने का प्रयत्न कर रहे हैं" या "हम यीशु से क्रोधित हैं। हम उन आश्चर्यकर्मों के बारे में सुनते रहते हैं जो वह कर रहा है, और हम चाहते हैं कि यीशु हमारे सामने आश्चर्यकर्म करके अपना अधिकार प्रमाणित करे। हमें वह आश्चर्यकर्म या विशेष चिन्ह देखना है, जिससे हम जान लें कि यीशु का अधिकार कहाँ से आया है।" इस कार्य को फिर से आरम्भ करें।</w:t>
      </w:r>
    </w:p>
    <w:p>
      <w:pPr/>
      <w:r>
        <w:rPr>
          <w:lang w:val="hi_IN" w:bidi="hi_IN"/>
        </w:rPr>
      </w:r>
      <w:r>
        <w:rPr>
          <w:lang w:val="hi_IN" w:bidi="hi_IN"/>
        </w:rPr>
        <w:t>जब यीशु ने यह सुना, तो उसने अपनी आत्मा में गहरी आह भरी। इसे कहने का दूसरा तरीका यह है कि यीशु अंदर से कराह उठा। यीशु कहता है, "ये लोग बार-बार अद्भुत चिन्ह की माँग क्यों करते हैं? मैं तुम से सच कहता हूँ, मैं इस पीढ़ी को ऐसा कोई चिन्ह न दूँगा।"</w:t>
      </w:r>
    </w:p>
    <w:p>
      <w:pPr/>
      <w:r>
        <w:rPr>
          <w:lang w:val="hi_IN" w:bidi="hi_IN"/>
        </w:rPr>
      </w:r>
      <w:r>
        <w:rPr>
          <w:lang w:val="hi_IN" w:bidi="hi_IN"/>
        </w:rPr>
        <w:t>इस कार्य को रोकें: यीशु से पूछें, "आप कैसा महसूस कर रहे हैं?" हो सकता है कि आप ऐसी बातें सुनें, "मैं बहुत निराश हूँ,," "मैं फरीसियों से क्रोधित हूँ," या "मैं उन लोगों के लिए आश्चर्यकर्म करने से इन्कार करता हूँ जो मुझ पर विश्वास नहीं करते।" नाटक को जारी रखें।</w:t>
      </w:r>
    </w:p>
    <w:p>
      <w:pPr/>
      <w:r>
        <w:rPr>
          <w:lang w:val="hi_IN" w:bidi="hi_IN"/>
        </w:rPr>
      </w:r>
      <w:r>
        <w:rPr>
          <w:lang w:val="hi_IN" w:bidi="hi_IN"/>
        </w:rPr>
        <w:t>यीशु अपने चेलों के साथ नाव पर वापस चढ़ जाता है। यीशु और चेले उस क्षेत्र से निकलकर झील के दूसरे किनारे पर चले जाते हैं। वे बैतसैदा की ओर जा रहे हैं, जिसका अर्थ है कि वे झील के उत्तर-पश्चिमी कोने को पार करते हैं। चेले भोजन लाना भूल गए थे। चेलों के पास केवल एक ही रोटी थी। यीशु उन्हें चेतावनी देता है, "देखो, फरीसियों और हेरोदेस के खमीर से चौकस रहो।"</w:t>
      </w:r>
    </w:p>
    <w:p>
      <w:pPr/>
      <w:r>
        <w:rPr>
          <w:lang w:val="hi_IN" w:bidi="hi_IN"/>
        </w:rPr>
      </w:r>
      <w:r>
        <w:rPr>
          <w:lang w:val="hi_IN" w:bidi="hi_IN"/>
        </w:rPr>
        <w:t>इस कार्य को रोकें: यीशु से पूछें, "आप कैसा महसूस कर रहे हैं?" हो सकता है कि आप ऐसी बातें सुनें, "मैं अभी भी फरीसियों से क्रोधित हूँ," या "मैं अपने चेलों को चेतावनी देने और उन्हें शिक्षा देने का प्रयत्न कर रहा हूँ।" उन्हें यह जानने की आवश्यकता है कि फरीसियों या हेरोदेस की तरह भ्रष्ट होना कितना आसान है।" नाटक को जारी रखें।</w:t>
      </w:r>
    </w:p>
    <w:p>
      <w:pPr/>
      <w:r>
        <w:rPr>
          <w:lang w:val="hi_IN" w:bidi="hi_IN"/>
        </w:rPr>
      </w:r>
      <w:r>
        <w:rPr>
          <w:lang w:val="hi_IN" w:bidi="hi_IN"/>
        </w:rPr>
        <w:t>चेले खमीर के विषय में दी गई चेतावनी को नहीं समझ पाए। चेले रोटी भूल जाने के कारण आपस में बहस करने लगे। यीशु जानता है कि वे क्या कह रहे हैं। यीशु कहता है, "तुम रोटी न होने के बारे में बहस क्यों कर रहे हो? क्या तुम लोगों को समझ नहीं आता? क्या तुम्हारे मन इसे ग्रहण करने के लिए बहुत कठोर हो गए हैं?"</w:t>
      </w:r>
    </w:p>
    <w:p>
      <w:pPr/>
      <w:r>
        <w:rPr>
          <w:lang w:val="hi_IN" w:bidi="hi_IN"/>
        </w:rPr>
      </w:r>
      <w:r>
        <w:rPr>
          <w:lang w:val="hi_IN" w:bidi="hi_IN"/>
        </w:rPr>
        <w:t>इस कार्य को रोकें: यीशु से पूछें, "आप कैसा महसूस कर रहे हैं?" हो सकता है कि आप ऐसी बातें सुनें, "मैं चेलों से निराश हूँ," या "मुझे दुःख है कि मेरे चेले सब कुछ देखने के बाद भी समझ नहीं पा रहे हैं।" चेलों से पूछें, "जब आप यीशु को ये प्रश्न पूछते हुए सुनते हैं तो आपको कैसा महसूस होता है?" हो सकता है कि आप सुनें, "मुझे समझ नहीं आता कि यीशु किस बारे में बात कर रहा है। मुझे लगा कि यीशु रोटी के बारे में बात कर रहा है, परन्तु अब मुझे नहीं पता।" या, "मैं उलझन में हूँ। मैं फरीसियों या हेरोदेस की तरह नहीं हूँ। यीशु मुझे रोटी बनाने के बारे में क्यों बता रहा है?" नाटक को जारी रखें।</w:t>
      </w:r>
    </w:p>
    <w:p>
      <w:pPr/>
      <w:r>
        <w:rPr>
          <w:lang w:val="hi_IN" w:bidi="hi_IN"/>
        </w:rPr>
      </w:r>
      <w:r>
        <w:rPr>
          <w:lang w:val="hi_IN" w:bidi="hi_IN"/>
        </w:rPr>
        <w:t>यीशु कहता है, "तुम्हारे पास आँखें तो हैं, क्या तुम देख नहीं सकते? तुम्हारे पास कान तो हैं, क्या तुम सुन नहीं सकते? क्या तुम्हें कुछ भी याद नहीं है?" यीशु ने चेलों को उन सभी बचे हुए भोजन की याद दिलाई जो उन्होंने 5,000 लोगों को भोजन खिलाने के बाद उठाया था और उन सभी बचे हुए भोजन की भी याद दिलाई जो उन्होंने 4,000 लोगों को भोजन खिलाने के बाद उठाया था। यीशु ने पूछा, “क्या तुम अब तक नहीं समझते?”</w:t>
      </w:r>
    </w:p>
    <w:p>
      <w:pPr/>
      <w:r>
        <w:rPr>
          <w:lang w:val="hi_IN" w:bidi="hi_IN"/>
        </w:rPr>
      </w:r>
      <w:r>
        <w:rPr>
          <w:lang w:val="hi_IN" w:bidi="hi_IN"/>
        </w:rPr>
        <w:t>इस कार्य को रोकें: चेलों से पूछें, "आप कैसा महसूस कर रहे हैं?" हो सकता है कि आप ऐसी बातें सुनें, "हम अभी भी उलझन में हैं, हम अभी भी नहीं समझते," "निःसंदेह, हमें यीशु के द्वारा किए गए आश्चर्यकर्म याद हैं। यीशु ऐसा कैसे सोच सकता है कि हमने जो देखा था, उसे हम भूल जाएँगे? लेकिन मुझे अभी भी यह समझ नहीं आ रहा कि यीशु अब क्या कहना चाह रहा है। खमीर उन आश्चर्यकर्मों पर कैसे लागू होता है?" या "हम समझना तो चाहते हैं, लेकिन हम बार-बार भूल जाते हैं।" यीशु से पूछें, "अब आप कैसा महसूस कर रहे हैं?" हो सकता है कि आप सुनें, "मैं अभी भी अपने चेलों से निराश हूँ। वे सुनते तो हैं परन्तु बहरे जैसा व्यवहार करते हैं। वे देखते तो हैं परन्तु अंधे जैसा व्यवहार करते हैं। वे तो विश्वास करने से ही इन्कार कर रहे हैं। मैं उन्हें शिक्षा देने का प्रयत्न जारी रखूँगा। मुझे विश्वास है कि वे समझने में सक्षम होंगे।" नाटक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8:11–21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b/>
          <w:lang w:val="hi_IN" w:bidi="hi_IN"/>
        </w:rPr>
        <w:t>फरीसी</w:t>
      </w:r>
      <w:r>
        <w:rPr>
          <w:lang w:val="hi_IN" w:bidi="hi_IN"/>
        </w:rPr>
        <w:t xml:space="preserve"> आकर यीशु से प्रश्न करने लगे। "फरीसी" नाम का अर्थ है "अलग हो जाना।" फरीसी के लिए उसी नाम का उपयोग करें जो आपने पहले के भागों में उपयोग किया है। </w:t>
      </w:r>
      <w:hyperlink r:id="rId101">
        <w:r>
          <w:rPr>
            <w:lang w:val="hi_IN" w:bidi="hi_IN"/>
          </w:rPr>
          <w:rPr>
            <w:color w:val="0000EE"/>
            <w:u w:val="single"/>
          </w:rPr>
          <w:t>फरीसियों</w:t>
        </w:r>
      </w:hyperlink>
      <w:r>
        <w:rPr>
          <w:lang w:val="hi_IN" w:bidi="hi_IN"/>
        </w:rPr>
        <w:t xml:space="preserve"> पर मुख्य शब्दावली में चर्चा की गई है।</w:t>
      </w:r>
    </w:p>
    <w:p>
      <w:pPr/>
      <w:r>
        <w:rPr>
          <w:lang w:val="hi_IN" w:bidi="hi_IN"/>
        </w:rPr>
      </w:r>
      <w:r>
        <w:rPr>
          <w:lang w:val="hi_IN" w:bidi="hi_IN"/>
        </w:rPr>
        <w:t xml:space="preserve">फरीसी यीशु को परखना चाहते थे, इसलिए उन्होंने उससे </w:t>
      </w:r>
      <w:r>
        <w:rPr>
          <w:b/>
          <w:lang w:val="hi_IN" w:bidi="hi_IN"/>
        </w:rPr>
        <w:t>स्वर्ग से एक अद्भुत चिन्ह</w:t>
      </w:r>
      <w:r>
        <w:rPr>
          <w:lang w:val="hi_IN" w:bidi="hi_IN"/>
        </w:rPr>
        <w:t xml:space="preserve"> माँगा। आश्चर्यकर्म ऐसे काम हैं जो अद्भुत होते हैं और जिन्हें लोग सामान्य रूप से नहीं कर सकते। चिन्ह भी आश्चर्यकर्म की तरह होता है, परन्तु इसमें ऐसी भविष्यद्वाणी भी शामिल हो सकती है जो तुरन्त घटित हो जाती है। भविष्यद्वाणी किसी ऐसी बात का पूर्वकथन है जो घटित होगी। </w:t>
      </w:r>
      <w:hyperlink r:id="rId127">
        <w:r>
          <w:rPr>
            <w:lang w:val="hi_IN" w:bidi="hi_IN"/>
          </w:rPr>
          <w:rPr>
            <w:color w:val="0000EE"/>
            <w:u w:val="single"/>
          </w:rPr>
          <w:t>आश्चर्यकर्म, चिन्ह और अद्भुत काम</w:t>
        </w:r>
      </w:hyperlink>
      <w:r>
        <w:rPr>
          <w:lang w:val="hi_IN" w:bidi="hi_IN"/>
        </w:rPr>
        <w:t xml:space="preserve"> मुख्य शब्दावली में दिए गए हैं। "अद्भुत चिन्ह" का अनुवाद उसी रीति से करें जैसा आपने पहले किया था।</w:t>
      </w:r>
    </w:p>
    <w:p>
      <w:pPr/>
      <w:r>
        <w:rPr>
          <w:lang w:val="hi_IN" w:bidi="hi_IN"/>
        </w:rPr>
      </w:r>
      <w:hyperlink r:id="rId26">
        <w:r>
          <w:rPr>
            <w:lang w:val="hi_IN" w:bidi="hi_IN"/>
          </w:rPr>
          <w:rPr>
            <w:color w:val="0000EE"/>
            <w:u w:val="single"/>
          </w:rPr>
          <w:t>स्वर्ग</w:t>
        </w:r>
      </w:hyperlink>
      <w:r>
        <w:rPr>
          <w:lang w:val="hi_IN" w:bidi="hi_IN"/>
        </w:rPr>
        <w:t xml:space="preserve"> का अर्थ आकाश, या वह स्थान हो सकता है जहाँ परमेश्वर और उसके स्वर्गदूत रहते हैं, और यह संदर्भ पर निर्भर करता है। क्योंकि यह उस स्थान से बहुत निकटता से जुड़ा हुआ है जहाँ परमेश्वर है, इसलिए "स्वर्ग से चिन्ह" को "परमेश्वर की ओर से चिन्ह" से बदला जा सकता है।</w:t>
      </w:r>
    </w:p>
    <w:p>
      <w:pPr/>
      <w:r>
        <w:rPr>
          <w:lang w:val="hi_IN" w:bidi="hi_IN"/>
        </w:rPr>
      </w:r>
      <w:r>
        <w:rPr>
          <w:lang w:val="hi_IN" w:bidi="hi_IN"/>
        </w:rPr>
        <w:t>यीशु ने गहरी आह भरकर पूछा, “यह पीढ़ी चिन्ह क्यों माँगती है?” यह एक ऐसा प्रश्न है जिसका उत्तर देना आवश्यक नहीं है। जब यीशु ऐसा कहता है तो वह अपना दुःख और क्रोध प्रकट कर रहा होता है। यीशु ने दुःख और क्रोध व्यक्त करने के लिए आह का उपयोग किया। चिन्ह के लिए उसी शब्द का उपयोग करें जो आपने पिछले भाग में उपयोग किया था जब यीशु ने एक बहरे मनुष्य को चंगा किया था।</w:t>
      </w:r>
    </w:p>
    <w:p>
      <w:pPr/>
      <w:r>
        <w:rPr>
          <w:lang w:val="hi_IN" w:bidi="hi_IN"/>
        </w:rPr>
      </w:r>
      <w:r>
        <w:rPr>
          <w:lang w:val="hi_IN" w:bidi="hi_IN"/>
        </w:rPr>
        <w:t xml:space="preserve">इसके बाद यीशु कहता है कि उस </w:t>
      </w:r>
      <w:hyperlink r:id="rId283">
        <w:r>
          <w:rPr>
            <w:lang w:val="hi_IN" w:bidi="hi_IN"/>
          </w:rPr>
          <w:rPr>
            <w:color w:val="0000EE"/>
            <w:u w:val="single"/>
          </w:rPr>
          <w:t>पीढ़ी</w:t>
        </w:r>
      </w:hyperlink>
      <w:r>
        <w:rPr>
          <w:lang w:val="hi_IN" w:bidi="hi_IN"/>
        </w:rPr>
        <w:t xml:space="preserve"> को-या आज के समय में रहने वाले लोगों को-कोई चिन्ह नहीं मिलेगा। हो सकता है कि आपको यह बताना पड़े कि वह कौन है जो चिन्ह नहीं देगा। यदि ऐसा है, तो आप कुछ ऐसा कह सकते हैं, "मैं यह प्रमाणित करने के लिए तुम्हें कोई आश्चर्यकर्म नहीं दिखाऊँगा कि मैं परमेश्वर की ओर से हूँ।"</w:t>
      </w:r>
    </w:p>
    <w:p>
      <w:pPr/>
      <w:r>
        <w:rPr>
          <w:lang w:val="hi_IN" w:bidi="hi_IN"/>
        </w:rPr>
      </w:r>
      <w:r>
        <w:rPr>
          <w:lang w:val="hi_IN" w:bidi="hi_IN"/>
        </w:rPr>
        <w:t xml:space="preserve">यीशु और चेले </w:t>
      </w:r>
      <w:hyperlink r:id="rId40">
        <w:r>
          <w:rPr>
            <w:lang w:val="hi_IN" w:bidi="hi_IN"/>
          </w:rPr>
          <w:rPr>
            <w:color w:val="0000EE"/>
            <w:u w:val="single"/>
          </w:rPr>
          <w:t>नाव</w:t>
        </w:r>
      </w:hyperlink>
      <w:r>
        <w:rPr>
          <w:lang w:val="hi_IN" w:bidi="hi_IN"/>
        </w:rPr>
        <w:t xml:space="preserve"> पर चढ़कर दूसरी ओर चले गए। </w:t>
      </w:r>
      <w:r>
        <w:rPr>
          <w:b/>
          <w:lang w:val="hi_IN" w:bidi="hi_IN"/>
        </w:rPr>
        <w:t>नाव</w:t>
      </w:r>
      <w:r>
        <w:rPr>
          <w:lang w:val="hi_IN" w:bidi="hi_IN"/>
        </w:rPr>
        <w:t xml:space="preserve"> के लिए मूल पाठ में शब्द नहीं है; हालाँकि, उपयोग किए गए क्रिया शब्द का अर्थ यह है कि वे झील की दूसरी ओर जाने के लिए नाव पर चढ़ गए। यदि आपके पास उसके जैसा कोई शब्द है, तो आप उसका उपयोग कर सकते हैं। यदि नहीं, तो आप कह सकते हैं कि वे दूसरी ओर जाने के लिए नाव पर चढ़ गए। यदि आप नाव के लिए उस शब्द का उपयोग करते हैं, तो उसी शब्द का उपयोग करें जो आपने मरकुस की पिछली कहानियों में उपयोग किया है। यहाँ झील की दूसरी ओर का अर्थ पूर्वी किनारा नहीं है। यीशु और चेले झील के पश्चिमी किनारे से उत्तर-पश्चिमी कोने को पार करके बैतसैदा तक गए।</w:t>
      </w:r>
    </w:p>
    <w:p>
      <w:pPr/>
      <w:r>
        <w:rPr>
          <w:lang w:val="hi_IN" w:bidi="hi_IN"/>
        </w:rPr>
      </w:r>
      <w:r>
        <w:rPr>
          <w:lang w:val="hi_IN" w:bidi="hi_IN"/>
        </w:rPr>
        <w:t>यदि आवश्यक हो तो यहाँ रुकें और नाव का चित्र दिखाएँ। इस ऑडियो को यहाँ रोकें।</w:t>
      </w:r>
    </w:p>
    <w:p>
      <w:pPr/>
      <w:r>
        <w:rPr>
          <w:lang w:val="hi_IN" w:bidi="hi_IN"/>
        </w:rPr>
      </w:r>
      <w:hyperlink r:id="rId100">
        <w:r>
          <w:rPr>
            <w:lang w:val="hi_IN" w:bidi="hi_IN"/>
          </w:rPr>
          <w:rPr>
            <w:color w:val="0000EE"/>
            <w:u w:val="single"/>
          </w:rPr>
          <w:t>चेलों</w:t>
        </w:r>
      </w:hyperlink>
      <w:r>
        <w:rPr>
          <w:lang w:val="hi_IN" w:bidi="hi_IN"/>
        </w:rPr>
        <w:t xml:space="preserve"> के लिए उसी शब्द का उपयोग करें जो आपने मरकुस की पिछली कहानियों में उपयोग किया है।</w:t>
      </w:r>
    </w:p>
    <w:p>
      <w:pPr/>
      <w:r>
        <w:rPr>
          <w:lang w:val="hi_IN" w:bidi="hi_IN"/>
        </w:rPr>
      </w:r>
      <w:r>
        <w:rPr>
          <w:lang w:val="hi_IN" w:bidi="hi_IN"/>
        </w:rPr>
        <w:t xml:space="preserve">यीशु अपने चेलों को चेतावनी देता है कि फरीसियों और </w:t>
      </w:r>
      <w:r>
        <w:rPr>
          <w:b/>
          <w:lang w:val="hi_IN" w:bidi="hi_IN"/>
        </w:rPr>
        <w:t>हेरोदेस</w:t>
      </w:r>
      <w:r>
        <w:rPr>
          <w:lang w:val="hi_IN" w:bidi="hi_IN"/>
        </w:rPr>
        <w:t xml:space="preserve"> के खमीर से चौकस रहो। इस समय में हेरोदेस और उसका परिवार यीशु के देश पर शासन करते थे। वे भ्रष्ट और लालची थे। उनमें से एक ने यूहन्ना बपतिस्मा देने वाले को मार डाला था। यहूदी लोग हेरोदेस को पसंद नहीं करते थे।</w:t>
      </w:r>
    </w:p>
    <w:p>
      <w:pPr/>
      <w:r>
        <w:rPr>
          <w:lang w:val="hi_IN" w:bidi="hi_IN"/>
        </w:rPr>
      </w:r>
      <w:r>
        <w:rPr>
          <w:lang w:val="hi_IN" w:bidi="hi_IN"/>
        </w:rPr>
        <w:t xml:space="preserve">अपने चेलों से पूछे गए अंतिम प्रश्नों में यीशु उन्हें उन दोनों अवसरों की याद दिला रहा है जब उसने हज़ारों लोगों को भोजन खिलाया था। </w:t>
      </w:r>
      <w:hyperlink r:id="rId276">
        <w:r>
          <w:rPr>
            <w:lang w:val="hi_IN" w:bidi="hi_IN"/>
          </w:rPr>
          <w:rPr>
            <w:color w:val="0000EE"/>
            <w:u w:val="single"/>
          </w:rPr>
          <w:t>टोकरियों</w:t>
        </w:r>
      </w:hyperlink>
      <w:r>
        <w:rPr>
          <w:lang w:val="hi_IN" w:bidi="hi_IN"/>
        </w:rPr>
        <w:t xml:space="preserve"> के लिए उन्हीं शब्दों का उपयोग करें (5,000 लोगों के लिए छोटी टोकरियाँ और 4,000 लोगों के लिए बड़ी टोकरियाँ) जो आपने उन कहानियों में उपयोग किए थे।</w:t>
      </w:r>
    </w:p>
    <w:p>
      <w:pPr/>
      <w:r>
        <w:rPr>
          <w:lang w:val="hi_IN" w:bidi="hi_IN"/>
        </w:rPr>
      </w:r>
      <w:r>
        <w:rPr>
          <w:lang w:val="hi_IN" w:bidi="hi_IN"/>
        </w:rPr>
        <w:t xml:space="preserve">यदि आवश्यक हो तो </w:t>
      </w:r>
      <w:r>
        <w:rPr>
          <w:b/>
          <w:lang w:val="hi_IN" w:bidi="hi_IN"/>
        </w:rPr>
        <w:t>टोकरियों</w:t>
      </w:r>
      <w:r>
        <w:rPr>
          <w:lang w:val="hi_IN" w:bidi="hi_IN"/>
        </w:rPr>
        <w:t xml:space="preserve"> के चित्र दोबारा दिखाएँ।</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8:11–21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84">
        <w:r>
          <w:rPr>
            <w:lang w:val="hi_IN" w:bidi="hi_IN"/>
          </w:rPr>
          <w:rPr>
            <w:color w:val="0000EE"/>
            <w:u w:val="single"/>
          </w:rPr>
          <w:t>सुने और मन में रखें</w:t>
        </w:r>
      </w:hyperlink>
      <w:r>
        <w:rPr>
          <w:lang w:val="hi_IN" w:bidi="hi_IN"/>
        </w:rPr>
        <w:t xml:space="preserve"> (517 KB)</w:t>
      </w:r>
      <w:r>
        <w:rPr>
          <w:lang w:val="hi_IN" w:bidi="hi_IN"/>
        </w:rPr>
      </w:r>
    </w:p>
    <w:p>
      <w:pPr>
        <w:pStyle w:val="ListBullet"/>
        <w:spacing w:line="240" w:lineRule="auto"/>
        <w:ind w:left="720"/>
      </w:pPr>
      <w:r>
        <w:rPr>
          <w:lang w:val="hi_IN" w:bidi="hi_IN"/>
        </w:rPr>
      </w:r>
      <w:hyperlink r:id="rId285">
        <w:r>
          <w:rPr>
            <w:lang w:val="hi_IN" w:bidi="hi_IN"/>
          </w:rPr>
          <w:rPr>
            <w:color w:val="0000EE"/>
            <w:u w:val="single"/>
          </w:rPr>
          <w:t>पाठ का परिचय</w:t>
        </w:r>
      </w:hyperlink>
      <w:r>
        <w:rPr>
          <w:lang w:val="hi_IN" w:bidi="hi_IN"/>
        </w:rPr>
        <w:t xml:space="preserve"> (5.0 MB)</w:t>
      </w:r>
      <w:r>
        <w:rPr>
          <w:lang w:val="hi_IN" w:bidi="hi_IN"/>
        </w:rPr>
      </w:r>
    </w:p>
    <w:p>
      <w:pPr>
        <w:pStyle w:val="ListBullet"/>
        <w:spacing w:line="240" w:lineRule="auto"/>
        <w:ind w:left="720"/>
      </w:pPr>
      <w:r>
        <w:rPr>
          <w:lang w:val="hi_IN" w:bidi="hi_IN"/>
        </w:rPr>
      </w:r>
      <w:hyperlink r:id="rId286">
        <w:r>
          <w:rPr>
            <w:lang w:val="hi_IN" w:bidi="hi_IN"/>
          </w:rPr>
          <w:rPr>
            <w:color w:val="0000EE"/>
            <w:u w:val="single"/>
          </w:rPr>
          <w:t>घटनाओं को समझाना</w:t>
        </w:r>
      </w:hyperlink>
      <w:r>
        <w:rPr>
          <w:lang w:val="hi_IN" w:bidi="hi_IN"/>
        </w:rPr>
        <w:t xml:space="preserve"> (3.0 MB)</w:t>
      </w:r>
      <w:r>
        <w:rPr>
          <w:lang w:val="hi_IN" w:bidi="hi_IN"/>
        </w:rPr>
      </w:r>
    </w:p>
    <w:p>
      <w:pPr>
        <w:pStyle w:val="ListBullet"/>
        <w:spacing w:line="240" w:lineRule="auto"/>
        <w:ind w:left="720"/>
      </w:pPr>
      <w:r>
        <w:rPr>
          <w:lang w:val="hi_IN" w:bidi="hi_IN"/>
        </w:rPr>
      </w:r>
      <w:hyperlink r:id="rId287">
        <w:r>
          <w:rPr>
            <w:lang w:val="hi_IN" w:bidi="hi_IN"/>
          </w:rPr>
          <w:rPr>
            <w:color w:val="0000EE"/>
            <w:u w:val="single"/>
          </w:rPr>
          <w:t>पाठ को नाटकीय रूप देना</w:t>
        </w:r>
      </w:hyperlink>
      <w:r>
        <w:rPr>
          <w:lang w:val="hi_IN" w:bidi="hi_IN"/>
        </w:rPr>
        <w:t xml:space="preserve"> (3.7 MB)</w:t>
      </w:r>
      <w:r>
        <w:rPr>
          <w:lang w:val="hi_IN" w:bidi="hi_IN"/>
        </w:rPr>
      </w:r>
    </w:p>
    <w:p>
      <w:pPr>
        <w:pStyle w:val="ListBullet"/>
        <w:spacing w:line="240" w:lineRule="auto"/>
        <w:ind w:left="720"/>
      </w:pPr>
      <w:r>
        <w:rPr>
          <w:lang w:val="hi_IN" w:bidi="hi_IN"/>
        </w:rPr>
      </w:r>
      <w:hyperlink r:id="rId288">
        <w:r>
          <w:rPr>
            <w:lang w:val="hi_IN" w:bidi="hi_IN"/>
          </w:rPr>
          <w:rPr>
            <w:color w:val="0000EE"/>
            <w:u w:val="single"/>
          </w:rPr>
          <w:t>आवश्यक जानकारी</w:t>
        </w:r>
      </w:hyperlink>
      <w:r>
        <w:rPr>
          <w:lang w:val="hi_IN" w:bidi="hi_IN"/>
        </w:rPr>
        <w:t xml:space="preserve"> (2.3 MB)</w:t>
      </w:r>
      <w:r>
        <w:rPr>
          <w:lang w:val="hi_IN" w:bidi="hi_IN"/>
        </w:rPr>
      </w:r>
    </w:p>
    <w:p>
      <w:pPr>
        <w:pStyle w:val="ListBullet"/>
        <w:spacing w:line="240" w:lineRule="auto"/>
        <w:ind w:left="720"/>
      </w:pPr>
      <w:r>
        <w:rPr>
          <w:lang w:val="hi_IN" w:bidi="hi_IN"/>
        </w:rPr>
      </w:r>
      <w:hyperlink r:id="rId289">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8:22–26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8:22–26 को सुनें और अपने मनों में रखें।</w:t>
      </w:r>
    </w:p>
    <w:p>
      <w:pPr/>
      <w:r>
        <w:rPr>
          <w:lang w:val="hi_IN" w:bidi="hi_IN"/>
        </w:rPr>
      </w:r>
      <w:r>
        <w:rPr>
          <w:lang w:val="hi_IN" w:bidi="hi_IN"/>
        </w:rPr>
        <w:t>यदि सम्भव हो तो मरकुस 8:22–26 का ऑडियो संस्करण तीन बार, तीन अलग-अलग अनुवादों में सुनें। उसके बाद, समूह में, निम्नलिखित प्रश्नों पर चर्चा करें:</w:t>
      </w:r>
    </w:p>
    <w:p>
      <w:pPr>
        <w:pStyle w:val="ListNumber"/>
        <w:numPr>
          <w:ilvl w:val="0"/>
          <w:numId w:val="49"/>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यीशु के उन फरीसियों को छोड़ने के बाद जिन्होंने उससे चिन्ह माँगा था, यीशु और उसके चेले झील के उत्तर-पूर्वी हिस्से को पार करके बैतसैदा में उतरे। बैतसैदा एक बड़ा गाँव था जहाँ यहूदी और गैर-यहूदी दोनों रहते थे। जो बैतसैदा में घटित हुआ यह उसका बताया गया विवरण है।</w:t>
      </w:r>
    </w:p>
    <w:p>
      <w:pPr/>
      <w:r>
        <w:rPr>
          <w:lang w:val="hi_IN" w:bidi="hi_IN"/>
        </w:rPr>
      </w:r>
      <w:r>
        <w:rPr>
          <w:lang w:val="hi_IN" w:bidi="hi_IN"/>
        </w:rPr>
        <w:t>यहाँ रुकें और अनुवाद करने वाली टीम को गलील की झील का नक्शा दिखाएँ जिसमें बैतसैदा भी हो। ध्यान दें कि नाव झील के ऊपरी उत्तर-पश्चिमी कोने को पार करती है। इस रिकॉर्डिंग को यहाँ रोकें।</w:t>
      </w:r>
    </w:p>
    <w:p>
      <w:pPr/>
      <w:r>
        <w:rPr>
          <w:lang w:val="hi_IN" w:bidi="hi_IN"/>
        </w:rPr>
      </w:r>
      <w:r>
        <w:rPr>
          <w:lang w:val="hi_IN" w:bidi="hi_IN"/>
        </w:rPr>
        <w:t>यह भाग बताता है, "वे बैतसैदा में आए।" इसका अर्थ है कि यीशु और चेले नाव से बैतसैदा पहुँचे। हो सकता है कि आपको यह स्पष्ट करना पड़े कि यीशु और उसके चेले वहाँ पहुँचे थे।</w:t>
      </w:r>
    </w:p>
    <w:p>
      <w:pPr/>
      <w:r>
        <w:rPr>
          <w:lang w:val="hi_IN" w:bidi="hi_IN"/>
        </w:rPr>
      </w:r>
      <w:r>
        <w:rPr>
          <w:lang w:val="hi_IN" w:bidi="hi_IN"/>
        </w:rPr>
        <w:t>लोग एक अंधे व्यक्ति को यीशु के पास लाए और उससे विनती की कि वह उसे छूए। ये लोग ही थे जिन्होंने यीशु से उस व्यक्ति पर हाथ रखने की विनती की थी। उस व्यक्ति ने कुछ नहीं कहा था। लोगों ने विशेष रूप से यीशु से उस व्यक्ति को चंगा करने की विनती नहीं की थी। उस संस्कृति में, किसी व्यक्ति से किसी व्यक्ति पर हाथ रखने या उसे छूने की विनती करने का अर्थ, आशीष और चंगाई माँगने के समान ही था। यदि आवश्यक हो, तो आप अपने अनुवाद में इसे स्पष्ट कर सकते हैं। आप कुछ ऐसा कह सकते हैं, "उन्होंने यीशु से विनती की कि वह उस व्यक्ति को छूकर चंगा करे।"</w:t>
      </w:r>
    </w:p>
    <w:p>
      <w:pPr/>
      <w:r>
        <w:rPr>
          <w:lang w:val="hi_IN" w:bidi="hi_IN"/>
        </w:rPr>
      </w:r>
      <w:r>
        <w:rPr>
          <w:lang w:val="hi_IN" w:bidi="hi_IN"/>
        </w:rPr>
        <w:t>यह चंगाई मरकुस 7 अध्याय की पिछली कहानी में बहरे व्यक्ति की चंगाई के समान ही घटित हुई। यीशु दोनों व्यक्तियों को दूर ले गया, और दोनों ही कहानियों में उसने थूका। अंत में, ऐसा लगा कि यीशु नहीं चाहता था कि जो कुछ हुआ उसे हर कोई जाने। हम नहीं जानते कि यीशु उस व्यक्ति को गाँव से दूर क्यों ले गया। शायद यीशु को पता था कि उसे इन लोगों को, या उस बहरे व्यक्ति को और अब उस अंधे व्यक्ति को यह दिखाने की आवश्यकता है कि वह उनसे प्रेम करता है, इसलिए यीशु उन्हें एक ओर ले गया ताकि उसे उनसे बात करने का अवसर मिले और उन्हें यह विश्वास करने में सहायता करे कि वह उन्हें चंगा कर सकता है।</w:t>
      </w:r>
    </w:p>
    <w:p>
      <w:pPr/>
      <w:r>
        <w:rPr>
          <w:lang w:val="hi_IN" w:bidi="hi_IN"/>
        </w:rPr>
      </w:r>
      <w:r>
        <w:rPr>
          <w:lang w:val="hi_IN" w:bidi="hi_IN"/>
        </w:rPr>
        <w:t>यहाँ रुकें और चर्चा करें: किसी ऐसे व्यक्ति के बारे में कहानी सुनाएँ जो चंगा हुआ हो। कहानीकार का वर्णन सुनें कि वह व्यक्ति कैसा चंगा हुआ था। यीशु ने उस अन्धे व्यक्ति के साथ जो किया यह उससे अलग कैसे है? इस रिकॉर्डिंग को यहाँ रोकें।</w:t>
      </w:r>
    </w:p>
    <w:p>
      <w:pPr/>
      <w:r>
        <w:rPr>
          <w:lang w:val="hi_IN" w:bidi="hi_IN"/>
        </w:rPr>
      </w:r>
      <w:r>
        <w:rPr>
          <w:lang w:val="hi_IN" w:bidi="hi_IN"/>
        </w:rPr>
        <w:t>यीशु उस अंधे व्यक्ति का हाथ पकड़कर उसे गाँव के बाहर ले गया।</w:t>
      </w:r>
    </w:p>
    <w:p>
      <w:pPr/>
      <w:r>
        <w:rPr>
          <w:lang w:val="hi_IN" w:bidi="hi_IN"/>
        </w:rPr>
      </w:r>
      <w:r>
        <w:rPr>
          <w:lang w:val="hi_IN" w:bidi="hi_IN"/>
        </w:rPr>
        <w:t>यहाँ रुकें और चर्चा करें: आपकी संस्कृति में, अंधे लोग यहाँ-वहाँ कैसे आते-जाते हैं? अंधे लोग एक स्थान से दूसरे स्थान तक कैसे जाते हैं? उस अंधे व्यक्ति का मार्गदर्शन कौन करता है? यह व्यक्ति उस अंधे व्यक्ति का मार्गदर्शन कैसे करता है? इस रिकॉर्डिंग को यहाँ रोकें।</w:t>
      </w:r>
    </w:p>
    <w:p>
      <w:pPr/>
      <w:r>
        <w:rPr>
          <w:lang w:val="hi_IN" w:bidi="hi_IN"/>
        </w:rPr>
      </w:r>
      <w:r>
        <w:rPr>
          <w:lang w:val="hi_IN" w:bidi="hi_IN"/>
        </w:rPr>
        <w:t>यह भाग इस बात की ओर संकेत करता प्रतीत होता है कि जब यीशु उस अंधे व्यक्ति को गाँव के बाहर ले गया, तो वे अकेले थे। लोग यीशु और उस व्यक्ति के समीप नहीं थे। हालाँकि, लोग इतने समीप तो थे कि वह व्यक्ति उन्हें इधर-उधर आते-जाते देख पाए।</w:t>
      </w:r>
    </w:p>
    <w:p>
      <w:pPr/>
      <w:r>
        <w:rPr>
          <w:lang w:val="hi_IN" w:bidi="hi_IN"/>
        </w:rPr>
      </w:r>
      <w:r>
        <w:rPr>
          <w:lang w:val="hi_IN" w:bidi="hi_IN"/>
        </w:rPr>
        <w:t>यीशु ने उस व्यक्ति की आँखों पर थूका। यीशु ने उस अंधे व्यक्ति पर अपने हाथ रखे। उसके बाद यीशु ने उस अंधे व्यक्ति से पूछा कि उसे क्या दिखाई देता है। वह व्यक्ति देख तो पा रहा था परन्तु यह स्पष्ट नहीं था। हम जानते हैं कि यह व्यक्ति अपने जीवन में बाद में अंधा हो गया होगा, क्योंकि वह जानता है कि पेड़ और लोग कैसे दिखते हैं। जन्म से अंधा व्यक्ति यह नहीं जान सकता कि पेड़ और लोग कैसे दिखते हैं।</w:t>
      </w:r>
    </w:p>
    <w:p>
      <w:pPr/>
      <w:r>
        <w:rPr>
          <w:lang w:val="hi_IN" w:bidi="hi_IN"/>
        </w:rPr>
      </w:r>
      <w:r>
        <w:rPr>
          <w:lang w:val="hi_IN" w:bidi="hi_IN"/>
        </w:rPr>
        <w:t>चंगाई वाली यह कहानी दूसरी कहानियों से बहुत अलग है क्योंकि यह दो चरणों में घटित होती है। यीशु ने सीधे उस व्यक्ति की आँखों में थूक दिया। उसके बाद यीशु ने उस व्यक्ति पर अपने हाथ रखे। उसके बाद यीशु ने उस अंधे व्यक्ति से पूछा कि क्या वह देख पा रहा है। वह व्यक्ति बहुत स्पष्ट तो नहीं, परन्तु थोड़ा-थोड़ा ही देख पा रहा था। उस व्यक्ति ने बताया कि वह लोगों को यहाँ-वहाँ आते-जाते देख पा रहा था परन्तु यह स्पष्ट नहीं था। वे चलते हुए पेड़ों की तरह दिखते थे। अंधे व्यक्ति को पूरी तरह से ठीक करने के लिए यीशु को दूसरी बार उस पर अपने हाथ रखने पड़े।</w:t>
      </w:r>
    </w:p>
    <w:p>
      <w:pPr/>
      <w:r>
        <w:rPr>
          <w:lang w:val="hi_IN" w:bidi="hi_IN"/>
        </w:rPr>
      </w:r>
      <w:r>
        <w:rPr>
          <w:lang w:val="hi_IN" w:bidi="hi_IN"/>
        </w:rPr>
        <w:t>क्या आप ऐसे किसी व्यक्ति को जानते हैं जो समय के साथ चरणों में चंगा हुआ हो? यदि आपकी अनुवाद करने वाली टीम के किसी व्यक्ति के पास ऐसी कोई कहानी है, तो उसे समूह को बताने के लिए कहें। इस रिकॉर्डिंग को यहाँ रोकें।</w:t>
      </w:r>
    </w:p>
    <w:p>
      <w:pPr/>
      <w:r>
        <w:rPr>
          <w:lang w:val="hi_IN" w:bidi="hi_IN"/>
        </w:rPr>
      </w:r>
      <w:r>
        <w:rPr>
          <w:lang w:val="hi_IN" w:bidi="hi_IN"/>
        </w:rPr>
        <w:t>यीशु ने उस अंधे व्यक्ति पर दो बार अपने हाथ रखे। यह भाग हमें यह नहीं बताता कि यीशु ने पहली बार अपने हाथ कहाँ रखे थे। दूसरी बार, यीशु ने उस अंधे व्यक्ति की आँखों पर अपने हाथ रखे। इस दूसरी बार के बाद, वह व्यक्ति स्पष्ट रूप से देख पा रहा था। उस व्यक्ति की दृष्टि पूरी तरह से बहाल हो गई थी। वह व्यक्ति इधर-उधर ध्यान से देख रहा था या घूर रहा था।</w:t>
      </w:r>
    </w:p>
    <w:p>
      <w:pPr/>
      <w:r>
        <w:rPr>
          <w:lang w:val="hi_IN" w:bidi="hi_IN"/>
        </w:rPr>
      </w:r>
      <w:r>
        <w:rPr>
          <w:lang w:val="hi_IN" w:bidi="hi_IN"/>
        </w:rPr>
        <w:t>यहाँ रुकें और चर्चा करें: एक ऐसे व्यक्ति के बारे में कहानी सुनाएँ जो अंधा था और अब देख सकता है। शायद यह ऐसा कोई व्यक्ति हो जिसका मोतियाबिंद शल्य-चिकित्सा के द्वारा निकाल दिया गया हो और अब वह स्पष्ट रूप से देख सकता हो। कहानीकार का वर्णन सुनें कि वह व्यक्ति अपने चारों ओर की वस्तुओं को कैसे देखता है। वह व्यक्ति अब जो देख सकता है उसके बारे में कैसे बात करता है? इस रिकॉर्डिंग को यहाँ रोकें।</w:t>
      </w:r>
    </w:p>
    <w:p>
      <w:pPr/>
      <w:r>
        <w:rPr>
          <w:lang w:val="hi_IN" w:bidi="hi_IN"/>
        </w:rPr>
      </w:r>
      <w:r>
        <w:rPr>
          <w:lang w:val="hi_IN" w:bidi="hi_IN"/>
        </w:rPr>
        <w:t>अन्य कहानियों की तरह, यीशु ने उस व्यक्ति से कहा कि वह गाँव से होकर न गुजरे और सीधे घर चला जाए। यीशु यह नहीं बताता कि उसने यह आज्ञा क्यों दी। यीशु शायद नहीं चाहता था कि वह व्यक्ति जो हुआ था, उसे सब को बताए।</w:t>
      </w:r>
    </w:p>
    <w:p>
      <w:pPr/>
      <w:r>
        <w:rPr>
          <w:lang w:val="hi_IN" w:bidi="hi_IN"/>
        </w:rPr>
      </w:r>
      <w:r>
        <w:rPr>
          <w:lang w:val="hi_IN" w:bidi="hi_IN"/>
        </w:rPr>
        <w:t>मरकुस की पुस्तक में यीशु के अंधे लोगों को चंगा करने की यह पहली कहानी है। मरकुस की पूरी पुस्तक में, मरकुस यह दिखाना चाहता है कि यीशु को पहचानने और समझने वालों और न पहचानने वालों के बीच क्या अंतर है। मरकुस यह भी चाहता है कि लोग देखें कि यीशु यशायाह की उन भविष्यद्वाणियों को पूरा करता है जिसमें कहा गया है कि प्रतिज्ञा किया गया उद्धारकर्ता अंधों की आँखें और बहरों के कान खोलेगा-या दूसरे शब्दों में कहें तो-अंधों और बहरों को चंगा करेगा।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8:22–26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यीशु गलील की झील के उत्तरी किनारे पर बैतसैदा नामक एक गाँव में पहुँचता है। लोग यीशु के पास एक अंधे व्यक्ति को लाकर उससे उसे चंगा करने की विनती करते हैं। यीशु उस अंधे व्यक्ति को गाँव से बाहर ले जाता है।</w:t>
      </w:r>
    </w:p>
    <w:p>
      <w:pPr/>
      <w:r>
        <w:rPr>
          <w:lang w:val="hi_IN" w:bidi="hi_IN"/>
        </w:rPr>
      </w:r>
      <w:r>
        <w:rPr>
          <w:b/>
          <w:lang w:val="hi_IN" w:bidi="hi_IN"/>
        </w:rPr>
        <w:t>दूसरे दृश्य में:</w:t>
      </w:r>
      <w:r>
        <w:rPr>
          <w:lang w:val="hi_IN" w:bidi="hi_IN"/>
        </w:rPr>
        <w:t xml:space="preserve"> यीशु उस व्यक्ति को चंगा करके उससे कहता है, "अपने घर के मार्ग पर गाँव में वापस मत जाना।"</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अंधा व्यक्ति</w:t>
      </w:r>
    </w:p>
    <w:p>
      <w:pPr>
        <w:pStyle w:val="ListBullet"/>
        <w:spacing w:line="240" w:lineRule="auto"/>
        <w:ind w:left="720"/>
      </w:pPr>
      <w:r>
        <w:rPr>
          <w:lang w:val="hi_IN" w:bidi="hi_IN"/>
        </w:rPr>
      </w:r>
      <w:r>
        <w:rPr>
          <w:lang w:val="hi_IN" w:bidi="hi_IN"/>
        </w:rPr>
        <w:t>यीशु के चेले (हालाँकि इस कहानी में उनका उल्लेख नहीं है, फिर भी वे उसके साथ ही होंगे)</w:t>
      </w:r>
    </w:p>
    <w:p>
      <w:pPr>
        <w:pStyle w:val="ListBullet"/>
        <w:spacing w:line="240" w:lineRule="auto"/>
        <w:ind w:left="720"/>
      </w:pPr>
      <w:r>
        <w:rPr>
          <w:lang w:val="hi_IN" w:bidi="hi_IN"/>
        </w:rPr>
      </w:r>
      <w:r>
        <w:rPr>
          <w:lang w:val="hi_IN" w:bidi="hi_IN"/>
        </w:rPr>
        <w:t>बैतसैदा के गाँववासी</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में, यीशु बैतसैदा में पहुँचता है। लोग एक अंधे व्यक्ति को यीशु के पास लाकर उससे विनती करते हैं कि वह उसे छूकर चंगा करे। यीशु उस अंधे व्यक्ति का हाथ पकड़कर उसे गाँव से बाहर ले जाता है।</w:t>
      </w:r>
    </w:p>
    <w:p>
      <w:pPr/>
      <w:r>
        <w:rPr>
          <w:lang w:val="hi_IN" w:bidi="hi_IN"/>
        </w:rPr>
      </w:r>
      <w:r>
        <w:rPr>
          <w:lang w:val="hi_IN" w:bidi="hi_IN"/>
        </w:rPr>
        <w:t>दूसरे दृश्य में, यीशु उस व्यक्ति की आँखों पर थूकने से आरम्भ करता है। उसके बाद यीशु उस व्यक्ति पर अपने हाथ रखकर उससे पूछता है, "क्या तू अब कुछ देख पा रहा है?"</w:t>
      </w:r>
    </w:p>
    <w:p>
      <w:pPr/>
      <w:r>
        <w:rPr>
          <w:lang w:val="hi_IN" w:bidi="hi_IN"/>
        </w:rPr>
      </w:r>
      <w:r>
        <w:rPr>
          <w:lang w:val="hi_IN" w:bidi="hi_IN"/>
        </w:rPr>
        <w:t>वह व्यक्ति चारों ओर देखकर कहता है, "हाँ, मैं लोगों को देखता हूँ, परन्तु मैं उन्हें बहुत स्पष्ट नहीं देख पा रहा। वे यहाँ-वहाँ चलते हुए पेड़ों की तरह दिखते हैं।" उसे चलते-फिरते लोगों की धुंधली छवियाँ तो दिख रही होंगी, परन्तु उनकी विशेषताओं का विवरण नहीं दिख रहा होगा।</w:t>
      </w:r>
    </w:p>
    <w:p>
      <w:pPr/>
      <w:r>
        <w:rPr>
          <w:lang w:val="hi_IN" w:bidi="hi_IN"/>
        </w:rPr>
      </w:r>
      <w:r>
        <w:rPr>
          <w:lang w:val="hi_IN" w:bidi="hi_IN"/>
        </w:rPr>
        <w:t>यीशु उस व्यक्ति की आँखों पर फिर से अपने हाथ रखता है। इसका अर्थ है कि यह पहली बार है जब यीशु ने अपने हाथ उस व्यक्ति पर रखे, अर्थात उसने अपने हाथ उस व्यक्ति की आँखों पर रखे। उस व्यक्ति की आँखें खुल जाती हैं, जिसका अर्थ है कि वह साफ-साफ देख सकता है, और उसकी दृष्टि पूरी तरह से बहाल हो गई है। यीशु ने उसे विदा किया और कहा कि अपने घर के मार्ग पर गाँव में वापस मत जाना।</w:t>
      </w:r>
    </w:p>
    <w:p>
      <w:pPr/>
      <w:r>
        <w:rPr>
          <w:lang w:val="hi_IN" w:bidi="hi_IN"/>
        </w:rPr>
      </w:r>
      <w:r>
        <w:rPr>
          <w:lang w:val="hi_IN" w:bidi="hi_IN"/>
        </w:rPr>
        <w:t>यहाँ रुकें और चर्चा करें: आप फिर से देख पाने के बारे में कैसे बात करेंगे? क्या आपकी भाषा में "आँखें खुल गईं" कहकर फिर से देख पाने के बारे में बात करना स्वाभाविक है? इस रिकॉर्डिंग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8:22–26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अंधा व्यक्ति</w:t>
      </w:r>
    </w:p>
    <w:p>
      <w:pPr>
        <w:pStyle w:val="ListBullet"/>
        <w:spacing w:line="240" w:lineRule="auto"/>
        <w:ind w:left="720"/>
      </w:pPr>
      <w:r>
        <w:rPr>
          <w:lang w:val="hi_IN" w:bidi="hi_IN"/>
        </w:rPr>
      </w:r>
      <w:r>
        <w:rPr>
          <w:lang w:val="hi_IN" w:bidi="hi_IN"/>
        </w:rPr>
        <w:t>यीशु के चेले (हालाँकि इस कहानी में उनका उल्लेख नहीं है, फिर भी वे उसके साथ ही होंगे)</w:t>
      </w:r>
    </w:p>
    <w:p>
      <w:pPr>
        <w:pStyle w:val="ListBullet"/>
        <w:spacing w:line="240" w:lineRule="auto"/>
        <w:ind w:left="720"/>
      </w:pPr>
      <w:r>
        <w:rPr>
          <w:lang w:val="hi_IN" w:bidi="hi_IN"/>
        </w:rPr>
      </w:r>
      <w:r>
        <w:rPr>
          <w:lang w:val="hi_IN" w:bidi="hi_IN"/>
        </w:rPr>
        <w:t>बैतसैदा के गाँववासी</w:t>
      </w:r>
    </w:p>
    <w:p>
      <w:pPr/>
      <w:r>
        <w:rPr>
          <w:lang w:val="hi_IN" w:bidi="hi_IN"/>
        </w:rPr>
      </w:r>
      <w:r>
        <w:rPr>
          <w:lang w:val="hi_IN" w:bidi="hi_IN"/>
        </w:rPr>
        <w:t>समूह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पहले दृश्य में, यीशु और चेले बैतसैदा में पहुँचते हैं। लोग एक अंधे व्यक्ति को यीशु के पास लाकर उससे विनती करते हैं कि वह उसे छूकर चंगा करे। यीशु उस अंधे व्यक्ति का हाथ पकड़कर उसे गाँव से बाहर ले जाता है।</w:t>
      </w:r>
    </w:p>
    <w:p>
      <w:pPr/>
      <w:r>
        <w:rPr>
          <w:lang w:val="hi_IN" w:bidi="hi_IN"/>
        </w:rPr>
      </w:r>
      <w:r>
        <w:rPr>
          <w:lang w:val="hi_IN" w:bidi="hi_IN"/>
        </w:rPr>
        <w:t>अभिनय को रोकें। यीशु से पूछें, "आप कैसा महसूस कर रहे हैं?" हो सकता है कि आप ऐसी बातें सुनें, "मुझे इस अंधे व्यक्ति पर तरस आता है," या "मैं इस व्यक्ति को लोगों से दूर इसलिए ले गया क्योंकि वे केवल एक आश्चर्यकर्म देखना चाहते थे, परन्तु मैं इस व्यक्ति को चंगा करना चाहता था।" उस अंधे व्यक्ति से पूछें, "आप कैसा महसूस कर रहे हैं?" हो सकता है कि आप ऐसी बातें सुनें, "मैं उलझन में हूँ, मुझे नहीं पता कि क्या हो रहा है," या "मैंने सुना है कि यीशु लोगों को चंगा करता है। मुझे आशा है कि यीशु मुझे चंगा कर सकता है।" अभिनय को जारी रखें।</w:t>
      </w:r>
    </w:p>
    <w:p>
      <w:pPr/>
      <w:r>
        <w:rPr>
          <w:lang w:val="hi_IN" w:bidi="hi_IN"/>
        </w:rPr>
      </w:r>
      <w:r>
        <w:rPr>
          <w:lang w:val="hi_IN" w:bidi="hi_IN"/>
        </w:rPr>
        <w:t>दूसरे दृश्य में, यीशु उस व्यक्ति की आँखों पर थूकता है और अपने हाथ उसकी आँखों पर रखता है। यीशु उस व्यक्ति से पूछता है, "क्या तू अब कुछ देख पा रहा है?"</w:t>
      </w:r>
    </w:p>
    <w:p>
      <w:pPr/>
      <w:r>
        <w:rPr>
          <w:lang w:val="hi_IN" w:bidi="hi_IN"/>
        </w:rPr>
      </w:r>
      <w:r>
        <w:rPr>
          <w:lang w:val="hi_IN" w:bidi="hi_IN"/>
        </w:rPr>
        <w:t>वह व्यक्ति चारों ओर देखकर कहता है, "हाँ, मैं लोगों को देखता हूँ, परन्तु मैं उन्हें बहुत स्पष्ट नहीं देख पा रहा। वे यहाँ-वहाँ चलते हुए पेड़ों की तरह दिखते हैं।" उसके बाद यीशु दूसरी बार उस व्यक्ति की आँखों पर अपने हाथ रखता है। उस व्यक्ति की आँखें खुल जाती हैं। वह स्पष्ट देख पा रहा है।</w:t>
      </w:r>
    </w:p>
    <w:p>
      <w:pPr/>
      <w:r>
        <w:rPr>
          <w:lang w:val="hi_IN" w:bidi="hi_IN"/>
        </w:rPr>
      </w:r>
      <w:r>
        <w:rPr>
          <w:lang w:val="hi_IN" w:bidi="hi_IN"/>
        </w:rPr>
        <w:t>अभिनय को रोकें। उस अंधे व्यक्ति से पूछें, "आप कैसा महसूस कर रहे हैं?" हो सकता है कि आप ऐसी बातें सुनें, "मैं निश्चिंत हूँ। मैंने सोचा था कि मैं केवल थोड़ा सा ही चंगा हो पाऊँगा, परन्तु अब मैं पूरी तरह से चंगा हो गया हूँ," या "मैं बहुत आनन्दित हूँ। मैं फिर से देख पा रहा हूँ। यह अद्भुत है। अब मुझे इधर-उधर भटकना नहीं पड़ेगा। मैं स्वाधीन हो सकता हूँ!" अभिनय को जारी रखें।</w:t>
      </w:r>
    </w:p>
    <w:p>
      <w:pPr/>
      <w:r>
        <w:rPr>
          <w:lang w:val="hi_IN" w:bidi="hi_IN"/>
        </w:rPr>
      </w:r>
      <w:r>
        <w:rPr>
          <w:lang w:val="hi_IN" w:bidi="hi_IN"/>
        </w:rPr>
        <w:t>उस व्यक्ति की दृष्टि पूरी तरह से बहाल हो गई है, और वह सब कुछ स्पष्ट देख पा रहा है। यीशु उस व्यक्ति को यह कहकर विदा करता है, "अपने घर के मार्ग पर गाँव में वापस मत जाना।"</w:t>
      </w:r>
    </w:p>
    <w:p>
      <w:pPr/>
      <w:r>
        <w:rPr>
          <w:lang w:val="hi_IN" w:bidi="hi_IN"/>
        </w:rPr>
      </w:r>
      <w:r>
        <w:rPr>
          <w:lang w:val="hi_IN" w:bidi="hi_IN"/>
        </w:rPr>
        <w:t>इस कार्य के अंत में, यीशु से पूछें, "आप कैसा महसूस कर रहे हैं?" या "आपने उस व्यक्ति से ऐसा क्यों कहा?" हो सकता है कि आप ऐसी बातें सुनें, "मैं उस व्यक्ति के लिए प्रसन्न हूँ," या "मैं नहीं चाहता कि वह गाँव में वापस जाए, क्योंकि मैं नहीं चाहता कि इस आश्चर्यकर्म की बात फैले," या "मैं नहीं चाहता कि लोग इस आश्चर्यकर्म को देखें तथा फिर और अधिक आश्चर्यकर्म देखना चाहें, जैसा कि पिछली कहानी में फरीसियों ने किया था।" चेलों से पूछें, "अब आप कैसा महसूस कर रहे हैं?" हो सकता है कि आप सुनें, "मैं चकित हूँ। मुझे नहीं पता कि यीशु इन कामों को कैसे करता है। वह व्यक्ति देख नहीं पाता था और अब वह स्पष्ट देख पा रहा है। जो सामर्थ्य यीशु के पास है वह कहाँ से आई है?" भीड़ से पूछें, "आप कैसा महसूस कर रहे हैं?" हो सकता है कि आप सुनें, "मैं बहुत निराश हूँ। मैं इस यीशु को एक आश्चर्यकर्म करते हुए देखना चाहता था। मैं देखना चाहता था कि यीशु इन कामों को कैसे करता है।" या, "मैं अपने मित्र के लिए प्रसन्न हूँ। वह अब देख पा रहा है। वह अपना जीवन वापस पा सकता है और फिर से काम कर सकता है।" या, "यीशु ने हमारे मित्र को हमसे मिलने दिए बिना घर क्यों भेज दिया? मुझे समझ में नहीं आता कि यीशु उसे अकेले में क्यों ले गया था। मैं आनन्दित हूँ कि वह फिर से देख पा रहा है। यीशु एक सामर्थी व्यक्ति है। मैं यीशु के बारे में और अधिक जानना चाहता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 xml:space="preserve">वे </w:t>
      </w:r>
      <w:hyperlink r:id="rId290">
        <w:r>
          <w:rPr>
            <w:lang w:val="hi_IN" w:bidi="hi_IN"/>
          </w:rPr>
          <w:rPr>
            <w:color w:val="0000EE"/>
            <w:u w:val="single"/>
          </w:rPr>
          <w:t>बैतसैदा</w:t>
        </w:r>
      </w:hyperlink>
      <w:r>
        <w:rPr>
          <w:lang w:val="hi_IN" w:bidi="hi_IN"/>
        </w:rPr>
        <w:t xml:space="preserve"> में आए और कुछ लोग एक अंधे व्यक्ति को लेकर आए और यीशु से विनती की कि वह उसे छूए। यीशु और उसके चेले </w:t>
      </w:r>
      <w:r>
        <w:rPr>
          <w:b/>
          <w:lang w:val="hi_IN" w:bidi="hi_IN"/>
        </w:rPr>
        <w:t>बैतसैदा</w:t>
      </w:r>
      <w:r>
        <w:rPr>
          <w:lang w:val="hi_IN" w:bidi="hi_IN"/>
        </w:rPr>
        <w:t xml:space="preserve"> में आए, जो एक ऐसा गाँव था जहाँ यहूदी और गैर-यहूदी दोनों रहते थे। कुछ अनुवाद बताते हैं कि चेले यीशु के साथ थे। "वे" शब्द का अर्थ है कि यीशु और चेले ही थे जो बैतसैदा में आए थे।</w:t>
      </w:r>
    </w:p>
    <w:p>
      <w:pPr/>
      <w:r>
        <w:rPr>
          <w:lang w:val="hi_IN" w:bidi="hi_IN"/>
        </w:rPr>
      </w:r>
      <w:r>
        <w:rPr>
          <w:lang w:val="hi_IN" w:bidi="hi_IN"/>
        </w:rPr>
        <w:t xml:space="preserve">लोगों ने विशेष रूप से यीशु से उस व्यक्ति को </w:t>
      </w:r>
      <w:hyperlink r:id="rId186">
        <w:r>
          <w:rPr>
            <w:lang w:val="hi_IN" w:bidi="hi_IN"/>
          </w:rPr>
          <w:rPr>
            <w:color w:val="0000EE"/>
            <w:u w:val="single"/>
          </w:rPr>
          <w:t>चंगा</w:t>
        </w:r>
      </w:hyperlink>
      <w:r>
        <w:rPr>
          <w:lang w:val="hi_IN" w:bidi="hi_IN"/>
        </w:rPr>
        <w:t xml:space="preserve"> करने के लिए नहीं कहा था, परन्तु उन्होंने उससे उस व्यक्ति को </w:t>
      </w:r>
      <w:r>
        <w:rPr>
          <w:b/>
          <w:lang w:val="hi_IN" w:bidi="hi_IN"/>
        </w:rPr>
        <w:t>छूने</w:t>
      </w:r>
      <w:r>
        <w:rPr>
          <w:lang w:val="hi_IN" w:bidi="hi_IN"/>
        </w:rPr>
        <w:t xml:space="preserve"> की विनती की थी। उन दिनों में, यह आशीष और चंगाई माँगने का एक तरीका था। यदि आपको यह कहने की आवश्यकता पड़े कि उन्होंने "यीशु से विनती की कि वह उस व्यक्ति को छूकर चंगा करे," तो आप ऐसा कह सकते हैं।</w:t>
      </w:r>
    </w:p>
    <w:p>
      <w:pPr/>
      <w:r>
        <w:rPr>
          <w:lang w:val="hi_IN" w:bidi="hi_IN"/>
        </w:rPr>
      </w:r>
      <w:r>
        <w:rPr>
          <w:lang w:val="hi_IN" w:bidi="hi_IN"/>
        </w:rPr>
        <w:t xml:space="preserve">उस व्यक्ति की </w:t>
      </w:r>
      <w:r>
        <w:rPr>
          <w:b/>
          <w:lang w:val="hi_IN" w:bidi="hi_IN"/>
        </w:rPr>
        <w:t>आँखें खुल जाती हैं</w:t>
      </w:r>
      <w:r>
        <w:rPr>
          <w:lang w:val="hi_IN" w:bidi="hi_IN"/>
        </w:rPr>
        <w:t>। उसकी आँखें शारीरिक रूप से नहीं खोली गईं, क्योंकि वे तो पहले से ही खुली हुई थीं, वे केवल देख नहीं पा रही थीं। इस वाक्यांश का अर्थ है कि वह फिर से अच्छी तरह से देख पा रहा था। कुछ अनुवाद बताते हैं कि वह व्यक्ति घूरने लगा, जबकि अन्य अनुवाद बताते हैं कि वह ध्यान लगाकर देखने लगा। ये सभी अभिव्यक्तियाँ इस बात को कहने के तरीके हैं कि वह व्यक्ति अच्छी तरह से देख पा रहा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8:22–26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291">
        <w:r>
          <w:rPr>
            <w:lang w:val="hi_IN" w:bidi="hi_IN"/>
          </w:rPr>
          <w:rPr>
            <w:color w:val="0000EE"/>
            <w:u w:val="single"/>
          </w:rPr>
          <w:t>सुने और मन में रखें</w:t>
        </w:r>
      </w:hyperlink>
      <w:r>
        <w:rPr>
          <w:lang w:val="hi_IN" w:bidi="hi_IN"/>
        </w:rPr>
        <w:t xml:space="preserve"> (523 KB)</w:t>
      </w:r>
      <w:r>
        <w:rPr>
          <w:lang w:val="hi_IN" w:bidi="hi_IN"/>
        </w:rPr>
      </w:r>
    </w:p>
    <w:p>
      <w:pPr>
        <w:pStyle w:val="ListBullet"/>
        <w:spacing w:line="240" w:lineRule="auto"/>
        <w:ind w:left="720"/>
      </w:pPr>
      <w:r>
        <w:rPr>
          <w:lang w:val="hi_IN" w:bidi="hi_IN"/>
        </w:rPr>
      </w:r>
      <w:hyperlink r:id="rId292">
        <w:r>
          <w:rPr>
            <w:lang w:val="hi_IN" w:bidi="hi_IN"/>
          </w:rPr>
          <w:rPr>
            <w:color w:val="0000EE"/>
            <w:u w:val="single"/>
          </w:rPr>
          <w:t>पाठ का परिचय</w:t>
        </w:r>
      </w:hyperlink>
      <w:r>
        <w:rPr>
          <w:lang w:val="hi_IN" w:bidi="hi_IN"/>
        </w:rPr>
        <w:t xml:space="preserve"> (3.8 MB)</w:t>
      </w:r>
      <w:r>
        <w:rPr>
          <w:lang w:val="hi_IN" w:bidi="hi_IN"/>
        </w:rPr>
      </w:r>
    </w:p>
    <w:p>
      <w:pPr>
        <w:pStyle w:val="ListBullet"/>
        <w:spacing w:line="240" w:lineRule="auto"/>
        <w:ind w:left="720"/>
      </w:pPr>
      <w:r>
        <w:rPr>
          <w:lang w:val="hi_IN" w:bidi="hi_IN"/>
        </w:rPr>
      </w:r>
      <w:hyperlink r:id="rId293">
        <w:r>
          <w:rPr>
            <w:lang w:val="hi_IN" w:bidi="hi_IN"/>
          </w:rPr>
          <w:rPr>
            <w:color w:val="0000EE"/>
            <w:u w:val="single"/>
          </w:rPr>
          <w:t>घटनाओं को समझाना</w:t>
        </w:r>
      </w:hyperlink>
      <w:r>
        <w:rPr>
          <w:lang w:val="hi_IN" w:bidi="hi_IN"/>
        </w:rPr>
        <w:t xml:space="preserve"> (1.6 MB)</w:t>
      </w:r>
      <w:r>
        <w:rPr>
          <w:lang w:val="hi_IN" w:bidi="hi_IN"/>
        </w:rPr>
      </w:r>
    </w:p>
    <w:p>
      <w:pPr>
        <w:pStyle w:val="ListBullet"/>
        <w:spacing w:line="240" w:lineRule="auto"/>
        <w:ind w:left="720"/>
      </w:pPr>
      <w:r>
        <w:rPr>
          <w:lang w:val="hi_IN" w:bidi="hi_IN"/>
        </w:rPr>
      </w:r>
      <w:hyperlink r:id="rId294">
        <w:r>
          <w:rPr>
            <w:lang w:val="hi_IN" w:bidi="hi_IN"/>
          </w:rPr>
          <w:rPr>
            <w:color w:val="0000EE"/>
            <w:u w:val="single"/>
          </w:rPr>
          <w:t>पाठ को नाटकीय रूप देना</w:t>
        </w:r>
      </w:hyperlink>
      <w:r>
        <w:rPr>
          <w:lang w:val="hi_IN" w:bidi="hi_IN"/>
        </w:rPr>
        <w:t xml:space="preserve"> (3.0 MB)</w:t>
      </w:r>
      <w:r>
        <w:rPr>
          <w:lang w:val="hi_IN" w:bidi="hi_IN"/>
        </w:rPr>
      </w:r>
    </w:p>
    <w:p>
      <w:pPr>
        <w:pStyle w:val="ListBullet"/>
        <w:spacing w:line="240" w:lineRule="auto"/>
        <w:ind w:left="720"/>
      </w:pPr>
      <w:r>
        <w:rPr>
          <w:lang w:val="hi_IN" w:bidi="hi_IN"/>
        </w:rPr>
      </w:r>
      <w:hyperlink r:id="rId295">
        <w:r>
          <w:rPr>
            <w:lang w:val="hi_IN" w:bidi="hi_IN"/>
          </w:rPr>
          <w:rPr>
            <w:color w:val="0000EE"/>
            <w:u w:val="single"/>
          </w:rPr>
          <w:t>आवश्यक जानकारी</w:t>
        </w:r>
      </w:hyperlink>
      <w:r>
        <w:rPr>
          <w:lang w:val="hi_IN" w:bidi="hi_IN"/>
        </w:rPr>
        <w:t xml:space="preserve"> (889 KB)</w:t>
      </w:r>
      <w:r>
        <w:rPr>
          <w:lang w:val="hi_IN" w:bidi="hi_IN"/>
        </w:rPr>
      </w:r>
    </w:p>
    <w:p>
      <w:pPr>
        <w:pStyle w:val="ListBullet"/>
        <w:spacing w:line="240" w:lineRule="auto"/>
        <w:ind w:left="720"/>
      </w:pPr>
      <w:r>
        <w:rPr>
          <w:lang w:val="hi_IN" w:bidi="hi_IN"/>
        </w:rPr>
      </w:r>
      <w:hyperlink r:id="rId29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8:27–30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8:27–30 को सुनें और अपने मनों में रखें।</w:t>
      </w:r>
    </w:p>
    <w:p>
      <w:pPr/>
      <w:r>
        <w:rPr>
          <w:lang w:val="hi_IN" w:bidi="hi_IN"/>
        </w:rPr>
      </w:r>
      <w:r>
        <w:rPr>
          <w:lang w:val="hi_IN" w:bidi="hi_IN"/>
        </w:rPr>
        <w:t>यदि सम्भव हो तो मरकुस 8:27–30 का ऑडियो संस्करण तीन बार, तीन अलग-अलग अनुवादों में सुनें। उसके बाद, सामूहिक रूप में, निम्नलिखित प्रश्नों पर चर्चा करें:</w:t>
      </w:r>
    </w:p>
    <w:p>
      <w:pPr>
        <w:pStyle w:val="ListNumber"/>
        <w:numPr>
          <w:ilvl w:val="0"/>
          <w:numId w:val="50"/>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यीशु और उसके चेले गलील की झील के किनारे पर स्थित बैतसैदा से निकल गए और 40 किलोमीटर पैदल चलकर कैसरिया फिलिप्पी नगर के आसपास के क्षेत्र में पहुँचे। हो सकता है कि वे उस नगर के आसपास के क्षेत्र के गाँवों में हों। हम नहीं जानते कि यीशु के द्वारा अंधे व्यक्ति को चंगा करने के कितने समय बाद यह घटना घटी थी। यह कैसरिया फिलिप्पी की उनकी यात्रा का बताया गया वर्णन है।</w:t>
      </w:r>
    </w:p>
    <w:p>
      <w:pPr/>
      <w:r>
        <w:rPr>
          <w:lang w:val="hi_IN" w:bidi="hi_IN"/>
        </w:rPr>
      </w:r>
      <w:r>
        <w:rPr>
          <w:lang w:val="hi_IN" w:bidi="hi_IN"/>
        </w:rPr>
        <w:t>यहाँ रुकें और अपनी अनुवाद करने वाली टीम को गलील की झील का नक्शा दिखाएँ, जिसमें बैतसैदा और कैसरिया फिलिप्पी का उत्तरी नगर शामिल है। इस रिकॉर्डिंग को यहाँ रोकें।</w:t>
      </w:r>
    </w:p>
    <w:p>
      <w:pPr/>
      <w:r>
        <w:rPr>
          <w:lang w:val="hi_IN" w:bidi="hi_IN"/>
        </w:rPr>
      </w:r>
      <w:r>
        <w:rPr>
          <w:lang w:val="hi_IN" w:bidi="hi_IN"/>
        </w:rPr>
        <w:t>कैसरिया फिलिप्पी उस क्षेत्र में था जहाँ (यूनान देश के) पैन नामक यूनानी देवता को समर्पित एक मंदिर था। बाद में, रोमियों ने इस क्षेत्र पर आक्रमण किया। उन्होंने एक नगर बनाया और उसका नाम रोम के राजा या कैसर के नाम पर रखा। यह एक ऐसा स्थान था जहाँ लोग रोमी राजा को अपने स्वामी के रूप में देखते थे और लगभग उसकी पूजा किया करते थे। यह यीशु के लिए अपने चेलों के साथ इस बारे में बातचीत करने का एक अच्छा स्थान था कि वह वास्तव में कौन है और क्यों आया है।</w:t>
      </w:r>
    </w:p>
    <w:p>
      <w:pPr/>
      <w:r>
        <w:rPr>
          <w:lang w:val="hi_IN" w:bidi="hi_IN"/>
        </w:rPr>
      </w:r>
      <w:r>
        <w:rPr>
          <w:lang w:val="hi_IN" w:bidi="hi_IN"/>
        </w:rPr>
        <w:t>ज्यादातर छात्र अपने धार्मिक शिक्षकों से प्रश्न पूछते थे, परन्तु यीशु एक अलग प्रकार का शिक्षक था। उसने अपने छात्रों से प्रश्न पूछे। यीशु ने अपने चेलों से पूछा कि लोग क्या सोचते हैं कि वह कौन है। वह उनसे यह नहीं पूछ रहा था कि उसका नाम क्या है, बल्कि वह किस तरह का व्यक्ति है और उसका उद्देश्य क्या है। उनके उत्तरों से यह प्रकट होता है कि अभी भी लोगों को पता नहीं था कि वह कौन है। एक उत्तर था "यूहन्ना बपतिस्मा देने वाला।" यूहन्ना बपतिस्मा देने वाला यीशु का मौसेरा भाई था, जो जंगल में प्रचार करता था और लोगों को यह बताता था कि वे मन फिराएँ और वापस परमेश्वर की ओर जाएँ। यूहन्ना ने यरदन नदी में यीशु को बपतिस्मा दिया। बाद में यूहन्ना को राजा ने मार डाला था। कुछ लोगों ने सोचा कि यीशु यूहन्ना बपतिस्मा देने वाला है, जो मरे हुओं में से जी उठा है। दूसरे लोगों ने कहा कि वह एलिय्याह है। एलिय्याह एक प्रसिद्ध भविष्यद्वक्ता था जिसने आश्चर्यकर्म किए थे। एक भविष्यद्वाणी थी कि एलिय्याह एक दिन वापस आएगा, इसलिए कुछ लोगों ने सोचा कि शायद वह यीशु ही है। लोगों ने मान लिया कि यीशु किसी प्रकार का भविष्यद्वक्ता था, क्योंकि उसने भविष्यद्वक्ताओं की तरह शिक्षा दी और आश्चर्यकर्म किए।</w:t>
      </w:r>
    </w:p>
    <w:p>
      <w:pPr/>
      <w:r>
        <w:rPr>
          <w:lang w:val="hi_IN" w:bidi="hi_IN"/>
        </w:rPr>
      </w:r>
      <w:r>
        <w:rPr>
          <w:lang w:val="hi_IN" w:bidi="hi_IN"/>
        </w:rPr>
        <w:t>तब यीशु ने जानना चाहा कि चेले क्या सोचते हैं कि वह कौन है। यीशु ने अपने बारे में अन्य लोगों की सोच और अपने चेलों की सोच में अंतर दिखाने के लिए बहुत दृढ़ता से कहा कि "</w:t>
      </w:r>
      <w:r>
        <w:rPr>
          <w:i/>
          <w:lang w:val="hi_IN" w:bidi="hi_IN"/>
        </w:rPr>
        <w:t>तुम</w:t>
      </w:r>
      <w:r>
        <w:rPr>
          <w:lang w:val="hi_IN" w:bidi="hi_IN"/>
        </w:rPr>
        <w:t xml:space="preserve"> क्या सोचते हो?" पतरस ने उत्तर दिया। पतरस चेलों के बीच एक अगुवे के रूप में कार्य कर रहा था। पतरस ने यीशु से कहा, "तू "मसीह" या "ख्रिस्त" है।" दाऊद पुराने नियम में एक महत्वपूर्ण राजा था। परमेश्वर ने प्रतिज्ञा की थी कि दाऊद के वंश का कोई व्यक्ति इस्राएल पर सदैव राज्य करेगा। जब इस्राएलियों का कोई राजा नहीं था, तब भविष्यद्वक्ताओं ने यह भविष्यद्वाणी की कि परमेश्वर किसी व्यक्ति का अभिषेक करेगा या उसे नियुक्त करेगा जो आकर राजा दाऊद का शासन सम्भालेगा और अनेकों आश्चर्यकर्म करेगा। उस राजा को "मसीह" या "ख्रिस्त" कहा जाएगा। "मसीह" और "ख्रिस्त" अलग-अलग भाषाओं के एक ही शब्द हैं। उन दिनों, लोग यह दिखाने के लिए दूसरों का तेल से अभिषेक करते थे कि वे परमेश्वर के प्रति समर्पित हैं। मसीह वह व्यक्ति है जो परमेश्वर के प्रति समर्पित है और जो परमेश्वर के लिए विशेष है, इस कारण उसका अभिषेक किया गया है।</w:t>
      </w:r>
    </w:p>
    <w:p>
      <w:pPr/>
      <w:r>
        <w:rPr>
          <w:lang w:val="hi_IN" w:bidi="hi_IN"/>
        </w:rPr>
      </w:r>
      <w:r>
        <w:rPr>
          <w:lang w:val="hi_IN" w:bidi="hi_IN"/>
        </w:rPr>
        <w:t>यहाँ रुकें और चर्चा करें: मसीह और ख्रिस्त शब्द ऐसी उपाधियाँ हैं जिनका उपयोग सम्पूर्ण नये नियम में किया गया है। पुराने नियम की भविष्यद्वाणियों में भी मसीह का उपयोग किया गया है। समूह में चर्चा करें कि आप इस उपाधि का उच्चारण कैसे करेंगे। इस रिकॉर्डिंग को यहाँ रोकें।</w:t>
      </w:r>
    </w:p>
    <w:p>
      <w:pPr/>
      <w:r>
        <w:rPr>
          <w:lang w:val="hi_IN" w:bidi="hi_IN"/>
        </w:rPr>
      </w:r>
      <w:r>
        <w:rPr>
          <w:lang w:val="hi_IN" w:bidi="hi_IN"/>
        </w:rPr>
        <w:t>यीशु ने चेलों को कड़ी चेतावनी दी कि वे किसी को यह न बताएँ कि यीशु ही मसीह है। अन्य राजाओं की तरह मसीह से भी राजा बनने की उम्मीद की गई थी, परन्तु यीशु कुछ अलग करने जा रहा था। जब लोग कुछ अलग उम्मीद कर रहे थे, वह तब भी सार्वजनिक रूप से स्वयं को मसीह नहीं कहना चाहता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8:27–30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इस दृश्य में:</w:t>
      </w:r>
      <w:r>
        <w:rPr>
          <w:lang w:val="hi_IN" w:bidi="hi_IN"/>
        </w:rPr>
        <w:t xml:space="preserve"> यीशु और चेले कैसरिया फिलिप्पी की ओर जाते हैं। यीशु ने चेलों से इस बारे में बातचीत की कि लोग क्या सोचते हैं कि यीशु कौन है। पतरस कहता है कि यीशु ही मसीह है। यीशु चेलों को चेतावनी देता है कि वे उसके बारे में किसी को न बताएँ।</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पतरस, जो यीशु के चेलों में से एक है</w:t>
      </w:r>
    </w:p>
    <w:p>
      <w:pPr>
        <w:pStyle w:val="ListBullet"/>
        <w:spacing w:line="240" w:lineRule="auto"/>
        <w:ind w:left="720"/>
      </w:pPr>
      <w:r>
        <w:rPr>
          <w:lang w:val="hi_IN" w:bidi="hi_IN"/>
        </w:rPr>
      </w:r>
      <w:r>
        <w:rPr>
          <w:lang w:val="hi_IN" w:bidi="hi_IN"/>
        </w:rPr>
        <w:t>यूहन्ना बपतिस्मा देने वाले का उल्लेख किया गया है</w:t>
      </w:r>
    </w:p>
    <w:p>
      <w:pPr>
        <w:pStyle w:val="ListBullet"/>
        <w:spacing w:line="240" w:lineRule="auto"/>
        <w:ind w:left="720"/>
      </w:pPr>
      <w:r>
        <w:rPr>
          <w:lang w:val="hi_IN" w:bidi="hi_IN"/>
        </w:rPr>
      </w:r>
      <w:r>
        <w:rPr>
          <w:lang w:val="hi_IN" w:bidi="hi_IN"/>
        </w:rPr>
        <w:t>एलिय्याह और अन्य भविष्यद्वक्ताओं का उल्लेख किया गया है</w:t>
      </w:r>
    </w:p>
    <w:p>
      <w:pPr/>
      <w:r>
        <w:rPr>
          <w:lang w:val="hi_IN" w:bidi="hi_IN"/>
        </w:rPr>
      </w:r>
      <w:r>
        <w:rPr>
          <w:lang w:val="hi_IN" w:bidi="hi_IN"/>
        </w:rPr>
        <w:t>समूह में, इस भाग के परिदृश्य के इन हिस्सों पर ध्यान दें:</w:t>
      </w:r>
    </w:p>
    <w:p>
      <w:pPr/>
      <w:r>
        <w:rPr>
          <w:lang w:val="hi_IN" w:bidi="hi_IN"/>
        </w:rPr>
      </w:r>
      <w:r>
        <w:rPr>
          <w:lang w:val="hi_IN" w:bidi="hi_IN"/>
        </w:rPr>
        <w:t>यीशु गलील की झील के उत्तरी किनारे पर स्थित बैतसैदा गाँव से निकलकर चला गया है। यीशु और उसके चेले कैसरिया फिलिप्पी की ओर पहाड़ों की ऊँची चोटियों में उत्तर दिशा की ओर जा रहे हैं। यीशु चेलों के साथ जा रहा है। भीड़ इस समय उनके साथ नहीं है।</w:t>
      </w:r>
    </w:p>
    <w:p>
      <w:pPr/>
      <w:r>
        <w:rPr>
          <w:lang w:val="hi_IN" w:bidi="hi_IN"/>
        </w:rPr>
      </w:r>
      <w:r>
        <w:rPr>
          <w:lang w:val="hi_IN" w:bidi="hi_IN"/>
        </w:rPr>
        <w:t>जाते हुए यीशु उनसे पूछता है, "लोग क्या कहते हैं कि मैं कौन हूँ?"</w:t>
      </w:r>
    </w:p>
    <w:p>
      <w:pPr/>
      <w:r>
        <w:rPr>
          <w:lang w:val="hi_IN" w:bidi="hi_IN"/>
        </w:rPr>
      </w:r>
      <w:r>
        <w:rPr>
          <w:lang w:val="hi_IN" w:bidi="hi_IN"/>
        </w:rPr>
        <w:t>चेलों ने उत्तर दिया कि कुछ लोग कहते हैं कि यीशु एलिय्याह या कोई अन्य भविष्यद्वक्ता है, जबकि दूसरे लोग कहते हैं कि वह यूहन्ना बपतिस्मा देने वाला है।</w:t>
      </w:r>
    </w:p>
    <w:p>
      <w:pPr/>
      <w:r>
        <w:rPr>
          <w:lang w:val="hi_IN" w:bidi="hi_IN"/>
        </w:rPr>
      </w:r>
      <w:r>
        <w:rPr>
          <w:lang w:val="hi_IN" w:bidi="hi_IN"/>
        </w:rPr>
        <w:t>फिर यीशु पूछता है, "तुम क्या कहते हो कि मैं कौन हूँ?"</w:t>
      </w:r>
    </w:p>
    <w:p>
      <w:pPr/>
      <w:r>
        <w:rPr>
          <w:lang w:val="hi_IN" w:bidi="hi_IN"/>
        </w:rPr>
      </w:r>
      <w:r>
        <w:rPr>
          <w:lang w:val="hi_IN" w:bidi="hi_IN"/>
        </w:rPr>
        <w:t>पतरस ने उत्तर दिया, "तू मसीह है," जो वही व्यक्ति है जिसकी वे प्रतीक्षा कर रहे हैं। यीशु चेलों को चेतावनी देता है कि वे किसी को न बताएँ कि यीशु ही मसीह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8:27–30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पतरस, जो यीशु के चेलों में से एक है</w:t>
      </w:r>
    </w:p>
    <w:p>
      <w:pPr>
        <w:pStyle w:val="ListBullet"/>
        <w:spacing w:line="240" w:lineRule="auto"/>
        <w:ind w:left="720"/>
      </w:pPr>
      <w:r>
        <w:rPr>
          <w:lang w:val="hi_IN" w:bidi="hi_IN"/>
        </w:rPr>
      </w:r>
      <w:r>
        <w:rPr>
          <w:lang w:val="hi_IN" w:bidi="hi_IN"/>
        </w:rPr>
        <w:t>यूहन्ना बपतिस्मा देने वाले का उल्लेख किया गया है</w:t>
      </w:r>
    </w:p>
    <w:p>
      <w:pPr>
        <w:pStyle w:val="ListBullet"/>
        <w:spacing w:line="240" w:lineRule="auto"/>
        <w:ind w:left="720"/>
      </w:pPr>
      <w:r>
        <w:rPr>
          <w:lang w:val="hi_IN" w:bidi="hi_IN"/>
        </w:rPr>
      </w:r>
      <w:r>
        <w:rPr>
          <w:lang w:val="hi_IN" w:bidi="hi_IN"/>
        </w:rPr>
        <w:t>एलिय्याह और अन्य भविष्यद्वक्ताओं का उल्लेख किया गया है</w:t>
      </w:r>
    </w:p>
    <w:p>
      <w:pPr/>
      <w:r>
        <w:rPr>
          <w:lang w:val="hi_IN" w:bidi="hi_IN"/>
        </w:rPr>
      </w:r>
      <w:r>
        <w:rPr>
          <w:lang w:val="hi_IN" w:bidi="hi_IN"/>
        </w:rPr>
        <w:t>समूह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 और उस पात्र को निभाने वाले व्यक्ति से पूछें "आप क्या महसूस कर रहे हैं या क्या सोच रहे हैं?" जो व्यक्ति उस पात्र का अभिनय कर रहा है, उसे यह उत्तर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और उसके चेले उत्तर दिशा में कैसरिया फिलिप्पी की ओर जा रहे हैं, जो बहुत अधिक ऊँचाई पर है। जाते हुए यीशु चेलों से प्रश्न पूछता है। यीशु पूछता है, "लोग क्या कहते हैं कि मैं कौन हूँ?"</w:t>
      </w:r>
    </w:p>
    <w:p>
      <w:pPr/>
      <w:r>
        <w:rPr>
          <w:lang w:val="hi_IN" w:bidi="hi_IN"/>
        </w:rPr>
      </w:r>
      <w:r>
        <w:rPr>
          <w:lang w:val="hi_IN" w:bidi="hi_IN"/>
        </w:rPr>
        <w:t>उसके चेले उत्तर देते हैं, "वैसे, कुछ लोग यूहन्ना बपतिस्मा देने वाला कहते हैं, कुछ लोग एलिय्याह कहते हैं, दूसरे लोग कहते हैं कि तू अन्य भविष्यद्वक्ताओं में से एक है।"</w:t>
      </w:r>
    </w:p>
    <w:p>
      <w:pPr/>
      <w:r>
        <w:rPr>
          <w:lang w:val="hi_IN" w:bidi="hi_IN"/>
        </w:rPr>
      </w:r>
      <w:r>
        <w:rPr>
          <w:lang w:val="hi_IN" w:bidi="hi_IN"/>
        </w:rPr>
        <w:t>इस कार्य को रोकें: चेलों से पूछें, "आप कैसा महसूस कर रहे हैं?" हो सकता है कि आप ऐसी बातें सुनें, "हम हैरान हैं कि यीशु ने हमसे यह प्रश्न क्यों पूछा," "हम हैरान हैं कि क्या यीशु हमें बताएगा कि वह कौन है," "हममें से कुछ लोग विश्वास करते हैं कि यीशु यूहन्ना बपतिस्मा देने वाला है," या "हममें से कुछ लोग विश्वास करते हैं कि यीशु एलिय्याह है, या कोई अन्य भविष्यद्वक्ता है। हममें से कुछ लोगों को अभी भी निश्चय नहीं है कि यीशु कौन है।" अभिनय को जारी रखें।</w:t>
      </w:r>
    </w:p>
    <w:p>
      <w:pPr/>
      <w:r>
        <w:rPr>
          <w:lang w:val="hi_IN" w:bidi="hi_IN"/>
        </w:rPr>
      </w:r>
      <w:r>
        <w:rPr>
          <w:lang w:val="hi_IN" w:bidi="hi_IN"/>
        </w:rPr>
        <w:t>फिर यीशु चेलों से पूछता है, "तुम क्या कहते हो कि मैं कौन हूँ?"</w:t>
      </w:r>
    </w:p>
    <w:p>
      <w:pPr/>
      <w:r>
        <w:rPr>
          <w:lang w:val="hi_IN" w:bidi="hi_IN"/>
        </w:rPr>
      </w:r>
      <w:r>
        <w:rPr>
          <w:lang w:val="hi_IN" w:bidi="hi_IN"/>
        </w:rPr>
        <w:t>पतरस उत्तर देता है, "तू मसीह है।"</w:t>
      </w:r>
    </w:p>
    <w:p>
      <w:pPr/>
      <w:r>
        <w:rPr>
          <w:lang w:val="hi_IN" w:bidi="hi_IN"/>
        </w:rPr>
      </w:r>
      <w:r>
        <w:rPr>
          <w:lang w:val="hi_IN" w:bidi="hi_IN"/>
        </w:rPr>
        <w:t>इस कार्य को रोकें: पतरस से पूछें, "आप कैसा महसूस कर रहे हैं?" हो सकता है कि आप ऐसी बातें सुनें, "मुझे विश्वास है कि यीशु ही वह व्यक्ति है जिसकी हम प्रतीक्षा कर रहे थे," या "मैं यीशु के यह कहने की प्रतीक्षा कर रहा हूँ कि वास्तव में वही मसीह है। मसीह हमारा राजा बनेगा और हमें रोम से दूर ले जाएगा। मुझे विश्वास है कि यीशु यह काम करेगा।" या, "मैंने वास्तव में इसके बारे में तब तक नहीं सोचा था जब तक कि यीशु ने नहीं पूछा, और वह उत्तर बस मुँह से निकल गया। परन्तु अब मैं इसके बारे में सोच रहा हूँ, और मुझे लगता है कि यीशु ही मसीह है।" अन्य चेलों से पूछें, "जब आप पतरस को यह कहते हुए सुनते हैं कि यीशु ही मसीह है, तो आप कैसा महसूस करते हैं?" हो सकता है कि आप सुनें, "पतरस तो हमेशा ही उत्तर देने से पहले सोचता नहीं है। क्या यीशु वास्तव में वह राजा हो सकता है जिसकी हम प्रतीक्षा कर रहे हैं? जब लोग यीशु को राजा बनाने की कोशिश करते हैं तो वह हमेशा उनसे दूर चला जाता है। मुझे नहीं पता है कि यीशु ही वह मसीह है जिसकी हम प्रतीक्षा कर रहे हैं।" अभिनय को जारी रखें।</w:t>
      </w:r>
    </w:p>
    <w:p>
      <w:pPr/>
      <w:r>
        <w:rPr>
          <w:lang w:val="hi_IN" w:bidi="hi_IN"/>
        </w:rPr>
      </w:r>
      <w:r>
        <w:rPr>
          <w:lang w:val="hi_IN" w:bidi="hi_IN"/>
        </w:rPr>
        <w:t>यीशु चेलों को चेतवानी देता है कि वे उसके बारे में किसी को न बताएँ।</w:t>
      </w:r>
    </w:p>
    <w:p>
      <w:pPr/>
      <w:r>
        <w:rPr>
          <w:lang w:val="hi_IN" w:bidi="hi_IN"/>
        </w:rPr>
      </w:r>
      <w:r>
        <w:rPr>
          <w:lang w:val="hi_IN" w:bidi="hi_IN"/>
        </w:rPr>
        <w:t>इस कार्य को रोकें: यीशु से पूछें, "आप कैसा महसूस कर रहे हैं? आपने उन्हें क्यों कहा कि वे आपके बारे में किसी को न बताएँ?" हो सकता है कि आप ऐसी बातें सुनें, "मुझे बहुत गर्व है कि चेले यह समझने लगे हैं कि मैं कौन हूँ," या "यह इस बात को जानने का समय नहीं है, इसलिए मैं इसे केवल अपने और अपने चेलों के बीच ही रखना चाहता हूँ।" चेलों से पूछें, "आप कैसा महसूस कर रहे हैं?" हो सकता है कि आप ऐसी बातें सुनें, "हम जिसका अनुसरण कर रहे हैं, उस पर हमें भरोसा है," या "हम उलझन में हैं, हम लोगों को यह क्यों नहीं बता सकते कि यीशु ही मसीह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 xml:space="preserve">यीशु और उसके चेले </w:t>
      </w:r>
      <w:hyperlink r:id="rId297">
        <w:r>
          <w:rPr>
            <w:lang w:val="hi_IN" w:bidi="hi_IN"/>
          </w:rPr>
          <w:rPr>
            <w:color w:val="0000EE"/>
            <w:u w:val="single"/>
          </w:rPr>
          <w:t>कैसरिया फिलिप्पी</w:t>
        </w:r>
      </w:hyperlink>
      <w:r>
        <w:rPr>
          <w:lang w:val="hi_IN" w:bidi="hi_IN"/>
        </w:rPr>
        <w:t xml:space="preserve"> के आसपास के गाँवों में चले गए। वे </w:t>
      </w:r>
      <w:hyperlink r:id="rId36">
        <w:r>
          <w:rPr>
            <w:lang w:val="hi_IN" w:bidi="hi_IN"/>
          </w:rPr>
          <w:rPr>
            <w:color w:val="0000EE"/>
            <w:u w:val="single"/>
          </w:rPr>
          <w:t>गलील</w:t>
        </w:r>
      </w:hyperlink>
      <w:r>
        <w:rPr>
          <w:lang w:val="hi_IN" w:bidi="hi_IN"/>
        </w:rPr>
        <w:t xml:space="preserve"> के क्षेत्र को छोड़कर </w:t>
      </w:r>
      <w:r>
        <w:rPr>
          <w:b/>
          <w:lang w:val="hi_IN" w:bidi="hi_IN"/>
        </w:rPr>
        <w:t>कैसरिया फिलिप्पी</w:t>
      </w:r>
      <w:r>
        <w:rPr>
          <w:lang w:val="hi_IN" w:bidi="hi_IN"/>
        </w:rPr>
        <w:t xml:space="preserve"> में चले गए।</w:t>
      </w:r>
    </w:p>
    <w:p>
      <w:pPr/>
      <w:r>
        <w:rPr>
          <w:lang w:val="hi_IN" w:bidi="hi_IN"/>
        </w:rPr>
      </w:r>
      <w:r>
        <w:rPr>
          <w:lang w:val="hi_IN" w:bidi="hi_IN"/>
        </w:rPr>
        <w:t xml:space="preserve">एक साथ जाते हुए, यीशु ने अपने </w:t>
      </w:r>
      <w:r>
        <w:rPr>
          <w:b/>
          <w:lang w:val="hi_IN" w:bidi="hi_IN"/>
        </w:rPr>
        <w:t>चेलों</w:t>
      </w:r>
      <w:r>
        <w:rPr>
          <w:lang w:val="hi_IN" w:bidi="hi_IN"/>
        </w:rPr>
        <w:t xml:space="preserve"> से पूछा, "लोग क्या कहते हैं कि मैं कौन हूँ?" और चेलों ने उत्तर दिया, "कुछ लोग </w:t>
      </w:r>
      <w:r>
        <w:rPr>
          <w:b/>
          <w:lang w:val="hi_IN" w:bidi="hi_IN"/>
        </w:rPr>
        <w:t>यूहन्ना बपतिस्मा देने वाला</w:t>
      </w:r>
      <w:r>
        <w:rPr>
          <w:lang w:val="hi_IN" w:bidi="hi_IN"/>
        </w:rPr>
        <w:t xml:space="preserve"> कहते हैं।" </w:t>
      </w:r>
      <w:hyperlink r:id="rId298">
        <w:r>
          <w:rPr>
            <w:lang w:val="hi_IN" w:bidi="hi_IN"/>
          </w:rPr>
          <w:rPr>
            <w:color w:val="0000EE"/>
            <w:u w:val="single"/>
          </w:rPr>
          <w:t>यूहन्ना बपतिस्मा देने वाला</w:t>
        </w:r>
      </w:hyperlink>
      <w:r>
        <w:rPr>
          <w:lang w:val="hi_IN" w:bidi="hi_IN"/>
        </w:rPr>
        <w:t xml:space="preserve"> वह संदेशवाहक है जिसे परमेश्वर ने यीशु के पहले भेजा था। यूहन्ना बपतिस्मा देने वाले और चेलों के लिए यहाँ उसी नाम और उपाधि का उपयोग करें जो आपने मरकुस के पिछले भागों में किया था। </w:t>
      </w:r>
      <w:hyperlink r:id="rId100">
        <w:r>
          <w:rPr>
            <w:lang w:val="hi_IN" w:bidi="hi_IN"/>
          </w:rPr>
          <w:rPr>
            <w:color w:val="0000EE"/>
            <w:u w:val="single"/>
          </w:rPr>
          <w:t>चेले</w:t>
        </w:r>
      </w:hyperlink>
      <w:r>
        <w:rPr>
          <w:lang w:val="hi_IN" w:bidi="hi_IN"/>
        </w:rPr>
        <w:t xml:space="preserve"> मुख्य शब्दावली में मिलता है।</w:t>
      </w:r>
    </w:p>
    <w:p>
      <w:pPr/>
      <w:r>
        <w:rPr>
          <w:lang w:val="hi_IN" w:bidi="hi_IN"/>
        </w:rPr>
      </w:r>
      <w:r>
        <w:rPr>
          <w:lang w:val="hi_IN" w:bidi="hi_IN"/>
        </w:rPr>
        <w:t xml:space="preserve">अन्य लोग कहते हैं कि तू </w:t>
      </w:r>
      <w:hyperlink r:id="rId299">
        <w:r>
          <w:rPr>
            <w:lang w:val="hi_IN" w:bidi="hi_IN"/>
          </w:rPr>
          <w:rPr>
            <w:color w:val="0000EE"/>
            <w:u w:val="single"/>
          </w:rPr>
          <w:t>एलिय्याह</w:t>
        </w:r>
      </w:hyperlink>
      <w:r>
        <w:rPr>
          <w:lang w:val="hi_IN" w:bidi="hi_IN"/>
        </w:rPr>
        <w:t xml:space="preserve"> है या </w:t>
      </w:r>
      <w:r>
        <w:rPr>
          <w:b/>
          <w:lang w:val="hi_IN" w:bidi="hi_IN"/>
        </w:rPr>
        <w:t>भविष्यद्वक्ताओं</w:t>
      </w:r>
      <w:r>
        <w:rPr>
          <w:lang w:val="hi_IN" w:bidi="hi_IN"/>
        </w:rPr>
        <w:t xml:space="preserve"> में से एक है। हो सकता है कि आप इस "एलिय्याह भविष्यद्वक्ता" वाक्यांश को शामिल करना चाहें ताकि लोग यह जानें कि </w:t>
      </w:r>
      <w:r>
        <w:rPr>
          <w:b/>
          <w:lang w:val="hi_IN" w:bidi="hi_IN"/>
        </w:rPr>
        <w:t>एलिय्याह</w:t>
      </w:r>
      <w:r>
        <w:rPr>
          <w:lang w:val="hi_IN" w:bidi="hi_IN"/>
        </w:rPr>
        <w:t xml:space="preserve"> एक भविष्यद्वक्ता था। "भविष्यद्वक्ता" के लिए उसी शब्द का उपयोग करें जैसा आपने पिछले भागों में किया है, और याद रखें कि </w:t>
      </w:r>
      <w:hyperlink r:id="rId18">
        <w:r>
          <w:rPr>
            <w:lang w:val="hi_IN" w:bidi="hi_IN"/>
          </w:rPr>
          <w:rPr>
            <w:color w:val="0000EE"/>
            <w:u w:val="single"/>
          </w:rPr>
          <w:t>भविष्यद्वक्ता</w:t>
        </w:r>
      </w:hyperlink>
      <w:r>
        <w:rPr>
          <w:lang w:val="hi_IN" w:bidi="hi_IN"/>
        </w:rPr>
        <w:t xml:space="preserve"> मुख्य शब्दावली में मिलता है।</w:t>
      </w:r>
    </w:p>
    <w:p>
      <w:pPr/>
      <w:r>
        <w:rPr>
          <w:lang w:val="hi_IN" w:bidi="hi_IN"/>
        </w:rPr>
      </w:r>
      <w:r>
        <w:rPr>
          <w:lang w:val="hi_IN" w:bidi="hi_IN"/>
        </w:rPr>
        <w:t>यीशु ने अपने अनुयायियों से पूछा, "</w:t>
      </w:r>
      <w:r>
        <w:rPr>
          <w:i/>
          <w:lang w:val="hi_IN" w:bidi="hi_IN"/>
        </w:rPr>
        <w:t>तुम</w:t>
      </w:r>
      <w:r>
        <w:rPr>
          <w:lang w:val="hi_IN" w:bidi="hi_IN"/>
        </w:rPr>
        <w:t xml:space="preserve"> क्या कहते हो कि मैं कौन हूँ?" और पतरस ने उत्तर दिया, "तू मसीह है।" अन्य उपाधियों की तरह </w:t>
      </w:r>
      <w:r>
        <w:rPr>
          <w:b/>
          <w:lang w:val="hi_IN" w:bidi="hi_IN"/>
        </w:rPr>
        <w:t>मसीह</w:t>
      </w:r>
      <w:r>
        <w:rPr>
          <w:lang w:val="hi_IN" w:bidi="hi_IN"/>
        </w:rPr>
        <w:t xml:space="preserve"> भी एक उपाधि है। मसीह के लिए दूसरा शब्द </w:t>
      </w:r>
      <w:r>
        <w:rPr>
          <w:b/>
          <w:lang w:val="hi_IN" w:bidi="hi_IN"/>
        </w:rPr>
        <w:t>ख्रिस्त</w:t>
      </w:r>
      <w:r>
        <w:rPr>
          <w:lang w:val="hi_IN" w:bidi="hi_IN"/>
        </w:rPr>
        <w:t xml:space="preserve"> है। मसीह यहूदी लोगों की मूल भाषा का इब्रानी शब्द है। ख्रिस्त यूनानी शब्द है, जो उस समय की भाषा है जिसमें यीशु रहता था। अधिकांश अनुवाद मसीह उपाधि का उपयोग करते हैं। कुछ अनुवाद ख्रिस्त उपाधि का उपयोग करते हैं।</w:t>
      </w:r>
    </w:p>
    <w:p>
      <w:pPr/>
      <w:r>
        <w:rPr>
          <w:lang w:val="hi_IN" w:bidi="hi_IN"/>
        </w:rPr>
      </w:r>
      <w:r>
        <w:rPr>
          <w:lang w:val="hi_IN" w:bidi="hi_IN"/>
        </w:rPr>
        <w:t>आप अपनी भाषा में नाम बनाने के तरीके का उपयोग करते हुए इस शब्द को दोबारा बता सकते हैं, परन्तु इसका अर्थ समझाने वाला एक छोटा वाक्यांश शामिल करना भी अच्छा रहेगा। आप कुछ ऐसा कह सकते हैं, "ख्रिस्त, जिसे नियुक्त किया गया है, या "ख्रिस्त, जो प्रतिज्ञा किया गया उद्धारकर्ता है" या "ख्रिस्त, जो परमेश्वर की ओर से आता है।"</w:t>
      </w:r>
    </w:p>
    <w:p>
      <w:pPr/>
      <w:r>
        <w:rPr>
          <w:lang w:val="hi_IN" w:bidi="hi_IN"/>
        </w:rPr>
      </w:r>
      <w:hyperlink r:id="rId15">
        <w:r>
          <w:rPr>
            <w:lang w:val="hi_IN" w:bidi="hi_IN"/>
          </w:rPr>
          <w:rPr>
            <w:color w:val="0000EE"/>
            <w:u w:val="single"/>
          </w:rPr>
          <w:t>मसीह</w:t>
        </w:r>
      </w:hyperlink>
      <w:r>
        <w:rPr>
          <w:lang w:val="hi_IN" w:bidi="hi_IN"/>
        </w:rPr>
        <w:t xml:space="preserve"> और </w:t>
      </w:r>
      <w:hyperlink r:id="rId16">
        <w:r>
          <w:rPr>
            <w:lang w:val="hi_IN" w:bidi="hi_IN"/>
          </w:rPr>
          <w:rPr>
            <w:color w:val="0000EE"/>
            <w:u w:val="single"/>
          </w:rPr>
          <w:t>ख्रिस्त</w:t>
        </w:r>
      </w:hyperlink>
      <w:r>
        <w:rPr>
          <w:lang w:val="hi_IN" w:bidi="hi_IN"/>
        </w:rPr>
        <w:t xml:space="preserve"> दोनों की चर्चा मुख्य शब्दावली में की गई है। आप जिस शब्द का उपयोग करेंगे उसका नये नियम के साथ-साथ पुराने नियम के अनुवाद में भी अक्सर उपयोग किया जाएगा।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8:27–30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00">
        <w:r>
          <w:rPr>
            <w:lang w:val="hi_IN" w:bidi="hi_IN"/>
          </w:rPr>
          <w:rPr>
            <w:color w:val="0000EE"/>
            <w:u w:val="single"/>
          </w:rPr>
          <w:t>सुने और मन में रखें</w:t>
        </w:r>
      </w:hyperlink>
      <w:r>
        <w:rPr>
          <w:lang w:val="hi_IN" w:bidi="hi_IN"/>
        </w:rPr>
        <w:t xml:space="preserve"> (498 KB)</w:t>
      </w:r>
      <w:r>
        <w:rPr>
          <w:lang w:val="hi_IN" w:bidi="hi_IN"/>
        </w:rPr>
      </w:r>
    </w:p>
    <w:p>
      <w:pPr>
        <w:pStyle w:val="ListBullet"/>
        <w:spacing w:line="240" w:lineRule="auto"/>
        <w:ind w:left="720"/>
      </w:pPr>
      <w:r>
        <w:rPr>
          <w:lang w:val="hi_IN" w:bidi="hi_IN"/>
        </w:rPr>
      </w:r>
      <w:hyperlink r:id="rId301">
        <w:r>
          <w:rPr>
            <w:lang w:val="hi_IN" w:bidi="hi_IN"/>
          </w:rPr>
          <w:rPr>
            <w:color w:val="0000EE"/>
            <w:u w:val="single"/>
          </w:rPr>
          <w:t>पाठ का परिचय</w:t>
        </w:r>
      </w:hyperlink>
      <w:r>
        <w:rPr>
          <w:lang w:val="hi_IN" w:bidi="hi_IN"/>
        </w:rPr>
        <w:t xml:space="preserve"> (2.7 MB)</w:t>
      </w:r>
      <w:r>
        <w:rPr>
          <w:lang w:val="hi_IN" w:bidi="hi_IN"/>
        </w:rPr>
      </w:r>
    </w:p>
    <w:p>
      <w:pPr>
        <w:pStyle w:val="ListBullet"/>
        <w:spacing w:line="240" w:lineRule="auto"/>
        <w:ind w:left="720"/>
      </w:pPr>
      <w:r>
        <w:rPr>
          <w:lang w:val="hi_IN" w:bidi="hi_IN"/>
        </w:rPr>
      </w:r>
      <w:hyperlink r:id="rId302">
        <w:r>
          <w:rPr>
            <w:lang w:val="hi_IN" w:bidi="hi_IN"/>
          </w:rPr>
          <w:rPr>
            <w:color w:val="0000EE"/>
            <w:u w:val="single"/>
          </w:rPr>
          <w:t>घटनाओं को समझाना</w:t>
        </w:r>
      </w:hyperlink>
      <w:r>
        <w:rPr>
          <w:lang w:val="hi_IN" w:bidi="hi_IN"/>
        </w:rPr>
        <w:t xml:space="preserve"> (1.2 MB)</w:t>
      </w:r>
      <w:r>
        <w:rPr>
          <w:lang w:val="hi_IN" w:bidi="hi_IN"/>
        </w:rPr>
      </w:r>
    </w:p>
    <w:p>
      <w:pPr>
        <w:pStyle w:val="ListBullet"/>
        <w:spacing w:line="240" w:lineRule="auto"/>
        <w:ind w:left="720"/>
      </w:pPr>
      <w:r>
        <w:rPr>
          <w:lang w:val="hi_IN" w:bidi="hi_IN"/>
        </w:rPr>
      </w:r>
      <w:hyperlink r:id="rId303">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304">
        <w:r>
          <w:rPr>
            <w:lang w:val="hi_IN" w:bidi="hi_IN"/>
          </w:rPr>
          <w:rPr>
            <w:color w:val="0000EE"/>
            <w:u w:val="single"/>
          </w:rPr>
          <w:t>आवश्यक जानकारी</w:t>
        </w:r>
      </w:hyperlink>
      <w:r>
        <w:rPr>
          <w:lang w:val="hi_IN" w:bidi="hi_IN"/>
        </w:rPr>
        <w:t xml:space="preserve"> (1.4 MB)</w:t>
      </w:r>
      <w:r>
        <w:rPr>
          <w:lang w:val="hi_IN" w:bidi="hi_IN"/>
        </w:rPr>
      </w:r>
    </w:p>
    <w:p>
      <w:pPr>
        <w:pStyle w:val="ListBullet"/>
        <w:spacing w:line="240" w:lineRule="auto"/>
        <w:ind w:left="720"/>
      </w:pPr>
      <w:r>
        <w:rPr>
          <w:lang w:val="hi_IN" w:bidi="hi_IN"/>
        </w:rPr>
      </w:r>
      <w:hyperlink r:id="rId305">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8:31–9:1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8:31–9:1 को सुनें और अपने मनों में रखें।</w:t>
      </w:r>
    </w:p>
    <w:p>
      <w:pPr/>
      <w:r>
        <w:rPr>
          <w:lang w:val="hi_IN" w:bidi="hi_IN"/>
        </w:rPr>
      </w:r>
      <w:r>
        <w:rPr>
          <w:lang w:val="hi_IN" w:bidi="hi_IN"/>
        </w:rPr>
        <w:t>यदि सम्भव हो तो मरकुस 8:31–9:1 का ऑडियो संस्करण तीन बार, तीन अलग-अलग अनुवादों में सुनें। उसके बाद, समूह में, नीचे दिए गए प्रश्नों पर चर्चा करें:</w:t>
      </w:r>
    </w:p>
    <w:p>
      <w:pPr>
        <w:pStyle w:val="ListNumber"/>
        <w:numPr>
          <w:ilvl w:val="0"/>
          <w:numId w:val="51"/>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इस भाग में, यीशु और चेले कैसरिया फिलिप्पी की ओर आगे बढ़ना जारी रखते हैं। यीशु चेलों को शिक्षा देना जारी रखता है। यह भाग इस शिक्षा का बताया गया वर्णन है।</w:t>
      </w:r>
    </w:p>
    <w:p>
      <w:pPr/>
      <w:r>
        <w:rPr>
          <w:lang w:val="hi_IN" w:bidi="hi_IN"/>
        </w:rPr>
      </w:r>
      <w:r>
        <w:rPr>
          <w:lang w:val="hi_IN" w:bidi="hi_IN"/>
        </w:rPr>
        <w:t>यहाँ रुकें और गलील की झील और कैसरिया फिलिप्पी का एक नक्शा दिखाएँ। इस रिकॉर्डिंग को यहाँ रोकें।</w:t>
      </w:r>
    </w:p>
    <w:p>
      <w:pPr/>
      <w:r>
        <w:rPr>
          <w:lang w:val="hi_IN" w:bidi="hi_IN"/>
        </w:rPr>
      </w:r>
      <w:r>
        <w:rPr>
          <w:lang w:val="hi_IN" w:bidi="hi_IN"/>
        </w:rPr>
        <w:t>इससे पहले की कहानी में पतरस ने कहा था कि वह विश्वास करता है कि यीशु ही मसीह या ख्रिस्त है। यहूदी लोगों को लगता था कि मसीह आकर उन्हें बुरी सरकार से बचाएगा। हालांकि यहूदी शास्त्र (या पुराने नियम) में कहा गया था कि मसीह को कष्ट सहना होगा और मरना होगा, परन्तु यीशु के समय में कोई भी इसे नहीं समझ पाया। परन्तु यीशु अपने चेलों को बताना चाहता है कि मसीह वास्तव में क्या करेगा।</w:t>
      </w:r>
    </w:p>
    <w:p>
      <w:pPr/>
      <w:r>
        <w:rPr>
          <w:lang w:val="hi_IN" w:bidi="hi_IN"/>
        </w:rPr>
      </w:r>
      <w:r>
        <w:rPr>
          <w:lang w:val="hi_IN" w:bidi="hi_IN"/>
        </w:rPr>
        <w:t>यीशु ने यह नहीं कहा था कि वह मसीह है, परन्तु उसने अपने आप को "मनुष्य का पुत्र" कहा था। मनुष्य के पुत्र का अर्थ कोई भी मनुष्य हो सकता है, या इसका उपयोग मसीह के लिए एक विशेष उपाधि के रूप में किया जा सकता है। यीशु जब इस उपाधि का उपयोग करता है तो वह स्वयं को संदर्भित करता है।</w:t>
      </w:r>
    </w:p>
    <w:p>
      <w:pPr/>
      <w:r>
        <w:rPr>
          <w:lang w:val="hi_IN" w:bidi="hi_IN"/>
        </w:rPr>
      </w:r>
      <w:r>
        <w:rPr>
          <w:lang w:val="hi_IN" w:bidi="hi_IN"/>
        </w:rPr>
        <w:t>यहाँ रुकें और चर्चा करें: एक ऐसे व्यक्ति के बारे में कहानी सुनाएँ जो आपके गाँव या देश से आया हो। यह व्यक्ति शायद एक किसान हो सकता है। कहानीकार इस मनुष्य का वर्णन गांव का बेटा और धरती का बेटा के रूप में करेगा। कहानीकार यह भी कहेगा कि वह व्यक्ति किसी का पुत्र है और उस व्यक्ति का नाम भी बताएगा। सुनें कि कहानीकार प्रत्येक स्थिति में पुत्र के लिए किस शब्द का उपयोग करता है। कुछ भाषाओं में पुत्र के लिए एक से अधिक शब्द होते हैं। अब "मनुष्य के पुत्र" के लिए शब्द चुनें। इस रिकॉर्डिंग को यहाँ रोकें।</w:t>
      </w:r>
    </w:p>
    <w:p>
      <w:pPr/>
      <w:r>
        <w:rPr>
          <w:lang w:val="hi_IN" w:bidi="hi_IN"/>
        </w:rPr>
      </w:r>
      <w:r>
        <w:rPr>
          <w:lang w:val="hi_IN" w:bidi="hi_IN"/>
        </w:rPr>
        <w:t>मरकुस उन सभी समयों के बारे में बात करना पसंद करता है जब यीशु ने स्वयं को मनुष्य का पुत्र कहा था ताकि वह मनुष्य की तरह कष्ट सहने और मरने की अपनी नियति के बारे में बात कर सके। परन्तु इसके साथ ही, मनुष्य का पुत्र मनुष्यों से भी बढ़कर है, और उसे मरे हुओं में से जीवित किया जाएगा।</w:t>
      </w:r>
    </w:p>
    <w:p>
      <w:pPr/>
      <w:r>
        <w:rPr>
          <w:lang w:val="hi_IN" w:bidi="hi_IN"/>
        </w:rPr>
      </w:r>
      <w:r>
        <w:rPr>
          <w:lang w:val="hi_IN" w:bidi="hi_IN"/>
        </w:rPr>
        <w:t>यीशु ने समझाना शुरू किया कि उसे भयंकर कष्ट सहना होगा और पुरनियों, अगुवाई करने वाले या मुख्य याजकों, और धार्मिक व्यवस्था के शिक्षकों के द्वारा उसे अस्वीकार कर दिया जाएगा। पुरनिये समुदाय में गैर-धार्मिक अगुवे थे। वे आमतौर पर वृद्ध पुरुष होते थे जो समुदाय को एक साथ मिलकर रहने में सहायता करते थे।</w:t>
      </w:r>
    </w:p>
    <w:p>
      <w:pPr/>
      <w:r>
        <w:rPr>
          <w:lang w:val="hi_IN" w:bidi="hi_IN"/>
        </w:rPr>
      </w:r>
      <w:r>
        <w:rPr>
          <w:lang w:val="hi_IN" w:bidi="hi_IN"/>
        </w:rPr>
        <w:t>यहूदी धर्म में अगुवाई करने वाले या मुख्य याजक वे लोग थे जो लोगों की ओर से परमेश्वर को बलिदान चढ़ाते थे, लोगों को शिक्षा देते थे, और परमेश्वर के मंदिर की देखभाल करके उन्हें परमेश्वर से जोड़ते थे। याजक परमेश्वर के सामने उसके लोगों के लिए प्रतिनिधि थे और उसके लोगों के सामने परमेश्वर के लिए प्रतिनिधि थे। मुख्य याजक सबसे अधिक महत्वपूर्ण लोग थे। धार्मिक व्यवस्था के शिक्षकों का अनुवाद कई बार शास्त्री या व्यवस्था लिखने वाले लोगों के रूप में किया गया है। वे पवित्रशास्त्र की व्यवस्था की व्याख्या करने वाले विद्वान और विशेषज्ञ लोग थे। ये व्याख्याएँ लिखी नहीं जाती थीं, बल्कि इन्हें याद किया जाता था और शिक्षकों के द्वारा मौखिक रूप से सिखाया जाता था।</w:t>
      </w:r>
    </w:p>
    <w:p>
      <w:pPr/>
      <w:r>
        <w:rPr>
          <w:lang w:val="hi_IN" w:bidi="hi_IN"/>
        </w:rPr>
      </w:r>
      <w:r>
        <w:rPr>
          <w:lang w:val="hi_IN" w:bidi="hi_IN"/>
        </w:rPr>
        <w:t>यहाँ रुकें और चर्चा करें कि आप धार्मिक अगुवों के लिए अपनी संस्कृति में किस प्रकार के शब्दों का उपयोग करते हैं। इस रिकॉर्डिंग को यहाँ रोकें।</w:t>
      </w:r>
    </w:p>
    <w:p>
      <w:pPr/>
      <w:r>
        <w:rPr>
          <w:lang w:val="hi_IN" w:bidi="hi_IN"/>
        </w:rPr>
      </w:r>
      <w:r>
        <w:rPr>
          <w:lang w:val="hi_IN" w:bidi="hi_IN"/>
        </w:rPr>
        <w:t>यीशु ने कहा कि सभी यहूदी अगुवे, जिनमें अगुवाई करने वाले याजक और परमेश्वर की व्यवस्था के शिक्षक भी शामिल हैं, उसे स्वीकार नहीं करेंगे। यीशु ने चेलों से कहा कि यीशु को मार डाला जाएगा और तीन दिन बाद वह मरे हुओं में से जी उठेगा। यीशु इन बातों के बारे में खुलकर बात कर रहा था। इसका अर्थ है कि यीशु उन सब को सामान्य आवाज में समझा रहा था। यीशु किसी एक व्यक्ति को फुसफुसाकर नहीं बता रहा था।</w:t>
      </w:r>
    </w:p>
    <w:p>
      <w:pPr/>
      <w:r>
        <w:rPr>
          <w:lang w:val="hi_IN" w:bidi="hi_IN"/>
        </w:rPr>
      </w:r>
      <w:r>
        <w:rPr>
          <w:lang w:val="hi_IN" w:bidi="hi_IN"/>
        </w:rPr>
        <w:t>पतरस को यह सुनना अच्छा नहीं लगा कि यीशु को भयानक दुःख सहना होगा, मरना होगा, और तीसरे दिन मरे हुओं में से जी उठना होगा। पतरस यीशु को डाँटने या फटकारने के लिए उसे एक ओर खींच ले गया। इसका अर्थ है कि पतरस ने यीशु से कहा, "तुझे ऐसी बातें नहीं करनी चाहिए।"</w:t>
      </w:r>
    </w:p>
    <w:p>
      <w:pPr/>
      <w:r>
        <w:rPr>
          <w:lang w:val="hi_IN" w:bidi="hi_IN"/>
        </w:rPr>
      </w:r>
      <w:r>
        <w:rPr>
          <w:lang w:val="hi_IN" w:bidi="hi_IN"/>
        </w:rPr>
        <w:t>लोग वास्तव में चाहते थे कि कोई मसीहा आए और उन्हें उनके कठोर शासक से बचाए और उनका राष्ट्र उन्हें वापस लौटाए। इसी कारण पतरस हैरान हुआ और उसने यीशु के विचार को अस्वीकार कर दिया। वास्तव में, मरकुस ने यीशु को डाँटने के लिए पतरस के द्वारा उसी शब्द का उपयोग किया है, जैसा उसने तब किया था जब यीशु दुष्टात्माओं को डाँटता है।</w:t>
      </w:r>
    </w:p>
    <w:p>
      <w:pPr/>
      <w:r>
        <w:rPr>
          <w:lang w:val="hi_IN" w:bidi="hi_IN"/>
        </w:rPr>
      </w:r>
      <w:r>
        <w:rPr>
          <w:lang w:val="hi_IN" w:bidi="hi_IN"/>
        </w:rPr>
        <w:t>यीशु पृथ्वी पर होने के अपने उद्देश्य को समझ गया था, और वह इस उद्देश्य का पालन करना चाहता था। पतरस को यह विचार पसंद नहीं आया और वह नहीं चाहता था कि यीशु दुःख सहे और मर जाए। परन्तु यीशु परमेश्वर की आज्ञा का पालन करना चाहता था। यीशु ने पतरस की प्रतिक्रिया को परमेश्वर की अनाज्ञाकारिता की परीक्षा के रूप में देखा। यीशु ने पतरस को झिड़का, और फिर से उसी शब्द का उपयोग किया जो उसने दुष्टात्माओं को झिड़कने के लिए उपयोग किया था। यीशु यह नहीं कह रहा है कि पतरस शैतान है, बल्कि यीशु कह रहा है कि पतरस ने जो कहा वह शैतान की ओर से है। यीशु चाहता है कि शैतान की ओर से आने वाली परीक्षा रुक जाए, या उसकी दृष्टि से-पूरी तरह दूर हो जाए। यीशु पतरस को दूर जाने के लिए नहीं कह रहा है। यीशु अपने चेलों से कहता है कि उन्हें यह समझना होगा कि परमेश्वर क्या करने की कोशिश कर रहा है और मसीह को क्या करना चाहिए, इस बारे में अपने विचारों को त्यागना होगा।</w:t>
      </w:r>
    </w:p>
    <w:p>
      <w:pPr/>
      <w:r>
        <w:rPr>
          <w:lang w:val="hi_IN" w:bidi="hi_IN"/>
        </w:rPr>
      </w:r>
      <w:r>
        <w:rPr>
          <w:lang w:val="hi_IN" w:bidi="hi_IN"/>
        </w:rPr>
        <w:t>यीशु ने पतरस से कहा, "तू परमेश्वर की दृष्टि से नहीं, बल्कि मनुष्य की दृष्टि से बातों को देख रहा है।" पतरस चाहता था कि यीशु ऐसा राजा बने जो उन लोगों को रोमियों से मुक्त कराएगा। राजा के रूप में यीशु के लिए परमेश्वर की एक अलग योजना थी।</w:t>
      </w:r>
    </w:p>
    <w:p>
      <w:pPr/>
      <w:r>
        <w:rPr>
          <w:lang w:val="hi_IN" w:bidi="hi_IN"/>
        </w:rPr>
      </w:r>
      <w:r>
        <w:rPr>
          <w:lang w:val="hi_IN" w:bidi="hi_IN"/>
        </w:rPr>
        <w:t>उसके बाद यीशु लोगों की भीड़ को बुलाता है कि वे आकर चेलों के साथ शामिल हो जाएँ। इसका अर्थ है कि लोगों की भीड़ बहुत करीब से उनके पीछे-पीछे आ रही थी परन्तु इतने करीब नहीं थी कि वह बात सुन सके जो यीशु अपने चेलों से कह रहा था। यीशु ने उन्हें यह सिखाना शुरू कर दिया कि यीशु का अनुयायी बनने के लिए उन्हें क्या करना चाहिए। मरकुस ने शायद इस हिस्से में यीशु की बहुत सारी एक जैसी शिक्षाओं को एक साथ रखा है।</w:t>
      </w:r>
    </w:p>
    <w:p>
      <w:pPr/>
      <w:r>
        <w:rPr>
          <w:lang w:val="hi_IN" w:bidi="hi_IN"/>
        </w:rPr>
      </w:r>
      <w:r>
        <w:rPr>
          <w:lang w:val="hi_IN" w:bidi="hi_IN"/>
        </w:rPr>
        <w:t>यीशु हर उस व्यक्ति से बात कर रहा है जो सुनना चाहता है। यीशु लोगों से कहता है कि उन्हें अपने तरीके को छोड़कर, उस तरीके से काम करने चाहिए जैसे यीशु करता है। कुछ अनुवाद इस वाक्यांश का उपयोग करते हैं, "अपने आप से इन्कार करे।" अपने आप से इन्कार करने का अर्थ है कि आप जो करना चाहते हैं उसे दूर कर दें, या एक ओर रख दें, और जो यीशु आपसे करवाना चाहता है उसे सबसे महत्वपूर्ण स्थान पर रखें।</w:t>
      </w:r>
    </w:p>
    <w:p>
      <w:pPr/>
      <w:r>
        <w:rPr>
          <w:lang w:val="hi_IN" w:bidi="hi_IN"/>
        </w:rPr>
      </w:r>
      <w:r>
        <w:rPr>
          <w:lang w:val="hi_IN" w:bidi="hi_IN"/>
        </w:rPr>
        <w:t>जब मरकुस ने यह कहानी सुनाई, तो उस समय के मसीही लोग अच्छी तरह जानते थे कि क्रूस का क्या अर्थ था। उनके लिए क्रूस मृत्युदण्ड का प्रतीक था। रोमी सरकार लोगों को ही उनके मृत्युदण्ड के स्थान तक क्रूस की लकड़ी को ले जाने के लिए मजबूर करती थी। यह क्रूस की लकड़ी वह पट्टी थी जिस पर व्यक्ति के हाथों को क्रूस पर चढ़ाते समय कीलों से ठोंका जाता था। "अपना क्रूस उठाने" का मतलब यह नहीं है कि आपको सचमुच में क्रूस पर मरना है, बल्कि इसका मतलब था कि आपके पुराने तौर-तरीके ख़त्म हो जाते हैं, जैसे कि वे मर गए हों, ताकि आप यीशु के बताए रास्ते पर चल सकें।</w:t>
      </w:r>
    </w:p>
    <w:p>
      <w:pPr/>
      <w:r>
        <w:rPr>
          <w:lang w:val="hi_IN" w:bidi="hi_IN"/>
        </w:rPr>
      </w:r>
      <w:r>
        <w:rPr>
          <w:lang w:val="hi_IN" w:bidi="hi_IN"/>
        </w:rPr>
        <w:t>यहाँ रुकें और क्रूस का चित्र दिखाएँ। क्रूस की लकड़ी ले जाते हुए किसी व्यक्ति का चित्र दिखाएँ। इस रिकॉर्डिंग को यहाँ रोकें।</w:t>
      </w:r>
    </w:p>
    <w:p>
      <w:pPr/>
      <w:r>
        <w:rPr>
          <w:lang w:val="hi_IN" w:bidi="hi_IN"/>
        </w:rPr>
      </w:r>
      <w:r>
        <w:rPr>
          <w:lang w:val="hi_IN" w:bidi="hi_IN"/>
        </w:rPr>
        <w:t>"मेरे लिए अपना प्राण खोएगा" का अर्थ है अपने पुराने कामों को करना बंद करना और यीशु के बारे में शुभ संदेश बाँटने के नए कार्यों की शुरुआत करना। यीशु यहाँ तीन बातें कहता है। लोगों को सबसे पहले अपने तरीके से कामों को करना बंद करना चाहिए। उसके बाद लोगों को यीशु के कामों को करना चाहिए (जब यीशु कहता है, "अपना क्रूस उठाओ")। और फिर लोगों को यीशु के चेलों के रूप में दूसरों के साथ शुभ संदेश बाँटना चाहिए।</w:t>
      </w:r>
    </w:p>
    <w:p>
      <w:pPr/>
      <w:r>
        <w:rPr>
          <w:lang w:val="hi_IN" w:bidi="hi_IN"/>
        </w:rPr>
      </w:r>
      <w:r>
        <w:rPr>
          <w:lang w:val="hi_IN" w:bidi="hi_IN"/>
        </w:rPr>
        <w:t>यहाँ रुकें और अपनी अनुवाद करने वाली टीम के साथ चर्चा करें: जब लोग किसी प्रसिद्ध धार्मिक अगुवे का अनुसरण करते हैं, तो वे क्या करते हैं? वे उसके प्रति अपनी भक्ति कैसे प्रदर्शित करते हैं? क्या वे उसका अनुसरण करते समय सब कुछ त्याग देते हैं? इस रिकॉर्डिंग को यहाँ रोकें।</w:t>
      </w:r>
    </w:p>
    <w:p>
      <w:pPr/>
      <w:r>
        <w:rPr>
          <w:lang w:val="hi_IN" w:bidi="hi_IN"/>
        </w:rPr>
      </w:r>
      <w:r>
        <w:rPr>
          <w:lang w:val="hi_IN" w:bidi="hi_IN"/>
        </w:rPr>
        <w:t>इसके बाद यीशु बाजार की भाषा का उपयोग करते हुए जीवन के बारे में बात करता है। वह लाभ कमाने, हानि उठाने और कुछ बदलने की बात करता है।</w:t>
      </w:r>
    </w:p>
    <w:p>
      <w:pPr/>
      <w:r>
        <w:rPr>
          <w:lang w:val="hi_IN" w:bidi="hi_IN"/>
        </w:rPr>
      </w:r>
      <w:r>
        <w:rPr>
          <w:lang w:val="hi_IN" w:bidi="hi_IN"/>
        </w:rPr>
        <w:t>यहाँ रुकें और चर्चा करें: बाजार के किसी ऐसे व्यक्ति के बारे में कहानी सुनाएँ जो वस्तुएँ खरीदता है और फिर उन वस्तुओं को बेचता है। कहानीकार धन कमाने या धन की हानि का वर्णन करने के लिए किन शब्दों का उपयोग करता है? इस रिकॉर्डिंग को यहाँ रोकें।</w:t>
      </w:r>
    </w:p>
    <w:p>
      <w:pPr/>
      <w:r>
        <w:rPr>
          <w:lang w:val="hi_IN" w:bidi="hi_IN"/>
        </w:rPr>
      </w:r>
      <w:r>
        <w:rPr>
          <w:lang w:val="hi_IN" w:bidi="hi_IN"/>
        </w:rPr>
        <w:t>यीशु यहाँ प्रश्न तो पूछता है, परन्तु वह उत्तर की अपेक्षा नहीं करता।</w:t>
      </w:r>
    </w:p>
    <w:p>
      <w:pPr/>
      <w:r>
        <w:rPr>
          <w:lang w:val="hi_IN" w:bidi="hi_IN"/>
        </w:rPr>
      </w:r>
      <w:r>
        <w:rPr>
          <w:lang w:val="hi_IN" w:bidi="hi_IN"/>
        </w:rPr>
        <w:t>सामूहिक रूप में चर्चा करें कि इन प्रश्नों का क्या करना है जिनका उत्तर देना आवश्यक नहीं है: आप या तो यीशु की तरह प्रश्न पूछ सकते हैं, या आप ऐसी बात कह सकते हैं, "यदि तुम सारे जगत को प्राप्त कर लो और अपने प्राण की हानि उठाओ, तो तुम्हें कुछ भी लाभ नहीं होगा।" वह करें जो आपकी भाषा में सबसे अधिक स्वाभाविक हो। इस रिकॉर्डिंग को यहाँ रोकें।</w:t>
      </w:r>
    </w:p>
    <w:p>
      <w:pPr/>
      <w:r>
        <w:rPr>
          <w:lang w:val="hi_IN" w:bidi="hi_IN"/>
        </w:rPr>
      </w:r>
      <w:r>
        <w:rPr>
          <w:lang w:val="hi_IN" w:bidi="hi_IN"/>
        </w:rPr>
        <w:t>यीशु अपने प्राण को खोने की बात करता है। प्राण आपके जीवन का और परमेश्वर के साथ सदाकाल तक रहने का प्रतिनिधित्व करता है। यदि हम सारे जगत को प्राप्त कर लें, तो इसका अर्थ है कि शायद हम यहाँ पृथ्वी पर धन, शक्ति प्राप्त कर लें या प्रसिद्ध हो जाएँ। परन्तु जो हम वास्तव में चाहते हैं वह परमेश्वर के साथ सदाकाल तक रहना है। यदि हम यीशु का अनुसरण करते हैं तो यद्यपि हमारे शरीर मर जाते हैं, तौभी हमारे प्राण परमेश्वर के साथ सदाकाल तक जीवित रहते हैं। इसलिए हमें यीशु के विषय में लजाना नहीं चाहिए। इस संसार के लोग परमेश्‍वर के प्रति अविश्वसनीय हैं। व्यभिचारी लोगों या पीढ़ी का अर्थ है कि लोग परमेश्वर के प्रति ठीक वैसे ही विश्वासयोग्य नहीं हैं, जैसे एक पति या पत्नी दूसरे के प्रति विश्वासयोग्य नहीं होते। यीशु कहता है कि भले ही हम ऐसे लोगों के बीच रहते हैं, तौभी हमें यीशु के विषय में लजाना नहीं चाहिए। यहाँ पर यीशु स्वयं को "मैं" कहने और "मनुष्य का पुत्र" कहने के बीच आगे-पीछे होता रहता है। इस रीति से, यीशु स्पष्ट रूप से कह रहा है कि वह मनुष्य का पुत्र है-अर्थात वही मसीह है।</w:t>
      </w:r>
    </w:p>
    <w:p>
      <w:pPr/>
      <w:r>
        <w:rPr>
          <w:lang w:val="hi_IN" w:bidi="hi_IN"/>
        </w:rPr>
      </w:r>
      <w:r>
        <w:rPr>
          <w:lang w:val="hi_IN" w:bidi="hi_IN"/>
        </w:rPr>
        <w:t>यीशु परमेश्वर की सामर्थ्य और अधिकार में वापस आएगा-दूसरे शब्दों में कहें तो वह महिमा में वापस आएगा। यीशु यहाँ इस बारे में बात कर रहा है कि भविष्य में क्या घटित होगा। यीशु को मरना होगा और फिर से जी उठना होगा और फिर परमेश्वर के साथ रहने के लिए ऊपर उठाए जाना होगा। उसके बाद, यीशु वापस आएगा। जब यीशु वापस आएगा, तो स्वर्गदूत भी उसके साथ आएँगे। स्वर्गदूत हमेशा से पवित्र होते हैं, जिसका अर्थ है कि स्वर्गदूतों को परमेश्वर की विशेष सेवा के लिए अलग रखा गया है।</w:t>
      </w:r>
    </w:p>
    <w:p>
      <w:pPr/>
      <w:r>
        <w:rPr>
          <w:lang w:val="hi_IN" w:bidi="hi_IN"/>
        </w:rPr>
      </w:r>
      <w:r>
        <w:rPr>
          <w:lang w:val="hi_IN" w:bidi="hi_IN"/>
        </w:rPr>
        <w:t>यीशु उन लोगों को प्रोत्साहित करता है जो अपना पूरा जीवन उसके लिए दे देते हैं। वह प्रतिज्ञा करता है कि वह जो कहने वाला है, वह घटित होगा। वह कहता है कि उनमें से कुछ लोग परमेश्वर का राज्य देखने से पहले “मृत्यु का स्वाद नहीं चखेंगे,” या “मरेंगे” नहीं। इसका अर्थ है कि भीड़ में से कुछ लोग यीशु को महिमा और आदर पाते देखेंगे। अगली कहानी में, यीशु के कुछ चेले यीशु को चमकते हुए और अद्भुत रूप में देखेंगे। और बाद में, वे यीशु को परमेश्वर की इच्छा पूरी करते हुए और मृत्यु के विरुद्ध युद्ध जीतते हुए देखेंगे। यह पृथ्वी पर आने वाले परमेश्वर के राज्य का पहला भाग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8:31–9:1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यीशु अपने चेलों के साथ कैसरिया फिलिप्पी की ओर आगे बढ़ना जारी रखता है, और वह उन्हें बताना आरम्भ करता है कि वह, अर्थात मनुष्य का पुत्र, दुःख उठाएगा और मर जाएगा।</w:t>
      </w:r>
    </w:p>
    <w:p>
      <w:pPr/>
      <w:r>
        <w:rPr>
          <w:lang w:val="hi_IN" w:bidi="hi_IN"/>
        </w:rPr>
      </w:r>
      <w:r>
        <w:rPr>
          <w:b/>
          <w:lang w:val="hi_IN" w:bidi="hi_IN"/>
        </w:rPr>
        <w:t>दूसरे दृश्य में:</w:t>
      </w:r>
      <w:r>
        <w:rPr>
          <w:lang w:val="hi_IN" w:bidi="hi_IN"/>
        </w:rPr>
        <w:t xml:space="preserve"> पतरस यीशु को एक ओर ले जाकर उससे कहता है कि उसे ऐसी बातें नहीं कहनी चाहिए। यीशु कहता है, "हे शैतान मेरे सामने से दूर हो।"</w:t>
      </w:r>
    </w:p>
    <w:p>
      <w:pPr/>
      <w:r>
        <w:rPr>
          <w:lang w:val="hi_IN" w:bidi="hi_IN"/>
        </w:rPr>
      </w:r>
      <w:r>
        <w:rPr>
          <w:b/>
          <w:lang w:val="hi_IN" w:bidi="hi_IN"/>
        </w:rPr>
        <w:t>तीसरे दृश्य में:</w:t>
      </w:r>
      <w:r>
        <w:rPr>
          <w:lang w:val="hi_IN" w:bidi="hi_IN"/>
        </w:rPr>
        <w:t xml:space="preserve"> यीशु लोगों की भीड़ को अपने चेलों के साथ शामिल होने के लिए बुलाता है, और उन्हें सिखाना आरम्भ करता है कि यदि वे उनके अनुयायी बनना चाहते हैं तो उन्हें क्या करना चाहिए।</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 यहूदी पुरनियों, अगुवाई करने वाले याजकों और धार्मिक व्यवस्था के शिक्षकों का संदर्भ देता है</w:t>
      </w:r>
    </w:p>
    <w:p>
      <w:pPr>
        <w:pStyle w:val="ListBullet"/>
        <w:spacing w:line="240" w:lineRule="auto"/>
        <w:ind w:left="720"/>
      </w:pPr>
      <w:r>
        <w:rPr>
          <w:lang w:val="hi_IN" w:bidi="hi_IN"/>
        </w:rPr>
      </w:r>
      <w:r>
        <w:rPr>
          <w:lang w:val="hi_IN" w:bidi="hi_IN"/>
        </w:rPr>
        <w:t>यीशु शैतान का संदर्भ देता है</w:t>
      </w:r>
    </w:p>
    <w:p>
      <w:pPr>
        <w:pStyle w:val="ListBullet"/>
        <w:spacing w:line="240" w:lineRule="auto"/>
        <w:ind w:left="720"/>
      </w:pPr>
      <w:r>
        <w:rPr>
          <w:lang w:val="hi_IN" w:bidi="hi_IN"/>
        </w:rPr>
      </w:r>
      <w:r>
        <w:rPr>
          <w:lang w:val="hi_IN" w:bidi="hi_IN"/>
        </w:rPr>
        <w:t>यीशु परमेश्वर पिता का और पवित्र स्वर्गदूतों का संदर्भ देता है</w:t>
      </w:r>
    </w:p>
    <w:p>
      <w:pPr>
        <w:pStyle w:val="ListBullet"/>
        <w:spacing w:line="240" w:lineRule="auto"/>
        <w:ind w:left="720"/>
      </w:pPr>
      <w:r>
        <w:rPr>
          <w:lang w:val="hi_IN" w:bidi="hi_IN"/>
        </w:rPr>
      </w:r>
      <w:r>
        <w:rPr>
          <w:lang w:val="hi_IN" w:bidi="hi_IN"/>
        </w:rPr>
        <w:t>पतरस, जो यीशु के चेलों में से एक है</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पहला दृश्य समय को जोड़ने वाले शब्द से आरम्भ होता है। यह शब्द दर्शाता है कि यह भाग पिछले भाग के तुरन्त बाद का है। यह भाग तब घटित होता है जब यीशु और उसके चेले कैसरिया फिलिप्पी की ओर आगे बढ़ते रहते हैं।</w:t>
      </w:r>
    </w:p>
    <w:p>
      <w:pPr/>
      <w:r>
        <w:rPr>
          <w:lang w:val="hi_IN" w:bidi="hi_IN"/>
        </w:rPr>
      </w:r>
      <w:r>
        <w:rPr>
          <w:lang w:val="hi_IN" w:bidi="hi_IN"/>
        </w:rPr>
        <w:t>आगे बढ़ते हुए, यीशु चेलों को बताता है कि यीशु को पुरनियों, अगुवाई करने वाले याजकों और धार्मिक व्यवस्था के शिक्षकों के द्वारा अस्वीकार कर दिया जाएगा। यीशु कहता है कि वह दुःख उठाएगा और मार डाला जाएगा, परन्तु तीन दिन बाद वह मरे हुओं में से जी उठेगा। यीशु अपने चेलों से इस विषय में खुलकर बात कर रहा है।</w:t>
      </w:r>
    </w:p>
    <w:p>
      <w:pPr/>
      <w:r>
        <w:rPr>
          <w:lang w:val="hi_IN" w:bidi="hi_IN"/>
        </w:rPr>
      </w:r>
      <w:r>
        <w:rPr>
          <w:lang w:val="hi_IN" w:bidi="hi_IN"/>
        </w:rPr>
        <w:t>दूसरे दृश्य में, पतरस यीशु को अन्य चेलों से अलग ले जाता है, और इस प्रकार की बातें कहने के लिए यीशु को कड़ी फटकार लगाता है। फिर यीशु, जो पतरस के साथ अन्य चेलों से थोड़ा अलग है, पीछे मुड़कर अपने अन्य चेलों की ओर देखता है। यीशु अन्य चेलों के सामने पतरस को फटकारता है। यीशु पतरस से कहता है, "है शैतान, मेरे सामने से दूर हो!"</w:t>
      </w:r>
    </w:p>
    <w:p>
      <w:pPr/>
      <w:r>
        <w:rPr>
          <w:lang w:val="hi_IN" w:bidi="hi_IN"/>
        </w:rPr>
      </w:r>
      <w:r>
        <w:rPr>
          <w:lang w:val="hi_IN" w:bidi="hi_IN"/>
        </w:rPr>
        <w:t>इस कहानी का तीसरा दृश्य, जिसमें यीशु उपदेश देता है, विशेष रूप से कठिन हो सकता है। हो सकता है कि समूह को इस पूरे भाग का अभिनय करने से पहले इसे कई हिस्सों में तोड़ने की और इस उपदेश को सीखने पर काम करने की आवश्यकता पड़े। इस उपदेश के तीन हिस्से हैं।</w:t>
      </w:r>
    </w:p>
    <w:p>
      <w:pPr/>
      <w:r>
        <w:rPr>
          <w:lang w:val="hi_IN" w:bidi="hi_IN"/>
        </w:rPr>
      </w:r>
      <w:r>
        <w:rPr>
          <w:lang w:val="hi_IN" w:bidi="hi_IN"/>
        </w:rPr>
        <w:t>पतरस को डाँटने के बाद, यीशु लोगों की भीड़ को बुलाता है कि वे आकर चेलों के साथ शामिल हो जाएँ। अपनी शिक्षा के पहले हिस्से में, यीशु बताता है कि यदि कोई उनका अनुयायी बनना चाहता है, तो उसे अपना जीवन और जीवन जीने का तरीका छोड़ना होगा। यदि वे अपना जीवन बचाने की कोशिश करेंगे, तो वे उसे खो देंगे, लेकिन यदि वे यीशु और शुभ संदेश के लिए अपना जीवन दे देंगे, तो उनका जीवन बच जाएगा (यहां यीशु अपनी मृत्यु और पुनरुत्थान के संदेश को शुभ संदेश के रूप में संदर्भित कर रहा है)।</w:t>
      </w:r>
    </w:p>
    <w:p>
      <w:pPr/>
      <w:r>
        <w:rPr>
          <w:lang w:val="hi_IN" w:bidi="hi_IN"/>
        </w:rPr>
      </w:r>
      <w:r>
        <w:rPr>
          <w:lang w:val="hi_IN" w:bidi="hi_IN"/>
        </w:rPr>
        <w:t>यीशु के उपदेश का दूसरा हिस्सा बाजार की बातचीत है। यीशु बताता है कि बाजार में लाभ और फायदा होता है। यीशु कहता है, "यदि तुम सारे जगत को प्राप्त कर लो और अपने प्राण की हानि उठाओ, तो तुम्हें कुछ भी लाभ नहीं होगा? तुम्हारे प्राण से बढ़कर कुछ भी मूल्यवान नहीं है।”</w:t>
      </w:r>
    </w:p>
    <w:p>
      <w:pPr/>
      <w:r>
        <w:rPr>
          <w:lang w:val="hi_IN" w:bidi="hi_IN"/>
        </w:rPr>
      </w:r>
      <w:r>
        <w:rPr>
          <w:lang w:val="hi_IN" w:bidi="hi_IN"/>
        </w:rPr>
        <w:t>तीसरे हिस्से में यीशु कहता है, "यदि कोई मुझ से और मेरी बातों से लजाएगा, मनुष्य का पुत्र भी जब वह अपने पिता की महिमा और पवित्र दूतों के साथ आएगा, तब उस से भी लजाएगा।" यहाँ यीशु जिस "बात" का संदर्भ दे रहा है, वह यही संदेश है कि वह मरेगा और फिर से जी उठेगा। हो सकता है कि पतरस यहाँ इस बात पर विचार कर रहा हो कि यीशु शायद उन बातों से लजाने के बारे में बात कर रहा है जो यीशु अभी बोल रहा था।</w:t>
      </w:r>
    </w:p>
    <w:p>
      <w:pPr/>
      <w:r>
        <w:rPr>
          <w:lang w:val="hi_IN" w:bidi="hi_IN"/>
        </w:rPr>
      </w:r>
      <w:r>
        <w:rPr>
          <w:lang w:val="hi_IN" w:bidi="hi_IN"/>
        </w:rPr>
        <w:t>यीशु ने यह कहकर अपनी बात समाप्त की, "मैं तुमसे सच कहता हूँ कि जो यहाँ खड़े हैं, उनमें से कुछ लोग तब तक मृत्यु का स्वाद न चखेंगे (या नहीं मरेंगे), जब तक परमेश्‍वर के राज्य को सामर्थ्य के साथ आते हुआ न देख लें।”</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8:31–9:1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 यहूदी पुरनियों, अगुवाई करने वाले याजकों और धार्मिक व्यवस्था के शिक्षकों का संदर्भ देता है</w:t>
      </w:r>
    </w:p>
    <w:p>
      <w:pPr>
        <w:pStyle w:val="ListBullet"/>
        <w:spacing w:line="240" w:lineRule="auto"/>
        <w:ind w:left="720"/>
      </w:pPr>
      <w:r>
        <w:rPr>
          <w:lang w:val="hi_IN" w:bidi="hi_IN"/>
        </w:rPr>
      </w:r>
      <w:r>
        <w:rPr>
          <w:lang w:val="hi_IN" w:bidi="hi_IN"/>
        </w:rPr>
        <w:t>यीशु शैतान का संदर्भ देता है</w:t>
      </w:r>
    </w:p>
    <w:p>
      <w:pPr>
        <w:pStyle w:val="ListBullet"/>
        <w:spacing w:line="240" w:lineRule="auto"/>
        <w:ind w:left="720"/>
      </w:pPr>
      <w:r>
        <w:rPr>
          <w:lang w:val="hi_IN" w:bidi="hi_IN"/>
        </w:rPr>
      </w:r>
      <w:r>
        <w:rPr>
          <w:lang w:val="hi_IN" w:bidi="hi_IN"/>
        </w:rPr>
        <w:t>यीशु परमेश्वर पिता का और पवित्र स्वर्गदूतों का संदर्भ देता है</w:t>
      </w:r>
    </w:p>
    <w:p>
      <w:pPr>
        <w:pStyle w:val="ListBullet"/>
        <w:spacing w:line="240" w:lineRule="auto"/>
        <w:ind w:left="720"/>
      </w:pPr>
      <w:r>
        <w:rPr>
          <w:lang w:val="hi_IN" w:bidi="hi_IN"/>
        </w:rPr>
      </w:r>
      <w:r>
        <w:rPr>
          <w:lang w:val="hi_IN" w:bidi="hi_IN"/>
        </w:rPr>
        <w:t>पतरस, जो यीशु के चेलों में से एक है</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पहले दृश्य में, यीशु अपने चेलों के साथ जा रहा है और उन्हें समझा रहा है कि वह दुःख उठाएगा और मर जाएगा, परन्तु मरे हुओं में से जी उठेगा। उसने अभी-अभी अपने चेलों से इस बारे में खुलकर बात की है।</w:t>
      </w:r>
    </w:p>
    <w:p>
      <w:pPr/>
      <w:r>
        <w:rPr>
          <w:lang w:val="hi_IN" w:bidi="hi_IN"/>
        </w:rPr>
      </w:r>
      <w:r>
        <w:rPr>
          <w:lang w:val="hi_IN" w:bidi="hi_IN"/>
        </w:rPr>
        <w:t>इस कार्य को रोकें। चेलों से पूछें, "आप कैसा महसूस कर रहे हैं?" हो सकता है कि आप ऐसी बातें सुनें, "हम हैरान हैं, हमने सोचा था कि मसीह एक महान राजा होगा, परन्तु अब यीशु एक ऐसे मसीह के बारे में बात कर रहा है जिसे मार डाला जाएगा," "हमने सोचा था कि मसीह आकर सब कुछ ठीक कर देगा - फिर उसे पुरनियों, अगुवाई करने वाले याजकों और धार्मिक व्यवस्था के अगुवों के द्वारा क्यों अस्वीकार कर दिया जाएगा?" या "हम अभी भी पूरी तरह से समझ नहीं पाए हैं।" यीशु से पूछें, "यह शिक्षा देते समय आप कैसा महसूस कर रहे हैं?" हो सकता है कि आप सुनें, "मैं दुखी हूँ, परन्तु मुझे लगता है कि अब समय आ गया है कि उन्हें पता चले कि आगे क्या होने वाला है। यदि वे मेरा अनुसरण करने जा रहे हैं, तो उन्हें यह जानना चाहिए कि क्या होने वाला है। मुझे उन्हें चेतावनी देनी होगी।" अभिनय को जारी रखें।</w:t>
      </w:r>
    </w:p>
    <w:p>
      <w:pPr/>
      <w:r>
        <w:rPr>
          <w:lang w:val="hi_IN" w:bidi="hi_IN"/>
        </w:rPr>
      </w:r>
      <w:r>
        <w:rPr>
          <w:lang w:val="hi_IN" w:bidi="hi_IN"/>
        </w:rPr>
        <w:t>दूसरे दृश्य में, पतरस यीशु को एक तरफ ले जाकर डाँटता है।</w:t>
      </w:r>
    </w:p>
    <w:p>
      <w:pPr/>
      <w:r>
        <w:rPr>
          <w:lang w:val="hi_IN" w:bidi="hi_IN"/>
        </w:rPr>
      </w:r>
      <w:r>
        <w:rPr>
          <w:lang w:val="hi_IN" w:bidi="hi_IN"/>
        </w:rPr>
        <w:t>पतरस से पूछें, "आप कैसा महसूस कर रहे हैं?" हो सकता है कि आप ऐसी बातें सुनें, "यीशु को ऐसी बातें कहते हुए सुनकर मैं हैरान हूँ," "मैं यीशु को बचाने का प्रयत्न कर रहा हूँ, परन्तु वह ऐसी बातें कह रहा है जिससे लोगों को गुस्सा आएगा," या "मैं गुस्से में हूँ और उलझन में हूँ-यह वह मसीह नहीं है जिसकी मैं प्रतीक्षा कर रहा हूँ। मैं नहीं चाहता कि यीशु इस तरह की बात करे। यदि यीशु इस तरह की बातें करेगा तो हो सकता है कि हम अपने चेलों के समूह में से कुछ लोगों को खो दें।" अभिनय को जारी रखें।</w:t>
      </w:r>
    </w:p>
    <w:p>
      <w:pPr/>
      <w:r>
        <w:rPr>
          <w:lang w:val="hi_IN" w:bidi="hi_IN"/>
        </w:rPr>
      </w:r>
      <w:r>
        <w:rPr>
          <w:lang w:val="hi_IN" w:bidi="hi_IN"/>
        </w:rPr>
        <w:t>यीशु पीछे मुड़कर अपने चेलों की ओर देखता है। फिर यीशु पतरस को यह कहते हुए डाँटता है, “हे शैतान, मेरे सामने से दूर हो!”</w:t>
      </w:r>
    </w:p>
    <w:p>
      <w:pPr/>
      <w:r>
        <w:rPr>
          <w:lang w:val="hi_IN" w:bidi="hi_IN"/>
        </w:rPr>
      </w:r>
      <w:r>
        <w:rPr>
          <w:lang w:val="hi_IN" w:bidi="hi_IN"/>
        </w:rPr>
        <w:t>इस कार्य को रोकें। यीशु से पूछें, "आप कैसा महसूस कर रहे हैं?" हो सकता है कि आप ऐसी बातें सुनें, "मैं परेशान और गुस्से में हूँ क्योंकि पतरस अभी भी यह नहीं समझता कि मैं कौन हूँ," "मैं परेशान और निराश हूँ क्योंकि मेरे विचार से शैतान पतरस को यह देखने से रोक रहा है कि मैं वास्तव में कौन हूँ," या "मैं यह सुनिश्चित करना चाहता हूँ कि मैं उसे बताऊँ कि यह कितनी गम्भीर बात है कि मुझे मारे जाने और मरे हुओं में से जी उठने की परमेश्वर की योजना का पालन करना होगा।" पतरस से पूछें, "आप कैसा महसूस कर रहे हैं?" हो सकता है कि आप ऐसी बातें सुनें, "मैं इस बात से पूरी तरह सदमे में हूँ कि यीशु ने मुझे डाँटा और शैतान कहा," या "मैं अन्य चेलों के सामने लज्जित हुआ हूँ। मैं तो केवल सहायता करने की कोशिश कर रहा था। यीशु को इस तरह की बातें कहने में सावधान रहना चाहिए।" अभिनय को जारी रखें।</w:t>
      </w:r>
    </w:p>
    <w:p>
      <w:pPr/>
      <w:r>
        <w:rPr>
          <w:lang w:val="hi_IN" w:bidi="hi_IN"/>
        </w:rPr>
      </w:r>
      <w:r>
        <w:rPr>
          <w:lang w:val="hi_IN" w:bidi="hi_IN"/>
        </w:rPr>
        <w:t>तीसरे दृश्य में, यीशु भीड़ को अपना उपदेश देता है। इस उपदेश के अंत में यीशु कहता है, "मैं तुमसे सच कहता हूँ कि जो यहाँ खड़े हैं, उनमें से कुछ लोग जब तक राज्य को सामर्थ्य सहित आते हुए न देख लें, तब तक न मरेंगे।”</w:t>
      </w:r>
    </w:p>
    <w:p>
      <w:pPr/>
      <w:r>
        <w:rPr>
          <w:lang w:val="hi_IN" w:bidi="hi_IN"/>
        </w:rPr>
      </w:r>
      <w:r>
        <w:rPr>
          <w:lang w:val="hi_IN" w:bidi="hi_IN"/>
        </w:rPr>
        <w:t>इस कार्य के अंत में, भीड़ से पूछें, "आप कैसा महसूस कर रहे हैं?" हो सकता है कि आप ऐसी बातें सुनें, "हम उलझन में हैं," "यह अजीब है उस बात से पूरी तरह अलग है जो हमने मसीह के बारे में सोची थी," "मैं सोच रहा हूँ कि क्या मैं परमेश्वर के राज्य के आने से पहले नहीं मरूँगा," या "मैं सोच रहा हूँ कि परमेश्वर के राज्य का सामर्थ्य सहित आना कैसा दिखाई देगा।" चेलों से पूछें, "अब जब आपने यीशु का यह संदेश सुना है तो आप कैसा महसूस कर रहे हैं?" हो सकता है कि आप सुनें, "यीशु ने कुछ कठोर बातें कही हैं।" मुझे इस बारे में सोचना पड़ेगा कि मैं यहाँ क्या कर रहा हूँ। मैं यीशु के पीछे चलना चाहता हूँ। मैं और अधिक सीखना चाहता हूँ। मैं समझना चाहता हूँ कि अपना जीवन त्यागकर यीशु के पीछे चलने का क्या अर्थ है। मैं नहीं चाहता कि जब यीशु वापस आए तो मेरे विषय में लजाए। परन्तु मुझे समझ नहीं आता कि यीशु के वापस आने का क्या अर्थ है। यह ऐसा लगता है कि जैसे यीशु हमें कुछ समय के लिए छोड़कर जा रहा है और मुझे यह समझ नहीं आ रहा है।" यीशु से पूछें, "अब आप कैसा महसूस कर रहे हैं?" हो सकता है कि आप सुनें, "मुझे अच्छा महसूस हो रहा है। मैंने यह स्पष्ट कर दिया है। मैं जानता हूँ कि वे अभी पूरी तरह से समझ नहीं पाए हैं परन्तु उन्हें यह शिक्षा याद रहेगी और बाद में वे इसे बेहतर ढंग से समझ पाएँगे। मैं आनन्दित हूँ कि मैंने उन्हें यह सिखाया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8:31–9:1 का ऑडियो संस्करणसबसे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फिर यीशु उन्हें यह बताने लगा कि मनुष्य का पुत्र दुःख उठाएगा और पुरनियों, अगुवाई करने वाले या प्रधान याजकों, और धार्मिक व्यवस्था के शिक्षकों के द्वारा अस्वीकार कर दिया जाएगा। उसे मार डाला जाएगा, परन्तु तीन दिन बाद वह मरे हुओं में से जी उठेगा। यीशु ने स्वयं को </w:t>
      </w:r>
      <w:r>
        <w:rPr>
          <w:b/>
          <w:lang w:val="hi_IN" w:bidi="hi_IN"/>
        </w:rPr>
        <w:t>मनुष्य का पुत्र</w:t>
      </w:r>
      <w:r>
        <w:rPr>
          <w:lang w:val="hi_IN" w:bidi="hi_IN"/>
        </w:rPr>
        <w:t xml:space="preserve"> कहा। पुराने नियम में इस "मनुष्य के पुत्र" वाक्यांश का अर्थ केवल एक मनुष्य था। यीशु अपने बारे में बात करने के लिए इस शब्द का उपयोग अपने पसंदीदा तरीके के रूप में करता है। "मनुष्य का पुत्र" वह व्यक्ति है जिसे दानिय्येल 7 अध्याय में परमेश्वर ने सारा अधिकार और सामर्थ्य दी है। शायद यीशु इस शब्द को पसंद करता है क्योंकि यह उपाधि एक साधारण मनुष्य को या उस अलौकिक प्राणी को जिसके बारे में दानिय्येल 7 अध्याय बताता है संदर्भित कर सकती है। मनुष्य का पुत्र शब्द लोगों को यह निर्णय लेने के लिए विवश करता है कि क्या यीशु मनुष्य है या परमेश्वर है। इसमें मसीह/ख्रिस्त के राजनीतिक शब्द से भी बचा गया है, जो वह व्यक्ति है जिसे लोग राजा बनाना चाहते थे।</w:t>
      </w:r>
    </w:p>
    <w:p>
      <w:pPr/>
      <w:r>
        <w:rPr>
          <w:lang w:val="hi_IN" w:bidi="hi_IN"/>
        </w:rPr>
      </w:r>
      <w:r>
        <w:rPr>
          <w:lang w:val="hi_IN" w:bidi="hi_IN"/>
        </w:rPr>
        <w:t>मरकुस उन सभी समयों के बारे में बात करना पसंद करता है जब यीशु ने अपने आप को मनुष्य का पुत्र कहा था ताकि वह मनुष्य की तरह कष्ट सहने और मरने की अपनी नियति के बारे में बात कर सके। परन्तु इसके साथ ही, मनुष्य का पुत्र मनुष्यों से भी बढ़कर है, और उसे मरे हुओं में से जीवित किया जाएगा।</w:t>
      </w:r>
    </w:p>
    <w:p>
      <w:pPr/>
      <w:r>
        <w:rPr>
          <w:lang w:val="hi_IN" w:bidi="hi_IN"/>
        </w:rPr>
      </w:r>
      <w:r>
        <w:rPr>
          <w:lang w:val="hi_IN" w:bidi="hi_IN"/>
        </w:rPr>
        <w:t>जब यीशु अपने आप को यह उपाधि देता है तो वह अपने बारे में तीसरे व्यक्ति के रूप में बात करता है। यह सुनिश्चित करें कि जिस तरह से आप इसका अनुवाद करते हैं उससे यह स्पष्ट हो कि यीशु अपने बारे में बात कर रहा है।</w:t>
      </w:r>
    </w:p>
    <w:p>
      <w:pPr/>
      <w:r>
        <w:rPr>
          <w:lang w:val="hi_IN" w:bidi="hi_IN"/>
        </w:rPr>
      </w:r>
      <w:r>
        <w:rPr>
          <w:lang w:val="hi_IN" w:bidi="hi_IN"/>
        </w:rPr>
        <w:t xml:space="preserve">मनुष्य के पुत्र के लिए उसी शब्द का उपयोग करें जो आपने सम्पूर्ण मरकुस की पुस्तक में उपयोग किया है और यह याद रखें कि </w:t>
      </w:r>
      <w:hyperlink r:id="rId92">
        <w:r>
          <w:rPr>
            <w:lang w:val="hi_IN" w:bidi="hi_IN"/>
          </w:rPr>
          <w:rPr>
            <w:color w:val="0000EE"/>
            <w:u w:val="single"/>
          </w:rPr>
          <w:t>मनुष्य का पुत्र</w:t>
        </w:r>
      </w:hyperlink>
      <w:r>
        <w:rPr>
          <w:lang w:val="hi_IN" w:bidi="hi_IN"/>
        </w:rPr>
        <w:t xml:space="preserve"> मुख्य शब्दावली में मिलता है।</w:t>
      </w:r>
    </w:p>
    <w:p>
      <w:pPr/>
      <w:r>
        <w:rPr>
          <w:lang w:val="hi_IN" w:bidi="hi_IN"/>
        </w:rPr>
      </w:r>
      <w:r>
        <w:rPr>
          <w:lang w:val="hi_IN" w:bidi="hi_IN"/>
        </w:rPr>
        <w:t>यहाँ रुकें और समूह में चर्चा करें। यह सुनिश्चित करें कि आपके श्रोता यह समझ गए हैं कि जब यीशु मनुष्य का पुत्र कहता है तो वह अपने बारे में ही बात कर रहा है। हो सकता है कि आपको इसे स्पष्ट करने के लिए एक छोटा वाक्यांश जोड़ने की आवश्यकता पड़े। आप इस बारे में कैसे बताएँगे कि यीशु मनुष्य के पुत्र के विषय में बात कर रहा है? मनुष्य के पुत्र के लिए आप किन शब्दों का उपयोग करेंगे? इस ऑडियो को यहाँ रोकें।</w:t>
      </w:r>
    </w:p>
    <w:p>
      <w:pPr/>
      <w:r>
        <w:rPr>
          <w:lang w:val="hi_IN" w:bidi="hi_IN"/>
        </w:rPr>
      </w:r>
      <w:r>
        <w:rPr>
          <w:lang w:val="hi_IN" w:bidi="hi_IN"/>
        </w:rPr>
        <w:t>यीशु ने कहा कि उसे पुरनियों, अगुवाई करने वाले या प्रधान याजकों और धार्मिक व्यवस्था के शिक्षकों के द्वारा अस्वीकार कर दिया जाएगा।</w:t>
      </w:r>
    </w:p>
    <w:p>
      <w:pPr/>
      <w:r>
        <w:rPr>
          <w:lang w:val="hi_IN" w:bidi="hi_IN"/>
        </w:rPr>
      </w:r>
      <w:r>
        <w:rPr>
          <w:b/>
          <w:lang w:val="hi_IN" w:bidi="hi_IN"/>
        </w:rPr>
        <w:t>पुरनिये</w:t>
      </w:r>
      <w:r>
        <w:rPr>
          <w:lang w:val="hi_IN" w:bidi="hi_IN"/>
        </w:rPr>
        <w:t xml:space="preserve"> समुदाय में गैर-धार्मिक अगुवे थे। वे आमतौर पर वृद्ध पुरुष होते थे जो समुदाय को एक साथ मिलकर रहने में सहायता करते थे।</w:t>
      </w:r>
    </w:p>
    <w:p>
      <w:pPr/>
      <w:r>
        <w:rPr>
          <w:lang w:val="hi_IN" w:bidi="hi_IN"/>
        </w:rPr>
      </w:r>
      <w:r>
        <w:rPr>
          <w:lang w:val="hi_IN" w:bidi="hi_IN"/>
        </w:rPr>
        <w:t xml:space="preserve">यहूदी धर्म में </w:t>
      </w:r>
      <w:r>
        <w:rPr>
          <w:b/>
          <w:lang w:val="hi_IN" w:bidi="hi_IN"/>
        </w:rPr>
        <w:t>प्रधान</w:t>
      </w:r>
      <w:r>
        <w:rPr>
          <w:lang w:val="hi_IN" w:bidi="hi_IN"/>
        </w:rPr>
        <w:t xml:space="preserve"> या </w:t>
      </w:r>
      <w:r>
        <w:rPr>
          <w:b/>
          <w:lang w:val="hi_IN" w:bidi="hi_IN"/>
        </w:rPr>
        <w:t>अगुवाई करने वाले याजक</w:t>
      </w:r>
      <w:r>
        <w:rPr>
          <w:lang w:val="hi_IN" w:bidi="hi_IN"/>
        </w:rPr>
        <w:t xml:space="preserve"> वे लोग थे जो लोगों के लिए परमेश्वर को बलिदान चढ़ाकर, लोगों को शिक्षा देकर, और परमेश्वर के मंदिर की देखभाल करके उन्हें परमेश्वर से जोड़ते थे। याजक परमेश्वर के सामने उसके लोगों के लिए प्रतिनिधि थे और उसके लोगों के सामने परमेश्वर के लिए प्रतिनिधि थे। प्रधान याजक सबसे अधिक महत्वपूर्ण लोग थे।</w:t>
      </w:r>
    </w:p>
    <w:p>
      <w:pPr/>
      <w:r>
        <w:rPr>
          <w:lang w:val="hi_IN" w:bidi="hi_IN"/>
        </w:rPr>
      </w:r>
      <w:r>
        <w:rPr>
          <w:b/>
          <w:lang w:val="hi_IN" w:bidi="hi_IN"/>
        </w:rPr>
        <w:t>धार्मिक व्यवस्था के शिक्षकों</w:t>
      </w:r>
      <w:r>
        <w:rPr>
          <w:lang w:val="hi_IN" w:bidi="hi_IN"/>
        </w:rPr>
        <w:t xml:space="preserve"> का अनुवाद कई बार </w:t>
      </w:r>
      <w:r>
        <w:rPr>
          <w:b/>
          <w:lang w:val="hi_IN" w:bidi="hi_IN"/>
        </w:rPr>
        <w:t>शास्त्री</w:t>
      </w:r>
      <w:r>
        <w:rPr>
          <w:lang w:val="hi_IN" w:bidi="hi_IN"/>
        </w:rPr>
        <w:t xml:space="preserve"> या </w:t>
      </w:r>
      <w:r>
        <w:rPr>
          <w:b/>
          <w:lang w:val="hi_IN" w:bidi="hi_IN"/>
        </w:rPr>
        <w:t>व्यवस्था लिखने वाले लोगों</w:t>
      </w:r>
      <w:r>
        <w:rPr>
          <w:lang w:val="hi_IN" w:bidi="hi_IN"/>
        </w:rPr>
        <w:t xml:space="preserve"> के रूप में किया गया है: वे पवित्रशास्त्र की व्यवस्था की व्याख्या करने वाले विद्वान और विशेषज्ञ लोग थे। ये व्याख्याएँ लिखी नहीं जाती थीं, बल्कि इन्हें याद किया जाता था और शिक्षकों के द्वारा मौखिक रूप से सिखाया जाता था।</w:t>
      </w:r>
    </w:p>
    <w:p>
      <w:pPr/>
      <w:r>
        <w:rPr>
          <w:lang w:val="hi_IN" w:bidi="hi_IN"/>
        </w:rPr>
      </w:r>
      <w:r>
        <w:rPr>
          <w:lang w:val="hi_IN" w:bidi="hi_IN"/>
        </w:rPr>
        <w:t xml:space="preserve">यहाँ रुकें और चर्चा करें कि आप </w:t>
      </w:r>
      <w:hyperlink r:id="rId306">
        <w:r>
          <w:rPr>
            <w:lang w:val="hi_IN" w:bidi="hi_IN"/>
          </w:rPr>
          <w:rPr>
            <w:color w:val="0000EE"/>
            <w:u w:val="single"/>
          </w:rPr>
          <w:t>पुरनियों</w:t>
        </w:r>
      </w:hyperlink>
      <w:r>
        <w:rPr>
          <w:lang w:val="hi_IN" w:bidi="hi_IN"/>
        </w:rPr>
        <w:t xml:space="preserve">, प्रधान </w:t>
      </w:r>
      <w:hyperlink r:id="rId307">
        <w:r>
          <w:rPr>
            <w:lang w:val="hi_IN" w:bidi="hi_IN"/>
          </w:rPr>
          <w:rPr>
            <w:color w:val="0000EE"/>
            <w:u w:val="single"/>
          </w:rPr>
          <w:t>याजकों</w:t>
        </w:r>
      </w:hyperlink>
      <w:r>
        <w:rPr>
          <w:lang w:val="hi_IN" w:bidi="hi_IN"/>
        </w:rPr>
        <w:t xml:space="preserve">, और </w:t>
      </w:r>
      <w:hyperlink r:id="rId51">
        <w:r>
          <w:rPr>
            <w:lang w:val="hi_IN" w:bidi="hi_IN"/>
          </w:rPr>
          <w:rPr>
            <w:color w:val="0000EE"/>
            <w:u w:val="single"/>
          </w:rPr>
          <w:t>धार्मिक व्यवस्था के शिक्षकों</w:t>
        </w:r>
      </w:hyperlink>
      <w:r>
        <w:rPr>
          <w:lang w:val="hi_IN" w:bidi="hi_IN"/>
        </w:rPr>
        <w:t xml:space="preserve"> के लिए किस प्रकार के शब्दों का उपयोग करेंगे और उन्हीं शब्दों का उपयोग करें जो आप सम्पूर्ण मरकुस की पुस्तक में उपयोग करते आए हैं। ये शब्द मुख्य शब्दावली में मिलते हैं। इस ऑडियो को यहाँ रोकें।</w:t>
      </w:r>
    </w:p>
    <w:p>
      <w:pPr/>
      <w:r>
        <w:rPr>
          <w:lang w:val="hi_IN" w:bidi="hi_IN"/>
        </w:rPr>
      </w:r>
      <w:r>
        <w:rPr>
          <w:lang w:val="hi_IN" w:bidi="hi_IN"/>
        </w:rPr>
        <w:t xml:space="preserve">यीशु ने कहा कि </w:t>
      </w:r>
      <w:r>
        <w:rPr>
          <w:b/>
          <w:lang w:val="hi_IN" w:bidi="hi_IN"/>
        </w:rPr>
        <w:t>तीन दिन बाद</w:t>
      </w:r>
      <w:r>
        <w:rPr>
          <w:lang w:val="hi_IN" w:bidi="hi_IN"/>
        </w:rPr>
        <w:t xml:space="preserve"> वह मरे हुओं में से जी उठेगा। इसका अर्थ है "तीसरे दिन।" हालाँकि जैसी आपको आवश्यकता पड़े, आप इसे स्पष्ट करने के लिए वैसे बता सकते हैं।</w:t>
      </w:r>
    </w:p>
    <w:p>
      <w:pPr/>
      <w:r>
        <w:rPr>
          <w:lang w:val="hi_IN" w:bidi="hi_IN"/>
        </w:rPr>
      </w:r>
      <w:r>
        <w:rPr>
          <w:lang w:val="hi_IN" w:bidi="hi_IN"/>
        </w:rPr>
        <w:t>पतरस यीशु को अलग ले जाकर इन बातों को कहने के लिए डाँटने लगा। तब यीशु ने पतरस से कहा, "</w:t>
      </w:r>
      <w:r>
        <w:rPr>
          <w:b/>
          <w:lang w:val="hi_IN" w:bidi="hi_IN"/>
        </w:rPr>
        <w:t>हे शैतान</w:t>
      </w:r>
      <w:r>
        <w:rPr>
          <w:lang w:val="hi_IN" w:bidi="hi_IN"/>
        </w:rPr>
        <w:t xml:space="preserve">, मेरे सामने से दूर हो।" यह शैतान नाम उस आत्मिक प्राणी को संदर्भित करता है जिसे परमेश्वर ने रचा था, और जो उन दुष्ट आत्मिक प्राणियों का अगुवा है जिन्होंने परमेश्वर के विरुद्ध बलवा करने का निर्णय लिया था। शैतान के लिए उसी शब्द का उपयोग करें जो आपने सम्पूर्ण मरकुस की पुस्तक में उपयोग किया है, और यह याद रखें कि </w:t>
      </w:r>
      <w:hyperlink r:id="rId27">
        <w:r>
          <w:rPr>
            <w:lang w:val="hi_IN" w:bidi="hi_IN"/>
          </w:rPr>
          <w:rPr>
            <w:color w:val="0000EE"/>
            <w:u w:val="single"/>
          </w:rPr>
          <w:t>शैतान</w:t>
        </w:r>
      </w:hyperlink>
      <w:r>
        <w:rPr>
          <w:lang w:val="hi_IN" w:bidi="hi_IN"/>
        </w:rPr>
        <w:t xml:space="preserve"> मुख्य शब्दावली में मिलता है।</w:t>
      </w:r>
    </w:p>
    <w:p>
      <w:pPr/>
      <w:r>
        <w:rPr>
          <w:lang w:val="hi_IN" w:bidi="hi_IN"/>
        </w:rPr>
      </w:r>
      <w:r>
        <w:rPr>
          <w:lang w:val="hi_IN" w:bidi="hi_IN"/>
        </w:rPr>
        <w:t>"हे शैतान, मेरे सामने से दूर हो" का अर्थ है कि यीशु चाहता है कि शैतान की ओर से आया हुआ विचार पूरी तरह से दूर चला जाए।</w:t>
      </w:r>
    </w:p>
    <w:p>
      <w:pPr/>
      <w:r>
        <w:rPr>
          <w:lang w:val="hi_IN" w:bidi="hi_IN"/>
        </w:rPr>
      </w:r>
      <w:r>
        <w:rPr>
          <w:lang w:val="hi_IN" w:bidi="hi_IN"/>
        </w:rPr>
        <w:t xml:space="preserve">यीशु अपने चेलों के साथ भीड़ को अपने पास बुलाकर कहता है, "जो कोई मेरे पीछे आना चाहे, वह अपने आप से इन्कार करे और अपना </w:t>
      </w:r>
      <w:r>
        <w:rPr>
          <w:b/>
          <w:lang w:val="hi_IN" w:bidi="hi_IN"/>
        </w:rPr>
        <w:t>क्रूस</w:t>
      </w:r>
      <w:r>
        <w:rPr>
          <w:lang w:val="hi_IN" w:bidi="hi_IN"/>
        </w:rPr>
        <w:t xml:space="preserve"> उठाकर, मेरे पीछे चले।" क्रूस रोमी लोगों का मृत्युदण्ड देने का एक तरीका था। रोमी लोग लकड़ी के दो टुकड़ों को एक साथ जोड़कर क्रूस के आकार में बनाते थे और उस पर कैदियों के हाथ-पाँव फैला देते थे। वे कैदी के हाथ-पाँव उस लकड़ी में कील से ठोंक देते थे और कई घंटों बाद, जब कैदी सांस नहीं ले पाते थे, तो आमतौर पर वे मर जाते थे।</w:t>
      </w:r>
    </w:p>
    <w:p>
      <w:pPr/>
      <w:r>
        <w:rPr>
          <w:lang w:val="hi_IN" w:bidi="hi_IN"/>
        </w:rPr>
      </w:r>
      <w:r>
        <w:rPr>
          <w:lang w:val="hi_IN" w:bidi="hi_IN"/>
        </w:rPr>
        <w:t xml:space="preserve">यहाँ रुकें और समूह में चर्चा करें कि आप </w:t>
      </w:r>
      <w:r>
        <w:rPr>
          <w:b/>
          <w:lang w:val="hi_IN" w:bidi="hi_IN"/>
        </w:rPr>
        <w:t>क्रूस</w:t>
      </w:r>
      <w:r>
        <w:rPr>
          <w:lang w:val="hi_IN" w:bidi="hi_IN"/>
        </w:rPr>
        <w:t xml:space="preserve"> के लिए किस शब्द का उपयोग करेंगे। </w:t>
      </w:r>
      <w:hyperlink r:id="rId308">
        <w:r>
          <w:rPr>
            <w:lang w:val="hi_IN" w:bidi="hi_IN"/>
          </w:rPr>
          <w:rPr>
            <w:color w:val="0000EE"/>
            <w:u w:val="single"/>
          </w:rPr>
          <w:t>क्रूस</w:t>
        </w:r>
      </w:hyperlink>
      <w:r>
        <w:rPr>
          <w:lang w:val="hi_IN" w:bidi="hi_IN"/>
        </w:rPr>
        <w:t xml:space="preserve"> मुख्य शब्दावली में मिलता है। इस ऑडियो को यहाँ रोकें।</w:t>
      </w:r>
    </w:p>
    <w:p>
      <w:pPr/>
      <w:r>
        <w:rPr>
          <w:lang w:val="hi_IN" w:bidi="hi_IN"/>
        </w:rPr>
      </w:r>
      <w:r>
        <w:rPr>
          <w:lang w:val="hi_IN" w:bidi="hi_IN"/>
        </w:rPr>
        <w:t xml:space="preserve">यीशु कहता है, "क्योंकि जो कोई अपना प्राण बचाना चाहे वह उसे खोएगा, पर जो कोई मेरे और </w:t>
      </w:r>
      <w:r>
        <w:rPr>
          <w:b/>
          <w:lang w:val="hi_IN" w:bidi="hi_IN"/>
        </w:rPr>
        <w:t>शुभ संदेश</w:t>
      </w:r>
      <w:r>
        <w:rPr>
          <w:lang w:val="hi_IN" w:bidi="hi_IN"/>
        </w:rPr>
        <w:t xml:space="preserve">, या </w:t>
      </w:r>
      <w:r>
        <w:rPr>
          <w:b/>
          <w:lang w:val="hi_IN" w:bidi="hi_IN"/>
        </w:rPr>
        <w:t>सुसमाचार</w:t>
      </w:r>
      <w:r>
        <w:rPr>
          <w:lang w:val="hi_IN" w:bidi="hi_IN"/>
        </w:rPr>
        <w:t xml:space="preserve"> के लिए अपना प्राण खोएगा, वह उसे बचाएगा। सुसमाचार, या शुभ संदेश इन बातों को संदर्भित करता है, अर्थात यीशु का जीवन, मृत्यु और पुनरुत्थान का शुभ संदेश, और कैसे वह पृथ्वी के लोगों को नया जीवन देता है।</w:t>
      </w:r>
    </w:p>
    <w:p>
      <w:pPr/>
      <w:r>
        <w:rPr>
          <w:lang w:val="hi_IN" w:bidi="hi_IN"/>
        </w:rPr>
      </w:r>
      <w:r>
        <w:rPr>
          <w:lang w:val="hi_IN" w:bidi="hi_IN"/>
        </w:rPr>
        <w:t xml:space="preserve">यहाँ रुकें और चर्चा करें कि आप </w:t>
      </w:r>
      <w:r>
        <w:rPr>
          <w:b/>
          <w:lang w:val="hi_IN" w:bidi="hi_IN"/>
        </w:rPr>
        <w:t>शुभ संदेश</w:t>
      </w:r>
      <w:r>
        <w:rPr>
          <w:lang w:val="hi_IN" w:bidi="hi_IN"/>
        </w:rPr>
        <w:t xml:space="preserve"> के लिए किस शब्द का उपयोग करेंगे। </w:t>
      </w:r>
      <w:hyperlink r:id="rId39">
        <w:r>
          <w:rPr>
            <w:lang w:val="hi_IN" w:bidi="hi_IN"/>
          </w:rPr>
          <w:rPr>
            <w:color w:val="0000EE"/>
            <w:u w:val="single"/>
          </w:rPr>
          <w:t>शुभ संदेश</w:t>
        </w:r>
      </w:hyperlink>
      <w:r>
        <w:rPr>
          <w:lang w:val="hi_IN" w:bidi="hi_IN"/>
        </w:rPr>
        <w:t xml:space="preserve">, या </w:t>
      </w:r>
      <w:hyperlink r:id="rId13">
        <w:r>
          <w:rPr>
            <w:lang w:val="hi_IN" w:bidi="hi_IN"/>
          </w:rPr>
          <w:rPr>
            <w:color w:val="0000EE"/>
            <w:u w:val="single"/>
          </w:rPr>
          <w:t>सुसमाचार</w:t>
        </w:r>
      </w:hyperlink>
      <w:r>
        <w:rPr>
          <w:lang w:val="hi_IN" w:bidi="hi_IN"/>
        </w:rPr>
        <w:t xml:space="preserve"> मुख्य शब्दावली में मिलता है। इस ऑडियो को यहाँ रोकें।</w:t>
      </w:r>
    </w:p>
    <w:p>
      <w:pPr/>
      <w:r>
        <w:rPr>
          <w:lang w:val="hi_IN" w:bidi="hi_IN"/>
        </w:rPr>
      </w:r>
      <w:r>
        <w:rPr>
          <w:lang w:val="hi_IN" w:bidi="hi_IN"/>
        </w:rPr>
        <w:t xml:space="preserve">यीशु कहता है, "यदि तुम सारे जगत को प्राप्‍त करो और अपने </w:t>
      </w:r>
      <w:r>
        <w:rPr>
          <w:b/>
          <w:lang w:val="hi_IN" w:bidi="hi_IN"/>
        </w:rPr>
        <w:t>प्राण</w:t>
      </w:r>
      <w:r>
        <w:rPr>
          <w:lang w:val="hi_IN" w:bidi="hi_IN"/>
        </w:rPr>
        <w:t xml:space="preserve"> की हानि उठाओ, तो इससे तुम्हें क्या लाभ होगा?" हमारा प्राण ही हमारा सम्पूर्ण जीवन है जिसमें हमारा भौतिक जीवन, तथा हमारा आत्मिक, मानसिक और भावनात्मक जीवन शामिल है। हम परमेश्वर के साथ सदाकाल जीवित रहते हैं। आप इस शब्द का अनुवाद "जीवन" भी कर सकते हैं, यदि आपके लोग समझते हैं कि जीवन भी हमारे विचारों और भावनाओं का प्रतिनिधित्व करता है।</w:t>
      </w:r>
    </w:p>
    <w:p>
      <w:pPr/>
      <w:r>
        <w:rPr>
          <w:lang w:val="hi_IN" w:bidi="hi_IN"/>
        </w:rPr>
      </w:r>
      <w:r>
        <w:rPr>
          <w:lang w:val="hi_IN" w:bidi="hi_IN"/>
        </w:rPr>
        <w:t xml:space="preserve">यहाँ रुकें और चर्चा करें कि आप </w:t>
      </w:r>
      <w:r>
        <w:rPr>
          <w:b/>
          <w:lang w:val="hi_IN" w:bidi="hi_IN"/>
        </w:rPr>
        <w:t>प्राण</w:t>
      </w:r>
      <w:r>
        <w:rPr>
          <w:lang w:val="hi_IN" w:bidi="hi_IN"/>
        </w:rPr>
        <w:t xml:space="preserve"> के लिए किस शब्द का उपयोग करेगे। </w:t>
      </w:r>
      <w:hyperlink r:id="rId309">
        <w:r>
          <w:rPr>
            <w:lang w:val="hi_IN" w:bidi="hi_IN"/>
          </w:rPr>
          <w:rPr>
            <w:color w:val="0000EE"/>
            <w:u w:val="single"/>
          </w:rPr>
          <w:t>प्राण</w:t>
        </w:r>
      </w:hyperlink>
      <w:r>
        <w:rPr>
          <w:lang w:val="hi_IN" w:bidi="hi_IN"/>
        </w:rPr>
        <w:t xml:space="preserve"> मुख्य शब्दावली में मिलता है। इस ऑडियो को यहाँ रोकें।</w:t>
      </w:r>
    </w:p>
    <w:p>
      <w:pPr/>
      <w:r>
        <w:rPr>
          <w:lang w:val="hi_IN" w:bidi="hi_IN"/>
        </w:rPr>
      </w:r>
      <w:r>
        <w:rPr>
          <w:lang w:val="hi_IN" w:bidi="hi_IN"/>
        </w:rPr>
        <w:t xml:space="preserve">यीशु कहता है कि जो कोई उससे लजाएगा, तो जब वह </w:t>
      </w:r>
      <w:r>
        <w:rPr>
          <w:b/>
          <w:lang w:val="hi_IN" w:bidi="hi_IN"/>
        </w:rPr>
        <w:t>पवित्र दूतों</w:t>
      </w:r>
      <w:r>
        <w:rPr>
          <w:lang w:val="hi_IN" w:bidi="hi_IN"/>
        </w:rPr>
        <w:t xml:space="preserve"> के साथ अपने पिता परमेश्वर की </w:t>
      </w:r>
      <w:hyperlink r:id="rId93">
        <w:r>
          <w:rPr>
            <w:lang w:val="hi_IN" w:bidi="hi_IN"/>
          </w:rPr>
          <w:rPr>
            <w:color w:val="0000EE"/>
            <w:u w:val="single"/>
          </w:rPr>
          <w:t>महिमा</w:t>
        </w:r>
      </w:hyperlink>
      <w:r>
        <w:rPr>
          <w:lang w:val="hi_IN" w:bidi="hi_IN"/>
        </w:rPr>
        <w:t xml:space="preserve"> सहित आएगा, तब उस से वह भी लजाएगा। </w:t>
      </w:r>
      <w:r>
        <w:rPr>
          <w:b/>
          <w:lang w:val="hi_IN" w:bidi="hi_IN"/>
        </w:rPr>
        <w:t>महिमा</w:t>
      </w:r>
      <w:r>
        <w:rPr>
          <w:lang w:val="hi_IN" w:bidi="hi_IN"/>
        </w:rPr>
        <w:t xml:space="preserve"> का अर्थ है परमेश्वर की सामर्थ्य और वैभव।</w:t>
      </w:r>
    </w:p>
    <w:p>
      <w:pPr/>
      <w:r>
        <w:rPr>
          <w:lang w:val="hi_IN" w:bidi="hi_IN"/>
        </w:rPr>
      </w:r>
      <w:r>
        <w:rPr>
          <w:lang w:val="hi_IN" w:bidi="hi_IN"/>
        </w:rPr>
        <w:t xml:space="preserve">"स्वर्गदूत" एक अलौकिक, आत्मिक प्राणी है जो परमेश्वर का संदेशवाहक है। स्वर्गदूत मनुष्यों पर मनुष्यों के रूप में ही प्रकट होते हैं, और वे यीशु की तुलना में निम्न स्तर के या कमतर होते हैं और वे अक्सर कोई विशिष्ट संदेश लेकर या किसी विशिष्ट कार्य को करने के लिए आते हैं। हो सकता है कि आपको इस विवरण में "आत्मा (परमेश्वर का संदेशवाहक)" शामिल करने की आवश्यकता पड़े। मरकुस ने स्वर्गदूतों के साथ पवित्र शब्द इस बात को प्रकट करने के लिए जोड़ा कि स्वर्गदूतों को परमेश्वर के उद्देश्यों के लिए अलग रखा गया है। यहाँ </w:t>
      </w:r>
      <w:r>
        <w:rPr>
          <w:b/>
          <w:lang w:val="hi_IN" w:bidi="hi_IN"/>
        </w:rPr>
        <w:t>स्वर्गदूतों</w:t>
      </w:r>
      <w:r>
        <w:rPr>
          <w:lang w:val="hi_IN" w:bidi="hi_IN"/>
        </w:rPr>
        <w:t xml:space="preserve"> और </w:t>
      </w:r>
      <w:r>
        <w:rPr>
          <w:b/>
          <w:lang w:val="hi_IN" w:bidi="hi_IN"/>
        </w:rPr>
        <w:t>पवित्र</w:t>
      </w:r>
      <w:r>
        <w:rPr>
          <w:lang w:val="hi_IN" w:bidi="hi_IN"/>
        </w:rPr>
        <w:t xml:space="preserve"> के लिए उसी शब्द का उपयोग करें जो आपने अपने अनुवाद के अन्य हिस्सों में उपयोग किया है। </w:t>
      </w:r>
      <w:hyperlink r:id="rId28">
        <w:r>
          <w:rPr>
            <w:lang w:val="hi_IN" w:bidi="hi_IN"/>
          </w:rPr>
          <w:rPr>
            <w:color w:val="0000EE"/>
            <w:u w:val="single"/>
          </w:rPr>
          <w:t>स्वर्गदूत</w:t>
        </w:r>
      </w:hyperlink>
      <w:r>
        <w:rPr>
          <w:lang w:val="hi_IN" w:bidi="hi_IN"/>
        </w:rPr>
        <w:t xml:space="preserve"> और </w:t>
      </w:r>
      <w:hyperlink r:id="rId55">
        <w:r>
          <w:rPr>
            <w:lang w:val="hi_IN" w:bidi="hi_IN"/>
          </w:rPr>
          <w:rPr>
            <w:color w:val="0000EE"/>
            <w:u w:val="single"/>
          </w:rPr>
          <w:t>पवित्र</w:t>
        </w:r>
      </w:hyperlink>
      <w:r>
        <w:rPr>
          <w:lang w:val="hi_IN" w:bidi="hi_IN"/>
        </w:rPr>
        <w:t xml:space="preserve"> मुख्य शब्दावली में मिलते हैं।</w:t>
      </w:r>
    </w:p>
    <w:p>
      <w:pPr/>
      <w:r>
        <w:rPr>
          <w:lang w:val="hi_IN" w:bidi="hi_IN"/>
        </w:rPr>
      </w:r>
      <w:r>
        <w:rPr>
          <w:lang w:val="hi_IN" w:bidi="hi_IN"/>
        </w:rPr>
        <w:t xml:space="preserve">उसने कहा कि यहाँ कुछ लोग ऐसे हैं जो मरेंगे नहीं, या </w:t>
      </w:r>
      <w:r>
        <w:rPr>
          <w:b/>
          <w:lang w:val="hi_IN" w:bidi="hi_IN"/>
        </w:rPr>
        <w:t>मृत्यु का स्वाद</w:t>
      </w:r>
      <w:r>
        <w:rPr>
          <w:lang w:val="hi_IN" w:bidi="hi_IN"/>
        </w:rPr>
        <w:t xml:space="preserve"> नहीं चखेंगे। मृत्यु का स्वाद चखने का अर्थ "मरना" है।</w:t>
      </w:r>
    </w:p>
    <w:p>
      <w:pPr/>
      <w:r>
        <w:rPr>
          <w:lang w:val="hi_IN" w:bidi="hi_IN"/>
        </w:rPr>
      </w:r>
      <w:r>
        <w:rPr>
          <w:lang w:val="hi_IN" w:bidi="hi_IN"/>
        </w:rPr>
        <w:t xml:space="preserve">यीशु ने कहा, "इससे पहले कि वे </w:t>
      </w:r>
      <w:r>
        <w:rPr>
          <w:b/>
          <w:lang w:val="hi_IN" w:bidi="hi_IN"/>
        </w:rPr>
        <w:t>परमेश्वर के राज्य</w:t>
      </w:r>
      <w:r>
        <w:rPr>
          <w:lang w:val="hi_IN" w:bidi="hi_IN"/>
        </w:rPr>
        <w:t xml:space="preserve"> को सामर्थ्य सहित आया हुआ न देख लें, वे नहीं मरेंगे।" राज्य एक ऐसी जगह है जहाँ एक राजा एक जनसमूह पर राज करता है। नये नियम पाया जाने वाला परमेश्वर का राज्य उस समय को संदर्भित करता है जब परमेश्वर शासन करने के लिए आता है-अर्थात उसका राज और अधिकार जिसकी पूर्ति पृथ्वी पर यीशु की सेवकाई और लोगों के उसे स्वीकार करने से आरम्भ होती है। बाद में, सर्वसिद्ध राज्य आएगा। जब हम परमेश्वर की बात सुनते हैं और यीशु के पीछे चलने के द्वारा उसकी आज्ञा मानते हैं तो हम अपने जीवन में उसके राज्य का अनुभव करते हैं। यह सुनिश्चित करें कि आप "परमेश्वर के राज्य" के लिए उसी शब्द का उपयोग करें जो आपने अन्य भागों में उपयोग किया है। </w:t>
      </w:r>
      <w:hyperlink r:id="rId37">
        <w:r>
          <w:rPr>
            <w:lang w:val="hi_IN" w:bidi="hi_IN"/>
          </w:rPr>
          <w:rPr>
            <w:color w:val="0000EE"/>
            <w:u w:val="single"/>
          </w:rPr>
          <w:t>परमेश्वर का राज्य</w:t>
        </w:r>
      </w:hyperlink>
      <w:r>
        <w:rPr>
          <w:lang w:val="hi_IN" w:bidi="hi_IN"/>
        </w:rPr>
        <w:t xml:space="preserve"> मुख्य शब्दावली में मिलता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8:31–9:1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10">
        <w:r>
          <w:rPr>
            <w:lang w:val="hi_IN" w:bidi="hi_IN"/>
          </w:rPr>
          <w:rPr>
            <w:color w:val="0000EE"/>
            <w:u w:val="single"/>
          </w:rPr>
          <w:t>सुने और मन में रखें</w:t>
        </w:r>
      </w:hyperlink>
      <w:r>
        <w:rPr>
          <w:lang w:val="hi_IN" w:bidi="hi_IN"/>
        </w:rPr>
        <w:t xml:space="preserve"> (530 KB)</w:t>
      </w:r>
      <w:r>
        <w:rPr>
          <w:lang w:val="hi_IN" w:bidi="hi_IN"/>
        </w:rPr>
      </w:r>
    </w:p>
    <w:p>
      <w:pPr>
        <w:pStyle w:val="ListBullet"/>
        <w:spacing w:line="240" w:lineRule="auto"/>
        <w:ind w:left="720"/>
      </w:pPr>
      <w:r>
        <w:rPr>
          <w:lang w:val="hi_IN" w:bidi="hi_IN"/>
        </w:rPr>
      </w:r>
      <w:hyperlink r:id="rId311">
        <w:r>
          <w:rPr>
            <w:lang w:val="hi_IN" w:bidi="hi_IN"/>
          </w:rPr>
          <w:rPr>
            <w:color w:val="0000EE"/>
            <w:u w:val="single"/>
          </w:rPr>
          <w:t>पाठ का परिचय</w:t>
        </w:r>
      </w:hyperlink>
      <w:r>
        <w:rPr>
          <w:lang w:val="hi_IN" w:bidi="hi_IN"/>
        </w:rPr>
        <w:t xml:space="preserve"> (7.3 MB)</w:t>
      </w:r>
      <w:r>
        <w:rPr>
          <w:lang w:val="hi_IN" w:bidi="hi_IN"/>
        </w:rPr>
      </w:r>
    </w:p>
    <w:p>
      <w:pPr>
        <w:pStyle w:val="ListBullet"/>
        <w:spacing w:line="240" w:lineRule="auto"/>
        <w:ind w:left="720"/>
      </w:pPr>
      <w:r>
        <w:rPr>
          <w:lang w:val="hi_IN" w:bidi="hi_IN"/>
        </w:rPr>
      </w:r>
      <w:hyperlink r:id="rId312">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313">
        <w:r>
          <w:rPr>
            <w:lang w:val="hi_IN" w:bidi="hi_IN"/>
          </w:rPr>
          <w:rPr>
            <w:color w:val="0000EE"/>
            <w:u w:val="single"/>
          </w:rPr>
          <w:t>पाठ को नाटकीय रूप देना</w:t>
        </w:r>
      </w:hyperlink>
      <w:r>
        <w:rPr>
          <w:lang w:val="hi_IN" w:bidi="hi_IN"/>
        </w:rPr>
        <w:t xml:space="preserve"> (3.9 MB)</w:t>
      </w:r>
      <w:r>
        <w:rPr>
          <w:lang w:val="hi_IN" w:bidi="hi_IN"/>
        </w:rPr>
      </w:r>
    </w:p>
    <w:p>
      <w:pPr>
        <w:pStyle w:val="ListBullet"/>
        <w:spacing w:line="240" w:lineRule="auto"/>
        <w:ind w:left="720"/>
      </w:pPr>
      <w:r>
        <w:rPr>
          <w:lang w:val="hi_IN" w:bidi="hi_IN"/>
        </w:rPr>
      </w:r>
      <w:hyperlink r:id="rId314">
        <w:r>
          <w:rPr>
            <w:lang w:val="hi_IN" w:bidi="hi_IN"/>
          </w:rPr>
          <w:rPr>
            <w:color w:val="0000EE"/>
            <w:u w:val="single"/>
          </w:rPr>
          <w:t>आवश्यक जानकारी</w:t>
        </w:r>
      </w:hyperlink>
      <w:r>
        <w:rPr>
          <w:lang w:val="hi_IN" w:bidi="hi_IN"/>
        </w:rPr>
        <w:t xml:space="preserve"> (5.6 MB)</w:t>
      </w:r>
      <w:r>
        <w:rPr>
          <w:lang w:val="hi_IN" w:bidi="hi_IN"/>
        </w:rPr>
      </w:r>
    </w:p>
    <w:p>
      <w:pPr>
        <w:pStyle w:val="ListBullet"/>
        <w:spacing w:line="240" w:lineRule="auto"/>
        <w:ind w:left="720"/>
      </w:pPr>
      <w:r>
        <w:rPr>
          <w:lang w:val="hi_IN" w:bidi="hi_IN"/>
        </w:rPr>
      </w:r>
      <w:hyperlink r:id="rId31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9:2–13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9:2–13 को सुनें और अपने मनों में रखें।</w:t>
      </w:r>
    </w:p>
    <w:p>
      <w:pPr/>
      <w:r>
        <w:rPr>
          <w:lang w:val="hi_IN" w:bidi="hi_IN"/>
        </w:rPr>
      </w:r>
      <w:r>
        <w:rPr>
          <w:lang w:val="hi_IN" w:bidi="hi_IN"/>
        </w:rPr>
        <w:t>यदि सम्भव हो तो मरकुस 9:2–13 का ऑडियो संस्करण तीन बार, तीन अलग-अलग अनुवादों में सुनें। उसके बाद, समूह में, नीचे दिए गए प्रश्नों पर चर्चा करें:</w:t>
      </w:r>
    </w:p>
    <w:p>
      <w:pPr>
        <w:pStyle w:val="ListNumber"/>
        <w:numPr>
          <w:ilvl w:val="0"/>
          <w:numId w:val="52"/>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9:2–13 का ऑडियो संस्करण सबसे आसानी से समझ आने वाले अनुवाद में सुनें।</w:t>
      </w:r>
    </w:p>
    <w:p>
      <w:pPr/>
      <w:r>
        <w:rPr>
          <w:lang w:val="hi_IN" w:bidi="hi_IN"/>
        </w:rPr>
      </w:r>
      <w:r>
        <w:rPr>
          <w:lang w:val="hi_IN" w:bidi="hi_IN"/>
        </w:rPr>
        <w:t>अंतिम भाग यीशु के यह समझाने के साथ समाप्त हुआ था कि मसीह को दुःख उठाना होगा। पतरस जो यीशु के चेलों में से एक था, यह विश्वास नहीं करना चाहता था कि यीशु दुःख उठाएगा और इस कारण उसने यीशु को डाँटा। परन्तु उसके बाद यीशु ने पतरस को डाँटा। यीशु ने चेलों से कहा कि उसके पीछे चलने के लिए उन्हें भी दुःख उठाना होगा। हालाँकि यीशु यह प्रतिज्ञा भी करता है कि इस भीड़ के कुछ लोग परमेश्वर के राज्य को महिमा सहित आता देखेंगे। तब, 6 दिन बाद, यीशु और तीन चेले ऊपर पहाड़ पर जाते हैं। इस कहानी में, पतरस, याकूब और यूहन्ना यीशु की महिमा देखना शुरू करते हैं। भले ही यीशु को अभी भी दुःख उठाना पड़ेगा, फिर भी यह कहानी इस बात का चित्र प्रदान करती है कि उसकी महिमा और प्रताप कैसा दिखाई देगा।</w:t>
      </w:r>
    </w:p>
    <w:p>
      <w:pPr/>
      <w:r>
        <w:rPr>
          <w:lang w:val="hi_IN" w:bidi="hi_IN"/>
        </w:rPr>
      </w:r>
      <w:r>
        <w:rPr>
          <w:lang w:val="hi_IN" w:bidi="hi_IN"/>
        </w:rPr>
        <w:t>यह भाग एक पहाड़ के ऊपर घटित होता है। हमें नहीं जानते कि यह कौन सा ऊँचा पहाड़ था। पुराने नियम में, या यहूदी पवित्रशास्त्र में, परमेश्वर ने अक्सर जंगल के बीच में एक पहाड़ की चोटी पर स्वयं को अपने लोगों पर प्रकट किया था। परमेश्वर की महिमा या वैभव को अक्सर बहुत उज्ज्वल सफेद प्रकाश के रूप में प्रकट किया गया है। यीशु "रूपान्तरित हो गया" था। इसका अर्थ है कि उसका रूप बदल गया था या रूपान्तरित हो गया था। वह एक उज्ज्वल प्रकाश के समान चमकने लगा। उसका रूप बदल गया, और वह मनुष्य के बजाय एक आत्मिक प्राणी के समान दिखने लगा।</w:t>
      </w:r>
    </w:p>
    <w:p>
      <w:pPr/>
      <w:r>
        <w:rPr>
          <w:lang w:val="hi_IN" w:bidi="hi_IN"/>
        </w:rPr>
      </w:r>
      <w:r>
        <w:rPr>
          <w:lang w:val="hi_IN" w:bidi="hi_IN"/>
        </w:rPr>
        <w:t>वहाँ यीशु के साथ दो व्यक्ति थे-अर्थात मूसा और एलिय्याह। ये दोनों भविष्यद्वक्ता यहूदी लोगों के लिए बहुत महत्वपूर्ण थे। मूसा पुरानी धार्मिक व्यवस्था और उस प्रतिज्ञा का प्रतीक था कि एक उद्धारकर्ता आएगा जो उन्हें उनके पापों से बचाएगा। यीशु पुरानी धार्मिक व्यवस्था को पूरा करने और उन्हें बचाने के लिए आया था। यहूदी पवित्रशास्त्र में बताया गया है कि एलिय्याह भविष्यद्वक्ता मसीह या उद्धारकर्ता के लिए मार्ग तैयार करने को वापस आएगा। एलिय्याह इस बात का प्रतीक है कि वास्तव में यीशु ही वह मसीह है जिसकी यहूदी लोग प्रतीक्षा कर रहे थे।</w:t>
      </w:r>
    </w:p>
    <w:p>
      <w:pPr/>
      <w:r>
        <w:rPr>
          <w:lang w:val="hi_IN" w:bidi="hi_IN"/>
        </w:rPr>
      </w:r>
      <w:r>
        <w:rPr>
          <w:lang w:val="hi_IN" w:bidi="hi_IN"/>
        </w:rPr>
        <w:t>पतरस और अन्य चेले डरे हुए हैं। इसी कारण ऐसा लगता है कि पतरस सबसे पहले जो बात सोचता है, वही कह देता है। पतरस उन तीनों लोगों के लिए मण्डप बनाने का सुझाव देता है। हो सकता है कि पतरस यीशु, एलिय्याह और मूसा को परमेश्वर के लोगों से मिलने के स्थान के रूप में अनिश्चित काल तक वहाँ रखना चाहता हो। परमेश्वर मूसा और अपने लोगों से निवासस्थान, या मिलापवाले तम्बू में मिला करता था। हो सकता है कि पतरस परमेश्वर के साथ उस संगति को फिर से शुरू करना चाहता हो। परमेश्वर ने पतरस को इसलिए रोक दिया क्योंकि यह यीशु के स्मारक बनाने का समय नहीं था। सबसे पहले, यीशु को दुःख उठाना होगा, मरना होगा और मरे हुओं में से जी उठना होगा। पतरस "मण्डप" के लिए उसी शब्द का उपयोग करता है जिसका उपयोग यहूदी लोगों ने अपने विशेष "मिलापवाले तम्बूओं के पर्व" या "झोंपड़ियों के पर्व" में किया था। ये मण्डप शायद पेड़ों की डालियों से बनाए गए थे। लोग परमेश्वर के द्वारा उनकी सुरक्षा किए जाने का आनन्द मनाने के लिए 7 दिनों तक उनमें रहा करते थे।</w:t>
      </w:r>
    </w:p>
    <w:p>
      <w:pPr/>
      <w:r>
        <w:rPr>
          <w:lang w:val="hi_IN" w:bidi="hi_IN"/>
        </w:rPr>
      </w:r>
      <w:r>
        <w:rPr>
          <w:lang w:val="hi_IN" w:bidi="hi_IN"/>
        </w:rPr>
        <w:t>यहाँ रुकें और समूह में झोपड़ियों के पर्व के लिए बनाए गए मण्डपों का चित्र देखें। इस ऑडियो को यहाँ रोकें।</w:t>
      </w:r>
    </w:p>
    <w:p>
      <w:pPr/>
      <w:r>
        <w:rPr>
          <w:lang w:val="hi_IN" w:bidi="hi_IN"/>
        </w:rPr>
      </w:r>
      <w:r>
        <w:rPr>
          <w:lang w:val="hi_IN" w:bidi="hi_IN"/>
        </w:rPr>
        <w:t>यीशु पतरस से कुछ नहीं कहता; इसके बजाय, परमेश्वर उत्तर देता है। जब परमेश्वर बोलता है, तो हमेशा की तरह, बादल छा जाता है। यह बादल उस समूह के ऊपर एक छाया डालता है। बादल से आने वाली आवाज, यीशु के बपतिस्मा के समय की आवाज के समान, परमेश्वर की ओर से है। परमेश्वर की आवाज पतरस, याकूब और यूहन्ना को यह सुनिश्चिति करती है कि यीशु उसका पुत्र है और उन्हें उसकी बात सुननी चाहिए। यहाँ सुनने के लिए दिए गए शब्द का अर्थ आज्ञा मानना भी है।</w:t>
      </w:r>
    </w:p>
    <w:p>
      <w:pPr/>
      <w:r>
        <w:rPr>
          <w:lang w:val="hi_IN" w:bidi="hi_IN"/>
        </w:rPr>
      </w:r>
      <w:r>
        <w:rPr>
          <w:lang w:val="hi_IN" w:bidi="hi_IN"/>
        </w:rPr>
        <w:t>पहाड़ से उतरते समय, यीशु ने चेलों से कहा कि जो कुछ भी हुआ वह किसी को न बताएँ। वह जानता था कि चेले अभी भी यीशु के पृथ्वी पर आने के उद्देश्य को पूरी तरह से नहीं समझ पाए थे। यीशु ने उनसे कहा कि वह उसके मरे हुओं में से जी उठने के बाद लोगों को बता सकते हैं। परन्तु निःसंदेह चेले नहीं जानते कि यीशु के कहने का क्या अर्थ है। चेलों को आशा थी कि अंत समय में सब लोगों को मरे हुओं में से जीवित कर दिया जाएगा। फिर भी, चेले अन्य लोगों को यह बात नहीं बताते, बल्कि आपस में ही इस विषय पर चर्चा करते हैं। उन तीन चेलों ने यीशु से पूछा कि मसीह से पहले एलिय्याह का क्यों आना होगा। पुराने नियम से लोगों ने समझा था कि एलिय्याह वापस आएगा ताकि लोगों को पश्चाताप करने या उनके पापों से दूर होने के लिए उन्हें तैयार करे। परन्तु चेलों ने सोचा कि एलिय्याह लोगों को एक मसीह के लिए तैयार करेगा जो उन्हें उनके शासकों से बचाएगा। इसके बजाय, यीशु उन्हें याद दिलाता है कि मसीह को भी दुःख उठाना होगा। एलिय्याह का कार्य और मसीह का कार्य क्या है, इस बारे में चेलों का विचार गलत है। तब यीशु बताता है कि एलिय्याह कौन है। वह कहता है कि एलिय्याह पहले ही आ चुका है और उसने भी दुःख उठाया है। यीशु यहाँ यूहन्ना बपतिस्मा देने वाले का वर्णन कर रहा है।</w:t>
      </w:r>
    </w:p>
    <w:p>
      <w:pPr/>
      <w:r>
        <w:rPr>
          <w:lang w:val="hi_IN" w:bidi="hi_IN"/>
        </w:rPr>
      </w:r>
      <w:r>
        <w:rPr>
          <w:lang w:val="hi_IN" w:bidi="hi_IN"/>
        </w:rPr>
        <w:t>यहाँ रुकें और समूह में इस प्रश्न पर चर्चा करें: आपके समुदाय के महत्वपूर्ण धार्मिक अगुवों का वर्णन करें। वे किस तरह के काम करते हैं? क्या वे राजनीतिक कामों में या सामाजिक कामों में शामिल रहते हैं? या वे केवल धार्मिक विषयों के बारे में ही बात करते हैं?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9:2–13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यीशु अपने तीन चेलों, पतरस, याकूब और यूहन्ना को एक ऊँचे पहाड़ पर ले जाता है जहाँ उसका रूप बदलता है तथा एलिय्याह और मूसा प्रकट होते हैं। पतरस यीशु से कहता है, "हम तेरे लिए, मूसा के लिए और एलिय्याह के लिए मण्डप बनाएँ।"</w:t>
      </w:r>
    </w:p>
    <w:p>
      <w:pPr/>
      <w:r>
        <w:rPr>
          <w:lang w:val="hi_IN" w:bidi="hi_IN"/>
        </w:rPr>
      </w:r>
      <w:r>
        <w:rPr>
          <w:b/>
          <w:lang w:val="hi_IN" w:bidi="hi_IN"/>
        </w:rPr>
        <w:t>दूसरे दृश्य में:</w:t>
      </w:r>
      <w:r>
        <w:rPr>
          <w:lang w:val="hi_IN" w:bidi="hi_IN"/>
        </w:rPr>
        <w:t xml:space="preserve"> एक बादल उनके ऊपर छा जाता है और परमेश्वर बादल में से चेलों से यीशु के बारे में बात करता है।</w:t>
      </w:r>
    </w:p>
    <w:p>
      <w:pPr/>
      <w:r>
        <w:rPr>
          <w:lang w:val="hi_IN" w:bidi="hi_IN"/>
        </w:rPr>
      </w:r>
      <w:r>
        <w:rPr>
          <w:b/>
          <w:lang w:val="hi_IN" w:bidi="hi_IN"/>
        </w:rPr>
        <w:t>तीसरे दृश्य में:</w:t>
      </w:r>
      <w:r>
        <w:rPr>
          <w:lang w:val="hi_IN" w:bidi="hi_IN"/>
        </w:rPr>
        <w:t xml:space="preserve"> वे पहाड़ से नीचे उतरते हैं और यीशु उन तीनों चेलों से कहता है कि जो कुछ उन्होंने देखा है, उसे किसी को न बताएँ।</w:t>
      </w:r>
    </w:p>
    <w:p>
      <w:pPr/>
      <w:r>
        <w:rPr>
          <w:lang w:val="hi_IN" w:bidi="hi_IN"/>
        </w:rPr>
      </w:r>
      <w:r>
        <w:rPr>
          <w:b/>
          <w:lang w:val="hi_IN" w:bidi="hi_IN"/>
        </w:rPr>
        <w:t>चौथे दृश्य में:</w:t>
      </w:r>
      <w:r>
        <w:rPr>
          <w:lang w:val="hi_IN" w:bidi="hi_IN"/>
        </w:rPr>
        <w:t xml:space="preserve"> चेले यीशु से पूछते हैं, "धार्मिक व्यवस्था के शिक्षक इस बात पर क्यों जोर देते हैं कि मसीह के आने से पहले एलिय्याह का आना होगा?" यीशु उत्तर देता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परमेश्वर की आवाज</w:t>
      </w:r>
    </w:p>
    <w:p>
      <w:pPr>
        <w:pStyle w:val="ListBullet"/>
        <w:spacing w:line="240" w:lineRule="auto"/>
        <w:ind w:left="720"/>
      </w:pPr>
      <w:r>
        <w:rPr>
          <w:lang w:val="hi_IN" w:bidi="hi_IN"/>
        </w:rPr>
      </w:r>
      <w:r>
        <w:rPr>
          <w:lang w:val="hi_IN" w:bidi="hi_IN"/>
        </w:rPr>
        <w:t>धार्मिक व्यवस्था के शिक्षक (जिन्हें चेलों के प्रश्न में संदर्भित किया गया है)</w:t>
      </w:r>
    </w:p>
    <w:p>
      <w:pPr/>
      <w:r>
        <w:rPr>
          <w:lang w:val="hi_IN" w:bidi="hi_IN"/>
        </w:rPr>
      </w:r>
      <w:r>
        <w:rPr>
          <w:lang w:val="hi_IN" w:bidi="hi_IN"/>
        </w:rPr>
        <w:t>समूह में, इस भाग के परिवेश के इन हिस्सों पर ध्यान दें: जिस पहाड़ पर यह घटना हुई, इस भाग में उस स्थान के बारे में अधिक जानकारी नहीं है। यीशु और उसके चेले पिछले भाग में कैसरिया फिलिप्पी जाने के अपने मार्ग पर थे। अब छह दिन बीत चुके हैं, इसलिए हो सकता है कि वे अभी भी कैसरिया फिलिप्पी में हों या गलील वापस जाने के अपने मार्ग पर हों।</w:t>
      </w:r>
    </w:p>
    <w:p>
      <w:pPr/>
      <w:r>
        <w:rPr>
          <w:lang w:val="hi_IN" w:bidi="hi_IN"/>
        </w:rPr>
      </w:r>
      <w:r>
        <w:rPr>
          <w:lang w:val="hi_IN" w:bidi="hi_IN"/>
        </w:rPr>
        <w:t>यह भाग पिछले खंड के छह दिन बाद घटित होता है। यीशु केवल अपने तीन चेलों, पतरस, याकूब और यूहन्ना को अकेले रहने के लिए एक ऊँचे पहाड़ पर ले जाता है। इन तीनों चेलों के देखते ही देखते, यीशु अपना रूप बदलता है। उसके वस्त्र अत्यन्त सफेद हो जाते हैं, तथा एलिय्याह और मूसा दिखाई देतें हैं और यीशु से बातें करते हैं। यही वही समय है जब पतरस अपने भय और उत्साह में यीशु, मूसा और एलिय्याह के लिए तम्बू या निवासस्थान बनाने का सुझाव देता है।</w:t>
      </w:r>
    </w:p>
    <w:p>
      <w:pPr/>
      <w:r>
        <w:rPr>
          <w:lang w:val="hi_IN" w:bidi="hi_IN"/>
        </w:rPr>
      </w:r>
      <w:r>
        <w:rPr>
          <w:lang w:val="hi_IN" w:bidi="hi_IN"/>
        </w:rPr>
        <w:t>तब एक बादल आकर चेलों को ढाँप लेता है। और परमेश्वर की आवाज आती है, "यह मेरा प्रिय पुत्र है, इसकी सुनो।" अवश्य ही चेलों ने अपनी आँखें बंद कर होंगी-एक अन्य सुसमाचार में बताया गया है कि वे मुँह के बल गिर गए थे-क्योंकि यह पाठ कहता है, "जब उन्होंने चारों ओर देखा तो मूसा और एलिय्याह जा चुके थे और वे केवल यीशु के साथ थे।"</w:t>
      </w:r>
    </w:p>
    <w:p>
      <w:pPr/>
      <w:r>
        <w:rPr>
          <w:lang w:val="hi_IN" w:bidi="hi_IN"/>
        </w:rPr>
      </w:r>
      <w:r>
        <w:rPr>
          <w:lang w:val="hi_IN" w:bidi="hi_IN"/>
        </w:rPr>
        <w:t>जब वे पहाड़ से नीचे उतर रहे थे, तो यीशु उन तीनों चेलों से कहता है कि जब तक वह मरे हुओं में से जी नहीं उठता, तब तक जो कुछ उन्होंने देखा है, उसे वे किसी को न बताएँ। यहाँ यीशु स्वयं को संदर्भित करते हुए "मनुष्य का पुत्र" कहता है।</w:t>
      </w:r>
    </w:p>
    <w:p>
      <w:pPr/>
      <w:r>
        <w:rPr>
          <w:lang w:val="hi_IN" w:bidi="hi_IN"/>
        </w:rPr>
      </w:r>
      <w:r>
        <w:rPr>
          <w:lang w:val="hi_IN" w:bidi="hi_IN"/>
        </w:rPr>
        <w:t>उस समय से आगे, पतरस, याकूब और यूहन्ना ने जो देखा था उन्होंने वह किसी को नहीं बताया, लेकिन वे आपस में यह बात करते रहते थे कि उन्होंने जो देखा और यीशु का मरे हुओं में से जी उठने का क्या अर्थ था।</w:t>
      </w:r>
    </w:p>
    <w:p>
      <w:pPr/>
      <w:r>
        <w:rPr>
          <w:lang w:val="hi_IN" w:bidi="hi_IN"/>
        </w:rPr>
      </w:r>
      <w:r>
        <w:rPr>
          <w:lang w:val="hi_IN" w:bidi="hi_IN"/>
        </w:rPr>
        <w:t>वे तीनों चेले यीशु से पूछते हैं कि धार्मिक व्यवस्था के शिक्षक इस बात पर क्यों जोर देते हैं कि मसीह के आने से पहले एलिय्याह का आना होगा। यह वही शिक्षा थी जो धार्मिक व्यवस्था के शिक्षकों ने मसीहा के आगमन के बारे में सिखाई थी। यीशु उन्हें बताता है कि एलिय्याह सब कुछ तैयार करेगा। फिर वह उनसे एक ऐसा प्रश्न पूछता है जिसके उत्तर की वह अपेक्षा नहीं करता: "पवित्रशास्त्र क्यों कहता है कि मनुष्य के पुत्र को बहुत दुःख उठाना होगा और उसे बहुत ही तुच्छ समझा जाएगा? परन्तु मैं तुम से कहता हूँ कि एलिय्याह पहले ही आ चुका है और उन्होंने उसके साथ दुर्व्यवहार करना चुना, जैसी पवित्रशास्त्र में भविष्यद्वाणी की गई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9:2–13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परमेश्वर की आवाज</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धार्मिक व्यवस्था के शिक्षक (जिन्हें चेलों के प्रश्नों में संदर्भित किया गया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 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नाटक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पिछले भाग के छह दिन बाद, जिसमें यीशु और चेले गलील से उत्तर दिशा की ओर जा रहे थे, यीशु पतरस, याकूब और यूहन्ना को अकेले रहने के लिए एक ऊँचे पहाड़ पर ले जाता है। यीशु अपना रूप पूरी तरह बदल लेता है तथा एलिय्याह और मूसा प्रकट होकर यीशु से बातचीत करने लगते हैं।</w:t>
      </w:r>
    </w:p>
    <w:p>
      <w:pPr/>
      <w:r>
        <w:rPr>
          <w:lang w:val="hi_IN" w:bidi="hi_IN"/>
        </w:rPr>
      </w:r>
      <w:r>
        <w:rPr>
          <w:lang w:val="hi_IN" w:bidi="hi_IN"/>
        </w:rPr>
        <w:t>अभिनय को रोकें। चेलों का पात्र निभाने वाले व्यक्तियों से पूछें, "आप क्या महसूस कर रहे हैं या क्या सोच रहे हैं?" वह व्यक्ति कुछ इस तरह के उत्तर दे सकता है, "हम पूरी तरह से उलझन में हैं," या "हम डरे हुए हैं, हमें नहीं पता कि क्या हो रहा है," या "हम बस इतना जानते हैं कि यह एलिय्याह और मूसा हैं, और हमें नहीं पता कि हम यह कैसे जानते हैं।" अभिनय को जारी रखें।</w:t>
      </w:r>
    </w:p>
    <w:p>
      <w:pPr/>
      <w:r>
        <w:rPr>
          <w:lang w:val="hi_IN" w:bidi="hi_IN"/>
        </w:rPr>
      </w:r>
      <w:r>
        <w:rPr>
          <w:lang w:val="hi_IN" w:bidi="hi_IN"/>
        </w:rPr>
        <w:t>पतरस कहता है, "हे गुरु, हे रब्बी, हमारे लिए यहाँ रहना अद्भुत है, हम तीन तम्बू बनाएँ।" तब उन पर बादल छा जाता है, और उसमें से एक आवाज आती है, "यह मेरा प्रिय पुत्र है, इसकी सुनो।" जब चेलों ने चारों ओर देखा तो मूसा और एलिय्याह चले गए थे और उन्होंने अपने साथ केवल यीशु को देखा।</w:t>
      </w:r>
    </w:p>
    <w:p>
      <w:pPr/>
      <w:r>
        <w:rPr>
          <w:lang w:val="hi_IN" w:bidi="hi_IN"/>
        </w:rPr>
      </w:r>
      <w:r>
        <w:rPr>
          <w:lang w:val="hi_IN" w:bidi="hi_IN"/>
        </w:rPr>
        <w:t>अभिनय को रोकें। पतरस का पात्र निभाने वाले व्यक्ति से पूछें, "आप क्या महसूस कर रहे हैं या क्या सोच रहे हैं?" वह व्यक्ति कुछ इस तरह के उत्तर दे सकता है, "मैं डरा हुआ हूँ, मैं उलझन मैं हूँ, मुझे नहीं पता कि क्या सोचना चाहिए।" चेलों का पात्र निभाने वाले दूसरे व्यक्तियों से पूछें, "आप क्या महसूस कर रहे हैं या क्या सोच रहे हैं?" वे लोग कुछ इस तरह के उत्तर दे सकते हैं, "हमने परमेश्वर की आवाज सुनी है, और उससे हम डर गए हैं," या "हमने परमेश्वर की आवाज सुनी है और अब हम जानते हैं कि यीशु वास्तव में कौन है।" अभिनय को जारी रखें।</w:t>
      </w:r>
    </w:p>
    <w:p>
      <w:pPr/>
      <w:r>
        <w:rPr>
          <w:lang w:val="hi_IN" w:bidi="hi_IN"/>
        </w:rPr>
      </w:r>
      <w:r>
        <w:rPr>
          <w:lang w:val="hi_IN" w:bidi="hi_IN"/>
        </w:rPr>
        <w:t>जब चेले और यीशु पहाड़ से नीचे उतरते हैं, तो यीशु उन्हें समझाता है कि जब तक मनुष्य का पुत्र मरे हुओं में से जी न उठे, तब तक जो हुआ वे किसी को भी न बताएँ। चेले अक्सर एक दूसरे से पूछते थे कि "मरे हुओं में से जी उठने" से यीशु का क्या अर्थ था।</w:t>
      </w:r>
    </w:p>
    <w:p>
      <w:pPr/>
      <w:r>
        <w:rPr>
          <w:lang w:val="hi_IN" w:bidi="hi_IN"/>
        </w:rPr>
      </w:r>
      <w:r>
        <w:rPr>
          <w:lang w:val="hi_IN" w:bidi="hi_IN"/>
        </w:rPr>
        <w:t>अभिनय को रोकें। यीशु का पात्र निभाने वाले व्यक्ति से पूछें, "आप क्या महसूस कर रहे हैं या क्या सोच रहे हैं?" वह व्यक्ति कुछ इस तरह के उत्तर दे सकता है, "अभी मेरा उन्हें यह बताने का समय नहीं आया कि मैं वास्तव में कौन हूँ" या "मैं निराश हूँ, मैं उनसे कहता रहता हूँ कि मुझे मरना होगा और मरे हुओं में से जी उठना होगा, परन्तु वे अभी भी नहीं समझते।" अभिनय को जारी रखें।</w:t>
      </w:r>
    </w:p>
    <w:p>
      <w:pPr/>
      <w:r>
        <w:rPr>
          <w:lang w:val="hi_IN" w:bidi="hi_IN"/>
        </w:rPr>
      </w:r>
      <w:r>
        <w:rPr>
          <w:lang w:val="hi_IN" w:bidi="hi_IN"/>
        </w:rPr>
        <w:t>चेलों ने यीशु से पूछा कि धार्मिक व्यवस्था के शिक्षक इस बात पर क्यों जोर देते हैं कि एलिय्याह को वापस आना ही होगा। यीशु ने उत्तर दिया कि एलिय्याह आ गया है और उसके साथ वैसे ही दुर्व्यवहार किया गया, जैसे कि पवित्रशास्त्र ने भविष्यद्वाणी की थी। उसने कहा कि मनुष्य का पुत्र भी वैसा ही दुःख उठाएगा जैसे कि पवित्रशास्त्र में भविष्यद्वाणी की गई है।</w:t>
      </w:r>
    </w:p>
    <w:p>
      <w:pPr/>
      <w:r>
        <w:rPr>
          <w:lang w:val="hi_IN" w:bidi="hi_IN"/>
        </w:rPr>
      </w:r>
      <w:r>
        <w:rPr>
          <w:lang w:val="hi_IN" w:bidi="hi_IN"/>
        </w:rPr>
        <w:t>अभिनय को रोकें। यीशु का पात्र निभाने वाले व्यक्ति से पूछें, "आप क्या महसूस कर रहे हैं या क्या सोच रहे हैं?" वह व्यक्ति कुछ इस तरह के उत्तर दे सकता है, "मुझे पता है कि यह सब कुछ वैसा ही हो रहा है जैसा होना चाहिए," या "मैं मूसा और एलिय्याह भविष्यद्वक्ताओं से बात करता रहा हूँ, और परमेश्वर से बात करके यह पुष्टि की है कि उसकी योजना पूरी हो रही है," या "मुझे दुःख है किमुझे उन लोगों द्वारा इस तरह का व्यवहार सहना पड़ेगा जो धार्मिक व्यवस्था के शिक्षक माने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9:2–13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छह दिन बाद पतरस, याकूब और यूहन्ना को लेकर यीशु अकेले रहने के लिए एक ऊँचे पहाड़ पर गया। उन लोगों के देखते ही देखते, यीशु का रूप </w:t>
      </w:r>
      <w:r>
        <w:rPr>
          <w:b/>
          <w:lang w:val="hi_IN" w:bidi="hi_IN"/>
        </w:rPr>
        <w:t>बदल गया</w:t>
      </w:r>
      <w:r>
        <w:rPr>
          <w:lang w:val="hi_IN" w:bidi="hi_IN"/>
        </w:rPr>
        <w:t xml:space="preserve">, या </w:t>
      </w:r>
      <w:r>
        <w:rPr>
          <w:b/>
          <w:lang w:val="hi_IN" w:bidi="hi_IN"/>
        </w:rPr>
        <w:t>रूपान्तरित हो गया</w:t>
      </w:r>
      <w:r>
        <w:rPr>
          <w:lang w:val="hi_IN" w:bidi="hi_IN"/>
        </w:rPr>
        <w:t>। बदलने या रूपान्तरित होने का अर्थ है रूप में परिवर्तन-अर्थात पहले से बिलकुल अलग दिखना। इसका अर्थ जादुई रूप से या बुरे तरीके में परिवर्तित होना नहीं है। यीशु किसी अलग व्यक्ति की तरह नहीं दिख रहा था, वह बस बहुत उज्ज्वल हो गया था। वह परमेश्वर ही है जिसने यह होने दिया।</w:t>
      </w:r>
    </w:p>
    <w:p>
      <w:pPr/>
      <w:r>
        <w:rPr>
          <w:lang w:val="hi_IN" w:bidi="hi_IN"/>
        </w:rPr>
      </w:r>
      <w:r>
        <w:rPr>
          <w:lang w:val="hi_IN" w:bidi="hi_IN"/>
        </w:rPr>
        <w:t xml:space="preserve">उसके कपड़े चमकदार सफेद हो गए थे, जो किसी भी सांसारिक विरंजक से कहीं बढ़कर सफेद थे। </w:t>
      </w:r>
      <w:r>
        <w:rPr>
          <w:b/>
          <w:lang w:val="hi_IN" w:bidi="hi_IN"/>
        </w:rPr>
        <w:t>विरंजक</w:t>
      </w:r>
      <w:r>
        <w:rPr>
          <w:lang w:val="hi_IN" w:bidi="hi_IN"/>
        </w:rPr>
        <w:t xml:space="preserve"> एक रसायन है जिसका उपयोग कपड़े और अन्य वस्तुओं को सफेद करने के लिए किया जाता है। यदि आपके पास विरंजक न हो, तो हो सकता है कि आपको यह कहना पड़े कि यह एक ऐसी वस्तु है जो कपड़ों को पूरी तरह सफेद करती है। या आप कह सकते हैं कि उसके कपड़े इतने सफेद थे कि कोई भी व्यक्ति उन्हें वैसा नहीं धो सकता था।</w:t>
      </w:r>
    </w:p>
    <w:p>
      <w:pPr/>
      <w:r>
        <w:rPr>
          <w:lang w:val="hi_IN" w:bidi="hi_IN"/>
        </w:rPr>
      </w:r>
      <w:r>
        <w:rPr>
          <w:lang w:val="hi_IN" w:bidi="hi_IN"/>
        </w:rPr>
        <w:t xml:space="preserve">फिर एलिय्याह और मूसा प्रकट होकर यीशु से बातें करने लगे। </w:t>
      </w:r>
      <w:r>
        <w:rPr>
          <w:b/>
          <w:lang w:val="hi_IN" w:bidi="hi_IN"/>
        </w:rPr>
        <w:t>एलिय्याह</w:t>
      </w:r>
      <w:r>
        <w:rPr>
          <w:lang w:val="hi_IN" w:bidi="hi_IN"/>
        </w:rPr>
        <w:t xml:space="preserve"> एक भविष्यद्वक्ता है जो बहुत समय पहले रहता था। परमेश्‍वर ने यहूदियों से कहा था कि मसीह से पहले एलिय्याह जैसा कोई व्यक्ति आएगा जो उसके लिए मार्ग तैयार करेगा। </w:t>
      </w:r>
      <w:r>
        <w:rPr>
          <w:b/>
          <w:lang w:val="hi_IN" w:bidi="hi_IN"/>
        </w:rPr>
        <w:t>मूसा</w:t>
      </w:r>
      <w:r>
        <w:rPr>
          <w:lang w:val="hi_IN" w:bidi="hi_IN"/>
        </w:rPr>
        <w:t xml:space="preserve"> एक भविष्यद्वक्ता है और वह भी बहुत समय पहले रहता था। परमेश्‍वर ने मूसा को वह व्यवस्था दी थी जिसका यहूदी लोग पालन करते हैं।</w:t>
      </w:r>
    </w:p>
    <w:p>
      <w:pPr/>
      <w:r>
        <w:rPr>
          <w:lang w:val="hi_IN" w:bidi="hi_IN"/>
        </w:rPr>
      </w:r>
      <w:r>
        <w:rPr>
          <w:lang w:val="hi_IN" w:bidi="hi_IN"/>
        </w:rPr>
        <w:t xml:space="preserve">पतरस ने कहा, "हे रब्बी, हमारा यहाँ रहना अद्भुत है।" </w:t>
      </w:r>
      <w:r>
        <w:rPr>
          <w:b/>
          <w:lang w:val="hi_IN" w:bidi="hi_IN"/>
        </w:rPr>
        <w:t>रब्बी</w:t>
      </w:r>
      <w:r>
        <w:rPr>
          <w:lang w:val="hi_IN" w:bidi="hi_IN"/>
        </w:rPr>
        <w:t xml:space="preserve"> एक यहूदी उपाधि है जिसका अर्थ है "मेरा महान व्यक्ति" या "मेरा महान गुरु।" इसका अर्थ कोई पाठशाला का शिक्षक नहीं है। यह "प्रभु" से एक अलग शब्द है। प्रभु का अर्थ स्वामी या शायद कोई दिव्य प्राणी होता है। यहाँ रुकें और समूह में चर्चा करें कि आप रब्बी के लिए किस शब्द या वाक्यांश का उपयोग करेंगे। अधिक जानकारी के लिए </w:t>
      </w:r>
      <w:hyperlink r:id="rId316">
        <w:r>
          <w:rPr>
            <w:lang w:val="hi_IN" w:bidi="hi_IN"/>
          </w:rPr>
          <w:rPr>
            <w:color w:val="0000EE"/>
            <w:u w:val="single"/>
          </w:rPr>
          <w:t>रब्बी</w:t>
        </w:r>
      </w:hyperlink>
      <w:r>
        <w:rPr>
          <w:lang w:val="hi_IN" w:bidi="hi_IN"/>
        </w:rPr>
        <w:t xml:space="preserve"> को मुख्य शब्दावली में देखें। इस ऑडियो को यहाँ रोकें। सम्पूर्ण मरकुस की पुस्तक में रब्बी के लिए एक ही शब्द का उपयोग करें।</w:t>
      </w:r>
    </w:p>
    <w:p>
      <w:pPr/>
      <w:r>
        <w:rPr>
          <w:lang w:val="hi_IN" w:bidi="hi_IN"/>
        </w:rPr>
      </w:r>
      <w:r>
        <w:rPr>
          <w:lang w:val="hi_IN" w:bidi="hi_IN"/>
        </w:rPr>
        <w:t xml:space="preserve">पतरस ने मूसा, एलिय्याह और यीशु के लिए तीन मण्डप, तम्बू या निवासस्थान बनाने का सुझाव दिया। पतरस </w:t>
      </w:r>
      <w:r>
        <w:rPr>
          <w:b/>
          <w:lang w:val="hi_IN" w:bidi="hi_IN"/>
        </w:rPr>
        <w:t>मण्डप</w:t>
      </w:r>
      <w:r>
        <w:rPr>
          <w:lang w:val="hi_IN" w:bidi="hi_IN"/>
        </w:rPr>
        <w:t xml:space="preserve"> के लिए उसी शब्द का उपयोग करता है जिसका उपयोग यहूदी लोगों ने अपने विशेष "मिलापवाले तम्बूओं के पर्व" या "झोंपड़ियों के पर्व" में किया था। ये मण्डप शायद पेड़ों की डालियों या कपड़े से बने थे। लोग परमेश्वर के द्वारा उनकी सुरक्षा किए जाने का आनन्द मनाने के लिए 7 दिनों तक उनमें रहा करते थे। ये तम्बू उन लोगों के घर भी थे जो एक स्थान से दूसरे स्थान पर जाते रहते थे, इसलिए इन्हें हटाना और लगाना आसान होता था।</w:t>
      </w:r>
    </w:p>
    <w:p>
      <w:pPr/>
      <w:r>
        <w:rPr>
          <w:lang w:val="hi_IN" w:bidi="hi_IN"/>
        </w:rPr>
      </w:r>
      <w:r>
        <w:rPr>
          <w:lang w:val="hi_IN" w:bidi="hi_IN"/>
        </w:rPr>
        <w:t>यहाँ रुकें और समूह में झोपड़ियों के पर्व के लिए बनाए गए मण्डपों का चित्र देखें। इस ऑडियो को यहाँ रोकें।</w:t>
      </w:r>
    </w:p>
    <w:p>
      <w:pPr/>
      <w:r>
        <w:rPr>
          <w:lang w:val="hi_IN" w:bidi="hi_IN"/>
        </w:rPr>
      </w:r>
      <w:r>
        <w:rPr>
          <w:lang w:val="hi_IN" w:bidi="hi_IN"/>
        </w:rPr>
        <w:t xml:space="preserve">बाद में, चेले और यीशु पहाड़ से नीचे उतरे और यीशु ने उनसे कहा कि जब तक </w:t>
      </w:r>
      <w:r>
        <w:rPr>
          <w:b/>
          <w:lang w:val="hi_IN" w:bidi="hi_IN"/>
        </w:rPr>
        <w:t>मनुष्य का पुत्र</w:t>
      </w:r>
      <w:r>
        <w:rPr>
          <w:lang w:val="hi_IN" w:bidi="hi_IN"/>
        </w:rPr>
        <w:t xml:space="preserve"> मरे हुओं में से जी न उठे, तब तक जो उन्होंने देखा था, वे किसी को भी न बताएँ। मनुष्य का पुत्र वही है जिसे परमेश्वर ने सारा अधिकार दिया है। मनुष्य के पुत्र के लिए उसी वाक्यांश का उपयोग करें जो आपने पिछले भागों में उपयोग किया है। </w:t>
      </w:r>
      <w:hyperlink r:id="rId92">
        <w:r>
          <w:rPr>
            <w:lang w:val="hi_IN" w:bidi="hi_IN"/>
          </w:rPr>
          <w:rPr>
            <w:color w:val="0000EE"/>
            <w:u w:val="single"/>
          </w:rPr>
          <w:t>मनुष्य के पुत्र</w:t>
        </w:r>
      </w:hyperlink>
      <w:r>
        <w:rPr>
          <w:lang w:val="hi_IN" w:bidi="hi_IN"/>
        </w:rPr>
        <w:t xml:space="preserve"> के बारे में अधिक जानकारी के लिए, मुख्य शब्दावली को देखें।</w:t>
      </w:r>
    </w:p>
    <w:p>
      <w:pPr/>
      <w:r>
        <w:rPr>
          <w:lang w:val="hi_IN" w:bidi="hi_IN"/>
        </w:rPr>
      </w:r>
      <w:r>
        <w:rPr>
          <w:lang w:val="hi_IN" w:bidi="hi_IN"/>
        </w:rPr>
        <w:t>जब यीशु स्वयं को मनुष्य के पुत्र की यह उपाधि देता है तो वह स्वयं के विषय में तीसरे व्यक्ति के रूप में बात करता है। यह सुनिश्चित करें कि जिस तरह से आप इसका अनुवाद करते हैं उससे यह स्पष्ट हो कि यीशु अपने बारे में बात कर रहा है।</w:t>
      </w:r>
    </w:p>
    <w:p>
      <w:pPr/>
      <w:r>
        <w:rPr>
          <w:lang w:val="hi_IN" w:bidi="hi_IN"/>
        </w:rPr>
      </w:r>
      <w:r>
        <w:rPr>
          <w:lang w:val="hi_IN" w:bidi="hi_IN"/>
        </w:rPr>
        <w:t>यीशु के चेले उससे पूछते हैं, "</w:t>
      </w:r>
      <w:r>
        <w:rPr>
          <w:b/>
          <w:lang w:val="hi_IN" w:bidi="hi_IN"/>
        </w:rPr>
        <w:t>धार्मिक व्यवस्था के शिक्षक</w:t>
      </w:r>
      <w:r>
        <w:rPr>
          <w:lang w:val="hi_IN" w:bidi="hi_IN"/>
        </w:rPr>
        <w:t xml:space="preserve"> इस बात पर क्यों जोर देते हैं कि </w:t>
      </w:r>
      <w:r>
        <w:rPr>
          <w:b/>
          <w:lang w:val="hi_IN" w:bidi="hi_IN"/>
        </w:rPr>
        <w:t>मसीह</w:t>
      </w:r>
      <w:r>
        <w:rPr>
          <w:lang w:val="hi_IN" w:bidi="hi_IN"/>
        </w:rPr>
        <w:t xml:space="preserve"> के आने से पहले एलिय्याह का आना होगा?" </w:t>
      </w:r>
      <w:r>
        <w:rPr>
          <w:b/>
          <w:lang w:val="hi_IN" w:bidi="hi_IN"/>
        </w:rPr>
        <w:t>धार्मिक व्यवस्था के शिक्षकों</w:t>
      </w:r>
      <w:r>
        <w:rPr>
          <w:lang w:val="hi_IN" w:bidi="hi_IN"/>
        </w:rPr>
        <w:t xml:space="preserve"> का अनुवाद कई बार शास्त्री या व्यवस्था लिखने वाले लोगों के रूप में किया गया है: वे पवित्रशास्त्र की व्यवस्था की व्याख्या करने वाले विद्वान और विशेषज्ञ लोग थे। ये व्याख्याएँ लिखी नहीं जाती थीं, बल्कि इन्हें याद किया जाता था और शिक्षकों के द्वारा मौखिक रूप से सिखाया जाता था। व्यवस्था के शिक्षकों के लिए उसी शब्द का उपयोग करें जो आपने पिछले भागों में उपयोग किया है।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को देखें।</w:t>
      </w:r>
    </w:p>
    <w:p>
      <w:pPr/>
      <w:r>
        <w:rPr>
          <w:lang w:val="hi_IN" w:bidi="hi_IN"/>
        </w:rPr>
      </w:r>
      <w:r>
        <w:rPr>
          <w:b/>
          <w:lang w:val="hi_IN" w:bidi="hi_IN"/>
        </w:rPr>
        <w:t>मसीह</w:t>
      </w:r>
      <w:r>
        <w:rPr>
          <w:lang w:val="hi_IN" w:bidi="hi_IN"/>
        </w:rPr>
        <w:t xml:space="preserve"> नाम यीशु के लिए है जिसका अर्थ है "परमेश्वर उद्धार करता है।" </w:t>
      </w:r>
      <w:hyperlink r:id="rId16">
        <w:r>
          <w:rPr>
            <w:lang w:val="hi_IN" w:bidi="hi_IN"/>
          </w:rPr>
          <w:rPr>
            <w:color w:val="0000EE"/>
            <w:u w:val="single"/>
          </w:rPr>
          <w:t>ख्रिस्त</w:t>
        </w:r>
      </w:hyperlink>
      <w:r>
        <w:rPr>
          <w:lang w:val="hi_IN" w:bidi="hi_IN"/>
        </w:rPr>
        <w:t xml:space="preserve"> इब्रानी भाषा में "मसीह" शब्द है, और इसका अर्थ वह व्यक्ति है जिसका परमेश्वर ने अभिषेक किया है, या किसी विशेष कार्य के लिए उसे नियुक्त किया है। पुराने नियम में, भविष्यद्वक्ताओं, याजकों और राजाओं का विशेष कार्यों के लिए अभिषेक किया गया था। यीशु में ये सारी बातें पाई जाती हैं, परन्तु मरकुस यीशु को एक ऐसे राजा के रूप में ही देखता है जिसका परमेश्वर ने एक विशेष कार्य के लिए अभिषेक किया है। मसीह के लिए यहाँ उसी शब्द का उपयोग करें जो आपने मरकुस की पुस्तक के अन्य हिस्सों में उपयोग किया है। </w:t>
      </w:r>
      <w:hyperlink r:id="rId15">
        <w:r>
          <w:rPr>
            <w:lang w:val="hi_IN" w:bidi="hi_IN"/>
          </w:rPr>
          <w:rPr>
            <w:color w:val="0000EE"/>
            <w:u w:val="single"/>
          </w:rPr>
          <w:t>मसीह</w:t>
        </w:r>
      </w:hyperlink>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9:2–13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17">
        <w:r>
          <w:rPr>
            <w:lang w:val="hi_IN" w:bidi="hi_IN"/>
          </w:rPr>
          <w:rPr>
            <w:color w:val="0000EE"/>
            <w:u w:val="single"/>
          </w:rPr>
          <w:t>सुने और मन में रखें</w:t>
        </w:r>
      </w:hyperlink>
      <w:r>
        <w:rPr>
          <w:lang w:val="hi_IN" w:bidi="hi_IN"/>
        </w:rPr>
        <w:t xml:space="preserve"> (490 KB)</w:t>
      </w:r>
      <w:r>
        <w:rPr>
          <w:lang w:val="hi_IN" w:bidi="hi_IN"/>
        </w:rPr>
      </w:r>
    </w:p>
    <w:p>
      <w:pPr>
        <w:pStyle w:val="ListBullet"/>
        <w:spacing w:line="240" w:lineRule="auto"/>
        <w:ind w:left="720"/>
      </w:pPr>
      <w:r>
        <w:rPr>
          <w:lang w:val="hi_IN" w:bidi="hi_IN"/>
        </w:rPr>
      </w:r>
      <w:hyperlink r:id="rId318">
        <w:r>
          <w:rPr>
            <w:lang w:val="hi_IN" w:bidi="hi_IN"/>
          </w:rPr>
          <w:rPr>
            <w:color w:val="0000EE"/>
            <w:u w:val="single"/>
          </w:rPr>
          <w:t>पाठ का परिचय</w:t>
        </w:r>
      </w:hyperlink>
      <w:r>
        <w:rPr>
          <w:lang w:val="hi_IN" w:bidi="hi_IN"/>
        </w:rPr>
        <w:t xml:space="preserve"> (3.5 MB)</w:t>
      </w:r>
      <w:r>
        <w:rPr>
          <w:lang w:val="hi_IN" w:bidi="hi_IN"/>
        </w:rPr>
      </w:r>
    </w:p>
    <w:p>
      <w:pPr>
        <w:pStyle w:val="ListBullet"/>
        <w:spacing w:line="240" w:lineRule="auto"/>
        <w:ind w:left="720"/>
      </w:pPr>
      <w:r>
        <w:rPr>
          <w:lang w:val="hi_IN" w:bidi="hi_IN"/>
        </w:rPr>
      </w:r>
      <w:hyperlink r:id="rId319">
        <w:r>
          <w:rPr>
            <w:lang w:val="hi_IN" w:bidi="hi_IN"/>
          </w:rPr>
          <w:rPr>
            <w:color w:val="0000EE"/>
            <w:u w:val="single"/>
          </w:rPr>
          <w:t>घटनाओं को समझाना</w:t>
        </w:r>
      </w:hyperlink>
      <w:r>
        <w:rPr>
          <w:lang w:val="hi_IN" w:bidi="hi_IN"/>
        </w:rPr>
        <w:t xml:space="preserve"> (2.5 MB)</w:t>
      </w:r>
      <w:r>
        <w:rPr>
          <w:lang w:val="hi_IN" w:bidi="hi_IN"/>
        </w:rPr>
      </w:r>
    </w:p>
    <w:p>
      <w:pPr>
        <w:pStyle w:val="ListBullet"/>
        <w:spacing w:line="240" w:lineRule="auto"/>
        <w:ind w:left="720"/>
      </w:pPr>
      <w:r>
        <w:rPr>
          <w:lang w:val="hi_IN" w:bidi="hi_IN"/>
        </w:rPr>
      </w:r>
      <w:hyperlink r:id="rId320">
        <w:r>
          <w:rPr>
            <w:lang w:val="hi_IN" w:bidi="hi_IN"/>
          </w:rPr>
          <w:rPr>
            <w:color w:val="0000EE"/>
            <w:u w:val="single"/>
          </w:rPr>
          <w:t>पाठ को नाटकीय रूप देना</w:t>
        </w:r>
      </w:hyperlink>
      <w:r>
        <w:rPr>
          <w:lang w:val="hi_IN" w:bidi="hi_IN"/>
        </w:rPr>
        <w:t xml:space="preserve"> (3.0 MB)</w:t>
      </w:r>
      <w:r>
        <w:rPr>
          <w:lang w:val="hi_IN" w:bidi="hi_IN"/>
        </w:rPr>
      </w:r>
    </w:p>
    <w:p>
      <w:pPr>
        <w:pStyle w:val="ListBullet"/>
        <w:spacing w:line="240" w:lineRule="auto"/>
        <w:ind w:left="720"/>
      </w:pPr>
      <w:r>
        <w:rPr>
          <w:lang w:val="hi_IN" w:bidi="hi_IN"/>
        </w:rPr>
      </w:r>
      <w:hyperlink r:id="rId321">
        <w:r>
          <w:rPr>
            <w:lang w:val="hi_IN" w:bidi="hi_IN"/>
          </w:rPr>
          <w:rPr>
            <w:color w:val="0000EE"/>
            <w:u w:val="single"/>
          </w:rPr>
          <w:t>आवश्यक जानकारी</w:t>
        </w:r>
      </w:hyperlink>
      <w:r>
        <w:rPr>
          <w:lang w:val="hi_IN" w:bidi="hi_IN"/>
        </w:rPr>
        <w:t xml:space="preserve"> (3.2 MB)</w:t>
      </w:r>
      <w:r>
        <w:rPr>
          <w:lang w:val="hi_IN" w:bidi="hi_IN"/>
        </w:rPr>
      </w:r>
    </w:p>
    <w:p>
      <w:pPr>
        <w:pStyle w:val="ListBullet"/>
        <w:spacing w:line="240" w:lineRule="auto"/>
        <w:ind w:left="720"/>
      </w:pPr>
      <w:r>
        <w:rPr>
          <w:lang w:val="hi_IN" w:bidi="hi_IN"/>
        </w:rPr>
      </w:r>
      <w:hyperlink r:id="rId322">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9:14–29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9:14–29 को सुनें और अपने मनों में रखें।</w:t>
      </w:r>
    </w:p>
    <w:p>
      <w:pPr/>
      <w:r>
        <w:rPr>
          <w:lang w:val="hi_IN" w:bidi="hi_IN"/>
        </w:rPr>
      </w:r>
      <w:r>
        <w:rPr>
          <w:lang w:val="hi_IN" w:bidi="hi_IN"/>
        </w:rPr>
        <w:t>यदि सम्भव हो तो मरकुस 9:14–29 का ऑडियो संस्करण तीन बार, तीन अलग-अलग अनुवादों में सुनें। उसके बाद, एक समूह में, नीचे दिए गए प्रश्नों पर चर्चा करें:</w:t>
      </w:r>
    </w:p>
    <w:p>
      <w:pPr>
        <w:pStyle w:val="ListNumber"/>
        <w:numPr>
          <w:ilvl w:val="0"/>
          <w:numId w:val="53"/>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9:14–29 का ऑडियो संस्करण सबसे आसानी से समझ आने वाले अनुवाद में सुनें।</w:t>
      </w:r>
    </w:p>
    <w:p>
      <w:pPr/>
      <w:r>
        <w:rPr>
          <w:lang w:val="hi_IN" w:bidi="hi_IN"/>
        </w:rPr>
      </w:r>
      <w:r>
        <w:rPr>
          <w:lang w:val="hi_IN" w:bidi="hi_IN"/>
        </w:rPr>
        <w:t>यीशु अभी-अभी पतरस, याकूब और यूहन्ना के साथ ऊँचे पहाड़ पर गया है। वहाँ पर, यीशु का स्वरूप बदल जाता है और उसके साथ एलिय्याह और मूसा दिखाई देते हैं। यीशु के विषय में परमेश्वर का शब्द स्वर्ग से यह कहते सुनाई देता है कि "यह मेरा प्रिय पुत्र है। इसकी सुनो।"</w:t>
      </w:r>
    </w:p>
    <w:p>
      <w:pPr/>
      <w:r>
        <w:rPr>
          <w:lang w:val="hi_IN" w:bidi="hi_IN"/>
        </w:rPr>
      </w:r>
      <w:r>
        <w:rPr>
          <w:lang w:val="hi_IN" w:bidi="hi_IN"/>
        </w:rPr>
        <w:t>यीशु पतरस और याकूब और यूहन्ना के साथ पहाड़ से उतरकर उस ओर जाता है जहाँ बाकी चेले हैं। यीशु बाकी चेलों के आसपास लोगों की बड़ी भीड़ को देखता है। भीड़ यीशु को वहाँ देखकर चकित हो जाती हैं। लोग यीशु को अभिवादन करने, या यीशु का स्वागत करने के लिए उसकी ओर भागते हैं। भीड़ में व्यवस्था के शिक्षक भी मौजूद हैं। व्यवस्था के शिक्षक और चेले आपस में किसी बात पर बहस कर रहे हैं। वास्तव में, जब यीशु उनसे पूछता है, "तुम उनके साथ किस बात को लेकर बहस कर रहे हो?" हम नहीं जानते कि वह उस समय किससे पूछ रहा है—धार्मिक अगुवों से या चेलों से। अधिकांश विद्वान मानते हैं कि यीशु अपने चेलों से बात कर रहा है। कुछ संस्करणों में ऐसा बताया गया है कि "यहाँ किस बारे में बहस हो रही है?"</w:t>
      </w:r>
    </w:p>
    <w:p>
      <w:pPr/>
      <w:r>
        <w:rPr>
          <w:lang w:val="hi_IN" w:bidi="hi_IN"/>
        </w:rPr>
      </w:r>
      <w:r>
        <w:rPr>
          <w:lang w:val="hi_IN" w:bidi="hi_IN"/>
        </w:rPr>
        <w:t>भीड़ में एक व्यक्ति यीशु को उत्तर देता है, यह उत्तर असामान्य नहीं है। जिस व्यक्ति ने यीशु को उत्तर दिया, वही शायद बहस का कारण है। इससे हमें इस बात का पता चलता है कि बहस किस बारे में हो रही होगी। यह व्यक्ति अपने दुष्टात्मा से ग्रस्त बेटे को ठीक होने के लिए यीशु के पास लाया था। ग्रसित होने का अर्थ है किसी चीज के द्वारा वश में होना।</w:t>
      </w:r>
    </w:p>
    <w:p>
      <w:pPr/>
      <w:r>
        <w:rPr>
          <w:lang w:val="hi_IN" w:bidi="hi_IN"/>
        </w:rPr>
      </w:r>
      <w:r>
        <w:rPr>
          <w:lang w:val="hi_IN" w:bidi="hi_IN"/>
        </w:rPr>
        <w:t>यहाँ रुकें और एक समूह में इस प्रश्न पर चर्चा करें: किसी ऐसे व्यक्ति के बारे में बताएँ जिसे आप जानते हैं और जो दुष्टात्मा के वश में हो। आपको कैसे पता चला कि वे दुष्टात्मा के वश में थे? उन्होंने क्या किया? इस ऑडियो को यहाँ रोकें।</w:t>
      </w:r>
    </w:p>
    <w:p>
      <w:pPr/>
      <w:r>
        <w:rPr>
          <w:lang w:val="hi_IN" w:bidi="hi_IN"/>
        </w:rPr>
      </w:r>
      <w:r>
        <w:rPr>
          <w:lang w:val="hi_IN" w:bidi="hi_IN"/>
        </w:rPr>
        <w:t>यह दुष्ट आत्मा, दुष्ट आत्माओं के स्वभाव को दर्शाती है, जो कि जीवन को नष्ट करना है। लड़के में कई अलग-अलग लक्षण हैं जैसे बोल न पाना। दुष्ट आत्मा लड़के को जमीन पर पटक देती है, और उसके मुँह से झाग निकलता है, वह अपने दाँत पीसता है, और अकड़ जाता है, जिसका अर्थ बहुत थक जाना भी हो सकता है। पिता चेलों से अपने बेटे को ठीक करने के लिए कहता है। उस समय में, लोगों का विश्वास था कि गुरू के न होने पर चेले वही करते हैं जो गुरू करता है। चेलों को यह भी विश्वास था कि वे उस लड़के को ठीक कर सकतें हैं। यीशु ने उन्हें पहले भी इस तरह के काम करने की आज्ञा दी थी, और जिसमें वे सफल भी हुए थे। लेकिन चेले उस लड़के को ठीक नहीं कर पाते, और कोई नहीं समझ पाता कि ऐसा क्यों हो रहा है।</w:t>
      </w:r>
    </w:p>
    <w:p>
      <w:pPr/>
      <w:r>
        <w:rPr>
          <w:lang w:val="hi_IN" w:bidi="hi_IN"/>
        </w:rPr>
      </w:r>
      <w:r>
        <w:rPr>
          <w:lang w:val="hi_IN" w:bidi="hi_IN"/>
        </w:rPr>
        <w:t>यहाँ रुकें और एक समूह में इस प्रश्न पर चर्चा करें: आपकी संस्कृति में, धार्मिक अगुवे के चेले किस प्रकार के कार्य कर सकते हैं, यदि वह अगुवा वहां मौजूद न हो? इस ऑडियो को यहाँ रोकें।</w:t>
      </w:r>
    </w:p>
    <w:p>
      <w:pPr/>
      <w:r>
        <w:rPr>
          <w:lang w:val="hi_IN" w:bidi="hi_IN"/>
        </w:rPr>
      </w:r>
      <w:r>
        <w:rPr>
          <w:lang w:val="hi_IN" w:bidi="hi_IN"/>
        </w:rPr>
        <w:t>जब यीशु वहां पहुंचता हैं, तो वह एक ऐसा प्रश्न पूछता हैं, जिसका उत्तर मिलने की उसे उम्मीद नहीं है। वह उनसे पूछता हैं, "मैं कब तक तुम्हारे साथ रहूंगा" और "कब तक तुम्हारी सहूंगा"? वह उनके विश्वास और भरोसे की कमी से निराश हैं। यीशु उन लोगों को "एक ऐसी पीढ़ी कहता हैं जो उस पर विश्वास नहीं करती।" कुछ अनुवादों में "विश्वासहीन लोग" कहा गया है। यीशु शायद केवल अपने चेलों से ही नहीं, बल्कि व्यवस्था के शिक्षकों और भीड़ में खड़े लोगों से भी बात कर रहा है। जब भीड़ लड़के को यीशु के पास लाती है, तो दुष्टात्मा यीशु की उपस्थिति में लड़के को मरोड़ कर या दौरे में डाल देती है।</w:t>
      </w:r>
    </w:p>
    <w:p>
      <w:pPr/>
      <w:r>
        <w:rPr>
          <w:lang w:val="hi_IN" w:bidi="hi_IN"/>
        </w:rPr>
      </w:r>
      <w:r>
        <w:rPr>
          <w:lang w:val="hi_IN" w:bidi="hi_IN"/>
        </w:rPr>
        <w:t xml:space="preserve">यीशु पूछता है कि लड़का कितने समय से दुष्टात्मा के वश में है। पिता के उत्तर की परवाह किए बिना यीशु लड़के को ठीक करेगा; हालाँकि, पिता के उत्तर से संभावना है कि यीशु लड़के पर अधिक दया करे। साथ ही, भीड़ ने सोचा होगा कि जितने अधिक समय वह दुष्टात्मा के वश में रहा, उसे ठीक करना उतना ही कठिन होगा। पिता कहता हैं कि जब लड़का छोटा था, तब से दुष्टात्मा अक्सर लड़के को आग या पानी में फेंक कर मारने की कोशिश करती थी। वह व्यक्ति यीशु से कहता है, यदि वह मदद कर सके तो वह मदद करे। यीशु हैरान हो जाता है! यीशु पूछता है, "तुम ऐसा क्यों कह रहे हो कि </w:t>
      </w:r>
      <w:r>
        <w:rPr>
          <w:i/>
          <w:lang w:val="hi_IN" w:bidi="hi_IN"/>
        </w:rPr>
        <w:t>यदि तू कर</w:t>
      </w:r>
      <w:r>
        <w:rPr>
          <w:lang w:val="hi_IN" w:bidi="hi_IN"/>
        </w:rPr>
        <w:t xml:space="preserve"> सके?" यीशु कहता है कि उन लोगों के लिए सब कुछ संभव है जो मानते हैं कि यीशु वही है जो कहता है कि वह है। वह मनुष्य बहुत ही ईमानदार तरीके से उत्तर देता है। वह यह विश्वास करना चाहता है कि यीशु कुछ भी कर सकता है, लेकिन वह जानता है कि यह विश्वास करना कितना कठिन है। वह मदद माँगता है। क्योंकि वह यीशु से मदद मांगता है, इसलिए यीशु उसकी मदद करता है</w:t>
      </w:r>
    </w:p>
    <w:p>
      <w:pPr/>
      <w:r>
        <w:rPr>
          <w:lang w:val="hi_IN" w:bidi="hi_IN"/>
        </w:rPr>
      </w:r>
      <w:r>
        <w:rPr>
          <w:lang w:val="hi_IN" w:bidi="hi_IN"/>
        </w:rPr>
        <w:t>यहाँ रुकें और एक समूह में इस प्रश्न पर चर्चा करें: उस समय के बारे में बात करें जब आपको यह विश्वास करने में कठिनाई हुई कि परमेश्वर किसी स्थिति का ध्यान रख सकते हैं। उस समय परमेश्वर पर विश्वास करना किस कारण से कठिन हो गया था? इस ऑडियो को यहाँ रोकें।</w:t>
      </w:r>
    </w:p>
    <w:p>
      <w:pPr/>
      <w:r>
        <w:rPr>
          <w:lang w:val="hi_IN" w:bidi="hi_IN"/>
        </w:rPr>
      </w:r>
      <w:r>
        <w:rPr>
          <w:lang w:val="hi_IN" w:bidi="hi_IN"/>
        </w:rPr>
        <w:t>जैसे-जैसे यीशु उस व्यक्ति से बात कर रहा है, भीड़ बढ़ती जा रही है। सामान्य तौर पर यीशु को बड़ी भीड़ के सामने दुष्टात्माओं से पीड़ित लोगों को ठीक करना पसंद नहीं है, इसलिए ऐसा लगता है कि शायद वह भीड़ बहुत बड़ी होने से पहले जल्दी से कार्य करता है। जब यीशु उस बुरी आत्मा को लड़के से बाहर निकलने का आदेश देता है, तो बुरी आत्मा फिर से लड़के को हिंसक प्रतिक्रिया देने के लिए उकसाती है। उसके बाद लड़का लाश या मृत शरीर जैसा दिखता है। ऐसा लगता है जैसे वह मर गया है। हालाँकि, भाषा से पता चलता है कि लड़का वास्तव में मरा नहीं है, लेकिन वह ऐसा दिखता है जैसे वह मर गया है। बहुत से लोग सोचते हैं कि लड़का मर चुका है, लेकिन यीशु लड़के को ऊपर उठने में मदद करता है।</w:t>
      </w:r>
    </w:p>
    <w:p>
      <w:pPr/>
      <w:r>
        <w:rPr>
          <w:lang w:val="hi_IN" w:bidi="hi_IN"/>
        </w:rPr>
      </w:r>
      <w:r>
        <w:rPr>
          <w:lang w:val="hi_IN" w:bidi="hi_IN"/>
        </w:rPr>
        <w:t>बाद में यीशु अपने चेलों के साथ अकेले एक घर में जाता हैं। वे अक्सर एक अद्भुत चंगाई के बाद एक साथ इकट्ठे होते थे। यीशु भीड़ से दूर अकेले इन समयों का उपयोग अपने चेलों को कुछ बातों को समझाने के लिए करता हैं। इस कहानी में यीशु के चेले भ्रमित हैं। उन्हें दुष्टात्माओं को निकालने का अधिकार पहले से दिया गया था, पर इस मामले में यह काम क्यों नहीं किया? यीशु चेलों को बताता है कि इस प्रकार की बुरी आत्मा केवल प्रार्थना से ही निकलती है। यीशु का उत्तर उन्हें बताता है कि उन्हें उस अधिकार पर भरोसा नहीं करना चाहिए जो उन्हें पहले दिया गया था। उन्हें हर बार इस स्थिति में पड़ने पर विश्वास करना चाहिए और प्रार्थना करनी चाहिए। वे केवल परमेश्वर पर भरोसा करें, न कि अपनी क्षमताओं पर। यही कारण है कि उन्हें हर बार प्रार्थना करने की आवश्यकता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9:14–29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देखेगा और समझेगा।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यीशु और याकूब और यूहन्ना और पतरस दूसरे चेलों के पास लौट कर आते हैं। वे चेलों को एक बड़ी भीड़ में व्यवस्था के शिक्षकों के साथ बहस करते हुए पाते हैं। जब भीड़ यीशु को देखती है, तो वे अचंभित हो जाते हैं और उसका अभिवादन करने के लिए उसकी ओर दौड़ पड़ते हैं।</w:t>
      </w:r>
    </w:p>
    <w:p>
      <w:pPr/>
      <w:r>
        <w:rPr>
          <w:lang w:val="hi_IN" w:bidi="hi_IN"/>
        </w:rPr>
      </w:r>
      <w:r>
        <w:rPr>
          <w:b/>
          <w:lang w:val="hi_IN" w:bidi="hi_IN"/>
        </w:rPr>
        <w:t>दूसरे दृश्य में:</w:t>
      </w:r>
      <w:r>
        <w:rPr>
          <w:lang w:val="hi_IN" w:bidi="hi_IN"/>
        </w:rPr>
        <w:t xml:space="preserve"> यीशु पूछता हैं, "किस बारे में बहस हो रही है?" भीड़ में से एक व्यक्ति कहता है, "हे गुरु, मैं अपने बेटे को तेरे पास लाया था। वह एक दुष्ट आत्मा से ग्रस्त है जो उसे गूंगा बना देती है, उसे जमीन पर पटकती है, उसके मुंह से झाग निकालती है और उसके दांत पीसती है, और उसे लकवा मार देती है। मैंने तेरे चेलों से इसे बाहर निकालने के लिए कहा, लेकिन वे ऐसा करने में असफल रहें।" यीशु कहता है, "मैं कब तक तुम्हारे साथ रहूंगा! उसे मेरे पास लाओ!"</w:t>
      </w:r>
    </w:p>
    <w:p>
      <w:pPr/>
      <w:r>
        <w:rPr>
          <w:lang w:val="hi_IN" w:bidi="hi_IN"/>
        </w:rPr>
      </w:r>
      <w:r>
        <w:rPr>
          <w:b/>
          <w:lang w:val="hi_IN" w:bidi="hi_IN"/>
        </w:rPr>
        <w:t>तीसरे दृश्य में:</w:t>
      </w:r>
      <w:r>
        <w:rPr>
          <w:lang w:val="hi_IN" w:bidi="hi_IN"/>
        </w:rPr>
        <w:t xml:space="preserve"> लोग लड़के को यीशु के पास लाते हैं। जब लड़के में मौजूद दुष्ट आत्मा यीशु को देखती है, तो वह लड़के को जमीन पर पटक देती है, और लड़का मुँह से झाग निकालते हुए जमीन पर लोटने लगता है। यीशु लड़के के पिता से पूछता है, "इसकी यह हालत कब से है?" पिता जवाब देता है, "वह बचपन से ही ऐसा है। दुष्टात्मा ने इसे नाश करने के लिए कभी आग और कभी पानी में गिराया है। परन्तु यदि तू कुछ कर सके, तो हम पर तरस खाकर हम पर उपकार कर!" यीशु ने उस से कहा; "'अगर मैं कर सकता हूँ' से तुम्हारा क्या मतलब है?" विश्वास करनेवाले के लिए सब कुछ सम्भव है।" वह मनुष्य तुरन्त कहता है, "मैं विश्वास करता हूँ। मेरे अविश्वास का उपाय कर!"</w:t>
      </w:r>
    </w:p>
    <w:p>
      <w:pPr/>
      <w:r>
        <w:rPr>
          <w:lang w:val="hi_IN" w:bidi="hi_IN"/>
        </w:rPr>
      </w:r>
      <w:r>
        <w:rPr>
          <w:b/>
          <w:lang w:val="hi_IN" w:bidi="hi_IN"/>
        </w:rPr>
        <w:t>चौथे दृश्य में:</w:t>
      </w:r>
      <w:r>
        <w:rPr>
          <w:lang w:val="hi_IN" w:bidi="hi_IN"/>
        </w:rPr>
        <w:t xml:space="preserve"> जब यीशु देखता है कि भीड़ बढ़ रही है, तो वह दुष्ट आत्मा को उस में से निकल जाने की आज्ञा देता है। दुष्टात्मा चिल्लाकर, और उसे बहुत मरोड़ कर, उसमें से निकल जाती है। भीड़ को लगता हैं कि लड़का मर गया है, लेकिन यीशु लड़के का हाथ पकड़ता है और उसे उठाता है। लड़का खड़ा हो जाता है।</w:t>
      </w:r>
    </w:p>
    <w:p>
      <w:pPr/>
      <w:r>
        <w:rPr>
          <w:lang w:val="hi_IN" w:bidi="hi_IN"/>
        </w:rPr>
      </w:r>
      <w:r>
        <w:rPr>
          <w:b/>
          <w:lang w:val="hi_IN" w:bidi="hi_IN"/>
        </w:rPr>
        <w:t>पाँचवें दृश्य में:</w:t>
      </w:r>
      <w:r>
        <w:rPr>
          <w:lang w:val="hi_IN" w:bidi="hi_IN"/>
        </w:rPr>
        <w:t xml:space="preserve"> बाद में, यीशु और चेले एक घर में अकेले हैं। उसके चेले उससे पूछते हैं, "हम दुष्ट आत्मा को क्यों नहीं निकाल पाए?" यीशु ने उत्तर दिया, कि यह जाति बिना प्रार्थना किसी और उपाय से निकल नहीं सकती।"</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एक बड़ी भीड़</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एक मनुष्य जिसका बेटा दुष्ट आत्मा से ग्रस्त है।</w:t>
      </w:r>
    </w:p>
    <w:p>
      <w:pPr>
        <w:pStyle w:val="ListBullet"/>
        <w:spacing w:line="240" w:lineRule="auto"/>
        <w:ind w:left="720"/>
      </w:pPr>
      <w:r>
        <w:rPr>
          <w:lang w:val="hi_IN" w:bidi="hi_IN"/>
        </w:rPr>
      </w:r>
      <w:r>
        <w:rPr>
          <w:lang w:val="hi_IN" w:bidi="hi_IN"/>
        </w:rPr>
        <w:t>एक लड़का जो दुष्ट आत्मा से ग्रस्त है</w:t>
      </w:r>
    </w:p>
    <w:p>
      <w:pPr/>
      <w:r>
        <w:rPr>
          <w:lang w:val="hi_IN" w:bidi="hi_IN"/>
        </w:rPr>
      </w:r>
      <w:r>
        <w:rPr>
          <w:lang w:val="hi_IN" w:bidi="hi_IN"/>
        </w:rPr>
        <w:t>एक समूह में, इस भाग के परिवेश के इन हिस्सों पर ध्यान दें: यह घटना यीशु, याकूब, यूहन्ना और पतरस के पहाड़ पर चढ़ने और यीशु के रूपान्तरण के ठीक बाद घटित होती है। घटना का अधिकांश भाग एक गांव में घटित होता है, संभव है गलील में, लेकिन हम स्पष्ट रूप से नहीं जानते कि वह गांव कहां है। घटना का केवल आखिरी दृश्य ही एक घर में घटित होता है।</w:t>
      </w:r>
    </w:p>
    <w:p>
      <w:pPr/>
      <w:r>
        <w:rPr>
          <w:lang w:val="hi_IN" w:bidi="hi_IN"/>
        </w:rPr>
      </w:r>
      <w:r>
        <w:rPr>
          <w:lang w:val="hi_IN" w:bidi="hi_IN"/>
        </w:rPr>
        <w:t>वे पहाड़ से नीचे आ रहें हैं और बाकी चेलों से मिल रहें हैं। जहाँ वे बाकी चेलों को व्यवस्था के शिक्षकों के साथ बहस करते हुए पाते हैं और उनके चारों ओर एक बड़ी भीड़ होती है।</w:t>
      </w:r>
    </w:p>
    <w:p>
      <w:pPr/>
      <w:r>
        <w:rPr>
          <w:lang w:val="hi_IN" w:bidi="hi_IN"/>
        </w:rPr>
      </w:r>
      <w:r>
        <w:rPr>
          <w:lang w:val="hi_IN" w:bidi="hi_IN"/>
        </w:rPr>
        <w:t>यहाँ रुकें और समूह में एक प्रश्न पर चर्चा करें: उस समय के बारे में बात करें जब आप किसी आरामदायक स्थिति से या शांतिपूर्ण माहौल में से अचानक किसी अशांतिपूर्ण माहौल में आए हो। आप कैसा महसूस कर रहे थे? इस ऑडियो को यहाँ रोकें।</w:t>
      </w:r>
    </w:p>
    <w:p>
      <w:pPr/>
      <w:r>
        <w:rPr>
          <w:lang w:val="hi_IN" w:bidi="hi_IN"/>
        </w:rPr>
      </w:r>
      <w:r>
        <w:rPr>
          <w:lang w:val="hi_IN" w:bidi="hi_IN"/>
        </w:rPr>
        <w:t>यीशु उनसे पूछता है "यह बहस किस बारे में है?" हो सकता है कि वह चेलों और व्यवस्था के शिक्षकों से बात कर रहा हो, या हो सकता है कि वह पूरी भीड़ से पूछ रहा हो। भीड़ में से एक व्यक्ति उत्तर देते हुए बताता है कि वह अपने बेटे को, जो दुष्टात्मा से ग्रस्त था, ठीक करने के लिए यीशु के चेलों के पास लाया था, परन्तु वे दुष्टात्मा को निकाल नहीं सके।</w:t>
      </w:r>
    </w:p>
    <w:p>
      <w:pPr/>
      <w:r>
        <w:rPr>
          <w:lang w:val="hi_IN" w:bidi="hi_IN"/>
        </w:rPr>
      </w:r>
      <w:r>
        <w:rPr>
          <w:lang w:val="hi_IN" w:bidi="hi_IN"/>
        </w:rPr>
        <w:t>यीशु शायद पूरी भीड़ से बात कर रहा है, जब यीशु कहता है, "हे अविश्वासी पीढ़ी! मैं कब तक तुम्हारे साथ रहूंगा?" फिर वह लड़के को अपने पास लाने के लिए कहता है। जब दुष्ट आत्मा यीशु को देखती है, तो वह लड़के को जमीन पर गिरा देती है और उसे लोटने लगती है, उसके मुंह से झाग निकलने लगता है। यीशु पिता से पूछता है कि लड़के की यह हालत कब से है।</w:t>
      </w:r>
    </w:p>
    <w:p>
      <w:pPr/>
      <w:r>
        <w:rPr>
          <w:lang w:val="hi_IN" w:bidi="hi_IN"/>
        </w:rPr>
      </w:r>
      <w:r>
        <w:rPr>
          <w:lang w:val="hi_IN" w:bidi="hi_IN"/>
        </w:rPr>
        <w:t>पिता जवाब देता है, "वह बचपन से ही ऐसा है। दुष्टात्मा ने इसे नाश करने के लिए कभी आग और कभी पानी में गिराया है। परन्तु यदि तू कुछ कर सकता है, तो तरस खाकर हमारी मदद कर!"</w:t>
      </w:r>
    </w:p>
    <w:p>
      <w:pPr/>
      <w:r>
        <w:rPr>
          <w:lang w:val="hi_IN" w:bidi="hi_IN"/>
        </w:rPr>
      </w:r>
      <w:r>
        <w:rPr>
          <w:lang w:val="hi_IN" w:bidi="hi_IN"/>
        </w:rPr>
        <w:t>यीशु ने उस से कहा; "'अगर मैं कर सकता हूँ' से तुम्हारा क्या मतलब है?" विश्वास करनेवाले के लिए सब कुछ सम्भव है।"</w:t>
      </w:r>
    </w:p>
    <w:p>
      <w:pPr/>
      <w:r>
        <w:rPr>
          <w:lang w:val="hi_IN" w:bidi="hi_IN"/>
        </w:rPr>
      </w:r>
      <w:r>
        <w:rPr>
          <w:lang w:val="hi_IN" w:bidi="hi_IN"/>
        </w:rPr>
        <w:t>वह मनुष्य तुरन्त कहता है, "मैं विश्वास करता हूँ। मेरे अविश्वास का उपाय कर!"</w:t>
      </w:r>
    </w:p>
    <w:p>
      <w:pPr/>
      <w:r>
        <w:rPr>
          <w:lang w:val="hi_IN" w:bidi="hi_IN"/>
        </w:rPr>
      </w:r>
      <w:r>
        <w:rPr>
          <w:lang w:val="hi_IN" w:bidi="hi_IN"/>
        </w:rPr>
        <w:t>जब यीशु भीड़ को बढ़ता हुआ देखता है, तो वह दुष्टात्मा को लड़के में से निकल जाने का आदेश देता है। दुष्टात्मा चिल्लाकर, और उसे बहुत मरोड़ कर, उसमें से निकल जाती है। लड़का ऐसा दिखता है मानो वह मर गया हो, और भीड़ में से अधिकांश लोग भी ये सोचते है कि वह मर गया है। लेकिन यीशु लड़के का हाथ पकड़कर उसे खड़ा करता है, और लड़का तुरंत खड़ा हो जाता है।</w:t>
      </w:r>
    </w:p>
    <w:p>
      <w:pPr/>
      <w:r>
        <w:rPr>
          <w:lang w:val="hi_IN" w:bidi="hi_IN"/>
        </w:rPr>
      </w:r>
      <w:r>
        <w:rPr>
          <w:lang w:val="hi_IN" w:bidi="hi_IN"/>
        </w:rPr>
        <w:t>यीशु और उसके चेले भीड़ से दूर अब एक घर में अकेले हैं। चेलों ने यीशु से अकेले में पूछा कि वे दुष्ट आत्मा को लड़के में से क्यों नहीं निकाल पाए। यीशु ने उन्हें उत्तर दिया "यह जाति बिना प्रार्थना किसी और उपाय से निकल नहीं सकती।"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9:14–29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5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एक बड़ी भीड़</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एक मनुष्य जिसका बेटा दुष्ट आत्मा से ग्रस्त है।</w:t>
      </w:r>
    </w:p>
    <w:p>
      <w:pPr>
        <w:pStyle w:val="ListBullet"/>
        <w:spacing w:line="240" w:lineRule="auto"/>
        <w:ind w:left="720"/>
      </w:pPr>
      <w:r>
        <w:rPr>
          <w:lang w:val="hi_IN" w:bidi="hi_IN"/>
        </w:rPr>
      </w:r>
      <w:r>
        <w:rPr>
          <w:lang w:val="hi_IN" w:bidi="hi_IN"/>
        </w:rPr>
        <w:t>एक लड़का जो दुष्ट आत्मा से ग्रस्त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और याकूब, यूहन्ना और पतरस पहाड़ से नीचे आते हैं जहाँ यीशु का रूपांतरण हुआ था। जब वे दूसरे चेलों के पास लौटते हैं, तो वे देखते हैं कि एक बड़ी भीड़ इकट्ठी हुई है, और चेलों और व्यवस्था के शिक्षकों के बीच बहस हो रही हैं। भीड़ चकित होकर यीशु के पास दौड़ी।</w:t>
      </w:r>
    </w:p>
    <w:p>
      <w:pPr/>
      <w:r>
        <w:rPr>
          <w:lang w:val="hi_IN" w:bidi="hi_IN"/>
        </w:rPr>
      </w:r>
      <w:r>
        <w:rPr>
          <w:lang w:val="hi_IN" w:bidi="hi_IN"/>
        </w:rPr>
        <w:t>अभिनय को रोकें। भीड़ का पात्र निभाने वाले व्यक्तियों से पूछें "आप क्या महसूस कर रहे हैं या क्या सोच रहे हैं?" हो सकता है कि लोग कुछ इस तरह जवाब दें, "यीशु की सामर्थ को देखकर हैरान हैं," या "यीशु को देखकर उत्साहित हैं," या "हम वास्तव में चाहते हैं कि यह लड़का ठीक हो जाए और हम जानते हैं कि यीशु ऐसा कर सकता हैं!" अभिनय को जारी रखें।</w:t>
      </w:r>
    </w:p>
    <w:p>
      <w:pPr/>
      <w:r>
        <w:rPr>
          <w:lang w:val="hi_IN" w:bidi="hi_IN"/>
        </w:rPr>
      </w:r>
      <w:r>
        <w:rPr>
          <w:lang w:val="hi_IN" w:bidi="hi_IN"/>
        </w:rPr>
        <w:t>यीशु पूछता हैं, "यह बहस किस बारे में है?" भीड़ में से एक व्यक्ति जवाब देता है, "हे गुरु, मैं अपने बेटे को, जो एक दुष्ट आत्मा के वश में है, चंगाई पाने के लिए तेरे पास लेकर आया हूँ। दुष्ट आत्मा ने मेरे बेटे को गूंगा बना रखा है। जहां कहीं वह उसे पकड़ती है, वहीं पटक देती है: और वह मुंह में झाग भर लेता है और दांत पीसता है। तेरे चेलों ने दुष्ट आत्मा को बाहर निकालने की कोशिश की, परन्तु वे ऐसा नहीं कर सके।"</w:t>
      </w:r>
    </w:p>
    <w:p>
      <w:pPr/>
      <w:r>
        <w:rPr>
          <w:lang w:val="hi_IN" w:bidi="hi_IN"/>
        </w:rPr>
      </w:r>
      <w:r>
        <w:rPr>
          <w:lang w:val="hi_IN" w:bidi="hi_IN"/>
        </w:rPr>
        <w:t>अभिनय को रोकें। पिता का पात्र निभाने वाले व्यक्ति से पूछें, "आप क्या महसूस कर रहे हैं या क्या सोच रहे हैं?" वह व्यक्ति कुछ इस तरह जवाब दे सकता है, "मैं अपने बेटे के ठीक होने के लिए बेताब हूँ," या "मैं बहुत राहत महसूस कर रहा हूँ कि यीशु यहाँ हैं, क्योंकि उसके चेले उसे ठीक नहीं कर सके।" चेलों का पात्र निभाने वाले व्यक्तियों से पूछें, "आप क्या महसूस कर रहे हैं या क्या सोच रहे हैं?" वे कुछ इस तरह का उत्तर दे सकते हैं, "हम शर्मिंदा है कि हम इस दुष्ट आत्मा को नहीं निकाल सकें," या "गुस्सा है, हम बस धार्मिक व्यवस्था के शिक्षकों के साथ बहस कर रहे थे," या "शर्मिंदा है कि ये सभी लोग हमें इस दुष्ट आत्मा को निकालने में असमर्थ मानते हैं।" अभिनय को जारी रखें।</w:t>
      </w:r>
    </w:p>
    <w:p>
      <w:pPr/>
      <w:r>
        <w:rPr>
          <w:lang w:val="hi_IN" w:bidi="hi_IN"/>
        </w:rPr>
      </w:r>
      <w:r>
        <w:rPr>
          <w:lang w:val="hi_IN" w:bidi="hi_IN"/>
        </w:rPr>
        <w:t>यीशु कहता है, "हे अविश्वासी लोगों! मैं कब तक तुम्हारी सहूंगा? लड़के को मेरे पास लाओ।" वे लड़के को यीशु के पास लाते हैं, और जैसे ही लड़के में मौजूद दुष्टात्मा यीशु को देखती है, वह उसे मरोड़ कर जमीन पर पटक देती है।</w:t>
      </w:r>
    </w:p>
    <w:p>
      <w:pPr/>
      <w:r>
        <w:rPr>
          <w:lang w:val="hi_IN" w:bidi="hi_IN"/>
        </w:rPr>
      </w:r>
      <w:r>
        <w:rPr>
          <w:lang w:val="hi_IN" w:bidi="hi_IN"/>
        </w:rPr>
        <w:t>अभिनय को रोकें। यीशु का पात्र निभाने वाले व्यक्ति से पूछें, "आप क्या महसूस कर रहे हैं या क्या सोच रहे हैं?" वह व्यक्ति कुछ इस तरह का उत्तर दे सकता है, "निराश हूँ," या "चेलों या लोगों के विश्वास न करने पर दुखी हूँ," या "काश वे मुझ पर भरोसा करते।" अभिनय को जारी रखें।</w:t>
      </w:r>
    </w:p>
    <w:p>
      <w:pPr/>
      <w:r>
        <w:rPr>
          <w:lang w:val="hi_IN" w:bidi="hi_IN"/>
        </w:rPr>
      </w:r>
      <w:r>
        <w:rPr>
          <w:lang w:val="hi_IN" w:bidi="hi_IN"/>
        </w:rPr>
        <w:t>यीशु पिता से पूछता है कि लड़का कितने समय से दुष्टात्मा के वश में है। पिता उसे बताता है कि बचपन से, और कहता है, परन्तु यदि तू कुछ कर सके, तो हम पर तरस खाकर उपकार कर।"</w:t>
      </w:r>
    </w:p>
    <w:p>
      <w:pPr/>
      <w:r>
        <w:rPr>
          <w:lang w:val="hi_IN" w:bidi="hi_IN"/>
        </w:rPr>
      </w:r>
      <w:r>
        <w:rPr>
          <w:lang w:val="hi_IN" w:bidi="hi_IN"/>
        </w:rPr>
        <w:t>यीशु ने उस से कहा; "'यदि मैं कर सकता हूँ' से तुम्हारा क्या मतलब है? जो लोग विश्वास करते हैं उनके लिए कुछ भी संभव है।"</w:t>
      </w:r>
    </w:p>
    <w:p>
      <w:pPr/>
      <w:r>
        <w:rPr>
          <w:lang w:val="hi_IN" w:bidi="hi_IN"/>
        </w:rPr>
      </w:r>
      <w:r>
        <w:rPr>
          <w:lang w:val="hi_IN" w:bidi="hi_IN"/>
        </w:rPr>
        <w:t>पिता ने तुरन्त उत्तर दिया "मैं विश्वास करता हूँ! मेरे अविश्वास का उपाय कर!"</w:t>
      </w:r>
    </w:p>
    <w:p>
      <w:pPr/>
      <w:r>
        <w:rPr>
          <w:lang w:val="hi_IN" w:bidi="hi_IN"/>
        </w:rPr>
      </w:r>
      <w:r>
        <w:rPr>
          <w:lang w:val="hi_IN" w:bidi="hi_IN"/>
        </w:rPr>
        <w:t>अभिनय को रोकें। यीशु का पात्र निभाने वाले व्यक्ति से पूछें, "आप क्या महसूस कर रहे हैं या क्या सोच रहे हैं?" वह व्यक्ति कुछ इस तरह उत्तर दे सकता है, "मैं हैरान हूँ कि यह व्यक्ति सोचता है कि मैं उसके बेटे को ठीक नहीं कर पाऊँगा।" पिता की भूमिका निभा रहे व्यक्ति से पूछें, "आप क्या महसूस कर रहे हैं या क्या सोच रहे हैं?" वह व्यक्ति कुछ इस तरह उत्तर दे सकता है, "हताश हूँ," या "मुझे नहीं पता कि और कहाँ जाना है, मैंने सब कुछ आज़मा लिया है। परन्तु मुझे नहीं पता कि यीशु उसे ठीक कर सकता हैं या नहीं," या "विश्वास और अविश्वास के बीच फंसा हुआ हूँ।" अभिनय को जारी रखें।</w:t>
      </w:r>
    </w:p>
    <w:p>
      <w:pPr/>
      <w:r>
        <w:rPr>
          <w:lang w:val="hi_IN" w:bidi="hi_IN"/>
        </w:rPr>
      </w:r>
      <w:r>
        <w:rPr>
          <w:lang w:val="hi_IN" w:bidi="hi_IN"/>
        </w:rPr>
        <w:t>जैसे ही भीड़ बढ़ने लगी, यीशु दुष्ट आत्मा को लड़के को छोड़ने का आदेश देता है। दुष्ट आत्मा बुरी तरह से लड़के को मरोड़ कर, उसे जमीन पर पटक देती है, और फिर उसमें से निकल जाती है। ऐसा लगता है कि वह लड़का मर गया है, लेकिन यीशु अपने हाथ को बढ़ाकर उसे खड़ा होने में मदद करता है।</w:t>
      </w:r>
    </w:p>
    <w:p>
      <w:pPr/>
      <w:r>
        <w:rPr>
          <w:lang w:val="hi_IN" w:bidi="hi_IN"/>
        </w:rPr>
      </w:r>
      <w:r>
        <w:rPr>
          <w:lang w:val="hi_IN" w:bidi="hi_IN"/>
        </w:rPr>
        <w:t>अभिनय को रोकें। लड़के का पात्र निभाने वाले व्यक्ति से पूछें, "आप क्या महसूस कर रहे हैं या क्या सोच रहे हैं?" वह कुछ इस तरह उत्तर दे सकता है, "बहुत हल्का महसूस कर रहा हूँ, जैसे मैं फिर से देख सकता हूँ," या "आजाद हूँ! मैं फिर से अपने आप को महसूस कर रहा हूँ!" या "मुझे विश्वास नहीं हो रहा है कि आत्मा निकल गई है! मैं बहुत आभारी हूँ!" अभिनय को जारी रखें।</w:t>
      </w:r>
    </w:p>
    <w:p>
      <w:pPr/>
      <w:r>
        <w:rPr>
          <w:lang w:val="hi_IN" w:bidi="hi_IN"/>
        </w:rPr>
      </w:r>
      <w:r>
        <w:rPr>
          <w:lang w:val="hi_IN" w:bidi="hi_IN"/>
        </w:rPr>
        <w:t>बाद में, जब वे किसी घर में अकेले हैं, तो यीशु के चेले उससे पूछते हैं कि वे दुष्ट आत्मा को क्यों नहीं निकाल पाए। यीशु उत्तर देता है, "कि यह जाति बिना प्रार्थना के किसी और उपाय से निकल नहीं सकती।"</w:t>
      </w:r>
    </w:p>
    <w:p>
      <w:pPr/>
      <w:r>
        <w:rPr>
          <w:lang w:val="hi_IN" w:bidi="hi_IN"/>
        </w:rPr>
      </w:r>
      <w:r>
        <w:rPr>
          <w:lang w:val="hi_IN" w:bidi="hi_IN"/>
        </w:rPr>
        <w:t>अभिनय को रोककर, चेलों का पात्र निभाने वाले लोगों से पूछें, "आप क्या महसूस कर रहे हैं या क्या सोच रहे हैं?" वे कुछ इस तरह उत्तर दे सकते हैं, "हम अभी भी इस बात को लेकर उलझन में हैं कि उसने हमारे आदेश को क्यों नही माना" या "विनम्र होकर कहे, मैंने सोचना शुरू कर दिया था कि यह मेरी सामर्थ थी, यीशु की नहीं।"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9:14–29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जब यीशु अन्य </w:t>
      </w:r>
      <w:r>
        <w:rPr>
          <w:b/>
          <w:lang w:val="hi_IN" w:bidi="hi_IN"/>
        </w:rPr>
        <w:t>चेलों</w:t>
      </w:r>
      <w:r>
        <w:rPr>
          <w:lang w:val="hi_IN" w:bidi="hi_IN"/>
        </w:rPr>
        <w:t xml:space="preserve"> के पास लौटा, तो उसने देखा कि एक बड़ी भीड़ उनके चारों ओर खड़ी है, और कुछ </w:t>
      </w:r>
      <w:r>
        <w:rPr>
          <w:b/>
          <w:lang w:val="hi_IN" w:bidi="hi_IN"/>
        </w:rPr>
        <w:t>व्यवस्था के शिक्षक</w:t>
      </w:r>
      <w:r>
        <w:rPr>
          <w:lang w:val="hi_IN" w:bidi="hi_IN"/>
        </w:rPr>
        <w:t xml:space="preserve"> उनके साथ बहस कर रहे हैं। व्यवस्था के शिक्षक आम तौर पर शास्त्री होते हैं जिन्होंने व्यवस्था की पुस्तकों का गहन अध्ययन किया है और उनकी व्याख्या करने में निपुण होते हैं। चेलों और व्यवस्था के शिक्षकों के लिए आपने पिछले भागों में जो शब्द इस्तेमाल किए हैं, वही शब्द इस्तेमाल करें। अधिक जानकारी के लिए, </w:t>
      </w:r>
      <w:hyperlink r:id="rId51">
        <w:r>
          <w:rPr>
            <w:lang w:val="hi_IN" w:bidi="hi_IN"/>
          </w:rPr>
          <w:rPr>
            <w:color w:val="0000EE"/>
            <w:u w:val="single"/>
          </w:rPr>
          <w:t>व्यवस्था के शिक्षकों</w:t>
        </w:r>
      </w:hyperlink>
      <w:r>
        <w:rPr>
          <w:lang w:val="hi_IN" w:bidi="hi_IN"/>
        </w:rPr>
        <w:t xml:space="preserve"> और </w:t>
      </w:r>
      <w:hyperlink r:id="rId100">
        <w:r>
          <w:rPr>
            <w:lang w:val="hi_IN" w:bidi="hi_IN"/>
          </w:rPr>
          <w:rPr>
            <w:color w:val="0000EE"/>
            <w:u w:val="single"/>
          </w:rPr>
          <w:t>चेलों</w:t>
        </w:r>
      </w:hyperlink>
      <w:r>
        <w:rPr>
          <w:lang w:val="hi_IN" w:bidi="hi_IN"/>
        </w:rPr>
        <w:t xml:space="preserve"> के बारे में मुख्य शब्दावली देखें।</w:t>
      </w:r>
    </w:p>
    <w:p>
      <w:pPr/>
      <w:r>
        <w:rPr>
          <w:lang w:val="hi_IN" w:bidi="hi_IN"/>
        </w:rPr>
      </w:r>
      <w:r>
        <w:rPr>
          <w:lang w:val="hi_IN" w:bidi="hi_IN"/>
        </w:rPr>
        <w:t>जब भीड़ ने यीशु को देखा तो वे हैरानी के साथ खुशी से भर गए, और वे उसका अभिवादन करने के लिए उसकी और दौड़े। "यह सब बहस किस बारे में है?" यीशु ने पूछा। भीड़ में से एक आदमी बोला और कहा, "</w:t>
      </w:r>
      <w:r>
        <w:rPr>
          <w:b/>
          <w:lang w:val="hi_IN" w:bidi="hi_IN"/>
        </w:rPr>
        <w:t>गुरु</w:t>
      </w:r>
      <w:r>
        <w:rPr>
          <w:lang w:val="hi_IN" w:bidi="hi_IN"/>
        </w:rPr>
        <w:t xml:space="preserve">, मैं अपने बेटे को लाया था ताकि तू उसे चंगा कर दे। वह एक </w:t>
      </w:r>
      <w:hyperlink r:id="rId52">
        <w:r>
          <w:rPr>
            <w:lang w:val="hi_IN" w:bidi="hi_IN"/>
          </w:rPr>
          <w:rPr>
            <w:color w:val="0000EE"/>
            <w:u w:val="single"/>
          </w:rPr>
          <w:t>दुष्ट आत्मा</w:t>
        </w:r>
      </w:hyperlink>
      <w:r>
        <w:rPr>
          <w:lang w:val="hi_IN" w:bidi="hi_IN"/>
        </w:rPr>
        <w:t xml:space="preserve"> से ग्रस्त है जिसने उसे गुंगा बना रखा है।" गुरु शब्द सम्मान का एक शब्द है जिसका उपयोग यहूदी उन लोगों के लिए करते थे जो परमेश्वर की बातें सिखाते थे और जिनके पास उनके चेले होते थे। पिछले भागों में आपने गुरु के लिए जो शब्द इस्तेमाल किया है, वही शब्द इस्तेमाल करें। अधिक जानकारी के लिए </w:t>
      </w:r>
      <w:hyperlink r:id="rId170">
        <w:r>
          <w:rPr>
            <w:lang w:val="hi_IN" w:bidi="hi_IN"/>
          </w:rPr>
          <w:rPr>
            <w:color w:val="0000EE"/>
            <w:u w:val="single"/>
          </w:rPr>
          <w:t>गुरु</w:t>
        </w:r>
      </w:hyperlink>
      <w:r>
        <w:rPr>
          <w:lang w:val="hi_IN" w:bidi="hi_IN"/>
        </w:rPr>
        <w:t xml:space="preserve"> के बारे में, मुख्य शब्दावली में देखें।</w:t>
      </w:r>
    </w:p>
    <w:p>
      <w:pPr/>
      <w:r>
        <w:rPr>
          <w:lang w:val="hi_IN" w:bidi="hi_IN"/>
        </w:rPr>
      </w:r>
      <w:r>
        <w:rPr>
          <w:lang w:val="hi_IN" w:bidi="hi_IN"/>
        </w:rPr>
        <w:t xml:space="preserve">अधिकांश ग्रंथों में, यूनानी भाषा में </w:t>
      </w:r>
      <w:r>
        <w:rPr>
          <w:b/>
          <w:lang w:val="hi_IN" w:bidi="hi_IN"/>
        </w:rPr>
        <w:t>दुष्ट आत्मा</w:t>
      </w:r>
      <w:r>
        <w:rPr>
          <w:lang w:val="hi_IN" w:bidi="hi_IN"/>
        </w:rPr>
        <w:t xml:space="preserve"> के लिए प्रयुक्त शब्द वास्तव में </w:t>
      </w:r>
      <w:r>
        <w:rPr>
          <w:b/>
          <w:lang w:val="hi_IN" w:bidi="hi_IN"/>
        </w:rPr>
        <w:t>अशुद्ध आत्मा</w:t>
      </w:r>
      <w:r>
        <w:rPr>
          <w:lang w:val="hi_IN" w:bidi="hi_IN"/>
        </w:rPr>
        <w:t xml:space="preserve"> है। इस कहानी में, दुष्ट आत्मा का पहला उल्लेख सिर्फ एक ऐसी आत्मा के बारे में है जो लड़के को गुंगा बना देती है। लेकिन बाद में, आत्मा को "अशुद्ध" या "बुरा" के रूप में बताया गया है। अशुद्ध का अभिप्राय किसी ऐसी वस्तु से है जो परमेश्वर की सेवा के योग्य नहीं है। सारी दुष्टात्माएँ "अशुद्ध" हैं क्योंकि वे परमेश्वर की सेवा के योग्य नहीं हैं। "दुष्ट आत्मा" से अभिप्राय उन आत्मिक प्राणियों से है जो शैतान के प्रतिनिधि के रूप में उसकी सेवा करते हैं, तथा उसके अधिकार के अधीन रहते हैं। इन आत्मिक प्राणियों के पास मनुष्य को सताने, यहाँ तक कि उसे अपने अधिकार में लेने की भी शक्ति होती है। इस कहानी में हम इस लड़के के साथ यही होते हुए देखते हैं। जबकि, लड़के का पिता हमें बताता हैं कि इस आत्मा ने लड़के को गुंगा बना रखा है। बाद में, यीशु बताता है कि लड़का सुन भी नहीं सकता। दुष्ट आत्मा के लिए और इस कहानी में अशुद्ध आत्मा के लिए वही शब्द इस्तेमाल करें जो आपने पिछले भागों में इस्तेमाल किया है। अधिक जानकारी के लिए, </w:t>
      </w:r>
      <w:hyperlink r:id="rId52">
        <w:r>
          <w:rPr>
            <w:lang w:val="hi_IN" w:bidi="hi_IN"/>
          </w:rPr>
          <w:rPr>
            <w:color w:val="0000EE"/>
            <w:u w:val="single"/>
          </w:rPr>
          <w:t>दुष्ट</w:t>
        </w:r>
      </w:hyperlink>
      <w:r>
        <w:rPr>
          <w:lang w:val="hi_IN" w:bidi="hi_IN"/>
        </w:rPr>
        <w:t xml:space="preserve">या </w:t>
      </w:r>
      <w:hyperlink r:id="rId53">
        <w:r>
          <w:rPr>
            <w:lang w:val="hi_IN" w:bidi="hi_IN"/>
          </w:rPr>
          <w:rPr>
            <w:color w:val="0000EE"/>
            <w:u w:val="single"/>
          </w:rPr>
          <w:t>अशुद्ध</w:t>
        </w:r>
      </w:hyperlink>
      <w:r>
        <w:rPr>
          <w:lang w:val="hi_IN" w:bidi="hi_IN"/>
        </w:rPr>
        <w:t xml:space="preserve"> आत्माओं के बारे में मुख्य शब्दावली देखें।</w:t>
      </w:r>
    </w:p>
    <w:p>
      <w:pPr/>
      <w:r>
        <w:rPr>
          <w:lang w:val="hi_IN" w:bidi="hi_IN"/>
        </w:rPr>
      </w:r>
      <w:r>
        <w:rPr>
          <w:lang w:val="hi_IN" w:bidi="hi_IN"/>
        </w:rPr>
        <w:t xml:space="preserve">वह पिता यीशु से अपने बेटे को दुष्टात्मा से छुटकारा देने के लिए कहता है। और वह यीशु से कहता है कि उसके चेले दुष्ट आत्मा को नहीं निकाल सके। यीशु उनसे कहता है, "हे </w:t>
      </w:r>
      <w:r>
        <w:rPr>
          <w:b/>
          <w:lang w:val="hi_IN" w:bidi="hi_IN"/>
        </w:rPr>
        <w:t>अविश्वासी</w:t>
      </w:r>
      <w:r>
        <w:rPr>
          <w:lang w:val="hi_IN" w:bidi="hi_IN"/>
        </w:rPr>
        <w:t xml:space="preserve"> लोगों" या "हे विश्वासरहित लोगों।" </w:t>
      </w:r>
      <w:r>
        <w:rPr>
          <w:b/>
          <w:lang w:val="hi_IN" w:bidi="hi_IN"/>
        </w:rPr>
        <w:t>विश्वास</w:t>
      </w:r>
      <w:r>
        <w:rPr>
          <w:lang w:val="hi_IN" w:bidi="hi_IN"/>
        </w:rPr>
        <w:t xml:space="preserve"> परमेश्वर के वादों के प्रति लोगों की प्रतिक्रिया को दिखाता है। यह परमेश्वर पर अपना विश्वास या भरोसा रखने के बारे में है। इस कहानी में यीशु लोगों को "अविश्वासी" कहता हैं, जिसका अर्थ है कि वे यीशु की शक्ति पर भरोसा नहीं करते हैं।</w:t>
      </w:r>
    </w:p>
    <w:p>
      <w:pPr/>
      <w:r>
        <w:rPr>
          <w:lang w:val="hi_IN" w:bidi="hi_IN"/>
        </w:rPr>
      </w:r>
      <w:r>
        <w:rPr>
          <w:lang w:val="hi_IN" w:bidi="hi_IN"/>
        </w:rPr>
        <w:t xml:space="preserve">यहाँ रुकें और समूह में चर्चा करें कि आप </w:t>
      </w:r>
      <w:r>
        <w:rPr>
          <w:b/>
          <w:lang w:val="hi_IN" w:bidi="hi_IN"/>
        </w:rPr>
        <w:t>अविश्वासी</w:t>
      </w:r>
      <w:r>
        <w:rPr>
          <w:lang w:val="hi_IN" w:bidi="hi_IN"/>
        </w:rPr>
        <w:t xml:space="preserve"> के लिए कौन सा शब्द या वाक्यांश इस्तेमाल करेंगे। अधिक जानकारी के लिये मुख्य शब्दावली में </w:t>
      </w:r>
      <w:hyperlink r:id="rId90">
        <w:r>
          <w:rPr>
            <w:lang w:val="hi_IN" w:bidi="hi_IN"/>
          </w:rPr>
          <w:rPr>
            <w:color w:val="0000EE"/>
            <w:u w:val="single"/>
          </w:rPr>
          <w:t>विश्वास</w:t>
        </w:r>
      </w:hyperlink>
      <w:r>
        <w:rPr>
          <w:lang w:val="hi_IN" w:bidi="hi_IN"/>
        </w:rPr>
        <w:t xml:space="preserve"> शब्द को देखें। इस ऑडियो को यहाँ रोकें।</w:t>
      </w:r>
    </w:p>
    <w:p>
      <w:pPr/>
      <w:r>
        <w:rPr>
          <w:lang w:val="hi_IN" w:bidi="hi_IN"/>
        </w:rPr>
      </w:r>
      <w:r>
        <w:rPr>
          <w:lang w:val="hi_IN" w:bidi="hi_IN"/>
        </w:rPr>
        <w:t xml:space="preserve">वह पिता यीशु से कहता है कि "हम पर </w:t>
      </w:r>
      <w:r>
        <w:rPr>
          <w:b/>
          <w:lang w:val="hi_IN" w:bidi="hi_IN"/>
        </w:rPr>
        <w:t>दया</w:t>
      </w:r>
      <w:r>
        <w:rPr>
          <w:lang w:val="hi_IN" w:bidi="hi_IN"/>
        </w:rPr>
        <w:t xml:space="preserve"> कर, और हमारी सहायता कर।" पीड़ा में या जरुरत के समय करुणा दिखाना ही दया करना है।</w:t>
      </w:r>
    </w:p>
    <w:p>
      <w:pPr/>
      <w:r>
        <w:rPr>
          <w:lang w:val="hi_IN" w:bidi="hi_IN"/>
        </w:rPr>
      </w:r>
      <w:r>
        <w:rPr>
          <w:lang w:val="hi_IN" w:bidi="hi_IN"/>
        </w:rPr>
        <w:t xml:space="preserve">यहाँ रुकें और समूह में चर्चा करें कि आप </w:t>
      </w:r>
      <w:r>
        <w:rPr>
          <w:b/>
          <w:lang w:val="hi_IN" w:bidi="hi_IN"/>
        </w:rPr>
        <w:t>दया</w:t>
      </w:r>
      <w:r>
        <w:rPr>
          <w:lang w:val="hi_IN" w:bidi="hi_IN"/>
        </w:rPr>
        <w:t xml:space="preserve"> के लिए कौन सा शब्द या वाक्यांश इस्तेमाल करेंगे। अधिक जानकारी के लिए मुख्य शब्दावली में </w:t>
      </w:r>
      <w:hyperlink r:id="rId177">
        <w:r>
          <w:rPr>
            <w:lang w:val="hi_IN" w:bidi="hi_IN"/>
          </w:rPr>
          <w:rPr>
            <w:color w:val="0000EE"/>
            <w:u w:val="single"/>
          </w:rPr>
          <w:t>दया</w:t>
        </w:r>
      </w:hyperlink>
      <w:r>
        <w:rPr>
          <w:lang w:val="hi_IN" w:bidi="hi_IN"/>
        </w:rPr>
        <w:t xml:space="preserve"> शब्द को देखें। मरकुस की किताब में दया के लिए इसी शब्द का उपयोग करें। इस ऑडियो को यहाँ रोकें।</w:t>
      </w:r>
    </w:p>
    <w:p>
      <w:pPr/>
      <w:r>
        <w:rPr>
          <w:lang w:val="hi_IN" w:bidi="hi_IN"/>
        </w:rPr>
      </w:r>
      <w:r>
        <w:rPr>
          <w:lang w:val="hi_IN" w:bidi="hi_IN"/>
        </w:rPr>
        <w:t xml:space="preserve">यीशु दुष्ट आत्मा को </w:t>
      </w:r>
      <w:r>
        <w:rPr>
          <w:b/>
          <w:lang w:val="hi_IN" w:bidi="hi_IN"/>
        </w:rPr>
        <w:t>झिड़कता</w:t>
      </w:r>
      <w:r>
        <w:rPr>
          <w:lang w:val="hi_IN" w:bidi="hi_IN"/>
        </w:rPr>
        <w:t xml:space="preserve"> है। इसका मतलब है कि उसने बुरी आत्मा से सख्ती के साथ बात की।</w:t>
      </w:r>
    </w:p>
    <w:p>
      <w:pPr/>
      <w:r>
        <w:rPr>
          <w:lang w:val="hi_IN" w:bidi="hi_IN"/>
        </w:rPr>
      </w:r>
      <w:r>
        <w:rPr>
          <w:lang w:val="hi_IN" w:bidi="hi_IN"/>
        </w:rPr>
        <w:t xml:space="preserve">और फिर बाद में यीशु अपने चेलों को बताता है कि इस तरह की आत्मा केवल </w:t>
      </w:r>
      <w:r>
        <w:rPr>
          <w:b/>
          <w:lang w:val="hi_IN" w:bidi="hi_IN"/>
        </w:rPr>
        <w:t>प्रार्थना</w:t>
      </w:r>
      <w:r>
        <w:rPr>
          <w:lang w:val="hi_IN" w:bidi="hi_IN"/>
        </w:rPr>
        <w:t xml:space="preserve"> और </w:t>
      </w:r>
      <w:hyperlink r:id="rId109">
        <w:r>
          <w:rPr>
            <w:lang w:val="hi_IN" w:bidi="hi_IN"/>
          </w:rPr>
          <w:rPr>
            <w:color w:val="0000EE"/>
            <w:u w:val="single"/>
          </w:rPr>
          <w:t>उपवास</w:t>
        </w:r>
      </w:hyperlink>
      <w:r>
        <w:rPr>
          <w:lang w:val="hi_IN" w:bidi="hi_IN"/>
        </w:rPr>
        <w:t xml:space="preserve"> के द्वारा निकलती है। सुनिश्चित करें कि आप यहाँ जिस शब्द का उपयोग करते हैं वह केवल अनुष्ठानिक संचार का उल्लेख नहीं करता है, बल्कि व्यक्तिगत है। बाइबल के कुछ अनुवाद उपवास का उल्लेख करते हैं, और कुछ नहीं। आपको यह निर्णय लेना होगा कि इस कहानी में उपवास, या परमेश्वर के करीब होने के लिए न खाना, शामिल करना है या नहीं।</w:t>
      </w:r>
    </w:p>
    <w:p>
      <w:pPr/>
      <w:r>
        <w:rPr>
          <w:lang w:val="hi_IN" w:bidi="hi_IN"/>
        </w:rPr>
      </w:r>
      <w:r>
        <w:rPr>
          <w:lang w:val="hi_IN" w:bidi="hi_IN"/>
        </w:rPr>
        <w:t xml:space="preserve">यहाँ रुके और समूह में चर्चा करें कि आप </w:t>
      </w:r>
      <w:r>
        <w:rPr>
          <w:b/>
          <w:lang w:val="hi_IN" w:bidi="hi_IN"/>
        </w:rPr>
        <w:t>प्रार्थना</w:t>
      </w:r>
      <w:r>
        <w:rPr>
          <w:lang w:val="hi_IN" w:bidi="hi_IN"/>
        </w:rPr>
        <w:t xml:space="preserve"> के लिए किस शब्द या वाक्यांश का उपयोग करेंगे। अधिक जानकारी के लिए मुख्य शब्दावली में </w:t>
      </w:r>
      <w:hyperlink r:id="rId69">
        <w:r>
          <w:rPr>
            <w:lang w:val="hi_IN" w:bidi="hi_IN"/>
          </w:rPr>
          <w:rPr>
            <w:color w:val="0000EE"/>
            <w:u w:val="single"/>
          </w:rPr>
          <w:t>प्रार्थना</w:t>
        </w:r>
      </w:hyperlink>
      <w:r>
        <w:rPr>
          <w:lang w:val="hi_IN" w:bidi="hi_IN"/>
        </w:rPr>
        <w:t xml:space="preserve"> शब्द देखें। मरकुस की किताब में प्रार्थना के लिए एक ही शब्द का उपयोग करें।</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की बात में सुधार कर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दुसरे समूह के किसी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9:14–29</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23">
        <w:r>
          <w:rPr>
            <w:lang w:val="hi_IN" w:bidi="hi_IN"/>
          </w:rPr>
          <w:rPr>
            <w:color w:val="0000EE"/>
            <w:u w:val="single"/>
          </w:rPr>
          <w:t>सुने और मन में रखें</w:t>
        </w:r>
      </w:hyperlink>
      <w:r>
        <w:rPr>
          <w:lang w:val="hi_IN" w:bidi="hi_IN"/>
        </w:rPr>
        <w:t xml:space="preserve"> (458 KB)</w:t>
      </w:r>
      <w:r>
        <w:rPr>
          <w:lang w:val="hi_IN" w:bidi="hi_IN"/>
        </w:rPr>
      </w:r>
    </w:p>
    <w:p>
      <w:pPr>
        <w:pStyle w:val="ListBullet"/>
        <w:spacing w:line="240" w:lineRule="auto"/>
        <w:ind w:left="720"/>
      </w:pPr>
      <w:r>
        <w:rPr>
          <w:lang w:val="hi_IN" w:bidi="hi_IN"/>
        </w:rPr>
      </w:r>
      <w:hyperlink r:id="rId324">
        <w:r>
          <w:rPr>
            <w:lang w:val="hi_IN" w:bidi="hi_IN"/>
          </w:rPr>
          <w:rPr>
            <w:color w:val="0000EE"/>
            <w:u w:val="single"/>
          </w:rPr>
          <w:t>पाठ का परिचय</w:t>
        </w:r>
      </w:hyperlink>
      <w:r>
        <w:rPr>
          <w:lang w:val="hi_IN" w:bidi="hi_IN"/>
        </w:rPr>
        <w:t xml:space="preserve"> (4.1 MB)</w:t>
      </w:r>
      <w:r>
        <w:rPr>
          <w:lang w:val="hi_IN" w:bidi="hi_IN"/>
        </w:rPr>
      </w:r>
    </w:p>
    <w:p>
      <w:pPr>
        <w:pStyle w:val="ListBullet"/>
        <w:spacing w:line="240" w:lineRule="auto"/>
        <w:ind w:left="720"/>
      </w:pPr>
      <w:r>
        <w:rPr>
          <w:lang w:val="hi_IN" w:bidi="hi_IN"/>
        </w:rPr>
      </w:r>
      <w:hyperlink r:id="rId325">
        <w:r>
          <w:rPr>
            <w:lang w:val="hi_IN" w:bidi="hi_IN"/>
          </w:rPr>
          <w:rPr>
            <w:color w:val="0000EE"/>
            <w:u w:val="single"/>
          </w:rPr>
          <w:t>घटनाओं को समझाना</w:t>
        </w:r>
      </w:hyperlink>
      <w:r>
        <w:rPr>
          <w:lang w:val="hi_IN" w:bidi="hi_IN"/>
        </w:rPr>
        <w:t xml:space="preserve"> (3.5 MB)</w:t>
      </w:r>
      <w:r>
        <w:rPr>
          <w:lang w:val="hi_IN" w:bidi="hi_IN"/>
        </w:rPr>
      </w:r>
    </w:p>
    <w:p>
      <w:pPr>
        <w:pStyle w:val="ListBullet"/>
        <w:spacing w:line="240" w:lineRule="auto"/>
        <w:ind w:left="720"/>
      </w:pPr>
      <w:r>
        <w:rPr>
          <w:lang w:val="hi_IN" w:bidi="hi_IN"/>
        </w:rPr>
      </w:r>
      <w:hyperlink r:id="rId326">
        <w:r>
          <w:rPr>
            <w:lang w:val="hi_IN" w:bidi="hi_IN"/>
          </w:rPr>
          <w:rPr>
            <w:color w:val="0000EE"/>
            <w:u w:val="single"/>
          </w:rPr>
          <w:t>पाठ को नाटकीय रूप देना</w:t>
        </w:r>
      </w:hyperlink>
      <w:r>
        <w:rPr>
          <w:lang w:val="hi_IN" w:bidi="hi_IN"/>
        </w:rPr>
        <w:t xml:space="preserve"> (4.1 MB)</w:t>
      </w:r>
      <w:r>
        <w:rPr>
          <w:lang w:val="hi_IN" w:bidi="hi_IN"/>
        </w:rPr>
      </w:r>
    </w:p>
    <w:p>
      <w:pPr>
        <w:pStyle w:val="ListBullet"/>
        <w:spacing w:line="240" w:lineRule="auto"/>
        <w:ind w:left="720"/>
      </w:pPr>
      <w:r>
        <w:rPr>
          <w:lang w:val="hi_IN" w:bidi="hi_IN"/>
        </w:rPr>
      </w:r>
      <w:hyperlink r:id="rId327">
        <w:r>
          <w:rPr>
            <w:lang w:val="hi_IN" w:bidi="hi_IN"/>
          </w:rPr>
          <w:rPr>
            <w:color w:val="0000EE"/>
            <w:u w:val="single"/>
          </w:rPr>
          <w:t>आवश्यक जानकारी</w:t>
        </w:r>
      </w:hyperlink>
      <w:r>
        <w:rPr>
          <w:lang w:val="hi_IN" w:bidi="hi_IN"/>
        </w:rPr>
        <w:t xml:space="preserve"> (3.0 MB)</w:t>
      </w:r>
      <w:r>
        <w:rPr>
          <w:lang w:val="hi_IN" w:bidi="hi_IN"/>
        </w:rPr>
      </w:r>
    </w:p>
    <w:p>
      <w:pPr>
        <w:pStyle w:val="ListBullet"/>
        <w:spacing w:line="240" w:lineRule="auto"/>
        <w:ind w:left="720"/>
      </w:pPr>
      <w:r>
        <w:rPr>
          <w:lang w:val="hi_IN" w:bidi="hi_IN"/>
        </w:rPr>
      </w:r>
      <w:hyperlink r:id="rId32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9:30–50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9:30–50 को सुनें और अपने मनों में रखें।</w:t>
      </w:r>
    </w:p>
    <w:p>
      <w:pPr/>
      <w:r>
        <w:rPr>
          <w:lang w:val="hi_IN" w:bidi="hi_IN"/>
        </w:rPr>
      </w:r>
      <w:r>
        <w:rPr>
          <w:lang w:val="hi_IN" w:bidi="hi_IN"/>
        </w:rPr>
        <w:t>यदि सम्भव हो तो मरकुस 9:30–50 का ऑडियो संस्करण तीन बार, तीन अलग-अलग अनुवादों में सुनें। उसके बाद, समूह में, नीचे दिए गए प्रश्नों पर चर्चा करें:</w:t>
      </w:r>
    </w:p>
    <w:p>
      <w:pPr>
        <w:pStyle w:val="ListNumber"/>
        <w:numPr>
          <w:ilvl w:val="0"/>
          <w:numId w:val="5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9:30–50 का ऑडियो संस्करण सबसे आसानी से समझ आने वाले अनुवाद में सुनें।</w:t>
      </w:r>
    </w:p>
    <w:p>
      <w:pPr/>
      <w:r>
        <w:rPr>
          <w:lang w:val="hi_IN" w:bidi="hi_IN"/>
        </w:rPr>
      </w:r>
      <w:r>
        <w:rPr>
          <w:lang w:val="hi_IN" w:bidi="hi_IN"/>
        </w:rPr>
        <w:t>यीशु और उसके चेले कैसरिया के उत्तरी क्षेत्र से निकलकर गलील से यरूशलेम की ओर जाते हैं। यीशु जानता है कि वह पीड़ा उठाने और मरने के लिए यरूशलेम जा रहा है। वह कफरनहूम के रास्ते पर नहीं रुकता क्योंकि यीशु नहीं चाहता कि कोई भी यह जाने कि यीशु और चेले यहाँ से गुजर रहे हैं। वह शायद कफरनहूम के रास्ते पर गलील के अत्यधिक आबादी वाले क्षेत्रों से बच कर गया होगा। इससे पहले कि वह यरूशलेम दुःख सहने को जाये वह चेलों को सिखाने के लिए उनके साथ अकेले रहना चाहता है।</w:t>
      </w:r>
    </w:p>
    <w:p>
      <w:pPr/>
      <w:r>
        <w:rPr>
          <w:lang w:val="hi_IN" w:bidi="hi_IN"/>
        </w:rPr>
      </w:r>
      <w:r>
        <w:rPr>
          <w:lang w:val="hi_IN" w:bidi="hi_IN"/>
        </w:rPr>
        <w:t>यहाँ रुके और अपने अनुवादक समूह को कैसरिया फिलिप्पी और गलील का नक्शा दिखाएँ जिसमें कफरनहूम भी शामिल है।</w:t>
      </w:r>
    </w:p>
    <w:p>
      <w:pPr/>
      <w:r>
        <w:rPr>
          <w:lang w:val="hi_IN" w:bidi="hi_IN"/>
        </w:rPr>
      </w:r>
      <w:r>
        <w:rPr>
          <w:lang w:val="hi_IN" w:bidi="hi_IN"/>
        </w:rPr>
        <w:t>चलते-चलते यीशु अपने शिष्यों को उन दुखों के बारे में बताता और सिखाता है, जो उसके साथ होने वाले हैं। वह बताता है कि उसे मनुष्यों के हाथों में "सौंपा" या "पकड़वाया" जाएगा। कुछ विद्वानों को लगता है कि यीशु यहूदा के द्वारा विश्वासघात करने के बारे में बात कर रहा है। हालाँकि, ज्यादातर विद्वान सोचते हैं कि यीशु इस बारे में बात कर रहा है कि परमेश्वर यीशु का न्याय करने और उसको मृत्युदण्ड देने का अधिकार शक्तिशाली लोगों के हाथों में सौंप रहा है। उसके चेलों को यह बात समझ में नहीं आ रही थी कि यीशु क्या कह रहा है, लेकिन वे उससे इस बारे में पूछने से डरते हैं। हो सकता है कि वे इस बात से चिंतित हों कि क्या होगा, या शायद वे नहीं चाहते कि यीशु उन्हें फटकारे, जैसा उसने पहले पतरस को फटकारा था।</w:t>
      </w:r>
    </w:p>
    <w:p>
      <w:pPr/>
      <w:r>
        <w:rPr>
          <w:lang w:val="hi_IN" w:bidi="hi_IN"/>
        </w:rPr>
      </w:r>
      <w:r>
        <w:rPr>
          <w:lang w:val="hi_IN" w:bidi="hi_IN"/>
        </w:rPr>
        <w:t>उसके बाद यीशु और उसके चेले कफरनहूम में पहुंचे, जहाँ वे पहले भी कई बार रुके थे। हमेशा की तरह वे एक ऐसे घर में गए जहाँ वे अकेले बात कर सकें। यीशु अपने चेलों से पूछता है कि वे कफरनहूम के रास्ते पर किस बारे में विवाद कर रहे थे। कोई भी चेला यीशु को जवाब नहीं देना चाहता था क्योंकि वे विवाद कर रहे थे कि उनमें से कौन सबसे बड़ा है। यीशु ने बैठकर अपने चेलों को पास आकर सुनने के लिए कहा। यह वह तरीका है जिससे यहूदी शिक्षक अपने चेलों को बुलाया करते थे। यह दूसरी बार है जब यीशु ने चेलों को अपनी आने वाली मृत्यु के बारे में बताया। दोनों बार चेलों ने या तो इस बात को अस्वीकार कर दिया, या फिर घमंड से भर गए। यीशु फिर से चेलों को नम्रता के बारे में सिखाने और दूसरों के लिए सेवक बनने के बारे में बताता है।</w:t>
      </w:r>
    </w:p>
    <w:p>
      <w:pPr/>
      <w:r>
        <w:rPr>
          <w:lang w:val="hi_IN" w:bidi="hi_IN"/>
        </w:rPr>
      </w:r>
      <w:r>
        <w:rPr>
          <w:lang w:val="hi_IN" w:bidi="hi_IN"/>
        </w:rPr>
        <w:t>यहाँ रुके और इस प्रश्न पर समूह में चर्चा करें: किसी ऐसे व्यक्ति के बारे में बताएँ जिसे आप जानते है जो दूसरों का सच्चा सेवक हो, विनम्र हो और अपने लिए किसी भी वस्तु की खोज में न हो। इस ऑडियो को यहाँ रोकें।</w:t>
      </w:r>
    </w:p>
    <w:p>
      <w:pPr/>
      <w:r>
        <w:rPr>
          <w:lang w:val="hi_IN" w:bidi="hi_IN"/>
        </w:rPr>
      </w:r>
      <w:r>
        <w:rPr>
          <w:lang w:val="hi_IN" w:bidi="hi_IN"/>
        </w:rPr>
        <w:t>सबसे पहले, यीशु अपने चेलों से उस विवाद के बारे में बात करता है कि उनमें से कौन सबसे बड़ा है। यीशु के चेले वही मानते हैं जो उनकी संस्कृति ने उन्हें सिखाया है, कि उनमें से हर एक को चेलों में सबसे बड़ा बनने की कोशिश करनी चाहिए। लेकिन यीशु ने हैरानी भरा उत्तर दिया। उसने उनकी संस्कृति द्वारा सिखाई गई बातों के विपरीत सिखाया कि जो कोई भी प्रथम या बड़ा बनना चाहता है, उसे अंतिम होना चाहिए। यीशु ने इस बात को समझाने के लिए एक बच्चे को उनके बीच खड़ा किया और फिर बच्चे के प्रति प्रेम दिखाने के लिए उसे गले लगाया। उनकी संस्कृति में बच्चों को महत्वपूर्ण या महान नहीं समझा जाता था। यीशु चेलों को सिखाना चाहता था कि उन्हें बड़े पदों पर रहने की कोशिश करने की जगह असहाय लोगों की सेवा, स्वागत और देखभाल करनी चाहिए। वह अपने चेलों से कहता है कि जो कोई इन बच्चों से प्रेम करता हैं, वह मेरे और स्वयं परमेश्वर के प्रति अपना प्रेम दिखाता हैं।</w:t>
      </w:r>
    </w:p>
    <w:p>
      <w:pPr/>
      <w:r>
        <w:rPr>
          <w:lang w:val="hi_IN" w:bidi="hi_IN"/>
        </w:rPr>
      </w:r>
      <w:r>
        <w:rPr>
          <w:lang w:val="hi_IN" w:bidi="hi_IN"/>
        </w:rPr>
        <w:t>चेलों ने यीशु से एक बात पूछी जो उन्हें समझ में नहीं आई थी। उन्होंने एक व्यक्ति को यीशु के नाम से दुष्टात्माओं को निकालते हुए देखा, जिसका अर्थ है कि वह उन्हें यीशु के अधिकार से निकाल रहा था। चेलों ने उस मनुष्य को रोका क्योंकि वह यीशु के सबसे करीबी चेलों में से नहीं था। इस घटना से ठीक पहले, चेले इस बात से चकित थे कि वे दुष्टात्मा को नहीं निकाल सकें, इसलिए वे शायद इसे देखकर परेशान हो गए थे कि यह व्यक्ति ऐसा कर रहा है। यीशु अपने चेलों से कहता हैं कि उन्हें इस व्यक्ति को मना नही करना चाहिए क्योंकि उन्हें उन सभी को स्वीकार करना चाहिए जो यीशु के पीछे चलते है। यहाँ दो प्रकार के लोग हैं, वे जो यीशु का अनुसरण करते हैं और वे जो उसके पीछे नही चलते हैं। यीशु कहता हैं कि यह व्यक्ति जो यीशु के नाम से दुष्टात्माओं को निकालता है, वह मेरे विरोध में बात नहीं करेगा। यीशु कहता है कि कोई एक ही समय में शत्रु और मित्र नहीं हो सकता। यीशु इस महत्वपूर्ण कथन के द्वारा समझाता है: कि यदि कोई तुम्हें यह जानकर पानी पिलाता है कि तुम मसीहा या मसीह के हो, तो उन्हें प्रतिफल जरुर दिया जाएगा। इससे यीशु यह दिखा रहा था कि जो मनुष्य को महत्वहीन लगता है, वह परमेश्वर के लिए महत्वहीन नहीं है। इस्राएल एक गर्म देश था और लोगों का स्वागत करने के लिए पानी देना एक महत्वपूर्ण तरीका था।</w:t>
      </w:r>
    </w:p>
    <w:p>
      <w:pPr/>
      <w:r>
        <w:rPr>
          <w:lang w:val="hi_IN" w:bidi="hi_IN"/>
        </w:rPr>
      </w:r>
      <w:r>
        <w:rPr>
          <w:lang w:val="hi_IN" w:bidi="hi_IN"/>
        </w:rPr>
        <w:t>यहाँ रुकें और समूह में इस प्रश्न पर चर्चा करें: आपकी संस्कृति में लोगों का शहर में और घरों में स्वागत कैसे किया जाता है? इस ऑडियो को यहाँ रोकें।</w:t>
      </w:r>
    </w:p>
    <w:p>
      <w:pPr/>
      <w:r>
        <w:rPr>
          <w:lang w:val="hi_IN" w:bidi="hi_IN"/>
        </w:rPr>
      </w:r>
      <w:r>
        <w:rPr>
          <w:lang w:val="hi_IN" w:bidi="hi_IN"/>
        </w:rPr>
        <w:t>यीशु उस बच्चे की ओर इशारा करते हैं जिसे उन्होंने पहले समूह के बीच में रखा था। जो कोई भी यीशु पर भरोसा करता है उसके लिए "ठोकर" का कारण बनना गलत है, जिसका अर्थ है परमेश्वर की आज्ञा न मानना। यीशु इस बात पर जोर देना चाहता है। वह कहता है कि किसी के पाप करने या परमेश्वर में विश्वास खोने का कारण बनने की तुलना में, एक बड़ी चक्की के पाट के साथ समुद्र में फेंक दिया जाना और मर जाना बेहतर है। यह चक्की का पाट इतना बड़ा था कि उसे घुमाने के लिए गधे की जरूरत पड़ती थी। इसका उपयोग आटा पीसने के लिए किया जाता था। इस समय, यहूदीयों के अनुसार बिना दफनाए मृत्यु, जिसमें समुद्र में मृत्यु भी शामिल थी, सबसे बुरी प्रकार की मृत्यु मानी जाती थी।</w:t>
      </w:r>
    </w:p>
    <w:p>
      <w:pPr/>
      <w:r>
        <w:rPr>
          <w:lang w:val="hi_IN" w:bidi="hi_IN"/>
        </w:rPr>
      </w:r>
      <w:r>
        <w:rPr>
          <w:lang w:val="hi_IN" w:bidi="hi_IN"/>
        </w:rPr>
        <w:t>यहाँ रुकें और समूह में चक्की के पत्थर का चित्र देखें। इस ऑडियो को यहाँ रोकें।</w:t>
      </w:r>
    </w:p>
    <w:p>
      <w:pPr/>
      <w:r>
        <w:rPr>
          <w:lang w:val="hi_IN" w:bidi="hi_IN"/>
        </w:rPr>
      </w:r>
      <w:r>
        <w:rPr>
          <w:lang w:val="hi_IN" w:bidi="hi_IN"/>
        </w:rPr>
        <w:t>यीशु हाथ और पैर और आंखों के बारे में बात करता है जो लोगों के पाप करने का कारण बनते हैं। शरीर के ये अलग-अलग अंग उन गलत कामों को दर्शाते हैं, जो लोग कर सकते हैं। हाथ, पैर और आँख किसी भी रीति से स्वतंत्र रूप से कार्य नहीं कर सकते, लेकिन ये ऐसे माध्यम बनते हैं जिनके द्वारा लोग परमेश्वर के विरुद्ध पाप करते हैं। यीशु लोगों से सचमुच अपने हाथ या पैर काट देने के लिए नहीं कह रहा है। कुछ यहूदी मानते थे कि यदि कोई व्यक्ति बिना अंगों के मरता है, तो वह पुनरुत्थान में भी उसी रूप में, बिना अंगों के पुनर्जीवित किया जाएगा। यह हो सकता है कि यही कारण है कि यीशु उन्हें बताते हैं कि यह बेहतर है कि वह जीवन, या पुनर्जीवित जीवन, में बिना किसी अंग के प्रवेश करें, बजाय इसके कि उनके पास सभी अंग हों और उन्हें "नरक" या "गेहेन्ना" में फेंक दिया जाए। यहूदी लोग जानते थे कि यदि वे परमेश्वर के खिलाफ पाप करते हैं, तो उन्हें सजा दी जाएगी और "नरक में" या "गेहेन्ना" में फेक दिया जाएगा। यरूशलेम के पास गेहेन्ना नामक एक घाटी थी जहाँ प्राचीन लोग बच्चों की बलि देते थे। बाद में यहूदी लोग अपना कूड़ा-कचरा वहां फेंकते थे और वह कूड़ा कीड़ों और आग से नष्ट हो जाता था। यह घाटी सज़ा की जगह का प्रतीक बन गई। यहूदी भविष्यवक्ताओं ने नरक या सज़ा की जगह का वर्णन एक ऐसी जगह के रूप में किया है जहाँ कीड़े और आग लोगों को हमेशा के लिए खा जाते हैं।</w:t>
      </w:r>
    </w:p>
    <w:p>
      <w:pPr/>
      <w:r>
        <w:rPr>
          <w:lang w:val="hi_IN" w:bidi="hi_IN"/>
        </w:rPr>
      </w:r>
      <w:r>
        <w:rPr>
          <w:lang w:val="hi_IN" w:bidi="hi_IN"/>
        </w:rPr>
        <w:t>यहाँ रुकें और समूह में इस प्रश्न पर चर्चा करें: आपकी संस्कृति में लोग नरक या अनंतकालीन सज़ा का वर्णन कैसे करते हैं। लोगों की मृत्यु, नरक और पुनर्जीवित होने के बारे में क्या अलग मान्यताएं हैं? इस ऑडियो को यहाँ रोकें।</w:t>
      </w:r>
    </w:p>
    <w:p>
      <w:pPr/>
      <w:r>
        <w:rPr>
          <w:lang w:val="hi_IN" w:bidi="hi_IN"/>
        </w:rPr>
      </w:r>
      <w:r>
        <w:rPr>
          <w:lang w:val="hi_IN" w:bidi="hi_IN"/>
        </w:rPr>
        <w:t>अंत में यीशु एक अलग तरह की आग के बारे में बात करता है। यहूदी लोग अपने मंदिर में परमेश्वर को होमबलि चढ़ाते थे। उन्हें अपने बलिदान के साथ नमक भी लाना पड़ता था जिसे वेदी पर जलाया जाता था नमक स्वाद बढ़ाता था और मांस को सुरक्षित रखता था। यीशु जिस नमक के बारे में बात करता हैं वह यीशु के प्रति हमारी प्रतिबद्धता और यीशु के बारे में सुसमाचार बाटने का प्रतीक है। "आग से नमकीन होना" का अर्थ है कि लोग सताव सहेंगे और परमेश्वर के लिए बलिदान की तरह बनेंगे क्योंकि वे परमेश्वर के प्रति प्रतिबद्ध हैं। उनकी प्रतिबद्धता, सताव और पीड़ा यह दिखाएगी कि परमेश्वर का सुसमाचार ही वास्तविक है। लेकिन कुछ नमक शुद्ध नहीं होते हैं और फिर अच्छी तरह से काम नहीं करते हैं, ठीक वैसे ही जैसे कभी-कभी हम यीशु के प्रति अपनी प्रतिबद्धता खो देते हैं। लेकिन यदि हम यीशु के प्रति प्रतिबद्ध हैं, तो हम एक दूसरे से प्यार करते रहेंगे। जब हम एक-दूसरे से प्रेम करते हैं, तो हम एक-दूसरे के साथ शांति से रहते हैं और वाद-विवाद और लड़ाई नहीं करते हैं। यीशु इस कहानी की शुरुआत में ही मूल समस्या की बात को वापस लाता है, जब चेले यह तय करने की कोशिश कर रहे थे कि सबसे बड़ा कौन है। यीशु अपने चेलों से कहता है कि एक-दूसरे के साथ शांति से रहना सबसे महत्वपूर्ण बात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9:30–50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देखेगा और समझेगा।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यीशु और उसके चेले गलील से यात्रा करते हैं। यीशु नहीं चाहता कि कोई यह जाने कि वह वहाँ है, ताकि वह अपने चेलों को शिक्षा देने में समय बिता सके। वह उन्हें बताता है कि उसे धोखा दिया जाएगा और मार डाला जाएगा, पर तीन दिन बाद जी उठेगा। चेले यीशु से यह पूछने से डरते हैं कि इस बात का क्या मतलब है।</w:t>
      </w:r>
    </w:p>
    <w:p>
      <w:pPr/>
      <w:r>
        <w:rPr>
          <w:lang w:val="hi_IN" w:bidi="hi_IN"/>
        </w:rPr>
      </w:r>
      <w:r>
        <w:rPr>
          <w:b/>
          <w:lang w:val="hi_IN" w:bidi="hi_IN"/>
        </w:rPr>
        <w:t>दूसरे दृश्य में:</w:t>
      </w:r>
      <w:r>
        <w:rPr>
          <w:lang w:val="hi_IN" w:bidi="hi_IN"/>
        </w:rPr>
        <w:t xml:space="preserve"> यीशु और उसके चेले कफरनहूम पहुंचकर एक घर में प्रवेश करते हैं। यीशु अपने चेलों से पूछता है कि वे मार्ग में क्या बात कर रहे थे, लेकिन वे उसे कुछ भी उत्तर नहीं देते क्योंकि वे इस बात पर बहस कर रहे थे कि उनमें सबसे बड़ा कौन है। यीशु चेलों को अपने पास बुलाता हैं और उनसे कहता हैं कि जो कोई बड़ा बनना चाहता है, उसे सबसे छोटा बनना होगा, और सबका सेवक बनना होगा। उसके बाद यीशु ने एक बच्चे को गोद में लेकर उन से कहा "जो कोई मेरे नाम से ऐसे छोटे बच्चे को ग्रहण करता है, वह मुझे ग्रहण करता है, और मेरे पिता को, जिसने मुझे भेजा है।"</w:t>
      </w:r>
    </w:p>
    <w:p>
      <w:pPr/>
      <w:r>
        <w:rPr>
          <w:lang w:val="hi_IN" w:bidi="hi_IN"/>
        </w:rPr>
      </w:r>
      <w:r>
        <w:rPr>
          <w:b/>
          <w:lang w:val="hi_IN" w:bidi="hi_IN"/>
        </w:rPr>
        <w:t>तीसरे दृश्य में:</w:t>
      </w:r>
      <w:r>
        <w:rPr>
          <w:lang w:val="hi_IN" w:bidi="hi_IN"/>
        </w:rPr>
        <w:t xml:space="preserve"> यूहन्ना यीशु से कहता है कि उन्होंने किसी व्यक्ति को यीशु के नाम से दुष्ट आत्माओं को निकालते हुए देखा और हमने उसे मना किया, क्योंकि वह तेरे चेलों में से नहीं था। यीशु कहता हैं, "उसे मत रोको! जो कोई मेरे नाम से आश्चर्यकर्म करता है, वह उसके तुरंत बाद मेरे विरोध में नहीं बोलेगा। जो कोई हमारे विरोध में नहीं है, वह हमारी ओर है। जो कोई तुम्हें मेरे कारण एक कटोरा पानी भी देगा, उसे प्रतिफल मिलेगा।"</w:t>
      </w:r>
    </w:p>
    <w:p>
      <w:pPr/>
      <w:r>
        <w:rPr>
          <w:lang w:val="hi_IN" w:bidi="hi_IN"/>
        </w:rPr>
      </w:r>
      <w:r>
        <w:rPr>
          <w:lang w:val="hi_IN" w:bidi="hi_IN"/>
        </w:rPr>
        <w:t>उसके बाद यीशु उन्हें शिक्षा देना जारी रखता है। वह कहता हैं, "किसी व्यक्ति के लिए ठोकर का कारण बनने से भला यह है कि एक बड़ी चक्की का पाट गले में लटकाया जाए और वह समुद्र में डाल दिया जाए। अपने शरीर के किसी अंग को खो कर परमेश्वर के साथ हमेशा के लिए जीना बेहतर है, बजाय इसके कि अपने शरीर के सभी अंगों के साथ नरक में फेंक दिया जाए, जहाँ कीड़े-मकौड़े और कभी न बुझने वाली आग है। हर किसी को परखा जाएगा। नमक स्वाद के लिए अच्छा है, लेकिन अगर नमक अपना स्वाद खो देता है, तो यह फिर से नमकीन कैसे हो सकता है? आपको एक-दूसरे के साथ नमक की तरह होना चाहिए और एक-दूसरे के साथ मेल-मिलाप से रहना चाहिए।"</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यूहन्ना का नाम विशेष रूप से लिया गया है, जो यीशु के चेलों में से एक है।</w:t>
      </w:r>
    </w:p>
    <w:p>
      <w:pPr>
        <w:pStyle w:val="ListBullet"/>
        <w:spacing w:line="240" w:lineRule="auto"/>
        <w:ind w:left="720"/>
      </w:pPr>
      <w:r>
        <w:rPr>
          <w:lang w:val="hi_IN" w:bidi="hi_IN"/>
        </w:rPr>
      </w:r>
      <w:r>
        <w:rPr>
          <w:lang w:val="hi_IN" w:bidi="hi_IN"/>
        </w:rPr>
        <w:t>एक छोटा बच्चा</w:t>
      </w:r>
    </w:p>
    <w:p>
      <w:pPr/>
      <w:r>
        <w:rPr>
          <w:lang w:val="hi_IN" w:bidi="hi_IN"/>
        </w:rPr>
      </w:r>
      <w:r>
        <w:rPr>
          <w:lang w:val="hi_IN" w:bidi="hi_IN"/>
        </w:rPr>
        <w:t>एक समूह में, इस भाग के परिवेश के इन हिस्सों पर ध्यान दें: भाग के पहले हिस्से में, यीशु और उसके चेले कैसरिया फिलिप्पी के क्षेत्र से गलील के रास्ते होते हुए कफरनहूम की ओर जा रहे हैं। जब वे कफरनहूम में पहुंचते हैं, तो वे एक घर में प्रवेश करते हैं और वहां उनके बीच बाकी की बातचीत होती हैं।</w:t>
      </w:r>
    </w:p>
    <w:p>
      <w:pPr/>
      <w:r>
        <w:rPr>
          <w:lang w:val="hi_IN" w:bidi="hi_IN"/>
        </w:rPr>
      </w:r>
      <w:r>
        <w:rPr>
          <w:lang w:val="hi_IN" w:bidi="hi_IN"/>
        </w:rPr>
        <w:t>रुकें और समूह में कैसरिया फिलिप्पी से कफरनहूम तक के नक्शे को देखें। उस मार्ग को देखें जिसे यीशु और उसके चेलों ने इस्तेमाल किया होगा। इस ऑडियो को यहाँ रोकें।</w:t>
      </w:r>
    </w:p>
    <w:p>
      <w:pPr/>
      <w:r>
        <w:rPr>
          <w:lang w:val="hi_IN" w:bidi="hi_IN"/>
        </w:rPr>
      </w:r>
      <w:r>
        <w:rPr>
          <w:lang w:val="hi_IN" w:bidi="hi_IN"/>
        </w:rPr>
        <w:t>जब वे यात्रा में थे, यीशु अपने चेलों से कहता है कि वह मारा जाएगा और मृतकों में से जी उठेगा। यह बात उन की समझ में नहीं आई, और वे उस से पूछने से डरते थे।</w:t>
      </w:r>
    </w:p>
    <w:p>
      <w:pPr/>
      <w:r>
        <w:rPr>
          <w:lang w:val="hi_IN" w:bidi="hi_IN"/>
        </w:rPr>
      </w:r>
      <w:r>
        <w:rPr>
          <w:lang w:val="hi_IN" w:bidi="hi_IN"/>
        </w:rPr>
        <w:t>जब वे कफरनहूम में पहुँचते हैं तो वे एक घर में प्रवेश करते हैं। सबसे अधिक संभावना यह है कि यह पतरस का घर था, जहाँ यीशु अक्सर रुकता था। यीशु अपने चेलों से पूछता है, "तुम मार्ग में क्या बात कर रहे थे?" क्योंकि वे यह बहस कर रहे थे कि उनमें से कौन सबसे बड़ा है, इसलिए वे उसको कुछ उत्तर नहीं देते हैं। यीशु चेलों को अपने पास बुलाता है और उन्हें शिक्षा देता है। यीशु कई विषयों के बारे में सिखाता है, लेकिन वे सब विषय एक दूसरे से जुड़े हुए हैं। हो सकता है कि यीशु शिक्षाओं को जोड़ने और उन्हें याद रखने में मदद के लिए शब्दों को दोहरा कर और विचारों का उपयोग करता है। वह एक से अधिक बार बालकों का उल्लेख करता है, वह "अपने नाम पर" कार्य करने की बात करता है, वह शरीर के उन अंगों की सूची बताता है जो लोगों को पाप करने के लिए प्रेरित करते हैं, और वह "नरक", "परमेश्वर का राज्य", "अग्नि" और "नमक" जैसे विचारों को दोहराता है।</w:t>
      </w:r>
    </w:p>
    <w:p>
      <w:pPr/>
      <w:r>
        <w:rPr>
          <w:lang w:val="hi_IN" w:bidi="hi_IN"/>
        </w:rPr>
      </w:r>
      <w:r>
        <w:rPr>
          <w:lang w:val="hi_IN" w:bidi="hi_IN"/>
        </w:rPr>
        <w:t>यहाँ रुकें और इस प्रश्न पर एक समूह में चर्चा करें: मरकुस 9:35–50 को फिर से सुनें। आप यीशु को कौन से शब्द और विचार दोहराते हुए सुनते हैं? चर्चा करें कि यह आपके यहाँ के धार्मिक शिक्षकों के उपदेश देने के तरीके से किस तरह अलग या मिलता-जुलता है। इस ऑडियो को यहाँ रोकें।</w:t>
      </w:r>
    </w:p>
    <w:p>
      <w:pPr/>
      <w:r>
        <w:rPr>
          <w:lang w:val="hi_IN" w:bidi="hi_IN"/>
        </w:rPr>
      </w:r>
      <w:r>
        <w:rPr>
          <w:lang w:val="hi_IN" w:bidi="hi_IN"/>
        </w:rPr>
        <w:t>यीशु उन्हें बताता है कि सबसे बड़ा वही है जो सबसे छोटा बनेगा और बाकी सभी का सेवक बनेगा। वह एक बालक को गोद में लेकर उनसे कहता है कि जो कोई उसके नाम से ऐसे बच्चे को ग्रहण करता है, वह उसे ग्रहण करता है; और जो कोई उसे ग्रहण करता, वह उसको भेजनेवाले को ग्रहण करता है।</w:t>
      </w:r>
    </w:p>
    <w:p>
      <w:pPr/>
      <w:r>
        <w:rPr>
          <w:lang w:val="hi_IN" w:bidi="hi_IN"/>
        </w:rPr>
      </w:r>
      <w:r>
        <w:rPr>
          <w:lang w:val="hi_IN" w:bidi="hi_IN"/>
        </w:rPr>
        <w:t>यूहन्ना यीशु को बताता है कि उन्होंने एक व्यक्ति को यीशु के नाम से दुष्टात्माओं को निकालते हुए देखा था, और उन्होंने उसे ऐसा करने से मना किया क्योंकि वह चेलों में से नहीं था। यीशु की शिक्षाओं में विचारों और उदाहरणों पर ध्यान दें। यीशु कहता हैं, "उसे मत रोको! जो कोई मेरे नाम से आश्चर्यकर्म करता है, वह उसके तुरंत बाद मेरे विरोध में नहीं बोलेगा। जो कोई हमारे विरोध में नहीं है, वह हमारी ओर है। जो कोई तुम्हें मेरे कारण एक कटोरा पानी भी देगा, उसे प्रतिफल मिलेगा।"</w:t>
      </w:r>
    </w:p>
    <w:p>
      <w:pPr/>
      <w:r>
        <w:rPr>
          <w:lang w:val="hi_IN" w:bidi="hi_IN"/>
        </w:rPr>
      </w:r>
      <w:r>
        <w:rPr>
          <w:lang w:val="hi_IN" w:bidi="hi_IN"/>
        </w:rPr>
        <w:t>यहाँ रुकें और समूह में इस बात पर चर्चा करें कि कौन आपको एक कटोरा पानी पिला सकता हैं। आपकी संस्कृति में यह ऐसा दिख सकता है जैसे किसी जरूरतमंद को खाना देना, या गर्मी में किसी को ठंडा पानी पिलाना, या ठंड में किसी को कोट देना। यह किसी को अपने घर भोजन के लिए बुलावा देना हो सकता है। इसका मतलब किसी ऐसे व्यक्ति के लिए कुछ खाना या कपड़े लाना हो सकता है जो ज़रूरतमंद हो। जब आप इस बात पर चर्चा कर लें, तो तय करें कि आप यह किसके लिए करेंगे और फिर ऐसा करें। इस ऑडियो को यहाँ रोकें।</w:t>
      </w:r>
    </w:p>
    <w:p>
      <w:pPr/>
      <w:r>
        <w:rPr>
          <w:lang w:val="hi_IN" w:bidi="hi_IN"/>
        </w:rPr>
      </w:r>
      <w:r>
        <w:rPr>
          <w:lang w:val="hi_IN" w:bidi="hi_IN"/>
        </w:rPr>
        <w:t>उसके बाद यीशु उन्हें शिक्षा देना जारी रखता है। वह कहता हैं, "किसी व्यक्ति के लिए ठोकर का कारण बनने से भला यह है कि एक बड़ी चक्की का पाट गले में लटकाया जाए और वह समुद्र में डाल दिया जाए।"</w:t>
      </w:r>
    </w:p>
    <w:p>
      <w:pPr/>
      <w:r>
        <w:rPr>
          <w:lang w:val="hi_IN" w:bidi="hi_IN"/>
        </w:rPr>
      </w:r>
      <w:r>
        <w:rPr>
          <w:lang w:val="hi_IN" w:bidi="hi_IN"/>
        </w:rPr>
        <w:t>यहाँ रुकें और समूह में चक्की के पाट की तस्वीर को फिर से देखें। इस ऑडियो को यहाँ रोकें।</w:t>
      </w:r>
    </w:p>
    <w:p>
      <w:pPr/>
      <w:r>
        <w:rPr>
          <w:lang w:val="hi_IN" w:bidi="hi_IN"/>
        </w:rPr>
      </w:r>
      <w:r>
        <w:rPr>
          <w:lang w:val="hi_IN" w:bidi="hi_IN"/>
        </w:rPr>
        <w:t xml:space="preserve">अपने शरीर के किसी अंग को खो कर परमेश्वर के साथ हमेशा के लिए जीना बेहतर है, बजाय इसके कि अपने शरीर के सभी अंगों के साथ नरक में फेंक दिया जाए, जहाँ कीड़े-मकौड़े और कभी न बुझने वाली आग है। हर किसी को परखा जाएगा। यीशु ने कहा कि हर किसी को </w:t>
      </w:r>
      <w:r>
        <w:rPr>
          <w:b/>
          <w:lang w:val="hi_IN" w:bidi="hi_IN"/>
        </w:rPr>
        <w:t>आग से परखा जाएगा</w:t>
      </w:r>
      <w:r>
        <w:rPr>
          <w:lang w:val="hi_IN" w:bidi="hi_IN"/>
        </w:rPr>
        <w:t xml:space="preserve"> या </w:t>
      </w:r>
      <w:r>
        <w:rPr>
          <w:b/>
          <w:lang w:val="hi_IN" w:bidi="hi_IN"/>
        </w:rPr>
        <w:t>आग से नमकीन</w:t>
      </w:r>
      <w:r>
        <w:rPr>
          <w:lang w:val="hi_IN" w:bidi="hi_IN"/>
        </w:rPr>
        <w:t xml:space="preserve"> किया जाएगा। यहूदी लोग अपने मंदिर में परमेश्वर को होमबलि चढ़ाते थे। उन्हें अपने बलिदान के साथ नमक भी लाना पड़ता था जिसे वेदी पर जलाया जाता था, क्योंकि बलिदान मांस था और नमक स्वाद बढाता था और मांस को सुरक्षित रखता था। यीशु जिस नमक के बारे में बात करता हैं वह यीशु के प्रति हमारी प्रतिबद्धता और यीशु के बारे में सुसमाचार बाँटने का प्रतीक है। "आग से नमकीन होना" का अर्थ है कि लोग सताव सहेंगे और परमेश्वर के लिए बलिदान की तरह बनेंगे क्योंकि वे परमेश्वर के प्रति प्रतिबद्ध हैं। अगर यह कहना बहुत मुश्किल है कि हर किसी को आग से नमकीन किया जाएगा तो आप अन्य अनुवादों का अनुसरण कर सकते हैं और कह सकते हैं कि हर किसी की परीक्षा आग से होगी।</w:t>
      </w:r>
    </w:p>
    <w:p>
      <w:pPr/>
      <w:r>
        <w:rPr>
          <w:lang w:val="hi_IN" w:bidi="hi_IN"/>
        </w:rPr>
      </w:r>
      <w:r>
        <w:rPr>
          <w:lang w:val="hi_IN" w:bidi="hi_IN"/>
        </w:rPr>
        <w:t>नमक स्वाद देने के लिए अच्छा है, लेकिन अगर नमक अपना स्वाद खो देता है, तो यह फिर से नमकीन कैसे हो सकता है? आपको एक-दूसरे के साथ नमक की तरह होना चाहिए और एक-दूसरे के साथ मेल-मिलाप से रहना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9:30–50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3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यूहन्ना का नाम विशेष रूप से लिया गया है, जो यीशु के चेलों में से एक है।</w:t>
      </w:r>
    </w:p>
    <w:p>
      <w:pPr>
        <w:pStyle w:val="ListBullet"/>
        <w:spacing w:line="240" w:lineRule="auto"/>
        <w:ind w:left="720"/>
      </w:pPr>
      <w:r>
        <w:rPr>
          <w:lang w:val="hi_IN" w:bidi="hi_IN"/>
        </w:rPr>
      </w:r>
      <w:r>
        <w:rPr>
          <w:lang w:val="hi_IN" w:bidi="hi_IN"/>
        </w:rPr>
        <w:t>एक छोटा बच्चा</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दूसरी बार इस भाग का अभिनय करना चाहिए। इस नाटक में कुछ जगहों पर, अभिनय को रोकें और पात्र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और उसके चेले गलील से होकर गुजर रहे है। जब वे यात्रा में थे, यीशु उन्हें एक बार फिर बताता है कि वह धोखे से पकड़वाया जायेगा, मारा जाएगा, और मरे हुओं में से जी उठेगा। चेले यीशु से यह पूछने से डरते हैं कि इस बात का क्या मतलब है।</w:t>
      </w:r>
    </w:p>
    <w:p>
      <w:pPr/>
      <w:r>
        <w:rPr>
          <w:lang w:val="hi_IN" w:bidi="hi_IN"/>
        </w:rPr>
      </w:r>
      <w:r>
        <w:rPr>
          <w:lang w:val="hi_IN" w:bidi="hi_IN"/>
        </w:rPr>
        <w:t>अभिनय को रोकें। चेलों का पात्र निभाने वाले व्यक्तियों से पूछें, "आप क्या महसूस कर रहे हैं या क्या सोच रहे हैं?" आप यीशु से यह पूछने से क्यों डरते हैं कि इस बात का क्या अर्थ है?" लोग शायद कुछ इस तरह उत्तर दें, "हम इस बात से डरे हुए हैं कि यीशु क्या कहना चाहता है," या "हम परेशान हैं और समझ नहीं पा रहे हैं कि यीशु की इस बात का क्या मतलब है," या "हमें याद है कि पिछली बार जब हमने इस बारे में यीशु से बात की थी और यीशु ने पतरस को फटकारा था, और इसलिए हम यीशु से यह पूछने से डरते हैं कि इस बात का क्या अर्थ है।" अभिनय को जारी रखें।</w:t>
      </w:r>
    </w:p>
    <w:p>
      <w:pPr/>
      <w:r>
        <w:rPr>
          <w:lang w:val="hi_IN" w:bidi="hi_IN"/>
        </w:rPr>
      </w:r>
      <w:r>
        <w:rPr>
          <w:lang w:val="hi_IN" w:bidi="hi_IN"/>
        </w:rPr>
        <w:t>जब वे कफरनहूम पहुँचते हैं, तो वे एक घर में प्रवेश करते हैं। यीशु उनसे पूछता है कि वे मार्ग में किस बात को लेकर बहस कर रहे थे। चेले इस बात पर बहस कर रहे थे कि उनमें से कौन सबसे बड़ा है, इसलिए वे उसे कुछ भी उत्तर नहीं देते हैं। यीशु चेलों को अपने पास बुलाता है। वह उन्हें बताता है कि सबसे बड़ा वह व्यक्ति है जो सबसे छोटा बनता है और दूसरों के लिए एक सेवक होता है। वह एक बच्चे को गोद में लेकर उनसे कहता है कि जो कोई मेरे नाम से ऐसे बच्चे में से किसी एक को भी ग्रहण करता है, वह मुझे ग्रहण करता है; और जो कोई मुझे ग्रहण करता, वह मेरे भेजनेवाले को ग्रहण करता है।</w:t>
      </w:r>
    </w:p>
    <w:p>
      <w:pPr/>
      <w:r>
        <w:rPr>
          <w:lang w:val="hi_IN" w:bidi="hi_IN"/>
        </w:rPr>
      </w:r>
      <w:r>
        <w:rPr>
          <w:lang w:val="hi_IN" w:bidi="hi_IN"/>
        </w:rPr>
        <w:t>अभिनय को रोकें। चेलों का पात्र निभाने वाले व्यक्तियों से पूछें, "आप क्या महसूस कर रहे हैं या क्या सोच रहे हैं?" वे कुछ इस तरह के उत्तर दे सकते हैं, "हम जिस बारे में बहस कर रहे थे उससे शर्मिंदा हैं" या "दुनिया के काम करने के तरीके के बारे में हमारी समझ को चुनौती दी जा रही है।" यीशु का पात्र निभाने वाले व्यक्ति से पूछें, "आप क्या महसूस कर रहे हैं या क्या सोच रहे हैं?" वह कुछ इस तरह के उत्तर दे सकता है, "मैं जानना चाहता हूँ कि वे किस बारे में बहस कर रहे थे," या "मैं अपने चेलों को कुछ महत्वपूर्ण सिखाना चाहता हूँ," या "मैं चाहता हूँ कि वे विनम्र बनना सीखें।" अभिनय को जारी रखें।</w:t>
      </w:r>
    </w:p>
    <w:p>
      <w:pPr/>
      <w:r>
        <w:rPr>
          <w:lang w:val="hi_IN" w:bidi="hi_IN"/>
        </w:rPr>
      </w:r>
      <w:r>
        <w:rPr>
          <w:lang w:val="hi_IN" w:bidi="hi_IN"/>
        </w:rPr>
        <w:t>यीशु का एक चेला यूहन्ना उसको बताता है कि उन्होंने किसी व्यक्ति को यीशु के नाम से दुष्टात्माओं को निकालते हुए देखा था। उन्होंने उस व्यक्ति को ऐसा करने से रोका और कहा कि वह दुष्टात्माओं को न निकाले, क्योंकि वह यीशु का चेला नहीं था। यीशु ने कहा, "उसे मत रोको! कोई भी जो मेरे नाम से आश्चर्यकर्म करता है, वह मेरे बारे में बुरा नहीं बोल सकता। जो कोई हमारे विरोध में नहीं है, वह हमारी ओर है। जो कोई एक कटोरा पानी तुम्हें इसलिये पिलाए कि तुम मसीह के हो तो वह इसका प्रतिफल पायेगा।"</w:t>
      </w:r>
    </w:p>
    <w:p>
      <w:pPr/>
      <w:r>
        <w:rPr>
          <w:lang w:val="hi_IN" w:bidi="hi_IN"/>
        </w:rPr>
      </w:r>
      <w:r>
        <w:rPr>
          <w:lang w:val="hi_IN" w:bidi="hi_IN"/>
        </w:rPr>
        <w:t>यीशु बच्चे का उल्लेख करते हुए कहता है, "परन्तु यदि तू इन छोटों में से किसी को ठोकर खिलाए, तो तेरे लिये भला होगा कि तू गले में एक भारी बोझ लटका कर समुद्र में डाल दिया जाए। तेरे लिये यही भला है कि तू अपने अंगों को खोकर सर्वदा जीवित रहे, बजाय इसके कि तू अपने सब अंगों सहित नरक में डाला जाए, जहाँ आग और कीड़े है। हर एक को आग से परखा जाएगा। नमक स्वाद के लिए अच्छा है, परन्तु यदि यह अपना नमकीनपन खो दे, तो इसे फिर से नमकीन कैसे बनाया जा सकता है? आपको एक दूसरे के साथ मेल-मिलाप से रहना चाहिए।"</w:t>
      </w:r>
    </w:p>
    <w:p>
      <w:pPr/>
      <w:r>
        <w:rPr>
          <w:lang w:val="hi_IN" w:bidi="hi_IN"/>
        </w:rPr>
      </w:r>
      <w:r>
        <w:rPr>
          <w:lang w:val="hi_IN" w:bidi="hi_IN"/>
        </w:rPr>
        <w:t>अभिनय को रोकें। चेलों का पात्र निभाने वाले व्यक्तियों से पूछें, "आप क्या महसूस कर रहे हैं या क्या सोच रहे हैं?" वे शायद कुछ इस तरह उत्तर दें, "उनके अन्दर इस शिक्षा को लेकर जिज्ञासा है," या "वे परेशान हैं। क्या हमें सचमुच अपना हाथ या पैर काट देंने चाहिए?" या "आश्चर्यचकित हैं, यीशु हमारे सोचने के तरीके को चुनौती दे रहा है कि चीजें कैसी होनी चाहिए।"</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9:30–50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वहाँ से चल दिए और </w:t>
      </w:r>
      <w:r>
        <w:rPr>
          <w:b/>
          <w:lang w:val="hi_IN" w:bidi="hi_IN"/>
        </w:rPr>
        <w:t>गलील</w:t>
      </w:r>
      <w:r>
        <w:rPr>
          <w:lang w:val="hi_IN" w:bidi="hi_IN"/>
        </w:rPr>
        <w:t xml:space="preserve"> से होकर गुजरने लगे। यीशु नहीं चाहता था कि किसी को पता चले कि वह वहाँ है, क्योंकि वह अपने चेलों के साथ अकेले में समय बिताना चाहता था। चेले यीशु के सबसे करीबी अनुयायी हैं। गलील, इस्राएल का एक उत्तरी क्षेत्र या प्रांत है। चेलों और गलील के लिए उन्हीं शब्दों का प्रयोग करें जो आपने मरकुस के दुसरे भागों में इस्तेमाल किए हैं। </w:t>
      </w:r>
      <w:hyperlink r:id="rId100">
        <w:r>
          <w:rPr>
            <w:lang w:val="hi_IN" w:bidi="hi_IN"/>
          </w:rPr>
          <w:rPr>
            <w:color w:val="0000EE"/>
            <w:u w:val="single"/>
          </w:rPr>
          <w:t>चेलों</w:t>
        </w:r>
      </w:hyperlink>
      <w:r>
        <w:rPr>
          <w:lang w:val="hi_IN" w:bidi="hi_IN"/>
        </w:rPr>
        <w:t xml:space="preserve"> और </w:t>
      </w:r>
      <w:hyperlink r:id="rId36">
        <w:r>
          <w:rPr>
            <w:lang w:val="hi_IN" w:bidi="hi_IN"/>
          </w:rPr>
          <w:rPr>
            <w:color w:val="0000EE"/>
            <w:u w:val="single"/>
          </w:rPr>
          <w:t>गलील</w:t>
        </w:r>
      </w:hyperlink>
      <w:r>
        <w:rPr>
          <w:lang w:val="hi_IN" w:bidi="hi_IN"/>
        </w:rPr>
        <w:t xml:space="preserve"> के बारे में अधिक जानकारी के लिए, मुख्य शब्दावली देखें।</w:t>
      </w:r>
    </w:p>
    <w:p>
      <w:pPr/>
      <w:r>
        <w:rPr>
          <w:lang w:val="hi_IN" w:bidi="hi_IN"/>
        </w:rPr>
      </w:r>
      <w:r>
        <w:rPr>
          <w:lang w:val="hi_IN" w:bidi="hi_IN"/>
        </w:rPr>
        <w:t>यीशु ने अपने चेलों से कहा, "</w:t>
      </w:r>
      <w:r>
        <w:rPr>
          <w:b/>
          <w:lang w:val="hi_IN" w:bidi="hi_IN"/>
        </w:rPr>
        <w:t>मनुष्य के पुत्र</w:t>
      </w:r>
      <w:r>
        <w:rPr>
          <w:lang w:val="hi_IN" w:bidi="hi_IN"/>
        </w:rPr>
        <w:t xml:space="preserve"> को धोखा दिया जाएगा और वह मारा जाएगा, पर वह मरे हुओं में से जी उठेगा।" मनुष्य का पुत्र वह शब्द है जिसका उपयोग यीशु अक्सर अपने लिए करता हैं। यह उस व्यक्ति का वर्णन करता है जिसे परमेश्वर ने सब बातों पर अधिकार दिया है। मनुष्य के पुत्र का अनुवाद ठीक उसी प्रकार करें जिस तरह आपने मरकुस के पिछले भागों में इसका अनुवाद किया है। </w:t>
      </w:r>
      <w:hyperlink r:id="rId92">
        <w:r>
          <w:rPr>
            <w:lang w:val="hi_IN" w:bidi="hi_IN"/>
          </w:rPr>
          <w:rPr>
            <w:color w:val="0000EE"/>
            <w:u w:val="single"/>
          </w:rPr>
          <w:t>मनुष्य के पुत्र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उसके बाद वे </w:t>
      </w:r>
      <w:r>
        <w:rPr>
          <w:b/>
          <w:lang w:val="hi_IN" w:bidi="hi_IN"/>
        </w:rPr>
        <w:t>कफरनहूम</w:t>
      </w:r>
      <w:r>
        <w:rPr>
          <w:lang w:val="hi_IN" w:bidi="hi_IN"/>
        </w:rPr>
        <w:t xml:space="preserve"> पहुँचे। कफरनहूम, गलील की झील के किनारे स्थित एक महत्वपूर्ण व्यापारिक शहर था। कफरनहूम का ठीक उसी तरह अनुवाद करें जैसा आपने मरकुस के पिछले भागों में किया है। </w:t>
      </w:r>
      <w:hyperlink r:id="rId47">
        <w:r>
          <w:rPr>
            <w:lang w:val="hi_IN" w:bidi="hi_IN"/>
          </w:rPr>
          <w:rPr>
            <w:color w:val="0000EE"/>
            <w:u w:val="single"/>
          </w:rPr>
          <w:t>कफरनहूम</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उसके बाद में यीशु ने एक बच्चे को उनके बीच में खड़ा किया और कहा, "जो कोई भी </w:t>
      </w:r>
      <w:r>
        <w:rPr>
          <w:b/>
          <w:lang w:val="hi_IN" w:bidi="hi_IN"/>
        </w:rPr>
        <w:t>मेरे नाम से</w:t>
      </w:r>
      <w:r>
        <w:rPr>
          <w:lang w:val="hi_IN" w:bidi="hi_IN"/>
        </w:rPr>
        <w:t xml:space="preserve"> या </w:t>
      </w:r>
      <w:r>
        <w:rPr>
          <w:b/>
          <w:lang w:val="hi_IN" w:bidi="hi_IN"/>
        </w:rPr>
        <w:t>मेरी ओर से</w:t>
      </w:r>
      <w:r>
        <w:rPr>
          <w:lang w:val="hi_IN" w:bidi="hi_IN"/>
        </w:rPr>
        <w:t xml:space="preserve"> ऐसे बच्चे को ग्रहण करता है, वह मुझे ग्रहण करता है। मेरे नाम से वाक्यांश का उपयोग जब यीशु करता है, तो वह किसी भी काम को करने के लिये अपनी सामर्थ या अधिकार के बारे में बात कर रहा है। पूरे मरकुस में "मेरे नाम से" के लिये एक ही शब्द या वाक्यांश का उपयोग करें।</w:t>
      </w:r>
    </w:p>
    <w:p>
      <w:pPr/>
      <w:r>
        <w:rPr>
          <w:lang w:val="hi_IN" w:bidi="hi_IN"/>
        </w:rPr>
      </w:r>
      <w:r>
        <w:rPr>
          <w:lang w:val="hi_IN" w:bidi="hi_IN"/>
        </w:rPr>
        <w:t xml:space="preserve">यहाँ रुकें और समूह में चर्चा करें कि आप </w:t>
      </w:r>
      <w:r>
        <w:rPr>
          <w:b/>
          <w:lang w:val="hi_IN" w:bidi="hi_IN"/>
        </w:rPr>
        <w:t>मेरे नाम से</w:t>
      </w:r>
      <w:r>
        <w:rPr>
          <w:lang w:val="hi_IN" w:bidi="hi_IN"/>
        </w:rPr>
        <w:t xml:space="preserve"> जैसे वाक्य के लिए किस शब्द या वाक्यांश का उपयोग करेंगे। इस ऑडियो को यहाँ रोकें।</w:t>
      </w:r>
    </w:p>
    <w:p>
      <w:pPr/>
      <w:r>
        <w:rPr>
          <w:lang w:val="hi_IN" w:bidi="hi_IN"/>
        </w:rPr>
      </w:r>
      <w:r>
        <w:rPr>
          <w:lang w:val="hi_IN" w:bidi="hi_IN"/>
        </w:rPr>
        <w:t>तब यूहन्ना यीशु से कहता है, "</w:t>
      </w:r>
      <w:r>
        <w:rPr>
          <w:b/>
          <w:lang w:val="hi_IN" w:bidi="hi_IN"/>
        </w:rPr>
        <w:t>हे गुरू</w:t>
      </w:r>
      <w:r>
        <w:rPr>
          <w:lang w:val="hi_IN" w:bidi="hi_IN"/>
        </w:rPr>
        <w:t xml:space="preserve">, हमने किसी को तेरे </w:t>
      </w:r>
      <w:r>
        <w:rPr>
          <w:b/>
          <w:lang w:val="hi_IN" w:bidi="hi_IN"/>
        </w:rPr>
        <w:t>नाम</w:t>
      </w:r>
      <w:r>
        <w:rPr>
          <w:lang w:val="hi_IN" w:bidi="hi_IN"/>
        </w:rPr>
        <w:t xml:space="preserve"> से दुष्टात्माओं को निकालते देखा है।" </w:t>
      </w:r>
      <w:hyperlink r:id="rId170">
        <w:r>
          <w:rPr>
            <w:lang w:val="hi_IN" w:bidi="hi_IN"/>
          </w:rPr>
          <w:rPr>
            <w:color w:val="0000EE"/>
            <w:u w:val="single"/>
          </w:rPr>
          <w:t>गुरु</w:t>
        </w:r>
      </w:hyperlink>
      <w:r>
        <w:rPr>
          <w:lang w:val="hi_IN" w:bidi="hi_IN"/>
        </w:rPr>
        <w:t xml:space="preserve"> एक सम्मानजनक शब्द है जिसका उपयोग किसी ऐसे व्यक्ति के लिए किया जाता है जो परमेश्वर के उपदेशों को सिखाता था और जिसके चेले भी होते थे। गुरु के लिए उसी शब्द का उपयोग करें जिसका उपयोग आपने पिछले भागों में किया है। इस कहानी में शैतान शब्द का प्रयोग किया गया है, लेकिन इसका अर्थ भी दुष्ट आत्मा ही है। </w:t>
      </w:r>
      <w:hyperlink r:id="rId52">
        <w:r>
          <w:rPr>
            <w:lang w:val="hi_IN" w:bidi="hi_IN"/>
          </w:rPr>
          <w:rPr>
            <w:color w:val="0000EE"/>
            <w:u w:val="single"/>
          </w:rPr>
          <w:t>दुष्ट आत्मा</w:t>
        </w:r>
      </w:hyperlink>
      <w:r>
        <w:rPr>
          <w:lang w:val="hi_IN" w:bidi="hi_IN"/>
        </w:rPr>
        <w:t xml:space="preserve"> या </w:t>
      </w:r>
      <w:hyperlink r:id="rId62">
        <w:r>
          <w:rPr>
            <w:lang w:val="hi_IN" w:bidi="hi_IN"/>
          </w:rPr>
          <w:rPr>
            <w:color w:val="0000EE"/>
            <w:u w:val="single"/>
          </w:rPr>
          <w:t>बुरी आत्मा</w:t>
        </w:r>
      </w:hyperlink>
      <w:r>
        <w:rPr>
          <w:lang w:val="hi_IN" w:bidi="hi_IN"/>
        </w:rPr>
        <w:t xml:space="preserve"> आत्मिक प्राणियों को दर्शाता है जो शैतान के दूत और सेवक होते हैं, और उसके अधिकार के अधीन होते हैं। इन आत्मिक प्राणियों के पास मनुष्य को सताने, यहाँ तक कि उसे अपने वश में लेने की भी शक्ति होती है। बुरी आत्मा के लिए वही शब्द इस्तेमाल करें जो आपने पिछले भागों में इस्तेमाल किया है।</w:t>
      </w:r>
    </w:p>
    <w:p>
      <w:pPr/>
      <w:r>
        <w:rPr>
          <w:lang w:val="hi_IN" w:bidi="hi_IN"/>
        </w:rPr>
      </w:r>
      <w:r>
        <w:rPr>
          <w:lang w:val="hi_IN" w:bidi="hi_IN"/>
        </w:rPr>
        <w:t xml:space="preserve">यीशु ने कहा, "उस व्यक्ति को मत रोको। कोई भी व्यक्ति जो मेरे नाम से या मेरी सामर्थ से </w:t>
      </w:r>
      <w:r>
        <w:rPr>
          <w:b/>
          <w:lang w:val="hi_IN" w:bidi="hi_IN"/>
        </w:rPr>
        <w:t>आश्चर्यकर्म</w:t>
      </w:r>
      <w:r>
        <w:rPr>
          <w:lang w:val="hi_IN" w:bidi="hi_IN"/>
        </w:rPr>
        <w:t xml:space="preserve"> करता है, वह मेरे विरोध में नहीं बोलेगा। आश्चर्यकर्म शक्तिशाली कार्यों को संदर्भित करते हैं जो केवल परमेश्वर ही कर सकता है, और वे लोगों को परमेश्वर के प्रति अचम्भे में डालते हैं। आश्चर्यकर्म के लिए वही शब्द इस्तेमाल करें जो आपने पिछले भागों में इस्तेमाल किए है। </w:t>
      </w:r>
      <w:hyperlink r:id="rId329">
        <w:r>
          <w:rPr>
            <w:lang w:val="hi_IN" w:bidi="hi_IN"/>
          </w:rPr>
          <w:rPr>
            <w:color w:val="0000EE"/>
            <w:u w:val="single"/>
          </w:rPr>
          <w:t>आश्चर्यकर्म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उनसे कहा, "यदि कोई एक कटोरा पानी तुम्हें इसलिये पिलाए कि तुम </w:t>
      </w:r>
      <w:r>
        <w:rPr>
          <w:b/>
          <w:lang w:val="hi_IN" w:bidi="hi_IN"/>
        </w:rPr>
        <w:t>मसीहा</w:t>
      </w:r>
      <w:r>
        <w:rPr>
          <w:lang w:val="hi_IN" w:bidi="hi_IN"/>
        </w:rPr>
        <w:t xml:space="preserve"> या </w:t>
      </w:r>
      <w:r>
        <w:rPr>
          <w:b/>
          <w:lang w:val="hi_IN" w:bidi="hi_IN"/>
        </w:rPr>
        <w:t>मसीह</w:t>
      </w:r>
      <w:r>
        <w:rPr>
          <w:lang w:val="hi_IN" w:bidi="hi_IN"/>
        </w:rPr>
        <w:t xml:space="preserve"> के हो तो वह अपना प्रतिफल जरुर पायेगा।" यीशु नाम का अर्थ है "परमेश्वर बचाता है।" मसीह शब्द इब्रानी भाषा में "मसीहा" शब्द है, और इसका अर्थ है वह व्यक्ति जिसे परमेश्वर ने किसी विशेष कार्य के लिए अभिषिक्त, या नियुक्त किया है। पुराने नियम में, भविष्यद्वक्ताओं, याजकों और राजाओं को विशेष कार्यों के लिए अभिषेक किया जाता था। यीशु यह सब है, लेकिन मरकुस यीशु को एक राजा के रूप में देखता है जिसे परमेश्वर ने एक विशेष कार्य के लिए ठहराया है। मसीहा या मसीह के लिए वही शब्द प्रयोग करें जो आपने पिछले भागों में प्रयोग किया है। </w:t>
      </w:r>
      <w:hyperlink r:id="rId15">
        <w:r>
          <w:rPr>
            <w:lang w:val="hi_IN" w:bidi="hi_IN"/>
          </w:rPr>
          <w:rPr>
            <w:color w:val="0000EE"/>
            <w:u w:val="single"/>
          </w:rPr>
          <w:t>मसीहा</w:t>
        </w:r>
      </w:hyperlink>
      <w:r>
        <w:rPr>
          <w:lang w:val="hi_IN" w:bidi="hi_IN"/>
        </w:rPr>
        <w:t xml:space="preserve"> या </w:t>
      </w:r>
      <w:hyperlink r:id="rId16">
        <w:r>
          <w:rPr>
            <w:lang w:val="hi_IN" w:bidi="hi_IN"/>
          </w:rPr>
          <w:rPr>
            <w:color w:val="0000EE"/>
            <w:u w:val="single"/>
          </w:rPr>
          <w:t>मसीह</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आगे कहता हैं कि जो उस पर विश्वास रखते हैं, यदि हम उनके, पाप में गिरने या पाप करने का कारण बनते हैं, तो बेहतर होगा की आपके गले में एक बड़ा </w:t>
      </w:r>
      <w:r>
        <w:rPr>
          <w:b/>
          <w:lang w:val="hi_IN" w:bidi="hi_IN"/>
        </w:rPr>
        <w:t>चक्की का पाट</w:t>
      </w:r>
      <w:r>
        <w:rPr>
          <w:lang w:val="hi_IN" w:bidi="hi_IN"/>
        </w:rPr>
        <w:t xml:space="preserve"> लटका दिया जाए। एक चक्की का पाट लगभग 200 किलोग्राम का पत्थर होता है। यह गोल आकार का होता है, जिसके बीच में एक छेद होता है और इसका इस्तेमाल अनाज पीसने के लिए किया जाता है। एक गधा चक्की को घुमाने के लिए पत्थर से बंधी एक छड़ी को धक्का देता था।</w:t>
      </w:r>
    </w:p>
    <w:p>
      <w:pPr/>
      <w:r>
        <w:rPr>
          <w:lang w:val="hi_IN" w:bidi="hi_IN"/>
        </w:rPr>
      </w:r>
      <w:r>
        <w:rPr>
          <w:lang w:val="hi_IN" w:bidi="hi_IN"/>
        </w:rPr>
        <w:t>यहाँ रुककर अपने अनुवाद समूह को चक्की के पत्थर का चित्र या फोटो दिखाएं। इस ऑडियो को यहाँ रोकें।</w:t>
      </w:r>
    </w:p>
    <w:p>
      <w:pPr/>
      <w:r>
        <w:rPr>
          <w:lang w:val="hi_IN" w:bidi="hi_IN"/>
        </w:rPr>
      </w:r>
      <w:r>
        <w:rPr>
          <w:lang w:val="hi_IN" w:bidi="hi_IN"/>
        </w:rPr>
        <w:t xml:space="preserve">यीशु आगे कहता हैं कि हमें किसी भी रीति से पाप नही करना चाहिए, चाहे उसके लिए अपने हाथ या पैर भी क्यों न काटना पड़े। यह बेहतर है कि केवल एक पैर या एक हाथ के साथ अनंत जीवन में प्रवेश करें, बजाय इसके कि दो पैरों या दो हाथों के साथ </w:t>
      </w:r>
      <w:r>
        <w:rPr>
          <w:b/>
          <w:lang w:val="hi_IN" w:bidi="hi_IN"/>
        </w:rPr>
        <w:t>नरक</w:t>
      </w:r>
      <w:r>
        <w:rPr>
          <w:lang w:val="hi_IN" w:bidi="hi_IN"/>
        </w:rPr>
        <w:t xml:space="preserve"> में फेंक दिया जाये। नरक उस स्थान का नाम है जहाँ अविश्वासी दुनिया के अंत में दंड पाने के लिए डाले जाएँगे। शैतान और उसके दूत भी वहाँ डाले जाएँगे। वहाँ आग होगी जो कभी नही बुझेगी। यहूदी भविष्यवक्ताओं ने नरक या सज़ा की जगह का वर्णन एक ऐसी जगह के रूप में किया है जहाँ कीड़े और आग लोगों को हमेशा के लिए खा जाते हैं।</w:t>
      </w:r>
    </w:p>
    <w:p>
      <w:pPr/>
      <w:r>
        <w:rPr>
          <w:lang w:val="hi_IN" w:bidi="hi_IN"/>
        </w:rPr>
      </w:r>
      <w:r>
        <w:rPr>
          <w:lang w:val="hi_IN" w:bidi="hi_IN"/>
        </w:rPr>
        <w:t xml:space="preserve">यहाँ रुकें और समूह में चर्चा करें कि आप </w:t>
      </w:r>
      <w:r>
        <w:rPr>
          <w:b/>
          <w:lang w:val="hi_IN" w:bidi="hi_IN"/>
        </w:rPr>
        <w:t>नरक</w:t>
      </w:r>
      <w:r>
        <w:rPr>
          <w:lang w:val="hi_IN" w:bidi="hi_IN"/>
        </w:rPr>
        <w:t xml:space="preserve"> के लिए किस शब्द या वाक्यांश का इस्तेमाल करेंगे। अधिक जानकारी के लिए मुख्य शब्दावली में </w:t>
      </w:r>
      <w:hyperlink r:id="rId330">
        <w:r>
          <w:rPr>
            <w:lang w:val="hi_IN" w:bidi="hi_IN"/>
          </w:rPr>
          <w:rPr>
            <w:color w:val="0000EE"/>
            <w:u w:val="single"/>
          </w:rPr>
          <w:t>नरक</w:t>
        </w:r>
      </w:hyperlink>
      <w:r>
        <w:rPr>
          <w:lang w:val="hi_IN" w:bidi="hi_IN"/>
        </w:rPr>
        <w:t xml:space="preserve"> शब्द को देखें। इस ऑडियो को यहाँ रोकें। मरकुस की पूरी किताब में नरक के लिए इसी शब्द का इस्तेमाल करें।</w:t>
      </w:r>
    </w:p>
    <w:p>
      <w:pPr/>
      <w:r>
        <w:rPr>
          <w:lang w:val="hi_IN" w:bidi="hi_IN"/>
        </w:rPr>
      </w:r>
      <w:r>
        <w:rPr>
          <w:b/>
          <w:lang w:val="hi_IN" w:bidi="hi_IN"/>
        </w:rPr>
        <w:t>कीड़े</w:t>
      </w:r>
      <w:r>
        <w:rPr>
          <w:lang w:val="hi_IN" w:bidi="hi_IN"/>
        </w:rPr>
        <w:t xml:space="preserve"> के लिए उसी शब्द का प्रयोग करें जो आप मृत मानव शरीर को खाने वाले कीड़े के लिए करते हैं।</w:t>
      </w:r>
    </w:p>
    <w:p>
      <w:pPr/>
      <w:r>
        <w:rPr>
          <w:lang w:val="hi_IN" w:bidi="hi_IN"/>
        </w:rPr>
      </w:r>
      <w:r>
        <w:rPr>
          <w:lang w:val="hi_IN" w:bidi="hi_IN"/>
        </w:rPr>
        <w:t>इस कहानी में यीशु कई कीड़ों के बारे में बात कर रहा हैं।</w:t>
      </w:r>
    </w:p>
    <w:p>
      <w:pPr/>
      <w:r>
        <w:rPr>
          <w:lang w:val="hi_IN" w:bidi="hi_IN"/>
        </w:rPr>
      </w:r>
      <w:r>
        <w:rPr>
          <w:lang w:val="hi_IN" w:bidi="hi_IN"/>
        </w:rPr>
        <w:t xml:space="preserve">यीशु </w:t>
      </w:r>
      <w:r>
        <w:rPr>
          <w:b/>
          <w:lang w:val="hi_IN" w:bidi="hi_IN"/>
        </w:rPr>
        <w:t>परमेश्वर के राज्य</w:t>
      </w:r>
      <w:r>
        <w:rPr>
          <w:lang w:val="hi_IN" w:bidi="hi_IN"/>
        </w:rPr>
        <w:t xml:space="preserve"> में प्रवेश करने की भी बात करता है। राज्य एक ऐसी जगह है जहाँ एक राजा लोगों के ऊपर राज करता है। नये नियम में परमेश्वर का राज्य उस समय को दर्शाता है जब परमेश्वर राज्य करने के लिए आता है, उसका राज्य और अधिकार जो पृथ्वी पर यीशु की सेवकाई और लोगों द्वारा उसे स्वीकार किये जाने के साथ शुरू होता है। उसके बाद, सिद्ध राज्य आएगा। परमेश्वर के राज्य के लिए उन्हीं शब्दों का प्रयोग करें जो आपने पिछले भागों में प्रयोग किया है। </w:t>
      </w:r>
      <w:hyperlink r:id="rId37">
        <w:r>
          <w:rPr>
            <w:lang w:val="hi_IN" w:bidi="hi_IN"/>
          </w:rPr>
          <w:rPr>
            <w:color w:val="0000EE"/>
            <w:u w:val="single"/>
          </w:rPr>
          <w:t>परमेश्वर के राज्य</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समझने आए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9:30–50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31">
        <w:r>
          <w:rPr>
            <w:lang w:val="hi_IN" w:bidi="hi_IN"/>
          </w:rPr>
          <w:rPr>
            <w:color w:val="0000EE"/>
            <w:u w:val="single"/>
          </w:rPr>
          <w:t>सुने और मन में रखें</w:t>
        </w:r>
      </w:hyperlink>
      <w:r>
        <w:rPr>
          <w:lang w:val="hi_IN" w:bidi="hi_IN"/>
        </w:rPr>
        <w:t xml:space="preserve"> (453 KB)</w:t>
      </w:r>
      <w:r>
        <w:rPr>
          <w:lang w:val="hi_IN" w:bidi="hi_IN"/>
        </w:rPr>
      </w:r>
    </w:p>
    <w:p>
      <w:pPr>
        <w:pStyle w:val="ListBullet"/>
        <w:spacing w:line="240" w:lineRule="auto"/>
        <w:ind w:left="720"/>
      </w:pPr>
      <w:r>
        <w:rPr>
          <w:lang w:val="hi_IN" w:bidi="hi_IN"/>
        </w:rPr>
      </w:r>
      <w:hyperlink r:id="rId332">
        <w:r>
          <w:rPr>
            <w:lang w:val="hi_IN" w:bidi="hi_IN"/>
          </w:rPr>
          <w:rPr>
            <w:color w:val="0000EE"/>
            <w:u w:val="single"/>
          </w:rPr>
          <w:t>पाठ का परिचय</w:t>
        </w:r>
      </w:hyperlink>
      <w:r>
        <w:rPr>
          <w:lang w:val="hi_IN" w:bidi="hi_IN"/>
        </w:rPr>
        <w:t xml:space="preserve"> (5.8 MB)</w:t>
      </w:r>
      <w:r>
        <w:rPr>
          <w:lang w:val="hi_IN" w:bidi="hi_IN"/>
        </w:rPr>
      </w:r>
    </w:p>
    <w:p>
      <w:pPr>
        <w:pStyle w:val="ListBullet"/>
        <w:spacing w:line="240" w:lineRule="auto"/>
        <w:ind w:left="720"/>
      </w:pPr>
      <w:r>
        <w:rPr>
          <w:lang w:val="hi_IN" w:bidi="hi_IN"/>
        </w:rPr>
      </w:r>
      <w:hyperlink r:id="rId333">
        <w:r>
          <w:rPr>
            <w:lang w:val="hi_IN" w:bidi="hi_IN"/>
          </w:rPr>
          <w:rPr>
            <w:color w:val="0000EE"/>
            <w:u w:val="single"/>
          </w:rPr>
          <w:t>घटनाओं को समझाना</w:t>
        </w:r>
      </w:hyperlink>
      <w:r>
        <w:rPr>
          <w:lang w:val="hi_IN" w:bidi="hi_IN"/>
        </w:rPr>
        <w:t xml:space="preserve"> (5.1 MB)</w:t>
      </w:r>
      <w:r>
        <w:rPr>
          <w:lang w:val="hi_IN" w:bidi="hi_IN"/>
        </w:rPr>
      </w:r>
    </w:p>
    <w:p>
      <w:pPr>
        <w:pStyle w:val="ListBullet"/>
        <w:spacing w:line="240" w:lineRule="auto"/>
        <w:ind w:left="720"/>
      </w:pPr>
      <w:r>
        <w:rPr>
          <w:lang w:val="hi_IN" w:bidi="hi_IN"/>
        </w:rPr>
      </w:r>
      <w:hyperlink r:id="rId334">
        <w:r>
          <w:rPr>
            <w:lang w:val="hi_IN" w:bidi="hi_IN"/>
          </w:rPr>
          <w:rPr>
            <w:color w:val="0000EE"/>
            <w:u w:val="single"/>
          </w:rPr>
          <w:t>पाठ को नाटकीय रूप देना</w:t>
        </w:r>
      </w:hyperlink>
      <w:r>
        <w:rPr>
          <w:lang w:val="hi_IN" w:bidi="hi_IN"/>
        </w:rPr>
        <w:t xml:space="preserve"> (3.3 MB)</w:t>
      </w:r>
      <w:r>
        <w:rPr>
          <w:lang w:val="hi_IN" w:bidi="hi_IN"/>
        </w:rPr>
      </w:r>
    </w:p>
    <w:p>
      <w:pPr>
        <w:pStyle w:val="ListBullet"/>
        <w:spacing w:line="240" w:lineRule="auto"/>
        <w:ind w:left="720"/>
      </w:pPr>
      <w:r>
        <w:rPr>
          <w:lang w:val="hi_IN" w:bidi="hi_IN"/>
        </w:rPr>
      </w:r>
      <w:hyperlink r:id="rId335">
        <w:r>
          <w:rPr>
            <w:lang w:val="hi_IN" w:bidi="hi_IN"/>
          </w:rPr>
          <w:rPr>
            <w:color w:val="0000EE"/>
            <w:u w:val="single"/>
          </w:rPr>
          <w:t>आवश्यक जानकारी</w:t>
        </w:r>
      </w:hyperlink>
      <w:r>
        <w:rPr>
          <w:lang w:val="hi_IN" w:bidi="hi_IN"/>
        </w:rPr>
        <w:t xml:space="preserve"> (4.2 MB)</w:t>
      </w:r>
      <w:r>
        <w:rPr>
          <w:lang w:val="hi_IN" w:bidi="hi_IN"/>
        </w:rPr>
      </w:r>
    </w:p>
    <w:p>
      <w:pPr>
        <w:pStyle w:val="ListBullet"/>
        <w:spacing w:line="240" w:lineRule="auto"/>
        <w:ind w:left="720"/>
      </w:pPr>
      <w:r>
        <w:rPr>
          <w:lang w:val="hi_IN" w:bidi="hi_IN"/>
        </w:rPr>
      </w:r>
      <w:hyperlink r:id="rId336">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10:1–12 को सुनें और अपने मनों में रखें।</w:t>
      </w:r>
    </w:p>
    <w:p>
      <w:pPr/>
      <w:r>
        <w:rPr>
          <w:lang w:val="hi_IN" w:bidi="hi_IN"/>
        </w:rPr>
      </w:r>
      <w:r>
        <w:rPr>
          <w:lang w:val="hi_IN" w:bidi="hi_IN"/>
        </w:rPr>
        <w:t>यदि सम्भव हो तो मरकुस 10:1–12 का ऑडियो संस्करण तीन बार, तीन अलग-अलग अनुवादों में सुनें। उसके बाद, समूह में, नीचे दिए गए प्रश्नों पर चर्चा करें:</w:t>
      </w:r>
    </w:p>
    <w:p>
      <w:pPr>
        <w:pStyle w:val="ListNumber"/>
        <w:numPr>
          <w:ilvl w:val="0"/>
          <w:numId w:val="55"/>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10:1–12 का ऑडियो संस्करण सबसे आसानी से समझ आने वाले अनुवाद में सुनें।</w:t>
      </w:r>
    </w:p>
    <w:p>
      <w:pPr/>
      <w:r>
        <w:rPr>
          <w:lang w:val="hi_IN" w:bidi="hi_IN"/>
        </w:rPr>
      </w:r>
      <w:r>
        <w:rPr>
          <w:lang w:val="hi_IN" w:bidi="hi_IN"/>
        </w:rPr>
        <w:t>यीशु गलील से चला गया और दक्षिण की ओर यरूशलेम जाने लगा। वह सामरिया के पहाड़ों से यात्रा करता हुआ यरदन नदी के पूर्व की ओर आया। वह पहले भी यरदन नदी के पूर्व में गया था जब वह अपने चचेरे भाई यूहन्ना से मिलने गया था। हम स्पष्ट रूप से नहीं कह सकते है कि वह प्रत्येक स्थान पर किस क्रम में गया था। लेकिन हम जानते हैं कि जहाँ भी वह गया, वहाँ उसके चारों ओर लोगों की भीड़ इकट्ठा हो जाती थी।</w:t>
      </w:r>
    </w:p>
    <w:p>
      <w:pPr/>
      <w:r>
        <w:rPr>
          <w:lang w:val="hi_IN" w:bidi="hi_IN"/>
        </w:rPr>
      </w:r>
      <w:r>
        <w:rPr>
          <w:lang w:val="hi_IN" w:bidi="hi_IN"/>
        </w:rPr>
        <w:t>यहाँ रुकें और गलील, यहूदिया, सामरिया और यरदन नदी के पूर्व में स्थित क्षेत्र, जिसे पेरिया कहा जाता है, का नक्शा देखें। इस ऑडियो को यहाँ रोकें।</w:t>
      </w:r>
    </w:p>
    <w:p>
      <w:pPr/>
      <w:r>
        <w:rPr>
          <w:lang w:val="hi_IN" w:bidi="hi_IN"/>
        </w:rPr>
      </w:r>
      <w:r>
        <w:rPr>
          <w:lang w:val="hi_IN" w:bidi="hi_IN"/>
        </w:rPr>
        <w:t>इस भाग में, यीशु उस क्षेत्र में भी था जहाँ राजा हेरोदेस का शासन था। यूहन्ना बप्तिस्मा देनेवाले ने उसी क्षेत्र में प्रचार किया जहाँ राजा हेरोदेस का शासन था। यूहन्ना को जेल में डाल दिया गया क्योंकि उसने राजा हेरोदेस को कहा था कि उसका तलाक देना और उसके भाई की पत्नी से पुनर्विवाह करना पाप था। फरीसी या यहूदी धार्मिक अगुवे चाहते थे कि यीशु उपदेश देना बंद कर दे। वे जानते थे कि यदि वे यीशु से राजा हेरोदेस के खिलाफ कुछ कहलवा सकें, तो राजा हेरोदेस भी यीशु को गिरफ्तार कर लेगा। उन्होंने यीशु से तलाक के बारे में, या जब पति-पत्नी हमेशा के लिए अलग हो जाते हैं, उस बारे में राय पूछी। व्यवस्थाविवरण में मूसा द्वारा तलाक के धार्मिक नियमों के बारे में यहूदी धार्मिक अगुवों की अलग-अलग मान्यताएँ थी। व्यवस्थाविवरण की पुस्तक में मूसा ने कहा कि एक पति कुछ खास परिस्थितियों में ही अपनी पत्नी को तलाक दे सकता है। यहूदी संस्कृति में, एक पति अपनी पत्नी को बिना किसी कानूनी सरकारी हस्तक्षेप के गवाहों के सामने एक पत्र लिखकर तलाक दे सकता था। हर धार्मिक समूह के तलाक के कारणों के बारे में अलग-अलग विचार थे। कुछ लोगों का मानना था कि यदि किसी स्त्री ने व्यभिचार किया हो, या अपने पति के अलावा किसी और के साथ शारीरिक संबंध बनाए हों, तो यह तलाक का एक उचित कारण था। दूसरों का मानना था कि यदि एक पत्नी अपने पति को नाराज कर दे, तो यह भी पति के लिए उसे तलाक देने का पर्याप्त कारण था। कुछ लोग यह भी मानते थे कि यदि किसी पति को अपनी पत्नी से अधिक पसंद आने वाली कोई और स्त्री मिल जाए, तो वह अपनी पत्नी को तलाक दे सकता था। हर धारणा स्त्री या पत्नी के दोष के इर्द-गिर्द केंद्रित थी। धार्मिक अगुवे यीशु के उत्तर को ध्यान से सुन रहे थे, इस उम्मीद में कि वह कुछ ऐसा कहेगा जिससे राजा हेरोदेस नाराज हो जाए और उसे गिरफ़्तार करवा दे।</w:t>
      </w:r>
    </w:p>
    <w:p>
      <w:pPr/>
      <w:r>
        <w:rPr>
          <w:lang w:val="hi_IN" w:bidi="hi_IN"/>
        </w:rPr>
      </w:r>
      <w:r>
        <w:rPr>
          <w:lang w:val="hi_IN" w:bidi="hi_IN"/>
        </w:rPr>
        <w:t>यहाँ रुकें और समूह में इस प्रश्न पर चर्चा करें: आपकी संस्कृति में विवाह के बारे में क्या नियम हैं? क्या ये नियम आपके धार्मिक गुरुओं, आपके राजनीतिक अगुवों या आपके आदिवासी अगुवों से हैं? क्या इन प्रकार के नियमों के लिए अलग-अलग शब्द हैं? इस ऑडियो को यहाँ रोकें।</w:t>
      </w:r>
    </w:p>
    <w:p>
      <w:pPr/>
      <w:r>
        <w:rPr>
          <w:lang w:val="hi_IN" w:bidi="hi_IN"/>
        </w:rPr>
      </w:r>
      <w:r>
        <w:rPr>
          <w:lang w:val="hi_IN" w:bidi="hi_IN"/>
        </w:rPr>
        <w:t>यीशु धार्मिक अगुवों के जाल में नहीं फँसा। इसके बजाय, उसने मूसा द्वारा दिए गए नियम के बारे में सवाल पूछा। यीशु ने यह नहीं कहा कि तलाक सही है या नहीं। लेकिन, यीशु मूसा की बात से सहमत हैं। मूसा ने तलाक को बर्दाश्त किया क्योंकि लोग बुरे हैं। यीशु ने कहा कि लोगों के पास "कठोर हृदय" है, जिसका अर्थ है कि लोग परमेश्वर की इच्छा का पालन नहीं करना चाहते हैं। मूसा ने पुरुष को अपनी पत्नी के लिए तलाक-पत्र लिखने की अनुमति दी, लेकिन तलाक एक अच्छी बात नहीं है। मूसा ने यह कानून इसलिए लिखा था कि वह बुरी शादी में फंसी महिलाओं की रक्षा कर सके।</w:t>
      </w:r>
    </w:p>
    <w:p>
      <w:pPr/>
      <w:r>
        <w:rPr>
          <w:lang w:val="hi_IN" w:bidi="hi_IN"/>
        </w:rPr>
      </w:r>
      <w:r>
        <w:rPr>
          <w:lang w:val="hi_IN" w:bidi="hi_IN"/>
        </w:rPr>
        <w:t>फिर यीशु अपने श्रोताओं को सृष्टि के बारे में याद दिलाता है और बताता है कि कैसे परमेश्वर ने नर और नारी को रचा है। वह उन्हें सबसे महत्वपूर्ण बात दिखाना चाहता है, कि परमेश्वर ने विवाह को पति और पत्नी के बीच एक स्थायी मिलन के रूप में ठहराया है। उसने सृष्टि की शुरुआत से ही इसको ठहराया था। फिर यीशु एक आज्ञा देता है, "जिसे परमेश्वर ने जोड़ा है, उसे कोई अलग न करे या न तोड़े।" यीशु यहाँ दिखा रहा है कि वह प्रतिज्ञा किया हुआ उद्धारकर्ता है, और इस कारण उसके पास परमेश्वर का सारा अधिकार है। यीशु बताता है कि वह तलाक से घृणा करता है।</w:t>
      </w:r>
    </w:p>
    <w:p>
      <w:pPr/>
      <w:r>
        <w:rPr>
          <w:lang w:val="hi_IN" w:bidi="hi_IN"/>
        </w:rPr>
      </w:r>
      <w:r>
        <w:rPr>
          <w:lang w:val="hi_IN" w:bidi="hi_IN"/>
        </w:rPr>
        <w:t>फिर से, यीशु एक घर में जाता है, और अपने चेलों को सिखाता है, जहाँ उनके पास भीड़ नही होती और वे अकेले होते हैं। यीशु ने स्पष्ट किया कि जब पुरुष और स्त्री तलाक लेकर किसी और से दोबारा विवाह करते हैं तो वे व्यभिचार करते हैं। यीशु के यह कहने से पहले, धार्मिक अगुवों का मानना था कि व्यभिचार करने पर केवल स्त्रियाँ ही पुरुषों के प्रति पाप करतीं हैं। इस बयान में यीशु ने पुरुषों और स्त्रियों को एक समान दर्जा दिया है। स्त्री और पुरुष दोनों को एक ही नियम का पालन करना है।</w:t>
      </w:r>
    </w:p>
    <w:p>
      <w:pPr/>
      <w:r>
        <w:rPr>
          <w:lang w:val="hi_IN" w:bidi="hi_IN"/>
        </w:rPr>
      </w:r>
      <w:r>
        <w:rPr>
          <w:lang w:val="hi_IN" w:bidi="hi_IN"/>
        </w:rPr>
        <w:t>यहाँ रुकें और समूह में इस प्रश्न पर चर्चा करें: आपकी संस्कृति में विवाह के बारे में क्या नियम हैं? क्या तलाक को धार्मिक समूह या राजनीतिक समूह मंजूरी देते हैं? आपकी संस्कृति में लोग तलाक के समय पुरुषों और स्त्रियों के बारे में क्या कहते हैं? उनके साथ कैसा व्यवहार किया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10:1–12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देखेगा और समझेगा।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कफरनहूम से यहूदिया की ओर जाता है और उसके चारों ओर भीड़ हमेशा की तरह इकट्ठा हो जाती है। यीशु इस समय यरदन नदी के पूर्व में है।</w:t>
      </w:r>
    </w:p>
    <w:p>
      <w:pPr/>
      <w:r>
        <w:rPr>
          <w:lang w:val="hi_IN" w:bidi="hi_IN"/>
        </w:rPr>
      </w:r>
      <w:r>
        <w:rPr>
          <w:b/>
          <w:lang w:val="hi_IN" w:bidi="hi_IN"/>
        </w:rPr>
        <w:t>दूसरे दृश्य में:</w:t>
      </w:r>
      <w:r>
        <w:rPr>
          <w:lang w:val="hi_IN" w:bidi="hi_IN"/>
        </w:rPr>
        <w:t xml:space="preserve"> फरीसी आते हैं और यीशु से एक सवाल पूछकर उसे फँसाने की कोशिश करते हैं: क्या एक पुरुष को अपनी पत्नी को तलाक देने की अनुमति होनी चाहिए? हेरोदेस ने अपनी पत्नी को तलाक देकर, दूसरी शादी कर ली, इसलिए फरीसी उम्मीद करते हैं कि यीशु कहेगा कि हेरोदेस दोषी है। फिर फरीसी इस बात का इस्तेमाल करके यीशु से छुटकारा पा सकते थे। हालाँकि, यीशु पुराने नियम में मूसा की व्यवस्था का उल्लेख करता है। वह विवाह को लेकर परमेश्वर के मूल उद्देश्य के बारे में बात करता है, और यह कहकर समाप्त करता है कि परमेश्वर ने पति और पत्नी को विवाह के बंधन में एक साथ रखा है और हमें तलाक नहीं लेना चाहिए।</w:t>
      </w:r>
    </w:p>
    <w:p>
      <w:pPr/>
      <w:r>
        <w:rPr>
          <w:lang w:val="hi_IN" w:bidi="hi_IN"/>
        </w:rPr>
      </w:r>
      <w:r>
        <w:rPr>
          <w:b/>
          <w:lang w:val="hi_IN" w:bidi="hi_IN"/>
        </w:rPr>
        <w:t>तीसरे दृश्य में:</w:t>
      </w:r>
      <w:r>
        <w:rPr>
          <w:lang w:val="hi_IN" w:bidi="hi_IN"/>
        </w:rPr>
        <w:t xml:space="preserve"> यीशु अपने चेलों के साथ अकेले एक घर में जाता है। यहीं पर वह उन्हें तलाक के बारे में और अधिक बातें सिखाता है। उसके चेले यीशु से इस विषय पर और अधिक सवाल पूछते हैं। यीशु कहता है कि जब पुरुष और स्त्री दोनों तलाक लेते हैं और पुनर्विवाह करते हैं तो वे व्यभिचार करके पाप करते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यीशु के चारों ओर एकत्रित लोगों की भीड़</w:t>
      </w:r>
    </w:p>
    <w:p>
      <w:pPr>
        <w:pStyle w:val="ListBullet"/>
        <w:spacing w:line="240" w:lineRule="auto"/>
        <w:ind w:left="720"/>
      </w:pPr>
      <w:r>
        <w:rPr>
          <w:lang w:val="hi_IN" w:bidi="hi_IN"/>
        </w:rPr>
      </w:r>
      <w:r>
        <w:rPr>
          <w:lang w:val="hi_IN" w:bidi="hi_IN"/>
        </w:rPr>
        <w:t>फरीसी (धार्मिक अगुवे)</w:t>
      </w:r>
    </w:p>
    <w:p>
      <w:pPr>
        <w:pStyle w:val="ListBullet"/>
        <w:spacing w:line="240" w:lineRule="auto"/>
        <w:ind w:left="720"/>
      </w:pPr>
      <w:r>
        <w:rPr>
          <w:lang w:val="hi_IN" w:bidi="hi_IN"/>
        </w:rPr>
      </w:r>
      <w:r>
        <w:rPr>
          <w:lang w:val="hi_IN" w:bidi="hi_IN"/>
        </w:rPr>
        <w:t>एक पिता और माता</w:t>
      </w:r>
    </w:p>
    <w:p>
      <w:pPr>
        <w:pStyle w:val="ListBullet"/>
        <w:spacing w:line="240" w:lineRule="auto"/>
        <w:ind w:left="720"/>
      </w:pPr>
      <w:r>
        <w:rPr>
          <w:lang w:val="hi_IN" w:bidi="hi_IN"/>
        </w:rPr>
      </w:r>
      <w:r>
        <w:rPr>
          <w:lang w:val="hi_IN" w:bidi="hi_IN"/>
        </w:rPr>
        <w:t>कोई मनुष्य या पति</w:t>
      </w:r>
    </w:p>
    <w:p>
      <w:pPr>
        <w:pStyle w:val="ListBullet"/>
        <w:spacing w:line="240" w:lineRule="auto"/>
        <w:ind w:left="720"/>
      </w:pPr>
      <w:r>
        <w:rPr>
          <w:lang w:val="hi_IN" w:bidi="hi_IN"/>
        </w:rPr>
      </w:r>
      <w:r>
        <w:rPr>
          <w:lang w:val="hi_IN" w:bidi="hi_IN"/>
        </w:rPr>
        <w:t>एक स्त्री या पत्नी</w:t>
      </w:r>
    </w:p>
    <w:p>
      <w:pPr>
        <w:pStyle w:val="ListBullet"/>
        <w:spacing w:line="240" w:lineRule="auto"/>
        <w:ind w:left="720"/>
      </w:pPr>
      <w:r>
        <w:rPr>
          <w:lang w:val="hi_IN" w:bidi="hi_IN"/>
        </w:rPr>
      </w:r>
      <w:r>
        <w:rPr>
          <w:lang w:val="hi_IN" w:bidi="hi_IN"/>
        </w:rPr>
        <w:t>एक दूसरा पुरुष या स्त्री, पति या पत्नी पुनर्विवाह करते हैं।</w:t>
      </w:r>
    </w:p>
    <w:p>
      <w:pPr/>
      <w:r>
        <w:rPr>
          <w:lang w:val="hi_IN" w:bidi="hi_IN"/>
        </w:rPr>
      </w:r>
      <w:r>
        <w:rPr>
          <w:lang w:val="hi_IN" w:bidi="hi_IN"/>
        </w:rPr>
        <w:t>समूह में, इस भाग के परिवेश के इन हिस्सों पर ध्यान दें: यीशु और उसके चेले गलील को छोड़कर दक्षिण में सामरिया होते हुए यहूदिया के क्षेत्र में चले गए, और फिर यीशु यरदन नदी के पार, पूर्व की ओर चला जाता है। यह क्षेत्र पेरिया के नाम से जाना जाता था, जहां राजा हेरोदेस शासन करता था।</w:t>
      </w:r>
    </w:p>
    <w:p>
      <w:pPr/>
      <w:r>
        <w:rPr>
          <w:lang w:val="hi_IN" w:bidi="hi_IN"/>
        </w:rPr>
      </w:r>
      <w:r>
        <w:rPr>
          <w:lang w:val="hi_IN" w:bidi="hi_IN"/>
        </w:rPr>
        <w:t>यहाँ रुकें और समूह में गलील, यहूदिया और यरदन नदी के क्षेत्र के नक्शे को फिर से देखें। इस ऑडियो को यहाँ रोकें।</w:t>
      </w:r>
    </w:p>
    <w:p>
      <w:pPr/>
      <w:r>
        <w:rPr>
          <w:lang w:val="hi_IN" w:bidi="hi_IN"/>
        </w:rPr>
      </w:r>
      <w:r>
        <w:rPr>
          <w:lang w:val="hi_IN" w:bidi="hi_IN"/>
        </w:rPr>
        <w:t>यीशु यात्रा करते हुए सभी लोगों को शिक्षा दे रहा है। यह याद रखना जरुरी है कि कहानी की घटना तब घटित होती है जब यीशु लोगों की भीड़ में शिक्षा दे रहा होता है। यह कहानी उस क्षेत्र में घटित होती है जहाँ राजा हेरोदेस का शासन था, इसलिए फरीसियों द्वारा यीशु से पूछे गए प्रश्न से यीशु को परेशानी हो सकती थी या उसे बंदी बनाया जा सकता था।</w:t>
      </w:r>
    </w:p>
    <w:p>
      <w:pPr/>
      <w:r>
        <w:rPr>
          <w:lang w:val="hi_IN" w:bidi="hi_IN"/>
        </w:rPr>
      </w:r>
      <w:r>
        <w:rPr>
          <w:lang w:val="hi_IN" w:bidi="hi_IN"/>
        </w:rPr>
        <w:t>यीशु और फरीसियों के बीच बातचीत का वर्णन करना बहुत जरुरी है। यीशु ने उन्हें एक प्रश्न पूछकर उत्तर दिया जो उन्हें उनके धार्मिक नियम की ओर वापस ले जाता है।</w:t>
      </w:r>
    </w:p>
    <w:p>
      <w:pPr/>
      <w:r>
        <w:rPr>
          <w:lang w:val="hi_IN" w:bidi="hi_IN"/>
        </w:rPr>
      </w:r>
      <w:r>
        <w:rPr>
          <w:lang w:val="hi_IN" w:bidi="hi_IN"/>
        </w:rPr>
        <w:t>फरीसी यीशु को मूसा के नियम को आधार बना कर उत्तर देते हैं, जिसमें कहा गया है कि एक पुरुष अपनी पत्नी को एक पत्र दे सकता है जिसमें लिखा हो कि वह उससे तलाक लेना चाहता है।</w:t>
      </w:r>
    </w:p>
    <w:p>
      <w:pPr/>
      <w:r>
        <w:rPr>
          <w:lang w:val="hi_IN" w:bidi="hi_IN"/>
        </w:rPr>
      </w:r>
      <w:r>
        <w:rPr>
          <w:lang w:val="hi_IN" w:bidi="hi_IN"/>
        </w:rPr>
        <w:t>फिर यीशु कहता है कि मूसा ने केवल लोगों के मन की कठोरता के कारण यह आज्ञा दी या वे परमेश्वर की आज्ञा का पालन नहीं करना चाहते थे। लेकिन यीशु उनसे कहता है कि परमेश्वर ने पति और पत्नी को एक-दूजे के लिए बनाया है ताकि ऐसा लगे कि वे दोनों एक ही है। मनुष्य अपने पिता और माता से अलग होकर अपनी पत्नी के साथ रहेगा। इसलिए कोई भी पति और पत्नी को अलग न करें, क्योंकि परमेश्वर ही है जिसने उन्हें जोड़ा है।</w:t>
      </w:r>
    </w:p>
    <w:p>
      <w:pPr/>
      <w:r>
        <w:rPr>
          <w:lang w:val="hi_IN" w:bidi="hi_IN"/>
        </w:rPr>
      </w:r>
      <w:r>
        <w:rPr>
          <w:lang w:val="hi_IN" w:bidi="hi_IN"/>
        </w:rPr>
        <w:t>इस कहानी में दृश्यों की दूरी और अंतराल के बारे में सोचना जरुरी है। तीसरे दृश्य में, यीशु एक घर में जाता हैं और अपने चेलों के साथ अकेले में रहता है। यीशु की यात्रा में यह दूसरी बार है जब यीशु सिर्फ़ अपने चेलों के साथ एक घर में प्रवेश करता है। यीशु के चेले तलाक के विषय में और अधिक जानना चाहते हैं। यीशु अब उन्हें बताता है कि अगर कोई पुरुष अपनी पत्नी को तलाक देकर दोबारा शादी करता है तो वह दोषी ठहरता है, और अगर कोई स्त्री अपने पति को तलाक देकर दोबारा शादी करती है तो वह दोषी ठहरती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10:1–12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भीड़ जो यीशु के चारों तरफ है</w:t>
      </w:r>
    </w:p>
    <w:p>
      <w:pPr>
        <w:pStyle w:val="ListBullet"/>
        <w:spacing w:line="240" w:lineRule="auto"/>
        <w:ind w:left="720"/>
      </w:pPr>
      <w:r>
        <w:rPr>
          <w:lang w:val="hi_IN" w:bidi="hi_IN"/>
        </w:rPr>
      </w:r>
      <w:r>
        <w:rPr>
          <w:lang w:val="hi_IN" w:bidi="hi_IN"/>
        </w:rPr>
        <w:t>फरीसी (धार्मिक अगुवे)</w:t>
      </w:r>
    </w:p>
    <w:p>
      <w:pPr>
        <w:pStyle w:val="ListBullet"/>
        <w:spacing w:line="240" w:lineRule="auto"/>
        <w:ind w:left="720"/>
      </w:pPr>
      <w:r>
        <w:rPr>
          <w:lang w:val="hi_IN" w:bidi="hi_IN"/>
        </w:rPr>
      </w:r>
      <w:r>
        <w:rPr>
          <w:lang w:val="hi_IN" w:bidi="hi_IN"/>
        </w:rPr>
        <w:t>एक पिता और माता</w:t>
      </w:r>
    </w:p>
    <w:p>
      <w:pPr>
        <w:pStyle w:val="ListBullet"/>
        <w:spacing w:line="240" w:lineRule="auto"/>
        <w:ind w:left="720"/>
      </w:pPr>
      <w:r>
        <w:rPr>
          <w:lang w:val="hi_IN" w:bidi="hi_IN"/>
        </w:rPr>
      </w:r>
      <w:r>
        <w:rPr>
          <w:lang w:val="hi_IN" w:bidi="hi_IN"/>
        </w:rPr>
        <w:t>एक आदमी या पति</w:t>
      </w:r>
    </w:p>
    <w:p>
      <w:pPr>
        <w:pStyle w:val="ListBullet"/>
        <w:spacing w:line="240" w:lineRule="auto"/>
        <w:ind w:left="720"/>
      </w:pPr>
      <w:r>
        <w:rPr>
          <w:lang w:val="hi_IN" w:bidi="hi_IN"/>
        </w:rPr>
      </w:r>
      <w:r>
        <w:rPr>
          <w:lang w:val="hi_IN" w:bidi="hi_IN"/>
        </w:rPr>
        <w:t>एक स्त्री या पत्नी</w:t>
      </w:r>
    </w:p>
    <w:p>
      <w:pPr>
        <w:pStyle w:val="ListBullet"/>
        <w:spacing w:line="240" w:lineRule="auto"/>
        <w:ind w:left="720"/>
      </w:pPr>
      <w:r>
        <w:rPr>
          <w:lang w:val="hi_IN" w:bidi="hi_IN"/>
        </w:rPr>
      </w:r>
      <w:r>
        <w:rPr>
          <w:lang w:val="hi_IN" w:bidi="hi_IN"/>
        </w:rPr>
        <w:t>दूसरा पुरुष या स्त्री, पति या पत्नी जिससे पुनर्विवाह किया गया</w:t>
      </w:r>
    </w:p>
    <w:p>
      <w:pPr/>
      <w:r>
        <w:rPr>
          <w:lang w:val="hi_IN" w:bidi="hi_IN"/>
        </w:rPr>
      </w:r>
      <w:r>
        <w:rPr>
          <w:lang w:val="hi_IN" w:bidi="hi_IN"/>
        </w:rPr>
        <w:t>एक 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वह जवाब देना चाहिए कि यदि वह उस व्यक्ति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और उसके चेले यात्रा में हैं। वे इस घटना से ठीक पहले कफरनहूम से आये हैं, जहाँ वे यीशु के साथ अकेले थे। अब एक बड़ी भीड़ उनके चारों तरफ है।</w:t>
      </w:r>
    </w:p>
    <w:p>
      <w:pPr/>
      <w:r>
        <w:rPr>
          <w:lang w:val="hi_IN" w:bidi="hi_IN"/>
        </w:rPr>
      </w:r>
      <w:r>
        <w:rPr>
          <w:lang w:val="hi_IN" w:bidi="hi_IN"/>
        </w:rPr>
        <w:t>अभिनय को रोकें। यीशु का पात्र निभाने वाले व्यक्ति से पूछें, "आप क्या महसूस कर रहे हैं या क्या सोच रहे हैं?" वह शायद कुछ इस तरह उत्तर दे, "मैं इन लोगों से प्रेम करता हूँ और उन्हें सिखाना चाहता हूँ।" चेलों का पात्र निभाने वाले व्यक्तियों से पूछें, "आप क्या महसूस कर रहे हैं या क्या सोच रहे हैं?" लोग इस तरह जवाब दे सकते हैं, जैसे "निराश हैं कि यीशु हमेशा रुककर शिक्षा देता है" या "जिज्ञासा कि यीशु अगली बार क्या सिखाएगा।" अभिनय को जारी रखें।</w:t>
      </w:r>
    </w:p>
    <w:p>
      <w:pPr/>
      <w:r>
        <w:rPr>
          <w:lang w:val="hi_IN" w:bidi="hi_IN"/>
        </w:rPr>
      </w:r>
      <w:r>
        <w:rPr>
          <w:lang w:val="hi_IN" w:bidi="hi_IN"/>
        </w:rPr>
        <w:t>फरीसी यीशु से एक प्रश्न पूछने आए, "क्या एक पुरुष का अपनी पत्नी को तलाक देना उचित है?"</w:t>
      </w:r>
    </w:p>
    <w:p>
      <w:pPr/>
      <w:r>
        <w:rPr>
          <w:lang w:val="hi_IN" w:bidi="hi_IN"/>
        </w:rPr>
      </w:r>
      <w:r>
        <w:rPr>
          <w:lang w:val="hi_IN" w:bidi="hi_IN"/>
        </w:rPr>
        <w:t>अभिनय को रोकें। यीशु का पात्र निभाने वाले व्यक्ति से पूछें, "आप क्या महसूस कर रहे हैं या क्या सोच रहे हैं?" हो सकता है वह कुछ इस तरह उत्तर दे, "फरीसियों पर दया आती है," या "क्रोध आता है कि वे हमेशा मुझे फंसाने की कोशिश करते हैं," या "यह एहसास कि मेरा अंत निकट है।" चेलों का पात्र निभाने वाले व्यक्तियों से पूछें, "आप क्या महसूस कर रहे हैं या क्या सोच रहे हैं?" आप शायद कुछ इस तरह की बातें सुनें, "इस बारे में जिज्ञासा है कि यीशु इस प्रश्न को कैसे संभालेगा," या "फरीसी लोगों पर गुस्सा है, क्योंकि वे गलत व्याख्या करके हमेशा यीशु को फंसाने की कोशिश करते हैं।" फरीसियों का पात्र निभाने वाले व्यक्तियों से पूछें, "आप क्या महसूस कर रहे हैं या क्या सोच रहे हैं?" लोग इस तरह जवाब दे सकते हैं, जैसे "हमे आत्मविश्वास है कि आखिरकार यीशु को पकड़ लिया है," या "जिज्ञासा कि यीशु क्या कहेगा," या "आशा है कि यीशु खुद किसी मुसीबत में फँस जाएगा।" अभिनय को जारी रखें।</w:t>
      </w:r>
    </w:p>
    <w:p>
      <w:pPr/>
      <w:r>
        <w:rPr>
          <w:lang w:val="hi_IN" w:bidi="hi_IN"/>
        </w:rPr>
      </w:r>
      <w:r>
        <w:rPr>
          <w:lang w:val="hi_IN" w:bidi="hi_IN"/>
        </w:rPr>
        <w:t>यीशु मूसा द्वारा व्यवस्था में लिखी गई बातों के बारे में एक प्रश्न पूछ कर उत्तर देता है। फरीसियों का उत्तर होता है कि आदमी को तलाक का पत्र लिखने की अनुमति दी जाए। यीशु उनसे कहता है कि मूसा ने केवल तुम्हारे मन की कठोरता के कारण यह आज्ञा दी, लेकिन सृष्टि की शुरुआत से परमेश्वर के पास एक बेहतर योजना थी।</w:t>
      </w:r>
    </w:p>
    <w:p>
      <w:pPr/>
      <w:r>
        <w:rPr>
          <w:lang w:val="hi_IN" w:bidi="hi_IN"/>
        </w:rPr>
      </w:r>
      <w:r>
        <w:rPr>
          <w:lang w:val="hi_IN" w:bidi="hi_IN"/>
        </w:rPr>
        <w:t>अभिनय को रोकें। फरीसियों से पूछो, "आप क्या महसूस कर रहे हैं या क्या सोच रहे हैं?" वे शायद कुछ इस तरह उत्तर दें, कि "वे गुस्सा हैं क्योंकि यीशु ने फिर से सही उत्तर दिया" या "गुस्सा हैं क्योंकि यीशु ने पुरुष के विवाह से बाहर निकलने का तरीका स्वीकार नहीं करता।" चेलों से पूछिए, "आप क्या महसूस कर रहे हो या क्या सोच रहे हो?" वे शायद कुछ इस तरह जवाब दें, "यीशु की शिक्षा समझ नही पा रहे," या "गर्व है कि यीशु हमेशा फरीसियों को जवाब देना जानता है।" पति और पत्नी का पात्र निभाने वाले व्यक्तियों से पूछें, "आप क्या महसूस कर रहे हैं या क्या सोच रहे हैं? वे शायद कुछ इस तरह का जवाब दें, कि "यह समझ पा रहे हैं कि विवाह कितना गंभीर विषय है" या इस बात पर हैरान है कि "परमेश्वर लोगों को एक दुसरे से जोड़ता है।" अभिनय को जारी रखें।</w:t>
      </w:r>
    </w:p>
    <w:p>
      <w:pPr/>
      <w:r>
        <w:rPr>
          <w:lang w:val="hi_IN" w:bidi="hi_IN"/>
        </w:rPr>
      </w:r>
      <w:r>
        <w:rPr>
          <w:lang w:val="hi_IN" w:bidi="hi_IN"/>
        </w:rPr>
        <w:t>यीशु अपने चेलों के साथ अकेले रहने के लिए एक घर में जाता है। चेले सवाल पूछना जारी रखते हैं, और यीशु एक हैरान करने वाली बात कहता है। पहले, यहूदी संस्कृति में यह माना जाता था कि, केवल वह स्त्री जो अपने पति को तलाक देकर दूसरी शादी करती है, वह पाप करती है, लेकिन पति जो चाहे वो कर सकता है। लेकिन अब यीशु ने उनसे कहा कि अगर पुरुष अपनी पत्नी को तलाक देता है और किसी और से शादी करता है, तो वह भी पाप करता है।</w:t>
      </w:r>
    </w:p>
    <w:p>
      <w:pPr/>
      <w:r>
        <w:rPr>
          <w:lang w:val="hi_IN" w:bidi="hi_IN"/>
        </w:rPr>
      </w:r>
      <w:r>
        <w:rPr>
          <w:lang w:val="hi_IN" w:bidi="hi_IN"/>
        </w:rPr>
        <w:t>अभिनय को रोकें। चेलों से पूछिए, "आप क्या महसूस कर रहे हो या क्या सोच रहे हो?" वे शायद कुछ इस तरह जवाब दें हम हैरान है, परेशान है, अचम्भे में है कि अब स्त्रियाँ भी पुरुषों के बराबर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10:1–12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फिर यीशु </w:t>
      </w:r>
      <w:r>
        <w:rPr>
          <w:b/>
          <w:lang w:val="hi_IN" w:bidi="hi_IN"/>
        </w:rPr>
        <w:t>कफरनहूम</w:t>
      </w:r>
      <w:r>
        <w:rPr>
          <w:lang w:val="hi_IN" w:bidi="hi_IN"/>
        </w:rPr>
        <w:t xml:space="preserve"> से निकलकर </w:t>
      </w:r>
      <w:hyperlink r:id="rId337">
        <w:r>
          <w:rPr>
            <w:lang w:val="hi_IN" w:bidi="hi_IN"/>
          </w:rPr>
          <w:rPr>
            <w:color w:val="0000EE"/>
            <w:u w:val="single"/>
          </w:rPr>
          <w:t>यहूदिया</w:t>
        </w:r>
      </w:hyperlink>
      <w:r>
        <w:rPr>
          <w:lang w:val="hi_IN" w:bidi="hi_IN"/>
        </w:rPr>
        <w:t xml:space="preserve"> के क्षेत्र में और </w:t>
      </w:r>
      <w:hyperlink r:id="rId338">
        <w:r>
          <w:rPr>
            <w:lang w:val="hi_IN" w:bidi="hi_IN"/>
          </w:rPr>
          <w:rPr>
            <w:color w:val="0000EE"/>
            <w:u w:val="single"/>
          </w:rPr>
          <w:t>यरदन नदी</w:t>
        </w:r>
      </w:hyperlink>
      <w:r>
        <w:rPr>
          <w:lang w:val="hi_IN" w:bidi="hi_IN"/>
        </w:rPr>
        <w:t xml:space="preserve"> के पूर्व के क्षेत्र में चला गया।</w:t>
      </w:r>
    </w:p>
    <w:p>
      <w:pPr/>
      <w:r>
        <w:rPr>
          <w:lang w:val="hi_IN" w:bidi="hi_IN"/>
        </w:rPr>
      </w:r>
      <w:r>
        <w:rPr>
          <w:lang w:val="hi_IN" w:bidi="hi_IN"/>
        </w:rPr>
        <w:t>अपने समूह को कफरनहूम, यहूदिया के क्षेत्र और यरदन नदी का नक्शा दिखाएँ।</w:t>
      </w:r>
    </w:p>
    <w:p>
      <w:pPr/>
      <w:r>
        <w:rPr>
          <w:lang w:val="hi_IN" w:bidi="hi_IN"/>
        </w:rPr>
      </w:r>
      <w:r>
        <w:rPr>
          <w:lang w:val="hi_IN" w:bidi="hi_IN"/>
        </w:rPr>
        <w:t xml:space="preserve">कफरनहूम एक ऐसा गाँव है जो इतना बड़ा है कि उसमें प्रार्थना का एक धार्मिक स्थान है, जिसे आराधनालय कहा जाता है। कफरनहूम, गलील की झील के किनारे स्थित एक महत्वपूर्ण व्यापारिक शहर है। यहूदिया का क्षेत्र लगभग 73 किलोमीटर चौड़ा और लंबा क्षेत्र है। बाइबल के समय में यरदन नदी यहूदी क्षेत्र की एक प्रमुख नदी थी। यह गलील की झील से लगभग 360 किलोमीटर दूर मृत सागर तक बहती थी। कफरनहूम, यहूदिया और यरदन नदी के लिए आपने पिछले भागों में जो शब्द इस्तेमाल किए हैं, उन्हीं का इस्तेमाल करें। </w:t>
      </w:r>
      <w:hyperlink r:id="rId47">
        <w:r>
          <w:rPr>
            <w:lang w:val="hi_IN" w:bidi="hi_IN"/>
          </w:rPr>
          <w:rPr>
            <w:color w:val="0000EE"/>
            <w:u w:val="single"/>
          </w:rPr>
          <w:t>कफरनहूम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कुछ </w:t>
      </w:r>
      <w:r>
        <w:rPr>
          <w:b/>
          <w:lang w:val="hi_IN" w:bidi="hi_IN"/>
        </w:rPr>
        <w:t>फरीसी</w:t>
      </w:r>
      <w:r>
        <w:rPr>
          <w:lang w:val="hi_IN" w:bidi="hi_IN"/>
        </w:rPr>
        <w:t xml:space="preserve"> आए और वे यीशु को एक सवाल के द्वारा फँसाने की कोशिश करने लगे। फरीसी नाम का अर्थ है "अलग होना।" उनका मानना था कि परमेश्वर का अनुसरण करने का सबसे अच्छा तरीका था कि वे खुद को बाकि लोगों से अलग करें। फरीसियों को अत्यधिक प्रभावशाली और धर्मी समझा जाता था। वे लिखित और मौखिक दोनों प्रकार की परम्पराओं और व्यवस्था को पहचानते थे। फरीसी शब्द एक प्रकार के धार्मिक अगुवे का नाम है। फरीसियों के लिए वही शब्द इस्तेमाल करें जो आपने मरकुस की पूरी पुस्तक में इस्तेमाल किया है। </w:t>
      </w:r>
      <w:hyperlink r:id="rId101">
        <w:r>
          <w:rPr>
            <w:lang w:val="hi_IN" w:bidi="hi_IN"/>
          </w:rPr>
          <w:rPr>
            <w:color w:val="0000EE"/>
            <w:u w:val="single"/>
          </w:rPr>
          <w:t>फरीसियों</w:t>
        </w:r>
      </w:hyperlink>
      <w:r>
        <w:rPr>
          <w:lang w:val="hi_IN" w:bidi="hi_IN"/>
        </w:rPr>
        <w:t xml:space="preserve"> के बारे में अधिक जानकारी के लिये, मुख्य शब्दावली को देखें।</w:t>
      </w:r>
    </w:p>
    <w:p>
      <w:pPr/>
      <w:r>
        <w:rPr>
          <w:lang w:val="hi_IN" w:bidi="hi_IN"/>
        </w:rPr>
      </w:r>
      <w:r>
        <w:rPr>
          <w:lang w:val="hi_IN" w:bidi="hi_IN"/>
        </w:rPr>
        <w:t xml:space="preserve">फरीसियों ने यीशु से पूछा, "क्या एक पुरुष को अपनी पत्नी को </w:t>
      </w:r>
      <w:r>
        <w:rPr>
          <w:b/>
          <w:lang w:val="hi_IN" w:bidi="hi_IN"/>
        </w:rPr>
        <w:t>तलाक</w:t>
      </w:r>
      <w:r>
        <w:rPr>
          <w:lang w:val="hi_IN" w:bidi="hi_IN"/>
        </w:rPr>
        <w:t xml:space="preserve"> देना उचित है? तलाक पति और पत्नी के बीच एक हमेशा की दूरी पैदा करता है।</w:t>
      </w:r>
    </w:p>
    <w:p>
      <w:pPr/>
      <w:r>
        <w:rPr>
          <w:lang w:val="hi_IN" w:bidi="hi_IN"/>
        </w:rPr>
      </w:r>
      <w:r>
        <w:rPr>
          <w:lang w:val="hi_IN" w:bidi="hi_IN"/>
        </w:rPr>
        <w:t xml:space="preserve">यहाँ रुकें और समूह में चर्चा करें कि </w:t>
      </w:r>
      <w:r>
        <w:rPr>
          <w:b/>
          <w:lang w:val="hi_IN" w:bidi="hi_IN"/>
        </w:rPr>
        <w:t>तलाक</w:t>
      </w:r>
      <w:r>
        <w:rPr>
          <w:lang w:val="hi_IN" w:bidi="hi_IN"/>
        </w:rPr>
        <w:t xml:space="preserve"> के लिए आप कौन सा शब्द या वाक्यांश प्रयोग करेंगे। </w:t>
      </w:r>
      <w:hyperlink r:id="rId339">
        <w:r>
          <w:rPr>
            <w:lang w:val="hi_IN" w:bidi="hi_IN"/>
          </w:rPr>
          <w:rPr>
            <w:color w:val="0000EE"/>
            <w:u w:val="single"/>
          </w:rPr>
          <w:t>तलाक</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ने पूछा, "मूसा ने तलाक के बारे में </w:t>
      </w:r>
      <w:r>
        <w:rPr>
          <w:b/>
          <w:lang w:val="hi_IN" w:bidi="hi_IN"/>
        </w:rPr>
        <w:t>व्यवस्था</w:t>
      </w:r>
      <w:r>
        <w:rPr>
          <w:lang w:val="hi_IN" w:bidi="hi_IN"/>
        </w:rPr>
        <w:t xml:space="preserve"> में क्या कहा है?" </w:t>
      </w:r>
      <w:r>
        <w:rPr>
          <w:b/>
          <w:lang w:val="hi_IN" w:bidi="hi_IN"/>
        </w:rPr>
        <w:t>मूसा की व्यवस्था</w:t>
      </w:r>
      <w:r>
        <w:rPr>
          <w:lang w:val="hi_IN" w:bidi="hi_IN"/>
        </w:rPr>
        <w:t xml:space="preserve"> परमेश्वर की ओर से दी गई व्यवस्था है जिसे मूसा ने यहूदी लोगों के लिए लिखा था ताकि वे जान सकें कि उन्हें कैसे जीवन बिताना है। व्यवस्था के लिए उसी शब्द का प्रयोग करें जो आपने पिछले भागों में इस्तेमाल किया है। </w:t>
      </w:r>
      <w:hyperlink r:id="rId81">
        <w:r>
          <w:rPr>
            <w:lang w:val="hi_IN" w:bidi="hi_IN"/>
          </w:rPr>
          <w:rPr>
            <w:color w:val="0000EE"/>
            <w:u w:val="single"/>
          </w:rPr>
          <w:t>मूसा की व्यवस्था</w:t>
        </w:r>
      </w:hyperlink>
      <w:r>
        <w:rPr>
          <w:lang w:val="hi_IN" w:bidi="hi_IN"/>
        </w:rPr>
        <w:t xml:space="preserve"> के बारे में अधिक जानकारी के लिए, मुख्य शब्दावली देखें।</w:t>
      </w:r>
    </w:p>
    <w:p>
      <w:pPr/>
      <w:r>
        <w:rPr>
          <w:lang w:val="hi_IN" w:bidi="hi_IN"/>
        </w:rPr>
      </w:r>
      <w:r>
        <w:rPr>
          <w:lang w:val="hi_IN" w:bidi="hi_IN"/>
        </w:rPr>
        <w:t>फरीसी जवाब देते हैं कि मूसा ने तलाक की अनुमति दी थी क्योकि वह कहता है कि पुरुष त्यागपत्र लिखकर अपनी पत्नी से अलग हो सकता है।</w:t>
      </w:r>
    </w:p>
    <w:p>
      <w:pPr/>
      <w:r>
        <w:rPr>
          <w:lang w:val="hi_IN" w:bidi="hi_IN"/>
        </w:rPr>
      </w:r>
      <w:r>
        <w:rPr>
          <w:lang w:val="hi_IN" w:bidi="hi_IN"/>
        </w:rPr>
        <w:t xml:space="preserve">यीशु विवाह के बारे में परमेश्वर की मूल योजना की बात करता है। वह कहता है कि पति और पत्नी </w:t>
      </w:r>
      <w:r>
        <w:rPr>
          <w:b/>
          <w:lang w:val="hi_IN" w:bidi="hi_IN"/>
        </w:rPr>
        <w:t>एक तन बन जाते हैं</w:t>
      </w:r>
      <w:r>
        <w:rPr>
          <w:lang w:val="hi_IN" w:bidi="hi_IN"/>
        </w:rPr>
        <w:t xml:space="preserve">, या </w:t>
      </w:r>
      <w:r>
        <w:rPr>
          <w:b/>
          <w:lang w:val="hi_IN" w:bidi="hi_IN"/>
        </w:rPr>
        <w:t>एक हो जाते हैं</w:t>
      </w:r>
      <w:r>
        <w:rPr>
          <w:lang w:val="hi_IN" w:bidi="hi_IN"/>
        </w:rPr>
        <w:t>। इसका मतलब है कि वे दो लोग होने पर भी एक हैं। आपकी संस्कृति में पति और पत्नी के रिश्ते को कैसे समझा जाता है?</w:t>
      </w:r>
    </w:p>
    <w:p>
      <w:pPr/>
      <w:r>
        <w:rPr>
          <w:lang w:val="hi_IN" w:bidi="hi_IN"/>
        </w:rPr>
      </w:r>
      <w:r>
        <w:rPr>
          <w:lang w:val="hi_IN" w:bidi="hi_IN"/>
        </w:rPr>
        <w:t>यहाँ रुकें और एक अनुवादक दल के रूप में चर्चा करें कि पति और पत्नी एक साथ मिलकर एक व्यक्ति कैसे बन जाते हैं। इस ऑडियो को यहाँ रोकें।</w:t>
      </w:r>
    </w:p>
    <w:p>
      <w:pPr/>
      <w:r>
        <w:rPr>
          <w:lang w:val="hi_IN" w:bidi="hi_IN"/>
        </w:rPr>
      </w:r>
      <w:r>
        <w:rPr>
          <w:lang w:val="hi_IN" w:bidi="hi_IN"/>
        </w:rPr>
        <w:t xml:space="preserve">यीशु अपने </w:t>
      </w:r>
      <w:r>
        <w:rPr>
          <w:b/>
          <w:lang w:val="hi_IN" w:bidi="hi_IN"/>
        </w:rPr>
        <w:t>चेलों</w:t>
      </w:r>
      <w:r>
        <w:rPr>
          <w:lang w:val="hi_IN" w:bidi="hi_IN"/>
        </w:rPr>
        <w:t xml:space="preserve"> के साथ अकेले एक घर में जाता है। चेले यीशु के सबसे करीबी अनुयायी हैं। चेलों के लिए उसी शब्द का प्रयोग करें जिसका उपयोग आप मरकुस की किताब में करते आए हैं। </w:t>
      </w:r>
      <w:hyperlink r:id="rId100">
        <w:r>
          <w:rPr>
            <w:lang w:val="hi_IN" w:bidi="hi_IN"/>
          </w:rPr>
          <w:rPr>
            <w:color w:val="0000EE"/>
            <w:u w:val="single"/>
          </w:rPr>
          <w:t>चेलों</w:t>
        </w:r>
      </w:hyperlink>
      <w:r>
        <w:rPr>
          <w:lang w:val="hi_IN" w:bidi="hi_IN"/>
        </w:rPr>
        <w:t xml:space="preserve"> के बारे में अधिक जानकारी के लिये, मुख्य शब्दावली देखें।</w:t>
      </w:r>
    </w:p>
    <w:p>
      <w:pPr/>
      <w:r>
        <w:rPr>
          <w:lang w:val="hi_IN" w:bidi="hi_IN"/>
        </w:rPr>
      </w:r>
      <w:r>
        <w:rPr>
          <w:lang w:val="hi_IN" w:bidi="hi_IN"/>
        </w:rPr>
        <w:t xml:space="preserve">यीशु अपने चेलों से कहता है कि जो कोई अपनी पत्नी या पति को तलाक देकर दूसरी शादी करता है, वह </w:t>
      </w:r>
      <w:r>
        <w:rPr>
          <w:b/>
          <w:lang w:val="hi_IN" w:bidi="hi_IN"/>
        </w:rPr>
        <w:t>व्यभिचार</w:t>
      </w:r>
      <w:r>
        <w:rPr>
          <w:lang w:val="hi_IN" w:bidi="hi_IN"/>
        </w:rPr>
        <w:t xml:space="preserve"> करता है। जब भी लोग किसी ऐसे व्यक्ति के साथ शारीरिक संबंध बनाते हैं, जिसके साथ उनकी शादी नहीं हुई है, तो परमेश्वर इसे पाप मानता है। व्यभिचार के लिए वही शब्द इस्तेमाल करें जो आपने पिछले भागों में इस्तेमाल किया है। </w:t>
      </w:r>
      <w:hyperlink r:id="rId254">
        <w:r>
          <w:rPr>
            <w:lang w:val="hi_IN" w:bidi="hi_IN"/>
          </w:rPr>
          <w:rPr>
            <w:color w:val="0000EE"/>
            <w:u w:val="single"/>
          </w:rPr>
          <w:t>व्यभिचार</w:t>
        </w:r>
      </w:hyperlink>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चरण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10:1–12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40">
        <w:r>
          <w:rPr>
            <w:lang w:val="hi_IN" w:bidi="hi_IN"/>
          </w:rPr>
          <w:rPr>
            <w:color w:val="0000EE"/>
            <w:u w:val="single"/>
          </w:rPr>
          <w:t>सुने और मन में रखें</w:t>
        </w:r>
      </w:hyperlink>
      <w:r>
        <w:rPr>
          <w:lang w:val="hi_IN" w:bidi="hi_IN"/>
        </w:rPr>
        <w:t xml:space="preserve"> (525 KB)</w:t>
      </w:r>
      <w:r>
        <w:rPr>
          <w:lang w:val="hi_IN" w:bidi="hi_IN"/>
        </w:rPr>
      </w:r>
    </w:p>
    <w:p>
      <w:pPr>
        <w:pStyle w:val="ListBullet"/>
        <w:spacing w:line="240" w:lineRule="auto"/>
        <w:ind w:left="720"/>
      </w:pPr>
      <w:r>
        <w:rPr>
          <w:lang w:val="hi_IN" w:bidi="hi_IN"/>
        </w:rPr>
      </w:r>
      <w:hyperlink r:id="rId341">
        <w:r>
          <w:rPr>
            <w:lang w:val="hi_IN" w:bidi="hi_IN"/>
          </w:rPr>
          <w:rPr>
            <w:color w:val="0000EE"/>
            <w:u w:val="single"/>
          </w:rPr>
          <w:t>पाठ का परिचय</w:t>
        </w:r>
      </w:hyperlink>
      <w:r>
        <w:rPr>
          <w:lang w:val="hi_IN" w:bidi="hi_IN"/>
        </w:rPr>
        <w:t xml:space="preserve"> (3.3 MB)</w:t>
      </w:r>
      <w:r>
        <w:rPr>
          <w:lang w:val="hi_IN" w:bidi="hi_IN"/>
        </w:rPr>
      </w:r>
    </w:p>
    <w:p>
      <w:pPr>
        <w:pStyle w:val="ListBullet"/>
        <w:spacing w:line="240" w:lineRule="auto"/>
        <w:ind w:left="720"/>
      </w:pPr>
      <w:r>
        <w:rPr>
          <w:lang w:val="hi_IN" w:bidi="hi_IN"/>
        </w:rPr>
      </w:r>
      <w:hyperlink r:id="rId342">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343">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344">
        <w:r>
          <w:rPr>
            <w:lang w:val="hi_IN" w:bidi="hi_IN"/>
          </w:rPr>
          <w:rPr>
            <w:color w:val="0000EE"/>
            <w:u w:val="single"/>
          </w:rPr>
          <w:t>आवश्यक जानकारी</w:t>
        </w:r>
      </w:hyperlink>
      <w:r>
        <w:rPr>
          <w:lang w:val="hi_IN" w:bidi="hi_IN"/>
        </w:rPr>
        <w:t xml:space="preserve"> (2.5 MB)</w:t>
      </w:r>
      <w:r>
        <w:rPr>
          <w:lang w:val="hi_IN" w:bidi="hi_IN"/>
        </w:rPr>
      </w:r>
    </w:p>
    <w:p>
      <w:pPr>
        <w:pStyle w:val="ListBullet"/>
        <w:spacing w:line="240" w:lineRule="auto"/>
        <w:ind w:left="720"/>
      </w:pPr>
      <w:r>
        <w:rPr>
          <w:lang w:val="hi_IN" w:bidi="hi_IN"/>
        </w:rPr>
      </w:r>
      <w:hyperlink r:id="rId345">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10:13–31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10:13–31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5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10:13–31 का ऑडियो संस्करण सबसे आसानी से समझ आने वाले अनुवाद में सुनें।</w:t>
      </w:r>
    </w:p>
    <w:p>
      <w:pPr/>
      <w:r>
        <w:rPr>
          <w:lang w:val="hi_IN" w:bidi="hi_IN"/>
        </w:rPr>
      </w:r>
      <w:r>
        <w:rPr>
          <w:lang w:val="hi_IN" w:bidi="hi_IN"/>
        </w:rPr>
        <w:t>यह कहानी यीशु द्वारा तलाक के बारे में शिक्षा दिए जाने के कुछ समय बाद घटित होती है। पर हम नहीं जानते कि उसके कितने समय बाद।</w:t>
      </w:r>
    </w:p>
    <w:p>
      <w:pPr/>
      <w:r>
        <w:rPr>
          <w:lang w:val="hi_IN" w:bidi="hi_IN"/>
        </w:rPr>
      </w:r>
      <w:r>
        <w:rPr>
          <w:lang w:val="hi_IN" w:bidi="hi_IN"/>
        </w:rPr>
        <w:t>हम नहीं जानते कि माता, पिता या व्यस्क लोग ही थे जो बच्चों को यीशु के पास लाए या उसके पास ले गए। वे चाहते थे कि यीशु बच्चों पर हाथ रखे। यहूदी संस्कृति में, बच्चे पर हाथ रखने का अर्थ था बच्चे को आशीर्वाद देना या उसके आने वाले जीवन के लिए उसे अनुग्रह और अच्छी चीजें देना। ये बच्चे 0 से 12 वर्ष की आयु के होंगे। हो सकता है कि चेलों ने सोचा हो कि यीशु बहुत व्यस्त या बहुत महत्वपूर्ण था, इसलिए उसे बच्चों द्वारा परेशान नही करना चाहिए, जिन्हें यहूदी संस्कृति में महत्वहीन माना जाता है, इसलिए चेलों ने माता-पिता से कहा होगा कि वे यीशु को परेशान न करें। यीशु अपने चेलों से गुस्सा था क्योंकि वे बच्चों को लाने वाले लोगों को रोक रहे थे।</w:t>
      </w:r>
    </w:p>
    <w:p>
      <w:pPr/>
      <w:r>
        <w:rPr>
          <w:lang w:val="hi_IN" w:bidi="hi_IN"/>
        </w:rPr>
      </w:r>
      <w:r>
        <w:rPr>
          <w:lang w:val="hi_IN" w:bidi="hi_IN"/>
        </w:rPr>
        <w:t>यहाँ रुकें और एक समूह में इस प्रश्न पर चर्चा करें: आपकी संस्कृति में दूसरों को आशीर्वाद या अनुग्रह कैसे दिया जाता है? क्या आप के यहाँ लोगों पर हाथ रखते हैं, जैसे यीशु ने यहाँ किया, या आप आशीर्वाद देने के लिए कुछ अलग करते हैं? इस ऑडियो को यहाँ रोकें।</w:t>
      </w:r>
    </w:p>
    <w:p>
      <w:pPr/>
      <w:r>
        <w:rPr>
          <w:lang w:val="hi_IN" w:bidi="hi_IN"/>
        </w:rPr>
      </w:r>
      <w:r>
        <w:rPr>
          <w:lang w:val="hi_IN" w:bidi="hi_IN"/>
        </w:rPr>
        <w:t>यीशु ने कहा कि बच्चों का उसके पास आना जरूरी है। यीशु इसे सकारात्मक और नकारात्मक दोनों तरीकों से दो बार दोहराता हैं: "बच्चों को आने दो, और उन्हें आने से मत रोको।"</w:t>
      </w:r>
    </w:p>
    <w:p>
      <w:pPr/>
      <w:r>
        <w:rPr>
          <w:lang w:val="hi_IN" w:bidi="hi_IN"/>
        </w:rPr>
      </w:r>
      <w:r>
        <w:rPr>
          <w:lang w:val="hi_IN" w:bidi="hi_IN"/>
        </w:rPr>
        <w:t>फिर यीशु ने एक बहुत ही महत्वपूर्ण बात समझाना शुरू किया: उसने परमेश्वर के राज्य का हिस्सा बनने या उसमें शामिल होने की योग्यताओं के बारे में बताया। हर किसी को, यहाँ तक कि वयस्कों को भी, परमेश्वर के राज्य के अधीन रहने के लिए बच्चे के समान बनना चाहिए, और परमेश्वर पर विश्वास करते हुए वही करना चाहिए जो परमेश्वर उनसे करने के लिए कहता है। लोगों को, बच्चों की तरह, यह जान लेना चाहिए कि वे असहाय हैं और उन्हें अपनी ज़रूरतों के लिए दूसरों पर निर्भर रहना पड़ेगा। जैसे एक बच्चा किसी ऐसे व्यक्ति से उपहार स्वीकार करता है, जो उससे प्यार करता है, ठीक उसी तरह लोगों को परमेश्वर का राज्य स्वीकार करना चाहिए। बच्चे ने न तो इसे कमाया है और न ही इसके योग्य है, पर केवल ग्रहण करता है क्योंकि कोई उससे बहुत प्यार करता है।</w:t>
      </w:r>
    </w:p>
    <w:p>
      <w:pPr/>
      <w:r>
        <w:rPr>
          <w:lang w:val="hi_IN" w:bidi="hi_IN"/>
        </w:rPr>
      </w:r>
      <w:r>
        <w:rPr>
          <w:lang w:val="hi_IN" w:bidi="hi_IN"/>
        </w:rPr>
        <w:t>फिर यीशु अपनी शिक्षा अनुसार बच्चों को उठाकर, उनके सिर पर हाथ रखकर उन्हें आशीर्वाद देता है। वह एक-एक करके उन्हें आशीर्वाद देने के लिए उन्हें अपनी बाहों में उठाता है, और उन्हें अपनी गोद में बैठाता है, जो प्रेम दिखाने का एक तरीका है।</w:t>
      </w:r>
    </w:p>
    <w:p>
      <w:pPr/>
      <w:r>
        <w:rPr>
          <w:lang w:val="hi_IN" w:bidi="hi_IN"/>
        </w:rPr>
      </w:r>
      <w:r>
        <w:rPr>
          <w:lang w:val="hi_IN" w:bidi="hi_IN"/>
        </w:rPr>
        <w:t>जब यीशु अपने मार्ग में जा रहा था, तो एक मनुष्य दौड़कर यीशु के पास आया और धार्मिक व्यवस्था के एक शिक्षक के प्रति अपना सच्चा सम्मान दिखाने के लिए यीशु के सामने घुटने टेक दिए। इस व्यक्ति ने यीशु को "उत्तम गुरु" कहकर पुकारा, या कहा, "गुरु, आप उत्तम हैं," और यीशु से पूछा कि अनन्त जीवन का अधिकारी होने या प्राप्त करने के लिये मैं क्या करूं। यह व्यक्ति यह सुनिश्चित करना चाहता था कि वह बहुत अच्छे कर्म कर रहा है ताकि वह हमेशा के लिए परमेश्वर के साथ जीवन पा सके। लोग केवल परमेश्वर को "उत्तम" कहते थे, इसलिए यीशु को जिज्ञासा हुई कि इस व्यक्ति ने उसे "उत्तम" कहकर क्यों पुकारा? यीशु ने इस व्यक्ति को मूसा द्वारा लिखे गए नियमों की याद दिलाई कि दूसरे लोगों के साथ अच्छा रिश्ता कैसे बनाए रखा जाए। उसने कहा कि वह इन आज्ञाओं का पालन करता आया है! उसने कहा कि वह इन नियमों का पालन "लड़कपन से करता आया है", जिसका अर्थ है कि जब से उसने 12 साल की उम्र में यहूदी संस्कार को पूरा किया था। 12 साल की उम्र में, सभी यहूदी लड़कों को आज्ञाओं का पालन करने का वादा करना होता था।</w:t>
      </w:r>
    </w:p>
    <w:p>
      <w:pPr/>
      <w:r>
        <w:rPr>
          <w:lang w:val="hi_IN" w:bidi="hi_IN"/>
        </w:rPr>
      </w:r>
      <w:r>
        <w:rPr>
          <w:lang w:val="hi_IN" w:bidi="hi_IN"/>
        </w:rPr>
        <w:t>यहाँ रुकें और इस प्रश्न पर समूह में चर्चा करें: आपकी संस्कृति में युवा लोग जब धर्म के नियम सीखते हैं, तो उनके लिए किस प्रकार के संस्कार या परंपराएँ होती हैं? इस ऑडियो को यहाँ रोकें।</w:t>
      </w:r>
    </w:p>
    <w:p>
      <w:pPr/>
      <w:r>
        <w:rPr>
          <w:lang w:val="hi_IN" w:bidi="hi_IN"/>
        </w:rPr>
      </w:r>
      <w:r>
        <w:rPr>
          <w:lang w:val="hi_IN" w:bidi="hi_IN"/>
        </w:rPr>
        <w:t>यीशु उस व्यक्ति से बहुत प्यार करता है, जिसका अर्थ है कि वह उस व्यक्ति की प्रशंसा करता है और उसका आदर करता है। यीशु उस व्यक्ति को अपने और 12 चेलों के साथ और भी गहरे रिश्ते में शामिल होने के लिए बुलाता है। इसका मतलब है कि उस व्यक्ति को आज्ञाओं का पालन करने से भी ज्यादा कुछ और करना चाहिए। यीशु ने कहा कि एक बात की कमी है, जो उस व्यक्ति ने नहीं की थी। उस आदमी को अपनी सारी कीमती चीजें बेचकर अपना धन गरीबों को देना था ताकि वह परमेश्वर से मिलने वाले सच्चे मूल्यवान आशीषों का अनुभव कर सके। यीशु जान गया था कि उस व्यक्ति में सबसे ज्यादा परमेश्वर के लिए प्रेम की कमी थी। उस व्यक्ति की संपत्ति ने ही उसके हृदय पर अधिकार कर लिया था या उसे नियंत्रित कर रही थी। उसे यीशु का अनुसरण करने से ज्यादा अपनी संपत्ति प्यारी थी। अगर वह व्यक्ति अपने लालच और पैसे के प्रति लगाव को छोड़ देता है और यीशु का अनुसरण करता है, तो वह व्यक्ति अनंत जीवन का वारिस हो सकता है।</w:t>
      </w:r>
    </w:p>
    <w:p>
      <w:pPr/>
      <w:r>
        <w:rPr>
          <w:lang w:val="hi_IN" w:bidi="hi_IN"/>
        </w:rPr>
      </w:r>
      <w:r>
        <w:rPr>
          <w:lang w:val="hi_IN" w:bidi="hi_IN"/>
        </w:rPr>
        <w:t>उसके "चहरे पर उदासी छा गयी", जिसका अर्थ है कि वह निराश और दुखी हो गया था, क्योंकि वह व्यक्ति बहुत धनी था। इसलिए वह दुखी होकर वहाँ से चला गया।</w:t>
      </w:r>
    </w:p>
    <w:p>
      <w:pPr/>
      <w:r>
        <w:rPr>
          <w:lang w:val="hi_IN" w:bidi="hi_IN"/>
        </w:rPr>
      </w:r>
      <w:r>
        <w:rPr>
          <w:lang w:val="hi_IN" w:bidi="hi_IN"/>
        </w:rPr>
        <w:t>चेले बहुत हैरान हुए! यहूदी लोगों का मानना था कि परमेश्वर लोगों को उनकी अच्छाई के लिए बहुत सारा धन और संपत्ति देकर उनको प्रतिफल देता है।</w:t>
      </w:r>
    </w:p>
    <w:p>
      <w:pPr/>
      <w:r>
        <w:rPr>
          <w:lang w:val="hi_IN" w:bidi="hi_IN"/>
        </w:rPr>
      </w:r>
      <w:r>
        <w:rPr>
          <w:lang w:val="hi_IN" w:bidi="hi_IN"/>
        </w:rPr>
        <w:t>यीशु ने अपने चेलों से कहा कि धनवान का परमेश्वर के राज्य में प्रवेश करना कठिन है। यीशु अपने चेलों को "हे बालकों" पुकारता है और उन्हें एक बहुत ही स्पष्ट उदाहरण देकर कहता है कि एक धनवान का परमेश्वर के राज्य में प्रवेश करना कठिन है। यीशु ने सबसे बड़े जानवर, ऊँट का उदाहरण दिया, जिसे यहूदी लोग पहचानते थे, और सबसे छोटे छेद, सुई के नाके का उदाहरण दिया, जिसे मनुष्य देख सकते हैं। वह इन दोनों चीज़ों के बीच का बड़ा अंतर दिखाना चाहता था ताकि यह समझा जा सके कि धनवानों के लिए अपनी अच्छाई और ताकत के बल पर परमेश्वर के राज्य में प्रवेश करना असंभव है।</w:t>
      </w:r>
    </w:p>
    <w:p>
      <w:pPr/>
      <w:r>
        <w:rPr>
          <w:lang w:val="hi_IN" w:bidi="hi_IN"/>
        </w:rPr>
      </w:r>
      <w:r>
        <w:rPr>
          <w:lang w:val="hi_IN" w:bidi="hi_IN"/>
        </w:rPr>
        <w:t>यहाँ रुकें और ऊँट और सुई के चित्र को एक समूह में देखें। यदि आप अपने यहाँ ऊँट और सुई देख सकते हैं, तो उन्हें एक साथ देखें।</w:t>
      </w:r>
    </w:p>
    <w:p>
      <w:pPr/>
      <w:r>
        <w:rPr>
          <w:lang w:val="hi_IN" w:bidi="hi_IN"/>
        </w:rPr>
      </w:r>
      <w:r>
        <w:rPr>
          <w:lang w:val="hi_IN" w:bidi="hi_IN"/>
        </w:rPr>
        <w:t>रुकें और चर्चा करें: आपके अनुसार सबसे बड़ा जानवर कौन सा है? आपके अनुसार सबसे छोटे छेद वाली वस्तु कौन सी है? इस ऑडियो को यहाँ रोकें।</w:t>
      </w:r>
    </w:p>
    <w:p>
      <w:pPr/>
      <w:r>
        <w:rPr>
          <w:lang w:val="hi_IN" w:bidi="hi_IN"/>
        </w:rPr>
      </w:r>
      <w:r>
        <w:rPr>
          <w:lang w:val="hi_IN" w:bidi="hi_IN"/>
        </w:rPr>
        <w:t>चेले चकित होकर यीशु से पूछते हैं, "फिर किस का उद्धार हो सकता है? अर्थात, "कौन परमेश्वर के राज्य में प्रवेश कर सकता है?" यीशु उनसे कहता है कि परमेश्वर उन कामों को कर सकता है जो असंभव लगते हैं। यह कथन लोगों के मनों को बदलने की परमेश्वर की क्षमता को दिखाता है।</w:t>
      </w:r>
    </w:p>
    <w:p>
      <w:pPr/>
      <w:r>
        <w:rPr>
          <w:lang w:val="hi_IN" w:bidi="hi_IN"/>
        </w:rPr>
      </w:r>
      <w:r>
        <w:rPr>
          <w:lang w:val="hi_IN" w:bidi="hi_IN"/>
        </w:rPr>
        <w:t>पतरस इस बात पर घमंड करता है कि उसने और बाकि चेलों ने यीशु का अनुसरण करने के लिए पहले ही सब कुछ त्याग दिया है। यीशु उनकी बात से सहमत होता है। वह उन्हें "मैं तुमसे सच कहता हूँ" या "यह सच है कि..." कहकर भरोसा दिलाता है। यीशु चेलों को भरोसा दिलाता है कि जब कोई परमेश्वर के राज्य के लिए अपनी संपत्ति या रिश्तों को त्याग देता है, तो उसे इस जीवन में और आने वाले जीवन में कई गुना अधिक प्रतिफल मिलेगा। यीशु यह नहीं कह रहा है कि जो लोग यीशु का अनुसरण करते हैं, उन्हें अपने घर, भाइयों, बहनों, माताओं, बच्चों या सम्पति की पूरी तरह अनदेखी करनी चाहिए। यीशु कह रहा है कि ये संबंध उनके हृदय में परमेश्वर से अधिक महत्वपूर्ण नहीं होने चाहिए।</w:t>
      </w:r>
    </w:p>
    <w:p>
      <w:pPr/>
      <w:r>
        <w:rPr>
          <w:lang w:val="hi_IN" w:bidi="hi_IN"/>
        </w:rPr>
      </w:r>
      <w:r>
        <w:rPr>
          <w:lang w:val="hi_IN" w:bidi="hi_IN"/>
        </w:rPr>
        <w:t>हालाँकि, यीशु अपने चेलों को याद दिलाता हैं कि इनाम के साथ-साथ सताव भी है। जो लोग यीशु का अनुसरण करते हैं उन्हें अपनी प्रतिबद्धता के परिणामों को स्वीकार करना होगा।</w:t>
      </w:r>
    </w:p>
    <w:p>
      <w:pPr/>
      <w:r>
        <w:rPr>
          <w:lang w:val="hi_IN" w:bidi="hi_IN"/>
        </w:rPr>
      </w:r>
      <w:r>
        <w:rPr>
          <w:lang w:val="hi_IN" w:bidi="hi_IN"/>
        </w:rPr>
        <w:t>यहाँ रुकें और समूह में इस प्रश्न पर चर्चा करें: आपके जीवन में कौन सी चीज़ परमेश्वर के राज्य के लिए छोड़ना सबसे कठिन होगी? क्या आपके जीवन में ऐसी कोई चीज़ है जो यीशु से अधिक महत्वपूर्ण है? इस ऑडियो को यहाँ रोकें।</w:t>
      </w:r>
    </w:p>
    <w:p>
      <w:pPr/>
      <w:r>
        <w:rPr>
          <w:lang w:val="hi_IN" w:bidi="hi_IN"/>
        </w:rPr>
      </w:r>
      <w:r>
        <w:rPr>
          <w:lang w:val="hi_IN" w:bidi="hi_IN"/>
        </w:rPr>
        <w:t>यीशु इस शिक्षा को सबक के सारांश के साथ समाप्त करता है। वह कहता है कि जो लोग सबसे अधिक महत्वपूर्ण लगते हैं, वे सबसे कम महत्वपूर्ण होंगे, और जो लोग सबसे कम महत्वपूर्ण लगते हैं, वे सबसे अधिक महत्वपूर्ण होंगे।</w:t>
      </w:r>
    </w:p>
    <w:p>
      <w:pPr/>
      <w:r>
        <w:rPr>
          <w:lang w:val="hi_IN" w:bidi="hi_IN"/>
        </w:rPr>
      </w:r>
      <w:r>
        <w:rPr>
          <w:lang w:val="hi_IN" w:bidi="hi_IN"/>
        </w:rPr>
        <w:t>यहाँ रुकें और चर्चा करें कि आपकी संस्कृति के गुरु अपनी शिक्षा किस तरह समाप्त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 xml:space="preserve">मरकुस 10:13–31 का ऑडियो संस्करण सबसे आसानी से समझ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भाग को अपने मन में देखेगा और समझेगा।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लोग 0 से 12 वर्ष के बच्चों को यीशु के पास लाते है ताकि वह उन पर हाथ रखे और आशीर्वाद दे। चेले लोगों को डांटते हैं, लेकिन फिर यीशु चेलों को डांटता है क्योंकि वे बच्चों को रोक रहे थे। यीशु चेलों से कहता है कि बच्चों को उसके पास आने दो। यीशु उनसे कहता है कि परमेश्वर का राज्य उन लोगों के लिये है जो बच्चों के समान हैं। और उसके बाद यीशु उनके सिर पर हाथ रखकर एक-एक को आशीर्वाद देता है।</w:t>
      </w:r>
    </w:p>
    <w:p>
      <w:pPr/>
      <w:r>
        <w:rPr>
          <w:lang w:val="hi_IN" w:bidi="hi_IN"/>
        </w:rPr>
      </w:r>
      <w:r>
        <w:rPr>
          <w:b/>
          <w:lang w:val="hi_IN" w:bidi="hi_IN"/>
        </w:rPr>
        <w:t>दूसरे दृश्य में:</w:t>
      </w:r>
      <w:r>
        <w:rPr>
          <w:lang w:val="hi_IN" w:bidi="hi_IN"/>
        </w:rPr>
        <w:t xml:space="preserve"> यीशु यरूशलेम की ओर जाने के लिए यात्रा शुरू करता है। एक व्यक्ति दौड़कर यीशु के पास आया और घुटने टेक दिए। वह यीशु को "उत्तम गुरू" कहकर पुकारता है और यीशु से पूछता है कि वह अनन्त जीवन का अधिकारी कैसे बन सकता है। यीशु को यह जानने की उत्सुकता है कि वह उसे उत्तम क्यों कहता है, क्योंकि केवल परमेश्वर ही उत्तम है। यीशु उसे दूसरों के साथ अच्छे व्यवहार रखने की आज्ञा याद दिलाता है। वह व्यक्ति कहता है कि वह बचपन से ही इन आज्ञाओं का पालन करता आया है। यीशु उससे कहता है कि तुझ में एक बात की घटी है, जा, जो कुछ तेरा है, उसे बेच कर कंगालों को दे। उस आदमी का चेहरा उतर जाता है, और उसके चहरे पर उदासी साफ झलक रही थी, क्योंकि वह अमीर था, और वह दुखी होकर वहाँ से चला गया।</w:t>
      </w:r>
    </w:p>
    <w:p>
      <w:pPr/>
      <w:r>
        <w:rPr>
          <w:lang w:val="hi_IN" w:bidi="hi_IN"/>
        </w:rPr>
      </w:r>
      <w:r>
        <w:rPr>
          <w:b/>
          <w:lang w:val="hi_IN" w:bidi="hi_IN"/>
        </w:rPr>
        <w:t>तीसरे दृश्य में:</w:t>
      </w:r>
      <w:r>
        <w:rPr>
          <w:lang w:val="hi_IN" w:bidi="hi_IN"/>
        </w:rPr>
        <w:t xml:space="preserve"> यीशु अपने चेलों को शिक्षा दे रहा है। वह हैरानीजनक सच्चाई बताता है कि एक धनी व्यक्ति का परमेश्‍वर के राज्य में प्रवेश करना कठिन है। यह कुछ इतना अनहोना है जैसे एक ऊँट के सुई के छेद से निकलना। चेले हैरान होकर पूछते हैं, "फिर किसका उद्धार हो सकता है?" यीशु इस शिक्षा को स्पष्ट रूप से बताता है। उसने कहा "यह असंभव है। केवल परमेश्वर ही बचा सकता है।" पतरस को इस बात का घमंड है कि, यीशु के पास आने वाले व्यक्ति के विपरीत, चेलों ने अपना सब कुछ त्याग दिया है। यीशु उनसे सहमत होकर उन्हें भरोसा दिलाता है कि उन्होंने जो कुछ त्यागा है उससे बढ़कर प्रतिफल उनको मिलेगा। यह खंड इस कथन के साथ समाप्त होता है कि यीशु कहता है कि जो लोग हमें सबसे महान लगते हैं, वे सबसे कम महत्वपूर्ण होंगे, और जो लोग हमें सबसे कम महत्वपूर्ण लगते हैं, वे सबसे महान होंगे।</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छोटे बच्चों से लेकर 12 वर्ष तक के बच्चे</w:t>
      </w:r>
    </w:p>
    <w:p>
      <w:pPr>
        <w:pStyle w:val="ListBullet"/>
        <w:spacing w:line="240" w:lineRule="auto"/>
        <w:ind w:left="720"/>
      </w:pPr>
      <w:r>
        <w:rPr>
          <w:lang w:val="hi_IN" w:bidi="hi_IN"/>
        </w:rPr>
      </w:r>
      <w:r>
        <w:rPr>
          <w:lang w:val="hi_IN" w:bidi="hi_IN"/>
        </w:rPr>
        <w:t>बच्चों को लाने वाले लोग (शायद वे माता-पिता या बड़े भाई-बहन होंगे)</w:t>
      </w:r>
    </w:p>
    <w:p>
      <w:pPr>
        <w:pStyle w:val="ListBullet"/>
        <w:spacing w:line="240" w:lineRule="auto"/>
        <w:ind w:left="720"/>
      </w:pPr>
      <w:r>
        <w:rPr>
          <w:lang w:val="hi_IN" w:bidi="hi_IN"/>
        </w:rPr>
      </w:r>
      <w:r>
        <w:rPr>
          <w:lang w:val="hi_IN" w:bidi="hi_IN"/>
        </w:rPr>
        <w:t>वह व्यक्ति जो यीशु के पास आता है और अनन्त जीवन चाहता है</w:t>
      </w:r>
    </w:p>
    <w:p>
      <w:pPr/>
      <w:r>
        <w:rPr>
          <w:lang w:val="hi_IN" w:bidi="hi_IN"/>
        </w:rPr>
      </w:r>
      <w:r>
        <w:rPr>
          <w:lang w:val="hi_IN" w:bidi="hi_IN"/>
        </w:rPr>
        <w:t>समूह में इस बात पर ध्यान दें कि इस प्रसंग की शुरुआत "एक दिन" वाक्यांश से होती है, जो महत्वपूर्ण है। हमें नहीं मालूम कि पिछली घटना के कितने समय बाद ये घटना घटी थी। यह जानना जरुरी है कि यीशु ने वास्तव में प्रत्येक बच्चे पर हाथ रखा, ताकि उन्हें यह दिखाया जा सके कि उसने उन्हें आशीर्वाद दिया है।</w:t>
      </w:r>
    </w:p>
    <w:p>
      <w:pPr/>
      <w:r>
        <w:rPr>
          <w:lang w:val="hi_IN" w:bidi="hi_IN"/>
        </w:rPr>
      </w:r>
      <w:r>
        <w:rPr>
          <w:lang w:val="hi_IN" w:bidi="hi_IN"/>
        </w:rPr>
        <w:t>यहाँ रुकें और एक समूह में इस प्रश्न पर चर्चा करें: आप इस तरह की कहानी की शुरुआत कैसे करेंगे जब आपको ठीक से पता नहीं है कि यह कब घटित हुई? इस ऑडियो को यहाँ रोकें।</w:t>
      </w:r>
    </w:p>
    <w:p>
      <w:pPr/>
      <w:r>
        <w:rPr>
          <w:lang w:val="hi_IN" w:bidi="hi_IN"/>
        </w:rPr>
      </w:r>
      <w:r>
        <w:rPr>
          <w:lang w:val="hi_IN" w:bidi="hi_IN"/>
        </w:rPr>
        <w:t>फिर यीशु ने एक जरुरी बात कही कि यदि कोई छोटे बच्चे की तरह है तो वह व्यक्ति किस तरह परमेश्वर के राज्य में प्रवेश कर सकता है। हम जानते हैं कि यीशु एक महत्वपूर्ण बात कहता है क्योंकि वह कहता है, "मैं तुमसे सच कहता हूँ।"</w:t>
      </w:r>
    </w:p>
    <w:p>
      <w:pPr/>
      <w:r>
        <w:rPr>
          <w:lang w:val="hi_IN" w:bidi="hi_IN"/>
        </w:rPr>
      </w:r>
      <w:r>
        <w:rPr>
          <w:lang w:val="hi_IN" w:bidi="hi_IN"/>
        </w:rPr>
        <w:t>यहाँ रुकें और एक समूह में इस प्रश्न पर चर्चा करें: आप शिक्षा में महत्वपूर्ण कथन कैसे शामिल करते हैं? इस ऑडियो को यहाँ रोकें।</w:t>
      </w:r>
    </w:p>
    <w:p>
      <w:pPr/>
      <w:r>
        <w:rPr>
          <w:lang w:val="hi_IN" w:bidi="hi_IN"/>
        </w:rPr>
      </w:r>
      <w:r>
        <w:rPr>
          <w:lang w:val="hi_IN" w:bidi="hi_IN"/>
        </w:rPr>
        <w:t>इसके बाद, यह याद रखना जरुरी है कि यीशु और उसके चेले यरूशलेम की ओर जा रहे है। एक आदमी यीशु के पास दौडकर आया वह इसलिए दौड़ कर आ रहा था क्योंकि वह वास्तव में यीशु से बात करना चाहता था। वह यीशु का आदर करता है और उसके सामने घुटने टेकता है और उसे "उत्तम गुरु" कहकर पुकारता है, जबकि "उत्तम" शब्द आमतौर पर केवल परमेश्वर के लिए इस्तेमाल किया जाता है। क्योंकि यह आदमी मूसा द्वारा दिए गए व्यवस्ता का पालन करता आया है, क्योंकि वह एक यहूदी है। ध्यान दें कि शुरू में यीशु ने उन पहले आदेशों का उल्लेख नहीं किया जो परमेश्वर से प्रेम करने और उसके अलावा किसी अन्य देवता या मूर्ति को न मानने के बारे में थे।</w:t>
      </w:r>
    </w:p>
    <w:p>
      <w:pPr/>
      <w:r>
        <w:rPr>
          <w:lang w:val="hi_IN" w:bidi="hi_IN"/>
        </w:rPr>
      </w:r>
      <w:r>
        <w:rPr>
          <w:lang w:val="hi_IN" w:bidi="hi_IN"/>
        </w:rPr>
        <w:t>फिर यीशु उस व्यक्ति के धन और संपत्ति के प्रति प्रेम के बारे में बात करता है, जो उस व्यक्ति को अनन्त जीवन प्राप्त करने से दूर रखता है। इस बात से वह बहुत दुखी होता है क्योंकि वह बहुत धनी था, और इस कारण वह उदास होकर चला जाता है। यीशु उस व्यक्ति की उदासी को देखकर कहता है कि एक धनी व्यक्ति का परमेश्वर के राज्य में प्रवेश करना कठिन है। एक बहुत बड़े जानवर का सिलाई की सुई के छेद से निकल जाना आसान होगा, बजाय इसके कि कोई अमीर व्यक्ति परमेश्वर के राज्य में प्रवेश करे।</w:t>
      </w:r>
    </w:p>
    <w:p>
      <w:pPr/>
      <w:r>
        <w:rPr>
          <w:lang w:val="hi_IN" w:bidi="hi_IN"/>
        </w:rPr>
      </w:r>
      <w:r>
        <w:rPr>
          <w:lang w:val="hi_IN" w:bidi="hi_IN"/>
        </w:rPr>
        <w:t>यहाँ रुकें और एक समूह में उन चीज़ों की सूची बनाएँ जिन्हें आपके यहाँ असंभव समझा जाता है। एक पत्ते या कपड़े के टुकड़े में एक बहुत छोटा छेद करें। इस छेद से खुद को निकालने की कोशिश करें। इस ऑडियो को यहाँ रोकें।</w:t>
      </w:r>
    </w:p>
    <w:p>
      <w:pPr/>
      <w:r>
        <w:rPr>
          <w:lang w:val="hi_IN" w:bidi="hi_IN"/>
        </w:rPr>
      </w:r>
      <w:r>
        <w:rPr>
          <w:lang w:val="hi_IN" w:bidi="hi_IN"/>
        </w:rPr>
        <w:t>यीशु की बात पर उसके चेले हैरान थे क्योंकि यह बात उससे अलग थी जो उन्हें सिखाई गयी थी। ज्यादातर यहूदियों का मानना था कि अगर कोई व्यक्ति परमेश्वर की इच्छा अनुसार जीवन बिताता है तो परमेश्वर उसे धन और संपत्ति से आशीषित करता है। हालाँकि, यीशु चेलों को सिखाना चाहता था कि परमेश्वर के लिए हृदय सबसे महत्वपूर्ण है। यीशु इस शिक्षा को एक महत्वपूर्ण कथन के साथ समाप्त करता है कि बहुत जो पहले हैं, आखरी होंगे; और जो आखरी हैं, वे पहले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10:13–31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3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छोटे बच्चों से लेकर 12 वर्ष तक के बच्चे</w:t>
      </w:r>
    </w:p>
    <w:p>
      <w:pPr>
        <w:pStyle w:val="ListBullet"/>
        <w:spacing w:line="240" w:lineRule="auto"/>
        <w:ind w:left="720"/>
      </w:pPr>
      <w:r>
        <w:rPr>
          <w:lang w:val="hi_IN" w:bidi="hi_IN"/>
        </w:rPr>
      </w:r>
      <w:r>
        <w:rPr>
          <w:lang w:val="hi_IN" w:bidi="hi_IN"/>
        </w:rPr>
        <w:t>बच्चों को आगे लाने वाले लोग (शायद वे माता-पिता या बड़े भाई-बहन हों)</w:t>
      </w:r>
    </w:p>
    <w:p>
      <w:pPr>
        <w:pStyle w:val="ListBullet"/>
        <w:spacing w:line="240" w:lineRule="auto"/>
        <w:ind w:left="720"/>
      </w:pPr>
      <w:r>
        <w:rPr>
          <w:lang w:val="hi_IN" w:bidi="hi_IN"/>
        </w:rPr>
      </w:r>
      <w:r>
        <w:rPr>
          <w:lang w:val="hi_IN" w:bidi="hi_IN"/>
        </w:rPr>
        <w:t>वह व्यक्ति जो यीशु के पास आता है और अनन्त जीवन चाहता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उस पात्र को निभाने वाले व्यक्ति से पूछें "आप क्या महसूस कर रहे हैं या क्या सोच रहे हैं?" जो व्यक्ति पात्र का अभिनय कर रहा है, उसे यह जवाब देना चाहिए कि यदि वह उस व्यक्ति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लोगों द्वारा बच्चों को यीशु के पास लाने का अभिनय करें। चेलों ने उन्हें रोका और डांटा।</w:t>
      </w:r>
    </w:p>
    <w:p>
      <w:pPr/>
      <w:r>
        <w:rPr>
          <w:lang w:val="hi_IN" w:bidi="hi_IN"/>
        </w:rPr>
      </w:r>
      <w:r>
        <w:rPr>
          <w:lang w:val="hi_IN" w:bidi="hi_IN"/>
        </w:rPr>
        <w:t>अभिनय को रोकें। लोगों से पूछे, "आप क्या सोच रहे हैं या क्या महसूस कर रहे हैं?" वह शायद कुछ इस तरह जवाब दें, "मुझे शर्म आ रही है कि मैंने यीशु के पास आने की कोशिश की," या "मैं शर्मिंदा हूँ," या "मुझे रोकने के कारण मैं चेलों से नाराज हूँ।" चेलों से पूछे, "आप क्या सोच रहे हैं या क्या महसूस कर रहे हैं?" चेलों का पात्र निभाने वाले लोग शायद कुछ इस तरह जवाब दें, "मैं नाराज हूँ क्योंकि हमारे गुरु इतने महत्वपूर्ण हैं कि उन्हें अपना समय इन लोगों पर व्यर्थ नहीं करना चाहिए।" अभिनय को जारी रखें।</w:t>
      </w:r>
    </w:p>
    <w:p>
      <w:pPr/>
      <w:r>
        <w:rPr>
          <w:lang w:val="hi_IN" w:bidi="hi_IN"/>
        </w:rPr>
      </w:r>
      <w:r>
        <w:rPr>
          <w:lang w:val="hi_IN" w:bidi="hi_IN"/>
        </w:rPr>
        <w:t xml:space="preserve">यीशु अपने चेलों से नाराज है और उनसे कहता है कि इन बच्चों को मेरे पास आने दो, क्योंकि परमेश्वर का राज्य इनका है। </w:t>
      </w:r>
    </w:p>
    <w:p>
      <w:pPr/>
      <w:r>
        <w:rPr>
          <w:lang w:val="hi_IN" w:bidi="hi_IN"/>
        </w:rPr>
      </w:r>
      <w:r>
        <w:rPr>
          <w:lang w:val="hi_IN" w:bidi="hi_IN"/>
        </w:rPr>
        <w:t>अभिनय को रोकें। बच्चों और उनके माता-पिता से पूछें, "आप क्या सोच रहे हैं या क्या महसूस कर रहे हैं?" वह शायद कुछ इस तरह से जवाब दें, "मैं उत्सुक हूँ। किसी ने भी हमारे साथ ऐसा व्यवहार नहीं किया जैसा कि वे हमें पसंद करते हों," या "पहली बार मैं मूल्यवान महसूस कर रहा हूँ।" चेलों से पूछे, "आप क्या सोच रहे हैं या क्या महसूस कर रहे हैं?" लोग कुछ इस तरह जवाब दे सकते हैं, "मैं बहुत परेशान हूँ," या "अब मैं शर्मिंदा हूँ।" यीशु से पूछें, "आप क्या सोच रहे हैं या क्या महसूस कर रहे हैं?" वह व्यक्ति शायद कुछ इस तरह जवाब दे, "मैं दुखी और निराश हूँ कि मेरे चेले लोगों के साथ ऐसा व्यवहार करते हैं," या "मैं इन लोगों से बहुत प्यार करता हूँ।" अभिनय को जारी रखें।</w:t>
      </w:r>
    </w:p>
    <w:p>
      <w:pPr/>
      <w:r>
        <w:rPr>
          <w:lang w:val="hi_IN" w:bidi="hi_IN"/>
        </w:rPr>
      </w:r>
      <w:r>
        <w:rPr>
          <w:lang w:val="hi_IN" w:bidi="hi_IN"/>
        </w:rPr>
        <w:t>जब यीशु और चेले आगे बढ़ते हैं, तो एक व्यक्ति दौड़ता हुआ यीशु के पास आता है और उसके सामने घुटने टेकता है, और उसे "उत्तम गुरु" कह कर पुकारता है।" वह पूछता है कि अनन्त जीवन का अधिकारी होने के लिये मैं क्या करूं। यीशु उस व्यक्ति से पूछता है कि वह उसे उत्तम क्यों कहता है, और उसे कुछ आज्ञाओं को बताता है। उस व्यक्ति ने जवाब दिया, इन सब को मैं लड़कपन से मानता आया हूं।</w:t>
      </w:r>
    </w:p>
    <w:p>
      <w:pPr/>
      <w:r>
        <w:rPr>
          <w:lang w:val="hi_IN" w:bidi="hi_IN"/>
        </w:rPr>
      </w:r>
      <w:r>
        <w:rPr>
          <w:lang w:val="hi_IN" w:bidi="hi_IN"/>
        </w:rPr>
        <w:t>अभिनय को रोकें। उस व्यक्ति से पूछें, "आप क्या सोच रहे हैं या क्या महसूस कर रहे हैं?" वह व्यक्ति शायद कुछ इस तरह जवाब दे सकता है, "मुझे गर्व महसूस हो रहा है कि मैंने यह किया है" या "मुझे आश्चर्य हो रहा है कि यह इतना आसान है। अभिनय को जारी रखें।</w:t>
      </w:r>
    </w:p>
    <w:p>
      <w:pPr/>
      <w:r>
        <w:rPr>
          <w:lang w:val="hi_IN" w:bidi="hi_IN"/>
        </w:rPr>
      </w:r>
      <w:r>
        <w:rPr>
          <w:lang w:val="hi_IN" w:bidi="hi_IN"/>
        </w:rPr>
        <w:t>यीशु उस व्यक्ति को प्रेम से देखता है और उसे कहता है कि उसे एक और काम करना चाहिए। उसे अपनी सारी संपत्ति बेचकर पैसे कंगालों में बाँट देने चाहिए। उसके चेहरे पर उदासी छा गयी।</w:t>
      </w:r>
    </w:p>
    <w:p>
      <w:pPr/>
      <w:r>
        <w:rPr>
          <w:lang w:val="hi_IN" w:bidi="hi_IN"/>
        </w:rPr>
      </w:r>
      <w:r>
        <w:rPr>
          <w:lang w:val="hi_IN" w:bidi="hi_IN"/>
        </w:rPr>
        <w:t>अभिनय को रोकें। उस व्यक्ति से पूछें, "आप क्या सोच रहे हैं या क्या महसूस कर रहे हैं?" वह शायद कुछ इस तरह जवाब दे, "मुझे दुख है कि जो मैंने किया वह पर्याप्त नहीं है," या "मुझे शर्म आ रही है क्योंकि मैं जानता हूँ कि मेरा हृदय सही नहीं है," या "मुझे दुख है क्योंकि मैं अपने धन और वस्तुओं से बहुत प्रेम करता हूँ और मेरे पास बहुत कुछ है।" यीशु से पूछें, "आप क्या सोच रहे हैं या क्या महसूस कर रहे हैं?" वह व्यक्ति शायद इस तरह जवाब दे, "मुझे बहुत दुख है कि वह व्यक्ति मेरे दिए हुए सर्वोत्तम से वंचित रह जाएगा," या "मुझे आशा है कि यह आदमी सही निर्णय लेगा।" अभिनय को जारी रखें।</w:t>
      </w:r>
    </w:p>
    <w:p>
      <w:pPr/>
      <w:r>
        <w:rPr>
          <w:lang w:val="hi_IN" w:bidi="hi_IN"/>
        </w:rPr>
      </w:r>
      <w:r>
        <w:rPr>
          <w:lang w:val="hi_IN" w:bidi="hi_IN"/>
        </w:rPr>
        <w:t>वह व्यक्ति चला गया और यीशु चेलों की ओर मुड़ता है। यीशु ज़ोर देकर इस बात को कहता है, "धनवान लोगों का परमेश्वर के राज्य में प्रवेश करना कठिन है!" चेले हैरान हो जाते हैं क्योंकि उन्हें लगता था कि धनवान होना अच्छा है। यीशु उन्हें प्यार से बालक कहकर पुकारता है, और उन्हें एक उदाहरण देता है। धनवान के लिए परमेश्वर के राज्य में प्रवेश करना उतना ही कठिन है जितना कि ऊँट का सुई के छेद से निकल जाना। चेले फिर से चकित हो जाते हैं, और वे पूछते हैं "कौन बच सकता है और परमेश्वर के राज्य में प्रवेश कर सकता है?" यीशु ने उनसे कहा केवल परमेश्वर यह सम्भव कर सकता है।</w:t>
      </w:r>
    </w:p>
    <w:p>
      <w:pPr/>
      <w:r>
        <w:rPr>
          <w:lang w:val="hi_IN" w:bidi="hi_IN"/>
        </w:rPr>
      </w:r>
      <w:r>
        <w:rPr>
          <w:lang w:val="hi_IN" w:bidi="hi_IN"/>
        </w:rPr>
        <w:t>अभिनय को रोकें। चेलों से पूछे, "आप क्या सोच रहे हैं या क्या महसूस कर रहे हैं?" लोग शायद कुछ इस तरह से जवाब दें, "मुझे कुछ समझ में नहीं आ रहा। यहाँ सब कुछ बदल गया है" या "मुझे डर लग रहा है। परमेश्वर के राज्य में प्रवेश करना असंभव लग रहा है।" अभिनय को जारी रखें।</w:t>
      </w:r>
    </w:p>
    <w:p>
      <w:pPr/>
      <w:r>
        <w:rPr>
          <w:lang w:val="hi_IN" w:bidi="hi_IN"/>
        </w:rPr>
      </w:r>
      <w:r>
        <w:rPr>
          <w:lang w:val="hi_IN" w:bidi="hi_IN"/>
        </w:rPr>
        <w:t>पतरस कहता है, "हमने तेरे पीछे चलने के लिए सब कुछ त्याग दिया है।" यीशु उससे सहमत होता है और चेलों को भरोसा दिलाता हैं कि अगर उन्होंने यीशु के लिए घर, परिवार और संपत्ति छोड़ दी है ताकि वे यीशु के बारे में सुसमाचार सुना सकें, तो उन्हें और भी अधिक प्रतिफल मिलेगा। इसमें इस जीवन में सताव भी शामिल है, लेकिन परमेश्वर के साथ अनंत जीवन भी है। फिर यीशु इस तरह अपनी शिक्षा समाप्त करता है: "जो लोग अब महत्वपूर्ण लगते हैं, वे तब सबसे कम महत्वपूर्ण होंगे।" जो लोग अभी सबसे कम महत्वपूर्ण है वे महान होंगे।"</w:t>
      </w:r>
    </w:p>
    <w:p>
      <w:pPr/>
      <w:r>
        <w:rPr>
          <w:lang w:val="hi_IN" w:bidi="hi_IN"/>
        </w:rPr>
      </w:r>
      <w:r>
        <w:rPr>
          <w:lang w:val="hi_IN" w:bidi="hi_IN"/>
        </w:rPr>
        <w:t>अभिनय को रोकें। चेलों से पूछे, "आप क्या सोच रहे हैं या क्या महसूस कर रहे हैं?" लोग कुछ इस तरह का उत्तर दे सकते हैं, "मुझे उम्मीद है कि हालांकि मैंने बहुत कुछ खोया है, फिर भी मुझे कुछ मिलेगा," या "मैं उलझा हुआ महसूस करता हूँ क्योंकि यहाँ सताव भी है," या "मैं यह नहीं समझ पाता कि जो कुछ मुझे सिखाया गया था वह अब इतना अलग कैसे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10:13–31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भीड़ बच्चों को यीशु के पास लाना चाहती थी ताकि वह उन पर हाथ रख सके। यहूदी संस्कृति में, किसी गुरु से किसी को छूने के लिए कहना, उसे </w:t>
      </w:r>
      <w:r>
        <w:rPr>
          <w:b/>
          <w:lang w:val="hi_IN" w:bidi="hi_IN"/>
        </w:rPr>
        <w:t>आशीर्वाद</w:t>
      </w:r>
      <w:r>
        <w:rPr>
          <w:lang w:val="hi_IN" w:bidi="hi_IN"/>
        </w:rPr>
        <w:t xml:space="preserve"> देने या उस पर कृपा दिखाने के लिए कहना होता था। </w:t>
      </w:r>
      <w:r>
        <w:rPr>
          <w:b/>
          <w:lang w:val="hi_IN" w:bidi="hi_IN"/>
        </w:rPr>
        <w:t>चेलों</w:t>
      </w:r>
      <w:r>
        <w:rPr>
          <w:lang w:val="hi_IN" w:bidi="hi_IN"/>
        </w:rPr>
        <w:t xml:space="preserve"> ने माता-पिता से कहा कि वे अपने बच्चों को यीशु के पास ना लाएँ। आशीर्वाद और चेलों के लिए वही शब्द इस्तेमाल करें जो आपने मरकुस की पूरी किताब में इस्तेमाल किया है। </w:t>
      </w:r>
      <w:hyperlink r:id="rId224">
        <w:r>
          <w:rPr>
            <w:lang w:val="hi_IN" w:bidi="hi_IN"/>
          </w:rPr>
          <w:rPr>
            <w:color w:val="0000EE"/>
            <w:u w:val="single"/>
          </w:rPr>
          <w:t>आशीर्वाद</w:t>
        </w:r>
      </w:hyperlink>
      <w:r>
        <w:rPr>
          <w:lang w:val="hi_IN" w:bidi="hi_IN"/>
        </w:rPr>
        <w:t xml:space="preserve"> और </w:t>
      </w:r>
      <w:hyperlink r:id="rId100">
        <w:r>
          <w:rPr>
            <w:lang w:val="hi_IN" w:bidi="hi_IN"/>
          </w:rPr>
          <w:rPr>
            <w:color w:val="0000EE"/>
            <w:u w:val="single"/>
          </w:rPr>
          <w:t>चेलों</w:t>
        </w:r>
      </w:hyperlink>
      <w:r>
        <w:rPr>
          <w:lang w:val="hi_IN" w:bidi="hi_IN"/>
        </w:rPr>
        <w:t xml:space="preserve"> के बारे में अधिक जानकारी के लिए, मुख्य शब्दावली देखें।</w:t>
      </w:r>
    </w:p>
    <w:p>
      <w:pPr/>
      <w:r>
        <w:rPr>
          <w:lang w:val="hi_IN" w:bidi="hi_IN"/>
        </w:rPr>
      </w:r>
      <w:r>
        <w:rPr>
          <w:lang w:val="hi_IN" w:bidi="hi_IN"/>
        </w:rPr>
        <w:t>लेकिन यीशु ने कहा, "</w:t>
      </w:r>
      <w:r>
        <w:rPr>
          <w:b/>
          <w:lang w:val="hi_IN" w:bidi="hi_IN"/>
        </w:rPr>
        <w:t>परमेश्वर का राज्य</w:t>
      </w:r>
      <w:r>
        <w:rPr>
          <w:lang w:val="hi_IN" w:bidi="hi_IN"/>
        </w:rPr>
        <w:t xml:space="preserve"> उन लोगों का है जो बच्चों के समान हैं।" यहाँ परमेश्वर के राज्य के लिए वही वाक्यांश इस्तेमाल करें, जो आपने मरकुस की पूरी किताब में इस्तेमाल किया है। </w:t>
      </w:r>
      <w:hyperlink r:id="rId37">
        <w:r>
          <w:rPr>
            <w:lang w:val="hi_IN" w:bidi="hi_IN"/>
          </w:rPr>
          <w:rPr>
            <w:color w:val="0000EE"/>
            <w:u w:val="single"/>
          </w:rPr>
          <w:t>परमेश्वर के राज्य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बच्चों को आशीर्वाद देने के बाद, यीशु </w:t>
      </w:r>
      <w:r>
        <w:rPr>
          <w:b/>
          <w:lang w:val="hi_IN" w:bidi="hi_IN"/>
        </w:rPr>
        <w:t>यरूशलेम</w:t>
      </w:r>
      <w:r>
        <w:rPr>
          <w:lang w:val="hi_IN" w:bidi="hi_IN"/>
        </w:rPr>
        <w:t xml:space="preserve"> की ओर चल पड़ा। यरूशलेम वह स्थान है जहाँ यहूदी मंदिर है और जहाँ सभी यहूदी परमेश्वर की आराधना करने जाते थे। यरूशलेम के लिए वही शब्द इस्तेमाल करें जो आपने पिछले भागों में इस्तेमाल किया है। </w:t>
      </w:r>
      <w:hyperlink r:id="rId237">
        <w:r>
          <w:rPr>
            <w:lang w:val="hi_IN" w:bidi="hi_IN"/>
          </w:rPr>
          <w:rPr>
            <w:color w:val="0000EE"/>
            <w:u w:val="single"/>
          </w:rPr>
          <w:t>यरूशलेम</w:t>
        </w:r>
      </w:hyperlink>
      <w:r>
        <w:rPr>
          <w:lang w:val="hi_IN" w:bidi="hi_IN"/>
        </w:rPr>
        <w:t xml:space="preserve"> के बारे में अधिक जानकारी के लिए, मुख्य शब्दावली देखें। यीशु यहाँ इसलिए यात्रा कर रहा है क्योंकि उसे पता है कि यहीं पर उसे दुःख उठाना और मरना है।</w:t>
      </w:r>
    </w:p>
    <w:p>
      <w:pPr/>
      <w:r>
        <w:rPr>
          <w:lang w:val="hi_IN" w:bidi="hi_IN"/>
        </w:rPr>
      </w:r>
      <w:r>
        <w:rPr>
          <w:lang w:val="hi_IN" w:bidi="hi_IN"/>
        </w:rPr>
        <w:t xml:space="preserve">एक आदमी दौड़ता हुआ यीशु के पास आया और उसे </w:t>
      </w:r>
      <w:r>
        <w:rPr>
          <w:b/>
          <w:lang w:val="hi_IN" w:bidi="hi_IN"/>
        </w:rPr>
        <w:t>उत्तम गुरु</w:t>
      </w:r>
      <w:r>
        <w:rPr>
          <w:lang w:val="hi_IN" w:bidi="hi_IN"/>
        </w:rPr>
        <w:t xml:space="preserve"> कहकर पुकारा। इसका अर्थ है एक गुरु जो उत्तम है। गुरु के लिए उसी शब्द का इस्तेमाल करें जो आपने पिछले भागों में इस्तेमाल किया है। </w:t>
      </w:r>
      <w:hyperlink r:id="rId346">
        <w:r>
          <w:rPr>
            <w:lang w:val="hi_IN" w:bidi="hi_IN"/>
          </w:rPr>
          <w:rPr>
            <w:color w:val="0000EE"/>
            <w:u w:val="single"/>
          </w:rPr>
          <w:t>गुरु</w:t>
        </w:r>
      </w:hyperlink>
      <w:r>
        <w:rPr>
          <w:lang w:val="hi_IN" w:bidi="hi_IN"/>
        </w:rPr>
        <w:t xml:space="preserve"> के बारे में अधिक जानकारी के लिए मुख्य शब्दावली देखें। उस व्यक्ति ने पूछा कि अनन्त जीवन का अधिकारी होने के लिए </w:t>
      </w:r>
      <w:r>
        <w:rPr>
          <w:b/>
          <w:lang w:val="hi_IN" w:bidi="hi_IN"/>
        </w:rPr>
        <w:t>मैं क्या करूं</w:t>
      </w:r>
      <w:r>
        <w:rPr>
          <w:lang w:val="hi_IN" w:bidi="hi_IN"/>
        </w:rPr>
        <w:t xml:space="preserve">। अनन्त जीवन परमेश्वर के साथ जीना है, जिसका कोई अंत नहीं होता, या हमेशा के लिए परमेश्वर के साथ रहना ही अनन्त जीवन है। अनंत जीवन के लिए वही शब्द इस्तेमाल करें जो आपने पिछले भागों में इस्तेमाल किया है। </w:t>
      </w:r>
      <w:hyperlink r:id="rId347">
        <w:r>
          <w:rPr>
            <w:lang w:val="hi_IN" w:bidi="hi_IN"/>
          </w:rPr>
          <w:rPr>
            <w:color w:val="0000EE"/>
            <w:u w:val="single"/>
          </w:rPr>
          <w:t>अनंत जीवन</w:t>
        </w:r>
      </w:hyperlink>
      <w:r>
        <w:rPr>
          <w:lang w:val="hi_IN" w:bidi="hi_IN"/>
        </w:rPr>
        <w:t xml:space="preserve"> के बारे में अधिक जानकारी के लिए मुख्य शब्दावली देखें।</w:t>
      </w:r>
    </w:p>
    <w:p>
      <w:pPr/>
      <w:r>
        <w:rPr>
          <w:lang w:val="hi_IN" w:bidi="hi_IN"/>
        </w:rPr>
      </w:r>
      <w:r>
        <w:rPr>
          <w:lang w:val="hi_IN" w:bidi="hi_IN"/>
        </w:rPr>
        <w:t>फिर यीशु दस आज्ञाओं या परमेश्वर के नियमों में से कुछ को दोहरा कर उस व्यक्ति के प्रश्न का उत्तर देता है। यीशु कहता हैं, "</w:t>
      </w:r>
      <w:r>
        <w:rPr>
          <w:b/>
          <w:lang w:val="hi_IN" w:bidi="hi_IN"/>
        </w:rPr>
        <w:t>व्यभिचार</w:t>
      </w:r>
      <w:r>
        <w:rPr>
          <w:lang w:val="hi_IN" w:bidi="hi_IN"/>
        </w:rPr>
        <w:t xml:space="preserve"> मत करो।" व्यभिचार करना अपने पति या पत्नी के अलावा किसी और के साथ शारीरिक संबंध बनाना है। व्यभिचार के लिए वही शब्द इस्तेमाल करें जो आपने पहले इस्तेमाल किया है। </w:t>
      </w:r>
      <w:hyperlink r:id="rId254">
        <w:r>
          <w:rPr>
            <w:lang w:val="hi_IN" w:bidi="hi_IN"/>
          </w:rPr>
          <w:rPr>
            <w:color w:val="0000EE"/>
            <w:u w:val="single"/>
          </w:rPr>
          <w:t>व्यभिचार</w:t>
        </w:r>
      </w:hyperlink>
      <w:r>
        <w:rPr>
          <w:lang w:val="hi_IN" w:bidi="hi_IN"/>
        </w:rPr>
        <w:t xml:space="preserve"> की परिभाषा के लिए मुख्य शब्दावली देखें। यीशु यह भी कहता है कि हत्या न करें, यानी किसी की जान जानबूझकर न लें; चोरी न करें; झूठी गवाही न दें, या किसी के बारे में झूठ न बोलें; और अपने पिता और माता का सम्मान करें, या उनका आदर करें और उनकी मदद करें। वह बचपन से आज्ञा पालन करता आया है। यीशु ने यह सुना और कहा कि तुझ में एक बात कि घटी है, या जो उसके पास नहीं है। यीशु ने उससे कहा कि वह अपनी सारी संपत्ति बेच दे और पैसे कंगालों में बाँट दे। तब उसे </w:t>
      </w:r>
      <w:r>
        <w:rPr>
          <w:b/>
          <w:lang w:val="hi_IN" w:bidi="hi_IN"/>
        </w:rPr>
        <w:t>स्वर्ग में धन</w:t>
      </w:r>
      <w:r>
        <w:rPr>
          <w:lang w:val="hi_IN" w:bidi="hi_IN"/>
        </w:rPr>
        <w:t xml:space="preserve"> मिलेगा। स्वर्ग में खज़ाने का मतलब है ऐसा जीवन जो परमेश्वर के साथ हमेशा के लिए होगा। फिर उस व्यक्ति को यीशु के पीछे आना है।</w:t>
      </w:r>
    </w:p>
    <w:p>
      <w:pPr/>
      <w:r>
        <w:rPr>
          <w:lang w:val="hi_IN" w:bidi="hi_IN"/>
        </w:rPr>
      </w:r>
      <w:r>
        <w:rPr>
          <w:lang w:val="hi_IN" w:bidi="hi_IN"/>
        </w:rPr>
        <w:t xml:space="preserve">उस व्यक्ति का </w:t>
      </w:r>
      <w:r>
        <w:rPr>
          <w:b/>
          <w:lang w:val="hi_IN" w:bidi="hi_IN"/>
        </w:rPr>
        <w:t>चेहरा उतर गया</w:t>
      </w:r>
      <w:r>
        <w:rPr>
          <w:lang w:val="hi_IN" w:bidi="hi_IN"/>
        </w:rPr>
        <w:t>, जिसका अर्थ है कि उसके चेहरे पर खुशी की जगह उदासी और निराशा छा गई।</w:t>
      </w:r>
    </w:p>
    <w:p>
      <w:pPr/>
      <w:r>
        <w:rPr>
          <w:lang w:val="hi_IN" w:bidi="hi_IN"/>
        </w:rPr>
      </w:r>
      <w:r>
        <w:rPr>
          <w:lang w:val="hi_IN" w:bidi="hi_IN"/>
        </w:rPr>
        <w:t xml:space="preserve">यीशु ने अपने चेलों को उदाहरण के द्वारा बताया कि परमेश्वर के राज्य में प्रवेश करना कितना कठिन है। उसने कहा कि </w:t>
      </w:r>
      <w:hyperlink r:id="rId348">
        <w:r>
          <w:rPr>
            <w:lang w:val="hi_IN" w:bidi="hi_IN"/>
          </w:rPr>
          <w:rPr>
            <w:color w:val="0000EE"/>
            <w:u w:val="single"/>
          </w:rPr>
          <w:t>ऊँट</w:t>
        </w:r>
      </w:hyperlink>
      <w:r>
        <w:rPr>
          <w:lang w:val="hi_IN" w:bidi="hi_IN"/>
        </w:rPr>
        <w:t xml:space="preserve"> का सुई के नाके में से निकल जाना आसान है। ऊँट इस्राएल का सबसे बड़ा जानवर है। इसका वजन 600 किलोग्राम हो सकता है और कंधे पर इसकी ऊंचाई लगभग 2 मीटर होती है। ऊँट लोगों और सामग्रियों को ढोता है।</w:t>
      </w:r>
    </w:p>
    <w:p>
      <w:pPr/>
      <w:r>
        <w:rPr>
          <w:lang w:val="hi_IN" w:bidi="hi_IN"/>
        </w:rPr>
      </w:r>
      <w:r>
        <w:rPr>
          <w:lang w:val="hi_IN" w:bidi="hi_IN"/>
        </w:rPr>
        <w:t>ऊँट का चित्र दिखाएँ। इस ऑडियो को यहाँ रोकें।</w:t>
      </w:r>
    </w:p>
    <w:p>
      <w:pPr/>
      <w:r>
        <w:rPr>
          <w:lang w:val="hi_IN" w:bidi="hi_IN"/>
        </w:rPr>
      </w:r>
      <w:r>
        <w:rPr>
          <w:b/>
          <w:lang w:val="hi_IN" w:bidi="hi_IN"/>
        </w:rPr>
        <w:t>सुई का छेद</w:t>
      </w:r>
      <w:r>
        <w:rPr>
          <w:lang w:val="hi_IN" w:bidi="hi_IN"/>
        </w:rPr>
        <w:t xml:space="preserve"> सिलाई की सुई में एक छोटा सा छेद होता है जिसमें धागा डाला जाता है।</w:t>
      </w:r>
    </w:p>
    <w:p>
      <w:pPr/>
      <w:r>
        <w:rPr>
          <w:lang w:val="hi_IN" w:bidi="hi_IN"/>
        </w:rPr>
      </w:r>
      <w:r>
        <w:rPr>
          <w:lang w:val="hi_IN" w:bidi="hi_IN"/>
        </w:rPr>
        <w:t>सुई की छेद का फोटो दिखाएँ। इस ऑडियो को यहाँ रोकें।</w:t>
      </w:r>
    </w:p>
    <w:p>
      <w:pPr/>
      <w:r>
        <w:rPr>
          <w:lang w:val="hi_IN" w:bidi="hi_IN"/>
        </w:rPr>
      </w:r>
      <w:r>
        <w:rPr>
          <w:lang w:val="hi_IN" w:bidi="hi_IN"/>
        </w:rPr>
        <w:t xml:space="preserve">यीशु ने कहा कि जो कोई </w:t>
      </w:r>
      <w:r>
        <w:rPr>
          <w:b/>
          <w:lang w:val="hi_IN" w:bidi="hi_IN"/>
        </w:rPr>
        <w:t>सुसमाचार</w:t>
      </w:r>
      <w:r>
        <w:rPr>
          <w:lang w:val="hi_IN" w:bidi="hi_IN"/>
        </w:rPr>
        <w:t xml:space="preserve"> यह </w:t>
      </w:r>
      <w:r>
        <w:rPr>
          <w:b/>
          <w:lang w:val="hi_IN" w:bidi="hi_IN"/>
        </w:rPr>
        <w:t>शुभ सन्देश</w:t>
      </w:r>
      <w:r>
        <w:rPr>
          <w:lang w:val="hi_IN" w:bidi="hi_IN"/>
        </w:rPr>
        <w:t xml:space="preserve"> के लिए अपना घर या परिवार त्यागता है, उसे </w:t>
      </w:r>
      <w:r>
        <w:rPr>
          <w:b/>
          <w:lang w:val="hi_IN" w:bidi="hi_IN"/>
        </w:rPr>
        <w:t>सौ गुना</w:t>
      </w:r>
      <w:r>
        <w:rPr>
          <w:lang w:val="hi_IN" w:bidi="hi_IN"/>
        </w:rPr>
        <w:t xml:space="preserve"> प्रतिफल मिलेगा। सुसमाचार वह खुशखबरी है कि यीशु मानवता के साथ रहने के लिए धरती पर आया। वह परमेश्वर के राज्य को धरती पर लेकर आया। यीशु हमारे पापों के लिए मरा, और मरे हुओं में से जी उठा। इसे </w:t>
      </w:r>
      <w:hyperlink r:id="rId39">
        <w:r>
          <w:rPr>
            <w:lang w:val="hi_IN" w:bidi="hi_IN"/>
          </w:rPr>
          <w:rPr>
            <w:color w:val="0000EE"/>
            <w:u w:val="single"/>
          </w:rPr>
          <w:t>शुभ सन्देश</w:t>
        </w:r>
      </w:hyperlink>
      <w:r>
        <w:rPr>
          <w:lang w:val="hi_IN" w:bidi="hi_IN"/>
        </w:rPr>
        <w:t xml:space="preserve"> भी कहा जाता है। सुसमाचार या शुभ सन्देश के लिए वही शब्द इस्तेमाल करें जो आपने पिछले भागों में इस्तेमाल किया है। </w:t>
      </w:r>
      <w:hyperlink r:id="rId13">
        <w:r>
          <w:rPr>
            <w:lang w:val="hi_IN" w:bidi="hi_IN"/>
          </w:rPr>
          <w:rPr>
            <w:color w:val="0000EE"/>
            <w:u w:val="single"/>
          </w:rPr>
          <w:t>सुसमाचार</w:t>
        </w:r>
      </w:hyperlink>
      <w:r>
        <w:rPr>
          <w:lang w:val="hi_IN" w:bidi="hi_IN"/>
        </w:rPr>
        <w:t xml:space="preserve"> के बारे में अधिक जानकारी के लिए, मुख्य शब्दावली देखें।</w:t>
      </w:r>
    </w:p>
    <w:p>
      <w:pPr/>
      <w:r>
        <w:rPr>
          <w:lang w:val="hi_IN" w:bidi="hi_IN"/>
        </w:rPr>
      </w:r>
      <w:r>
        <w:rPr>
          <w:b/>
          <w:lang w:val="hi_IN" w:bidi="hi_IN"/>
        </w:rPr>
        <w:t>सौ गुना</w:t>
      </w:r>
      <w:r>
        <w:rPr>
          <w:lang w:val="hi_IN" w:bidi="hi_IN"/>
        </w:rPr>
        <w:t xml:space="preserve"> का अर्थ यह नहीं है कि किसी ने जो खोया है उसका सौ गुना, बल्कि इसका अर्थ है कि उसे परमेश्वर से बड़ा प्रतिफल मिलेगा।</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 अपनी भाषा में इस भाग को दोबारा दोहराएँ।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बिना रुके पूरे भाग को कम से कम एक बार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10:13–31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49">
        <w:r>
          <w:rPr>
            <w:lang w:val="hi_IN" w:bidi="hi_IN"/>
          </w:rPr>
          <w:rPr>
            <w:color w:val="0000EE"/>
            <w:u w:val="single"/>
          </w:rPr>
          <w:t>सुने और मन में रखें</w:t>
        </w:r>
      </w:hyperlink>
      <w:r>
        <w:rPr>
          <w:lang w:val="hi_IN" w:bidi="hi_IN"/>
        </w:rPr>
        <w:t xml:space="preserve"> (529 KB)</w:t>
      </w:r>
      <w:r>
        <w:rPr>
          <w:lang w:val="hi_IN" w:bidi="hi_IN"/>
        </w:rPr>
      </w:r>
    </w:p>
    <w:p>
      <w:pPr>
        <w:pStyle w:val="ListBullet"/>
        <w:spacing w:line="240" w:lineRule="auto"/>
        <w:ind w:left="720"/>
      </w:pPr>
      <w:r>
        <w:rPr>
          <w:lang w:val="hi_IN" w:bidi="hi_IN"/>
        </w:rPr>
      </w:r>
      <w:hyperlink r:id="rId350">
        <w:r>
          <w:rPr>
            <w:lang w:val="hi_IN" w:bidi="hi_IN"/>
          </w:rPr>
          <w:rPr>
            <w:color w:val="0000EE"/>
            <w:u w:val="single"/>
          </w:rPr>
          <w:t>पाठ का परिचय</w:t>
        </w:r>
      </w:hyperlink>
      <w:r>
        <w:rPr>
          <w:lang w:val="hi_IN" w:bidi="hi_IN"/>
        </w:rPr>
        <w:t xml:space="preserve"> (5.2 MB)</w:t>
      </w:r>
      <w:r>
        <w:rPr>
          <w:lang w:val="hi_IN" w:bidi="hi_IN"/>
        </w:rPr>
      </w:r>
    </w:p>
    <w:p>
      <w:pPr>
        <w:pStyle w:val="ListBullet"/>
        <w:spacing w:line="240" w:lineRule="auto"/>
        <w:ind w:left="720"/>
      </w:pPr>
      <w:r>
        <w:rPr>
          <w:lang w:val="hi_IN" w:bidi="hi_IN"/>
        </w:rPr>
      </w:r>
      <w:hyperlink r:id="rId351">
        <w:r>
          <w:rPr>
            <w:lang w:val="hi_IN" w:bidi="hi_IN"/>
          </w:rPr>
          <w:rPr>
            <w:color w:val="0000EE"/>
            <w:u w:val="single"/>
          </w:rPr>
          <w:t>घटनाओं को समझाना</w:t>
        </w:r>
      </w:hyperlink>
      <w:r>
        <w:rPr>
          <w:lang w:val="hi_IN" w:bidi="hi_IN"/>
        </w:rPr>
        <w:t xml:space="preserve"> (3.8 MB)</w:t>
      </w:r>
      <w:r>
        <w:rPr>
          <w:lang w:val="hi_IN" w:bidi="hi_IN"/>
        </w:rPr>
      </w:r>
    </w:p>
    <w:p>
      <w:pPr>
        <w:pStyle w:val="ListBullet"/>
        <w:spacing w:line="240" w:lineRule="auto"/>
        <w:ind w:left="720"/>
      </w:pPr>
      <w:r>
        <w:rPr>
          <w:lang w:val="hi_IN" w:bidi="hi_IN"/>
        </w:rPr>
      </w:r>
      <w:hyperlink r:id="rId352">
        <w:r>
          <w:rPr>
            <w:lang w:val="hi_IN" w:bidi="hi_IN"/>
          </w:rPr>
          <w:rPr>
            <w:color w:val="0000EE"/>
            <w:u w:val="single"/>
          </w:rPr>
          <w:t>पाठ को नाटकीय रूप देना</w:t>
        </w:r>
      </w:hyperlink>
      <w:r>
        <w:rPr>
          <w:lang w:val="hi_IN" w:bidi="hi_IN"/>
        </w:rPr>
        <w:t xml:space="preserve"> (4.3 MB)</w:t>
      </w:r>
      <w:r>
        <w:rPr>
          <w:lang w:val="hi_IN" w:bidi="hi_IN"/>
        </w:rPr>
      </w:r>
    </w:p>
    <w:p>
      <w:pPr>
        <w:pStyle w:val="ListBullet"/>
        <w:spacing w:line="240" w:lineRule="auto"/>
        <w:ind w:left="720"/>
      </w:pPr>
      <w:r>
        <w:rPr>
          <w:lang w:val="hi_IN" w:bidi="hi_IN"/>
        </w:rPr>
      </w:r>
      <w:hyperlink r:id="rId353">
        <w:r>
          <w:rPr>
            <w:lang w:val="hi_IN" w:bidi="hi_IN"/>
          </w:rPr>
          <w:rPr>
            <w:color w:val="0000EE"/>
            <w:u w:val="single"/>
          </w:rPr>
          <w:t>आवश्यक जानकारी</w:t>
        </w:r>
      </w:hyperlink>
      <w:r>
        <w:rPr>
          <w:lang w:val="hi_IN" w:bidi="hi_IN"/>
        </w:rPr>
        <w:t xml:space="preserve"> (3.0 MB)</w:t>
      </w:r>
      <w:r>
        <w:rPr>
          <w:lang w:val="hi_IN" w:bidi="hi_IN"/>
        </w:rPr>
      </w:r>
    </w:p>
    <w:p>
      <w:pPr>
        <w:pStyle w:val="ListBullet"/>
        <w:spacing w:line="240" w:lineRule="auto"/>
        <w:ind w:left="720"/>
      </w:pPr>
      <w:r>
        <w:rPr>
          <w:lang w:val="hi_IN" w:bidi="hi_IN"/>
        </w:rPr>
      </w:r>
      <w:hyperlink r:id="rId354">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10:32–45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10:32–45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5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10:32–45 का ऑडियो संस्करण सबसे आसानी से समझ आने वाले अनुवाद में सुनें।</w:t>
      </w:r>
    </w:p>
    <w:p>
      <w:pPr/>
      <w:r>
        <w:rPr>
          <w:lang w:val="hi_IN" w:bidi="hi_IN"/>
        </w:rPr>
      </w:r>
      <w:r>
        <w:rPr>
          <w:lang w:val="hi_IN" w:bidi="hi_IN"/>
        </w:rPr>
        <w:t>यीशु, उसके चेले और अन्य लोगों ने यरूशलेम की ओर अपनी यात्रा जारी रखी। यरूशलेम वह स्थान है जहाँ यहूदी लोग मन्दिर में परमेश्वर की आराधना करते थे। यह एक पहाड़ी पर है। जब लोग यरूशलेम की ओर यात्रा करते थे तो वे अक्सर कहते थे कि वे "ऊपर" यरूशलेम जा रहे हैं। यीशु अपने चेलों के आगे-आगे चलता था, जैसे अधिकतर धार्मिक गुरु अपने शिष्यों के आगे-आगे चलते थे। उसके चेले उसके कामों और शिक्षाओं को देखकर हैरान थे। अन्य लोग जो उसके पीछे चल रहे थे, वे डर रहे थे। हमें यह पक्का नहीं पता कि वे हैरान और डरे हुए क्यों थे। हालाँकि, उन्हें एहसास हो गया होगा कि यीशु को यरूशलेम में धार्मिक अगुवों से खतरा हो सकता है।</w:t>
      </w:r>
    </w:p>
    <w:p>
      <w:pPr/>
      <w:r>
        <w:rPr>
          <w:lang w:val="hi_IN" w:bidi="hi_IN"/>
        </w:rPr>
      </w:r>
      <w:r>
        <w:rPr>
          <w:lang w:val="hi_IN" w:bidi="hi_IN"/>
        </w:rPr>
        <w:t>पहले की तरह, यीशु अपने चेलों को अलग ले जाता है और उन्हें बताता है कि उसके साथ क्या होने वाला है। इस बार वह उन्हें और अधिक बातें बताता है। यीशु उनका ध्यान अपनी ओर खींचने के लिए "सुनो" या "ध्यान दो" कहता है। वह कहता है कि कोई उसे यहूदी धार्मिक अगुवों के हाथों पकड़वा देगा। उसके बाद यहूदी धार्मिक अगुवे उसे रोमी (या अन्यजाति, गैर-यहूदी) सरकार को सौंप देंगे। रोमी सरकार के अधिकारी उसके साथ शर्मनाक और घृणित काम करेंगे। वे उस को ठट्ठों में उड़ाएंगे, या उसके बारे में बुरी बातें कहेंगे। वे उस पर थूकेंगे ताकि यह दिखा सकें कि वे उसे बेकार समझते हैं। वे उसे चमड़े के कोड़े से मारेंगे जिसमें सीसे के नुकीले टुकड़े लगे होंगे। फिर वे उसे घात करेंगे, या सरकार द्वारा उसे मृत्युदंड दिया जाएगा।</w:t>
      </w:r>
    </w:p>
    <w:p>
      <w:pPr/>
      <w:r>
        <w:rPr>
          <w:lang w:val="hi_IN" w:bidi="hi_IN"/>
        </w:rPr>
      </w:r>
      <w:r>
        <w:rPr>
          <w:lang w:val="hi_IN" w:bidi="hi_IN"/>
        </w:rPr>
        <w:t>यहाँ रुकें और समूह में सीसे बंधे चमड़े के कोड़े का चित्र देखें। इस ऑडियो को यहाँ रोकें।</w:t>
      </w:r>
    </w:p>
    <w:p>
      <w:pPr/>
      <w:r>
        <w:rPr>
          <w:lang w:val="hi_IN" w:bidi="hi_IN"/>
        </w:rPr>
      </w:r>
      <w:r>
        <w:rPr>
          <w:lang w:val="hi_IN" w:bidi="hi_IN"/>
        </w:rPr>
        <w:t>चेलों ने वही किया जो उन्होंने पिछली बार किया था जब यीशु ने उन्हें बताया था कि उसे कैसे पीड़ा सहनी पड़ेगी। याकूब और यूहन्ना पूछते हैं कि जब यीशु अपने राज्य में राजा बनेगा, तो क्या उन्हें सबसे महान शिष्यों के रूप में सम्मानित किया जा सकता है। शायद ऐसा इसलिए था क्योंकि यीशु ने मरने के बाद फिर से जीवित होने के बारे में भी बात की थी। उसके चेलों ने इस बात को गलत समझा वे सोचते रहे कि वह तुरंत एक नया और पूर्ण राज्य लाएगा। उस संस्कृति में राजा एक सिंहासन पर बैठते थे, जो विशेष रूप से राजाओं के लिए बनाया गया एक विशेष आसन होता था। याकूब और यूहन्ना यीशु के दाएं और बाएं बैठने की बात करते हैं। यहूदी संस्कृति में, राजा के दाहिनी ओर बैठना सबसे महत्वपूर्ण स्थान समझा जाता था, और बाईं ओर बैठना दूसरा सबसे महत्वपूर्ण स्थान माना जाता था।</w:t>
      </w:r>
    </w:p>
    <w:p>
      <w:pPr/>
      <w:r>
        <w:rPr>
          <w:lang w:val="hi_IN" w:bidi="hi_IN"/>
        </w:rPr>
      </w:r>
      <w:r>
        <w:rPr>
          <w:lang w:val="hi_IN" w:bidi="hi_IN"/>
        </w:rPr>
        <w:t>यहाँ रुकें और एक समूह में इस प्रश्न पर चर्चा करें: आपकी संस्कृति में किसी व्यक्ति के महत्वपूर्ण होने को कैसे दर्शाया जाता है? क्या उनके पास बैठने के लिए विशेष स्थान हैं, या विशेष काम या पहनने के लिए विशेष चीजें हैं? इस ऑडियो को यहाँ रोकें।</w:t>
      </w:r>
    </w:p>
    <w:p>
      <w:pPr/>
      <w:r>
        <w:rPr>
          <w:lang w:val="hi_IN" w:bidi="hi_IN"/>
        </w:rPr>
      </w:r>
      <w:r>
        <w:rPr>
          <w:lang w:val="hi_IN" w:bidi="hi_IN"/>
        </w:rPr>
        <w:t>यीशु याकूब और यूहन्ना से प्रश्न पूछता है, और उम्मीद करता है कि वे "नहीं" में उत्तर दें। वह पूछता है कि जो प्याला मैं पीने पर हूँ, क्या वे पी सकते है? "प्याला" या तो खुशी का प्रतीक माना जाता था या फिर परमेश्वर के क्रोध और पीड़ा का प्रतीक। कुछ अनुवादों में "पीड़ा का...प्याला" वाक्यांश शामिल किया गया है ताकि यह स्पष्ट हो सके कि यहाँ यीशु कष्ट के बारे में बात कर रहा है। फिर यीशु पीड़ा के बपतिस्मा को लेने के बारे में बात करता हैं जो कि प्याले की तरह पीड़ा को समझाने का एक और तरीका था। उन दिनों बपतिस्मा का अर्थ था किसी को पानी में पूरी तरह डुबोना या डुबाना, यह दिखाने के लिए कि वे पूरी तरह से एक विशेष मार्ग का पालन कर रहे हैं। यीशु बपतिस्मा के प्रतीक का उपयोग यह दिखाने के लिए करता है कि वह पूरी तरह से उस पीड़ा को सह रहा है जिसके लिए परमेश्वर ने उसे बुलाया है, या वह पीड़ा से व्याकुल है। वह उस पीड़ा के मार्ग से पीछे नहीं हटेगा, जिसके लिए परमेश्वर ने उसे बुलाया है।</w:t>
      </w:r>
    </w:p>
    <w:p>
      <w:pPr/>
      <w:r>
        <w:rPr>
          <w:lang w:val="hi_IN" w:bidi="hi_IN"/>
        </w:rPr>
      </w:r>
      <w:r>
        <w:rPr>
          <w:lang w:val="hi_IN" w:bidi="hi_IN"/>
        </w:rPr>
        <w:t>यहाँ रुकें और एक समूह में इस प्रश्न पर चर्चा करें: आपकी संस्कृति में पीड़ा के बारे में कैसे बात होती है? क्या आप "पीड़ा का प्याला" या "पीड़ा का बपतिस्मा" जैसे वाक्यांशों का उपयोग कर पाएंगे, या आपको पीड़ा के बारे में अधिक सामान्य वर्णन का उपयोग करना होगा? इस ऑडियो को यहाँ रोकें।</w:t>
      </w:r>
    </w:p>
    <w:p>
      <w:pPr/>
      <w:r>
        <w:rPr>
          <w:lang w:val="hi_IN" w:bidi="hi_IN"/>
        </w:rPr>
      </w:r>
      <w:r>
        <w:rPr>
          <w:lang w:val="hi_IN" w:bidi="hi_IN"/>
        </w:rPr>
        <w:t>अन्य चेले गुस्सा हो गए क्योंकि उन्होंने सोचा कि यूहन्ना और याकूब अनुचित या गलत प्रश्न पूछ रहे थे। इसके बाद यीशु अपने चेलों को बताता हैं कि उसके अनुयायियों को पीड़ा उठानी पड़ेगी क्योंकि वे उसका अनुसरण करते हैं। वे उन्हें याद दिलाता हैं कि केवल परमेश्वर ही यह तय कर सकता है कि उसके राज्य में कौन आदर के स्थान पर बैठेगा। वह बताता है कि परमेश्वर के राज्य में अधिकार संसार के मुकाबले कैसे अलग दिखता है। यीशु बताता है कि संसार का राजा अपने लोगों पर प्रभुता करता है या कठोर तरीके से शासन करता है। फिर वह कहता है कि उनके अधिकारी अपने लोगों पर बहुत अधिक अधिकार जताते हैं। यीशु एक ही बात कह रहा है, लेकिन दो अलग-अलग तरीकों से। फिर यीशु कहता है कि परमेश्वर के राज्य में अगुवे ऐसे नही होते हैं। वह कहता है कि जो कोई बड़ा बनना चाहता है, उसे सेवक के समान होना चाहिए। जो कोई भी पहला या सबसे बड़ा बनना चाहता है, उसे एक सेवक की तरह बनना चाहिए। फिर से, यीशु एक ही बात कह रहा है, लेकिन दो अलग-अलग तरीकों से। परमेश्वर के राज्य में अगुवे दूसरों की सेवा करते हैं और उनसे प्रेम करते हैं। यीशु फिर से खुद को मनुष्य का पुत्र कहता है। यहाँ मनुष्य के पुत्र का अर्थ है कि यीशु वही है जो परमेश्वर के लोगों को बचाने के लिए आ रहा है। यीशु लोगों के पापों की कीमत चुकाकर लोगों की सेवा और प्रेम कर रहा है। इसका मतलब है कि यीशु अपने प्राण देगा ताकि लोगों को पापों की सज़ा के लिए प्राण न देने पड़ें। मनुष्य के पुत्र के तौर पर सिर्फ यीशु ही यह कर सकता है।</w:t>
      </w:r>
    </w:p>
    <w:p>
      <w:pPr/>
      <w:r>
        <w:rPr>
          <w:lang w:val="hi_IN" w:bidi="hi_IN"/>
        </w:rPr>
      </w:r>
      <w:r>
        <w:rPr>
          <w:lang w:val="hi_IN" w:bidi="hi_IN"/>
        </w:rPr>
        <w:t>यहाँ रुकें और एक समूह में इस सवाल पर चर्चा करें: आपके अगुवे लोगों की अगुवाई कैसे करते हैं? अगुवे लोगों की सेवा और उनसे प्रेम कैसे करते हैं? आपकी संस्कृति में एक "अच्छा अगुवा" किस प्रकार के काम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10:32–45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अपने चेलों और अन्य लोगों के आगे यरूशलेम की ओर जा रहा है। यीशु अपने बारह चेलों को एक तरफ ले जाता है और उन्हें बताता है कि यरूशलेम में उसके साथ क्या होगा। वह उन्हें विस्तार से बताता है कि कोई उसे धार्मिक अगुवों को सौप देगा, और फिर रोमी सरकार उसे यातना देगी और उसे मार डालेगी। लेकिन वह मृतकों में से जी उठेगा।</w:t>
      </w:r>
    </w:p>
    <w:p>
      <w:pPr/>
      <w:r>
        <w:rPr>
          <w:lang w:val="hi_IN" w:bidi="hi_IN"/>
        </w:rPr>
      </w:r>
      <w:r>
        <w:rPr>
          <w:b/>
          <w:lang w:val="hi_IN" w:bidi="hi_IN"/>
        </w:rPr>
        <w:t>दूसरे दृश्य में:</w:t>
      </w:r>
      <w:r>
        <w:rPr>
          <w:lang w:val="hi_IN" w:bidi="hi_IN"/>
        </w:rPr>
        <w:t xml:space="preserve"> यीशु के दो चेले याकूब और यूहन्ना बहुत सम्मानपूर्वक यीशु से यह पूछते हैं कि क्या वे उनके राजा के रूप में सिंहासन पर बैठने के बाद उसके पास सबसे अच्छे दो सम्मानजनक स्थान पा सकते हैं। यीशु उनसे कहता है कि वे नहीं जानते कि उसे पीड़ा सहनी होगी। वे यीशु से कहते हैं कि वे उसकी पीड़ा में भागीदार हो सकते हैं। यीशु ने उनसे कहा कि वे भी कष्ट उठाएंगे, लेकिन केवल परमेश्वर के हाथ में है कि कौन उन महत्वपूर्ण पदों पर बैठाया जायेगा।</w:t>
      </w:r>
    </w:p>
    <w:p>
      <w:pPr/>
      <w:r>
        <w:rPr>
          <w:lang w:val="hi_IN" w:bidi="hi_IN"/>
        </w:rPr>
      </w:r>
      <w:r>
        <w:rPr>
          <w:b/>
          <w:lang w:val="hi_IN" w:bidi="hi_IN"/>
        </w:rPr>
        <w:t>तीसरे दृश्य में:</w:t>
      </w:r>
      <w:r>
        <w:rPr>
          <w:lang w:val="hi_IN" w:bidi="hi_IN"/>
        </w:rPr>
        <w:t xml:space="preserve"> यीशु के बाकी चेले याकूब और यूहन्ना पर गुस्सा होते हैं। फिर यीशु अपने चेलों को सिखाता है कि कैसे उसके राज्य के अगुवे संसार के अगुवों से अलग तरीके से अगुवाई करेंगे। वह उन्हें बताता है कि वह भी लोगों की सेवा करने और उनसे प्रेम करने आया है, न कि एक कठोर राजा बनने के लिए।</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जिसमें याकूब और यूहन्ना भी हैं</w:t>
      </w:r>
    </w:p>
    <w:p>
      <w:pPr>
        <w:pStyle w:val="ListBullet"/>
        <w:spacing w:line="240" w:lineRule="auto"/>
        <w:ind w:left="720"/>
      </w:pPr>
      <w:r>
        <w:rPr>
          <w:lang w:val="hi_IN" w:bidi="hi_IN"/>
        </w:rPr>
      </w:r>
      <w:r>
        <w:rPr>
          <w:lang w:val="hi_IN" w:bidi="hi_IN"/>
        </w:rPr>
        <w:t>यीशु का अनुसरण करने वाले अन्य लोग</w:t>
      </w:r>
    </w:p>
    <w:p>
      <w:pPr>
        <w:pStyle w:val="ListBullet"/>
        <w:spacing w:line="240" w:lineRule="auto"/>
        <w:ind w:left="720"/>
      </w:pPr>
      <w:r>
        <w:rPr>
          <w:lang w:val="hi_IN" w:bidi="hi_IN"/>
        </w:rPr>
      </w:r>
      <w:r>
        <w:rPr>
          <w:lang w:val="hi_IN" w:bidi="hi_IN"/>
        </w:rPr>
        <w:t>प्रमुख याजक और व्यवस्था के शिक्षक</w:t>
      </w:r>
    </w:p>
    <w:p>
      <w:pPr>
        <w:pStyle w:val="ListBullet"/>
        <w:spacing w:line="240" w:lineRule="auto"/>
        <w:ind w:left="720"/>
      </w:pPr>
      <w:r>
        <w:rPr>
          <w:lang w:val="hi_IN" w:bidi="hi_IN"/>
        </w:rPr>
      </w:r>
      <w:r>
        <w:rPr>
          <w:lang w:val="hi_IN" w:bidi="hi_IN"/>
        </w:rPr>
        <w:t>अन्यजाति, इस भाग में रोमी लोग हैं</w:t>
      </w:r>
    </w:p>
    <w:p>
      <w:pPr/>
      <w:r>
        <w:rPr>
          <w:lang w:val="hi_IN" w:bidi="hi_IN"/>
        </w:rPr>
      </w:r>
      <w:r>
        <w:rPr>
          <w:lang w:val="hi_IN" w:bidi="hi_IN"/>
        </w:rPr>
        <w:t>समूह में, इस भाग के परिवेश के इन हिस्सों पर ध्यान दें: याद रखें कि यह बात यरूशलेम के मार्ग में घटित होती है। चेले यीशु के पीछे हैं, और उनके पीछे अन्य लोग हैं जो उसका अनुसरण कर रहे हैं। एक समय पर, यीशु बारह चेलों को बात करने के लिए अलग ले जाता है।</w:t>
      </w:r>
    </w:p>
    <w:p>
      <w:pPr/>
      <w:r>
        <w:rPr>
          <w:lang w:val="hi_IN" w:bidi="hi_IN"/>
        </w:rPr>
      </w:r>
      <w:r>
        <w:rPr>
          <w:lang w:val="hi_IN" w:bidi="hi_IN"/>
        </w:rPr>
        <w:t>पहले दृश्य में यह याद रखना है कि यीशु के चेले चकित और हैरान हैं, और दूसरे लोग डरे हुए हैं। हम नहीं जानते कि क्यों। ध्यान दें कि यीशु अपने चेलों को एक तरफ ले जाता है, बाकी भीड़ से दूर, ताकि उनसे अपनी पीड़ा के बारे में विस्तार से बात कर सके। वह उन्हें सुनने के लिए कहकर उनका ध्यान खींचता है।</w:t>
      </w:r>
    </w:p>
    <w:p>
      <w:pPr/>
      <w:r>
        <w:rPr>
          <w:lang w:val="hi_IN" w:bidi="hi_IN"/>
        </w:rPr>
      </w:r>
      <w:r>
        <w:rPr>
          <w:lang w:val="hi_IN" w:bidi="hi_IN"/>
        </w:rPr>
        <w:t>दूसरे दृश्य में यह याद रखें कि याकूब और यूहन्ना ने यीशु से अपना प्रश्न निजी तौर पर पूछा था। वे यीशु से बात करते समय सम्मानजनक थे। यीशु ने उन्हें स्पष्ट रूप से बताया कि वे नहीं जानते कि उसे कितना दुख उठाना होगा। चेले यह दिखाते हैं कि उन्हें समझ में नहीं आया है, जब वे कहते हैं कि वे उसके जैसे दुख सहने के लिए तैयार हैं। यहाँ यीशु और यूहन्ना और याकूब के बीच बार-बार बातचीत होती है।</w:t>
      </w:r>
    </w:p>
    <w:p>
      <w:pPr/>
      <w:r>
        <w:rPr>
          <w:lang w:val="hi_IN" w:bidi="hi_IN"/>
        </w:rPr>
      </w:r>
      <w:r>
        <w:rPr>
          <w:lang w:val="hi_IN" w:bidi="hi_IN"/>
        </w:rPr>
        <w:t>तीसरे दृश्य में यह ध्यान रखना है कि दूसरे चेले यूहन्ना और याकूब से नाराज हैं। यीशु उन सभी को फिर से एक साथ बुलाता है। यीशु ने समझाया कि उसका राज्य दुनिया के राज्यों अलग है। यीशु ने दो बार, दो अलग-अलग तरीकों से कहा कि इस जगत के हाकिम निर्दय है। फिर वह दो बार, दो अलग-अलग तरीकों से कहता है कि उसके राज्य में सबसे बड़े लोग वे होंगे जो दूसरों की सेवा करते हैं और उनसे प्रेम करते हैं। फिर यीशु अपने आप को मनुष्य का पुत्र कहकर अपनी बात समाप्त करता है। वह बताता है कि वह दूसरों के पापों की कीमत चुकाकर उनकी सेवा करने और उनसे प्रेम करने के लिए आया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10:32–45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जिसमे याकूब और यूहन्ना भी हैं</w:t>
      </w:r>
    </w:p>
    <w:p>
      <w:pPr>
        <w:pStyle w:val="ListBullet"/>
        <w:spacing w:line="240" w:lineRule="auto"/>
        <w:ind w:left="720"/>
      </w:pPr>
      <w:r>
        <w:rPr>
          <w:lang w:val="hi_IN" w:bidi="hi_IN"/>
        </w:rPr>
      </w:r>
      <w:r>
        <w:rPr>
          <w:lang w:val="hi_IN" w:bidi="hi_IN"/>
        </w:rPr>
        <w:t>अन्य लोग जो यीशु का अनुसरण करते हैं</w:t>
      </w:r>
    </w:p>
    <w:p>
      <w:pPr>
        <w:pStyle w:val="ListBullet"/>
        <w:spacing w:line="240" w:lineRule="auto"/>
        <w:ind w:left="720"/>
      </w:pPr>
      <w:r>
        <w:rPr>
          <w:lang w:val="hi_IN" w:bidi="hi_IN"/>
        </w:rPr>
      </w:r>
      <w:r>
        <w:rPr>
          <w:lang w:val="hi_IN" w:bidi="hi_IN"/>
        </w:rPr>
        <w:t>प्रमुख याजक और व्यवस्था के शिक्षक</w:t>
      </w:r>
    </w:p>
    <w:p>
      <w:pPr>
        <w:pStyle w:val="ListBullet"/>
        <w:spacing w:line="240" w:lineRule="auto"/>
        <w:ind w:left="720"/>
      </w:pPr>
      <w:r>
        <w:rPr>
          <w:lang w:val="hi_IN" w:bidi="hi_IN"/>
        </w:rPr>
      </w:r>
      <w:r>
        <w:rPr>
          <w:lang w:val="hi_IN" w:bidi="hi_IN"/>
        </w:rPr>
        <w:t>अन्यजाति, जैसे कि यहाँ रोमी लोग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यह जवाब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चेलों और अन्य लोगों को यरूशलेम के मार्ग में यीशु के पीछे चलते हुए अभिनय करके दिखाएँ।</w:t>
      </w:r>
    </w:p>
    <w:p>
      <w:pPr/>
      <w:r>
        <w:rPr>
          <w:lang w:val="hi_IN" w:bidi="hi_IN"/>
        </w:rPr>
      </w:r>
      <w:r>
        <w:rPr>
          <w:lang w:val="hi_IN" w:bidi="hi_IN"/>
        </w:rPr>
        <w:t>अभिनय को रोकें। लोगों से पूछें, "आप क्या महसूस कर रहे हैं या क्या सोच रहे हैं?" लोग कुछ इस तरह के उत्तर दे सकते हैं, "मैं इस बात से डरता हूँ कि यरूशलेम में यीशु के साथ क्या होगा" या "मैं इस बात पर घमंड करता हूँ कि मुझे यीशु का अनुसरण करने का मौका मिला है।" यीशु का पात्र निभाने वाले व्यक्ति से पूछें, कि "आप क्या महसूस कर रहे हैं या क्या सोच रहे हैं?" हो सकता है कि वह जवाब दे, "मैं उस पीड़ा के लिए तैयार होने की कोशिश कर रहा हूँ जो मुझे पता है कि मुझे सहनी होगी।" अभिनय को जारी रखें।</w:t>
      </w:r>
    </w:p>
    <w:p>
      <w:pPr/>
      <w:r>
        <w:rPr>
          <w:lang w:val="hi_IN" w:bidi="hi_IN"/>
        </w:rPr>
      </w:r>
      <w:r>
        <w:rPr>
          <w:lang w:val="hi_IN" w:bidi="hi_IN"/>
        </w:rPr>
        <w:t>यीशु का बारह चेलों को एक तरफ ले जाते हुए और उन्हें विस्तार से बताते हुए अभिनय करें कि यरूशलेम में उनके साथ क्या होगा।</w:t>
      </w:r>
    </w:p>
    <w:p>
      <w:pPr/>
      <w:r>
        <w:rPr>
          <w:lang w:val="hi_IN" w:bidi="hi_IN"/>
        </w:rPr>
      </w:r>
      <w:r>
        <w:rPr>
          <w:lang w:val="hi_IN" w:bidi="hi_IN"/>
        </w:rPr>
        <w:t>अभिनय को रोकें। चेलों का पात्र निभाने वाले व्यक्तियों से पूछें, "आप क्या महसूस कर रहे हैं या क्या सोच रहे हैं?" वह शायद कुछ इस तरह उत्तर दें, "मैं उलझन में हूँ" या "मुझे लगता है कि यीशु राजा बनने और सरकार पर विजय पाने की बात कर रहा है।" यीशु का पात्र निभाने वाले व्यक्ति से पूछें, कि "आप क्या महसूस कर रहे हैं या क्या सोच रहे हैं?" वह कुछ इस तरह के उत्तर दे सकता है, "काश मेरे चेले मुझे और अच्छे से समझ पाते" या "मैं यहाँ अकेला महसूस करता हूँ।" अभिनय को जारी रखें।</w:t>
      </w:r>
    </w:p>
    <w:p>
      <w:pPr/>
      <w:r>
        <w:rPr>
          <w:lang w:val="hi_IN" w:bidi="hi_IN"/>
        </w:rPr>
      </w:r>
      <w:r>
        <w:rPr>
          <w:lang w:val="hi_IN" w:bidi="hi_IN"/>
        </w:rPr>
        <w:t>यूहन्ना और याकूब का यीशु के पास आना और विनम्रता से पूछना कि जब वह राजा बनेगा, तो क्या वे उसके पास आदर के स्थानों पर बैठ सकते हैं, इसे अभिनय के रूप में प्रस्तुत करें। यीशु द्वारा उनसे पूछे जाने वाले प्रश्न का अभिनय करें कि क्या वे भी उसी प्रकार कष्ट सह सकते हैं, जैसा कि वह सहेगा, और वे उत्तर दें कि वे सह सकते हैं। यीशु ने कहा कि वे भी दुख उठाएंगे, लेकिन उसे उन लोगों को चुनने का अधिकार नहीं है जो उन स्थानों पर बैठेंगे।</w:t>
      </w:r>
    </w:p>
    <w:p>
      <w:pPr/>
      <w:r>
        <w:rPr>
          <w:lang w:val="hi_IN" w:bidi="hi_IN"/>
        </w:rPr>
      </w:r>
      <w:r>
        <w:rPr>
          <w:lang w:val="hi_IN" w:bidi="hi_IN"/>
        </w:rPr>
        <w:t>अभिनय को रोकें। याकूब और यूहन्ना का पात्र निभा रहे लोगों से पूछें, "आप क्या महसूस कर रहे हैं या क्या सोच रहे हैं?" वह शायद कुछ इस तरह जवाब दे, "मैं निराश हूँ," या "मुझे दुख है कि यीशु मुझ पर विश्वास नहीं करता," या "मुझे लगता है कि मैं यीशु के लिए कुछ भी कर सकता हूं।" अभिनय को जारी रखें।</w:t>
      </w:r>
    </w:p>
    <w:p>
      <w:pPr/>
      <w:r>
        <w:rPr>
          <w:lang w:val="hi_IN" w:bidi="hi_IN"/>
        </w:rPr>
      </w:r>
      <w:r>
        <w:rPr>
          <w:lang w:val="hi_IN" w:bidi="hi_IN"/>
        </w:rPr>
        <w:t xml:space="preserve">अन्य चेले बहुत गुस्सा हो जाते हैं। यीशु बारहों को बुलाता है और उनसे बात करता है। वह समझाता है कि इस दुनिया के शासक जिस तरह शासन करते हैं, वह उसके राज्य में शासन करने के तरीके से बिल्कुल अलग है। वह बताता है कि दुनिया के राजा कठोरता से शासन करते हैं और उसके राज्य के शासक सेवक के रूप में शासन करते है। फिर यीशु बताता है कि कैसे मनुष्य के पुत्र के रूप में वह लोगों को उनके पापों की सज़ा से मुक्त करने के लिए और कीमत चुकाने के लिए मारा जाएगा। </w:t>
      </w:r>
    </w:p>
    <w:p>
      <w:pPr/>
      <w:r>
        <w:rPr>
          <w:lang w:val="hi_IN" w:bidi="hi_IN"/>
        </w:rPr>
      </w:r>
      <w:r>
        <w:rPr>
          <w:lang w:val="hi_IN" w:bidi="hi_IN"/>
        </w:rPr>
        <w:t>अभिनय को रोकें। चेलों का पात्र निभा रहे लोगों से पूछें, "आप क्या महसूस कर रहे हैं या क्या सोच रहे हैं?" वो शायद कुछ इस तरह उत्तर दें, "मैं यूहन्ना और याकूब से बहुत नाराज हूँ," या "मैं यीशु के राज्य में सबसे बड़ा बनना चाहता था!" या "मुझे समझ नहीं आ रहा कि एक अगुवा होकर भी दास जैसा कैसे बनूं।"" यीशु का पात्र निभाने वाले व्यक्ति से पूछें, कि "आप क्या महसूस कर रहे हैं या क्या सोच रहे हैं?" वह व्यक्ति कुछ इस तरह के उत्तर दे सकता है, "काश मेरे चेले मुझे और भी अच्छे से समझते" या "मुझे पता है कि यह उनके लिए कठिन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10:32–45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w:t>
      </w:r>
      <w:r>
        <w:rPr>
          <w:b/>
          <w:lang w:val="hi_IN" w:bidi="hi_IN"/>
        </w:rPr>
        <w:t>यरूशलेम</w:t>
      </w:r>
      <w:r>
        <w:rPr>
          <w:lang w:val="hi_IN" w:bidi="hi_IN"/>
        </w:rPr>
        <w:t xml:space="preserve"> की ओर जाने लगे। यरूशलेम यहूदी लोगों की धार्मिक राजधानी का नाम है। यह वह आधिकारिक स्थान है जहाँ यहूदी परमेश्वर के लिये बलिदान चढ़ाने के लिए जाया करते थे, अर्थात् मन्दिर में, जो यरूशलेम में स्थित था। यहूदी लोगों के लिए यह सबसे पवित्र स्थान था, और यहूदी व्यवस्था के धार्मिक अगुवे इसी स्थान पर मिला करते थे। "यरूशलेम" के लिए उसी शब्द का प्रयोग करें जो आपने पिछले भागों में प्रयोग किया है। "चेलों" के लिए वही शब्द इस्तेमाल करें जो आपने मरकुस की पूरी किताब में इस्तेमाल किया है। </w:t>
      </w:r>
      <w:hyperlink r:id="rId100">
        <w:r>
          <w:rPr>
            <w:lang w:val="hi_IN" w:bidi="hi_IN"/>
          </w:rPr>
          <w:rPr>
            <w:color w:val="0000EE"/>
            <w:u w:val="single"/>
          </w:rPr>
          <w:t>चेलों</w:t>
        </w:r>
      </w:hyperlink>
      <w:r>
        <w:rPr>
          <w:lang w:val="hi_IN" w:bidi="hi_IN"/>
        </w:rPr>
        <w:t xml:space="preserve"> और </w:t>
      </w:r>
      <w:hyperlink r:id="rId237">
        <w:r>
          <w:rPr>
            <w:lang w:val="hi_IN" w:bidi="hi_IN"/>
          </w:rPr>
          <w:rPr>
            <w:color w:val="0000EE"/>
            <w:u w:val="single"/>
          </w:rPr>
          <w:t>यरूशलेम</w:t>
        </w:r>
      </w:hyperlink>
      <w:r>
        <w:rPr>
          <w:lang w:val="hi_IN" w:bidi="hi_IN"/>
        </w:rPr>
        <w:t xml:space="preserve"> के बारे में ज्यादा जानकारी के लिए मुख्य शब्दावली देखें।</w:t>
      </w:r>
    </w:p>
    <w:p>
      <w:pPr/>
      <w:r>
        <w:rPr>
          <w:lang w:val="hi_IN" w:bidi="hi_IN"/>
        </w:rPr>
      </w:r>
      <w:r>
        <w:rPr>
          <w:lang w:val="hi_IN" w:bidi="hi_IN"/>
        </w:rPr>
        <w:t xml:space="preserve">मरकुस उन सभी समयों के बारे में बात करना पसंद करता है जब यीशु ने स्वयं को </w:t>
      </w:r>
      <w:r>
        <w:rPr>
          <w:b/>
          <w:lang w:val="hi_IN" w:bidi="hi_IN"/>
        </w:rPr>
        <w:t>मनुष्य का पुत्र</w:t>
      </w:r>
      <w:r>
        <w:rPr>
          <w:lang w:val="hi_IN" w:bidi="hi_IN"/>
        </w:rPr>
        <w:t xml:space="preserve"> कहा था ताकि वह मनुष्य की तरह कष्ट सहने और मरने की अपनी नियति के बारे में बात कर सके। परन्तु इसके साथ ही, मनुष्य का पुत्र, मनुष्यों से बढ़कर है, और उसे मरे हुओं में से जिलाया जाएगा। मनुष्य का पुत्र सभी राष्ट्रों पर शासन करने के लिए सामर्थ्य और अधिकार के साथ आएगा। परमेश्वर ने मनुष्य के पुत्र को अधिकार दिया है। मनुष्य का पुत्र शीर्षक हमें यह बताता है कि यीशु दुख उठाएगा और मारा जाएगा, और साथ ही वह मरे हुओं में से जीवित होगा। जब यीशु स्वयं को यह नाम देता है तो वह स्वयं के बारे में तीसरे व्यक्ति के रूप में बात करता है। यह सुनिश्चित करें कि जिस तरह से आप इसका अनुवाद करते हैं उससे यह स्पष्ट हो कि यीशु अपने बारे में बात कर रहा है। पिछले भागों में आपने मनुष्य के पुत्र के लिए जो वाक्यांश इस्तेमाल किया है, वही इस्तेमाल करें। </w:t>
      </w:r>
      <w:hyperlink r:id="rId92">
        <w:r>
          <w:rPr>
            <w:lang w:val="hi_IN" w:bidi="hi_IN"/>
          </w:rPr>
          <w:rPr>
            <w:color w:val="0000EE"/>
            <w:u w:val="single"/>
          </w:rPr>
          <w:t>मनुष्य के पुत्र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बताता है कि </w:t>
      </w:r>
      <w:r>
        <w:rPr>
          <w:b/>
          <w:lang w:val="hi_IN" w:bidi="hi_IN"/>
        </w:rPr>
        <w:t>प्रधान या मुख्य याजक और व्यवस्था के शिक्षक</w:t>
      </w:r>
      <w:r>
        <w:rPr>
          <w:lang w:val="hi_IN" w:bidi="hi_IN"/>
        </w:rPr>
        <w:t xml:space="preserve"> उसे अन्यजातियों के हाथ सौंप देंगे ताकि वे उसे मार डालें। यहूदी धर्म में याजक वे लोग थे जो बलिदान चढ़ाकर, लोगों को शिक्षा देकर, और परमेश्वर के मंदिर की देखभाल करके उन्हें परमेश्वर से जोड़ते थे। याजक परमेश्वर के लोगों के लिये उसके प्रतिनिधि थे और लोगों के लिये परमेश्वर के प्रतिनिधि थे। याजकों और व्यवस्था के शिक्षकों का अनुवाद उसी तरह करें जिस तरह आपने पूरे मरकुस की किताब में इस वाक्यांश का अनुवाद किया है। </w:t>
      </w:r>
      <w:hyperlink r:id="rId79">
        <w:r>
          <w:rPr>
            <w:lang w:val="hi_IN" w:bidi="hi_IN"/>
          </w:rPr>
          <w:rPr>
            <w:color w:val="0000EE"/>
            <w:u w:val="single"/>
          </w:rPr>
          <w:t>याजकों</w:t>
        </w:r>
      </w:hyperlink>
      <w:r>
        <w:rPr>
          <w:lang w:val="hi_IN" w:bidi="hi_IN"/>
        </w:rPr>
        <w:t xml:space="preserve"> और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देखें।</w:t>
      </w:r>
    </w:p>
    <w:p>
      <w:pPr/>
      <w:r>
        <w:rPr>
          <w:lang w:val="hi_IN" w:bidi="hi_IN"/>
        </w:rPr>
      </w:r>
      <w:r>
        <w:rPr>
          <w:b/>
          <w:lang w:val="hi_IN" w:bidi="hi_IN"/>
        </w:rPr>
        <w:t>अन्यजाति</w:t>
      </w:r>
      <w:r>
        <w:rPr>
          <w:lang w:val="hi_IN" w:bidi="hi_IN"/>
        </w:rPr>
        <w:t xml:space="preserve"> एक सामान्य शब्द है, जो उन सभी लोगों के लिए प्रयोग किया जाता है जो यहूदी नहीं हैं। यहाँ यीशु विशेष रूप से रोमी लोगों के बारे में बात कर रहा है। रोमी लोगों ने यहूदी देश पर विजय प्राप्त कर के उन पर राज किया। एक ऐसे शब्द का इस्तेमाल करें जो यह दिखाए कि ये गैर-यहूदी लोग है जो देश पर शासन करते हैं।</w:t>
      </w:r>
    </w:p>
    <w:p>
      <w:pPr/>
      <w:r>
        <w:rPr>
          <w:lang w:val="hi_IN" w:bidi="hi_IN"/>
        </w:rPr>
      </w:r>
      <w:r>
        <w:rPr>
          <w:lang w:val="hi_IN" w:bidi="hi_IN"/>
        </w:rPr>
        <w:t xml:space="preserve">यहाँ रुकें और समूह में चर्चा करें कि इस भाग में </w:t>
      </w:r>
      <w:r>
        <w:rPr>
          <w:b/>
          <w:lang w:val="hi_IN" w:bidi="hi_IN"/>
        </w:rPr>
        <w:t>अन्यजातियों</w:t>
      </w:r>
      <w:r>
        <w:rPr>
          <w:lang w:val="hi_IN" w:bidi="hi_IN"/>
        </w:rPr>
        <w:t xml:space="preserve"> के लिए आप कौन से शब्द या वाक्यांश का प्रयोग करेंगे। अधिक जानकारी के लिए मुख्य शब्दावली में </w:t>
      </w:r>
      <w:hyperlink r:id="rId263">
        <w:r>
          <w:rPr>
            <w:lang w:val="hi_IN" w:bidi="hi_IN"/>
          </w:rPr>
          <w:rPr>
            <w:color w:val="0000EE"/>
            <w:u w:val="single"/>
          </w:rPr>
          <w:t>अन्यजातियों</w:t>
        </w:r>
      </w:hyperlink>
      <w:r>
        <w:rPr>
          <w:lang w:val="hi_IN" w:bidi="hi_IN"/>
        </w:rPr>
        <w:t xml:space="preserve"> को देखें। इस ऑडियो को यहाँ रोकें।</w:t>
      </w:r>
    </w:p>
    <w:p>
      <w:pPr/>
      <w:r>
        <w:rPr>
          <w:lang w:val="hi_IN" w:bidi="hi_IN"/>
        </w:rPr>
      </w:r>
      <w:r>
        <w:rPr>
          <w:b/>
          <w:lang w:val="hi_IN" w:bidi="hi_IN"/>
        </w:rPr>
        <w:t>जब्दी के बेटे याकूब और यूहन्ना</w:t>
      </w:r>
      <w:r>
        <w:rPr>
          <w:lang w:val="hi_IN" w:bidi="hi_IN"/>
        </w:rPr>
        <w:t xml:space="preserve"> यीशु से एक सवाल पूछने आए। याकूब और यूहन्ना यीशु के दो चेले थे। उनके पिता जब्दी थे।</w:t>
      </w:r>
    </w:p>
    <w:p>
      <w:pPr/>
      <w:r>
        <w:rPr>
          <w:lang w:val="hi_IN" w:bidi="hi_IN"/>
        </w:rPr>
      </w:r>
      <w:r>
        <w:rPr>
          <w:lang w:val="hi_IN" w:bidi="hi_IN"/>
        </w:rPr>
        <w:t xml:space="preserve">याकूब और यूहन्ना ने यीशु को </w:t>
      </w:r>
      <w:r>
        <w:rPr>
          <w:b/>
          <w:lang w:val="hi_IN" w:bidi="hi_IN"/>
        </w:rPr>
        <w:t>गुरु</w:t>
      </w:r>
      <w:r>
        <w:rPr>
          <w:lang w:val="hi_IN" w:bidi="hi_IN"/>
        </w:rPr>
        <w:t xml:space="preserve"> कहकर पुकारा। यह यीशु के अनुयायियों द्वारा इस्तेमाल किया जाने वाला एक सम्मानजनक तरीका है जो यह दर्शाता है कि वह परमेश्वर की बातों का शिक्षक था और उसके शिष्य या छात्र थे जो उसके पीछे चलते थे और उसकी शिक्षाओं को सुनते थे। ऐसे शब्द का प्रयोग न करें जो केवल एक स्कूल शिक्षक को दर्शाए। गुरु के लिए वही शब्द प्रयोग करें जो आपने पिछले भागों में प्रयोग किया है। </w:t>
      </w:r>
      <w:hyperlink r:id="rId170">
        <w:r>
          <w:rPr>
            <w:lang w:val="hi_IN" w:bidi="hi_IN"/>
          </w:rPr>
          <w:rPr>
            <w:color w:val="0000EE"/>
            <w:u w:val="single"/>
          </w:rPr>
          <w:t>गुरु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याकूब और यूहन्ना ने पूछा कि जब यीशु अपनी </w:t>
      </w:r>
      <w:r>
        <w:rPr>
          <w:b/>
          <w:lang w:val="hi_IN" w:bidi="hi_IN"/>
        </w:rPr>
        <w:t>महिमा</w:t>
      </w:r>
      <w:r>
        <w:rPr>
          <w:lang w:val="hi_IN" w:bidi="hi_IN"/>
        </w:rPr>
        <w:t xml:space="preserve"> में राज करेगा, तो क्या वे उसके पास बैठ सकते हैं। कुछ संदर्भों में, महिमा का अर्थ परमेश्वर की शक्ति, वैभव और उसकी उपस्थिति के प्रकट होने से होता है। यहाँ, यह यीशु की उस शक्ति को दर्शाती है जो नए राज्य में राजा के रूप में है जिसे वह लाएगा। यहाँ, आप यह कह सकते हैं "जब आप अपनी सामर्थ और वैभव में शासन करते हैं," या "जब लोग आपका सम्मान करते हैं।" महिमा के लिए उसी शब्द का इस्तेमाल करें जो आपने पहले इस्तेमाल किया है। </w:t>
      </w:r>
      <w:hyperlink r:id="rId93">
        <w:r>
          <w:rPr>
            <w:lang w:val="hi_IN" w:bidi="hi_IN"/>
          </w:rPr>
          <w:rPr>
            <w:color w:val="0000EE"/>
            <w:u w:val="single"/>
          </w:rPr>
          <w:t>महिमा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उनसे पूछता है कि क्या वे उस </w:t>
      </w:r>
      <w:r>
        <w:rPr>
          <w:b/>
          <w:lang w:val="hi_IN" w:bidi="hi_IN"/>
        </w:rPr>
        <w:t>प्याले को पी सकते हैं</w:t>
      </w:r>
      <w:r>
        <w:rPr>
          <w:lang w:val="hi_IN" w:bidi="hi_IN"/>
        </w:rPr>
        <w:t xml:space="preserve"> जिसे वह पीने पर है, या उस </w:t>
      </w:r>
      <w:hyperlink r:id="rId21">
        <w:r>
          <w:rPr>
            <w:lang w:val="hi_IN" w:bidi="hi_IN"/>
          </w:rPr>
          <w:rPr>
            <w:color w:val="0000EE"/>
            <w:u w:val="single"/>
          </w:rPr>
          <w:t>बपतिस्मा</w:t>
        </w:r>
      </w:hyperlink>
      <w:r>
        <w:rPr>
          <w:lang w:val="hi_IN" w:bidi="hi_IN"/>
        </w:rPr>
        <w:t xml:space="preserve"> को ले सकते हैं जो वह लेने पर है। जब यीशु अपने प्याले से पीने की बात करता है, तो वह पीड़ा के बारे में बात कर रहा होता है। जब यीशु पीड़ा का "बपतिस्मा" लेने की बात कर रहा है, तो वे पानी में डुबाये जाने की बात नहीं कर रहा है। वे दुख से व्याकुल होने या उससे पूरी तरह भर जाने का वर्णन कर रहा हैं, जैसे बपतिस्मा लेने पर कोई व्यक्ति पानी में डूबता है। आप अपने अनुवाद में "अत्यधिक पीड़ा" के बारे में बात कर सकते हैं।</w:t>
      </w:r>
    </w:p>
    <w:p>
      <w:pPr/>
      <w:r>
        <w:rPr>
          <w:lang w:val="hi_IN" w:bidi="hi_IN"/>
        </w:rPr>
      </w:r>
      <w:r>
        <w:rPr>
          <w:lang w:val="hi_IN" w:bidi="hi_IN"/>
        </w:rPr>
        <w:t>यहाँ रुकें और एक अनुवाद समूह के साथ चर्चा करें: आपकी संस्कृति में लोग पीड़ा के बारे में कैसे बात करते हैं? क्या आपके पास पीड़ा का वर्णन करने के लिए कोई विशेष वाक्यांश है? यहाँ रुकें और समूह में चर्चा करें कि आप परमेश्वर के राज्य के लिए कौन सा शब्द या वाक्यांश इस्तेमाल करेंगे। इस ऑडियो को यहाँ रोकें।</w:t>
      </w:r>
    </w:p>
    <w:p>
      <w:pPr/>
      <w:r>
        <w:rPr>
          <w:lang w:val="hi_IN" w:bidi="hi_IN"/>
        </w:rPr>
      </w:r>
      <w:r>
        <w:rPr>
          <w:lang w:val="hi_IN" w:bidi="hi_IN"/>
        </w:rPr>
        <w:t xml:space="preserve">बाद में यीशु सभी चेलों से कहता है कि परमेश्वर के राज्य में नेतृत्व संसार के नेतृत्व से अलग होता है। वह दुनिया के </w:t>
      </w:r>
      <w:r>
        <w:rPr>
          <w:b/>
          <w:lang w:val="hi_IN" w:bidi="hi_IN"/>
        </w:rPr>
        <w:t>शासकों</w:t>
      </w:r>
      <w:r>
        <w:rPr>
          <w:lang w:val="hi_IN" w:bidi="hi_IN"/>
        </w:rPr>
        <w:t xml:space="preserve"> और </w:t>
      </w:r>
      <w:r>
        <w:rPr>
          <w:b/>
          <w:lang w:val="hi_IN" w:bidi="hi_IN"/>
        </w:rPr>
        <w:t>अधिकारियों</w:t>
      </w:r>
      <w:r>
        <w:rPr>
          <w:lang w:val="hi_IN" w:bidi="hi_IN"/>
        </w:rPr>
        <w:t xml:space="preserve"> के बारे में बात करता है जो उन पर प्रभुता करते हैं। </w:t>
      </w:r>
      <w:r>
        <w:rPr>
          <w:b/>
          <w:lang w:val="hi_IN" w:bidi="hi_IN"/>
        </w:rPr>
        <w:t>शासक</w:t>
      </w:r>
      <w:r>
        <w:rPr>
          <w:lang w:val="hi_IN" w:bidi="hi_IN"/>
        </w:rPr>
        <w:t xml:space="preserve"> और </w:t>
      </w:r>
      <w:r>
        <w:rPr>
          <w:b/>
          <w:lang w:val="hi_IN" w:bidi="hi_IN"/>
        </w:rPr>
        <w:t>अधिकारी</w:t>
      </w:r>
      <w:r>
        <w:rPr>
          <w:lang w:val="hi_IN" w:bidi="hi_IN"/>
        </w:rPr>
        <w:t xml:space="preserve"> एक ही समूह के लोग हैं। शासक "उन पर प्रभुता करते हैं," जिसका अर्थ है उन पर अपना </w:t>
      </w:r>
      <w:hyperlink r:id="rId50">
        <w:r>
          <w:rPr>
            <w:lang w:val="hi_IN" w:bidi="hi_IN"/>
          </w:rPr>
          <w:rPr>
            <w:color w:val="0000EE"/>
            <w:u w:val="single"/>
          </w:rPr>
          <w:t>अधिकार</w:t>
        </w:r>
      </w:hyperlink>
      <w:r>
        <w:rPr>
          <w:lang w:val="hi_IN" w:bidi="hi_IN"/>
        </w:rPr>
        <w:t xml:space="preserve"> जताना या दिखाना। किसी व्यक्ति को कार्य करने के लिये दी गई शक्ति को </w:t>
      </w:r>
      <w:r>
        <w:rPr>
          <w:b/>
          <w:lang w:val="hi_IN" w:bidi="hi_IN"/>
        </w:rPr>
        <w:t>अधिकार</w:t>
      </w:r>
      <w:r>
        <w:rPr>
          <w:lang w:val="hi_IN" w:bidi="hi_IN"/>
        </w:rPr>
        <w:t xml:space="preserve"> कहते है।</w:t>
      </w:r>
    </w:p>
    <w:p>
      <w:pPr/>
      <w:r>
        <w:rPr>
          <w:lang w:val="hi_IN" w:bidi="hi_IN"/>
        </w:rPr>
      </w:r>
      <w:r>
        <w:rPr>
          <w:lang w:val="hi_IN" w:bidi="hi_IN"/>
        </w:rPr>
        <w:t>आप अधिकार का अर्थ समझाने के लिए दल के दैनिक जीवन से एक उदाहरण दे सकते हैं। स्थानीय सरकार या गाँव के जीवन से उदाहरण देना उपयोगी हो सकता है। एक सरकारी कर्मचारी सिर्फ एक व्यक्ति ही है। वह स्वयं कोई अधिकार लागू करने की शक्ति नहीं रखता। अगर वह कानूनों को लागू करने की कोशिश करे, तो हो सकता है कि लोग उनका पालन करें, या न करें। हालाँकि, जब सरकार उसे अधिकार देती है, तो वह कानून लागू करने के लिए काम कर सकता है।</w:t>
      </w:r>
    </w:p>
    <w:p>
      <w:pPr/>
      <w:r>
        <w:rPr>
          <w:lang w:val="hi_IN" w:bidi="hi_IN"/>
        </w:rPr>
      </w:r>
      <w:r>
        <w:rPr>
          <w:lang w:val="hi_IN" w:bidi="hi_IN"/>
        </w:rPr>
        <w:t xml:space="preserve">यहाँ इस ऑडियो को रोकें और चर्चा करें कि आप के यहाँ सरकारी कर्मचारी अधिकार का उपयोग कैसे करते हैं। अधिकार के लिए आप जिस शब्द का इस्तेमाल करते हैं, उस पर ध्यान दीजिये। </w:t>
      </w:r>
    </w:p>
    <w:p>
      <w:pPr/>
      <w:r>
        <w:rPr>
          <w:lang w:val="hi_IN" w:bidi="hi_IN"/>
        </w:rPr>
      </w:r>
      <w:r>
        <w:rPr>
          <w:lang w:val="hi_IN" w:bidi="hi_IN"/>
        </w:rPr>
        <w:t xml:space="preserve">यीशु ने कहा कि परमेश्वर के राज्य में जो लोग बड़ा बनना चाहते हैं, उन्हें सेवक बनना चाहिए। एक </w:t>
      </w:r>
      <w:r>
        <w:rPr>
          <w:b/>
          <w:lang w:val="hi_IN" w:bidi="hi_IN"/>
        </w:rPr>
        <w:t>सेवक</w:t>
      </w:r>
      <w:r>
        <w:rPr>
          <w:lang w:val="hi_IN" w:bidi="hi_IN"/>
        </w:rPr>
        <w:t xml:space="preserve"> मूल रूप से वह व्यक्ति होता है जो अपने स्वामी की सहायता करता है और उसकी आज्ञाओं का पालन करता है। यीशु ने कहा कि उन्हें एक सेवक की तरह होना चाहिए। एक </w:t>
      </w:r>
      <w:r>
        <w:rPr>
          <w:b/>
          <w:lang w:val="hi_IN" w:bidi="hi_IN"/>
        </w:rPr>
        <w:t>दास</w:t>
      </w:r>
      <w:r>
        <w:rPr>
          <w:lang w:val="hi_IN" w:bidi="hi_IN"/>
        </w:rPr>
        <w:t xml:space="preserve"> वह व्यक्ति होता है जो पूरी तरह से दूसरे के नियंत्रण में होता है। सेवक और दास के लिए वही शब्द इस्तेमाल करें जो आपने पहले इस्तेमाल किए हैं। </w:t>
      </w:r>
      <w:hyperlink r:id="rId355">
        <w:r>
          <w:rPr>
            <w:lang w:val="hi_IN" w:bidi="hi_IN"/>
          </w:rPr>
          <w:rPr>
            <w:color w:val="0000EE"/>
            <w:u w:val="single"/>
          </w:rPr>
          <w:t>सेवक</w:t>
        </w:r>
      </w:hyperlink>
      <w:r>
        <w:rPr>
          <w:lang w:val="hi_IN" w:bidi="hi_IN"/>
        </w:rPr>
        <w:t xml:space="preserve"> और </w:t>
      </w:r>
      <w:hyperlink r:id="rId356">
        <w:r>
          <w:rPr>
            <w:lang w:val="hi_IN" w:bidi="hi_IN"/>
          </w:rPr>
          <w:rPr>
            <w:color w:val="0000EE"/>
            <w:u w:val="single"/>
          </w:rPr>
          <w:t>दास</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कहा कि उसने खुद को मोल चुकाने के लिए दे दिया। जब लोग पैसे देकर किसी दास या युद्ध के कैदी को छुड़ाते हैं, तो उसे </w:t>
      </w:r>
      <w:r>
        <w:rPr>
          <w:b/>
          <w:lang w:val="hi_IN" w:bidi="hi_IN"/>
        </w:rPr>
        <w:t>मोल चुकाना</w:t>
      </w:r>
      <w:r>
        <w:rPr>
          <w:lang w:val="hi_IN" w:bidi="hi_IN"/>
        </w:rPr>
        <w:t xml:space="preserve"> कहते हैं। वे आम तौर पर किसी को आजाद करने के लिए बहुत सारा पैसा देते हैं। बाइबल में जब लोग मोल चुकाने के लिए इस्तेमाल होते हैं, तो इसका मतलब है कि वे किसी व्यक्ति को मुक्त करते हैं या छुड़ाते हैं, और उसे किसी प्रकार की गुलामी से मुक्त करते हैं।</w:t>
      </w:r>
    </w:p>
    <w:p>
      <w:pPr/>
      <w:r>
        <w:rPr>
          <w:lang w:val="hi_IN" w:bidi="hi_IN"/>
        </w:rPr>
      </w:r>
      <w:r>
        <w:rPr>
          <w:lang w:val="hi_IN" w:bidi="hi_IN"/>
        </w:rPr>
        <w:t xml:space="preserve">यहाँ रुकें और चर्चा करें कि आप </w:t>
      </w:r>
      <w:r>
        <w:rPr>
          <w:b/>
          <w:lang w:val="hi_IN" w:bidi="hi_IN"/>
        </w:rPr>
        <w:t>मोल चुकाने</w:t>
      </w:r>
      <w:r>
        <w:rPr>
          <w:lang w:val="hi_IN" w:bidi="hi_IN"/>
        </w:rPr>
        <w:t xml:space="preserve"> के लिए कौन सा शब्द इस्तेमाल करेंगे। </w:t>
      </w:r>
      <w:hyperlink r:id="rId357">
        <w:r>
          <w:rPr>
            <w:lang w:val="hi_IN" w:bidi="hi_IN"/>
          </w:rPr>
          <w:rPr>
            <w:color w:val="0000EE"/>
            <w:u w:val="single"/>
          </w:rPr>
          <w:t>मोल चुकाने</w:t>
        </w:r>
      </w:hyperlink>
      <w:r>
        <w:rPr>
          <w:lang w:val="hi_IN" w:bidi="hi_IN"/>
        </w:rPr>
        <w:t xml:space="preserve"> के बारे में ज्यादा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चरण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10:32–45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58">
        <w:r>
          <w:rPr>
            <w:lang w:val="hi_IN" w:bidi="hi_IN"/>
          </w:rPr>
          <w:rPr>
            <w:color w:val="0000EE"/>
            <w:u w:val="single"/>
          </w:rPr>
          <w:t>सुने और मन में रखें</w:t>
        </w:r>
      </w:hyperlink>
      <w:r>
        <w:rPr>
          <w:lang w:val="hi_IN" w:bidi="hi_IN"/>
        </w:rPr>
        <w:t xml:space="preserve"> (513 KB)</w:t>
      </w:r>
      <w:r>
        <w:rPr>
          <w:lang w:val="hi_IN" w:bidi="hi_IN"/>
        </w:rPr>
      </w:r>
    </w:p>
    <w:p>
      <w:pPr>
        <w:pStyle w:val="ListBullet"/>
        <w:spacing w:line="240" w:lineRule="auto"/>
        <w:ind w:left="720"/>
      </w:pPr>
      <w:r>
        <w:rPr>
          <w:lang w:val="hi_IN" w:bidi="hi_IN"/>
        </w:rPr>
      </w:r>
      <w:hyperlink r:id="rId359">
        <w:r>
          <w:rPr>
            <w:lang w:val="hi_IN" w:bidi="hi_IN"/>
          </w:rPr>
          <w:rPr>
            <w:color w:val="0000EE"/>
            <w:u w:val="single"/>
          </w:rPr>
          <w:t>पाठ का परिचय</w:t>
        </w:r>
      </w:hyperlink>
      <w:r>
        <w:rPr>
          <w:lang w:val="hi_IN" w:bidi="hi_IN"/>
        </w:rPr>
        <w:t xml:space="preserve"> (3.9 MB)</w:t>
      </w:r>
      <w:r>
        <w:rPr>
          <w:lang w:val="hi_IN" w:bidi="hi_IN"/>
        </w:rPr>
      </w:r>
    </w:p>
    <w:p>
      <w:pPr>
        <w:pStyle w:val="ListBullet"/>
        <w:spacing w:line="240" w:lineRule="auto"/>
        <w:ind w:left="720"/>
      </w:pPr>
      <w:r>
        <w:rPr>
          <w:lang w:val="hi_IN" w:bidi="hi_IN"/>
        </w:rPr>
      </w:r>
      <w:hyperlink r:id="rId360">
        <w:r>
          <w:rPr>
            <w:lang w:val="hi_IN" w:bidi="hi_IN"/>
          </w:rPr>
          <w:rPr>
            <w:color w:val="0000EE"/>
            <w:u w:val="single"/>
          </w:rPr>
          <w:t>घटनाओं को समझाना</w:t>
        </w:r>
      </w:hyperlink>
      <w:r>
        <w:rPr>
          <w:lang w:val="hi_IN" w:bidi="hi_IN"/>
        </w:rPr>
        <w:t xml:space="preserve"> (2.4 MB)</w:t>
      </w:r>
      <w:r>
        <w:rPr>
          <w:lang w:val="hi_IN" w:bidi="hi_IN"/>
        </w:rPr>
      </w:r>
    </w:p>
    <w:p>
      <w:pPr>
        <w:pStyle w:val="ListBullet"/>
        <w:spacing w:line="240" w:lineRule="auto"/>
        <w:ind w:left="720"/>
      </w:pPr>
      <w:r>
        <w:rPr>
          <w:lang w:val="hi_IN" w:bidi="hi_IN"/>
        </w:rPr>
      </w:r>
      <w:hyperlink r:id="rId361">
        <w:r>
          <w:rPr>
            <w:lang w:val="hi_IN" w:bidi="hi_IN"/>
          </w:rPr>
          <w:rPr>
            <w:color w:val="0000EE"/>
            <w:u w:val="single"/>
          </w:rPr>
          <w:t>पाठ को नाटकीय रूप देना</w:t>
        </w:r>
      </w:hyperlink>
      <w:r>
        <w:rPr>
          <w:lang w:val="hi_IN" w:bidi="hi_IN"/>
        </w:rPr>
        <w:t xml:space="preserve"> (3.2 MB)</w:t>
      </w:r>
      <w:r>
        <w:rPr>
          <w:lang w:val="hi_IN" w:bidi="hi_IN"/>
        </w:rPr>
      </w:r>
    </w:p>
    <w:p>
      <w:pPr>
        <w:pStyle w:val="ListBullet"/>
        <w:spacing w:line="240" w:lineRule="auto"/>
        <w:ind w:left="720"/>
      </w:pPr>
      <w:r>
        <w:rPr>
          <w:lang w:val="hi_IN" w:bidi="hi_IN"/>
        </w:rPr>
      </w:r>
      <w:hyperlink r:id="rId362">
        <w:r>
          <w:rPr>
            <w:lang w:val="hi_IN" w:bidi="hi_IN"/>
          </w:rPr>
          <w:rPr>
            <w:color w:val="0000EE"/>
            <w:u w:val="single"/>
          </w:rPr>
          <w:t>आवश्यक जानकारी</w:t>
        </w:r>
      </w:hyperlink>
      <w:r>
        <w:rPr>
          <w:lang w:val="hi_IN" w:bidi="hi_IN"/>
        </w:rPr>
        <w:t xml:space="preserve"> (4.9 MB)</w:t>
      </w:r>
      <w:r>
        <w:rPr>
          <w:lang w:val="hi_IN" w:bidi="hi_IN"/>
        </w:rPr>
      </w:r>
    </w:p>
    <w:p>
      <w:pPr>
        <w:pStyle w:val="ListBullet"/>
        <w:spacing w:line="240" w:lineRule="auto"/>
        <w:ind w:left="720"/>
      </w:pPr>
      <w:r>
        <w:rPr>
          <w:lang w:val="hi_IN" w:bidi="hi_IN"/>
        </w:rPr>
      </w:r>
      <w:hyperlink r:id="rId363">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10:46–52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10:46–52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58"/>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10:46–52 का ऑडियो संस्करण सबसे आसानी से समझ आने वाले अनुवाद में सुनें।</w:t>
      </w:r>
    </w:p>
    <w:p>
      <w:pPr/>
      <w:r>
        <w:rPr>
          <w:lang w:val="hi_IN" w:bidi="hi_IN"/>
        </w:rPr>
      </w:r>
      <w:r>
        <w:rPr>
          <w:lang w:val="hi_IN" w:bidi="hi_IN"/>
        </w:rPr>
        <w:t>यीशु और उसके चेले उत्तर से राजधानी यरूशलेम की ओर यात्रा कर रहे हैं।</w:t>
      </w:r>
    </w:p>
    <w:p>
      <w:pPr/>
      <w:r>
        <w:rPr>
          <w:lang w:val="hi_IN" w:bidi="hi_IN"/>
        </w:rPr>
      </w:r>
      <w:r>
        <w:rPr>
          <w:lang w:val="hi_IN" w:bidi="hi_IN"/>
        </w:rPr>
        <w:t>यहाँ रुकें और उस मार्ग का नक्शा देखें जो यीशु और उसके चेलों ने यरूशलेम और यरीहो को जाते हुए लिया होगा। इस ऑडियो को यहाँ रोकें।</w:t>
      </w:r>
    </w:p>
    <w:p>
      <w:pPr/>
      <w:r>
        <w:rPr>
          <w:lang w:val="hi_IN" w:bidi="hi_IN"/>
        </w:rPr>
      </w:r>
      <w:r>
        <w:rPr>
          <w:lang w:val="hi_IN" w:bidi="hi_IN"/>
        </w:rPr>
        <w:t>रास्ते में, यीशु ने अपने चेलों से कहा कि यरूशलेम में उसको धोखे से पकड़वाया जाएगा और मार डाला जाएगा। ऐसा लग रहा है कि उसके चेलों ने वास्तव में जो होने वाला है उस पर विश्वास नहीं किया या उस के महत्व को नहीं समझा। वे विचलित हैं। हम ऐसा इसलिए कहते हैं क्योंकि यीशु द्वारा अपनी मृत्यु के बारे में बात करने के तुरंत बाद, वे पूछते हैं कि परमेश्वर के राज्य में सबसे बड़ा कौन होगा। चेले वास्तव में "आत्मिक रूप से" अंधे थे वे उन चीजों की परवाह नहीं करते थे जिनकी यीशु परवाह करता था। इसके ठीक बाद, बरतिमाई की यह कहानी घटती है।</w:t>
      </w:r>
    </w:p>
    <w:p>
      <w:pPr/>
      <w:r>
        <w:rPr>
          <w:lang w:val="hi_IN" w:bidi="hi_IN"/>
        </w:rPr>
      </w:r>
      <w:r>
        <w:rPr>
          <w:lang w:val="hi_IN" w:bidi="hi_IN"/>
        </w:rPr>
        <w:t>भविष्यवक्ता यशायाह ने आने वाले प्रतिज्ञा किए हुए उद्धारकर्ता के बारे में बताया, जिसे यहूदी लोग मसीहा कहते थे। यशायाह ने कहा, "और जब वह आएगा, तो अंधे देखने लगेंगे और बहरे सुनने लगेंगे।" जब भविष्यवक्ता यशायाह लोगों के अंधे और बहरे होने की बात करता है, तो वह शारीरिक समस्याओं के साथ-साथ आत्मिक समस्याओं के बारे में भी बात करता है। वह कह रहा है कि कुछ लोग परमेश्वर के सत्य को न तो देखते है और न सुनते है। प्रतिज्ञा किया हुआ उद्धारकर्ता इन सबको चंगा करेगा, शारीरिक अंधापन और बहरापन, साथ ही आत्मिक अंधापन और बहरापन।</w:t>
      </w:r>
    </w:p>
    <w:p>
      <w:pPr/>
      <w:r>
        <w:rPr>
          <w:lang w:val="hi_IN" w:bidi="hi_IN"/>
        </w:rPr>
      </w:r>
      <w:r>
        <w:rPr>
          <w:lang w:val="hi_IN" w:bidi="hi_IN"/>
        </w:rPr>
        <w:t>राजा दाऊद यहूदी लोगों के लिए एक महत्वपूर्ण राजा था। लोग जानते थे कि प्रतिज्ञा किया गया उद्धारकर्ता राजा दाऊद के वंश से होगा। किसी को "दाऊद का पुत्र" या "दाऊद का वंशज" कहना उस व्यक्ति के प्रति सम्मान दिखाता था और इस बात की स्वीकार करना था कि उस व्यक्ति में आने वाले प्रतिज्ञा किए गए उद्धारकर्ता के समान सामर्थ्य था।</w:t>
      </w:r>
    </w:p>
    <w:p>
      <w:pPr/>
      <w:r>
        <w:rPr>
          <w:lang w:val="hi_IN" w:bidi="hi_IN"/>
        </w:rPr>
      </w:r>
      <w:r>
        <w:rPr>
          <w:lang w:val="hi_IN" w:bidi="hi_IN"/>
        </w:rPr>
        <w:t>यीशु कई तरीकों से दिखाता है कि वही प्रतिज्ञा किया हुआ उद्धारकर्ता है। वह लोगों की आँखें और कान, दोनों शारीरिक और आत्मिक रूप से चंगा करने की प्रतिज्ञा को पूरा करता है। यह कहानी उन घटनाओं में से एक है।</w:t>
      </w:r>
    </w:p>
    <w:p>
      <w:pPr/>
      <w:r>
        <w:rPr>
          <w:lang w:val="hi_IN" w:bidi="hi_IN"/>
        </w:rPr>
      </w:r>
      <w:r>
        <w:rPr>
          <w:lang w:val="hi_IN" w:bidi="hi_IN"/>
        </w:rPr>
        <w:t>यीशु और उसके चेलों को यरूशलेम पहुँचने के लिए यरीहो से होकर यात्रा करनी पड़ी। जब वे शहर जा रहे थे, तो एक अंधा व्यक्ति, जिसका नाम बरतिमाई था, या जो तिमाई का पुत्र कहलाता है, सड़क के किनारे बैठ कर भीख माँग रहा था, जैसा कि आमतौर पर उसके जैसे लोग करते हैं। क्योंकि यरीहो एक व्यापारिक नगर था, इसलिए यह भिखारियों के लिए नगर के फाटक के बाहर बैठकर लोगों से धन मांगने के लिए एक उपयुक्त स्थान था।</w:t>
      </w:r>
    </w:p>
    <w:p>
      <w:pPr/>
      <w:r>
        <w:rPr>
          <w:lang w:val="hi_IN" w:bidi="hi_IN"/>
        </w:rPr>
      </w:r>
      <w:r>
        <w:rPr>
          <w:lang w:val="hi_IN" w:bidi="hi_IN"/>
        </w:rPr>
        <w:t>यहाँ रुकें और समूह में इस प्रश्न पर चर्चा करें: आपकी संस्कृति में अंधे, बहरे या अन्य विकलांग लोगों को किस तरह देखा जाता है और उनके साथ कैसा व्यवहार किया जाता है? यह बाइबल में अंधे लोगों के साथ किए गए व्यवहार से कैसे अलग है? इस ऑडियो को यहाँ रोकें।</w:t>
      </w:r>
    </w:p>
    <w:p>
      <w:pPr/>
      <w:r>
        <w:rPr>
          <w:lang w:val="hi_IN" w:bidi="hi_IN"/>
        </w:rPr>
      </w:r>
      <w:r>
        <w:rPr>
          <w:lang w:val="hi_IN" w:bidi="hi_IN"/>
        </w:rPr>
        <w:t>बरतिमाई शारीरिक रूप से अंधा था, लेकिन ऐसा लगता था कि वह आत्मिक रूप से अंधा नहीं था। बरतिमाई ने समझा कि यीशु कौन है और उसका महत्व क्या है। हम इसे कहानी में मिले कई संकेतों से जानते हैं। देखें यदि आपने उन पर ध्यान दिया है। सबसे पहली बात, हम उस अंधे व्यक्ति का नाम जानते हैं, जो चंगाई की कहानियों में असामान्य है। हम जानते हैं कि उसने यीशु को "दाऊद का पुत्र" कहा और यीशु को आदर दिखाते हुए इब्रानी शब्द (रब्बोनी) जिसका अर्थ है "गुरु" का उपयोग किया, इससे पता चलता है कि वह यीशु का सम्मान करता था और विश्वास करता था कि यीशु उसे चंगा कर सकते हैं। बरतिमाई यीशु को पुकारता रहा और लोगों द्वारा रोके जाने पर भी उसके पास जाने की कोशिश करता रहा।</w:t>
      </w:r>
    </w:p>
    <w:p>
      <w:pPr/>
      <w:r>
        <w:rPr>
          <w:lang w:val="hi_IN" w:bidi="hi_IN"/>
        </w:rPr>
      </w:r>
      <w:r>
        <w:rPr>
          <w:lang w:val="hi_IN" w:bidi="hi_IN"/>
        </w:rPr>
        <w:t>यह हो सकता है कि जब पहली बार बरतिमाई ने यीशु को पुकारा तो यीशु ने उसकी आवाज न सुनी हो। हालाँकि, जब बरतिमाई बार-बार पुकार कर कहता है "हे दाऊद की संतान, मुझ पर दया कर, तो यीशु उसकी सुनता है!" यीशु थोड़ी दूरी पर होगा, क्योंकि यीशु लोगों से बरतिमाई को उसके पास लाने के लिए कहता है। जब लोगों ने बरतिमाई को बुलाया, तो उन्होंने उसे हिम्मत रखने या खुश होने के लिए कहा क्योंकि यीशु उसे बुला रहा था। बरतिमाई अपना बाहरी वस्त्र फेंक कर, तुरंत यीशु के पास आया। यीशु ने बरतिमाई से पूछा, "तू क्या चाहता है कि मैं तेरे लिये करूं?" यीशु अक्सर ऐसे लोगों से इस तरह की बातें करता है जिन्हें वह चंगा करता है। यीशु व्यक्ति के साथ सच्चा रिश्ता बनाना चाहता है, और वह चाहता है कि वे जानें कि केवल यीशु ही उन्हें चंगा कर सकता है। बरतिमाई यीशु को दिखाता है कि वह उस पर विश्वास करता है। बरतिमाई यीशु को "हे रब्बोनी" कह कर बताता है कि वह देखना चाहता है। यीशु बरतिमाई से कहता हैं कि तेरे विश्वास ने तुझे चंगा कर दिया है। बरतिमाई ने यीशु में अपना विश्वास दिखाया जब उसने उसे "दाऊद की संतान" कहकर पुकारा, जो आने वाले मसीहा के लिए एक उपाधि थी, और साथ ही यीशु से चंगाई मांगी।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10:46–52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यरीहो से बाहर जा रहा है। बरतिमाई यीशु को पुकार रहा है लेकिन भीड़ उसे चुप करा रही है।</w:t>
      </w:r>
    </w:p>
    <w:p>
      <w:pPr/>
      <w:r>
        <w:rPr>
          <w:lang w:val="hi_IN" w:bidi="hi_IN"/>
        </w:rPr>
      </w:r>
      <w:r>
        <w:rPr>
          <w:b/>
          <w:lang w:val="hi_IN" w:bidi="hi_IN"/>
        </w:rPr>
        <w:t>दूसरे दृश्य में:</w:t>
      </w:r>
      <w:r>
        <w:rPr>
          <w:lang w:val="hi_IN" w:bidi="hi_IN"/>
        </w:rPr>
        <w:t xml:space="preserve"> यीशु उस व्यक्ति को अपने पास लाने के लिए कहता है। बरतिमाई अपना कपड़ा फेंककर तुरंत यीशु के पास जाता है। यीशु ने बरतिमाई से पूछा कि तू क्या चाहता है और बरतिमाई जवाब देता है यही कि मैं देखने लगूं।</w:t>
      </w:r>
    </w:p>
    <w:p>
      <w:pPr/>
      <w:r>
        <w:rPr>
          <w:lang w:val="hi_IN" w:bidi="hi_IN"/>
        </w:rPr>
      </w:r>
      <w:r>
        <w:rPr>
          <w:b/>
          <w:lang w:val="hi_IN" w:bidi="hi_IN"/>
        </w:rPr>
        <w:t>तीसरे दृश्य में:</w:t>
      </w:r>
      <w:r>
        <w:rPr>
          <w:lang w:val="hi_IN" w:bidi="hi_IN"/>
        </w:rPr>
        <w:t xml:space="preserve"> यीशु बरतिमाई को चंगा करता है और उसे जाने के लिए कहता है। लेकिन बरतिमाई यीशु के पीछे हो लेता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बरतिमाई</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एक समूह में, इस भाग के परिवेश के इन हिस्सों पर ध्यान दें: पहला दृश्य यरीहो में घटित होता है।</w:t>
      </w:r>
    </w:p>
    <w:p>
      <w:pPr/>
      <w:r>
        <w:rPr>
          <w:lang w:val="hi_IN" w:bidi="hi_IN"/>
        </w:rPr>
      </w:r>
      <w:r>
        <w:rPr>
          <w:lang w:val="hi_IN" w:bidi="hi_IN"/>
        </w:rPr>
        <w:t>यहाँ रुके और समूह में यरीहो होते हुए गलील से यरूशलेम तक यीशु के मार्ग का नक्शा देखिए। इस ऑडियो को यहाँ रोकें।</w:t>
      </w:r>
    </w:p>
    <w:p>
      <w:pPr/>
      <w:r>
        <w:rPr>
          <w:lang w:val="hi_IN" w:bidi="hi_IN"/>
        </w:rPr>
      </w:r>
      <w:r>
        <w:rPr>
          <w:lang w:val="hi_IN" w:bidi="hi_IN"/>
        </w:rPr>
        <w:t>वे यरदन नदी की ओर यात्रा करते हुए यरीहो में ठहरे होंगे, और फिर यरूशलेम की ओर गए होंगे। यह मार्ग गलील के क्षेत्र में रहने वाले यहूदी लोगों के लिए यरूशलेम की यात्रा करने का प्राथमिक मार्ग था। यह मार्ग भीड़-भाड़ वाला और यात्रियों से भरा हुआ था, खासकर यहूदी फसह का पर्व निकट आ रहा था। यह बरतिमाई जैसे भिखारी के लिए भीख मांगने के लिए एक उत्तम समय और उत्तम स्थान रहा होगा।</w:t>
      </w:r>
    </w:p>
    <w:p>
      <w:pPr/>
      <w:r>
        <w:rPr>
          <w:lang w:val="hi_IN" w:bidi="hi_IN"/>
        </w:rPr>
      </w:r>
      <w:r>
        <w:rPr>
          <w:lang w:val="hi_IN" w:bidi="hi_IN"/>
        </w:rPr>
        <w:t>यीशु जब अपने चेलों के साथ यरूशलेम की यात्रा के लिए यरीहो से निकलता है तो वह बरतिमाई से मिलता है। अन्य भागों से हमें पता चलता है कि यीशु ने यरीहो में रात बिताई थी। क्योंकि रास्ता खतरनाक था, इसलिए यीशु सुबह जल्दी निकलना चाहता था। इस समय, यरूशलेम की यात्रा करने वाले लोगों की भीड़ भी रही होगी। हो सकता है कि रास्ते में भिखारियों की ही भीड़ रही हो।</w:t>
      </w:r>
    </w:p>
    <w:p>
      <w:pPr/>
      <w:r>
        <w:rPr>
          <w:lang w:val="hi_IN" w:bidi="hi_IN"/>
        </w:rPr>
      </w:r>
      <w:r>
        <w:rPr>
          <w:lang w:val="hi_IN" w:bidi="hi_IN"/>
        </w:rPr>
        <w:t>यीशु भीड़ से बात करता है। हो सकता है वह अपने चेलों से बात कर रहा हो, हालाँकि कहानी में इसकी जानकारी नहीं दी गई है। बरतिमाई अपने बाहरी वस्त्र को अपने पैरों पर फैलाकर, भीख मांगने के लिए बैठा होगा। यह उसके लिए खास तौर पर जरूरी था क्योंकि वह अंधा था, जिससे उसे सिक्कों को छूकर महसूस करने में आसानी होती। जब यीशु बरतिमाई को आने के लिए कहता है, तो वह कपड़े को फेंक कर तुरंत उसके पास आता है।</w:t>
      </w:r>
    </w:p>
    <w:p>
      <w:pPr/>
      <w:r>
        <w:rPr>
          <w:lang w:val="hi_IN" w:bidi="hi_IN"/>
        </w:rPr>
      </w:r>
      <w:r>
        <w:rPr>
          <w:lang w:val="hi_IN" w:bidi="hi_IN"/>
        </w:rPr>
        <w:t>यीशु ने बरतिमाई से पूछा, "तू क्या चाहता है कि मैं तेरे लिए करूं?" यीशु के चेले और कुछ लोग शायद यीशु और बरतिमाई के चारों ओर इकट्ठे हुए होगें, जबकि अन्य यात्री अपने रास्ते जा रहे होगें। बरतिमाई ने जवाब दिया कि मैं चाहता हूँ कि मैं देखने लगूं। यीशु के बोलते ही बरतिमाई चंगा हो गया, और फिर बरतिमाई यीशु के पीछे चलने का निर्णय लेता है।</w:t>
      </w:r>
    </w:p>
    <w:p>
      <w:pPr/>
      <w:r>
        <w:rPr>
          <w:lang w:val="hi_IN" w:bidi="hi_IN"/>
        </w:rPr>
      </w:r>
      <w:r>
        <w:rPr>
          <w:lang w:val="hi_IN" w:bidi="hi_IN"/>
        </w:rPr>
        <w:t>मूल भाषा में, यह कहानी तेज़ घटनाओं से भरी हुई है, जैसे जब लिखा गया, "तुरंत वह व्यक्ति देखने लगा।" बरतिमाई कुछ हद तक समझ जाता है कि यीशु कौन है और मदद मांगता है, यीशु उसे बुलाता है, और वह तुरंत आ जाता है।" बरतिमाई चंगाई मांगता है, और उसे चंगाई मिल जाती है। उसके बाद बरतिमाई यीशु के पीछे हो लेता है। ये घटनाएँ तेजी से एक के बाद एक होती हैं।</w:t>
      </w:r>
    </w:p>
    <w:p>
      <w:pPr/>
      <w:r>
        <w:rPr>
          <w:lang w:val="hi_IN" w:bidi="hi_IN"/>
        </w:rPr>
      </w:r>
      <w:r>
        <w:rPr>
          <w:lang w:val="hi_IN" w:bidi="hi_IN"/>
        </w:rPr>
        <w:t>यहाँ रुकें और समूह में इस प्रश्न पर चर्चा करें: आप अपनी संस्कृति में जल्दी से हो रही चीजों के बारे में कैसे बोलते हैं? आप इस कहानी में तेजी से होने वाली घटना को कैसे दिखाएंगे?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10:46–52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बरतिमाई</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जब यीशु यरीहो से यरूशलेम की यात्रा कर रहा है, तो बरतिमाई नाम का एक भिखारी उसे पुकारता है। भीड़ बरतिमाई को चुप कराती है।</w:t>
      </w:r>
    </w:p>
    <w:p>
      <w:pPr/>
      <w:r>
        <w:rPr>
          <w:lang w:val="hi_IN" w:bidi="hi_IN"/>
        </w:rPr>
      </w:r>
      <w:r>
        <w:rPr>
          <w:lang w:val="hi_IN" w:bidi="hi_IN"/>
        </w:rPr>
        <w:t>अभिनय को रोकें। भीड़ का पात्र निभाने वाले व्यक्तियों से पूछें "आप क्या महसूस कर रहे हैं या क्या सोच रहे हैं?" वह इस तरह उत्तर दे सकता है, "वह एक भिखारी है और उसे चुप रहने की जरूरत है," या "इस बात से परेशान है कि बरतिमाई हमारा ध्यान भटका रहा है," या "हमने उसे बार-बार देखा है," या "वह यीशु से बात करने के योग्य नहीं है," या "हम बरतिमाई की ज़िद और यीशु के लिए मसीही नामों के प्रयोग से परेशान हैं। बरतिमाई का पात्र निभा रहे व्यक्ति से पूछें, "आप क्या महसूस कर रहे हैं या क्या सोच रहे हैं? भीड़ का तुम पर क्या प्रभाव पड़ रहा है?" वह व्यक्ति शायद कुछ इस तरह उत्तर दे, "मैं हताश हूँ" या "मैं भीड़ को अनदेखा कर रहा हूँ, केवल यीशु का ध्यान अपनी ओर खीचने का प्रयास कर रहा हूँ। अभिनय को जारी रखें।</w:t>
      </w:r>
    </w:p>
    <w:p>
      <w:pPr/>
      <w:r>
        <w:rPr>
          <w:lang w:val="hi_IN" w:bidi="hi_IN"/>
        </w:rPr>
      </w:r>
      <w:r>
        <w:rPr>
          <w:lang w:val="hi_IN" w:bidi="hi_IN"/>
        </w:rPr>
        <w:t xml:space="preserve">बरतिमाई यीशु से लगातार बिनती करता है। यीशु रुकता है और लोगों से बरतिमाई को बुलाने के लिए कहता है। लोग बरतिमाई को उत्साहित करते हैं क्योंकि यीशु उसे बुला रहा है। बरतिमाई ने अपना बाहरी वस्त्र उतार कर फेंक दिया। वह बाहरी वस्त्र उसके सामने रहा होगा, शायद उसके पैरों पर फैला हुआ, क्योंकि बरतिमाई उसी के द्वारा पैसे इकट्ठा करता था। </w:t>
      </w:r>
    </w:p>
    <w:p>
      <w:pPr/>
      <w:r>
        <w:rPr>
          <w:lang w:val="hi_IN" w:bidi="hi_IN"/>
        </w:rPr>
      </w:r>
      <w:r>
        <w:rPr>
          <w:lang w:val="hi_IN" w:bidi="hi_IN"/>
        </w:rPr>
        <w:t>अभिनय को रोकें। बरतिमाई का पात्र निभाने वाले व्यक्ति से पूछें, "जब आप सुनते हैं कि यीशु आपको बुला रहा हैं तो आप क्या महसूस कर रहे हैं या क्या सोच रहे हैं? आप कैसे प्रतिक्रिया करते?" वह व्यक्ति जवाब दे सकता है जैसे, "मुझे उत्साह, आनंद और आशा महसूस हुई।" या "मैं तुरंत बिना किसी हिचकिचाहट के उठ गया और यीशु तक पहुँचने के लिए तेजी से हर बाधा को हटाया।" फिर बरतिमाई का पात्र निभाने वाले व्यक्ति से पूछें, "यदि आप अंधे थे, तो आप यीशु की ओर कैसे गए?" वह व्यक्ति कुछ इस तरह उत्तर दे सकता है, "मुझे रास्ता पता था," या "मैं उसकी आवाज की ओर गया," या "कोई मुझे सही दिशा की ओर ले कर गया।" अभिनय को जारी रखें।</w:t>
      </w:r>
    </w:p>
    <w:p>
      <w:pPr/>
      <w:r>
        <w:rPr>
          <w:lang w:val="hi_IN" w:bidi="hi_IN"/>
        </w:rPr>
      </w:r>
      <w:r>
        <w:rPr>
          <w:lang w:val="hi_IN" w:bidi="hi_IN"/>
        </w:rPr>
        <w:t>यीशु ने बरतिमाई से पूछा कि तू क्या चाहता है कि मैं तेरे लिए करूं। बरतिमाई अपनी दृष्टि वापस पाने के लिए बोलता है। यीशु बरतिमाई को चंगा करता है। बरतिमाई यीशु के पीछे हो लेता है।</w:t>
      </w:r>
    </w:p>
    <w:p>
      <w:pPr/>
      <w:r>
        <w:rPr>
          <w:lang w:val="hi_IN" w:bidi="hi_IN"/>
        </w:rPr>
      </w:r>
      <w:r>
        <w:rPr>
          <w:lang w:val="hi_IN" w:bidi="hi_IN"/>
        </w:rPr>
        <w:t xml:space="preserve">अभिनय को रोकें। बरतिमाई का पात्र निभा रहे व्यक्ति से पूछें, "आप क्या महसूस कर रहे हैं या क्या सोच रहे हैं? वह कुछ इस तरह जवाब दे सकता है, "मैं </w:t>
      </w:r>
      <w:r>
        <w:rPr>
          <w:i/>
          <w:lang w:val="hi_IN" w:bidi="hi_IN"/>
        </w:rPr>
        <w:t>देख</w:t>
      </w:r>
      <w:r>
        <w:rPr>
          <w:lang w:val="hi_IN" w:bidi="hi_IN"/>
        </w:rPr>
        <w:t xml:space="preserve"> सकता हूँ! मुझे विश्वास नहीं हो रहा है!" "मैं सब कुछ देखने के लिए बहुत उत्साहित हूँ!" "मैं यीशु के पीछे कैसे न चलूँ?"</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 xml:space="preserve">मरकुस 10:46–52 का ऑडियो संस्करण सबसे आसानी से समझ आने वाले अनुवाद में सुनें। </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यरीहो से निकलकर यरूशलेम की ओर जा रहा है। उसके </w:t>
      </w:r>
      <w:r>
        <w:rPr>
          <w:b/>
          <w:lang w:val="hi_IN" w:bidi="hi_IN"/>
        </w:rPr>
        <w:t>चेले</w:t>
      </w:r>
      <w:r>
        <w:rPr>
          <w:lang w:val="hi_IN" w:bidi="hi_IN"/>
        </w:rPr>
        <w:t xml:space="preserve"> और साथ में बड़ी भीड़ यीशु के पीछे चल रही है। जब वे जा रहे थे, तो बरतिमाई नामक एक अंधे भिखारी ने सुना कि </w:t>
      </w:r>
      <w:r>
        <w:rPr>
          <w:b/>
          <w:lang w:val="hi_IN" w:bidi="hi_IN"/>
        </w:rPr>
        <w:t>नासरत</w:t>
      </w:r>
      <w:r>
        <w:rPr>
          <w:lang w:val="hi_IN" w:bidi="hi_IN"/>
        </w:rPr>
        <w:t xml:space="preserve"> का यीशु वहाँ से गुजर रहा है। बरतिमाई ने यीशु को पुकारते हुए कहा, "यीशु, </w:t>
      </w:r>
      <w:r>
        <w:rPr>
          <w:b/>
          <w:lang w:val="hi_IN" w:bidi="hi_IN"/>
        </w:rPr>
        <w:t>दाऊद की संतान</w:t>
      </w:r>
      <w:r>
        <w:rPr>
          <w:lang w:val="hi_IN" w:bidi="hi_IN"/>
        </w:rPr>
        <w:t xml:space="preserve">, मुझ पर दया कर!" चेले यीशु के सबसे करीबी बारह अनुयायी हैं। नासरत गलील के क्षेत्र में एक शहर है जहाँ से यीशु आया था। इसे एक महत्वपूर्ण शहर माना जाता था। दाऊद का पुत्र प्रतिज्ञा किए गए उद्धारकर्ता के लिए इस्तेमाल किया जाने वाला नाम था। चेलों और नासरत के लिए उन्हीं शब्दों का इस्तेमाल करें जो आपने पिछले भागों में इस्तेमाल किए हैं। </w:t>
      </w:r>
      <w:hyperlink r:id="rId100">
        <w:r>
          <w:rPr>
            <w:lang w:val="hi_IN" w:bidi="hi_IN"/>
          </w:rPr>
          <w:rPr>
            <w:color w:val="0000EE"/>
            <w:u w:val="single"/>
          </w:rPr>
          <w:t>चेलों</w:t>
        </w:r>
      </w:hyperlink>
      <w:r>
        <w:rPr>
          <w:lang w:val="hi_IN" w:bidi="hi_IN"/>
        </w:rPr>
        <w:t xml:space="preserve"> और </w:t>
      </w:r>
      <w:hyperlink r:id="rId54">
        <w:r>
          <w:rPr>
            <w:lang w:val="hi_IN" w:bidi="hi_IN"/>
          </w:rPr>
          <w:rPr>
            <w:color w:val="0000EE"/>
            <w:u w:val="single"/>
          </w:rPr>
          <w:t>नासरत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दाऊद के पुत्र</w:t>
      </w:r>
      <w:r>
        <w:rPr>
          <w:lang w:val="hi_IN" w:bidi="hi_IN"/>
        </w:rPr>
        <w:t xml:space="preserve"> के लिए किस शब्द या वाक्यांश का इस्तेमाल करेंगे। </w:t>
      </w:r>
      <w:hyperlink r:id="rId364">
        <w:r>
          <w:rPr>
            <w:lang w:val="hi_IN" w:bidi="hi_IN"/>
          </w:rPr>
          <w:rPr>
            <w:color w:val="0000EE"/>
            <w:u w:val="single"/>
          </w:rPr>
          <w:t>दाऊद के पुत्र</w:t>
        </w:r>
      </w:hyperlink>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दया</w:t>
      </w:r>
      <w:r>
        <w:rPr>
          <w:lang w:val="hi_IN" w:bidi="hi_IN"/>
        </w:rPr>
        <w:t xml:space="preserve"> का मतलब है पीड़ित लोगों के प्रति करुणा दिखाना। भजनसहिता में, भजनकार अक्सर परमेश्वर से दया मांगता है। बरतिमाई यीशु से कुछ ऐसा माँगता है जो वह आमतौर पर परमेश्वर से माँगता। उसने सोचा होगा कि यीशु परमेश्वर की शक्ति से उस पर दया कर सकता है। दया के लिए उसी शब्द का इस्तेमाल करें जिसका आपने पिछले भागो में इस्तेमाल किया है। </w:t>
      </w:r>
      <w:hyperlink r:id="rId177">
        <w:r>
          <w:rPr>
            <w:lang w:val="hi_IN" w:bidi="hi_IN"/>
          </w:rPr>
          <w:rPr>
            <w:color w:val="0000EE"/>
            <w:u w:val="single"/>
          </w:rPr>
          <w:t>दया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भीड़ ने बरतिमाई को डांटा या उसे चुप रहने को कहा। बरतिमाई ओर जोर से चिल्लाता रहा। यीशु भीड़ से कहता है कि बरतिमाई को मेरे पास आने दो। भीड़ ने बरतिमाई से कहा "हिम्मत रख।" </w:t>
      </w:r>
      <w:r>
        <w:rPr>
          <w:b/>
          <w:lang w:val="hi_IN" w:bidi="hi_IN"/>
        </w:rPr>
        <w:t>हिम्मत रख</w:t>
      </w:r>
      <w:r>
        <w:rPr>
          <w:lang w:val="hi_IN" w:bidi="hi_IN"/>
        </w:rPr>
        <w:t xml:space="preserve">का मतलब है किसी को खुश करने के लिए प्रोत्साहित करना। </w:t>
      </w:r>
    </w:p>
    <w:p>
      <w:pPr/>
      <w:r>
        <w:rPr>
          <w:lang w:val="hi_IN" w:bidi="hi_IN"/>
        </w:rPr>
      </w:r>
      <w:r>
        <w:rPr>
          <w:lang w:val="hi_IN" w:bidi="hi_IN"/>
        </w:rPr>
        <w:t>यहाँ रुकें और समूह में चर्चा करें: अपनी भाषा में इसे कहने का सही, स्वाभाविक तरीका खोजें। इस ऑडियो को यहाँ रोकें।</w:t>
      </w:r>
    </w:p>
    <w:p>
      <w:pPr/>
      <w:r>
        <w:rPr>
          <w:lang w:val="hi_IN" w:bidi="hi_IN"/>
        </w:rPr>
      </w:r>
      <w:r>
        <w:rPr>
          <w:lang w:val="hi_IN" w:bidi="hi_IN"/>
        </w:rPr>
        <w:t xml:space="preserve">बरतिमाई अपना </w:t>
      </w:r>
      <w:r>
        <w:rPr>
          <w:b/>
          <w:lang w:val="hi_IN" w:bidi="hi_IN"/>
        </w:rPr>
        <w:t>बाहरी वस्त्र</w:t>
      </w:r>
      <w:r>
        <w:rPr>
          <w:lang w:val="hi_IN" w:bidi="hi_IN"/>
        </w:rPr>
        <w:t xml:space="preserve"> या </w:t>
      </w:r>
      <w:r>
        <w:rPr>
          <w:b/>
          <w:lang w:val="hi_IN" w:bidi="hi_IN"/>
        </w:rPr>
        <w:t>कोट</w:t>
      </w:r>
      <w:r>
        <w:rPr>
          <w:lang w:val="hi_IN" w:bidi="hi_IN"/>
        </w:rPr>
        <w:t xml:space="preserve"> शायद अपने पैरों पर फैलाकर, भीख माँग रहा होगा। यह उसके लिए खास तौर पर जरूरी रहा होगा क्योंकि वह अंधा था, और इस तरह वह सिक्कों को छूकर जान पाता कि क्या है। जब यीशु बरतिमाई को आने के लिए कहता है, तो वह कपड़े को फ़ेंक कर तुरंत उसके पास आता है। बहरी वस्त्र एक लंबा वस्त्र होता था जो कपड़ों के ऊपर पहना जाता था। पिछले भागों में बाहरी वस्त्र के लिए आपने जो शब्द इस्तेमाल किया है, वही शब्द इस्तेमाल करें।</w:t>
      </w:r>
    </w:p>
    <w:p>
      <w:pPr/>
      <w:r>
        <w:rPr>
          <w:lang w:val="hi_IN" w:bidi="hi_IN"/>
        </w:rPr>
      </w:r>
      <w:r>
        <w:rPr>
          <w:lang w:val="hi_IN" w:bidi="hi_IN"/>
        </w:rPr>
        <w:t xml:space="preserve">यहाँ रुकें और बाहरी वस्त्र की तस्वीर दिखाएँ। </w:t>
      </w:r>
      <w:hyperlink r:id="rId365">
        <w:r>
          <w:rPr>
            <w:lang w:val="hi_IN" w:bidi="hi_IN"/>
          </w:rPr>
          <w:rPr>
            <w:color w:val="0000EE"/>
            <w:u w:val="single"/>
          </w:rPr>
          <w:t>बाहरी वस्त्र</w:t>
        </w:r>
      </w:hyperlink>
      <w:r>
        <w:rPr>
          <w:lang w:val="hi_IN" w:bidi="hi_IN"/>
        </w:rPr>
        <w:t xml:space="preserve"> मुख्य शब्दावली में है। इस ऑडियो को यहाँ रोकें।</w:t>
      </w:r>
    </w:p>
    <w:p>
      <w:pPr/>
      <w:r>
        <w:rPr>
          <w:lang w:val="hi_IN" w:bidi="hi_IN"/>
        </w:rPr>
      </w:r>
      <w:r>
        <w:rPr>
          <w:lang w:val="hi_IN" w:bidi="hi_IN"/>
        </w:rPr>
        <w:t xml:space="preserve">यीशु ने बरतिमाई से पूछा, "तू क्या चाहता है कि मैं तेरे लिये करूं?" यीशु के चेले और कुछ आस-पास खड़े लोग, यीशु और बरतिमाई के चारों ओर इकट्ठे हुए होगें, जबकि अन्य यात्री अपने रास्ते चलते रहे। बरतिमाई यीशु को </w:t>
      </w:r>
      <w:r>
        <w:rPr>
          <w:b/>
          <w:lang w:val="hi_IN" w:bidi="hi_IN"/>
        </w:rPr>
        <w:t>रब्बी</w:t>
      </w:r>
      <w:r>
        <w:rPr>
          <w:lang w:val="hi_IN" w:bidi="hi_IN"/>
        </w:rPr>
        <w:t xml:space="preserve"> या </w:t>
      </w:r>
      <w:r>
        <w:rPr>
          <w:b/>
          <w:lang w:val="hi_IN" w:bidi="hi_IN"/>
        </w:rPr>
        <w:t>रब्बोनी</w:t>
      </w:r>
      <w:r>
        <w:rPr>
          <w:lang w:val="hi_IN" w:bidi="hi_IN"/>
        </w:rPr>
        <w:t xml:space="preserve"> कह कर पुकारता है और कहता है कि वह देखना चाहता है। रब्बोनी एक गुरु के लिए सर्वोच्च उपाधि है। बरतिमाई यीशु के साथ ऐसा व्यवहार कर रहा है जैसे यीशु उसका गुरु हो, और वह उसका चेला। रब्बी या रब्बोनी के लिए वही शब्द इस्तेमाल करें जो आपने पिछले भागों में इस्तेमाल किया है। </w:t>
      </w:r>
      <w:hyperlink r:id="rId316">
        <w:r>
          <w:rPr>
            <w:lang w:val="hi_IN" w:bidi="hi_IN"/>
          </w:rPr>
          <w:rPr>
            <w:color w:val="0000EE"/>
            <w:u w:val="single"/>
          </w:rPr>
          <w:t>रब्बी</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बरतिमाई से कहता है कि वह अपने रास्ते जाए क्योंकि उसके </w:t>
      </w:r>
      <w:r>
        <w:rPr>
          <w:b/>
          <w:lang w:val="hi_IN" w:bidi="hi_IN"/>
        </w:rPr>
        <w:t>विश्वास</w:t>
      </w:r>
      <w:r>
        <w:rPr>
          <w:lang w:val="hi_IN" w:bidi="hi_IN"/>
        </w:rPr>
        <w:t xml:space="preserve"> ने उसे </w:t>
      </w:r>
      <w:r>
        <w:rPr>
          <w:b/>
          <w:lang w:val="hi_IN" w:bidi="hi_IN"/>
        </w:rPr>
        <w:t>चंगा</w:t>
      </w:r>
      <w:r>
        <w:rPr>
          <w:lang w:val="hi_IN" w:bidi="hi_IN"/>
        </w:rPr>
        <w:t xml:space="preserve"> कर दिया है। जबकि बरतिमाई यीशु के पीछे चलना चाहता है। यीशु जानता था कि वह व्यक्ति सचमुच विश्वास करता है कि यीशु उसे चंगा कर सकता है और यीशु ही मसीहा है। "तेरे </w:t>
      </w:r>
      <w:r>
        <w:rPr>
          <w:b/>
          <w:lang w:val="hi_IN" w:bidi="hi_IN"/>
        </w:rPr>
        <w:t>विश्वास</w:t>
      </w:r>
      <w:r>
        <w:rPr>
          <w:lang w:val="hi_IN" w:bidi="hi_IN"/>
        </w:rPr>
        <w:t xml:space="preserve"> ने तुझे चंगा किया है" का अर्थ है कि वह व्यक्ति इसलिए चंगा हो गया क्योंकि उसने अपने विश्वास के अनुसार काम किया। आप इसे सीधे सक्रिय रूप से कह सकते है (अर्थात "तुम्हारे विश्वास करने के कारण तुम चंगे हुए")।</w:t>
      </w:r>
    </w:p>
    <w:p>
      <w:pPr/>
      <w:r>
        <w:rPr>
          <w:lang w:val="hi_IN" w:bidi="hi_IN"/>
        </w:rPr>
      </w:r>
      <w:r>
        <w:rPr>
          <w:lang w:val="hi_IN" w:bidi="hi_IN"/>
        </w:rPr>
        <w:t xml:space="preserve">शिक्षा का उपकरण: समय रहते किसी स्वयंसेवक से इसमें आपकी सहायता करने के लिये कहें। कमरे के बीच में एक कुर्सी रखें और स्वयंसेवक से पूछें, 'क्या तुम मानते हो कि यह कुर्सी मौजूद है? क्या आप विश्वास करते हैं कि यह एक कुर्सी है? क्या तुम मानते हो कि यह कुर्सी तुम्हें संभालने के लिए पर्याप्त मजबूत है?" स्वयंसेवक को इन सभी प्रश्नों के उत्तर 'हाँ' में देने चाहिए। फिर पूछें, 'मैं जानता हूँ कि तुम थके हुए हो, तो यह कुर्सी तुम्हारे बैठने के लिए है।" स्वयंसेवक को कुर्सी पर बैठने से इनकार करना चाहिए।" इस बात को कई बार दोहराएँ और पूछें कि स्वयंसेवक कुर्सी पर क्यों नहीं बैठ रहा है, जबकि वह जानता है कि कुर्सी वहाँ है और वह यह भी कहता है कि वह मानता है कि कुर्सी उसे सँभालने के लिए पर्याप्त मज़बूत है। समूह को समझाएँ कि यह विश्वास का एक उदाहरण है सिर्फ मन से मानना ही नहीं, बल्कि उस विश्वास पर कार्य करना भी आवश्यक है। यह करने के बाद, समूह में चर्चा करें कि आप विश्वास या मानना को कैसे कहेंगे। </w:t>
      </w:r>
      <w:hyperlink r:id="rId90">
        <w:r>
          <w:rPr>
            <w:lang w:val="hi_IN" w:bidi="hi_IN"/>
          </w:rPr>
          <w:rPr>
            <w:color w:val="0000EE"/>
            <w:u w:val="single"/>
          </w:rPr>
          <w:t>विश्वास</w:t>
        </w:r>
      </w:hyperlink>
      <w:r>
        <w:rPr>
          <w:lang w:val="hi_IN" w:bidi="hi_IN"/>
        </w:rPr>
        <w:t xml:space="preserve"> मुख्य शब्दावली में देखें। पिछले भागों में आपने जो शब्द इस्तेमाल किया है, वही शब्द इस्तेमाल करें। इस ऑडियो को यहाँ रोकें।</w:t>
      </w:r>
    </w:p>
    <w:p>
      <w:pPr/>
      <w:r>
        <w:rPr>
          <w:lang w:val="hi_IN" w:bidi="hi_IN"/>
        </w:rPr>
      </w:r>
      <w:r>
        <w:rPr>
          <w:lang w:val="hi_IN" w:bidi="hi_IN"/>
        </w:rPr>
        <w:t xml:space="preserve">यीशु के कथन "तेरे विश्वास ने तुझे चंगा किया है" में "चंगा" के लिए प्रयुक्त शब्द का दोहरा अर्थ हो सकता है शारीरिक चंगाई और आत्मिक उद्धार। मरकुस और लूका ने यहाँ दोनों अर्थों का संकेत दिया, जैसा कि इस तथ्य से स्पष्ट होता है कि वह व्यक्ति यीशु के पीछे चलने लगा। </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चरण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10:46–52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66">
        <w:r>
          <w:rPr>
            <w:lang w:val="hi_IN" w:bidi="hi_IN"/>
          </w:rPr>
          <w:rPr>
            <w:color w:val="0000EE"/>
            <w:u w:val="single"/>
          </w:rPr>
          <w:t>सुने और मन में रखें</w:t>
        </w:r>
      </w:hyperlink>
      <w:r>
        <w:rPr>
          <w:lang w:val="hi_IN" w:bidi="hi_IN"/>
        </w:rPr>
        <w:t xml:space="preserve"> (512 KB)</w:t>
      </w:r>
      <w:r>
        <w:rPr>
          <w:lang w:val="hi_IN" w:bidi="hi_IN"/>
        </w:rPr>
      </w:r>
    </w:p>
    <w:p>
      <w:pPr>
        <w:pStyle w:val="ListBullet"/>
        <w:spacing w:line="240" w:lineRule="auto"/>
        <w:ind w:left="720"/>
      </w:pPr>
      <w:r>
        <w:rPr>
          <w:lang w:val="hi_IN" w:bidi="hi_IN"/>
        </w:rPr>
      </w:r>
      <w:hyperlink r:id="rId367">
        <w:r>
          <w:rPr>
            <w:lang w:val="hi_IN" w:bidi="hi_IN"/>
          </w:rPr>
          <w:rPr>
            <w:color w:val="0000EE"/>
            <w:u w:val="single"/>
          </w:rPr>
          <w:t>पाठ का परिचय</w:t>
        </w:r>
      </w:hyperlink>
      <w:r>
        <w:rPr>
          <w:lang w:val="hi_IN" w:bidi="hi_IN"/>
        </w:rPr>
        <w:t xml:space="preserve"> (3.2 MB)</w:t>
      </w:r>
      <w:r>
        <w:rPr>
          <w:lang w:val="hi_IN" w:bidi="hi_IN"/>
        </w:rPr>
      </w:r>
    </w:p>
    <w:p>
      <w:pPr>
        <w:pStyle w:val="ListBullet"/>
        <w:spacing w:line="240" w:lineRule="auto"/>
        <w:ind w:left="720"/>
      </w:pPr>
      <w:r>
        <w:rPr>
          <w:lang w:val="hi_IN" w:bidi="hi_IN"/>
        </w:rPr>
      </w:r>
      <w:hyperlink r:id="rId368">
        <w:r>
          <w:rPr>
            <w:lang w:val="hi_IN" w:bidi="hi_IN"/>
          </w:rPr>
          <w:rPr>
            <w:color w:val="0000EE"/>
            <w:u w:val="single"/>
          </w:rPr>
          <w:t>घटनाओं को समझाना</w:t>
        </w:r>
      </w:hyperlink>
      <w:r>
        <w:rPr>
          <w:lang w:val="hi_IN" w:bidi="hi_IN"/>
        </w:rPr>
        <w:t xml:space="preserve"> (2.4 MB)</w:t>
      </w:r>
      <w:r>
        <w:rPr>
          <w:lang w:val="hi_IN" w:bidi="hi_IN"/>
        </w:rPr>
      </w:r>
    </w:p>
    <w:p>
      <w:pPr>
        <w:pStyle w:val="ListBullet"/>
        <w:spacing w:line="240" w:lineRule="auto"/>
        <w:ind w:left="720"/>
      </w:pPr>
      <w:r>
        <w:rPr>
          <w:lang w:val="hi_IN" w:bidi="hi_IN"/>
        </w:rPr>
      </w:r>
      <w:hyperlink r:id="rId369">
        <w:r>
          <w:rPr>
            <w:lang w:val="hi_IN" w:bidi="hi_IN"/>
          </w:rPr>
          <w:rPr>
            <w:color w:val="0000EE"/>
            <w:u w:val="single"/>
          </w:rPr>
          <w:t>पाठ को नाटकीय रूप देना</w:t>
        </w:r>
      </w:hyperlink>
      <w:r>
        <w:rPr>
          <w:lang w:val="hi_IN" w:bidi="hi_IN"/>
        </w:rPr>
        <w:t xml:space="preserve"> (2.5 MB)</w:t>
      </w:r>
      <w:r>
        <w:rPr>
          <w:lang w:val="hi_IN" w:bidi="hi_IN"/>
        </w:rPr>
      </w:r>
    </w:p>
    <w:p>
      <w:pPr>
        <w:pStyle w:val="ListBullet"/>
        <w:spacing w:line="240" w:lineRule="auto"/>
        <w:ind w:left="720"/>
      </w:pPr>
      <w:r>
        <w:rPr>
          <w:lang w:val="hi_IN" w:bidi="hi_IN"/>
        </w:rPr>
      </w:r>
      <w:hyperlink r:id="rId370">
        <w:r>
          <w:rPr>
            <w:lang w:val="hi_IN" w:bidi="hi_IN"/>
          </w:rPr>
          <w:rPr>
            <w:color w:val="0000EE"/>
            <w:u w:val="single"/>
          </w:rPr>
          <w:t>आवश्यक जानकारी</w:t>
        </w:r>
      </w:hyperlink>
      <w:r>
        <w:rPr>
          <w:lang w:val="hi_IN" w:bidi="hi_IN"/>
        </w:rPr>
        <w:t xml:space="preserve"> (3.4 MB)</w:t>
      </w:r>
      <w:r>
        <w:rPr>
          <w:lang w:val="hi_IN" w:bidi="hi_IN"/>
        </w:rPr>
      </w:r>
    </w:p>
    <w:p>
      <w:pPr>
        <w:pStyle w:val="ListBullet"/>
        <w:spacing w:line="240" w:lineRule="auto"/>
        <w:ind w:left="720"/>
      </w:pPr>
      <w:r>
        <w:rPr>
          <w:lang w:val="hi_IN" w:bidi="hi_IN"/>
        </w:rPr>
      </w:r>
      <w:hyperlink r:id="rId371">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11:1–11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मरकुस 11:1–11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मरकुस 11:1–11 का ऑडियो संस्करण सबसे आसानी से समझ आने वाले अनुवाद में सुनें।</w:t>
      </w:r>
    </w:p>
    <w:p>
      <w:pPr/>
      <w:r>
        <w:rPr>
          <w:lang w:val="hi_IN" w:bidi="hi_IN"/>
        </w:rPr>
      </w:r>
      <w:r>
        <w:rPr>
          <w:lang w:val="hi_IN" w:bidi="hi_IN"/>
        </w:rPr>
        <w:t>इस कहानी में यीशु मारे जाने से पहले, अंतिम बार यरूशलेम के बाहर आता है। मरकुस के इस भाग में, यीशु की मौत तक के समय का वर्णन है जो उसके आखिरी हफ्ते का हो सकता है, या यह उसकी मौत से पहले के आखिरी 6 महीनों का विवरण हो सकता है। हमें बिल्कुल नहीं पता कि मरकुस का अंतिम खंड कितने समय-काल का है। यह कहानी यहूदियों की राजधानी यरूशलेम में यीशु के अंतिम कार्यों का वर्णन करने से शुरू होती है।</w:t>
      </w:r>
    </w:p>
    <w:p>
      <w:pPr/>
      <w:r>
        <w:rPr>
          <w:lang w:val="hi_IN" w:bidi="hi_IN"/>
        </w:rPr>
      </w:r>
      <w:r>
        <w:rPr>
          <w:lang w:val="hi_IN" w:bidi="hi_IN"/>
        </w:rPr>
        <w:t xml:space="preserve">यीशु और उसके चेलों ने शायद एक ही दिन में यरीहो से यरूशलेम तक लगभग 34 किलोमीटर की यात्रा की। वे बैतनिय्याह और बैतफगे पहुँचे। बैतनिय्याह और बैतफगे यरूशलेम के पास के दो नगर थे। बैतनिय्याह यरूशलेम से लगभग 3 किलोमीटर दूरी पर है। बैतफगे यरूशलेम के ठीक पास में है, जो लगभग 1 1/2 किलोमीटर दूर है। बैतनिय्याह और बैतफगे दोनों यरूशलेम के पास की तराई में उस ऊँची पहाड़ी पर स्थित हैं। इस पहाड़ी को जैतून का पर्वत कहा जाता है। </w:t>
      </w:r>
    </w:p>
    <w:p>
      <w:pPr/>
      <w:r>
        <w:rPr>
          <w:lang w:val="hi_IN" w:bidi="hi_IN"/>
        </w:rPr>
      </w:r>
      <w:r>
        <w:rPr>
          <w:lang w:val="hi_IN" w:bidi="hi_IN"/>
        </w:rPr>
        <w:t xml:space="preserve">यहाँ रुकें और जैतून पर्वत से यरूशलेम का दृश्य दिखाने वाली एक तस्वीर देखें। </w:t>
      </w:r>
    </w:p>
    <w:p>
      <w:pPr/>
      <w:r>
        <w:rPr>
          <w:lang w:val="hi_IN" w:bidi="hi_IN"/>
        </w:rPr>
      </w:r>
      <w:r>
        <w:rPr>
          <w:lang w:val="hi_IN" w:bidi="hi_IN"/>
        </w:rPr>
        <w:t>रुकें और एक समूह में यरूशलेम का नक्शा शहर के बाहरी इलाके जैसे बैतनिय्याह और बैतफगे के साथ देखें। इस ऑडियो को यहाँ रोकें।</w:t>
      </w:r>
    </w:p>
    <w:p>
      <w:pPr/>
      <w:r>
        <w:rPr>
          <w:lang w:val="hi_IN" w:bidi="hi_IN"/>
        </w:rPr>
      </w:r>
      <w:r>
        <w:rPr>
          <w:lang w:val="hi_IN" w:bidi="hi_IN"/>
        </w:rPr>
        <w:t>आम तौर पर, परमेश्वर की आराधना करने के लिए यरूशलेम जाने वाले तीर्थयात्री शहर में पैदल ही आते थे। हालाँकि, भविष्यवक्ता जकर्याह ने कहा कि मसीहा, या उद्धारकर्ता, एक गदही के बच्चे पर सवार होकर नगर में प्रवेश करेगा। भीड़ और चेले शायद अब तक यह नही जान पाए या मान नहीं पाए कि यीशु ही मसीहा है। यह तब तक संभव नही हो पाया जब तक चेलों को जकर्याह की भविष्यवाणी याद नहीं आई। यहूदी धार्मिक परंपरा में, सामान्य रूप से काम करने वाले पशुओं का इस्तेमाल विशेष उद्देश्यों, जैसे परमेश्वर की सेवा के लिए नहीं किया जाता था। और शायद इसीलिए यीशु ने अपने दो चेलों को पास के गांव में एक गदही का बच्चा लाने के लिए भेजा था, जिस पर कभी सवारी नहीं की गई थी। हमें नहीं पता कि यीशु ने अपने चेलों को किस गांव में भेजा था, पर शायद यह बैतफगे था।</w:t>
      </w:r>
    </w:p>
    <w:p>
      <w:pPr/>
      <w:r>
        <w:rPr>
          <w:lang w:val="hi_IN" w:bidi="hi_IN"/>
        </w:rPr>
      </w:r>
      <w:r>
        <w:rPr>
          <w:lang w:val="hi_IN" w:bidi="hi_IN"/>
        </w:rPr>
        <w:t>यहाँ रुकें और समूह में एक गदही के बच्चे की तस्वीर देखें। इस ऑडियो को यहाँ रोकें।</w:t>
      </w:r>
    </w:p>
    <w:p>
      <w:pPr/>
      <w:r>
        <w:rPr>
          <w:lang w:val="hi_IN" w:bidi="hi_IN"/>
        </w:rPr>
      </w:r>
      <w:r>
        <w:rPr>
          <w:lang w:val="hi_IN" w:bidi="hi_IN"/>
        </w:rPr>
        <w:t>यहाँ रुकें और समूह में इस प्रश्न पर चर्चा करें: आपकी संस्कृति में लोग कैसे प्रार्थना करते हैं? इस ऑडियो को यहाँ रोकें।</w:t>
      </w:r>
    </w:p>
    <w:p>
      <w:pPr/>
      <w:r>
        <w:rPr>
          <w:lang w:val="hi_IN" w:bidi="hi_IN"/>
        </w:rPr>
      </w:r>
      <w:r>
        <w:rPr>
          <w:lang w:val="hi_IN" w:bidi="hi_IN"/>
        </w:rPr>
        <w:t>यीशु ने शायद पहले ही गधे के मालिक से उसे लेने की बात तय कर ली थी, लेकिन वह चेलों को तैयार करना चाहता था कि अगर कोई पूछे कि वे गधा क्यों ले जा रहे हैं तो वे क्या जवाब दें। यीशु ने अपने चेलों से कहा कि वे गाँव में जाएँ, गदही के बच्चे को खोलें और उसे ले आएँ, और अगर कोई पूछे कि "तुम क्या कर रहे हो?" तो तुम उनसे कहना कि प्रभु को इसका प्रयोजन है।</w:t>
      </w:r>
    </w:p>
    <w:p>
      <w:pPr/>
      <w:r>
        <w:rPr>
          <w:lang w:val="hi_IN" w:bidi="hi_IN"/>
        </w:rPr>
      </w:r>
      <w:r>
        <w:rPr>
          <w:lang w:val="hi_IN" w:bidi="hi_IN"/>
        </w:rPr>
        <w:t>तो उसके चेलों ने ठीक वैसा ही किया। वे गाँव में गए, गदही के बच्चे को खोला। लोगों ने पूछा कि तुम यह क्या करते हो। वे जानना चाहते थे कि वे गदही के बच्चे को क्यों खोल रहे थे। चेलों ने उनसे कहा कि प्रभु, या यीशु को इसका प्रयोजन है।</w:t>
      </w:r>
    </w:p>
    <w:p>
      <w:pPr/>
      <w:r>
        <w:rPr>
          <w:lang w:val="hi_IN" w:bidi="hi_IN"/>
        </w:rPr>
      </w:r>
      <w:r>
        <w:rPr>
          <w:lang w:val="hi_IN" w:bidi="hi_IN"/>
        </w:rPr>
        <w:t xml:space="preserve">चेलों ने गधे पर अपने ऊपरी वस्त्र डाल दिए ताकि यीशु को आराम मिले और वे उसका आदर दिखा सकें। </w:t>
      </w:r>
    </w:p>
    <w:p>
      <w:pPr/>
      <w:r>
        <w:rPr>
          <w:lang w:val="hi_IN" w:bidi="hi_IN"/>
        </w:rPr>
      </w:r>
      <w:r>
        <w:rPr>
          <w:lang w:val="hi_IN" w:bidi="hi_IN"/>
        </w:rPr>
        <w:t xml:space="preserve">जब यीशु ने यरूशलेम में प्रवेश किया, तो लोगों ने अपने उपरी कोट या वस्त्र और पत्तेदार डालियाँ मार्ग में बिछाई। डालियाँ जैतून के पेड़ों या खजूर के पेड़ों की थीं। उस समय की संस्कृति में लोग किसी भविष्यवक्ता, राजा या खास यात्री का स्वागत करने के लिए ऐसा करते थे, ताकि उसका सम्मान और आदर दिखा सकें। लोग अक्सर तीर्थयात्रियों का यरूशलेम में इसी तरह खुशी से स्वागत करते थे। </w:t>
      </w:r>
    </w:p>
    <w:p>
      <w:pPr/>
      <w:r>
        <w:rPr>
          <w:lang w:val="hi_IN" w:bidi="hi_IN"/>
        </w:rPr>
      </w:r>
      <w:r>
        <w:rPr>
          <w:lang w:val="hi_IN" w:bidi="hi_IN"/>
        </w:rPr>
        <w:t>यहाँ रुकें और जैतून के पेड़ों और खजूर के पेड़ों की डालियों का एक चित्र देखें। इसमें पत्ते वाला भाग दिखना चाहिए, न कि बड़ी डाली वाला भाग। इस ऑडियो को यहाँ रोकें।</w:t>
      </w:r>
    </w:p>
    <w:p>
      <w:pPr/>
      <w:r>
        <w:rPr>
          <w:lang w:val="hi_IN" w:bidi="hi_IN"/>
        </w:rPr>
      </w:r>
      <w:r>
        <w:rPr>
          <w:lang w:val="hi_IN" w:bidi="hi_IN"/>
        </w:rPr>
        <w:t>यहाँ रुकें और उन वस्त्रों का चित्र देखें जिन्हें चेलों ने गदही के बच्चे पर डाला और लोगों ने मार्ग में बिछाए। इस ऑडियो को यहाँ रोकें।</w:t>
      </w:r>
    </w:p>
    <w:p>
      <w:pPr/>
      <w:r>
        <w:rPr>
          <w:lang w:val="hi_IN" w:bidi="hi_IN"/>
        </w:rPr>
      </w:r>
      <w:r>
        <w:rPr>
          <w:lang w:val="hi_IN" w:bidi="hi_IN"/>
        </w:rPr>
        <w:t>यहाँ रुकें और समूह में इस प्रश्न पर चर्चा करें: जब कोई बड़ा अगुवा किसी गाँव या नगर में आता है तो लोग उसका स्वागत कैसे करते हैं? इस ऑडियो को यहाँ रोकें।</w:t>
      </w:r>
    </w:p>
    <w:p>
      <w:pPr/>
      <w:r>
        <w:rPr>
          <w:lang w:val="hi_IN" w:bidi="hi_IN"/>
        </w:rPr>
      </w:r>
      <w:r>
        <w:rPr>
          <w:lang w:val="hi_IN" w:bidi="hi_IN"/>
        </w:rPr>
        <w:t>जब लोग धार्मिक पर्व के दिनों में यरूशलेम में तीर्थयात्रियों का स्वागत करते थे, तो वे अक्सर उनके लिए अपने शास्त्रों से गीत गाते थे। ये गीत आमतौर पर उम्मीद से भरी प्रार्थना होती थी कि परमेश्वर उनके उद्धारकर्ता को भेजेगा। परमेश्वर ने राजा दाऊद से वादा किया था कि दाऊद के वंशजों में से एक हमेशा इस्राएल पर राज्य करता रहेगा। और एक दिन, दाऊद के परिवार के इन शासकों में से कोई एक, यहूदियों को उनके अत्याचार से बचाएगा और उनके राज्य को उन्हें वापस दिलाएगा। वह व्यक्ति उनका उद्धारकर्ता या मसीहा होगा। उस समय की आशा और प्रार्थना कर रहा था जब ऐसा होगा, और उनकी कई प्रार्थनाएँ परमेश्वर से यही माँग रही थीं। हालाँकि, इस समय बहुत से लोग यह नही जान पाए होगें कि यीशु ही वह उद्धारकर्ता है जिसके लिए वे प्रार्थना कर रहे थे वे केवल इतना जानते थे कि वह एक महत्वपूर्ण व्यक्ति है। वे एक बड़े संत के लिए खुशी के गीत गा रहे थे जैसा कि वे हमेशा करते थे।</w:t>
      </w:r>
    </w:p>
    <w:p>
      <w:pPr/>
      <w:r>
        <w:rPr>
          <w:lang w:val="hi_IN" w:bidi="hi_IN"/>
        </w:rPr>
      </w:r>
      <w:r>
        <w:rPr>
          <w:lang w:val="hi_IN" w:bidi="hi_IN"/>
        </w:rPr>
        <w:t xml:space="preserve">शायद सूर्यास्त का समय हो रहा था। यीशु मंदिर के बाहरी हिस्से में गया, बाहरी हिस्सा जहाँ गैर-याजकों को जाने की अनुमति थी, यह देखने के लिए कि वहाँ क्या हो रहा था। फिर वह चले गए और अगले दिन तक वापस नहीं आए। वह और उसके चेले बैतनिय्याह में रहने के लिए गए, जैसे कि वे हर रात यरूशलेम आते समय करते थे। </w:t>
      </w:r>
      <w:r>
        <w:rPr>
          <w:lang w:val="hi_IN" w:bidi="hi_IN"/>
        </w:rPr>
      </w:r>
    </w:p>
    <w:p>
      <w:pPr>
        <w:pStyle w:val="Heading3"/>
      </w:pPr>
      <w:r>
        <w:rPr>
          <w:lang w:val="hi_IN" w:bidi="hi_IN"/>
        </w:rPr>
        <w:t>घटनाओं को समझाना</w:t>
      </w:r>
    </w:p>
    <w:p>
      <w:pPr/>
      <w:r>
        <w:rPr>
          <w:lang w:val="hi_IN" w:bidi="hi_IN"/>
        </w:rPr>
      </w:r>
      <w:r>
        <w:rPr>
          <w:lang w:val="hi_IN" w:bidi="hi_IN"/>
        </w:rPr>
        <w:t>मरकुस 11:1–11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यीशु यरूशलेम के बाहर जैतून के पर्वत पर, बैतनिय्याह और बैतफगे गांवों में पहुंचता है। उसने अपने दो चेलों को पास के गाँव में भेजा ताकि वे उसके लिए एक गदही का बच्चा लाएँ। वह उन्हें कुछ निर्देश देता है।</w:t>
      </w:r>
    </w:p>
    <w:p>
      <w:pPr/>
      <w:r>
        <w:rPr>
          <w:lang w:val="hi_IN" w:bidi="hi_IN"/>
        </w:rPr>
      </w:r>
      <w:r>
        <w:rPr>
          <w:b/>
          <w:lang w:val="hi_IN" w:bidi="hi_IN"/>
        </w:rPr>
        <w:t>दूसरे दृश्य में:</w:t>
      </w:r>
      <w:r>
        <w:rPr>
          <w:lang w:val="hi_IN" w:bidi="hi_IN"/>
        </w:rPr>
        <w:t xml:space="preserve"> दो चेले गाँव में जाते हैं। वे उस गदही के बच्चे को खोलते है। वे लोगों द्वारा पूछे गए सवालों का जवाब देते हैं, "तुम क्या कर रहे हो?"</w:t>
      </w:r>
    </w:p>
    <w:p>
      <w:pPr/>
      <w:r>
        <w:rPr>
          <w:lang w:val="hi_IN" w:bidi="hi_IN"/>
        </w:rPr>
      </w:r>
      <w:r>
        <w:rPr>
          <w:b/>
          <w:lang w:val="hi_IN" w:bidi="hi_IN"/>
        </w:rPr>
        <w:t>तीसरे दृश्य में:</w:t>
      </w:r>
      <w:r>
        <w:rPr>
          <w:lang w:val="hi_IN" w:bidi="hi_IN"/>
        </w:rPr>
        <w:t xml:space="preserve"> चेले गदही के बच्चे को यीशु के पास ले जाते हैं, उस पर अपने उपरी कोट डालते हैं, और वह यरूशलेम में प्रवेश करता है। लोगों ने उसके सामने अपने कोट और पेड़ की डालियाँ बिछा दीं। वे पुकार-पुकार कर कहने लगे, "होशाना! धन्य है वह जो प्रभु के नाम से आता है! धन्य है हमारे पिता दाऊद का राज्य जो आने पर है!"</w:t>
      </w:r>
    </w:p>
    <w:p>
      <w:pPr/>
      <w:r>
        <w:rPr>
          <w:lang w:val="hi_IN" w:bidi="hi_IN"/>
        </w:rPr>
      </w:r>
      <w:r>
        <w:rPr>
          <w:b/>
          <w:lang w:val="hi_IN" w:bidi="hi_IN"/>
        </w:rPr>
        <w:t>चौथे दृश्य में:</w:t>
      </w:r>
      <w:r>
        <w:rPr>
          <w:lang w:val="hi_IN" w:bidi="hi_IN"/>
        </w:rPr>
        <w:t xml:space="preserve"> यीशु और उसके चेले नगर में प्रवेश करते हैं, और लोग लौट जाते हैं। वह मंदिर में जाता है, और फिर रात बिताने के लिए बैतनिय्याह वापस चला जाता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जिनमें वे दो भी शामिल हैं जो गदही के बच्चे को लाने गए थे</w:t>
      </w:r>
    </w:p>
    <w:p>
      <w:pPr>
        <w:pStyle w:val="ListBullet"/>
        <w:spacing w:line="240" w:lineRule="auto"/>
        <w:ind w:left="720"/>
      </w:pPr>
      <w:r>
        <w:rPr>
          <w:lang w:val="hi_IN" w:bidi="hi_IN"/>
        </w:rPr>
      </w:r>
      <w:r>
        <w:rPr>
          <w:lang w:val="hi_IN" w:bidi="hi_IN"/>
        </w:rPr>
        <w:t>गदही का बच्चा जिस पर कभी सवारी नहीं की गई</w:t>
      </w:r>
    </w:p>
    <w:p>
      <w:pPr>
        <w:pStyle w:val="ListBullet"/>
        <w:spacing w:line="240" w:lineRule="auto"/>
        <w:ind w:left="720"/>
      </w:pPr>
      <w:r>
        <w:rPr>
          <w:lang w:val="hi_IN" w:bidi="hi_IN"/>
        </w:rPr>
      </w:r>
      <w:r>
        <w:rPr>
          <w:lang w:val="hi_IN" w:bidi="hi_IN"/>
        </w:rPr>
        <w:t>गधे के आस-पास खड़े लोग</w:t>
      </w:r>
    </w:p>
    <w:p>
      <w:pPr>
        <w:pStyle w:val="ListBullet"/>
        <w:spacing w:line="240" w:lineRule="auto"/>
        <w:ind w:left="720"/>
      </w:pPr>
      <w:r>
        <w:rPr>
          <w:lang w:val="hi_IN" w:bidi="hi_IN"/>
        </w:rPr>
      </w:r>
      <w:r>
        <w:rPr>
          <w:lang w:val="hi_IN" w:bidi="hi_IN"/>
        </w:rPr>
        <w:t>यरूशलेम की ओर जाते हुए रास्ते पर लोग। कुछ लोग गदही के बच्चे के पीछे चल रहे हैं और कुछ लोग आगे चल रहे हैं।</w:t>
      </w:r>
    </w:p>
    <w:p>
      <w:pPr/>
      <w:r>
        <w:rPr>
          <w:lang w:val="hi_IN" w:bidi="hi_IN"/>
        </w:rPr>
      </w:r>
      <w:r>
        <w:rPr>
          <w:lang w:val="hi_IN" w:bidi="hi_IN"/>
        </w:rPr>
        <w:t>एक समूह में, इस भाग के परिवेश के इन हिस्सों पर ध्यान दें: यह याद रखना महत्वपूर्ण है कि जैतून पर्वत ऊँचा है, लेकिन यह एक पहाड़ नहीं है। यह अपने आस-पास की पहाड़ियों और शहरों से ऊँचा है।</w:t>
      </w:r>
    </w:p>
    <w:p>
      <w:pPr/>
      <w:r>
        <w:rPr>
          <w:lang w:val="hi_IN" w:bidi="hi_IN"/>
        </w:rPr>
      </w:r>
      <w:r>
        <w:rPr>
          <w:lang w:val="hi_IN" w:bidi="hi_IN"/>
        </w:rPr>
        <w:t>यहाँ रुकें और एक समूह में यरूशलेम के ऊपर स्थित जैतून पर्वत की तस्वीर देखें। इस ऑडियो को यहाँ रोकें।</w:t>
      </w:r>
    </w:p>
    <w:p>
      <w:pPr/>
      <w:r>
        <w:rPr>
          <w:lang w:val="hi_IN" w:bidi="hi_IN"/>
        </w:rPr>
      </w:r>
      <w:r>
        <w:rPr>
          <w:lang w:val="hi_IN" w:bidi="hi_IN"/>
        </w:rPr>
        <w:t xml:space="preserve">गधे के मालिक ने गधे को एक इमारत के द्वार के पास बाँध रखा था जो शहर की सड़क के पास थी। उसे शायद जमीन में गड़े हुए एक खम्भे से बांधा होगा। रस्सी का एक सिरा गधे के गले में और दूसरा सिरा एक खंभे से बंधा हुआ था। मालिक ऐसा इसलिए करते थे ताकि जब कोई गधों का इस्तेमाल न कर रहा हो तो वे भाग न जाएँ। </w:t>
      </w:r>
    </w:p>
    <w:p>
      <w:pPr/>
      <w:r>
        <w:rPr>
          <w:lang w:val="hi_IN" w:bidi="hi_IN"/>
        </w:rPr>
      </w:r>
      <w:r>
        <w:rPr>
          <w:lang w:val="hi_IN" w:bidi="hi_IN"/>
        </w:rPr>
        <w:t xml:space="preserve">चेले गदही के बच्चे को ले आए, और उन्होंने अपने कपड़े उस पर डाल दिए। उन्होंने कपड़ा फेंका नहीं, बल्कि अच्छे से बिछाये ताकि उसकी पीठ पर यीशु आराम से बैठ सके। </w:t>
      </w:r>
    </w:p>
    <w:p>
      <w:pPr/>
      <w:r>
        <w:rPr>
          <w:lang w:val="hi_IN" w:bidi="hi_IN"/>
        </w:rPr>
      </w:r>
      <w:r>
        <w:rPr>
          <w:lang w:val="hi_IN" w:bidi="hi_IN"/>
        </w:rPr>
        <w:t>जब यीशु गधे पर सवार होकर यरूशलेम में आया, तो मार्ग में लोगों की बड़ी भीड़ थी। यह एक धार्मिक पर्व से ठीक पहले का समय था, इसलिए बहुत से लोग यरूशलेम में आ रहे थे। लोगों ने यीशु को एक बड़े तीर्थयात्री के रूप में देखा। लोगों ने अपने बाहरी वस्त्र गधे के सामने जमीन पर फैला दिए ताकि वह उन पर कदम रखे। उन्होंने खेतों में से पेड़ों की डालियाँ काट-काट कर मार्ग में फैला दी। यह जैतून या खजूर के पेड़ों की डालियाँ थीं, जो पत्तों से भरी थीं।</w:t>
      </w:r>
    </w:p>
    <w:p>
      <w:pPr/>
      <w:r>
        <w:rPr>
          <w:lang w:val="hi_IN" w:bidi="hi_IN"/>
        </w:rPr>
      </w:r>
      <w:r>
        <w:rPr>
          <w:lang w:val="hi_IN" w:bidi="hi_IN"/>
        </w:rPr>
        <w:t>लोग गदही के बच्चे के आगे और पीछे चल रहे थे। वे स्तुति और स्वागत के खुशी भरे गीत गा रहे थे। उन्होंने कहा, "होशाना, या परमेश्वर की स्तुति हो! धन्य है वह जो प्रभु के नाम से आता है। धन्य है वह राज्य जो आने पर है, जिस पर दाऊद का वंशज राज करेगा! परमेश्वर की स्तुति हो!"</w:t>
      </w:r>
    </w:p>
    <w:p>
      <w:pPr/>
      <w:r>
        <w:rPr>
          <w:lang w:val="hi_IN" w:bidi="hi_IN"/>
        </w:rPr>
      </w:r>
      <w:r>
        <w:rPr>
          <w:lang w:val="hi_IN" w:bidi="hi_IN"/>
        </w:rPr>
        <w:t>जब यीशु नगर में आया, लोग वहाँ से चले गए। यीशु और चेले मंदिर के परिसर में गए, चारों ओर देखा और चल दिए। शाम हो चुकी थी सूर्यास्त होने वाला था इसलिए घर जाने का समय हो गया था। वे रात बिताने के लिए शहर से 3 किलोमीटर दूर वापस बैतनिय्याह चले गए।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मरकुस 11:1–11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बारह चेले, जिनमें वे दो भी शामिल हैं जो गधे के बच्चे को लाने गए थे</w:t>
      </w:r>
    </w:p>
    <w:p>
      <w:pPr>
        <w:pStyle w:val="ListBullet"/>
        <w:spacing w:line="240" w:lineRule="auto"/>
        <w:ind w:left="720"/>
      </w:pPr>
      <w:r>
        <w:rPr>
          <w:lang w:val="hi_IN" w:bidi="hi_IN"/>
        </w:rPr>
      </w:r>
      <w:r>
        <w:rPr>
          <w:lang w:val="hi_IN" w:bidi="hi_IN"/>
        </w:rPr>
        <w:t xml:space="preserve">गधे का बच्चा जिस पर कभी सवारी नहीं की गई। </w:t>
      </w:r>
    </w:p>
    <w:p>
      <w:pPr>
        <w:pStyle w:val="ListBullet"/>
        <w:spacing w:line="240" w:lineRule="auto"/>
        <w:ind w:left="720"/>
      </w:pPr>
      <w:r>
        <w:rPr>
          <w:lang w:val="hi_IN" w:bidi="hi_IN"/>
        </w:rPr>
      </w:r>
      <w:r>
        <w:rPr>
          <w:lang w:val="hi_IN" w:bidi="hi_IN"/>
        </w:rPr>
        <w:t xml:space="preserve">गधे के आस-पास खड़े लोग। </w:t>
      </w:r>
    </w:p>
    <w:p>
      <w:pPr>
        <w:pStyle w:val="ListBullet"/>
        <w:spacing w:line="240" w:lineRule="auto"/>
        <w:ind w:left="720"/>
      </w:pPr>
      <w:r>
        <w:rPr>
          <w:lang w:val="hi_IN" w:bidi="hi_IN"/>
        </w:rPr>
      </w:r>
      <w:r>
        <w:rPr>
          <w:lang w:val="hi_IN" w:bidi="hi_IN"/>
        </w:rPr>
        <w:t>यरूशलेम की ओर जाते हुए रास्ते पर लोग। कुछ लोग गधे के बच्चे के पीछे चल रहे हैं और कुछ लोग आगे चल रहे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नाटक को रोककर उस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और उसके चेले बैतफगे के पास जैतून पर्वत पर पहुँचते हैं। उस दिन वे 34 किलोमीटर लंबी यात्रा तय करते हैं। यीशु दो चेलों को गाँव से एक ऐसे गधे के बच्चे को लाने को कहता है जिस पर कभी सवारी न की गई हो। वह उनसे कहता है कि वे उसे खोलकर उसके पास ले आएँ।</w:t>
      </w:r>
    </w:p>
    <w:p>
      <w:pPr/>
      <w:r>
        <w:rPr>
          <w:lang w:val="hi_IN" w:bidi="hi_IN"/>
        </w:rPr>
      </w:r>
      <w:r>
        <w:rPr>
          <w:lang w:val="hi_IN" w:bidi="hi_IN"/>
        </w:rPr>
        <w:t>अभिनय को रोकें। यीशु का पात्र निभाने वाले व्यक्ति से पूछें, "आप क्या महसूस कर रहे हैं या क्या सोच रहे हैं?" वह शायद कुछ इस तरह उत्तर दे, "मैं थका हुआ हूँ, लेकिन आज मुझे और भी काम करना है" या "मैं दुखी हूँ कि यरूशलेम में मेरा काम शुरू हो रहा है, और मैं जल्द ही मारा जाऊँगा।" चेलों का पात्र निभाने वाले व्यक्तियों से पूछें, "आप क्या महसूस कर रहे हैं या क्या सोच रहे हैं?" वह शायद कुछ इस तरह उत्तर दे, "उलझन में है कि यीशु को गधे की जरूरत है, आज तक कोई भी यरूशलेम में गधे पर सवारी करके नहीं आया!" या "डर है कि कोई सोचेगा कि हम गधे को चुरा रहे हैं।" अभिनय को जारी रखें।</w:t>
      </w:r>
    </w:p>
    <w:p>
      <w:pPr/>
      <w:r>
        <w:rPr>
          <w:lang w:val="hi_IN" w:bidi="hi_IN"/>
        </w:rPr>
      </w:r>
      <w:r>
        <w:rPr>
          <w:lang w:val="hi_IN" w:bidi="hi_IN"/>
        </w:rPr>
        <w:t>चेले गाँव में प्रवेश करते हैं और गधे के बच्चे को वैसे ही बंधा हुआ पाते हैं जैसा यीशु ने कहा था। जब वे उसे खोलते हैं, तो लोग उनसे पूछते हैं कि वे ऐसा क्यों कर रहे हैं। वे जवाब देते हैं, "प्रभु को इसका प्रयोजन है," और लोग उन्हें गधे के बच्चे को ले जाने की अनुमति देते हैं। वे उसको लाते हैं और चेले अपने कपड़े गधे के बच्चे के ऊपर डाल देते हैं ताकि यीशु के लिए एक अच्छा आसन बना सकें।</w:t>
      </w:r>
    </w:p>
    <w:p>
      <w:pPr/>
      <w:r>
        <w:rPr>
          <w:lang w:val="hi_IN" w:bidi="hi_IN"/>
        </w:rPr>
      </w:r>
      <w:r>
        <w:rPr>
          <w:lang w:val="hi_IN" w:bidi="hi_IN"/>
        </w:rPr>
        <w:t>अभिनय को रोकें। यीशु का पात्र निभाने वाले व्यक्ति से पूछें, "आप क्या महसूस कर रहे हैं या क्या सोच रहे हैं?" वह कुछ इस तरह उत्तर दे सकता है, "मुझे बहुत खुशी है कि मेरे चेले मेरी बात मान रहे हैं," या "काश मेरे आस-पास के लोग मेरे बारे में जाने कि मैं कौन हूँ," या "मैं इन लोगों से बहुत प्यार करता हूँ।" चेलों का पात्र निभाने वाले व्यक्तियों से पूछें, "आप क्या महसूस कर रहे हैं या क्या सोच रहे हैं?" वह शायद कुछ इस तरह उत्तर दे, "मैं हैरान हूँ कि हमने सचमुच गधे का बच्चा ढूंढ लिया और लोगों ने हमें उसे ले जाने दिया" या "मैं चाहता हूँ कि यीशु आराम से बैठे, भले ही इसके लिए मुझे अपने वस्त्र उतार कर बिछाने पड़े।" अभिनय को जारी रखें।</w:t>
      </w:r>
    </w:p>
    <w:p>
      <w:pPr/>
      <w:r>
        <w:rPr>
          <w:lang w:val="hi_IN" w:bidi="hi_IN"/>
        </w:rPr>
      </w:r>
      <w:r>
        <w:rPr>
          <w:lang w:val="hi_IN" w:bidi="hi_IN"/>
        </w:rPr>
        <w:t>यीशु गधे के बच्चे पर सवार होकर यरूशलेम में प्रवेश करता है। लोग पेड़ों से खजूर या जैतून की डालियाँ तोड़कर मार्ग में बिछा देते हैं। वे अपने उपरी वस्त्र उतारते हैं और मार्ग में बिछा देते हैं। वे खुशी से चिल्लाते हैं, "होशाना, धन्य है वह जो प्रभु के नाम से आता है! धन्य है वह राज्य जो राजा दाऊद के वंशजों से आएगा! परमेश्वर की स्तुति हो!"</w:t>
      </w:r>
    </w:p>
    <w:p>
      <w:pPr/>
      <w:r>
        <w:rPr>
          <w:lang w:val="hi_IN" w:bidi="hi_IN"/>
        </w:rPr>
      </w:r>
      <w:r>
        <w:rPr>
          <w:lang w:val="hi_IN" w:bidi="hi_IN"/>
        </w:rPr>
        <w:t>अभिनय को रोकें। लोगों का पात्र निभा रहे व्यक्तियों से पूछें, "आप क्या महसूस कर रहे हैं या क्या सोच रहे हैं?" वह कुछ इस तरह उत्तर दे सकता है, "यह आदमी महत्वपूर्ण होगा," या "मुझे पर्व बहुत पसंद हैं! आओ इस व्यक्ति की प्रशंसा करें, हो सकता है यह हमारी मदद करें!" या "आशा करता हूँ।" चेलों से पूछे, "आप क्या महसूस कर रहे हो या क्या सोच रहे हो?" वह व्यक्ति कुछ इस तरह का उत्तर दे सकता है, "मुझे ऐसे महत्वपूर्ण व्यक्ति के साथ होने पर गर्व है! या "मैं हैरान हूँ कि अगर यीशु राजा बन जाता है तो मेरा काम क्या होगा।" यीशु से पूछें, "आप क्या महसूस कर रहे हैं या क्या सोच रहे हैं? वह व्यक्ति कुछ इस तरह से उत्तर दे सकता है, "काश ये लोग समझ पाते कि मैं कौन हूँ," या "मुझे दुख है कि ये लोग नहीं समझते।" अभिनय को जारी रखें।</w:t>
      </w:r>
    </w:p>
    <w:p>
      <w:pPr/>
      <w:r>
        <w:rPr>
          <w:lang w:val="hi_IN" w:bidi="hi_IN"/>
        </w:rPr>
      </w:r>
      <w:r>
        <w:rPr>
          <w:lang w:val="hi_IN" w:bidi="hi_IN"/>
        </w:rPr>
        <w:t>यीशु यरूशलेम में प्रवेश करता है और भीड़ चली जाती है। यीशु और बारह चेले मंदिर में जाते हैं और चारों ओर देखते हैं। फिर वे शहर से बाहर बैतनिय्याह की ओर वापस जाते हैं, जहाँ वे रात बिताते हैं।</w:t>
      </w:r>
    </w:p>
    <w:p>
      <w:pPr/>
      <w:r>
        <w:rPr>
          <w:lang w:val="hi_IN" w:bidi="hi_IN"/>
        </w:rPr>
      </w:r>
      <w:r>
        <w:rPr>
          <w:lang w:val="hi_IN" w:bidi="hi_IN"/>
        </w:rPr>
        <w:t>अभिनय को रोक दें। चेलों का पात्र निभाने वाले व्यक्तियों से पूछें, "आप क्या महसूस कर रहे हैं या क्या सोच रहे हैं?" वह व्यक्ति शायद कुछ इस तरह से उत्तर दे, "उलझन में हूँ कि हम सिर्फ मंदिर देखने गए थे," या "पुरे दिन में बहुत थक गए," या "आने वाले पर्व के लिए उत्साहित हूँ।"</w:t>
      </w:r>
      <w:r>
        <w:rPr>
          <w:lang w:val="hi_IN" w:bidi="hi_IN"/>
        </w:rPr>
      </w:r>
    </w:p>
    <w:p>
      <w:pPr>
        <w:pStyle w:val="Heading3"/>
      </w:pPr>
      <w:r>
        <w:rPr>
          <w:lang w:val="hi_IN" w:bidi="hi_IN"/>
        </w:rPr>
        <w:t>आवश्यक जानकारी</w:t>
      </w:r>
    </w:p>
    <w:p>
      <w:pPr/>
      <w:r>
        <w:rPr>
          <w:lang w:val="hi_IN" w:bidi="hi_IN"/>
        </w:rPr>
      </w:r>
      <w:r>
        <w:rPr>
          <w:lang w:val="hi_IN" w:bidi="hi_IN"/>
        </w:rPr>
        <w:t>मरकुस 11:1–11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यरूशलेम के निकट के इलाके में पहुँचे। वे </w:t>
      </w:r>
      <w:r>
        <w:rPr>
          <w:b/>
          <w:lang w:val="hi_IN" w:bidi="hi_IN"/>
        </w:rPr>
        <w:t>जैतून के पर्वत</w:t>
      </w:r>
      <w:r>
        <w:rPr>
          <w:lang w:val="hi_IN" w:bidi="hi_IN"/>
        </w:rPr>
        <w:t xml:space="preserve"> पर थे, जो यरूशलेम की घाटी के पार एक ऊँची पहाड़ी थी। इस पहाड़ी पर बहुत जैतून के पेड़ उगे हुए थे। चेले यीशु के सबसे करीबी अनुयायी हैं। चेलों के लिए वही शब्द इस्तेमाल करें जो आपने मरकुस की पूरी किताब में इस्तेमाल किया है। </w:t>
      </w:r>
      <w:r>
        <w:rPr>
          <w:b/>
          <w:lang w:val="hi_IN" w:bidi="hi_IN"/>
        </w:rPr>
        <w:t>चेलों</w:t>
      </w:r>
      <w:r>
        <w:rPr>
          <w:lang w:val="hi_IN" w:bidi="hi_IN"/>
        </w:rPr>
        <w:t xml:space="preserve"> के बारे में ज्यादा जानकारी के लिए मुख्य शब्दावली देखें।</w:t>
      </w:r>
    </w:p>
    <w:p>
      <w:pPr/>
      <w:r>
        <w:rPr>
          <w:lang w:val="hi_IN" w:bidi="hi_IN"/>
        </w:rPr>
      </w:r>
      <w:r>
        <w:rPr>
          <w:lang w:val="hi_IN" w:bidi="hi_IN"/>
        </w:rPr>
        <w:t>यहाँ रुकें और समूह में जैतून के पेड़ और जैतून के पर्वत की तस्वीर देखें। इस ऑडियो को यहाँ रोकें।</w:t>
      </w:r>
    </w:p>
    <w:p>
      <w:pPr/>
      <w:r>
        <w:rPr>
          <w:lang w:val="hi_IN" w:bidi="hi_IN"/>
        </w:rPr>
      </w:r>
      <w:r>
        <w:rPr>
          <w:lang w:val="hi_IN" w:bidi="hi_IN"/>
        </w:rPr>
        <w:t xml:space="preserve">यीशु ने अपने दो चेलों से कहा कि वे पास के गाँव में जाएँ और वहाँ एक दरवाजे के पास बँधे हुए </w:t>
      </w:r>
      <w:r>
        <w:rPr>
          <w:b/>
          <w:lang w:val="hi_IN" w:bidi="hi_IN"/>
        </w:rPr>
        <w:t>गधे</w:t>
      </w:r>
      <w:r>
        <w:rPr>
          <w:lang w:val="hi_IN" w:bidi="hi_IN"/>
        </w:rPr>
        <w:t xml:space="preserve"> के </w:t>
      </w:r>
      <w:r>
        <w:rPr>
          <w:b/>
          <w:lang w:val="hi_IN" w:bidi="hi_IN"/>
        </w:rPr>
        <w:t>बच्चे</w:t>
      </w:r>
      <w:r>
        <w:rPr>
          <w:lang w:val="hi_IN" w:bidi="hi_IN"/>
        </w:rPr>
        <w:t xml:space="preserve"> को लाएँ। यह एक गधे का बच्चा है जिस पर कभी सवारी नहीं की गई है। गधे ऐसे जानवर होते हैं जो भारी बोझ उठाते हैं और एक व्यक्ति को ढोने के योग्य होते हैं।</w:t>
      </w:r>
    </w:p>
    <w:p>
      <w:pPr/>
      <w:r>
        <w:rPr>
          <w:lang w:val="hi_IN" w:bidi="hi_IN"/>
        </w:rPr>
      </w:r>
      <w:r>
        <w:rPr>
          <w:lang w:val="hi_IN" w:bidi="hi_IN"/>
        </w:rPr>
        <w:t>यहाँ रुकें और समूह में एक गधे के बच्चे की तस्वीर देखें। इस ऑडियो को यहाँ रोकें।</w:t>
      </w:r>
    </w:p>
    <w:p>
      <w:pPr/>
      <w:r>
        <w:rPr>
          <w:lang w:val="hi_IN" w:bidi="hi_IN"/>
        </w:rPr>
      </w:r>
      <w:r>
        <w:rPr>
          <w:lang w:val="hi_IN" w:bidi="hi_IN"/>
        </w:rPr>
        <w:t>अगर कोई चेलों से पूछता है कि वे उसे क्यों खोल रहे हैं, तो यीशु ने उनसे कहा कि उनसे कहना, "</w:t>
      </w:r>
      <w:r>
        <w:rPr>
          <w:b/>
          <w:lang w:val="hi_IN" w:bidi="hi_IN"/>
        </w:rPr>
        <w:t>प्रभु</w:t>
      </w:r>
      <w:r>
        <w:rPr>
          <w:lang w:val="hi_IN" w:bidi="hi_IN"/>
        </w:rPr>
        <w:t xml:space="preserve"> को इसका प्रयोजन है।" प्रभु का इस्तेमाल यहाँ शायद स्वामी के लिए किया गया है या ऐसे व्यक्ति के लिए जिसके पास दूसरों पर अधिकार है। कई बार इस शब्द का इस्तेमाल परमेश्वर ने खुद के लिए किया है। हालाँकि, इसका अर्थ यह भी हो सकता है कि मालिक को स्वयं इस की जरूरत थी। हमें पक्का पता नहीं है, लेकिन ज्यादातर अनुवादों में इसका मतलब यह लिया गया है कि मालिक, यीशु को इसकी जरूरत है। जब प्रभु का काम पूरा हो जाएगा, तो वह इसे इसके मालिक को वापस कर देगा। प्रभु के लिए उसी शब्द का इस्तेमाल करें जो आपने पिछले भागों में इस्तेमाल किया है। </w:t>
      </w:r>
      <w:r>
        <w:rPr>
          <w:b/>
          <w:lang w:val="hi_IN" w:bidi="hi_IN"/>
        </w:rPr>
        <w:t>प्रभु</w:t>
      </w:r>
      <w:r>
        <w:rPr>
          <w:lang w:val="hi_IN" w:bidi="hi_IN"/>
        </w:rPr>
        <w:t xml:space="preserve"> के बारे में अधिक जानकारी के लिए, मुख्य शब्दावली देखें।</w:t>
      </w:r>
    </w:p>
    <w:p>
      <w:pPr/>
      <w:r>
        <w:rPr>
          <w:lang w:val="hi_IN" w:bidi="hi_IN"/>
        </w:rPr>
      </w:r>
      <w:r>
        <w:rPr>
          <w:lang w:val="hi_IN" w:bidi="hi_IN"/>
        </w:rPr>
        <w:t xml:space="preserve">चेलों ने गधे के बच्चे के ऊपर अपने </w:t>
      </w:r>
      <w:r>
        <w:rPr>
          <w:b/>
          <w:lang w:val="hi_IN" w:bidi="hi_IN"/>
        </w:rPr>
        <w:t>उपरी वस्त्र डाले</w:t>
      </w:r>
      <w:r>
        <w:rPr>
          <w:lang w:val="hi_IN" w:bidi="hi_IN"/>
        </w:rPr>
        <w:t xml:space="preserve"> ताकि यीशु उस पर आराम से बैठ सके। उसके बाद लोगों ने यीशु के प्रति आदर दिखाने के लिए अपने बाहरी कपड़े मार्ग में बिछा दिए ताकि वह उन पर चल सके। ये लंबे उपरी कोट उनके सामान्य वस्त्रों के ऊपर पहने जाते थे। वे रात में लोगों को गर्म रखते थे क्योंकि वे अक्सर जानवरों की खाल या ऊन से बने होते थे। उन्हें पुरुषों के कंधों पर लपेटा जाता था, जिनमें हाथों के लिए छेद होते थे। बाहरी वस्त्र के लिए उसी शब्द का प्रयोग करें जो आपने पिछले भागों में किया है। उपरी कोट या </w:t>
      </w:r>
      <w:r>
        <w:rPr>
          <w:b/>
          <w:lang w:val="hi_IN" w:bidi="hi_IN"/>
        </w:rPr>
        <w:t>बाहरी वस्त्र</w:t>
      </w:r>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उपरी कोट की तस्वीर देखें जिन्हें यहूदी पुरुष पहनते थे। इस ऑडियो को यहाँ रोकें।</w:t>
      </w:r>
    </w:p>
    <w:p>
      <w:pPr/>
      <w:r>
        <w:rPr>
          <w:lang w:val="hi_IN" w:bidi="hi_IN"/>
        </w:rPr>
      </w:r>
      <w:r>
        <w:rPr>
          <w:lang w:val="hi_IN" w:bidi="hi_IN"/>
        </w:rPr>
        <w:t xml:space="preserve">जब यीशु यरूशलेम में प्रवेश करना शुरू करता है, तो लोग पुकारना शुरू कर देते हैं। </w:t>
      </w:r>
      <w:r>
        <w:rPr>
          <w:b/>
          <w:lang w:val="hi_IN" w:bidi="hi_IN"/>
        </w:rPr>
        <w:t>होशाना</w:t>
      </w:r>
      <w:r>
        <w:rPr>
          <w:lang w:val="hi_IN" w:bidi="hi_IN"/>
        </w:rPr>
        <w:t xml:space="preserve"> का अर्थ किसी व्यक्ति के लिए "हमें बचा", "स्वागत है" या "महिमा हो" हो सकता है। शायद यहाँ होशाना का अर्थ शायद "स्वागत" है, जिसमें बड़े आनंद और स्तुति का भाव छिपा है। जब वे पुकारते हैं, "आकाश में होशाना", तो वे परमेश्वर का स्वागत और स्तुति कर रहे होते हैं।</w:t>
      </w:r>
    </w:p>
    <w:p>
      <w:pPr/>
      <w:r>
        <w:rPr>
          <w:lang w:val="hi_IN" w:bidi="hi_IN"/>
        </w:rPr>
      </w:r>
      <w:r>
        <w:rPr>
          <w:lang w:val="hi_IN" w:bidi="hi_IN"/>
        </w:rPr>
        <w:t xml:space="preserve">यहाँ रुकें और समूह में चर्चा करें कि आप </w:t>
      </w:r>
      <w:r>
        <w:rPr>
          <w:b/>
          <w:lang w:val="hi_IN" w:bidi="hi_IN"/>
        </w:rPr>
        <w:t>होशाना</w:t>
      </w:r>
      <w:r>
        <w:rPr>
          <w:lang w:val="hi_IN" w:bidi="hi_IN"/>
        </w:rPr>
        <w:t xml:space="preserve"> के लिए कौन सा शब्द या वाक्यांश इस्तेमाल करेंगे। क्या आप केवल "होशाना" कहेंगे, या "खुशी के साथ स्वागत या स्तुति" का अर्थ अनुवाद करेंगे? अधिक जानकारी के लिए मुख्य शब्दावली में </w:t>
      </w:r>
      <w:r>
        <w:rPr>
          <w:b/>
          <w:lang w:val="hi_IN" w:bidi="hi_IN"/>
        </w:rPr>
        <w:t>होशाना</w:t>
      </w:r>
      <w:r>
        <w:rPr>
          <w:lang w:val="hi_IN" w:bidi="hi_IN"/>
        </w:rPr>
        <w:t xml:space="preserve"> देखें। इस ऑडियो को यहाँ रोकें।</w:t>
      </w:r>
    </w:p>
    <w:p>
      <w:pPr/>
      <w:r>
        <w:rPr>
          <w:lang w:val="hi_IN" w:bidi="hi_IN"/>
        </w:rPr>
      </w:r>
      <w:r>
        <w:rPr>
          <w:lang w:val="hi_IN" w:bidi="hi_IN"/>
        </w:rPr>
        <w:t>"</w:t>
      </w:r>
      <w:r>
        <w:rPr>
          <w:b/>
          <w:lang w:val="hi_IN" w:bidi="hi_IN"/>
        </w:rPr>
        <w:t>धन्य</w:t>
      </w:r>
      <w:r>
        <w:rPr>
          <w:lang w:val="hi_IN" w:bidi="hi_IN"/>
        </w:rPr>
        <w:t xml:space="preserve"> है वह जो </w:t>
      </w:r>
      <w:r>
        <w:rPr>
          <w:b/>
          <w:lang w:val="hi_IN" w:bidi="hi_IN"/>
        </w:rPr>
        <w:t>प्रभु</w:t>
      </w:r>
      <w:r>
        <w:rPr>
          <w:lang w:val="hi_IN" w:bidi="hi_IN"/>
        </w:rPr>
        <w:t xml:space="preserve"> के नाम से आता है" का अर्थ है कि जो आ रहा है वह धन्य है या उसे परमेश्वर का अनुग्रह प्राप्त है क्योंकि वह परमेश्वर के प्रतिनिधि के रूप में आता है। कहानी के इस भाग में, "प्रभु" शब्द का अर्थ स्वयं परमेश्वर है। परमेश्वर का उल्लेख देते हुए धन्य और प्रभु के लिए उसी शब्द का इस्तेमाल करें, जिसका आपने पिछले भागों में इस्तेमाल किया है। </w:t>
      </w:r>
      <w:r>
        <w:rPr>
          <w:b/>
          <w:lang w:val="hi_IN" w:bidi="hi_IN"/>
        </w:rPr>
        <w:t>धन्य</w:t>
      </w:r>
      <w:r>
        <w:rPr>
          <w:lang w:val="hi_IN" w:bidi="hi_IN"/>
        </w:rPr>
        <w:t xml:space="preserve"> और </w:t>
      </w:r>
      <w:r>
        <w:rPr>
          <w:b/>
          <w:lang w:val="hi_IN" w:bidi="hi_IN"/>
        </w:rPr>
        <w:t>प्रभु</w:t>
      </w:r>
      <w:r>
        <w:rPr>
          <w:lang w:val="hi_IN" w:bidi="hi_IN"/>
        </w:rPr>
        <w:t xml:space="preserve"> के बारे में अधिक जानकारी के लिए, मुख्य शब्दावली देखें।</w:t>
      </w:r>
    </w:p>
    <w:p>
      <w:pPr/>
      <w:r>
        <w:rPr>
          <w:lang w:val="hi_IN" w:bidi="hi_IN"/>
        </w:rPr>
      </w:r>
      <w:r>
        <w:rPr>
          <w:lang w:val="hi_IN" w:bidi="hi_IN"/>
        </w:rPr>
        <w:t xml:space="preserve">यहूदी लोग वास्तव में चाहते थे कि परमेश्वर उनसे किया गया अपना वादा निभाए। परमेश्‍वर ने वादा किया था कि एक दिन एक उद्धारकर्ता आएगा जो लोगों पर राज्य करेगा, उनके शत्रुओं पर विजय प्राप्त करेगा, और उन्हें सताव से छुटकारा देगा। उद्धारकर्ता, या मसीहा, राजा </w:t>
      </w:r>
      <w:r>
        <w:rPr>
          <w:b/>
          <w:lang w:val="hi_IN" w:bidi="hi_IN"/>
        </w:rPr>
        <w:t>दाऊद</w:t>
      </w:r>
      <w:r>
        <w:rPr>
          <w:lang w:val="hi_IN" w:bidi="hi_IN"/>
        </w:rPr>
        <w:t xml:space="preserve"> का वंशज होगा। इस कहानी में </w:t>
      </w:r>
      <w:r>
        <w:rPr>
          <w:b/>
          <w:lang w:val="hi_IN" w:bidi="hi_IN"/>
        </w:rPr>
        <w:t>हमारे पिता दाऊद</w:t>
      </w:r>
      <w:r>
        <w:rPr>
          <w:lang w:val="hi_IN" w:bidi="hi_IN"/>
        </w:rPr>
        <w:t xml:space="preserve"> का अर्थ है "हमारे पूर्वज दाऊद।" इस्राएल के लोग, यहूदियों ने, इस नए राज्य के जल्द आने की आशा प्रकट की। वे अक्सर इसके बारे में प्रार्थना करते और गीत गाते थे।</w:t>
      </w:r>
    </w:p>
    <w:p>
      <w:pPr/>
      <w:r>
        <w:rPr>
          <w:lang w:val="hi_IN" w:bidi="hi_IN"/>
        </w:rPr>
      </w:r>
      <w:r>
        <w:rPr>
          <w:lang w:val="hi_IN" w:bidi="hi_IN"/>
        </w:rPr>
        <w:t xml:space="preserve">यीशु </w:t>
      </w:r>
      <w:r>
        <w:rPr>
          <w:b/>
          <w:lang w:val="hi_IN" w:bidi="hi_IN"/>
        </w:rPr>
        <w:t>मंदिर</w:t>
      </w:r>
      <w:r>
        <w:rPr>
          <w:lang w:val="hi_IN" w:bidi="hi_IN"/>
        </w:rPr>
        <w:t xml:space="preserve"> के आस-पास देखने के लिए वहाँ गया। मंदिर वह विशेष स्थान है जहाँ यहूदी परमेश्वर की आराधना करते थे और जहाँ परमेश्वर अपने लोगों के बीच वास करता था।</w:t>
      </w:r>
    </w:p>
    <w:p>
      <w:pPr/>
      <w:r>
        <w:rPr>
          <w:lang w:val="hi_IN" w:bidi="hi_IN"/>
        </w:rPr>
      </w:r>
      <w:r>
        <w:rPr>
          <w:lang w:val="hi_IN" w:bidi="hi_IN"/>
        </w:rPr>
        <w:t xml:space="preserve">यहाँ रुकें और समूह में चर्चा करें कि आप </w:t>
      </w:r>
      <w:r>
        <w:rPr>
          <w:b/>
          <w:lang w:val="hi_IN" w:bidi="hi_IN"/>
        </w:rPr>
        <w:t>मंदिर</w:t>
      </w:r>
      <w:r>
        <w:rPr>
          <w:lang w:val="hi_IN" w:bidi="hi_IN"/>
        </w:rPr>
        <w:t xml:space="preserve"> के लिए कौन सा शब्द या वाक्यांश इस्तेमाल करेंगे। अधिक जानकारी के लिए मुख्य शब्दावली में </w:t>
      </w:r>
      <w:r>
        <w:rPr>
          <w:b/>
          <w:lang w:val="hi_IN" w:bidi="hi_IN"/>
        </w:rPr>
        <w:t>मंदिर</w:t>
      </w:r>
      <w:r>
        <w:rPr>
          <w:lang w:val="hi_IN" w:bidi="hi_IN"/>
        </w:rPr>
        <w:t xml:space="preserve"> देखें। इस ऑडियो को यहाँ रोकें।</w:t>
      </w:r>
    </w:p>
    <w:p>
      <w:pPr/>
      <w:r>
        <w:rPr>
          <w:lang w:val="hi_IN" w:bidi="hi_IN"/>
        </w:rPr>
      </w:r>
      <w:r>
        <w:rPr>
          <w:lang w:val="hi_IN" w:bidi="hi_IN"/>
        </w:rPr>
        <w:t>यहाँ रुकें और मंदिर की एक तस्वीर देखें। इस ऑडियो को यहाँ रोकें।</w:t>
      </w:r>
    </w:p>
    <w:p>
      <w:pPr/>
      <w:r>
        <w:rPr>
          <w:lang w:val="hi_IN" w:bidi="hi_IN"/>
        </w:rPr>
      </w:r>
      <w:r>
        <w:rPr>
          <w:lang w:val="hi_IN" w:bidi="hi_IN"/>
        </w:rPr>
        <w:t xml:space="preserve">फिर यीशु और बारह चेले </w:t>
      </w:r>
      <w:r>
        <w:rPr>
          <w:b/>
          <w:lang w:val="hi_IN" w:bidi="hi_IN"/>
        </w:rPr>
        <w:t>बैतनिय्याह</w:t>
      </w:r>
      <w:r>
        <w:rPr>
          <w:lang w:val="hi_IN" w:bidi="hi_IN"/>
        </w:rPr>
        <w:t xml:space="preserve"> वापस चले गए जहाँ उन्होंने रात बिताई। "बारह" से अर्थ उन बारह करीबी चेलों से है जो हर जगह यीशु के साथ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चरण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दुसरे समूह के किसी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11:12–26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11:12–26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59"/>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11:12–26 का ऑडियो संस्करण सबसे आसानी से समझ आने वाले अनुवाद में सुनें।</w:t>
      </w:r>
    </w:p>
    <w:p>
      <w:pPr/>
      <w:r>
        <w:rPr>
          <w:lang w:val="hi_IN" w:bidi="hi_IN"/>
        </w:rPr>
      </w:r>
      <w:r>
        <w:rPr>
          <w:lang w:val="hi_IN" w:bidi="hi_IN"/>
        </w:rPr>
        <w:t xml:space="preserve">मरकुस किसी बात को समझाने के लिए कहानी के अंदर कहानी बताना पसंद करता है। यह कहानी सड़क के किनारे लगे एक अंजीर के पेड़ से शुरू होती है और उसी पर समाप्त होती है। मरकुस ने शायद अंजीर के पेड़ की कहानी को एक सबक के रूप में इस्तेमाल किया है ताकि वह इस्राएल के आत्मिक जीवन का वर्णन कर सके। </w:t>
      </w:r>
    </w:p>
    <w:p>
      <w:pPr/>
      <w:r>
        <w:rPr>
          <w:lang w:val="hi_IN" w:bidi="hi_IN"/>
        </w:rPr>
      </w:r>
      <w:r>
        <w:rPr>
          <w:lang w:val="hi_IN" w:bidi="hi_IN"/>
        </w:rPr>
        <w:t>पिछली कहानी में यीशु यरूशलेम में प्रवेश करता हैं और बैतनिय्याह में रात बिताने के लिए फिर से चला जाता है। अगली सुबह, यीशु और उसके चेले यरूशलेम को वापस आये। रास्ते में यीशु को भूख लगी और उसने मार्ग के किनारे हरा-भरा अंजीर का पेड़ देखा। हालांकि, इस पेड़ पर कोई फल नहीं था क्योंकि यह फल का मौसम नहीं था। यह साल का शायद वह समय था जब पहले छोटे अंजीर आने के बाद गिर जाते थे। पेड़ पर केवल पत्तियां ही बची थीं। लोग जो अंजीर खा सकते थे, वे लगभग एक या दो महीने बाद आते। यीशु ने पेड़ से कहा, अब से कोई तेरा फल कभी न खाए।" यीशु जानता था कि इस्राएल में अंजीर का मौसम कब आता है। यीशु शायद इस का उपयोग एक सबक के रूप में कर रहा है। अंजीर का पेड़ इस्राएल जैसा है। अंजीर का पेड़ फल नहीं ला रहा है। इस्राएल परमेश्वर की आज्ञा नही मान रहा है और यह सबूत नहीं दे रहा है कि वह परमेश्वर का पालन कर रहा है। यीशु और उसके चेले यरूशलेम की ओर चलते हैं।</w:t>
      </w:r>
    </w:p>
    <w:p>
      <w:pPr/>
      <w:r>
        <w:rPr>
          <w:lang w:val="hi_IN" w:bidi="hi_IN"/>
        </w:rPr>
      </w:r>
      <w:r>
        <w:rPr>
          <w:lang w:val="hi_IN" w:bidi="hi_IN"/>
        </w:rPr>
        <w:t>यहाँ रुकें और समूह में इस प्रश्न पर चर्चा करें: यीशु ने प्रकृति से एक सबक लेकर इस्राएलियों की आत्मिक स्थिति के बारे में समझाने के लिए इस्तेमाल किया। आपकी संस्कृति आत्मिक सत्य के बारें में कैसे सिखाती है? क्या आप कभी प्रकृति से सबक लेते हैं? प्रकृति से सबक लेकर अपनी संस्कृति में आध्यात्मिक सत्य सिखाने के उदाहरण दीजिए। इस ऑडियो को यहाँ रोकें।</w:t>
      </w:r>
    </w:p>
    <w:p>
      <w:pPr/>
      <w:r>
        <w:rPr>
          <w:lang w:val="hi_IN" w:bidi="hi_IN"/>
        </w:rPr>
      </w:r>
      <w:r>
        <w:rPr>
          <w:lang w:val="hi_IN" w:bidi="hi_IN"/>
        </w:rPr>
        <w:t>अपने अनुवाद समूह को अंजीर के पेड़ और अंजीर की तस्वीर दिखाएँ। इस ऑडियो को यहाँ रोकें।</w:t>
      </w:r>
    </w:p>
    <w:p>
      <w:pPr/>
      <w:r>
        <w:rPr>
          <w:lang w:val="hi_IN" w:bidi="hi_IN"/>
        </w:rPr>
      </w:r>
      <w:r>
        <w:rPr>
          <w:lang w:val="hi_IN" w:bidi="hi_IN"/>
        </w:rPr>
        <w:t>जब यीशु मंदिर में पहुँचता है, तो बाहरी आंगन में एक बाजार होता है। मंदिर का बाहरी आंगन गैर-यहूदी लोगों द्वारा प्रार्थना करने के लिए इस्तेमाल किया जाना चाहिए था। इन गैर-यहूदी लोगों को मंदिर के भीतरी हिस्से में जाने की अनुमति नहीं थी, लेकिन उनके लिए प्रार्थना करने के लिए यह बाहरी आंगन दिया गया था।</w:t>
      </w:r>
    </w:p>
    <w:p>
      <w:pPr/>
      <w:r>
        <w:rPr>
          <w:lang w:val="hi_IN" w:bidi="hi_IN"/>
        </w:rPr>
      </w:r>
      <w:r>
        <w:rPr>
          <w:lang w:val="hi_IN" w:bidi="hi_IN"/>
        </w:rPr>
        <w:t>यहाँ रुकें और समूह में मंदिर और उसके आंगन का नक्शा देखें। उन्हें दिखाएं कि बाहरी आंगन कहाँ है। इस ऑडियो को यहाँ रोकें।</w:t>
      </w:r>
    </w:p>
    <w:p>
      <w:pPr/>
      <w:r>
        <w:rPr>
          <w:lang w:val="hi_IN" w:bidi="hi_IN"/>
        </w:rPr>
      </w:r>
      <w:r>
        <w:rPr>
          <w:lang w:val="hi_IN" w:bidi="hi_IN"/>
        </w:rPr>
        <w:t>यीशु इस बात से नाराज था कि उनके आंगन पर बाजार और लेन-देन करने वालों ने कब्जा कर लिया था। अब यह एक बाजार की तरह दिख रहा था। आमतौर पर मंदिर के लिए वस्तुओं और पशुओं को खरीदने के लिए बाजार शहर के दुसरे भागों में होते थे। हाल ही में, लोगों को मंदिर के आंगन में बाजार स्थापित करने की अनुमति दी गई थी। बिक्री करनेवाले कबूतर, तेल, नमक और दाखरस जैसे "शुद्ध" पशु बेचते थे, जिन्हें लोग परमेश्वर के सामने विभिन्न बलिदानों में इस्तेमाल कर सकते थे। जब लोगों के पास दूसरे जानवरों को खरीदने के लिए पैसे नहीं होते थे, तब वे कबूतरों का बलिदान करते थे। साथ ही, लोगों को हर साल पुराने यहूदी सिक्कों से मंदिर कर का भुगतान करना पड़ता था। यह लोगों के लिए इन करों का भुगतान करने का समय था, इसलिए उन्हें अपने पैसे का आदान-प्रदान करने के लिए एक स्थान की आवश्यकता थी। लोगों के पास केवल रोमी सिक्के थे, इसलिए पैसे बदलने वाले उनके रोमी सिक्कों को मंदिर कर के लिए इस्तेमाल होने वाले सिक्कों में बदल देते थे। यहूदी लोग अपने खरीदे हुए सामान डब्बों में भरकर इस आँगन से ले जा रहे थे, लेकिन यहूदी रीति के अनुसार यह भी मना था। यह आंगन परमेश्वर के गैर-यहूदी आराधकों के लिए प्रार्थना का स्थान माना जाता था। यीशु इस बात से नाराज था कि लोग अन्यजातियों या गैर-यहूदियों को आराधना करने से रोक रहे थे। वे परमेश्वर के मंदिर का गलत तरीके से इस्तेमाल कर रहे थे और परमेश्वर का अपमान और अनादर कर रहे थे। परमेश्वर ने भविष्यवक्ता यशायाह के द्वारा कहा था कि मेरा घर "सब जातियों" के लिये प्रार्थना का घर कहलाएगा, जिसका अर्थ था कि वह चाहता था कि गैर-यहूदी लोग भी उसे जानें। परमेश्वर ने भविष्यवक्ता यिर्मयाह के द्वारा यह भी कहा था कि लोग मंदिर को एक ऐसा स्थान बना देंगे जहाँ अन्यायी लोग, या चोर व्यापार करेंगे। यीशु धार्मिक अगुवों से बहुत गुस्सा था, जिन्होंने यह सब होने दिया। उसने लेन-देन करनेवालों की मेजें पलट दीं और बलि के लिए सामान बेचने वाले लोगों और बलि के लिए सामान खरीदने वाले लोगों को मंदिर से बाहर निकल जाने को कहा। उसने किसी को भी आंगन से कोई भी खरीदी हुई चीज ले जाने नहीं दी।</w:t>
      </w:r>
    </w:p>
    <w:p>
      <w:pPr/>
      <w:r>
        <w:rPr>
          <w:lang w:val="hi_IN" w:bidi="hi_IN"/>
        </w:rPr>
      </w:r>
      <w:r>
        <w:rPr>
          <w:lang w:val="hi_IN" w:bidi="hi_IN"/>
        </w:rPr>
        <w:t>यहाँ रुकें और समूह में इस प्रश्न पर चर्चा करें: आपके आराधना स्थानों में किस प्रकार के कार्यो की अनुमति है? इस ऑडियो को यहाँ रोकें।</w:t>
      </w:r>
    </w:p>
    <w:p>
      <w:pPr/>
      <w:r>
        <w:rPr>
          <w:lang w:val="hi_IN" w:bidi="hi_IN"/>
        </w:rPr>
      </w:r>
      <w:r>
        <w:rPr>
          <w:lang w:val="hi_IN" w:bidi="hi_IN"/>
        </w:rPr>
        <w:t xml:space="preserve">यीशु ने जो किया, उसकी वजह से महा याजक और धार्मिक व्यवस्था के शिक्षक यीशु से गुस्सा हो गए थे। वे उसे मारना चाहते थे, लेकिन लोगों की भीड़ यीशु की शिक्षा को बहुत पसंद करती थी। इसलिए धार्मिक अगुवे यीशु से डरते थे क्योंकि लोगों पर उसका बहुत गहरा प्रभाव था। </w:t>
      </w:r>
    </w:p>
    <w:p>
      <w:pPr/>
      <w:r>
        <w:rPr>
          <w:lang w:val="hi_IN" w:bidi="hi_IN"/>
        </w:rPr>
      </w:r>
      <w:r>
        <w:rPr>
          <w:lang w:val="hi_IN" w:bidi="hi_IN"/>
        </w:rPr>
        <w:t xml:space="preserve">यीशु उस रात नगर से वापस बैतनिय्याह जाने के लिए निकल गया। अगली सुबह वह वापस आया और उसी अंजीर के पेड़ के पास से गुजरा, जहाँ वह पिछले दिन गया था। पेड़ जड़ से सूख चुका था, जिसका अर्थ था कि वह पूरी तरह से सूख चुका था। यह शायद दिखाता है कि परमेश्वर इस्राएल से उसकी अगुवाई और दुनिया में जो उसकी जगह थी, वो ले रहे हैं। इस्राएल को दुनिया के उद्धार को लाने का कार्य सौंपा गया था। </w:t>
      </w:r>
    </w:p>
    <w:p>
      <w:pPr/>
      <w:r>
        <w:rPr>
          <w:lang w:val="hi_IN" w:bidi="hi_IN"/>
        </w:rPr>
      </w:r>
      <w:r>
        <w:rPr>
          <w:lang w:val="hi_IN" w:bidi="hi_IN"/>
        </w:rPr>
        <w:t>यीशु ने अपने चेलों को शिक्षा दी। उसने उनसे कहा कि वे परमेश्वर पर विश्वास रखें, या वे उस पर भरोसा करें और माने। जब उनमें ऐसा विश्वास होगा, तो उनके लिए सब कुछ संभव होगा। मरकुस ज्यादातर आश्चर्यजनक चमत्कारों की तुलना में पृथ्वी पर परमेश्वर के उद्देश्य को पूरा करने के बारे में अधिक बात करता है। पहाड़ कठिनाइयों का प्रतीक है, और यीशु अपने चेलों को यह बताना चाहता था कि परमेश्वर के उद्देश्य के सामने आने वाली चुनौतियाँ, जैसे सताव, पर विजय पाई जा सकती है। जैतून पर्वत और यरूशलेम का पहाड़, यहूदी परंपरा का प्रतीक था और यीशु यह भी चाहता था कि उसके चेलों को यह जानना चाहिए कि कभी-कभी परमेश्वर के उद्देश्य के मार्ग में परंपरा आ जाती है। यह मानना करना जरुरी है कि परमेश्वर किसी भी बात पर विजय दे सकता है। उसके बाद यीशु अपने चेलों से कहता है कि जब वे प्रार्थना करते है, तो उन्हें यह जांचना होगा कि उनके हृदय परमेश्वर से बात करने के लिए तैयार हैं। परमेश्वर से कुछ मांगने से पहले लोगों को क्षमा करना जरुरी है। कुछ संस्करणों में अंतिम वाक्य में कहा गया है कि यदि आप दूसरों को क्षमा नहीं करते, तो परमेश्वर भी आपको आपके पापों के लिए क्षमा नहीं करेगा। यह केवल कुछ संस्करणों में ही शामिल है, क्योंकि शुरूआती हस्तलिपियों में यह पद नहीं है।</w:t>
      </w:r>
    </w:p>
    <w:p>
      <w:pPr/>
      <w:r>
        <w:rPr>
          <w:lang w:val="hi_IN" w:bidi="hi_IN"/>
        </w:rPr>
      </w:r>
      <w:r>
        <w:rPr>
          <w:lang w:val="hi_IN" w:bidi="hi_IN"/>
        </w:rPr>
        <w:t xml:space="preserve">रुकें और समूह में इस प्रश्न पर चर्चा करें: यह आखरी पद लोगों को क्षमा करने में कैसे मदद करता है? आप इस विचार के बारे में कैसा महसूस करते हैं कि परमेश्वर हमें क्षमा करेगा, अगर हम दूसरों को क्षमा करेगें? चर्चा करें कि आप इसे अपने अनुवाद में शामिल करेंगे या नहीं। </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11:12–26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अगली सुबह, यीशु और उसके चेले बैतनिय्याह से निकलकर यरूशलेम की ओर जाते हैं। वे एक बिना फल वाले अंजीर के पेड़ के पास से गुजरते हैं। यीशु पेड़ को श्राप देता है।</w:t>
      </w:r>
    </w:p>
    <w:p>
      <w:pPr/>
      <w:r>
        <w:rPr>
          <w:lang w:val="hi_IN" w:bidi="hi_IN"/>
        </w:rPr>
      </w:r>
      <w:r>
        <w:rPr>
          <w:b/>
          <w:lang w:val="hi_IN" w:bidi="hi_IN"/>
        </w:rPr>
        <w:t>दूसरे दृश्य में:</w:t>
      </w:r>
      <w:r>
        <w:rPr>
          <w:lang w:val="hi_IN" w:bidi="hi_IN"/>
        </w:rPr>
        <w:t xml:space="preserve"> यीशु और उसके चेले यरूशलेम के मंदिर में जाते हैं। यीशु बलि पशु और बलि के लिए सामान खरीदने और बेचने वाले लोगों को बाहर निकाल देता है। यीशु कहता है कि लिखा है, कि मेरा घर सब जातियों के लिये प्रार्थना का घर कहलाएगा।</w:t>
      </w:r>
    </w:p>
    <w:p>
      <w:pPr/>
      <w:r>
        <w:rPr>
          <w:lang w:val="hi_IN" w:bidi="hi_IN"/>
        </w:rPr>
      </w:r>
      <w:r>
        <w:rPr>
          <w:b/>
          <w:lang w:val="hi_IN" w:bidi="hi_IN"/>
        </w:rPr>
        <w:t>तीसरे दृश्य में:</w:t>
      </w:r>
      <w:r>
        <w:rPr>
          <w:lang w:val="hi_IN" w:bidi="hi_IN"/>
        </w:rPr>
        <w:t xml:space="preserve"> प्रधान याजक और धार्मिक व्यवस्था के शिक्षक यीशु को मारने की योजना बनाना शुरू करते हैं। वे यीशु से डरते हैं क्योंकि लोग उसकी शिक्षाओं को पसंद करते हैं। यीशु और उसके चेले उस शाम भी नगर से बाहर जाते हैं।</w:t>
      </w:r>
    </w:p>
    <w:p>
      <w:pPr/>
      <w:r>
        <w:rPr>
          <w:lang w:val="hi_IN" w:bidi="hi_IN"/>
        </w:rPr>
      </w:r>
      <w:r>
        <w:rPr>
          <w:b/>
          <w:lang w:val="hi_IN" w:bidi="hi_IN"/>
        </w:rPr>
        <w:t>चौथे दृश्य में:</w:t>
      </w:r>
      <w:r>
        <w:rPr>
          <w:lang w:val="hi_IN" w:bidi="hi_IN"/>
        </w:rPr>
        <w:t xml:space="preserve"> यीशु और उसके चेले बैतनिय्याह में रात बिताते हैं और अगली सुबह यरूशलेम वापस चले जाते हैं। चेलों ने देखा कि जिस अंजीर के पेड़ को यीशु ने श्राप दिया था, वह जड़ से सूख गया है और वे इस बारे में यीशु को बताते हैं। यीशु अपने चेलों से विश्वास करने की बात करता है।</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जिनमें पतरस शामिल है</w:t>
      </w:r>
    </w:p>
    <w:p>
      <w:pPr>
        <w:pStyle w:val="ListBullet"/>
        <w:spacing w:line="240" w:lineRule="auto"/>
        <w:ind w:left="720"/>
      </w:pPr>
      <w:r>
        <w:rPr>
          <w:lang w:val="hi_IN" w:bidi="hi_IN"/>
        </w:rPr>
      </w:r>
      <w:r>
        <w:rPr>
          <w:lang w:val="hi_IN" w:bidi="hi_IN"/>
        </w:rPr>
        <w:t>अंजीर का पेड़</w:t>
      </w:r>
    </w:p>
    <w:p>
      <w:pPr>
        <w:pStyle w:val="ListBullet"/>
        <w:spacing w:line="240" w:lineRule="auto"/>
        <w:ind w:left="720"/>
      </w:pPr>
      <w:r>
        <w:rPr>
          <w:lang w:val="hi_IN" w:bidi="hi_IN"/>
        </w:rPr>
      </w:r>
      <w:r>
        <w:rPr>
          <w:lang w:val="hi_IN" w:bidi="hi_IN"/>
        </w:rPr>
        <w:t>मंदिर में लोग बलि के लिए पशुओं को खरीदते और बेचते हुए, जिनमें कबूतर बेचने वाले भी शामिल है</w:t>
      </w:r>
    </w:p>
    <w:p>
      <w:pPr>
        <w:pStyle w:val="ListBullet"/>
        <w:spacing w:line="240" w:lineRule="auto"/>
        <w:ind w:left="720"/>
      </w:pPr>
      <w:r>
        <w:rPr>
          <w:lang w:val="hi_IN" w:bidi="hi_IN"/>
        </w:rPr>
      </w:r>
      <w:r>
        <w:rPr>
          <w:lang w:val="hi_IN" w:bidi="hi_IN"/>
        </w:rPr>
        <w:t>पैसों का लेन-देन करने वाले</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धार्मिक व्यवस्था के शिक्षक</w:t>
      </w:r>
    </w:p>
    <w:p>
      <w:pPr/>
      <w:r>
        <w:rPr>
          <w:lang w:val="hi_IN" w:bidi="hi_IN"/>
        </w:rPr>
      </w:r>
      <w:r>
        <w:rPr>
          <w:lang w:val="hi_IN" w:bidi="hi_IN"/>
        </w:rPr>
        <w:t>एक समूह में, इस भाग के परिवेश के इन हिस्सों पर ध्यान दें:</w:t>
      </w:r>
    </w:p>
    <w:p>
      <w:pPr/>
      <w:r>
        <w:rPr>
          <w:lang w:val="hi_IN" w:bidi="hi_IN"/>
        </w:rPr>
      </w:r>
      <w:r>
        <w:rPr>
          <w:lang w:val="hi_IN" w:bidi="hi_IN"/>
        </w:rPr>
        <w:t>यह ध्यान रखें कि यह कहानी पिछली कहानी के अगले दिन घटित होती है। यीशु अपने चेलों के साथ बैतनिय्याह से यरूशलेम की ओर जा रहा है। उसे भूख लगी। वह मार्ग के किनारे लगे अंजीर के पेड़ के पास जाता है, जो पत्तों से भरा हुआ है। यह याद रखें कि अंजीर के पेड़ पर कोई अंजीर नहीं है। इस बात पर ध्यान दे कि यीशु के चेलों ने उसे यह कहते हुए सुना था, "अब से कोई तेरा फल कभी न खाए।"</w:t>
      </w:r>
    </w:p>
    <w:p>
      <w:pPr/>
      <w:r>
        <w:rPr>
          <w:lang w:val="hi_IN" w:bidi="hi_IN"/>
        </w:rPr>
      </w:r>
      <w:r>
        <w:rPr>
          <w:lang w:val="hi_IN" w:bidi="hi_IN"/>
        </w:rPr>
        <w:t xml:space="preserve">यह याद रखना जरुरी है कि यीशु और उसके चेले सीधे मंदिर के आंगन में जाते हैं। जब वे अंदर जाते हैं तो वे आंगन में एक बाज़ार देखते हैं। वहाँ लोग बलि पशु, तेल, नमक और दाखरस खरीद और बेच रहे हैं। वहाँ पर लेन-देन करनेवाले बैठे हैं जो लोगों के सिक्कों को मंदिर कर के लिए सही सिक्कों में बदल रहे हैं। यीशु उनके पास जाता है और उनकी मेजों को उलट देता है। वह उन लोगों को मंदिर के आँगन से बाहर निकाल देता है जो वहाँ सामान खरीद और बेच रहे थे। वह उन लोगों को रोकता है जो मंदिर के आँगन से होकर दूसरे हिस्से में जाने के लिए अपने सामान के डिब्बे ले जा रहे होते हैं। फिर यीशु मंदिर के आंगन में लोगों को शिक्षा देता है। वह कहता हैं, "क्या यह नहीं लिखा है कि मेरा घर सभी जातियों के लिए प्रार्थना का घर कहलाएगा?" जब यीशु यह प्रश्न पूछता है, तो वह सकारात्मक उत्तर की उम्मीद करता है। वह कहता है, "यह लिखा है," या "पवित्रशास्त्र में यह लिखा है।" इसका मतलब है कि यहूदी लोगों के एक भविष्यवक्ता ने यह शिक्षा लिखी और यहूदी लोग यह जानें और उसका पालन करें। हम नहीं जानते कि क्या यीशु ने लोगों को तब शिक्षा दी जब वे उन्हें जाने के लिए कहता है, या उसने अपनी बात तब कही जब खरीदारी करने वाले लोग चले गए थे। </w:t>
      </w:r>
    </w:p>
    <w:p>
      <w:pPr/>
      <w:r>
        <w:rPr>
          <w:lang w:val="hi_IN" w:bidi="hi_IN"/>
        </w:rPr>
      </w:r>
      <w:r>
        <w:rPr>
          <w:lang w:val="hi_IN" w:bidi="hi_IN"/>
        </w:rPr>
        <w:t xml:space="preserve">यहाँ रुकें और समूह में मंदिर की सभा के नक्शे को फिर से देखें। ध्यान दें कि बाहरी आंगन कहाँ है और वह कितना बड़ा है। इस ऑडियो को यहाँ रोकें। </w:t>
      </w:r>
    </w:p>
    <w:p>
      <w:pPr/>
      <w:r>
        <w:rPr>
          <w:lang w:val="hi_IN" w:bidi="hi_IN"/>
        </w:rPr>
      </w:r>
      <w:r>
        <w:rPr>
          <w:lang w:val="hi_IN" w:bidi="hi_IN"/>
        </w:rPr>
        <w:t>धार्मिक अगुवे को इस बारे में पता चलता है कि यीशु ने मंदिर में क्या किया। फिर वे इस बारे में सोचने लगते हैं कि यीशु को कैसे मारा जाए। लेकिन वे यीशु से डरते हैं। यह याद रखना जरुरी है कि वे यीशु से डरते हैं क्योंकि लोग (क्षेत्र के अधिकांश लोग) यीशु की शिक्षाओं को वास्तव में पसंद करते हैं।</w:t>
      </w:r>
    </w:p>
    <w:p>
      <w:pPr/>
      <w:r>
        <w:rPr>
          <w:lang w:val="hi_IN" w:bidi="hi_IN"/>
        </w:rPr>
      </w:r>
      <w:r>
        <w:rPr>
          <w:lang w:val="hi_IN" w:bidi="hi_IN"/>
        </w:rPr>
        <w:t>यीशु दिन भर शिक्षा देता, और फिर वह और उसके चेले शाम को नगर से बाहर चलें जाते है और रात भर बैतनिय्याह में ठहरते हैं।</w:t>
      </w:r>
    </w:p>
    <w:p>
      <w:pPr/>
      <w:r>
        <w:rPr>
          <w:lang w:val="hi_IN" w:bidi="hi_IN"/>
        </w:rPr>
      </w:r>
      <w:r>
        <w:rPr>
          <w:lang w:val="hi_IN" w:bidi="hi_IN"/>
        </w:rPr>
        <w:t>रात बीत गई। अगली सुबह यीशु और चेले उसी रास्ते से यरूशलेम वापस जाते हैं जिससे वे एक दिन पहले गए थे। यीशु के चेले अंजीर के पेड़ को देखते हैं। वह सूख गया था। पतरस को याद है कि सुबह क्या हुआ था। यीशु अपने चेलों से विश्वास करने की बात कहता है। वह "मैं तुमसे सच कहता हूँ..." वाक्यांश से उनका ध्यान आकर्षित करता है और बताता है कि क्या होगा यदि कोई पहाड़ से कहे कि उखड़ जा, और समुद्र में जा पड़। यीशु या तो जैतून के पर्वत के बारे में बात कर रहा है, जहाँ वह अपने चेलों के साथ है, या उस पहाड़ के बारे में जहाँ यरूशलेम और मंदिर है, जो घाटी के उस पार है। यीशु शायद मृत सागर के बारे में बात कर रहा है, जिसे वे जैतून के पर्वत से दिन में साफ देख सकता है।</w:t>
      </w:r>
    </w:p>
    <w:p>
      <w:pPr/>
      <w:r>
        <w:rPr>
          <w:lang w:val="hi_IN" w:bidi="hi_IN"/>
        </w:rPr>
      </w:r>
      <w:r>
        <w:rPr>
          <w:lang w:val="hi_IN" w:bidi="hi_IN"/>
        </w:rPr>
        <w:t>यीशु चेलों से कहता है कि जब वे प्रार्थना करते हैं, तो उन्हें उन लोगों को क्षमा कर देना चाहिए जिन्होंने उन्हें चोट पहुँचाई है ताकि स्वर्ग में पिता भी उनके पापों को क्षमा कर दे।</w:t>
      </w:r>
    </w:p>
    <w:p>
      <w:pPr/>
      <w:r>
        <w:rPr>
          <w:lang w:val="hi_IN" w:bidi="hi_IN"/>
        </w:rPr>
      </w:r>
      <w:r>
        <w:rPr>
          <w:lang w:val="hi_IN" w:bidi="hi_IN"/>
        </w:rPr>
        <w:t xml:space="preserve">रुकें और समूह में इस प्रश्न पर चर्चा करें: "आपकी संस्कृति में दूसरों को क्षमा करना कितना कठिन है? चर्चा करें कि क्या आपकी संस्कृति में क्षमा करना एक बड़ी बात है या नहीं। इस ऑडियो को यहाँ रोकें।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11:12–26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जिनमें पतरस है</w:t>
      </w:r>
    </w:p>
    <w:p>
      <w:pPr>
        <w:pStyle w:val="ListBullet"/>
        <w:spacing w:line="240" w:lineRule="auto"/>
        <w:ind w:left="720"/>
      </w:pPr>
      <w:r>
        <w:rPr>
          <w:lang w:val="hi_IN" w:bidi="hi_IN"/>
        </w:rPr>
      </w:r>
      <w:r>
        <w:rPr>
          <w:lang w:val="hi_IN" w:bidi="hi_IN"/>
        </w:rPr>
        <w:t>अंजीर का पेड़</w:t>
      </w:r>
    </w:p>
    <w:p>
      <w:pPr>
        <w:pStyle w:val="ListBullet"/>
        <w:spacing w:line="240" w:lineRule="auto"/>
        <w:ind w:left="720"/>
      </w:pPr>
      <w:r>
        <w:rPr>
          <w:lang w:val="hi_IN" w:bidi="hi_IN"/>
        </w:rPr>
      </w:r>
      <w:r>
        <w:rPr>
          <w:lang w:val="hi_IN" w:bidi="hi_IN"/>
        </w:rPr>
        <w:t>मंदिर में बलि के लिए पशुओं को खरीदने और बेचने वाले लोग, जिनमें कबूतर बेचने वाले भी शामिल हैं</w:t>
      </w:r>
    </w:p>
    <w:p>
      <w:pPr>
        <w:pStyle w:val="ListBullet"/>
        <w:spacing w:line="240" w:lineRule="auto"/>
        <w:ind w:left="720"/>
      </w:pPr>
      <w:r>
        <w:rPr>
          <w:lang w:val="hi_IN" w:bidi="hi_IN"/>
        </w:rPr>
      </w:r>
      <w:r>
        <w:rPr>
          <w:lang w:val="hi_IN" w:bidi="hi_IN"/>
        </w:rPr>
        <w:t xml:space="preserve">लेन-देन करने वाले लोग </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धार्मिक व्यवस्था के शिक्षक</w:t>
      </w:r>
    </w:p>
    <w:p>
      <w:pPr/>
      <w:r>
        <w:rPr>
          <w:lang w:val="hi_IN" w:bidi="hi_IN"/>
        </w:rPr>
      </w:r>
      <w:r>
        <w:rPr>
          <w:lang w:val="hi_IN" w:bidi="hi_IN"/>
        </w:rPr>
        <w:t xml:space="preserve">समूह में, इस भाग का अभिनय दो बार करें। आपको अपनी भाषा में इस भाग का अभिनय करना चाहिए। </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यीशु और उसके चेले सुबह बैतनिय्याह से यरूशलेम की ओर जा रहे हैं। यीशु को भूख लगी है, इसलिए वह एक अंजीर के पेड़ के पास जाता है जो हरा-भरा है। उस पर फल नहीं मिले, क्योंकि यह अंजीर का मौसम नहीं है। यीशु कहता है, "अब से कोई तेरा फल कभी न खाए।" </w:t>
      </w:r>
    </w:p>
    <w:p>
      <w:pPr/>
      <w:r>
        <w:rPr>
          <w:lang w:val="hi_IN" w:bidi="hi_IN"/>
        </w:rPr>
      </w:r>
      <w:r>
        <w:rPr>
          <w:lang w:val="hi_IN" w:bidi="hi_IN"/>
        </w:rPr>
        <w:t>अभिनय को रोक दें। चेलों से पूछे, "आप क्या महसूस कर रहे हो या क्या सोच रहे हो?" वह कुछ इस तरह उत्तर दे सकता है जैसे "उलझन में हूँ," या "हैरान हूँ" क्योंकि यीशु आमतौर पर शान्त रहता है," या "उलझन में हूँ क्योंकि यीशु को पता है कि यह अंजीर का मौसम नहीं है," या यह जानने में दिलचस्पी है कि यीशु हमें क्या बताने की कोशिश कर रहा है।" अभिनय को जारी रखें।</w:t>
      </w:r>
    </w:p>
    <w:p>
      <w:pPr/>
      <w:r>
        <w:rPr>
          <w:lang w:val="hi_IN" w:bidi="hi_IN"/>
        </w:rPr>
      </w:r>
      <w:r>
        <w:rPr>
          <w:lang w:val="hi_IN" w:bidi="hi_IN"/>
        </w:rPr>
        <w:t>यीशु और उसके चेले यरूशलेम आये और सीधे मंदिर के आंगन में चले गए। यीशु मंदिर के बाहरी आँगन में गया, और उस ने मेजों को उलटना-पलटना शुरू कर दिया और लोगों को आंगन छोड़ने के लिए मजबूर किया। वह उन लोगों को रोक देता है जो अपने सामान के डिब्बे लेकर आँगन से गुजर रहे होते हैं। वह कहता है, "पवित्रशास्त्र बताता है, 'मेरा घर सब जातियों के लिये प्रार्थना का घर कहलाएगा, पर तुम ने इसे डाकुओं की खोह बना दी है।'"</w:t>
      </w:r>
    </w:p>
    <w:p>
      <w:pPr/>
      <w:r>
        <w:rPr>
          <w:lang w:val="hi_IN" w:bidi="hi_IN"/>
        </w:rPr>
      </w:r>
      <w:r>
        <w:rPr>
          <w:lang w:val="hi_IN" w:bidi="hi_IN"/>
        </w:rPr>
        <w:t>अभिनय को रोक दें। चेलों से पूछे, "आप क्या महसूस कर रहे हो या क्या सोच रहे हो?" वह शायद कुछ इस तरह जवाब दे, "बहुत उलझन में हूँ। यीशु को पहले कभी गुस्से में नहीं देखा,” या “शर्मिंदा हूँ,” या “खुश हूँ कि यीशु ने आखिरकार सबके सामने कुछ किया!" यीशु का पात्र निभाने वाले व्यक्ति से पूछें कि वह कैसा महसूस कर रहा है। वह कुछ इस तरह उत्तर दे सकता है, "निराश हूँ कि लोग मेरे पिता का इस तरह अनादर कर रहे हैं, उन गैर-यहूदियों के लिए दुख होता है जो यहाँ आराधना नहीं कर सकते, या दुख होता है कि इस्राएली ऐसे हैं।" लोगों से पूछे कि वे कैसा महसूस कर रहे हैं। वह व्यक्ति कुछ इस तरह उत्तर दे सकता है, "हैरान हूँ," या "गुस्सा हूँ-वह हमारा व्यवसाय बर्बाद कर रहा है और उसे कोई अधिकार नहीं है," या "इस आदमी में दिलचस्पी है जो गैर-यहूदियों की परवाह करता है।" अभिनय को जारी रखें।</w:t>
      </w:r>
    </w:p>
    <w:p>
      <w:pPr/>
      <w:r>
        <w:rPr>
          <w:lang w:val="hi_IN" w:bidi="hi_IN"/>
        </w:rPr>
      </w:r>
      <w:r>
        <w:rPr>
          <w:lang w:val="hi_IN" w:bidi="hi_IN"/>
        </w:rPr>
        <w:t>धार्मिक अगुवे यीशु को मारने की योजना के बारे में बात कर रहे हैं। लेकिन यरूशलेम में अधिकांश लोग यीशु की शिक्षा पसंद करते हैं। जिस कारण धार्मिक अगुवे यीशु से डरते हैं।</w:t>
      </w:r>
    </w:p>
    <w:p>
      <w:pPr/>
      <w:r>
        <w:rPr>
          <w:lang w:val="hi_IN" w:bidi="hi_IN"/>
        </w:rPr>
      </w:r>
      <w:r>
        <w:rPr>
          <w:lang w:val="hi_IN" w:bidi="hi_IN"/>
        </w:rPr>
        <w:t>अभिनय को रोक दें। धार्मिक अगुवों से पूछें, "आप क्या महसूस कर रहे हैं या क्या सोच रहे हैं? वह व्यक्ति कुछ इस तरह उत्तर दे सकता है, "गुस्सा हूँ कि लोग यीशु को इतना पसंद करते हैं," या "इर्ष्या रखता हूँ," या "यीशु से डरता हूँ क्योंकि वह बहुत शक्तिशाली है।" अभिनय को जारी रखें।</w:t>
      </w:r>
    </w:p>
    <w:p>
      <w:pPr/>
      <w:r>
        <w:rPr>
          <w:lang w:val="hi_IN" w:bidi="hi_IN"/>
        </w:rPr>
      </w:r>
      <w:r>
        <w:rPr>
          <w:lang w:val="hi_IN" w:bidi="hi_IN"/>
        </w:rPr>
        <w:t>उस शाम यीशु और उसके चेले मंदिर से बाहर निकल जाते हैं और रात को बैतनिय्याह वापस चले जाते हैं। वे रात बैतनिय्याह में गुजारते हैं, और फिर अगली सुबह यरूशलेम वापस आते है। वे फिर से अंजीर के पेड़ के पास से गुजरते हैं। इस बार वह जड़ से सूख चुका होता है। पतरस यीशु को वह पेड़ दिखाता है। यीशु चेलों को सिखाता है। वह यह कहकर उनका ध्यान अपनी ओर खींचता है, "मैं तुमसे सच कहता हूँ।" वह उनको कहता है कि वे इस पहाड़ से कहे कि तू उखड़ जा, और समुद्र में जा पड़ तो उनके लिये यह हो जायेगा। लेकिन उन्हें विश्वास करना चाहिए, बिना किसी संदेह के, कि यह होगा या नही। वह फिर कहता हैं, "तुम किसी भी चीज़ के बारे में प्रार्थना कर सकते हो और यदि तुम विश्वास करते हो कि तुम्हें वह मिल गया है, तो तुम्हें वह मिल जाएगा।" उसके बाद वह उनसे कहता है कि ऐसा होने के लिए उनका हृदय शुद्ध होना चाहिए। परमेश्वर से प्रार्थना करने से पहले, उन्हें उन सभी को क्षमा करना होगा जिन्हें उन्होंने क्षमा नहीं किया है। तब परमेश्वर उन्हें भी क्षमा करेगा।</w:t>
      </w:r>
    </w:p>
    <w:p>
      <w:pPr/>
      <w:r>
        <w:rPr>
          <w:lang w:val="hi_IN" w:bidi="hi_IN"/>
        </w:rPr>
      </w:r>
      <w:r>
        <w:rPr>
          <w:lang w:val="hi_IN" w:bidi="hi_IN"/>
        </w:rPr>
        <w:t>अभिनय को रोक दें। चेलों से पूछे, "आप क्या महसूस कर रहे हो या क्या सोच रहे हो?" वह व्यक्ति कुछ इस तरह से उत्तर दे सकता है, "उलझन में हूँ," या "डरता हूँ, क्योंकि इतना विश्वास करना मुश्किल लगता है," या "उत्साहित हूँ कि इतनी सामर्थ संभव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11:12–26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w:t>
      </w:r>
      <w:r>
        <w:rPr>
          <w:b/>
          <w:lang w:val="hi_IN" w:bidi="hi_IN"/>
        </w:rPr>
        <w:t>बैतनिय्याह</w:t>
      </w:r>
      <w:r>
        <w:rPr>
          <w:lang w:val="hi_IN" w:bidi="hi_IN"/>
        </w:rPr>
        <w:t xml:space="preserve"> से अगली सुबह </w:t>
      </w:r>
      <w:r>
        <w:rPr>
          <w:b/>
          <w:lang w:val="hi_IN" w:bidi="hi_IN"/>
        </w:rPr>
        <w:t>यरूशलेम</w:t>
      </w:r>
      <w:r>
        <w:rPr>
          <w:lang w:val="hi_IN" w:bidi="hi_IN"/>
        </w:rPr>
        <w:t xml:space="preserve"> की ओर चल पड़े। बैतनिय्याह यरूशलेम से लगभग 3 किलोमीटर दूर जैतून पर्वत पर स्थित एक गांव है। जब यीशु और उसके चेले यरूशलेम आते थे, तो वे रातें वहीं बिताते थे। यरूशलेम यहूदियों की राजधानी है और यहीं पर मंदिर भी है। </w:t>
      </w:r>
      <w:r>
        <w:rPr>
          <w:b/>
          <w:lang w:val="hi_IN" w:bidi="hi_IN"/>
        </w:rPr>
        <w:t>मंदिर</w:t>
      </w:r>
      <w:r>
        <w:rPr>
          <w:lang w:val="hi_IN" w:bidi="hi_IN"/>
        </w:rPr>
        <w:t xml:space="preserve"> वह स्थान है जहाँ यहूदी लोग परमेश्वर की आराधना करते और उसके लिए बलिदान चढ़ाते हैं। मरकुस की पूरी किताब में "चेले," "यरूशलेम," और "मंदिर" के लिए वही शब्द इस्तेमाल करें जो पहले किए गए हैं। </w:t>
      </w:r>
      <w:hyperlink r:id="rId100">
        <w:r>
          <w:rPr>
            <w:lang w:val="hi_IN" w:bidi="hi_IN"/>
          </w:rPr>
          <w:rPr>
            <w:color w:val="0000EE"/>
            <w:u w:val="single"/>
          </w:rPr>
          <w:t>चेले</w:t>
        </w:r>
      </w:hyperlink>
      <w:r>
        <w:rPr>
          <w:lang w:val="hi_IN" w:bidi="hi_IN"/>
        </w:rPr>
        <w:t xml:space="preserve">, </w:t>
      </w:r>
      <w:hyperlink r:id="rId237">
        <w:r>
          <w:rPr>
            <w:lang w:val="hi_IN" w:bidi="hi_IN"/>
          </w:rPr>
          <w:rPr>
            <w:color w:val="0000EE"/>
            <w:u w:val="single"/>
          </w:rPr>
          <w:t>यरूशलेम</w:t>
        </w:r>
      </w:hyperlink>
      <w:r>
        <w:rPr>
          <w:lang w:val="hi_IN" w:bidi="hi_IN"/>
        </w:rPr>
        <w:t xml:space="preserve"> और </w:t>
      </w:r>
      <w:hyperlink r:id="rId118">
        <w:r>
          <w:rPr>
            <w:lang w:val="hi_IN" w:bidi="hi_IN"/>
          </w:rPr>
          <w:rPr>
            <w:color w:val="0000EE"/>
            <w:u w:val="single"/>
          </w:rPr>
          <w:t>मंदिर</w:t>
        </w:r>
      </w:hyperlink>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यरूशलेम क्षेत्र के नक्शे को देखें जिसमें जैतून पर्वत पर स्थित बैतनिय्याह भी शामिल हो। इस ऑडियो को यहाँ रोकें।</w:t>
      </w:r>
    </w:p>
    <w:p>
      <w:pPr/>
      <w:r>
        <w:rPr>
          <w:lang w:val="hi_IN" w:bidi="hi_IN"/>
        </w:rPr>
      </w:r>
      <w:r>
        <w:rPr>
          <w:lang w:val="hi_IN" w:bidi="hi_IN"/>
        </w:rPr>
        <w:t xml:space="preserve">वे पत्तों से भरे एक </w:t>
      </w:r>
      <w:r>
        <w:rPr>
          <w:b/>
          <w:lang w:val="hi_IN" w:bidi="hi_IN"/>
        </w:rPr>
        <w:t>अंजीर</w:t>
      </w:r>
      <w:r>
        <w:rPr>
          <w:lang w:val="hi_IN" w:bidi="hi_IN"/>
        </w:rPr>
        <w:t xml:space="preserve"> के पेड़ के पास से गुजरे। अंजीर का पेड़ एक तरह का फलदार पेड़ है जो इस्राएल में उगता है। यह पेड़ 10 मीटर की ऊँचाई तक बढ़ सकता है और इसका तना 1 मीटर व्यास का हो सकता है। पत्ते अप्रैल या मई में आते हैं, और फल आमतौर पर जून तक पकते हैं, इसलिए इस कहानी में, क्योंकि यह शायद अप्रैल के आस-पास होता है, पेड़ पर कुछ छोटे, कच्चे अंजीर होने चाहिए थे।</w:t>
      </w:r>
    </w:p>
    <w:p>
      <w:pPr/>
      <w:r>
        <w:rPr>
          <w:lang w:val="hi_IN" w:bidi="hi_IN"/>
        </w:rPr>
      </w:r>
      <w:r>
        <w:rPr>
          <w:lang w:val="hi_IN" w:bidi="hi_IN"/>
        </w:rPr>
        <w:t xml:space="preserve">यहाँ रुकें और फिर से अंजीर के पेड़ की तस्वीर देखें। एक समूह में चर्चा करें कि आप </w:t>
      </w:r>
      <w:r>
        <w:rPr>
          <w:b/>
          <w:lang w:val="hi_IN" w:bidi="hi_IN"/>
        </w:rPr>
        <w:t>अंजीर के पेड़</w:t>
      </w:r>
      <w:r>
        <w:rPr>
          <w:lang w:val="hi_IN" w:bidi="hi_IN"/>
        </w:rPr>
        <w:t xml:space="preserve"> के लिए किस शब्द या वाक्यांश का उपयोग करेंगे। क्या आपकी संस्कृति में अंजीर होते हैं, या आपके यहाँ कोई और फल है जो पेड़ पर उगता है और उसका उपयोग किया जा सकता है? </w:t>
      </w:r>
      <w:hyperlink r:id="rId372">
        <w:r>
          <w:rPr>
            <w:lang w:val="hi_IN" w:bidi="hi_IN"/>
          </w:rPr>
          <w:rPr>
            <w:color w:val="0000EE"/>
            <w:u w:val="single"/>
          </w:rPr>
          <w:t>अंजीर के पेड़</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और उसके चेले मंदिर के बाहरी आंगन में जाते हैं। वहाँ बहुत से लोग बलि चढ़ाने के लिए जरुरी सामान खरीद और बेच रहे हैं। परमेश्वर को धन्यवाद देने या उससे क्षमा माँगने के लिए </w:t>
      </w:r>
      <w:r>
        <w:rPr>
          <w:b/>
          <w:lang w:val="hi_IN" w:bidi="hi_IN"/>
        </w:rPr>
        <w:t>बलिदान</w:t>
      </w:r>
      <w:r>
        <w:rPr>
          <w:lang w:val="hi_IN" w:bidi="hi_IN"/>
        </w:rPr>
        <w:t xml:space="preserve"> चढ़ाया जाता है। यह रक्त बलिदान हो सकता है जिसमें किसी पशु को मारना और जलाना होता है, या यह रक्त-रहित बलिदान हो सकता है जिसमें परमेश्वर को धूप या अनाज चढ़ाया जाता है।</w:t>
      </w:r>
    </w:p>
    <w:p>
      <w:pPr/>
      <w:r>
        <w:rPr>
          <w:lang w:val="hi_IN" w:bidi="hi_IN"/>
        </w:rPr>
      </w:r>
      <w:r>
        <w:rPr>
          <w:lang w:val="hi_IN" w:bidi="hi_IN"/>
        </w:rPr>
        <w:t xml:space="preserve">यहाँ रुकें और चर्चा करें कि </w:t>
      </w:r>
      <w:r>
        <w:rPr>
          <w:b/>
          <w:lang w:val="hi_IN" w:bidi="hi_IN"/>
        </w:rPr>
        <w:t>बलिदान</w:t>
      </w:r>
      <w:r>
        <w:rPr>
          <w:lang w:val="hi_IN" w:bidi="hi_IN"/>
        </w:rPr>
        <w:t xml:space="preserve"> के लिए आप किस शब्द का इस्तेमाल करेंगे। </w:t>
      </w:r>
      <w:hyperlink r:id="rId80">
        <w:r>
          <w:rPr>
            <w:lang w:val="hi_IN" w:bidi="hi_IN"/>
          </w:rPr>
          <w:rPr>
            <w:color w:val="0000EE"/>
            <w:u w:val="single"/>
          </w:rPr>
          <w:t>बलिदान</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ने </w:t>
      </w:r>
      <w:r>
        <w:rPr>
          <w:b/>
          <w:lang w:val="hi_IN" w:bidi="hi_IN"/>
        </w:rPr>
        <w:t>लेन-देन करनेवालों</w:t>
      </w:r>
      <w:r>
        <w:rPr>
          <w:lang w:val="hi_IN" w:bidi="hi_IN"/>
        </w:rPr>
        <w:t xml:space="preserve"> की मेजें और कबूतर बेचनेवालों की कुर्सियाँ उलट दीं। लेन-देन करने वाले वे लोग थे जो यहूदी मंदिर के पुराने सिक्कों के बदले आधुनिक रोमी सिक्के बदलते थे। लोग इन पुराने सिक्कों का इस्तेमाल मंदिर कर चुकाने के लिए करते थे। </w:t>
      </w:r>
      <w:r>
        <w:rPr>
          <w:b/>
          <w:lang w:val="hi_IN" w:bidi="hi_IN"/>
        </w:rPr>
        <w:t>कबूतर</w:t>
      </w:r>
      <w:r>
        <w:rPr>
          <w:lang w:val="hi_IN" w:bidi="hi_IN"/>
        </w:rPr>
        <w:t xml:space="preserve"> आम पक्षी है जो 18 से 24 सेंटीमीटर लंबे होते हैं। कबूतर कई प्रकार के होते हैं, लेकिन गरीब यहूदी लोग अक्सर उन्हें बलि के रूप में इस्तेमाल करते थे क्योंकि वे अन्य बलि पशु की तुलना में सस्ते थे। पिछले भागों में कबूतर के लिए आपने जो शब्द इस्तेमाल किया है, उसी का इस्तेमाल करें। </w:t>
      </w:r>
      <w:hyperlink r:id="rId373">
        <w:r>
          <w:rPr>
            <w:lang w:val="hi_IN" w:bidi="hi_IN"/>
          </w:rPr>
          <w:rPr>
            <w:color w:val="0000EE"/>
            <w:u w:val="single"/>
          </w:rPr>
          <w:t>कबूतर</w:t>
        </w:r>
      </w:hyperlink>
      <w:r>
        <w:rPr>
          <w:lang w:val="hi_IN" w:bidi="hi_IN"/>
        </w:rPr>
        <w:t xml:space="preserve"> के बारे में अधिक जानकारी के लिए मुख्य शब्दावली देखें।</w:t>
      </w:r>
    </w:p>
    <w:p>
      <w:pPr/>
      <w:r>
        <w:rPr>
          <w:lang w:val="hi_IN" w:bidi="hi_IN"/>
        </w:rPr>
      </w:r>
      <w:r>
        <w:rPr>
          <w:lang w:val="hi_IN" w:bidi="hi_IN"/>
        </w:rPr>
        <w:t>यहाँ रुकें और अपने अनुवादक समूह को कबूतर की एक तस्वीर दिखाएँ। इस ऑडियो को यहाँ रोकें।</w:t>
      </w:r>
    </w:p>
    <w:p>
      <w:pPr/>
      <w:r>
        <w:rPr>
          <w:lang w:val="hi_IN" w:bidi="hi_IN"/>
        </w:rPr>
      </w:r>
      <w:r>
        <w:rPr>
          <w:lang w:val="hi_IN" w:bidi="hi_IN"/>
        </w:rPr>
        <w:t xml:space="preserve">यीशु ने कहा कि "यह लिखा है कि मेरा घर सभी जातियों के लिए प्रार्थना का घर कहलाएगा।" </w:t>
      </w:r>
      <w:r>
        <w:rPr>
          <w:b/>
          <w:lang w:val="hi_IN" w:bidi="hi_IN"/>
        </w:rPr>
        <w:t>प्रार्थना का घर</w:t>
      </w:r>
      <w:r>
        <w:rPr>
          <w:lang w:val="hi_IN" w:bidi="hi_IN"/>
        </w:rPr>
        <w:t xml:space="preserve"> आराधना का स्थान है और एक ऐसी जगह, जहाँ लोग परमेश्वर से बात करते हैं। </w:t>
      </w:r>
      <w:r>
        <w:rPr>
          <w:b/>
          <w:lang w:val="hi_IN" w:bidi="hi_IN"/>
        </w:rPr>
        <w:t>सभी राष्ट्रों</w:t>
      </w:r>
      <w:r>
        <w:rPr>
          <w:lang w:val="hi_IN" w:bidi="hi_IN"/>
        </w:rPr>
        <w:t xml:space="preserve"> का मतलब सभी जातीय समूहों से है।</w:t>
      </w:r>
    </w:p>
    <w:p>
      <w:pPr/>
      <w:r>
        <w:rPr>
          <w:lang w:val="hi_IN" w:bidi="hi_IN"/>
        </w:rPr>
      </w:r>
      <w:r>
        <w:rPr>
          <w:lang w:val="hi_IN" w:bidi="hi_IN"/>
        </w:rPr>
        <w:t xml:space="preserve">यहाँ रुकें और समूह में चर्चा करें कि आप </w:t>
      </w:r>
      <w:r>
        <w:rPr>
          <w:b/>
          <w:lang w:val="hi_IN" w:bidi="hi_IN"/>
        </w:rPr>
        <w:t>राष्ट्र</w:t>
      </w:r>
      <w:r>
        <w:rPr>
          <w:lang w:val="hi_IN" w:bidi="hi_IN"/>
        </w:rPr>
        <w:t xml:space="preserve"> के लिए कौन सा शब्द या वाक्यांश प्रयोग करेंगे। </w:t>
      </w:r>
      <w:hyperlink r:id="rId374">
        <w:r>
          <w:rPr>
            <w:lang w:val="hi_IN" w:bidi="hi_IN"/>
          </w:rPr>
          <w:rPr>
            <w:color w:val="0000EE"/>
            <w:u w:val="single"/>
          </w:rPr>
          <w:t>राष्ट्र</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कहता है कि लोगों ने मंदिर को </w:t>
      </w:r>
      <w:r>
        <w:rPr>
          <w:b/>
          <w:lang w:val="hi_IN" w:bidi="hi_IN"/>
        </w:rPr>
        <w:t>डाकुओं की खोह</w:t>
      </w:r>
      <w:r>
        <w:rPr>
          <w:lang w:val="hi_IN" w:bidi="hi_IN"/>
        </w:rPr>
        <w:t xml:space="preserve"> बना दिया है, जिसका मतलब है एक गुफा या अन्याय करने वालों के छुपने की जगह। अन्याय करने वाले वे लोग हैं जो दूसरों से जबरदस्ती सामान छीन लेते हैं।</w:t>
      </w:r>
    </w:p>
    <w:p>
      <w:pPr/>
      <w:r>
        <w:rPr>
          <w:lang w:val="hi_IN" w:bidi="hi_IN"/>
        </w:rPr>
      </w:r>
      <w:r>
        <w:rPr>
          <w:b/>
          <w:lang w:val="hi_IN" w:bidi="hi_IN"/>
        </w:rPr>
        <w:t>प्रधान याजक</w:t>
      </w:r>
      <w:r>
        <w:rPr>
          <w:lang w:val="hi_IN" w:bidi="hi_IN"/>
        </w:rPr>
        <w:t xml:space="preserve"> और </w:t>
      </w:r>
      <w:r>
        <w:rPr>
          <w:b/>
          <w:lang w:val="hi_IN" w:bidi="hi_IN"/>
        </w:rPr>
        <w:t>धार्मिक व्यवस्था के शिक्षक</w:t>
      </w:r>
      <w:r>
        <w:rPr>
          <w:lang w:val="hi_IN" w:bidi="hi_IN"/>
        </w:rPr>
        <w:t xml:space="preserve"> यीशु को मारने के बारे में योजना बनाने के लिए एक साथ आते हैं। प्रधान याजक और धार्मिक व्यवस्था के शिक्षकों के लिए वही शब्द प्रयोग करें जो आपने मरकुस की पिछली कहानियों में प्रयोग किया है। </w:t>
      </w:r>
      <w:hyperlink r:id="rId79">
        <w:r>
          <w:rPr>
            <w:lang w:val="hi_IN" w:bidi="hi_IN"/>
          </w:rPr>
          <w:rPr>
            <w:color w:val="0000EE"/>
            <w:u w:val="single"/>
          </w:rPr>
          <w:t>याजकों</w:t>
        </w:r>
      </w:hyperlink>
      <w:r>
        <w:rPr>
          <w:lang w:val="hi_IN" w:bidi="hi_IN"/>
        </w:rPr>
        <w:t xml:space="preserve"> और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देखें।</w:t>
      </w:r>
    </w:p>
    <w:p>
      <w:pPr/>
      <w:r>
        <w:rPr>
          <w:lang w:val="hi_IN" w:bidi="hi_IN"/>
        </w:rPr>
      </w:r>
      <w:r>
        <w:rPr>
          <w:lang w:val="hi_IN" w:bidi="hi_IN"/>
        </w:rPr>
        <w:t xml:space="preserve">अगली सुबह जब चेले और यीशु अंजीर के पेड़ के पास से जा रहे थे तो पतरस ने कहा, "देख, हे </w:t>
      </w:r>
      <w:r>
        <w:rPr>
          <w:b/>
          <w:lang w:val="hi_IN" w:bidi="hi_IN"/>
        </w:rPr>
        <w:t>रब्बी</w:t>
      </w:r>
      <w:r>
        <w:rPr>
          <w:lang w:val="hi_IN" w:bidi="hi_IN"/>
        </w:rPr>
        <w:t xml:space="preserve">!" जिस पेड़ को एक दिन पहले </w:t>
      </w:r>
      <w:r>
        <w:rPr>
          <w:b/>
          <w:lang w:val="hi_IN" w:bidi="hi_IN"/>
        </w:rPr>
        <w:t>श्राप</w:t>
      </w:r>
      <w:r>
        <w:rPr>
          <w:lang w:val="hi_IN" w:bidi="hi_IN"/>
        </w:rPr>
        <w:t xml:space="preserve"> दिया था वह सूख गया है!" रब्बी एक सम्मान से भरा शब्द है जो परमेश्वर की बातें सिखाता है और जिसके चेले होते हैं। श्राप का अर्थ है सजा, या इसका मतलब है कि कुछ ऐसा जो बुरा हो। श्राप का अर्थ किसी जादुई मंत्र से नहीं होना चाहिए। आपको शायद कुछ ऐसा कहना होगा, "वह पेड़ जिसे आपने अपने शब्दों से दंडित किया है।" रब्बी के लिए वही शब्द का इस्तेमाल करें जो आपने पूरी मरकुस की किताब में इस्तेमाल किया है। </w:t>
      </w:r>
      <w:hyperlink r:id="rId316">
        <w:r>
          <w:rPr>
            <w:lang w:val="hi_IN" w:bidi="hi_IN"/>
          </w:rPr>
          <w:rPr>
            <w:color w:val="0000EE"/>
            <w:u w:val="single"/>
          </w:rPr>
          <w:t>रब्बी</w:t>
        </w:r>
      </w:hyperlink>
      <w:r>
        <w:rPr>
          <w:lang w:val="hi_IN" w:bidi="hi_IN"/>
        </w:rPr>
        <w:t xml:space="preserve"> के बारे में ज्यादा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श्राप</w:t>
      </w:r>
      <w:r>
        <w:rPr>
          <w:lang w:val="hi_IN" w:bidi="hi_IN"/>
        </w:rPr>
        <w:t xml:space="preserve"> के लिए कौन से शब्द या वाक्यांश का प्रयोग करेंगे। </w:t>
      </w:r>
      <w:hyperlink r:id="rId375">
        <w:r>
          <w:rPr>
            <w:lang w:val="hi_IN" w:bidi="hi_IN"/>
          </w:rPr>
          <w:rPr>
            <w:color w:val="0000EE"/>
            <w:u w:val="single"/>
          </w:rPr>
          <w:t>श्राप</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अपने चेलों से कहता है, "परमेश्वर पर </w:t>
      </w:r>
      <w:r>
        <w:rPr>
          <w:b/>
          <w:lang w:val="hi_IN" w:bidi="hi_IN"/>
        </w:rPr>
        <w:t>विश्वास</w:t>
      </w:r>
      <w:r>
        <w:rPr>
          <w:lang w:val="hi_IN" w:bidi="hi_IN"/>
        </w:rPr>
        <w:t xml:space="preserve"> रखो।" विश्वास के लिए उसी शब्द का इस्तेमाल करें जिसका आपने मरकुस के पिछले भागों में इस्तेमाल किया है। याद रखें कि विश्वास का मतलब मानना या भरोसा रखना होता है। </w:t>
      </w:r>
      <w:hyperlink r:id="rId90">
        <w:r>
          <w:rPr>
            <w:lang w:val="hi_IN" w:bidi="hi_IN"/>
          </w:rPr>
          <w:rPr>
            <w:color w:val="0000EE"/>
            <w:u w:val="single"/>
          </w:rPr>
          <w:t>विश्वास</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वे किसी भी बात के लिए </w:t>
      </w:r>
      <w:r>
        <w:rPr>
          <w:b/>
          <w:lang w:val="hi_IN" w:bidi="hi_IN"/>
        </w:rPr>
        <w:t>प्रार्थना</w:t>
      </w:r>
      <w:r>
        <w:rPr>
          <w:lang w:val="hi_IN" w:bidi="hi_IN"/>
        </w:rPr>
        <w:t xml:space="preserve"> कर सकते हैं। नए नियम में </w:t>
      </w:r>
      <w:hyperlink r:id="rId69">
        <w:r>
          <w:rPr>
            <w:lang w:val="hi_IN" w:bidi="hi_IN"/>
          </w:rPr>
          <w:rPr>
            <w:color w:val="0000EE"/>
            <w:u w:val="single"/>
          </w:rPr>
          <w:t>प्रार्थना</w:t>
        </w:r>
      </w:hyperlink>
      <w:r>
        <w:rPr>
          <w:lang w:val="hi_IN" w:bidi="hi_IN"/>
        </w:rPr>
        <w:t xml:space="preserve"> का अर्थ परमेश्वर के साथ बातचीत करना है। ध्यान रखें कि यहाँ आप जो शब्द इस्तेमाल करें वह सिर्फ रीति-रिवाजों तक सीमित न हो, बल्कि व्यक्तिगत हो। </w:t>
      </w:r>
    </w:p>
    <w:p>
      <w:pPr/>
      <w:r>
        <w:rPr>
          <w:lang w:val="hi_IN" w:bidi="hi_IN"/>
        </w:rPr>
      </w:r>
      <w:r>
        <w:rPr>
          <w:lang w:val="hi_IN" w:bidi="hi_IN"/>
        </w:rPr>
        <w:t>यहाँ रुकें और समूह में इस प्रश्न पर चर्चा करें: आपकी संस्कृति में लोग परमेश्वर के साथ कैसे बात करते हैं? परमेश्वर से बात करने का वर्णन करने के लिए आप किन शब्दों का उपयोग करते हैं? आप परमेश्वर से व्यक्तिगत रूप से बात करने के बारे में कैसे बात कर सकते हैं? इस ऑडियो को यहाँ रोकें।</w:t>
      </w:r>
    </w:p>
    <w:p>
      <w:pPr/>
      <w:r>
        <w:rPr>
          <w:lang w:val="hi_IN" w:bidi="hi_IN"/>
        </w:rPr>
      </w:r>
      <w:r>
        <w:rPr>
          <w:lang w:val="hi_IN" w:bidi="hi_IN"/>
        </w:rPr>
        <w:t xml:space="preserve">यीशु अपने चेलों से कहता है कि इससे पहले कि वे परमेश्वर से प्रार्थना करें, उन्हें लोगों को </w:t>
      </w:r>
      <w:r>
        <w:rPr>
          <w:b/>
          <w:lang w:val="hi_IN" w:bidi="hi_IN"/>
        </w:rPr>
        <w:t>क्षमा</w:t>
      </w:r>
      <w:r>
        <w:rPr>
          <w:lang w:val="hi_IN" w:bidi="hi_IN"/>
        </w:rPr>
        <w:t xml:space="preserve"> कर देना चाहिए जिन्हें उन्होंने क्षमा नहीं किया है। याद रखें कि क्षमा में, जिस व्यक्ति के साथ गलत हुआ है, वह अपने अधिकारों को छोड़ देता है और दूसरे को उसकी गलती के अनुसार दंड नहीं देता। वह बदला नहीं लेना चाहता। यदि दूसरा व्यक्ति अपने व्यवहार पर पश्चाताप करता है, या इसे करना बंद करने की कोशिश करता है, और क्षमा को स्वीकार करता है, तो दोनों के बीच का संबंध फिर से स्थापित हो जाता है और अपराध दूर हो जाता है। क्षमा के लिए वही शब्द इस्तेमाल करें जो आपने पिछली कहानियों में इस्तेमाल किया है। </w:t>
      </w:r>
      <w:hyperlink r:id="rId23">
        <w:r>
          <w:rPr>
            <w:lang w:val="hi_IN" w:bidi="hi_IN"/>
          </w:rPr>
          <w:rPr>
            <w:color w:val="0000EE"/>
            <w:u w:val="single"/>
          </w:rPr>
          <w:t>क्षमा</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यदि वे दूसरों को क्षमा करेंगे, तो उनका पिता परमेश्वर जो </w:t>
      </w:r>
      <w:r>
        <w:rPr>
          <w:b/>
          <w:lang w:val="hi_IN" w:bidi="hi_IN"/>
        </w:rPr>
        <w:t>स्वर्ग</w:t>
      </w:r>
      <w:r>
        <w:rPr>
          <w:lang w:val="hi_IN" w:bidi="hi_IN"/>
        </w:rPr>
        <w:t xml:space="preserve"> में है उनके </w:t>
      </w:r>
      <w:r>
        <w:rPr>
          <w:b/>
          <w:lang w:val="hi_IN" w:bidi="hi_IN"/>
        </w:rPr>
        <w:t>पापों</w:t>
      </w:r>
      <w:r>
        <w:rPr>
          <w:lang w:val="hi_IN" w:bidi="hi_IN"/>
        </w:rPr>
        <w:t xml:space="preserve"> को भी क्षमा कर देगा। स्वर्ग उस स्थान को दर्शाता है जहाँ परमेश्वर और उसके स्वर्गदूत रहते हैं। परमेश्वर की आज्ञा न मानना ही पाप है। "स्वर्ग" और "पाप" के लिए उसी शब्द का इस्तेमाल करें जो आपने मरकुस के पिछले भागों में इस्तेमाल किया है। </w:t>
      </w:r>
      <w:hyperlink r:id="rId26">
        <w:r>
          <w:rPr>
            <w:lang w:val="hi_IN" w:bidi="hi_IN"/>
          </w:rPr>
          <w:rPr>
            <w:color w:val="0000EE"/>
            <w:u w:val="single"/>
          </w:rPr>
          <w:t>स्वर्ग</w:t>
        </w:r>
      </w:hyperlink>
      <w:r>
        <w:rPr>
          <w:lang w:val="hi_IN" w:bidi="hi_IN"/>
        </w:rPr>
        <w:t xml:space="preserve"> और </w:t>
      </w:r>
      <w:hyperlink r:id="rId24">
        <w:r>
          <w:rPr>
            <w:lang w:val="hi_IN" w:bidi="hi_IN"/>
          </w:rPr>
          <w:rPr>
            <w:color w:val="0000EE"/>
            <w:u w:val="single"/>
          </w:rPr>
          <w:t>पाप</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आसानी से समझ आने वाले अनुवाद में सुनें।</w:t>
      </w:r>
    </w:p>
    <w:p>
      <w:pPr/>
      <w:r>
        <w:rPr>
          <w:lang w:val="hi_IN" w:bidi="hi_IN"/>
        </w:rPr>
      </w:r>
      <w:r>
        <w:rPr>
          <w:lang w:val="hi_IN" w:bidi="hi_IN"/>
        </w:rPr>
        <w:t>इस चरण में, सामूहिक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11:12–26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76">
        <w:r>
          <w:rPr>
            <w:lang w:val="hi_IN" w:bidi="hi_IN"/>
          </w:rPr>
          <w:rPr>
            <w:color w:val="0000EE"/>
            <w:u w:val="single"/>
          </w:rPr>
          <w:t>सुने और मन में रखें</w:t>
        </w:r>
      </w:hyperlink>
      <w:r>
        <w:rPr>
          <w:lang w:val="hi_IN" w:bidi="hi_IN"/>
        </w:rPr>
        <w:t xml:space="preserve"> (477 KB)</w:t>
      </w:r>
      <w:r>
        <w:rPr>
          <w:lang w:val="hi_IN" w:bidi="hi_IN"/>
        </w:rPr>
      </w:r>
    </w:p>
    <w:p>
      <w:pPr>
        <w:pStyle w:val="ListBullet"/>
        <w:spacing w:line="240" w:lineRule="auto"/>
        <w:ind w:left="720"/>
      </w:pPr>
      <w:r>
        <w:rPr>
          <w:lang w:val="hi_IN" w:bidi="hi_IN"/>
        </w:rPr>
      </w:r>
      <w:hyperlink r:id="rId377">
        <w:r>
          <w:rPr>
            <w:lang w:val="hi_IN" w:bidi="hi_IN"/>
          </w:rPr>
          <w:rPr>
            <w:color w:val="0000EE"/>
            <w:u w:val="single"/>
          </w:rPr>
          <w:t>पाठ का परिचय</w:t>
        </w:r>
      </w:hyperlink>
      <w:r>
        <w:rPr>
          <w:lang w:val="hi_IN" w:bidi="hi_IN"/>
        </w:rPr>
        <w:t xml:space="preserve"> (4.7 MB)</w:t>
      </w:r>
      <w:r>
        <w:rPr>
          <w:lang w:val="hi_IN" w:bidi="hi_IN"/>
        </w:rPr>
      </w:r>
    </w:p>
    <w:p>
      <w:pPr>
        <w:pStyle w:val="ListBullet"/>
        <w:spacing w:line="240" w:lineRule="auto"/>
        <w:ind w:left="720"/>
      </w:pPr>
      <w:r>
        <w:rPr>
          <w:lang w:val="hi_IN" w:bidi="hi_IN"/>
        </w:rPr>
      </w:r>
      <w:hyperlink r:id="rId378">
        <w:r>
          <w:rPr>
            <w:lang w:val="hi_IN" w:bidi="hi_IN"/>
          </w:rPr>
          <w:rPr>
            <w:color w:val="0000EE"/>
            <w:u w:val="single"/>
          </w:rPr>
          <w:t>घटनाओं को समझाना</w:t>
        </w:r>
      </w:hyperlink>
      <w:r>
        <w:rPr>
          <w:lang w:val="hi_IN" w:bidi="hi_IN"/>
        </w:rPr>
        <w:t xml:space="preserve"> (3.5 MB)</w:t>
      </w:r>
      <w:r>
        <w:rPr>
          <w:lang w:val="hi_IN" w:bidi="hi_IN"/>
        </w:rPr>
      </w:r>
    </w:p>
    <w:p>
      <w:pPr>
        <w:pStyle w:val="ListBullet"/>
        <w:spacing w:line="240" w:lineRule="auto"/>
        <w:ind w:left="720"/>
      </w:pPr>
      <w:r>
        <w:rPr>
          <w:lang w:val="hi_IN" w:bidi="hi_IN"/>
        </w:rPr>
      </w:r>
      <w:hyperlink r:id="rId379">
        <w:r>
          <w:rPr>
            <w:lang w:val="hi_IN" w:bidi="hi_IN"/>
          </w:rPr>
          <w:rPr>
            <w:color w:val="0000EE"/>
            <w:u w:val="single"/>
          </w:rPr>
          <w:t>पाठ को नाटकीय रूप देना</w:t>
        </w:r>
      </w:hyperlink>
      <w:r>
        <w:rPr>
          <w:lang w:val="hi_IN" w:bidi="hi_IN"/>
        </w:rPr>
        <w:t xml:space="preserve"> (3.3 MB)</w:t>
      </w:r>
      <w:r>
        <w:rPr>
          <w:lang w:val="hi_IN" w:bidi="hi_IN"/>
        </w:rPr>
      </w:r>
    </w:p>
    <w:p>
      <w:pPr>
        <w:pStyle w:val="ListBullet"/>
        <w:spacing w:line="240" w:lineRule="auto"/>
        <w:ind w:left="720"/>
      </w:pPr>
      <w:r>
        <w:rPr>
          <w:lang w:val="hi_IN" w:bidi="hi_IN"/>
        </w:rPr>
      </w:r>
      <w:hyperlink r:id="rId380">
        <w:r>
          <w:rPr>
            <w:lang w:val="hi_IN" w:bidi="hi_IN"/>
          </w:rPr>
          <w:rPr>
            <w:color w:val="0000EE"/>
            <w:u w:val="single"/>
          </w:rPr>
          <w:t>आवश्यक जानकारी</w:t>
        </w:r>
      </w:hyperlink>
      <w:r>
        <w:rPr>
          <w:lang w:val="hi_IN" w:bidi="hi_IN"/>
        </w:rPr>
        <w:t xml:space="preserve"> (4.8 MB)</w:t>
      </w:r>
      <w:r>
        <w:rPr>
          <w:lang w:val="hi_IN" w:bidi="hi_IN"/>
        </w:rPr>
      </w:r>
    </w:p>
    <w:p>
      <w:pPr>
        <w:pStyle w:val="ListBullet"/>
        <w:spacing w:line="240" w:lineRule="auto"/>
        <w:ind w:left="720"/>
      </w:pPr>
      <w:r>
        <w:rPr>
          <w:lang w:val="hi_IN" w:bidi="hi_IN"/>
        </w:rPr>
      </w:r>
      <w:hyperlink r:id="rId381">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11:27–33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11:27–33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60"/>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11:27–33 का ऑडियो संस्करण सबसे आसानी से समझ आने वाले अनुवाद में सुनें।</w:t>
      </w:r>
    </w:p>
    <w:p>
      <w:pPr/>
      <w:r>
        <w:rPr>
          <w:lang w:val="hi_IN" w:bidi="hi_IN"/>
        </w:rPr>
      </w:r>
      <w:r>
        <w:rPr>
          <w:lang w:val="hi_IN" w:bidi="hi_IN"/>
        </w:rPr>
        <w:t>यह भाग बताता है कि यहूदी धार्मिक अगुवों का यीशु की शिक्षा को लेकर गुस्सा बढ़ता जा रहा था। उन्हें खतरा महसूस हुआ। वे समझ गए थे कि यीशु ऐसा व्यवहार कर रहा था जैसे कि उसके पास परमेश्वर की ओर से अधिकार या अनुमति थी, ऐसी बातें करने के लिए जो आमतौर पर केवल उन्हें ही करने की अनुमति थी।</w:t>
      </w:r>
    </w:p>
    <w:p>
      <w:pPr/>
      <w:r>
        <w:rPr>
          <w:lang w:val="hi_IN" w:bidi="hi_IN"/>
        </w:rPr>
      </w:r>
      <w:r>
        <w:rPr>
          <w:lang w:val="hi_IN" w:bidi="hi_IN"/>
        </w:rPr>
        <w:t>यीशु ने अपने चेलों से परमेश्वर पर विश्वास रखने के बारे में बात की, जिसके बाद वे यरूशलेम होते हुए मंदिर की तरफ आगे बढ़ गए। यीशु मंदिर के एक आंगन से होकर जा रहा था (मंदिर के पवित्र स्थान में नहीं), और यहूदी धार्मिक अगुवे उसके पास आए।</w:t>
      </w:r>
    </w:p>
    <w:p>
      <w:pPr/>
      <w:r>
        <w:rPr>
          <w:lang w:val="hi_IN" w:bidi="hi_IN"/>
        </w:rPr>
      </w:r>
      <w:r>
        <w:rPr>
          <w:lang w:val="hi_IN" w:bidi="hi_IN"/>
        </w:rPr>
        <w:t>यहाँ रुकें और एक समूह में मंदिर के नक्शे को देखें। ध्यान से देखें कि मंदिर में आंगन कहाँ है। यह मंदिर के पवित्र स्थान में नहीं है जहाँ केवल याजक जा सकते हैं, बल्कि बाहरी आँगन में है। इस ऑडियो को यहाँ रोकें।</w:t>
      </w:r>
    </w:p>
    <w:p>
      <w:pPr/>
      <w:r>
        <w:rPr>
          <w:lang w:val="hi_IN" w:bidi="hi_IN"/>
        </w:rPr>
      </w:r>
      <w:r>
        <w:rPr>
          <w:lang w:val="hi_IN" w:bidi="hi_IN"/>
        </w:rPr>
        <w:t>यहूदी अगुवों का समूह जो यहूदी जीवन पर अधिकार रखता था, उसे महासभा कहा जाता था। महासभा तीन प्रकार के अगुवों का समूह था। जो छोटा समूह यीशु से मिलने आया था, उसमें तीनों मुख्य प्रकार के अगुवों का प्रतिनिधित्व था। प्रधान याजक उन याजकों का समूह था जो मंदिर में सेवा टहल के लिए जिम्मेदार थे और अन्य याजकों पर अधिकारी थे। धार्मिक व्यवस्था के शिक्षक धार्मिक व्यवस्था के विशेषज्ञ थे, खासकर उस व्यवस्था के, जो परमेश्वर ने मूसा के द्वारा यहूदी लोगों को दी थी। पुरनिये समुदाय में गैर-धार्मिक अगुवे थे। वे आमतौर पर बुजुर्ग पुरुष होते थे जो लोगों को एक साथ मिलकर रहने में सहायता करते थे।</w:t>
      </w:r>
    </w:p>
    <w:p>
      <w:pPr/>
      <w:r>
        <w:rPr>
          <w:lang w:val="hi_IN" w:bidi="hi_IN"/>
        </w:rPr>
      </w:r>
      <w:r>
        <w:rPr>
          <w:lang w:val="hi_IN" w:bidi="hi_IN"/>
        </w:rPr>
        <w:t>यहाँ रुकें और समूह में इस प्रश्न पर चर्चा करें: आपकी संस्कृति में विभिन्न प्रकार के धार्मिक अगुवे कौन हैं? अलग-अलग प्रकार के धार्मिक अगुवों का वर्णन करें और वे क्या करते हैं, यह बताओ। वे एक-दूसरे से अलग क्या-क्या सिखाते हैं? आप इन विभिन्न प्रकार के अगुवों का वर्णन कैसे करेंगे? इस ऑडियो को यहाँ रोकें।</w:t>
      </w:r>
    </w:p>
    <w:p>
      <w:pPr/>
      <w:r>
        <w:rPr>
          <w:lang w:val="hi_IN" w:bidi="hi_IN"/>
        </w:rPr>
      </w:r>
      <w:r>
        <w:rPr>
          <w:lang w:val="hi_IN" w:bidi="hi_IN"/>
        </w:rPr>
        <w:t>महासभा, जो अगुवों का एक समूह था, वह यहूदी धार्मिक जीवन के सभी मामलों में सर्वोच्च अधिकारी था। इसलिए, यीशु के कार्यों ने उन्हें परेशान कर दिया था। उन्होंने दो सवाल पूछे: "तुम किस अधिकार से ये काम करते हो?" और "तुझे ये करने का अधिकार किसने दिया?" दोनों सवालों का मतलब एक ही है। धार्मिक अगुवे शायद उन विषयों के बारे में पूछ रहे थे जो यीशु ने एक दिन पहले मंदिर के आंगन में की थीं, और शायद उसकी सभी शिक्षाओं और चंगाईयों के बारे में भी, जो वो करता आया था। यीशु ने जो काम किए वे ऐसे थे जो केवल धार्मिक शिक्षक या अधिकारी ही कर सकते थे। वे जानना चाहते थे कि क्या किसी मनुष्य ने, या खुद परमेश्वर ने, यीशु को ये काम करने का अधिकार दिया था। यीशु ने उन्हें एक सवाल के साथ उत्तर दिया। अधिकांश यहूदी धार्मिक अगुवे एक प्रश्न का उत्तर एक प्रश्न के साथ देते थे, इसलिए यह असामान्य बात नहीं थी। हालाँकि, यीशु का सवाल असामान्य था क्योंकि उसने कहा कि जब तक वे उसके सवाल का जवाब नहीं देते, तब तक वह उन्हें जवाब नहीं देगा। हालाँकि यीशु कहता है "मुझे बताओ," या "मुझे उत्तर दो," पर वह रूखा नहीं हो रहा था। यह सवाल का जवाब मांगने का एक विनम्र तरीका है।</w:t>
      </w:r>
    </w:p>
    <w:p>
      <w:pPr/>
      <w:r>
        <w:rPr>
          <w:lang w:val="hi_IN" w:bidi="hi_IN"/>
        </w:rPr>
      </w:r>
      <w:r>
        <w:rPr>
          <w:lang w:val="hi_IN" w:bidi="hi_IN"/>
        </w:rPr>
        <w:t>यहाँ रुकें और समूह में इस प्रश्न पर चर्चा करें: आपके धार्मिक अगुवे, लोगों को कैसे सिखाते है? वे सिखाने के लिए कौन से विशेष तरीके अपनाते हैं, जैसे प्रश्न पूछना या कहानियाँ सुनाना? इस ऑडियो को यहाँ रोकें।</w:t>
      </w:r>
    </w:p>
    <w:p>
      <w:pPr/>
      <w:r>
        <w:rPr>
          <w:lang w:val="hi_IN" w:bidi="hi_IN"/>
        </w:rPr>
      </w:r>
      <w:r>
        <w:rPr>
          <w:lang w:val="hi_IN" w:bidi="hi_IN"/>
        </w:rPr>
        <w:t>यीशु ने धार्मिक अगुवों से पूछा, "किसने यूहन्ना बपतिस्मा देनेवाले को बपतिस्मा देने का अधिकार दिया, उन लोगों को, जो यह दिखाना चाहते थे कि उन्होंने अपने पापों से पश्चाताप किया है और परमेश्वर की ओर मुड़ना चाहते हैं?" यूहन्ना ने यह भी सिखाया कि प्रतिज्ञा किया हुआ उद्धारकर्ता आ रहा था। यीशु ने पूछा कि क्या यूहन्ना को अनुमति "स्वर्ग" से मिली थी, जिसका अर्थ है, "क्या यूहन्ना को अधिकार परमेश्वर ने दिया था?" यीशु ने पूछा: "क्या तुम मानते हो कि तुम्हें यूहन्ना ने जो कहा वह करना चाहिए और अपने पापों से मुड़कर और परमेश्वर की ओर फिरकर पश्चाताप करना चाहिए?" यीशु के सवाल ने धार्मिक अगुवों को तुरंत उलझन में डाल दिया। उन्होंने यूहन्ना बपतिस्मा देनेवाले की शिक्षाओं पर विश्वास नहीं किया था। लेकिन वे जानते थे कि ज़्यादातर लोगों का विश्वास था कि यूहन्ना बपतिस्मा देनेवाला परमेश्वर द्वारा भेजा गया एक भविष्यवक्ता था, इसलिए वे लोगों के सामने यह नहीं कहना चाहते थे कि उनके विचार में यूहन्ना को शिक्षा देने का अधिकार केवल मनुष्यों से मिला था। हालाँकि, वे यह नहीं कहना चाहते थे कि वे मानते है कि यूहन्ना को परमेश्‍वर की ओर से अधिकार मिला था। तब यीशु उन पर परमेश्वर की आज्ञा न मानने का आरोप लगाता है क्योंकि वे यूहन्ना का पालन नहीं करते थे।</w:t>
      </w:r>
    </w:p>
    <w:p>
      <w:pPr/>
      <w:r>
        <w:rPr>
          <w:lang w:val="hi_IN" w:bidi="hi_IN"/>
        </w:rPr>
      </w:r>
      <w:r>
        <w:rPr>
          <w:lang w:val="hi_IN" w:bidi="hi_IN"/>
        </w:rPr>
        <w:t>यहाँ रुकें और एक समूह में इस प्रश्न पर चर्चा करें: आपकी संस्कृति के धार्मिक अगुवों को उनका अधिकार कैसे मिलता है? वे लोगों को उनके अधिकार का सम्मान करने के लिए क्या कहते हैं? आप कैसे जानते हैं कि उनको कुछ करने का या कुछ कहने का अधिकार है? इस ऑडियो को यहाँ रोकें।</w:t>
      </w:r>
    </w:p>
    <w:p>
      <w:pPr/>
      <w:r>
        <w:rPr>
          <w:lang w:val="hi_IN" w:bidi="hi_IN"/>
        </w:rPr>
      </w:r>
      <w:r>
        <w:rPr>
          <w:lang w:val="hi_IN" w:bidi="hi_IN"/>
        </w:rPr>
        <w:t>आखिर में धार्मिक अगुवों ने बस इतना कहा, "हम नहीं जानते।" यह भी एक अच्छा जवाब नहीं था, लेकिन यह अन्य विकल्पों की तुलना में अच्छा जवाब था।</w:t>
      </w:r>
    </w:p>
    <w:p>
      <w:pPr/>
      <w:r>
        <w:rPr>
          <w:lang w:val="hi_IN" w:bidi="hi_IN"/>
        </w:rPr>
      </w:r>
      <w:r>
        <w:rPr>
          <w:lang w:val="hi_IN" w:bidi="hi_IN"/>
        </w:rPr>
        <w:t xml:space="preserve">यीशु ने सीधे तौर पर कभी नही कहा कि वह प्रतिज्ञा किया गया उद्धारकर्ता या मसीहा है। लेकिन यीशु के सवालों से यह स्पष्ट हो गया कि उसका मानना है कि उसे परमेश्वर से अधिकार मिला है और परमेश्वर ने उसे यह बातें सिखाने और यह काम करने के लिए भेजा है। </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11:27–33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और उसके चेले मंदिर में पहुँचते हैं। वे मंदिर के आंगन में टहल रहे हैं और धार्मिक अगुवे उनके पास आते हैं। अगुवे यीशु से पूछते हैं कि उसको यह अधिकार किसने दिया है। यीशु एक और सवाल के साथ जवाब देता है।</w:t>
      </w:r>
    </w:p>
    <w:p>
      <w:pPr/>
      <w:r>
        <w:rPr>
          <w:lang w:val="hi_IN" w:bidi="hi_IN"/>
        </w:rPr>
      </w:r>
      <w:r>
        <w:rPr>
          <w:b/>
          <w:lang w:val="hi_IN" w:bidi="hi_IN"/>
        </w:rPr>
        <w:t>दूसरे दृश्य में:</w:t>
      </w:r>
      <w:r>
        <w:rPr>
          <w:lang w:val="hi_IN" w:bidi="hi_IN"/>
        </w:rPr>
        <w:t xml:space="preserve"> धार्मिक अगुवे आपस में बातचीत करते हैं, और फिर वापस आकर कहते हैं, "हम नहीं जानते।" तो यीशु भी उनके सवाल का जवाब देने से मना कर देता है।</w:t>
      </w:r>
    </w:p>
    <w:p>
      <w:pPr/>
      <w:r>
        <w:rPr>
          <w:lang w:val="hi_IN" w:bidi="hi_IN"/>
        </w:rPr>
      </w:r>
      <w:r>
        <w:rPr>
          <w:lang w:val="hi_IN" w:bidi="hi_IN"/>
        </w:rPr>
        <w:t>इस कहानी में ये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मुख्य याजक</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पुरनिये</w:t>
      </w:r>
    </w:p>
    <w:p>
      <w:pPr>
        <w:pStyle w:val="ListBullet"/>
        <w:spacing w:line="240" w:lineRule="auto"/>
        <w:ind w:left="720"/>
      </w:pPr>
      <w:r>
        <w:rPr>
          <w:lang w:val="hi_IN" w:bidi="hi_IN"/>
        </w:rPr>
      </w:r>
      <w:r>
        <w:rPr>
          <w:lang w:val="hi_IN" w:bidi="hi_IN"/>
        </w:rPr>
        <w:t>यूहन्ना</w:t>
      </w:r>
    </w:p>
    <w:p>
      <w:pPr/>
      <w:r>
        <w:rPr>
          <w:lang w:val="hi_IN" w:bidi="hi_IN"/>
        </w:rPr>
      </w:r>
      <w:r>
        <w:rPr>
          <w:lang w:val="hi_IN" w:bidi="hi_IN"/>
        </w:rPr>
        <w:t>एक समूह में, इस भाग के परिवेश के इन हिस्सों पर ध्यान दें: यह याद रखना जरूरी है कि यह कहानी यीशु के अपने चेलों से पिछले भाग में परमेश्वर पर विश्वास करने के बारे में बात करने के ठीक बाद होती है। वे चलते-चलते यरूशलेम पहुँचे, फिर मंदिर में गए, और मंदिर के आँगन में चलते रहे।</w:t>
      </w:r>
    </w:p>
    <w:p>
      <w:pPr/>
      <w:r>
        <w:rPr>
          <w:lang w:val="hi_IN" w:bidi="hi_IN"/>
        </w:rPr>
      </w:r>
      <w:r>
        <w:rPr>
          <w:lang w:val="hi_IN" w:bidi="hi_IN"/>
        </w:rPr>
        <w:t>मुख्य याजक, व्यवस्था के शिक्षकों और पुरनियों का एक छोटा समूह मंदिर के आंगन में यीशु के पास आया। मंदिर का आँगन एक खुली जगह थी जहाँ बहुत से लोग आते-जाते रहते थे वहाँ भीड़-भाड़ होगी।</w:t>
      </w:r>
    </w:p>
    <w:p>
      <w:pPr/>
      <w:r>
        <w:rPr>
          <w:lang w:val="hi_IN" w:bidi="hi_IN"/>
        </w:rPr>
      </w:r>
      <w:r>
        <w:rPr>
          <w:lang w:val="hi_IN" w:bidi="hi_IN"/>
        </w:rPr>
        <w:t xml:space="preserve">धार्मिक अगुवों ने यीशु से दो सवाल पूछे जिनका मतलब एक ही था। वे जानना चाहते हैं कि यीशु को मंदिर में ये सब करने का अधिकार किसने दिया, जैसे कि व्यापारियों की दुकानें हटाना और लोगों को बाहर निकालना। </w:t>
      </w:r>
    </w:p>
    <w:p>
      <w:pPr/>
      <w:r>
        <w:rPr>
          <w:lang w:val="hi_IN" w:bidi="hi_IN"/>
        </w:rPr>
      </w:r>
      <w:r>
        <w:rPr>
          <w:lang w:val="hi_IN" w:bidi="hi_IN"/>
        </w:rPr>
        <w:t>यीशु एक सवाल के साथ उनको जवाब देता है। उसने उनसे यह भी कहा कि इससे पहले कि वह उन्हें बताए कि उसे ये सब करने का अधिकार किसने दिया, उन्हें उसके सवाल का जवाब देना होगा। यीशु ने पूछा कि यूहन्ना को उन लोगों को बपतिस्मा देने का अधिकार किससे मिला जिन्होंने अपने पापों से मुंह मोड़कर परमेश्वर की ओर मन फिराया। क्या उसे अधिकार परमेश्‍वर से मिला या लोगों से?</w:t>
      </w:r>
    </w:p>
    <w:p>
      <w:pPr/>
      <w:r>
        <w:rPr>
          <w:lang w:val="hi_IN" w:bidi="hi_IN"/>
        </w:rPr>
      </w:r>
      <w:r>
        <w:rPr>
          <w:lang w:val="hi_IN" w:bidi="hi_IN"/>
        </w:rPr>
        <w:t>अगले दृश्य में यह याद रखना ज़रूरी है कि धार्मिक अगुवों को अपने जवाब पर आपस में विचार करना था। हमें नहीं पता कि वे चर्चा करते समय कहाँ थे। हो सकता है कि वे आपस में चुप-चाप चर्चा करने के लिए कुछ मीटर दूर चले गए हों। उन्हें नहीं पता था कि क्या कहना है। यदि वे यह कहते कि यूहन्ना को परमेश्वर की ओर से अधिकार मिला था, तो यीशु उनसे पूछता कि वे यूहन्ना की शिक्षा पर क्यों विश्वास नहीं करते थे। अगर वे कहते कि यहुन्ना को लोगों से अधिकार मिला था, तो लोग नाराज हो जाते क्योंकि उनका विश्वास था कि यहुन्ना का संदेश परमेश्वर की ओर से था। इसलिए उन्होंने उत्तर दिया, "हमें नहीं पता।"</w:t>
      </w:r>
    </w:p>
    <w:p>
      <w:pPr/>
      <w:r>
        <w:rPr>
          <w:lang w:val="hi_IN" w:bidi="hi_IN"/>
        </w:rPr>
      </w:r>
      <w:r>
        <w:rPr>
          <w:lang w:val="hi_IN" w:bidi="hi_IN"/>
        </w:rPr>
        <w:t>यीशु ने उत्तर दिया, “तो फिर मैं भी तुम्हें नहीं बताऊंगा कि मुझे अधिकार किसने दिया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11:27–33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मुख्य याजक</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पुरनिये</w:t>
      </w:r>
    </w:p>
    <w:p>
      <w:pPr>
        <w:pStyle w:val="ListBullet"/>
        <w:spacing w:line="240" w:lineRule="auto"/>
        <w:ind w:left="720"/>
      </w:pPr>
      <w:r>
        <w:rPr>
          <w:lang w:val="hi_IN" w:bidi="hi_IN"/>
        </w:rPr>
      </w:r>
      <w:r>
        <w:rPr>
          <w:lang w:val="hi_IN" w:bidi="hi_IN"/>
        </w:rPr>
        <w:t>यूहन्ना</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और उसके चेले सुबह-सुबह बैतनिय्याह से यरूशलेम की ओर जा रहे हैं। वे यरूशलेम में प्रवेश करते हैं और फिर दोबारा मंदिर के आंगन में जाते हैं। मुख्य शासक समूह के कुछ धार्मिक अगुवे यीशु के पास आते हैं। वे उससे पूछते हैं कि उसे ये सब करने का अधिकार किसने दिया है।</w:t>
      </w:r>
    </w:p>
    <w:p>
      <w:pPr/>
      <w:r>
        <w:rPr>
          <w:lang w:val="hi_IN" w:bidi="hi_IN"/>
        </w:rPr>
      </w:r>
      <w:r>
        <w:rPr>
          <w:lang w:val="hi_IN" w:bidi="hi_IN"/>
        </w:rPr>
        <w:t>अभिनय को रोकें। चेलों से पूछे, "आप क्या महसूस कर रहे हो या क्या सोच रहे हो?" वह शायद कुछ इस तरह उत्तर दे, "इस बात से परेशान हूँ कि ये धार्मिक अगुवे इस बात को नही समझते," या "डरा हुआ हूँ" या "जानने की इच्छा है कि यीशु क्या कहेगा?" या "इस बात से उत्साहित हूँ कि यीशु अब बताएगा कि वह कौन है। धार्मिक अगुवों से पूछें, "आप क्या महसूस कर रहे हैं या क्या सोच रहे हैं? वह व्यक्ति शायद कहे, "खुश हैं कि आखिरकार हम यीशु की प्रतिष्ठा को नुकसान पहुँचाएँगे," या "थोड़ा डरा हुआ हूँ उससे, क्योंकि सब उसे पसंद करते हैं।" अभिनय को जारी रखें।</w:t>
      </w:r>
    </w:p>
    <w:p>
      <w:pPr/>
      <w:r>
        <w:rPr>
          <w:lang w:val="hi_IN" w:bidi="hi_IN"/>
        </w:rPr>
      </w:r>
      <w:r>
        <w:rPr>
          <w:lang w:val="hi_IN" w:bidi="hi_IN"/>
        </w:rPr>
        <w:t>समूह को यीशु के विनम्रता से जवाब देने का अभिनय करना चाहिए। वह एक सवाल पूछता है और उनसे कहता है कि उन्हें पहले मेरे सवाल का उत्तर देना होगा, तभी वह उन्हें उत्तर देगा। वह पूछता है कि यूहन्ना को लोगों को बपतिस्मा देने और उन्हें मन-फिराव के बारे में सिखाने का अधिकार परमेश्वर से मिला था या मनुष्यों से।</w:t>
      </w:r>
    </w:p>
    <w:p>
      <w:pPr/>
      <w:r>
        <w:rPr>
          <w:lang w:val="hi_IN" w:bidi="hi_IN"/>
        </w:rPr>
      </w:r>
      <w:r>
        <w:rPr>
          <w:lang w:val="hi_IN" w:bidi="hi_IN"/>
        </w:rPr>
        <w:t>अभिनय को रोकें। धार्मिक अगुवों से पूछें, "आप क्या महसूस कर रहे हैं या क्या सोच रहे हैं? वह कुछ इस तरह का उत्तर दे सकता है, "उलझन में हूँ," या "चिंतित हूँ क्योंकि हमारे पास कोई अच्छा उत्तर नहीं है," या "निराश कि वह हमारे प्रश्न का उत्तर नहीं दे रहा है।" यीशु से पूछें, "आप क्या महसूस कर रहे हैं या क्या सोच रहे हैं? वह शायद कुछ इस तरह उत्तर दे, "काश वे समझ पाते।" चेलों से पूछे, "आप क्या महसूस कर रहे हो या क्या सोच रहे हो?" वह व्यक्ति शायद कुछ इस तरह उत्तर दे, "उलझन में हूँ," या "अच्छा लग रहा है कि यीशु कितनी अच्छी तरह जवाब दे रहा है," या "निराश हूँ कि यीशु जवाब देने की जगह सवाल पूछ रहा है।" अभिनय को जारी रखें।</w:t>
      </w:r>
    </w:p>
    <w:p>
      <w:pPr/>
      <w:r>
        <w:rPr>
          <w:lang w:val="hi_IN" w:bidi="hi_IN"/>
        </w:rPr>
      </w:r>
      <w:r>
        <w:rPr>
          <w:lang w:val="hi_IN" w:bidi="hi_IN"/>
        </w:rPr>
        <w:t>धार्मिक अगुवे आपस में बात कर रहे है। वे बात कर रहे है, "अगर हम कहें कि यूहन्ना का अधिकार स्वर्ग से है, तो यीशु कहेगा कि हमने यूहन्ना पर विश्वास क्यों नहीं किया। अगर हम कहें कि यूहन्ना का अधिकार मनुष्य से है, तो लोग नाराज हो जाएँगे क्योंकि उन्हें लगता है कि यूहन्ना परमेश्वर की ओर से है।" उन्होंने यीशु को उत्तर दिया, “हम नहीं जानते।” यीशु ने उत्तर दिया, “तो मैं तुम्हें नहीं बताऊंगा कि मुझे ये सब अधिकार किसने दिया।”</w:t>
      </w:r>
    </w:p>
    <w:p>
      <w:pPr/>
      <w:r>
        <w:rPr>
          <w:lang w:val="hi_IN" w:bidi="hi_IN"/>
        </w:rPr>
      </w:r>
      <w:r>
        <w:rPr>
          <w:lang w:val="hi_IN" w:bidi="hi_IN"/>
        </w:rPr>
        <w:t>अभिनय को रोकें। यीशु से पूछें, "आप क्या महसूस कर रहे हैं या क्या सोच रहे हैं? वह कुछ इस तरह उत्तर दे सकता है, "काश, वे समझ पाते" या "मैं निराश हूँ कि वे मुझे स्वीकार नहीं करेंगे।" धार्मिक अगुवों से पूछें, "आप क्या महसूस कर रहे हैं या क्या सोच रहे हैं? वह शायद कुछ इस तरह उत्तर दे, "लोगों से डरता हूँ" या "निराश हूँ कि एक बार फिर यीशु ने बहस जीत ली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11:27–33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और उसके </w:t>
      </w:r>
      <w:r>
        <w:rPr>
          <w:b/>
          <w:lang w:val="hi_IN" w:bidi="hi_IN"/>
        </w:rPr>
        <w:t>चेले</w:t>
      </w:r>
      <w:r>
        <w:rPr>
          <w:lang w:val="hi_IN" w:bidi="hi_IN"/>
        </w:rPr>
        <w:t xml:space="preserve"> </w:t>
      </w:r>
      <w:r>
        <w:rPr>
          <w:b/>
          <w:lang w:val="hi_IN" w:bidi="hi_IN"/>
        </w:rPr>
        <w:t>यरूशलेम</w:t>
      </w:r>
      <w:r>
        <w:rPr>
          <w:lang w:val="hi_IN" w:bidi="hi_IN"/>
        </w:rPr>
        <w:t xml:space="preserve"> में प्रवेश करके </w:t>
      </w:r>
      <w:r>
        <w:rPr>
          <w:b/>
          <w:lang w:val="hi_IN" w:bidi="hi_IN"/>
        </w:rPr>
        <w:t>मन्दिर</w:t>
      </w:r>
      <w:r>
        <w:rPr>
          <w:lang w:val="hi_IN" w:bidi="hi_IN"/>
        </w:rPr>
        <w:t xml:space="preserve"> के आंगन में गए। चेले, यरूशलेम और मंदिर का अनुवाद उसी तरह करें जैसा आपने मरकुस के पिछले भागों में किया है। </w:t>
      </w:r>
      <w:hyperlink r:id="rId100">
        <w:r>
          <w:rPr>
            <w:lang w:val="hi_IN" w:bidi="hi_IN"/>
          </w:rPr>
          <w:rPr>
            <w:color w:val="0000EE"/>
            <w:u w:val="single"/>
          </w:rPr>
          <w:t>चेलों</w:t>
        </w:r>
      </w:hyperlink>
      <w:r>
        <w:rPr>
          <w:lang w:val="hi_IN" w:bidi="hi_IN"/>
        </w:rPr>
        <w:t xml:space="preserve">, </w:t>
      </w:r>
      <w:hyperlink r:id="rId237">
        <w:r>
          <w:rPr>
            <w:lang w:val="hi_IN" w:bidi="hi_IN"/>
          </w:rPr>
          <w:rPr>
            <w:color w:val="0000EE"/>
            <w:u w:val="single"/>
          </w:rPr>
          <w:t>यरूशलेम</w:t>
        </w:r>
      </w:hyperlink>
      <w:r>
        <w:rPr>
          <w:lang w:val="hi_IN" w:bidi="hi_IN"/>
        </w:rPr>
        <w:t xml:space="preserve"> और </w:t>
      </w:r>
      <w:hyperlink r:id="rId118">
        <w:r>
          <w:rPr>
            <w:lang w:val="hi_IN" w:bidi="hi_IN"/>
          </w:rPr>
          <w:rPr>
            <w:color w:val="0000EE"/>
            <w:u w:val="single"/>
          </w:rPr>
          <w:t>मंदिर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जब यीशु जा रहा था, तो मुख्य याजक, शिक्षक और पुरनिये उसके पास आए। </w:t>
      </w:r>
      <w:r>
        <w:rPr>
          <w:b/>
          <w:lang w:val="hi_IN" w:bidi="hi_IN"/>
        </w:rPr>
        <w:t>मुख्य याजक</w:t>
      </w:r>
      <w:r>
        <w:rPr>
          <w:lang w:val="hi_IN" w:bidi="hi_IN"/>
        </w:rPr>
        <w:t xml:space="preserve"> सभी याजकों के अगुवा थे। </w:t>
      </w:r>
      <w:r>
        <w:rPr>
          <w:b/>
          <w:lang w:val="hi_IN" w:bidi="hi_IN"/>
        </w:rPr>
        <w:t>धार्मिक व्यवस्था के शिक्षकों</w:t>
      </w:r>
      <w:r>
        <w:rPr>
          <w:lang w:val="hi_IN" w:bidi="hi_IN"/>
        </w:rPr>
        <w:t xml:space="preserve"> का अनुवाद कई बार </w:t>
      </w:r>
      <w:r>
        <w:rPr>
          <w:b/>
          <w:lang w:val="hi_IN" w:bidi="hi_IN"/>
        </w:rPr>
        <w:t>शास्त्री</w:t>
      </w:r>
      <w:r>
        <w:rPr>
          <w:lang w:val="hi_IN" w:bidi="hi_IN"/>
        </w:rPr>
        <w:t xml:space="preserve"> या व्यवस्था लिखने वाले लोगों के रूप में किया गया है: वे पवित्रशास्त्र में व्यवस्था की व्याख्या करने वाले विद्वान और विशेषज्ञ लोग थे। </w:t>
      </w:r>
      <w:r>
        <w:rPr>
          <w:b/>
          <w:lang w:val="hi_IN" w:bidi="hi_IN"/>
        </w:rPr>
        <w:t>पुरनिये</w:t>
      </w:r>
      <w:r>
        <w:rPr>
          <w:lang w:val="hi_IN" w:bidi="hi_IN"/>
        </w:rPr>
        <w:t xml:space="preserve"> समुदाय में गैर-धार्मिक अगुवे थे। याजकों, व्यवस्था के शिक्षकों या पुरनियों के लिए उन्ही शब्दों का इस्तेमाल करें जो आपने पिछले भागों में इस्तेमाल किए हैं। </w:t>
      </w:r>
      <w:hyperlink r:id="rId79">
        <w:r>
          <w:rPr>
            <w:lang w:val="hi_IN" w:bidi="hi_IN"/>
          </w:rPr>
          <w:rPr>
            <w:color w:val="0000EE"/>
            <w:u w:val="single"/>
          </w:rPr>
          <w:t>याजकों</w:t>
        </w:r>
      </w:hyperlink>
      <w:r>
        <w:rPr>
          <w:lang w:val="hi_IN" w:bidi="hi_IN"/>
        </w:rPr>
        <w:t xml:space="preserve">, </w:t>
      </w:r>
      <w:hyperlink r:id="rId51">
        <w:r>
          <w:rPr>
            <w:lang w:val="hi_IN" w:bidi="hi_IN"/>
          </w:rPr>
          <w:rPr>
            <w:color w:val="0000EE"/>
            <w:u w:val="single"/>
          </w:rPr>
          <w:t>व्यवस्था के शिक्षकों</w:t>
        </w:r>
      </w:hyperlink>
      <w:r>
        <w:rPr>
          <w:lang w:val="hi_IN" w:bidi="hi_IN"/>
        </w:rPr>
        <w:t xml:space="preserve"> और </w:t>
      </w:r>
      <w:hyperlink r:id="rId306">
        <w:r>
          <w:rPr>
            <w:lang w:val="hi_IN" w:bidi="hi_IN"/>
          </w:rPr>
          <w:rPr>
            <w:color w:val="0000EE"/>
            <w:u w:val="single"/>
          </w:rPr>
          <w:t>पुरनियों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इन धार्मिक अगुवों ने यीशु से पूछा कि यह काम वो किस </w:t>
      </w:r>
      <w:r>
        <w:rPr>
          <w:b/>
          <w:lang w:val="hi_IN" w:bidi="hi_IN"/>
        </w:rPr>
        <w:t>अधिकार</w:t>
      </w:r>
      <w:r>
        <w:rPr>
          <w:lang w:val="hi_IN" w:bidi="hi_IN"/>
        </w:rPr>
        <w:t xml:space="preserve"> से कर रहा है। अधिकार वह अनुमति है जो किसी को कार्य करने के लिए दी जाती है। इसका अनुवाद उसी तरह करें जिस तरह आपने मरकुस के अन्य भागों में किया है। </w:t>
      </w:r>
      <w:hyperlink r:id="rId50">
        <w:r>
          <w:rPr>
            <w:lang w:val="hi_IN" w:bidi="hi_IN"/>
          </w:rPr>
          <w:rPr>
            <w:color w:val="0000EE"/>
            <w:u w:val="single"/>
          </w:rPr>
          <w:t>अधिकार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धार्मिक अगुवों से एक प्रश्न पूछा। वह पूछता है कि यूहन्ना जिस अधिकार के साथ </w:t>
      </w:r>
      <w:r>
        <w:rPr>
          <w:b/>
          <w:lang w:val="hi_IN" w:bidi="hi_IN"/>
        </w:rPr>
        <w:t>बपतिस्मा</w:t>
      </w:r>
      <w:r>
        <w:rPr>
          <w:lang w:val="hi_IN" w:bidi="hi_IN"/>
        </w:rPr>
        <w:t xml:space="preserve"> देता है, वो अधिकार </w:t>
      </w:r>
      <w:r>
        <w:rPr>
          <w:b/>
          <w:lang w:val="hi_IN" w:bidi="hi_IN"/>
        </w:rPr>
        <w:t>स्वर्ग</w:t>
      </w:r>
      <w:r>
        <w:rPr>
          <w:lang w:val="hi_IN" w:bidi="hi_IN"/>
        </w:rPr>
        <w:t xml:space="preserve"> की ओर से था या मनुष्य की ओर से था। "बपतिस्मा" के लिए उसी शब्द का इस्तेमाल करें जो आपने मरकुस के अन्य भागों में इस्तेमाल किया है। "स्वर्ग" परमेश्वर का निवास स्थान है। कभी-कभी यहूदी लोग परमेश्वर के नाम के स्थान पर स्वर्ग शब्द का प्रयोग करते थे। यहाँ, यीशु पूछ रहा है कि क्या यूहन्ना का अधिकार परमेश्वर की ओर से था। स्वर्ग के लिए वही शब्द इस्तेमाल करें जो आपने पिछले भागो में इस्तेमाल किया है। </w:t>
      </w:r>
      <w:hyperlink r:id="rId21">
        <w:r>
          <w:rPr>
            <w:lang w:val="hi_IN" w:bidi="hi_IN"/>
          </w:rPr>
          <w:rPr>
            <w:color w:val="0000EE"/>
            <w:u w:val="single"/>
          </w:rPr>
          <w:t>बपतिस्मा</w:t>
        </w:r>
      </w:hyperlink>
      <w:r>
        <w:rPr>
          <w:lang w:val="hi_IN" w:bidi="hi_IN"/>
        </w:rPr>
        <w:t xml:space="preserve"> और </w:t>
      </w:r>
      <w:hyperlink r:id="rId26">
        <w:r>
          <w:rPr>
            <w:lang w:val="hi_IN" w:bidi="hi_IN"/>
          </w:rPr>
          <w:rPr>
            <w:color w:val="0000EE"/>
            <w:u w:val="single"/>
          </w:rPr>
          <w:t>स्वर्ग</w:t>
        </w:r>
      </w:hyperlink>
      <w:r>
        <w:rPr>
          <w:lang w:val="hi_IN" w:bidi="hi_IN"/>
        </w:rPr>
        <w:t xml:space="preserve"> के बारे में अधिक जानकारी के लिए, मुख्य शब्दावली देखें।</w:t>
      </w:r>
    </w:p>
    <w:p>
      <w:pPr/>
      <w:r>
        <w:rPr>
          <w:lang w:val="hi_IN" w:bidi="hi_IN"/>
        </w:rPr>
      </w:r>
      <w:r>
        <w:rPr>
          <w:lang w:val="hi_IN" w:bidi="hi_IN"/>
        </w:rPr>
        <w:t xml:space="preserve">धार्मिक अगुवे नहीं समझ पा रहे थे कि यीशु को क्या जवाब दें। वे लोगों से डरे हुए थे, क्योंकि सब मानते थे कि यूहन्ना एक </w:t>
      </w:r>
      <w:r>
        <w:rPr>
          <w:b/>
          <w:lang w:val="hi_IN" w:bidi="hi_IN"/>
        </w:rPr>
        <w:t>भविष्यवक्ता</w:t>
      </w:r>
      <w:r>
        <w:rPr>
          <w:lang w:val="hi_IN" w:bidi="hi_IN"/>
        </w:rPr>
        <w:t xml:space="preserve"> है, या कोई ऐसा व्यक्ति जो परमेश्वर से संदेश प्राप्त करता है और उसे दूसरों को देता है। भविष्यवक्ता का अनुवाद उसी तरह करें जैसे आपने मरकुस के अन्य भागों में किया है। </w:t>
      </w:r>
      <w:hyperlink r:id="rId18">
        <w:r>
          <w:rPr>
            <w:lang w:val="hi_IN" w:bidi="hi_IN"/>
          </w:rPr>
          <w:rPr>
            <w:color w:val="0000EE"/>
            <w:u w:val="single"/>
          </w:rPr>
          <w:t>भविष्यवक्ता</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समझने आए वाले अनुवाद में सुनें।</w:t>
      </w:r>
    </w:p>
    <w:p>
      <w:pPr/>
      <w:r>
        <w:rPr>
          <w:lang w:val="hi_IN" w:bidi="hi_IN"/>
        </w:rPr>
      </w:r>
      <w:r>
        <w:rPr>
          <w:lang w:val="hi_IN" w:bidi="hi_IN"/>
        </w:rPr>
        <w:t>इस चरण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मरकुस 11:27–33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82">
        <w:r>
          <w:rPr>
            <w:lang w:val="hi_IN" w:bidi="hi_IN"/>
          </w:rPr>
          <w:rPr>
            <w:color w:val="0000EE"/>
            <w:u w:val="single"/>
          </w:rPr>
          <w:t>सुने और मन में रखें</w:t>
        </w:r>
      </w:hyperlink>
      <w:r>
        <w:rPr>
          <w:lang w:val="hi_IN" w:bidi="hi_IN"/>
        </w:rPr>
        <w:t xml:space="preserve"> (483 KB)</w:t>
      </w:r>
      <w:r>
        <w:rPr>
          <w:lang w:val="hi_IN" w:bidi="hi_IN"/>
        </w:rPr>
      </w:r>
    </w:p>
    <w:p>
      <w:pPr>
        <w:pStyle w:val="ListBullet"/>
        <w:spacing w:line="240" w:lineRule="auto"/>
        <w:ind w:left="720"/>
      </w:pPr>
      <w:r>
        <w:rPr>
          <w:lang w:val="hi_IN" w:bidi="hi_IN"/>
        </w:rPr>
      </w:r>
      <w:hyperlink r:id="rId383">
        <w:r>
          <w:rPr>
            <w:lang w:val="hi_IN" w:bidi="hi_IN"/>
          </w:rPr>
          <w:rPr>
            <w:color w:val="0000EE"/>
            <w:u w:val="single"/>
          </w:rPr>
          <w:t>पाठ का परिचय</w:t>
        </w:r>
      </w:hyperlink>
      <w:r>
        <w:rPr>
          <w:lang w:val="hi_IN" w:bidi="hi_IN"/>
        </w:rPr>
        <w:t xml:space="preserve"> (3.6 MB)</w:t>
      </w:r>
      <w:r>
        <w:rPr>
          <w:lang w:val="hi_IN" w:bidi="hi_IN"/>
        </w:rPr>
      </w:r>
    </w:p>
    <w:p>
      <w:pPr>
        <w:pStyle w:val="ListBullet"/>
        <w:spacing w:line="240" w:lineRule="auto"/>
        <w:ind w:left="720"/>
      </w:pPr>
      <w:r>
        <w:rPr>
          <w:lang w:val="hi_IN" w:bidi="hi_IN"/>
        </w:rPr>
      </w:r>
      <w:hyperlink r:id="rId384">
        <w:r>
          <w:rPr>
            <w:lang w:val="hi_IN" w:bidi="hi_IN"/>
          </w:rPr>
          <w:rPr>
            <w:color w:val="0000EE"/>
            <w:u w:val="single"/>
          </w:rPr>
          <w:t>घटनाओं को समझाना</w:t>
        </w:r>
      </w:hyperlink>
      <w:r>
        <w:rPr>
          <w:lang w:val="hi_IN" w:bidi="hi_IN"/>
        </w:rPr>
        <w:t xml:space="preserve"> (1.9 MB)</w:t>
      </w:r>
      <w:r>
        <w:rPr>
          <w:lang w:val="hi_IN" w:bidi="hi_IN"/>
        </w:rPr>
      </w:r>
    </w:p>
    <w:p>
      <w:pPr>
        <w:pStyle w:val="ListBullet"/>
        <w:spacing w:line="240" w:lineRule="auto"/>
        <w:ind w:left="720"/>
      </w:pPr>
      <w:r>
        <w:rPr>
          <w:lang w:val="hi_IN" w:bidi="hi_IN"/>
        </w:rPr>
      </w:r>
      <w:hyperlink r:id="rId385">
        <w:r>
          <w:rPr>
            <w:lang w:val="hi_IN" w:bidi="hi_IN"/>
          </w:rPr>
          <w:rPr>
            <w:color w:val="0000EE"/>
            <w:u w:val="single"/>
          </w:rPr>
          <w:t>पाठ को नाटकीय रूप देना</w:t>
        </w:r>
      </w:hyperlink>
      <w:r>
        <w:rPr>
          <w:lang w:val="hi_IN" w:bidi="hi_IN"/>
        </w:rPr>
        <w:t xml:space="preserve"> (2.7 MB)</w:t>
      </w:r>
      <w:r>
        <w:rPr>
          <w:lang w:val="hi_IN" w:bidi="hi_IN"/>
        </w:rPr>
      </w:r>
    </w:p>
    <w:p>
      <w:pPr>
        <w:pStyle w:val="ListBullet"/>
        <w:spacing w:line="240" w:lineRule="auto"/>
        <w:ind w:left="720"/>
      </w:pPr>
      <w:r>
        <w:rPr>
          <w:lang w:val="hi_IN" w:bidi="hi_IN"/>
        </w:rPr>
      </w:r>
      <w:hyperlink r:id="rId386">
        <w:r>
          <w:rPr>
            <w:lang w:val="hi_IN" w:bidi="hi_IN"/>
          </w:rPr>
          <w:rPr>
            <w:color w:val="0000EE"/>
            <w:u w:val="single"/>
          </w:rPr>
          <w:t>आवश्यक जानकारी</w:t>
        </w:r>
      </w:hyperlink>
      <w:r>
        <w:rPr>
          <w:lang w:val="hi_IN" w:bidi="hi_IN"/>
        </w:rPr>
        <w:t xml:space="preserve"> (1.7 MB)</w:t>
      </w:r>
      <w:r>
        <w:rPr>
          <w:lang w:val="hi_IN" w:bidi="hi_IN"/>
        </w:rPr>
      </w:r>
    </w:p>
    <w:p>
      <w:pPr>
        <w:pStyle w:val="ListBullet"/>
        <w:spacing w:line="240" w:lineRule="auto"/>
        <w:ind w:left="720"/>
      </w:pPr>
      <w:r>
        <w:rPr>
          <w:lang w:val="hi_IN" w:bidi="hi_IN"/>
        </w:rPr>
      </w:r>
      <w:hyperlink r:id="rId387">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12:1–12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12:1–12 को सुनें और अपने ह्रदय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61"/>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12:1–12 का ऑडियो संस्करण सबसे आसानी से समझ आने वाले अनुवाद में सुनें।</w:t>
      </w:r>
    </w:p>
    <w:p>
      <w:pPr/>
      <w:r>
        <w:rPr>
          <w:lang w:val="hi_IN" w:bidi="hi_IN"/>
        </w:rPr>
      </w:r>
      <w:r>
        <w:rPr>
          <w:lang w:val="hi_IN" w:bidi="hi_IN"/>
        </w:rPr>
        <w:t>पिछले भाग में, धार्मिक अगुवे यीशु के इस प्रश्न का उत्तर नहीं दे सके कि यूहन्ना के पास अधिकार कहाँ से था। धार्मिक अगुवों ने यह समझने या स्वीकार करने से इनकार कर दिया कि यीशु का अधिकार परमेश्वर की ओर से है। इस भाग में यीशु अभी भी धार्मिक अगुवों के साथ मंदिर के आंगन में है। वह उन्हें एक दृष्टांत बताता है, जो परमेश्वर के बारे में गहरी बातें बताने के लिए रोजमर्रा की चीजों का इस्तेमाल करने वाली कहानी है। वह धार्मिक अगुवों का न्याय करने के लिए इस दृष्टान्त का इस्तेमाल करता है।</w:t>
      </w:r>
    </w:p>
    <w:p>
      <w:pPr/>
      <w:r>
        <w:rPr>
          <w:lang w:val="hi_IN" w:bidi="hi_IN"/>
        </w:rPr>
      </w:r>
      <w:r>
        <w:rPr>
          <w:lang w:val="hi_IN" w:bidi="hi_IN"/>
        </w:rPr>
        <w:t>यह भाग एक दाख की बारी के वर्णन से शुरू होता है। दाख की बारी एक ऐसा स्थान होता है जहाँ लोग अंगूर उगाते हैं और काटते हैं और दाखमधु बनाते हैं। एक आदमी ने अंगूर की बेलें लगाईं, जानवरों और अन्य लोगों से सुरिक्षत रखने के लिए चारों ओर दीवार बनाई और अंगूरों को दबाने के लिए एक गड्ढा भी खोदा। गड्ढा आमतौर पर एक चट्टान में खोदा जाता था। लोग अंगूरों को गड्ढे में डालते थे और उन्हें निचोड़ने के लिए गड्ढे में उन पर चलते थे। रस एक छेद से निकलकर एक बर्तन या लंबी खाई में चला जाता था। बाद में वे अंगूर के रस से दाखरस बनाते थे। दाख के मालिक ने निगरानी के लिए एक गुम्मट भी बनाया था, जो पत्थरों के ढेर पर एक चबूतरा था। लोग उस पर चढ़कर पूरी दाख की बारी को देख सकते थे। इससे उन्हें चोरों और जानवरों से दाख की बारी को सुरक्षित रखने में मदद मिलती थी।</w:t>
      </w:r>
    </w:p>
    <w:p>
      <w:pPr/>
      <w:r>
        <w:rPr>
          <w:lang w:val="hi_IN" w:bidi="hi_IN"/>
        </w:rPr>
      </w:r>
      <w:r>
        <w:rPr>
          <w:lang w:val="hi_IN" w:bidi="hi_IN"/>
        </w:rPr>
        <w:t>यहाँ रुकें और समूह में दाख की बारी, अंगूर की बेल, अंगूर, पत्थर की दीवार और दाखरस बनाने वाले एक स्थान की तस्वीर देखें। एक समूह में, निगरानी वाले एक गुम्मट की तस्वीर भी देखें। इस ऑडियो को यहाँ रोकें।</w:t>
      </w:r>
    </w:p>
    <w:p>
      <w:pPr/>
      <w:r>
        <w:rPr>
          <w:lang w:val="hi_IN" w:bidi="hi_IN"/>
        </w:rPr>
      </w:r>
      <w:r>
        <w:rPr>
          <w:lang w:val="hi_IN" w:bidi="hi_IN"/>
        </w:rPr>
        <w:t>यीशु के दिनों में गलील के यहूदी इलाकों में इस प्रकार की घटनाएँ आम थीं, जब ठेकेदार या भूमि पर काम करने वाले लोग, दूर रहने वाले विदेशी मालिक की भूमि की देखभाल करते थे। फ़सल के समय मालिक ठेकेदारों से फ़सल का कुछ हिस्सा वसूलने के लिए दूत भेजते थे। यह आम तौर पर फसल का 1/4 से 1/2 हिस्सा होता था, और यह वह भुगतान होता था जो ठेकेदार मालिक को जमीन इस्तेमाल की अनुमति के बदले में देते थे। ठेकेदार कभी-कभी फसल का कुछ हिस्सा देने से मना कर देते थे, और इसके ऐतिहासिक सबूत है कि अक्सर ऐसे मौके पर हिंसा भी हो जाती थी। यीशु एक कहानी का इस्तेमाल कर रहा है जिसे हर कोई समझ सकता था क्योंकि इस तरह की स्थितियां अक्सर होती रहती थीं। हालाँकि, यीशु ने ऐसे शब्दों और विचारों का इस्तेमाल किया जो धार्मिक अगुवों को यहूदी इतिहास की याद दिलाते थे। यीशु कहता है कि मालिक ने अपने "सेवकों" को भेजा। लोग आमतौर पर परमेश्वर के भविष्यवक्ताओं के बारे में इसी तरह बात करते थे, उन्हें परमेश्वर के सेवक कहा जाता था। जिस प्रकार इस मालिक ने अपने कई सेवकों को भेजा और ठेकेदारों ने उन्हें पीटा या मार डाला, उसी प्रकार परमेश्वर ने भी कई भविष्यवक्ताओं को भेजा जिन्हें लोगों ने पीटा या मार डाला। यीशु को सुननेवालों को यशायाह की एक दाख की बारी की कहानी याद होगी, जिसमें दाख की बारी इस्राएल और उसके द्वारा परमेश्वर को अस्वीकार करने का प्रतीक है। यीशु के दृष्टांत में, कहानी ठेकेदारों पर केंद्रित है, जो इस्राएल के अगुवे हैं। इस दृष्टांत में यीशु यह दिखा रहा हैं कि इस्राएल के अगुवे या ठेकेदार परमेश्वर का अनुसरण नहीं कर रहे थे।</w:t>
      </w:r>
    </w:p>
    <w:p>
      <w:pPr/>
      <w:r>
        <w:rPr>
          <w:lang w:val="hi_IN" w:bidi="hi_IN"/>
        </w:rPr>
      </w:r>
      <w:r>
        <w:rPr>
          <w:lang w:val="hi_IN" w:bidi="hi_IN"/>
        </w:rPr>
        <w:t>यहाँ रुकें और समूह में इस प्रश्न पर चर्चा करें: अपनी संस्कृति में ऐसी कुछ कहानियों पर चर्चा करें, जो यह दिखाने के लिए इस्तेमाल की जाती हैं कि कैसे किसी विशेष समूह के लोग बुरे होते हैं। ऐसी कहानियों पर चर्चा करें जो लोगों को अच्छा व्यवहार करना सिखाती हैं। आप कैसे जानते हैं कि ये कहानियाँ लोगों को शिक्षा देने के लिए हैं? इन कहानियों के शब्द किस प्रकार अलग है? आप इस तरह की कहानी की शुरुआत कैसे करते हैं? आप इस तरह की कहानी को समाप्त कैसे करते हैं? इस ऑडियो को यहाँ रोकें।</w:t>
      </w:r>
    </w:p>
    <w:p>
      <w:pPr/>
      <w:r>
        <w:rPr>
          <w:lang w:val="hi_IN" w:bidi="hi_IN"/>
        </w:rPr>
      </w:r>
      <w:r>
        <w:rPr>
          <w:lang w:val="hi_IN" w:bidi="hi_IN"/>
        </w:rPr>
        <w:t>दाख की बारी में स्थिति गंभीर हो गई और मालिक ने इसका समाधान करने के लिए अपने पुत्र को भेजा। यह समझदारीपूर्ण लगता है कि ठेकेदार मालिक के सेवकों से ज्यादा उसके अपने पुत्र का सम्मान करेंगे। लेकिन इसके बजाय, ठेकेदारों ने उसके पुत्र को मार दिया और उसके शव को दाख की बारी के बाहर फेंक दिया। यहूदी संस्कृति में शव को खुले में छोड़ना बहुत बुरा माना जाता था। यहूदी व्यवस्था के अनुसार, यदि मालिक का पुत्र आता है तो ठेकेदार यह मान सकते हैं कि मालिक मर चुका है। अब, यदि वे पुत्र को मार देते हैं और संपत्ति पर अपना दावा करते हैं, तो उन्हें वह मिल जाएगी।</w:t>
      </w:r>
    </w:p>
    <w:p>
      <w:pPr/>
      <w:r>
        <w:rPr>
          <w:lang w:val="hi_IN" w:bidi="hi_IN"/>
        </w:rPr>
      </w:r>
      <w:r>
        <w:rPr>
          <w:lang w:val="hi_IN" w:bidi="hi_IN"/>
        </w:rPr>
        <w:t>यहाँ रुकें और समूह में इस प्रश्न पर चर्चा करें: आपकी संस्कृति में इस तरह की बेरहमी, किस तरह की स्थितियों में सबसे अधिक होती है? इस ऑडियो को यहाँ रोकें।</w:t>
      </w:r>
    </w:p>
    <w:p>
      <w:pPr/>
      <w:r>
        <w:rPr>
          <w:lang w:val="hi_IN" w:bidi="hi_IN"/>
        </w:rPr>
      </w:r>
      <w:r>
        <w:rPr>
          <w:lang w:val="hi_IN" w:bidi="hi_IN"/>
        </w:rPr>
        <w:t>यीशु ने एक प्रश्न पूछा, "तुम क्या सोचते हो कि दाख की बारी का मालिक क्या करेगा?" तब यीशु ने अपने ही प्रश्न का उत्तर दिया, जो हैरानी भरा था। यीशु ने धार्मिक अगुवों से कहा कि मालिक आएगा और ठेकेदारों को मार डालेगा और दाख की बारी दूसरे लोगों को दे देगा। इस कहानी के माध्यम से यीशु धार्मिक अगुवों को यह समझाने की कोशिश कर रहा है कि उसके खिलाफ किए गए कार्यों के गंभीर परिणाम होंगे। वह यह भी दिखा रहा हैं कि क्योंकि यहूदी लोग उसे ग्रहण नहीं करते हैं, इसलिए गैर-यहूदी लोगों पर परमेश्वर का अनुग्रह आ जाएगा।</w:t>
      </w:r>
    </w:p>
    <w:p>
      <w:pPr/>
      <w:r>
        <w:rPr>
          <w:lang w:val="hi_IN" w:bidi="hi_IN"/>
        </w:rPr>
      </w:r>
      <w:r>
        <w:rPr>
          <w:lang w:val="hi_IN" w:bidi="hi_IN"/>
        </w:rPr>
        <w:t>फिर यीशु ने भजन संहिता 118 के एक पद का हवाला दिया। "पत्थर जिसे राजमिस्त्रियों ने अस्वीकार कर दिया" उस पत्थर को दर्शाता है जिसके बारे में किसी ने कहा था कि वह मंदिर के पवित्र स्थान का हिस्सा बनने के लिए उत्तम नहीं था। वही पत्थर कोने का पत्थर बन गया-जो किसी इमारत को मजबूत बनाने के लिए सबसे महत्वपूर्ण पत्थर होता है। यहूदी लेखन में, भजन संहिता में कोने का पत्थर मसीहा या उद्धारकर्ता का प्रतीक है। यहाँ यीशु स्पष्ट रूप से अपना ही हवाला दे रहा था। यीशु कह रहा है कि लोग उसे स्वीकार नही करेंगे लेकिन वह महत्वपूर्ण बन जाएगा, जैसे यह ठुकराया गया पत्थर सबसे महत्वपूर्ण पत्थर बन गया। अपनी मृत्यु से ठीक पहले, यरूशलेम में इस सप्ताह तक, यीशु ने खुद के मसीहा होने के बारे में ज्यादा कुछ नहीं कहा था। लेकिन अब जब वह मरने वाला था, तो उसने अपने बारे में ज्यादा खुलकर बताया कि वह कौन है।</w:t>
      </w:r>
    </w:p>
    <w:p>
      <w:pPr/>
      <w:r>
        <w:rPr>
          <w:lang w:val="hi_IN" w:bidi="hi_IN"/>
        </w:rPr>
      </w:r>
      <w:r>
        <w:rPr>
          <w:lang w:val="hi_IN" w:bidi="hi_IN"/>
        </w:rPr>
        <w:t>यहाँ रुकें और समूह में एक कोने के पत्थर की तस्वीर देखें। इस ऑडियो को यहाँ रोकें।</w:t>
      </w:r>
    </w:p>
    <w:p>
      <w:pPr/>
      <w:r>
        <w:rPr>
          <w:lang w:val="hi_IN" w:bidi="hi_IN"/>
        </w:rPr>
      </w:r>
      <w:r>
        <w:rPr>
          <w:lang w:val="hi_IN" w:bidi="hi_IN"/>
        </w:rPr>
        <w:t>यहाँ रुकें और समूह में इस प्रश्न पर चर्चा करें: यीशु स्वयं और कोने के पत्थर के बीच तुलना कर रहा है। आपकी संस्कृति में लोगों को चीज़ें समझाने के लिए किस तरह की तुलनाओं का इस्तेमाल किया जाता है? इस ऑडियो को यहाँ रोकें।</w:t>
      </w:r>
    </w:p>
    <w:p>
      <w:pPr/>
      <w:r>
        <w:rPr>
          <w:lang w:val="hi_IN" w:bidi="hi_IN"/>
        </w:rPr>
      </w:r>
      <w:r>
        <w:rPr>
          <w:lang w:val="hi_IN" w:bidi="hi_IN"/>
        </w:rPr>
        <w:t>धार्मिक अगुवों को समझ आ गया कि यीशु उनके खिलाफ़ कहानी सुना रहा था। हालाँकि, उस समय शायद बहुत से लोग मंदिर के आंगन में थे, और धार्मिक अगुवे लोगों से डरते थे क्योंकि लोग यीशु को पसंद करते थे। हालाँकि धार्मिक अगुवों के पास यीशु को गिरफ्तार करने का कोई सरकारी अधिकार नहीं था, फिर भी वे सरकार से यीशु को गिरफ्तार करने का अनुरोध नहीं करना चाहते थे क्योंकि उन्हें डर था कि अगर उन्होंने ऐसा किया तो लोग उनके खिलाफ गुस्से में आकर हिंसक हो जाएंगे।</w:t>
      </w:r>
    </w:p>
    <w:p>
      <w:pPr/>
      <w:r>
        <w:rPr>
          <w:lang w:val="hi_IN" w:bidi="hi_IN"/>
        </w:rPr>
      </w:r>
      <w:r>
        <w:rPr>
          <w:lang w:val="hi_IN" w:bidi="hi_IN"/>
        </w:rPr>
        <w:t>यहाँ रुकें और समूह में इस प्रश्न पर चर्चा करें: आपके धार्मिक अगुवे उन लोगों के प्रति कैसी प्रतिक्रिया देते हैं जो उनकी आलोचना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12:1–12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एक आदमी अंगूर का बाग लगाता है और उसके चारों ओर दीवार बनाता है। वह अंगूर के बाग को ठेके पर किसानों को देता है और यात्रा पर निकल जाता है।</w:t>
      </w:r>
    </w:p>
    <w:p>
      <w:pPr/>
      <w:r>
        <w:rPr>
          <w:lang w:val="hi_IN" w:bidi="hi_IN"/>
        </w:rPr>
      </w:r>
      <w:r>
        <w:rPr>
          <w:b/>
          <w:lang w:val="hi_IN" w:bidi="hi_IN"/>
        </w:rPr>
        <w:t>दूसरे दृश्य में:</w:t>
      </w:r>
      <w:r>
        <w:rPr>
          <w:lang w:val="hi_IN" w:bidi="hi_IN"/>
        </w:rPr>
        <w:t xml:space="preserve"> मालिक अपने कई सेवकों को भेजता है। ठेकेदारों ने कुछ को पीटा और उन्हें खाली हाथ वापस भेज दिया। उन्होंने कुछ सेवकों को मार डाला।</w:t>
      </w:r>
    </w:p>
    <w:p>
      <w:pPr/>
      <w:r>
        <w:rPr>
          <w:lang w:val="hi_IN" w:bidi="hi_IN"/>
        </w:rPr>
      </w:r>
      <w:r>
        <w:rPr>
          <w:b/>
          <w:lang w:val="hi_IN" w:bidi="hi_IN"/>
        </w:rPr>
        <w:t>तीसरे दृश्य में:</w:t>
      </w:r>
      <w:r>
        <w:rPr>
          <w:lang w:val="hi_IN" w:bidi="hi_IN"/>
        </w:rPr>
        <w:t xml:space="preserve"> मालिक अपने पुत्र को भेजता है। ठेकेदारों ने पुत्र को भी मार डाला और उसे दाख की बारी से बाहर फेंक दिया।</w:t>
      </w:r>
    </w:p>
    <w:p>
      <w:pPr/>
      <w:r>
        <w:rPr>
          <w:lang w:val="hi_IN" w:bidi="hi_IN"/>
        </w:rPr>
      </w:r>
      <w:r>
        <w:rPr>
          <w:b/>
          <w:lang w:val="hi_IN" w:bidi="hi_IN"/>
        </w:rPr>
        <w:t>चौथे दृश्य में:</w:t>
      </w:r>
      <w:r>
        <w:rPr>
          <w:lang w:val="hi_IN" w:bidi="hi_IN"/>
        </w:rPr>
        <w:t xml:space="preserve"> यीशु धार्मिक अगुवों से कहता है कि दाख की बारी का मालिक ठेकेदारों को नाश कर देगा और दाख की बारी दूसरों को दे देगा। वह यह भी कहता है कि उसे अस्वीकार कर दिया जाएगा, लेकिन उसे महत्व दिया जाएगा, जैसे जिस पत्थर को राजमिस्त्रियों ने निकम्मा ठहराया था, वही इमारत में कोने का सिरा हो गया अर्थात सबसे महत्वपूर्ण पत्थर बन गया।</w:t>
      </w:r>
    </w:p>
    <w:p>
      <w:pPr/>
      <w:r>
        <w:rPr>
          <w:lang w:val="hi_IN" w:bidi="hi_IN"/>
        </w:rPr>
      </w:r>
      <w:r>
        <w:rPr>
          <w:b/>
          <w:lang w:val="hi_IN" w:bidi="hi_IN"/>
        </w:rPr>
        <w:t>पांचवें दृश्य में:</w:t>
      </w:r>
      <w:r>
        <w:rPr>
          <w:lang w:val="hi_IN" w:bidi="hi_IN"/>
        </w:rPr>
        <w:t xml:space="preserve"> धार्मिक अगुवे समझ गए कि यीशु उनके खिलाफ बोल रहा था। उन्होंने यीशु को पकड़ने की कोशिश की, लेकिन वे उन लोगों से डरते थे जो यीशु को पसंद करते थे। इसलिए वे उसे छोड़ कर चले गए।</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पुरनिये</w:t>
      </w:r>
    </w:p>
    <w:p>
      <w:pPr>
        <w:pStyle w:val="ListBullet"/>
        <w:spacing w:line="240" w:lineRule="auto"/>
        <w:ind w:left="720"/>
      </w:pPr>
      <w:r>
        <w:rPr>
          <w:lang w:val="hi_IN" w:bidi="hi_IN"/>
        </w:rPr>
      </w:r>
      <w:r>
        <w:rPr>
          <w:lang w:val="hi_IN" w:bidi="hi_IN"/>
        </w:rPr>
        <w:t>दाख की बारी का मालिक</w:t>
      </w:r>
    </w:p>
    <w:p>
      <w:pPr>
        <w:pStyle w:val="ListBullet"/>
        <w:spacing w:line="240" w:lineRule="auto"/>
        <w:ind w:left="720"/>
      </w:pPr>
      <w:r>
        <w:rPr>
          <w:lang w:val="hi_IN" w:bidi="hi_IN"/>
        </w:rPr>
      </w:r>
      <w:r>
        <w:rPr>
          <w:lang w:val="hi_IN" w:bidi="hi_IN"/>
        </w:rPr>
        <w:t>दाख की बारी के ठेकेदार</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मालिक का पुत्र</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परिवेश के इन हिस्सों पर ध्यान दें: यह याद रखना जरूरी है कि यीशु अभी भी पिछले भाग से धार्मिक अगुवों के साथ बात कर रहा है। वे मंदिर के आंगन में हैं। फिर यीशु उनसे बात करना जारी रखता है, लेकिन अब वह एक दृष्टान्त का इस्तेमाल करता हैं।</w:t>
      </w:r>
    </w:p>
    <w:p>
      <w:pPr/>
      <w:r>
        <w:rPr>
          <w:lang w:val="hi_IN" w:bidi="hi_IN"/>
        </w:rPr>
      </w:r>
      <w:r>
        <w:rPr>
          <w:lang w:val="hi_IN" w:bidi="hi_IN"/>
        </w:rPr>
        <w:t>यीशु के दृष्टान्त में, एक व्यक्ति अंगूर की बेलें लगाकर, दीवार बनाकर, दाखमधु कुण्ड के लिए गड्ढा खोदकर, और एक गुम्मट बनाकर अपनी दाख की बारी को अच्छे से तैयार करता है।</w:t>
      </w:r>
    </w:p>
    <w:p>
      <w:pPr/>
      <w:r>
        <w:rPr>
          <w:lang w:val="hi_IN" w:bidi="hi_IN"/>
        </w:rPr>
      </w:r>
      <w:r>
        <w:rPr>
          <w:lang w:val="hi_IN" w:bidi="hi_IN"/>
        </w:rPr>
        <w:t>वह व्यक्ति इस दाख की बारी को ठेके पर किसानों को देता है और यात्रा पर चला जाता है। कुछ समय बाद, जब अंगूर पक गए, तो मालिक ने उस फसल में अपना हिस्सा लेने के लिए एक सेवक को भेजा। मालिक ने पहले सेवक को भेजा, और ठेकेदारों ने पहले सेवक को पीटा और उसे खाली हाथ या बिना कुछ दिए वापस भेज दिया। मालिक ने दूसरे सेवक को भेजा, और ठेकेदारों ने दूसरे सेवक के सिर पर वार किया और उसके साथ बुरा व्यवहार किया। मालिक ने तीसरे सेवक को भेजा, और ठेकेदारों ने उसे मार डाला। मालिक और सेवकों को भेजता है, और ठेकेदार उनमें से हर एक को पीटते हैं या मार देते हैं।</w:t>
      </w:r>
    </w:p>
    <w:p>
      <w:pPr/>
      <w:r>
        <w:rPr>
          <w:lang w:val="hi_IN" w:bidi="hi_IN"/>
        </w:rPr>
      </w:r>
      <w:r>
        <w:rPr>
          <w:lang w:val="hi_IN" w:bidi="hi_IN"/>
        </w:rPr>
        <w:t>आखिरी व्यक्ति जिसे मालिक भेजता है, वह शायद उसका एकमात्र पुत्र होता है, जिसे वह बहुत प्यार करता था। उसे लगता है कि वे उसका सम्मान करेंगे।</w:t>
      </w:r>
    </w:p>
    <w:p>
      <w:pPr/>
      <w:r>
        <w:rPr>
          <w:lang w:val="hi_IN" w:bidi="hi_IN"/>
        </w:rPr>
      </w:r>
      <w:r>
        <w:rPr>
          <w:lang w:val="hi_IN" w:bidi="hi_IN"/>
        </w:rPr>
        <w:t>ठेकेदार एक-दूसरे से कहते हैं कि पुत्र ही वारिस है और अगर वे उसे मार दें, तो शायद दाख की बारी उनकी हो जायेगी। इसलिए वे उसे मार देते हैं और उसके शव को दाख की बारी से बाहर फेंक देते हैं।</w:t>
      </w:r>
    </w:p>
    <w:p>
      <w:pPr/>
      <w:r>
        <w:rPr>
          <w:lang w:val="hi_IN" w:bidi="hi_IN"/>
        </w:rPr>
      </w:r>
      <w:r>
        <w:rPr>
          <w:lang w:val="hi_IN" w:bidi="hi_IN"/>
        </w:rPr>
        <w:t>यीशु अब धार्मिक अगुवों से एक सवाल पूछता हैं: "दाख की बारी का मालिक क्या करेगा?" यीशु अपने ही सवाल का खुद जवाब देता है। यीशु धार्मिक अगुवों से कहता है कि मालिक दाख की बारी में आएगा, वह ठेकेदारों को नष्ट कर देगा, और वह दाख की बारी दूसरों को दे देगा।</w:t>
      </w:r>
    </w:p>
    <w:p>
      <w:pPr/>
      <w:r>
        <w:rPr>
          <w:lang w:val="hi_IN" w:bidi="hi_IN"/>
        </w:rPr>
      </w:r>
      <w:r>
        <w:rPr>
          <w:lang w:val="hi_IN" w:bidi="hi_IN"/>
        </w:rPr>
        <w:t>फिर यीशु पवित्रशास्त्र से हवाला देते हुए कहता है कि जिस पत्थर को राजमिस्त्रियों ने अस्वीकार कर दिया, वही इमारत में कोने का सिरा अर्थात सबसे महत्वपूर्ण पत्थर बन गया। फिर पवित्रशास्त्र कहता है, "यह प्रभु की ओर से हुआ, और हमारी दृष्टि मे अद्भुत है।"</w:t>
      </w:r>
    </w:p>
    <w:p>
      <w:pPr/>
      <w:r>
        <w:rPr>
          <w:lang w:val="hi_IN" w:bidi="hi_IN"/>
        </w:rPr>
      </w:r>
      <w:r>
        <w:rPr>
          <w:lang w:val="hi_IN" w:bidi="hi_IN"/>
        </w:rPr>
        <w:t>यहाँ रुकें और समूह में, यदि समय हो तो, इमारत के निर्माण का कार्य करने वाले किसी व्यक्ति से बात करें। इमारत बनानेवाले से पूछें कि नींव बनने के बाद सबसे पहले कौन सा पत्थर, ईंट या इमारत का कौन सा हिस्सा रखा जाता है। बनानेवाले से चर्चा करें कि यह पत्थर या ईंट क्यों जरुरी है। इस ऑडियो को यहाँ रोकें।</w:t>
      </w:r>
    </w:p>
    <w:p>
      <w:pPr/>
      <w:r>
        <w:rPr>
          <w:lang w:val="hi_IN" w:bidi="hi_IN"/>
        </w:rPr>
      </w:r>
      <w:r>
        <w:rPr>
          <w:lang w:val="hi_IN" w:bidi="hi_IN"/>
        </w:rPr>
        <w:t>यह याद रखना महत्वपूर्ण है कि धार्मिक अगुवे यह समझ जाते हैं कि यीशु उनके खिलाफ बोल रहा है। वे बुरे ठेकेदार हैं। वे यीशु को गिरफ्तार करना चाहते हैं। उनके पास ऐसा करने के लिए कोई सरकारी अधिकार नहीं है, लेकिन वे सरकार को यीशु को गिरफ्तार करने के लिए राजी करना चाहते हैं। हालाँकि, वे उन लोगों से डरते हैं जो यीशु की शिक्षाओं को पसंद करते हैं।</w:t>
      </w:r>
    </w:p>
    <w:p>
      <w:pPr/>
      <w:r>
        <w:rPr>
          <w:lang w:val="hi_IN" w:bidi="hi_IN"/>
        </w:rPr>
      </w:r>
      <w:r>
        <w:rPr>
          <w:lang w:val="hi_IN" w:bidi="hi_IN"/>
        </w:rPr>
        <w:t>आखिर में, धार्मिक अगुवे यीशु को छोड़कर चले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12:1–12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व्यवस्था के शिक्षक</w:t>
      </w:r>
    </w:p>
    <w:p>
      <w:pPr>
        <w:pStyle w:val="ListBullet"/>
        <w:spacing w:line="240" w:lineRule="auto"/>
        <w:ind w:left="720"/>
      </w:pPr>
      <w:r>
        <w:rPr>
          <w:lang w:val="hi_IN" w:bidi="hi_IN"/>
        </w:rPr>
      </w:r>
      <w:r>
        <w:rPr>
          <w:lang w:val="hi_IN" w:bidi="hi_IN"/>
        </w:rPr>
        <w:t>पुरनिये</w:t>
      </w:r>
    </w:p>
    <w:p>
      <w:pPr>
        <w:pStyle w:val="ListBullet"/>
        <w:spacing w:line="240" w:lineRule="auto"/>
        <w:ind w:left="720"/>
      </w:pPr>
      <w:r>
        <w:rPr>
          <w:lang w:val="hi_IN" w:bidi="hi_IN"/>
        </w:rPr>
      </w:r>
      <w:r>
        <w:rPr>
          <w:lang w:val="hi_IN" w:bidi="hi_IN"/>
        </w:rPr>
        <w:t>दाख की बारी का मालिक</w:t>
      </w:r>
    </w:p>
    <w:p>
      <w:pPr>
        <w:pStyle w:val="ListBullet"/>
        <w:spacing w:line="240" w:lineRule="auto"/>
        <w:ind w:left="720"/>
      </w:pPr>
      <w:r>
        <w:rPr>
          <w:lang w:val="hi_IN" w:bidi="hi_IN"/>
        </w:rPr>
      </w:r>
      <w:r>
        <w:rPr>
          <w:lang w:val="hi_IN" w:bidi="hi_IN"/>
        </w:rPr>
        <w:t>दाख की बारी के ठेकेदार</w:t>
      </w:r>
    </w:p>
    <w:p>
      <w:pPr>
        <w:pStyle w:val="ListBullet"/>
        <w:spacing w:line="240" w:lineRule="auto"/>
        <w:ind w:left="720"/>
      </w:pPr>
      <w:r>
        <w:rPr>
          <w:lang w:val="hi_IN" w:bidi="hi_IN"/>
        </w:rPr>
      </w:r>
      <w:r>
        <w:rPr>
          <w:lang w:val="hi_IN" w:bidi="hi_IN"/>
        </w:rPr>
        <w:t>सेवक</w:t>
      </w:r>
    </w:p>
    <w:p>
      <w:pPr>
        <w:pStyle w:val="ListBullet"/>
        <w:spacing w:line="240" w:lineRule="auto"/>
        <w:ind w:left="720"/>
      </w:pPr>
      <w:r>
        <w:rPr>
          <w:lang w:val="hi_IN" w:bidi="hi_IN"/>
        </w:rPr>
      </w:r>
      <w:r>
        <w:rPr>
          <w:lang w:val="hi_IN" w:bidi="hi_IN"/>
        </w:rPr>
        <w:t>मालिक का पुत्र</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को कुछ जगहों पर, अभिनय को रोकें और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यीशु ने धार्मिक अगुवों से बात करना जारी रखा। अब यीशु उन्हें कहानी सुनाना शुरू करता है। समूह को कहानी का अभिनय करना चाहिए। यीशु एक मालिक के बारें में बताता है जो दाख की बारी लगाता है और उसे बनाता है। फिर मालिक दाख की बारी को किसानों को ठेके पर दे देता है और चला जाता है।</w:t>
      </w:r>
    </w:p>
    <w:p>
      <w:pPr/>
      <w:r>
        <w:rPr>
          <w:lang w:val="hi_IN" w:bidi="hi_IN"/>
        </w:rPr>
      </w:r>
      <w:r>
        <w:rPr>
          <w:lang w:val="hi_IN" w:bidi="hi_IN"/>
        </w:rPr>
        <w:t>अभिनय को रोकें। मालिक से पूछें, "आप क्या महसूस कर रहे हैं या क्या सोच रहे हैं?" वह शायद कुछ इस तरह उत्तर दे, "मुझे अपनी सुंदर दाख की बारी पर गर्व है," या "मुझे अपनी मेहनत से बनाई हुई दाख की बारी को छोड़कर जाने का दुख है," या "मैं फसल का कुछ हिस्सा प्राप्त करने की उम्मीद कर रहा हूँ।" ठेकेदारों से पूछें, "आप क्या महसूस कर रहे हो या क्या सोच रहे हो?" व्यक्ति कुछ इस तरह का उत्तर दे सकता है, "मुझे घबराहट है कि हम अच्छा काम नहीं कर पाएंगे," या "दाख की बारी में काम करने के लिए खुश हूँ।" अभिनय को जारी रखें।</w:t>
      </w:r>
    </w:p>
    <w:p>
      <w:pPr/>
      <w:r>
        <w:rPr>
          <w:lang w:val="hi_IN" w:bidi="hi_IN"/>
        </w:rPr>
      </w:r>
      <w:r>
        <w:rPr>
          <w:lang w:val="hi_IN" w:bidi="hi_IN"/>
        </w:rPr>
        <w:t>समूह को फसल के समय का अभिनय करना चाहिए। मालिक एक सेवक को फसल का कुछ हिस्सा लेने के लिए भेजता है। सेवक आता है और ठेकेदार उसे पीटते हैं और बिना कुछ दिए वापस भेज देते हैं।</w:t>
      </w:r>
    </w:p>
    <w:p>
      <w:pPr/>
      <w:r>
        <w:rPr>
          <w:lang w:val="hi_IN" w:bidi="hi_IN"/>
        </w:rPr>
      </w:r>
      <w:r>
        <w:rPr>
          <w:lang w:val="hi_IN" w:bidi="hi_IN"/>
        </w:rPr>
        <w:t>अभिनय को रोकें। मालिक से पूछें, "आप क्या महसूस कर रहे हैं या क्या सोच रहे हैं?" वह व्यक्ति कुछ इस तरह उत्तर दे सकता है, "ठेकेदारों पर गुस्सा हूँ! मुझे विश्वास नहीं हो रहा कि उन्होंने मेरे सेवक के साथ ऐसा किया," या "दुख है कि मेरे सेवक को चोट लगी," या "निराश हूँ।" सेवक से पूछें, "आप क्या महसूस कर रहे हो या क्या सोच रहे हो?" वह व्यक्ति शायद कुछ इस तरह उत्तर दे सकता है, "मैं निराश हूँ" या "शर्मिंदा हूँ" या "परेशान हूँ"। अभिनय को जारी रखें।</w:t>
      </w:r>
    </w:p>
    <w:p>
      <w:pPr/>
      <w:r>
        <w:rPr>
          <w:lang w:val="hi_IN" w:bidi="hi_IN"/>
        </w:rPr>
      </w:r>
      <w:r>
        <w:rPr>
          <w:lang w:val="hi_IN" w:bidi="hi_IN"/>
        </w:rPr>
        <w:t>दूसरा सेवक दाख की बारी में जाता है। ठेकेदार उसके सिर पर मारते हैं और उसे भगा देते हैं। उसके बाद तीसरा सेवक आता है। ठेकेदार उसे भी मार देते हैं। मालिक और सेवकों को भेजता है। हर एक सेवक को पीटा या मार दिया जाता है।</w:t>
      </w:r>
    </w:p>
    <w:p>
      <w:pPr/>
      <w:r>
        <w:rPr>
          <w:lang w:val="hi_IN" w:bidi="hi_IN"/>
        </w:rPr>
      </w:r>
      <w:r>
        <w:rPr>
          <w:lang w:val="hi_IN" w:bidi="hi_IN"/>
        </w:rPr>
        <w:t>अभिनय को रोकें। मालिक से पूछें, "आप क्या महसूस कर रहे हैं या क्या सोच रहे हैं?" वह व्यक्ति शायद कुछ इस तरह उत्तर दे सकता है, "मुझे इस पर विश्वास नहीं हो रहा है!" "गुस्से में हूँ" या "यह समझ नहीं आ रहा कि क्या गलत हो रहा है।" ठेकेदारों से पूछें, "आप क्या महसूस कर रहे हैं या क्या सोच रहे हैं?" वह व्यक्ति शायद कुछ इस तरह उत्तर दे सकता है, "मुझे इस बात पर गुस्सा आ रहा है कि मुझे अपना लाभ देना पड़ता है" या "मेरे कार्य उचित हैं।" सेवकों से पूछें, "आप क्या महसूस कर रहे हैं या क्या सोच रहे हैं?" वह व्यक्ति कुछ इस तरह का उत्तर दे सकता है, "वहाँ जाने से डरता हूँ" या "मालिक की आज्ञा का पालन करना मेरा कर्तव्य है।" अभिनय को जारी रखें।</w:t>
      </w:r>
    </w:p>
    <w:p>
      <w:pPr/>
      <w:r>
        <w:rPr>
          <w:lang w:val="hi_IN" w:bidi="hi_IN"/>
        </w:rPr>
      </w:r>
      <w:r>
        <w:rPr>
          <w:lang w:val="hi_IN" w:bidi="hi_IN"/>
        </w:rPr>
        <w:t>समूह को यह अभिनय करना चाहिए कि मालिक अपने पुत्र को भेजने का निर्णय लेता है, जिसे वह बहुत प्यार करता है। मालिक कहता है, "वे मेरे पुत्र का आदर करेंगे।" ठेकेदार पुत्र को देखते हैं और सोचते हैं कि मालिक मर चुका है। यदि वे पुत्र को मार देते हैं, तो दाख की बारी उनकी हो जाएगी। ठेकेदार उसके पुत्र को मार देते हैं और शव को दाख की बारी के बाहर फेंक देते हैं।</w:t>
      </w:r>
    </w:p>
    <w:p>
      <w:pPr/>
      <w:r>
        <w:rPr>
          <w:lang w:val="hi_IN" w:bidi="hi_IN"/>
        </w:rPr>
      </w:r>
      <w:r>
        <w:rPr>
          <w:lang w:val="hi_IN" w:bidi="hi_IN"/>
        </w:rPr>
        <w:t>अभिनय को रोकें। मालिक से पूछें, "आप क्या महसूस कर रहे हैं या क्या सोच रहे हैं?" वह व्यक्ति शायद कुछ इस तरह उत्तर दे सकता है, "हैरान हूँ," या "दुखी हूँ कि उन्होंने मेरे पुत्र को मार डाला," या "गुस्से में हूँ कि उन्होंने मेरे पुत्र का आदर नहीं किया।" ठेकेदारों से पूछें, "आप क्या महसूस कर रहे हैं या क्या सोच रहे हैं?" वह व्यक्ति शायद कुछ इस तरह उत्तर दे सकता है, "मुझे खुशी है कि शायद दाख की बारी मुझे मिल जाएगी," या "मुझे अपने किए पर पछतावा है।" अभिनय को जारी रखें।</w:t>
      </w:r>
    </w:p>
    <w:p>
      <w:pPr/>
      <w:r>
        <w:rPr>
          <w:lang w:val="hi_IN" w:bidi="hi_IN"/>
        </w:rPr>
      </w:r>
      <w:r>
        <w:rPr>
          <w:lang w:val="hi_IN" w:bidi="hi_IN"/>
        </w:rPr>
        <w:t>यीशु सीधा धार्मिक अगुवों से सवाल पूछता है और फिर खुद ही उसका उत्तर देता है। "दाख की बारी का मालिक क्या करेगा? वह ठेकेदारों को मार डालेगा और दाख की बारी दूसरे लोगों को दे देगा।" फिर यीशु पवित्रशास्त्र से पढ़ता है: "जिस पत्थर को राजमिस्त्रियों ने अस्वीकार कर दिया था, वही कोने का पत्थर अर्थात सबसे महत्वपूर्ण पत्थर बन गया। यह प्रभु की ओर से हुआ, और हमारी दृष्टि में अद्भुत है।"</w:t>
      </w:r>
    </w:p>
    <w:p>
      <w:pPr/>
      <w:r>
        <w:rPr>
          <w:lang w:val="hi_IN" w:bidi="hi_IN"/>
        </w:rPr>
      </w:r>
      <w:r>
        <w:rPr>
          <w:lang w:val="hi_IN" w:bidi="hi_IN"/>
        </w:rPr>
        <w:t>अभिनय को रोकें। धार्मिक अगुवों से पूछें, "आप क्या महसूस कर रहे हैं या क्या सोच रहे हैं? वह व्यक्ति शायद कुछ इस तरह उत्तर दे सकता है, "गुस्से में हूँ-वह कह रहा है कि हम बुरे ठेकेदारों की तरह हैं!" या "गुस्से में हूँ-वह कह रहा है कि वह एक इमारत के सबसे महत्वपूर्ण पत्थर की तरह है!" या "डरा हुआ हूँ-हमें यीशु से छुटकारा पाना ही होगा।" अभिनय को जारी रखें।</w:t>
      </w:r>
    </w:p>
    <w:p>
      <w:pPr/>
      <w:r>
        <w:rPr>
          <w:lang w:val="hi_IN" w:bidi="hi_IN"/>
        </w:rPr>
      </w:r>
      <w:r>
        <w:rPr>
          <w:lang w:val="hi_IN" w:bidi="hi_IN"/>
        </w:rPr>
        <w:t>धार्मिक अगुवे समझ जाते हैं कि यीशु उनके बारे में बात कर रहा है। वे सोच रहे हैं कि वे सरकार से यीशु को गिरफ्तार करने के लिए कैसे कहें। वे लोगों की भीड़ से डरते हैं। इसलिए वे यीशु को छोड़कर चले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12:1–12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धार्मिक अगुवों से बात करते हुए एक </w:t>
      </w:r>
      <w:r>
        <w:rPr>
          <w:b/>
          <w:lang w:val="hi_IN" w:bidi="hi_IN"/>
        </w:rPr>
        <w:t>दृष्टान्त</w:t>
      </w:r>
      <w:r>
        <w:rPr>
          <w:lang w:val="hi_IN" w:bidi="hi_IN"/>
        </w:rPr>
        <w:t xml:space="preserve"> सुनाता है। दृष्टान्त एक विशेष प्रकार की कहानी होती थी जिसमें परमेश्वर के बारे में गहरी बातों को बताने के लिए रोजमर्रा की चीजों का उदहारण दिया जाता था। दृष्टान्तों को समझना अक्सर मुश्किल होता था जब तक कि लोग वास्तव में ध्यान से सुनने की कोशिश न करें। जब यीशु दृष्टांत में बात करता है, तो वह लोगों से उम्मीद करता है कि वे अपना स्वभाव या चाल-चलन बदलें। दृष्टांत के लिए वही शब्द इस्तेमाल करें जो आपने पिछले भागों में इस्तेमाल किया है। </w:t>
      </w:r>
      <w:hyperlink r:id="rId149">
        <w:r>
          <w:rPr>
            <w:lang w:val="hi_IN" w:bidi="hi_IN"/>
          </w:rPr>
          <w:rPr>
            <w:color w:val="0000EE"/>
            <w:u w:val="single"/>
          </w:rPr>
          <w:t>दृष्टांत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एक व्यक्ति के बारें में बताता है जिसने </w:t>
      </w:r>
      <w:hyperlink r:id="rId388">
        <w:r>
          <w:rPr>
            <w:lang w:val="hi_IN" w:bidi="hi_IN"/>
          </w:rPr>
          <w:rPr>
            <w:color w:val="0000EE"/>
            <w:u w:val="single"/>
          </w:rPr>
          <w:t>दाख की बारी</w:t>
        </w:r>
      </w:hyperlink>
      <w:r>
        <w:rPr>
          <w:lang w:val="hi_IN" w:bidi="hi_IN"/>
        </w:rPr>
        <w:t xml:space="preserve"> लगायी, यह एक ऐसी जगह होती है जहाँ बेलों पर अंगूर लगते है। उस व्यक्ति ने एक </w:t>
      </w:r>
      <w:hyperlink r:id="rId389">
        <w:r>
          <w:rPr>
            <w:lang w:val="hi_IN" w:bidi="hi_IN"/>
          </w:rPr>
          <w:rPr>
            <w:color w:val="0000EE"/>
            <w:u w:val="single"/>
          </w:rPr>
          <w:t>दाखमधु कुण्ड</w:t>
        </w:r>
      </w:hyperlink>
      <w:r>
        <w:rPr>
          <w:lang w:val="hi_IN" w:bidi="hi_IN"/>
        </w:rPr>
        <w:t xml:space="preserve"> खोदा, जो अक्सर चट्टान में खोदा गया एक गड्ढा होता है। लोग अंगूरों को गड्ढे में डालते हैं, फिर उन्हें निचोड़ने के लिए उन पर चलते हैं। रस नीचे के छेद से एक बड़े बर्तन या एक लंबी खाई में जाता है। उसने एक </w:t>
      </w:r>
      <w:hyperlink r:id="rId390">
        <w:r>
          <w:rPr>
            <w:lang w:val="hi_IN" w:bidi="hi_IN"/>
          </w:rPr>
          <w:rPr>
            <w:color w:val="0000EE"/>
            <w:u w:val="single"/>
          </w:rPr>
          <w:t>गुम्मट</w:t>
        </w:r>
      </w:hyperlink>
      <w:r>
        <w:rPr>
          <w:lang w:val="hi_IN" w:bidi="hi_IN"/>
        </w:rPr>
        <w:t xml:space="preserve"> भी बनाया, जो पत्थरों के ढेर के ऊपर बनाया गया एक ऊँचा चबूतरा होता है। हो सकता है कि ऊपर घास से बना एक आश्रय हो। लोग आश्रय में बैठकर दाख की बारी की निगरानी कर सकते हैं ताकि उसे जानवरों और चोरों से बचाया जा सके।</w:t>
      </w:r>
    </w:p>
    <w:p>
      <w:pPr/>
      <w:r>
        <w:rPr>
          <w:lang w:val="hi_IN" w:bidi="hi_IN"/>
        </w:rPr>
      </w:r>
      <w:r>
        <w:rPr>
          <w:lang w:val="hi_IN" w:bidi="hi_IN"/>
        </w:rPr>
        <w:t xml:space="preserve">यहाँ रुकें और </w:t>
      </w:r>
      <w:r>
        <w:rPr>
          <w:b/>
          <w:lang w:val="hi_IN" w:bidi="hi_IN"/>
        </w:rPr>
        <w:t>दाख की बारी</w:t>
      </w:r>
      <w:r>
        <w:rPr>
          <w:lang w:val="hi_IN" w:bidi="hi_IN"/>
        </w:rPr>
        <w:t xml:space="preserve">, अंगूर, </w:t>
      </w:r>
      <w:r>
        <w:rPr>
          <w:b/>
          <w:lang w:val="hi_IN" w:bidi="hi_IN"/>
        </w:rPr>
        <w:t>दाखमधु कुण्ड</w:t>
      </w:r>
      <w:r>
        <w:rPr>
          <w:lang w:val="hi_IN" w:bidi="hi_IN"/>
        </w:rPr>
        <w:t xml:space="preserve"> और </w:t>
      </w:r>
      <w:r>
        <w:rPr>
          <w:b/>
          <w:lang w:val="hi_IN" w:bidi="hi_IN"/>
        </w:rPr>
        <w:t>गुम्मट</w:t>
      </w:r>
      <w:r>
        <w:rPr>
          <w:lang w:val="hi_IN" w:bidi="hi_IN"/>
        </w:rPr>
        <w:t xml:space="preserve"> की तस्वीरें देखें। इस ऑडियो को यहाँ रोकें।</w:t>
      </w:r>
    </w:p>
    <w:p>
      <w:pPr/>
      <w:r>
        <w:rPr>
          <w:lang w:val="hi_IN" w:bidi="hi_IN"/>
        </w:rPr>
      </w:r>
      <w:r>
        <w:rPr>
          <w:lang w:val="hi_IN" w:bidi="hi_IN"/>
        </w:rPr>
        <w:t xml:space="preserve">उस व्यक्ति ने अपनी दाख की बारी किसानों को </w:t>
      </w:r>
      <w:hyperlink r:id="rId391">
        <w:r>
          <w:rPr>
            <w:lang w:val="hi_IN" w:bidi="hi_IN"/>
          </w:rPr>
          <w:rPr>
            <w:color w:val="0000EE"/>
            <w:u w:val="single"/>
          </w:rPr>
          <w:t>ठेके</w:t>
        </w:r>
      </w:hyperlink>
      <w:r>
        <w:rPr>
          <w:lang w:val="hi_IN" w:bidi="hi_IN"/>
        </w:rPr>
        <w:t xml:space="preserve"> पर दे दी। </w:t>
      </w:r>
      <w:r>
        <w:rPr>
          <w:b/>
          <w:lang w:val="hi_IN" w:bidi="hi_IN"/>
        </w:rPr>
        <w:t>ठेकेदार</w:t>
      </w:r>
      <w:r>
        <w:rPr>
          <w:lang w:val="hi_IN" w:bidi="hi_IN"/>
        </w:rPr>
        <w:t xml:space="preserve"> वे लोग होते हैं जो किसी मालिक की दाख की बारी की देखभाल करते हैं जो वहाँ उस सम्पत्ति पर नहीं रहता। इस कहानी में मालिक दूसरे क्षेत्र या दूसरे इलाके में चला गया-इतना दूर कि वह आसानी से वापस नहीं आ सकता था। दाख की बारी की देखभाल के लिए लोगों को फसल का कुछ हिस्सा मजदूरी के रूप में मिलता है। वे फसल का आधा या एक-चौथाई हिस्सा मालिक को देते हैं।</w:t>
      </w:r>
    </w:p>
    <w:p>
      <w:pPr/>
      <w:r>
        <w:rPr>
          <w:lang w:val="hi_IN" w:bidi="hi_IN"/>
        </w:rPr>
      </w:r>
      <w:r>
        <w:rPr>
          <w:lang w:val="hi_IN" w:bidi="hi_IN"/>
        </w:rPr>
        <w:t xml:space="preserve">मालिक ने अपनी फसल का हिस्सा लेने के लिए सेवकों को भेजा। यहाँ एक </w:t>
      </w:r>
      <w:r>
        <w:rPr>
          <w:b/>
          <w:lang w:val="hi_IN" w:bidi="hi_IN"/>
        </w:rPr>
        <w:t>सेवक</w:t>
      </w:r>
      <w:r>
        <w:rPr>
          <w:lang w:val="hi_IN" w:bidi="hi_IN"/>
        </w:rPr>
        <w:t xml:space="preserve"> का मतलब ऐसे दास से है, जो अपने मालिक के लिए काम करने के लिए बाध्य होता है और किसी भी समय काम छोड़ नहीं सकता। सेवक के लिए उसी शब्द का इस्तेमाल करें जो आपने पिछले भागो में इस्तेमाल किया है। </w:t>
      </w:r>
      <w:hyperlink r:id="rId355">
        <w:r>
          <w:rPr>
            <w:lang w:val="hi_IN" w:bidi="hi_IN"/>
          </w:rPr>
          <w:rPr>
            <w:color w:val="0000EE"/>
            <w:u w:val="single"/>
          </w:rPr>
          <w:t>सेवक</w:t>
        </w:r>
      </w:hyperlink>
      <w:r>
        <w:rPr>
          <w:lang w:val="hi_IN" w:bidi="hi_IN"/>
        </w:rPr>
        <w:t xml:space="preserve"> के बारे में अधिक जानकारी के लिए मुख्य शब्दावली देखें। </w:t>
      </w:r>
    </w:p>
    <w:p>
      <w:pPr/>
      <w:r>
        <w:rPr>
          <w:lang w:val="hi_IN" w:bidi="hi_IN"/>
        </w:rPr>
      </w:r>
      <w:r>
        <w:rPr>
          <w:lang w:val="hi_IN" w:bidi="hi_IN"/>
        </w:rPr>
        <w:t xml:space="preserve">आखिरकार मालिक ने अपने पुत्र को भेजा </w:t>
      </w:r>
      <w:r>
        <w:rPr>
          <w:b/>
          <w:lang w:val="hi_IN" w:bidi="hi_IN"/>
        </w:rPr>
        <w:t>जिसे वह प्यार करता था</w:t>
      </w:r>
      <w:r>
        <w:rPr>
          <w:lang w:val="hi_IN" w:bidi="hi_IN"/>
        </w:rPr>
        <w:t>। "पुत्र जिससे वह प्यार करता था" का अनुवाद केवल "पुत्र" के रूप में भी किया जा सकता है। ज्यादातर अनुवादों में कुछ इस तरह लिखा है "उसका पुत्र जिसे वह प्यार करता था।"</w:t>
      </w:r>
    </w:p>
    <w:p>
      <w:pPr/>
      <w:r>
        <w:rPr>
          <w:lang w:val="hi_IN" w:bidi="hi_IN"/>
        </w:rPr>
      </w:r>
      <w:r>
        <w:rPr>
          <w:lang w:val="hi_IN" w:bidi="hi_IN"/>
        </w:rPr>
        <w:t xml:space="preserve">ठेकेदारों ने पुत्र को देखा और समझ गए कि वारिस यही है। </w:t>
      </w:r>
      <w:r>
        <w:rPr>
          <w:b/>
          <w:lang w:val="hi_IN" w:bidi="hi_IN"/>
        </w:rPr>
        <w:t>वारिस</w:t>
      </w:r>
      <w:r>
        <w:rPr>
          <w:lang w:val="hi_IN" w:bidi="hi_IN"/>
        </w:rPr>
        <w:t xml:space="preserve"> वह व्यक्ति होता है जो मौजूदा मालिक के मरने के बाद मालिक बनता है। </w:t>
      </w:r>
      <w:hyperlink r:id="rId392">
        <w:r>
          <w:rPr>
            <w:lang w:val="hi_IN" w:bidi="hi_IN"/>
          </w:rPr>
          <w:rPr>
            <w:color w:val="0000EE"/>
            <w:u w:val="single"/>
          </w:rPr>
          <w:t>वारिस</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धार्मिक अगुवों से पूछा, "क्या तुमने पवित्रशास्त्र पढ़ा है?" वह इस सवाल के सकारात्मक जवाब की उम्मीद कर रहा था। हालाँकि, यीशु खुद ही इस सवाल का जवाब देता है। </w:t>
      </w:r>
      <w:r>
        <w:rPr>
          <w:b/>
          <w:lang w:val="hi_IN" w:bidi="hi_IN"/>
        </w:rPr>
        <w:t>पवित्रशास्त्र</w:t>
      </w:r>
      <w:r>
        <w:rPr>
          <w:lang w:val="hi_IN" w:bidi="hi_IN"/>
        </w:rPr>
        <w:t xml:space="preserve"> यहूदी लोगों के लिखित पवित्र लेखन को दर्शाता है। पवित्रशास्त्र के लिए उसी शब्द का इस्तेमाल करें जो आपने पिछले भागों में किया है, और </w:t>
      </w:r>
      <w:hyperlink r:id="rId117">
        <w:r>
          <w:rPr>
            <w:lang w:val="hi_IN" w:bidi="hi_IN"/>
          </w:rPr>
          <w:rPr>
            <w:color w:val="0000EE"/>
            <w:u w:val="single"/>
          </w:rPr>
          <w:t>पवित्रशास्त्र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जिस पत्थर को राजमिस्त्रियों ने अस्वीकार किया वही </w:t>
      </w:r>
      <w:hyperlink r:id="rId393">
        <w:r>
          <w:rPr>
            <w:lang w:val="hi_IN" w:bidi="hi_IN"/>
          </w:rPr>
          <w:rPr>
            <w:color w:val="0000EE"/>
            <w:u w:val="single"/>
          </w:rPr>
          <w:t>कोने का पत्थर</w:t>
        </w:r>
      </w:hyperlink>
      <w:r>
        <w:rPr>
          <w:lang w:val="hi_IN" w:bidi="hi_IN"/>
        </w:rPr>
        <w:t xml:space="preserve"> अर्थात महत्वपूर्ण पत्थर बन गया। </w:t>
      </w:r>
      <w:r>
        <w:rPr>
          <w:b/>
          <w:lang w:val="hi_IN" w:bidi="hi_IN"/>
        </w:rPr>
        <w:t>कोने का पत्थर</w:t>
      </w:r>
      <w:r>
        <w:rPr>
          <w:lang w:val="hi_IN" w:bidi="hi_IN"/>
        </w:rPr>
        <w:t xml:space="preserve"> घर के बाहरी कोने में सबसे महत्वपूर्ण और सबसे मजबूत पत्थर होता है। इस शब्द का अर्थ दरवाजे के मेहराब के ऊपर लगा एक पत्थर भी हो सकता है जो दरवाजे को सहारा देता है। किसी भी स्थिति में, यह पत्थर घर को स्थिर रखने और उसे मज़बूत बनाने के लिए सबसे महत्वपूर्ण पत्थर है।</w:t>
      </w:r>
    </w:p>
    <w:p>
      <w:pPr/>
      <w:r>
        <w:rPr>
          <w:lang w:val="hi_IN" w:bidi="hi_IN"/>
        </w:rPr>
      </w:r>
      <w:r>
        <w:rPr>
          <w:lang w:val="hi_IN" w:bidi="hi_IN"/>
        </w:rPr>
        <w:t>यहाँ रुकें और एक समूह में एक कोने के पत्थर की तस्वीर देखें। इस ऑडियो को यहाँ रोकें।</w:t>
      </w:r>
    </w:p>
    <w:p>
      <w:pPr/>
      <w:r>
        <w:rPr>
          <w:lang w:val="hi_IN" w:bidi="hi_IN"/>
        </w:rPr>
      </w:r>
      <w:r>
        <w:rPr>
          <w:lang w:val="hi_IN" w:bidi="hi_IN"/>
        </w:rPr>
        <w:t xml:space="preserve">यीशु कहता है कि यह </w:t>
      </w:r>
      <w:r>
        <w:rPr>
          <w:b/>
          <w:lang w:val="hi_IN" w:bidi="hi_IN"/>
        </w:rPr>
        <w:t>प्रभु</w:t>
      </w:r>
      <w:r>
        <w:rPr>
          <w:lang w:val="hi_IN" w:bidi="hi_IN"/>
        </w:rPr>
        <w:t xml:space="preserve"> की ओर से हुआ-यीशु का अर्थ है कि परमेश्वर ने स्वयं पत्थर को इमारत का सबसे महत्वपूर्ण हिस्सा बनाया है, ठीक वैसे ही जैसे परमेश्वर ने स्वयं यीशु को ऊपर उठाया है। "यह हमारी नज़र में अद्भुत है" का अर्थ है कि "हम सोचते हैं कि यह अद्भुत है, या अनोखा है।" प्रभु के लिए यहाँ उसी शब्द का इस्तेमाल करें जो आपने पिछले भागों में इस्तेमाल किया है। </w:t>
      </w:r>
      <w:hyperlink r:id="rId394">
        <w:r>
          <w:rPr>
            <w:lang w:val="hi_IN" w:bidi="hi_IN"/>
          </w:rPr>
          <w:rPr>
            <w:color w:val="0000EE"/>
            <w:u w:val="single"/>
          </w:rPr>
          <w:t>प्रभु</w:t>
        </w:r>
      </w:hyperlink>
      <w:r>
        <w:rPr>
          <w:lang w:val="hi_IN" w:bidi="hi_IN"/>
        </w:rPr>
        <w:t xml:space="preserve"> के बारे में अधिक जानकारी के लिए, मुख्य शब्दावली देखें।</w:t>
      </w:r>
    </w:p>
    <w:p>
      <w:pPr/>
      <w:r>
        <w:rPr>
          <w:lang w:val="hi_IN" w:bidi="hi_IN"/>
        </w:rPr>
      </w:r>
      <w:r>
        <w:rPr>
          <w:lang w:val="hi_IN" w:bidi="hi_IN"/>
        </w:rPr>
        <w:t xml:space="preserve">इस कहानी में प्रधान </w:t>
      </w:r>
      <w:hyperlink r:id="rId79">
        <w:r>
          <w:rPr>
            <w:lang w:val="hi_IN" w:bidi="hi_IN"/>
          </w:rPr>
          <w:rPr>
            <w:color w:val="0000EE"/>
            <w:u w:val="single"/>
          </w:rPr>
          <w:t>याजक</w:t>
        </w:r>
      </w:hyperlink>
      <w:r>
        <w:rPr>
          <w:lang w:val="hi_IN" w:bidi="hi_IN"/>
        </w:rPr>
        <w:t xml:space="preserve">, </w:t>
      </w:r>
      <w:hyperlink r:id="rId51">
        <w:r>
          <w:rPr>
            <w:lang w:val="hi_IN" w:bidi="hi_IN"/>
          </w:rPr>
          <w:rPr>
            <w:color w:val="0000EE"/>
            <w:u w:val="single"/>
          </w:rPr>
          <w:t>व्यवस्था के शिक्षकों</w:t>
        </w:r>
      </w:hyperlink>
      <w:r>
        <w:rPr>
          <w:lang w:val="hi_IN" w:bidi="hi_IN"/>
        </w:rPr>
        <w:t xml:space="preserve"> और </w:t>
      </w:r>
      <w:hyperlink r:id="rId395">
        <w:r>
          <w:rPr>
            <w:lang w:val="hi_IN" w:bidi="hi_IN"/>
          </w:rPr>
          <w:rPr>
            <w:color w:val="0000EE"/>
            <w:u w:val="single"/>
          </w:rPr>
          <w:t>पुरनियों</w:t>
        </w:r>
      </w:hyperlink>
      <w:r>
        <w:rPr>
          <w:lang w:val="hi_IN" w:bidi="hi_IN"/>
        </w:rPr>
        <w:t xml:space="preserve"> का नाम स्पष्ट रूप से नहीं लिया गया है, परन्तु वे ही हैं जो अधिकारियों से यीशु को गिरफ्तार करवाना चाहते हैं। अगर आपके श्रोताओं को याद नहीं है कि वे कौन हैं, तो आपको उन्हें फिर से बताना होगा कि वे वही लोग हैं जो यीशु को गिरफ्तार करने की कोशिश कर रहे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12:1–12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396">
        <w:r>
          <w:rPr>
            <w:lang w:val="hi_IN" w:bidi="hi_IN"/>
          </w:rPr>
          <w:rPr>
            <w:color w:val="0000EE"/>
            <w:u w:val="single"/>
          </w:rPr>
          <w:t>सुने और मन में रखें</w:t>
        </w:r>
      </w:hyperlink>
      <w:r>
        <w:rPr>
          <w:lang w:val="hi_IN" w:bidi="hi_IN"/>
        </w:rPr>
        <w:t xml:space="preserve"> (478 KB)</w:t>
      </w:r>
      <w:r>
        <w:rPr>
          <w:lang w:val="hi_IN" w:bidi="hi_IN"/>
        </w:rPr>
      </w:r>
    </w:p>
    <w:p>
      <w:pPr>
        <w:pStyle w:val="ListBullet"/>
        <w:spacing w:line="240" w:lineRule="auto"/>
        <w:ind w:left="720"/>
      </w:pPr>
      <w:r>
        <w:rPr>
          <w:lang w:val="hi_IN" w:bidi="hi_IN"/>
        </w:rPr>
      </w:r>
      <w:hyperlink r:id="rId397">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398">
        <w:r>
          <w:rPr>
            <w:lang w:val="hi_IN" w:bidi="hi_IN"/>
          </w:rPr>
          <w:rPr>
            <w:color w:val="0000EE"/>
            <w:u w:val="single"/>
          </w:rPr>
          <w:t>घटनाओं को समझाना</w:t>
        </w:r>
      </w:hyperlink>
      <w:r>
        <w:rPr>
          <w:lang w:val="hi_IN" w:bidi="hi_IN"/>
        </w:rPr>
        <w:t xml:space="preserve"> (3.1 MB)</w:t>
      </w:r>
      <w:r>
        <w:rPr>
          <w:lang w:val="hi_IN" w:bidi="hi_IN"/>
        </w:rPr>
      </w:r>
    </w:p>
    <w:p>
      <w:pPr>
        <w:pStyle w:val="ListBullet"/>
        <w:spacing w:line="240" w:lineRule="auto"/>
        <w:ind w:left="720"/>
      </w:pPr>
      <w:r>
        <w:rPr>
          <w:lang w:val="hi_IN" w:bidi="hi_IN"/>
        </w:rPr>
      </w:r>
      <w:hyperlink r:id="rId399">
        <w:r>
          <w:rPr>
            <w:lang w:val="hi_IN" w:bidi="hi_IN"/>
          </w:rPr>
          <w:rPr>
            <w:color w:val="0000EE"/>
            <w:u w:val="single"/>
          </w:rPr>
          <w:t>पाठ को नाटकीय रूप देना</w:t>
        </w:r>
      </w:hyperlink>
      <w:r>
        <w:rPr>
          <w:lang w:val="hi_IN" w:bidi="hi_IN"/>
        </w:rPr>
        <w:t xml:space="preserve"> (3.9 MB)</w:t>
      </w:r>
      <w:r>
        <w:rPr>
          <w:lang w:val="hi_IN" w:bidi="hi_IN"/>
        </w:rPr>
      </w:r>
    </w:p>
    <w:p>
      <w:pPr>
        <w:pStyle w:val="ListBullet"/>
        <w:spacing w:line="240" w:lineRule="auto"/>
        <w:ind w:left="720"/>
      </w:pPr>
      <w:r>
        <w:rPr>
          <w:lang w:val="hi_IN" w:bidi="hi_IN"/>
        </w:rPr>
      </w:r>
      <w:hyperlink r:id="rId400">
        <w:r>
          <w:rPr>
            <w:lang w:val="hi_IN" w:bidi="hi_IN"/>
          </w:rPr>
          <w:rPr>
            <w:color w:val="0000EE"/>
            <w:u w:val="single"/>
          </w:rPr>
          <w:t>आवश्यक जानकारी</w:t>
        </w:r>
      </w:hyperlink>
      <w:r>
        <w:rPr>
          <w:lang w:val="hi_IN" w:bidi="hi_IN"/>
        </w:rPr>
        <w:t xml:space="preserve"> (3.1 MB)</w:t>
      </w:r>
      <w:r>
        <w:rPr>
          <w:lang w:val="hi_IN" w:bidi="hi_IN"/>
        </w:rPr>
      </w:r>
    </w:p>
    <w:p>
      <w:pPr>
        <w:pStyle w:val="ListBullet"/>
        <w:spacing w:line="240" w:lineRule="auto"/>
        <w:ind w:left="720"/>
      </w:pPr>
      <w:r>
        <w:rPr>
          <w:lang w:val="hi_IN" w:bidi="hi_IN"/>
        </w:rPr>
      </w:r>
      <w:hyperlink r:id="rId401">
        <w:r>
          <w:rPr>
            <w:lang w:val="hi_IN" w:bidi="hi_IN"/>
          </w:rPr>
          <w:rPr>
            <w:color w:val="0000EE"/>
            <w:u w:val="single"/>
          </w:rPr>
          <w:t>वचन बोलना</w:t>
        </w:r>
      </w:hyperlink>
      <w:r>
        <w:rPr>
          <w:lang w:val="hi_IN" w:bidi="hi_IN"/>
        </w:rPr>
        <w:t xml:space="preserve"> (1.1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12:13–17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12:13–17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नीचे दिए गए प्रश्नों पर चर्चा करें:</w:t>
      </w:r>
    </w:p>
    <w:p>
      <w:pPr>
        <w:pStyle w:val="ListNumber"/>
        <w:numPr>
          <w:ilvl w:val="0"/>
          <w:numId w:val="62"/>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12:13–17 का ऑडियो संस्करण सबसे आसानी से समझ आने वाले अनुवाद में सुनें।</w:t>
      </w:r>
    </w:p>
    <w:p>
      <w:pPr/>
      <w:r>
        <w:rPr>
          <w:lang w:val="hi_IN" w:bidi="hi_IN"/>
        </w:rPr>
      </w:r>
      <w:r>
        <w:rPr>
          <w:lang w:val="hi_IN" w:bidi="hi_IN"/>
        </w:rPr>
        <w:t>जैसा कि हम पिछले भागों से जानते हैं, कई धार्मिक अगुवे चाहते थे कि सरकार यीशु को गिरफ्तार करे और उसे मृत्युदंड दे। वे चाहते थे कि यीशु कुछ ऐसा कहे जिससे वह मुसीबत में पड़ जाए और सरकार को उसे गिरफ्तार करने का कारण मिल जाए।</w:t>
      </w:r>
    </w:p>
    <w:p>
      <w:pPr/>
      <w:r>
        <w:rPr>
          <w:lang w:val="hi_IN" w:bidi="hi_IN"/>
        </w:rPr>
      </w:r>
      <w:r>
        <w:rPr>
          <w:lang w:val="hi_IN" w:bidi="hi_IN"/>
        </w:rPr>
        <w:t>हमें नहीं पता कि फरीसियों और हेरोदेस के समर्थकों को यीशु के पास किसने भेजा था। आपको अपने अनुवाद में यह स्पष्ट नहीं करना चाहिए कि इन लोगों को किसने भेजा था-हम केवल इतना जानते हैं कि कुछ अगुवों ने उन्हें भेजा था। यीशु के पास दो समूह के लोग आए, एक फरीसी, जिन्हें हम पहले देख चुके हैं, और दूसरे वे लोग जो हेरोदेस का अनुसरण करते थे। हेरोदेस इस्राएल के क्षेत्र का यहूदी शासक या गवर्नर था। इस्राएल रोमी साम्राज्य के अधिकार में था। हेरोदेस को रोमी राजा ने नियुक्त किया था, जिसे कैसर कहा जाता था। हेरोदियन, या हेरोदेस के समर्थक, हेरोदेस के राजनीतिक मित्र थे और उसे सत्ता में बनाए रखना चाहते थे। वे सदूकी नामक धार्मिक अगुवों से भी सहमत थे, जो केवल मूसा की व्यवस्था के नियमों का पालन करते थे। इसका अर्थ है कि हेरोदेस और फरीसियों के समर्थक आमतौर पर एक-दूसरे से सहमत नही होते थे। हालाँकि, इस कहानी में, दोनों समूह यीशु से कुछ ऐसा कहवाने के लिए एक साथ आते हैं जिससे वह मुसीबत में पड़ जाए।</w:t>
      </w:r>
    </w:p>
    <w:p>
      <w:pPr/>
      <w:r>
        <w:rPr>
          <w:lang w:val="hi_IN" w:bidi="hi_IN"/>
        </w:rPr>
      </w:r>
      <w:r>
        <w:rPr>
          <w:lang w:val="hi_IN" w:bidi="hi_IN"/>
        </w:rPr>
        <w:t>यहाँ रुकें और समूह में इस प्रश्न पर चर्चा करें: आपकी संस्कृति में विभिन्न प्रकार के धार्मिक अगुवे कौन हैं? वे सब क्या विश्वास करते हैं? धर्म के बारे में उनकी अलग-अलग राय क्या हैं? वे एक साथ कैसे काम करते हैं? उनके तर्क लोगों पर कैसा प्रभाव डालते हैं? इस ऑडियो को यहाँ रोकें।</w:t>
      </w:r>
    </w:p>
    <w:p>
      <w:pPr/>
      <w:r>
        <w:rPr>
          <w:lang w:val="hi_IN" w:bidi="hi_IN"/>
        </w:rPr>
      </w:r>
      <w:r>
        <w:rPr>
          <w:lang w:val="hi_IN" w:bidi="hi_IN"/>
        </w:rPr>
        <w:t>शायद यीशु अभी भी मंदिर के आंगन में था, जहाँ सामान्य लोगों-यानी जो याजक नहीं थे-उनको जाने की अनुमति थी। उस इलाके में बहुत से लोग रहे होंगे। हो सकता है कि जब यीशु शिक्षा दे रहा था, तब अगुवों का यह समूह उनके पास आया हो।</w:t>
      </w:r>
    </w:p>
    <w:p>
      <w:pPr/>
      <w:r>
        <w:rPr>
          <w:lang w:val="hi_IN" w:bidi="hi_IN"/>
        </w:rPr>
      </w:r>
      <w:r>
        <w:rPr>
          <w:lang w:val="hi_IN" w:bidi="hi_IN"/>
        </w:rPr>
        <w:t>यहाँ रुकें और मंदिर के चित्र को फिर से देखें। चित्र में मंदिर का आंगन कहां हैं, यह दिखाएँ। इस ऑडियो को यहाँ रोकें।</w:t>
      </w:r>
    </w:p>
    <w:p>
      <w:pPr/>
      <w:r>
        <w:rPr>
          <w:lang w:val="hi_IN" w:bidi="hi_IN"/>
        </w:rPr>
      </w:r>
      <w:r>
        <w:rPr>
          <w:lang w:val="hi_IN" w:bidi="hi_IN"/>
        </w:rPr>
        <w:t>फरीसी और हेरोदेस के समर्थकों ने यहूदी लोगों के लिए यीशु से एक बहुत ही भावनात्मक प्रश्न पूछा। लगभग 15 साल पहले, रोमी सरकार ने यहूदियों के देश इस्राएल पर पूरा नियंत्रण कर लिया था और यहूदी लोगों को रोमी राजा या कैसर को कर देने के लिए मजबूर किया था। लोग इस कर से नाखुश थे, भले ही यह केवल एक दिन की मजदूरी के बराबर था। लोग इसे पसंद नहीं करते थे क्योंकि यह उन्हें याद दिलाता था कि वे एक विदेशी राजा के अधीन थे। वे सिक्कों को भी पसंद नहीं करते थे क्योंकि उन पर एक ऐसे राजा का चित्र था जो यह मानता था और कहता था कि वह एक देवता है। कुछ विद्रोहियों ने कर का भुगतान करने से मना कर दिया क्योंकि उनका मानना था कि कर का भुगतान करना परमेश्वर का निरादर है। हेरोदेस के समर्थकों ने कर चुकाने का समर्थन किया, क्योंकि वे चाहते थे कि हेरोदेस यहूदियों पर अधिकार बनाए रखें इन अगुवों ने यीशु से इस सवाल को इस तरह से पूछा कि वह इसका उत्तर देने से मना नहीं कर सकता था। उन्होंने यीशु के बारे में अच्छी बातें बोलकर शुरुआत की। उन्होंने कहा कि यीशु दूसरों से नही डरता, या उसे इस बात की परवाह नहीं थी कि दूसरे उसके बारे में क्या सोचते हैं। यीशु हर किसी का आदर करता है। उन्होंने कहा कि यीशु किसी भी राजनीतिक उद्देश्य से अधिक परमेश्वर के अनुसार जीवन जीने को महत्व देता है। फिर उन्होंने सीधे तौर पर यीशु से पूछा कि क्या उन्हें कैसर को कर देना चाहिए। अगर यीशु कहता है कि हाँ, उन्हें कर देना चाहिए, तो उसे यहूदी लोगों के साथ परेशानी होगी। अगर यीशु कहता है कि नहीं, उन्हें कर नहीं देना चाहिए, तो उसे रोमी सरकार के साथ परेशानी होगी।</w:t>
      </w:r>
    </w:p>
    <w:p>
      <w:pPr/>
      <w:r>
        <w:rPr>
          <w:lang w:val="hi_IN" w:bidi="hi_IN"/>
        </w:rPr>
      </w:r>
      <w:r>
        <w:rPr>
          <w:lang w:val="hi_IN" w:bidi="hi_IN"/>
        </w:rPr>
        <w:t>यहाँ रुकें और अनुवाद समूह के रूप में चर्चा करें: आपकी संस्कृति में एक ईमानदार या सच्चा अगुवा क्या करता है? यीशु दूसरों से नहीं डरता था। यीशु ने दूसरों को खुश करने के लिए कोई काम नहीं किया। आपके आदरणीय अगुवे किस प्रकार के काम करते हैं? इस ऑडियो को यहाँ रोकें।</w:t>
      </w:r>
    </w:p>
    <w:p>
      <w:pPr/>
      <w:r>
        <w:rPr>
          <w:lang w:val="hi_IN" w:bidi="hi_IN"/>
        </w:rPr>
      </w:r>
      <w:r>
        <w:rPr>
          <w:lang w:val="hi_IN" w:bidi="hi_IN"/>
        </w:rPr>
        <w:t>यीशु जान गया कि अगुवे उसे मुसीबत में फँसाने की कोशिश कर रहे थे। वह शायद निराश था जब उसने उनसे पूछा, "तुम मुझे क्यों फँसाने की कोशिश कर रहे हो?" उसने एक रोमी सिक्का, दीनार मांगा, जो कर चुकाने के रूप में स्वीकार किया जाने वाला सिक्का था। इन सिक्कों पर रोमी राजा या कैसर के चेहरे की तस्वीर बनी हुई थी। इन सिक्कों पर एक अभिलेख अंकित था, "दिव्य औगुस्तुस कैसर का पुत्र।" इससे कैसर ऐसा प्रतीत होता था जैसे वह कोई देवता हो।</w:t>
      </w:r>
    </w:p>
    <w:p>
      <w:pPr/>
      <w:r>
        <w:rPr>
          <w:lang w:val="hi_IN" w:bidi="hi_IN"/>
        </w:rPr>
      </w:r>
      <w:r>
        <w:rPr>
          <w:lang w:val="hi_IN" w:bidi="hi_IN"/>
        </w:rPr>
        <w:t>यहाँ रुकें और समूह में एक रोमी सिक्के, दीनार का चित्र देखें। इस ऑडियो को यहाँ रोकें।</w:t>
      </w:r>
    </w:p>
    <w:p>
      <w:pPr/>
      <w:r>
        <w:rPr>
          <w:lang w:val="hi_IN" w:bidi="hi_IN"/>
        </w:rPr>
      </w:r>
      <w:r>
        <w:rPr>
          <w:lang w:val="hi_IN" w:bidi="hi_IN"/>
        </w:rPr>
        <w:t>यीशु ने उन लोगों से पूछा, "सिक्के पर चित्र और नाम किसका है?" उन्होंने कहा, "कैसर का।"</w:t>
      </w:r>
    </w:p>
    <w:p>
      <w:pPr/>
      <w:r>
        <w:rPr>
          <w:lang w:val="hi_IN" w:bidi="hi_IN"/>
        </w:rPr>
      </w:r>
      <w:r>
        <w:rPr>
          <w:lang w:val="hi_IN" w:bidi="hi_IN"/>
        </w:rPr>
        <w:t>फिर यीशु अपना अधिकार दिखाता है। वह कुछ महत्वपूर्ण बात कहता है, या घोषणा करता है। यीशु ने इस उत्तर का उपयोग उन्हें यह याद दिलाने के लिए किया कि सिक्के पर जिस कैसर का चित्र था, उसके पास अधिकार था। उसे कर वसूलने का अधिकार था। कैसर को कर देने के साथ-साथ परमेश्वर का आदर करना संभव था। हालाँकि, यीशु ने अगुवों को यह भी याद दिलाया कि किसी भी मानव शासक को वह सम्मान लेने का अधिकार नहीं है जो परमेश्‍वर का है। वास्तव में, क्योंकि हम परमेश्वर की "छवि" या एक प्रकार से परमेश्वर की "छाप" धारण करते हैं, हम परमेश्वर के हैं और हमें परमेश्वर के प्रति अपनी निष्ठा रखनी चाहिए। यीशु ने बहुत अच्छा उत्तर दिया। यीशु ने दिखाया कि उसके पास अधिकार था।</w:t>
      </w:r>
    </w:p>
    <w:p>
      <w:pPr/>
      <w:r>
        <w:rPr>
          <w:lang w:val="hi_IN" w:bidi="hi_IN"/>
        </w:rPr>
      </w:r>
      <w:r>
        <w:rPr>
          <w:lang w:val="hi_IN" w:bidi="hi_IN"/>
        </w:rPr>
        <w:t>यहाँ रुकें और समूह में इस प्रश्न पर चर्चा करें: जब आप कोई महत्वपूर्ण कथन बोलते हैं, तो आपके बोलने का तरीका किस प्रकार बदल जाता है? आपके श्रोताओं को कैसे पता चलता है कि आप एक जरुरी कथन बोल रहे हैं? यदि आप किसी कथन को महत्वपूर्ण बनाने के लिए अपनी भाषा में कुछ बदलाव करते हैं, तो यह यीशु की शिक्षा के आपके अनुवाद को कैसे प्रभावित करेगा?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12:13–17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एकमात्र दृश्य में:</w:t>
      </w:r>
      <w:r>
        <w:rPr>
          <w:lang w:val="hi_IN" w:bidi="hi_IN"/>
        </w:rPr>
        <w:t xml:space="preserve"> फरीसी और हेरोदेस के समर्थक यीशु के पास आते हैं और उसे कुछ ऐसा कहने के लिए फँसाने की कोशिश करते हैं जिससे वह मुसीबत में पड़ जाए। वे उससे पूछते हैं, "क्या हमें रोमी राजा को कर देना चाहिए?" यीशु उन्हें कुछ इस तरह से उत्तर देता है जिसकी उन्हें उम्मीद नहीं थी।</w:t>
      </w:r>
    </w:p>
    <w:p>
      <w:pPr/>
      <w:r>
        <w:rPr>
          <w:lang w:val="hi_IN" w:bidi="hi_IN"/>
        </w:rPr>
      </w:r>
      <w:r>
        <w:rPr>
          <w:lang w:val="hi_IN" w:bidi="hi_IN"/>
        </w:rPr>
        <w:t>इस कहानी में ये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संकेत दिया गया है क्योंकि वे उसके साथ थे। उन्होंने बातचीत सुनी होगी, लेकिन उन्होंने इस कहानी में पात्र नही निभाया।</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हेरोदेस के समर्थक</w:t>
      </w:r>
    </w:p>
    <w:p>
      <w:pPr>
        <w:pStyle w:val="ListBullet"/>
        <w:spacing w:line="240" w:lineRule="auto"/>
        <w:ind w:left="720"/>
      </w:pPr>
      <w:r>
        <w:rPr>
          <w:lang w:val="hi_IN" w:bidi="hi_IN"/>
        </w:rPr>
      </w:r>
      <w:r>
        <w:rPr>
          <w:lang w:val="hi_IN" w:bidi="hi_IN"/>
        </w:rPr>
        <w:t>मंदिर के आंगन में अन्य लोग। उन्होंने भी बातचीत सुनी होगी, लेकिन उन्होंने इस कहानी में कोई पात्र नही निभाया।</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 कि यह कहानी उस सप्ताह के दौरान घटित होती है जब यीशु यरूशलेम में मंदिर के आंगन में शिक्षा दे रहा था। यीशु शायद आंगन में ही है जब फरीसी और हेरोदेस के समर्थक उसके पास आते है। हो सकता है कि यीशु उस समय शिक्षा दे रहा हो जब अगुवे उसके पास आते हैं।</w:t>
      </w:r>
    </w:p>
    <w:p>
      <w:pPr/>
      <w:r>
        <w:rPr>
          <w:lang w:val="hi_IN" w:bidi="hi_IN"/>
        </w:rPr>
      </w:r>
      <w:r>
        <w:rPr>
          <w:lang w:val="hi_IN" w:bidi="hi_IN"/>
        </w:rPr>
        <w:t>अगुवे यह कहकर शुरूआत करते हैं कि यीशु एक सच्चा व्यक्ति है। वे कहते हैं, "यीशु, आप इस बात की परवाह नही करते हैं कि लोग आपके बारे में क्या सोचते हैं। आप हर किसी का आदर एक समान करते हैं। आप परमेश्वर के मार्ग की शिक्षा देते हैं।" उसके बाद अगुवे यीशु से कठिन सवाल पूछते हैं। वे यीशु को फँसाने की कोशिश करते हैं। वे यीशु को मुसीबत में डालना चाहते हैं।</w:t>
      </w:r>
    </w:p>
    <w:p>
      <w:pPr/>
      <w:r>
        <w:rPr>
          <w:lang w:val="hi_IN" w:bidi="hi_IN"/>
        </w:rPr>
      </w:r>
      <w:r>
        <w:rPr>
          <w:lang w:val="hi_IN" w:bidi="hi_IN"/>
        </w:rPr>
        <w:t>अगुवे दो सवाल पूछते हैं। हर प्रश्न में वे यीशु को दोनों संभावित उत्तर देते हैं ताकि वह बता सके कि कौन सा उत्तर सही है। पहला प्रश्न है: "क्या राजा कैसर को कर देना उचित है? या नहीं?" दूसरा प्रश्न है: "क्या हमें कर देना चाहिए? या हमें नहीं देना चाहिए?"</w:t>
      </w:r>
    </w:p>
    <w:p>
      <w:pPr/>
      <w:r>
        <w:rPr>
          <w:lang w:val="hi_IN" w:bidi="hi_IN"/>
        </w:rPr>
      </w:r>
      <w:r>
        <w:rPr>
          <w:lang w:val="hi_IN" w:bidi="hi_IN"/>
        </w:rPr>
        <w:t>यीशु जानता था कि अगुवे उसे फँसाने की कोशिश कर रहे हैं। वह कहता है, "एक दीनार या रोमी सिक्का मेरे पास लाओ।" अगुवे एक सिक्का लाते हैं। यीशु ने उसे देखा और प्रश्न पूछा: "इस सिक्के पर किसका चेहरा अंकित है? सिक्के पर क्या लिखा है?" अगुवे उत्तर देते हैं कि सिक्के पर-राजा-कैसर का चेहरा है।</w:t>
      </w:r>
    </w:p>
    <w:p>
      <w:pPr/>
      <w:r>
        <w:rPr>
          <w:lang w:val="hi_IN" w:bidi="hi_IN"/>
        </w:rPr>
      </w:r>
      <w:r>
        <w:rPr>
          <w:lang w:val="hi_IN" w:bidi="hi_IN"/>
        </w:rPr>
        <w:t>यीशु उत्तर देता हैं, "जिस पर कैसर का अधिकार है वह कैसर को दो। जिस पर परमेश्वर का अधिकार है वह परमेश्वर को दो।" यह एक महत्वपूर्ण कथन है।</w:t>
      </w:r>
    </w:p>
    <w:p>
      <w:pPr/>
      <w:r>
        <w:rPr>
          <w:lang w:val="hi_IN" w:bidi="hi_IN"/>
        </w:rPr>
      </w:r>
      <w:r>
        <w:rPr>
          <w:lang w:val="hi_IN" w:bidi="hi_IN"/>
        </w:rPr>
        <w:t>यहाँ रुकें और समूह में चर्चा करें: इस बारे में फिर से बात करें कि आप कैसे दिखाएंगे कि यह आपके अनुवाद में एक महत्वपूर्ण कथन है। इस ऑडियो को यहाँ रोकें।</w:t>
      </w:r>
    </w:p>
    <w:p>
      <w:pPr/>
      <w:r>
        <w:rPr>
          <w:lang w:val="hi_IN" w:bidi="hi_IN"/>
        </w:rPr>
      </w:r>
      <w:r>
        <w:rPr>
          <w:lang w:val="hi_IN" w:bidi="hi_IN"/>
        </w:rPr>
        <w:t>यीशु के उत्तर से अगुवे हैरान और प्रभावित हुए। वे उसे मुसीबत में फँसाने में सफल नहीं हो सके।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12:13–17 का ऑडियो संस्करण सबसे आसानी से समझ आने वाले अनुवाद में सुनें।</w:t>
      </w:r>
    </w:p>
    <w:p>
      <w:pPr/>
      <w:r>
        <w:rPr>
          <w:lang w:val="hi_IN" w:bidi="hi_IN"/>
        </w:rPr>
      </w:r>
      <w:r>
        <w:rPr>
          <w:lang w:val="hi_IN" w:bidi="hi_IN"/>
        </w:rPr>
        <w:t>इस चरण में, समूह इस भाग को नाटकीय के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का संकेत दिया गया है क्योंकि वे उसके साथ थे। उन्होंने बातचीत सुनी होगी, लेकिन उन्होंने इस कहानी में पात्र नही निभाया।</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हेरोदेस के समर्थक</w:t>
      </w:r>
    </w:p>
    <w:p>
      <w:pPr>
        <w:pStyle w:val="ListBullet"/>
        <w:spacing w:line="240" w:lineRule="auto"/>
        <w:ind w:left="720"/>
      </w:pPr>
      <w:r>
        <w:rPr>
          <w:lang w:val="hi_IN" w:bidi="hi_IN"/>
        </w:rPr>
      </w:r>
      <w:r>
        <w:rPr>
          <w:lang w:val="hi_IN" w:bidi="hi_IN"/>
        </w:rPr>
        <w:t>मंदिर के आंगन में अन्य लोग। उन्होंने भी बातचीत सुनी होगी, लेकिन उन्होंने इस कहानी में कोई पात्र नही निभाया।</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नाटक में कुछ जगहों पर, अभिनय को रोकें और पात्र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हो सकता है कि यीशु मंदिर के आंगन में लोगों को शिक्षा दे रहा हो। उसके चेले भी वहाँ हैं। अगुवों का एक समूह यीशु के पास आता है। पहले वे यीशु से अच्छी बातें कहते हैं, लेकिन उसके बाद वे एक प्रश्न पूछते हैं। वे उसे फँसाना चाहते हैं। वे दो तरीकों से प्रश्न पूछते हैं: "क्या कैसर को कर देना उचित या वैध है? या हमें नहीं देना चाहिए?" क्या इसे देना उचित है? या नहीं?"</w:t>
      </w:r>
    </w:p>
    <w:p>
      <w:pPr/>
      <w:r>
        <w:rPr>
          <w:lang w:val="hi_IN" w:bidi="hi_IN"/>
        </w:rPr>
      </w:r>
      <w:r>
        <w:rPr>
          <w:lang w:val="hi_IN" w:bidi="hi_IN"/>
        </w:rPr>
        <w:t>अभिनय को रोकें। यीशु से पूछें, "आप क्या महसूस कर रहे हैं या क्या सोच रहे हैं? वह व्यक्ति कुछ इस तरह उत्तर दे सकता है, "दुखी हूँ कि वे मुझे फँसाने की कोशिश कर रहे हैं," या "दुखी हूँ कि वे मुझे समझ नहीं पा रहे हैं," या "निराश हूँ कि वे मेरी शिक्षा में बाधा डाल रहे हैं।" धार्मिक अगुवों से पूछें, "आप क्या महसूस कर रहे हैं या क्या सोच रहे हैं? वह व्यक्ति कुछ इस तरह उत्तर दे सकता है, "उम्मीद है कि आखिरकार हम उसे फंसा लेंगे," या "निराश हूँ कि इतने सारे लोग उसकी बात सुनते हैं।" अभिनय को जारी रखें।</w:t>
      </w:r>
    </w:p>
    <w:p>
      <w:pPr/>
      <w:r>
        <w:rPr>
          <w:lang w:val="hi_IN" w:bidi="hi_IN"/>
        </w:rPr>
      </w:r>
      <w:r>
        <w:rPr>
          <w:lang w:val="hi_IN" w:bidi="hi_IN"/>
        </w:rPr>
        <w:t>यीशु पूछता है, "तुम मुझे फँसाने की कोशिश क्यों कर रहे हो, या तुम मुझे मुसीबत में डालने की कोशिश क्यों कर रहे हो?" फिर वह कहता है, "एक रोमी सिक्का मेरे पास लाओ" अगुवे उसे एक सिक्का लाकर देते हैं। यीशु ने उनसे पूछा, "सिक्के पर किसकी छवि या चित्र है? सिक्के पर क्या लिखा है?" उन्होंने उत्तर दिया, "सिक्के पर कैसर का चित्र और नाम है।" यीशु उत्तर देता है, "जिस पर कैसर का अधिकार है वह कैसर को दो। जिस पर परमेश्वर का अधिकार है वह परमेश्वर को दो।" अगुवे हैरान हो जाते हैं।</w:t>
      </w:r>
    </w:p>
    <w:p>
      <w:pPr/>
      <w:r>
        <w:rPr>
          <w:lang w:val="hi_IN" w:bidi="hi_IN"/>
        </w:rPr>
      </w:r>
      <w:r>
        <w:rPr>
          <w:lang w:val="hi_IN" w:bidi="hi_IN"/>
        </w:rPr>
        <w:t>अभिनय को रोकें। यीशु से पूछें, "आप क्या महसूस कर रहे हैं या क्या सोच रहे हैं? वह व्यक्ति कुछ इस तरह उत्तर दे सकता है, "मैं अपने पिता परमेश्वर की महिमा करना चाहता हूँ" या "मैं जिस देश में रहता हूँ, उसके नियमों का पालन करना जरुरी है।" अगुवों से पूछे, "आप क्या महसूस कर रहे हैं या क्या सोच रहे हैं?" वह व्यक्ति कुछ इस तरह उत्तर दे सकता है, "उसने प्रश्नों का इतनी अच्छी तरह उत्तर देना कैसे सीखा?" या "अरे नहीं! हम उसे कभी भी फँसा नहीं पाते," या "उसके शिक्षा देने के गुण से मुझे जलन 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12:13–17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किसी ने </w:t>
      </w:r>
      <w:r>
        <w:rPr>
          <w:b/>
          <w:lang w:val="hi_IN" w:bidi="hi_IN"/>
        </w:rPr>
        <w:t>फरीसियों</w:t>
      </w:r>
      <w:r>
        <w:rPr>
          <w:lang w:val="hi_IN" w:bidi="hi_IN"/>
        </w:rPr>
        <w:t xml:space="preserve"> और </w:t>
      </w:r>
      <w:r>
        <w:rPr>
          <w:b/>
          <w:lang w:val="hi_IN" w:bidi="hi_IN"/>
        </w:rPr>
        <w:t>हेरोदेस के समर्थकों</w:t>
      </w:r>
      <w:r>
        <w:rPr>
          <w:lang w:val="hi_IN" w:bidi="hi_IN"/>
        </w:rPr>
        <w:t xml:space="preserve">, जिन्हें </w:t>
      </w:r>
      <w:r>
        <w:rPr>
          <w:b/>
          <w:lang w:val="hi_IN" w:bidi="hi_IN"/>
        </w:rPr>
        <w:t>हेरोदियन</w:t>
      </w:r>
      <w:r>
        <w:rPr>
          <w:lang w:val="hi_IN" w:bidi="hi_IN"/>
        </w:rPr>
        <w:t xml:space="preserve"> कहा जाता था, को यीशु के पास भेजा। हम नहीं जानते कि उन्हें किसने भेजा, लेकिन यदि आपको यह बताना हो कि इन लोगों को किसने भेजा, तो आप कह सकते हैं, "कुछ अगुवों ने फरीसियों और हेरोदेस के समर्थकों को भेजा।" फरीसियों के लिए उसी शब्द का इस्तेमाल करें जो आपने पिछले भागों में इस्तेमाल किया है। </w:t>
      </w:r>
      <w:hyperlink r:id="rId101">
        <w:r>
          <w:rPr>
            <w:lang w:val="hi_IN" w:bidi="hi_IN"/>
          </w:rPr>
          <w:rPr>
            <w:color w:val="0000EE"/>
            <w:u w:val="single"/>
          </w:rPr>
          <w:t>फरीसियों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हेरोदेस के समर्थक, जिन्हें </w:t>
      </w:r>
      <w:r>
        <w:rPr>
          <w:b/>
          <w:lang w:val="hi_IN" w:bidi="hi_IN"/>
        </w:rPr>
        <w:t>हेरोदियन</w:t>
      </w:r>
      <w:r>
        <w:rPr>
          <w:lang w:val="hi_IN" w:bidi="hi_IN"/>
        </w:rPr>
        <w:t xml:space="preserve"> कहा जाता है, हेरोदेस के राजनीतिक मित्र थे और उसे सत्ता में बनाए रखना चाहते थे। </w:t>
      </w:r>
      <w:hyperlink r:id="rId402">
        <w:r>
          <w:rPr>
            <w:lang w:val="hi_IN" w:bidi="hi_IN"/>
          </w:rPr>
          <w:rPr>
            <w:color w:val="0000EE"/>
            <w:u w:val="single"/>
          </w:rPr>
          <w:t>हेरोदियन</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 फरीसी और हेरोदेस के समर्थक यीशु को </w:t>
      </w:r>
      <w:r>
        <w:rPr>
          <w:b/>
          <w:lang w:val="hi_IN" w:bidi="hi_IN"/>
        </w:rPr>
        <w:t>उसकी बातों में फँसाने</w:t>
      </w:r>
      <w:r>
        <w:rPr>
          <w:lang w:val="hi_IN" w:bidi="hi_IN"/>
        </w:rPr>
        <w:t xml:space="preserve"> या उसे </w:t>
      </w:r>
      <w:r>
        <w:rPr>
          <w:b/>
          <w:lang w:val="hi_IN" w:bidi="hi_IN"/>
        </w:rPr>
        <w:t>पकड़ने</w:t>
      </w:r>
      <w:r>
        <w:rPr>
          <w:lang w:val="hi_IN" w:bidi="hi_IN"/>
        </w:rPr>
        <w:t xml:space="preserve"> के लिए उसके पास आए। इसका मतलब यह है कि वे उसकी कही किसी बात के कारण उसे मुसीबत में डालना चाहते हैं। इसका अनुवाद इस प्रकार किया जा सकता है, "उसकी बातों के कारण उसे फँसाना।"</w:t>
      </w:r>
    </w:p>
    <w:p>
      <w:pPr/>
      <w:r>
        <w:rPr>
          <w:lang w:val="hi_IN" w:bidi="hi_IN"/>
        </w:rPr>
      </w:r>
      <w:r>
        <w:rPr>
          <w:lang w:val="hi_IN" w:bidi="hi_IN"/>
        </w:rPr>
        <w:t xml:space="preserve">अगुवे यीशु को </w:t>
      </w:r>
      <w:r>
        <w:rPr>
          <w:b/>
          <w:lang w:val="hi_IN" w:bidi="hi_IN"/>
        </w:rPr>
        <w:t>गुरु</w:t>
      </w:r>
      <w:r>
        <w:rPr>
          <w:lang w:val="hi_IN" w:bidi="hi_IN"/>
        </w:rPr>
        <w:t xml:space="preserve"> कहते हैं। गुरु के लिए उसी शब्द का इस्तेमाल करें जो आपने पिछले भागों में इस्तेमाल किया है। </w:t>
      </w:r>
      <w:hyperlink r:id="rId170">
        <w:r>
          <w:rPr>
            <w:lang w:val="hi_IN" w:bidi="hi_IN"/>
          </w:rPr>
          <w:rPr>
            <w:color w:val="0000EE"/>
            <w:u w:val="single"/>
          </w:rPr>
          <w:t>गुरु</w:t>
        </w:r>
      </w:hyperlink>
      <w:r>
        <w:rPr>
          <w:lang w:val="hi_IN" w:bidi="hi_IN"/>
        </w:rPr>
        <w:t xml:space="preserve"> के बारे में ज्यादा जानकारी के लिए मुख्य शब्दावली देखें।</w:t>
      </w:r>
    </w:p>
    <w:p>
      <w:pPr/>
      <w:r>
        <w:rPr>
          <w:lang w:val="hi_IN" w:bidi="hi_IN"/>
        </w:rPr>
      </w:r>
      <w:r>
        <w:rPr>
          <w:lang w:val="hi_IN" w:bidi="hi_IN"/>
        </w:rPr>
        <w:t>अगुवे यीशु के बारे में अच्छी बातें कहकर उसे फँसाने की कोशिश करते हैं। वे कहते हैं, "आप परमेश्वर का मार्ग सच्चाई से सिखाते हैं।" वे यह कहने की कोशिश कर रहे हैं, "आप परमेश्वर का अनुसरण कैसे करें इस बारे में सच्चाई सिखाते हैं।"</w:t>
      </w:r>
    </w:p>
    <w:p>
      <w:pPr/>
      <w:r>
        <w:rPr>
          <w:lang w:val="hi_IN" w:bidi="hi_IN"/>
        </w:rPr>
      </w:r>
      <w:r>
        <w:rPr>
          <w:lang w:val="hi_IN" w:bidi="hi_IN"/>
        </w:rPr>
        <w:t xml:space="preserve">अगुवे यीशु से पूछते हैं, "क्या </w:t>
      </w:r>
      <w:r>
        <w:rPr>
          <w:b/>
          <w:lang w:val="hi_IN" w:bidi="hi_IN"/>
        </w:rPr>
        <w:t>कैसर</w:t>
      </w:r>
      <w:r>
        <w:rPr>
          <w:lang w:val="hi_IN" w:bidi="hi_IN"/>
        </w:rPr>
        <w:t xml:space="preserve"> को कर देना उचित है या नहीं?" यह रोम के राजा या सम्राट का नाम है-कैसर।</w:t>
      </w:r>
    </w:p>
    <w:p>
      <w:pPr/>
      <w:r>
        <w:rPr>
          <w:lang w:val="hi_IN" w:bidi="hi_IN"/>
        </w:rPr>
      </w:r>
      <w:r>
        <w:rPr>
          <w:lang w:val="hi_IN" w:bidi="hi_IN"/>
        </w:rPr>
        <w:t xml:space="preserve">यहाँ रुकें और समूह में चर्चा करें कि आप </w:t>
      </w:r>
      <w:r>
        <w:rPr>
          <w:b/>
          <w:lang w:val="hi_IN" w:bidi="hi_IN"/>
        </w:rPr>
        <w:t>कैसर</w:t>
      </w:r>
      <w:r>
        <w:rPr>
          <w:lang w:val="hi_IN" w:bidi="hi_IN"/>
        </w:rPr>
        <w:t xml:space="preserve"> के लिए किस शब्द या वाक्यांश का इस्तेमाल करेंगे। </w:t>
      </w:r>
      <w:hyperlink r:id="rId403">
        <w:r>
          <w:rPr>
            <w:lang w:val="hi_IN" w:bidi="hi_IN"/>
          </w:rPr>
          <w:rPr>
            <w:color w:val="0000EE"/>
            <w:u w:val="single"/>
          </w:rPr>
          <w:t>कैसर</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जानता था कि वे लोग ईमानदार नहीं थे। उसने उनके कपट को पहचान लिया। </w:t>
      </w:r>
      <w:r>
        <w:rPr>
          <w:b/>
          <w:lang w:val="hi_IN" w:bidi="hi_IN"/>
        </w:rPr>
        <w:t>कपट</w:t>
      </w:r>
      <w:r>
        <w:rPr>
          <w:lang w:val="hi_IN" w:bidi="hi_IN"/>
        </w:rPr>
        <w:t xml:space="preserve"> तब होता है जब कोई व्यक्ति उस बात पर विश्वास नहीं करता जो वह कह रहा होता है कि वह विश्वास करता है। कपटी का अर्थ है ऐसा व्यक्ति जो बाहर से अच्छा दिखता है, लेकिन मन से वह परमेश्वर से सच्चा प्रेम नहीं करता। कपटी लोग चाहते हैं कि दूसरे लोग उन्हें अच्छे काम करते हुए देखें ताकि लोग उनकी प्रशंसा करें।</w:t>
      </w:r>
    </w:p>
    <w:p>
      <w:pPr/>
      <w:r>
        <w:rPr>
          <w:lang w:val="hi_IN" w:bidi="hi_IN"/>
        </w:rPr>
      </w:r>
      <w:r>
        <w:rPr>
          <w:lang w:val="hi_IN" w:bidi="hi_IN"/>
        </w:rPr>
        <w:t xml:space="preserve">यहाँ रुकें और समूह में चर्चा करें कि आप </w:t>
      </w:r>
      <w:r>
        <w:rPr>
          <w:b/>
          <w:lang w:val="hi_IN" w:bidi="hi_IN"/>
        </w:rPr>
        <w:t>कपट</w:t>
      </w:r>
      <w:r>
        <w:rPr>
          <w:lang w:val="hi_IN" w:bidi="hi_IN"/>
        </w:rPr>
        <w:t xml:space="preserve"> के लिए किस शब्द या वाक्यांश का इस्तेमाल करेंगे। </w:t>
      </w:r>
      <w:hyperlink r:id="rId241">
        <w:r>
          <w:rPr>
            <w:lang w:val="hi_IN" w:bidi="hi_IN"/>
          </w:rPr>
          <w:rPr>
            <w:color w:val="0000EE"/>
            <w:u w:val="single"/>
          </w:rPr>
          <w:t>कपट</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यीशु ने उन लोगों से एक दीनार लाने को कहा, जो चाँदी का बना एक रोमी सिक्का है। एक </w:t>
      </w:r>
      <w:r>
        <w:rPr>
          <w:b/>
          <w:lang w:val="hi_IN" w:bidi="hi_IN"/>
        </w:rPr>
        <w:t>दीनार</w:t>
      </w:r>
      <w:r>
        <w:rPr>
          <w:lang w:val="hi_IN" w:bidi="hi_IN"/>
        </w:rPr>
        <w:t xml:space="preserve"> आमतौर पर एक दिन की मजदूरी के बराबर होता था। इस सिक्के पर कैसर या रोमी राजा के सिर का चित्र उकेरा या छापा हुआ था। सिक्के पर एक लेख या अभिलेख भी था जिसमें सम्राट का नाम होता था और आमतौर पर इसमें 'ईश्वर का पुत्र' जैसे शब्द भी लिखे होते थे। इस सिक्के को देखकर ऐसा लगता था जैसे रोमी राजा कोई देवता हो।</w:t>
      </w:r>
    </w:p>
    <w:p>
      <w:pPr/>
      <w:r>
        <w:rPr>
          <w:lang w:val="hi_IN" w:bidi="hi_IN"/>
        </w:rPr>
      </w:r>
      <w:r>
        <w:rPr>
          <w:lang w:val="hi_IN" w:bidi="hi_IN"/>
        </w:rPr>
        <w:t xml:space="preserve">यहाँ रुकें और एक समूह में एक दीनार की तस्वीर देखें। चर्चा करें कि आप </w:t>
      </w:r>
      <w:r>
        <w:rPr>
          <w:b/>
          <w:lang w:val="hi_IN" w:bidi="hi_IN"/>
        </w:rPr>
        <w:t>दीनार</w:t>
      </w:r>
      <w:r>
        <w:rPr>
          <w:lang w:val="hi_IN" w:bidi="hi_IN"/>
        </w:rPr>
        <w:t xml:space="preserve"> के लिए किस शब्द या वाक्यांश का इस्तेमाल करेंगे। अधिक जानकारी के लिए मुख्य शब्दावली में </w:t>
      </w:r>
      <w:hyperlink r:id="rId404">
        <w:r>
          <w:rPr>
            <w:lang w:val="hi_IN" w:bidi="hi_IN"/>
          </w:rPr>
          <w:rPr>
            <w:color w:val="0000EE"/>
            <w:u w:val="single"/>
          </w:rPr>
          <w:t>दीनार</w:t>
        </w:r>
      </w:hyperlink>
      <w:r>
        <w:rPr>
          <w:lang w:val="hi_IN" w:bidi="hi_IN"/>
        </w:rPr>
        <w:t xml:space="preserve"> शब्द देखें। इस ऑडियो को यहाँ रोकें।</w:t>
      </w:r>
    </w:p>
    <w:p>
      <w:pPr/>
      <w:r>
        <w:rPr>
          <w:lang w:val="hi_IN" w:bidi="hi_IN"/>
        </w:rPr>
      </w:r>
      <w:r>
        <w:rPr>
          <w:lang w:val="hi_IN" w:bidi="hi_IN"/>
        </w:rPr>
        <w:t xml:space="preserve">यीशु ने उन लोगों को बहुत अच्छा उत्तर दिया। वे </w:t>
      </w:r>
      <w:r>
        <w:rPr>
          <w:b/>
          <w:lang w:val="hi_IN" w:bidi="hi_IN"/>
        </w:rPr>
        <w:t>चकित</w:t>
      </w:r>
      <w:r>
        <w:rPr>
          <w:lang w:val="hi_IN" w:bidi="hi_IN"/>
        </w:rPr>
        <w:t xml:space="preserve"> थे, जिसका अर्थ है कि वे समझदारी से दिए गए उत्तर को सुनकर हैरान या अचंभित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समझने आए वाले अनुवाद में सुनें।</w:t>
      </w:r>
    </w:p>
    <w:p>
      <w:pPr/>
      <w:r>
        <w:rPr>
          <w:lang w:val="hi_IN" w:bidi="hi_IN"/>
        </w:rPr>
      </w:r>
      <w:r>
        <w:rPr>
          <w:lang w:val="hi_IN" w:bidi="hi_IN"/>
        </w:rPr>
        <w:t>इस सत्र में, सामूहिक रूप में, इस भाग को अपनी भाषा में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12:13–17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05">
        <w:r>
          <w:rPr>
            <w:lang w:val="hi_IN" w:bidi="hi_IN"/>
          </w:rPr>
          <w:rPr>
            <w:color w:val="0000EE"/>
            <w:u w:val="single"/>
          </w:rPr>
          <w:t>सुने और मन में रखें</w:t>
        </w:r>
      </w:hyperlink>
      <w:r>
        <w:rPr>
          <w:lang w:val="hi_IN" w:bidi="hi_IN"/>
        </w:rPr>
        <w:t xml:space="preserve"> (469 KB)</w:t>
      </w:r>
      <w:r>
        <w:rPr>
          <w:lang w:val="hi_IN" w:bidi="hi_IN"/>
        </w:rPr>
      </w:r>
    </w:p>
    <w:p>
      <w:pPr>
        <w:pStyle w:val="ListBullet"/>
        <w:spacing w:line="240" w:lineRule="auto"/>
        <w:ind w:left="720"/>
      </w:pPr>
      <w:r>
        <w:rPr>
          <w:lang w:val="hi_IN" w:bidi="hi_IN"/>
        </w:rPr>
      </w:r>
      <w:hyperlink r:id="rId406">
        <w:r>
          <w:rPr>
            <w:lang w:val="hi_IN" w:bidi="hi_IN"/>
          </w:rPr>
          <w:rPr>
            <w:color w:val="0000EE"/>
            <w:u w:val="single"/>
          </w:rPr>
          <w:t>पाठ का परिचय</w:t>
        </w:r>
      </w:hyperlink>
      <w:r>
        <w:rPr>
          <w:lang w:val="hi_IN" w:bidi="hi_IN"/>
        </w:rPr>
        <w:t xml:space="preserve"> (3.9 MB)</w:t>
      </w:r>
      <w:r>
        <w:rPr>
          <w:lang w:val="hi_IN" w:bidi="hi_IN"/>
        </w:rPr>
      </w:r>
    </w:p>
    <w:p>
      <w:pPr>
        <w:pStyle w:val="ListBullet"/>
        <w:spacing w:line="240" w:lineRule="auto"/>
        <w:ind w:left="720"/>
      </w:pPr>
      <w:r>
        <w:rPr>
          <w:lang w:val="hi_IN" w:bidi="hi_IN"/>
        </w:rPr>
      </w:r>
      <w:hyperlink r:id="rId407">
        <w:r>
          <w:rPr>
            <w:lang w:val="hi_IN" w:bidi="hi_IN"/>
          </w:rPr>
          <w:rPr>
            <w:color w:val="0000EE"/>
            <w:u w:val="single"/>
          </w:rPr>
          <w:t>घटनाओं को समझाना</w:t>
        </w:r>
      </w:hyperlink>
      <w:r>
        <w:rPr>
          <w:lang w:val="hi_IN" w:bidi="hi_IN"/>
        </w:rPr>
        <w:t xml:space="preserve"> (2.0 MB)</w:t>
      </w:r>
      <w:r>
        <w:rPr>
          <w:lang w:val="hi_IN" w:bidi="hi_IN"/>
        </w:rPr>
      </w:r>
    </w:p>
    <w:p>
      <w:pPr>
        <w:pStyle w:val="ListBullet"/>
        <w:spacing w:line="240" w:lineRule="auto"/>
        <w:ind w:left="720"/>
      </w:pPr>
      <w:r>
        <w:rPr>
          <w:lang w:val="hi_IN" w:bidi="hi_IN"/>
        </w:rPr>
      </w:r>
      <w:hyperlink r:id="rId408">
        <w:r>
          <w:rPr>
            <w:lang w:val="hi_IN" w:bidi="hi_IN"/>
          </w:rPr>
          <w:rPr>
            <w:color w:val="0000EE"/>
            <w:u w:val="single"/>
          </w:rPr>
          <w:t>पाठ को नाटकीय रूप देना</w:t>
        </w:r>
      </w:hyperlink>
      <w:r>
        <w:rPr>
          <w:lang w:val="hi_IN" w:bidi="hi_IN"/>
        </w:rPr>
        <w:t xml:space="preserve"> (2.3 MB)</w:t>
      </w:r>
      <w:r>
        <w:rPr>
          <w:lang w:val="hi_IN" w:bidi="hi_IN"/>
        </w:rPr>
      </w:r>
    </w:p>
    <w:p>
      <w:pPr>
        <w:pStyle w:val="ListBullet"/>
        <w:spacing w:line="240" w:lineRule="auto"/>
        <w:ind w:left="720"/>
      </w:pPr>
      <w:r>
        <w:rPr>
          <w:lang w:val="hi_IN" w:bidi="hi_IN"/>
        </w:rPr>
      </w:r>
      <w:hyperlink r:id="rId409">
        <w:r>
          <w:rPr>
            <w:lang w:val="hi_IN" w:bidi="hi_IN"/>
          </w:rPr>
          <w:rPr>
            <w:color w:val="0000EE"/>
            <w:u w:val="single"/>
          </w:rPr>
          <w:t>आवश्यक जानकारी</w:t>
        </w:r>
      </w:hyperlink>
      <w:r>
        <w:rPr>
          <w:lang w:val="hi_IN" w:bidi="hi_IN"/>
        </w:rPr>
        <w:t xml:space="preserve"> (2.3 MB)</w:t>
      </w:r>
      <w:r>
        <w:rPr>
          <w:lang w:val="hi_IN" w:bidi="hi_IN"/>
        </w:rPr>
      </w:r>
    </w:p>
    <w:p>
      <w:pPr>
        <w:pStyle w:val="ListBullet"/>
        <w:spacing w:line="240" w:lineRule="auto"/>
        <w:ind w:left="720"/>
      </w:pPr>
      <w:r>
        <w:rPr>
          <w:lang w:val="hi_IN" w:bidi="hi_IN"/>
        </w:rPr>
      </w:r>
      <w:hyperlink r:id="rId410">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12:18–27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12:18–27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सामूहिक रूप में, निम्नलिखित प्रश्नों पर चर्चा करें:</w:t>
      </w:r>
    </w:p>
    <w:p>
      <w:pPr>
        <w:pStyle w:val="ListNumber"/>
        <w:numPr>
          <w:ilvl w:val="0"/>
          <w:numId w:val="63"/>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पसंद नहीं आया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12:18–27 का ऑडियो संस्करण सबसे आसानी से समझ आने वाले अनुवाद में सुनें।</w:t>
      </w:r>
    </w:p>
    <w:p>
      <w:pPr/>
      <w:r>
        <w:rPr>
          <w:lang w:val="hi_IN" w:bidi="hi_IN"/>
        </w:rPr>
      </w:r>
      <w:r>
        <w:rPr>
          <w:lang w:val="hi_IN" w:bidi="hi_IN"/>
        </w:rPr>
        <w:t>कुछ समय बाद, जब फरीसी और हेरोदेस के समर्थक यीशु के पास आए थे, तब सदूकियों का एक समूह भी उसके पास आया। यीशु शायद अभी भी मंदिर के आंगन में था। हो सकता है कि पिछले भाग के समान ही यह घटना बाद में उसी दिन में घटित हुई हो। सदूकी लोग धार्मिक अगुवों का एक समूह थे जो यह विश्वास करते थे कि मूसा के द्वारा लिखी गई पुराने नियम की व्यवस्था ही एकमात्र आवश्यक व्यवस्था थी। वे उन मौखिक परम्पराओं पर विश्वास नहीं करते थे जो फरीसियों ने बनाई थीं। वे यह विश्वास नहीं करते थे कि परमेश्‍वर किसी दिन सब लोगों को मरे हुओं में से जिलाएगा। इसके बजाय, वे विश्वास करते थे कि जब लोग मर जाते हैं, तो वे मरे ही रहते हैं।</w:t>
      </w:r>
    </w:p>
    <w:p>
      <w:pPr/>
      <w:r>
        <w:rPr>
          <w:lang w:val="hi_IN" w:bidi="hi_IN"/>
        </w:rPr>
      </w:r>
      <w:r>
        <w:rPr>
          <w:lang w:val="hi_IN" w:bidi="hi_IN"/>
        </w:rPr>
        <w:t>धार्मिक अगुवे लोगों के लिए पवित्रशास्त्र, या यहूदी पवित्र लेखन की व्याख्या करते थे। धार्मिक अगुवों के हर समूह की परमेश्वर की व्यवस्था की अलग-अलग व्याख्या थी। वे इस बात पर चर्चा करना पसंद करते थे कि किसकी व्याख्या सही थी। वे एक-दूसरे को यह विश्वास दिलाना चाहते थे कि उनका तरीका ही सही है। एक दूसरे को विशिष्ट पवित्रशास्त्र की याद दिलाना सामान्य बात थी। इस भाग में, सदूकियों ने विवाह के बारे में मूसा की व्यवस्था से एक उदाहरण दिया। व्यवस्थाविवरण 25 अध्याय में मूसा ने लिखा था कि यदि कोई पुरुष बिना नर सन्तान के मर जाए, तो उसका छोटा भाई उस पुरुष की पत्नी से विवाह करे और उससे सन्तान उत्पन्न करे। उस सन्तान को पहले भाई की सन्तान माना जाएगा। ये सन्तान अब भी उस भाई की होंगी जो मर गया है। उन सन्तानों को मरे हुए पहले भाई की सम्पत्ति विरासत में मिलेगी और उनका नाम भी उसी के नाम पर होगा।</w:t>
      </w:r>
    </w:p>
    <w:p>
      <w:pPr/>
      <w:r>
        <w:rPr>
          <w:lang w:val="hi_IN" w:bidi="hi_IN"/>
        </w:rPr>
      </w:r>
      <w:r>
        <w:rPr>
          <w:lang w:val="hi_IN" w:bidi="hi_IN"/>
        </w:rPr>
        <w:t>यहाँ रुकें और समूह में इस प्रश्न पर चर्चा करें: जब आपकी संस्कृति में कोई मर जाता है, तो उसकी सम्पत्ति का वारिस कौन होता है? यदि किसी स्त्री का पति मर जाए और उसकी कोई सन्तान न हो, तो उसकी देखभाल कौन करता है? यीशु की संस्कृति में, केवल पुत्र ही सम्पत्ति के वारिस हो सकते थे। यदि किसी स्त्री का पति मर जाए और उसके कोई सन्तान न हो, तो उसके पति के भाई को उससे विवाह करना होगा। यह आपकी संस्कृति से कैसे अलग है? इस ऑडियो को यहाँ रोकें।</w:t>
      </w:r>
    </w:p>
    <w:p>
      <w:pPr/>
      <w:r>
        <w:rPr>
          <w:lang w:val="hi_IN" w:bidi="hi_IN"/>
        </w:rPr>
      </w:r>
      <w:r>
        <w:rPr>
          <w:lang w:val="hi_IN" w:bidi="hi_IN"/>
        </w:rPr>
        <w:t>सदूकी यह साबित करना चाहते थे कि पवित्रशास्त्र की उनकी व्याख्या सही थी कि लोग मरे हुओं में से नहीं जी उठते। इसके बाद वे इसे साबित करने के लिए एक सम्भावित स्थिति का उदाहरण देते हैं। वे जो कहानी सुनाते हैं वह कोई सच्ची कहानी नहीं है, केवल एक सम्भावना है।</w:t>
      </w:r>
    </w:p>
    <w:p>
      <w:pPr/>
      <w:r>
        <w:rPr>
          <w:lang w:val="hi_IN" w:bidi="hi_IN"/>
        </w:rPr>
      </w:r>
      <w:r>
        <w:rPr>
          <w:lang w:val="hi_IN" w:bidi="hi_IN"/>
        </w:rPr>
        <w:t>यहाँ रुकें और समूह में इस प्रश्न पर चर्चा करें: आपके धार्मिक अगुवे शिक्षा देने के लिए उदाहरण वाली कहानियों का इस्तेमाल कैसे करते हैं? यदि ऐसा है, तो उस कहानी का एक उदाहरण दें जो वे बता सकते हैं। इस ऑडियो को यहाँ रोकें।</w:t>
      </w:r>
    </w:p>
    <w:p>
      <w:pPr/>
      <w:r>
        <w:rPr>
          <w:lang w:val="hi_IN" w:bidi="hi_IN"/>
        </w:rPr>
      </w:r>
      <w:r>
        <w:rPr>
          <w:lang w:val="hi_IN" w:bidi="hi_IN"/>
        </w:rPr>
        <w:t>सदूकियों के उदाहरण में, वे लोग सात भाई हैं। सात यहूदियों की पसंदीदा संख्या है। शायद इस संख्या का इस्तेमाल कहानी को अधिक रोचक बनाने और अपनी बात पर जोर देने के लिए किया होगा। पहले भाई की मृत्यु के बाद, उस विधवा को उसके प्रत्येक छोटे भाई से एक-एक करके विवाह करना पड़ा, जब तक कि उसके सात पति न हो जाएँ। उसके बाद वह विधवा भी मर जाती है। वे यीशु से पूछते हैं कि पुनरुत्थान में वह स्त्री किसकी पत्नी होगी। वे किसी व्यक्ति का पुनरुत्थान में विश्वास करना मूर्खतापूर्ण बात दिखाना चाहते हैं। सदूकी लोगों के विचार से यदि परमेश्वर ने सब लोगों को फिर से जीवित कर दिया, तो उस स्त्री के लिए एक ही समय में सभी सात पतियों से विवाह करना असम्भव होगा। उनके कहने का अर्थ यह था कि परमेश्‍वर की व्यवस्था, जिसमें कहा गया था कि एक पुरुष को अपने भाई की विधवा से विवाह करना चाहिए, उससे पता चलता है कि परमेश्‍वर लोगों को फिर से जीवित नहीं करेगा।</w:t>
      </w:r>
    </w:p>
    <w:p>
      <w:pPr/>
      <w:r>
        <w:rPr>
          <w:lang w:val="hi_IN" w:bidi="hi_IN"/>
        </w:rPr>
      </w:r>
      <w:r>
        <w:rPr>
          <w:lang w:val="hi_IN" w:bidi="hi_IN"/>
        </w:rPr>
        <w:t>पिछले भाग के समान, इसके बाद यीशु अधिकार या कार्य करने की शक्ति के साथ स्पष्ट और प्रत्यक्ष शिक्षा देता है। हमेशा की तरह, यीशु ने और अधिक प्रश्नों के साथ उत्तर दिया। फिर वह पवित्रशास्त्र के उदाहरणों के साथ अपने प्रश्नों का उत्तर देता है। यीशु पूछता है, "क्या तुम इसलिये गलत नहीं हो क्योंकि तुम पवित्रशास्त्र को और परमेश्वर की सामर्थ्य को नहीं जानते?" इसका अर्थ है, "तुम पवित्रशास्त्र को नहीं समझते और तुम यह नहीं जानते कि परमेश्वर के पास बहुत सामर्थ्य है। इसी कारण तुम गलत हो।" तब यीशु उन्हें बताता है कि वे कैसे गलत हैं। सबसे पहले, वह इस बात की पुष्टि करता है कि मरे हुओं का पुनरुत्थान होगा। फिर वह समझाता है कि मरे हुओं में से जी उठने के बाद लोग विवाह नहीं करेंगे। इसके बजाय, उनके जीवन स्वर्गदूतों के जीवन जैसे होंगे। स्वर्गदूत आत्मिक प्राणी हैं जो परमेश्वर के संदेशवाहक के रूप में सेवा करते हैं और स्वर्ग में, या उस स्थान पर रहते हैं जहाँ परमेश्वर रहता है। स्वर्गदूतों का मुख्य उद्देश्य और ध्यान परमेश्वर की आराधना करना और उससे बातचीत करना है। स्वर्गदूतों का विवाह नहीं होता।</w:t>
      </w:r>
    </w:p>
    <w:p>
      <w:pPr/>
      <w:r>
        <w:rPr>
          <w:lang w:val="hi_IN" w:bidi="hi_IN"/>
        </w:rPr>
      </w:r>
      <w:r>
        <w:rPr>
          <w:lang w:val="hi_IN" w:bidi="hi_IN"/>
        </w:rPr>
        <w:t>फिर यीशु पूछता है, "क्या तुमने कभी मूसा के लेखों में और जलती हुई झाड़ी के पास मूसा की कहानी में मरे हुओं के पुनरुत्थान के बारे में नहीं पढ़ा?" यीशु यह प्रश्न सदूकियों को डाँटने के लिए पूछता है, इसलिये नहीं कि वह चाहता था कि वे इसका उत्तर दें। सदूकी लोग मूसा की पुस्तकों को बहुत अच्छी तरह से जानते थे। यीशु उन्हें निर्गमन की पुस्तक में पाई जाने वाली मूसा की कहानी याद दिलाता है। मूसा एक झाड़ी के पास है जो जलती तो है, परन्तु भस्म नहीं होती। परमेश्वर उस झाड़ी में से मूसा से बात करता है। परमेश्वर कहता है, "मैं अब्राहम का परमेश्वर, इसहाक का परमेश्वर, और याकूब का परमेश्वर हूँ।" अब्राहम, उसका पुत्र इसहाक, और इसहाक का पुत्र याकूब यहूदी जनसमूह के तीन प्रथम पूर्वज थे। परमेश्वर ने अब्राहम, इसहाक और याकूब से प्रतिज्ञा की थी कि वह उन्हें कभी नहीं छोड़ेगा-अर्थात् वह हमेशा उनके साथ रहेगा। परन्तु जब परमेश्वर मूसा से बात करता है, तो अब्राहम, इसहाक और याकूब पहले ही मर चुके होते हैं! इसका अर्थ यह है कि यदि परमेश्वर अभी भी उनका परमेश्वर है, तो अब्राहम, इसहाक और याकूब को अभी भी अस्तित्व में होना चाहिए। इस कारण, जिन लोगों को हम मरा हुआ समझते हैं वे वास्तव में जीवित हैं! पवित्रशास्त्र जिसका सदूकी लोग बहुत आदर करते थे यीशु उसकी इस कहानी का इस्तेमाल उन्हें यह दिखाने के लिए करता है कि वे गलत थे।</w:t>
      </w:r>
    </w:p>
    <w:p>
      <w:pPr/>
      <w:r>
        <w:rPr>
          <w:lang w:val="hi_IN" w:bidi="hi_IN"/>
        </w:rPr>
      </w:r>
      <w:r>
        <w:rPr>
          <w:lang w:val="hi_IN" w:bidi="hi_IN"/>
        </w:rPr>
        <w:t>यहाँ रुकें और समूह में इस प्रश्न पर चर्चा करें: आपकी संस्कृति में आमतौर पर लोगों के मरे हुओं में से जी उठने के बारे में क्या विश्वास किया जाता है? यदि लोग मरे हुओं में से जी उठेंगे, तो वे ऐसा कब करेंगे? इस ऑडियो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12:18–27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अपने चेलों के साथ मंदिर के आँगन में है। सदूकी लोग यीशु के पास आते हैं। वे विवाह के बारे में यीशु को मूसा की व्यवस्था याद दिलाते हैं।</w:t>
      </w:r>
    </w:p>
    <w:p>
      <w:pPr/>
      <w:r>
        <w:rPr>
          <w:lang w:val="hi_IN" w:bidi="hi_IN"/>
        </w:rPr>
      </w:r>
      <w:r>
        <w:rPr>
          <w:b/>
          <w:lang w:val="hi_IN" w:bidi="hi_IN"/>
        </w:rPr>
        <w:t>दूसरे दृश्य में:</w:t>
      </w:r>
      <w:r>
        <w:rPr>
          <w:lang w:val="hi_IN" w:bidi="hi_IN"/>
        </w:rPr>
        <w:t xml:space="preserve"> सदूकी एक ऐसे व्यक्ति के बारे में कहानी सुनाते हैं जो अपनी पत्नी से विवाह करने के बाद बिना कोई सन्तान उत्पन्न किए मर गया। उस व्यक्ति के 7 भाइयों ने भी उस विधवा से विवाह किया और उनमें से हर एक बिना कोई सन्तान उत्पन्न किए मर गया। उसके बाद वह स्त्री भी मर जाती है। मरे हुओं के पुनरुत्थान में विश्वास करने वालों का मजाक उड़ाने के लिए सदूकी यीशु से पूछते हैं कि पुनरुत्थान में उस स्त्री का विवाह किससे होगा।</w:t>
      </w:r>
    </w:p>
    <w:p>
      <w:pPr/>
      <w:r>
        <w:rPr>
          <w:lang w:val="hi_IN" w:bidi="hi_IN"/>
        </w:rPr>
      </w:r>
      <w:r>
        <w:rPr>
          <w:b/>
          <w:lang w:val="hi_IN" w:bidi="hi_IN"/>
        </w:rPr>
        <w:t>तीसरे दृश्य में:</w:t>
      </w:r>
      <w:r>
        <w:rPr>
          <w:lang w:val="hi_IN" w:bidi="hi_IN"/>
        </w:rPr>
        <w:t xml:space="preserve"> सदूकी परमेश्वर के विषय में क्या जानते हैं इस बारे में प्रश्न पूछकर यीशु सदूकियों को डाँटता है। उसके बाद यीशु समझाता है कि स्वर्ग में कोई विवाह नहीं होता। यीशु सदूकियों को याद दिलाता है कि जब परमेश्वर ने मूसा को अपना परिचय दिया था तब उसने क्या कहा था। परमेश्‍वर ने कहा था कि वह अब्राहम, इसहाक और याकूब का परमेश्‍वर है। यीशु कहता है कि परमेश्वर मरे हुओं का नहीं, परन्तु जीवितों का परमेश्वर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 xml:space="preserve">एक व्यक्ति </w:t>
      </w:r>
    </w:p>
    <w:p>
      <w:pPr>
        <w:pStyle w:val="ListBullet"/>
        <w:spacing w:line="240" w:lineRule="auto"/>
        <w:ind w:left="720"/>
      </w:pPr>
      <w:r>
        <w:rPr>
          <w:lang w:val="hi_IN" w:bidi="hi_IN"/>
        </w:rPr>
      </w:r>
      <w:r>
        <w:rPr>
          <w:lang w:val="hi_IN" w:bidi="hi_IN"/>
        </w:rPr>
        <w:t>उस व्यक्ति का भाई</w:t>
      </w:r>
    </w:p>
    <w:p>
      <w:pPr>
        <w:pStyle w:val="ListBullet"/>
        <w:spacing w:line="240" w:lineRule="auto"/>
        <w:ind w:left="720"/>
      </w:pPr>
      <w:r>
        <w:rPr>
          <w:lang w:val="hi_IN" w:bidi="hi_IN"/>
        </w:rPr>
      </w:r>
      <w:r>
        <w:rPr>
          <w:lang w:val="hi_IN" w:bidi="hi_IN"/>
        </w:rPr>
        <w:t>उस व्यक्ति की पत्नी</w:t>
      </w:r>
    </w:p>
    <w:p>
      <w:pPr>
        <w:pStyle w:val="ListBullet"/>
        <w:spacing w:line="240" w:lineRule="auto"/>
        <w:ind w:left="720"/>
      </w:pPr>
      <w:r>
        <w:rPr>
          <w:lang w:val="hi_IN" w:bidi="hi_IN"/>
        </w:rPr>
      </w:r>
      <w:r>
        <w:rPr>
          <w:lang w:val="hi_IN" w:bidi="hi_IN"/>
        </w:rPr>
        <w:t>उस व्यक्ति के 7 भाई</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अब्राहम, इसहाक, और याकूब</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यह कहानी फरीसियों और हेरोदेस के समर्थकों के यीशु के पास आने के कुछ समय बाद, शायद उसी दिन घटित होती है। यह कहानी शायद मंदिर के आँगन में घटित होती है। कुछ सदूकी यीशु के पास आते हैं।</w:t>
      </w:r>
    </w:p>
    <w:p>
      <w:pPr/>
      <w:r>
        <w:rPr>
          <w:lang w:val="hi_IN" w:bidi="hi_IN"/>
        </w:rPr>
      </w:r>
      <w:r>
        <w:rPr>
          <w:lang w:val="hi_IN" w:bidi="hi_IN"/>
        </w:rPr>
        <w:t>यहाँ रुकें और समूह में इस प्रश्न पर चर्चा करें: इस भाग में ही हम सुनते हैं कि सदूकी मरे हुओं के पुनरुत्थान में विश्वास नहीं करते थे। आपकी भाषा यह कैसे प्रकट करती है कि आप अनुवाद में पृष्ठभूमि की जानकारी बता रहे हैं? इस ऑडियो को यहाँ रोकें।</w:t>
      </w:r>
    </w:p>
    <w:p>
      <w:pPr/>
      <w:r>
        <w:rPr>
          <w:lang w:val="hi_IN" w:bidi="hi_IN"/>
        </w:rPr>
      </w:r>
      <w:r>
        <w:rPr>
          <w:lang w:val="hi_IN" w:bidi="hi_IN"/>
        </w:rPr>
        <w:t>यह याद रखना महत्वपूर्ण है कि इस बातचीत में तीन छोटी कहानियाँ बताई गई हैं: सात पतियों वाली स्त्री की कहानी, स्वर्ग में लोगों और स्वर्गदूतों का वर्णन, और परमेश्वर के द्वारा झाड़ी में से मूसा से बात करने की कहानी।</w:t>
      </w:r>
    </w:p>
    <w:p>
      <w:pPr/>
      <w:r>
        <w:rPr>
          <w:lang w:val="hi_IN" w:bidi="hi_IN"/>
        </w:rPr>
      </w:r>
      <w:r>
        <w:rPr>
          <w:lang w:val="hi_IN" w:bidi="hi_IN"/>
        </w:rPr>
        <w:t>पहली कहानी पर ध्यान देना महत्वपूर्ण है। सदूकी विवाह के बारे में मूसा की व्यवस्था का वर्णन कर रहे हैं। फिर सदूकियों ने "अब" या "ठीक है" जैसे शब्दों का इस्तेमाल करके एक मनगढ़ंत कहानी प्रस्तुत की। जिस रीति से आप सबसे बड़े भाई और उसके अन्य भाइयों का वर्णन करते हैं उस पर सावधानीपूर्वक ध्यान दें। सातों भाइयों में से प्रत्येक ने उस स्त्री से विवाह किया, परन्तु उनमें से किसी को भी सन्तान उत्पन्न नहीं हुई।</w:t>
      </w:r>
    </w:p>
    <w:p>
      <w:pPr/>
      <w:r>
        <w:rPr>
          <w:lang w:val="hi_IN" w:bidi="hi_IN"/>
        </w:rPr>
      </w:r>
      <w:r>
        <w:rPr>
          <w:lang w:val="hi_IN" w:bidi="hi_IN"/>
        </w:rPr>
        <w:t>यहाँ रुकें और समूह में इस प्रश्न पर चर्चा करें: इस प्रकार के दोहराए जाने वाले कार्य के बारे में आपकी भाषा कैसे बात करती है? हो सकता है कि आपको यह स्पष्ट करने की आवश्यकता पड़े कि उस स्त्री ने एक भाई के बाद दूसरे भाई से विवाह किया, और किसी भी भाई को उस स्त्री से कोई सन्तान उत्पन्न नहीं हुई। इस ऑडियो को यहाँ रोकें।</w:t>
      </w:r>
    </w:p>
    <w:p>
      <w:pPr/>
      <w:r>
        <w:rPr>
          <w:lang w:val="hi_IN" w:bidi="hi_IN"/>
        </w:rPr>
      </w:r>
      <w:r>
        <w:rPr>
          <w:lang w:val="hi_IN" w:bidi="hi_IN"/>
        </w:rPr>
        <w:t>यह याद रखना महत्वपूर्ण है कि यीशु ने सदूकियों को डाँटने के लिए एक प्रश्न के साथ उत्तर दिया। वह पूछता है, "कहीं तुम इसलिये तो भूल में नहीं पड़े हो क्योंकि तुम पवित्रशास्त्र या परमेश्वर की सामर्थ्य को नहीं जानते?" यीशु इस प्रश्न का प्रयोग इस बात पर जोर देने के लिए कहता है कि सदूकियों को न तो पवित्रशास्त्र की और न ही परमेश्वर की सामर्थ्य की समझ थी।</w:t>
      </w:r>
    </w:p>
    <w:p>
      <w:pPr/>
      <w:r>
        <w:rPr>
          <w:lang w:val="hi_IN" w:bidi="hi_IN"/>
        </w:rPr>
      </w:r>
      <w:r>
        <w:rPr>
          <w:lang w:val="hi_IN" w:bidi="hi_IN"/>
        </w:rPr>
        <w:t>दूसरी छोटी कहानी में यह याद रखना महत्वपूर्ण है कि लोग स्वर्गदूतों के समान होंगे, परन्तु वे स्वर्गदूत नहीं होंगे।</w:t>
      </w:r>
    </w:p>
    <w:p>
      <w:pPr/>
      <w:r>
        <w:rPr>
          <w:lang w:val="hi_IN" w:bidi="hi_IN"/>
        </w:rPr>
      </w:r>
      <w:r>
        <w:rPr>
          <w:lang w:val="hi_IN" w:bidi="hi_IN"/>
        </w:rPr>
        <w:t>यीशु एक और प्रश्न का प्रयोग करता है जो "अब" या "परन्तु" जैसे शब्द से आरम्भ होता है। यह शब्द सदूकियों को दिए गए उसके उत्तर के दूसरे भाग को चिन्हित करता है। जब वह पूछता है, "अब मरे हुओं के जी उठने के विषय में, क्या तुम ने मूसा की पुस्तक में नहीं पढ़ा...?" यीशु को मालूम था कि उन्होंने मूसा की पुस्तक पढ़ी है। वह इस प्रश्न का इस्तेमाल एक डाँट के रूप में करता है क्योंकि उन्हें यह समझना चाहिए था कि परमेश्वर लोगों को मरे हुओं में से जिलाता है।</w:t>
      </w:r>
    </w:p>
    <w:p>
      <w:pPr/>
      <w:r>
        <w:rPr>
          <w:lang w:val="hi_IN" w:bidi="hi_IN"/>
        </w:rPr>
      </w:r>
      <w:r>
        <w:rPr>
          <w:lang w:val="hi_IN" w:bidi="hi_IN"/>
        </w:rPr>
        <w:t>तीसरी छोटी कहानी में यह याद रखना महत्वपूर्ण है कि यीशु व्यवस्था की पुस्तकों से एक कहानी के बारे में बात कर रहा है जिन्हें मूसा ने यहूदी लोगों के लिए लिखा था। जब यीशु अब्राहम, इसहाक और याकूब के बारे में बात करता है तो वह उन यहूदी पूर्वजों को संदर्भित कर रहा है जिनके विषय में सभी ने सुना है।</w:t>
      </w:r>
    </w:p>
    <w:p>
      <w:pPr/>
      <w:r>
        <w:rPr>
          <w:lang w:val="hi_IN" w:bidi="hi_IN"/>
        </w:rPr>
      </w:r>
      <w:r>
        <w:rPr>
          <w:lang w:val="hi_IN" w:bidi="hi_IN"/>
        </w:rPr>
        <w:t>यीशु यह शिक्षा सदूकियों से सीधे यह कहकर समाप्त करता है, “तुम बड़ी भूल में पड़े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12:18–27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एक व्यक्ति</w:t>
      </w:r>
    </w:p>
    <w:p>
      <w:pPr>
        <w:pStyle w:val="ListBullet"/>
        <w:spacing w:line="240" w:lineRule="auto"/>
        <w:ind w:left="720"/>
      </w:pPr>
      <w:r>
        <w:rPr>
          <w:lang w:val="hi_IN" w:bidi="hi_IN"/>
        </w:rPr>
      </w:r>
      <w:r>
        <w:rPr>
          <w:lang w:val="hi_IN" w:bidi="hi_IN"/>
        </w:rPr>
        <w:t>उस व्यक्ति का भाई</w:t>
      </w:r>
    </w:p>
    <w:p>
      <w:pPr>
        <w:pStyle w:val="ListBullet"/>
        <w:spacing w:line="240" w:lineRule="auto"/>
        <w:ind w:left="720"/>
      </w:pPr>
      <w:r>
        <w:rPr>
          <w:lang w:val="hi_IN" w:bidi="hi_IN"/>
        </w:rPr>
      </w:r>
      <w:r>
        <w:rPr>
          <w:lang w:val="hi_IN" w:bidi="hi_IN"/>
        </w:rPr>
        <w:t>उस व्यक्ति की पत्नी</w:t>
      </w:r>
    </w:p>
    <w:p>
      <w:pPr>
        <w:pStyle w:val="ListBullet"/>
        <w:spacing w:line="240" w:lineRule="auto"/>
        <w:ind w:left="720"/>
      </w:pPr>
      <w:r>
        <w:rPr>
          <w:lang w:val="hi_IN" w:bidi="hi_IN"/>
        </w:rPr>
      </w:r>
      <w:r>
        <w:rPr>
          <w:lang w:val="hi_IN" w:bidi="hi_IN"/>
        </w:rPr>
        <w:t>उस व्यक्ति के दूसरे भाई</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अब्राहम, इसहाक, और याकूब</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मंदिर के आँगन में यीशु के लोगों को शिक्षा देने का अभिनय करें। उसके चेले भी वहाँ हैं। सदूकियों का एक समूह यीशु के पास आता है। वे यीशु को विश्वास दिलाना चाहते हैं कि पुनरुत्थान के बारे में वे जो मानते हैं वह सही है। वे यीशु को एक कहानी सुनाते हैं।</w:t>
      </w:r>
    </w:p>
    <w:p>
      <w:pPr/>
      <w:r>
        <w:rPr>
          <w:lang w:val="hi_IN" w:bidi="hi_IN"/>
        </w:rPr>
      </w:r>
      <w:r>
        <w:rPr>
          <w:lang w:val="hi_IN" w:bidi="hi_IN"/>
        </w:rPr>
        <w:t>इस कहानी का अभिनय वैसे ही करें जैसे सदूकी इसे यीशु को सुनाते हैं। एक व्यक्ति जो किसी स्त्री से विवाह करता है। उनके कोई सन्तान उत्पन्न नहीं होती। वह व्यक्ति मर जाता है। उसका छोटा भाई उस स्त्री से विवाह करता है। उनके कोई सन्तान उत्पन्न नहीं होती। वह व्यक्ति मर जाता है। ऐसा सभी सात भाइयों के साथ होता है, उसके बाद वह स्त्री भी मर जाती है। सदूकियों के द्वारा यीशु से यह पूछते हुए अभिनय करें, "पुनरुत्थान में, वह स्त्री किसकी पत्नी होगी? उसने सभी सात भाइयों से विवाह किया था।"</w:t>
      </w:r>
    </w:p>
    <w:p>
      <w:pPr/>
      <w:r>
        <w:rPr>
          <w:lang w:val="hi_IN" w:bidi="hi_IN"/>
        </w:rPr>
      </w:r>
      <w:r>
        <w:rPr>
          <w:lang w:val="hi_IN" w:bidi="hi_IN"/>
        </w:rPr>
        <w:t>अभिनय को रोकें। यीशु की भूमिका निभाने वाले व्यक्ति से पूछें, "आप क्या महसूस कर रहे हैं या क्या सोच रहे हैं?" वह व्यक्ति शायद इस तरह की बातों में उत्तर दे, "मुझे दुःख है कि वे पवित्रशास्त्र को नहीं समझते," या "मैं क्रोधित हूँ। सदूकियों को लोगों के लिए पवित्रशास्त्र की सही व्याख्या करने से ज़्यादा, खुद को सही साबित करने की चिंता है," या "मैं उन्हें मूसा की व्यवस्था से उद्धरण देकर समझाऊँगा कि मरे हुओं में से जी उठना वास्तविक है।" सदूकियों की भूमिका निभाने वाले व्यक्ति से पूछें, "आप क्या महसूस कर रहे हैं या क्या सोच रहे हैं?" वह व्यक्ति शायद इस तरह की बातों में उत्तर दे, "हो सकता है कि हम अंत में यीशु को यह विश्वास दिला दें कि हम सही हैं!" या "हमें गर्व है कि हम यह साबित कर सकते हैं कि हम सही हैं!" या "मैं यीशु को लोगों के सामने मूर्ख दिखाना चाहता हूँ।" अभिनय को जारी रखें।</w:t>
      </w:r>
    </w:p>
    <w:p>
      <w:pPr/>
      <w:r>
        <w:rPr>
          <w:lang w:val="hi_IN" w:bidi="hi_IN"/>
        </w:rPr>
      </w:r>
      <w:r>
        <w:rPr>
          <w:lang w:val="hi_IN" w:bidi="hi_IN"/>
        </w:rPr>
        <w:t>सदूकियों को दिए गए यीशु के उत्तर का अभिनय करें। सबसे पहले यीशु कहता है, "इसी कारण तुम गलत होः तुम पवित्रशास्त्र को नहीं समझते, और तुम यह नहीं समझते कि परमेश्वर सामर्थी है। जब वे मरे हुओं में से जी उठेंगे, तो वे विवाह नहीं करेंगे। वे स्वर्ग के स्वर्गदूतों के समान होंगे।”</w:t>
      </w:r>
    </w:p>
    <w:p>
      <w:pPr/>
      <w:r>
        <w:rPr>
          <w:lang w:val="hi_IN" w:bidi="hi_IN"/>
        </w:rPr>
      </w:r>
      <w:r>
        <w:rPr>
          <w:lang w:val="hi_IN" w:bidi="hi_IN"/>
        </w:rPr>
        <w:t>अभिनय को रोकें। सदूकियों की भूमिका निभाने वाले व्यक्ति से पूछें, "आप क्या महसूस कर रहे हैं या क्या सोच रहे हैं?" वह व्यक्ति शायद इस तरह की बातों में उत्तर दे, "यह कैसे सम्भव है?" या "मैं इन में से किसी बात पर विश्वास नहीं करता। मैं विश्वास नहीं करता कि वे मरे हुओं में से जीवित हो उठेंगे, और मैं निश्चित रूप से स्वर्गदूतों में विश्वास नहीं करता," या "मैं हैरान हूँ। मैं विश्वास नहीं कर सकता कि उसने ऐसे अधिकार के साथ कहा कि हम गलत हैं।" अभिनय को जारी रखें।</w:t>
      </w:r>
    </w:p>
    <w:p>
      <w:pPr/>
      <w:r>
        <w:rPr>
          <w:lang w:val="hi_IN" w:bidi="hi_IN"/>
        </w:rPr>
      </w:r>
      <w:r>
        <w:rPr>
          <w:lang w:val="hi_IN" w:bidi="hi_IN"/>
        </w:rPr>
        <w:t>यीशु की अगली प्रतिक्रिया का अभिनय करें। यीशु कहता है, "अब मैं तुम्हें मरे हुओं में से पुनरुत्थान के बारे में बताऊँगा। क्या तुमने मूसा की पुस्तकें नहीं पढ़ीं? क्या तुम वह भाग नहीं जानते जो जलती हुई झाड़ी के पास मूसा के बारे में है? परमेश्वर ने मूसा से कहा, 'मैं अब्राहम का परमेश्वर, इसहाक का परमेश्वर, और याकूब का परमेश्वर हूँ।' परमेश्‍वर मरे हुओं का नहीं, परन्तु जीवितों का परमेश्‍वर है। तुम लोग सच में गलत हो।"</w:t>
      </w:r>
    </w:p>
    <w:p>
      <w:pPr/>
      <w:r>
        <w:rPr>
          <w:lang w:val="hi_IN" w:bidi="hi_IN"/>
        </w:rPr>
      </w:r>
      <w:r>
        <w:rPr>
          <w:lang w:val="hi_IN" w:bidi="hi_IN"/>
        </w:rPr>
        <w:t>अभिनय को रोकें। सदूकियों की भूमिका निभाने वाले व्यक्ति से पूछें, "आप क्या महसूस कर रहे हैं या क्या सोच रहे हैं?" वह व्यक्ति शायद इस तरह की बातों में उत्तर दे, "मैं आश्चर्यचकित हूँ। मैंने मूसा की व्यवस्था पढ़ी है। मैं उसे अच्छे से जानता हूँ। मैंने इस बारे में कभी इस तरह से नहीं सोचा था," या "मैं बहुत उलझन में हूँ। यीशु का कहना सही है। परन्तु मैं समझ नहीं पा रहा हूँ!" या "अब्राहम, इसहाक और याकूब अभी भी जीवित कैसे हो सकते हैं? परन्तु परमेश्‍वर ने उनसे प्रतिज्ञा की थी कि वह हमेशा उनके साथ रहेगा। यदि वे मर चुके हैं तो वह उनके साथ कैसे रह सकता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12:18–27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कुछ </w:t>
      </w:r>
      <w:r>
        <w:rPr>
          <w:b/>
          <w:lang w:val="hi_IN" w:bidi="hi_IN"/>
        </w:rPr>
        <w:t>सदूकी</w:t>
      </w:r>
      <w:r>
        <w:rPr>
          <w:lang w:val="hi_IN" w:bidi="hi_IN"/>
        </w:rPr>
        <w:t xml:space="preserve"> यीशु के पास आए। हम सदूकियों के बारे में बहुत अधिक नहीं जानते। सदूकी धार्मिक अगुवे थे जो यह विश्वास करते थे कि पुराने नियम की व्यवस्था ही एकमात्र आवश्यक व्यवस्था थी। वे फरीसियों की बाद की मौखिक शिक्षाओं पर विश्वास नहीं करते थे। इस कारण, वे मरे हुओं के पुनरुत्थान पर विश्वास नहीं करते थे। वे स्वर्गदूतों या आत्माओं पर भी विश्वास नहीं करते थे। वे आमतौर पर सत्ता में बैठी राजनीतिक शक्तियों का समर्थन करते थे, जिनमें यीशु के समय का राजा हेरोदेस भी शामिल था।</w:t>
      </w:r>
    </w:p>
    <w:p>
      <w:pPr/>
      <w:r>
        <w:rPr>
          <w:lang w:val="hi_IN" w:bidi="hi_IN"/>
        </w:rPr>
      </w:r>
      <w:r>
        <w:rPr>
          <w:lang w:val="hi_IN" w:bidi="hi_IN"/>
        </w:rPr>
        <w:t xml:space="preserve">यहाँ रुकें और समूह में चर्चा करें कि </w:t>
      </w:r>
      <w:r>
        <w:rPr>
          <w:b/>
          <w:lang w:val="hi_IN" w:bidi="hi_IN"/>
        </w:rPr>
        <w:t>सदूकी</w:t>
      </w:r>
      <w:r>
        <w:rPr>
          <w:lang w:val="hi_IN" w:bidi="hi_IN"/>
        </w:rPr>
        <w:t xml:space="preserve"> के लिए आप कौन सा शब्द या वाक्यांश इस्तेमाल करेंगे। अधिक जानकारी के लिए मुख्य शब्दावली में स</w:t>
      </w:r>
      <w:hyperlink r:id="rId411">
        <w:r>
          <w:rPr>
            <w:lang w:val="hi_IN" w:bidi="hi_IN"/>
          </w:rPr>
          <w:rPr>
            <w:color w:val="0000EE"/>
            <w:u w:val="single"/>
          </w:rPr>
          <w:t xml:space="preserve">दूकी </w:t>
        </w:r>
      </w:hyperlink>
      <w:r>
        <w:rPr>
          <w:lang w:val="hi_IN" w:bidi="hi_IN"/>
        </w:rPr>
        <w:t>को देखें। यदि आपने इस शब्द का अनुवाद बाइबल की किसी अन्य पुस्तक में पहले ही कर लिया है, तो वही शब्द इस्तेमाल करें जो आपने वहाँ इस्तेमाल किया है। इस ऑडियो को यहाँ रोकें।</w:t>
      </w:r>
    </w:p>
    <w:p>
      <w:pPr/>
      <w:r>
        <w:rPr>
          <w:lang w:val="hi_IN" w:bidi="hi_IN"/>
        </w:rPr>
      </w:r>
      <w:r>
        <w:rPr>
          <w:lang w:val="hi_IN" w:bidi="hi_IN"/>
        </w:rPr>
        <w:t xml:space="preserve">सदूकियों ने यीशु को “गुरु” कहा। </w:t>
      </w:r>
      <w:r>
        <w:rPr>
          <w:b/>
          <w:lang w:val="hi_IN" w:bidi="hi_IN"/>
        </w:rPr>
        <w:t>गुरु</w:t>
      </w:r>
      <w:r>
        <w:rPr>
          <w:lang w:val="hi_IN" w:bidi="hi_IN"/>
        </w:rPr>
        <w:t xml:space="preserve"> एक विनम्र उपाधि है जिसका इस्तेमाल यहूदी लोग परमेश्वर की बातें सिखाने वाले व्यक्ति के लिए करते थे। यहाँ उसी शब्द का इस्तेमाल करें जिसका इस्तेमाल आपने पिछले भागों में किया है। </w:t>
      </w:r>
      <w:hyperlink r:id="rId170">
        <w:r>
          <w:rPr>
            <w:lang w:val="hi_IN" w:bidi="hi_IN"/>
          </w:rPr>
          <w:rPr>
            <w:color w:val="0000EE"/>
            <w:u w:val="single"/>
          </w:rPr>
          <w:t>गुरु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सदूकियों ने कहा कि </w:t>
      </w:r>
      <w:r>
        <w:rPr>
          <w:b/>
          <w:lang w:val="hi_IN" w:bidi="hi_IN"/>
        </w:rPr>
        <w:t>मूसा</w:t>
      </w:r>
      <w:r>
        <w:rPr>
          <w:lang w:val="hi_IN" w:bidi="hi_IN"/>
        </w:rPr>
        <w:t xml:space="preserve"> ने उन्हें एक </w:t>
      </w:r>
      <w:r>
        <w:rPr>
          <w:b/>
          <w:lang w:val="hi_IN" w:bidi="hi_IN"/>
        </w:rPr>
        <w:t>व्यवस्था</w:t>
      </w:r>
      <w:r>
        <w:rPr>
          <w:lang w:val="hi_IN" w:bidi="hi_IN"/>
        </w:rPr>
        <w:t xml:space="preserve"> दी थी। बाइबल की पहली पाँच पुस्तकों को अक्सर मूसा की व्यवस्था कहा जाता है क्योंकि उसने इन्हें यहूदी लोगों के लिए लिखा था। यह वह व्यवस्था है जो परमेश्वर ने यीशु से कई वर्ष पहले मूसा को अपने लोगों को देने के लिए दी थी। यहूदी लोग इस व्यवस्था का पालन करते थे।</w:t>
      </w:r>
    </w:p>
    <w:p>
      <w:pPr/>
      <w:r>
        <w:rPr>
          <w:lang w:val="hi_IN" w:bidi="hi_IN"/>
        </w:rPr>
      </w:r>
      <w:r>
        <w:rPr>
          <w:lang w:val="hi_IN" w:bidi="hi_IN"/>
        </w:rPr>
        <w:t xml:space="preserve">यहाँ रुकें और समूह में चर्चा करें कि आप </w:t>
      </w:r>
      <w:r>
        <w:rPr>
          <w:b/>
          <w:lang w:val="hi_IN" w:bidi="hi_IN"/>
        </w:rPr>
        <w:t>मूसा की व्यवस्था</w:t>
      </w:r>
      <w:r>
        <w:rPr>
          <w:lang w:val="hi_IN" w:bidi="hi_IN"/>
        </w:rPr>
        <w:t xml:space="preserve"> के लिए कौन सा शब्द या वाक्यांश इस्तेमाल करेंगे। अधिक जानकारी के लिए मुख्य शब्दावली में म</w:t>
      </w:r>
      <w:hyperlink r:id="rId81">
        <w:r>
          <w:rPr>
            <w:lang w:val="hi_IN" w:bidi="hi_IN"/>
          </w:rPr>
          <w:rPr>
            <w:color w:val="0000EE"/>
            <w:u w:val="single"/>
          </w:rPr>
          <w:t xml:space="preserve">ूसा की व्यवस्था </w:t>
        </w:r>
      </w:hyperlink>
      <w:r>
        <w:rPr>
          <w:lang w:val="hi_IN" w:bidi="hi_IN"/>
        </w:rPr>
        <w:t>को देखें। यदि आपने इस शब्द का अनुवाद बाइबल की किसी अन्य पुस्तक में पहले ही कर लिया है, तो वही शब्द इस्तेमाल करें जो आपने वहाँ इस्तेमाल किया है। इस ऑडियो को यहाँ रोकें।</w:t>
      </w:r>
    </w:p>
    <w:p>
      <w:pPr/>
      <w:r>
        <w:rPr>
          <w:lang w:val="hi_IN" w:bidi="hi_IN"/>
        </w:rPr>
      </w:r>
      <w:r>
        <w:rPr>
          <w:lang w:val="hi_IN" w:bidi="hi_IN"/>
        </w:rPr>
        <w:t xml:space="preserve">सदूकी यीशु से पूछते हैं कि पुनरुत्थान में वह स्त्री किसकी पत्नी होगी। </w:t>
      </w:r>
      <w:r>
        <w:rPr>
          <w:b/>
          <w:lang w:val="hi_IN" w:bidi="hi_IN"/>
        </w:rPr>
        <w:t>पुनरुत्थान</w:t>
      </w:r>
      <w:r>
        <w:rPr>
          <w:lang w:val="hi_IN" w:bidi="hi_IN"/>
        </w:rPr>
        <w:t xml:space="preserve"> का अर्थ है कि लोग मरे हुओं में से फिर से जीवित हो जाएँगे। यह पुनरुत्थान उस समय को संदर्भित करता है जब परमेश्वर उन सब लोगों को फिर से जीवित करेगा जो मर गए हैं।</w:t>
      </w:r>
    </w:p>
    <w:p>
      <w:pPr/>
      <w:r>
        <w:rPr>
          <w:lang w:val="hi_IN" w:bidi="hi_IN"/>
        </w:rPr>
      </w:r>
      <w:r>
        <w:rPr>
          <w:lang w:val="hi_IN" w:bidi="hi_IN"/>
        </w:rPr>
        <w:t xml:space="preserve">यहाँ रुकें और समूह में चर्चा करें कि </w:t>
      </w:r>
      <w:r>
        <w:rPr>
          <w:b/>
          <w:lang w:val="hi_IN" w:bidi="hi_IN"/>
        </w:rPr>
        <w:t>पुनरुत्थान</w:t>
      </w:r>
      <w:r>
        <w:rPr>
          <w:lang w:val="hi_IN" w:bidi="hi_IN"/>
        </w:rPr>
        <w:t xml:space="preserve"> के लिए आप कौन सा शब्द या वाक्यांश इस्तेमाल करेंगे। अधिक जानकारी के लिए प</w:t>
      </w:r>
      <w:hyperlink r:id="rId412">
        <w:r>
          <w:rPr>
            <w:lang w:val="hi_IN" w:bidi="hi_IN"/>
          </w:rPr>
          <w:rPr>
            <w:color w:val="0000EE"/>
            <w:u w:val="single"/>
          </w:rPr>
          <w:t xml:space="preserve">ुनरुत्थान </w:t>
        </w:r>
      </w:hyperlink>
      <w:r>
        <w:rPr>
          <w:lang w:val="hi_IN" w:bidi="hi_IN"/>
        </w:rPr>
        <w:t>को मुख्य शब्दावली में देखें। यदि आपने इस शब्द का अनुवाद बाइबल की किसी अन्य पुस्तक में पहले ही कर लिया है, तो वही शब्द इस्तेमाल करें जो आपने वहाँ इस्तेमाल किया है। इस ऑडियो को यहाँ रोकें।</w:t>
      </w:r>
    </w:p>
    <w:p>
      <w:pPr/>
      <w:r>
        <w:rPr>
          <w:lang w:val="hi_IN" w:bidi="hi_IN"/>
        </w:rPr>
      </w:r>
      <w:r>
        <w:rPr>
          <w:lang w:val="hi_IN" w:bidi="hi_IN"/>
        </w:rPr>
        <w:t xml:space="preserve">यीशु सदूकियों से कहता है कि वे पवित्रशास्त्र को नहीं समझते हैं। </w:t>
      </w:r>
      <w:r>
        <w:rPr>
          <w:b/>
          <w:lang w:val="hi_IN" w:bidi="hi_IN"/>
        </w:rPr>
        <w:t>पवित्रशास्त्र</w:t>
      </w:r>
      <w:r>
        <w:rPr>
          <w:lang w:val="hi_IN" w:bidi="hi_IN"/>
        </w:rPr>
        <w:t xml:space="preserve"> के लिए उसी शब्द का इस्तेमाल करें जो आपने पिछले भागों में इस्तेमाल किया है। </w:t>
      </w:r>
      <w:hyperlink r:id="rId117">
        <w:r>
          <w:rPr>
            <w:lang w:val="hi_IN" w:bidi="hi_IN"/>
          </w:rPr>
          <w:rPr>
            <w:color w:val="0000EE"/>
            <w:u w:val="single"/>
          </w:rPr>
          <w:t>पवित्रशास्त्र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कहता है कि लोग “न तो विवाह करेंगे और न विवाह में दिए जाएँगे", जिसका अर्थ है कि मरे हुओं में से जीवित होने के बाद वे एक-दूसरे से विवाह नहीं करेंगे। वे </w:t>
      </w:r>
      <w:r>
        <w:rPr>
          <w:b/>
          <w:lang w:val="hi_IN" w:bidi="hi_IN"/>
        </w:rPr>
        <w:t>स्वर्ग</w:t>
      </w:r>
      <w:r>
        <w:rPr>
          <w:lang w:val="hi_IN" w:bidi="hi_IN"/>
        </w:rPr>
        <w:t xml:space="preserve"> में </w:t>
      </w:r>
      <w:r>
        <w:rPr>
          <w:b/>
          <w:lang w:val="hi_IN" w:bidi="hi_IN"/>
        </w:rPr>
        <w:t>दूतों</w:t>
      </w:r>
      <w:r>
        <w:rPr>
          <w:lang w:val="hi_IN" w:bidi="hi_IN"/>
        </w:rPr>
        <w:t xml:space="preserve"> के समान होंगे। यहाँ, स्वर्ग उस स्थान को संदर्भित करता है जहाँ परमेश्वर रहता है। स्वर्गदूत और स्वर्ग के लिए उसी शब्द का इस्तेमाल करें जो आपने पहले इस्तेमाल किया है। </w:t>
      </w:r>
      <w:hyperlink r:id="rId28">
        <w:r>
          <w:rPr>
            <w:lang w:val="hi_IN" w:bidi="hi_IN"/>
          </w:rPr>
          <w:rPr>
            <w:color w:val="0000EE"/>
            <w:u w:val="single"/>
          </w:rPr>
          <w:t>स्वर्गदूत</w:t>
        </w:r>
      </w:hyperlink>
      <w:r>
        <w:rPr>
          <w:lang w:val="hi_IN" w:bidi="hi_IN"/>
        </w:rPr>
        <w:t xml:space="preserve"> और </w:t>
      </w:r>
      <w:hyperlink r:id="rId26">
        <w:r>
          <w:rPr>
            <w:lang w:val="hi_IN" w:bidi="hi_IN"/>
          </w:rPr>
          <w:rPr>
            <w:color w:val="0000EE"/>
            <w:u w:val="single"/>
          </w:rPr>
          <w:t>स्वर्ग</w:t>
        </w:r>
      </w:hyperlink>
      <w:r>
        <w:rPr>
          <w:lang w:val="hi_IN" w:bidi="hi_IN"/>
        </w:rPr>
        <w:t xml:space="preserve"> के बारे में अधिक जानकारी के लिए, मुख्य शब्दावली को देखें।</w:t>
      </w:r>
    </w:p>
    <w:p>
      <w:pPr/>
      <w:r>
        <w:rPr>
          <w:lang w:val="hi_IN" w:bidi="hi_IN"/>
        </w:rPr>
      </w:r>
      <w:r>
        <w:rPr>
          <w:lang w:val="hi_IN" w:bidi="hi_IN"/>
        </w:rPr>
        <w:t>उसके बाद यीशु सदूकियों से कहता है, “वह मरे हुओं का नहीं, परन्तु जीवितों का परमेश्वर है।” यीशु कहना चाहता है कि "परमेश्वर इन मरे हुए लोगों का परमेश्वर है: वे वास्तव में मरे नहीं हैं, वे जीवित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12:18–27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13">
        <w:r>
          <w:rPr>
            <w:lang w:val="hi_IN" w:bidi="hi_IN"/>
          </w:rPr>
          <w:rPr>
            <w:color w:val="0000EE"/>
            <w:u w:val="single"/>
          </w:rPr>
          <w:t>सुने और मन में रखें</w:t>
        </w:r>
      </w:hyperlink>
      <w:r>
        <w:rPr>
          <w:lang w:val="hi_IN" w:bidi="hi_IN"/>
        </w:rPr>
        <w:t xml:space="preserve"> (493 KB)</w:t>
      </w:r>
      <w:r>
        <w:rPr>
          <w:lang w:val="hi_IN" w:bidi="hi_IN"/>
        </w:rPr>
      </w:r>
    </w:p>
    <w:p>
      <w:pPr>
        <w:pStyle w:val="ListBullet"/>
        <w:spacing w:line="240" w:lineRule="auto"/>
        <w:ind w:left="720"/>
      </w:pPr>
      <w:r>
        <w:rPr>
          <w:lang w:val="hi_IN" w:bidi="hi_IN"/>
        </w:rPr>
      </w:r>
      <w:hyperlink r:id="rId414">
        <w:r>
          <w:rPr>
            <w:lang w:val="hi_IN" w:bidi="hi_IN"/>
          </w:rPr>
          <w:rPr>
            <w:color w:val="0000EE"/>
            <w:u w:val="single"/>
          </w:rPr>
          <w:t>पाठ का परिचय</w:t>
        </w:r>
      </w:hyperlink>
      <w:r>
        <w:rPr>
          <w:lang w:val="hi_IN" w:bidi="hi_IN"/>
        </w:rPr>
        <w:t xml:space="preserve"> (4.3 MB)</w:t>
      </w:r>
      <w:r>
        <w:rPr>
          <w:lang w:val="hi_IN" w:bidi="hi_IN"/>
        </w:rPr>
      </w:r>
    </w:p>
    <w:p>
      <w:pPr>
        <w:pStyle w:val="ListBullet"/>
        <w:spacing w:line="240" w:lineRule="auto"/>
        <w:ind w:left="720"/>
      </w:pPr>
      <w:r>
        <w:rPr>
          <w:lang w:val="hi_IN" w:bidi="hi_IN"/>
        </w:rPr>
      </w:r>
      <w:hyperlink r:id="rId415">
        <w:r>
          <w:rPr>
            <w:lang w:val="hi_IN" w:bidi="hi_IN"/>
          </w:rPr>
          <w:rPr>
            <w:color w:val="0000EE"/>
            <w:u w:val="single"/>
          </w:rPr>
          <w:t>घटनाओं को समझाना</w:t>
        </w:r>
      </w:hyperlink>
      <w:r>
        <w:rPr>
          <w:lang w:val="hi_IN" w:bidi="hi_IN"/>
        </w:rPr>
        <w:t xml:space="preserve"> (3.3 MB)</w:t>
      </w:r>
      <w:r>
        <w:rPr>
          <w:lang w:val="hi_IN" w:bidi="hi_IN"/>
        </w:rPr>
      </w:r>
    </w:p>
    <w:p>
      <w:pPr>
        <w:pStyle w:val="ListBullet"/>
        <w:spacing w:line="240" w:lineRule="auto"/>
        <w:ind w:left="720"/>
      </w:pPr>
      <w:r>
        <w:rPr>
          <w:lang w:val="hi_IN" w:bidi="hi_IN"/>
        </w:rPr>
      </w:r>
      <w:hyperlink r:id="rId416">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417">
        <w:r>
          <w:rPr>
            <w:lang w:val="hi_IN" w:bidi="hi_IN"/>
          </w:rPr>
          <w:rPr>
            <w:color w:val="0000EE"/>
            <w:u w:val="single"/>
          </w:rPr>
          <w:t>आवश्यक जानकारी</w:t>
        </w:r>
      </w:hyperlink>
      <w:r>
        <w:rPr>
          <w:lang w:val="hi_IN" w:bidi="hi_IN"/>
        </w:rPr>
        <w:t xml:space="preserve"> (2.6 MB)</w:t>
      </w:r>
      <w:r>
        <w:rPr>
          <w:lang w:val="hi_IN" w:bidi="hi_IN"/>
        </w:rPr>
      </w:r>
    </w:p>
    <w:p>
      <w:pPr>
        <w:pStyle w:val="ListBullet"/>
        <w:spacing w:line="240" w:lineRule="auto"/>
        <w:ind w:left="720"/>
      </w:pPr>
      <w:r>
        <w:rPr>
          <w:lang w:val="hi_IN" w:bidi="hi_IN"/>
        </w:rPr>
      </w:r>
      <w:hyperlink r:id="rId418">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12:28–34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12:28–34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निम्नलिखित प्रश्नों पर चर्चा करें:</w:t>
      </w:r>
    </w:p>
    <w:p>
      <w:pPr>
        <w:pStyle w:val="ListNumber"/>
        <w:numPr>
          <w:ilvl w:val="0"/>
          <w:numId w:val="6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12:28–34 का ऑडियो संस्करण सबसे आसानी से समझ आने वाले अनुवाद में सुनें।</w:t>
      </w:r>
    </w:p>
    <w:p>
      <w:pPr/>
      <w:r>
        <w:rPr>
          <w:lang w:val="hi_IN" w:bidi="hi_IN"/>
        </w:rPr>
      </w:r>
      <w:r>
        <w:rPr>
          <w:lang w:val="hi_IN" w:bidi="hi_IN"/>
        </w:rPr>
        <w:t>धार्मिक व्यवस्था का एक शिक्षक मंदिर के आँगन में यीशु और अन्य धार्मिक अगुवों के बीच हो रही बहस और तर्क-वितर्क को सुन रहा था। हम नहीं जानते कि व्यवस्था का यह शिक्षक सदूकी था या फरीसी था। उसे यीशु की कही हुई बातें अच्छी लगीं। उसने यीशु से पूछा, "कौन सी आज्ञा या व्यवस्था सबसे पहली या सबसे मुख्य आज्ञा है?" आज्ञाएँ उस सम्पूर्ण व्यवस्था को दर्शाती है जो परमेश्वर ने अपने लोगों को दी थी। उन दिनों में धार्मिक अगुवे प्रत्येक व्यवस्था के बारे में बात करते थे। वे यह जानना पसंद करते थे कि सबसे महत्वपूर्ण और सबसे कम महत्वपूर्ण व्यवस्था कौन सी थी।</w:t>
      </w:r>
    </w:p>
    <w:p>
      <w:pPr/>
      <w:r>
        <w:rPr>
          <w:lang w:val="hi_IN" w:bidi="hi_IN"/>
        </w:rPr>
      </w:r>
      <w:r>
        <w:rPr>
          <w:lang w:val="hi_IN" w:bidi="hi_IN"/>
        </w:rPr>
        <w:t>व्यवस्था के शिक्षक का अनुवाद कई बार शास्त्री या उन लोगों के रूप में किया जाता था जिन्होंने व्यवस्था लिखी थी: वे पवित्रशास्त्र से व्यवस्था की व्याख्या करने वाले विद्वान और विशेषज्ञ होते थे। ये व्याख्याएँ लिखी नहीं जाती थीं, बल्कि शिक्षकों द्वारा कंठस्थ की जाती और मौखिक रूप से पढ़ाई जाती थीं। यीशु समझ गया कि उस शिक्षक का प्रश्न वास्तव में व्यवस्था की नींव के बारे में था। यीशु ने एक ही कथन में सारी व्यवस्था को संक्षेप में बताया, जैसे उस समय के अन्य धार्मिक अगुवों ने किया था।</w:t>
      </w:r>
    </w:p>
    <w:p>
      <w:pPr/>
      <w:r>
        <w:rPr>
          <w:lang w:val="hi_IN" w:bidi="hi_IN"/>
        </w:rPr>
      </w:r>
      <w:r>
        <w:rPr>
          <w:lang w:val="hi_IN" w:bidi="hi_IN"/>
        </w:rPr>
        <w:t>यहाँ रुकें और समूह में इस प्रश्न पर चर्चा करें: क्या आपकी संस्कृति में धार्मिक व्यवस्था है? क्या कुछ व्यवस्था दूसरों की तुलना में अधिक महत्वपूर्ण मानी जाती है? उदाहरण दें। इस ऑडियो को यहाँ रोकें।</w:t>
      </w:r>
    </w:p>
    <w:p>
      <w:pPr/>
      <w:r>
        <w:rPr>
          <w:lang w:val="hi_IN" w:bidi="hi_IN"/>
        </w:rPr>
      </w:r>
      <w:r>
        <w:rPr>
          <w:lang w:val="hi_IN" w:bidi="hi_IN"/>
        </w:rPr>
        <w:t>फिर से, जैसा कि पिछले भागों में दिया गया है, यीशु एक शिक्षा को स्पष्ट रूप से और अधिकार के साथ या कार्य करने के अधिकार के साथ बताता है। यीशु ने अपना उत्तर शेमा का उल्लेख करते हुए आरम्भ किया। शेमा यहूदी लोगों के लिए अपने सम्पूर्ण जीवन में परमेश्वर का अनुसरण करने की बुलाहट थी। यीशु मंदिर में धार्मिक अगुवों से बात कर रहा था, और धार्मिक व्यवस्था के विषय में कोई भी चर्चा इसी कथन से आरम्भ हुई होगी। "हे इस्राएल, सुन! प्रभु हमारा परमेश्‍वर एक ही प्रभु है।" इस्राएल यहूदी लोगों को दर्शाता है। परमेश्वर को प्रभु कहने के द्वारा, यीशु स्वयं परमेश्वर को और उसके व्यक्तिगत् नाम यहोवा को दर्शा रहा है। शेमा यहूदी प्रार्थनाओं की नींव थी और इससे हर सुबह और हर शाम प्रार्थना की जाती थी। शेमा ने लोगों को याद दिलाया कि परमेश्वर ने उनसे प्रतिज्ञा की थी कि वह हमेशा उनके साथ रहेगा और उनसे प्रेम करेगा। इसलिए, यहूदी लोग परमेश्वर की व्यवस्था का पालन करते थे क्योंकि वे परमेश्वर से प्रेम रखते थे।</w:t>
      </w:r>
    </w:p>
    <w:p>
      <w:pPr/>
      <w:r>
        <w:rPr>
          <w:lang w:val="hi_IN" w:bidi="hi_IN"/>
        </w:rPr>
      </w:r>
      <w:r>
        <w:rPr>
          <w:lang w:val="hi_IN" w:bidi="hi_IN"/>
        </w:rPr>
        <w:t>इसके बाद यीशु ने परमेश्वर के प्रति इस प्रेम के बारे में बताया। उसने कहा, "तू प्रभु अपने परमेश्‍वर से अपने सारे मन से, और अपने सारे प्राण से, और अपनी सारी बुद्धि से, और अपनी सारी शक्‍ति से प्रेम रखना।" इसका अर्थ है परमेश्वर से अपने सम्पूर्ण अस्तित्व के साथ प्रेम रखना-जो कुछ आपके पास है और जो कुछ आप हैं, उसके द्वारा उससे प्रेम रखना।</w:t>
      </w:r>
    </w:p>
    <w:p>
      <w:pPr/>
      <w:r>
        <w:rPr>
          <w:lang w:val="hi_IN" w:bidi="hi_IN"/>
        </w:rPr>
      </w:r>
      <w:r>
        <w:rPr>
          <w:lang w:val="hi_IN" w:bidi="hi_IN"/>
        </w:rPr>
        <w:t>यहाँ रुकें और समूह में इस प्रश्न पर चर्चा करें: क्या आप ऐसे उदाहरण दे सकते हैं कि जब लोग इस रीति से परमेश्‍वर से प्रेम रखते हैं तो वे क्या करते हैं? इस ऑडियो को यहाँ रोकें।</w:t>
      </w:r>
    </w:p>
    <w:p>
      <w:pPr/>
      <w:r>
        <w:rPr>
          <w:lang w:val="hi_IN" w:bidi="hi_IN"/>
        </w:rPr>
      </w:r>
      <w:r>
        <w:rPr>
          <w:lang w:val="hi_IN" w:bidi="hi_IN"/>
        </w:rPr>
        <w:t>उसके बाद यीशु तुरन्त दूसरी सबसे महत्वपूर्ण आज्ञा या व्यवस्था देता है, क्योंकि इन दो आज्ञाओं को कोई भी अलग नहीं कर सकता। यदि कोई अपने सम्पूर्ण मन से परमेश्वर से प्रेम रखता है, तो वह प्रेम उसके चारों ओर के लोगों पर भी उमड़ेगा। उसके बाद वह अपने पड़ोसी से वैसे ही प्रेम रखेगा, जैसे वह अपने आप से प्रेम रखता है। यहूदी लोगों का मानना था कि उनके "पड़ोसी" का अर्थ अन्य यहूदी लोग होते हैं। हालाँकि, यीशु ने कहा कि पड़ोसी कोई भी व्यक्ति हो सकता है जिससे वे मिलते हैं। यह एक नयी शिक्षा है-इस समय के कई अन्य धार्मिक अगुवे दूसरों से इस रीति से प्रेम रखना नहीं सिखाएँगे।</w:t>
      </w:r>
    </w:p>
    <w:p>
      <w:pPr/>
      <w:r>
        <w:rPr>
          <w:lang w:val="hi_IN" w:bidi="hi_IN"/>
        </w:rPr>
      </w:r>
      <w:r>
        <w:rPr>
          <w:lang w:val="hi_IN" w:bidi="hi_IN"/>
        </w:rPr>
        <w:t>यहाँ रुकें और समूह में इस प्रश्न पर चर्चा करें: क्या आप ऐसे उदाहरण दे सकते हैं कि जब लोग अपने पड़ोसी से अपने समान प्रेम रखते हैं तो वे क्या करते हैं? इस ऑडियो को यहाँ रोकें।</w:t>
      </w:r>
    </w:p>
    <w:p>
      <w:pPr/>
      <w:r>
        <w:rPr>
          <w:lang w:val="hi_IN" w:bidi="hi_IN"/>
        </w:rPr>
      </w:r>
      <w:r>
        <w:rPr>
          <w:lang w:val="hi_IN" w:bidi="hi_IN"/>
        </w:rPr>
        <w:t>व्यवस्था के शिक्षक ने एक आश्चर्यजनक उत्तर दिया। व्यवस्था का वह शिक्षक यीशु के द्वारा कही गई बात को संक्षिप्त रूप में दोहराता है। वह कहता है कि परमेश्वर एक है, और उसे छोड़ कोई दूसरा नहीं है। इसका अर्थ वही है जो यीशु ने कहा था। इसका अर्थ है कि परमेश्वर अपने जैसा एकमात्र ही है। कोई और परमेश्वर के रूप में आराधना किए जाने के योग्य नहीं है। सामान्य रूप से, व्यवस्था के शिक्षक यह विश्वास करते थे कि बलिदान चढ़ाना, व्यवस्था का पालन करना, और लोगों से प्रेम रखना, यह सब समान रूप से महत्वपूर्ण था। हालाँकि, यह शिक्षक यीशु की बात से सहमत था। उसके बाद उसने कहा कि यह व्यवस्था पशु के बलिदान या परमेश्वर को दूसरी वस्तुएँ चढ़ाने से अधिक महत्वपूर्ण थी। ऐसा लगता है कि इस शिक्षक को विश्वास था कि दूसरों के लिए प्रेम रखना बलिदान चढ़ाने से अधिक महत्वपूर्ण है।</w:t>
      </w:r>
    </w:p>
    <w:p>
      <w:pPr/>
      <w:r>
        <w:rPr>
          <w:lang w:val="hi_IN" w:bidi="hi_IN"/>
        </w:rPr>
      </w:r>
      <w:r>
        <w:rPr>
          <w:lang w:val="hi_IN" w:bidi="hi_IN"/>
        </w:rPr>
        <w:t>यीशु ने ध्यान दिया कि व्यवस्था के उस शिक्षक ने बुद्धिमानी से उत्तर दिया था। उसने कहा, "तू परमेश्वर के राज्य से दूर नहीं है।" याद रखें कि परमेश्वर का राज्य कोई स्थान नहीं है। परमेश्वर का राज्य उसके साथ एक रिश्ता है। हम परमेश्‍वर को हमारा राजा बनने और हम पर शासन करने की अनुमति देते हैं। हम उसके पीछे हो लेते हैं। परमेश्‍वर हम पर प्रेम और सुरक्षा के साथ शासन करता है। यीशु ने कहा कि व्यवस्था का यह शिक्षक अपने जीवन पर परमेश्वर के शासन को स्वीकार करने के लिए लगभग तैयार ही था।</w:t>
      </w:r>
    </w:p>
    <w:p>
      <w:pPr/>
      <w:r>
        <w:rPr>
          <w:lang w:val="hi_IN" w:bidi="hi_IN"/>
        </w:rPr>
      </w:r>
      <w:r>
        <w:rPr>
          <w:lang w:val="hi_IN" w:bidi="hi_IN"/>
        </w:rPr>
        <w:t>यहाँ रुकें और समूह में इस प्रश्न पर चर्चा करें: आपके लोग परमेश्वर के राज्य को शब्दों में कैसे समझते हैं? परमेश्‍वर के राज्य में लोग क्या करते हैं? आपके विचार से यीशु ने ऐसा क्यों कहा कि व्यवस्था का यह शिक्षक परमेश्वर के राज्य के निकट है? इस ऑडियो को यहाँ रोकें।</w:t>
      </w:r>
    </w:p>
    <w:p>
      <w:pPr/>
      <w:r>
        <w:rPr>
          <w:lang w:val="hi_IN" w:bidi="hi_IN"/>
        </w:rPr>
      </w:r>
      <w:r>
        <w:rPr>
          <w:lang w:val="hi_IN" w:bidi="hi_IN"/>
        </w:rPr>
        <w:t>यीशु ने उन सभी धार्मिक अगुवों को बुद्धिमानी और बहुत चतुराई से उत्तर दिए जिन्होंने उससे प्रश्न पूछे थे। इस कारण, हर कोई और अधिक प्रश्न पूछने से डर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12:28–34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व्यवस्था का एक शिक्षक, या शास्त्री, मंदिर के आँगन में यीशु के पास आता है। वह यीशु से पूछता है, "कौन सी आज्ञा, या नियम, सबसे महत्वपूर्ण नियम है?" यीशु ने उसे यह कहकर उत्तर दिया, "हमें परमेश्वर से प्रेम रखना चाहिए, और फिर अपने पड़ोसी या उन सब से जिनसे हम मिलते हैं, वैसे ही प्रेम रखना चाहिए, जैसे हम अपने आप से प्रेम रखते हैं।" व्यवस्था का शिक्षक यीशु की बात से सहमत होता है और यीशु कहता है कि वह परमेश्वर के राज्य के निकट है। कोई और यीशु से प्रश्न नहीं पूछता, क्योंकि उसने बहुत बुद्धिमानी से उत्तर दिया था।</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(इस दृश्य में चेले कुछ नहीं करते, परन्तु वे शायद वहाँ मंदिर के आँगन में ही हैं।)</w:t>
      </w:r>
    </w:p>
    <w:p>
      <w:pPr>
        <w:pStyle w:val="ListBullet"/>
        <w:spacing w:line="240" w:lineRule="auto"/>
        <w:ind w:left="720"/>
      </w:pPr>
      <w:r>
        <w:rPr>
          <w:lang w:val="hi_IN" w:bidi="hi_IN"/>
        </w:rPr>
      </w:r>
      <w:r>
        <w:rPr>
          <w:lang w:val="hi_IN" w:bidi="hi_IN"/>
        </w:rPr>
        <w:t>व्यवस्था का शिक्षक, या शास्त्री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पड़ोसी</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यीशु धार्मिक अगुवों को बहुत बुद्धिमानी से उत्तर देना जारी रखता है। यीशु शायद मंदिर के आँगन में ही है। जब यीशु उत्तर देता है, तो वह शेमा से आरम्भ करता है। यह एक विशेष यहूदी प्रार्थना है। इसे पढ़कर पता चलता है कि यीशु एक अच्छा यहूदी है और परमेश्वर का आदर करता है। यहूदी दिन में दो बार इसे पढ़ते थे। "हे इस्राएल, सुन, प्रभु हमारा परमेश्वर एक ही प्रभु है।" उसके बाद यीशु परमेश्वर से प्रेम रखने और अपने पड़ोसी से प्रेम रखने के बारे में दो कथनों में व्यवस्था का सारांश देता है।</w:t>
      </w:r>
    </w:p>
    <w:p>
      <w:pPr/>
      <w:r>
        <w:rPr>
          <w:lang w:val="hi_IN" w:bidi="hi_IN"/>
        </w:rPr>
      </w:r>
      <w:r>
        <w:rPr>
          <w:lang w:val="hi_IN" w:bidi="hi_IN"/>
        </w:rPr>
        <w:t>यह याद रखना महत्वपूर्ण है कि व्यवस्था के उस शिक्षक को यीशु की कही हुई बात अच्छी लगी। व्यवस्था का वह शिक्षक कहता है कि परमेश्वर से प्रेम रखने और अपने पड़ोसी से प्रेम रखने की ये व्यवस्था होमबलि और बलिदान चढ़ाने से भी अधिक महत्वपूर्ण है।</w:t>
      </w:r>
    </w:p>
    <w:p>
      <w:pPr/>
      <w:r>
        <w:rPr>
          <w:lang w:val="hi_IN" w:bidi="hi_IN"/>
        </w:rPr>
      </w:r>
      <w:r>
        <w:rPr>
          <w:lang w:val="hi_IN" w:bidi="hi_IN"/>
        </w:rPr>
        <w:t>यह याद रखना महत्वपूर्ण है कि यीशु उस मनुष्य की प्रतिक्रिया से प्रभावित हुआ था। यीशु ने उस मनुष्य से कहा कि वह समझ गया है कि परमेश्वर के राज्य का हिस्सा कैसे बनना है। वह तैयार था कि परमेश्वर उसके जीवन पर शासन करे।</w:t>
      </w:r>
    </w:p>
    <w:p>
      <w:pPr/>
      <w:r>
        <w:rPr>
          <w:lang w:val="hi_IN" w:bidi="hi_IN"/>
        </w:rPr>
      </w:r>
      <w:r>
        <w:rPr>
          <w:lang w:val="hi_IN" w:bidi="hi_IN"/>
        </w:rPr>
        <w:t>यह याद रखना महत्वपूर्ण है कि लोग समझ गए थे कि यीशु के उत्तर बुद्धिमानी वाले थे। यीशु के उत्तरों ने यह प्रकट किया कि वह अधिकार और बुद्धि के साथ बोलता था। धार्मिक अगुवे उससे और अधिक प्रश्न पूछने से डरते थे, क्योंकि हर बार जब वे ऐसा करते, तो यीशु यह प्रकट करता था कि वह इस बारे में उनसे अधिक समझता था कि परमेश्वर का राज्य कैसे काम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12:28–34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व्यवस्था का शिक्षक, या शास्त्री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पड़ोसी</w:t>
      </w:r>
    </w:p>
    <w:p>
      <w:pPr/>
      <w:r>
        <w:rPr>
          <w:lang w:val="hi_IN" w:bidi="hi_IN"/>
        </w:rPr>
      </w:r>
      <w:r>
        <w:rPr>
          <w:lang w:val="hi_IN" w:bidi="hi_IN"/>
        </w:rPr>
        <w:t>समूह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दें। इस भाग के हर हिस्से को याद रखने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पात्र निभाने वाले व्यक्ति को उत्तर देना चाहिए कि यदि वह उस पात्र की जगह होता, तो वह क्या महसूस कर रहा होता या क्या सोच रहा होता।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मंदिर के आंगन में यीशु और धार्मिक नेताओं के बीच होने वाली बातचीत का अभिनय करें। उसके चेले भी वहाँ हैं। जब यीशु धार्मिक अगुवों से बात कर रहा था, तो एक धार्मिक व्यवस्था का शिक्षक ध्यान से सुन रहा था और जो उसने सुना, उसे वह बात अच्छी लगी। अब वह यीशु से बात करता है और पूछता है, "कौन सी आज्ञा सबसे महत्वपूर्ण है?"</w:t>
      </w:r>
    </w:p>
    <w:p>
      <w:pPr/>
      <w:r>
        <w:rPr>
          <w:lang w:val="hi_IN" w:bidi="hi_IN"/>
        </w:rPr>
      </w:r>
      <w:r>
        <w:rPr>
          <w:lang w:val="hi_IN" w:bidi="hi_IN"/>
        </w:rPr>
        <w:t>अभिनय को रोकें। यीशु की भूमिका निभाने वाले व्यक्ति से पूछें, "आप क्या महसूस कर रहे हैं या क्या सोच रहे हैं?" वह व्यक्ति शायद इस तरह की बातों में उत्तर दे, "मैं प्रसन्न हूँ, क्योंकि मैं देख सकता हूँ कि उसका हृदय अच्छा है और वह सच्ची बुद्धि चाहता है।" या, "यह अच्छा है। मेरे पिता के हृदय की सच्चाई के बारे में सबको सिखाने का एक और अवसर।" या, "मैं हर्षित हूँ कि उसने यह पूछा।" व्यवस्था के शिक्षक की भूमिका निभाने वाले व्यक्ति से पूछें, "आप क्या महसूस कर रहे हैं या क्या सोच रहे हैं?" वह व्यक्ति शायद इस तरह उत्तर दे, "मुझे यह गुरु, यीशु अच्छा लगता है। मैं वास्तव में समझना चाहता हूँ कि वह क्या सिखा रहा है।" या, "मैं यह देखने के लिए उत्सुक हूँ कि यीशु कैसा उत्तर देगा।" या, "मुझे आशा है। शायद यीशु मुझसे सहमत हो।" अभिनय को जारी रखें।</w:t>
      </w:r>
    </w:p>
    <w:p>
      <w:pPr/>
      <w:r>
        <w:rPr>
          <w:lang w:val="hi_IN" w:bidi="hi_IN"/>
        </w:rPr>
      </w:r>
      <w:r>
        <w:rPr>
          <w:lang w:val="hi_IN" w:bidi="hi_IN"/>
        </w:rPr>
        <w:t>यीशु का यह कहते हुए अभिनय करें, "सबसे महत्वपूर्ण आज्ञा यह है: हे इस्राएल, सुन, प्रभु हमारा परमेश्वर एक ही प्रभु है। तू प्रभु अपने परमेश्‍वर से अपने सारे मन से, और अपने सारे प्राण से, और अपनी सारी बुद्धि से, और अपनी सारी शक्‍ति से प्रेम रखना। और दूसरी भी उतनी ही महत्वपूर्ण है: तू अपने पड़ोसी से अपने समान प्रेम रखना। ये दो सबसे महत्वपूर्ण आज्ञाएँ हैं।"</w:t>
      </w:r>
    </w:p>
    <w:p>
      <w:pPr/>
      <w:r>
        <w:rPr>
          <w:lang w:val="hi_IN" w:bidi="hi_IN"/>
        </w:rPr>
      </w:r>
      <w:r>
        <w:rPr>
          <w:lang w:val="hi_IN" w:bidi="hi_IN"/>
        </w:rPr>
        <w:t>उस शिक्षक की प्रतिक्रिया का अभिनय करें: "हे गुरु, यह तो अच्छी बात है! तू सच बोल रहा है।" उसके बाद वह शिक्षक यीशु की कही हुई बात को दोहराता है, "केवल एक ही परमेश्वर है, और दूसरा कोई नहीं। और मैं जानता हूँ कि उससे अपने सारे मन से और अपनी सारी समझ से, या बुद्धि से, और अपनी सारी शक्ति से प्रेम रखना और अपने पड़ोसी से अपने समान प्रेम रखना महत्वपूर्ण है।" फिर वह व्यक्ति आगे कहता है, "यह उन सब होमबलियों और बलिदानों को चढ़ाने से अधिक महत्वपूर्ण है जिनकी व्यवस्था माँग करती है।"</w:t>
      </w:r>
    </w:p>
    <w:p>
      <w:pPr/>
      <w:r>
        <w:rPr>
          <w:lang w:val="hi_IN" w:bidi="hi_IN"/>
        </w:rPr>
      </w:r>
      <w:r>
        <w:rPr>
          <w:lang w:val="hi_IN" w:bidi="hi_IN"/>
        </w:rPr>
        <w:t>अभिनय करें कि यीशु को यह महसूस होता है कि वह शिक्षक परमेश्वर के राज्य के बारे में बहुत कुछ समझ गया है। उसने कहा, "तू परमेश्वर के राज्य से दूर नहीं है।"</w:t>
      </w:r>
    </w:p>
    <w:p>
      <w:pPr/>
      <w:r>
        <w:rPr>
          <w:lang w:val="hi_IN" w:bidi="hi_IN"/>
        </w:rPr>
      </w:r>
      <w:r>
        <w:rPr>
          <w:lang w:val="hi_IN" w:bidi="hi_IN"/>
        </w:rPr>
        <w:t>अभिनय को रोकें। यीशु की भूमिका निभाने वाले व्यक्ति से पूछें, "आप क्या महसूस कर रहे हैं या क्या सोच रहे हैं?" वह व्यक्ति शायद इस तरह उत्तर दे, "मैं बहुत प्रसन्न हूँ कि यह मनुष्य समझता है कि परमेश्वर और लोगों से प्रेम कैसे रखना है," या "इस मनुष्य के जैसे लोग मुझे प्रसन्न करते हैं," या "मुझे निश्चय है कि लोगों के लिए पवित्रशास्त्र की सच्ची व्याख्या करने के लिये परमेश्वर उसका उपयोग करेगा।" व्यवस्था के शिक्षक की भूमिका निभाने वाले व्यक्ति से पूछें, "आप क्या महसूस कर रहे हैं या क्या सोच रहे हैं?" वह व्यक्ति शायद इस तरह उत्तर दे, "यह मनुष्य वास्तव में परमेश्वर की ओर से है," या "मेरा हृदय प्रेम से भरा हुआ है," या "मैं एक प्रेमी परमेश्वर की सेवा करना चाहता हूँ।" अभिनय को जारी रखें।</w:t>
      </w:r>
    </w:p>
    <w:p>
      <w:pPr/>
      <w:r>
        <w:rPr>
          <w:lang w:val="hi_IN" w:bidi="hi_IN"/>
        </w:rPr>
      </w:r>
      <w:r>
        <w:rPr>
          <w:lang w:val="hi_IN" w:bidi="hi_IN"/>
        </w:rPr>
        <w:t>अभिनय करें कि और किसी ने भी यीशु से प्रश्न नहीं पूछे क्योंकि उसने बहुत बुद्धिमानी से उत्तर दिए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12:28–34 का ऑडियो संस्करण सबसे आसानी से समझ आने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अभी भी मंदिर के आँगन में धार्मिक अगुवों से बात कर रहा था। </w:t>
      </w:r>
      <w:r>
        <w:rPr>
          <w:b/>
          <w:lang w:val="hi_IN" w:bidi="hi_IN"/>
        </w:rPr>
        <w:t>धार्मिक व्यवस्था का एक शिक्षक</w:t>
      </w:r>
      <w:r>
        <w:rPr>
          <w:lang w:val="hi_IN" w:bidi="hi_IN"/>
        </w:rPr>
        <w:t xml:space="preserve"> सुन रहा था और जो उसने सुना उसे वह अच्छा लगा। उसने यीशु से पूछा, "कौन सी आज्ञा सबसे महत्वपूर्ण है?" व्यवस्था के शिक्षक, या शास्त्री, पवित्रशास्त्र से व्यवस्था की व्याख्या करने वाले विद्वान और विशेषज्ञ लोग थे। ये व्याख्याएँ लिखी नहीं जाती थीं, बल्कि शिक्षकों द्वारा कंठस्थ की जाती और मौखिक रूप से पढ़ाई जाती थीं। धार्मिक व्यवस्था के शिक्षक का अनुवाद उसी रीति से करें जैसा आपने पिछले भागों में इसका अनुवाद किया है।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ने एक महत्वपूर्ण यहूदी प्रार्थना और विश्वास बताकर आरम्भ किया। उसने कहा, "हे </w:t>
      </w:r>
      <w:r>
        <w:rPr>
          <w:b/>
          <w:lang w:val="hi_IN" w:bidi="hi_IN"/>
        </w:rPr>
        <w:t>इस्राएल</w:t>
      </w:r>
      <w:r>
        <w:rPr>
          <w:lang w:val="hi_IN" w:bidi="hi_IN"/>
        </w:rPr>
        <w:t xml:space="preserve">, सुन। प्रभु हमारा परमेश्वर, एक ही प्रभु है।" इसके बजाय बाइबल के कई संस्करण बताते हैं, "प्रभु हमारा परमेश्वर ही एकमात्र परमेश्वर है।" हो सकता है कि यह बता रहा हो कि केवल एक ही परमेश्वर भी है। परन्तु यह कथन शायद इस तथ्य पर केंद्रित है कि यहूदी परमेश्वर-सृष्टिकर्ता, अनन्त परमेश्वर-ही एकमात्र परमेश्वर है जो हमारी स्तुति के योग्य है। इस्राएल यहूदी लोगों को, या याकूब के सभी वंशजों को संदर्भित करता है। </w:t>
      </w:r>
      <w:r>
        <w:rPr>
          <w:b/>
          <w:lang w:val="hi_IN" w:bidi="hi_IN"/>
        </w:rPr>
        <w:t>प्रभु</w:t>
      </w:r>
      <w:r>
        <w:rPr>
          <w:lang w:val="hi_IN" w:bidi="hi_IN"/>
        </w:rPr>
        <w:t xml:space="preserve"> स्वयं परमेश्वर को संदर्भित करता है और यह उसके व्यक्तिगत् नाम यहोवा का संदर्भ है। इस्राएल और प्रभु अर्थात् स्वयं परमेश्वर का अनुवाद उसी रीति से करें, जैसा आपने पिछले भागों में इसका अनुवाद किया है। </w:t>
      </w:r>
      <w:hyperlink r:id="rId419">
        <w:r>
          <w:rPr>
            <w:lang w:val="hi_IN" w:bidi="hi_IN"/>
          </w:rPr>
          <w:rPr>
            <w:color w:val="0000EE"/>
            <w:u w:val="single"/>
          </w:rPr>
          <w:t>इस्राएल</w:t>
        </w:r>
      </w:hyperlink>
      <w:r>
        <w:rPr>
          <w:lang w:val="hi_IN" w:bidi="hi_IN"/>
        </w:rPr>
        <w:t xml:space="preserve"> और </w:t>
      </w:r>
      <w:hyperlink r:id="rId394">
        <w:r>
          <w:rPr>
            <w:lang w:val="hi_IN" w:bidi="hi_IN"/>
          </w:rPr>
          <w:rPr>
            <w:color w:val="0000EE"/>
            <w:u w:val="single"/>
          </w:rPr>
          <w:t>प्रभु</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फिर यीशु कहता है, "तू प्रभु अपने परमेश्वर से अपने सारे मन, प्राण, बुद्धि और शक्ति से प्रेम रखना। </w:t>
      </w:r>
      <w:r>
        <w:rPr>
          <w:b/>
          <w:lang w:val="hi_IN" w:bidi="hi_IN"/>
        </w:rPr>
        <w:t>मन</w:t>
      </w:r>
      <w:r>
        <w:rPr>
          <w:lang w:val="hi_IN" w:bidi="hi_IN"/>
        </w:rPr>
        <w:t xml:space="preserve"> एक व्यक्ति की भावनाएँ और निर्णय है। </w:t>
      </w:r>
      <w:r>
        <w:rPr>
          <w:b/>
          <w:lang w:val="hi_IN" w:bidi="hi_IN"/>
        </w:rPr>
        <w:t>प्राण</w:t>
      </w:r>
      <w:r>
        <w:rPr>
          <w:lang w:val="hi_IN" w:bidi="hi_IN"/>
        </w:rPr>
        <w:t xml:space="preserve"> एक व्यक्ति का आंतरिक जीवन और सोच है। </w:t>
      </w:r>
      <w:r>
        <w:rPr>
          <w:b/>
          <w:lang w:val="hi_IN" w:bidi="hi_IN"/>
        </w:rPr>
        <w:t>मन</w:t>
      </w:r>
      <w:r>
        <w:rPr>
          <w:lang w:val="hi_IN" w:bidi="hi_IN"/>
        </w:rPr>
        <w:t xml:space="preserve"> और </w:t>
      </w:r>
      <w:r>
        <w:rPr>
          <w:b/>
          <w:lang w:val="hi_IN" w:bidi="hi_IN"/>
        </w:rPr>
        <w:t>प्राण</w:t>
      </w:r>
      <w:r>
        <w:rPr>
          <w:lang w:val="hi_IN" w:bidi="hi_IN"/>
        </w:rPr>
        <w:t xml:space="preserve"> एक साथ किसी व्यक्ति के आंतरिक जीवन को संदर्भित करते हैं। </w:t>
      </w:r>
      <w:hyperlink r:id="rId420">
        <w:r>
          <w:rPr>
            <w:lang w:val="hi_IN" w:bidi="hi_IN"/>
          </w:rPr>
          <w:rPr>
            <w:color w:val="0000EE"/>
            <w:u w:val="single"/>
          </w:rPr>
          <w:t>बुद्धि</w:t>
        </w:r>
      </w:hyperlink>
      <w:r>
        <w:rPr>
          <w:lang w:val="hi_IN" w:bidi="hi_IN"/>
        </w:rPr>
        <w:t xml:space="preserve"> किसी व्यक्ति की सोच, समझ और बुद्धिमत्ता को संदर्भित करती है। </w:t>
      </w:r>
      <w:hyperlink r:id="rId421">
        <w:r>
          <w:rPr>
            <w:lang w:val="hi_IN" w:bidi="hi_IN"/>
          </w:rPr>
          <w:rPr>
            <w:color w:val="0000EE"/>
            <w:u w:val="single"/>
          </w:rPr>
          <w:t>शक्ति</w:t>
        </w:r>
      </w:hyperlink>
      <w:r>
        <w:rPr>
          <w:lang w:val="hi_IN" w:bidi="hi_IN"/>
        </w:rPr>
        <w:t xml:space="preserve"> किसी व्यक्ति की कुछ करने की क्षमता, या उनकी शारीरिक शक्ति को संदर्भित करती है। ये शब्द किसी व्यक्ति के व्यक्तित्व और क्षमताओं का वर्णन करने के लिए एक साथ कार्य करते हैं। मन और प्राण का अनुवाद उसी रीति से करें जैसे आपने पिछले भागों में किया है। </w:t>
      </w:r>
      <w:hyperlink r:id="rId120">
        <w:r>
          <w:rPr>
            <w:lang w:val="hi_IN" w:bidi="hi_IN"/>
          </w:rPr>
          <w:rPr>
            <w:color w:val="0000EE"/>
            <w:u w:val="single"/>
          </w:rPr>
          <w:t>मन</w:t>
        </w:r>
      </w:hyperlink>
      <w:r>
        <w:rPr>
          <w:lang w:val="hi_IN" w:bidi="hi_IN"/>
        </w:rPr>
        <w:t xml:space="preserve"> और </w:t>
      </w:r>
      <w:hyperlink r:id="rId309">
        <w:r>
          <w:rPr>
            <w:lang w:val="hi_IN" w:bidi="hi_IN"/>
          </w:rPr>
          <w:rPr>
            <w:color w:val="0000EE"/>
            <w:u w:val="single"/>
          </w:rPr>
          <w:t>प्राण</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w:t>
      </w:r>
      <w:r>
        <w:rPr>
          <w:b/>
          <w:lang w:val="hi_IN" w:bidi="hi_IN"/>
        </w:rPr>
        <w:t>मन</w:t>
      </w:r>
      <w:r>
        <w:rPr>
          <w:lang w:val="hi_IN" w:bidi="hi_IN"/>
        </w:rPr>
        <w:t xml:space="preserve">, </w:t>
      </w:r>
      <w:r>
        <w:rPr>
          <w:b/>
          <w:lang w:val="hi_IN" w:bidi="hi_IN"/>
        </w:rPr>
        <w:t>प्राण</w:t>
      </w:r>
      <w:r>
        <w:rPr>
          <w:lang w:val="hi_IN" w:bidi="hi_IN"/>
        </w:rPr>
        <w:t xml:space="preserve">, </w:t>
      </w:r>
      <w:r>
        <w:rPr>
          <w:b/>
          <w:lang w:val="hi_IN" w:bidi="hi_IN"/>
        </w:rPr>
        <w:t>बुद्धि</w:t>
      </w:r>
      <w:r>
        <w:rPr>
          <w:lang w:val="hi_IN" w:bidi="hi_IN"/>
        </w:rPr>
        <w:t xml:space="preserve">, और </w:t>
      </w:r>
      <w:r>
        <w:rPr>
          <w:b/>
          <w:lang w:val="hi_IN" w:bidi="hi_IN"/>
        </w:rPr>
        <w:t>शक्ति</w:t>
      </w:r>
      <w:r>
        <w:rPr>
          <w:lang w:val="hi_IN" w:bidi="hi_IN"/>
        </w:rPr>
        <w:t>, आप इस प्रत्येक शब्द का अनुवाद कैसे करेंगे? आप शायद शब्द दर शब्द अनुवाद नहीं कर पाएँगे, परन्तु ऊपर दिए गए समान अर्थों के साथ ऐसा कर पाएँगे। इस ऑडियो को यहाँ रोकें।</w:t>
      </w:r>
    </w:p>
    <w:p>
      <w:pPr/>
      <w:r>
        <w:rPr>
          <w:lang w:val="hi_IN" w:bidi="hi_IN"/>
        </w:rPr>
      </w:r>
      <w:r>
        <w:rPr>
          <w:lang w:val="hi_IN" w:bidi="hi_IN"/>
        </w:rPr>
        <w:t xml:space="preserve">फिर यीशु कहता है, "तू अपने </w:t>
      </w:r>
      <w:hyperlink r:id="rId422">
        <w:r>
          <w:rPr>
            <w:lang w:val="hi_IN" w:bidi="hi_IN"/>
          </w:rPr>
          <w:rPr>
            <w:color w:val="0000EE"/>
            <w:u w:val="single"/>
          </w:rPr>
          <w:t>पड़ोसी</w:t>
        </w:r>
      </w:hyperlink>
      <w:r>
        <w:rPr>
          <w:lang w:val="hi_IN" w:bidi="hi_IN"/>
        </w:rPr>
        <w:t xml:space="preserve"> से अपने समान प्रेम रखना।" यद्यपि यहाँ "तू" एकवचन है, परन्तु यीशु का अर्थ है कि यह केवल व्यवस्था के इस शिक्षक के लिए ही नहीं, बल्कि सभी के लिए एक आज्ञा है।</w:t>
      </w:r>
    </w:p>
    <w:p>
      <w:pPr/>
      <w:r>
        <w:rPr>
          <w:lang w:val="hi_IN" w:bidi="hi_IN"/>
        </w:rPr>
      </w:r>
      <w:r>
        <w:rPr>
          <w:lang w:val="hi_IN" w:bidi="hi_IN"/>
        </w:rPr>
        <w:t>यहाँ रुकें और समूह में चर्चा करें: आप पड़ोसी शब्द का अनुवाद कैसे करेंगे? शायद आपको इस शब्द का वर्णन करना पड़े। इस संदर्भ में इसका अर्थ हो सकता है कोई ऐसा व्यक्ति जो पास में रहता है, जो उसी सामाजिक समूह का है, या जो उसी भाषाई समूह का है। परन्तु याद रखें, यीशु का अर्थ हमेशा से लोगों के एक व्यापक समूह से था-उसका अर्थ हर उस व्यक्ति से है जिससे आप मिलते हैं। इस ऑडियो को यहाँ रोकें।</w:t>
      </w:r>
    </w:p>
    <w:p>
      <w:pPr/>
      <w:r>
        <w:rPr>
          <w:lang w:val="hi_IN" w:bidi="hi_IN"/>
        </w:rPr>
      </w:r>
      <w:r>
        <w:rPr>
          <w:lang w:val="hi_IN" w:bidi="hi_IN"/>
        </w:rPr>
        <w:t xml:space="preserve">व्यवस्था का वह शिक्षक कहता है, "तूने ठीक कहा," या "तू सही है।" वह व्यक्ति प्रभावित हुआ। वह यीशु को </w:t>
      </w:r>
      <w:r>
        <w:rPr>
          <w:b/>
          <w:lang w:val="hi_IN" w:bidi="hi_IN"/>
        </w:rPr>
        <w:t>गुरु</w:t>
      </w:r>
      <w:r>
        <w:rPr>
          <w:lang w:val="hi_IN" w:bidi="hi_IN"/>
        </w:rPr>
        <w:t xml:space="preserve"> कहता है। गुरु का अनुवाद उसी रीति से करें जैसे आपने पिछले भागों में इसका अनुवाद किया है। </w:t>
      </w:r>
      <w:hyperlink r:id="rId170">
        <w:r>
          <w:rPr>
            <w:lang w:val="hi_IN" w:bidi="hi_IN"/>
          </w:rPr>
          <w:rPr>
            <w:color w:val="0000EE"/>
            <w:u w:val="single"/>
          </w:rPr>
          <w:t>गुरु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व्यवस्था का वह शिक्षक कहता है कि ये आज्ञाएँ होमबलियों और बलिदानों से अधिक महत्वपूर्ण हैं। </w:t>
      </w:r>
      <w:r>
        <w:rPr>
          <w:b/>
          <w:lang w:val="hi_IN" w:bidi="hi_IN"/>
        </w:rPr>
        <w:t>होमबलियाँ</w:t>
      </w:r>
      <w:r>
        <w:rPr>
          <w:lang w:val="hi_IN" w:bidi="hi_IN"/>
        </w:rPr>
        <w:t xml:space="preserve"> वह होती थीं जब लोग पशुओं को पूरी तरह से जलाकर परमेश्वर को बलिदान चढ़ाते थे। </w:t>
      </w:r>
      <w:r>
        <w:rPr>
          <w:b/>
          <w:lang w:val="hi_IN" w:bidi="hi_IN"/>
        </w:rPr>
        <w:t>बलिदान</w:t>
      </w:r>
      <w:r>
        <w:rPr>
          <w:lang w:val="hi_IN" w:bidi="hi_IN"/>
        </w:rPr>
        <w:t xml:space="preserve"> वह सब कुछ होते हैं जो लोग परमेश्वर को धन्यवाद कहने, उसकी स्तुति करने या परमेश्वर से उन्हें क्षमा करने की विनती के लिए चढ़ाते हैं। ये बलिदान गेहूँ, तेल, या दाखरस हो सकते हैं। परमेश्वर ने अपनी व्यवस्था में इन बलिदानों और भेंटों की माँग की थी। बलिदान का अनुवाद उसी रीति से करें जैसे आपने पिछले भागों में किया है। </w:t>
      </w:r>
      <w:hyperlink r:id="rId80">
        <w:r>
          <w:rPr>
            <w:lang w:val="hi_IN" w:bidi="hi_IN"/>
          </w:rPr>
          <w:rPr>
            <w:color w:val="0000EE"/>
            <w:u w:val="single"/>
          </w:rPr>
          <w:t>बलिदान</w:t>
        </w:r>
      </w:hyperlink>
      <w:r>
        <w:rPr>
          <w:lang w:val="hi_IN" w:bidi="hi_IN"/>
        </w:rPr>
        <w:t xml:space="preserve"> के बारे में अधिक जानकारी के लिए, मुख्य शब्दावली को देखें। </w:t>
      </w:r>
    </w:p>
    <w:p>
      <w:pPr/>
      <w:r>
        <w:rPr>
          <w:lang w:val="hi_IN" w:bidi="hi_IN"/>
        </w:rPr>
      </w:r>
      <w:r>
        <w:rPr>
          <w:lang w:val="hi_IN" w:bidi="hi_IN"/>
        </w:rPr>
        <w:t xml:space="preserve">यीशु उस मनुष्य से कहता है कि वह परमेश्वर के राज्य से दूर नहीं है। </w:t>
      </w:r>
      <w:r>
        <w:rPr>
          <w:b/>
          <w:lang w:val="hi_IN" w:bidi="hi_IN"/>
        </w:rPr>
        <w:t>परमेश्वर का राज्य</w:t>
      </w:r>
      <w:r>
        <w:rPr>
          <w:lang w:val="hi_IN" w:bidi="hi_IN"/>
        </w:rPr>
        <w:t xml:space="preserve"> कोई स्थान या जगह नहीं, बल्कि एक स्थिति या एक रिश्ता है। यह अपने लोगों के मनों में शासन करने वाले परमेश्वर को संदर्भित करता है। परमेश्वर के राज्य का अनुवाद उसी रीति से करें जैसे आपने पिछले भागों में किया है। </w:t>
      </w:r>
      <w:hyperlink r:id="rId37">
        <w:r>
          <w:rPr>
            <w:lang w:val="hi_IN" w:bidi="hi_IN"/>
          </w:rPr>
          <w:rPr>
            <w:color w:val="0000EE"/>
            <w:u w:val="single"/>
          </w:rPr>
          <w:t>परमेश्वर के राज्य</w:t>
        </w:r>
      </w:hyperlink>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 कम से कम एक बार बिना रुकावट के इस पूरे भाग को बताना चाहिए। समूह का कोई एक सदस्य इस भाग को याद करने में उनकी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12:28–34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23">
        <w:r>
          <w:rPr>
            <w:lang w:val="hi_IN" w:bidi="hi_IN"/>
          </w:rPr>
          <w:rPr>
            <w:color w:val="0000EE"/>
            <w:u w:val="single"/>
          </w:rPr>
          <w:t>सुने और मन में रखें</w:t>
        </w:r>
      </w:hyperlink>
      <w:r>
        <w:rPr>
          <w:lang w:val="hi_IN" w:bidi="hi_IN"/>
        </w:rPr>
        <w:t xml:space="preserve"> (544 KB)</w:t>
      </w:r>
      <w:r>
        <w:rPr>
          <w:lang w:val="hi_IN" w:bidi="hi_IN"/>
        </w:rPr>
      </w:r>
    </w:p>
    <w:p>
      <w:pPr>
        <w:pStyle w:val="ListBullet"/>
        <w:spacing w:line="240" w:lineRule="auto"/>
        <w:ind w:left="720"/>
      </w:pPr>
      <w:r>
        <w:rPr>
          <w:lang w:val="hi_IN" w:bidi="hi_IN"/>
        </w:rPr>
      </w:r>
      <w:hyperlink r:id="rId424">
        <w:r>
          <w:rPr>
            <w:lang w:val="hi_IN" w:bidi="hi_IN"/>
          </w:rPr>
          <w:rPr>
            <w:color w:val="0000EE"/>
            <w:u w:val="single"/>
          </w:rPr>
          <w:t>पाठ का परिचय</w:t>
        </w:r>
      </w:hyperlink>
      <w:r>
        <w:rPr>
          <w:lang w:val="hi_IN" w:bidi="hi_IN"/>
        </w:rPr>
        <w:t xml:space="preserve"> (4.4 MB)</w:t>
      </w:r>
      <w:r>
        <w:rPr>
          <w:lang w:val="hi_IN" w:bidi="hi_IN"/>
        </w:rPr>
      </w:r>
    </w:p>
    <w:p>
      <w:pPr>
        <w:pStyle w:val="ListBullet"/>
        <w:spacing w:line="240" w:lineRule="auto"/>
        <w:ind w:left="720"/>
      </w:pPr>
      <w:r>
        <w:rPr>
          <w:lang w:val="hi_IN" w:bidi="hi_IN"/>
        </w:rPr>
      </w:r>
      <w:hyperlink r:id="rId425">
        <w:r>
          <w:rPr>
            <w:lang w:val="hi_IN" w:bidi="hi_IN"/>
          </w:rPr>
          <w:rPr>
            <w:color w:val="0000EE"/>
            <w:u w:val="single"/>
          </w:rPr>
          <w:t>घटनाओं को समझाना</w:t>
        </w:r>
      </w:hyperlink>
      <w:r>
        <w:rPr>
          <w:lang w:val="hi_IN" w:bidi="hi_IN"/>
        </w:rPr>
        <w:t xml:space="preserve"> (2.2 MB)</w:t>
      </w:r>
      <w:r>
        <w:rPr>
          <w:lang w:val="hi_IN" w:bidi="hi_IN"/>
        </w:rPr>
      </w:r>
    </w:p>
    <w:p>
      <w:pPr>
        <w:pStyle w:val="ListBullet"/>
        <w:spacing w:line="240" w:lineRule="auto"/>
        <w:ind w:left="720"/>
      </w:pPr>
      <w:r>
        <w:rPr>
          <w:lang w:val="hi_IN" w:bidi="hi_IN"/>
        </w:rPr>
      </w:r>
      <w:hyperlink r:id="rId426">
        <w:r>
          <w:rPr>
            <w:lang w:val="hi_IN" w:bidi="hi_IN"/>
          </w:rPr>
          <w:rPr>
            <w:color w:val="0000EE"/>
            <w:u w:val="single"/>
          </w:rPr>
          <w:t>पाठ को नाटकीय रूप देना</w:t>
        </w:r>
      </w:hyperlink>
      <w:r>
        <w:rPr>
          <w:lang w:val="hi_IN" w:bidi="hi_IN"/>
        </w:rPr>
        <w:t xml:space="preserve"> (3.5 MB)</w:t>
      </w:r>
      <w:r>
        <w:rPr>
          <w:lang w:val="hi_IN" w:bidi="hi_IN"/>
        </w:rPr>
      </w:r>
    </w:p>
    <w:p>
      <w:pPr>
        <w:pStyle w:val="ListBullet"/>
        <w:spacing w:line="240" w:lineRule="auto"/>
        <w:ind w:left="720"/>
      </w:pPr>
      <w:r>
        <w:rPr>
          <w:lang w:val="hi_IN" w:bidi="hi_IN"/>
        </w:rPr>
      </w:r>
      <w:hyperlink r:id="rId427">
        <w:r>
          <w:rPr>
            <w:lang w:val="hi_IN" w:bidi="hi_IN"/>
          </w:rPr>
          <w:rPr>
            <w:color w:val="0000EE"/>
            <w:u w:val="single"/>
          </w:rPr>
          <w:t>आवश्यक जानकारी</w:t>
        </w:r>
      </w:hyperlink>
      <w:r>
        <w:rPr>
          <w:lang w:val="hi_IN" w:bidi="hi_IN"/>
        </w:rPr>
        <w:t xml:space="preserve"> (3.6 MB)</w:t>
      </w:r>
      <w:r>
        <w:rPr>
          <w:lang w:val="hi_IN" w:bidi="hi_IN"/>
        </w:rPr>
      </w:r>
    </w:p>
    <w:p>
      <w:pPr>
        <w:pStyle w:val="ListBullet"/>
        <w:spacing w:line="240" w:lineRule="auto"/>
        <w:ind w:left="720"/>
      </w:pPr>
      <w:r>
        <w:rPr>
          <w:lang w:val="hi_IN" w:bidi="hi_IN"/>
        </w:rPr>
      </w:r>
      <w:hyperlink r:id="rId428">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12:35–37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12:35–37 को सुनें और अपने मनों में रखें।</w:t>
      </w:r>
    </w:p>
    <w:p>
      <w:pPr/>
      <w:r>
        <w:rPr>
          <w:lang w:val="hi_IN" w:bidi="hi_IN"/>
        </w:rPr>
      </w:r>
      <w:r>
        <w:rPr>
          <w:lang w:val="hi_IN" w:bidi="hi_IN"/>
        </w:rPr>
        <w:t>यदि सम्भव हो तो इस भाग का ऑडियो संस्करण तीन बार, तीन अलग-अलग अनुवादों में सुनें। उसके बाद, समूह में, निम्नलिखित प्रश्नों पर चर्चा करें:</w:t>
      </w:r>
    </w:p>
    <w:p>
      <w:pPr>
        <w:pStyle w:val="ListNumber"/>
        <w:numPr>
          <w:ilvl w:val="0"/>
          <w:numId w:val="65"/>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12:35–37 का ऑडियो संस्करण सबसे आसानी से समझ आने वाले अनुवाद में सुनें।</w:t>
      </w:r>
    </w:p>
    <w:p>
      <w:pPr/>
      <w:r>
        <w:rPr>
          <w:lang w:val="hi_IN" w:bidi="hi_IN"/>
        </w:rPr>
      </w:r>
      <w:r>
        <w:rPr>
          <w:lang w:val="hi_IN" w:bidi="hi_IN"/>
        </w:rPr>
        <w:t>यीशु ने मंदिर के आँगन में लोगों की एक भीड़ को शिक्षा देना जारी रखा। उसने दो कठिन प्रश्न पूछे जो एक दूसरे का विरोध करते प्रतीत हुए। वह यह दिखाना चाहता था कि दोनों कथन सही हैं, भले ही वे ऐसे लगते हैं जैसे कि वे सच नहीं हो सकते। यह यहूदी धार्मिक शिक्षकों के लिए एक सामान्य शिक्षण उपकरण था।</w:t>
      </w:r>
    </w:p>
    <w:p>
      <w:pPr/>
      <w:r>
        <w:rPr>
          <w:lang w:val="hi_IN" w:bidi="hi_IN"/>
        </w:rPr>
      </w:r>
      <w:r>
        <w:rPr>
          <w:lang w:val="hi_IN" w:bidi="hi_IN"/>
        </w:rPr>
        <w:t>यहूदी भविष्यद्वक्ता, या परमेश्वर के संदेशवाहक ने कहा था कि मसीह, या प्रतिज्ञा किया गया उद्धारकर्ता, राजा दाऊद का वंशज होगा। सभी यहूदी अपने पूर्वज दाऊद के बारे में जानते थे क्योंकि वह एक प्रसिद्ध और महत्वपूर्ण राजा था। यीशु पूछता है, "धार्मिक व्यवस्था के शिक्षक क्यों कहते हैं कि मसीह केवल राजा दाऊद का पुत्र, या वंशज है?" धार्मिक व्यवस्था के शिक्षक लोगों के लिए परमेश्वर की व्यवस्था की व्याख्या करते थे। यीशु यह प्रश्न इसलिये नहीं पूछता क्योंकि वह उत्तर चाहता है, बल्कि इसलिये पूछता है क्योंकि वह चाहता है कि लोग इस बारे में ध्यानपूर्वक विचार करें कि मसीह कौन है। फिर यीशु कहता है कि पवित्र आत्मा, या परमेश्वर के आत्मा ने राजा दाऊद को यह भजन कहने के लिए प्रेरित किया:</w:t>
      </w:r>
    </w:p>
    <w:p>
      <w:pPr/>
      <w:r>
        <w:rPr>
          <w:lang w:val="hi_IN" w:bidi="hi_IN"/>
        </w:rPr>
      </w:r>
      <w:r>
        <w:rPr>
          <w:lang w:val="hi_IN" w:bidi="hi_IN"/>
        </w:rPr>
        <w:t>"प्रभु ने मेरे प्रभु से कहा,</w:t>
      </w:r>
    </w:p>
    <w:p>
      <w:pPr/>
      <w:r>
        <w:rPr>
          <w:lang w:val="hi_IN" w:bidi="hi_IN"/>
        </w:rPr>
      </w:r>
      <w:r>
        <w:rPr>
          <w:lang w:val="hi_IN" w:bidi="hi_IN"/>
        </w:rPr>
        <w:t>मेरे दाहिने हाथ आदर के स्थान पर बैठ</w:t>
      </w:r>
    </w:p>
    <w:p>
      <w:pPr/>
      <w:r>
        <w:rPr>
          <w:lang w:val="hi_IN" w:bidi="hi_IN"/>
        </w:rPr>
      </w:r>
      <w:r>
        <w:rPr>
          <w:lang w:val="hi_IN" w:bidi="hi_IN"/>
        </w:rPr>
        <w:t>जब तक मैं तेरे शत्रुओं को तेरे पैरों तले विनम्र न कर दूँ।"</w:t>
      </w:r>
    </w:p>
    <w:p>
      <w:pPr/>
      <w:r>
        <w:rPr>
          <w:lang w:val="hi_IN" w:bidi="hi_IN"/>
        </w:rPr>
      </w:r>
      <w:r>
        <w:rPr>
          <w:lang w:val="hi_IN" w:bidi="hi_IN"/>
        </w:rPr>
        <w:t>इस भजन में दाऊद कहता है कि प्रभु, या परमेश्वर, दाऊद के प्रभु - मसीह - से परमेश्वर के दाहिने हाथ या किसी आदर के स्थान में बैठने के लिए कहता है। यहूदी संस्कृति में, दाहिनी हाथ बैठे व्यक्ति को राजा के साथ शासन करने का अधिकार था। परमेश्वर मसीह को बता रहा था कि मसीह परमेश्वर के साथ मिलकर शासन करेगा। परमेश्वर मसीह के शत्रुओं को उसके पैरों तले विनम्र कर देगा। यह एक विजेता का चित्र है जो अपने पराजित शत्रुओं की गर्दन पर अपने पैर रखता है।</w:t>
      </w:r>
    </w:p>
    <w:p>
      <w:pPr/>
      <w:r>
        <w:rPr>
          <w:lang w:val="hi_IN" w:bidi="hi_IN"/>
        </w:rPr>
      </w:r>
      <w:r>
        <w:rPr>
          <w:lang w:val="hi_IN" w:bidi="hi_IN"/>
        </w:rPr>
        <w:t>यहाँ रुकें और समूह में इन प्रश्नों पर चर्चा करें: परमेश्वर या एक महत्वपूर्ण अगुवा किसी का आदर कैसे करता है? यहाँ, परमेश्वर मसीह को अपने दाहिने हाथ बैठाता है ताकि वे एक साथ मिलकर राज्य पर शासन कर सकें। आप अपनी संस्कृति में किसी को आदर और अधिकार कैसे दिखाते हैं? परमेश्वर मसीह के शत्रुओं को उसके पैरों तले डालकर उन पर विजय देता है। आप अपनी संस्कृति में कैसे दिखाते हैं कि एक विजेता ने अपने शत्रुओं पर विजय प्राप्त की है? इस ऑडियो को यहाँ रोकें।</w:t>
      </w:r>
    </w:p>
    <w:p>
      <w:pPr/>
      <w:r>
        <w:rPr>
          <w:lang w:val="hi_IN" w:bidi="hi_IN"/>
        </w:rPr>
      </w:r>
      <w:r>
        <w:rPr>
          <w:lang w:val="hi_IN" w:bidi="hi_IN"/>
        </w:rPr>
        <w:t>यहूदी संस्कृति में, राजा और पिता कभी भी अपने वंशजों को अपना प्रभु या स्वामी नहीं कहते थे। अतः इस संदर्भ में, यह असम्भव लगता है कि दाऊद अपने वंशजों में से एक को अपना प्रभु या स्वामी कहे।</w:t>
      </w:r>
    </w:p>
    <w:p>
      <w:pPr/>
      <w:r>
        <w:rPr>
          <w:lang w:val="hi_IN" w:bidi="hi_IN"/>
        </w:rPr>
      </w:r>
      <w:r>
        <w:rPr>
          <w:lang w:val="hi_IN" w:bidi="hi_IN"/>
        </w:rPr>
        <w:t>यहाँ रुकें और समूह में इस प्रश्न पर चर्चा करें: आपकी संस्कृति आपके पूर्वजों को कैसे देखती है? आपकी संस्कृति पूर्वजों को आदर या उन्हें अधिकार कैसे दिखाती है? इस ऑडियो को यहाँ रोकें।</w:t>
      </w:r>
    </w:p>
    <w:p>
      <w:pPr/>
      <w:r>
        <w:rPr>
          <w:lang w:val="hi_IN" w:bidi="hi_IN"/>
        </w:rPr>
      </w:r>
      <w:r>
        <w:rPr>
          <w:lang w:val="hi_IN" w:bidi="hi_IN"/>
        </w:rPr>
        <w:t>यीशु पूछता है, "मसीह राजा दाऊद का वंशज, या पुत्र कैसे हो सकता है, जबकि दाऊद ने मसीह को 'मेरा प्रभु' कहा था?" कुछ लोगों का विश्वास था कि मसीह पृथ्वी पर दाऊद के राज्य को पुनः स्थापित करेगा। हालाँकि, यीशु यह दिखाने की कोशिश कर रहा है कि परमेश्वर के एक महान् राज्य को स्थापित करना ही उसकी, अर्थात् मसीह की भूमिका है। यीशु के दृष्टिकोण में, परमेश्वर का राज्य उन लोगों के बारे में था जो अपने मनों में यीशु को अपने राजा के रूप में उसका अनुसरण करते हैं और परमेश्वर के साथ अच्छा रिश्ता रखते हैं। यीशु इस बात से इन्कार करने की कोशिश नहीं कर रहा था कि मसीह राजा दाऊद का वंशज था। हालाँकि, यीशु चाहता था कि लोग मसीह के बारे में उससे उच्च दृष्टिकोण रखें जितनी उन्होंने अपेक्षा की थी। यदि यीशु ने इस बात से इन्कार किया होता कि मसीह राजा दाऊद का वंशज होगा, तो भीड़ उससे क्रोधित हो जाती क्योंकि उन्हें हमेशा सिखाया गया था कि मसीह राजा दाऊद का वंशज होगा। इसके बजाय, यीशु दिखाता है कि कैसे राजा दाऊद ने भी मसीह को प्रभु कह कर पहचान लिया था कि वह उससे कहीं अधिक महान् होगा।</w:t>
      </w:r>
    </w:p>
    <w:p>
      <w:pPr/>
      <w:r>
        <w:rPr>
          <w:lang w:val="hi_IN" w:bidi="hi_IN"/>
        </w:rPr>
      </w:r>
      <w:r>
        <w:rPr>
          <w:lang w:val="hi_IN" w:bidi="hi_IN"/>
        </w:rPr>
        <w:t>लोग आनन्द से सुन रहे थे। उन्हें शायद यह अच्छा लगा कि व्यवस्था के शिक्षक यीशु की शिक्षाओं से असहज थे। लोगों की प्रतिक्रिया से यह प्रकट हुआ कि यीशु भीड़ में लोकप्रिय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12:35–37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 में:</w:t>
      </w:r>
      <w:r>
        <w:rPr>
          <w:lang w:val="hi_IN" w:bidi="hi_IN"/>
        </w:rPr>
        <w:t xml:space="preserve"> यीशु मंदिर के आँगन में लोगों को शिक्षा दे रहा है। वह उनसे पवित्रशास्त्र के बारे में प्रश्न पूछता है ताकि मसीह, या प्रतिज्ञा किए हुए उद्धारकर्ता की वास्तविक भूमिका के बारे में गहराई से सोचने में उनकी सहायता करे। भीड़ यीशु की शिक्षा से आनन्दित होती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(इस दृश्य में चेले कुछ नहीं करते, परन्तु वे शायद वहाँ यीशु के साथ मंदिर के आँगन में ही हैं)</w:t>
      </w:r>
    </w:p>
    <w:p>
      <w:pPr>
        <w:pStyle w:val="ListBullet"/>
        <w:spacing w:line="240" w:lineRule="auto"/>
        <w:ind w:left="720"/>
      </w:pPr>
      <w:r>
        <w:rPr>
          <w:lang w:val="hi_IN" w:bidi="hi_IN"/>
        </w:rPr>
      </w:r>
      <w:r>
        <w:rPr>
          <w:lang w:val="hi_IN" w:bidi="hi_IN"/>
        </w:rPr>
        <w:t>मंदिर के आँगन में लोग, जिनमें धार्मिक व्यवस्था के शिक्षक भी शामिल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प्रभु परमेश्वर</w:t>
      </w:r>
    </w:p>
    <w:p>
      <w:pPr>
        <w:pStyle w:val="ListBullet"/>
        <w:spacing w:line="240" w:lineRule="auto"/>
        <w:ind w:left="720"/>
      </w:pPr>
      <w:r>
        <w:rPr>
          <w:lang w:val="hi_IN" w:bidi="hi_IN"/>
        </w:rPr>
      </w:r>
      <w:r>
        <w:rPr>
          <w:lang w:val="hi_IN" w:bidi="hi_IN"/>
        </w:rPr>
        <w:t>और प्रभु स्वामी, या मसीह</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यीशु अभी भी मंदिर के आँगन में शिक्षा दे रहा था। वह शायद आँगन में बड़ी भीड़ को शिक्षा दे रहा था। संभावना है कि वहाँ धार्मिक व्यवस्था के शिक्षकों के साथ-साथ यीशु के चेले भी सुन रहे होंगे।</w:t>
      </w:r>
    </w:p>
    <w:p>
      <w:pPr/>
      <w:r>
        <w:rPr>
          <w:lang w:val="hi_IN" w:bidi="hi_IN"/>
        </w:rPr>
      </w:r>
      <w:r>
        <w:rPr>
          <w:lang w:val="hi_IN" w:bidi="hi_IN"/>
        </w:rPr>
        <w:t>यह याद रखना महत्वपूर्ण है कि यीशु ने बहुत से धार्मिक शिक्षकों के समान सिखाया। उसने अपनी शिक्षाओं में बहुत से प्रश्न इसलिये नहीं पूछे क्योंकि वह उत्तर चाहता था, बल्कि इसलिये पूछे क्योंकि वह चाहता था कि लोग पवित्रशास्त्र के बारे में ध्यानपूर्वक विचार करें।</w:t>
      </w:r>
    </w:p>
    <w:p>
      <w:pPr/>
      <w:r>
        <w:rPr>
          <w:lang w:val="hi_IN" w:bidi="hi_IN"/>
        </w:rPr>
      </w:r>
      <w:r>
        <w:rPr>
          <w:lang w:val="hi_IN" w:bidi="hi_IN"/>
        </w:rPr>
        <w:t>यह याद रखना महत्वपूर्ण है कि यीशु ने भजन संहिता से पवित्रशास्त्र का उल्लेख किया था।</w:t>
      </w:r>
    </w:p>
    <w:p>
      <w:pPr/>
      <w:r>
        <w:rPr>
          <w:lang w:val="hi_IN" w:bidi="hi_IN"/>
        </w:rPr>
      </w:r>
      <w:r>
        <w:rPr>
          <w:lang w:val="hi_IN" w:bidi="hi_IN"/>
        </w:rPr>
        <w:t>यहाँ रुकें और समूह में इस प्रश्न पर चर्चा करें: जब पवित्रशास्त्र का उल्लेख दिया जाता है या शास्त्र से कोई उल्लेख पेश किया जाता है, तो आपकी भाषा किस तरह के शब्दों का इस्तेमाल करेगी? इस ऑडियो को यहाँ रोकें।</w:t>
      </w:r>
    </w:p>
    <w:p>
      <w:pPr/>
      <w:r>
        <w:rPr>
          <w:lang w:val="hi_IN" w:bidi="hi_IN"/>
        </w:rPr>
      </w:r>
      <w:r>
        <w:rPr>
          <w:lang w:val="hi_IN" w:bidi="hi_IN"/>
        </w:rPr>
        <w:t>यीशु लोगों को वह बताता है जो दाऊद ने भजन संहिता में मसीह के बारे में लिखा था। यीशु ने कहा कि पवित्र आत्मा ने दाऊद से यह कहने के लिए बोला, "प्रभु (परमेश्वर) ने मेरे प्रभु (या, मेरे स्वामी) से कहा, तू मेरे दाहिने हाथ आदर के स्थान पर बैठ, जब तक कि मैं तेरे शत्रुओं को तेरे पैरों तले विनम्र न कर दूँ।" दाऊद कहता है कि परमेश्वर अपने (दाऊद के) स्वामी से बात करता है। परमेश्वर कहता है कि दाऊद का स्वामी परमेश्वर के दाहिने हाथ एक आदर के स्थान पर बैठेगा। परमेश्वर उसे उसके शत्रुओं पर विजय देगा। वह शत्रुओं को दाऊद के स्वामी के पैरों तले डालकर इसे दिखाएगा।</w:t>
      </w:r>
    </w:p>
    <w:p>
      <w:pPr/>
      <w:r>
        <w:rPr>
          <w:lang w:val="hi_IN" w:bidi="hi_IN"/>
        </w:rPr>
      </w:r>
      <w:r>
        <w:rPr>
          <w:lang w:val="hi_IN" w:bidi="hi_IN"/>
        </w:rPr>
        <w:t>यह याद रखना महत्वपूर्ण है कि भीड़ इस शिक्षा को सुनकर प्रसन्न हुई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12:35–37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मंदिर के आँगन में लोग, जिनमें धार्मिक व्यवस्था के शिक्षक भी शामिल हैं</w:t>
      </w:r>
    </w:p>
    <w:p>
      <w:pPr>
        <w:pStyle w:val="ListBullet"/>
        <w:spacing w:line="240" w:lineRule="auto"/>
        <w:ind w:left="720"/>
      </w:pPr>
      <w:r>
        <w:rPr>
          <w:lang w:val="hi_IN" w:bidi="hi_IN"/>
        </w:rPr>
      </w:r>
      <w:r>
        <w:rPr>
          <w:lang w:val="hi_IN" w:bidi="hi_IN"/>
        </w:rPr>
        <w:t>राजा दाऊद</w:t>
      </w:r>
    </w:p>
    <w:p>
      <w:pPr>
        <w:pStyle w:val="ListBullet"/>
        <w:spacing w:line="240" w:lineRule="auto"/>
        <w:ind w:left="720"/>
      </w:pPr>
      <w:r>
        <w:rPr>
          <w:lang w:val="hi_IN" w:bidi="hi_IN"/>
        </w:rPr>
      </w:r>
      <w:r>
        <w:rPr>
          <w:lang w:val="hi_IN" w:bidi="hi_IN"/>
        </w:rPr>
        <w:t>प्रभु परमेश्वर</w:t>
      </w:r>
    </w:p>
    <w:p>
      <w:pPr>
        <w:pStyle w:val="ListBullet"/>
        <w:spacing w:line="240" w:lineRule="auto"/>
        <w:ind w:left="720"/>
      </w:pPr>
      <w:r>
        <w:rPr>
          <w:lang w:val="hi_IN" w:bidi="hi_IN"/>
        </w:rPr>
      </w:r>
      <w:r>
        <w:rPr>
          <w:lang w:val="hi_IN" w:bidi="hi_IN"/>
        </w:rPr>
        <w:t>और प्रभु स्वामी, या मसीह</w:t>
      </w:r>
    </w:p>
    <w:p>
      <w:pPr/>
      <w:r>
        <w:rPr>
          <w:lang w:val="hi_IN" w:bidi="hi_IN"/>
        </w:rPr>
      </w:r>
      <w:r>
        <w:rPr>
          <w:lang w:val="hi_IN" w:bidi="hi_IN"/>
        </w:rPr>
        <w:t>सामूहिक रूप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मंदिर के आँगन में यीशु शिक्षा दे रहा है। वह शायद वहाँ कुछ समय से शिक्षा दे रहा है। उसके चेले भी वहाँ हैं। वहाँ भीड़ में शायद व्यवस्था के शिक्षक भी होंगे। यीशु एक प्रश्न पूछता है, "धार्मिक व्यवस्था के शिक्षक क्यों कहते हैं कि मसीह दाऊद का पुत्र है?"</w:t>
      </w:r>
    </w:p>
    <w:p>
      <w:pPr/>
      <w:r>
        <w:rPr>
          <w:lang w:val="hi_IN" w:bidi="hi_IN"/>
        </w:rPr>
      </w:r>
      <w:r>
        <w:rPr>
          <w:lang w:val="hi_IN" w:bidi="hi_IN"/>
        </w:rPr>
        <w:t>अभिनय को रोकें। व्यवस्था के शिक्षक की भूमिका निभाने वाले व्यक्ति से पूछें, "आप क्या महसूस कर रहे हैं या क्या सोच रहे हैं?" वह व्यक्ति शायद इस तरह की बातों में उत्तर दे, "मैं परेशान हूँ। क्या वह हमारी शिक्षा पर प्रश्न उठा रहा है?" "मैं अचम्भित हूँ। यीशु एक बुद्धिमान शिक्षक है," या "मैं जिज्ञासु हूँ। यीशु आगे क्या कहेगा?" अभिनय को जारी रखें।</w:t>
      </w:r>
    </w:p>
    <w:p>
      <w:pPr/>
      <w:r>
        <w:rPr>
          <w:lang w:val="hi_IN" w:bidi="hi_IN"/>
        </w:rPr>
      </w:r>
      <w:r>
        <w:rPr>
          <w:lang w:val="hi_IN" w:bidi="hi_IN"/>
        </w:rPr>
        <w:t>यीशु का यह कहते हुए अभिनय करें, "पवित्र आत्मा ने दाऊद से यह कहने के लिए बोला, 'परमेश्वर (या प्रभु) ने मेरे प्रभु (या मेरे स्वामी) से कहा, कि तू मेरे दाहिने हाथ आदर के स्थान पर बैठ, जब तक कि मैं तेरे शत्रुओं को तेरे पैरों तले विनम्र न कर दूँ।'"</w:t>
      </w:r>
    </w:p>
    <w:p>
      <w:pPr/>
      <w:r>
        <w:rPr>
          <w:lang w:val="hi_IN" w:bidi="hi_IN"/>
        </w:rPr>
      </w:r>
      <w:r>
        <w:rPr>
          <w:lang w:val="hi_IN" w:bidi="hi_IN"/>
        </w:rPr>
        <w:t>अभिनय को रोकें। भीड़ की भूमिका निभाने वाले व्यक्ति से पूछें "आप क्या महसूस कर रहे हैं या क्या सोच रहे हैं?" वह व्यक्ति शायद इस तरह की बातों में उत्तर दे, "मैं अचम्भित हूँ। मैंने पहले कभी उस पर ध्यान नहीं दिया," "यह तो उलझन में डालने वाली बात है। वह अपने वंशज को प्रभु क्यों कहेगा?" या "मैं जिज्ञासु हूँ। मुझे निश्चय है कि यीशु यह बात समझाएगा।" अभिनय को जारी रखें।</w:t>
      </w:r>
    </w:p>
    <w:p>
      <w:pPr/>
      <w:r>
        <w:rPr>
          <w:lang w:val="hi_IN" w:bidi="hi_IN"/>
        </w:rPr>
      </w:r>
      <w:r>
        <w:rPr>
          <w:lang w:val="hi_IN" w:bidi="hi_IN"/>
        </w:rPr>
        <w:t>यीशु के यह कहकर अपनी शिक्षा को छोटा करके बताते हुए अभिनय करें, "स्वयं दाऊद ने मसीह को 'मेरा प्रभु' कहा था, तो मसीह उसका वंशज कैसे हो सकता है?"</w:t>
      </w:r>
    </w:p>
    <w:p>
      <w:pPr/>
      <w:r>
        <w:rPr>
          <w:lang w:val="hi_IN" w:bidi="hi_IN"/>
        </w:rPr>
      </w:r>
      <w:r>
        <w:rPr>
          <w:lang w:val="hi_IN" w:bidi="hi_IN"/>
        </w:rPr>
        <w:t>अभिनय को रोकें। भीड़ की भूमिका निभाने वाले व्यक्ति से पूछें "आप क्या महसूस कर रहे हैं या क्या सोच रहे हैं?" वह व्यक्ति शायद इस तरह की बातों में उत्तर दे, "मैं प्रसन्न हूँ क्योंकि यीशु के पास एक नयी और रोमांचक शिक्षा है," "मैं थोड़ा उलझन में हूँ," या "मैं प्रसन्न हूँ क्योंकि ऐसा लगता है कि यीशु अधिकार के साथ बोलता है।" अभिनय को जारी रखें।</w:t>
      </w:r>
    </w:p>
    <w:p>
      <w:pPr/>
      <w:r>
        <w:rPr>
          <w:lang w:val="hi_IN" w:bidi="hi_IN"/>
        </w:rPr>
      </w:r>
      <w:r>
        <w:rPr>
          <w:lang w:val="hi_IN" w:bidi="hi_IN"/>
        </w:rPr>
        <w:t>भीड़ यीशु की शिक्षा से आनन्दित 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12:35–37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w:t>
      </w:r>
      <w:r>
        <w:rPr>
          <w:b/>
          <w:lang w:val="hi_IN" w:bidi="hi_IN"/>
        </w:rPr>
        <w:t>मंदिर</w:t>
      </w:r>
      <w:r>
        <w:rPr>
          <w:lang w:val="hi_IN" w:bidi="hi_IN"/>
        </w:rPr>
        <w:t xml:space="preserve"> में, या यरूशलेम में उस स्थान पर लोगों को शिक्षा दे रहा था जहाँ परमेश्वर अपने लोगों के बीच में रहता था। सुनिश्चित करें कि मंदिर के लिए उसी शब्द का उपयोग हो जो आपने पिछले भागों में उपयोग किया था। </w:t>
      </w:r>
      <w:hyperlink r:id="rId118">
        <w:r>
          <w:rPr>
            <w:lang w:val="hi_IN" w:bidi="hi_IN"/>
          </w:rPr>
          <w:rPr>
            <w:color w:val="0000EE"/>
            <w:u w:val="single"/>
          </w:rPr>
          <w:t>मंदिर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ने पूछा कि </w:t>
      </w:r>
      <w:r>
        <w:rPr>
          <w:b/>
          <w:lang w:val="hi_IN" w:bidi="hi_IN"/>
        </w:rPr>
        <w:t>धार्मिक व्यवस्था के शिक्षक</w:t>
      </w:r>
      <w:r>
        <w:rPr>
          <w:lang w:val="hi_IN" w:bidi="hi_IN"/>
        </w:rPr>
        <w:t xml:space="preserve"> या </w:t>
      </w:r>
      <w:r>
        <w:rPr>
          <w:b/>
          <w:lang w:val="hi_IN" w:bidi="hi_IN"/>
        </w:rPr>
        <w:t>शास्त्री</w:t>
      </w:r>
      <w:r>
        <w:rPr>
          <w:lang w:val="hi_IN" w:bidi="hi_IN"/>
        </w:rPr>
        <w:t xml:space="preserve"> यह दावा क्यों करते हैं कि </w:t>
      </w:r>
      <w:r>
        <w:rPr>
          <w:b/>
          <w:lang w:val="hi_IN" w:bidi="hi_IN"/>
        </w:rPr>
        <w:t>मसीह</w:t>
      </w:r>
      <w:r>
        <w:rPr>
          <w:lang w:val="hi_IN" w:bidi="hi_IN"/>
        </w:rPr>
        <w:t xml:space="preserve">, या </w:t>
      </w:r>
      <w:r>
        <w:rPr>
          <w:b/>
          <w:lang w:val="hi_IN" w:bidi="hi_IN"/>
        </w:rPr>
        <w:t>ख्रिस्त</w:t>
      </w:r>
      <w:r>
        <w:rPr>
          <w:lang w:val="hi_IN" w:bidi="hi_IN"/>
        </w:rPr>
        <w:t xml:space="preserve">, दाऊद का वंशज या पुत्र है। व्यवस्था के शिक्षक परमेश्वर की व्यवस्था की व्याख्या करते थे। मसीह, या ख्रिस्त, परमेश्वर के चुने हुए व्यक्ति की उपाधि है जिसे परमेश्वर ने राजा और उद्धारकर्ता के रूप में भेजा है। धार्मिक व्यवस्था के शिक्षक, मसीह, और ख्रिस्त के लिए उन्हीं शब्दों का उपयोग करें जो आपने पिछले भागों में उपयोग किए थे। </w:t>
      </w:r>
      <w:hyperlink r:id="rId51">
        <w:r>
          <w:rPr>
            <w:lang w:val="hi_IN" w:bidi="hi_IN"/>
          </w:rPr>
          <w:rPr>
            <w:color w:val="0000EE"/>
            <w:u w:val="single"/>
          </w:rPr>
          <w:t>व्यवस्था के शिक्षक</w:t>
        </w:r>
      </w:hyperlink>
      <w:r>
        <w:rPr>
          <w:lang w:val="hi_IN" w:bidi="hi_IN"/>
        </w:rPr>
        <w:t xml:space="preserve">, </w:t>
      </w:r>
      <w:hyperlink r:id="rId15">
        <w:r>
          <w:rPr>
            <w:lang w:val="hi_IN" w:bidi="hi_IN"/>
          </w:rPr>
          <w:rPr>
            <w:color w:val="0000EE"/>
            <w:u w:val="single"/>
          </w:rPr>
          <w:t>मसीह</w:t>
        </w:r>
      </w:hyperlink>
      <w:r>
        <w:rPr>
          <w:lang w:val="hi_IN" w:bidi="hi_IN"/>
        </w:rPr>
        <w:t xml:space="preserve">, और </w:t>
      </w:r>
      <w:hyperlink r:id="rId16">
        <w:r>
          <w:rPr>
            <w:lang w:val="hi_IN" w:bidi="hi_IN"/>
          </w:rPr>
          <w:rPr>
            <w:color w:val="0000EE"/>
            <w:u w:val="single"/>
          </w:rPr>
          <w:t>ख्रिस्त</w:t>
        </w:r>
      </w:hyperlink>
      <w:r>
        <w:rPr>
          <w:lang w:val="hi_IN" w:bidi="hi_IN"/>
        </w:rPr>
        <w:t xml:space="preserve"> के बारे में अधिक जानकारी के लिए, मुख्य शब्दावली को देखें।</w:t>
      </w:r>
    </w:p>
    <w:p>
      <w:pPr/>
      <w:r>
        <w:rPr>
          <w:lang w:val="hi_IN" w:bidi="hi_IN"/>
        </w:rPr>
      </w:r>
      <w:r>
        <w:rPr>
          <w:b/>
          <w:lang w:val="hi_IN" w:bidi="hi_IN"/>
        </w:rPr>
        <w:t>दाऊद के पुत्र</w:t>
      </w:r>
      <w:r>
        <w:rPr>
          <w:lang w:val="hi_IN" w:bidi="hi_IN"/>
        </w:rPr>
        <w:t xml:space="preserve"> का अर्थ दाऊद का वंशज है। नये नियम में "दाऊद का पुत्र" शब्द आमतौर पर मसीह को संदर्भित करता है क्योंकि भविष्यद्वक्ताओं ने भविष्यद्वाणी की थी कि मसीह राजा दाऊद का वंशज होगा। सुनिश्चित करें कि दाऊद के पुत्र के लिए उसी शब्द का उपयोग हो जो आपने पिछले भागों में उपयोग किया था। </w:t>
      </w:r>
      <w:hyperlink r:id="rId364">
        <w:r>
          <w:rPr>
            <w:lang w:val="hi_IN" w:bidi="hi_IN"/>
          </w:rPr>
          <w:rPr>
            <w:color w:val="0000EE"/>
            <w:u w:val="single"/>
          </w:rPr>
          <w:t>दाऊद के पुत्र</w:t>
        </w:r>
      </w:hyperlink>
      <w:r>
        <w:rPr>
          <w:lang w:val="hi_IN" w:bidi="hi_IN"/>
        </w:rPr>
        <w:t xml:space="preserve"> के बारे में अधिक जानकारी के लिए, मुख्य शब्दावली को देखें।</w:t>
      </w:r>
    </w:p>
    <w:p>
      <w:pPr/>
      <w:r>
        <w:rPr>
          <w:lang w:val="hi_IN" w:bidi="hi_IN"/>
        </w:rPr>
      </w:r>
      <w:r>
        <w:rPr>
          <w:b/>
          <w:lang w:val="hi_IN" w:bidi="hi_IN"/>
        </w:rPr>
        <w:t>राजा दाऊद</w:t>
      </w:r>
      <w:r>
        <w:rPr>
          <w:lang w:val="hi_IN" w:bidi="hi_IN"/>
        </w:rPr>
        <w:t xml:space="preserve"> यहूदी लोगों का महान् और महत्वपूर्ण राजा था। परमेश्वर ने दाऊद से प्रतिज्ञा की थी कि उसके वंशजों में से कोई व्यक्ति इस्राएल पर हमेशा शासन करेगा। सुनिश्चित करें कि दाऊद के लिए उसी शब्द का उपयोग हो जो आपने पिछले भागों में उपयोग किया था। </w:t>
      </w:r>
      <w:hyperlink r:id="rId116">
        <w:r>
          <w:rPr>
            <w:lang w:val="hi_IN" w:bidi="hi_IN"/>
          </w:rPr>
          <w:rPr>
            <w:color w:val="0000EE"/>
            <w:u w:val="single"/>
          </w:rPr>
          <w:t>दाऊद</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ने कहा कि </w:t>
      </w:r>
      <w:r>
        <w:rPr>
          <w:b/>
          <w:lang w:val="hi_IN" w:bidi="hi_IN"/>
        </w:rPr>
        <w:t>पवित्र आत्मा</w:t>
      </w:r>
      <w:r>
        <w:rPr>
          <w:lang w:val="hi_IN" w:bidi="hi_IN"/>
        </w:rPr>
        <w:t xml:space="preserve"> ने दाऊद को अपना भजन लिखते समय बता दिया था कि उसे क्या कहना है। पुराने नियम में, इब्रानी भाषा के "रूआख़" (आत्मा) का भौतिक अर्थ "हवा" या "सांस" हो सकता है। इसका अर्थ "सामर्थ्य" या "अधिकार" भी हो सकता है जो परमेश्वर असाधारण कार्य करने के लिए किसी को देता है। परमेश्वर ने राजाओं को अपना आत्मा उस समय दिया, जब उसने राजा बनने के लिए उनका अभिषेक किया और उन्हें परमेश्वर की ओर से विशेष ज्ञान और सामर्थ्य प्रदान की। जो व्यक्ति परमेश्वर की आत्मा से भरा होता है वह लोगों के पास या किसी व्यक्ति के पास परमेश्वर की ओर से संदेश ले जाता है। जिस व्यक्ति (विशेष रूप से राजा और भविष्यद्वक्ता) के पास परमेश्वर का आत्मा होता है उसके पास दिव्य ज्ञान और अधिकार होता है। "पवित्र आत्मा" के लिए उसी शब्द का उपयोग करें जो आपने पिछले भागों में उपयोग किया था। </w:t>
      </w:r>
      <w:hyperlink r:id="rId25">
        <w:r>
          <w:rPr>
            <w:lang w:val="hi_IN" w:bidi="hi_IN"/>
          </w:rPr>
          <w:rPr>
            <w:color w:val="0000EE"/>
            <w:u w:val="single"/>
          </w:rPr>
          <w:t>पवित्र आत्मा</w:t>
        </w:r>
      </w:hyperlink>
      <w:r>
        <w:rPr>
          <w:lang w:val="hi_IN" w:bidi="hi_IN"/>
        </w:rPr>
        <w:t xml:space="preserve"> के बारे में अधिक जानकारी के लिए, मुख्य शब्दावली को देखें।</w:t>
      </w:r>
    </w:p>
    <w:p>
      <w:pPr/>
      <w:r>
        <w:rPr>
          <w:lang w:val="hi_IN" w:bidi="hi_IN"/>
        </w:rPr>
      </w:r>
      <w:r>
        <w:rPr>
          <w:lang w:val="hi_IN" w:bidi="hi_IN"/>
        </w:rPr>
        <w:t>जब दाऊद कहता है, "</w:t>
      </w:r>
      <w:r>
        <w:rPr>
          <w:b/>
          <w:lang w:val="hi_IN" w:bidi="hi_IN"/>
        </w:rPr>
        <w:t>प्रभु</w:t>
      </w:r>
      <w:r>
        <w:rPr>
          <w:lang w:val="hi_IN" w:bidi="hi_IN"/>
        </w:rPr>
        <w:t xml:space="preserve"> ने मेरे </w:t>
      </w:r>
      <w:r>
        <w:rPr>
          <w:b/>
          <w:lang w:val="hi_IN" w:bidi="hi_IN"/>
        </w:rPr>
        <w:t>प्रभु</w:t>
      </w:r>
      <w:r>
        <w:rPr>
          <w:lang w:val="hi_IN" w:bidi="hi_IN"/>
        </w:rPr>
        <w:t xml:space="preserve"> से कहा," तो वह उस समय के बारे में बात कर रहा है जब परमेश्वर मसीह से बात करता है। पहला प्रभु परमेश्वर को संदर्भित करता है। दूसरा प्रभु दाऊद के स्वामी को संदर्भित करता है (जिसे मसीह भी समझा गया है)। हो सकता है कि आपको अपने अनुवाद में यह स्पष्ट करने की आवश्यकता पड़े कि वह "प्रभु </w:t>
      </w:r>
      <w:r>
        <w:rPr>
          <w:i/>
          <w:lang w:val="hi_IN" w:bidi="hi_IN"/>
        </w:rPr>
        <w:t>परमेश्वर</w:t>
      </w:r>
      <w:r>
        <w:rPr>
          <w:lang w:val="hi_IN" w:bidi="hi_IN"/>
        </w:rPr>
        <w:t xml:space="preserve">" ही था जिसने "मेरे प्रभु </w:t>
      </w:r>
      <w:r>
        <w:rPr>
          <w:i/>
          <w:lang w:val="hi_IN" w:bidi="hi_IN"/>
        </w:rPr>
        <w:t>स्वामी</w:t>
      </w:r>
      <w:r>
        <w:rPr>
          <w:lang w:val="hi_IN" w:bidi="hi_IN"/>
        </w:rPr>
        <w:t>" से बात की थी। "</w:t>
      </w:r>
      <w:hyperlink r:id="rId394">
        <w:r>
          <w:rPr>
            <w:lang w:val="hi_IN" w:bidi="hi_IN"/>
          </w:rPr>
          <w:rPr>
            <w:color w:val="0000EE"/>
            <w:u w:val="single"/>
          </w:rPr>
          <w:t>प्रभु</w:t>
        </w:r>
      </w:hyperlink>
      <w:r>
        <w:rPr>
          <w:lang w:val="hi_IN" w:bidi="hi_IN"/>
        </w:rPr>
        <w:t>," जिसका अर्थ परमेश्वर है और "</w:t>
      </w:r>
      <w:hyperlink r:id="rId20">
        <w:r>
          <w:rPr>
            <w:lang w:val="hi_IN" w:bidi="hi_IN"/>
          </w:rPr>
          <w:rPr>
            <w:color w:val="0000EE"/>
            <w:u w:val="single"/>
          </w:rPr>
          <w:t>प्रभु</w:t>
        </w:r>
      </w:hyperlink>
      <w:r>
        <w:rPr>
          <w:lang w:val="hi_IN" w:bidi="hi_IN"/>
        </w:rPr>
        <w:t>," जिसका अर्थ स्वामी है, इनका अनुवाद उसी रीति से करें जैसा आपने पिछले भागों में किया है। प्रभु के विभिन्न उपयोगों के बारे में अधिक जानकारी के लिए, मुख्य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 कम से कम एक बार बिना रुकावट के इस पूरे भाग को बताना चाहिए। समूह का कोई एक सदस्य इस भाग को याद करने में उनकी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12:35–37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29">
        <w:r>
          <w:rPr>
            <w:lang w:val="hi_IN" w:bidi="hi_IN"/>
          </w:rPr>
          <w:rPr>
            <w:color w:val="0000EE"/>
            <w:u w:val="single"/>
          </w:rPr>
          <w:t>सुने और मन में रखें</w:t>
        </w:r>
      </w:hyperlink>
      <w:r>
        <w:rPr>
          <w:lang w:val="hi_IN" w:bidi="hi_IN"/>
        </w:rPr>
        <w:t xml:space="preserve"> (549 KB)</w:t>
      </w:r>
      <w:r>
        <w:rPr>
          <w:lang w:val="hi_IN" w:bidi="hi_IN"/>
        </w:rPr>
      </w:r>
    </w:p>
    <w:p>
      <w:pPr>
        <w:pStyle w:val="ListBullet"/>
        <w:spacing w:line="240" w:lineRule="auto"/>
        <w:ind w:left="720"/>
      </w:pPr>
      <w:r>
        <w:rPr>
          <w:lang w:val="hi_IN" w:bidi="hi_IN"/>
        </w:rPr>
      </w:r>
      <w:hyperlink r:id="rId430">
        <w:r>
          <w:rPr>
            <w:lang w:val="hi_IN" w:bidi="hi_IN"/>
          </w:rPr>
          <w:rPr>
            <w:color w:val="0000EE"/>
            <w:u w:val="single"/>
          </w:rPr>
          <w:t>पाठ का परिचय</w:t>
        </w:r>
      </w:hyperlink>
      <w:r>
        <w:rPr>
          <w:lang w:val="hi_IN" w:bidi="hi_IN"/>
        </w:rPr>
        <w:t xml:space="preserve"> (3.2 MB)</w:t>
      </w:r>
      <w:r>
        <w:rPr>
          <w:lang w:val="hi_IN" w:bidi="hi_IN"/>
        </w:rPr>
      </w:r>
    </w:p>
    <w:p>
      <w:pPr>
        <w:pStyle w:val="ListBullet"/>
        <w:spacing w:line="240" w:lineRule="auto"/>
        <w:ind w:left="720"/>
      </w:pPr>
      <w:r>
        <w:rPr>
          <w:lang w:val="hi_IN" w:bidi="hi_IN"/>
        </w:rPr>
      </w:r>
      <w:hyperlink r:id="rId431">
        <w:r>
          <w:rPr>
            <w:lang w:val="hi_IN" w:bidi="hi_IN"/>
          </w:rPr>
          <w:rPr>
            <w:color w:val="0000EE"/>
            <w:u w:val="single"/>
          </w:rPr>
          <w:t>घटनाओं को समझाना</w:t>
        </w:r>
      </w:hyperlink>
      <w:r>
        <w:rPr>
          <w:lang w:val="hi_IN" w:bidi="hi_IN"/>
        </w:rPr>
        <w:t xml:space="preserve"> (2.1 MB)</w:t>
      </w:r>
      <w:r>
        <w:rPr>
          <w:lang w:val="hi_IN" w:bidi="hi_IN"/>
        </w:rPr>
      </w:r>
    </w:p>
    <w:p>
      <w:pPr>
        <w:pStyle w:val="ListBullet"/>
        <w:spacing w:line="240" w:lineRule="auto"/>
        <w:ind w:left="720"/>
      </w:pPr>
      <w:r>
        <w:rPr>
          <w:lang w:val="hi_IN" w:bidi="hi_IN"/>
        </w:rPr>
      </w:r>
      <w:hyperlink r:id="rId432">
        <w:r>
          <w:rPr>
            <w:lang w:val="hi_IN" w:bidi="hi_IN"/>
          </w:rPr>
          <w:rPr>
            <w:color w:val="0000EE"/>
            <w:u w:val="single"/>
          </w:rPr>
          <w:t>पाठ को नाटकीय रूप देना</w:t>
        </w:r>
      </w:hyperlink>
      <w:r>
        <w:rPr>
          <w:lang w:val="hi_IN" w:bidi="hi_IN"/>
        </w:rPr>
        <w:t xml:space="preserve"> (2.6 MB)</w:t>
      </w:r>
      <w:r>
        <w:rPr>
          <w:lang w:val="hi_IN" w:bidi="hi_IN"/>
        </w:rPr>
      </w:r>
    </w:p>
    <w:p>
      <w:pPr>
        <w:pStyle w:val="ListBullet"/>
        <w:spacing w:line="240" w:lineRule="auto"/>
        <w:ind w:left="720"/>
      </w:pPr>
      <w:r>
        <w:rPr>
          <w:lang w:val="hi_IN" w:bidi="hi_IN"/>
        </w:rPr>
      </w:r>
      <w:hyperlink r:id="rId433">
        <w:r>
          <w:rPr>
            <w:lang w:val="hi_IN" w:bidi="hi_IN"/>
          </w:rPr>
          <w:rPr>
            <w:color w:val="0000EE"/>
            <w:u w:val="single"/>
          </w:rPr>
          <w:t>आवश्यक जानकारी</w:t>
        </w:r>
      </w:hyperlink>
      <w:r>
        <w:rPr>
          <w:lang w:val="hi_IN" w:bidi="hi_IN"/>
        </w:rPr>
        <w:t xml:space="preserve"> (2.6 MB)</w:t>
      </w:r>
      <w:r>
        <w:rPr>
          <w:lang w:val="hi_IN" w:bidi="hi_IN"/>
        </w:rPr>
      </w:r>
    </w:p>
    <w:p>
      <w:pPr>
        <w:pStyle w:val="ListBullet"/>
        <w:spacing w:line="240" w:lineRule="auto"/>
        <w:ind w:left="720"/>
      </w:pPr>
      <w:r>
        <w:rPr>
          <w:lang w:val="hi_IN" w:bidi="hi_IN"/>
        </w:rPr>
      </w:r>
      <w:hyperlink r:id="rId434">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12:38–44</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12:38–44 को सुनें और अपने मनों में रखें।</w:t>
      </w:r>
    </w:p>
    <w:p>
      <w:pPr/>
      <w:r>
        <w:rPr>
          <w:lang w:val="hi_IN" w:bidi="hi_IN"/>
        </w:rPr>
      </w:r>
      <w:r>
        <w:rPr>
          <w:lang w:val="hi_IN" w:bidi="hi_IN"/>
        </w:rPr>
        <w:t>यदि सम्भव हो तो मरकुस 12:38–44 का ऑडियो संस्करण तीन बार, तीन अलग-अलग अनुवादों में सुनें। उसके बाद, समूह में, नीचे दिए गए प्रश्नों पर चर्चा करें:</w:t>
      </w:r>
    </w:p>
    <w:p>
      <w:pPr>
        <w:pStyle w:val="ListNumber"/>
        <w:numPr>
          <w:ilvl w:val="0"/>
          <w:numId w:val="6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दैनिक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12:38–44 का ऑडियो संस्करण सबसे आसानी से समझ आने वाले अनुवाद में सुनें।</w:t>
      </w:r>
    </w:p>
    <w:p>
      <w:pPr/>
      <w:r>
        <w:rPr>
          <w:lang w:val="hi_IN" w:bidi="hi_IN"/>
        </w:rPr>
      </w:r>
      <w:r>
        <w:rPr>
          <w:lang w:val="hi_IN" w:bidi="hi_IN"/>
        </w:rPr>
        <w:t>यीशु अपने चेलों या सबसे करीबी अनुयायियों के साथ, मंदिर के आँगन में है। वह लोगों को और व्यवस्था के शिक्षकों को शिक्षा दे रहा है। हम नहीं जानते कि उसने इन बातों के बारे में कब बात की थी। यह वह अंतिम शिक्षा है जिसके बारे में मरकुस यीशु की सार्वजनिक सेवकाई के दौरान बात करता है।</w:t>
      </w:r>
    </w:p>
    <w:p>
      <w:pPr/>
      <w:r>
        <w:rPr>
          <w:lang w:val="hi_IN" w:bidi="hi_IN"/>
        </w:rPr>
      </w:r>
      <w:r>
        <w:rPr>
          <w:lang w:val="hi_IN" w:bidi="hi_IN"/>
        </w:rPr>
        <w:t>यीशु ने कहा, "धार्मिक व्यवस्था के इन शिक्षकों से चौकस रहो!" "चौकस रहो" या "सावधान रहो" शब्दों का अर्थ है कि यीशु लोगों को सम्भावित हानि के बारे में चेतावनी देने का प्रयत्न कर रहा है। इस मामले में, व्यवस्था के शिक्षकों के कार्यों के माध्यम से हानि हो सकती है। व्यवस्था के शिक्षक, जिन्हें शास्त्री भी कहा जाता है, परमेश्वर की व्यवस्था का अध्ययन, व्याख्या और शिक्षा देते थे। वे अक्सर लम्बे सफेद मलमल के बागे पहनते थे। ये बागे उनके पाँवों तक पहुँचते थे और इनमें एक लम्बा छोर या किनारा होता था। सफेद रंग दिखाता था कि वे लोग महत्वपूर्ण थे और उनके पास शक्ति, या कार्य करने का अधिकार था। इसके विपरीत, आम लोग चमकीले रंग पहनते थे। वे शिक्षक इन कपड़ों को पहनना पसंद करते थे ताकि यह दिखाया जा सके कि वे कितने महत्वपूर्ण हैं।</w:t>
      </w:r>
    </w:p>
    <w:p>
      <w:pPr/>
      <w:r>
        <w:rPr>
          <w:lang w:val="hi_IN" w:bidi="hi_IN"/>
        </w:rPr>
      </w:r>
      <w:r>
        <w:rPr>
          <w:lang w:val="hi_IN" w:bidi="hi_IN"/>
        </w:rPr>
        <w:t>यहाँ रुकें और समूह में एक लम्बे सफेद मलमल के बागे का चित्र देखें जिसे धार्मिक व्यवस्था के शिक्षक पहनते थे। इस ऑडियो को यहाँ रोकें।</w:t>
      </w:r>
    </w:p>
    <w:p>
      <w:pPr/>
      <w:r>
        <w:rPr>
          <w:lang w:val="hi_IN" w:bidi="hi_IN"/>
        </w:rPr>
      </w:r>
      <w:r>
        <w:rPr>
          <w:lang w:val="hi_IN" w:bidi="hi_IN"/>
        </w:rPr>
        <w:t>यीशु ने कहा कि व्यवस्था के शिक्षक बाजारों में घूमना और आदरपूर्वक अभिवादन प्राप्त करना पसंद करते हैं। बाजार यहूदी संस्कृति का एक सामाजिक केंद्र थे जहाँ लोग वस्तुएँ बेचते और खरीदते थे। जब वे शिक्षक यहाँ-वहाँ आते-जाते थे, तो लोग उठकर उनका अभिवादन करके उनको आदर करते थे। केवल बाजार में काम करने वाले व्यापारियों को यह करने की आवश्यकता नहीं थी। लोग इन धार्मिक शिक्षकों को "रब्बी," "पिता," या "स्वामी" कहते थे।</w:t>
      </w:r>
    </w:p>
    <w:p>
      <w:pPr/>
      <w:r>
        <w:rPr>
          <w:lang w:val="hi_IN" w:bidi="hi_IN"/>
        </w:rPr>
      </w:r>
      <w:r>
        <w:rPr>
          <w:lang w:val="hi_IN" w:bidi="hi_IN"/>
        </w:rPr>
        <w:t>भोजों में, वे शिक्षक मेज़बानी करने वाले व्यक्ति के दाहिनी और बाईं ओर आदर के सर्वोत्तम स्थानों पर बैठते थे। आराधनालयों, या यहूदी प्रार्थना की स्थानीय जगहों में, शिक्षकों के पास आदर के सर्वोत्तम स्थान भी होते थे। वे मण्डली के सामने मुँह करके बैठते थे ताकि सब लोग उन्हें देख सकें। वे एक विशेष सन्दूक या बक्से के सामने बैठते थे जिसमें उनके पवित्रशास्त्र की लिखित प्रति होती थी।</w:t>
      </w:r>
    </w:p>
    <w:p>
      <w:pPr/>
      <w:r>
        <w:rPr>
          <w:lang w:val="hi_IN" w:bidi="hi_IN"/>
        </w:rPr>
      </w:r>
      <w:r>
        <w:rPr>
          <w:lang w:val="hi_IN" w:bidi="hi_IN"/>
        </w:rPr>
        <w:t>रुकें और समूह में इस प्रश्न पर चर्चा करें। आपकी संस्कृति में लोग किस प्रकार के लोगों की प्रशंसा करते हैं? लोग यह दिखाने के लिए किस तरह के कपड़ों का उपयोग करते हैं कि उनकी सामाजिक स्थिति ऊँची है? इस ऑडियो को यहाँ रोकें।</w:t>
      </w:r>
    </w:p>
    <w:p>
      <w:pPr/>
      <w:r>
        <w:rPr>
          <w:lang w:val="hi_IN" w:bidi="hi_IN"/>
        </w:rPr>
      </w:r>
      <w:r>
        <w:rPr>
          <w:lang w:val="hi_IN" w:bidi="hi_IN"/>
        </w:rPr>
        <w:t>परमेश्वर की व्यवस्था सिखाने के लिए कोई भी व्यवस्था के शिक्षकों को भुगतान नहीं कर सकता था। इसके बजाय, समुदाय उन्हें भेंटें देता था। ये शिक्षक निर्धन थे, परन्तु उन्हें आमतौर पर धन या भोजन के लिए भीख नहीं माँगनी पड़ती थी। बहुत से धनी लोग इन शिक्षकों की देखभाल करते थे। व्यवस्था के शिक्षक चाहते थे कि लोग उन्हें दूसरों से अधिक धार्मिक या परमेश्वर के अधिक निकट समझें, इसलिए वे सार्वजनिक रूप से लम्बे समय तक प्रार्थना करते थे। यीशु यह संकेत देता है कि वे केवल स्वयं को अच्छा दिखाना चाहते थे। वह कहता है कि परमेश्वर उन्हें अन्य लोगों की तुलना में बड़ा या अधिक कठोर दण्ड देगा।</w:t>
      </w:r>
    </w:p>
    <w:p>
      <w:pPr/>
      <w:r>
        <w:rPr>
          <w:lang w:val="hi_IN" w:bidi="hi_IN"/>
        </w:rPr>
      </w:r>
      <w:r>
        <w:rPr>
          <w:lang w:val="hi_IN" w:bidi="hi_IN"/>
        </w:rPr>
        <w:t>कभी-कभी धार्मिक व्यवस्था के शिक्षक निर्धन लोगों का लाभ उठाते थे। यीशु कहता है कि "वे विधवाओं के घरों को खा जाते हैं" यह दिखाने के लिए कि व्यवस्था के शिक्षकों ने विधवाओं से जितना सम्भव हो उतना धन ले लिया। हम नहीं जानते कि उन्होंने यह कैसे किया, परन्तु यह सम्भव है कि उन्होंने विधवाओं को उदार दान देने के लिए राजी किया हो। व्यवस्था के शिक्षकों के विपरीत, विधवाओं की सामाजिक स्थिति निम्न थी और वे विशेष रूप से असुरक्षित थीं क्योंकि उनकी देखभाल करने के लिए उनका कोई पति नहीं था। कई बार, विधवाओं के पास जीवनयापन के लिए पर्याप्त धन नहीं होता था।</w:t>
      </w:r>
    </w:p>
    <w:p>
      <w:pPr/>
      <w:r>
        <w:rPr>
          <w:lang w:val="hi_IN" w:bidi="hi_IN"/>
        </w:rPr>
      </w:r>
      <w:r>
        <w:rPr>
          <w:lang w:val="hi_IN" w:bidi="hi_IN"/>
        </w:rPr>
        <w:t>अगले दृश्य में यीशु अपने चेलों के साथ मंदिर में दानपात्र के पास बैठा है। इसका अर्थ है कि वह उस स्थान को देख सकता था जहाँ लोग परमेश्वर को भेंटें चढ़ाने के लिए आए थे। मंदिर का भण्डार वह स्थान है जहाँ लोग मंदिर के लिए परमेश्वर को भेंटें देते थे। वे दानपात्र तुरही के आकार के होते थे और उन्हें मंदिर में स्त्रियों के आँगन की दीवार के सामने रखा जाता था। लोग परमेश्वर के लिए भेंट स्वरूप उन पात्रों में धन डाल सकते थे। मरकुस ने इस दृश्य को यहाँ इसलिये सम्मिलित किया होगा ताकि व्यवस्था के शिक्षकों की झूठी धार्मिकता और विधवा की परमेश्वर के प्रति पूर्ण भक्ति के बीच के अंतर का वर्णन करे।</w:t>
      </w:r>
    </w:p>
    <w:p>
      <w:pPr/>
      <w:r>
        <w:rPr>
          <w:lang w:val="hi_IN" w:bidi="hi_IN"/>
        </w:rPr>
      </w:r>
      <w:r>
        <w:rPr>
          <w:lang w:val="hi_IN" w:bidi="hi_IN"/>
        </w:rPr>
        <w:t>यहाँ रुकें और समूह में मंदिर के आँगन का मानचित्र और दानपात्र का चित्र देखें। इस ऑडियो को यहाँ रोकें।</w:t>
      </w:r>
    </w:p>
    <w:p>
      <w:pPr/>
      <w:r>
        <w:rPr>
          <w:lang w:val="hi_IN" w:bidi="hi_IN"/>
        </w:rPr>
      </w:r>
      <w:r>
        <w:rPr>
          <w:lang w:val="hi_IN" w:bidi="hi_IN"/>
        </w:rPr>
        <w:t>बहुत से धनी लोगों ने उच्च मूल्य वाली भेंटों को उन दानपात्रों में डाला। इसके विपरीत, एक निर्धन विधवा ने अर्थात् वह स्त्री जिसके पति की मृत्यु हो गई हो, शायद सबसे छोटे दो तांबे के सिक्के डाले। यह बात महत्वपूर्ण है कि उसने दो सिक्के डाले क्योंकि वह एक अपने लिए रख सकती थी।</w:t>
      </w:r>
    </w:p>
    <w:p>
      <w:pPr/>
      <w:r>
        <w:rPr>
          <w:lang w:val="hi_IN" w:bidi="hi_IN"/>
        </w:rPr>
      </w:r>
      <w:r>
        <w:rPr>
          <w:lang w:val="hi_IN" w:bidi="hi_IN"/>
        </w:rPr>
        <w:t>यहाँ रुकें और समूह में एक तांबे के सिक्के का चित्र देखें। समूह में इस प्रश्न पर चर्चा करें: आपकी संस्कृति में लोग विधवाओं के साथ कैसा व्यवहार करते हैं? आपकी संस्कृति में एक विधवा का जीवन कैसा होता है? क्या उनके पास आमतौर पर पर्याप्त धन और भोजन होता है? इस ऑडियो को यहाँ रोकें।</w:t>
      </w:r>
    </w:p>
    <w:p>
      <w:pPr/>
      <w:r>
        <w:rPr>
          <w:lang w:val="hi_IN" w:bidi="hi_IN"/>
        </w:rPr>
      </w:r>
      <w:r>
        <w:rPr>
          <w:lang w:val="hi_IN" w:bidi="hi_IN"/>
        </w:rPr>
        <w:t>यीशु कहता है, "मैं तुम से सच कहता हूँ" उस बात पर ज़ोर देने के लिए जो वह अपने चेलों से कहने वाला है। यीशु कहता है कि धनवानों ने अपनी सम्पत्ति में से दान दिया, जिसका अर्थ है कि परमेश्वर को उसमें से कुछ देने के बाद भी उनके पास बहुत धन बच गया था। हालाँकि, उस विधवा ने अपनी कंगाली में से दान दिया। भले ही उस विधवा के पास जीवित रहने के लिए आवश्यक वस्तुओं को खरीदने हेतु पर्याप्त धन नहीं था, तौभी जो कुछ उसके पास था उसने वह परमेश्वर को दे दिया। यीशु बताता है कि परमेश्वर उस स्त्री की भेंट को इसलिये महत्व देता है क्योंकि जो कुछ उसके पास था उसने वह सब दे दिया। इस उदाहरण का उपयोग करके, यीशु अपने चेलों को उनके जीवन का हर एक हिस्सा यीशु को समर्पित करने, या देने के लिए बुला रहा है। उस विधवा के समान, यीशु चाहता है कि उसके चेले यह दिखाएँ कि उन्होंने परमेश्वर पर पूरी तरह से भरोसा किया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12:38–44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2 दृश्य हैं।</w:t>
      </w:r>
    </w:p>
    <w:p>
      <w:pPr/>
      <w:r>
        <w:rPr>
          <w:lang w:val="hi_IN" w:bidi="hi_IN"/>
        </w:rPr>
      </w:r>
      <w:r>
        <w:rPr>
          <w:b/>
          <w:lang w:val="hi_IN" w:bidi="hi_IN"/>
        </w:rPr>
        <w:t>पहले दृश्य में:</w:t>
      </w:r>
      <w:r>
        <w:rPr>
          <w:lang w:val="hi_IN" w:bidi="hi_IN"/>
        </w:rPr>
        <w:t xml:space="preserve"> यीशु शायद मंदिर के आँगन में लोगों को शिक्षा दे रहा है। यीशु उन्हें व्यवस्था के शिक्षकों के पाखण्ड के बारे में चेतावनी देता है।</w:t>
      </w:r>
    </w:p>
    <w:p>
      <w:pPr/>
      <w:r>
        <w:rPr>
          <w:lang w:val="hi_IN" w:bidi="hi_IN"/>
        </w:rPr>
      </w:r>
      <w:r>
        <w:rPr>
          <w:b/>
          <w:lang w:val="hi_IN" w:bidi="hi_IN"/>
        </w:rPr>
        <w:t>दूसरे दृश्य में:</w:t>
      </w:r>
      <w:r>
        <w:rPr>
          <w:lang w:val="hi_IN" w:bidi="hi_IN"/>
        </w:rPr>
        <w:t xml:space="preserve"> यीशु मंदिर के आँगन में दानपात्रों के पास बैठा है। वह एक विधवा को दो छोटे सिक्के डालते हुए देखता है। यीशु यह बात अपने चेलों को बताता है, जो शायद उसके साथ ही बैठे हुए हैं। यीशु कहता है कि उसकी भेंट परमेश्वर के लिए बाकी सब भेंटों से अधिक मूल्यवान है क्योंकि जो कुछ उसके पास था उसने वह सब दे दिया।</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मंदिर के आँगन में लोग, जिनमें धार्मिक व्यवस्था के शिक्षक भी शामिल हैं</w:t>
      </w:r>
    </w:p>
    <w:p>
      <w:pPr>
        <w:pStyle w:val="ListBullet"/>
        <w:spacing w:line="240" w:lineRule="auto"/>
        <w:ind w:left="720"/>
      </w:pPr>
      <w:r>
        <w:rPr>
          <w:lang w:val="hi_IN" w:bidi="hi_IN"/>
        </w:rPr>
      </w:r>
      <w:r>
        <w:rPr>
          <w:lang w:val="hi_IN" w:bidi="hi_IN"/>
        </w:rPr>
        <w:t>धनी लोग दानपात्रों में बहुत सारा धन डाल रहे हैं</w:t>
      </w:r>
    </w:p>
    <w:p>
      <w:pPr>
        <w:pStyle w:val="ListBullet"/>
        <w:spacing w:line="240" w:lineRule="auto"/>
        <w:ind w:left="720"/>
      </w:pPr>
      <w:r>
        <w:rPr>
          <w:lang w:val="hi_IN" w:bidi="hi_IN"/>
        </w:rPr>
      </w:r>
      <w:r>
        <w:rPr>
          <w:lang w:val="hi_IN" w:bidi="hi_IN"/>
        </w:rPr>
        <w:t>वह विधवा जो दानपात्र में सिक्के डालती है</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यीशु अभी भी मंदिर में शिक्षा दे रहा था, हालाँकि हम यह नहीं जानते कि यह शिक्षा ठीक कब दी गई थी।</w:t>
      </w:r>
    </w:p>
    <w:p>
      <w:pPr/>
      <w:r>
        <w:rPr>
          <w:lang w:val="hi_IN" w:bidi="hi_IN"/>
        </w:rPr>
      </w:r>
      <w:r>
        <w:rPr>
          <w:lang w:val="hi_IN" w:bidi="hi_IN"/>
        </w:rPr>
        <w:t>यह याद रखना महत्वपूर्ण है कि उसकी शिक्षा के पहले हिस्से को सुनने के लिए, उसके चारों ओर व्यवस्था के शिक्षकों समेत एक भीड़ इकट्ठा हो गई थी।</w:t>
      </w:r>
    </w:p>
    <w:p>
      <w:pPr/>
      <w:r>
        <w:rPr>
          <w:lang w:val="hi_IN" w:bidi="hi_IN"/>
        </w:rPr>
      </w:r>
      <w:r>
        <w:rPr>
          <w:lang w:val="hi_IN" w:bidi="hi_IN"/>
        </w:rPr>
        <w:t>यह याद रखना महत्वपूर्ण है कि बाद में, यीशु मंदिर में दानपात्र के पास बैठा है। वह लोगों को आते हुए और परमेश्वर को भेंट के रूप में धन डालते हुए देख रहा है।</w:t>
      </w:r>
    </w:p>
    <w:p>
      <w:pPr/>
      <w:r>
        <w:rPr>
          <w:lang w:val="hi_IN" w:bidi="hi_IN"/>
        </w:rPr>
      </w:r>
      <w:r>
        <w:rPr>
          <w:lang w:val="hi_IN" w:bidi="hi_IN"/>
        </w:rPr>
        <w:t>मरकुस लोगों द्वारा दी गई भेंटों का वर्णन करता है, फिर उस विधवा को उन धनी लोगों से अलग करने के लिए जो अत्यधिक भेंटें देते हैं वह "परन्तु" जैसे शब्द का उपयोग करता है।</w:t>
      </w:r>
    </w:p>
    <w:p>
      <w:pPr/>
      <w:r>
        <w:rPr>
          <w:lang w:val="hi_IN" w:bidi="hi_IN"/>
        </w:rPr>
      </w:r>
      <w:r>
        <w:rPr>
          <w:lang w:val="hi_IN" w:bidi="hi_IN"/>
        </w:rPr>
        <w:t>यीशु उस विधवा को दो छोटे तांबे के सिक्के डालते हुए देखता है। यीशु अपने चेलों का ध्यान आकर्षित करता है। वह चाहता है कि वे उस स्त्री के द्वारा किए गए कार्य का महत्व समझें। वह कहता है, "मैं तुम से सच कहता हूँ" यह दिखाने के लिए कि वह अपने चेलों को कुछ महत्वपूर्ण बता रहा है।</w:t>
      </w:r>
    </w:p>
    <w:p>
      <w:pPr/>
      <w:r>
        <w:rPr>
          <w:lang w:val="hi_IN" w:bidi="hi_IN"/>
        </w:rPr>
      </w:r>
      <w:r>
        <w:rPr>
          <w:lang w:val="hi_IN" w:bidi="hi_IN"/>
        </w:rPr>
        <w:t>यीशु अपने चेलों से कहता है कि इस स्त्री ने जो कुछ उसके पास था वह सब परमेश्वर को दे दिया है। इसलिए, यीशु कहता है कि उसने वास्तव में हर किसी से अधिक दिया है। इसका अर्थ यह नहीं है कि उसने सचमुच दूसरों से अधिक धन दिया, बल्कि इसलिए कि उसकी भेंट परमेश्वर के लिए अधिक मूल्यवान थी क्योंकि उसने सब कुछ दे दिया जो उसके पास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12:38–44 का ऑडियो संस्करण सबसे आसानी से समझ आने वाले अनुवाद में सुनें।</w:t>
      </w:r>
    </w:p>
    <w:p>
      <w:pPr/>
      <w:r>
        <w:rPr>
          <w:lang w:val="hi_IN" w:bidi="hi_IN"/>
        </w:rPr>
      </w:r>
      <w:r>
        <w:rPr>
          <w:lang w:val="hi_IN" w:bidi="hi_IN"/>
        </w:rPr>
        <w:t>इस चरण में, समूह इस भाग को नाटकीय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मंदिर के आँगन में लोग, जिनमें धार्मिक व्यवस्था के शिक्षक भी शामिल हैं</w:t>
      </w:r>
    </w:p>
    <w:p>
      <w:pPr>
        <w:pStyle w:val="ListBullet"/>
        <w:spacing w:line="240" w:lineRule="auto"/>
        <w:ind w:left="720"/>
      </w:pPr>
      <w:r>
        <w:rPr>
          <w:lang w:val="hi_IN" w:bidi="hi_IN"/>
        </w:rPr>
      </w:r>
      <w:r>
        <w:rPr>
          <w:lang w:val="hi_IN" w:bidi="hi_IN"/>
        </w:rPr>
        <w:t>धनी लोग दानपात्रों में बहुत सारा धन डाल रहे हैं</w:t>
      </w:r>
    </w:p>
    <w:p>
      <w:pPr>
        <w:pStyle w:val="ListBullet"/>
        <w:spacing w:line="240" w:lineRule="auto"/>
        <w:ind w:left="720"/>
      </w:pPr>
      <w:r>
        <w:rPr>
          <w:lang w:val="hi_IN" w:bidi="hi_IN"/>
        </w:rPr>
      </w:r>
      <w:r>
        <w:rPr>
          <w:lang w:val="hi_IN" w:bidi="hi_IN"/>
        </w:rPr>
        <w:t>वह विधवा जो दानपात्र में 2 छोटे सिक्के डालती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मंदिर के आँगन में यीशु शिक्षा दे रहा है। शिक्षा देते समय, वह कहता है, "धार्मिक व्यवस्था के शिक्षकों से चौकस रहो। उन्हें लम्बे बागे पहनकर यहाँ-वहाँ आना-जाना अच्छा लगता है। उन्हें यह अच्छा लगता है जब लोग बाज़ारों में उनका आदरपूर्वक अभिवादन करते हैं। वे आराधनालयों, या प्रार्थना की जगहों में आदर के स्थानों को पसंद करते हैं। वे भोजों में सबसे महत्वपूर्ण मेज पर बैठना पसंद करते हैं। वे विधवाओं को उनकी सम्पत्ति के लिए धोखा देते हैं और उन्हें इस बारे में कोई लज्जा नहीं आती। वे सार्वजनिक रूप से लम्बे समय तक प्रार्थना करके पवित्र और अच्छे व्यक्ति होने का दिखावा करते हैं। परन्तु परमेश्वर उन्हें दूसरों से भी अधिक कठोर दण्ड देगा।"</w:t>
      </w:r>
    </w:p>
    <w:p>
      <w:pPr/>
      <w:r>
        <w:rPr>
          <w:lang w:val="hi_IN" w:bidi="hi_IN"/>
        </w:rPr>
      </w:r>
      <w:r>
        <w:rPr>
          <w:lang w:val="hi_IN" w:bidi="hi_IN"/>
        </w:rPr>
        <w:t>अभिनय को रोकें। यीशु को सुनने वाले लोगों की भूमिका निभाने वाले व्यक्ति से पूछें, "आप क्या महसूस कर रहे हैं या क्या सोच रहे हैं?" वह व्यक्ति शायद इस तरह से उत्तर दे, "मैं प्रसन्न हूँ कि आखिरकार कोई व्यक्ति धार्मिक अगुवों के बारे में सच बोल रहा है," "मैं उलझन में हूँ क्योंकि मैं तो सोचता था कि धार्मिक अगुवे अच्छे लोग हैं," या "मैं हैरान हूँ कि यीशु ने धार्मिक अगुवों के सामने इतनी साहसपूर्वक बात की!" धार्मिक अगुवों की भूमिका निभाने वाले व्यक्ति से पूछें, "आप क्या महसूस कर रहे हैं या सोच रहे हैं?" वह व्यक्ति शायद इस तरह से उत्तर दे, "मैं क्रोधित हूँ कि यीशु ने मेरे और मेरे मित्रों के बारे में ये बातें कहीं!" "मेरे विचार से हमें यीशु को मार डालने का और अधिक प्रयत्न करना चाहिए," या "मैं लज्जित हूँ। मैं उन कामों को करने का दोषी हूँ।" अभिनय को जारी रखें।</w:t>
      </w:r>
    </w:p>
    <w:p>
      <w:pPr/>
      <w:r>
        <w:rPr>
          <w:lang w:val="hi_IN" w:bidi="hi_IN"/>
        </w:rPr>
      </w:r>
      <w:r>
        <w:rPr>
          <w:lang w:val="hi_IN" w:bidi="hi_IN"/>
        </w:rPr>
        <w:t>दृश्य के बदलाव का अभिनय करें। यीशु और उसके चेले मंदिर के आँगन में दानपात्रों के पास बैठे हैं। यीशु देख रहा है कि लोग अपना धन उसमें डाल रहे हैं। वह धनी लोगों को बहुत सारा धन डालते हुए देखता है। वह एक कंगाल विधवा को दो छोटे सिक्के डालते हुए देखता है। वह अपने चेलों को ध्यान देने के लिए बुलाता है और कहता है, "देखो! इस कंगाल विधवा ने अन्य सब लोगों से अधिक परमेश्वर को दिया है। उन्होंने अपने अतिरिक्त धन में से दिया, परन्तु वह तो बहुत निर्धन है। फिर भी उसने वह सब दे दिया, जिससे उसका जीवनयापन होता था।"</w:t>
      </w:r>
    </w:p>
    <w:p>
      <w:pPr/>
      <w:r>
        <w:rPr>
          <w:lang w:val="hi_IN" w:bidi="hi_IN"/>
        </w:rPr>
      </w:r>
      <w:r>
        <w:rPr>
          <w:lang w:val="hi_IN" w:bidi="hi_IN"/>
        </w:rPr>
        <w:t>अभिनय को रोकें। चेलों की भूमिका निभाने वाले व्यक्ति से पूछें "आप क्या महसूस कर रहे हैं या क्या सोच रहे हैं?" वह व्यक्ति शायद इस तरह से उत्तर दे, "मैं समझ नहीं पा रहा हूँ," "उलझन में हूँ। उसने तो लगभग कुछ दिया ही नहीं," या "मैं यीशु को सब कुछ देना चाहता हूँ जैसे इस स्त्री ने परमेश्वर को सब कुछ दे दिया।" यीशु की भूमिका निभाने वाले व्यक्ति से पूछें, "आप क्या महसूस कर रहे हैं या क्या सोच रहे हैं?" वह व्यक्ति शायद इस तरह से उत्तर दे, "मुझे इस स्त्री पर गर्व है," "मैं इस स्त्री से प्रेम करता हूँ क्योंकि वह बहुत समर्पित है," या "मुझे भरोसा है कि मेरा पिता उसकी देखभाल करेगा।"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12:38–44 का ऑडियो संस्करण सबसे आसानी से समझ आने वाले अनुवाद में सुनें।</w:t>
      </w:r>
    </w:p>
    <w:p>
      <w:pPr/>
      <w:r>
        <w:rPr>
          <w:lang w:val="hi_IN" w:bidi="hi_IN"/>
        </w:rPr>
      </w:r>
      <w:r>
        <w:rPr>
          <w:lang w:val="hi_IN" w:bidi="hi_IN"/>
        </w:rPr>
        <w:t>इस चरण में, समूह इस भाग के मुख्य वाक्यों और शब्दों पर चर्चा करेगा।</w:t>
      </w:r>
    </w:p>
    <w:p>
      <w:pPr/>
      <w:r>
        <w:rPr>
          <w:lang w:val="hi_IN" w:bidi="hi_IN"/>
        </w:rPr>
      </w:r>
      <w:r>
        <w:rPr>
          <w:lang w:val="hi_IN" w:bidi="hi_IN"/>
        </w:rPr>
        <w:t xml:space="preserve">यीशु ने लोगों को </w:t>
      </w:r>
      <w:r>
        <w:rPr>
          <w:b/>
          <w:lang w:val="hi_IN" w:bidi="hi_IN"/>
        </w:rPr>
        <w:t>धार्मिक व्यवस्था के शिक्षकों</w:t>
      </w:r>
      <w:r>
        <w:rPr>
          <w:lang w:val="hi_IN" w:bidi="hi_IN"/>
        </w:rPr>
        <w:t xml:space="preserve"> से चौकस रहने की शिक्षा दी। व्यवस्था के शिक्षक, जिन्हें शास्त्री भी कहा जाता है, परमेश्वर की व्यवस्था का अध्ययन करते थे, उसका अर्थ समझाते थे और लोगों को शिक्षा देते थे। धार्मिक व्यवस्था के शिक्षकों के लिए वही शब्द उपयोग करें जो आपने पिछले भागों में उपयोग किए हैं। </w:t>
      </w:r>
      <w:hyperlink r:id="rId51">
        <w:r>
          <w:rPr>
            <w:lang w:val="hi_IN" w:bidi="hi_IN"/>
          </w:rPr>
          <w:rPr>
            <w:color w:val="0000EE"/>
            <w:u w:val="single"/>
          </w:rPr>
          <w:t>व्यवस्था के शिक्षकों</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कहा कि धार्मिक व्यवस्था के शिक्षक घमण्ड के साथ लहराते हुए </w:t>
      </w:r>
      <w:r>
        <w:rPr>
          <w:b/>
          <w:lang w:val="hi_IN" w:bidi="hi_IN"/>
        </w:rPr>
        <w:t>बागे</w:t>
      </w:r>
      <w:r>
        <w:rPr>
          <w:lang w:val="hi_IN" w:bidi="hi_IN"/>
        </w:rPr>
        <w:t xml:space="preserve"> पहनकर यहाँ-वहाँ आते-जाते थे। ये बागे लम्बे सफेद मलमल के थे जिनके नीचे लटकनें लगी हुई थीं। जो बागे वे शिक्षक पहनते थे वे बहुत भव्य और महंगे थे। </w:t>
      </w:r>
      <w:hyperlink r:id="rId187">
        <w:r>
          <w:rPr>
            <w:lang w:val="hi_IN" w:bidi="hi_IN"/>
          </w:rPr>
          <w:rPr>
            <w:color w:val="0000EE"/>
            <w:u w:val="single"/>
          </w:rPr>
          <w:t>बागे</w:t>
        </w:r>
      </w:hyperlink>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एक लम्बे सफेद बागे का चित्र देखें जिसके नीचे लटकनें लगी हुई हों। इस ऑडियो को यहाँ रोकें।</w:t>
      </w:r>
    </w:p>
    <w:p>
      <w:pPr/>
      <w:r>
        <w:rPr>
          <w:lang w:val="hi_IN" w:bidi="hi_IN"/>
        </w:rPr>
      </w:r>
      <w:r>
        <w:rPr>
          <w:lang w:val="hi_IN" w:bidi="hi_IN"/>
        </w:rPr>
        <w:t xml:space="preserve">यीशु ने कहा कि व्यवस्था के ये शिक्षक </w:t>
      </w:r>
      <w:r>
        <w:rPr>
          <w:b/>
          <w:lang w:val="hi_IN" w:bidi="hi_IN"/>
        </w:rPr>
        <w:t>आराधनालयों</w:t>
      </w:r>
      <w:r>
        <w:rPr>
          <w:lang w:val="hi_IN" w:bidi="hi_IN"/>
        </w:rPr>
        <w:t xml:space="preserve"> में आदर के आसन पसंद करते थे। आराधनालय यहूदी आराधना के ऐसे स्थान थे जहाँ गाँवों के लोग यरूशलेम के मुख्य मन्दिर के बदले यहाँ इकट्ठे हो सकते थे। आराधनालयों के लिए उसी शब्द का उपयोग करें जो आपने पिछले भागों में किया है, और </w:t>
      </w:r>
      <w:hyperlink r:id="rId49">
        <w:r>
          <w:rPr>
            <w:lang w:val="hi_IN" w:bidi="hi_IN"/>
          </w:rPr>
          <w:rPr>
            <w:color w:val="0000EE"/>
            <w:u w:val="single"/>
          </w:rPr>
          <w:t>आराधनालय</w:t>
        </w:r>
      </w:hyperlink>
      <w:r>
        <w:rPr>
          <w:lang w:val="hi_IN" w:bidi="hi_IN"/>
        </w:rPr>
        <w:t xml:space="preserve"> के बारे में अधिक जानकारी के लिए, मुख्य शब्दावली देखें।</w:t>
      </w:r>
    </w:p>
    <w:p>
      <w:pPr/>
      <w:r>
        <w:rPr>
          <w:lang w:val="hi_IN" w:bidi="hi_IN"/>
        </w:rPr>
      </w:r>
      <w:r>
        <w:rPr>
          <w:lang w:val="hi_IN" w:bidi="hi_IN"/>
        </w:rPr>
        <w:t xml:space="preserve">इन शिक्षकों को सार्वजनिक रूप से लम्बी प्रार्थनाएँ करना अच्छा लगता था। नये नियम में </w:t>
      </w:r>
      <w:r>
        <w:rPr>
          <w:b/>
          <w:lang w:val="hi_IN" w:bidi="hi_IN"/>
        </w:rPr>
        <w:t>प्रार्थना</w:t>
      </w:r>
      <w:r>
        <w:rPr>
          <w:lang w:val="hi_IN" w:bidi="hi_IN"/>
        </w:rPr>
        <w:t xml:space="preserve"> का अर्थ परमेश्वर से बातचीत करने से है। यह सुनिश्चित करें कि आप यहाँ जिस शब्द का उपयोग करते हैं वह केवल अनुष्ठानिक संचार को संदर्भित न करे, बल्कि कुछ अधिक व्यक्तिगत् हो। प्रार्थना के लिए उसी शब्द का उपयोग करें जो आपने पिछले भागों में उपयोग किया है। </w:t>
      </w:r>
      <w:hyperlink r:id="rId69">
        <w:r>
          <w:rPr>
            <w:lang w:val="hi_IN" w:bidi="hi_IN"/>
          </w:rPr>
          <w:rPr>
            <w:color w:val="0000EE"/>
            <w:u w:val="single"/>
          </w:rPr>
          <w:t>प्रार्थना</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लोगों को मंदिर के भण्डार, या </w:t>
      </w:r>
      <w:r>
        <w:rPr>
          <w:b/>
          <w:lang w:val="hi_IN" w:bidi="hi_IN"/>
        </w:rPr>
        <w:t>दानपात्रों</w:t>
      </w:r>
      <w:r>
        <w:rPr>
          <w:lang w:val="hi_IN" w:bidi="hi_IN"/>
        </w:rPr>
        <w:t xml:space="preserve"> में परमेश्वर के लिए अपने धन की भेंटें डालते देखा। ये पात्र मंदिर के बाहरी आँगनों में से एक में रखे थे। वे तुरही या नरसिंगे के आकार के थे। लोग नरसिंगे के आकार के छेद के माध्यम से आसानी से सिक्कों के रूप में अपने धन को उस पात्र में डाल सकते थे।</w:t>
      </w:r>
    </w:p>
    <w:p>
      <w:pPr/>
      <w:r>
        <w:rPr>
          <w:lang w:val="hi_IN" w:bidi="hi_IN"/>
        </w:rPr>
      </w:r>
      <w:r>
        <w:rPr>
          <w:lang w:val="hi_IN" w:bidi="hi_IN"/>
        </w:rPr>
        <w:t>यहाँ रुकें और समूह में दानपात्र का एक चित्र देखें। इस ऑडियो को यहाँ रोकें।</w:t>
      </w:r>
    </w:p>
    <w:p>
      <w:pPr/>
      <w:r>
        <w:rPr>
          <w:lang w:val="hi_IN" w:bidi="hi_IN"/>
        </w:rPr>
      </w:r>
      <w:r>
        <w:rPr>
          <w:lang w:val="hi_IN" w:bidi="hi_IN"/>
        </w:rPr>
        <w:t xml:space="preserve">यीशु की दोनों शिक्षाओं के दौरान, वह </w:t>
      </w:r>
      <w:r>
        <w:rPr>
          <w:b/>
          <w:lang w:val="hi_IN" w:bidi="hi_IN"/>
        </w:rPr>
        <w:t>मंदिर</w:t>
      </w:r>
      <w:r>
        <w:rPr>
          <w:lang w:val="hi_IN" w:bidi="hi_IN"/>
        </w:rPr>
        <w:t xml:space="preserve"> में था, या उस स्थान पर जहाँ परमेश्वर यरूशलेम में अपने लोगों के बीच रहता था। मंदिर के लिए उसी शब्द का उपयोग करें जो आपने पिछले भागों में उपयोग किया है। </w:t>
      </w:r>
      <w:hyperlink r:id="rId118">
        <w:r>
          <w:rPr>
            <w:lang w:val="hi_IN" w:bidi="hi_IN"/>
          </w:rPr>
          <w:rPr>
            <w:color w:val="0000EE"/>
            <w:u w:val="single"/>
          </w:rPr>
          <w:t>मंदिर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यीशु ने एक स्त्री को दो </w:t>
      </w:r>
      <w:r>
        <w:rPr>
          <w:b/>
          <w:lang w:val="hi_IN" w:bidi="hi_IN"/>
        </w:rPr>
        <w:t>तांबे के सिक्के</w:t>
      </w:r>
      <w:r>
        <w:rPr>
          <w:lang w:val="hi_IN" w:bidi="hi_IN"/>
        </w:rPr>
        <w:t xml:space="preserve"> डालते हुए देखा। ये सिक्के बहुत छोटे थे, जो तांबे से बने थे, और ये शायद सबसे छोटी राशि के थे।</w:t>
      </w:r>
    </w:p>
    <w:p>
      <w:pPr/>
      <w:r>
        <w:rPr>
          <w:lang w:val="hi_IN" w:bidi="hi_IN"/>
        </w:rPr>
      </w:r>
      <w:r>
        <w:rPr>
          <w:lang w:val="hi_IN" w:bidi="hi_IN"/>
        </w:rPr>
        <w:t>यहाँ रुकें और समूह में एक तांबे के सिक्के का चित्र देखें। इस ऑडियो को यहाँ रोकें।</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मिलकर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 कम से कम एक बार बिना रुकावट के इस पूरे भाग को बताना चाहिए। समूह का कोई एक सदस्य इस भाग को याद करने में उनकी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12:38–44</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35">
        <w:r>
          <w:rPr>
            <w:lang w:val="hi_IN" w:bidi="hi_IN"/>
          </w:rPr>
          <w:rPr>
            <w:color w:val="0000EE"/>
            <w:u w:val="single"/>
          </w:rPr>
          <w:t>सुने और मन में रखें</w:t>
        </w:r>
      </w:hyperlink>
      <w:r>
        <w:rPr>
          <w:lang w:val="hi_IN" w:bidi="hi_IN"/>
        </w:rPr>
        <w:t xml:space="preserve"> (546 KB)</w:t>
      </w:r>
      <w:r>
        <w:rPr>
          <w:lang w:val="hi_IN" w:bidi="hi_IN"/>
        </w:rPr>
      </w:r>
    </w:p>
    <w:p>
      <w:pPr>
        <w:pStyle w:val="ListBullet"/>
        <w:spacing w:line="240" w:lineRule="auto"/>
        <w:ind w:left="720"/>
      </w:pPr>
      <w:r>
        <w:rPr>
          <w:lang w:val="hi_IN" w:bidi="hi_IN"/>
        </w:rPr>
      </w:r>
      <w:hyperlink r:id="rId436">
        <w:r>
          <w:rPr>
            <w:lang w:val="hi_IN" w:bidi="hi_IN"/>
          </w:rPr>
          <w:rPr>
            <w:color w:val="0000EE"/>
            <w:u w:val="single"/>
          </w:rPr>
          <w:t>पाठ का परिचय</w:t>
        </w:r>
      </w:hyperlink>
      <w:r>
        <w:rPr>
          <w:lang w:val="hi_IN" w:bidi="hi_IN"/>
        </w:rPr>
        <w:t xml:space="preserve"> (4.6 MB)</w:t>
      </w:r>
      <w:r>
        <w:rPr>
          <w:lang w:val="hi_IN" w:bidi="hi_IN"/>
        </w:rPr>
      </w:r>
    </w:p>
    <w:p>
      <w:pPr>
        <w:pStyle w:val="ListBullet"/>
        <w:spacing w:line="240" w:lineRule="auto"/>
        <w:ind w:left="720"/>
      </w:pPr>
      <w:r>
        <w:rPr>
          <w:lang w:val="hi_IN" w:bidi="hi_IN"/>
        </w:rPr>
      </w:r>
      <w:hyperlink r:id="rId437">
        <w:r>
          <w:rPr>
            <w:lang w:val="hi_IN" w:bidi="hi_IN"/>
          </w:rPr>
          <w:rPr>
            <w:color w:val="0000EE"/>
            <w:u w:val="single"/>
          </w:rPr>
          <w:t>घटनाओं को समझाना</w:t>
        </w:r>
      </w:hyperlink>
      <w:r>
        <w:rPr>
          <w:lang w:val="hi_IN" w:bidi="hi_IN"/>
        </w:rPr>
        <w:t xml:space="preserve"> (2.0 MB)</w:t>
      </w:r>
      <w:r>
        <w:rPr>
          <w:lang w:val="hi_IN" w:bidi="hi_IN"/>
        </w:rPr>
      </w:r>
    </w:p>
    <w:p>
      <w:pPr>
        <w:pStyle w:val="ListBullet"/>
        <w:spacing w:line="240" w:lineRule="auto"/>
        <w:ind w:left="720"/>
      </w:pPr>
      <w:r>
        <w:rPr>
          <w:lang w:val="hi_IN" w:bidi="hi_IN"/>
        </w:rPr>
      </w:r>
      <w:hyperlink r:id="rId438">
        <w:r>
          <w:rPr>
            <w:lang w:val="hi_IN" w:bidi="hi_IN"/>
          </w:rPr>
          <w:rPr>
            <w:color w:val="0000EE"/>
            <w:u w:val="single"/>
          </w:rPr>
          <w:t>पाठ को नाटकीय रूप देना</w:t>
        </w:r>
      </w:hyperlink>
      <w:r>
        <w:rPr>
          <w:lang w:val="hi_IN" w:bidi="hi_IN"/>
        </w:rPr>
        <w:t xml:space="preserve"> (3.2 MB)</w:t>
      </w:r>
      <w:r>
        <w:rPr>
          <w:lang w:val="hi_IN" w:bidi="hi_IN"/>
        </w:rPr>
      </w:r>
    </w:p>
    <w:p>
      <w:pPr>
        <w:pStyle w:val="ListBullet"/>
        <w:spacing w:line="240" w:lineRule="auto"/>
        <w:ind w:left="720"/>
      </w:pPr>
      <w:r>
        <w:rPr>
          <w:lang w:val="hi_IN" w:bidi="hi_IN"/>
        </w:rPr>
      </w:r>
      <w:hyperlink r:id="rId439">
        <w:r>
          <w:rPr>
            <w:lang w:val="hi_IN" w:bidi="hi_IN"/>
          </w:rPr>
          <w:rPr>
            <w:color w:val="0000EE"/>
            <w:u w:val="single"/>
          </w:rPr>
          <w:t>आवश्यक जानकारी</w:t>
        </w:r>
      </w:hyperlink>
      <w:r>
        <w:rPr>
          <w:lang w:val="hi_IN" w:bidi="hi_IN"/>
        </w:rPr>
        <w:t xml:space="preserve"> (2.2 MB)</w:t>
      </w:r>
      <w:r>
        <w:rPr>
          <w:lang w:val="hi_IN" w:bidi="hi_IN"/>
        </w:rPr>
      </w:r>
    </w:p>
    <w:p>
      <w:pPr>
        <w:pStyle w:val="ListBullet"/>
        <w:spacing w:line="240" w:lineRule="auto"/>
        <w:ind w:left="720"/>
      </w:pPr>
      <w:r>
        <w:rPr>
          <w:lang w:val="hi_IN" w:bidi="hi_IN"/>
        </w:rPr>
      </w:r>
      <w:hyperlink r:id="rId440">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13:1–8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13:1–8 को सुनें और अपने मनों में रखें।</w:t>
      </w:r>
    </w:p>
    <w:p>
      <w:pPr/>
      <w:r>
        <w:rPr>
          <w:lang w:val="hi_IN" w:bidi="hi_IN"/>
        </w:rPr>
      </w:r>
      <w:r>
        <w:rPr>
          <w:lang w:val="hi_IN" w:bidi="hi_IN"/>
        </w:rPr>
        <w:t>यदि सम्भव हो तो मरकुस 13:1–8 का ऑडियो संस्करण तीन बार, तीन अलग-अलग अनुवादों में सुनें। उसके बाद, समूह में, निम्नलिखित प्रश्नों पर चर्चा करें:</w:t>
      </w:r>
    </w:p>
    <w:p>
      <w:pPr>
        <w:pStyle w:val="ListNumber"/>
        <w:numPr>
          <w:ilvl w:val="0"/>
          <w:numId w:val="6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13:1–8 का ऑडियो संस्करण सबसे आसानी से समझ आने वाले अनुवाद में सुनें।</w:t>
      </w:r>
    </w:p>
    <w:p>
      <w:pPr/>
      <w:r>
        <w:rPr>
          <w:lang w:val="hi_IN" w:bidi="hi_IN"/>
        </w:rPr>
      </w:r>
      <w:r>
        <w:rPr>
          <w:lang w:val="hi_IN" w:bidi="hi_IN"/>
        </w:rPr>
        <w:t>इस भाग में यीशु लोगों को भविष्य के बारे में शिक्षा देना शुरू करता है। यीशु लोगों को समझाने के लिए वर्णन करने वाले वाक्यों का उपयोग करता है।</w:t>
      </w:r>
    </w:p>
    <w:p>
      <w:pPr/>
      <w:r>
        <w:rPr>
          <w:lang w:val="hi_IN" w:bidi="hi_IN"/>
        </w:rPr>
      </w:r>
      <w:r>
        <w:rPr>
          <w:lang w:val="hi_IN" w:bidi="hi_IN"/>
        </w:rPr>
        <w:t>यह कहानी यीशु के उस विधवा को दानपात्र में दो छोटे सिक्के डालते हुए देखने के बाद घटित होती है। यीशु और उसके चेले मंदिर के आँगन से चले जाते हैं। पिछले भाग के अनुसार सभी चेले यीशु के साथ मंदिर में ही थे। जब वे जा रहे थे, तो उसके चेलों में से एक उस मंदिर के आकार और उसकी भव्यता पर अपना आश्चर्य व्यक्त करता है। हो सकता है कि वह चेला विशाल, कठोर सफेद पत्थरों से बनी दीवारों के बारे में बात कर रहा हो। हो सकता है कि उन दीवारों का प्रत्येक पत्थर लगभग 12 मीटर लम्बा, 4 मीटर ऊँचा और 6 मीटर गहरा हो। भले ही वे अभी भी उस मंदिर का निर्माण कर ही रहे थे, फिर भी अन्य देशों के लोगों ने उस मंदिर के आकार और उसकी सुंदरता के बारे में सुना था।</w:t>
      </w:r>
    </w:p>
    <w:p>
      <w:pPr/>
      <w:r>
        <w:rPr>
          <w:lang w:val="hi_IN" w:bidi="hi_IN"/>
        </w:rPr>
      </w:r>
      <w:r>
        <w:rPr>
          <w:lang w:val="hi_IN" w:bidi="hi_IN"/>
        </w:rPr>
        <w:t>यहाँ रुकें और यीशु के समय के मंदिर का एक चित्र दिखाएँ। उस मंदिर में लगे पत्थर कितने बड़े थे, इसका अनुमान लगाने के लिए कुछ पत्थरों का चित्र देखें जो लगभग उसी आकार के हों। इस रिकॉर्डिंग को यहाँ रोकें।</w:t>
      </w:r>
    </w:p>
    <w:p>
      <w:pPr/>
      <w:r>
        <w:rPr>
          <w:lang w:val="hi_IN" w:bidi="hi_IN"/>
        </w:rPr>
      </w:r>
      <w:r>
        <w:rPr>
          <w:lang w:val="hi_IN" w:bidi="hi_IN"/>
        </w:rPr>
        <w:t>वह चेला यीशु को "गुरु" कहकर पुकारता है। यीशु को "गुरु" कहकर पुकारना आदर दिखाने का एक तरीका था। वह चेला यह स्वीकार कर रहा था कि यीशु के पास परमेश्वर के बारे में बातें सिखाने का अधिकार था। यीशु आश्चर्यजनक तरीके से उत्तर देता है। यीशु एक प्रश्न पूछकर आरम्भ करता है जिसका उत्तर देना आवश्यक नहीं है। कुछ अनुवादक एक सकारात्मक कथन के रूप में इसका अनुवाद करते हुए कहते हैं, "इन बड़े-बड़े भवनों को देखों।" यीशु कहता है, "ये भवन पूरी तरह से नष्ट हो जाएँगे। कोई भी पत्थर एक दूसरे के ऊपर नहीं छोड़ा जाएगा।" यीशु अपनी भाषा में जोर देकर यह दिखाता है कि मंदिर का भवन पूरी तरह से नष्ट हो जाएगा। इन पत्थरों के आकार और भार पर विचार करें। यह कहना कि एक पत्थर को दूसरे पत्थर के ऊपर नहीं छोड़ा जाएगा, यह पूर्ण और हिंसक विनाश को दर्शाता है।</w:t>
      </w:r>
    </w:p>
    <w:p>
      <w:pPr/>
      <w:r>
        <w:rPr>
          <w:lang w:val="hi_IN" w:bidi="hi_IN"/>
        </w:rPr>
      </w:r>
      <w:r>
        <w:rPr>
          <w:lang w:val="hi_IN" w:bidi="hi_IN"/>
        </w:rPr>
        <w:t>यहाँ रुकें और अपने अनुवाद दल के साथ चर्चा करें: एक ऐसी कहानी सुनाएँ जिसमें किसी महत्वपूर्ण भवन या संरचना का विनाश हो जाता है। यह आपदा या युद्ध के द्वारा हो सकता है। ध्यान दें कि कथाकार आने वाले विनाश का वर्णन कैसे करता है। कथाकार यह दिखाने के लिए किन शब्दों का उपयोग करता है कि विनाश पूरा हो गया है? इस रिकॉर्डिंग को यहाँ रोकें।</w:t>
      </w:r>
    </w:p>
    <w:p>
      <w:pPr/>
      <w:r>
        <w:rPr>
          <w:lang w:val="hi_IN" w:bidi="hi_IN"/>
        </w:rPr>
      </w:r>
      <w:r>
        <w:rPr>
          <w:lang w:val="hi_IN" w:bidi="hi_IN"/>
        </w:rPr>
        <w:t>इससे पहले मरकुस की पुस्तक में, यीशु ने इस्राएल के न्याय के बारे में शिक्षा दी थी। यीशु ने उस अंजीर के पेड़ के बारे में बात की थी जो सूख गया था। यीशु ने दाख की बारी के मालिक के बारे में बात की थी जो दुष्ट किसानों को मार डालता है और दाख की बारी दूसरों को दे देता है। ये सभी इस्राएल के न्याय के संदर्भ हैं। यीशु चाहता है कि उसके चेले यह समझें कि मंदिर का विनाश इस्राएली लोगों के विद्रोह का परिणाम होगा।</w:t>
      </w:r>
    </w:p>
    <w:p>
      <w:pPr/>
      <w:r>
        <w:rPr>
          <w:lang w:val="hi_IN" w:bidi="hi_IN"/>
        </w:rPr>
      </w:r>
      <w:r>
        <w:rPr>
          <w:lang w:val="hi_IN" w:bidi="hi_IN"/>
        </w:rPr>
        <w:t>यीशु और उसके चेले मंदिर से नीचे घाटी की ओर पैदल जाते हैं। यीशु और चेले घाटी को पार करते हुए अगले पहाड़, अर्थात् जैतून के पहाड़ की ओर जाते हैं। जैतून के पहाड़ का यह नाम इसलिए पड़ा क्योंकि वहाँ जैतून के पेड़ उगते हैं।</w:t>
      </w:r>
    </w:p>
    <w:p>
      <w:pPr/>
      <w:r>
        <w:rPr>
          <w:lang w:val="hi_IN" w:bidi="hi_IN"/>
        </w:rPr>
      </w:r>
      <w:r>
        <w:rPr>
          <w:lang w:val="hi_IN" w:bidi="hi_IN"/>
        </w:rPr>
        <w:t>यहाँ रुकें और अनुवाद करने वाले दल को मंदिर का और उस घाटी का एक चित्र दिखाएँ जो यरूशलेम के मंदिर और जैतून के पहाड़ के बीच में है। जैतून के पहाड़ के किनारे से लिया गया मंदिर का एक चित्र दिखाएँ ताकि अनुवादक यह देख सकें कि यीशु और चेले मंदिर को देख पाने में सक्षम रहे होंगे। जैतून के पेड़ों का चित्र दिखाएँ जिसमें उन पेड़ों पर जैतून उग रहे हों। इस रिकॉर्डिंग को यहाँ रोकें।</w:t>
      </w:r>
    </w:p>
    <w:p>
      <w:pPr/>
      <w:r>
        <w:rPr>
          <w:lang w:val="hi_IN" w:bidi="hi_IN"/>
        </w:rPr>
      </w:r>
      <w:r>
        <w:rPr>
          <w:lang w:val="hi_IN" w:bidi="hi_IN"/>
        </w:rPr>
        <w:t>वह स्थान जहाँ यीशु और चेले बैठे हैं, उस जगह के पास है जहाँ यीशु और उसके चेले हर रात रुकते हैं। यीशु और चेले पहाड़ की उस ओर बैठे हैं, जहाँ से वे घाटी के पार मंदिर देख सकते हैं। जब वे यरूशलेम से जैतून पहाड़ की ओर जा रहे थे, तो उस पूरे समय मन्दिर उन्हें दिखाई देता रहा होगा। यीशु अपने कुछ चेलों से अकेले में बात करता है। प्रथम चेलों में से चार - पतरस, याकूब, यूहन्ना, और अन्द्रियास - यीशु के पास एकांत में या दूसरों से अलग होकर उन्होंने यीशु से दो प्रश्न पूछे जो यीशु ने कहा था। उन दोनों प्रश्नों का एक ही अर्थ है: "हमें बता कि यह कब होगा?" और "हमें कौन सा चिन्ह दिखाया जाएगा कि ये बातें शीघ्र ही घटित होंगी?" चेले यह समझ जाते हैं कि मंदिर का विनाश ही एकमात्र बुरी बात नहीं है जो घटित होगी। उसी समय संसार में अन्य समस्याएँ भी घटित हो रही होंगी।</w:t>
      </w:r>
    </w:p>
    <w:p>
      <w:pPr/>
      <w:r>
        <w:rPr>
          <w:lang w:val="hi_IN" w:bidi="hi_IN"/>
        </w:rPr>
      </w:r>
      <w:r>
        <w:rPr>
          <w:lang w:val="hi_IN" w:bidi="hi_IN"/>
        </w:rPr>
        <w:t>चेलों ने पूछा कि उन्हें कौन सा चिन्ह दिखाया जाएगा कि यह शीघ्र ही घटित होगा। वह चिन्ह परमेश्वर का कोई विशेष कार्य या कोई असाधारण घटना होगी। यह चिन्ह या विशेष घटना यह संकेत देगी कि कुछ होने वाला है या शीघ्र ही घटित होगा। यह चिन्ह आने वाली घटना के लिए तैयार होने या सतर्क रहने की चेतावनी होगा। उदाहरण के लिए, जब आप बिजली चमकते देखते हैं, तो आप जानते हैं कि इसके बाद गर्जन का शब्द होगा। चेले यह जानना चाहते थे कि कौन से चिन्ह पर ध्यान देना है जो यह संकेत देगा कि यीशु जिन बातों का वर्णन कर रहा है वे घटित होने वाली हैं।</w:t>
      </w:r>
    </w:p>
    <w:p>
      <w:pPr/>
      <w:r>
        <w:rPr>
          <w:lang w:val="hi_IN" w:bidi="hi_IN"/>
        </w:rPr>
      </w:r>
      <w:r>
        <w:rPr>
          <w:lang w:val="hi_IN" w:bidi="hi_IN"/>
        </w:rPr>
        <w:t>यीशु अपने चेलों को न केवल मंदिर के विनाश के लिए, बल्कि उस समय के लिये भी तैयार करता है जब सब बातों का अंत होगा। यीशु अपने लम्बे उपदेश को एक ऐसे कथन को दोहराकर आरम्भ करता है जिसे वह इस भाग में अक्सर दोहराएगा: "चौकस रहो!" या "ध्यान दो!" या "सतर्क रहो!" यीशु नहीं चाहता कि उसके चेले किसी ऐसी बात पर विश्वास करके धोखा खाएँ या बहकाए जाएँ जो सत्य नहीं है।</w:t>
      </w:r>
    </w:p>
    <w:p>
      <w:pPr/>
      <w:r>
        <w:rPr>
          <w:lang w:val="hi_IN" w:bidi="hi_IN"/>
        </w:rPr>
      </w:r>
      <w:r>
        <w:rPr>
          <w:lang w:val="hi_IN" w:bidi="hi_IN"/>
        </w:rPr>
        <w:t>यहाँ रुकें और अपने अनुवाद दल के साथ चर्चा करें: एक ऐसी कहानी सुनाएँ जिसमें मुख्य पात्र कुछ लोगों को आने वाले खतरे के बारे में चेतावनी दे रहा हो। यह खतरा कोई तूफान या युद्ध जैसा कोई संघर्ष होगा। वे कौन से विशेष शब्द या वाक्यांश हैं जिनका उपयोग कथाकार लोगों को उस बात पर ध्यान देने हेतु प्रेरित करने के लिए करता है जो आप आगे कहने जा रहे हैं? इस रिकॉर्डिंग को यहाँ रोकें।</w:t>
      </w:r>
    </w:p>
    <w:p>
      <w:pPr/>
      <w:r>
        <w:rPr>
          <w:lang w:val="hi_IN" w:bidi="hi_IN"/>
        </w:rPr>
      </w:r>
      <w:r>
        <w:rPr>
          <w:lang w:val="hi_IN" w:bidi="hi_IN"/>
        </w:rPr>
        <w:t xml:space="preserve">यीशु उन्हें चेतावनी देता है कि "बहुत से लोग </w:t>
      </w:r>
      <w:r>
        <w:rPr>
          <w:i/>
          <w:lang w:val="hi_IN" w:bidi="hi_IN"/>
        </w:rPr>
        <w:t>उसके</w:t>
      </w:r>
      <w:r>
        <w:rPr>
          <w:lang w:val="hi_IN" w:bidi="hi_IN"/>
        </w:rPr>
        <w:t xml:space="preserve"> नाम से आएँगे," जिसका अर्थ है कि वे उस उपाधि और अधिकार को लेने का प्रयास करेंगे जो यीशु का है। वे यह कहने का प्रयास करेंगे कि वे "वही" हैं, या "मसीह" हैं। इस संदर्भ में, "मैं वही हूँ" कहने का अर्थ यह है कि "मैं ही मसीह हूँ।" "मसीह" शब्द इस पाठ में नहीं है, परन्तु आपको इसे यहाँ शामिल करने की आवश्यकता हो सकती है ताकि यह स्पष्ट हो सके कि लोग यह कहते हुए आएँगे कि वे इस्राएल के उद्धारकर्ता, या मसीह हैं।</w:t>
      </w:r>
    </w:p>
    <w:p>
      <w:pPr/>
      <w:r>
        <w:rPr>
          <w:lang w:val="hi_IN" w:bidi="hi_IN"/>
        </w:rPr>
      </w:r>
      <w:r>
        <w:rPr>
          <w:lang w:val="hi_IN" w:bidi="hi_IN"/>
        </w:rPr>
        <w:t>यीशु अपने चेलों को यह भी याद दिलाता है कि लोगों के समूहों और राज्यों के बीच युद्ध होंगे, परन्तु इसका यह अर्थ नहीं है कि अंत तुरन्त आ रहा है। भूकम्प और अकाल जैसी प्राकृतिक आपदाएँ भी होंगी, जिसमें लोगों के पास खाने के लिए पर्याप्त भोजन नहीं होगा। यीशु कहता है कि ये समस्याएँ प्रसव की पीड़ाओं का आरम्भ होंगी। यीशु का यह कहने का तरीका है कि इस प्रकार की घटनाएँ युद्ध और विनाश की एक लम्बी अवधि का आरम्भ मात्र हैं। संसार में युद्ध और कठिनाई का यह समय एक स्त्री के प्रसव की पीड़ाओं के आरम्भ के समान है, जिसका यह अर्थ नहीं है कि बच्चा तुरन्त जन्म लेगा। संसार का अंत तुरन्त नहीं होगा।</w:t>
      </w:r>
    </w:p>
    <w:p>
      <w:pPr/>
      <w:r>
        <w:rPr>
          <w:lang w:val="hi_IN" w:bidi="hi_IN"/>
        </w:rPr>
      </w:r>
      <w:r>
        <w:rPr>
          <w:lang w:val="hi_IN" w:bidi="hi_IN"/>
        </w:rPr>
        <w:t>यीशु "प्रसव की पीड़ाओं" शब्द का उपयोग एक चित्र की तरह समझाने के लिए करता है। जब कोई स्त्री जनने के लिए तैयार होती है, तो यह पीड़ा आमतौर पर धीरे-धीरे आरम्भ होती है और इसकी तीव्रता कम होती है। फिर कुछ घंटों में, पीड़ा की आवृत्ति और तीव्रता बढ़ती जाती है जब तक कि बच्चा जन्म नहीं ले लेता। क्योंकि अधिकांश लोग प्रसव की पीड़ाओं के बारे में जानते हैं, इसलिये यीशु ने इस शब्दचित्र का उपयोग इस उदाहरण के रूप में किया कि उसने जिन विपत्तियों का उल्लेख किया है वे कैसे धीरे-धीरे आरम्भ होंगी और उनकी आवृत्ति और तीव्रता बढ़ती जाएँगी। यीशु कह रहा है कि शुरुआती आपदाएँ और युद्ध उसी तरह होंगे जैसे जन्म प्रक्रिया के आरम्भ में हल्की प्रसव पीड़ा होती है।</w:t>
      </w:r>
    </w:p>
    <w:p>
      <w:pPr/>
      <w:r>
        <w:rPr>
          <w:lang w:val="hi_IN" w:bidi="hi_IN"/>
        </w:rPr>
      </w:r>
      <w:r>
        <w:rPr>
          <w:lang w:val="hi_IN" w:bidi="hi_IN"/>
        </w:rPr>
        <w:t>यहाँ रुकें और अनुवाद दल में चर्चा करें: क्या आपकी संस्कृति में बच्चा जनने के साथ घटनाओं की कोई विशेष तुलना मिलती है? आप बच्चा जनने के बारे में कैसे और कब बात करते हैं? इस रिकॉर्डिंग को यहाँ रोकें।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13:1–8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और उसके चेले मंदिर से निकल रहे हैं। चेले मंदिर की इमारतों के आकार और उनकी सुंदरता को देखकर अचम्भित हैं। यीशु उनसे कहता है कि यह सब नष्ट हो जाएगा।</w:t>
      </w:r>
    </w:p>
    <w:p>
      <w:pPr/>
      <w:r>
        <w:rPr>
          <w:lang w:val="hi_IN" w:bidi="hi_IN"/>
        </w:rPr>
      </w:r>
      <w:r>
        <w:rPr>
          <w:b/>
          <w:lang w:val="hi_IN" w:bidi="hi_IN"/>
        </w:rPr>
        <w:t>दूसरे दृश्य में:</w:t>
      </w:r>
      <w:r>
        <w:rPr>
          <w:lang w:val="hi_IN" w:bidi="hi_IN"/>
        </w:rPr>
        <w:t xml:space="preserve"> यीशु अपने चार चेलों से अकेले में बात कर रहा है। वे जैतून के पहाड़ पर बैठे हुए घाटी के पार यरूशलेम के मंदिर की ओर देख रहे हैं। यीशु अपने चेलों को समझाता है कि सब बातों के अंत से पहले संसार में क्या होगा।</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अकेले में उससे बात कर रहे हैं)</w:t>
      </w:r>
    </w:p>
    <w:p>
      <w:pPr>
        <w:pStyle w:val="ListBullet"/>
        <w:spacing w:line="240" w:lineRule="auto"/>
        <w:ind w:left="720"/>
      </w:pPr>
      <w:r>
        <w:rPr>
          <w:lang w:val="hi_IN" w:bidi="hi_IN"/>
        </w:rPr>
      </w:r>
      <w:r>
        <w:rPr>
          <w:lang w:val="hi_IN" w:bidi="hi_IN"/>
        </w:rPr>
        <w:t>बहुत से लोग जो मसीह होने का दावा करते हुए आएँगे</w:t>
      </w:r>
    </w:p>
    <w:p>
      <w:pPr/>
      <w:r>
        <w:rPr>
          <w:lang w:val="hi_IN" w:bidi="hi_IN"/>
        </w:rPr>
      </w:r>
      <w:r>
        <w:rPr>
          <w:lang w:val="hi_IN" w:bidi="hi_IN"/>
        </w:rPr>
        <w:t>समूह में, इस भाग के परिवेश के इन हिस्सों पर ध्यान दें: इस पूरी कहानी को दृश्य रूप में प्रस्तुत करने से पहले, मंदिर के भवनों को दृश्य रूप में प्रस्तुत करने में कुछ समय बिताएँ।</w:t>
      </w:r>
    </w:p>
    <w:p>
      <w:pPr/>
      <w:r>
        <w:rPr>
          <w:lang w:val="hi_IN" w:bidi="hi_IN"/>
        </w:rPr>
      </w:r>
      <w:r>
        <w:rPr>
          <w:lang w:val="hi_IN" w:bidi="hi_IN"/>
        </w:rPr>
        <w:t>यहाँ रुकें और यीशु के समय के मंदिर का एक चित्र दिखाएँ। उस मंदिर में लगे पत्थर कितने बड़े थे, इसका अनुमान लगाने के लिए कुछ पत्थरों का चित्र देखें जो लगभग उसी आकार के हों। इस रिकॉर्डिंग को यहाँ रोकें।</w:t>
      </w:r>
    </w:p>
    <w:p>
      <w:pPr/>
      <w:r>
        <w:rPr>
          <w:lang w:val="hi_IN" w:bidi="hi_IN"/>
        </w:rPr>
      </w:r>
      <w:r>
        <w:rPr>
          <w:lang w:val="hi_IN" w:bidi="hi_IN"/>
        </w:rPr>
        <w:t>समूह में चर्चा करें: आपकी संस्कृति महत्वपूर्ण भवनों का निर्माण कैसे करती है? आप निर्माण के लिए किन सामग्रियों का उपयोग करते हैं? यदि आप अपने निर्माण में पत्थर का उपयोग नहीं करते, तो आप मंदिर और पत्थरों का वर्णन कैसे करेंगे? इस रिकॉर्डिंग को यहाँ रोकें।</w:t>
      </w:r>
    </w:p>
    <w:p>
      <w:pPr/>
      <w:r>
        <w:rPr>
          <w:lang w:val="hi_IN" w:bidi="hi_IN"/>
        </w:rPr>
      </w:r>
      <w:r>
        <w:rPr>
          <w:lang w:val="hi_IN" w:bidi="hi_IN"/>
        </w:rPr>
        <w:t>पहले दृश्य में, यीशु और उसके चेले यरूशलेम के बाहर, बैतनिय्याह में अपने मित्र के घर वापस जाने के लिए मंदिर से निकल रहे थे। वे यरूशलेम को छोड़कर घाटी की ओर चले गए होंगे, और घाटी को पार करके जैतून के पहाड़ पर चढ़ गए होंगे। जब वे मंदिर से निकले, और चलते हुए जा रहे थे तब चेलों में से एक ने यीशु से बात की। चेले ने कहा, "हे गुरु" और फिर मंदिर की सुंदर इमारतों के बारे में बात की। जब वे आगे बढ़ रहे थे, तो यीशु ने कहा, "हाँ, इन इमारतों को देखो। यह सब कुछ पूरी तरह से नष्ट होने वाला है।"</w:t>
      </w:r>
    </w:p>
    <w:p>
      <w:pPr/>
      <w:r>
        <w:rPr>
          <w:lang w:val="hi_IN" w:bidi="hi_IN"/>
        </w:rPr>
      </w:r>
      <w:r>
        <w:rPr>
          <w:lang w:val="hi_IN" w:bidi="hi_IN"/>
        </w:rPr>
        <w:t>दूसरे दृश्य में, यीशु और चेले जैतून के पहाड़ पर पहुँचकर बैठ जाते हैं। वे अपनी बैठी हुई स्थिति से ही मंदिर को देख सकते थे। यीशु के चार चेलों ने उससे एकांत में बात की जिसका अर्थ है कि जो वे कह रहे थे उसे अन्य लोग नहीं सुन सके। शायद अन्य लोग वहाँ मौजूद थे, परन्तु थोड़ी दूरी पर बैठे थे।</w:t>
      </w:r>
    </w:p>
    <w:p>
      <w:pPr/>
      <w:r>
        <w:rPr>
          <w:lang w:val="hi_IN" w:bidi="hi_IN"/>
        </w:rPr>
      </w:r>
      <w:r>
        <w:rPr>
          <w:lang w:val="hi_IN" w:bidi="hi_IN"/>
        </w:rPr>
        <w:t>यहाँ रुकें और दल को घाटी और मंदिर के सामने वाले जैतून पहाड़ का एक चित्र दिखाएँ। इस रिकॉर्डिंग को यहाँ रोकें।</w:t>
      </w:r>
    </w:p>
    <w:p>
      <w:pPr/>
      <w:r>
        <w:rPr>
          <w:lang w:val="hi_IN" w:bidi="hi_IN"/>
        </w:rPr>
      </w:r>
      <w:r>
        <w:rPr>
          <w:lang w:val="hi_IN" w:bidi="hi_IN"/>
        </w:rPr>
        <w:t>उन चारों चेलों ने एक ही अर्थ के दो प्रश्न पूछे। ये प्रश्न फिर से उस कथन का उल्लेख करते हैं जो यीशु ने अभी-अभी मंदिर की इमारतों पर आने वाले विनाश के बारे में कहा है। चेलों ने पूछा, "यह कब घटित होगा?" और "हमें कौन सा चिन्ह दिखाया जाएगा कि ये बातें होने वाली हैं?" चेले यह संकेत या चेतावनी माँग रहे हैं कि विनाश आने वाला है।</w:t>
      </w:r>
    </w:p>
    <w:p>
      <w:pPr/>
      <w:r>
        <w:rPr>
          <w:lang w:val="hi_IN" w:bidi="hi_IN"/>
        </w:rPr>
      </w:r>
      <w:r>
        <w:rPr>
          <w:lang w:val="hi_IN" w:bidi="hi_IN"/>
        </w:rPr>
        <w:t>यीशु समझाना आरम्भ करता है। यीशु उन्हें जोर देकर चेतावनी देता है। यीशु एक चेतावनी देता है जिसका अर्थ है, "चौकस रहो!" "ध्यान दो!" या "सतर्क रहो!" फिर यीशु कुछ बातों को बताता है जो घटित होंगी। यीशु युद्धों और युद्ध की अफवाहों के बारे में बात करता है। यीशु भूकम्पों और अकालों के बारे में बात करता है। यीशु कहता है कि ये घटनाएँ धीरे-धीरे आरम्भ होंगी और धीरे-धीरे करके बार-बार घटित होंगी और अधिक गम्भीर होती जाएँगी। यीशु कहता है कि इन घटनाओं का यह अर्थ नहीं है कि अंत शीघ्र आ रहा है। इन घटनाओं का अर्थ है कि और भी बहुत कुछ आएगा।</w:t>
      </w:r>
    </w:p>
    <w:p>
      <w:pPr/>
      <w:r>
        <w:rPr>
          <w:lang w:val="hi_IN" w:bidi="hi_IN"/>
        </w:rPr>
      </w:r>
      <w:r>
        <w:rPr>
          <w:lang w:val="hi_IN" w:bidi="hi_IN"/>
        </w:rPr>
        <w:t>फिर यीशु इन आपदाओं की तुलना बच्चा जनने की पीड़ाओं से करता है। यीशु इसका उपयोग शब्दचित्र के रूप में करता है। जब किसी स्त्री को ये पीड़ाएँ होने लगती हैं, तब भी बच्चे के जन्म लेने में बहुत समय होता है। ये पीड़ाएँ आमतौर पर धीरे-धीरे आरम्भ होती हैं और इनकी तीव्रता कम होती है। परन्तु जब प्रसव की प्रक्रिया जारी रहती है, तो बच्चे के जन्म लेने तक प्रसव की पीड़ाएँ आवृत्ति और तीव्रता में बढ़ती जाती हैं। ठीक वैसे ही, सब बातों का अंत आने से पहले बहुत सी समस्याएँ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13:1–8 का ऑडियो संस्करण समझने में सबसे आसान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अकेले में उससे बात कर रहे हैं)</w:t>
      </w:r>
    </w:p>
    <w:p>
      <w:pPr>
        <w:pStyle w:val="ListBullet"/>
        <w:spacing w:line="240" w:lineRule="auto"/>
        <w:ind w:left="720"/>
      </w:pPr>
      <w:r>
        <w:rPr>
          <w:lang w:val="hi_IN" w:bidi="hi_IN"/>
        </w:rPr>
      </w:r>
      <w:r>
        <w:rPr>
          <w:lang w:val="hi_IN" w:bidi="hi_IN"/>
        </w:rPr>
        <w:t>बहुत से लोग जो मसीह होने का दावा करते हुए आएँगे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और चेले यरूशलेम के मंदिर से निकल रहे हैं। उन्होंने अभी-अभी उस विधवा को दानपात्र में दो सिक्के डालते हुए देखा है। चेलों में से एक कहता है, "हे गुरु, इन बड़ी-बड़ी इमारतों को देख! दीवारों में लगे विशाल पत्थरों को देख!" यीशु उत्तर देता है, "हाँ, तुम इन बड़ी-बड़ी इमारतों को देखते हो? एक पत्थर भी एक दूसरे के ऊपर नहीं छोड़ा जाएगा। हर पत्थर नीचे गिरा दिया जाएगा।"</w:t>
      </w:r>
    </w:p>
    <w:p>
      <w:pPr/>
      <w:r>
        <w:rPr>
          <w:lang w:val="hi_IN" w:bidi="hi_IN"/>
        </w:rPr>
      </w:r>
      <w:r>
        <w:rPr>
          <w:lang w:val="hi_IN" w:bidi="hi_IN"/>
        </w:rPr>
        <w:t>इस कार्य को रोकें: चेलों से पूछें, "जब आप यीशु को ये बातें कहते हुए सुनते हैं तो आप कैसा महसूस कर रहे हैं?" शायद आप इस तरह की बातें सुनें, "मैं उलझन में हूँ। ऐसे पत्थरों को कैसे हटाया जा सकता है?" या, "मैं मंदिर को खोने के बारे में सोचकर दुःखी हूँ," "यीशु किस बारे में बात कर रहा है? हर कोई इस सुंदर मंदिर की प्रशंसा करता है। हमारा किसी के साथ युद्ध नहीं है।" या, "जब मैं यीशु को इस तरह की बात करते हुए सुनता हूँ तो मैं डर जाता हूँ।" यीशु से पूछें, "तू कैसा महसूस कर रहा है?" हो सकता है कि आप सुनें, "जब मैं उस आने वाली बात के बारे में सोचता हूँ जो मुझे पता है, तो मैं दुःखी हो जाता हूँ। यह होने वाला है और लोग अभी भी नहीं समझ पा रहे हैं।" अभिनय को जारी रखें।</w:t>
      </w:r>
    </w:p>
    <w:p>
      <w:pPr/>
      <w:r>
        <w:rPr>
          <w:lang w:val="hi_IN" w:bidi="hi_IN"/>
        </w:rPr>
      </w:r>
      <w:r>
        <w:rPr>
          <w:lang w:val="hi_IN" w:bidi="hi_IN"/>
        </w:rPr>
        <w:t>दूसरे दृश्य में, यीशु और उसके चेले यरूशलेम से निकलकर, घाटी से होकर, जैतून पहाड़ के किनारे तक जाते हैं। वे पहाड़ के किनारे बैठ जाते हैं जहाँ से वे मंदिर को देख सकते हैं। चार चेले - पतरस, याकूब, यूहन्ना और अन्द्रियास - यीशु को एक तरफ ले जाकर पूछते हैं, "हमें बता कि यह कब घटित होगा? हमें कौन सा चिन्ह दिखाया जाएगा कि ये बातें शीघ्र ही घटित होंगी?"</w:t>
      </w:r>
    </w:p>
    <w:p>
      <w:pPr/>
      <w:r>
        <w:rPr>
          <w:lang w:val="hi_IN" w:bidi="hi_IN"/>
        </w:rPr>
      </w:r>
      <w:r>
        <w:rPr>
          <w:lang w:val="hi_IN" w:bidi="hi_IN"/>
        </w:rPr>
        <w:t>इस कार्य को रोकें: उन चारों मनुष्यों से पूछें, "आप अभी कैसा महसूस कर रहे हैं?" हो सकता है कि आप सुनें, "मैं चिंतित हूँ। मुझे बड़ी चिंता हो रही है। मैं जानना चाहता हूँ कि यह कब घटित होगा ताकि मैं इसके लिए तैयारी कर सकूँ।" या, "ऐसी बातें सुनकर मैं डर जाता हूँ। कोई सेना उन पत्थरों को इस तरह से कैसे हिला सकती है? वे पत्थर बहुत बड़े और भारी हैं।" या, "मैं जानता हूँ कि परमेश्वर कभी-कभी चिन्ह भेजता है। जब मैं उस चिन्ह को देखूँ तो मैं उसे समझना चाहता हूँ।" अभिनय को जारी रखें।</w:t>
      </w:r>
    </w:p>
    <w:p>
      <w:pPr/>
      <w:r>
        <w:rPr>
          <w:lang w:val="hi_IN" w:bidi="hi_IN"/>
        </w:rPr>
      </w:r>
      <w:r>
        <w:rPr>
          <w:lang w:val="hi_IN" w:bidi="hi_IN"/>
        </w:rPr>
        <w:t>यीशु उत्तर देता है, "चौकस रहो! बहुत से लोग आकर कहेंगे कि 'मैं ही मसीह हूँ।' वे लोग बहुत से लोगों को झूठ पर विश्वास करवाकर धोखा देंगे। तुम युद्धों और युद्ध की धमकियों के बारे में सुनोगे, परन्तु घबराना नहीं। अंत तुरन्त नहीं आएगा। जाति जाति से युद्ध करेगी। राज्य राज्य से युद्ध करेगा। भूकम्प आएँगे। अकाल पड़ेंगे जिसमें लोगों के पास खाने के लिए पर्याप्त भोजन नहीं होगा। यह तो बस विनाश का आरम्भ है जो प्रसव की पीड़ाओं के आरम्भ के समान है। और भी बातें होंगी।"</w:t>
      </w:r>
    </w:p>
    <w:p>
      <w:pPr/>
      <w:r>
        <w:rPr>
          <w:lang w:val="hi_IN" w:bidi="hi_IN"/>
        </w:rPr>
      </w:r>
      <w:r>
        <w:rPr>
          <w:lang w:val="hi_IN" w:bidi="hi_IN"/>
        </w:rPr>
        <w:t>इस कार्य को रोकें: उन चारों चेलों से पूछें, "आप कैसा महसूस कर रहे हैं?" आप शायद इस तरह की बातें सुनें, "मैं डर गया हूँ," या "मैं दुःखी हूँ," या "मैं आने वाले अंत के लिए अधीर हूँ।" या, "यह भयानक लगता है। मुझे निश्चय नहीं है कि मैं इन सब के बारे में सोचना पसंद करूँ।" या, "मैं आनन्दित हूँ कि यीशु हमें यह बता रहा है ताकि हम झूठे लोगों के द्वारा न पकड़े जाएँ। मैं परमेश्वर के प्रति सच्चा बना रहना चाहता हूँ।" यीशु से पूछें, "तू कैसा महसूस कर रहा है?" हो सकता है कि आप सुनें, "मैं जानता हूँ कि वे नहीं समझते। इस समय सब कुछ शांतिपूर्ण है और वे अभी भी नहीं समझ पा रहे हैं कि मसीह क्या करने के लिए आ रहा है। मैं उन्हें शिक्षा देना जारी रखूँगा ताकि भविष्य में जब वे समझें, तो उन्हें यह शिक्षा याद रहे।"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13:1–8 का ऑडियो संस्करण समझने में सबसे आसान वाले अनुवाद में सुनें।</w:t>
      </w:r>
    </w:p>
    <w:p>
      <w:pPr/>
      <w:r>
        <w:rPr>
          <w:lang w:val="hi_IN" w:bidi="hi_IN"/>
        </w:rPr>
      </w:r>
      <w:r>
        <w:rPr>
          <w:lang w:val="hi_IN" w:bidi="hi_IN"/>
        </w:rPr>
        <w:t xml:space="preserve">यीशु और उसके </w:t>
      </w:r>
      <w:r>
        <w:rPr>
          <w:b/>
          <w:lang w:val="hi_IN" w:bidi="hi_IN"/>
        </w:rPr>
        <w:t>चेले</w:t>
      </w:r>
      <w:r>
        <w:rPr>
          <w:lang w:val="hi_IN" w:bidi="hi_IN"/>
        </w:rPr>
        <w:t xml:space="preserve"> </w:t>
      </w:r>
      <w:r>
        <w:rPr>
          <w:b/>
          <w:lang w:val="hi_IN" w:bidi="hi_IN"/>
        </w:rPr>
        <w:t>मंदिर के आँगन</w:t>
      </w:r>
      <w:r>
        <w:rPr>
          <w:lang w:val="hi_IN" w:bidi="hi_IN"/>
        </w:rPr>
        <w:t xml:space="preserve"> से चले जाते हैं। </w:t>
      </w:r>
      <w:hyperlink r:id="rId118">
        <w:r>
          <w:rPr>
            <w:lang w:val="hi_IN" w:bidi="hi_IN"/>
          </w:rPr>
          <w:rPr>
            <w:color w:val="0000EE"/>
            <w:u w:val="single"/>
          </w:rPr>
          <w:t>मंदिर</w:t>
        </w:r>
      </w:hyperlink>
      <w:r>
        <w:rPr>
          <w:lang w:val="hi_IN" w:bidi="hi_IN"/>
        </w:rPr>
        <w:t xml:space="preserve"> और </w:t>
      </w:r>
      <w:hyperlink r:id="rId100">
        <w:r>
          <w:rPr>
            <w:lang w:val="hi_IN" w:bidi="hi_IN"/>
          </w:rPr>
          <w:rPr>
            <w:color w:val="0000EE"/>
            <w:u w:val="single"/>
          </w:rPr>
          <w:t>चेलों</w:t>
        </w:r>
      </w:hyperlink>
      <w:r>
        <w:rPr>
          <w:lang w:val="hi_IN" w:bidi="hi_IN"/>
        </w:rPr>
        <w:t xml:space="preserve"> के लिए उन्हीं शब्दों का उपयोग करें जो आप उपयोग कर रहे हैं, और याद रखें कि ये शब्द मुख्य शब्दावली में मिलते हैं।</w:t>
      </w:r>
    </w:p>
    <w:p>
      <w:pPr/>
      <w:r>
        <w:rPr>
          <w:lang w:val="hi_IN" w:bidi="hi_IN"/>
        </w:rPr>
      </w:r>
      <w:r>
        <w:rPr>
          <w:lang w:val="hi_IN" w:bidi="hi_IN"/>
        </w:rPr>
        <w:t xml:space="preserve">चेले यीशु को </w:t>
      </w:r>
      <w:r>
        <w:rPr>
          <w:b/>
          <w:lang w:val="hi_IN" w:bidi="hi_IN"/>
        </w:rPr>
        <w:t>गुरु</w:t>
      </w:r>
      <w:r>
        <w:rPr>
          <w:lang w:val="hi_IN" w:bidi="hi_IN"/>
        </w:rPr>
        <w:t xml:space="preserve"> कहते हैं। </w:t>
      </w:r>
      <w:hyperlink r:id="rId170">
        <w:r>
          <w:rPr>
            <w:lang w:val="hi_IN" w:bidi="hi_IN"/>
          </w:rPr>
          <w:rPr>
            <w:color w:val="0000EE"/>
            <w:u w:val="single"/>
          </w:rPr>
          <w:t>गुरु</w:t>
        </w:r>
      </w:hyperlink>
      <w:r>
        <w:rPr>
          <w:lang w:val="hi_IN" w:bidi="hi_IN"/>
        </w:rPr>
        <w:t xml:space="preserve"> के लिए उसी शब्द का उपयोग करें जो आपने मरकुस के पिछले भागों में उपयोग किया है, और याद रखें कि यह शब्द शब्दावली में मिल सकता है।</w:t>
      </w:r>
    </w:p>
    <w:p>
      <w:pPr/>
      <w:r>
        <w:rPr>
          <w:lang w:val="hi_IN" w:bidi="hi_IN"/>
        </w:rPr>
      </w:r>
      <w:r>
        <w:rPr>
          <w:lang w:val="hi_IN" w:bidi="hi_IN"/>
        </w:rPr>
        <w:t>यीशु एक प्रश्न पूछकर चेले को उत्तर देता है जिसका उत्तर देना आवश्यक नहीं है। यदि आपकी भाषा में आवश्यक हो तो आप इस प्रश्न को सकारात्मक कथन में बदल सकते हैं। यीशु कहता है, "इन इमारतों को देखो।"</w:t>
      </w:r>
    </w:p>
    <w:p>
      <w:pPr/>
      <w:r>
        <w:rPr>
          <w:lang w:val="hi_IN" w:bidi="hi_IN"/>
        </w:rPr>
      </w:r>
      <w:r>
        <w:rPr>
          <w:lang w:val="hi_IN" w:bidi="hi_IN"/>
        </w:rPr>
        <w:t xml:space="preserve">यीशु और उसके चेले उस घाटी से होकर चले जो उस पहाड़ जिस पर मंदिर बना हुआ था और </w:t>
      </w:r>
      <w:r>
        <w:rPr>
          <w:b/>
          <w:lang w:val="hi_IN" w:bidi="hi_IN"/>
        </w:rPr>
        <w:t>जैतून पहाड़</w:t>
      </w:r>
      <w:r>
        <w:rPr>
          <w:lang w:val="hi_IN" w:bidi="hi_IN"/>
        </w:rPr>
        <w:t xml:space="preserve"> के बीच स्थित थी। जैतून पहाड़ यरूशलेम के पूर्व में था और यरूशलेम नगर के सामने था। जैतून पहाड़ का नाम इस पहाड़ पर उगने वाले जैतून के पेड़ों से पड़ा है।</w:t>
      </w:r>
    </w:p>
    <w:p>
      <w:pPr/>
      <w:r>
        <w:rPr>
          <w:lang w:val="hi_IN" w:bidi="hi_IN"/>
        </w:rPr>
      </w:r>
      <w:r>
        <w:rPr>
          <w:lang w:val="hi_IN" w:bidi="hi_IN"/>
        </w:rPr>
        <w:t xml:space="preserve">यीशु के चेलों ने उससे यह </w:t>
      </w:r>
      <w:r>
        <w:rPr>
          <w:b/>
          <w:lang w:val="hi_IN" w:bidi="hi_IN"/>
        </w:rPr>
        <w:t>चिन्ह</w:t>
      </w:r>
      <w:r>
        <w:rPr>
          <w:lang w:val="hi_IN" w:bidi="hi_IN"/>
        </w:rPr>
        <w:t xml:space="preserve"> माँगा कि मंदिर का विनाश शीघ्र आने वाला था। चिन्ह एक संकेत या इशारा है कि कोई बात सच है या वह घटित होगी। एक चिन्ह कोई चेतावनी हो सकता है। चिन्ह के लिए उसी शब्द का उपयोग करें जो आपने पहले उपयोग किया है, और याद रखें कि च</w:t>
      </w:r>
      <w:hyperlink r:id="rId441">
        <w:r>
          <w:rPr>
            <w:lang w:val="hi_IN" w:bidi="hi_IN"/>
          </w:rPr>
          <w:rPr>
            <w:color w:val="0000EE"/>
            <w:u w:val="single"/>
          </w:rPr>
          <w:t xml:space="preserve">िन्ह </w:t>
        </w:r>
      </w:hyperlink>
      <w:r>
        <w:rPr>
          <w:lang w:val="hi_IN" w:bidi="hi_IN"/>
        </w:rPr>
        <w:t>पर मुख्य शब्दावली में चर्चा की गई है।</w:t>
      </w:r>
    </w:p>
    <w:p>
      <w:pPr/>
      <w:r>
        <w:rPr>
          <w:lang w:val="hi_IN" w:bidi="hi_IN"/>
        </w:rPr>
      </w:r>
      <w:r>
        <w:rPr>
          <w:lang w:val="hi_IN" w:bidi="hi_IN"/>
        </w:rPr>
        <w:t xml:space="preserve">उन चिन्हों में से एक यह है कि यीशु ने कहा कि लोग आएँगे और "मेरे नाम से यह दावा करेंगे कि 'मैं वही हूँ।" यीशु मसीह शब्द नहीं कहता। परन्तु जब कोई व्यक्ति कहे, "मैं वही हूँ," तो वह व्यक्ति कह रहा है, "मैं ही मसीह हूँ।" वह व्यक्ति अपने चारों ओर के सुनने वालों से कह रहा है, "मैं ही मसीह हूँ, जिसे परमेश्वर के द्वारा भेजा गया है।" यदि आप छूटी हुई जानकारी को भरने का चुनाव करते हुए मसीह शब्द का उपयोग करते हैं, तो </w:t>
      </w:r>
      <w:r>
        <w:rPr>
          <w:b/>
          <w:lang w:val="hi_IN" w:bidi="hi_IN"/>
        </w:rPr>
        <w:t>मसीह</w:t>
      </w:r>
      <w:r>
        <w:rPr>
          <w:lang w:val="hi_IN" w:bidi="hi_IN"/>
        </w:rPr>
        <w:t xml:space="preserve"> के लिए उसी शब्द का उपयोग करें जो आप उपयोग कर रहे हैं, और याद रखें कि म</w:t>
      </w:r>
      <w:hyperlink r:id="rId15">
        <w:r>
          <w:rPr>
            <w:lang w:val="hi_IN" w:bidi="hi_IN"/>
          </w:rPr>
          <w:rPr>
            <w:color w:val="0000EE"/>
            <w:u w:val="single"/>
          </w:rPr>
          <w:t xml:space="preserve">सीह </w:t>
        </w:r>
      </w:hyperlink>
      <w:r>
        <w:rPr>
          <w:lang w:val="hi_IN" w:bidi="hi_IN"/>
        </w:rPr>
        <w:t xml:space="preserve">मुख्य शब्दावली में है। जब कोई </w:t>
      </w:r>
      <w:r>
        <w:rPr>
          <w:b/>
          <w:lang w:val="hi_IN" w:bidi="hi_IN"/>
        </w:rPr>
        <w:t>मेरे नाम से</w:t>
      </w:r>
      <w:r>
        <w:rPr>
          <w:lang w:val="hi_IN" w:bidi="hi_IN"/>
        </w:rPr>
        <w:t xml:space="preserve"> आए तो इसका अर्थ है कि वे उस व्यक्ति की गरिमा, सामर्थ्य या अधिकार के साथ आते हैं।</w:t>
      </w:r>
    </w:p>
    <w:p>
      <w:pPr/>
      <w:r>
        <w:rPr>
          <w:lang w:val="hi_IN" w:bidi="hi_IN"/>
        </w:rPr>
      </w:r>
      <w:r>
        <w:rPr>
          <w:lang w:val="hi_IN" w:bidi="hi_IN"/>
        </w:rPr>
        <w:t xml:space="preserve">यीशु कहता है कि जाति जाति के विरुद्ध और राज्य राज्य के विरुद्ध युद्ध करेंगे। किसी गोत्र या जातीय समूह, या किसी देश के लोग ही एक </w:t>
      </w:r>
      <w:r>
        <w:rPr>
          <w:b/>
          <w:lang w:val="hi_IN" w:bidi="hi_IN"/>
        </w:rPr>
        <w:t>जाति</w:t>
      </w:r>
      <w:r>
        <w:rPr>
          <w:lang w:val="hi_IN" w:bidi="hi_IN"/>
        </w:rPr>
        <w:t xml:space="preserve"> होते हैं। एक </w:t>
      </w:r>
      <w:r>
        <w:rPr>
          <w:b/>
          <w:lang w:val="hi_IN" w:bidi="hi_IN"/>
        </w:rPr>
        <w:t>राज्य</w:t>
      </w:r>
      <w:r>
        <w:rPr>
          <w:lang w:val="hi_IN" w:bidi="hi_IN"/>
        </w:rPr>
        <w:t xml:space="preserve"> वह क्षेत्र है जिस पर कोई राजा शासन करता है। इसे कहने का एक तरीका यह है कि एक राजा या शासक के अधीन रहने वाले लोग, दूसरे राजा या शासक के अधीन रहने वाले लोगों के विरुद्ध युद्ध करेंगे। </w:t>
      </w:r>
      <w:hyperlink r:id="rId374">
        <w:r>
          <w:rPr>
            <w:lang w:val="hi_IN" w:bidi="hi_IN"/>
          </w:rPr>
          <w:rPr>
            <w:color w:val="0000EE"/>
            <w:u w:val="single"/>
          </w:rPr>
          <w:t>जाति</w:t>
        </w:r>
      </w:hyperlink>
      <w:r>
        <w:rPr>
          <w:lang w:val="hi_IN" w:bidi="hi_IN"/>
        </w:rPr>
        <w:t xml:space="preserve"> और </w:t>
      </w:r>
      <w:hyperlink r:id="rId142">
        <w:r>
          <w:rPr>
            <w:lang w:val="hi_IN" w:bidi="hi_IN"/>
          </w:rPr>
          <w:rPr>
            <w:color w:val="0000EE"/>
            <w:u w:val="single"/>
          </w:rPr>
          <w:t>राज्य</w:t>
        </w:r>
      </w:hyperlink>
      <w:r>
        <w:rPr>
          <w:lang w:val="hi_IN" w:bidi="hi_IN"/>
        </w:rPr>
        <w:t xml:space="preserve"> मुख्य शब्दावली में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को इस भाग के कुछ वाक्य बताकर रुकना चाहिए। एक दूसरे समूह के सदस्य को इस भाग के अगले हिस्से को बोलना चाहिए और रुकना चाहिए। इसे तब तक करें जब तक कि समूह इस पूरे भाग को फिर से न बता दे। इस चरण में समूह के सदस्य एक दूसरे का सुधार कर सकते हैं। इस ऑडियो को यहाँ रोकें।</w:t>
      </w:r>
    </w:p>
    <w:p>
      <w:pPr/>
      <w:r>
        <w:rPr>
          <w:lang w:val="hi_IN" w:bidi="hi_IN"/>
        </w:rPr>
      </w:r>
      <w:r>
        <w:rPr>
          <w:lang w:val="hi_IN" w:bidi="hi_IN"/>
        </w:rPr>
        <w:t>इसके बाद, समूह के प्रत्येक सदस्य को कम से कम एक बार बिना रुकावट के इस पूरे भाग को बताना चाहिए।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13:1–8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42">
        <w:r>
          <w:rPr>
            <w:lang w:val="hi_IN" w:bidi="hi_IN"/>
          </w:rPr>
          <w:rPr>
            <w:color w:val="0000EE"/>
            <w:u w:val="single"/>
          </w:rPr>
          <w:t>सुने और मन में रखें</w:t>
        </w:r>
      </w:hyperlink>
      <w:r>
        <w:rPr>
          <w:lang w:val="hi_IN" w:bidi="hi_IN"/>
        </w:rPr>
        <w:t xml:space="preserve"> (534 KB)</w:t>
      </w:r>
      <w:r>
        <w:rPr>
          <w:lang w:val="hi_IN" w:bidi="hi_IN"/>
        </w:rPr>
      </w:r>
    </w:p>
    <w:p>
      <w:pPr>
        <w:pStyle w:val="ListBullet"/>
        <w:spacing w:line="240" w:lineRule="auto"/>
        <w:ind w:left="720"/>
      </w:pPr>
      <w:r>
        <w:rPr>
          <w:lang w:val="hi_IN" w:bidi="hi_IN"/>
        </w:rPr>
      </w:r>
      <w:hyperlink r:id="rId443">
        <w:r>
          <w:rPr>
            <w:lang w:val="hi_IN" w:bidi="hi_IN"/>
          </w:rPr>
          <w:rPr>
            <w:color w:val="0000EE"/>
            <w:u w:val="single"/>
          </w:rPr>
          <w:t>पाठ का परिचय</w:t>
        </w:r>
      </w:hyperlink>
      <w:r>
        <w:rPr>
          <w:lang w:val="hi_IN" w:bidi="hi_IN"/>
        </w:rPr>
        <w:t xml:space="preserve"> (6.0 MB)</w:t>
      </w:r>
      <w:r>
        <w:rPr>
          <w:lang w:val="hi_IN" w:bidi="hi_IN"/>
        </w:rPr>
      </w:r>
    </w:p>
    <w:p>
      <w:pPr>
        <w:pStyle w:val="ListBullet"/>
        <w:spacing w:line="240" w:lineRule="auto"/>
        <w:ind w:left="720"/>
      </w:pPr>
      <w:r>
        <w:rPr>
          <w:lang w:val="hi_IN" w:bidi="hi_IN"/>
        </w:rPr>
      </w:r>
      <w:hyperlink r:id="rId444">
        <w:r>
          <w:rPr>
            <w:lang w:val="hi_IN" w:bidi="hi_IN"/>
          </w:rPr>
          <w:rPr>
            <w:color w:val="0000EE"/>
            <w:u w:val="single"/>
          </w:rPr>
          <w:t>घटनाओं को समझाना</w:t>
        </w:r>
      </w:hyperlink>
      <w:r>
        <w:rPr>
          <w:lang w:val="hi_IN" w:bidi="hi_IN"/>
        </w:rPr>
        <w:t xml:space="preserve"> (3.3 MB)</w:t>
      </w:r>
      <w:r>
        <w:rPr>
          <w:lang w:val="hi_IN" w:bidi="hi_IN"/>
        </w:rPr>
      </w:r>
    </w:p>
    <w:p>
      <w:pPr>
        <w:pStyle w:val="ListBullet"/>
        <w:spacing w:line="240" w:lineRule="auto"/>
        <w:ind w:left="720"/>
      </w:pPr>
      <w:r>
        <w:rPr>
          <w:lang w:val="hi_IN" w:bidi="hi_IN"/>
        </w:rPr>
      </w:r>
      <w:hyperlink r:id="rId445">
        <w:r>
          <w:rPr>
            <w:lang w:val="hi_IN" w:bidi="hi_IN"/>
          </w:rPr>
          <w:rPr>
            <w:color w:val="0000EE"/>
            <w:u w:val="single"/>
          </w:rPr>
          <w:t>पाठ को नाटकीय रूप देना</w:t>
        </w:r>
      </w:hyperlink>
      <w:r>
        <w:rPr>
          <w:lang w:val="hi_IN" w:bidi="hi_IN"/>
        </w:rPr>
        <w:t xml:space="preserve"> (3.7 MB)</w:t>
      </w:r>
      <w:r>
        <w:rPr>
          <w:lang w:val="hi_IN" w:bidi="hi_IN"/>
        </w:rPr>
      </w:r>
    </w:p>
    <w:p>
      <w:pPr>
        <w:pStyle w:val="ListBullet"/>
        <w:spacing w:line="240" w:lineRule="auto"/>
        <w:ind w:left="720"/>
      </w:pPr>
      <w:r>
        <w:rPr>
          <w:lang w:val="hi_IN" w:bidi="hi_IN"/>
        </w:rPr>
      </w:r>
      <w:hyperlink r:id="rId446">
        <w:r>
          <w:rPr>
            <w:lang w:val="hi_IN" w:bidi="hi_IN"/>
          </w:rPr>
          <w:rPr>
            <w:color w:val="0000EE"/>
            <w:u w:val="single"/>
          </w:rPr>
          <w:t>आवश्यक जानकारी</w:t>
        </w:r>
      </w:hyperlink>
      <w:r>
        <w:rPr>
          <w:lang w:val="hi_IN" w:bidi="hi_IN"/>
        </w:rPr>
        <w:t xml:space="preserve"> (1.9 MB)</w:t>
      </w:r>
      <w:r>
        <w:rPr>
          <w:lang w:val="hi_IN" w:bidi="hi_IN"/>
        </w:rPr>
      </w:r>
    </w:p>
    <w:p>
      <w:pPr>
        <w:pStyle w:val="ListBullet"/>
        <w:spacing w:line="240" w:lineRule="auto"/>
        <w:ind w:left="720"/>
      </w:pPr>
      <w:r>
        <w:rPr>
          <w:lang w:val="hi_IN" w:bidi="hi_IN"/>
        </w:rPr>
      </w:r>
      <w:hyperlink r:id="rId447">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13:9–23</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13:1–8 को सुनें और अपने मनों में रखें।</w:t>
      </w:r>
    </w:p>
    <w:p>
      <w:pPr/>
      <w:r>
        <w:rPr>
          <w:lang w:val="hi_IN" w:bidi="hi_IN"/>
        </w:rPr>
      </w:r>
      <w:r>
        <w:rPr>
          <w:lang w:val="hi_IN" w:bidi="hi_IN"/>
        </w:rPr>
        <w:t>यदि सम्भव हो तो मरकुस 13:9–23 का ऑडियो संस्करण तीन बार, तीन अलग-अलग अनुवादों में सुनें। उसके बाद, समूह में, निम्नलिखित प्रश्नों पर चर्चा करें:</w:t>
      </w:r>
    </w:p>
    <w:p>
      <w:pPr>
        <w:pStyle w:val="ListNumber"/>
        <w:numPr>
          <w:ilvl w:val="0"/>
          <w:numId w:val="68"/>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13:9–23 का ऑडियो संस्करण समझने में सबसे आसान वाले अनुवाद में सुनें।</w:t>
      </w:r>
    </w:p>
    <w:p>
      <w:pPr/>
      <w:r>
        <w:rPr>
          <w:lang w:val="hi_IN" w:bidi="hi_IN"/>
        </w:rPr>
      </w:r>
      <w:r>
        <w:rPr>
          <w:lang w:val="hi_IN" w:bidi="hi_IN"/>
        </w:rPr>
        <w:t>यीशु और चेले जैतून पहाड़ पर बैठे हैं, जहाँ से वे मंदिर की इमारतों को देख सकते हैं। यीशु पतरस, याकूब, यूहन्ना और अन्द्रियास को वह सिखा रहा है जो भविष्य में घटित होगा। इस भाग में, यीशु पिछले भाग की शिक्षा को जारी रखता है। यह भाग एक वर्णनात्मक है।</w:t>
      </w:r>
    </w:p>
    <w:p>
      <w:pPr/>
      <w:r>
        <w:rPr>
          <w:lang w:val="hi_IN" w:bidi="hi_IN"/>
        </w:rPr>
      </w:r>
      <w:r>
        <w:rPr>
          <w:lang w:val="hi_IN" w:bidi="hi_IN"/>
        </w:rPr>
        <w:t>यीशु के इस बारे में बात करने के बाद कि अंत के दिनों में क्या-क्या होगा, वह अपने चेलों को चेतावनी देता है कि वे उन खतरों से सचेत रहें जिनका वे सामना करेंगे। यीशु फिर से कहता है, "चौकस रहो!" या "सावधान रहो!"</w:t>
      </w:r>
    </w:p>
    <w:p>
      <w:pPr/>
      <w:r>
        <w:rPr>
          <w:lang w:val="hi_IN" w:bidi="hi_IN"/>
        </w:rPr>
      </w:r>
      <w:r>
        <w:rPr>
          <w:lang w:val="hi_IN" w:bidi="hi_IN"/>
        </w:rPr>
        <w:t>यहाँ रुकें और अनुवाद करने वाले दल के रूप में चर्चा करें: किसी ऐसे व्यक्ति के बारे में कहानी सुनाएँ जो गाँव के लोगों को आने वाली किसी आपदा के बारे में चेतावनी देने का प्रयत्न कर रहा हो। कथाकार के द्वारा विशिष्ट चेतावनी के कथनों के लिए उपयोग किए जाने वाले शब्दों या वाक्यों को सुनें। यीशु कहता है, "चौकस रहो!" इस भाग के आरम्भ और अंत में। क्या आप दोनों बार एक ही वाक्यांश का उपयोग करने का चुनाव करेंगे जो वह कहता है? इस रिकॉर्डिंग को यहाँ रोकें।</w:t>
      </w:r>
    </w:p>
    <w:p>
      <w:pPr/>
      <w:r>
        <w:rPr>
          <w:lang w:val="hi_IN" w:bidi="hi_IN"/>
        </w:rPr>
      </w:r>
      <w:r>
        <w:rPr>
          <w:lang w:val="hi_IN" w:bidi="hi_IN"/>
        </w:rPr>
        <w:t xml:space="preserve">यीशु इस बात पर जोर देने के लिए "सौंपेंगे" या "पकड़वाएँगे" शब्दों का उपयोग कई बार करता है कि चेले गिरफ्तार किए जाने और मुकदमा चलाए जाने का सामना करेंगे। अधिकारी लोग चेलों को इसलिये पकड़ लेंगे </w:t>
      </w:r>
      <w:r>
        <w:rPr>
          <w:i/>
          <w:lang w:val="hi_IN" w:bidi="hi_IN"/>
        </w:rPr>
        <w:t>क्योंकि</w:t>
      </w:r>
      <w:r>
        <w:rPr>
          <w:lang w:val="hi_IN" w:bidi="hi_IN"/>
        </w:rPr>
        <w:t xml:space="preserve"> वे यीशु का अनुसरण करते और लोगों को उसके बारे में सुसमाचार सुनाते हैं। यीशु कहता है कि इनमें से कुछ अधिकारी स्थानीय सभाओं से हैं। स्थानीय सभा या स्थानीय अधिकारी किसी गाँव या नगर का राजनीतिक राजकीय समूह होगा। फिर यीशु ने कहा कि चेलों को आराधनालय के भीतर पीटा जाएगा। आराधनालय प्रत्येक गाँव या नगर में प्रार्थना और शिक्षा देने का स्थानीय यहूदी स्थान था। यीशु कहता है कि राज्यपाल और राजा भी चेलों का न्याय करेंगे। राज्यपाल रोमी क्षेत्रीय अगुवों को संदर्भित कर सकते हैं। राजा का संदर्भ राजा हेरोदेस जैसे लोगों से हो सकता है जो एक सम्पूर्ण जाति पर शासन करता था। ध्यान दें कि चेलों के लिए ये समस्याएँ सम्भवतः चार अलग-अलग समूहों से आएँगी: स्थानीय अधिकारी, स्थानीय धार्मिक अगुवे, राज्यपाल या क्षेत्रीय अगुवे, और राजा या जाति के शासक।</w:t>
      </w:r>
    </w:p>
    <w:p>
      <w:pPr/>
      <w:r>
        <w:rPr>
          <w:lang w:val="hi_IN" w:bidi="hi_IN"/>
        </w:rPr>
      </w:r>
      <w:r>
        <w:rPr>
          <w:lang w:val="hi_IN" w:bidi="hi_IN"/>
        </w:rPr>
        <w:t xml:space="preserve">यीशु यह कहकर इस शिक्षा को जारी रखता है कि कभी-कभी राज्यपाल और राजा चेलों को गिरफ्तार करवाकर न्यायालय में मुकदमे के लिए पेश करेंगे। परन्तु यीशु कहता है कि राजकीय अधिकारियों के सामने ये मुकदमे लोगों को यह सुसमाचार बताने के अवसर भी होंगे कि यीशु संसार को बचाने के लिए आया था। यह संसार में हर जगह हर व्यक्ति को शुभ संदेश या सुसमाचार का प्रचार किए जाने का एक तरीका है। यीशु कहता है कि संसार का अंत आने से </w:t>
      </w:r>
      <w:r>
        <w:rPr>
          <w:i/>
          <w:lang w:val="hi_IN" w:bidi="hi_IN"/>
        </w:rPr>
        <w:t>पहले</w:t>
      </w:r>
      <w:r>
        <w:rPr>
          <w:lang w:val="hi_IN" w:bidi="hi_IN"/>
        </w:rPr>
        <w:t xml:space="preserve"> ही सुसमाचार सभी जातियों तक फैलाया जाना आवश्यक है। जाति उन लोगों का समूह होता है जिनके पास अपना क्षेत्र और सरकार होती है। परन्तु फिर यीशु कहता है कि चिंता न करना - व्याकुल मत होना! पवित्र आत्मा चेलों को बताएगा कि जब वे गिरफ्तार किए जाएँ और उनका न्याय किया जाए तब उन्हें क्या कहना है। पवित्र आत्मा परमेश्वर का आत्मा है जो यीशु का अनुसरण करने वालों के मनों में वास करता है। यीशु कहता है कि जब राजकीय अगुवों द्वारा मौखिक रूप से आक्रमण किया जाएगा तो पवित्र आत्मा इन अनुयायियों की सहायता करेगा कि क्या कहना है।</w:t>
      </w:r>
    </w:p>
    <w:p>
      <w:pPr/>
      <w:r>
        <w:rPr>
          <w:lang w:val="hi_IN" w:bidi="hi_IN"/>
        </w:rPr>
      </w:r>
      <w:r>
        <w:rPr>
          <w:lang w:val="hi_IN" w:bidi="hi_IN"/>
        </w:rPr>
        <w:t>रुकें और चर्चा करें: अनुवाद करने वाले दल के विभिन्न सदस्यों से गवाही देने के लिए कहें कि पवित्र आत्मा ने उन्हें यह जानने में कब सहायता की कि क्या कहना है और कैसे कहना है। अन्य पदों में आपने पवित्र आत्मा के लिए जिस शब्द का उपयोग किया है, उसे याद करें। इस रिकॉर्डिंग को यहाँ रोकें।</w:t>
      </w:r>
    </w:p>
    <w:p>
      <w:pPr/>
      <w:r>
        <w:rPr>
          <w:lang w:val="hi_IN" w:bidi="hi_IN"/>
        </w:rPr>
      </w:r>
      <w:r>
        <w:rPr>
          <w:lang w:val="hi_IN" w:bidi="hi_IN"/>
        </w:rPr>
        <w:t>यीशु कहता है कि यहां तक कि परिवार के सदस्य जैसे भाई, पिता और बच्चे भी एक-दूसरे के विरुद्ध विद्रोह करेंगे और परिवार के सदस्यों को मार डालने के लिए अधिकारियों को सौंप देंगे। भाई और पिता जैसे पारिवारिक शब्दों का उपयोग करके, यीशु कह रहा है कि जिन लोगों से तुम प्रेम करते हो और जिनकी सबसे अधिक रक्षा करना चाहते हो, वे तुम्हें धोखा देंगे। लोग चेलों से इसलिये बैर रखेंगे क्योंकि वे यीशु का अनुसरण करते हैं। परन्तु जो चेले अपनी मृत्यु तक विश्वासयोग्यता के साथ यीशु का अनुसरण करते रहेंगे, उनका उद्धार होगा। वे अपने सांसारिक जीवन के अंत में परमेश्वर के साथ रहने के लिए स्वर्ग में जाएँगे।</w:t>
      </w:r>
    </w:p>
    <w:p>
      <w:pPr/>
      <w:r>
        <w:rPr>
          <w:lang w:val="hi_IN" w:bidi="hi_IN"/>
        </w:rPr>
      </w:r>
      <w:r>
        <w:rPr>
          <w:lang w:val="hi_IN" w:bidi="hi_IN"/>
        </w:rPr>
        <w:t>रुकें और चर्चा करें: अनुवाद करने वाले दल से उन लोगों की कहानियाँ सुनाने के लिए कहें जिन्हें वे जानते हैं या जिनके बारे में सुना है, जो यीशु पर अपने विश्वास के कारण सताए गए या मार डाले गए। इस रिकॉर्डिंग को यहाँ रोकें।</w:t>
      </w:r>
    </w:p>
    <w:p>
      <w:pPr/>
      <w:r>
        <w:rPr>
          <w:lang w:val="hi_IN" w:bidi="hi_IN"/>
        </w:rPr>
      </w:r>
      <w:r>
        <w:rPr>
          <w:lang w:val="hi_IN" w:bidi="hi_IN"/>
        </w:rPr>
        <w:t>अब यीशु उन अन्य कठिन बातों के बारे में चेतावनी देने लगता है जो घटित होंगी। यीशु कहता है कि यह इतना बुरा होगा कि लोग भाग जाएँगे। यीशु ने किसी ऐसी वस्तु का वर्णन किया है जिसे "उजाड़ने वाली घृणित वस्तु" कहा जाता है। यीशु उसी शब्द का उपयोग करता है जो स्वर्गदूत ने दानिय्येल भविष्यद्वक्ता से भविष्य की घटनाओं का वर्णन करते समय किया था।। दानिय्येल भी किसी ऐसी वस्तु के बारे में बात करता है जो परमेश्वर के मंदिर को अशुद्ध कर देगी और उपयोग के लिए अयोग्य बना देगी। हम इस वस्तु के बारे में अधिक नहीं जानते हैं। हम केवल इतना ही जानते हैं कि कोई घृणित, अपमानजनक और बुरी बात घटित होंगी जिसके कारण परमेश्वर की उपस्थिति उसके मंदिर से चली जाएगी। उसके कारण परमेश्वर इस्राएली जाति का न्याय करेगा। इस भाग के आरम्भिक पाठकों का विश्वास था कि यह बात शीघ्र ही घटित होगी। अधिकांश लोग विश्वास करते हैं कि यह बुरी वस्तु वह व्यक्ति होगा जो मंदिर के साथ या उसमें कुछ बुरा करेगा। मरकुस लेखक की एक टिप्पणी को जोड़ता है "पढ़नेवाला समझ ले!" लोगों को यह समझाने के लिए कि भागने की चेतावनी को याद रखना महत्वपूर्ण है।</w:t>
      </w:r>
    </w:p>
    <w:p>
      <w:pPr/>
      <w:r>
        <w:rPr>
          <w:lang w:val="hi_IN" w:bidi="hi_IN"/>
        </w:rPr>
      </w:r>
      <w:r>
        <w:rPr>
          <w:lang w:val="hi_IN" w:bidi="hi_IN"/>
        </w:rPr>
        <w:t>यहाँ रुकें और अनुवाद करने वाले दल के रूप में चर्चा करें: एक ऐसी कहानी सुनाएँ जिसमें कोई व्यक्ति आने वाली बुरी बात के बारे में चेतावनियाँ दे रहा हो। कहानी के बीच में, कथाकार रुककर सीधे सुनने वालों से कहता है, "ध्यान दो!" कथाकार कहानी को जारी रखता है। अब इस कहानी पर विचार करें। यह "ध्यान दो" कैसे कहा गया था! या यह शेष कहानी से कैसे अलग था? इस रिकॉर्डिंग को यहाँ रोकें।</w:t>
      </w:r>
    </w:p>
    <w:p>
      <w:pPr/>
      <w:r>
        <w:rPr>
          <w:lang w:val="hi_IN" w:bidi="hi_IN"/>
        </w:rPr>
      </w:r>
      <w:r>
        <w:rPr>
          <w:lang w:val="hi_IN" w:bidi="hi_IN"/>
        </w:rPr>
        <w:t>कुछ वर्षों के बाद यरूशलेम में परमेश्वर के मंदिर का अलग-अलग लोगों ने अपमान किया। और फिर परमेश्वर ने 70 ईस्वी में यरूशलेम को पूरी तरह से नष्ट करने की अनुमति दी। लोगों को विश्वास था कि यह इस भविष्यद्वाणी की एक पूर्ति थी। हो सकता है कि ऐसी और भी बातें हों जो भविष्य में भी घटित हों। भविष्यद्वाणियाँ आमतौर पर उनके बताए जाने के तुरन्त बाद पूरी होती हैं, और फिर से कई वर्षों बाद पूरी होती हैं। याद रखने वाली महत्वपूर्ण बात यह है कि यीशु यहाँ अपने चेलों को याद दिला रहा है कि जब परमेश्वर यरूशलेम और इस्राएल का न्याय करेगा, तो इसका यह अर्थ नहीं है कि संसार का अंत उसके तुरन्त बाद आएगा।</w:t>
      </w:r>
    </w:p>
    <w:p>
      <w:pPr/>
      <w:r>
        <w:rPr>
          <w:lang w:val="hi_IN" w:bidi="hi_IN"/>
        </w:rPr>
      </w:r>
      <w:r>
        <w:rPr>
          <w:lang w:val="hi_IN" w:bidi="hi_IN"/>
        </w:rPr>
        <w:t>यरूशलेम यहूदिया प्रांत के पहाड़ों में स्थित है। यीशु कहता है कि जो लोग यहूदिया में हों उन्हें यहूदिया के बाहर पहाड़ों के दूसरे समूह में चले जाना चाहिए। फिर यीशु इस बात के विशिष्ट उदाहरण देता है कि जब मंदिर में घृणित और अपमानजनक बात घटित हों तो लोगों को कितनी जल्दी चले जाना चाहिए।</w:t>
      </w:r>
    </w:p>
    <w:p>
      <w:pPr/>
      <w:r>
        <w:rPr>
          <w:lang w:val="hi_IN" w:bidi="hi_IN"/>
        </w:rPr>
      </w:r>
      <w:r>
        <w:rPr>
          <w:lang w:val="hi_IN" w:bidi="hi_IN"/>
        </w:rPr>
        <w:t>यीशु कहता है कि जो कोई छत पर हो उसे नीचे आकर अपना सामान उठाए बिना चले जाना चाहिए। उन घरों की छतें सपाट थीं, और लोग अक्सर छतों पर प्रार्थना किया करते थे। वहाँ एक बाहरी सीढ़ी होती थी जहाँ से लोग आसानी से ऊपर और नीचे जा सकते थे।</w:t>
      </w:r>
    </w:p>
    <w:p>
      <w:pPr/>
      <w:r>
        <w:rPr>
          <w:lang w:val="hi_IN" w:bidi="hi_IN"/>
        </w:rPr>
      </w:r>
      <w:r>
        <w:rPr>
          <w:lang w:val="hi_IN" w:bidi="hi_IN"/>
        </w:rPr>
        <w:t>यहाँ रुकें और एक सपाट छत और बाहरी सीढ़ियों वाले घर का चित्र दिखाएँ। इस रिकॉर्डिंग को यहाँ रोकें।</w:t>
      </w:r>
    </w:p>
    <w:p>
      <w:pPr/>
      <w:r>
        <w:rPr>
          <w:lang w:val="hi_IN" w:bidi="hi_IN"/>
        </w:rPr>
      </w:r>
      <w:r>
        <w:rPr>
          <w:lang w:val="hi_IN" w:bidi="hi_IN"/>
        </w:rPr>
        <w:t>यीशु कहता है कि यदि कोई खेतों में काम कर रहा हो, तो उसे तुरन्त चले जाना चाहिए। उन्हें अपना वस्त्र, या कुरता लेने के लिए नहीं रुकना चाहिए। यह बाहरी वस्त्र कपड़े का एक महत्वपूर्ण टुकड़ा था - यह रात में एक कंबल के रूप में कार्य करता था। दिन में, जब सूरज दिन को गर्म कर देता था, तो वे इस कुरते को उस खेत के किनारे पर रख देते थे जहाँ वे काम करते थे।</w:t>
      </w:r>
    </w:p>
    <w:p>
      <w:pPr/>
      <w:r>
        <w:rPr>
          <w:lang w:val="hi_IN" w:bidi="hi_IN"/>
        </w:rPr>
      </w:r>
      <w:r>
        <w:rPr>
          <w:lang w:val="hi_IN" w:bidi="hi_IN"/>
        </w:rPr>
        <w:t>यहाँ रुकें और वस्त्र, या कुरते का चित्र दिखाएँ। इस रिकॉर्डिंग को यहाँ रोकें।</w:t>
      </w:r>
    </w:p>
    <w:p>
      <w:pPr/>
      <w:r>
        <w:rPr>
          <w:lang w:val="hi_IN" w:bidi="hi_IN"/>
        </w:rPr>
      </w:r>
      <w:r>
        <w:rPr>
          <w:lang w:val="hi_IN" w:bidi="hi_IN"/>
        </w:rPr>
        <w:t>यीशु ने इन दो उदाहरणों का उपयोग यह दर्शाने के लिए किया कि लोगों को तुरन्त भाग जाना होगा, या दौड़ना होगा।</w:t>
      </w:r>
    </w:p>
    <w:p>
      <w:pPr/>
      <w:r>
        <w:rPr>
          <w:lang w:val="hi_IN" w:bidi="hi_IN"/>
        </w:rPr>
      </w:r>
      <w:r>
        <w:rPr>
          <w:lang w:val="hi_IN" w:bidi="hi_IN"/>
        </w:rPr>
        <w:t>यीशु उस कठिन समय का वर्णन करता है जिसका सामना बहुत से लोग करेंगे। गर्भवती स्त्रियाँ असहज हो जाएँगी। दूध पिलाने वाली माताओं को भी कठिनाई होगी। गर्भवती स्त्री के लिए तेजी से दौड़ना या दूध पिलाने वाली माता के लिये अपने बच्चे को साथ लेकर दौड़ना कठिन होगा। इस्राएल में जाड़े का मौसम कठोर होता है - इसमें बहुत बारिश होती है। इसमें पहाड़ों में अक्सर बर्फबारी होती है। गर्मी के मौसम में नदियाँ सूखी होती हैं, परन्तु जाड़े के मौसम में वे पानी से भर जाती हैं, अतः जाड़े के मौसम में भागना और नदियों को पार करना कठिन होगा। जब बारिश होती है, तो ये नदियाँ शीघ्र ही पानी से भर जाती हैं। कभी-कभी, लोगों को यह मालूम नहीं होता कि मरुस्थल में बारिश हो गई है और नदी में नीचे आने वाला पानी अनजाने में उसे पार करते समय उन्हें अपनी चपेट में भी ले लेता है।</w:t>
      </w:r>
    </w:p>
    <w:p>
      <w:pPr/>
      <w:r>
        <w:rPr>
          <w:lang w:val="hi_IN" w:bidi="hi_IN"/>
        </w:rPr>
      </w:r>
      <w:r>
        <w:rPr>
          <w:lang w:val="hi_IN" w:bidi="hi_IN"/>
        </w:rPr>
        <w:t>रुकें और अनुवाद करने वाले दल के रूप में कुछ कहानियाँ साझा करें। उस समय के बारे में बताएँ जब आपको तूफान, आग, युद्ध, भूकम्प या किसी अन्य आपदा से बचने के लिए भागना पड़ा था। इस बारे में बात करें कि बिना कुछ लिए जल्दी से चले जाना और सम्भवतः अपना सब कुछ खो देने पर कैसा लगा था। उन लोगों के बारे में बात करें जिन्हें जल्दी-जल्दी जाने में सबसे अधिक कठिनाई हुई थी। इस रिकॉर्डिंग को यहाँ रोकें।</w:t>
      </w:r>
    </w:p>
    <w:p>
      <w:pPr/>
      <w:r>
        <w:rPr>
          <w:lang w:val="hi_IN" w:bidi="hi_IN"/>
        </w:rPr>
      </w:r>
      <w:r>
        <w:rPr>
          <w:lang w:val="hi_IN" w:bidi="hi_IN"/>
        </w:rPr>
        <w:t>यीशु कहता है कि ये कठिन दिन बड़े संकट, या क्लेश वाले होंगे। बहुत से लोग मर जाएँगे। परन्तु परमेश्वर इन संकटों का समयकाल छोटा कर देगा ताकि कुछ लोग बच जाएँ। जो लोग बच जाते हैं वे अलग किए हुए या परमेश्वर के चुने हुए लोग हैं। परमेश्वर दयालु है। यीशु के इस वर्णन की कुछ बातें दानिय्येल भविष्यद्वक्ता की पुस्तक में पाए जाने वाले संसार के अंत के वर्णनों के समान हैं। यीशु परमेश्वर के लिए दो उपाधियों का उपयोग करता है। यीशु परमेश्वर और फिर प्रभु कहता है। ये दोनों शब्द परमेश्वर को संदर्भित करते हैं। यह वही शब्द होंगे जो आप परमेश्वर के लिए और प्रभु के लिये उपयोग करते रहे हैं जब प्रभु शब्द का अर्थ परमेश्वर होता है।</w:t>
      </w:r>
    </w:p>
    <w:p>
      <w:pPr/>
      <w:r>
        <w:rPr>
          <w:lang w:val="hi_IN" w:bidi="hi_IN"/>
        </w:rPr>
      </w:r>
      <w:r>
        <w:rPr>
          <w:lang w:val="hi_IN" w:bidi="hi_IN"/>
        </w:rPr>
        <w:t>फिर यीशु अपने अनुयायियों को चेतावनी देता है: "उन लोगों पर विश्वास न करना जो कहते हैं कि मसीह यहाँ है, या वहाँ है।" यीशु कहता है कि झूठे भविष्यद्वक्ता और झूठे मसीह आकर परमेश्वर के लोगों को भी सच्चे परमेश्वर और सच्चे मसीह के बजाय उन पर विश्वास करने के लिए छलने हेतु आश्चर्यकर्म करेंगे। ये झूठे भविष्यद्वक्ता और झूठे मसीह लोगों को धोखा देने के लिए चिन्ह और अद्भुत काम करेंगे। एक चिन्ह हमें बताता है कि कुछ आ रहा है। अद्भुत काम कोई असाधारण बात होगी अर्थात् एक आश्चर्यकर्म या कोई ऐसी अद्भुत बात जिसे साधारण लोग नहीं कर सकते।</w:t>
      </w:r>
    </w:p>
    <w:p>
      <w:pPr/>
      <w:r>
        <w:rPr>
          <w:lang w:val="hi_IN" w:bidi="hi_IN"/>
        </w:rPr>
      </w:r>
      <w:r>
        <w:rPr>
          <w:lang w:val="hi_IN" w:bidi="hi_IN"/>
        </w:rPr>
        <w:t>अंत में यीशु पिछले भाग के चेलों के मूल प्रश्न का उत्तर देता है: "ये सब बातें कब घटित होंगी? इसका क्या चिन्ह होगा कि वे घटित होंगी?" यीशु ने वर्णन किया है कि क्या होगा। अब यीशु कहता है, "चौकस रहो! मैंने तुम्हें समय से पहले चेतावनी दे दी है!"</w:t>
      </w:r>
    </w:p>
    <w:p>
      <w:pPr/>
      <w:r>
        <w:rPr>
          <w:lang w:val="hi_IN" w:bidi="hi_IN"/>
        </w:rPr>
      </w:r>
      <w:r>
        <w:rPr>
          <w:lang w:val="hi_IN" w:bidi="hi_IN"/>
        </w:rPr>
        <w:t>यहाँ रुकें और अनुवाद करने वाले दल के रूप में चर्चा करें: क्या आपकी संस्कृति में संसार के अंत के बारे में कोई कहानियाँ हैं? इन कहानियों के उदाहरणों को एक दूसरे के साथ साझा करें। लोग इन कहानियों के बारे में कैसा महसूस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13:9–23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परिदृश्य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अपने चेलों को शिक्षा देना जारी रखता है। यीशु उनसे कहता है कि चौकस रहो क्योंकि बुरी बातें आ रही हैं। यीशु उन्हें चेतावनी देता है कि वे पकड़े जाएँगे और अन्याय के साथ उन पर मुकदमा चलाया जाएगा। यीशु उन्हें चेतावनी देता है कि सब लोग उनसे बैर करेंगे।</w:t>
      </w:r>
    </w:p>
    <w:p>
      <w:pPr/>
      <w:r>
        <w:rPr>
          <w:lang w:val="hi_IN" w:bidi="hi_IN"/>
        </w:rPr>
      </w:r>
      <w:r>
        <w:rPr>
          <w:b/>
          <w:lang w:val="hi_IN" w:bidi="hi_IN"/>
        </w:rPr>
        <w:t>दूसरे दृश्य में:</w:t>
      </w:r>
      <w:r>
        <w:rPr>
          <w:lang w:val="hi_IN" w:bidi="hi_IN"/>
        </w:rPr>
        <w:t xml:space="preserve"> यह दृश्य शिक्षा के दूसरे चरण में बदल जाता है जहाँ यीशु उस घृणित वस्तु का वर्णन करता है जिसके कारण परमेश्वर की उपस्थिति मंदिर से चली जाएगी। विश्वासी भाग जाएँगे और जीवन बहुत कठिन हो जाएगा। झूठे मसीह और झूठे भविष्यद्वक्ता लोगों को धोखा देने की कोशिश करेंगे।</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यीशु से अकेले में बात कर रहे हैं)</w:t>
      </w:r>
    </w:p>
    <w:p>
      <w:pPr>
        <w:pStyle w:val="ListBullet"/>
        <w:spacing w:line="240" w:lineRule="auto"/>
        <w:ind w:left="720"/>
      </w:pPr>
      <w:r>
        <w:rPr>
          <w:lang w:val="hi_IN" w:bidi="hi_IN"/>
        </w:rPr>
      </w:r>
      <w:r>
        <w:rPr>
          <w:lang w:val="hi_IN" w:bidi="hi_IN"/>
        </w:rPr>
        <w:t>वे अधिकारी जो यीशु के अनुयायियों को पकड़ते हैं, पीटते हैं और मार डालते हैं</w:t>
      </w:r>
    </w:p>
    <w:p>
      <w:pPr>
        <w:pStyle w:val="ListBullet"/>
        <w:spacing w:line="240" w:lineRule="auto"/>
        <w:ind w:left="720"/>
      </w:pPr>
      <w:r>
        <w:rPr>
          <w:lang w:val="hi_IN" w:bidi="hi_IN"/>
        </w:rPr>
      </w:r>
      <w:r>
        <w:rPr>
          <w:lang w:val="hi_IN" w:bidi="hi_IN"/>
        </w:rPr>
        <w:t>वे परिवार जो अपने परिवार के सदस्यों को धोखा देते हैं</w:t>
      </w:r>
    </w:p>
    <w:p>
      <w:pPr>
        <w:pStyle w:val="ListBullet"/>
        <w:spacing w:line="240" w:lineRule="auto"/>
        <w:ind w:left="720"/>
      </w:pPr>
      <w:r>
        <w:rPr>
          <w:lang w:val="hi_IN" w:bidi="hi_IN"/>
        </w:rPr>
      </w:r>
      <w:r>
        <w:rPr>
          <w:lang w:val="hi_IN" w:bidi="hi_IN"/>
        </w:rPr>
        <w:t>वे लोग जो यहूदिया से पहाड़ों की ओर भाग जाते हैं</w:t>
      </w:r>
    </w:p>
    <w:p>
      <w:pPr>
        <w:pStyle w:val="ListBullet"/>
        <w:spacing w:line="240" w:lineRule="auto"/>
        <w:ind w:left="720"/>
      </w:pPr>
      <w:r>
        <w:rPr>
          <w:lang w:val="hi_IN" w:bidi="hi_IN"/>
        </w:rPr>
      </w:r>
      <w:r>
        <w:rPr>
          <w:lang w:val="hi_IN" w:bidi="hi_IN"/>
        </w:rPr>
        <w:t>बहुत से लोग जो मसीहा होने का दावा करते हुए आ रहे हैं</w:t>
      </w:r>
    </w:p>
    <w:p>
      <w:pPr/>
      <w:r>
        <w:rPr>
          <w:lang w:val="hi_IN" w:bidi="hi_IN"/>
        </w:rPr>
      </w:r>
      <w:r>
        <w:rPr>
          <w:lang w:val="hi_IN" w:bidi="hi_IN"/>
        </w:rPr>
        <w:t>सामूहिक में, इस भाग के परिदृश्य के इन हिस्सों पर ध्यान दें:</w:t>
      </w:r>
    </w:p>
    <w:p>
      <w:pPr/>
      <w:r>
        <w:rPr>
          <w:lang w:val="hi_IN" w:bidi="hi_IN"/>
        </w:rPr>
      </w:r>
      <w:r>
        <w:rPr>
          <w:lang w:val="hi_IN" w:bidi="hi_IN"/>
        </w:rPr>
        <w:t>पहले दृश्य में, यीशु और उसके चार चेले जैतून के पहाड़ पर बैठे हुए बातें कर रहे हैं। अन्य चेले पास में बैठे हैं, परन्तु इतने पास नहीं हैं कि जो यीशु कह रहा है उसे सुन लें। चेलों ने पिछले भाग में यीशु से पूछा था, "यह विनाश कब घटित होगा? हमें चेतावनी देने के लिए कि ऐसा होगा, कौन सा चिन्ह दिया जाएगा?" यीशु इस प्रश्न का उत्तर देने की तयारी में है।</w:t>
      </w:r>
    </w:p>
    <w:p>
      <w:pPr/>
      <w:r>
        <w:rPr>
          <w:lang w:val="hi_IN" w:bidi="hi_IN"/>
        </w:rPr>
      </w:r>
      <w:r>
        <w:rPr>
          <w:lang w:val="hi_IN" w:bidi="hi_IN"/>
        </w:rPr>
        <w:t>यीशु यह कहकर इस भाग को शुरू करता है, "जब ये बातें घटित हों, तो चौकस रहो!" यीशु चेलों से कहता है कि अलग-अलग लोगों के समूह अनुयायियों के साथ बुरा बर्ताव करेंगे। उन्हें स्थानीय सभाओं को सौंप दिया जाएगा। स्थानीय धार्मिक अगुवे चेलों को आराधनालय में पीटेंगे। राज्यपाल और राजा अन्याय के साथ मुकदमे चलाएँगे। फिर भाई, पिता और बच्चे अपने विश्वासी परिवार के सदस्यों को पकड़वा देंगे और उन्हें मार डालने के लिए अधिकारियों को सौंप देंगे।</w:t>
      </w:r>
    </w:p>
    <w:p>
      <w:pPr/>
      <w:r>
        <w:rPr>
          <w:lang w:val="hi_IN" w:bidi="hi_IN"/>
        </w:rPr>
      </w:r>
      <w:r>
        <w:rPr>
          <w:lang w:val="hi_IN" w:bidi="hi_IN"/>
        </w:rPr>
        <w:t>यीशु कहता है कि ये मुकदमे विश्वासियों को अवसर देंगे कि अधिकारियों को यीशु के बारे में सुसमाचार का प्रचार करें। विश्वासियों को संसार का अंत आने से पहले लोगों की सभी जातियों को सुसमाचार का प्रचार करना होगा। यह याद रखना जरूरी है कि यीशु कहता है कि इस बारे में चिंता मत करना या चिंतित मत होना कि क्या कहना है। वह पवित्र आत्मा ही है जो चेलों के द्वारा बोलेगा।</w:t>
      </w:r>
    </w:p>
    <w:p>
      <w:pPr/>
      <w:r>
        <w:rPr>
          <w:lang w:val="hi_IN" w:bidi="hi_IN"/>
        </w:rPr>
      </w:r>
      <w:r>
        <w:rPr>
          <w:lang w:val="hi_IN" w:bidi="hi_IN"/>
        </w:rPr>
        <w:t>यीशु कहता है कि सब लोग विश्वासियों से इसलिये बैर रखेंगे क्योंकि वे यीशु का अनुसरण करते हैं। अंत में, विश्वास करने वालों का उद्धार होगा - जिसका अर्थ है कि वे हमेशा के लिए स्वर्ग में परमेश्वर के साथ रहेंगे, क्योंकि वे अपने जीवनों के अंत तक यीशु का अनुसरण करने में विश्वासयोग्य बने रहेंगे।</w:t>
      </w:r>
    </w:p>
    <w:p>
      <w:pPr/>
      <w:r>
        <w:rPr>
          <w:lang w:val="hi_IN" w:bidi="hi_IN"/>
        </w:rPr>
      </w:r>
      <w:r>
        <w:rPr>
          <w:lang w:val="hi_IN" w:bidi="hi_IN"/>
        </w:rPr>
        <w:t>दूसरे दृश्य में, यीशु उस अशुद्ध, घृणित वस्तु का वर्णन करता है जो विनाश का कारण बनती है। परमेश्वर की उपस्थिति मंदिर से चली जाती है। यह घृणित वस्तु शायद किसी ऐसे व्यक्ति के रूप में है जो मंदिर में खड़ा होकर ऐसे काम कर रहा है जो उसे नहीं करने चाहिए। मरकुस इस बात को विशेष वाक्यांश में पाठक के सामने रखता है, "पढ़नेवाला समझ ले!" फिर यीशु कहता है कि जो लोग यहूदिया में, यरूशलेम के आस-पास के क्षेत्र में हों, उन्हें पहाड़ों की ओर भाग जाना चाहिए। जो व्यक्ति छत पर हो उसे घर में वापस जाकर सामान बाँधे बिना ही चले जाना चाहिए। जो व्यक्ति खेत में हो उसे अपना कोट लिए बिना ही चले जाना चाहिए जो शायद खेत के किनारे पर रखा है। यह समय गर्भवती स्त्रियों और दूध पिलाने वाली माताओं के लिए बहुत कठिन होगा। यीशु कहता है कि प्रार्थना करो या परमेश्वर से बात करो और विनती करो कि यह जाड़े में घटित न हो जो खराब मौसम के साथ कठोर समय होता है। यीशु कहता है कि सृष्टि के बाद से किसी भी अन्य दिन की तुलना में इन दिनों में अधिक कठिनाई और परेशानी होगी। हालाँकि, परमेश्वर इस पीड़ा के समय को कम करने वाला है ताकि सब लोग न मर जाएँ। यीशु कहता है कि परमेश्वर अपने चुने हुए लोगों के निमित्त ऐसा करता है जो लोग उसका अनुसरण करते हैं।</w:t>
      </w:r>
    </w:p>
    <w:p>
      <w:pPr/>
      <w:r>
        <w:rPr>
          <w:lang w:val="hi_IN" w:bidi="hi_IN"/>
        </w:rPr>
      </w:r>
      <w:r>
        <w:rPr>
          <w:lang w:val="hi_IN" w:bidi="hi_IN"/>
        </w:rPr>
        <w:t>यीशु कहता है, "यदि कोई कहे कि मसीहा वहाँ है, तो उस पर विश्वास न करना।" यीशु कहता है कि झूठे भविष्यद्वक्ता और झूठे मसीहा आएँगे। वे परमेश्वर के लोगों को धोखा देने के लिए चमत्कार करेंगे।</w:t>
      </w:r>
    </w:p>
    <w:p>
      <w:pPr/>
      <w:r>
        <w:rPr>
          <w:lang w:val="hi_IN" w:bidi="hi_IN"/>
        </w:rPr>
      </w:r>
      <w:r>
        <w:rPr>
          <w:lang w:val="hi_IN" w:bidi="hi_IN"/>
        </w:rPr>
        <w:t>यीशु इस समय का अंत यह कहकर करता है, "चौकस रहो! मैंने तुम्हें इस बारे में समय से पहले चेतावनी दे दी है!" यीशु चेलों के द्वारा पहले पूछे गए प्रश्न का उत्तर दे रहा है। "अंत के समय में क्या होगा? इस बात का क्या चिन्ह है कि ये बातें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13:9–23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यीशु से अकेले में बात कर रहे हैं)</w:t>
      </w:r>
    </w:p>
    <w:p>
      <w:pPr>
        <w:pStyle w:val="ListBullet"/>
        <w:spacing w:line="240" w:lineRule="auto"/>
        <w:ind w:left="720"/>
      </w:pPr>
      <w:r>
        <w:rPr>
          <w:lang w:val="hi_IN" w:bidi="hi_IN"/>
        </w:rPr>
      </w:r>
      <w:r>
        <w:rPr>
          <w:lang w:val="hi_IN" w:bidi="hi_IN"/>
        </w:rPr>
        <w:t>वे अधिकारी जो यीशु के अनुयायियों को पकड़ते हैं, पीटते हैं और मार डालते हैं</w:t>
      </w:r>
    </w:p>
    <w:p>
      <w:pPr>
        <w:pStyle w:val="ListBullet"/>
        <w:spacing w:line="240" w:lineRule="auto"/>
        <w:ind w:left="720"/>
      </w:pPr>
      <w:r>
        <w:rPr>
          <w:lang w:val="hi_IN" w:bidi="hi_IN"/>
        </w:rPr>
      </w:r>
      <w:r>
        <w:rPr>
          <w:lang w:val="hi_IN" w:bidi="hi_IN"/>
        </w:rPr>
        <w:t>वे परिवार जो अपने परिवार के सदस्यों को धोखा देते हैं</w:t>
      </w:r>
    </w:p>
    <w:p>
      <w:pPr>
        <w:pStyle w:val="ListBullet"/>
        <w:spacing w:line="240" w:lineRule="auto"/>
        <w:ind w:left="720"/>
      </w:pPr>
      <w:r>
        <w:rPr>
          <w:lang w:val="hi_IN" w:bidi="hi_IN"/>
        </w:rPr>
      </w:r>
      <w:r>
        <w:rPr>
          <w:lang w:val="hi_IN" w:bidi="hi_IN"/>
        </w:rPr>
        <w:t>वे लोग जो यहूदिया से पहाड़ों की ओर भाग जाते हैं</w:t>
      </w:r>
    </w:p>
    <w:p>
      <w:pPr>
        <w:pStyle w:val="ListBullet"/>
        <w:spacing w:line="240" w:lineRule="auto"/>
        <w:ind w:left="720"/>
      </w:pPr>
      <w:r>
        <w:rPr>
          <w:lang w:val="hi_IN" w:bidi="hi_IN"/>
        </w:rPr>
      </w:r>
      <w:r>
        <w:rPr>
          <w:lang w:val="hi_IN" w:bidi="hi_IN"/>
        </w:rPr>
        <w:t>बहुत से लोग जो मसीहा होने का दावा करते हुए आ रहे हैं</w:t>
      </w:r>
    </w:p>
    <w:p>
      <w:pPr/>
      <w:r>
        <w:rPr>
          <w:lang w:val="hi_IN" w:bidi="hi_IN"/>
        </w:rPr>
      </w:r>
      <w:r>
        <w:rPr>
          <w:lang w:val="hi_IN" w:bidi="hi_IN"/>
        </w:rPr>
        <w:t>समूह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यीशु जैतून के पहाड़ के किनारे अपने चार करीबी चेलों को शिक्षा देना जारी रखता है। यीशु यह कहकर आरम्भ करता है, "चौकस रहो!" या "ध्यान दो! लोग तुम्हें स्थानीय अधिकारियों को सौंप देंगे और वे तुम्हें आराधनालयों में पीटेंगे। राज्यपालों और राजाओं के सामने तुम पर मुकदमे चलाए जाएँगे। पर तुम्हारे पास मेरे बारे में सुसमाचार को बाँटने का अवसर होगा क्योंकि सुसमाचार को सबसे पहले सब जातियों में बाँटा जाना चाहिए। जब आप पकड़े जाओ या तुम पर मुकदमा चलाया जाए, तो इस बात की चिंता न करना कि तुम क्या कहोगे। बस वही कहो जो परमेश्वर तुम्हें कहने के लिए कहता है, क्योंकि वास्तव में वह पवित्र आत्मा ही है जो तुम्हें बताएगा कि क्या कहना है।"</w:t>
      </w:r>
    </w:p>
    <w:p>
      <w:pPr/>
      <w:r>
        <w:rPr>
          <w:lang w:val="hi_IN" w:bidi="hi_IN"/>
        </w:rPr>
      </w:r>
      <w:r>
        <w:rPr>
          <w:lang w:val="hi_IN" w:bidi="hi_IN"/>
        </w:rPr>
        <w:t>इस कार्य को रोकें: चेलों से पूछें, "आप कैसा महसूस कर रहे हैं?" शायद आप इस तरह की बातें सुनें, "मैं डरा हुआ हूँ। यह सुनकर बहुत बुरा लग रहा है," या "मैं चिंतित हूँ कि जब मैं पकड़ा जाऊँगा तो मैं गलत बात बोलूँगा, परन्तु यह ऐसा सुनाई देता है जैसे पवित्र आत्मा मेरी सहायता करेगा और इससे मुझे अच्छा महसूस हो रहा है," या "मैं प्रसन्न हूँ कि हर जाति सुसमाचार सुनेगी।" यीशु से पूछें, "इन चेलों को शिक्षा देते समय आप कैसा महसूस कर रहे हैं?" हो सकता है कि आप सुनें, "वे सुन रहे हैं और समझने की कोशिश कर रहे हैं। मैं जानता हूँ कि वे अभी समझ नहीं पा रहे हैं, परन्तु जब यह समय आएगा, तो मुझे आशा है कि वे इस शिक्षा को याद करेंगे और शांति पाएँगे।" अभिनय को जारी रखें।</w:t>
      </w:r>
    </w:p>
    <w:p>
      <w:pPr/>
      <w:r>
        <w:rPr>
          <w:lang w:val="hi_IN" w:bidi="hi_IN"/>
        </w:rPr>
      </w:r>
      <w:r>
        <w:rPr>
          <w:lang w:val="hi_IN" w:bidi="hi_IN"/>
        </w:rPr>
        <w:t>यीशु शिक्षा देना जारी रखता है। यीशु अपने चेलों से कहता है, "भाई अपने भाई को धोखा देगा ताकि उसे मार डाला जाए, और पिता अपने ही बच्चे को धोखा देगा, और बच्चे अपने माता-पिता के विरुद्ध विद्रोह करेंगे और अपने माता-पिता के मार डाले जाने का कारण बनेंगे। सब लोग तुम से इसलिये बैर रखेंगे क्योंकि तुम मेरे अनुयायी हो। परन्तु तुम जो अंत तक सब बातों में धीरज रखोगे, उद्धार पाओगे"</w:t>
      </w:r>
    </w:p>
    <w:p>
      <w:pPr/>
      <w:r>
        <w:rPr>
          <w:lang w:val="hi_IN" w:bidi="hi_IN"/>
        </w:rPr>
      </w:r>
      <w:r>
        <w:rPr>
          <w:lang w:val="hi_IN" w:bidi="hi_IN"/>
        </w:rPr>
        <w:t>इस कार्य को रोकें: चेलों से पूछें, "आप कैसा महसूस कर रहे हैं?" शायद आप इस तरह की बातें सुनें, "इस बारे में सोचकर मुझे दुःख होता है कि परिवार एक दूसरे के साथ ऐसा कर रहे हैं," या "मैं अपने परिवार के बारे में चिंतित हूँ," या "इनमें से कुछ बातें मुझे उलझन में डाल रही हैं। मैं कल्पना नहीं कर सकता कि लोग वास्तव में इस तरह का व्यवहार करेंगे।" अभिनय को जारी रखें।</w:t>
      </w:r>
    </w:p>
    <w:p>
      <w:pPr/>
      <w:r>
        <w:rPr>
          <w:lang w:val="hi_IN" w:bidi="hi_IN"/>
        </w:rPr>
      </w:r>
      <w:r>
        <w:rPr>
          <w:lang w:val="hi_IN" w:bidi="hi_IN"/>
        </w:rPr>
        <w:t>दूसरे दृश्य में, मरकुस एक विशेष टिप्पणी करता है। मरकुस, जो इसे लिख रहा है, पाठकों से कहता है, "इस हिस्से पर ध्यान दो! यह जरूरी है!" फिर यीशु बोलना जारी रखता है। यीशु अपने चेलों से कहता है, "एक दिन तुम उस घृणित वस्तु को उस स्थान पर खड़ा देखोगे जहाँ उसे खड़ा नहीं होना चाहिए। जब ऐसा घटित हो, तो यहूदिया के लोगों को पहाड़ों की ओर भाग जाना चाहिए। जो व्यक्ति अपनी छत पर हो उसे चले जाना चाहिए और अपना सामान नहीं बाँधना चाहिए। जो व्यक्ति खेत में हो उसे चले जाना चाहिए और अपना कोट उठाने के लिए नहीं रुकना चाहिए। गर्भवती स्त्रियों और अपने बच्चों को दूध पिलाने वाली स्त्रियों के लिए यह भयानक होगा। उन दिनों में होने वाली पीड़ा-संकट, सृष्टि के समय से या उसके बाद की किसी भी पीड़ा से बहुत ज्यादा होगी। सब लोग मर जाएँगे अगर परमेश्वर उस समय को कम न करे। परन्तु परमेश्वर उन लोगों के लिए उस समय को कम कर देगा, जिन्हें उसने चुना है, जिन्होंने उसकी आज्ञा का पालन करना चुना है।"</w:t>
      </w:r>
    </w:p>
    <w:p>
      <w:pPr/>
      <w:r>
        <w:rPr>
          <w:lang w:val="hi_IN" w:bidi="hi_IN"/>
        </w:rPr>
      </w:r>
      <w:r>
        <w:rPr>
          <w:lang w:val="hi_IN" w:bidi="hi_IN"/>
        </w:rPr>
        <w:t>इस कार्य को रोकें: चेलों से पूछें, "आप कैसा महसूस कर रहे हैं?" शायद आप इस तरह की बातें सुनें, "जब मैं यह सुनता हूँ तो बहुत उदासी महसूस होती है। यह भयानक पीड़ा के समय की तरह सुनाई देता है।" या, "इससे मुझे मेरे परिवार, मेरे सभी प्रियजनों के लिए डर लगता है। परन्तु यह आशा से भरा हुआ भी लगता है क्योंकि अंत में हम परमेश्वर के साथ होंगे।" अभिनय को जारी रखें।</w:t>
      </w:r>
    </w:p>
    <w:p>
      <w:pPr/>
      <w:r>
        <w:rPr>
          <w:lang w:val="hi_IN" w:bidi="hi_IN"/>
        </w:rPr>
      </w:r>
      <w:r>
        <w:rPr>
          <w:lang w:val="hi_IN" w:bidi="hi_IN"/>
        </w:rPr>
        <w:t>यीशु शिक्षा देना जारी रखता है। यीशु अपने चेलों से कहता है, "यदि कोई कहे कि देखो, मसीह यहाँ है, या 'वह वहाँ है,' तो इस बात पर विश्वास न करना। झूठे मसीहा आएँगे। झूठे भविष्यद्वक्ता आएँगे। वे चमत्कारी काम करेंगे। वे इन कामों को इसलिये करेंगे क्योंकि वे परमेश्वर के उन लोगों को धोखा देना और छल करना चाहते हैं जिन्होंने परमेश्वर का अनुसरण करने का चुनाव किया है। चौकस रहो! मैंने तुम्हें इन सब बातों के बारे में चेतावनी दे दी है!"</w:t>
      </w:r>
    </w:p>
    <w:p>
      <w:pPr/>
      <w:r>
        <w:rPr>
          <w:lang w:val="hi_IN" w:bidi="hi_IN"/>
        </w:rPr>
      </w:r>
      <w:r>
        <w:rPr>
          <w:lang w:val="hi_IN" w:bidi="hi_IN"/>
        </w:rPr>
        <w:t>इस कार्य को रोकें: यीशु के चेलों से पूछें, "आप कैसा महसूस कर रहे हैं?" शायद आप इस तरह की बातें सुनें, "यह मुझे झूठे भविष्यद्वक्ताओं पर क्रोध दिलता है। उनकी इतनी हिम्मत कैसे हुई कि वे आकर लोगों को इस तरह धोखा देने की कोशिश करें!" या "इससे मुझे डर लगता है कि मुझे धोखा दिया जाएगा। मैं वैसे ही सतर्क रहने की कोशिश करूँगा जैसा करने के लिए यीशु हमें बता रहा है।" यीशु से पूछें, "अब आप कैसा महसूस कर रहे हैं?" हो सकता है कि आप सुनें, "वे ध्यान से सुन रहे हैं। मैं लगता है कि वे समझने लगे हैं। मुझे इस बात की आशा है।"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इस पाठ को एक बार फिर से सबसे आसानी से समझने वाले संस्करण में सुनें।</w:t>
      </w:r>
    </w:p>
    <w:p>
      <w:pPr/>
      <w:r>
        <w:rPr>
          <w:lang w:val="hi_IN" w:bidi="hi_IN"/>
        </w:rPr>
      </w:r>
      <w:r>
        <w:rPr>
          <w:lang w:val="hi_IN" w:bidi="hi_IN"/>
        </w:rPr>
        <w:t>यीशु अभी भी जैतून के पहाड़ के किनारे बैठा है और पतरस, याकूब, यूहन्ना और अन्द्रियास को शिक्षा दे रहा है।</w:t>
      </w:r>
    </w:p>
    <w:p>
      <w:pPr/>
      <w:r>
        <w:rPr>
          <w:lang w:val="hi_IN" w:bidi="hi_IN"/>
        </w:rPr>
      </w:r>
      <w:r>
        <w:rPr>
          <w:lang w:val="hi_IN" w:bidi="hi_IN"/>
        </w:rPr>
        <w:t xml:space="preserve">यीशु अपने चेलों से कहता है कि उन्हें स्थानीय </w:t>
      </w:r>
      <w:r>
        <w:rPr>
          <w:b/>
          <w:lang w:val="hi_IN" w:bidi="hi_IN"/>
        </w:rPr>
        <w:t>सभाओं</w:t>
      </w:r>
      <w:r>
        <w:rPr>
          <w:lang w:val="hi_IN" w:bidi="hi_IN"/>
        </w:rPr>
        <w:t xml:space="preserve"> को सौंप दिया जाएगा। ये हर एक नगर या गाँव के यहूदी अगुवे हैं जो अपने नगरों में होने वाले विवादों का न्याय करते हैं।</w:t>
      </w:r>
    </w:p>
    <w:p>
      <w:pPr/>
      <w:r>
        <w:rPr>
          <w:lang w:val="hi_IN" w:bidi="hi_IN"/>
        </w:rPr>
      </w:r>
      <w:r>
        <w:rPr>
          <w:lang w:val="hi_IN" w:bidi="hi_IN"/>
        </w:rPr>
        <w:t xml:space="preserve">लोग </w:t>
      </w:r>
      <w:r>
        <w:rPr>
          <w:b/>
          <w:lang w:val="hi_IN" w:bidi="hi_IN"/>
        </w:rPr>
        <w:t>आराधनालयों</w:t>
      </w:r>
      <w:r>
        <w:rPr>
          <w:lang w:val="hi_IN" w:bidi="hi_IN"/>
        </w:rPr>
        <w:t xml:space="preserve"> में अनुयायियों को कोड़े से बार-बार </w:t>
      </w:r>
      <w:r>
        <w:rPr>
          <w:b/>
          <w:lang w:val="hi_IN" w:bidi="hi_IN"/>
        </w:rPr>
        <w:t>पीटेंगे</w:t>
      </w:r>
      <w:r>
        <w:rPr>
          <w:lang w:val="hi_IN" w:bidi="hi_IN"/>
        </w:rPr>
        <w:t xml:space="preserve"> या </w:t>
      </w:r>
      <w:r>
        <w:rPr>
          <w:b/>
          <w:lang w:val="hi_IN" w:bidi="hi_IN"/>
        </w:rPr>
        <w:t>कोड़े</w:t>
      </w:r>
      <w:r>
        <w:rPr>
          <w:lang w:val="hi_IN" w:bidi="hi_IN"/>
        </w:rPr>
        <w:t xml:space="preserve"> मारेंगे। ये कोड़े चमड़े की पट्टियाँ हैं जिनमें धातु के नुकीले टुकड़ों लगे होते हैं। वे लोगों को पीठ और छाती दोनों पर मारते थे। </w:t>
      </w:r>
      <w:r>
        <w:rPr>
          <w:b/>
          <w:lang w:val="hi_IN" w:bidi="hi_IN"/>
        </w:rPr>
        <w:t>आराधनालय</w:t>
      </w:r>
      <w:r>
        <w:rPr>
          <w:lang w:val="hi_IN" w:bidi="hi_IN"/>
        </w:rPr>
        <w:t xml:space="preserve"> का अनुवाद उसी तरह करें जैसे आपने मरकुस के पहले भागों में किया है, और याद रखें कि </w:t>
      </w:r>
      <w:hyperlink r:id="rId49">
        <w:r>
          <w:rPr>
            <w:lang w:val="hi_IN" w:bidi="hi_IN"/>
          </w:rPr>
          <w:rPr>
            <w:color w:val="0000EE"/>
            <w:u w:val="single"/>
          </w:rPr>
          <w:t>आराधनालय</w:t>
        </w:r>
      </w:hyperlink>
      <w:r>
        <w:rPr>
          <w:lang w:val="hi_IN" w:bidi="hi_IN"/>
        </w:rPr>
        <w:t xml:space="preserve"> मुख्य शब्दावली में है।</w:t>
      </w:r>
    </w:p>
    <w:p>
      <w:pPr/>
      <w:r>
        <w:rPr>
          <w:lang w:val="hi_IN" w:bidi="hi_IN"/>
        </w:rPr>
      </w:r>
      <w:r>
        <w:rPr>
          <w:lang w:val="hi_IN" w:bidi="hi_IN"/>
        </w:rPr>
        <w:t xml:space="preserve">यीशु ने कहा कि अनुयायी, राज्यपालों और राजाओं के सामने मुकदमे के लिए खड़े होंगे। </w:t>
      </w:r>
      <w:r>
        <w:rPr>
          <w:b/>
          <w:lang w:val="hi_IN" w:bidi="hi_IN"/>
        </w:rPr>
        <w:t>राज्यपालों</w:t>
      </w:r>
      <w:r>
        <w:rPr>
          <w:lang w:val="hi_IN" w:bidi="hi_IN"/>
        </w:rPr>
        <w:t xml:space="preserve"> को राजा या देश के राष्ट्रपति के द्वारा किसी विशेष क्षेत्र पर शासन करने के लिए नियुक्त किया जाता है। </w:t>
      </w:r>
      <w:hyperlink r:id="rId448">
        <w:r>
          <w:rPr>
            <w:lang w:val="hi_IN" w:bidi="hi_IN"/>
          </w:rPr>
          <w:rPr>
            <w:color w:val="0000EE"/>
            <w:u w:val="single"/>
          </w:rPr>
          <w:t>राजा</w:t>
        </w:r>
      </w:hyperlink>
      <w:r>
        <w:rPr>
          <w:lang w:val="hi_IN" w:bidi="hi_IN"/>
        </w:rPr>
        <w:t>, देश या क्षेत्र के शासक होते हैं।</w:t>
      </w:r>
    </w:p>
    <w:p>
      <w:pPr/>
      <w:r>
        <w:rPr>
          <w:lang w:val="hi_IN" w:bidi="hi_IN"/>
        </w:rPr>
      </w:r>
      <w:r>
        <w:rPr>
          <w:lang w:val="hi_IN" w:bidi="hi_IN"/>
        </w:rPr>
        <w:t xml:space="preserve">अंत के आने से पहले </w:t>
      </w:r>
      <w:hyperlink r:id="rId13">
        <w:r>
          <w:rPr>
            <w:lang w:val="hi_IN" w:bidi="hi_IN"/>
          </w:rPr>
          <w:rPr>
            <w:color w:val="0000EE"/>
            <w:u w:val="single"/>
          </w:rPr>
          <w:t>सुसमाचार</w:t>
        </w:r>
      </w:hyperlink>
      <w:r>
        <w:rPr>
          <w:lang w:val="hi_IN" w:bidi="hi_IN"/>
        </w:rPr>
        <w:t xml:space="preserve">, या </w:t>
      </w:r>
      <w:hyperlink r:id="rId39">
        <w:r>
          <w:rPr>
            <w:lang w:val="hi_IN" w:bidi="hi_IN"/>
          </w:rPr>
          <w:rPr>
            <w:color w:val="0000EE"/>
            <w:u w:val="single"/>
          </w:rPr>
          <w:t>शुभ संदेश</w:t>
        </w:r>
      </w:hyperlink>
      <w:r>
        <w:rPr>
          <w:lang w:val="hi_IN" w:bidi="hi_IN"/>
        </w:rPr>
        <w:t xml:space="preserve"> का प्रचार सबसे पहले सभी </w:t>
      </w:r>
      <w:r>
        <w:rPr>
          <w:b/>
          <w:lang w:val="hi_IN" w:bidi="hi_IN"/>
        </w:rPr>
        <w:t>जातियों</w:t>
      </w:r>
      <w:r>
        <w:rPr>
          <w:lang w:val="hi_IN" w:bidi="hi_IN"/>
        </w:rPr>
        <w:t xml:space="preserve"> को किया जाएगा। सुसमाचार यह है कि यीशु इस पृथ्वी पर आया, हमारे पापों के लिए मरा, और मरे हुओं में से जी उठा। इसे शुभ सन्देश भी कहा जाता है। </w:t>
      </w:r>
      <w:hyperlink r:id="rId374">
        <w:r>
          <w:rPr>
            <w:lang w:val="hi_IN" w:bidi="hi_IN"/>
          </w:rPr>
          <w:rPr>
            <w:color w:val="0000EE"/>
            <w:u w:val="single"/>
          </w:rPr>
          <w:t>जातियाँ</w:t>
        </w:r>
      </w:hyperlink>
      <w:r>
        <w:rPr>
          <w:lang w:val="hi_IN" w:bidi="hi_IN"/>
        </w:rPr>
        <w:t xml:space="preserve"> मुख्य शब्दावली में है।</w:t>
      </w:r>
    </w:p>
    <w:p>
      <w:pPr/>
      <w:r>
        <w:rPr>
          <w:lang w:val="hi_IN" w:bidi="hi_IN"/>
        </w:rPr>
      </w:r>
      <w:r>
        <w:rPr>
          <w:lang w:val="hi_IN" w:bidi="hi_IN"/>
        </w:rPr>
        <w:t xml:space="preserve">यीशु ने इस बात की चिंता न करने के लिए कहा कि जब वे पकड़े जाएँगे तो क्या कहेंगे। </w:t>
      </w:r>
      <w:r>
        <w:rPr>
          <w:b/>
          <w:lang w:val="hi_IN" w:bidi="hi_IN"/>
        </w:rPr>
        <w:t>पवित्र आत्मा</w:t>
      </w:r>
      <w:r>
        <w:rPr>
          <w:lang w:val="hi_IN" w:bidi="hi_IN"/>
        </w:rPr>
        <w:t xml:space="preserve"> उनकी ओर से बात करेगा। "पवित्र आत्मा" का अनुवाद उसी रीति से करें जैसे आपने पहले इसका अनुवाद किया है, और याद रखें कि </w:t>
      </w:r>
      <w:hyperlink r:id="rId25">
        <w:r>
          <w:rPr>
            <w:lang w:val="hi_IN" w:bidi="hi_IN"/>
          </w:rPr>
          <w:rPr>
            <w:color w:val="0000EE"/>
            <w:u w:val="single"/>
          </w:rPr>
          <w:t>पवित्र आत्मा</w:t>
        </w:r>
      </w:hyperlink>
      <w:r>
        <w:rPr>
          <w:lang w:val="hi_IN" w:bidi="hi_IN"/>
        </w:rPr>
        <w:t xml:space="preserve"> मुख्य शब्दावली में है।</w:t>
      </w:r>
    </w:p>
    <w:p>
      <w:pPr/>
      <w:r>
        <w:rPr>
          <w:lang w:val="hi_IN" w:bidi="hi_IN"/>
        </w:rPr>
      </w:r>
      <w:r>
        <w:rPr>
          <w:lang w:val="hi_IN" w:bidi="hi_IN"/>
        </w:rPr>
        <w:t xml:space="preserve">ये बातें लगातार खराब होती रहेंगी। </w:t>
      </w:r>
      <w:r>
        <w:rPr>
          <w:b/>
          <w:lang w:val="hi_IN" w:bidi="hi_IN"/>
        </w:rPr>
        <w:t>भाई भाई को धोखा देगा</w:t>
      </w:r>
      <w:r>
        <w:rPr>
          <w:lang w:val="hi_IN" w:bidi="hi_IN"/>
        </w:rPr>
        <w:t>। अगर आपकी भाषा में केवल बड़े या छोटे भाइयों के लिए शब्द हैं, तो आपको यहाँ भाई या बहन के लिए एक सामान्य शब्द का उपयोग करने की आवश्यकता हो सकती है।</w:t>
      </w:r>
    </w:p>
    <w:p>
      <w:pPr/>
      <w:r>
        <w:rPr>
          <w:lang w:val="hi_IN" w:bidi="hi_IN"/>
        </w:rPr>
      </w:r>
      <w:r>
        <w:rPr>
          <w:lang w:val="hi_IN" w:bidi="hi_IN"/>
        </w:rPr>
        <w:t xml:space="preserve">यीशु कहता है कि बैर रखने और धोखा दिए जाने के बीच, जो उसके अनुयायी धीरज रखते हैं और विश्वासयोग्य बने रहते हैं, वे </w:t>
      </w:r>
      <w:r>
        <w:rPr>
          <w:b/>
          <w:lang w:val="hi_IN" w:bidi="hi_IN"/>
        </w:rPr>
        <w:t>उद्धार</w:t>
      </w:r>
      <w:r>
        <w:rPr>
          <w:lang w:val="hi_IN" w:bidi="hi_IN"/>
        </w:rPr>
        <w:t xml:space="preserve"> पाएँगे यानी वे परमेश्वर के साथ हमेशा जीवित रहेंगे। </w:t>
      </w:r>
      <w:hyperlink r:id="rId449">
        <w:r>
          <w:rPr>
            <w:lang w:val="hi_IN" w:bidi="hi_IN"/>
          </w:rPr>
          <w:rPr>
            <w:color w:val="0000EE"/>
            <w:u w:val="single"/>
          </w:rPr>
          <w:t>उद्धार</w:t>
        </w:r>
      </w:hyperlink>
      <w:r>
        <w:rPr>
          <w:lang w:val="hi_IN" w:bidi="hi_IN"/>
        </w:rPr>
        <w:t xml:space="preserve"> मुख्य शब्दावली में है।</w:t>
      </w:r>
    </w:p>
    <w:p>
      <w:pPr/>
      <w:r>
        <w:rPr>
          <w:lang w:val="hi_IN" w:bidi="hi_IN"/>
        </w:rPr>
      </w:r>
      <w:r>
        <w:rPr>
          <w:lang w:val="hi_IN" w:bidi="hi_IN"/>
        </w:rPr>
        <w:t xml:space="preserve">यीशु आगे कहता है कि एक दिन एक </w:t>
      </w:r>
      <w:r>
        <w:rPr>
          <w:b/>
          <w:lang w:val="hi_IN" w:bidi="hi_IN"/>
        </w:rPr>
        <w:t>उजाड़ने वाली घृणित वस्तु</w:t>
      </w:r>
      <w:r>
        <w:rPr>
          <w:lang w:val="hi_IN" w:bidi="hi_IN"/>
        </w:rPr>
        <w:t xml:space="preserve">, या </w:t>
      </w:r>
      <w:r>
        <w:rPr>
          <w:b/>
          <w:lang w:val="hi_IN" w:bidi="hi_IN"/>
        </w:rPr>
        <w:t>विनाश का कारण बनने वाली अपवित्र वस्तु</w:t>
      </w:r>
      <w:r>
        <w:rPr>
          <w:lang w:val="hi_IN" w:bidi="hi_IN"/>
        </w:rPr>
        <w:t xml:space="preserve"> आएगी और संसार में विनाश और पीड़ा का कारण बनेगी। इस भयानक बात के कारण परमेश्वर की उपस्थिति चली जाएगी और परमेश्वर उस देश का न्याय करेगा। यूनानी भाषा में, इस वाक्यांश का शाब्दिक अर्थ है "एक घृणित वस्तु जो भय उत्पन्न करती है।" आपका दल इसका अनुवाद ऐसे कर सकता है, "वह घृणित वस्तु जो नष्ट करती है या डर का कारण बनती है।"</w:t>
      </w:r>
    </w:p>
    <w:p>
      <w:pPr/>
      <w:r>
        <w:rPr>
          <w:lang w:val="hi_IN" w:bidi="hi_IN"/>
        </w:rPr>
      </w:r>
      <w:r>
        <w:rPr>
          <w:lang w:val="hi_IN" w:bidi="hi_IN"/>
        </w:rPr>
        <w:t xml:space="preserve">यीशु कहता है कि जो लोग </w:t>
      </w:r>
      <w:hyperlink r:id="rId337">
        <w:r>
          <w:rPr>
            <w:lang w:val="hi_IN" w:bidi="hi_IN"/>
          </w:rPr>
          <w:rPr>
            <w:color w:val="0000EE"/>
            <w:u w:val="single"/>
          </w:rPr>
          <w:t>यहूदिया</w:t>
        </w:r>
      </w:hyperlink>
      <w:r>
        <w:rPr>
          <w:lang w:val="hi_IN" w:bidi="hi_IN"/>
        </w:rPr>
        <w:t xml:space="preserve"> में हों उन्हें अन्य पहाड़ों की ओर भाग जाना चाहिए। </w:t>
      </w:r>
      <w:r>
        <w:rPr>
          <w:b/>
          <w:lang w:val="hi_IN" w:bidi="hi_IN"/>
        </w:rPr>
        <w:t>यहूदिया</w:t>
      </w:r>
      <w:r>
        <w:rPr>
          <w:lang w:val="hi_IN" w:bidi="hi_IN"/>
        </w:rPr>
        <w:t>,यरूशलेम के आस-पास का क्षेत्र है और उन स्थानों में से एक है जो परमेश्वर ने इस्राएल के बारह गोत्रों में से एक, यहूदा, को दिया था जब वह उन्हें मिस्र से वापस लाए थे। यीशु कह रहा है कि लोगों को अपने ही देश से भागकर किसी अन्य स्थान पर जाना पड़ेगा।</w:t>
      </w:r>
    </w:p>
    <w:p>
      <w:pPr/>
      <w:r>
        <w:rPr>
          <w:lang w:val="hi_IN" w:bidi="hi_IN"/>
        </w:rPr>
      </w:r>
      <w:r>
        <w:rPr>
          <w:lang w:val="hi_IN" w:bidi="hi_IN"/>
        </w:rPr>
        <w:t xml:space="preserve">फिर यीशु कहता है कि जो व्यक्ति खेतों में हो, उसे तुरन्त चले जाना चाहिए और अपना वस्त्र या </w:t>
      </w:r>
      <w:r>
        <w:rPr>
          <w:b/>
          <w:lang w:val="hi_IN" w:bidi="hi_IN"/>
        </w:rPr>
        <w:t>कोट</w:t>
      </w:r>
      <w:r>
        <w:rPr>
          <w:lang w:val="hi_IN" w:bidi="hi_IN"/>
        </w:rPr>
        <w:t xml:space="preserve"> भी नहीं उठाना चाहिए।</w:t>
      </w:r>
    </w:p>
    <w:p>
      <w:pPr/>
      <w:r>
        <w:rPr>
          <w:lang w:val="hi_IN" w:bidi="hi_IN"/>
        </w:rPr>
      </w:r>
      <w:r>
        <w:rPr>
          <w:lang w:val="hi_IN" w:bidi="hi_IN"/>
        </w:rPr>
        <w:t xml:space="preserve">यहां रुकें और अपने अनुवाद करने वाले दल को एक </w:t>
      </w:r>
      <w:r>
        <w:rPr>
          <w:b/>
          <w:lang w:val="hi_IN" w:bidi="hi_IN"/>
        </w:rPr>
        <w:t>कोट</w:t>
      </w:r>
      <w:r>
        <w:rPr>
          <w:lang w:val="hi_IN" w:bidi="hi_IN"/>
        </w:rPr>
        <w:t xml:space="preserve"> का चित्र दिखाएँ, और याद रखें कि </w:t>
      </w:r>
      <w:hyperlink r:id="rId365">
        <w:r>
          <w:rPr>
            <w:lang w:val="hi_IN" w:bidi="hi_IN"/>
          </w:rPr>
          <w:rPr>
            <w:color w:val="0000EE"/>
            <w:u w:val="single"/>
          </w:rPr>
          <w:t>कोट</w:t>
        </w:r>
      </w:hyperlink>
      <w:r>
        <w:rPr>
          <w:lang w:val="hi_IN" w:bidi="hi_IN"/>
        </w:rPr>
        <w:t xml:space="preserve"> मुख्य शब्दावली में है।</w:t>
      </w:r>
    </w:p>
    <w:p>
      <w:pPr/>
      <w:r>
        <w:rPr>
          <w:lang w:val="hi_IN" w:bidi="hi_IN"/>
        </w:rPr>
      </w:r>
      <w:r>
        <w:rPr>
          <w:lang w:val="hi_IN" w:bidi="hi_IN"/>
        </w:rPr>
        <w:t xml:space="preserve">यीशु कहता है कि लोगों को </w:t>
      </w:r>
      <w:r>
        <w:rPr>
          <w:b/>
          <w:lang w:val="hi_IN" w:bidi="hi_IN"/>
        </w:rPr>
        <w:t>प्रार्थना</w:t>
      </w:r>
      <w:r>
        <w:rPr>
          <w:lang w:val="hi_IN" w:bidi="hi_IN"/>
        </w:rPr>
        <w:t xml:space="preserve"> करनी चाहिए कि उन्हें </w:t>
      </w:r>
      <w:r>
        <w:rPr>
          <w:b/>
          <w:lang w:val="hi_IN" w:bidi="hi_IN"/>
        </w:rPr>
        <w:t>जाड़े</w:t>
      </w:r>
      <w:r>
        <w:rPr>
          <w:lang w:val="hi_IN" w:bidi="hi_IN"/>
        </w:rPr>
        <w:t xml:space="preserve"> में भागना न पड़े। नये नियम में </w:t>
      </w:r>
      <w:hyperlink r:id="rId69">
        <w:r>
          <w:rPr>
            <w:lang w:val="hi_IN" w:bidi="hi_IN"/>
          </w:rPr>
          <w:rPr>
            <w:color w:val="0000EE"/>
            <w:u w:val="single"/>
          </w:rPr>
          <w:t>प्रार्थना</w:t>
        </w:r>
      </w:hyperlink>
      <w:r>
        <w:rPr>
          <w:lang w:val="hi_IN" w:bidi="hi_IN"/>
        </w:rPr>
        <w:t xml:space="preserve"> का संदर्भ परमेश्वर से बातचीत करने से है। यह सुनिश्चित करें कि आप यहाँ जिस शब्द का उपयोग करते हैं वह केवल अनुष्ठानिक संचार को संदर्भित नहीं करता, बल्कि कुछ अधिक व्यक्तिगत है। हो सकता है कि अलग-अलग संस्कृतियों में </w:t>
      </w:r>
      <w:r>
        <w:rPr>
          <w:b/>
          <w:lang w:val="hi_IN" w:bidi="hi_IN"/>
        </w:rPr>
        <w:t>जाड़ा</w:t>
      </w:r>
      <w:r>
        <w:rPr>
          <w:lang w:val="hi_IN" w:bidi="hi_IN"/>
        </w:rPr>
        <w:t xml:space="preserve"> अलग-अलग हो। तो आप इसे बारिश का मौसम, बुरे महीने, या खराब मौसम कह सकते है।</w:t>
      </w:r>
    </w:p>
    <w:p>
      <w:pPr/>
      <w:r>
        <w:rPr>
          <w:lang w:val="hi_IN" w:bidi="hi_IN"/>
        </w:rPr>
      </w:r>
      <w:r>
        <w:rPr>
          <w:lang w:val="hi_IN" w:bidi="hi_IN"/>
        </w:rPr>
        <w:t xml:space="preserve">फिर यीशु कहता है कि </w:t>
      </w:r>
      <w:r>
        <w:rPr>
          <w:b/>
          <w:lang w:val="hi_IN" w:bidi="hi_IN"/>
        </w:rPr>
        <w:t>प्रभु</w:t>
      </w:r>
      <w:r>
        <w:rPr>
          <w:lang w:val="hi_IN" w:bidi="hi_IN"/>
        </w:rPr>
        <w:t xml:space="preserve"> (या इस मामले में </w:t>
      </w:r>
      <w:r>
        <w:rPr>
          <w:b/>
          <w:lang w:val="hi_IN" w:bidi="hi_IN"/>
        </w:rPr>
        <w:t>परमेश्वर</w:t>
      </w:r>
      <w:r>
        <w:rPr>
          <w:lang w:val="hi_IN" w:bidi="hi_IN"/>
        </w:rPr>
        <w:t xml:space="preserve">) कठिनाइयों के समय को कम कर देगा। वह दिन के घंटों को कम नहीं करेगा, परन्तु वह दिनों या महीनों की संख्या को कम करेगा। </w:t>
      </w:r>
      <w:hyperlink r:id="rId450">
        <w:r>
          <w:rPr>
            <w:lang w:val="hi_IN" w:bidi="hi_IN"/>
          </w:rPr>
          <w:rPr>
            <w:color w:val="0000EE"/>
            <w:u w:val="single"/>
          </w:rPr>
          <w:t>परमेश्वर</w:t>
        </w:r>
      </w:hyperlink>
      <w:r>
        <w:rPr>
          <w:lang w:val="hi_IN" w:bidi="hi_IN"/>
        </w:rPr>
        <w:t xml:space="preserve"> और </w:t>
      </w:r>
      <w:hyperlink r:id="rId394">
        <w:r>
          <w:rPr>
            <w:lang w:val="hi_IN" w:bidi="hi_IN"/>
          </w:rPr>
          <w:rPr>
            <w:color w:val="0000EE"/>
            <w:u w:val="single"/>
          </w:rPr>
          <w:t>प्रभु</w:t>
        </w:r>
      </w:hyperlink>
      <w:r>
        <w:rPr>
          <w:lang w:val="hi_IN" w:bidi="hi_IN"/>
        </w:rPr>
        <w:t xml:space="preserve"> की चर्चा मुख्य शब्दावली में की गई है।</w:t>
      </w:r>
    </w:p>
    <w:p>
      <w:pPr/>
      <w:r>
        <w:rPr>
          <w:lang w:val="hi_IN" w:bidi="hi_IN"/>
        </w:rPr>
      </w:r>
      <w:r>
        <w:rPr>
          <w:lang w:val="hi_IN" w:bidi="hi_IN"/>
        </w:rPr>
        <w:t xml:space="preserve">परमेश्वर दिनों की संख्या को छोटा कर देगा ताकि सब लोग न मर जाएँ। उसके </w:t>
      </w:r>
      <w:r>
        <w:rPr>
          <w:b/>
          <w:lang w:val="hi_IN" w:bidi="hi_IN"/>
        </w:rPr>
        <w:t>चुने हुओं</w:t>
      </w:r>
      <w:r>
        <w:rPr>
          <w:lang w:val="hi_IN" w:bidi="hi_IN"/>
        </w:rPr>
        <w:t xml:space="preserve"> में से कुछ का उद्धार होगा। चुने हुए लोग वे हैं जिन्हें परमेश्वर ने चुना है-या वे जो यीशु का अनुसरण करते हैं।</w:t>
      </w:r>
    </w:p>
    <w:p>
      <w:pPr/>
      <w:r>
        <w:rPr>
          <w:lang w:val="hi_IN" w:bidi="hi_IN"/>
        </w:rPr>
      </w:r>
      <w:r>
        <w:rPr>
          <w:lang w:val="hi_IN" w:bidi="hi_IN"/>
        </w:rPr>
        <w:t xml:space="preserve">कुछ लोग आकर कहेंगे कि वे </w:t>
      </w:r>
      <w:hyperlink r:id="rId15">
        <w:r>
          <w:rPr>
            <w:lang w:val="hi_IN" w:bidi="hi_IN"/>
          </w:rPr>
          <w:rPr>
            <w:color w:val="0000EE"/>
            <w:u w:val="single"/>
          </w:rPr>
          <w:t>मसीह</w:t>
        </w:r>
      </w:hyperlink>
      <w:r>
        <w:rPr>
          <w:lang w:val="hi_IN" w:bidi="hi_IN"/>
        </w:rPr>
        <w:t xml:space="preserve"> हैं, या </w:t>
      </w:r>
      <w:hyperlink r:id="rId451">
        <w:r>
          <w:rPr>
            <w:lang w:val="hi_IN" w:bidi="hi_IN"/>
          </w:rPr>
          <w:rPr>
            <w:color w:val="0000EE"/>
            <w:u w:val="single"/>
          </w:rPr>
          <w:t>ख्रिस्त</w:t>
        </w:r>
      </w:hyperlink>
      <w:r>
        <w:rPr>
          <w:lang w:val="hi_IN" w:bidi="hi_IN"/>
        </w:rPr>
        <w:t xml:space="preserve"> हैं। याद रखें कि यीशु के लिए इस उपाधि का अनुवाद उसी रीति से करें जैसे आपने पिछले भागों में किया है। अधिक जानकारी के लिए मुख्य शब्दावली को देखें।</w:t>
      </w:r>
    </w:p>
    <w:p>
      <w:pPr/>
      <w:r>
        <w:rPr>
          <w:lang w:val="hi_IN" w:bidi="hi_IN"/>
        </w:rPr>
      </w:r>
      <w:r>
        <w:rPr>
          <w:lang w:val="hi_IN" w:bidi="hi_IN"/>
        </w:rPr>
        <w:t xml:space="preserve">झूठे </w:t>
      </w:r>
      <w:r>
        <w:rPr>
          <w:b/>
          <w:lang w:val="hi_IN" w:bidi="hi_IN"/>
        </w:rPr>
        <w:t>भविष्यद्वक्ता</w:t>
      </w:r>
      <w:r>
        <w:rPr>
          <w:lang w:val="hi_IN" w:bidi="hi_IN"/>
        </w:rPr>
        <w:t xml:space="preserve"> आएँगे और चिन्ह और अद्भुत काम करेंगे कि लोगों को यह सोचने में छलें कि वे परमेश्वर की ओर से हैं। भविष्यद्वक्ता के लिए उसी शब्द का उपयोग करें जैसा आपने पिछले भागों में किया है, और याद रखें कि भ</w:t>
      </w:r>
      <w:hyperlink r:id="rId18">
        <w:r>
          <w:rPr>
            <w:lang w:val="hi_IN" w:bidi="hi_IN"/>
          </w:rPr>
          <w:rPr>
            <w:color w:val="0000EE"/>
            <w:u w:val="single"/>
          </w:rPr>
          <w:t xml:space="preserve">विष्यद्वक्ता </w:t>
        </w:r>
      </w:hyperlink>
      <w:r>
        <w:rPr>
          <w:lang w:val="hi_IN" w:bidi="hi_IN"/>
        </w:rPr>
        <w:t>मुख्य शब्दावली में मिलता है।</w:t>
      </w:r>
    </w:p>
    <w:p>
      <w:pPr/>
      <w:r>
        <w:rPr>
          <w:lang w:val="hi_IN" w:bidi="hi_IN"/>
        </w:rPr>
      </w:r>
      <w:r>
        <w:rPr>
          <w:b/>
          <w:lang w:val="hi_IN" w:bidi="hi_IN"/>
        </w:rPr>
        <w:t>चिन्ह और अद्भुत काम</w:t>
      </w:r>
      <w:r>
        <w:rPr>
          <w:lang w:val="hi_IN" w:bidi="hi_IN"/>
        </w:rPr>
        <w:t xml:space="preserve">: चिन्ह एक संकेत या इशारा है कि कोई बात सच है या वह घटित होगी। एक चिन्ह कोई चेतावनी हो सकता है। एक अद्भुत काम, या आश्चर्यकर्म, सामान्य रूप से घटित होने वाला कुछ अलौकिक या आश्चर्यजनक काम है जिसे केवल परमेश्वर ही कर सकता है। याद रखें कि </w:t>
      </w:r>
      <w:hyperlink r:id="rId441">
        <w:r>
          <w:rPr>
            <w:lang w:val="hi_IN" w:bidi="hi_IN"/>
          </w:rPr>
          <w:rPr>
            <w:color w:val="0000EE"/>
            <w:u w:val="single"/>
          </w:rPr>
          <w:t>चिन्ह</w:t>
        </w:r>
      </w:hyperlink>
      <w:r>
        <w:rPr>
          <w:lang w:val="hi_IN" w:bidi="hi_IN"/>
        </w:rPr>
        <w:t xml:space="preserve"> और </w:t>
      </w:r>
      <w:hyperlink r:id="rId127">
        <w:r>
          <w:rPr>
            <w:lang w:val="hi_IN" w:bidi="hi_IN"/>
          </w:rPr>
          <w:rPr>
            <w:color w:val="0000EE"/>
            <w:u w:val="single"/>
          </w:rPr>
          <w:t>आश्चर्यकर्म</w:t>
        </w:r>
      </w:hyperlink>
      <w:r>
        <w:rPr>
          <w:lang w:val="hi_IN" w:bidi="hi_IN"/>
        </w:rPr>
        <w:t xml:space="preserve"> मुख्य शब्दावली में मिलते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13:9–23</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52">
        <w:r>
          <w:rPr>
            <w:lang w:val="hi_IN" w:bidi="hi_IN"/>
          </w:rPr>
          <w:rPr>
            <w:color w:val="0000EE"/>
            <w:u w:val="single"/>
          </w:rPr>
          <w:t>सुने और मन में रखें</w:t>
        </w:r>
      </w:hyperlink>
      <w:r>
        <w:rPr>
          <w:lang w:val="hi_IN" w:bidi="hi_IN"/>
        </w:rPr>
        <w:t xml:space="preserve"> (518 KB)</w:t>
      </w:r>
      <w:r>
        <w:rPr>
          <w:lang w:val="hi_IN" w:bidi="hi_IN"/>
        </w:rPr>
      </w:r>
    </w:p>
    <w:p>
      <w:pPr>
        <w:pStyle w:val="ListBullet"/>
        <w:spacing w:line="240" w:lineRule="auto"/>
        <w:ind w:left="720"/>
      </w:pPr>
      <w:r>
        <w:rPr>
          <w:lang w:val="hi_IN" w:bidi="hi_IN"/>
        </w:rPr>
      </w:r>
      <w:hyperlink r:id="rId453">
        <w:r>
          <w:rPr>
            <w:lang w:val="hi_IN" w:bidi="hi_IN"/>
          </w:rPr>
          <w:rPr>
            <w:color w:val="0000EE"/>
            <w:u w:val="single"/>
          </w:rPr>
          <w:t>पाठ का परिचय</w:t>
        </w:r>
      </w:hyperlink>
      <w:r>
        <w:rPr>
          <w:lang w:val="hi_IN" w:bidi="hi_IN"/>
        </w:rPr>
        <w:t xml:space="preserve"> (8.2 MB)</w:t>
      </w:r>
      <w:r>
        <w:rPr>
          <w:lang w:val="hi_IN" w:bidi="hi_IN"/>
        </w:rPr>
      </w:r>
    </w:p>
    <w:p>
      <w:pPr>
        <w:pStyle w:val="ListBullet"/>
        <w:spacing w:line="240" w:lineRule="auto"/>
        <w:ind w:left="720"/>
      </w:pPr>
      <w:r>
        <w:rPr>
          <w:lang w:val="hi_IN" w:bidi="hi_IN"/>
        </w:rPr>
      </w:r>
      <w:hyperlink r:id="rId454">
        <w:r>
          <w:rPr>
            <w:lang w:val="hi_IN" w:bidi="hi_IN"/>
          </w:rPr>
          <w:rPr>
            <w:color w:val="0000EE"/>
            <w:u w:val="single"/>
          </w:rPr>
          <w:t>घटनाओं को समझाना</w:t>
        </w:r>
      </w:hyperlink>
      <w:r>
        <w:rPr>
          <w:lang w:val="hi_IN" w:bidi="hi_IN"/>
        </w:rPr>
        <w:t xml:space="preserve"> (3.6 MB)</w:t>
      </w:r>
      <w:r>
        <w:rPr>
          <w:lang w:val="hi_IN" w:bidi="hi_IN"/>
        </w:rPr>
      </w:r>
    </w:p>
    <w:p>
      <w:pPr>
        <w:pStyle w:val="ListBullet"/>
        <w:spacing w:line="240" w:lineRule="auto"/>
        <w:ind w:left="720"/>
      </w:pPr>
      <w:r>
        <w:rPr>
          <w:lang w:val="hi_IN" w:bidi="hi_IN"/>
        </w:rPr>
      </w:r>
      <w:hyperlink r:id="rId455">
        <w:r>
          <w:rPr>
            <w:lang w:val="hi_IN" w:bidi="hi_IN"/>
          </w:rPr>
          <w:rPr>
            <w:color w:val="0000EE"/>
            <w:u w:val="single"/>
          </w:rPr>
          <w:t>पाठ को नाटकीय रूप देना</w:t>
        </w:r>
      </w:hyperlink>
      <w:r>
        <w:rPr>
          <w:lang w:val="hi_IN" w:bidi="hi_IN"/>
        </w:rPr>
        <w:t xml:space="preserve"> (4.8 MB)</w:t>
      </w:r>
      <w:r>
        <w:rPr>
          <w:lang w:val="hi_IN" w:bidi="hi_IN"/>
        </w:rPr>
      </w:r>
    </w:p>
    <w:p>
      <w:pPr>
        <w:pStyle w:val="ListBullet"/>
        <w:spacing w:line="240" w:lineRule="auto"/>
        <w:ind w:left="720"/>
      </w:pPr>
      <w:r>
        <w:rPr>
          <w:lang w:val="hi_IN" w:bidi="hi_IN"/>
        </w:rPr>
      </w:r>
      <w:hyperlink r:id="rId456">
        <w:r>
          <w:rPr>
            <w:lang w:val="hi_IN" w:bidi="hi_IN"/>
          </w:rPr>
          <w:rPr>
            <w:color w:val="0000EE"/>
            <w:u w:val="single"/>
          </w:rPr>
          <w:t>आवश्यक जानकारी</w:t>
        </w:r>
      </w:hyperlink>
      <w:r>
        <w:rPr>
          <w:lang w:val="hi_IN" w:bidi="hi_IN"/>
        </w:rPr>
        <w:t xml:space="preserve"> (3.7 MB)</w:t>
      </w:r>
      <w:r>
        <w:rPr>
          <w:lang w:val="hi_IN" w:bidi="hi_IN"/>
        </w:rPr>
      </w:r>
    </w:p>
    <w:p>
      <w:pPr>
        <w:pStyle w:val="ListBullet"/>
        <w:spacing w:line="240" w:lineRule="auto"/>
        <w:ind w:left="720"/>
      </w:pPr>
      <w:r>
        <w:rPr>
          <w:lang w:val="hi_IN" w:bidi="hi_IN"/>
        </w:rPr>
      </w:r>
      <w:hyperlink r:id="rId457">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13:24–31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13:24–31 को सुनें और अपने मनों में रखें।</w:t>
      </w:r>
    </w:p>
    <w:p>
      <w:pPr/>
      <w:r>
        <w:rPr>
          <w:lang w:val="hi_IN" w:bidi="hi_IN"/>
        </w:rPr>
      </w:r>
      <w:r>
        <w:rPr>
          <w:lang w:val="hi_IN" w:bidi="hi_IN"/>
        </w:rPr>
        <w:t>यदि सम्भव हो तो मरकुस 13:24–31 का ऑडियो संस्करण तीन बार, तीन अलग-अलग अनुवादों में सुनें। उसके बाद, समूह के रूप में, निम्नलिखित प्रश्नों पर चर्चा करें:</w:t>
      </w:r>
    </w:p>
    <w:p>
      <w:pPr>
        <w:pStyle w:val="ListNumber"/>
        <w:numPr>
          <w:ilvl w:val="0"/>
          <w:numId w:val="69"/>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समझने में सबसे आसान वाले संस्करण में सुनें।</w:t>
      </w:r>
    </w:p>
    <w:p>
      <w:pPr/>
      <w:r>
        <w:rPr>
          <w:lang w:val="hi_IN" w:bidi="hi_IN"/>
        </w:rPr>
      </w:r>
      <w:r>
        <w:rPr>
          <w:lang w:val="hi_IN" w:bidi="hi_IN"/>
        </w:rPr>
        <w:t>पिछले पवित्रशास्त्र में, यीशु अपने चेलों को उन कठिन समयों के बारे में बता रहा है जिनका सामना उसके अनुयायी करेंगे। यीशु अभी भी अपने चार चेलों के साथ जैतून के पहाड़ के किनारे पर बैठा है, और अन्य लोग थोड़ा दूर बैठे हैं। यीशु कुछ कविताओं से इस शिक्षा का आरम्भ करता है, फिर चेलों से इस बारे में बात करके समाप्त करता है कि क्या घटित होगा।</w:t>
      </w:r>
    </w:p>
    <w:p>
      <w:pPr/>
      <w:r>
        <w:rPr>
          <w:lang w:val="hi_IN" w:bidi="hi_IN"/>
        </w:rPr>
      </w:r>
      <w:r>
        <w:rPr>
          <w:lang w:val="hi_IN" w:bidi="hi_IN"/>
        </w:rPr>
        <w:t>यहां रुकें और अपने अनुवाद करने वाले दल को जैतून के पहाड़ के किनारे का एक चित्र दिखाएँ।</w:t>
      </w:r>
    </w:p>
    <w:p>
      <w:pPr/>
      <w:r>
        <w:rPr>
          <w:lang w:val="hi_IN" w:bidi="hi_IN"/>
        </w:rPr>
      </w:r>
      <w:r>
        <w:rPr>
          <w:lang w:val="hi_IN" w:bidi="hi_IN"/>
        </w:rPr>
        <w:t>यहां रुकें और उस तरीके की समीक्षा करें जिससे आपने लोगों की उस पीड़ा या उस कष्ट पर चर्चा करने का निर्णय लिया जो होने वाले हैं। यहां यीशु उस कष्ट को संदर्भित करता है जिसका वर्णन पहले ही किया जा चुका है। इस रिकॉर्डिंग को यहां रोकें।</w:t>
      </w:r>
    </w:p>
    <w:p>
      <w:pPr/>
      <w:r>
        <w:rPr>
          <w:lang w:val="hi_IN" w:bidi="hi_IN"/>
        </w:rPr>
      </w:r>
      <w:r>
        <w:rPr>
          <w:lang w:val="hi_IN" w:bidi="hi_IN"/>
        </w:rPr>
        <w:t>पिछले भाग में या इस शिक्षा के पहले के हिस्से में, यीशु ने उस घृणित वस्तु का वर्णन किया जो विनाश का कारण बनेगी और जिसके कारण परमेश्वर की महिमा उसके मंदिर से चली जाएगी। यीशु उस क्लेश, या कष्ट के कठिन दिनों के बारे में बात करता है। हम नहीं जानते कि ये कष्ट के ये दिन कितने समय तक रहेंगे। फिर, पवित्रशास्त्र के इस भाग में, यीशु कहता है कि उन कठिन दिनों या कष्ट यीशु आकाश की तीन मुख्य वस्तुओं अर्थात् सूर्य, चाँद और तारों को सूचीबद्ध करता है। यीशु बताता है कि उनमें से प्रत्येक कैसे अंधकारमय हो जाएगा या उसका प्रकाश आकाश से कैसे गिरेगा। फिर यीशु यह कहकर इसका सारांश देता है, "स्वर्ग की शक्तियाँ-या आसमान के सूर्य, चाँद और तारे - हिलाए जाएँगे।" पुराने नियम के योएल जैसे भविष्यद्वक्ताओं ने कहा था कि सूर्य, चाँद और तारे अपना प्रकाश खो देंगे। पुराने नियम की भविष्यद्वाणियों में आकाश में होने वाली बातें यह प्रकट करती हैं कि परमेश्वर मानवीय इतिहास में कार्य कर रहा था।</w:t>
      </w:r>
    </w:p>
    <w:p>
      <w:pPr/>
      <w:r>
        <w:rPr>
          <w:lang w:val="hi_IN" w:bidi="hi_IN"/>
        </w:rPr>
      </w:r>
      <w:r>
        <w:rPr>
          <w:lang w:val="hi_IN" w:bidi="hi_IN"/>
        </w:rPr>
        <w:t>यहां रुकें और अनुवाद करने वाले दल के रूप में चर्चा करें: आप अपनी संस्कृति में धार्मिक या आत्मिक शिक्षाओं में भविष्यद्वाणियों या पिछले अनुमानों के बारे में कैसे बात करते हैं? किसी ऐसे व्यक्ति के बारे में कहानी सुनाएँ जो आने वाली बातों की भविष्यद्वाणी कर रहा हो। कथाकार की भाषा को ध्यानपूर्वक सुनें। जब आप भविष्यद्वाणियों के बारे में बात करते हैं तो क्या आपकी भाषा बदल जाती है? इस रिकॉर्डिंग को यहां रोकें।</w:t>
      </w:r>
    </w:p>
    <w:p>
      <w:pPr/>
      <w:r>
        <w:rPr>
          <w:lang w:val="hi_IN" w:bidi="hi_IN"/>
        </w:rPr>
      </w:r>
      <w:r>
        <w:rPr>
          <w:lang w:val="hi_IN" w:bidi="hi_IN"/>
        </w:rPr>
        <w:t>फिर यीशु मनुष्य के पुत्र का वर्णन करता है। मरकुस की पुस्तक में यीशु अक्सर स्वयं को मनुष्य के पुत्र के रूप में संदर्भित करता है। मरकुस के श्रोताओं को मनुष्य का पुत्र दानिय्येल 7 अध्याय के उस भाग के बारे में याद दिलाता है जहां मनुष्य के पुत्र जैसे व्यक्ति को परमेश्वर के सिंहासन के पास ले जाया गया था जहां मनुष्य के पुत्र को संसार की सब जातियों पर अधिकार, आदर और प्रभुता दी गई थी। हालाँकि, यहां यीशु कहता है कि मनुष्य का पुत्र स्वयं सामर्थ्य और महिमा के साथ आएगा। इसमें अंतर यह है कि इस भाग में मनुष्य का पुत्र परमेश्वर के पास नहीं ले जाया गया, परन्तु वह परमेश्वर के समान पृथ्वी पर आ रहा है। मनुष्य का यह पुत्र अपने लोगों को सारे संसार से और पृथ्वी के सबसे दूर के छोर से इकट्ठा करने के लिए स्वर्गदूतों को भेजेगा। दूसरे शब्दों में कहें तो कोई भी मनुष्य के पुत्र से छिप नहीं पाएगा। स्वर्गदूत अलौकिक प्राणी होते हैं जो कई तरीकों से परमेश्वर की सेवा करते हैं। महिमा का अर्थ है परमेश्वर का अद्भुत आश्चर्यकर्म। केवल परमेश्वर ही "महिमा में आता है।" यीशु के श्रोताओं ने इन चुने हुओं, या अलग किए हुओं को चारों दिशाओं में या समूचे संसार में बिखरे हुए यहूदी लोग समझ लिया होगा, जिन्हें फिर से एक साथ लाया जाएगा। यीशु के श्रोताओं ने यह भी समझ लिया होगा कि यीशु मनुष्य के पुत्र का वर्णन किसी ऐसे व्यक्ति के रूप में कर रहा था जो स्वयं परमेश्वर था।</w:t>
      </w:r>
    </w:p>
    <w:p>
      <w:pPr/>
      <w:r>
        <w:rPr>
          <w:lang w:val="hi_IN" w:bidi="hi_IN"/>
        </w:rPr>
      </w:r>
      <w:r>
        <w:rPr>
          <w:lang w:val="hi_IN" w:bidi="hi_IN"/>
        </w:rPr>
        <w:t>रुकें और दल को संसार का नक्शा दिखाएँ जिसमें यरूशलेम या इस्राएल उस नक्शे के बीच में हो। दल से उन स्थानों को बताने के लिए कहें जो पृथ्वी के सबसे दूर के स्थान या छोर होंगे। इस रिकॉर्डिंग को यहां रोकें।</w:t>
      </w:r>
    </w:p>
    <w:p>
      <w:pPr/>
      <w:r>
        <w:rPr>
          <w:lang w:val="hi_IN" w:bidi="hi_IN"/>
        </w:rPr>
      </w:r>
      <w:r>
        <w:rPr>
          <w:lang w:val="hi_IN" w:bidi="hi_IN"/>
        </w:rPr>
        <w:t>याद रखें कि यीशु अपने चेलों के साथ जैतून के पहाड़ पर बैठा है। अब यीशु उस मूल प्रश्न का अधिक पूर्ण उत्तर देता है जो उसके चारों चेलों ने उससे पूछा था जब वे पहली बार बैठे थे: ये बातें - मंदिर का विनाश और अन्य सभी भयानक बातें - कब घटित होंगी? यीशु अपने चेलों से कहता है कि जैसे अंजीर का पेड़ बढ़ता है, उससे एक सबक सीखो। अंजीर का पेड़ एक बहुत ही सामान्य पेड़ है जो समूचे इस्राएल में पाया जाता है। यीशु ने इस उदाहरण के लिए एक सामान्य फलदायी पेड़ को चुना।</w:t>
      </w:r>
    </w:p>
    <w:p>
      <w:pPr/>
      <w:r>
        <w:rPr>
          <w:lang w:val="hi_IN" w:bidi="hi_IN"/>
        </w:rPr>
      </w:r>
      <w:r>
        <w:rPr>
          <w:lang w:val="hi_IN" w:bidi="hi_IN"/>
        </w:rPr>
        <w:t>यहां रुकें और अपने अनुवाद करने वाले दल को एक अंजीर के पेड़ के पत्ते आने से पहले, और उसके पत्ते और अंजीर आने के बाद का चित्र दिखाएँ। इस रिकॉर्डिंग को यहां रोकें।</w:t>
      </w:r>
    </w:p>
    <w:p>
      <w:pPr/>
      <w:r>
        <w:rPr>
          <w:lang w:val="hi_IN" w:bidi="hi_IN"/>
        </w:rPr>
      </w:r>
      <w:r>
        <w:rPr>
          <w:lang w:val="hi_IN" w:bidi="hi_IN"/>
        </w:rPr>
        <w:t>अंजीर एक ऐसा पेड़ है जिसके पत्ते मौसम के ठंडा होने पर गिर जाते हैं। अंजीर का पेड़ दिखाता है कि वह उस समय फल देने वाला है जब उसकी डालियाँ नरम हो जाती हैं और छोटे पत्ते अंकुरित होने लगते हैं। जब अंजीर के पत्ते वापस आ जाते हैं तो यह निश्चित है कि जाड़ा - या ठंडा मौसम - समाप्त हो गया है। अंजीर के पेड़ की तुलना उन चिन्हों से की गई है जो बताते हैं कि अंत समय आ रहा है।</w:t>
      </w:r>
    </w:p>
    <w:p>
      <w:pPr/>
      <w:r>
        <w:rPr>
          <w:lang w:val="hi_IN" w:bidi="hi_IN"/>
        </w:rPr>
      </w:r>
      <w:r>
        <w:rPr>
          <w:lang w:val="hi_IN" w:bidi="hi_IN"/>
        </w:rPr>
        <w:t>रुकें और चर्चा करें: अपने देश में मौसम के बदलने बारे में बात करें। आपको क्या चिन्ह मिलते हैं कि वह मौसम बदलने वाला है? आप कैसे जानते हैं कि मिट्टी और पौधे तैयार करने का समय कब है? आप कैसे जानते हैं कि फल शीघ्र ही पेड़ों या लताओं पर कब दिखाई देगा? इस रिकॉर्डिंग को यहां रोकें।</w:t>
      </w:r>
    </w:p>
    <w:p>
      <w:pPr/>
      <w:r>
        <w:rPr>
          <w:lang w:val="hi_IN" w:bidi="hi_IN"/>
        </w:rPr>
      </w:r>
      <w:r>
        <w:rPr>
          <w:lang w:val="hi_IN" w:bidi="hi_IN"/>
        </w:rPr>
        <w:t xml:space="preserve">यीशु कहता है, "उसी रीति से, जब </w:t>
      </w:r>
      <w:r>
        <w:rPr>
          <w:i/>
          <w:lang w:val="hi_IN" w:bidi="hi_IN"/>
        </w:rPr>
        <w:t>ये बातें</w:t>
      </w:r>
      <w:r>
        <w:rPr>
          <w:lang w:val="hi_IN" w:bidi="hi_IN"/>
        </w:rPr>
        <w:t xml:space="preserve"> (या जिन कठिन बातों के बारे में यीशु बात कर रहा है) घटित होने लगती हैं," तो यीशु का लौटना या अंत समय निकट है। जैसे अंजीर का पेड़ खिलना जब आरम्भ करता है, जब कठिन बातें घटित होती हैं जैसे कि घृणित वस्तु जो विनाश का कारण बनेगी, और यीशु के अनुयायियों का पकड़ा जाना - तो यह इस बात का चिन्ह है कि अंत समय आ रहा है। यीशु का लौटना "द्वार ही पर है," या घटित होने वाला है। द्वार ही पर है एक शब्द चित्र है। जब कोई व्यक्ति आ रहा होता है और द्वार ही पर होता है, तो हम जानते हैं कि उस व्यक्ति का आगमन अभी घटित हो रहा है।</w:t>
      </w:r>
    </w:p>
    <w:p>
      <w:pPr/>
      <w:r>
        <w:rPr>
          <w:lang w:val="hi_IN" w:bidi="hi_IN"/>
        </w:rPr>
      </w:r>
      <w:r>
        <w:rPr>
          <w:lang w:val="hi_IN" w:bidi="hi_IN"/>
        </w:rPr>
        <w:t>रुकें और चर्चा करें: किसी ऐसे व्यक्ति के बारे में कहानी सुनाएँ जो आ रहा है। इस कहानी में उन विभिन्न स्थानों को शामिल करें जहां यह व्यक्ति यात्रा करते समय होता है। जब वह द्वार पर पहुँचता है और प्रवेश करने के लिए तैयार है, तो आप उस कहानी को रोक सकते हैं। अब उन शब्द चित्रों पर चर्चा करें जिनका उपयोग कथाकार ने यह बताने के लिए किया था कि इस यात्रा के विभिन्न चरणों में वह व्यक्ति कहां था। इस रिकॉर्डिंग को यहां रोकें।</w:t>
      </w:r>
    </w:p>
    <w:p>
      <w:pPr/>
      <w:r>
        <w:rPr>
          <w:lang w:val="hi_IN" w:bidi="hi_IN"/>
        </w:rPr>
      </w:r>
      <w:r>
        <w:rPr>
          <w:lang w:val="hi_IN" w:bidi="hi_IN"/>
        </w:rPr>
        <w:t xml:space="preserve">पवित्रशास्त्र के इस भाग का अनुवाद करना बहुत कठिन है, क्योंकि हम नहीं जानते कि यीशु असल में किस बारे में बात कर रहा है जब वह </w:t>
      </w:r>
      <w:r>
        <w:rPr>
          <w:i/>
          <w:lang w:val="hi_IN" w:bidi="hi_IN"/>
        </w:rPr>
        <w:t>इन बातों</w:t>
      </w:r>
      <w:r>
        <w:rPr>
          <w:lang w:val="hi_IN" w:bidi="hi_IN"/>
        </w:rPr>
        <w:t xml:space="preserve"> के घटित होने के बारे में बात करता है। वह उस घृणित वस्तु को संदर्भित कर सकता है जो विनाश का कारण बनती है, या सूर्य, चाँद और तारों के अंधकारमय कर देती है। हम जानते हैं कि वह घृणित वस्तु जो विनाश का और यीशु के अनुयायियों को पकड़वाने का कारण बनती है वह संसार के अंत से कुछ समय पहले घटित होगी। फिर उस कठिन समय के बाद, यीशु के अपने लोगों को इकट्ठा करने और उन्हें विनाश से बचाने के लिए वापस आने से ठीक पहले सूर्य, चाँद और तारे अपना प्रकाश खो देंगे।</w:t>
      </w:r>
    </w:p>
    <w:p>
      <w:pPr/>
      <w:r>
        <w:rPr>
          <w:lang w:val="hi_IN" w:bidi="hi_IN"/>
        </w:rPr>
      </w:r>
      <w:r>
        <w:rPr>
          <w:lang w:val="hi_IN" w:bidi="hi_IN"/>
        </w:rPr>
        <w:t xml:space="preserve">यीशु चाहता है कि लोग ध्यानपूर्वक सुनें: "मैं तुम से सच कहता हूँ। ये सब बातें घटित होने से पहले, यह पीढ़ी समाप्त नहीं होगी।" फिर से, हम असल में नहीं जानते कि </w:t>
      </w:r>
      <w:r>
        <w:rPr>
          <w:i/>
          <w:lang w:val="hi_IN" w:bidi="hi_IN"/>
        </w:rPr>
        <w:t>ये बातें</w:t>
      </w:r>
      <w:r>
        <w:rPr>
          <w:lang w:val="hi_IN" w:bidi="hi_IN"/>
        </w:rPr>
        <w:t xml:space="preserve"> किसे संदर्भित करती है। हालाँकि, अधिकांश विद्वान सोचते हैं कि यीशु कह रहा है कि विनाश का कारण बनने वाली वह घृणित वस्तु उसके कुछ चेलों के जीवनकाल में घटित होगी। सन् 70 ईस्वी में उसके कुछ चेलों के जीवनकाल में एक भयानक बात घटित हुई थी। मंदिर पूरी तरह से नष्ट हो गया था। हालाँकि, उस समय संसार का अंत नहीं हुआ और यीशु वापस नहीं आया था। हम जानते हैं कि संसार का अंत अभी भी बाद में आएगा, और विनाश का कारण बनने वाली एक और घृणित वस्तु फिर से आएगी। भविष्यद्वाणियाँ आमतौर पर लगभग तुरन्त सच होती हैं, और तब इतिहास में बाद में फिर से सच होती हैं।</w:t>
      </w:r>
    </w:p>
    <w:p>
      <w:pPr/>
      <w:r>
        <w:rPr>
          <w:lang w:val="hi_IN" w:bidi="hi_IN"/>
        </w:rPr>
      </w:r>
      <w:r>
        <w:rPr>
          <w:lang w:val="hi_IN" w:bidi="hi_IN"/>
        </w:rPr>
        <w:t>यहां रुकें और अनुवाद करने वाले दल के रूप में चर्चा करें: आप अपनी संस्कृति में धार्मिक या आत्मिक शिक्षाओं में भविष्यद्वाणियों के बारे में कैसे बात करते हैं? भविष्यद्वाणियों के उदाहरण के साथ एक कहानी सुनाएँ जिसे हर कोई जानता हो, चाहे वह मसीही विश्वासी हो या किसी अन्य धर्म से हो। आप किस तरह की भाषा का उपयोग करते हैं? लोग इन भविष्यद्वाणियों को कैसे समझते हैं? क्या उन्हें ऐसा लगता है कि वे तुरन्त सत्य होंगी? इस रिकॉर्डिंग को यहां रोकें।</w:t>
      </w:r>
    </w:p>
    <w:p>
      <w:pPr/>
      <w:r>
        <w:rPr>
          <w:lang w:val="hi_IN" w:bidi="hi_IN"/>
        </w:rPr>
      </w:r>
      <w:r>
        <w:rPr>
          <w:lang w:val="hi_IN" w:bidi="hi_IN"/>
        </w:rPr>
        <w:t>पुराने नियम के भविष्यद्वक्ताओं ने कहा था कि आकाश और पृथ्वी टल जाएँगे, परन्तु परमेश्वर का वचन कभी नहीं टलेगा। इसका अर्थ है कि पृथ्वी पर की सब वस्तुएँ मिट जाएँगी, परन्तु यीशु के वचन, या यीशु के द्वारा कही गई और सिखाई गई बातें कभी नहीं मिटेंगी। यीशु एक बार फिर से यह साबित कर रहा है कि यीशु ही प्रतिज्ञा किया गया उद्धारकर्ता, या मसीह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13:24–31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परिदृश्य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यीशु जैतून के पहाड़ के किनारे अपने चारों चेलों को शिक्षा देना जारी रखता है। यीशु अपने चेलों को बताता है कि कैसे सूर्य, चाँद और तारे अपना प्रकाश अब और नहीं देंगे। जब ऐसा होगा, तो मनुष्य का पुत्र - या यीशु - सामर्थ्य और महिमा के साथ आएगा। मनुष्य का पुत्र अपने चुने हुए लोगों को पृथ्वी के सभी हिस्सों से इकट्ठा करेगा।</w:t>
      </w:r>
    </w:p>
    <w:p>
      <w:pPr/>
      <w:r>
        <w:rPr>
          <w:lang w:val="hi_IN" w:bidi="hi_IN"/>
        </w:rPr>
      </w:r>
      <w:r>
        <w:rPr>
          <w:b/>
          <w:lang w:val="hi_IN" w:bidi="hi_IN"/>
        </w:rPr>
        <w:t>दूसरे दृश्य में:</w:t>
      </w:r>
      <w:r>
        <w:rPr>
          <w:lang w:val="hi_IN" w:bidi="hi_IN"/>
        </w:rPr>
        <w:t xml:space="preserve"> यीशु अपने चेलों को एक अंजीर के पेड़ से एक शिक्षा देता है। हम जानते हैं कि ठंडा मौसम तब समाप्त हो जाता है जब अंजीर का पेड़ खिलना आरम्भ करता है। उसी तरह, जब कुछ बातें घटित होती हैं तो हम जानते हैं कि अंत का समय निकट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अकेले में उससे बात कर रहे हैं)</w:t>
      </w:r>
    </w:p>
    <w:p>
      <w:pPr>
        <w:pStyle w:val="ListBullet"/>
        <w:spacing w:line="240" w:lineRule="auto"/>
        <w:ind w:left="720"/>
      </w:pPr>
      <w:r>
        <w:rPr>
          <w:lang w:val="hi_IN" w:bidi="hi_IN"/>
        </w:rPr>
      </w:r>
      <w:r>
        <w:rPr>
          <w:lang w:val="hi_IN" w:bidi="hi_IN"/>
        </w:rPr>
        <w:t>चुने हुए लोग</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समूह में, इस भाग के परिदृश्य के इन हिस्सों पर ध्यान दें: जैसे ही आप पहले दृश्य को और यीशु के द्वारा सूर्य, चाँद और तारों के बारे में दी गई भविष्यद्वाणी को आरम्भ करें, तो निर्णय लें कि क्या आप इस भाग के लिए कविता या काव्यात्मक अभिव्यक्तियों का उपयोग करेंगे या नहीं। अधिकांश अनुवाद इसे काव्यात्मक रूप में रखते हैं जबकि कुछ नियमित वाक्यों का उपयोग करते हैं, परन्तु सभी अनुवाद इन कथनों पर जोर देने का कोई न कोई तरीका ढूँढ़ते हैं ताकि लोग समझें कि यह एक भविष्यद्वाणी है। यीशु दो बातें बोलता है जो कारण और प्रभाव हैं, या उस कथन का दूसरा हिस्सा पहले कथन के कारण घटित होता है। चाँद को सूर्य से ही प्रकाश प्राप्त होता है। इस कारण, यदि सूर्य अंधकारमय है, तो चाँद भी अंधकारमय होगा। यदि तारे आकाश से गिर जाएँगे, तो आकाश की हर एक वस्तु हिल जाएगी।</w:t>
      </w:r>
    </w:p>
    <w:p>
      <w:pPr/>
      <w:r>
        <w:rPr>
          <w:lang w:val="hi_IN" w:bidi="hi_IN"/>
        </w:rPr>
      </w:r>
      <w:r>
        <w:rPr>
          <w:lang w:val="hi_IN" w:bidi="hi_IN"/>
        </w:rPr>
        <w:t>रुकें और यह देखने के लिए कारण और प्रभाव के इन दोनों कथनों को कहने का अभ्यास करें कि वे आपकी भाषा में कविता के रूप में कैसे काम कर सकते हैं, या क्या वे वर्णनात्मक कथनों के रूप में बेहतर काम करते हैं या नहीं। इस रिकॉर्डिंग को यहां रोकें।</w:t>
      </w:r>
    </w:p>
    <w:p>
      <w:pPr/>
      <w:r>
        <w:rPr>
          <w:lang w:val="hi_IN" w:bidi="hi_IN"/>
        </w:rPr>
      </w:r>
      <w:r>
        <w:rPr>
          <w:lang w:val="hi_IN" w:bidi="hi_IN"/>
        </w:rPr>
        <w:t>यीशु मनुष्य के पुत्र के बादलों में आने के बारे में बात करता है। मनुष्य का पुत्र अपने स्वर्गदूतों को पृथ्वी के छोर से उन लोगों को इकट्ठा करने के लिए भेजेगा जो मनुष्य के पुत्र से सम्बन्धित हैं।</w:t>
      </w:r>
    </w:p>
    <w:p>
      <w:pPr/>
      <w:r>
        <w:rPr>
          <w:lang w:val="hi_IN" w:bidi="hi_IN"/>
        </w:rPr>
      </w:r>
      <w:r>
        <w:rPr>
          <w:lang w:val="hi_IN" w:bidi="hi_IN"/>
        </w:rPr>
        <w:t>यहां रुकें और निर्णय लें कि आप इस दृश्य का अभिनय कैसे करेंगे। आप इस दृश्य का वर्णन कैसे करेंगे? इस रिकॉर्डिंग को यहां रोकें।</w:t>
      </w:r>
    </w:p>
    <w:p>
      <w:pPr/>
      <w:r>
        <w:rPr>
          <w:lang w:val="hi_IN" w:bidi="hi_IN"/>
        </w:rPr>
      </w:r>
      <w:r>
        <w:rPr>
          <w:lang w:val="hi_IN" w:bidi="hi_IN"/>
        </w:rPr>
        <w:t>याद रखें कि यीशु और उसके चारों चेले अभी भी जैतून के पहाड़ के किनारे बैठे हैं। यह पहाड़ के किनारे पर दी गई पिछली शिक्षाओं की निरंतरता है। यीशु ने इस शिक्षा का आरम्भ उस भयानक परेशानी या पीड़ा को संदर्भित करते हुए किया जो तब घटित होगी जब वह घृणित वस्तु परमेश्वर के लोगों के विनाश का कारण बनेगी। अब, इस भाग में, यीशु पुराने नियम के भविष्यद्वक्ताओं के वाक्यांशों का उपयोग यह वर्णन करने के लिए करता है कि आकाश की ज्योतियों के साथ क्या घटित होगा। आकाश में तीन बातें घटित होंगी। सूरज अंधकारमय हो जाएगा। फिर चाँद कोई प्रकाश नहीं देगा। फिर तारे आकाश से गिर पड़ेगे। आकाश की सारी शक्तियाँ, या आसमान की सारी वस्तुएँ, हिल जाएँगी। याद रखें कि यह जानकारी पुराने नियम में दी गई भविष्यवाणी से ली गई है।</w:t>
      </w:r>
    </w:p>
    <w:p>
      <w:pPr/>
      <w:r>
        <w:rPr>
          <w:lang w:val="hi_IN" w:bidi="hi_IN"/>
        </w:rPr>
      </w:r>
      <w:r>
        <w:rPr>
          <w:lang w:val="hi_IN" w:bidi="hi_IN"/>
        </w:rPr>
        <w:t>यीशु कहता है कि आकाश की वस्तुओं के बारे में इस भविष्यद्वाणी के घटित होने के बाद, मनुष्य का पुत्र बड़ी सामर्थ्य और महिमा के साथ आएगा। मनुष्य के पुत्र के चुने हुए लोगों को समूचे संसार के हर उस स्थान से जहां लोग रहते हैं इकट्ठा करने के लिए मनुष्य का पुत्र स्वर्गदूतों को भेजेगा।</w:t>
      </w:r>
    </w:p>
    <w:p>
      <w:pPr/>
      <w:r>
        <w:rPr>
          <w:lang w:val="hi_IN" w:bidi="hi_IN"/>
        </w:rPr>
      </w:r>
      <w:r>
        <w:rPr>
          <w:lang w:val="hi_IN" w:bidi="hi_IN"/>
        </w:rPr>
        <w:t>दूसरे दृश्य में, यीशु अंजीर के पेड़ के बारे में बात करने के लिए विषय को बदल देता है। यीशु चेलों को यह दिखाने के लिए उदाहरण के रूप में अंजीर के पेड़ का उपयोग करता है कि वे यह कैसे जानेंगे कि ये भविष्यद्वाणियाँ घटित होने वाली हैं। फिर जैसे अंजीर का पेड़ बढ़ता है उससे यीशु एक उदाहरण देता है। जब अंजीर के पेड़ की डालियाँ नरम हो जाती हैं और पत्ते निकलने लगते हैं, तो तुम जान जाते हो कि ठंडा मौसम समाप्त हो गया है और बढ़ने का मौसम आरम्भ हो गया है। अंजीर के पेड़ की तरह ही, जब तुम आकाश में सूर्य, चाँद और तारों को अंधकारमय होते देखो, तो तुम जान जाओगे कि यीशु जिन घटनाओं के बारे में बात कर रहा है वे शीघ्र घटित होंगी।</w:t>
      </w:r>
    </w:p>
    <w:p>
      <w:pPr/>
      <w:r>
        <w:rPr>
          <w:lang w:val="hi_IN" w:bidi="hi_IN"/>
        </w:rPr>
      </w:r>
      <w:r>
        <w:rPr>
          <w:lang w:val="hi_IN" w:bidi="hi_IN"/>
        </w:rPr>
        <w:t>यीशु कहता है, "मैं तुम से सच कहता हूँ।" यीशु चाहता है कि उसके चेले ध्यान दें: यीशु कहता है कि जिन बातों के बारे में वह बात कर रहा है उनके घटित होने से पहले उन लोगों में से बहुत से नहीं मरेंगे जो अभी जीवित हैं।</w:t>
      </w:r>
    </w:p>
    <w:p>
      <w:pPr/>
      <w:r>
        <w:rPr>
          <w:lang w:val="hi_IN" w:bidi="hi_IN"/>
        </w:rPr>
      </w:r>
      <w:r>
        <w:rPr>
          <w:lang w:val="hi_IN" w:bidi="hi_IN"/>
        </w:rPr>
        <w:t>यीशु इस शिक्षा को यह कहकर समाप्त करता है कि यह संसार और जो कुछ परमेश्वर ने बनाया है वह अस्थायी है, परन्तु यीशु की शिक्षाएँ हमेशा बनी रहेंगी।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 xml:space="preserve">मरकुस 13:24–31 का ऑडियो संस्करण समझने में सबसे आसान वाले अनुवाद में सुनें। </w:t>
      </w:r>
    </w:p>
    <w:p>
      <w:pPr/>
      <w:r>
        <w:rPr>
          <w:lang w:val="hi_IN" w:bidi="hi_IN"/>
        </w:rPr>
      </w:r>
      <w:r>
        <w:rPr>
          <w:lang w:val="hi_IN" w:bidi="hi_IN"/>
        </w:rPr>
        <w:t>इस चरण में, समूह इस भाग को नाटकीय के रूप में प्रस्तुत करेगा।</w:t>
      </w:r>
    </w:p>
    <w:p>
      <w:pPr/>
      <w:r>
        <w:rPr>
          <w:lang w:val="hi_IN" w:bidi="hi_IN"/>
        </w:rPr>
      </w:r>
      <w:r>
        <w:rPr>
          <w:lang w:val="hi_IN" w:bidi="hi_IN"/>
        </w:rPr>
        <w:t>इस भाग में 2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(परन्तु पतरस, याकूब, यूहन्ना, और अन्द्रियास अकेले में उससे बात कर रहे हैं)</w:t>
      </w:r>
    </w:p>
    <w:p>
      <w:pPr>
        <w:pStyle w:val="ListBullet"/>
        <w:spacing w:line="240" w:lineRule="auto"/>
        <w:ind w:left="720"/>
      </w:pPr>
      <w:r>
        <w:rPr>
          <w:lang w:val="hi_IN" w:bidi="hi_IN"/>
        </w:rPr>
      </w:r>
      <w:r>
        <w:rPr>
          <w:lang w:val="hi_IN" w:bidi="hi_IN"/>
        </w:rPr>
        <w:t>चुने हुए या अलग किए हुए लोग</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एक समूह रूप में, इस भाग का अभिनय दो बार करें। आपको अपनी भाषा में इस भाग का अभिनय करना है।</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प्रतिक्रियाएँ निम्नलिखित हैं।</w:t>
      </w:r>
    </w:p>
    <w:p>
      <w:pPr/>
      <w:r>
        <w:rPr>
          <w:lang w:val="hi_IN" w:bidi="hi_IN"/>
        </w:rPr>
      </w:r>
      <w:r>
        <w:rPr>
          <w:lang w:val="hi_IN" w:bidi="hi_IN"/>
        </w:rPr>
        <w:t>पहले दृश्य में, यीशु और उसके चारों चेले जैतून के पहाड़ के किनारे बैठे हैं। यीशु शिक्षा देना जारी रखता है। यीशु उस घृणित वस्तु को वापस संदर्भित करके आरम्भ करता है जो यीशु के अनुयायियों के विनाश और पीड़ा और परेशानी का कारण बनेगी। यीशु कहता है कि उसके अनुयायियों के उस पीड़ा के समय के बाद, सूरज अंधकारमय हो जाएगा, चाँद का चमकना बंद हो जाएगा, और तारे आकाश से गिर पड़ेंगे और चमकना बंद कर देंगे। वास्तव में, आकाश की सब वस्तुएँ वस्तु हिल जाएँगी। उसके बाद, हर कोई मनुष्य के पुत्र को बड़ी सामर्थ्य और महिमा के साथ बादलों में आते हुए देखेगा। मनुष्य का पुत्र अपने सभी चुने हुए लोगों को - जो मनुष्य के पुत्र का अनुसरण करते हैं - संसार के हर हिस्से से इकट्ठा करने के लिए स्वर्गदूतों को भेजेगा।</w:t>
      </w:r>
    </w:p>
    <w:p>
      <w:pPr/>
      <w:r>
        <w:rPr>
          <w:lang w:val="hi_IN" w:bidi="hi_IN"/>
        </w:rPr>
      </w:r>
      <w:r>
        <w:rPr>
          <w:lang w:val="hi_IN" w:bidi="hi_IN"/>
        </w:rPr>
        <w:t>नाटक को रोकें। चेलों से पूछें, "आप कैसा महसूस कर रहे हैं?" शायद आप इस तरह की बातें सुनें, "इससे मुझे डर लग रहा है। ऐसा कैसे हो सकता है कि सूर्य चमकना बंद कर दे या तारे आकाश से गिर जाएं? यीशु एक अविश्वसनीय घटना के बारे में बात कर रहा है!" या, "मैं अचम्भित हो गया हूँ! यह अविश्वसनीय सुनाई देता है। मैं कल्पना नहीं कर सकता कि मनुष्य के पुत्र के पास किस तरह की सामर्थ्य होगी।" या, "मैं हैरान हूं. मुझे आश्चर्य है कि उन सभी लोगों का क्या होगा - जो लोग चुने हुए नहीं हैं।" अभिनय को जारी रखें।</w:t>
      </w:r>
    </w:p>
    <w:p>
      <w:pPr/>
      <w:r>
        <w:rPr>
          <w:lang w:val="hi_IN" w:bidi="hi_IN"/>
        </w:rPr>
      </w:r>
      <w:r>
        <w:rPr>
          <w:lang w:val="hi_IN" w:bidi="hi_IN"/>
        </w:rPr>
        <w:t>दूसरे दृश्य में, यीशु अब अपनी शिक्षा को अंजीर के पेड़ के बारे में बात करने में बदल देता है। जब ठंडे मौसम के बाद अंजीर के पेड़ की डालियाँ फिर से नरम हो जाती हैं और पत्ते फिर से उगने लगते हैं, तो तुम जान जाते हो कि ठंड का मौसम समाप्त हो गया है और नये विकास का समय आ गया है। ठीक इसी तरह, जब तुम इन सब बातों को पृथ्वी पर घटित होते हुए देखो, तो तुम जान जाओगे कि मनुष्य का पुत्र बहुत शीघ्र वापस आएगा। यह सच है! बहुत से लोग जो अभी जीवित हैं वे तब भी जीवित होंगे जब ये बातें घटित होंगी जिनका मैं वर्णन कर रहा हूँ। पृथ्वी पर की सब वस्तुएँ किसी दिन मिट जाएँगी, परन्तु मेरी शिक्षा कभी नहीं मिटेगी।</w:t>
      </w:r>
    </w:p>
    <w:p>
      <w:pPr/>
      <w:r>
        <w:rPr>
          <w:lang w:val="hi_IN" w:bidi="hi_IN"/>
        </w:rPr>
      </w:r>
      <w:r>
        <w:rPr>
          <w:lang w:val="hi_IN" w:bidi="hi_IN"/>
        </w:rPr>
        <w:t>नाटक को रोकें। चेलों से पूछें, "आप कैसा महसूस कर रहे हैं?" शायद आप इस तरह की बातें सुनें, "यह बात सही है। अब मैं देखता हूँ कि ये भयानक बातें चिन्ह हैं, अतः जब वे घटित होंगी तो मुझे इतना डर नहीं लगेगा। मैं आनन्दित हूँ कि यीशु ने यह बता दिया है।" या, "मैं चिंतित हूँ। यह सब आश्चर्यजनक सुनाई देता है, परन्तु क्या मैं वास्तव में पहचान पाने में सक्षम होऊँगा कि यीशु आ रहा है?" या, "मैं उलझन में हूँ। क्योंकि यीशु के सामर्थ्य और महिमा में वापस आने का अर्थ है कि यीशु पहले चला जाएगा। मैं नहीं जानता कि यीशु कहाँ जाएगा। क्या इसका अर्थ यह है कि यीशु हमें अपने साथ नहीं ले जाएगा? क्या हमें यहां प्रतीक्षा करने के लिए छोड़ दिया जाएगा?" या, "यह सब बहुत रोमांचक सुनाई देता है। जो घटित होगा उसे देखकर मैं प्रसन्न हूँ।" यीशु से पूछें, "आप कैसा महसूस कर रहे हैं?" हो सकता है कि आप सुनें, "मैंने अपने चेलों को यह समझाने का अपना उत्तम प्रयत्न किया है। मुझे आशा है कि वे समझ गए हैं। मैं जानता हूँ कि अभी यह बात उलझी हुई है, परन्तु बाद में उन्हें इस शिक्षा को याद करने में और जो घटित हो रहा है उसे समझने में सक्षम होना चाहिए।" अभिनय को जारी रखें।</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 xml:space="preserve">मरकुस 13:24–31 का ऑडियो संस्करण समझने में सबसे आसान वाले अनुवाद में सुनें। </w:t>
      </w:r>
    </w:p>
    <w:p>
      <w:pPr/>
      <w:r>
        <w:rPr>
          <w:lang w:val="hi_IN" w:bidi="hi_IN"/>
        </w:rPr>
      </w:r>
      <w:r>
        <w:rPr>
          <w:lang w:val="hi_IN" w:bidi="hi_IN"/>
        </w:rPr>
        <w:t xml:space="preserve">यीशु उस </w:t>
      </w:r>
      <w:r>
        <w:rPr>
          <w:b/>
          <w:lang w:val="hi_IN" w:bidi="hi_IN"/>
        </w:rPr>
        <w:t>पीड़ा</w:t>
      </w:r>
      <w:r>
        <w:rPr>
          <w:lang w:val="hi_IN" w:bidi="hi_IN"/>
        </w:rPr>
        <w:t xml:space="preserve"> या कठिन समयों को संदर्भित करके शिक्षा के इस हिस्से का आरम्भ करता है जिसके बारे में उसने पिछले भाग में बात की थी। यीशु वर्णन कर रहा है कि कैसे विनाश का कारण बनने वाली वह घृणित वस्तु लोगों के लिए इतनी कठिनाई और पीड़ा का कारण बनेगी।</w:t>
      </w:r>
    </w:p>
    <w:p>
      <w:pPr/>
      <w:r>
        <w:rPr>
          <w:lang w:val="hi_IN" w:bidi="hi_IN"/>
        </w:rPr>
      </w:r>
      <w:r>
        <w:rPr>
          <w:lang w:val="hi_IN" w:bidi="hi_IN"/>
        </w:rPr>
        <w:t xml:space="preserve">आसमान में तीन बातें घटित होंगी। सूरज अंधकारमय हो जाएगा। फिर चाँद कोई प्रकाश नहीं देगा। फिर तारे आसमान से गिर पड़ेगे। </w:t>
      </w:r>
      <w:hyperlink r:id="rId26">
        <w:r>
          <w:rPr>
            <w:lang w:val="hi_IN" w:bidi="hi_IN"/>
          </w:rPr>
          <w:rPr>
            <w:color w:val="0000EE"/>
            <w:u w:val="single"/>
          </w:rPr>
          <w:t>आकाश</w:t>
        </w:r>
      </w:hyperlink>
      <w:r>
        <w:rPr>
          <w:lang w:val="hi_IN" w:bidi="hi_IN"/>
        </w:rPr>
        <w:t xml:space="preserve"> की सारी शक्तियाँ, या आसमान की सारी वस्तुएँ, हिल जाएँगी। यहाँ </w:t>
      </w:r>
      <w:r>
        <w:rPr>
          <w:b/>
          <w:lang w:val="hi_IN" w:bidi="hi_IN"/>
        </w:rPr>
        <w:t>आकाश</w:t>
      </w:r>
      <w:r>
        <w:rPr>
          <w:lang w:val="hi_IN" w:bidi="hi_IN"/>
        </w:rPr>
        <w:t xml:space="preserve"> आसमान को संदर्भित करता है, न कि उस स्थान को जहाँ परमेश्वर रहता है। </w:t>
      </w:r>
    </w:p>
    <w:p>
      <w:pPr/>
      <w:r>
        <w:rPr>
          <w:lang w:val="hi_IN" w:bidi="hi_IN"/>
        </w:rPr>
      </w:r>
      <w:r>
        <w:rPr>
          <w:lang w:val="hi_IN" w:bidi="hi_IN"/>
        </w:rPr>
        <w:t>यीशु पुराने नियम की सूर्य, चाँद और तारों के बारे में भविष्यद्वाणी का उपयोग करके शिक्षा के इस हिस्से का आरम्भ करता है। यीशु इसे कविता के रूप में बताता है। हो सकता है कि आप कविता का उपयोग करना या इसे नियमित वाक्य के रूप में बनाने का चुनाव करें।</w:t>
      </w:r>
    </w:p>
    <w:p>
      <w:pPr/>
      <w:r>
        <w:rPr>
          <w:lang w:val="hi_IN" w:bidi="hi_IN"/>
        </w:rPr>
      </w:r>
      <w:r>
        <w:rPr>
          <w:lang w:val="hi_IN" w:bidi="hi_IN"/>
        </w:rPr>
        <w:t xml:space="preserve">यीशु कहता है कि </w:t>
      </w:r>
      <w:r>
        <w:rPr>
          <w:b/>
          <w:lang w:val="hi_IN" w:bidi="hi_IN"/>
        </w:rPr>
        <w:t>मनुष्य का पुत्र</w:t>
      </w:r>
      <w:r>
        <w:rPr>
          <w:lang w:val="hi_IN" w:bidi="hi_IN"/>
        </w:rPr>
        <w:t xml:space="preserve"> सामर्थ्य और महिमा के साथ बादलों में आएगा। मनुष्य के पुत्र के लिए उसी शब्द का उपयोग करें जो आपने सम्पूर्ण मरकुस की पुस्तक में उपयोग किया है। याद रखें कि यीशु स्वयं को संदर्भित कर रहा है, और </w:t>
      </w:r>
      <w:hyperlink r:id="rId92">
        <w:r>
          <w:rPr>
            <w:lang w:val="hi_IN" w:bidi="hi_IN"/>
          </w:rPr>
          <w:rPr>
            <w:color w:val="0000EE"/>
            <w:u w:val="single"/>
          </w:rPr>
          <w:t>मनुष्य का पुत्र</w:t>
        </w:r>
      </w:hyperlink>
      <w:r>
        <w:rPr>
          <w:lang w:val="hi_IN" w:bidi="hi_IN"/>
        </w:rPr>
        <w:t xml:space="preserve"> मुख्य शब्दावली में मिलता है। </w:t>
      </w:r>
      <w:r>
        <w:rPr>
          <w:b/>
          <w:lang w:val="hi_IN" w:bidi="hi_IN"/>
        </w:rPr>
        <w:t>महिमा</w:t>
      </w:r>
      <w:r>
        <w:rPr>
          <w:lang w:val="hi_IN" w:bidi="hi_IN"/>
        </w:rPr>
        <w:t xml:space="preserve"> परमेश्वर की सामर्थ्य और उपस्थिति को संदर्भित करती है। </w:t>
      </w:r>
      <w:hyperlink r:id="rId93">
        <w:r>
          <w:rPr>
            <w:lang w:val="hi_IN" w:bidi="hi_IN"/>
          </w:rPr>
          <w:rPr>
            <w:color w:val="0000EE"/>
            <w:u w:val="single"/>
          </w:rPr>
          <w:t>महिमा</w:t>
        </w:r>
      </w:hyperlink>
      <w:r>
        <w:rPr>
          <w:lang w:val="hi_IN" w:bidi="hi_IN"/>
        </w:rPr>
        <w:t xml:space="preserve"> मुख्य शब्दावली में मिलता है।</w:t>
      </w:r>
    </w:p>
    <w:p>
      <w:pPr/>
      <w:r>
        <w:rPr>
          <w:lang w:val="hi_IN" w:bidi="hi_IN"/>
        </w:rPr>
      </w:r>
      <w:r>
        <w:rPr>
          <w:lang w:val="hi_IN" w:bidi="hi_IN"/>
        </w:rPr>
        <w:t>यीशु अपने</w:t>
      </w:r>
      <w:r>
        <w:rPr>
          <w:b/>
          <w:lang w:val="hi_IN" w:bidi="hi_IN"/>
        </w:rPr>
        <w:t xml:space="preserve"> स्वर्गदूतों</w:t>
      </w:r>
      <w:r>
        <w:rPr>
          <w:lang w:val="hi_IN" w:bidi="hi_IN"/>
        </w:rPr>
        <w:t xml:space="preserve"> को अपने </w:t>
      </w:r>
      <w:r>
        <w:rPr>
          <w:b/>
          <w:lang w:val="hi_IN" w:bidi="hi_IN"/>
        </w:rPr>
        <w:t>अलग किए</w:t>
      </w:r>
      <w:r>
        <w:rPr>
          <w:lang w:val="hi_IN" w:bidi="hi_IN"/>
        </w:rPr>
        <w:t xml:space="preserve"> हुओं या चुने हुए लोगों को सारी पृथ्वी से इकट्ठा करने के लिए भेजेगा। स्वर्गदूतों के लिए उसी शब्द का उपयोग करें जो आपने पिछले भागों में उपयोग किया है, और याद रखें कि स</w:t>
      </w:r>
      <w:hyperlink r:id="rId28">
        <w:r>
          <w:rPr>
            <w:lang w:val="hi_IN" w:bidi="hi_IN"/>
          </w:rPr>
          <w:rPr>
            <w:color w:val="0000EE"/>
            <w:u w:val="single"/>
          </w:rPr>
          <w:t xml:space="preserve">्वर्गदूत </w:t>
        </w:r>
      </w:hyperlink>
      <w:r>
        <w:rPr>
          <w:lang w:val="hi_IN" w:bidi="hi_IN"/>
        </w:rPr>
        <w:t>मुख्य शब्दावली में मिलता है।</w:t>
      </w:r>
    </w:p>
    <w:p>
      <w:pPr/>
      <w:r>
        <w:rPr>
          <w:lang w:val="hi_IN" w:bidi="hi_IN"/>
        </w:rPr>
      </w:r>
      <w:r>
        <w:rPr>
          <w:lang w:val="hi_IN" w:bidi="hi_IN"/>
        </w:rPr>
        <w:t xml:space="preserve">यीशु अपने लोगों को </w:t>
      </w:r>
      <w:r>
        <w:rPr>
          <w:b/>
          <w:lang w:val="hi_IN" w:bidi="hi_IN"/>
        </w:rPr>
        <w:t>चारों दिशाओं से और पृथ्वी के छोरों से आकाश के छोरों तक</w:t>
      </w:r>
      <w:r>
        <w:rPr>
          <w:lang w:val="hi_IN" w:bidi="hi_IN"/>
        </w:rPr>
        <w:t xml:space="preserve"> इकट्ठा करेगा। दूसरे शब्दों में कहें तो यीशु अपने लोगों को सारे संसार से इकट्ठा करेगा। इसका यह अर्थ नहीं है कि उसके कुछ लोग स्वर्ग में परमेश्वर के साथ हैं। इसका सरल सा अर्थ यह है कि जो कोई संसार में है वह उससे सम्बन्धित है।</w:t>
      </w:r>
    </w:p>
    <w:p>
      <w:pPr/>
      <w:r>
        <w:rPr>
          <w:lang w:val="hi_IN" w:bidi="hi_IN"/>
        </w:rPr>
      </w:r>
      <w:r>
        <w:rPr>
          <w:lang w:val="hi_IN" w:bidi="hi_IN"/>
        </w:rPr>
        <w:t xml:space="preserve">फिर यीशु </w:t>
      </w:r>
      <w:r>
        <w:rPr>
          <w:b/>
          <w:lang w:val="hi_IN" w:bidi="hi_IN"/>
        </w:rPr>
        <w:t>अंजीर के पेड़</w:t>
      </w:r>
      <w:r>
        <w:rPr>
          <w:lang w:val="hi_IN" w:bidi="hi_IN"/>
        </w:rPr>
        <w:t xml:space="preserve"> के बारे में बात करता है। जैतून के पहाड़ पर </w:t>
      </w:r>
      <w:hyperlink r:id="rId372">
        <w:r>
          <w:rPr>
            <w:lang w:val="hi_IN" w:bidi="hi_IN"/>
          </w:rPr>
          <w:rPr>
            <w:color w:val="0000EE"/>
            <w:u w:val="single"/>
          </w:rPr>
          <w:t>अंजीर के पेड़</w:t>
        </w:r>
      </w:hyperlink>
      <w:r>
        <w:rPr>
          <w:lang w:val="hi_IN" w:bidi="hi_IN"/>
        </w:rPr>
        <w:t xml:space="preserve"> ऊँचाई में 8–10 मीटर तक बढ़ सकते हैं। यदि यीशु ने अपनी मृत्यु से एक सप्ताह पहले ये बातें सिखाई होती, तो वह वर्ष का ऐसा समय होता जब अंजीर का पेड़ वैसा ही होता जैसा उसने वर्णन किया था जो छोटे नये पत्तों के साथ अंकुरित होने वाला होता। ठंडा मौसम अभी-अभी समाप्त हुआ था, और यह अधिक गर्म होता जा रहा था। वसंत के आरम्भ में डालियों के माध्यम से रस बहता है और उन्हें कोमल बनाता है क्योंकि मौसम गर्म है। उसमें से पत्ते अंकुरित होते हैं।</w:t>
      </w:r>
    </w:p>
    <w:p>
      <w:pPr/>
      <w:r>
        <w:rPr>
          <w:lang w:val="hi_IN" w:bidi="hi_IN"/>
        </w:rPr>
      </w:r>
      <w:r>
        <w:rPr>
          <w:lang w:val="hi_IN" w:bidi="hi_IN"/>
        </w:rPr>
        <w:t>यहां रुकें और अपने अनुवाद करने वाले दल को अंजीर का पेड़ बिना पत्तों के और पत्तियों और अंजीर के साथ दिखाएँ। इस रिकॉर्डिंग को यहां रोकें।</w:t>
      </w:r>
    </w:p>
    <w:p>
      <w:pPr/>
      <w:r>
        <w:rPr>
          <w:lang w:val="hi_IN" w:bidi="hi_IN"/>
        </w:rPr>
      </w:r>
      <w:r>
        <w:rPr>
          <w:lang w:val="hi_IN" w:bidi="hi_IN"/>
        </w:rPr>
        <w:t xml:space="preserve">जब अंजीर का पेड़ अंकुरित होने लगता है तो </w:t>
      </w:r>
      <w:r>
        <w:rPr>
          <w:b/>
          <w:lang w:val="hi_IN" w:bidi="hi_IN"/>
        </w:rPr>
        <w:t>गर्मियाँ</w:t>
      </w:r>
      <w:r>
        <w:rPr>
          <w:lang w:val="hi_IN" w:bidi="hi_IN"/>
        </w:rPr>
        <w:t xml:space="preserve"> आ रही होती हैं। गर्मियों का अनुवाद आमतौर पर बारिश के मौसम के रूप में किया जा सकता है जब आपकी संस्कृति में गर्मी नहीं होती है, क्योंकि यह अंकुरित होने और बढ़ने का समय होता है।</w:t>
      </w:r>
    </w:p>
    <w:p>
      <w:pPr/>
      <w:r>
        <w:rPr>
          <w:lang w:val="hi_IN" w:bidi="hi_IN"/>
        </w:rPr>
      </w:r>
      <w:r>
        <w:rPr>
          <w:lang w:val="hi_IN" w:bidi="hi_IN"/>
        </w:rPr>
        <w:t xml:space="preserve">जब </w:t>
      </w:r>
      <w:r>
        <w:rPr>
          <w:b/>
          <w:lang w:val="hi_IN" w:bidi="hi_IN"/>
        </w:rPr>
        <w:t>ये सब बातें</w:t>
      </w:r>
      <w:r>
        <w:rPr>
          <w:lang w:val="hi_IN" w:bidi="hi_IN"/>
        </w:rPr>
        <w:t xml:space="preserve"> घटित होती हैं तो तुम जान जाते हो कि यीशु का लौटना निकट है, या </w:t>
      </w:r>
      <w:r>
        <w:rPr>
          <w:b/>
          <w:lang w:val="hi_IN" w:bidi="hi_IN"/>
        </w:rPr>
        <w:t>द्वार ही पर है</w:t>
      </w:r>
      <w:r>
        <w:rPr>
          <w:lang w:val="hi_IN" w:bidi="hi_IN"/>
        </w:rPr>
        <w:t>। "द्वार ही पर है" एक शब्द चित्र है जिसका अर्थ है कि यह बात शीघ्र घटित होने वाली है।</w:t>
      </w:r>
    </w:p>
    <w:p>
      <w:pPr/>
      <w:r>
        <w:rPr>
          <w:lang w:val="hi_IN" w:bidi="hi_IN"/>
        </w:rPr>
      </w:r>
      <w:r>
        <w:rPr>
          <w:lang w:val="hi_IN" w:bidi="hi_IN"/>
        </w:rPr>
        <w:t xml:space="preserve">यीशु इस बात पर यह कहकर जोर देता है, "मैं तुम से सच कहता हूँ!" यीशु के द्वारा वर्णन की गई बातें घटित होने से पहले यह </w:t>
      </w:r>
      <w:hyperlink r:id="rId283">
        <w:r>
          <w:rPr>
            <w:lang w:val="hi_IN" w:bidi="hi_IN"/>
          </w:rPr>
          <w:rPr>
            <w:color w:val="0000EE"/>
            <w:u w:val="single"/>
          </w:rPr>
          <w:t>पीढ़ी</w:t>
        </w:r>
      </w:hyperlink>
      <w:r>
        <w:rPr>
          <w:lang w:val="hi_IN" w:bidi="hi_IN"/>
        </w:rPr>
        <w:t>, या वे लोग जो अभी जीवित हैं, मिटेंगे नहीं, या मरेंगे नहीं।</w:t>
      </w:r>
    </w:p>
    <w:p>
      <w:pPr/>
      <w:r>
        <w:rPr>
          <w:lang w:val="hi_IN" w:bidi="hi_IN"/>
        </w:rPr>
      </w:r>
      <w:r>
        <w:rPr>
          <w:lang w:val="hi_IN" w:bidi="hi_IN"/>
        </w:rPr>
        <w:t xml:space="preserve">यीशु कहता है कि </w:t>
      </w:r>
      <w:r>
        <w:rPr>
          <w:b/>
          <w:lang w:val="hi_IN" w:bidi="hi_IN"/>
        </w:rPr>
        <w:t>हो सकता है कि आकाश और पृथ्वी टल जाएँ</w:t>
      </w:r>
      <w:r>
        <w:rPr>
          <w:lang w:val="hi_IN" w:bidi="hi_IN"/>
        </w:rPr>
        <w:t xml:space="preserve">, जिसका अर्थ है कि सारा सृजित जगत नष्ट हो सकता है या मर सकता है। परन्तु यीशु के </w:t>
      </w:r>
      <w:r>
        <w:rPr>
          <w:b/>
          <w:lang w:val="hi_IN" w:bidi="hi_IN"/>
        </w:rPr>
        <w:t>वचन</w:t>
      </w:r>
      <w:r>
        <w:rPr>
          <w:lang w:val="hi_IN" w:bidi="hi_IN"/>
        </w:rPr>
        <w:t xml:space="preserve">, या शिक्षा हमेशा सत्य बनी रहेंगी। </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 xml:space="preserve">इस भाग का ऑडियो संस्करण समझने में सबसे आसान वाले अनुवाद में सुनें। </w:t>
      </w:r>
    </w:p>
    <w:p>
      <w:pPr/>
      <w:r>
        <w:rPr>
          <w:lang w:val="hi_IN" w:bidi="hi_IN"/>
        </w:rPr>
      </w:r>
      <w:r>
        <w:rPr>
          <w:lang w:val="hi_IN" w:bidi="hi_IN"/>
        </w:rPr>
        <w:t xml:space="preserve">इस सत्र में, समूह के रूप में, अपनी भाषा में इस भाग को दोबारा बताएँ। </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 </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 अलग-अलग वस्तुओं, हाव-भावों, या उनके कथापट का उपयोग कर सकता है। इस ऑडियो को यहां रोकें। </w:t>
      </w:r>
    </w:p>
    <w:p>
      <w:pPr/>
      <w:r>
        <w:rPr>
          <w:lang w:val="hi_IN" w:bidi="hi_IN"/>
        </w:rPr>
      </w:r>
      <w:r>
        <w:rPr>
          <w:lang w:val="hi_IN" w:bidi="hi_IN"/>
        </w:rPr>
        <w:t xml:space="preserve">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 </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13:24–31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58">
        <w:r>
          <w:rPr>
            <w:lang w:val="hi_IN" w:bidi="hi_IN"/>
          </w:rPr>
          <w:rPr>
            <w:color w:val="0000EE"/>
            <w:u w:val="single"/>
          </w:rPr>
          <w:t>सुने और मन में रखें</w:t>
        </w:r>
      </w:hyperlink>
      <w:r>
        <w:rPr>
          <w:lang w:val="hi_IN" w:bidi="hi_IN"/>
        </w:rPr>
        <w:t xml:space="preserve"> (567 KB)</w:t>
      </w:r>
      <w:r>
        <w:rPr>
          <w:lang w:val="hi_IN" w:bidi="hi_IN"/>
        </w:rPr>
      </w:r>
    </w:p>
    <w:p>
      <w:pPr>
        <w:pStyle w:val="ListBullet"/>
        <w:spacing w:line="240" w:lineRule="auto"/>
        <w:ind w:left="720"/>
      </w:pPr>
      <w:r>
        <w:rPr>
          <w:lang w:val="hi_IN" w:bidi="hi_IN"/>
        </w:rPr>
      </w:r>
      <w:hyperlink r:id="rId459">
        <w:r>
          <w:rPr>
            <w:lang w:val="hi_IN" w:bidi="hi_IN"/>
          </w:rPr>
          <w:rPr>
            <w:color w:val="0000EE"/>
            <w:u w:val="single"/>
          </w:rPr>
          <w:t>पाठ का परिचय</w:t>
        </w:r>
      </w:hyperlink>
      <w:r>
        <w:rPr>
          <w:lang w:val="hi_IN" w:bidi="hi_IN"/>
        </w:rPr>
        <w:t xml:space="preserve"> (6.6 MB)</w:t>
      </w:r>
      <w:r>
        <w:rPr>
          <w:lang w:val="hi_IN" w:bidi="hi_IN"/>
        </w:rPr>
      </w:r>
    </w:p>
    <w:p>
      <w:pPr>
        <w:pStyle w:val="ListBullet"/>
        <w:spacing w:line="240" w:lineRule="auto"/>
        <w:ind w:left="720"/>
      </w:pPr>
      <w:r>
        <w:rPr>
          <w:lang w:val="hi_IN" w:bidi="hi_IN"/>
        </w:rPr>
      </w:r>
      <w:hyperlink r:id="rId460">
        <w:r>
          <w:rPr>
            <w:lang w:val="hi_IN" w:bidi="hi_IN"/>
          </w:rPr>
          <w:rPr>
            <w:color w:val="0000EE"/>
            <w:u w:val="single"/>
          </w:rPr>
          <w:t>घटनाओं को समझाना</w:t>
        </w:r>
      </w:hyperlink>
      <w:r>
        <w:rPr>
          <w:lang w:val="hi_IN" w:bidi="hi_IN"/>
        </w:rPr>
        <w:t xml:space="preserve"> (3.8 MB)</w:t>
      </w:r>
      <w:r>
        <w:rPr>
          <w:lang w:val="hi_IN" w:bidi="hi_IN"/>
        </w:rPr>
      </w:r>
    </w:p>
    <w:p>
      <w:pPr>
        <w:pStyle w:val="ListBullet"/>
        <w:spacing w:line="240" w:lineRule="auto"/>
        <w:ind w:left="720"/>
      </w:pPr>
      <w:r>
        <w:rPr>
          <w:lang w:val="hi_IN" w:bidi="hi_IN"/>
        </w:rPr>
      </w:r>
      <w:hyperlink r:id="rId461">
        <w:r>
          <w:rPr>
            <w:lang w:val="hi_IN" w:bidi="hi_IN"/>
          </w:rPr>
          <w:rPr>
            <w:color w:val="0000EE"/>
            <w:u w:val="single"/>
          </w:rPr>
          <w:t>पाठ को नाटकीय रूप देना</w:t>
        </w:r>
      </w:hyperlink>
      <w:r>
        <w:rPr>
          <w:lang w:val="hi_IN" w:bidi="hi_IN"/>
        </w:rPr>
        <w:t xml:space="preserve"> (3.5 MB)</w:t>
      </w:r>
      <w:r>
        <w:rPr>
          <w:lang w:val="hi_IN" w:bidi="hi_IN"/>
        </w:rPr>
      </w:r>
    </w:p>
    <w:p>
      <w:pPr>
        <w:pStyle w:val="ListBullet"/>
        <w:spacing w:line="240" w:lineRule="auto"/>
        <w:ind w:left="720"/>
      </w:pPr>
      <w:r>
        <w:rPr>
          <w:lang w:val="hi_IN" w:bidi="hi_IN"/>
        </w:rPr>
      </w:r>
      <w:hyperlink r:id="rId462">
        <w:r>
          <w:rPr>
            <w:lang w:val="hi_IN" w:bidi="hi_IN"/>
          </w:rPr>
          <w:rPr>
            <w:color w:val="0000EE"/>
            <w:u w:val="single"/>
          </w:rPr>
          <w:t>आवश्यक जानकारी</w:t>
        </w:r>
      </w:hyperlink>
      <w:r>
        <w:rPr>
          <w:lang w:val="hi_IN" w:bidi="hi_IN"/>
        </w:rPr>
        <w:t xml:space="preserve"> (2.7 MB)</w:t>
      </w:r>
      <w:r>
        <w:rPr>
          <w:lang w:val="hi_IN" w:bidi="hi_IN"/>
        </w:rPr>
      </w:r>
    </w:p>
    <w:p>
      <w:pPr>
        <w:pStyle w:val="ListBullet"/>
        <w:spacing w:line="240" w:lineRule="auto"/>
        <w:ind w:left="720"/>
      </w:pPr>
      <w:r>
        <w:rPr>
          <w:lang w:val="hi_IN" w:bidi="hi_IN"/>
        </w:rPr>
      </w:r>
      <w:hyperlink r:id="rId463">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13:32–37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13:32–37 को सुनें और अपने मनों में रखें।</w:t>
      </w:r>
    </w:p>
    <w:p>
      <w:pPr/>
      <w:r>
        <w:rPr>
          <w:lang w:val="hi_IN" w:bidi="hi_IN"/>
        </w:rPr>
      </w:r>
      <w:r>
        <w:rPr>
          <w:lang w:val="hi_IN" w:bidi="hi_IN"/>
        </w:rPr>
        <w:t>यदि सम्भव हो तो मरकुस 13:32–37 का ऑडियो संस्करण तीन बार, तीन अलग-अलग अनुवादों में सुनें। उसके बाद, समूह में, निम्नलिखित प्रश्नों पर चर्चा करें:</w:t>
      </w:r>
    </w:p>
    <w:p>
      <w:pPr>
        <w:pStyle w:val="ListNumber"/>
        <w:numPr>
          <w:ilvl w:val="0"/>
          <w:numId w:val="70"/>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यह यीशु के जैतून के पहाड़ के किनारे अपने चारों चेलों को शिक्षा देने का आखिरी, या अंतिम हिस्सा है। यीशु और ये 4 चेले जैतून के पहाड़ के किनारे बैठे हैं जहाँ से वे मंदिर की इमारतें को देख सकते हैं। दूसरे चेले भी जैतून के पहाड़ के किनारे हैं, लेकिन थोड़ी दूरी पर हैं जहाँ वे नहीं सुन सकते कि यीशु क्या कह रहा है। यीशु पतरस, अन्द्रियास, याकूब, और यूहन्ना को बता रहा है कि मनुष्य के पुत्र के महिमा में आने से पहले क्या घटित होगा। अब यीशु इन चारों चेलों को बताता है कि इस घटना का इंतजार करते हुए उन्हें क्या करना है। यीशु अपने चेलों को यह जोर देकर बताता है कि उन्हें चौकस रहना चाहिए-या ध्यान से देखना चाहिए कि परमेश्वर के संसार का न्याय करने से पहले यीशु कब वापस आएगा। यह कोई नई जानकारी नहीं है। अपनी सेवकाई में पहले भी यीशु ने चेलों से कहा था कि मनुष्य का पुत्र, या वह स्वयं एक दिन वापस आएगा। यह भाग एक कथा है।</w:t>
      </w:r>
    </w:p>
    <w:p>
      <w:pPr/>
      <w:r>
        <w:rPr>
          <w:lang w:val="hi_IN" w:bidi="hi_IN"/>
        </w:rPr>
      </w:r>
      <w:r>
        <w:rPr>
          <w:lang w:val="hi_IN" w:bidi="hi_IN"/>
        </w:rPr>
        <w:t>यहाँ रुकें और अपनी अनुवाद करने वाली टीम को जैतून के पहाड़ का चित्र दिखाएँ। इस रिकॉर्डिंग को यहाँ रोकें।</w:t>
      </w:r>
    </w:p>
    <w:p>
      <w:pPr/>
      <w:r>
        <w:rPr>
          <w:lang w:val="hi_IN" w:bidi="hi_IN"/>
        </w:rPr>
      </w:r>
      <w:r>
        <w:rPr>
          <w:lang w:val="hi_IN" w:bidi="hi_IN"/>
        </w:rPr>
        <w:t>जब यीशु शिक्षा दे रहा था, तो उसने चेलों को वे चिन्ह बताए जो यह दिखाते हैं कि यीशु के वापस आने का समय निकट है। यीशु चेलों को बता रहा था कि जब ये घटनाएँ होने लगें तो क्या होगा और उन्हें क्या करना चाहिए। यीशु चेलों को आने वाले कष्ट के लिए तैयार करने की कोशिश कर रहा था। अब शिक्षा के इस बिंदु पर, यीशु इस विषय बदल देता है। ये निर्देश शिक्षा के लहजे को बदल देते हैं। यीशु शिक्षा के इस हिस्से की शुरुआत करने के लिए "परन्तु" शब्द का उपयोग करके इस बदलाव को दर्शाता है।</w:t>
      </w:r>
    </w:p>
    <w:p>
      <w:pPr/>
      <w:r>
        <w:rPr>
          <w:lang w:val="hi_IN" w:bidi="hi_IN"/>
        </w:rPr>
      </w:r>
      <w:r>
        <w:rPr>
          <w:lang w:val="hi_IN" w:bidi="hi_IN"/>
        </w:rPr>
        <w:t>फिर यीशु चेलों से कहता है कि कोई भी, स्वर्गदूत और यहाँ तक कि स्वयं पुत्र (यीशु) भी उस समय या दिन को नहीं जानता जब वह वापस आएगा। जब यीशु "पुत्र" कहता है, तो वह परमेश्वर के पुत्र या यीशु, स्वयं को संदर्भित कर रहा है।</w:t>
      </w:r>
    </w:p>
    <w:p>
      <w:pPr/>
      <w:r>
        <w:rPr>
          <w:lang w:val="hi_IN" w:bidi="hi_IN"/>
        </w:rPr>
      </w:r>
      <w:r>
        <w:rPr>
          <w:lang w:val="hi_IN" w:bidi="hi_IN"/>
        </w:rPr>
        <w:t>यहाँ रुकें और किसी ऐसे व्यक्ति के बारे में कहानी सुनाएँ जो एक पुत्र है। पुत्र की उपाधि का अक्सर उपयोग करें। यह व्यक्ति अपने माता-पिता का पुत्र है। वह गाँव का पुत्र है। यदि वह एक किसान है, तो वह मिट्टी का पुत्र है। उन सभी अलग-अलग तरीकों से सोचने की कोशिश करें कि यह व्यक्ति एक पुत्र है। यदि आपके पास पुत्र के लिए एक से अधिक शब्द हैं, तो ध्यान दें कि उसकी माता के पुत्र और मिट्टी के पुत्र के लिए कौन सा शब्द उपयोग किया गया है। इस रिकॉर्डिंग को यहाँ रोकें।</w:t>
      </w:r>
    </w:p>
    <w:p>
      <w:pPr/>
      <w:r>
        <w:rPr>
          <w:lang w:val="hi_IN" w:bidi="hi_IN"/>
        </w:rPr>
      </w:r>
      <w:r>
        <w:rPr>
          <w:lang w:val="hi_IN" w:bidi="hi_IN"/>
        </w:rPr>
        <w:t>केवल परमेश्वर ही जानता है कि पुत्र (यीशु) कब वापस आएगा। अब, क्योंकि हम उस दिन या उस घड़ी को नहीं जानते जब यीशु वापस आएगा, इसलिए यीशु कहता है कि सबसे महत्वपूर्ण बात यह है कि हम चौकस रहें, या वह काम करें जो उसने हमें करने के लिए कहा है। "उस दिन या उस घड़ी" पुराने नियम के समान शब्दों का उपयोग करता है जब परमेश्वर कहता है कि वह संसार का न्याय करने के लिए वापस आएगा। यीशु ने इस शिक्षा के शुरूआती हिस्से में कहा था कि जब परमेश्वर संसार का न्याय करने के लिए वापस आएगा तो यीशु भी महिमा में वापस आएगा। यह बहुत महत्वपूर्ण है कि हम ध्यान से देखें और बेकार की बातों से ध्यान भटकाए बिना उन कामों को करें जिन्हें करने के लिए परमेश्वर ने हमें कहा है।</w:t>
      </w:r>
    </w:p>
    <w:p>
      <w:pPr/>
      <w:r>
        <w:rPr>
          <w:lang w:val="hi_IN" w:bidi="hi_IN"/>
        </w:rPr>
      </w:r>
      <w:r>
        <w:rPr>
          <w:lang w:val="hi_IN" w:bidi="hi_IN"/>
        </w:rPr>
        <w:t>यहाँ रुकें और अनुवाद करने वाली टीम में चर्चा करें: क्या आपकी संस्कृति में संसार के अंत के बारे में कहानियाँ हैं? उन कहानियों या वाक्यांशों के उदाहरण साझा करें जिनका उपयोग आप समय के अंत के बारे में बात करने के लिए करते हैं। ध्यान दें कि क्या समय के अंत के बारे में बात करने का कोई खास तरीका या भाषा है। इस रिकॉर्डिंग को यहाँ रोकें।</w:t>
      </w:r>
    </w:p>
    <w:p>
      <w:pPr/>
      <w:r>
        <w:rPr>
          <w:lang w:val="hi_IN" w:bidi="hi_IN"/>
        </w:rPr>
      </w:r>
      <w:r>
        <w:rPr>
          <w:lang w:val="hi_IN" w:bidi="hi_IN"/>
        </w:rPr>
        <w:t>जब यीशु शिक्षा देना जारी रखता है, तो वह जागते रहने के महत्व पर जोर देना चाहता है, इसलिए वह एक दृष्टान्त या कहानी साझा करता है जिसमें एक शिक्षा होती है। यीशु इस कहानी की शुरुआत यह कहकर करता है, "यह उस मनुष्य की सी दशा है..." यह दृष्टान्त उस समय के रोजमर्रा के जीवन पर आधारित है। यीशु एक ऐसे व्यक्ति के बारे में बताता है जो अपने दासों को घर की जिम्मेदारी देकर, एक लंबी यात्रा पर चला जाता है। उसके दासों को अभी भी घर को साफ रखने और ठीक से चलाने के लिए काम करना होगा। घर के दरवाजे या फाटक पर द्वारपाल या पहरेदार को अभी भी चोरों और दुश्मनों को बाहर रखने का काम करना होगा।</w:t>
      </w:r>
    </w:p>
    <w:p>
      <w:pPr/>
      <w:r>
        <w:rPr>
          <w:lang w:val="hi_IN" w:bidi="hi_IN"/>
        </w:rPr>
      </w:r>
      <w:r>
        <w:rPr>
          <w:lang w:val="hi_IN" w:bidi="hi_IN"/>
        </w:rPr>
        <w:t>यहाँ रुकें और चर्चा करें: एक ऐसी कहानी बताएँ जिसमें एक व्यक्ति बात कर रहा हो या शिक्षा दे रहा हो, और जो वह कह रहा है, उसे स्पष्ट करने के लिए वह एक कहानी भी सुनाता हो। जब यीशु एक कहानी सुनाता है, तो वह कहता है, "यह उस मनुष्य की सी दशा है..." और फिर वह कहानी सुनाता है। अब अपने कहानीकार को सुनें। यह व्यक्ति उस कहानी को कैसे प्रस्तुत करता है जो शिक्षा को स्पष्ट करने के लिए उपयोग की जा रही है? इस रिकॉर्डिंग को यहाँ रोकें।</w:t>
      </w:r>
    </w:p>
    <w:p>
      <w:pPr/>
      <w:r>
        <w:rPr>
          <w:lang w:val="hi_IN" w:bidi="hi_IN"/>
        </w:rPr>
      </w:r>
      <w:r>
        <w:rPr>
          <w:lang w:val="hi_IN" w:bidi="hi_IN"/>
        </w:rPr>
        <w:t>फिर यीशु चेलों से बात करते हुए कहता है कि तुम्हें जागते रहना चाहिए क्योंकि वह किसी भी समय-यहाँ तक कि रात में भी वापस आ सकता है! यीशु रात का समय दिखाने के लिए रोमी तरीके का उल्लेख कर रहा है। रोमी लोगों ने रात को 4 "पहरों" में बाँटा था। यीशु ने शाम के पहर (6 से 9 बजे), आधी रात (12 से 3 बजे), भोर के समय (3 से 6 बजे) जब मुर्गा बांग देता है, और सुबह के समय (6 से 9 बजे) के बारे में बात की। मरकुस के श्रोता यह समझ गए होंगे कि यह कहानी उनके लिए महत्वपूर्ण है, क्योंकि यह उनके अपने सांस्कृतिक संदर्भ पर आधारित है।</w:t>
      </w:r>
    </w:p>
    <w:p>
      <w:pPr/>
      <w:r>
        <w:rPr>
          <w:lang w:val="hi_IN" w:bidi="hi_IN"/>
        </w:rPr>
      </w:r>
      <w:r>
        <w:rPr>
          <w:lang w:val="hi_IN" w:bidi="hi_IN"/>
        </w:rPr>
        <w:t>यहाँ रुकें और अनुवाद करने वाली टीम में चर्चा करें: आपकी संस्कृति दिन के हिस्सों को कैसे बाँटती है? इस रिकॉर्डिंग को यहाँ रोकें।</w:t>
      </w:r>
    </w:p>
    <w:p>
      <w:pPr/>
      <w:r>
        <w:rPr>
          <w:lang w:val="hi_IN" w:bidi="hi_IN"/>
        </w:rPr>
      </w:r>
      <w:r>
        <w:rPr>
          <w:lang w:val="hi_IN" w:bidi="hi_IN"/>
        </w:rPr>
        <w:t>सोने मत जाना! या ऐसा न हो कि यीशु तुम्हें सोता हुआ पाए! यीशु यह नहीं कह रहा था कि लोग सो नहीं सकते। यीशु कह रहा था कि हमें चौकस रहना है और उसके दिए गए कामों को करना है जब तक कि वह वापस न आ जाए। सोते हुए पकड़े जाने का मतलब है कि आप बिना तैयारी के पकड़े जाते हैं। हमें खाली नहीं बैठना चाहिए या आलसी होकर उसके वापस आने का इंतजार नहीं करना चाहिए।</w:t>
      </w:r>
    </w:p>
    <w:p>
      <w:pPr/>
      <w:r>
        <w:rPr>
          <w:lang w:val="hi_IN" w:bidi="hi_IN"/>
        </w:rPr>
      </w:r>
      <w:r>
        <w:rPr>
          <w:lang w:val="hi_IN" w:bidi="hi_IN"/>
        </w:rPr>
        <w:t>यहाँ रुकें और अनुवाद करने वाली टीम में चर्चा करें: उन समयों की कहानियाँ साझा करें जब आपने या आपके किसी जानने वाले ने आपके दूर होने पर किसी के लिए काम छोड़ दिया हो। आप उनसे कैसे बात करते हैं ताकि आप उन्हें अपना काम करने या आपके घर की रखवाली करने के लिए कह सकें? इस रिकॉर्डिंग को यहाँ रोकें।</w:t>
      </w:r>
    </w:p>
    <w:p>
      <w:pPr/>
      <w:r>
        <w:rPr>
          <w:lang w:val="hi_IN" w:bidi="hi_IN"/>
        </w:rPr>
      </w:r>
      <w:r>
        <w:rPr>
          <w:lang w:val="hi_IN" w:bidi="hi_IN"/>
        </w:rPr>
        <w:t>यीशु अपने चेलों को यह याद दिलाकर इस शिक्षा को समाप्त करता है कि चौकस रहने और न सोने की आज्ञा केवल चेलों के लिए नहीं, बल्कि सबके लिए है। यीशु कह रहा था, "तुम्हें तैयार रहना चाहिए।" यीशु के आगमन के लिए बिना तैयारी के न रहो।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13:32–37 का ऑडियो संस्करण सबसे आसानी से समझ आने वाले अनुवाद में सुनें।</w:t>
      </w:r>
    </w:p>
    <w:p>
      <w:pPr/>
      <w:r>
        <w:rPr>
          <w:lang w:val="hi_IN" w:bidi="hi_IN"/>
        </w:rPr>
      </w:r>
      <w:r>
        <w:rPr>
          <w:lang w:val="hi_IN" w:bidi="hi_IN"/>
        </w:rPr>
        <w:t>इस चरण में, समूह इस भाग के दृश्यों, पात्रों और परिवेश को परिभाषित करेगा। उसके बाद समूह इस भाग को अभिनय के रूप में प्रस्तुत करेगा।</w:t>
      </w:r>
    </w:p>
    <w:p>
      <w:pPr/>
      <w:r>
        <w:rPr>
          <w:lang w:val="hi_IN" w:bidi="hi_IN"/>
        </w:rPr>
      </w:r>
      <w:r>
        <w:rPr>
          <w:lang w:val="hi_IN" w:bidi="hi_IN"/>
        </w:rPr>
        <w:t>इस कहानी में केवल एक ही दृश्य है, लेकिन यीशु उस दृश्य में एक छोटा सा दृष्टान्त सुनाता है।</w:t>
      </w:r>
    </w:p>
    <w:p>
      <w:pPr/>
      <w:r>
        <w:rPr>
          <w:lang w:val="hi_IN" w:bidi="hi_IN"/>
        </w:rPr>
      </w:r>
      <w:r>
        <w:rPr>
          <w:b/>
          <w:lang w:val="hi_IN" w:bidi="hi_IN"/>
        </w:rPr>
        <w:t>इस दृश्य</w:t>
      </w:r>
      <w:r>
        <w:rPr>
          <w:lang w:val="hi_IN" w:bidi="hi_IN"/>
        </w:rPr>
        <w:t xml:space="preserve"> के परिचय में, यीशु इस बात पर जोर देता है कि कोई भी उस समय को नहीं जानता कि वह कब वापस आएगा। यीशु लोगों से कहता है कि चौकस रहें और उस समय के लिए जागते रहें। फिर यीशु एक छोटी सी कहानी सुनाता है। उसके बाद यीशु अपने चेलों को फिर से चेतावनी देता है कि जागते रहो और वही करो, जो उसने उनसे करने को कहा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(लेकिन पतरस, याकूब, यूहन्ना, और अन्द्रियास अकेले में उससे बात कर रहे हैं और बाकी चेले कुछ दूरी पर हैं)</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पिता परमेश्वर</w:t>
      </w:r>
    </w:p>
    <w:p>
      <w:pPr>
        <w:pStyle w:val="ListBullet"/>
        <w:spacing w:line="240" w:lineRule="auto"/>
        <w:ind w:left="720"/>
      </w:pPr>
      <w:r>
        <w:rPr>
          <w:lang w:val="hi_IN" w:bidi="hi_IN"/>
        </w:rPr>
      </w:r>
      <w:r>
        <w:rPr>
          <w:lang w:val="hi_IN" w:bidi="hi_IN"/>
        </w:rPr>
        <w:t>वह व्यक्ति जो दूर जा रहा है</w:t>
      </w:r>
    </w:p>
    <w:p>
      <w:pPr>
        <w:pStyle w:val="ListBullet"/>
        <w:spacing w:line="240" w:lineRule="auto"/>
        <w:ind w:left="720"/>
      </w:pPr>
      <w:r>
        <w:rPr>
          <w:lang w:val="hi_IN" w:bidi="hi_IN"/>
        </w:rPr>
      </w:r>
      <w:r>
        <w:rPr>
          <w:lang w:val="hi_IN" w:bidi="hi_IN"/>
        </w:rPr>
        <w:t>उस व्यक्ति के दास</w:t>
      </w:r>
    </w:p>
    <w:p>
      <w:pPr>
        <w:pStyle w:val="ListBullet"/>
        <w:spacing w:line="240" w:lineRule="auto"/>
        <w:ind w:left="720"/>
      </w:pPr>
      <w:r>
        <w:rPr>
          <w:lang w:val="hi_IN" w:bidi="hi_IN"/>
        </w:rPr>
      </w:r>
      <w:r>
        <w:rPr>
          <w:lang w:val="hi_IN" w:bidi="hi_IN"/>
        </w:rPr>
        <w:t>उस व्यक्ति का द्वारपाल</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यीशु इस शिक्षा की शुरुआत "परन्तु" शब्द से करता है जो विषय में या शिक्षा की दिशा में बदलाव को दर्शाता है।</w:t>
      </w:r>
    </w:p>
    <w:p>
      <w:pPr/>
      <w:r>
        <w:rPr>
          <w:lang w:val="hi_IN" w:bidi="hi_IN"/>
        </w:rPr>
      </w:r>
      <w:r>
        <w:rPr>
          <w:lang w:val="hi_IN" w:bidi="hi_IN"/>
        </w:rPr>
        <w:t>यहाँ रुकें और एक कहानी सुनाएँ। एक ऐसे शिक्षक के बारे में कहानी सुनाएँ जो किसी काम के बारे में महत्वपूर्ण निर्देश दे रहा है। फिर वह शिक्षक छात्रों को यह बताना शुरू करता है कि उन्हें क्या करना चाहिए। जब कहानीकार बात करे, तो उस शब्द या शब्दों को सुनें जो यह दर्शाते हों कि उस शिक्षक ने शिक्षा का ध्यान बदल दिया है। इस रिकॉर्डिंग को यहाँ रोकें।</w:t>
      </w:r>
    </w:p>
    <w:p>
      <w:pPr/>
      <w:r>
        <w:rPr>
          <w:lang w:val="hi_IN" w:bidi="hi_IN"/>
        </w:rPr>
      </w:r>
      <w:r>
        <w:rPr>
          <w:lang w:val="hi_IN" w:bidi="hi_IN"/>
        </w:rPr>
        <w:t>"परन्तु" या "लेकिन" शब्द का उपयोग दर्शाता है कि यीशु पिछली घटनाओं, जो संसार की कठिन घटनाएँ हैं, और फिर यीशु के एक दिन वापस आने की इस नई घटना के बीच एक अंतर स्पष्ट कर रहा है। यीशु चेलों से कहता है कि कोई भी, स्वर्गदूत और पुत्र (या स्वयं यीशु) भी उस समय या दिन को नहीं जानता कि वह कब वापस आएगा। केवल परमेश्वर पिता ही उस समय को जानता है। यीशु चेलों से कहता है कि क्योंकि कोई भी उस घड़ी को नहीं जानता, इसलिए उन्हें हर समय चौकस और तैयार रहना चाहिए। यीशु कहता है, "जागते रहो!" यह इस बात को कहने का एक और तरीका है कि चेलों को चौकस रहना चाहिए। पहरे पर खड़ा सैनिक या पुलिसकर्मी-हमेशा किसी ऐसे संकेत की खोज में रहता है जिस पर उसे ध्यान देने की जरूरत है। यीशु चेलों से कह रहा है कि सैनिकों या पुलिसकर्मियों की तरह बनो।</w:t>
      </w:r>
    </w:p>
    <w:p>
      <w:pPr/>
      <w:r>
        <w:rPr>
          <w:lang w:val="hi_IN" w:bidi="hi_IN"/>
        </w:rPr>
      </w:r>
      <w:r>
        <w:rPr>
          <w:lang w:val="hi_IN" w:bidi="hi_IN"/>
        </w:rPr>
        <w:t>यह याद रखना महत्वपूर्ण है कि यीशु "</w:t>
      </w:r>
      <w:r>
        <w:rPr>
          <w:i/>
          <w:lang w:val="hi_IN" w:bidi="hi_IN"/>
        </w:rPr>
        <w:t>उस</w:t>
      </w:r>
      <w:r>
        <w:rPr>
          <w:lang w:val="hi_IN" w:bidi="hi_IN"/>
        </w:rPr>
        <w:t xml:space="preserve"> दिन या उस घड़ी" पर जोर देता है, जो न्याय के दिन का संदर्भ है जिसका इंतजार हर यहूदी व्यक्ति कर रहा था।</w:t>
      </w:r>
    </w:p>
    <w:p>
      <w:pPr/>
      <w:r>
        <w:rPr>
          <w:lang w:val="hi_IN" w:bidi="hi_IN"/>
        </w:rPr>
      </w:r>
      <w:r>
        <w:rPr>
          <w:lang w:val="hi_IN" w:bidi="hi_IN"/>
        </w:rPr>
        <w:t>चेलों को जागते रहने के लिए कहने के बाद, यीशु उन्हें एक छोटी सी कहानी सुनाता है। यीशु इस छोटे से दृष्टान्त की शुरुआत यह कहकर करता है, "यह उस मनुष्य की सी दशा है..." यीशु कह रहा है कि उसके वापस आने का इंतजार करना उस मनुष्य के समान है जो अपने दासों को अपने घर की देखभाल और रखवाली करने के लिए छोड़ जाता है।</w:t>
      </w:r>
    </w:p>
    <w:p>
      <w:pPr/>
      <w:r>
        <w:rPr>
          <w:lang w:val="hi_IN" w:bidi="hi_IN"/>
        </w:rPr>
      </w:r>
      <w:r>
        <w:rPr>
          <w:lang w:val="hi_IN" w:bidi="hi_IN"/>
        </w:rPr>
        <w:t>यह याद रखना महत्वपूर्ण है कि यीशु चौकस रहने-या सतर्क रहने-और उन कामों को करते रहने के बारे में बात कर रहा है जो यीशु ने उनसे करने के लिए कहा था। ध्यान दें कि इस कहानी में हर व्यक्ति के पास एक खास काम है-जो दूसरों का नहीं, बल्कि उसी का काम है। यीशु ने समय बताने के लिए सामान्य रोमी तरीके का उपयोग किया, यह समझाने के लिए कि वह किसी भी समय वापस आ सकता है। यीशु ने रात के 4 अलग-अलग समयों का उल्लेख किया।</w:t>
      </w:r>
    </w:p>
    <w:p>
      <w:pPr/>
      <w:r>
        <w:rPr>
          <w:lang w:val="hi_IN" w:bidi="hi_IN"/>
        </w:rPr>
      </w:r>
      <w:r>
        <w:rPr>
          <w:lang w:val="hi_IN" w:bidi="hi_IN"/>
        </w:rPr>
        <w:t>यहाँ रुकें और चर्चा करें: इस बारे में बात करें कि आपकी संस्कृति में समय कैसे बताया जाता है। यह निर्णय लें कि इन समयों के लिए आप कौन सा सामान्य शब्द उपयोग करेंगे। इस रिकॉर्डिंग को यहाँ रोकें।</w:t>
      </w:r>
    </w:p>
    <w:p>
      <w:pPr/>
      <w:r>
        <w:rPr>
          <w:lang w:val="hi_IN" w:bidi="hi_IN"/>
        </w:rPr>
      </w:r>
      <w:r>
        <w:rPr>
          <w:lang w:val="hi_IN" w:bidi="hi_IN"/>
        </w:rPr>
        <w:t>यह छोटी सी कहानी सुनाने के बाद, यीशु कहता है कि वह केवल अपने चेलों से नहीं, बल्कि सब लोगों से कह रहा है कि जागते रहो और उसकी वापसी के लिए चौकस रहो। हम आलसी होकर यीशु की वापसी का इंतजार नहीं करते। जब हम इंतजार करें, तो हमें सक्रिय रूप से इंतजार करते हुए उन कामों को करते रहना है, जो उसने हमें करने के लिए सौंपे हैं।</w:t>
      </w:r>
    </w:p>
    <w:p>
      <w:pPr/>
      <w:r>
        <w:rPr>
          <w:lang w:val="hi_IN" w:bidi="hi_IN"/>
        </w:rPr>
      </w:r>
      <w:r>
        <w:rPr>
          <w:lang w:val="hi_IN" w:bidi="hi_IN"/>
        </w:rPr>
        <w:t>अब, समूह को इस भाग और उसमें होने वाली घटनाओं को दृश्य के रूप में प्रस्तुत करने के लिए कथापट बनाना चाहिए, चित्र बनाना चाहिए,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13:32–37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(लेकिन पतरस, याकूब, यूहन्ना, और अन्द्रियास अकेले में उससे बात कर रहे हैं और बाकी चेले कुछ दूरी पर हैं)</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पिता परमेश्वर</w:t>
      </w:r>
    </w:p>
    <w:p>
      <w:pPr>
        <w:pStyle w:val="ListBullet"/>
        <w:spacing w:line="240" w:lineRule="auto"/>
        <w:ind w:left="720"/>
      </w:pPr>
      <w:r>
        <w:rPr>
          <w:lang w:val="hi_IN" w:bidi="hi_IN"/>
        </w:rPr>
      </w:r>
      <w:r>
        <w:rPr>
          <w:lang w:val="hi_IN" w:bidi="hi_IN"/>
        </w:rPr>
        <w:t>उस घर का मालिक जो दूर जा रहा है</w:t>
      </w:r>
    </w:p>
    <w:p>
      <w:pPr>
        <w:pStyle w:val="ListBullet"/>
        <w:spacing w:line="240" w:lineRule="auto"/>
        <w:ind w:left="720"/>
      </w:pPr>
      <w:r>
        <w:rPr>
          <w:lang w:val="hi_IN" w:bidi="hi_IN"/>
        </w:rPr>
      </w:r>
      <w:r>
        <w:rPr>
          <w:lang w:val="hi_IN" w:bidi="hi_IN"/>
        </w:rPr>
        <w:t>उस व्यक्ति के दास</w:t>
      </w:r>
    </w:p>
    <w:p>
      <w:pPr>
        <w:pStyle w:val="ListBullet"/>
        <w:spacing w:line="240" w:lineRule="auto"/>
        <w:ind w:left="720"/>
      </w:pPr>
      <w:r>
        <w:rPr>
          <w:lang w:val="hi_IN" w:bidi="hi_IN"/>
        </w:rPr>
      </w:r>
      <w:r>
        <w:rPr>
          <w:lang w:val="hi_IN" w:bidi="hi_IN"/>
        </w:rPr>
        <w:t>उस व्यक्ति का द्वारपाल</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इस भाग का अभिनय दूसरी बार करे। इस नाटक में कुछ जगहों पर, अभिनय को रोककर उस पात्र को निभाने वाले व्यक्ति से पूछें "आप क्या महसूस कर रहे हैं या क्या सोच रहे हैं?" जो व्यक्ति उस पात्र का अभिनय कर रहा है, उसे यह उत्तर देना चाहिए कि यदि वह उस पात्र की जगह होता, तो वह क्या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अभिनय के उदाहरण और सम्भावित उत्तर निम्नलिखित हैं।</w:t>
      </w:r>
    </w:p>
    <w:p>
      <w:pPr/>
      <w:r>
        <w:rPr>
          <w:lang w:val="hi_IN" w:bidi="hi_IN"/>
        </w:rPr>
      </w:r>
      <w:r>
        <w:rPr>
          <w:lang w:val="hi_IN" w:bidi="hi_IN"/>
        </w:rPr>
        <w:t>यीशु और उसके चारों चेले अभी भी पहाड़ के किनारे बैठे हैं। दूसरे चेले थोड़ी दूरी पर बैठे हैं जहाँ वे यीशु को बोलते हुए नहीं सुन सकते। यीशु शिक्षा देना जारी रखता है। यीशु इस विषय को बदलकर कहता है, "</w:t>
      </w:r>
      <w:r>
        <w:rPr>
          <w:i/>
          <w:lang w:val="hi_IN" w:bidi="hi_IN"/>
        </w:rPr>
        <w:t>लेकिन</w:t>
      </w:r>
      <w:r>
        <w:rPr>
          <w:lang w:val="hi_IN" w:bidi="hi_IN"/>
        </w:rPr>
        <w:t xml:space="preserve"> उस दिन या उस घड़ी को कोई नहीं जानता।" यीशु उनका उल्लेख करता है जो नहीं जानते कि वह कब वापस आएगा-न स्वर्ग के दूत और न स्वयं पुत्र, परन्तु केवल परमेश्वर पिता जानता है। "इसलिये जागते रहो! चौकस रहो! तुम नहीं जानते कि वह समय कब आएगा!"</w:t>
      </w:r>
    </w:p>
    <w:p>
      <w:pPr/>
      <w:r>
        <w:rPr>
          <w:lang w:val="hi_IN" w:bidi="hi_IN"/>
        </w:rPr>
      </w:r>
      <w:r>
        <w:rPr>
          <w:lang w:val="hi_IN" w:bidi="hi_IN"/>
        </w:rPr>
        <w:t>इस कार्य को रोकें: चेलों से पूछें, "आप कैसा महसूस कर रहे हैं?" शायद आप इस तरह के उत्तर सुनें, "मैं उलझन में हूँ। यीशु को स्वयं मालूम होना चाहिए कि वह कब वापस आएगा! मैं अभी भी यह नहीं समझ पा रहा हूँ कि यीशु कहाँ जा रहा है या क्यों जा रहा है।" या, "ऐसा कैसे हो सकता है कि यीशु को वह समय न मालूम हो परन्तु उसके बारे में इतना अधिक मालूम हो?" या, "मैं डरा हुआ हूँ-मुझे कैसे पता चलेगा कि मैं चौकस हूँ? अगर मैं चौकस न रहा तो क्या होगा?" अभिनय को जारी रखें।</w:t>
      </w:r>
    </w:p>
    <w:p>
      <w:pPr/>
      <w:r>
        <w:rPr>
          <w:lang w:val="hi_IN" w:bidi="hi_IN"/>
        </w:rPr>
      </w:r>
      <w:r>
        <w:rPr>
          <w:lang w:val="hi_IN" w:bidi="hi_IN"/>
        </w:rPr>
        <w:t>यीशु एक छोटी कहानी सुनाकर अपनी बात जारी रखता है, जिसे दृष्टान्त कहते हैं। यीशु कहता है, "यह ऐसा है जैसे कोई व्यक्ति कहीं दूर जा रहा है। वह अपने दासों को जिम्मेदारी सौंपता है, और हर एक को एक काम देकर अपने घर से चला जाता है। वह दरवाजे या फाटक पर घर की पहरेदारी करने वाले से कहता है कि वह जागता रहे और घर की रखवाली करे।"</w:t>
      </w:r>
    </w:p>
    <w:p>
      <w:pPr/>
      <w:r>
        <w:rPr>
          <w:lang w:val="hi_IN" w:bidi="hi_IN"/>
        </w:rPr>
      </w:r>
      <w:r>
        <w:rPr>
          <w:lang w:val="hi_IN" w:bidi="hi_IN"/>
        </w:rPr>
        <w:t>इस कार्य को रोकें: चेलों से पूछें, "आप कैसा महसूस कर रहे हैं?" शायद आप इस तरह की बातें सुनें, "क्या हम ऐसे दास हैं जिन्हें वह अपने घर की जिम्मेदारी सौंपकर चला जाएगा? मुझे लगता है इसका मतलब है कि हम में से हर एक को अलग काम सौंपा जाएगा। मैं जानना चाहता हूँ कि मेरा काम क्या होगा।" या, "मैं बहुत परेशान हूँ।" या, "मैं जानना चाहता हूँ कि 'जागते रहो' से यीशु का असल में क्या मतलब है।" अभिनय को जारी रखें।</w:t>
      </w:r>
    </w:p>
    <w:p>
      <w:pPr/>
      <w:r>
        <w:rPr>
          <w:lang w:val="hi_IN" w:bidi="hi_IN"/>
        </w:rPr>
      </w:r>
      <w:r>
        <w:rPr>
          <w:lang w:val="hi_IN" w:bidi="hi_IN"/>
        </w:rPr>
        <w:t>यीशु अपने छोटे से दृष्टान्त का सार बताता है: "इसलिये जागते रहो! तुम नहीं जानते कि मालिक कब वापस आएगा। हो सकता है शाम को, या आधी रात को, या सुबह जब मुर्गा बाँग देता है, या भोर में जब सूरज निकलता है। लेकिन सो मत जाना! अपने काम छोड़ मत देना! मैं तुम से यह दृढ़ता से कहता हूँ: मेरे आने का इंतजार करना! इसकी उम्मीद रखना!"</w:t>
      </w:r>
    </w:p>
    <w:p>
      <w:pPr/>
      <w:r>
        <w:rPr>
          <w:lang w:val="hi_IN" w:bidi="hi_IN"/>
        </w:rPr>
      </w:r>
      <w:r>
        <w:rPr>
          <w:lang w:val="hi_IN" w:bidi="hi_IN"/>
        </w:rPr>
        <w:t>इस कार्य को रोकें: यीशु से पूछें, "आप कैसा महसूस कर रहे हैं?" शायद आप इस तरह की बातें सुनें, "मुझे आशा है कि वे सोएँगे नहीं और मेरा इंतजार करना नहीं छोड़ेंगे," या, "मैंने उन्हें चेतावनी दी है और जो कुछ उन्हें जानना चाहिए, वह सिखाया है। मुझे आशा है कि मेरे जाने के बाद वे इसे याद रखेंगे। मुझे लगता है कि वे समझ रहे हैं कि यह गम्भीर बात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13:32–37 का ऑडियो संस्करण सबसे आसानी से समझ आने वाले अनुवाद में सुनें।</w:t>
      </w:r>
    </w:p>
    <w:p>
      <w:pPr/>
      <w:r>
        <w:rPr>
          <w:lang w:val="hi_IN" w:bidi="hi_IN"/>
        </w:rPr>
      </w:r>
      <w:r>
        <w:rPr>
          <w:lang w:val="hi_IN" w:bidi="hi_IN"/>
        </w:rPr>
        <w:t xml:space="preserve">यीशु चेलों को उस कष्ट या कठिन समयों के बारे में बता रहा है जो इस बात के चिन्ह होंगे कि वह आने वाला है। अब, यीशु उस शिक्षा को बदलकर </w:t>
      </w:r>
      <w:r>
        <w:rPr>
          <w:b/>
          <w:lang w:val="hi_IN" w:bidi="hi_IN"/>
        </w:rPr>
        <w:t>उस दिन</w:t>
      </w:r>
      <w:r>
        <w:rPr>
          <w:lang w:val="hi_IN" w:bidi="hi_IN"/>
        </w:rPr>
        <w:t xml:space="preserve"> या </w:t>
      </w:r>
      <w:r>
        <w:rPr>
          <w:b/>
          <w:lang w:val="hi_IN" w:bidi="hi_IN"/>
        </w:rPr>
        <w:t>उस घड़ी</w:t>
      </w:r>
      <w:r>
        <w:rPr>
          <w:lang w:val="hi_IN" w:bidi="hi_IN"/>
        </w:rPr>
        <w:t xml:space="preserve"> के बारे में बात करता है जब वह वापस आएगा। उस दिन या उस घड़ी को पुराने नियम में प्रभु के दिन या अंतिम न्याय के दिन के रूप में बताया गया है। नये नियम में, न्याय के इस दिन में यीशु का महिमा और सामर्थ्य के साथ वापस आना शामिल है। "उस घड़ी" उस सही समय को दर्शाता है जब वह वापस आएगा।</w:t>
      </w:r>
    </w:p>
    <w:p>
      <w:pPr/>
      <w:r>
        <w:rPr>
          <w:lang w:val="hi_IN" w:bidi="hi_IN"/>
        </w:rPr>
      </w:r>
      <w:r>
        <w:rPr>
          <w:b/>
          <w:lang w:val="hi_IN" w:bidi="hi_IN"/>
        </w:rPr>
        <w:t>स्वर्ग</w:t>
      </w:r>
      <w:r>
        <w:rPr>
          <w:lang w:val="hi_IN" w:bidi="hi_IN"/>
        </w:rPr>
        <w:t xml:space="preserve">, जहाँ परमेश्वर रहता है, वहाँ के </w:t>
      </w:r>
      <w:r>
        <w:rPr>
          <w:b/>
          <w:lang w:val="hi_IN" w:bidi="hi_IN"/>
        </w:rPr>
        <w:t>दूत</w:t>
      </w:r>
      <w:r>
        <w:rPr>
          <w:lang w:val="hi_IN" w:bidi="hi_IN"/>
        </w:rPr>
        <w:t xml:space="preserve"> भी नहीं जानते कि यीशु कब वापस आएगा। स्वर्ग और दूतों का अनुवाद उसी तरह करें जैसे आपने पहले किया है, और याद रखें कि </w:t>
      </w:r>
      <w:hyperlink r:id="rId28">
        <w:r>
          <w:rPr>
            <w:lang w:val="hi_IN" w:bidi="hi_IN"/>
          </w:rPr>
          <w:rPr>
            <w:color w:val="0000EE"/>
            <w:u w:val="single"/>
          </w:rPr>
          <w:t>दूत</w:t>
        </w:r>
      </w:hyperlink>
      <w:r>
        <w:rPr>
          <w:lang w:val="hi_IN" w:bidi="hi_IN"/>
        </w:rPr>
        <w:t xml:space="preserve"> और </w:t>
      </w:r>
      <w:hyperlink r:id="rId26">
        <w:r>
          <w:rPr>
            <w:lang w:val="hi_IN" w:bidi="hi_IN"/>
          </w:rPr>
          <w:rPr>
            <w:color w:val="0000EE"/>
            <w:u w:val="single"/>
          </w:rPr>
          <w:t>स्वर्ग</w:t>
        </w:r>
      </w:hyperlink>
      <w:r>
        <w:rPr>
          <w:lang w:val="hi_IN" w:bidi="hi_IN"/>
        </w:rPr>
        <w:t xml:space="preserve"> मुख्य शब्दावली में हैं। इस पद में स्वर्ग का अर्थ है जहाँ परमेश्वर रहता है।</w:t>
      </w:r>
    </w:p>
    <w:p>
      <w:pPr/>
      <w:r>
        <w:rPr>
          <w:lang w:val="hi_IN" w:bidi="hi_IN"/>
        </w:rPr>
      </w:r>
      <w:r>
        <w:rPr>
          <w:lang w:val="hi_IN" w:bidi="hi_IN"/>
        </w:rPr>
        <w:t xml:space="preserve">यीशु कहता है कि </w:t>
      </w:r>
      <w:r>
        <w:rPr>
          <w:b/>
          <w:lang w:val="hi_IN" w:bidi="hi_IN"/>
        </w:rPr>
        <w:t>पुत्र</w:t>
      </w:r>
      <w:r>
        <w:rPr>
          <w:lang w:val="hi_IN" w:bidi="hi_IN"/>
        </w:rPr>
        <w:t xml:space="preserve"> नहीं जानता कि वह कब आएगा। सबसे अधिक सम्भावना है कि यहाँ पुत्र परमेश्वर के पुत्र को संदर्भित करता है, हालाँकि कुछ विद्वानों का मानना है कि इसका अर्थ मनुष्य का पुत्र भी हो सकता है। यह निश्चित रूप से स्वयं यीशु को संदर्भित करता है। कुछ भाषाओं में यह स्पष्ट करना पड़ता है कि यह परमेश्वर का पुत्र है या मनुष्य का पुत्र। यदि आपकी भाषा में आपको यह स्पष्ट करना जरूरी है कि यह कौन सी उपाधि है, तो परमेश्वर का पुत्र चुनें।</w:t>
      </w:r>
    </w:p>
    <w:p>
      <w:pPr/>
      <w:r>
        <w:rPr>
          <w:lang w:val="hi_IN" w:bidi="hi_IN"/>
        </w:rPr>
      </w:r>
      <w:r>
        <w:rPr>
          <w:b/>
          <w:lang w:val="hi_IN" w:bidi="hi_IN"/>
        </w:rPr>
        <w:t>परमेश्वर के पुत्र</w:t>
      </w:r>
      <w:r>
        <w:rPr>
          <w:lang w:val="hi_IN" w:bidi="hi_IN"/>
        </w:rPr>
        <w:t xml:space="preserve"> का अर्थ है कि यीशु के पास परमेश्वर के जैसा स्वभाव है और वह परमेश्वर की ओर से आया है। </w:t>
      </w:r>
      <w:hyperlink r:id="rId17">
        <w:r>
          <w:rPr>
            <w:lang w:val="hi_IN" w:bidi="hi_IN"/>
          </w:rPr>
          <w:rPr>
            <w:color w:val="0000EE"/>
            <w:u w:val="single"/>
          </w:rPr>
          <w:t>परमेश्वर का पुत्र</w:t>
        </w:r>
      </w:hyperlink>
      <w:r>
        <w:rPr>
          <w:lang w:val="hi_IN" w:bidi="hi_IN"/>
        </w:rPr>
        <w:t xml:space="preserve"> मुख्य शब्दावली में मिलता है। परमेश्वर के पुत्र के लिए उसी शब्द का उपयोग करें जो आप उपयोग कर रहे हैं।</w:t>
      </w:r>
    </w:p>
    <w:p>
      <w:pPr/>
      <w:r>
        <w:rPr>
          <w:lang w:val="hi_IN" w:bidi="hi_IN"/>
        </w:rPr>
      </w:r>
      <w:r>
        <w:rPr>
          <w:lang w:val="hi_IN" w:bidi="hi_IN"/>
        </w:rPr>
        <w:t xml:space="preserve">केवल </w:t>
      </w:r>
      <w:r>
        <w:rPr>
          <w:b/>
          <w:lang w:val="hi_IN" w:bidi="hi_IN"/>
        </w:rPr>
        <w:t>पिता</w:t>
      </w:r>
      <w:r>
        <w:rPr>
          <w:lang w:val="hi_IN" w:bidi="hi_IN"/>
        </w:rPr>
        <w:t xml:space="preserve"> ही जानता है कि पुत्र कब वापस आएगा। पिता स्वयं परमेश्वर को संदर्भित करता है। पिता के लिए उसी शब्द का उपयोग करें जो आप अपनी भाषा में किसी भी पिता के लिए उपयोग करते हैं। हो सकता है कि आपको परमेश्वर, पिता को स्पष्ट करना पड़े।</w:t>
      </w:r>
    </w:p>
    <w:p>
      <w:pPr/>
      <w:r>
        <w:rPr>
          <w:lang w:val="hi_IN" w:bidi="hi_IN"/>
        </w:rPr>
      </w:r>
      <w:r>
        <w:rPr>
          <w:lang w:val="hi_IN" w:bidi="hi_IN"/>
        </w:rPr>
        <w:t xml:space="preserve">यीशु अपने चेलों से कहता है कि </w:t>
      </w:r>
      <w:r>
        <w:rPr>
          <w:b/>
          <w:lang w:val="hi_IN" w:bidi="hi_IN"/>
        </w:rPr>
        <w:t>जागते रहो</w:t>
      </w:r>
      <w:r>
        <w:rPr>
          <w:lang w:val="hi_IN" w:bidi="hi_IN"/>
        </w:rPr>
        <w:t xml:space="preserve">, या </w:t>
      </w:r>
      <w:r>
        <w:rPr>
          <w:b/>
          <w:lang w:val="hi_IN" w:bidi="hi_IN"/>
        </w:rPr>
        <w:t>सावधान रहो</w:t>
      </w:r>
      <w:r>
        <w:rPr>
          <w:lang w:val="hi_IN" w:bidi="hi_IN"/>
        </w:rPr>
        <w:t xml:space="preserve">, या </w:t>
      </w:r>
      <w:r>
        <w:rPr>
          <w:b/>
          <w:lang w:val="hi_IN" w:bidi="hi_IN"/>
        </w:rPr>
        <w:t>सचेत रहो</w:t>
      </w:r>
      <w:r>
        <w:rPr>
          <w:lang w:val="hi_IN" w:bidi="hi_IN"/>
        </w:rPr>
        <w:t xml:space="preserve">, या </w:t>
      </w:r>
      <w:r>
        <w:rPr>
          <w:b/>
          <w:lang w:val="hi_IN" w:bidi="hi_IN"/>
        </w:rPr>
        <w:t>चौकस रहो</w:t>
      </w:r>
      <w:r>
        <w:rPr>
          <w:lang w:val="hi_IN" w:bidi="hi_IN"/>
        </w:rPr>
        <w:t>। इसका मतलब यह नहीं है कि शारीरिक रूप से सोएं ही नहीं। इसका मतलब उन कामों को करते रहना है जो परमेश्वर और यीशु ने आपको करने के लिए कहा है। इसका मतलब हर समय तैयार रहना है।</w:t>
      </w:r>
    </w:p>
    <w:p>
      <w:pPr/>
      <w:r>
        <w:rPr>
          <w:lang w:val="hi_IN" w:bidi="hi_IN"/>
        </w:rPr>
      </w:r>
      <w:r>
        <w:rPr>
          <w:lang w:val="hi_IN" w:bidi="hi_IN"/>
        </w:rPr>
        <w:t xml:space="preserve">घर का मालिक चला जाता है और अपने </w:t>
      </w:r>
      <w:r>
        <w:rPr>
          <w:b/>
          <w:lang w:val="hi_IN" w:bidi="hi_IN"/>
        </w:rPr>
        <w:t>सेवकों</w:t>
      </w:r>
      <w:r>
        <w:rPr>
          <w:lang w:val="hi_IN" w:bidi="hi_IN"/>
        </w:rPr>
        <w:t xml:space="preserve"> या </w:t>
      </w:r>
      <w:r>
        <w:rPr>
          <w:b/>
          <w:lang w:val="hi_IN" w:bidi="hi_IN"/>
        </w:rPr>
        <w:t>दासों</w:t>
      </w:r>
      <w:r>
        <w:rPr>
          <w:lang w:val="hi_IN" w:bidi="hi_IN"/>
        </w:rPr>
        <w:t xml:space="preserve"> को जिम्मेदारी सौंपता है। दास वे लोग हैं जो मोल लिए गए थे और उनके पास कोई अधिकार नहीं था, और उन्हें उनके काम के लिए मजदूरी नहीं मिलती थी। </w:t>
      </w:r>
      <w:hyperlink r:id="rId356">
        <w:r>
          <w:rPr>
            <w:lang w:val="hi_IN" w:bidi="hi_IN"/>
          </w:rPr>
          <w:rPr>
            <w:color w:val="0000EE"/>
            <w:u w:val="single"/>
          </w:rPr>
          <w:t>दास</w:t>
        </w:r>
      </w:hyperlink>
      <w:r>
        <w:rPr>
          <w:lang w:val="hi_IN" w:bidi="hi_IN"/>
        </w:rPr>
        <w:t xml:space="preserve"> और </w:t>
      </w:r>
      <w:hyperlink r:id="rId355">
        <w:r>
          <w:rPr>
            <w:lang w:val="hi_IN" w:bidi="hi_IN"/>
          </w:rPr>
          <w:rPr>
            <w:color w:val="0000EE"/>
            <w:u w:val="single"/>
          </w:rPr>
          <w:t>सेवक</w:t>
        </w:r>
      </w:hyperlink>
      <w:r>
        <w:rPr>
          <w:lang w:val="hi_IN" w:bidi="hi_IN"/>
        </w:rPr>
        <w:t xml:space="preserve"> मुख्य शब्दावली में हैं।</w:t>
      </w:r>
    </w:p>
    <w:p>
      <w:pPr/>
      <w:r>
        <w:rPr>
          <w:lang w:val="hi_IN" w:bidi="hi_IN"/>
        </w:rPr>
      </w:r>
      <w:r>
        <w:rPr>
          <w:b/>
          <w:lang w:val="hi_IN" w:bidi="hi_IN"/>
        </w:rPr>
        <w:t>द्वारपाल</w:t>
      </w:r>
      <w:r>
        <w:rPr>
          <w:lang w:val="hi_IN" w:bidi="hi_IN"/>
        </w:rPr>
        <w:t xml:space="preserve"> वह व्यक्ति है जो घर के द्वार या फाटक की रक्षा करता है, और शत्रुओं को भीतर आने नहीं देता।</w:t>
      </w:r>
    </w:p>
    <w:p>
      <w:pPr/>
      <w:r>
        <w:rPr>
          <w:lang w:val="hi_IN" w:bidi="hi_IN"/>
        </w:rPr>
      </w:r>
      <w:r>
        <w:rPr>
          <w:lang w:val="hi_IN" w:bidi="hi_IN"/>
        </w:rPr>
        <w:t>यीशु ने उन्हें याद दिलाया कि यीशु किसी भी समय आ सकता है: शाम को, आधी रात को, भोर से पहले या सूर्योदय के समय। अपनी भाषा में रात या समय को बाँटने के सामान्य तरीकों का उपयोग करें।</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किसका संस्करण आपको सबसे अधिक पसंद आया। आप यह निर्णय ले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13:32–37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64">
        <w:r>
          <w:rPr>
            <w:lang w:val="hi_IN" w:bidi="hi_IN"/>
          </w:rPr>
          <w:rPr>
            <w:color w:val="0000EE"/>
            <w:u w:val="single"/>
          </w:rPr>
          <w:t>सुने और मन में रखें</w:t>
        </w:r>
      </w:hyperlink>
      <w:r>
        <w:rPr>
          <w:lang w:val="hi_IN" w:bidi="hi_IN"/>
        </w:rPr>
        <w:t xml:space="preserve"> (554 KB)</w:t>
      </w:r>
      <w:r>
        <w:rPr>
          <w:lang w:val="hi_IN" w:bidi="hi_IN"/>
        </w:rPr>
      </w:r>
    </w:p>
    <w:p>
      <w:pPr>
        <w:pStyle w:val="ListBullet"/>
        <w:spacing w:line="240" w:lineRule="auto"/>
        <w:ind w:left="720"/>
      </w:pPr>
      <w:r>
        <w:rPr>
          <w:lang w:val="hi_IN" w:bidi="hi_IN"/>
        </w:rPr>
      </w:r>
      <w:hyperlink r:id="rId465">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466">
        <w:r>
          <w:rPr>
            <w:lang w:val="hi_IN" w:bidi="hi_IN"/>
          </w:rPr>
          <w:rPr>
            <w:color w:val="0000EE"/>
            <w:u w:val="single"/>
          </w:rPr>
          <w:t>घटनाओं को समझाना</w:t>
        </w:r>
      </w:hyperlink>
      <w:r>
        <w:rPr>
          <w:lang w:val="hi_IN" w:bidi="hi_IN"/>
        </w:rPr>
        <w:t xml:space="preserve"> (3.2 MB)</w:t>
      </w:r>
      <w:r>
        <w:rPr>
          <w:lang w:val="hi_IN" w:bidi="hi_IN"/>
        </w:rPr>
      </w:r>
    </w:p>
    <w:p>
      <w:pPr>
        <w:pStyle w:val="ListBullet"/>
        <w:spacing w:line="240" w:lineRule="auto"/>
        <w:ind w:left="720"/>
      </w:pPr>
      <w:r>
        <w:rPr>
          <w:lang w:val="hi_IN" w:bidi="hi_IN"/>
        </w:rPr>
      </w:r>
      <w:hyperlink r:id="rId467">
        <w:r>
          <w:rPr>
            <w:lang w:val="hi_IN" w:bidi="hi_IN"/>
          </w:rPr>
          <w:rPr>
            <w:color w:val="0000EE"/>
            <w:u w:val="single"/>
          </w:rPr>
          <w:t>पाठ को नाटकीय रूप देना</w:t>
        </w:r>
      </w:hyperlink>
      <w:r>
        <w:rPr>
          <w:lang w:val="hi_IN" w:bidi="hi_IN"/>
        </w:rPr>
        <w:t xml:space="preserve"> (3.1 MB)</w:t>
      </w:r>
      <w:r>
        <w:rPr>
          <w:lang w:val="hi_IN" w:bidi="hi_IN"/>
        </w:rPr>
      </w:r>
    </w:p>
    <w:p>
      <w:pPr>
        <w:pStyle w:val="ListBullet"/>
        <w:spacing w:line="240" w:lineRule="auto"/>
        <w:ind w:left="720"/>
      </w:pPr>
      <w:r>
        <w:rPr>
          <w:lang w:val="hi_IN" w:bidi="hi_IN"/>
        </w:rPr>
      </w:r>
      <w:hyperlink r:id="rId468">
        <w:r>
          <w:rPr>
            <w:lang w:val="hi_IN" w:bidi="hi_IN"/>
          </w:rPr>
          <w:rPr>
            <w:color w:val="0000EE"/>
            <w:u w:val="single"/>
          </w:rPr>
          <w:t>आवश्यक जानकारी</w:t>
        </w:r>
      </w:hyperlink>
      <w:r>
        <w:rPr>
          <w:lang w:val="hi_IN" w:bidi="hi_IN"/>
        </w:rPr>
        <w:t xml:space="preserve"> (2.1 MB)</w:t>
      </w:r>
      <w:r>
        <w:rPr>
          <w:lang w:val="hi_IN" w:bidi="hi_IN"/>
        </w:rPr>
      </w:r>
    </w:p>
    <w:p>
      <w:pPr>
        <w:pStyle w:val="ListBullet"/>
        <w:spacing w:line="240" w:lineRule="auto"/>
        <w:ind w:left="720"/>
      </w:pPr>
      <w:r>
        <w:rPr>
          <w:lang w:val="hi_IN" w:bidi="hi_IN"/>
        </w:rPr>
      </w:r>
      <w:hyperlink r:id="rId469">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14:1–11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14:1–11 को सुनें और अपने मनों में रखें।</w:t>
      </w:r>
    </w:p>
    <w:p>
      <w:pPr/>
      <w:r>
        <w:rPr>
          <w:lang w:val="hi_IN" w:bidi="hi_IN"/>
        </w:rPr>
      </w:r>
      <w:r>
        <w:rPr>
          <w:lang w:val="hi_IN" w:bidi="hi_IN"/>
        </w:rPr>
        <w:t>यदि सम्भव हो तो मरकुस 14:1–11 का ऑडियो संस्करण तीन बार, तीन अलग-अलग अनुवादों में सुनें। फिर, समूह में, निम्नलिखित प्रश्नों पर चर्चा करें:</w:t>
      </w:r>
    </w:p>
    <w:p>
      <w:pPr>
        <w:pStyle w:val="ListNumber"/>
        <w:numPr>
          <w:ilvl w:val="0"/>
          <w:numId w:val="71"/>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14:1–11 का ऑडियो संस्करण समझने में सबसे आसान वाले अनुवाद में सुनें।</w:t>
      </w:r>
    </w:p>
    <w:p>
      <w:pPr/>
      <w:r>
        <w:rPr>
          <w:lang w:val="hi_IN" w:bidi="hi_IN"/>
        </w:rPr>
      </w:r>
      <w:r>
        <w:rPr>
          <w:lang w:val="hi_IN" w:bidi="hi_IN"/>
        </w:rPr>
        <w:t>यह कहानी यीशु के दुःख उठाने, या पृथ्वी पर उसके अंतिम दिनों के बारे में बताती है। जैसे-जैसे हम यीशु की मृत्यु के निकट पहुँचते हैं, मरकुस समय का संदर्भ ओर अधिक स्पष्ट रूप से देने लगता है। मरकुस हमें बताता है कि यह फसह और अख़मीरी रोटी के त्योहार से दो दिन पहले की बात है। फसह एक यहूदी धार्मिक त्योहार था। यह सात दिनों तक चलता था क्योंकि यीशु के समय में यह त्योहार फसह और अख़मीरी रोटी के त्योहार का मिश्रण था। फसह में उस समय को याद किया जाता था जब परमेश्वर ने यहूदी पूर्वजों को मिस्र की गुलामी से निकाला था, और यह एक दिन के लिए मनाया जाता था। इसके तुरन्त बाद अख़मीरी रोटी का त्योहार मनाया जाता था, जिसमें सात दिन की छुट्टियाँ होती थीं। अख़मीरी रोटी के त्योहार में, लोग स्वयं को मिस्र से बचाए जाने की याद दिलाने के लिए अख़मीरी रोटी - या बिना ख़मीर वाली पतली चपटी रोटी - खाते थे। इस सात दिन की छुट्टी का सबसे पहला दिन स्पष्ट नहीं है। कुछ लोगों का मानना था कि यह 8 दिनों तक मनाया जाता था।</w:t>
      </w:r>
    </w:p>
    <w:p>
      <w:pPr/>
      <w:r>
        <w:rPr>
          <w:lang w:val="hi_IN" w:bidi="hi_IN"/>
        </w:rPr>
      </w:r>
      <w:r>
        <w:rPr>
          <w:lang w:val="hi_IN" w:bidi="hi_IN"/>
        </w:rPr>
        <w:t>इत्र से यीशु का अभिषेक करने वाली स्त्री की कहानी, व्यवस्था के शिक्षकों और यीशु के चेले यहूदा, जो यीशु को सरकारी अधिकारियों के हाथों में पकड़वाने की साजिश रच रहा था, की घटना के बीच में रखी गई है। मरकुस ने इस स्त्री की कहानी को यहाँ इसलिये रखा ताकि उस स्त्री के प्रेमपूर्ण कार्य और उन लोगों के विश्वासघात के बीच अंतर को दिखा सके जिन्हें यीशु से प्रेम करना चाहिए था।</w:t>
      </w:r>
    </w:p>
    <w:p>
      <w:pPr/>
      <w:r>
        <w:rPr>
          <w:lang w:val="hi_IN" w:bidi="hi_IN"/>
        </w:rPr>
      </w:r>
      <w:r>
        <w:rPr>
          <w:lang w:val="hi_IN" w:bidi="hi_IN"/>
        </w:rPr>
        <w:t>इस कहानी के आरम्भ होने के समय पर भी धार्मिक व्यवस्था के शिक्षक - अर्थात् प्रधान याजक और शास्त्री - यीशु को पकड़कर मार डालने का मौका ढूँढ़ रहे थे। यीशु को मार डालने की योजना यहूदी अगुवों ने खुद नहीं बनाई थी। वे चाहते थे कि रोमी लोग यीशु को उसी तरह से मृत्युदण्ड दें जैसे वे अपराधियों को मार डालते थे। धार्मिक व्यवस्था के शिक्षक अभी भी लोगों से डर रहे थे। वे इस बात पर कई दिनों या सप्ताहों से काम कर रहे थे। हालाँकि, फसह के त्योहार में, नगर की आबादी 50,000 लोगों से बढ़कर 2,50,000 लोग हो गई थी। इस समय पर दंगे होना आम बात थी क्योंकि लोगों की बड़ी भीड़ रोमी सरकार के खिलाफ बलवा करने में विद्रोहियों की मदद करती थी। जब लोग दंगे करते थे तो वे अव्यवस्थित या हिंसक तरीके से व्यवहार करते थे। त्योहार में आने वाले बहुत से लोग गलील के थे और शायद उन्होंने यीशु का जोरदार समर्थन भी किया हो। गलील के लोगों को पहले से ही विद्रोही माना जाता था। धार्मिक अगुवे इस प्रकार के माहौल में यीशु को गिरफ्तार नहीं करना चाहते थे क्योंकि उन्हें डर था कि लोग दंगा कर देंगे।</w:t>
      </w:r>
    </w:p>
    <w:p>
      <w:pPr/>
      <w:r>
        <w:rPr>
          <w:lang w:val="hi_IN" w:bidi="hi_IN"/>
        </w:rPr>
      </w:r>
      <w:r>
        <w:rPr>
          <w:lang w:val="hi_IN" w:bidi="hi_IN"/>
        </w:rPr>
        <w:t>यहाँ रुककर समूह में इन प्रश्नों पर चर्चा करें: क्या आपके धार्मिक अगुवे कभी लोगों से डरते हैं? क्या वे उसके आधार पर फैसला लेते हैं जो लोग चाहते हैं? उदाहरण दें। इस ऑडियो को यहाँ रोकें।</w:t>
      </w:r>
    </w:p>
    <w:p>
      <w:pPr/>
      <w:r>
        <w:rPr>
          <w:lang w:val="hi_IN" w:bidi="hi_IN"/>
        </w:rPr>
      </w:r>
      <w:r>
        <w:rPr>
          <w:lang w:val="hi_IN" w:bidi="hi_IN"/>
        </w:rPr>
        <w:t>जब यीशु यरूशलेम में था, तो वह अपने दोस्तों, अर्थात् लाज़र, मरियम और मार्था के घर पर ठहरने के लिए हर रात यरूशलेम से बैतनिय्याह जाता था। बैतनिय्याह यरूशलेम के बाहर लगभग 4 किलोमीटर की दूरी पर था। इस दिन शमौन ने यीशु और उसके चेलों को बैतनिय्याह में अपने घर पर भोजन के लिए आमंत्रित किया था। शमौन को कोढ़ था, जो यीशु के समय में चमड़ी का एक गम्भीर रोग था। लोग शायद अभी भी शमौन को "कोढ़ी" कहकर पुकारते होगें, भले ही वह उस रोग से ठीक हो चुका था।</w:t>
      </w:r>
    </w:p>
    <w:p>
      <w:pPr/>
      <w:r>
        <w:rPr>
          <w:lang w:val="hi_IN" w:bidi="hi_IN"/>
        </w:rPr>
      </w:r>
      <w:r>
        <w:rPr>
          <w:lang w:val="hi_IN" w:bidi="hi_IN"/>
        </w:rPr>
        <w:t>यीशु के संस्कृति में, लोग उस मेज के पास, जहाँ वे औपचारिक भोजन करते थे, अपने पाँव पीछे की ओर करके एक तकिये पर लेटा करते थे। यीशु उस मेज के पास लेटा था जहाँ वह भोजन कर रहा था, और शायद उसका सिर एक कोहनी पर टिका हुआ था।</w:t>
      </w:r>
    </w:p>
    <w:p>
      <w:pPr/>
      <w:r>
        <w:rPr>
          <w:lang w:val="hi_IN" w:bidi="hi_IN"/>
        </w:rPr>
      </w:r>
      <w:r>
        <w:rPr>
          <w:lang w:val="hi_IN" w:bidi="hi_IN"/>
        </w:rPr>
        <w:t>यहाँ रुककर समूह में मेज के पास लेटे हुए लोगों की तस्वीर देखें।</w:t>
      </w:r>
    </w:p>
    <w:p>
      <w:pPr/>
      <w:r>
        <w:rPr>
          <w:lang w:val="hi_IN" w:bidi="hi_IN"/>
        </w:rPr>
      </w:r>
      <w:r>
        <w:rPr>
          <w:lang w:val="hi_IN" w:bidi="hi_IN"/>
        </w:rPr>
        <w:t>समूह में इन प्रश्नों पर चर्चा करें: जब आप भोजन करने के लिए एक दूसरे के घरों में जाते हैं तो उसके रीति-रिवाज क्या हैं? आप एक दूसरे का अभिवादन करने के लिए किस प्रकार के काम करते हैं? आप कैसे बैठते हैं? इन भोजनों में कौन आता है? इस ऑडियो को यहाँ रोकें।</w:t>
      </w:r>
    </w:p>
    <w:p>
      <w:pPr/>
      <w:r>
        <w:rPr>
          <w:lang w:val="hi_IN" w:bidi="hi_IN"/>
        </w:rPr>
      </w:r>
      <w:r>
        <w:rPr>
          <w:lang w:val="hi_IN" w:bidi="hi_IN"/>
        </w:rPr>
        <w:t>एक स्त्री महंगे, या अच्छे से तैयार किए गए, शुद्ध जटामांसी से बने इत्र से भरा एक छोटा सा संगमरमर का पात्र लेकर घर में आई। यह असामान्य बात थी - स्त्रियाँ आमतौर पर दूसरे पुरुषों के भोज में प्रवेश नहीं करती थीं। शायद यह स्त्री मरियम थी, जो मार्था और यीशु के द्वारा मरे हुओं में से जिलाए गए लाज़र की बहन थी। वह एक संगमरमर का पात्र लिए हुए थी। संगमरमर के पात्र बहुत अच्छी गुणवत्ता वाले होते थे और एक विशेष प्रकार के सफेद या पीले पत्थर से बने होते थे। उनमें केवल सबसे महंगे इत्र ही रखे जाते थे। इन पात्रों की लम्बी गर्दन होती थी और कोई हत्था नहीं होता था। इन पात्रों को इस तरह बंद किया जाता था ताकि इत्र बाहर न रिसे। वे पात्र इतने बड़े होते थे कि उनमें केवल एक ही बार इस्तेमाल होने वाला इत्र रखा जाए। इत्र को निकालने के लिए लोग उन पात्रों की गर्दन तोड़ देते थे। इत्र अक्सर जटामांसी से बनाया जाता था। जटामांसी इत्र भारत में पाए जाने वाले जटामांसी पौधे की जड़ से बनाया जाने वाला तेल था। उस स्त्री ने उस पात्र की गर्दन को तोड़कर यीशु का आदर करने के लिए उसके सिर पर इत्र उण्डेल दिया।</w:t>
      </w:r>
    </w:p>
    <w:p>
      <w:pPr/>
      <w:r>
        <w:rPr>
          <w:lang w:val="hi_IN" w:bidi="hi_IN"/>
        </w:rPr>
      </w:r>
      <w:r>
        <w:rPr>
          <w:lang w:val="hi_IN" w:bidi="hi_IN"/>
        </w:rPr>
        <w:t>यहाँ रुककर समूह में एक संगमरमर के पात्र और भारत में पाए जाने वाले एक जटामांसी पौधे की तस्वीर देखें। इस ऑडियो को यहाँ रोकें।</w:t>
      </w:r>
    </w:p>
    <w:p>
      <w:pPr/>
      <w:r>
        <w:rPr>
          <w:lang w:val="hi_IN" w:bidi="hi_IN"/>
        </w:rPr>
      </w:r>
      <w:r>
        <w:rPr>
          <w:lang w:val="hi_IN" w:bidi="hi_IN"/>
        </w:rPr>
        <w:t>इस तरह के संगमरमर के पात्र परिवार की धरोहर होते थे और इनका इस्तेमाल केवल विशेष मौकों पर लोगों का आदर करने और उनका धन्यवाद देने हेतु अभिषेक करने के लिए किया जाता था। उस स्त्री ने कोई साधारण तेल नहीं, बल्कि सारा महंगा इत्र यीशु पर उण्डेल दिया। ऐसा करके उस स्त्री ने यीशु का उससे अधिक आदर किया, जितना लोग आमतौर पर अपने मेहमानों का आदर करते थे।</w:t>
      </w:r>
    </w:p>
    <w:p>
      <w:pPr/>
      <w:r>
        <w:rPr>
          <w:lang w:val="hi_IN" w:bidi="hi_IN"/>
        </w:rPr>
      </w:r>
      <w:r>
        <w:rPr>
          <w:lang w:val="hi_IN" w:bidi="hi_IN"/>
        </w:rPr>
        <w:t>फसह के सप्ताह में कंगालों को भेंट देना सांस्कृतिक रूप से उचित था। यीशु के साथ मेज पर बैठे चेलों ने शायद उस स्त्री की भेंट को उस समय अनावश्यक रूप से फिजूलखर्ची के रूप में देखा होगा, जब उन्हें कंगालों को देने के बारे में सोचना चाहिए था। यह तो फिजूलखर्ची थी - क्योंकि 300 दीनार लगभग 300 दिनों की मजदूरी के बराबर थी। चेले गुस्सा होकर शिकायत करने लगे कि उसे ऐसा नहीं करना चाहिए था। चेलों ने उस स्त्री को "डाँटा", जिसका अर्थ है कि उन्होंने उसे जोर से डाँटकर अपना गुस्सा दिखाया।</w:t>
      </w:r>
    </w:p>
    <w:p>
      <w:pPr/>
      <w:r>
        <w:rPr>
          <w:lang w:val="hi_IN" w:bidi="hi_IN"/>
        </w:rPr>
      </w:r>
      <w:r>
        <w:rPr>
          <w:lang w:val="hi_IN" w:bidi="hi_IN"/>
        </w:rPr>
        <w:t>यहाँ रुककर समूह में इस प्रश्न पर चर्चा करें: आपकी संस्कृति में लोग दूसरों के लिए आदर या धन्यवादी होना दिखाने के लिये किस प्रकार के काम करते हैं? इस ऑडियो को यहाँ रोकें।</w:t>
      </w:r>
    </w:p>
    <w:p>
      <w:pPr/>
      <w:r>
        <w:rPr>
          <w:lang w:val="hi_IN" w:bidi="hi_IN"/>
        </w:rPr>
      </w:r>
      <w:r>
        <w:rPr>
          <w:lang w:val="hi_IN" w:bidi="hi_IN"/>
        </w:rPr>
        <w:t>यीशु ने उस स्त्री की भेंट में एक अलग अर्थ देखा, और मरकुस यह कहकर इस बात का संकेत देता है, "यीशु ने कहा, 'उसे छोड़ दो।'" उसने देखा कि वह उससे कितना प्रेम करती थी। यीश एक अर्थ में कंगाल था क्योंकि वह मरने वाला था। वह इस विषय में भी बहुत अकेला था कि उसके चेलों या करीबी दोस्तों में से कोई भी यह नहीं समझ पाया था कि वह क्या दुःख भोगने वाला था। जब यीशु ने कहा, "उसे छोड़ दो" तो उसका अर्थ उसे अकेला छोड़ देना नहीं था, बल्कि इसके बजाय उसका अर्थ था, "उसे डाँटना बंद करो।"</w:t>
      </w:r>
    </w:p>
    <w:p>
      <w:pPr/>
      <w:r>
        <w:rPr>
          <w:lang w:val="hi_IN" w:bidi="hi_IN"/>
        </w:rPr>
      </w:r>
      <w:r>
        <w:rPr>
          <w:lang w:val="hi_IN" w:bidi="hi_IN"/>
        </w:rPr>
        <w:t>यीशु उस स्त्री के कार्यों को "अच्छा" या "भला" कहता है। यीशु चेलों को याद दिलाता है कि उनके बीच कंगाल तो हमेशा रहेंगे, जैसा व्यवस्थाविवरण में मूसा की व्यवस्था कहती है। हालाँकि, यीशु हमेशा उनके साथ नहीं रहेगा। यीशु ने संकेत दिया कि वह भी "कंगाल" है, इसलिये उनके लिए यह अच्छी बात थी कि वे उस पर यह दया दिखाएँ। गाड़े जाने से पहले शवों का इत्र से अभिषेक किया जाता था, परन्तु यीशु की मृत्यु के समय उसका अभिषेक नहीं किया जाएगा क्योंकि वह एक अपराधी की मृत्यु मरेगा।</w:t>
      </w:r>
    </w:p>
    <w:p>
      <w:pPr/>
      <w:r>
        <w:rPr>
          <w:lang w:val="hi_IN" w:bidi="hi_IN"/>
        </w:rPr>
      </w:r>
      <w:r>
        <w:rPr>
          <w:lang w:val="hi_IN" w:bidi="hi_IN"/>
        </w:rPr>
        <w:t>यहाँ रुककर समूह में इन प्रश्नों पर चर्चा करें: आप शवों के साथ क्या करते हैं? क्या आप उन पर कुछ लगाते हैं? आप उनके साथ कैसा बर्ताव करते हैं? इस ऑडियो को यहाँ रोकें।</w:t>
      </w:r>
    </w:p>
    <w:p>
      <w:pPr/>
      <w:r>
        <w:rPr>
          <w:lang w:val="hi_IN" w:bidi="hi_IN"/>
        </w:rPr>
      </w:r>
      <w:r>
        <w:rPr>
          <w:lang w:val="hi_IN" w:bidi="hi_IN"/>
        </w:rPr>
        <w:t>यीशु ने "मैं तुम से सच कहता हूँ" यह दिखाने के लिए कहा कि वह जो कह रहा है वह ज़रूरी है और लोगों को उस पर ध्यान देना चाहिए। यीशु ने कहा कि उसकी मृत्यु, गाड़े जाने और जी उठने के सुसमाचार का प्रचार सारे जगत में किया जाएगा। जब सुसमाचार का प्रचार किया जाएगा, तो इस स्त्री के प्रेम और भक्ति के कार्य के विषय में भी बताया जाएगा।</w:t>
      </w:r>
    </w:p>
    <w:p>
      <w:pPr/>
      <w:r>
        <w:rPr>
          <w:lang w:val="hi_IN" w:bidi="hi_IN"/>
        </w:rPr>
      </w:r>
      <w:r>
        <w:rPr>
          <w:lang w:val="hi_IN" w:bidi="hi_IN"/>
        </w:rPr>
        <w:t>मरकुस उस स्त्री के प्रेम और यहूदा के विश्वासघात के बीच अंतर को उजागर करता है। वह दिखाता है कि यहूदा प्रमुख याजकों के पास जाकर उस बड़ी भीड़ की नजरों से दूर यीशु को पकड़ने में धार्मिक अगुवों की मदद करने की पेशकश करता है, क्योंकि वे त्योहार के दौरान दंगों से डरते थे। हम अच्छे से नहीं जानते कि यहूदा धार्मिक अगुवों को कौन सी जानकारी देने के लिए सहमत हुआ था। हमें यूहन्ना रचित सुसमाचार से पता चलता है कि प्रमुख याजकों ने लोगों के पास एक सूचना भेजी थी कि जब उन्हें मालूम हो कि यीशु कहाँ है, तो वे उन्हें बताएँ ताकि वे उसे पकड़ सकें।</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14:1–11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प्रमुख याजक और धार्मिक व्यवस्था के शिक्षक यीशु को पकड़ना चाहते हैं। वे निर्णय लेते हैं कि वे उसे फसह के त्योहार के दौरान पकड़ नहीं सकते क्योंकि लोगों की भीड़ गुस्सा हो जाएगी और दंगा कर देगी।</w:t>
      </w:r>
    </w:p>
    <w:p>
      <w:pPr/>
      <w:r>
        <w:rPr>
          <w:lang w:val="hi_IN" w:bidi="hi_IN"/>
        </w:rPr>
      </w:r>
      <w:r>
        <w:rPr>
          <w:b/>
          <w:lang w:val="hi_IN" w:bidi="hi_IN"/>
        </w:rPr>
        <w:t>दूसरे दृश्य में:</w:t>
      </w:r>
      <w:r>
        <w:rPr>
          <w:lang w:val="hi_IN" w:bidi="hi_IN"/>
        </w:rPr>
        <w:t xml:space="preserve"> यीशु और उसके चेले शमौन के घर पर भोजन करते हैं। एक स्त्री संगमरमर के पात्र में महंगा इत्र लेकर आती है। वह उसे यीशु के सिर पर उण्डेल देती है और चेले पैसे बर्बाद करने के लिए उससे गुस्सा हो जाते हैं। यीशु अपने चेलों को डाँटता है। वह उनसे कहता है कि उसने एक भला काम किया है। उसने गाड़े जाने के लिए उसके शरीर का अभिषेक किया है।</w:t>
      </w:r>
    </w:p>
    <w:p>
      <w:pPr/>
      <w:r>
        <w:rPr>
          <w:lang w:val="hi_IN" w:bidi="hi_IN"/>
        </w:rPr>
      </w:r>
      <w:r>
        <w:rPr>
          <w:b/>
          <w:lang w:val="hi_IN" w:bidi="hi_IN"/>
        </w:rPr>
        <w:t>तीसरे दृश्य में:</w:t>
      </w:r>
      <w:r>
        <w:rPr>
          <w:lang w:val="hi_IN" w:bidi="hi_IN"/>
        </w:rPr>
        <w:t xml:space="preserve"> यीशु के 12 चेलों में से एक यहूदा इस्करियोती प्रमुख याजकों के पास जाकर यीशु को पकड़ने का मौका ढूँढ़ने में उनकी मदद करने की पेशकश करता है। वे उससे पैसों का वादा करते हैं, और यहूदा यीशु को उनके हाथों में पकड़वाने का मौका खोजने लगता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व्यवस्था के शिक्षक और प्रमुख याजक</w:t>
      </w:r>
    </w:p>
    <w:p>
      <w:pPr>
        <w:pStyle w:val="ListBullet"/>
        <w:spacing w:line="240" w:lineRule="auto"/>
        <w:ind w:left="720"/>
      </w:pPr>
      <w:r>
        <w:rPr>
          <w:lang w:val="hi_IN" w:bidi="hi_IN"/>
        </w:rPr>
      </w:r>
      <w:r>
        <w:rPr>
          <w:lang w:val="hi_IN" w:bidi="hi_IN"/>
        </w:rPr>
        <w:t>चेले, यहूदा इस्करियोती के साथ</w:t>
      </w:r>
    </w:p>
    <w:p>
      <w:pPr>
        <w:pStyle w:val="ListBullet"/>
        <w:spacing w:line="240" w:lineRule="auto"/>
        <w:ind w:left="720"/>
      </w:pPr>
      <w:r>
        <w:rPr>
          <w:lang w:val="hi_IN" w:bidi="hi_IN"/>
        </w:rPr>
      </w:r>
      <w:r>
        <w:rPr>
          <w:lang w:val="hi_IN" w:bidi="hi_IN"/>
        </w:rPr>
        <w:t>शमौन, एक व्यक्ति जिसे पहले से कोढ़ था</w:t>
      </w:r>
    </w:p>
    <w:p>
      <w:pPr>
        <w:pStyle w:val="ListBullet"/>
        <w:spacing w:line="240" w:lineRule="auto"/>
        <w:ind w:left="720"/>
      </w:pPr>
      <w:r>
        <w:rPr>
          <w:lang w:val="hi_IN" w:bidi="hi_IN"/>
        </w:rPr>
      </w:r>
      <w:r>
        <w:rPr>
          <w:lang w:val="hi_IN" w:bidi="hi_IN"/>
        </w:rPr>
        <w:t>एक स्त्री, संगमरमर के पात्र के साथ</w:t>
      </w:r>
    </w:p>
    <w:p>
      <w:pPr>
        <w:pStyle w:val="ListBullet"/>
        <w:spacing w:line="240" w:lineRule="auto"/>
        <w:ind w:left="720"/>
      </w:pPr>
      <w:r>
        <w:rPr>
          <w:lang w:val="hi_IN" w:bidi="hi_IN"/>
        </w:rPr>
      </w:r>
      <w:r>
        <w:rPr>
          <w:lang w:val="hi_IN" w:bidi="hi_IN"/>
        </w:rPr>
        <w:t>भोजन में शामिल अन्य लोग</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जरुरी है कि मरकुस समय का संदर्भ देकर आरम्भ करता है। वह या तो "दो दिन बाद" कहता है, या "फसह से दो दिन पहले" कहता है। हम नहीं जानते कि इस भाग में जो घटनाएँ घटित हुईं वह पिछले भाग की घटनाओं के तुरन्त बाद घटित हुई थीं या नहीं, क्योंकि यीशु कई सप्ताहों तक यरूशलेम में रहा था। हम केवल इतना जानते हैं कि यह भाग यरूशलेम से 4 किलोमीटर दूर जैतून के पहाड़ पर स्थित बैतनिय्याह गाँव में फसह से दो दिन पहले घटित होता है। यह ध्यान रखना महत्वपूर्ण है कि धार्मिक व्यवस्था के शिक्षक अभी भी यीशु को पकड़कर मार डालने का मौका ढूँढ़ रहे थे। वे अभी भी लोगों से डरे हुए थे। वे चाहते थे कि दंगों से बचने के लिए यीशु को चुपचाप मार डाला जाए। यह एक चलता आ रहा कार्य था।</w:t>
      </w:r>
    </w:p>
    <w:p>
      <w:pPr/>
      <w:r>
        <w:rPr>
          <w:lang w:val="hi_IN" w:bidi="hi_IN"/>
        </w:rPr>
      </w:r>
      <w:r>
        <w:rPr>
          <w:lang w:val="hi_IN" w:bidi="hi_IN"/>
        </w:rPr>
        <w:t>यह याद रखना महत्वपूर्ण है कि शमौन को अब कोढ़ नहीं है - वह चंगा हो चुका है। हम जानते हैं कि शमौन चंगा हो गया था, क्योंकि यहूदी व्यवस्था में कोढ़ी व्यक्ति को स्वस्थ लोगों के पास जाने या उनके साथ भोजन करने की अनुमति नहीं थी। भले ही शमौन चंगा हो गया था, फिर भी सम्भावना है कि उसे "शमौन कोढ़ी" के नाम से अब भी जाना जाता होगा। यीशु उस तरह भोजन कर रहा था - एक मेज पर तकिये पर लेटे हुए और अपने पाँवों को पीछे की ओर फैलाकर, जैसे आमतौर पर लोग उस संस्कृति में औपचारिक भोजन के समय करते हैं। भले ही यहूदा के अलावा यहाँ वास्तव में चेलों का उल्लेख नहीं किया गया है, फिर भी शायद चेलों के साथ अन्य लोग भी भोजन के समय यीशु के साथ थे।</w:t>
      </w:r>
    </w:p>
    <w:p>
      <w:pPr/>
      <w:r>
        <w:rPr>
          <w:lang w:val="hi_IN" w:bidi="hi_IN"/>
        </w:rPr>
      </w:r>
      <w:r>
        <w:rPr>
          <w:lang w:val="hi_IN" w:bidi="hi_IN"/>
        </w:rPr>
        <w:t>यह याद रखना महत्वपूर्ण है कि लोगों ने उस स्त्री के भीतर आने पर ध्यान दिया होगा, क्योंकि पुरुषों से भरे कमरे में किसी स्त्री का आना असामान्य बात थी। यह याद रखना महत्वपूर्ण है कि उसने एक फिजूलखर्ची वाला कार्य भी किया था। उसने सामान्य अभिषेक की तरह यीशु के सिर पर सामान्य तेल नहीं उण्डेला था। इसके बजाय, उसने वह इत्र उण्डेला जिसकी कीमत एक साल की मजदूरी के बराबर थी। इस कार्य से द्वारा वह स्त्री यीशु के प्रति बहुत आदर दिखा रही है। वह स्त्री यीशु को गाड़े जाने के लिए तैयार कर रही थी, भले ही उसे इस बात की जानकारी नहीं थी। वह यीशु के प्रति समर्पित है और उसके लिए अपना प्रेम दिखा रही है। जब यीशु ने कहा, "उसने मेरे गाड़े जाने की तैयारी में पहले से मेरी देह पर इत्र मला है," तो यह संकेत करता है कि यीशु जानता था कि उसे भी उसी तरह मार डाला जाएगा जैसे अपराधियों को मारा डाला गया था। जब अपराधियों को गाड़ा जाता था तो उनका तेल से अभिषेक नहीं किया जाता था।</w:t>
      </w:r>
    </w:p>
    <w:p>
      <w:pPr/>
      <w:r>
        <w:rPr>
          <w:lang w:val="hi_IN" w:bidi="hi_IN"/>
        </w:rPr>
      </w:r>
      <w:r>
        <w:rPr>
          <w:lang w:val="hi_IN" w:bidi="hi_IN"/>
        </w:rPr>
        <w:t>मेज पर बैठे लोगों ने, जो शायद यीशु के चेले थे, गुस्से से उसे बुरी तरह डाँटा।</w:t>
      </w:r>
    </w:p>
    <w:p>
      <w:pPr/>
      <w:r>
        <w:rPr>
          <w:lang w:val="hi_IN" w:bidi="hi_IN"/>
        </w:rPr>
      </w:r>
      <w:r>
        <w:rPr>
          <w:lang w:val="hi_IN" w:bidi="hi_IN"/>
        </w:rPr>
        <w:t>यह याद रखना महत्वपूर्ण है कि यीशु ने दृढ़तापूर्वक इस स्त्री का बचाव किया था। उसने अपने चेलों से कहा, "उसे अकेला छोड़ दो। तुम उसे क्यों सताते हो? उसने तो बड़ा भला काम किया है। पैसों से कंगाल लोग तो तुम्हारे साथ हमेशा रहेंगे, लेकिन मैं यहाँ हमेशा नहीं रहूँगा। उसने वह सब किया जो वह कर सकती थी। उसने मेरी मृत्यु के लिए मेरी देह का अभिषेक किया है। इस पर ध्यान दें! सारे जगत में जहाँ कहीं भी मेरे बारे में सुसमाचार प्रचार किया जाएगा, तो लोग वह याद रखेंगे जो इस स्त्री ने किया है।"</w:t>
      </w:r>
    </w:p>
    <w:p>
      <w:pPr/>
      <w:r>
        <w:rPr>
          <w:lang w:val="hi_IN" w:bidi="hi_IN"/>
        </w:rPr>
      </w:r>
      <w:r>
        <w:rPr>
          <w:lang w:val="hi_IN" w:bidi="hi_IN"/>
        </w:rPr>
        <w:t>यह याद रखना महत्वपूर्ण है कि इसके बाद यहूदा प्रमुख याजकों, या यहूदी लोगों के लिए बलिदान चढ़ाने वाले प्रमुख लोगों के पास गया, और उनसे यीशु को ढूँढ़ने की जानकारी देने की पेशकश की, जब वह लोगों की भीड़ से दूर हो। इससे वे याजक बहुत खुश हुए, और उन्होंने उसे पैसे देने का वादा किया। यहूदा यीशु को धार्मिक अगुवों के हाथों पकड़वाने का मौका ढूँढ़ने लगता है। यह याद रखना महत्वपूर्ण है कि हम उन कारणों को नहीं जानते कि यहूदा ने यीशु को धार्मिक अगुवों के हाथों में पकड़वाने की पेशकश क्यों 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14:1–11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3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व्यवस्था के शिक्षक और प्रमुख याजक</w:t>
      </w:r>
    </w:p>
    <w:p>
      <w:pPr>
        <w:pStyle w:val="ListBullet"/>
        <w:spacing w:line="240" w:lineRule="auto"/>
        <w:ind w:left="720"/>
      </w:pPr>
      <w:r>
        <w:rPr>
          <w:lang w:val="hi_IN" w:bidi="hi_IN"/>
        </w:rPr>
      </w:r>
      <w:r>
        <w:rPr>
          <w:lang w:val="hi_IN" w:bidi="hi_IN"/>
        </w:rPr>
        <w:t>चेले, यहूदा इस्करियोती के साथ</w:t>
      </w:r>
    </w:p>
    <w:p>
      <w:pPr>
        <w:pStyle w:val="ListBullet"/>
        <w:spacing w:line="240" w:lineRule="auto"/>
        <w:ind w:left="720"/>
      </w:pPr>
      <w:r>
        <w:rPr>
          <w:lang w:val="hi_IN" w:bidi="hi_IN"/>
        </w:rPr>
      </w:r>
      <w:r>
        <w:rPr>
          <w:lang w:val="hi_IN" w:bidi="hi_IN"/>
        </w:rPr>
        <w:t>शमौन, एक व्यक्ति जिसे पहले कोढ़ था</w:t>
      </w:r>
    </w:p>
    <w:p>
      <w:pPr>
        <w:pStyle w:val="ListBullet"/>
        <w:spacing w:line="240" w:lineRule="auto"/>
        <w:ind w:left="720"/>
      </w:pPr>
      <w:r>
        <w:rPr>
          <w:lang w:val="hi_IN" w:bidi="hi_IN"/>
        </w:rPr>
      </w:r>
      <w:r>
        <w:rPr>
          <w:lang w:val="hi_IN" w:bidi="hi_IN"/>
        </w:rPr>
        <w:t>एक स्त्री, संगमरमर के पात्र के साथ</w:t>
      </w:r>
    </w:p>
    <w:p>
      <w:pPr>
        <w:pStyle w:val="ListBullet"/>
        <w:spacing w:line="240" w:lineRule="auto"/>
        <w:ind w:left="720"/>
      </w:pPr>
      <w:r>
        <w:rPr>
          <w:lang w:val="hi_IN" w:bidi="hi_IN"/>
        </w:rPr>
      </w:r>
      <w:r>
        <w:rPr>
          <w:lang w:val="hi_IN" w:bidi="hi_IN"/>
        </w:rPr>
        <w:t>भोज में शामिल अन्य लोग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को कुछ जगहों पर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दल को उन प्रमुख याजकों और धार्मिक व्यवस्था के शिक्षकों का अभिनय करना चाहिए जो यीशु को मार डालने के लिए पकड़ने की कोशिश पर चर्चा कर रहे हैं। वे फैसला करते हैं, "हम फसह मनाने के दौरान उसे नहीं पकड़ेंगे, क्योंकि शायद लोग दंगा कर दें।"</w:t>
      </w:r>
    </w:p>
    <w:p>
      <w:pPr/>
      <w:r>
        <w:rPr>
          <w:lang w:val="hi_IN" w:bidi="hi_IN"/>
        </w:rPr>
      </w:r>
      <w:r>
        <w:rPr>
          <w:lang w:val="hi_IN" w:bidi="hi_IN"/>
        </w:rPr>
        <w:t>नाटक को रोकें। व्यवस्था के शिक्षकों से पूछें, "आप क्या महसूस कर रहे हैं या क्या सोच रहे हैं? शायद आप ऐसी बातें सुनें, "हम निराश हैं कि हम यीशु को पकड़ नहीं पा रहे हैं," "हम यीशु को पसंद करने वाले लोगों की भीड़ से डरते हैं।" नाटक को जारी रखें।</w:t>
      </w:r>
    </w:p>
    <w:p>
      <w:pPr/>
      <w:r>
        <w:rPr>
          <w:lang w:val="hi_IN" w:bidi="hi_IN"/>
        </w:rPr>
      </w:r>
      <w:r>
        <w:rPr>
          <w:lang w:val="hi_IN" w:bidi="hi_IN"/>
        </w:rPr>
        <w:t>दल को यीशु और उसके चेलों के बैतनिय्याह में होने का अभिनय करना चाहिए जो यरूशलेम से लगभग 4 किलोमीटर दूर का नगर है। वे शमौन के घर में जाते हैं। शमौन को पहले कोढ़ था। वे सब एक मेज के चारों ओर फर्श पर गद्दियों पर बैठते हैं। वे अपने पाँव पीछे करके लेट गए। उनके सिर उनकी कोहनियों पर टिके हुए हैं। जब वे भोजन कर रहे थे, तो अचानक से एक स्त्री भीतर आती है! उसके हाथों में एक सुंदर पात्र है। वह उस पात्र की गर्दन तोड़ देती है। वह कमरा एक सुंदर खुशबू से भर जाता है। वह स्त्री यीशु के सिर पर इत्र उण्डेल देती है।</w:t>
      </w:r>
    </w:p>
    <w:p>
      <w:pPr/>
      <w:r>
        <w:rPr>
          <w:lang w:val="hi_IN" w:bidi="hi_IN"/>
        </w:rPr>
      </w:r>
      <w:r>
        <w:rPr>
          <w:lang w:val="hi_IN" w:bidi="hi_IN"/>
        </w:rPr>
        <w:t>नाटक को रोकें। चेलों से पूछें, "आप क्या महसूस कर रहे हैं या क्या सोच रहे हैं?" शायद आप ऐसी बातें सुनें, "हम हैरान हैं," "हम गुस्सा हैं - काश वह इसके बजाय कंगालों की सहायता करती!" "हम उलझन में हैं क्योंकि यीशु खुश नज़र आ रहा है।" यीशु से पूछें, "आप क्या महसूस कर रहे हैं या क्या सोच रहे हैं? शायद आप ऐसी बातें सुनें, "मैं खुश हूँ," "इस स्त्री के लिए परमेश्वर के प्रेम से भरा हूँ," "मुझे उसकी हिम्मत पर घमंड है।" स्त्री से पूछें, "आप क्या महसूस कर रही हैं या क्या सोच रही हैं?" शायद आप ऐसी बातें सुनें, "मैं डरी हुई हूँ, परन्तु यीशु का धन्यवाद करने के लिए वास्तव में दृढ़ हूँ!" या "मैं वह यीशु पर ध्यान लगाए हुए हूँ।" नाटक को जारी रखें।</w:t>
      </w:r>
    </w:p>
    <w:p>
      <w:pPr/>
      <w:r>
        <w:rPr>
          <w:lang w:val="hi_IN" w:bidi="hi_IN"/>
        </w:rPr>
      </w:r>
      <w:r>
        <w:rPr>
          <w:lang w:val="hi_IN" w:bidi="hi_IN"/>
        </w:rPr>
        <w:t>दल को चेलों के गुस्सा होने का अभिनय करना चाहिए। वह इतने महंगे इत्र को क्यों बर्बाद कर रही है? इसे बेचा जा सकता था! इसकी कीमत एक साल की मजदूरी के बराबर थी! वह पैसा कंगालों को दिया जा सकता था!" यीशु का यह कहते हुए अभिनय करें, "उसे अकेला छोड़ दो। तुम उससे ये बातें क्यों बोल रहे हो? कंगाल लोग तो हमेशा तुम्हारे आसपास होंगे, परन्तु मैं हमेशा तुम्हारे आसपास नहीं रहूँगा। उसने वह सब कुछ किया जो वह कर सकती थी। वह मेरी देह को गाड़े जाने के लिए तैयार कर रही है। ध्यान दें! सारे जगत में जहाँ कहीं भी लोग मेरे बारे में सुसमाचार सुनाएँगे, वे इस स्त्री के द्वारा किए गए काम के बारे में भी बात करेंगे।"</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"मुझे इस स्त्री पर घमंड है," "मैं गुस्सा और उदास हूँ कि मेरे चेले अभी भी नहीं समझ पा रहे हैं।" स्त्री की भूमिका निभाने वाले व्यक्ति से पूछें, "आप क्या महसूस कर रहे हैं या क्या सोच रहे हैं?" शायद आप ऐसी बातें सुनें, "मैं खुश हूँ कि यीशु मेरा बचाव कर रहा है," "मैं हैरान हूँ कि उसने अपनी मृत्यु का उल्लेख किया। क्या वह जल्दी ही मरने वाला है?" यहूदा की भूमिका निभाने वाले व्यक्ति से पूछें, "आप क्या महसूस कर रहे हैं या क्या सोच रहे हैं?" शायद आप ऐसी बातें सुनें, "मैं गुस्सा हूँ कि यीशु ने इस स्त्री को पैसा बर्बाद करने दिया!" "मैं निराश हूँ कि यीशु अभी भी रोम के खिलाफ विद्रोह की अगुवाई नहीं कर रहा है।" नाटक को जारी रखें।</w:t>
      </w:r>
    </w:p>
    <w:p>
      <w:pPr/>
      <w:r>
        <w:rPr>
          <w:lang w:val="hi_IN" w:bidi="hi_IN"/>
        </w:rPr>
      </w:r>
      <w:r>
        <w:rPr>
          <w:lang w:val="hi_IN" w:bidi="hi_IN"/>
        </w:rPr>
        <w:t>दल को यहूदा इस्करियोती का प्रमुख याजकों के पास अकेले जाते हुए अभिनय करना चाहिए। उसे उन्हें यह बताने की पेशकश करनी चाहिए कि यीशु कब अकेला होता है। प्रमुख याजक बहुत खुश हैं। वे यहूदा से कहते हैं कि वे उसे पैसे देंगे। यहूदा यीशु को बहुत ध्यान से देखना शुरू करता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14:1–11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यह फसह और अख़मीरी रोटी के त्योहार से दो दिन पहले की बात है।</w:t>
      </w:r>
    </w:p>
    <w:p>
      <w:pPr/>
      <w:r>
        <w:rPr>
          <w:lang w:val="hi_IN" w:bidi="hi_IN"/>
        </w:rPr>
      </w:r>
      <w:r>
        <w:rPr>
          <w:b/>
          <w:lang w:val="hi_IN" w:bidi="hi_IN"/>
        </w:rPr>
        <w:t>फसह</w:t>
      </w:r>
      <w:r>
        <w:rPr>
          <w:lang w:val="hi_IN" w:bidi="hi_IN"/>
        </w:rPr>
        <w:t xml:space="preserve"> एक यहूदी धार्मिक त्योहार था। यीशु के समय में, यह उत्सव सात दिनों तक चलता था क्योंकि यह फसह और अख़मीरी रोटी के त्योहार का मिश्रण था। फसह में उस समय का जश्न मनाया जाता है जब परमेश्वर ने यहूदी पूर्वजों को मिस्र की गुलामी से छुड़ाया था। परमेश्वर ने एक स्वर्गदूत को भेजकर मिस्र के राजा को यहूदी पूर्वजों को चले जाने की अनुमति देने के लिए प्रेरित करने के द्वारा ऐसा किया। परमेश्वर की ओर से आए स्वर्गदूत ने एक रात आकर मिस्रियों के सभी पहिलौठे पुत्रों को मार डाला। हालाँकि, उस स्वर्गदूत ने यहूदियों के पहिलौठे पुत्रों को "छोड़ दिया" और उनके प्राण बच गए। यहूदियों के लिए फसह आजादी के जश्न की तरह है।</w:t>
      </w:r>
    </w:p>
    <w:p>
      <w:pPr/>
      <w:r>
        <w:rPr>
          <w:lang w:val="hi_IN" w:bidi="hi_IN"/>
        </w:rPr>
      </w:r>
      <w:r>
        <w:rPr>
          <w:b/>
          <w:lang w:val="hi_IN" w:bidi="hi_IN"/>
        </w:rPr>
        <w:t>अखमीरी रोटी के त्योहार</w:t>
      </w:r>
      <w:r>
        <w:rPr>
          <w:lang w:val="hi_IN" w:bidi="hi_IN"/>
        </w:rPr>
        <w:t xml:space="preserve"> में फसल की कटाई और उस समय का जश्न मनाते थे जब इस्राएलियों ने मिस्र से भागते समय अखंमीरी रोटी खाई थी। अख़मीरी रोटी पतली, चपटी रोटी थी जो ख़मीर के बिना बनती थी।</w:t>
      </w:r>
    </w:p>
    <w:p>
      <w:pPr/>
      <w:r>
        <w:rPr>
          <w:lang w:val="hi_IN" w:bidi="hi_IN"/>
        </w:rPr>
      </w:r>
      <w:r>
        <w:rPr>
          <w:lang w:val="hi_IN" w:bidi="hi_IN"/>
        </w:rPr>
        <w:t xml:space="preserve">यहाँ रुकें और समूह में चर्चा करें कि आप </w:t>
      </w:r>
      <w:r>
        <w:rPr>
          <w:b/>
          <w:lang w:val="hi_IN" w:bidi="hi_IN"/>
        </w:rPr>
        <w:t>फसह</w:t>
      </w:r>
      <w:r>
        <w:rPr>
          <w:lang w:val="hi_IN" w:bidi="hi_IN"/>
        </w:rPr>
        <w:t xml:space="preserve"> और </w:t>
      </w:r>
      <w:r>
        <w:rPr>
          <w:b/>
          <w:lang w:val="hi_IN" w:bidi="hi_IN"/>
        </w:rPr>
        <w:t>अख़मीरी रोटी के त्योहार</w:t>
      </w:r>
      <w:r>
        <w:rPr>
          <w:lang w:val="hi_IN" w:bidi="hi_IN"/>
        </w:rPr>
        <w:t xml:space="preserve"> के लिए किन शब्दों या वाक्यांशों का इस्तेमाल करेंगे। अधिक जानकारी के लिए फ</w:t>
      </w:r>
      <w:hyperlink r:id="rId470">
        <w:r>
          <w:rPr>
            <w:lang w:val="hi_IN" w:bidi="hi_IN"/>
          </w:rPr>
          <w:rPr>
            <w:color w:val="0000EE"/>
            <w:u w:val="single"/>
          </w:rPr>
          <w:t xml:space="preserve">सह </w:t>
        </w:r>
      </w:hyperlink>
      <w:r>
        <w:rPr>
          <w:lang w:val="hi_IN" w:bidi="hi_IN"/>
        </w:rPr>
        <w:t>और अ</w:t>
      </w:r>
      <w:hyperlink r:id="rId471">
        <w:r>
          <w:rPr>
            <w:lang w:val="hi_IN" w:bidi="hi_IN"/>
          </w:rPr>
          <w:rPr>
            <w:color w:val="0000EE"/>
            <w:u w:val="single"/>
          </w:rPr>
          <w:t xml:space="preserve">ख़मीरी रोटी के त्योहार </w:t>
        </w:r>
      </w:hyperlink>
      <w:r>
        <w:rPr>
          <w:lang w:val="hi_IN" w:bidi="hi_IN"/>
        </w:rPr>
        <w:t>को मुख्य शब्दावली में देखें।</w:t>
      </w:r>
    </w:p>
    <w:p>
      <w:pPr/>
      <w:r>
        <w:rPr>
          <w:lang w:val="hi_IN" w:bidi="hi_IN"/>
        </w:rPr>
      </w:r>
      <w:r>
        <w:rPr>
          <w:lang w:val="hi_IN" w:bidi="hi_IN"/>
        </w:rPr>
        <w:t>अपने अनुवाद करने वाले दल को अख़मीरी रोटी की तस्वीर दिखाएँ। इस ऑडियो को यहाँ रोकें।</w:t>
      </w:r>
    </w:p>
    <w:p>
      <w:pPr/>
      <w:r>
        <w:rPr>
          <w:lang w:val="hi_IN" w:bidi="hi_IN"/>
        </w:rPr>
      </w:r>
      <w:r>
        <w:rPr>
          <w:b/>
          <w:lang w:val="hi_IN" w:bidi="hi_IN"/>
        </w:rPr>
        <w:t>प्रमुख याजक</w:t>
      </w:r>
      <w:r>
        <w:rPr>
          <w:lang w:val="hi_IN" w:bidi="hi_IN"/>
        </w:rPr>
        <w:t xml:space="preserve"> और </w:t>
      </w:r>
      <w:r>
        <w:rPr>
          <w:b/>
          <w:lang w:val="hi_IN" w:bidi="hi_IN"/>
        </w:rPr>
        <w:t>धार्मिक व्यवस्था के शिक्षक</w:t>
      </w:r>
      <w:r>
        <w:rPr>
          <w:lang w:val="hi_IN" w:bidi="hi_IN"/>
        </w:rPr>
        <w:t xml:space="preserve"> यीशु को गुप्त रूप से पकड़कर उसे मार डालने का मौका खोज रहे थे। प्रमुख याजकों और धार्मिक व्यवस्था के शिक्षकों के लिए उन्हीं शब्दों का इस्तेमाल करें जो आप मरकुस की किताब में इस्तेमाल कर रहे हैं और याद रखें कि य</w:t>
      </w:r>
      <w:hyperlink r:id="rId79">
        <w:r>
          <w:rPr>
            <w:lang w:val="hi_IN" w:bidi="hi_IN"/>
          </w:rPr>
          <w:rPr>
            <w:color w:val="0000EE"/>
            <w:u w:val="single"/>
          </w:rPr>
          <w:t xml:space="preserve">ाजक </w:t>
        </w:r>
      </w:hyperlink>
      <w:r>
        <w:rPr>
          <w:lang w:val="hi_IN" w:bidi="hi_IN"/>
        </w:rPr>
        <w:t>और ध</w:t>
      </w:r>
      <w:hyperlink r:id="rId51">
        <w:r>
          <w:rPr>
            <w:lang w:val="hi_IN" w:bidi="hi_IN"/>
          </w:rPr>
          <w:rPr>
            <w:color w:val="0000EE"/>
            <w:u w:val="single"/>
          </w:rPr>
          <w:t xml:space="preserve">ार्मिक व्यवस्था के शिक्षक </w:t>
        </w:r>
      </w:hyperlink>
      <w:r>
        <w:rPr>
          <w:lang w:val="hi_IN" w:bidi="hi_IN"/>
        </w:rPr>
        <w:t>शब्द मुख्य शब्दावली में मिलते हैं।</w:t>
      </w:r>
    </w:p>
    <w:p>
      <w:pPr/>
      <w:r>
        <w:rPr>
          <w:lang w:val="hi_IN" w:bidi="hi_IN"/>
        </w:rPr>
      </w:r>
      <w:r>
        <w:rPr>
          <w:lang w:val="hi_IN" w:bidi="hi_IN"/>
        </w:rPr>
        <w:t xml:space="preserve">यह भाग बैतनिय्याह में शमौन कोढ़ी के घर में घटित होता है। </w:t>
      </w:r>
      <w:r>
        <w:rPr>
          <w:b/>
          <w:lang w:val="hi_IN" w:bidi="hi_IN"/>
        </w:rPr>
        <w:t>बैतनिय्याह</w:t>
      </w:r>
      <w:r>
        <w:rPr>
          <w:lang w:val="hi_IN" w:bidi="hi_IN"/>
        </w:rPr>
        <w:t xml:space="preserve"> यरूशलेम से 4 किलोमीटर बाहर एक छोटा सा नगर है। मरियम, मार्था और लाज़र वहाँ रहते थे। वे सब बहन-भाई थे और यीशु के अच्छे दोस्त थे। यीशु और उसके चेले हर रात वहाँ रुकते थे और मंदिर में शिक्षा देने के लिए हर दिन यरूशलेम की यात्रा करते थे।</w:t>
      </w:r>
    </w:p>
    <w:p>
      <w:pPr/>
      <w:r>
        <w:rPr>
          <w:lang w:val="hi_IN" w:bidi="hi_IN"/>
        </w:rPr>
      </w:r>
      <w:r>
        <w:rPr>
          <w:lang w:val="hi_IN" w:bidi="hi_IN"/>
        </w:rPr>
        <w:t xml:space="preserve">शमौन को पहले </w:t>
      </w:r>
      <w:r>
        <w:rPr>
          <w:b/>
          <w:lang w:val="hi_IN" w:bidi="hi_IN"/>
        </w:rPr>
        <w:t>कोढ़</w:t>
      </w:r>
      <w:r>
        <w:rPr>
          <w:lang w:val="hi_IN" w:bidi="hi_IN"/>
        </w:rPr>
        <w:t xml:space="preserve"> था। बाइबल में "कोढ़" शब्द कई प्रकार के चमड़ी के रोगों का संदर्भ दे सकता है। ये रोग व्यक्ति को "अशुद्ध", या समुदाय में रहने के अयोग्य बना देते थे। ये लोग केवल आराधनालय में एक पर्दे के पीछे रहकर आराधना कर सकते थे, और यदि कोई व्यक्ति उन्हें छू ले तो वह भी अशुद्ध हो जाता था। पुराने नियम की व्यवस्था बताती है कि कोढ़ियों को फटे हुए कपड़े पहनने पड़ते थे, अपने बालों में कंघी नहीं करनी होती थी, और सार्वजनिक स्थानों पर जाते समय “अशुद्ध” चिल्लाना होता था। इस कहानी में शमौन को अब कोढ़ नहीं था। कोढ़ के लिए उसी शब्द या वाक्यांश का इस्तेमाल करें जो आपने पहले मरकुस की किताब में इस्तेमाल किया हैं और याद रखें कि क</w:t>
      </w:r>
      <w:hyperlink r:id="rId76">
        <w:r>
          <w:rPr>
            <w:lang w:val="hi_IN" w:bidi="hi_IN"/>
          </w:rPr>
          <w:rPr>
            <w:color w:val="0000EE"/>
            <w:u w:val="single"/>
          </w:rPr>
          <w:t xml:space="preserve">ोढ़ </w:t>
        </w:r>
      </w:hyperlink>
      <w:r>
        <w:rPr>
          <w:lang w:val="hi_IN" w:bidi="hi_IN"/>
        </w:rPr>
        <w:t>शब्द मुख्य शब्दावली में मिलता है।</w:t>
      </w:r>
    </w:p>
    <w:p>
      <w:pPr/>
      <w:r>
        <w:rPr>
          <w:lang w:val="hi_IN" w:bidi="hi_IN"/>
        </w:rPr>
      </w:r>
      <w:r>
        <w:rPr>
          <w:lang w:val="hi_IN" w:bidi="hi_IN"/>
        </w:rPr>
        <w:t xml:space="preserve">वह स्त्री </w:t>
      </w:r>
      <w:r>
        <w:rPr>
          <w:b/>
          <w:lang w:val="hi_IN" w:bidi="hi_IN"/>
        </w:rPr>
        <w:t>संगमरमर</w:t>
      </w:r>
      <w:r>
        <w:rPr>
          <w:lang w:val="hi_IN" w:bidi="hi_IN"/>
        </w:rPr>
        <w:t xml:space="preserve"> का पात्र लिए हुए भीतर आई जो </w:t>
      </w:r>
      <w:r>
        <w:rPr>
          <w:b/>
          <w:lang w:val="hi_IN" w:bidi="hi_IN"/>
        </w:rPr>
        <w:t>शुद्ध जटामांसी से बने इत्र</w:t>
      </w:r>
      <w:r>
        <w:rPr>
          <w:lang w:val="hi_IN" w:bidi="hi_IN"/>
        </w:rPr>
        <w:t xml:space="preserve"> से भरा हुआ था। यह इत्र भारत में पाए जाने वाले जटामांसी के पौधे से बनाया गया था। वह जटामांसी शुद्ध इसलिये थी क्योंकि उसमें किसी और वस्तु को घोला या मिलाया नहीं गया था। इस कारण जटामांसी अधिक महंगी थी। वह पात्र संगमरमर कहे जाने वाले एक सफेद या पीले पत्थर से बनाया गया था। यह सुनिश्चित करें कि इस शब्द का अनुवाद करते समय आप किसी अन्य सामग्री के स्थान पर संगमरमर का इस्तेमाल न करें।</w:t>
      </w:r>
    </w:p>
    <w:p>
      <w:pPr/>
      <w:r>
        <w:rPr>
          <w:lang w:val="hi_IN" w:bidi="hi_IN"/>
        </w:rPr>
      </w:r>
      <w:r>
        <w:rPr>
          <w:lang w:val="hi_IN" w:bidi="hi_IN"/>
        </w:rPr>
        <w:t>यहाँ रुकें और समूह में संगमरमर के पात्र का चित्र और जटामांसी के पौधे की तस्वीर देखें। इस ऑडियो को यहाँ रोकें।</w:t>
      </w:r>
    </w:p>
    <w:p>
      <w:pPr/>
      <w:r>
        <w:rPr>
          <w:lang w:val="hi_IN" w:bidi="hi_IN"/>
        </w:rPr>
      </w:r>
      <w:r>
        <w:rPr>
          <w:lang w:val="hi_IN" w:bidi="hi_IN"/>
        </w:rPr>
        <w:t xml:space="preserve">उस इत्र की कीमत 300 </w:t>
      </w:r>
      <w:hyperlink r:id="rId404">
        <w:r>
          <w:rPr>
            <w:lang w:val="hi_IN" w:bidi="hi_IN"/>
          </w:rPr>
          <w:rPr>
            <w:color w:val="0000EE"/>
            <w:u w:val="single"/>
          </w:rPr>
          <w:t>दीनार</w:t>
        </w:r>
      </w:hyperlink>
      <w:r>
        <w:rPr>
          <w:lang w:val="hi_IN" w:bidi="hi_IN"/>
        </w:rPr>
        <w:t xml:space="preserve"> थी, जो लगभग 300 दिनों की मजदूरी के बराबर थी।</w:t>
      </w:r>
    </w:p>
    <w:p>
      <w:pPr/>
      <w:r>
        <w:rPr>
          <w:lang w:val="hi_IN" w:bidi="hi_IN"/>
        </w:rPr>
      </w:r>
      <w:r>
        <w:rPr>
          <w:lang w:val="hi_IN" w:bidi="hi_IN"/>
        </w:rPr>
        <w:t xml:space="preserve">उस स्त्री ने इत्र से यीशु के सिर का अभिषेक किया। </w:t>
      </w:r>
      <w:r>
        <w:rPr>
          <w:b/>
          <w:lang w:val="hi_IN" w:bidi="hi_IN"/>
        </w:rPr>
        <w:t>अभिषिक्त</w:t>
      </w:r>
      <w:r>
        <w:rPr>
          <w:lang w:val="hi_IN" w:bidi="hi_IN"/>
        </w:rPr>
        <w:t xml:space="preserve"> का अर्थ यह दिखाने के लिए किसी व्यक्ति पर तेल डालना है कि उन्हें एक विशेष कार्य के लिये नियुक्त किया गया है। पुराने नियम में, भविष्यद्वक्ताओं, याजकों और राजाओं का अभिषेक तब किया जाता था जब वे परमेश्वर के लिए अपने कार्य पर नियुक्त किए जाते थे। मसीह या ख्रिस्त के शब्द का अर्थ "अभिषिक्त जन" है। इस मामले में, उस स्त्री ने यीशु का अभिषेक करने के लिए सामान्य तेल इस्तेमाल नहीं किया - इसके बजाय उसने महंगा इत्र इस्तेमाल किया। यीशु ने उस विशेष अभिषेक का संदर्भ भी दिया जो लोग शवों के लिए करते थे। वे आदर दिखाने के लिए शवों पर विशेष इत्र डालते थे। अभिषेक के लिए उसी शब्द या वाक्यांश का इस्तेमाल करें जो आपने मरकुस के अन्य भागों में इस्तेमाल किया है और याद रखें कि अ</w:t>
      </w:r>
      <w:hyperlink r:id="rId209">
        <w:r>
          <w:rPr>
            <w:lang w:val="hi_IN" w:bidi="hi_IN"/>
          </w:rPr>
          <w:rPr>
            <w:color w:val="0000EE"/>
            <w:u w:val="single"/>
          </w:rPr>
          <w:t xml:space="preserve">भिषेक </w:t>
        </w:r>
      </w:hyperlink>
      <w:r>
        <w:rPr>
          <w:lang w:val="hi_IN" w:bidi="hi_IN"/>
        </w:rPr>
        <w:t>मुख्य शब्दावली में मिलता है।</w:t>
      </w:r>
    </w:p>
    <w:p>
      <w:pPr/>
      <w:r>
        <w:rPr>
          <w:lang w:val="hi_IN" w:bidi="hi_IN"/>
        </w:rPr>
      </w:r>
      <w:r>
        <w:rPr>
          <w:lang w:val="hi_IN" w:bidi="hi_IN"/>
        </w:rPr>
        <w:t xml:space="preserve">यीशु ने कहा कि जहाँ कहीं भी </w:t>
      </w:r>
      <w:r>
        <w:rPr>
          <w:b/>
          <w:lang w:val="hi_IN" w:bidi="hi_IN"/>
        </w:rPr>
        <w:t>शुभ संदेश</w:t>
      </w:r>
      <w:r>
        <w:rPr>
          <w:lang w:val="hi_IN" w:bidi="hi_IN"/>
        </w:rPr>
        <w:t xml:space="preserve"> या </w:t>
      </w:r>
      <w:r>
        <w:rPr>
          <w:b/>
          <w:lang w:val="hi_IN" w:bidi="hi_IN"/>
        </w:rPr>
        <w:t>सुसमाचार</w:t>
      </w:r>
      <w:r>
        <w:rPr>
          <w:lang w:val="hi_IN" w:bidi="hi_IN"/>
        </w:rPr>
        <w:t xml:space="preserve"> का प्रचार किया जाएगा, लोग इस स्त्री के बारे में भी बात करेंगे। शुभ संदेश या सुसमाचार के लिए उसी शब्द या वाक्यांश का इस्तेमाल करें जो आपने मरकुस के पिछले भागों में इस्तेमाल किया है और याद रखें कि श</w:t>
      </w:r>
      <w:hyperlink r:id="rId39">
        <w:r>
          <w:rPr>
            <w:lang w:val="hi_IN" w:bidi="hi_IN"/>
          </w:rPr>
          <w:rPr>
            <w:color w:val="0000EE"/>
            <w:u w:val="single"/>
          </w:rPr>
          <w:t xml:space="preserve">ुभ संदेश </w:t>
        </w:r>
      </w:hyperlink>
      <w:r>
        <w:rPr>
          <w:lang w:val="hi_IN" w:bidi="hi_IN"/>
        </w:rPr>
        <w:t>या स</w:t>
      </w:r>
      <w:hyperlink r:id="rId13">
        <w:r>
          <w:rPr>
            <w:lang w:val="hi_IN" w:bidi="hi_IN"/>
          </w:rPr>
          <w:rPr>
            <w:color w:val="0000EE"/>
            <w:u w:val="single"/>
          </w:rPr>
          <w:t xml:space="preserve">ुसमाचार </w:t>
        </w:r>
      </w:hyperlink>
      <w:r>
        <w:rPr>
          <w:lang w:val="hi_IN" w:bidi="hi_IN"/>
        </w:rPr>
        <w:t>मुख्य शब्दावली में मिलते हैं।</w:t>
      </w:r>
    </w:p>
    <w:p>
      <w:pPr/>
      <w:r>
        <w:rPr>
          <w:lang w:val="hi_IN" w:bidi="hi_IN"/>
        </w:rPr>
      </w:r>
      <w:r>
        <w:rPr>
          <w:lang w:val="hi_IN" w:bidi="hi_IN"/>
        </w:rPr>
        <w:t xml:space="preserve">यहूदा इस्करियोती बारह </w:t>
      </w:r>
      <w:r>
        <w:rPr>
          <w:b/>
          <w:lang w:val="hi_IN" w:bidi="hi_IN"/>
        </w:rPr>
        <w:t>चेलों</w:t>
      </w:r>
      <w:r>
        <w:rPr>
          <w:lang w:val="hi_IN" w:bidi="hi_IN"/>
        </w:rPr>
        <w:t xml:space="preserve"> में से एक था। चेलों के लिए उसी शब्द या वाक्यांश का इस्तेमाल करें जो आपने मरकुस के पिछले भागों में इस्तेमाल किया है और याद रखें कि च</w:t>
      </w:r>
      <w:hyperlink r:id="rId100">
        <w:r>
          <w:rPr>
            <w:lang w:val="hi_IN" w:bidi="hi_IN"/>
          </w:rPr>
          <w:rPr>
            <w:color w:val="0000EE"/>
            <w:u w:val="single"/>
          </w:rPr>
          <w:t xml:space="preserve">ेला </w:t>
        </w:r>
      </w:hyperlink>
      <w:r>
        <w:rPr>
          <w:lang w:val="hi_IN" w:bidi="hi_IN"/>
        </w:rPr>
        <w:t>मुख्य शब्दावली में मिलता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14:1–11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72">
        <w:r>
          <w:rPr>
            <w:lang w:val="hi_IN" w:bidi="hi_IN"/>
          </w:rPr>
          <w:rPr>
            <w:color w:val="0000EE"/>
            <w:u w:val="single"/>
          </w:rPr>
          <w:t>सुने और मन में रखें</w:t>
        </w:r>
      </w:hyperlink>
      <w:r>
        <w:rPr>
          <w:lang w:val="hi_IN" w:bidi="hi_IN"/>
        </w:rPr>
        <w:t xml:space="preserve"> (532 KB)</w:t>
      </w:r>
      <w:r>
        <w:rPr>
          <w:lang w:val="hi_IN" w:bidi="hi_IN"/>
        </w:rPr>
      </w:r>
    </w:p>
    <w:p>
      <w:pPr>
        <w:pStyle w:val="ListBullet"/>
        <w:spacing w:line="240" w:lineRule="auto"/>
        <w:ind w:left="720"/>
      </w:pPr>
      <w:r>
        <w:rPr>
          <w:lang w:val="hi_IN" w:bidi="hi_IN"/>
        </w:rPr>
      </w:r>
      <w:hyperlink r:id="rId473">
        <w:r>
          <w:rPr>
            <w:lang w:val="hi_IN" w:bidi="hi_IN"/>
          </w:rPr>
          <w:rPr>
            <w:color w:val="0000EE"/>
            <w:u w:val="single"/>
          </w:rPr>
          <w:t>पाठ का परिचय</w:t>
        </w:r>
      </w:hyperlink>
      <w:r>
        <w:rPr>
          <w:lang w:val="hi_IN" w:bidi="hi_IN"/>
        </w:rPr>
        <w:t xml:space="preserve"> (6.4 MB)</w:t>
      </w:r>
      <w:r>
        <w:rPr>
          <w:lang w:val="hi_IN" w:bidi="hi_IN"/>
        </w:rPr>
      </w:r>
    </w:p>
    <w:p>
      <w:pPr>
        <w:pStyle w:val="ListBullet"/>
        <w:spacing w:line="240" w:lineRule="auto"/>
        <w:ind w:left="720"/>
      </w:pPr>
      <w:r>
        <w:rPr>
          <w:lang w:val="hi_IN" w:bidi="hi_IN"/>
        </w:rPr>
      </w:r>
      <w:hyperlink r:id="rId474">
        <w:r>
          <w:rPr>
            <w:lang w:val="hi_IN" w:bidi="hi_IN"/>
          </w:rPr>
          <w:rPr>
            <w:color w:val="0000EE"/>
            <w:u w:val="single"/>
          </w:rPr>
          <w:t>घटनाओं को समझाना</w:t>
        </w:r>
      </w:hyperlink>
      <w:r>
        <w:rPr>
          <w:lang w:val="hi_IN" w:bidi="hi_IN"/>
        </w:rPr>
        <w:t xml:space="preserve"> (4.0 MB)</w:t>
      </w:r>
      <w:r>
        <w:rPr>
          <w:lang w:val="hi_IN" w:bidi="hi_IN"/>
        </w:rPr>
      </w:r>
    </w:p>
    <w:p>
      <w:pPr>
        <w:pStyle w:val="ListBullet"/>
        <w:spacing w:line="240" w:lineRule="auto"/>
        <w:ind w:left="720"/>
      </w:pPr>
      <w:r>
        <w:rPr>
          <w:lang w:val="hi_IN" w:bidi="hi_IN"/>
        </w:rPr>
      </w:r>
      <w:hyperlink r:id="rId475">
        <w:r>
          <w:rPr>
            <w:lang w:val="hi_IN" w:bidi="hi_IN"/>
          </w:rPr>
          <w:rPr>
            <w:color w:val="0000EE"/>
            <w:u w:val="single"/>
          </w:rPr>
          <w:t>पाठ को नाटकीय रूप देना</w:t>
        </w:r>
      </w:hyperlink>
      <w:r>
        <w:rPr>
          <w:lang w:val="hi_IN" w:bidi="hi_IN"/>
        </w:rPr>
        <w:t xml:space="preserve"> (3.9 MB)</w:t>
      </w:r>
      <w:r>
        <w:rPr>
          <w:lang w:val="hi_IN" w:bidi="hi_IN"/>
        </w:rPr>
      </w:r>
    </w:p>
    <w:p>
      <w:pPr>
        <w:pStyle w:val="ListBullet"/>
        <w:spacing w:line="240" w:lineRule="auto"/>
        <w:ind w:left="720"/>
      </w:pPr>
      <w:r>
        <w:rPr>
          <w:lang w:val="hi_IN" w:bidi="hi_IN"/>
        </w:rPr>
      </w:r>
      <w:hyperlink r:id="rId476">
        <w:r>
          <w:rPr>
            <w:lang w:val="hi_IN" w:bidi="hi_IN"/>
          </w:rPr>
          <w:rPr>
            <w:color w:val="0000EE"/>
            <w:u w:val="single"/>
          </w:rPr>
          <w:t>आवश्यक जानकारी</w:t>
        </w:r>
      </w:hyperlink>
      <w:r>
        <w:rPr>
          <w:lang w:val="hi_IN" w:bidi="hi_IN"/>
        </w:rPr>
        <w:t xml:space="preserve"> (3.9 MB)</w:t>
      </w:r>
      <w:r>
        <w:rPr>
          <w:lang w:val="hi_IN" w:bidi="hi_IN"/>
        </w:rPr>
      </w:r>
    </w:p>
    <w:p>
      <w:pPr>
        <w:pStyle w:val="ListBullet"/>
        <w:spacing w:line="240" w:lineRule="auto"/>
        <w:ind w:left="720"/>
      </w:pPr>
      <w:r>
        <w:rPr>
          <w:lang w:val="hi_IN" w:bidi="hi_IN"/>
        </w:rPr>
      </w:r>
      <w:hyperlink r:id="rId477">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14:12–26</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14:12–26 को सुनें और अपने मनों में रखें।</w:t>
      </w:r>
    </w:p>
    <w:p>
      <w:pPr/>
      <w:r>
        <w:rPr>
          <w:lang w:val="hi_IN" w:bidi="hi_IN"/>
        </w:rPr>
      </w:r>
      <w:r>
        <w:rPr>
          <w:lang w:val="hi_IN" w:bidi="hi_IN"/>
        </w:rPr>
        <w:t>यदि सम्भव हो तो मरकुस 14:12–26 का ऑडियो संस्करण तीन बार, तीन अलग-अलग अनुवादों में सुनें। फिर, समूह में, निम्नलिखित प्रश्नों पर चर्चा करें:</w:t>
      </w:r>
    </w:p>
    <w:p>
      <w:pPr>
        <w:pStyle w:val="ListNumber"/>
        <w:numPr>
          <w:ilvl w:val="0"/>
          <w:numId w:val="72"/>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14:12–26 का ऑडियो संस्करण समझने में सबसे आसान वाले अनुवाद में सुनें।</w:t>
      </w:r>
    </w:p>
    <w:p>
      <w:pPr/>
      <w:r>
        <w:rPr>
          <w:lang w:val="hi_IN" w:bidi="hi_IN"/>
        </w:rPr>
      </w:r>
      <w:r>
        <w:rPr>
          <w:lang w:val="hi_IN" w:bidi="hi_IN"/>
        </w:rPr>
        <w:t>मरकुस फिर से हमें ठीक-ठीक बताता है कि ये घटनाएँ कब घटित हुई थीं। यह अख़मीरी रोटी के त्योहार का पहला दिन है, जब उन मेम्नों की बलि दी जाती थी जिनको फसह के भोज में वे परिवार खाते थे। प्रत्येक परिवार मंदिर में याजक के पास एक मेम्ना लाता था। याजक उस मेम्ने को बलिदान करता था और उस रात फसह के भोज में वह परिवार उसे खाता था। यहूदी व्यवस्था बताती है कि फसह का भोजन यरूशलेम की शहरपनाहों के भीतर खाया जाना चाहिए। अपने बारह चेलों के साथ यीशु के भोजन के बारे में मरकुस ने हमें जो विवरण दिया है, उसके कारण ऐसा लगता है कि यह विशेष यहूदी फसह के जश्न का भोजन है। बाइबल के विद्वान इस बारे में निश्चित नहीं हैं कि यह कौन सा दिन है, परन्तु यह या तो फसह के भोजन के जश्न का पारम्परिक दिन है या उससे पहले का दिन है।</w:t>
      </w:r>
    </w:p>
    <w:p>
      <w:pPr/>
      <w:r>
        <w:rPr>
          <w:lang w:val="hi_IN" w:bidi="hi_IN"/>
        </w:rPr>
      </w:r>
      <w:r>
        <w:rPr>
          <w:lang w:val="hi_IN" w:bidi="hi_IN"/>
        </w:rPr>
        <w:t>यीशु और उसके चेले यरूशलेम के बाहर, शायद बैतनिय्याह में हैं, जहाँ वे उस समय ठहरते हैं जब वे यरूशलेम में नहीं होते। यीशु के चेले फसह के जश्न के भोजन की तैयारी करने के लिए यरूशलेम नगर में जाने को तैयार होते हैं। क्योंकि यीशु और उसके चेले यरूशलेम में नहीं रहते थे, इसलिये उन्हें उस जश्न के भोजन के लिए एक जगह की व्यवस्था करनी पड़ी होगी। चेले यीशु से पूछते हैं कि फसह के भोजन की तैयारी के लिए कहाँ जाएँ, परन्तु यीशु ने पहले ही व्यवस्था कर दी थी। यीशु अपने दो चेलों को यरूशलेम में भेजता है। यीशु उन दोनों चेलों को इस बारे में निर्देश देता है कि जब वे वहाँ पहुँचें तो उन्हें क्या करना है। यीशु उनसे कहता है कि उस व्यक्ति पर नज़र रखें जो पानी का घड़ा या बर्तन उठाए हुए हो। आमतौर पर केवल स्त्रियाँ ही पानी के बर्तन उठाए रहती थीं, और पुरुष मशकों में दाखरस उठाए रहते थे। वह व्यक्ति शायद अपने कंधे पर पानी का बर्तन उठाए हुए था। यीशु ने अपने चेलों से यह नहीं कहा कि वे पानी उठाए हुए उस व्यक्ति से बात करें, बल्कि उसके पीछे हो लेने, या उसके साथ उस घर में जाने को कहा। यीशु ने शायद उन्हें उस व्यक्ति से इसलिये बात करने के लिए नहीं कहा था क्योंकि वह जानता था कि धार्मिक अगुवे उसे ढूँढ़ने की कोशिश कर रहे हैं, और वह छिपे रहना चाहता था।</w:t>
      </w:r>
    </w:p>
    <w:p>
      <w:pPr/>
      <w:r>
        <w:rPr>
          <w:lang w:val="hi_IN" w:bidi="hi_IN"/>
        </w:rPr>
      </w:r>
      <w:r>
        <w:rPr>
          <w:lang w:val="hi_IN" w:bidi="hi_IN"/>
        </w:rPr>
        <w:t>यहाँ रुकें और समूह में पानी के बर्तन की तस्वीरें और अपने कंधे पर पानी का बर्तन उठाए हुए एक व्यक्ति के चित्र देखें। इस ऑडियो को यहाँ रोकें।</w:t>
      </w:r>
    </w:p>
    <w:p>
      <w:pPr/>
      <w:r>
        <w:rPr>
          <w:lang w:val="hi_IN" w:bidi="hi_IN"/>
        </w:rPr>
      </w:r>
      <w:r>
        <w:rPr>
          <w:lang w:val="hi_IN" w:bidi="hi_IN"/>
        </w:rPr>
        <w:t>जब चेले यरूशलेम में प्रवेश करेंगे और पानी ले जाने वाले व्यक्ति को एक घर में प्रवेश करते देखेंगे, तो वे उस घर के मालिक को ढूँढेंगे और उससे कहेंगे, "गुरु पूछता है, 'वह अतिथि कक्ष कहाँ है जहाँ मैं अपने चेलों के साथ फसह का भोजन कर सकूँ?'" घर का मालिक चेलों को ऊपर एक कमरे में ले जाएगा। घर के मालिक ने पहले से ही कमरे में मेज और कालीन बिछा दिए थे। शायद उसने उनके भोजन के लिए बलिदान करने हेतु मेम्ने की व्यवस्था भी कर दी हो।</w:t>
      </w:r>
    </w:p>
    <w:p>
      <w:pPr/>
      <w:r>
        <w:rPr>
          <w:lang w:val="hi_IN" w:bidi="hi_IN"/>
        </w:rPr>
      </w:r>
      <w:r>
        <w:rPr>
          <w:lang w:val="hi_IN" w:bidi="hi_IN"/>
        </w:rPr>
        <w:t>वे दोनों चेले यरूशलेम में जाते हैं और जो यीशु ने उनसे करने के लिए कहा था उसे ढूँढ़ते और करते हैं। वे फसह का भोजन तैयार करते हैं। जब चेले भोजन तैयार करने के लिए कमरे में गए, तो शायद उन्होंने अख़मीरी रोटी (या बिना ख़मीर की रोटी), दाखरस, कड़वी जड़ी-बूटियाँ और सूखे मेवों के साथ चटनी रखी होगी, और फसह के भोजन के लिये बलिदान किए गए विशेष मेम्ने को भूना होगा।</w:t>
      </w:r>
    </w:p>
    <w:p>
      <w:pPr/>
      <w:r>
        <w:rPr>
          <w:lang w:val="hi_IN" w:bidi="hi_IN"/>
        </w:rPr>
      </w:r>
      <w:r>
        <w:rPr>
          <w:lang w:val="hi_IN" w:bidi="hi_IN"/>
        </w:rPr>
        <w:t>यहाँ रुकें और अख़मीरी रोटी और कड़वी जड़ी बूटियों के कटोरे और सूखे मेवों के साथ चटनी की तस्वीरें देखें। समूह में भुने हुए मेम्ने की तस्वीर देखें। इस ऑडियो को यहाँ रोकें।</w:t>
      </w:r>
    </w:p>
    <w:p>
      <w:pPr/>
      <w:r>
        <w:rPr>
          <w:lang w:val="hi_IN" w:bidi="hi_IN"/>
        </w:rPr>
      </w:r>
      <w:r>
        <w:rPr>
          <w:lang w:val="hi_IN" w:bidi="hi_IN"/>
        </w:rPr>
        <w:t>शाम को यीशु उन "बारहों" के साथ आता है, जिसका अर्थ यीशु के बारह सबसे करीबी चेले है। फसह का भोजन का जश्न हमेशा परिवारों के द्वारा सूर्यास्त के बाद शाम को मनाया जाता था। यीशु और उसके चेले खाने के लिए मेज के पास लेटे हुए थे, जैसा कि महत्वपूर्ण भोजों का रिवाज था। उन दिनों में, लोग मेज के पास तकिए पर अपनी कोहनियाँ टिकाए हुए और अपने पाँव पीछे किए हुए लेटा करते थे।</w:t>
      </w:r>
    </w:p>
    <w:p>
      <w:pPr/>
      <w:r>
        <w:rPr>
          <w:lang w:val="hi_IN" w:bidi="hi_IN"/>
        </w:rPr>
      </w:r>
      <w:r>
        <w:rPr>
          <w:lang w:val="hi_IN" w:bidi="hi_IN"/>
        </w:rPr>
        <w:t>यहाँ रुकें और समूह में भोजन करने के लिए मेज के पास लेटे हुए लोगों की तस्वीर देखें। इस ऑडियो को यहाँ रोकें।</w:t>
      </w:r>
    </w:p>
    <w:p>
      <w:pPr/>
      <w:r>
        <w:rPr>
          <w:lang w:val="hi_IN" w:bidi="hi_IN"/>
        </w:rPr>
      </w:r>
      <w:r>
        <w:rPr>
          <w:lang w:val="hi_IN" w:bidi="hi_IN"/>
        </w:rPr>
        <w:t>फसह का भोजन एक विशेष जश्न का भोजन होता है। इस भोजन में यहूदी परिवार उस कहानी को दोहराते हैं जब परमेश्वर ने कई साल पहले उनके पूर्वजों को मिस्र की गुलामी से बचाया था। यहूदी लोग भोजन के दौरान जो खाते-पीते हैं और जो कुछ भी करते हैं, वह उन्हें मिस्र में उनकी गुलामी, उस गुलामी से उनके छुटकारे और परमेश्वर की उनके साथ बाँधी गई विशेष वाचा की याद दिलाता है कि वह हमेशा उनके साथ रहेगा और उन्हें अपनी विशेष प्रजा बनाएगा।</w:t>
      </w:r>
    </w:p>
    <w:p>
      <w:pPr/>
      <w:r>
        <w:rPr>
          <w:lang w:val="hi_IN" w:bidi="hi_IN"/>
        </w:rPr>
      </w:r>
      <w:r>
        <w:rPr>
          <w:lang w:val="hi_IN" w:bidi="hi_IN"/>
        </w:rPr>
        <w:t>यहाँ रुकें और समूह में निम्नलिखित पर चर्चा करें: अपने कुछ धार्मिक भोजों या जश्नों का वर्णन करें। आप कौन सी गतिविधियाँ करते हैं? आप क्या खाते हैं? आप अपने बच्चों को उस जश्न की कहानी कैसे बताते हैं? इस ऑडियो को यहाँ रोकें।</w:t>
      </w:r>
    </w:p>
    <w:p>
      <w:pPr/>
      <w:r>
        <w:rPr>
          <w:lang w:val="hi_IN" w:bidi="hi_IN"/>
        </w:rPr>
      </w:r>
      <w:r>
        <w:rPr>
          <w:lang w:val="hi_IN" w:bidi="hi_IN"/>
        </w:rPr>
        <w:t>यीशु और उसके चेले यह भोजन कर रहे हैं और शायद मिस्र की गुलामी से छुटकारे की कहानी मिलकर सुना रहे हैं। भोजन के दौरान, घराने के मुखिया के लिए अख़मीरी रोटी को टुकड़ों में तोड़ने और मेज पर बैठे लोगों को देने का रिवाज है। वे रोटी के एक हिस्से को कड़वी जड़ी बूटियों, उबले हुए फल और दाखरस या सिरका के कटोरे में डुबोकर खाते हैं। शायद भोजन के दौरान इस मौके पर, यीशु अपने चेलों से कहता है, "ध्यान दो! मेरे साथ भोजन करने वाले तुम लोगों में से एक मेरे शत्रुओं की मुझे पकड़ने में मदद करेगा। हर एक चेला बहुत चिंतित है और पूछता है, "क्या वह मैं हूँ जो तुझे पकड़वाएगा?" वे यह प्रश्न इस तरह पूछते हैं कि मानो वे आशा करते हों कि यीशु उन्हें "नहीं" उत्तर देगा। यीशु कहता है कि वह "तुम में से एक है जो मेरे साथ इस कटोरे में से खा रहा है।" यहूदी संस्कृति में, केवल वे लोग ही एक साथ भोजन करते थे जो एक दूसरे पर भरोसा करते थे। किसी व्यक्ति के साथ भोजन करना, भोजन को छोड़ देना, और फिर उसे पकड़वा देना सबसे बड़ा धोखा है। यीशु तो बस दिखा रहा है कि उसे पकड़वाने वाले का अपराध कितना गहरा था। यीशु आगे कहता है, "मनुष्य के पुत्र को वैसे ही मरना होगा जैसा पवित्रशास्त्र ने बहुत पहले उसके बारे में कहा था।" यीशु चेलों को याद दिलाता है कि भविष्यद्वक्ताओं ने कहा है कि मसीह, या मनुष्य का पुत्र, मर जाएगा। यीशु फिर से खुद को मनुष्य का पुत्र कहता है। भले ही यह आवश्यक है और परमेश्वर की इच्छा है कि यीशु मरे, फिर भी यीशु चेतावनी देता है कि जो व्यक्ति उसे पकड़वाएगा, उसे भयानक दुष्परिणाम भुगतने होंगे। यीशु उस व्यक्ति के लिए दु)खी है।</w:t>
      </w:r>
    </w:p>
    <w:p>
      <w:pPr/>
      <w:r>
        <w:rPr>
          <w:lang w:val="hi_IN" w:bidi="hi_IN"/>
        </w:rPr>
      </w:r>
      <w:r>
        <w:rPr>
          <w:lang w:val="hi_IN" w:bidi="hi_IN"/>
        </w:rPr>
        <w:t>यहाँ रुकें और समूह में इन प्रश्नों पर चर्चा करें: जब लोग एक दूसरे पर भरोसा करते हैं, तो वे किस तरह के काम करते हैं? वे कुछ काम कौन से हैं जो भरोसेमंद दोस्त एक दूसरे के साथ कभी नहीं करेंगे? इस ऑडियो को यहाँ रोकें।</w:t>
      </w:r>
    </w:p>
    <w:p>
      <w:pPr/>
      <w:r>
        <w:rPr>
          <w:lang w:val="hi_IN" w:bidi="hi_IN"/>
        </w:rPr>
      </w:r>
      <w:r>
        <w:rPr>
          <w:lang w:val="hi_IN" w:bidi="hi_IN"/>
        </w:rPr>
        <w:t>इस पाठ में यीशु यहूदा के नाम का उल्लेख नहीं करता, और हमें इस बात का कोई संकेत नहीं मिलता कि यहूदा ने भोजन समय से पहले छोड़ दिया था।</w:t>
      </w:r>
    </w:p>
    <w:p>
      <w:pPr/>
      <w:r>
        <w:rPr>
          <w:lang w:val="hi_IN" w:bidi="hi_IN"/>
        </w:rPr>
      </w:r>
      <w:r>
        <w:rPr>
          <w:lang w:val="hi_IN" w:bidi="hi_IN"/>
        </w:rPr>
        <w:t>बाद में उस भोजन में, यीशु रोटी के टुकड़े तोड़ता है और उन्हें चेलों को देता है। यीशु कहता है, "यह मेरी देह है।" अलग-अलग कलीसियाएँ और बाइबल के अलग-अलग विद्वान इस कहानी के इस हिस्से की अलग-अलग तरीके से व्याख्या करते हैं। कुछ लोग मानते हैं कि यीशु अपनी वस्तुनिष्ठ देह के बारे में बात नहीं कर रहा है। वे मानते हैं कि यीशु का अर्थ है "यह मेरे जीवित देह का प्रतिनिधित्व करती है।" कहानी के इस भाग की व्याख्या आप किसी भी तरह से करें, लेकिन यीशु सबसे महत्वपूर्ण रूप से अपने चेलों को यह बताने की कोशिश कर रहा था कि उसकी मौजूदगी हर समय उनके साथ रहेगी।</w:t>
      </w:r>
    </w:p>
    <w:p>
      <w:pPr/>
      <w:r>
        <w:rPr>
          <w:lang w:val="hi_IN" w:bidi="hi_IN"/>
        </w:rPr>
      </w:r>
      <w:r>
        <w:rPr>
          <w:lang w:val="hi_IN" w:bidi="hi_IN"/>
        </w:rPr>
        <w:t>सम्भवतः मुख्य भोजन के बाद, यीशु एक कटोरा उठाता है जो शायद लाल दाखरस से भरा हुआ था। उस दाखरस के कटोरे के लिए उसने परमेश्वर को धन्यवाद दिया। फसह के भोजन में दाखरस का यह कटोरा अक्सर परमेश्वर के लोगों और उसके बीच की शांति, या उसके लोगों के साथ उसकी वाचा का प्रतीक था। यीशु ने कहा, "यह वाचा का मेरा वह लहू है, जो बहुत से लोगों के लिए बहाया जाता है।" चेलों ने हर एक को दाखरस का कटोरा दिया और उसमें से थोड़ा पी लिया। फिर से, हम नहीं जानते कि यीशु ने यह कहा या नहीं कि यह दाखरस सचमुच उसका लहू है, या यह दाखरस इस लहू का प्रतिनिधित्व करता है। "बहाया जाता है" का संदर्भ किसी व्यक्ति या पशु से स्वतंत्र रूप से बहने वाले लहू से है और यह यीशु के लहू को दाखरस से भी जोड़ता है जिसे लोग किसी बर्तन या पात्र से डालते हैं।</w:t>
      </w:r>
    </w:p>
    <w:p>
      <w:pPr/>
      <w:r>
        <w:rPr>
          <w:lang w:val="hi_IN" w:bidi="hi_IN"/>
        </w:rPr>
      </w:r>
      <w:r>
        <w:rPr>
          <w:lang w:val="hi_IN" w:bidi="hi_IN"/>
        </w:rPr>
        <w:t>यहाँ रुकें और समूह में इस प्रश्न पर चर्चा करें: आपकी संस्कृति में किस तरह के प्रतीकात्मक रिवाज हैं? उन कामों के उदाहरण दें जो आप करते या खाते हैं जो आपकी संस्कृति के महत्वपूर्ण धार्मिक या नैतिक सत्य के प्रतीक हैं। इस ऑडियो को यहाँ रोकें।</w:t>
      </w:r>
    </w:p>
    <w:p>
      <w:pPr/>
      <w:r>
        <w:rPr>
          <w:lang w:val="hi_IN" w:bidi="hi_IN"/>
        </w:rPr>
      </w:r>
      <w:r>
        <w:rPr>
          <w:lang w:val="hi_IN" w:bidi="hi_IN"/>
        </w:rPr>
        <w:t>यीशु के चेले परमेश्वर और उसके लोगों के बीच की वाचा को बहुत अच्छे से जानते है। परमेश्‍वर का वादा है कि जब उसके लोग उसकी आज्ञाओं का पालन करेंगे तो वह उनके साथ रहेगा। परमेश्वर के लोगों ने उसकी वाचा तोड़ी, परन्तु उसने अपने यिर्मयाह भविष्यद्वक्ता के द्वारा अपने लोगों से एक "नई वाचा" का वादा किया, जिसमें उसने कहा कि वह अपने लोगों को उसके नियमों को गहराई से समझाएगा। वह पूरी तरह से उनका परमेश्वर होगा और वे पूरी तरह से उसके लोग होंगे। अधिकांश वाचाओं की तरह पुरानी वाचा भी रीवाजों से बनी थी, जिसमें लहू छिड़कना शामिल था। यीशु दर्शाता है कि जब वह क्रूस पर लहू बहाएगा, तब नई वाचा भी लागू की जाएगी। जब यीशु कहता है कि उसका लहू बहाया जाएगा, तो यह उस लाल दाखरस के समान है जो वह अपने चेलों के लिए उस कटोरे में से उण्डेलता है। उसकी मृत्यु हिंसक होगी। वह ऐसा "बहुतों" के लिए करता है। "बहुतों" का अर्थ या तो हर वह व्यक्ति हो सकता है जो उस पर भरोसा करता है, या हर वह व्यक्ति जो कभी जीवित रहा है।</w:t>
      </w:r>
    </w:p>
    <w:p>
      <w:pPr/>
      <w:r>
        <w:rPr>
          <w:lang w:val="hi_IN" w:bidi="hi_IN"/>
        </w:rPr>
      </w:r>
      <w:r>
        <w:rPr>
          <w:lang w:val="hi_IN" w:bidi="hi_IN"/>
        </w:rPr>
        <w:t>यहाँ रुकें और समूह में इस प्रश्न पर चर्चा करें: क्या आपकी संस्कृति उनके देवताओं के साथ किस तरह की वाचाएँ या वादे करती हैं? इस ऑडियो को यहाँ रोकें।</w:t>
      </w:r>
    </w:p>
    <w:p>
      <w:pPr/>
      <w:r>
        <w:rPr>
          <w:lang w:val="hi_IN" w:bidi="hi_IN"/>
        </w:rPr>
      </w:r>
      <w:r>
        <w:rPr>
          <w:lang w:val="hi_IN" w:bidi="hi_IN"/>
        </w:rPr>
        <w:t>फिर यीशु कहता है कि वह तब तक दाखरस, या दाख का फल, दोबारा नहीं पीएगा, जब तक कि वह इसे नए तरीके से पीने में सक्षम न हो, जब परमेश्वर अपने राज्य में अपने लोगों पर पूरी तरह से शासन करेगा। यह अंतिम भोज है जो यीशु अपने चेलों के साथ अपने मार डाले जाने से पहले खाएगा। यीशु ने अपने चेलों के साथ जो रोटी और दाखरस बाँटा, वह इस बात का प्रतीक है कि भले ही यीशु की भौतिक देह अब उनके और हमारे बीच नहीं रहेगी, परन्तु उसका आत्मा रहेगा।</w:t>
      </w:r>
    </w:p>
    <w:p>
      <w:pPr/>
      <w:r>
        <w:rPr>
          <w:lang w:val="hi_IN" w:bidi="hi_IN"/>
        </w:rPr>
      </w:r>
      <w:r>
        <w:rPr>
          <w:lang w:val="hi_IN" w:bidi="hi_IN"/>
        </w:rPr>
        <w:t>फसह के भोजन के अंत में, यहूदी लोग आमतौर पर भजन संहिता 115–118 अध्यायों के वचन गाते या सुनाते थे। भजन संहिता 118 अध्याय इस बारे में है कि परमेश्वर कैसे अपने लोगों के साथ है और उसका प्रेम कैसे हमेशा बना रहता है। यीशु और उसके चेले शायद यह गीत गाते हैं, और फिर वे यरूशलेम से निकलकर घाटी से होकर चलते हुए वापस जैतून के पहाड़ पर चढ़ जाते हैं।</w:t>
      </w:r>
    </w:p>
    <w:p>
      <w:pPr/>
      <w:r>
        <w:rPr>
          <w:lang w:val="hi_IN" w:bidi="hi_IN"/>
        </w:rPr>
      </w:r>
      <w:r>
        <w:rPr>
          <w:lang w:val="hi_IN" w:bidi="hi_IN"/>
        </w:rPr>
        <w:t>यहाँ रुकें और समूह में जैतून के पहाड़ की तस्वीर देखें, जिसमें पहाड़ और यरूशलेम के बीच की घाटी भी शामिल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14:12–26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6 दृश्य हैं।</w:t>
      </w:r>
    </w:p>
    <w:p>
      <w:pPr/>
      <w:r>
        <w:rPr>
          <w:lang w:val="hi_IN" w:bidi="hi_IN"/>
        </w:rPr>
      </w:r>
      <w:r>
        <w:rPr>
          <w:b/>
          <w:lang w:val="hi_IN" w:bidi="hi_IN"/>
        </w:rPr>
        <w:t>पहले दृश्य में:</w:t>
      </w:r>
      <w:r>
        <w:rPr>
          <w:lang w:val="hi_IN" w:bidi="hi_IN"/>
        </w:rPr>
        <w:t xml:space="preserve"> यीशु अपने बारह चेलों के साथ फसह का भोजन खाने के लिए उस घर के मालिक के साथ उसका अतिथि कक्ष इस्तेमाल करने की व्यवस्था करता है।</w:t>
      </w:r>
    </w:p>
    <w:p>
      <w:pPr/>
      <w:r>
        <w:rPr>
          <w:lang w:val="hi_IN" w:bidi="hi_IN"/>
        </w:rPr>
      </w:r>
      <w:r>
        <w:rPr>
          <w:b/>
          <w:lang w:val="hi_IN" w:bidi="hi_IN"/>
        </w:rPr>
        <w:t>दूसरे दृश्य में:</w:t>
      </w:r>
      <w:r>
        <w:rPr>
          <w:lang w:val="hi_IN" w:bidi="hi_IN"/>
        </w:rPr>
        <w:t xml:space="preserve"> यीशु के चेले उससे पूछते हैं कि उन्हें यरूशलेम में फसह का भोजन कहाँ तैयार करना चाहिए। यीशु अपने दो चेलों को यरूशलेम में भेजता है। यीशु अपने दोनों चेलों को निर्देश देता है। वह उनसे कहता है कि पानी का घड़ा उठाए हुए व्यक्ति के पीछे हो लें, और फिर उस घर के मालिक से उन्हें वह कमरा दिखाने के लिए कहें जो उसने माँगा था।</w:t>
      </w:r>
    </w:p>
    <w:p>
      <w:pPr/>
      <w:r>
        <w:rPr>
          <w:lang w:val="hi_IN" w:bidi="hi_IN"/>
        </w:rPr>
      </w:r>
      <w:r>
        <w:rPr>
          <w:b/>
          <w:lang w:val="hi_IN" w:bidi="hi_IN"/>
        </w:rPr>
        <w:t>तीसरे दृश्य में:</w:t>
      </w:r>
      <w:r>
        <w:rPr>
          <w:lang w:val="hi_IN" w:bidi="hi_IN"/>
        </w:rPr>
        <w:t xml:space="preserve"> यीशु के दो चेले यरूशलेम में जाकर, यीशु के कहने के अनुसार सब कुछ ढूँढ़ते हैं, और फसह के भोजन के लिए कमरा तैयार करते हैं।</w:t>
      </w:r>
    </w:p>
    <w:p>
      <w:pPr/>
      <w:r>
        <w:rPr>
          <w:lang w:val="hi_IN" w:bidi="hi_IN"/>
        </w:rPr>
      </w:r>
      <w:r>
        <w:rPr>
          <w:b/>
          <w:lang w:val="hi_IN" w:bidi="hi_IN"/>
        </w:rPr>
        <w:t>चौथे दृश्य में:</w:t>
      </w:r>
      <w:r>
        <w:rPr>
          <w:lang w:val="hi_IN" w:bidi="hi_IN"/>
        </w:rPr>
        <w:t xml:space="preserve"> यीशु बारह में से बाकी चेलों के साथ उस कमरे में आता है। वे फसह का भोजन खाना शुरू करते हैं। जब वे कड़वी जड़ी बूटियों में रोटी डुबो रहे थे, तो यीशु अपने चेलों से कहता है कि उनमें से एक उसे पकड़वाएगा। उनमें से हर एक पूछता है, "क्या वह मैं हूँ?"</w:t>
      </w:r>
    </w:p>
    <w:p>
      <w:pPr/>
      <w:r>
        <w:rPr>
          <w:lang w:val="hi_IN" w:bidi="hi_IN"/>
        </w:rPr>
      </w:r>
      <w:r>
        <w:rPr>
          <w:b/>
          <w:lang w:val="hi_IN" w:bidi="hi_IN"/>
        </w:rPr>
        <w:t>पाँचवें दृश्य में:</w:t>
      </w:r>
      <w:r>
        <w:rPr>
          <w:lang w:val="hi_IN" w:bidi="hi_IN"/>
        </w:rPr>
        <w:t xml:space="preserve"> यीशु रोटी लेता है और कहता है "यह मेरी देह है।" वह एक दाखरस का कटोरा लेता है और कहता है, "यह मेरा लहू है, जो उस वाचा पर मुहर लगाता है क्योंकि मेरा लहू मेरी देह से उसी तरह बहेगा जैसे यह दाखरस इस कटोरे में से बहता है।"</w:t>
      </w:r>
    </w:p>
    <w:p>
      <w:pPr/>
      <w:r>
        <w:rPr>
          <w:lang w:val="hi_IN" w:bidi="hi_IN"/>
        </w:rPr>
      </w:r>
      <w:r>
        <w:rPr>
          <w:b/>
          <w:lang w:val="hi_IN" w:bidi="hi_IN"/>
        </w:rPr>
        <w:t>छठवें दृश्य में:</w:t>
      </w:r>
      <w:r>
        <w:rPr>
          <w:lang w:val="hi_IN" w:bidi="hi_IN"/>
        </w:rPr>
        <w:t xml:space="preserve"> यीशु और उसके चेले धन्यवाद का एक गीत गाकर, यरूशलेम से निकल जाते हैं, और जैतून के पहाड़ पर जाते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 दो चेले जो भोजन के लिए कमरा तैयार करने यरूशलेम में जाते हैं</w:t>
      </w:r>
    </w:p>
    <w:p>
      <w:pPr>
        <w:pStyle w:val="ListBullet"/>
        <w:spacing w:line="240" w:lineRule="auto"/>
        <w:ind w:left="720"/>
      </w:pPr>
      <w:r>
        <w:rPr>
          <w:lang w:val="hi_IN" w:bidi="hi_IN"/>
        </w:rPr>
      </w:r>
      <w:r>
        <w:rPr>
          <w:lang w:val="hi_IN" w:bidi="hi_IN"/>
        </w:rPr>
        <w:t>वह व्यक्ति जो पानी का घड़ा उठाए हुए है</w:t>
      </w:r>
    </w:p>
    <w:p>
      <w:pPr>
        <w:pStyle w:val="ListBullet"/>
        <w:spacing w:line="240" w:lineRule="auto"/>
        <w:ind w:left="720"/>
      </w:pPr>
      <w:r>
        <w:rPr>
          <w:lang w:val="hi_IN" w:bidi="hi_IN"/>
        </w:rPr>
      </w:r>
      <w:r>
        <w:rPr>
          <w:lang w:val="hi_IN" w:bidi="hi_IN"/>
        </w:rPr>
        <w:t>घर का मालिक</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मरकुस हमें ठीक-ठीक बताता है कि यह घटना कब घटित हुई थी। यह उस त्योहार के पहले दिन घटित होती है जब यहूदी लोग अख़मीरी रोटी खाते हैं। यह वही दिन है जब यहूदी परिवार अपने फसह के मेम्ने को मंदिर में ले जाते हैं और याजक से उसे उनके लिए बलिदान करने को कहते हैं।</w:t>
      </w:r>
    </w:p>
    <w:p>
      <w:pPr/>
      <w:r>
        <w:rPr>
          <w:lang w:val="hi_IN" w:bidi="hi_IN"/>
        </w:rPr>
      </w:r>
      <w:r>
        <w:rPr>
          <w:lang w:val="hi_IN" w:bidi="hi_IN"/>
        </w:rPr>
        <w:t>यह याद रखना महत्वपूर्ण है कि शायद यीशु ने यरूशलेम में एक मित्र के साथ मिलकर फसह के भोजन के लिए उसके घर की छत पर बने कमरे का इस्तेमाल करने की व्यवस्था पहले से ही कर ली थी। हम नहीं जानते कि वह व्यक्ति कौन है जिसके साथ यीशु ने व्यवस्था की थी, लेकिन हम यह मान सकते हैं कि वह व्यक्ति यह जानता होगा कि लोग यीशु को पकड़ने के लिए उसे ढूँढ़ रहे थे। यीशु और उसके चेलों के लिए एक कमरा उपलब्ध कराना उस व्यक्ति का बहादुरी का काम होगा। यह वही व्यक्ति भी हो सकता है जिसने बलिदान के लिए मेम्ने की व्यवस्था की होगी।</w:t>
      </w:r>
    </w:p>
    <w:p>
      <w:pPr/>
      <w:r>
        <w:rPr>
          <w:lang w:val="hi_IN" w:bidi="hi_IN"/>
        </w:rPr>
      </w:r>
      <w:r>
        <w:rPr>
          <w:lang w:val="hi_IN" w:bidi="hi_IN"/>
        </w:rPr>
        <w:t>यह याद रखना महत्वपूर्ण है कि चेलों ने यीशु से पूछा कि उन्हें फसह का भोजन तैयार करने के लिए यरूशलेम में कहाँ जाना चाहिए, और इसीलिये यीशु अपने दो चेलों को नगर में भेजता है। उनके जाने से पहले, यीशु उन्हें कुछ विशेष निर्देश देता है। यीशु उनसे पानी का घड़ा उठाए हुए व्यक्ति को ढूँढ़ने के लिए कहता है। यीशु कहता है कि जब वे उस घर में पहुँच जाएँ तो वे उस घर के मालिक से पूछें, "गुरु पूछता है, 'मेरा अतिथि कक्ष कहाँ है जहाँ मैं अपने चेलों के साथ फसह का भोजन कर सकूँ?'" यह उन्हें वह कमरा दिखाने का एक विनम्र अनुरोध है जिसका इस्तेमाल करने के लिए यीशु ने पहले ही पूछ लिया था। यीशु ने कहा कि मालिक उन्हें उस कमरे में ले जाएगा। वह बड़ा कमरा होगा और घर की ऊपरी मंजिल पर होगा।</w:t>
      </w:r>
    </w:p>
    <w:p>
      <w:pPr/>
      <w:r>
        <w:rPr>
          <w:lang w:val="hi_IN" w:bidi="hi_IN"/>
        </w:rPr>
      </w:r>
      <w:r>
        <w:rPr>
          <w:lang w:val="hi_IN" w:bidi="hi_IN"/>
        </w:rPr>
        <w:t>जब यीशु के उन दोनों चेलों को बता दिया कि क्या करना है, उसके बाद वे ठीक-ठीक वही करने के लिए यरूशलेम में जाते हैं जो उसने उनसे कहा था। जब उन्होंने नगर में प्रवेश किया, तो उन्होंने एक व्यक्ति को पानी का घड़ा उठाए हुए देखा। यह व्यक्ति एक घर की ओर जाता है, और चेले शायद उससे बात किए बिना बड़े ध्यान से उसके पीछे हो लेते हैं। जो व्यक्ति पानी उठाए हुए है वह शायद उस घर का मालिक नहीं है। जब वह उस घर में पहुँचता है, तो चेले मालिक को ढूँढ़ते हैं। वे उससे कहते हैं, "गुरु पूछता है, 'वह कमरा कहाँ है जहाँ मैं अपने चेलों के साथ फसह का भोजन कर सकूँ?'" वह मालिक उन्हें अपने घर के छत के उस कमरे में ले जाता है, और वे रोटी, कड़वी जड़ी बूटियों और दाखरस को रखना शुरू कर देते हैं।</w:t>
      </w:r>
    </w:p>
    <w:p>
      <w:pPr/>
      <w:r>
        <w:rPr>
          <w:lang w:val="hi_IN" w:bidi="hi_IN"/>
        </w:rPr>
      </w:r>
      <w:r>
        <w:rPr>
          <w:lang w:val="hi_IN" w:bidi="hi_IN"/>
        </w:rPr>
        <w:t>यीशु और बारह में से उसके बाकी चेले यरूशलेम में आते हैं। वे सभी घर के उस कमरे में जाते हैं। वे मेज के पास लेट जाते हैं जैसा एक महत्वपूर्ण भोज का रिवाज था। वे एक दाखरस का कटोरा पीकर शुरू करते हैं। वे खाना शुरू करते हैं।</w:t>
      </w:r>
    </w:p>
    <w:p>
      <w:pPr/>
      <w:r>
        <w:rPr>
          <w:lang w:val="hi_IN" w:bidi="hi_IN"/>
        </w:rPr>
      </w:r>
      <w:r>
        <w:rPr>
          <w:lang w:val="hi_IN" w:bidi="hi_IN"/>
        </w:rPr>
        <w:t>जब वे खा रहे थे, तो यीशु कहता है, "सुनो! तुम में से एक मुझे पकड़वाएगा।" चेले चिंतित हो गए और पूछने लगे, "क्या वह मैं हूँ जो तुझे पकड़वाएगा?" यीशु कहता है, "वह तुम में से एक है जो मेरे साथ इस कटोरे में से यह रोटी खा रहा है।" यीशु आगे कहता है, "मनुष्य के पुत्र को मरना होगा, क्योंकि पवित्रशास्त्र बताता है कि वह मरेगा। हालाँकि, जो व्यक्ति मुझे पकड़वाएगा, उसे अपने किए पर बहुत पछतावा होगा। उसके लिए अच्छा होता यदि वह कभी पैदा ही न होता।" यीशु यहाँ विशेष रूप से यहूदा का उल्लेख नहीं करता, वह बस "तुम में से एक" कहता है। हमें यह नहीं बताया गया है कि यहूदा की प्रतिक्रिया किसी भी अन्य चेले से अलग थी, हालाँकि वह शायद हैरान और उलझन महसूस कर रहा होगा। भले ही परमेश्वर के वादे पूरे करने के लिए यीशु को पकड़वाया और मार डाला गया हो, फिर भी इस पर ध्यान देना आवश्यक है कि यहूदा के धोखा दिए जाने का कार्य उसकी स्वतंत्र इच्छा का कार्य था। यह उसका फैसला था। परमेश्वर हमें कुछ करने के लिए मजबूर नहीं करता।</w:t>
      </w:r>
    </w:p>
    <w:p>
      <w:pPr/>
      <w:r>
        <w:rPr>
          <w:lang w:val="hi_IN" w:bidi="hi_IN"/>
        </w:rPr>
      </w:r>
      <w:r>
        <w:rPr>
          <w:lang w:val="hi_IN" w:bidi="hi_IN"/>
        </w:rPr>
        <w:t>चेले और यीशु भोजन करना जारी रखते हैं। फिर, यीशु एक रोटी लेता है। वह उस रोटी को टुकड़ों में तोड़कर चेलों को देता है, और कहता है, "यह मेरी देह है।"</w:t>
      </w:r>
    </w:p>
    <w:p>
      <w:pPr/>
      <w:r>
        <w:rPr>
          <w:lang w:val="hi_IN" w:bidi="hi_IN"/>
        </w:rPr>
      </w:r>
      <w:r>
        <w:rPr>
          <w:lang w:val="hi_IN" w:bidi="hi_IN"/>
        </w:rPr>
        <w:t>फिर यीशु एक लाल दाखरस का कटोरा लेता है। यीशु उस दाखरस के लिए परमेश्वर को धन्यवाद कहता है। यीशु वह कटोरा सब तक पहुँचाता है, और प्रत्येक चेला उसमें से एक घूँट पीता है। यीशु कहता है, "यह मेरा लहू है, जो परमेश्वर और उसके लोगों के बीच की वाचा पर मुहर लगाता है। मेरा लहू इस लाल दाखरस की तरह बहुत से लोगों के लिए बलिदान के रूप में बहाया जाता है। ध्यान दो! मैं तब तक फिर से दाखरस नहीं पीऊँगा जब तक कि मैं इस तब न पीऊँ जब परमेश्वर राज्य करने के लिए आएगा और अपने लोगों के साथ रहेगा।"</w:t>
      </w:r>
    </w:p>
    <w:p>
      <w:pPr/>
      <w:r>
        <w:rPr>
          <w:lang w:val="hi_IN" w:bidi="hi_IN"/>
        </w:rPr>
      </w:r>
      <w:r>
        <w:rPr>
          <w:lang w:val="hi_IN" w:bidi="hi_IN"/>
        </w:rPr>
        <w:t>भोजन के अंत में यीशु और उसके चेले यरूशलेम से निकलकर, घाटी को पार करते हैं, और जैतून के पहाड़ पर वापस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14:12–26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6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 दो चेले जो भोजन के लिए कमरा तैयार करने यरूशलेम में जाते हैं</w:t>
      </w:r>
    </w:p>
    <w:p>
      <w:pPr>
        <w:pStyle w:val="ListBullet"/>
        <w:spacing w:line="240" w:lineRule="auto"/>
        <w:ind w:left="720"/>
      </w:pPr>
      <w:r>
        <w:rPr>
          <w:lang w:val="hi_IN" w:bidi="hi_IN"/>
        </w:rPr>
      </w:r>
      <w:r>
        <w:rPr>
          <w:lang w:val="hi_IN" w:bidi="hi_IN"/>
        </w:rPr>
        <w:t>वह व्यक्ति जो पानी का घड़ा उठाए हुए है</w:t>
      </w:r>
    </w:p>
    <w:p>
      <w:pPr>
        <w:pStyle w:val="ListBullet"/>
        <w:spacing w:line="240" w:lineRule="auto"/>
        <w:ind w:left="720"/>
      </w:pPr>
      <w:r>
        <w:rPr>
          <w:lang w:val="hi_IN" w:bidi="hi_IN"/>
        </w:rPr>
      </w:r>
      <w:r>
        <w:rPr>
          <w:lang w:val="hi_IN" w:bidi="hi_IN"/>
        </w:rPr>
        <w:t>घर का मालिक</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को कुछ जगहों पर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यदि आप चाहें तो अभिनय करके दिखाएँ कि यीशु फसह का भोजन करने को यरूशलेम में पहले से ही एक कमरे की व्यवस्था कर देता हैं।</w:t>
      </w:r>
    </w:p>
    <w:p>
      <w:pPr/>
      <w:r>
        <w:rPr>
          <w:lang w:val="hi_IN" w:bidi="hi_IN"/>
        </w:rPr>
      </w:r>
      <w:r>
        <w:rPr>
          <w:lang w:val="hi_IN" w:bidi="hi_IN"/>
        </w:rPr>
        <w:t>चेलों ने यीशु से पूछा कि उन्हें फसह का भोजन तैयार करने के लिए यरूशलेम में कहाँ जाना चाहिए, और इसीलिये यीशु अपने दो चेलों को नगर में भेजता है। उनके जाने से पहले, यीशु उन्हें कुछ विशेष निर्देश देता है। यीशु उनसे पानी का घड़ा उठाए हुए व्यक्ति को ढूँढ़ने के लिए कहता है। यीशु कहता है कि जब वे उस घर में पहुँच जाएँ तो वे उस घर के मालिक से पूछें, "गुरु पूछता है, 'मेरा अतिथि कक्ष कहाँ है जहाँ मैं अपने चेलों के साथ फसह का भोजन कर सकूँ?'" यह उन्हें वह कमरा दिखाने का एक विनम्र अनुरोध है जिसका इस्तेमाल करने के लिए यीशु ने पहले ही पूछ लिया था। यीशु ने कहा कि मालिक उन्हें उस कमरे में ले जाएगा। वह बड़ा कमरा होगा और घर की ऊपरी मंजिल पर होगा।</w:t>
      </w:r>
    </w:p>
    <w:p>
      <w:pPr/>
      <w:r>
        <w:rPr>
          <w:lang w:val="hi_IN" w:bidi="hi_IN"/>
        </w:rPr>
      </w:r>
      <w:r>
        <w:rPr>
          <w:lang w:val="hi_IN" w:bidi="hi_IN"/>
        </w:rPr>
        <w:t>जब यीशु के उन दोनों चेलों को बता दिया कि क्या करना है, उसके बाद वे ठीक-ठीक वही करने के लिए यरूशलेम में जाते हैं जो उसने उनसे कहा था। जब उन्होंने नगर में प्रवेश किया, तो उन्होंने एक व्यक्ति को पानी का घड़ा उठाए हुए देखा। यह व्यक्ति एक घर की ओर जाता है, और चेले शायद उससे बात किए बिना बड़े ध्यान से उसके पीछे हो लेते हैं। जो व्यक्ति पानी उठाए हुए है वह शायद उस घर का मालिक नहीं है। जब वह उस घर में पहुँचता है, तो चेले मालिक को ढूँढ़ते हैं। वे उससे कहते हैं, "गुरु पूछता है, 'वह कमरा कहाँ है जहाँ मैं अपने चेलों के साथ फसह का भोजन कर सकूँ?'" वह मालिक उन्हें अपने घर के छत के उस कमरे में ले जाता है, और वे रोटी, कड़वी जड़ी बूटियों और दाखरस को रखना शुरू कर देते हैं।</w:t>
      </w:r>
    </w:p>
    <w:p>
      <w:pPr/>
      <w:r>
        <w:rPr>
          <w:lang w:val="hi_IN" w:bidi="hi_IN"/>
        </w:rPr>
      </w:r>
      <w:r>
        <w:rPr>
          <w:lang w:val="hi_IN" w:bidi="hi_IN"/>
        </w:rPr>
        <w:t>नाटक को रोकें। उन दोनों चेलों की भूमिका निभाने वाले लोगों से पूछें, "आप क्या महसूस कर रहे हैं या क्या सोच रहे हैं?" शायद आप ऐसी बातें सुनें, "हम शांत रहने की कोशिश कर रहे हैं ताकि धार्मिक अगुवे यह न जान सकें कि हम कहाँ होंगे," "हम डरे हुए हैं," या "हम धार्मिक त्योहार के उत्साह में फँसे हुए हैं।" नाटक को जारी रखें।</w:t>
      </w:r>
    </w:p>
    <w:p>
      <w:pPr/>
      <w:r>
        <w:rPr>
          <w:lang w:val="hi_IN" w:bidi="hi_IN"/>
        </w:rPr>
      </w:r>
      <w:r>
        <w:rPr>
          <w:lang w:val="hi_IN" w:bidi="hi_IN"/>
        </w:rPr>
        <w:t>यीशु और बारह में से उसके बाकी चेले यरूशलेम में आते हैं। वे सभी घर के उस कमरे में जाते हैं। वे मेज के पास लेट जाते हैं जैसा एक महत्वपूर्ण भोज का रिवाज था। वे एक दाखरस का कटोरा पीकर शुरू करते हैं। वे खाना शुरू करते हैं।</w:t>
      </w:r>
    </w:p>
    <w:p>
      <w:pPr/>
      <w:r>
        <w:rPr>
          <w:lang w:val="hi_IN" w:bidi="hi_IN"/>
        </w:rPr>
      </w:r>
      <w:r>
        <w:rPr>
          <w:lang w:val="hi_IN" w:bidi="hi_IN"/>
        </w:rPr>
        <w:t>याद रखें कि जब वे खा रहे हैं, तो वे अपनी रोटी एक ही कटोरे में एक साथ डुबो रहे हैं। वे कभी-कभी एक ही कटोरे से दाखरस पी रहे हैं। वे उस बात को याद रहे हैं जब परमेश्वर ने अपने लोगों को मिस्र की गुलामी से बचाया था। यह एक साथ याद करने और जश्न मनाने का खुशी का समय है।</w:t>
      </w:r>
    </w:p>
    <w:p>
      <w:pPr/>
      <w:r>
        <w:rPr>
          <w:lang w:val="hi_IN" w:bidi="hi_IN"/>
        </w:rPr>
      </w:r>
      <w:r>
        <w:rPr>
          <w:lang w:val="hi_IN" w:bidi="hi_IN"/>
        </w:rPr>
        <w:t>जब वे खा रहे थे, तो यीशु कहता है, "सुनो! तुम में से एक मुझे पकड़वाएगा।" चेले चिंतित हो गए और पूछने लगे, "क्या वह मैं हूँ जो तुझे पकड़वाएगा?" यीशु कहता है, "वह तुम में से एक है जो मेरे साथ इस कटोरे में से यह रोटी खा रहा है।" यीशु आगे कहता है, "मनुष्य के पुत्र को मरना होगा, क्योंकि पवित्रशास्त्र बताता है कि वह मरेगा। हालाँकि, जो व्यक्ति मुझे पकड़वाएगा, उसे अपने किए पर बहुत पछतावा होगा। उसके लिए अच्छा होता यदि वह कभी पैदा ही न होता।"</w:t>
      </w:r>
    </w:p>
    <w:p>
      <w:pPr/>
      <w:r>
        <w:rPr>
          <w:lang w:val="hi_IN" w:bidi="hi_IN"/>
        </w:rPr>
      </w:r>
      <w:r>
        <w:rPr>
          <w:lang w:val="hi_IN" w:bidi="hi_IN"/>
        </w:rPr>
        <w:t>नाटक को रोकें। चेलों की भूमिका निभाने वाले लोगों से पूछें, "आप क्या महसूस कर रहे हैं या क्या सोच रहे हैं?" शायद आप ऐसी बातें सुनें, "मैं हैरान हूँ!" "मैं डरा हुआ हूँ," "मैं गुस्सा हूँ कि ऐसे दुःखी समाचार ने इस शानदार भोजन को बाधित कर दिया है।" यीशु को पकड़वाने वाले उस चेले की भूमिका निभाने वाले उस व्यक्ति से पूछें, "आप क्या महसूस कर रहे हैं या क्या सोच रहे हैं?" शायद आप ऐसी बातें सुनें, "मैं हैरान हूँ!" यीशु कैसे जानता है?" "मैं गुस्सा हूँ," या "मैं उलझन में हूँ।" यीशु की भूमिका निभाने वाले व्यक्ति पूछें, "आप क्या महसूस कर रहे हैं या क्या सोच रहे हैं?" शायद आप ऐसी बातें सुनें, "मैं दुःखी हूँ," "मैं बहुत निराश हूँ," "मैं अकेला हूँ," "मैं बड़ा दुःखी हूँ कि मेरा एक सबसे करीबी दोस्त मेरे साथ भोजन करेगा, और फिर मुझे पकड़वाएगा।" नाटक को जारी रखें।</w:t>
      </w:r>
    </w:p>
    <w:p>
      <w:pPr/>
      <w:r>
        <w:rPr>
          <w:lang w:val="hi_IN" w:bidi="hi_IN"/>
        </w:rPr>
      </w:r>
      <w:r>
        <w:rPr>
          <w:lang w:val="hi_IN" w:bidi="hi_IN"/>
        </w:rPr>
        <w:t>चेले और यीशु भोजन करना जारी रखते हैं। फिर, यीशु एक रोटी लेता है। वह उस रोटी को टुकड़ों में तोड़कर चेलों को देता है, और कहता है, "यह मेरी देह है।"</w:t>
      </w:r>
    </w:p>
    <w:p>
      <w:pPr/>
      <w:r>
        <w:rPr>
          <w:lang w:val="hi_IN" w:bidi="hi_IN"/>
        </w:rPr>
      </w:r>
      <w:r>
        <w:rPr>
          <w:lang w:val="hi_IN" w:bidi="hi_IN"/>
        </w:rPr>
        <w:t>फिर यीशु एक लाल दाखरस का कटोरा लेता है। यीशु उस दाखरस के लिए परमेश्वर को धन्यवाद कहता है। यीशु वह कटोरा सब तक पहुँचाता है, और प्रत्येक चेला उसमें से एक घूँट पीता है। यीशु कहता है, "यह मेरा लहू है, जो परमेश्वर और उसके लोगों के बीच की वाचा पर मुहर लगाता है। मेरा लहू इस लाल दाखरस की तरह बहुत से लोगों के लिए बलिदान के रूप में बहाया जाता है। ध्यान दो! मैं तब तक फिर से दाखरस नहीं पीऊँगा जब तक कि मैं इस तब न पीऊँ जब परमेश्वर राज्य करने के लिए आएगा और अपने लोगों के साथ रहेगा।"</w:t>
      </w:r>
    </w:p>
    <w:p>
      <w:pPr/>
      <w:r>
        <w:rPr>
          <w:lang w:val="hi_IN" w:bidi="hi_IN"/>
        </w:rPr>
      </w:r>
      <w:r>
        <w:rPr>
          <w:lang w:val="hi_IN" w:bidi="hi_IN"/>
        </w:rPr>
        <w:t>नाटक को रोकें। चेलों की भूमिका निभाने वाले लोगों से पूछें, "आप क्या महसूस कर रहे हैं या क्या सोच रहे हैं?" शायद आप ऐसी बातें सुनें, "हम उलझन में हैं," "हम यह समझने लगे हैं कि यीशु संसार और इस्राएल के लिए परमेश्वर की योजना का महत्वपूर्ण व्यक्ति है," या "हम डरे हुए हैं - क्या यीशु को मरना पड़ेगा?" नाटक को जारी रखें।</w:t>
      </w:r>
    </w:p>
    <w:p>
      <w:pPr/>
      <w:r>
        <w:rPr>
          <w:lang w:val="hi_IN" w:bidi="hi_IN"/>
        </w:rPr>
      </w:r>
      <w:r>
        <w:rPr>
          <w:lang w:val="hi_IN" w:bidi="hi_IN"/>
        </w:rPr>
        <w:t>भोजन के अंत में यीशु और उसके चेले साथ मिलकर धन्यवाद और प्रशंसा का भजन गाते हैं, और यरूशलेम से निकलकर, घाटी को पार करते हैं, और जैतून के पहाड़ पर वापस जाते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14:12–26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यह कहानी </w:t>
      </w:r>
      <w:r>
        <w:rPr>
          <w:b/>
          <w:lang w:val="hi_IN" w:bidi="hi_IN"/>
        </w:rPr>
        <w:t>अख़मीरी रोटी के त्योहार</w:t>
      </w:r>
      <w:r>
        <w:rPr>
          <w:lang w:val="hi_IN" w:bidi="hi_IN"/>
        </w:rPr>
        <w:t xml:space="preserve"> के पहले दिन से शुरू होती है जब </w:t>
      </w:r>
      <w:r>
        <w:rPr>
          <w:b/>
          <w:lang w:val="hi_IN" w:bidi="hi_IN"/>
        </w:rPr>
        <w:t>फसह</w:t>
      </w:r>
      <w:r>
        <w:rPr>
          <w:lang w:val="hi_IN" w:bidi="hi_IN"/>
        </w:rPr>
        <w:t xml:space="preserve"> के मेम्ने को </w:t>
      </w:r>
      <w:r>
        <w:rPr>
          <w:b/>
          <w:lang w:val="hi_IN" w:bidi="hi_IN"/>
        </w:rPr>
        <w:t>बलिदान</w:t>
      </w:r>
      <w:r>
        <w:rPr>
          <w:lang w:val="hi_IN" w:bidi="hi_IN"/>
        </w:rPr>
        <w:t xml:space="preserve"> किया जाता है। अख़मीरी रोटी के त्योहार, फसह और बलिदान के लिए उसी शब्द या वाक्यांश का इस्तेमाल करें जैसा आपने पिछले भागों में किया है, और याद रखें कि </w:t>
      </w:r>
      <w:hyperlink r:id="rId471">
        <w:r>
          <w:rPr>
            <w:lang w:val="hi_IN" w:bidi="hi_IN"/>
          </w:rPr>
          <w:rPr>
            <w:color w:val="0000EE"/>
            <w:u w:val="single"/>
          </w:rPr>
          <w:t>अख़मीरी रोटी का त्योहार</w:t>
        </w:r>
      </w:hyperlink>
      <w:r>
        <w:rPr>
          <w:lang w:val="hi_IN" w:bidi="hi_IN"/>
        </w:rPr>
        <w:t xml:space="preserve">, </w:t>
      </w:r>
      <w:hyperlink r:id="rId470">
        <w:r>
          <w:rPr>
            <w:lang w:val="hi_IN" w:bidi="hi_IN"/>
          </w:rPr>
          <w:rPr>
            <w:color w:val="0000EE"/>
            <w:u w:val="single"/>
          </w:rPr>
          <w:t>फसह</w:t>
        </w:r>
      </w:hyperlink>
      <w:r>
        <w:rPr>
          <w:lang w:val="hi_IN" w:bidi="hi_IN"/>
        </w:rPr>
        <w:t xml:space="preserve"> और </w:t>
      </w:r>
      <w:hyperlink r:id="rId80">
        <w:r>
          <w:rPr>
            <w:lang w:val="hi_IN" w:bidi="hi_IN"/>
          </w:rPr>
          <w:rPr>
            <w:color w:val="0000EE"/>
            <w:u w:val="single"/>
          </w:rPr>
          <w:t>बलिदान</w:t>
        </w:r>
      </w:hyperlink>
      <w:r>
        <w:rPr>
          <w:lang w:val="hi_IN" w:bidi="hi_IN"/>
        </w:rPr>
        <w:t xml:space="preserve"> मुख्य शब्दावली में मिलते हैं।</w:t>
      </w:r>
    </w:p>
    <w:p>
      <w:pPr/>
      <w:r>
        <w:rPr>
          <w:lang w:val="hi_IN" w:bidi="hi_IN"/>
        </w:rPr>
      </w:r>
      <w:r>
        <w:rPr>
          <w:lang w:val="hi_IN" w:bidi="hi_IN"/>
        </w:rPr>
        <w:t xml:space="preserve">यीशु के </w:t>
      </w:r>
      <w:r>
        <w:rPr>
          <w:b/>
          <w:lang w:val="hi_IN" w:bidi="hi_IN"/>
        </w:rPr>
        <w:t>चेलों</w:t>
      </w:r>
      <w:r>
        <w:rPr>
          <w:lang w:val="hi_IN" w:bidi="hi_IN"/>
        </w:rPr>
        <w:t xml:space="preserve"> ने उससे पूछा कि उन्हें फसह का भोजन कहाँ तैयार करना चाहिए। चेलों के लिए उसी शब्द या वाक्यांश का इस्तेमाल करें जैसा आपने पिछले भागों में किया है और याद रखें कि च</w:t>
      </w:r>
      <w:hyperlink r:id="rId100">
        <w:r>
          <w:rPr>
            <w:lang w:val="hi_IN" w:bidi="hi_IN"/>
          </w:rPr>
          <w:rPr>
            <w:color w:val="0000EE"/>
            <w:u w:val="single"/>
          </w:rPr>
          <w:t xml:space="preserve">ेला </w:t>
        </w:r>
      </w:hyperlink>
      <w:r>
        <w:rPr>
          <w:lang w:val="hi_IN" w:bidi="hi_IN"/>
        </w:rPr>
        <w:t>मुख्य शब्दावली में मिलता है।</w:t>
      </w:r>
    </w:p>
    <w:p>
      <w:pPr/>
      <w:r>
        <w:rPr>
          <w:lang w:val="hi_IN" w:bidi="hi_IN"/>
        </w:rPr>
      </w:r>
      <w:r>
        <w:rPr>
          <w:lang w:val="hi_IN" w:bidi="hi_IN"/>
        </w:rPr>
        <w:t>यीशु अपने चेलों से घर के मालिक से यह बोलने के लिए कहता है, "ग</w:t>
      </w:r>
      <w:r>
        <w:rPr>
          <w:b/>
          <w:lang w:val="hi_IN" w:bidi="hi_IN"/>
        </w:rPr>
        <w:t xml:space="preserve">ुरु </w:t>
      </w:r>
      <w:r>
        <w:rPr>
          <w:lang w:val="hi_IN" w:bidi="hi_IN"/>
        </w:rPr>
        <w:t>पूछता है कि 'वह अ</w:t>
      </w:r>
      <w:r>
        <w:rPr>
          <w:b/>
          <w:lang w:val="hi_IN" w:bidi="hi_IN"/>
        </w:rPr>
        <w:t xml:space="preserve">तिथि कक्ष </w:t>
      </w:r>
      <w:r>
        <w:rPr>
          <w:lang w:val="hi_IN" w:bidi="hi_IN"/>
        </w:rPr>
        <w:t xml:space="preserve">कहाँ है जहाँ मैं अपने चेलों के साथ फसह का भोजन कर सकूँ?'" गुरु के लिए वही शब्द या वाक्यांश इस्तेमाल करें जैसा आपने पिछले भागों में किया है, और याद रखें कि </w:t>
      </w:r>
      <w:hyperlink r:id="rId170">
        <w:r>
          <w:rPr>
            <w:lang w:val="hi_IN" w:bidi="hi_IN"/>
          </w:rPr>
          <w:rPr>
            <w:color w:val="0000EE"/>
            <w:u w:val="single"/>
          </w:rPr>
          <w:t>गुरु</w:t>
        </w:r>
      </w:hyperlink>
      <w:r>
        <w:rPr>
          <w:lang w:val="hi_IN" w:bidi="hi_IN"/>
        </w:rPr>
        <w:t xml:space="preserve"> मुख्य शब्दावली में मिलता है।</w:t>
      </w:r>
    </w:p>
    <w:p>
      <w:pPr/>
      <w:r>
        <w:rPr>
          <w:lang w:val="hi_IN" w:bidi="hi_IN"/>
        </w:rPr>
      </w:r>
      <w:r>
        <w:rPr>
          <w:b/>
          <w:lang w:val="hi_IN" w:bidi="hi_IN"/>
        </w:rPr>
        <w:t>अतिथि कक्ष</w:t>
      </w:r>
      <w:r>
        <w:rPr>
          <w:lang w:val="hi_IN" w:bidi="hi_IN"/>
        </w:rPr>
        <w:t xml:space="preserve"> एक अतिरिक्त कमरा होगा जो कोई व्यक्ति अपने घर में मेहमान के लिए रखता है। गाँवों में अधिकतर घर एक मंजिल के ही होते थे, लेकिन यरुशलेम में आपको कुछ घर दो मंजिल के भी मिल सकते हैं। यह कमरा पहले से ही सजा-सजाया था, या उसमें कालीन, कुर्सियाँ और बर्तन रखे थे।</w:t>
      </w:r>
    </w:p>
    <w:p>
      <w:pPr/>
      <w:r>
        <w:rPr>
          <w:lang w:val="hi_IN" w:bidi="hi_IN"/>
        </w:rPr>
      </w:r>
      <w:r>
        <w:rPr>
          <w:lang w:val="hi_IN" w:bidi="hi_IN"/>
        </w:rPr>
        <w:t xml:space="preserve">यीशु उन </w:t>
      </w:r>
      <w:r>
        <w:rPr>
          <w:b/>
          <w:lang w:val="hi_IN" w:bidi="hi_IN"/>
        </w:rPr>
        <w:t>बारहों</w:t>
      </w:r>
      <w:r>
        <w:rPr>
          <w:lang w:val="hi_IN" w:bidi="hi_IN"/>
        </w:rPr>
        <w:t xml:space="preserve"> के साथ उस अतिथि कक्ष में पहुँचा। "बारहों" यीशु के बारह सबसे करीबी अनुयायियों को संदर्भित करता है, जिन्हें नये नियम में आमतौर पर चेले कहा गया है।</w:t>
      </w:r>
    </w:p>
    <w:p>
      <w:pPr/>
      <w:r>
        <w:rPr>
          <w:lang w:val="hi_IN" w:bidi="hi_IN"/>
        </w:rPr>
      </w:r>
      <w:r>
        <w:rPr>
          <w:lang w:val="hi_IN" w:bidi="hi_IN"/>
        </w:rPr>
        <w:t xml:space="preserve">यीशु अपने चेलों से कहता है कि उनमें से एक उसे पकड़वाएगा। वह कहता है कि उसे, अर्थात् </w:t>
      </w:r>
      <w:r>
        <w:rPr>
          <w:b/>
          <w:lang w:val="hi_IN" w:bidi="hi_IN"/>
        </w:rPr>
        <w:t>मनुष्य के पुत्र</w:t>
      </w:r>
      <w:r>
        <w:rPr>
          <w:lang w:val="hi_IN" w:bidi="hi_IN"/>
        </w:rPr>
        <w:t xml:space="preserve"> को </w:t>
      </w:r>
      <w:r>
        <w:rPr>
          <w:b/>
          <w:lang w:val="hi_IN" w:bidi="hi_IN"/>
        </w:rPr>
        <w:t>पवित्रशास्त्र</w:t>
      </w:r>
      <w:r>
        <w:rPr>
          <w:lang w:val="hi_IN" w:bidi="hi_IN"/>
        </w:rPr>
        <w:t xml:space="preserve"> के कहे अनुसार मरना होगा। मनुष्य के पुत्र और पवित्रशास्त्र के लिए उसी शब्द या वाक्यांश का इस्तेमाल करें जैसा आपने पिछले भागों में किया है और याद रखें कि म</w:t>
      </w:r>
      <w:hyperlink r:id="rId92">
        <w:r>
          <w:rPr>
            <w:lang w:val="hi_IN" w:bidi="hi_IN"/>
          </w:rPr>
          <w:rPr>
            <w:color w:val="0000EE"/>
            <w:u w:val="single"/>
          </w:rPr>
          <w:t xml:space="preserve">नुष्य का पुत्र </w:t>
        </w:r>
      </w:hyperlink>
      <w:r>
        <w:rPr>
          <w:lang w:val="hi_IN" w:bidi="hi_IN"/>
        </w:rPr>
        <w:t>और प</w:t>
      </w:r>
      <w:hyperlink r:id="rId151">
        <w:r>
          <w:rPr>
            <w:lang w:val="hi_IN" w:bidi="hi_IN"/>
          </w:rPr>
          <w:rPr>
            <w:color w:val="0000EE"/>
            <w:u w:val="single"/>
          </w:rPr>
          <w:t xml:space="preserve">वित्रशास्त्र </w:t>
        </w:r>
      </w:hyperlink>
      <w:r>
        <w:rPr>
          <w:lang w:val="hi_IN" w:bidi="hi_IN"/>
        </w:rPr>
        <w:t>मुख्य शब्दावली में मिलते हैं।</w:t>
      </w:r>
    </w:p>
    <w:p>
      <w:pPr/>
      <w:r>
        <w:rPr>
          <w:lang w:val="hi_IN" w:bidi="hi_IN"/>
        </w:rPr>
      </w:r>
      <w:r>
        <w:rPr>
          <w:lang w:val="hi_IN" w:bidi="hi_IN"/>
        </w:rPr>
        <w:t>यीशु और उसके चेलों के द्वारा बोली जाने वाली अरामी भाषा में "है" के लिए कोई क्रिया नहीं है। यीशु ने शाब्दिक रूप में कहा, "</w:t>
      </w:r>
      <w:r>
        <w:rPr>
          <w:b/>
          <w:lang w:val="hi_IN" w:bidi="hi_IN"/>
        </w:rPr>
        <w:t>यह मेरी देह है</w:t>
      </w:r>
      <w:r>
        <w:rPr>
          <w:lang w:val="hi_IN" w:bidi="hi_IN"/>
        </w:rPr>
        <w:t>," और "</w:t>
      </w:r>
      <w:r>
        <w:rPr>
          <w:b/>
          <w:lang w:val="hi_IN" w:bidi="hi_IN"/>
        </w:rPr>
        <w:t>यह मेरा लहू है</w:t>
      </w:r>
      <w:r>
        <w:rPr>
          <w:lang w:val="hi_IN" w:bidi="hi_IN"/>
        </w:rPr>
        <w:t>।" क्योंकि हमें निश्चय नहीं है कि यीशु का इस कथन से क्या अर्थ था, इसलिये अलग-अलग कलीसियाएँ और बाइबल के अलग-अलग विद्वान कहानी के इस हिस्से की अलग-अलग व्याख्या करते हैं। कुछ लोग मानते हैं कि यीशु अपनी वस्तुनिष्ठ देह और लहू के बारे में बात नहीं कर रहा है। वे मानते हैं कि यीशु का अर्थ है "यह मेरी जीवित देह का प्रतिनिधित्व करता है," और "यह मेरे लहू का प्रतिनिधित्व करता है।" कहानी के इस भाग की व्याख्या आप किसी भी तरह से करें, लेकिन यीशु सबसे महत्वपूर्ण रूप से अपने चेलों को यह बताने की कोशिश कर रहा था कि उसकी मौजूदगी हर समय उनके साथ रहेगी।</w:t>
      </w:r>
    </w:p>
    <w:p>
      <w:pPr/>
      <w:r>
        <w:rPr>
          <w:lang w:val="hi_IN" w:bidi="hi_IN"/>
        </w:rPr>
      </w:r>
      <w:r>
        <w:rPr>
          <w:b/>
          <w:lang w:val="hi_IN" w:bidi="hi_IN"/>
        </w:rPr>
        <w:t>देह</w:t>
      </w:r>
      <w:r>
        <w:rPr>
          <w:lang w:val="hi_IN" w:bidi="hi_IN"/>
        </w:rPr>
        <w:t xml:space="preserve"> का अर्थ लाश या मरा हुआ शरीर नहीं, बल्कि जीवित देह है।</w:t>
      </w:r>
    </w:p>
    <w:p>
      <w:pPr/>
      <w:r>
        <w:rPr>
          <w:lang w:val="hi_IN" w:bidi="hi_IN"/>
        </w:rPr>
      </w:r>
      <w:r>
        <w:rPr>
          <w:lang w:val="hi_IN" w:bidi="hi_IN"/>
        </w:rPr>
        <w:t xml:space="preserve">यीशु ने एक </w:t>
      </w:r>
      <w:r>
        <w:rPr>
          <w:b/>
          <w:lang w:val="hi_IN" w:bidi="hi_IN"/>
        </w:rPr>
        <w:t>कटोरा</w:t>
      </w:r>
      <w:r>
        <w:rPr>
          <w:lang w:val="hi_IN" w:bidi="hi_IN"/>
        </w:rPr>
        <w:t xml:space="preserve"> लिया। यह दाखरस से भरा कटोरा होगा, जिसे आमतौर पर पानी के साथ घोला गया होगा।</w:t>
      </w:r>
    </w:p>
    <w:p>
      <w:pPr/>
      <w:r>
        <w:rPr>
          <w:lang w:val="hi_IN" w:bidi="hi_IN"/>
        </w:rPr>
      </w:r>
      <w:r>
        <w:rPr>
          <w:lang w:val="hi_IN" w:bidi="hi_IN"/>
        </w:rPr>
        <w:t xml:space="preserve">यीशु ने कहा कि उसका लहू जो वह अपनी मृत्यु के दौरान बहाएगा, परमेश्वर और उसके लोगों के बीच की वाचा पर मुहर लगाता है। यह </w:t>
      </w:r>
      <w:r>
        <w:rPr>
          <w:b/>
          <w:lang w:val="hi_IN" w:bidi="hi_IN"/>
        </w:rPr>
        <w:t>वाचा</w:t>
      </w:r>
      <w:r>
        <w:rPr>
          <w:lang w:val="hi_IN" w:bidi="hi_IN"/>
        </w:rPr>
        <w:t xml:space="preserve"> एक वादा था कि परमेश्वर उन लोगों को बचाएगा जो अपने पापों के लिए बलिदान के रूप में यीशु पर भरोसा करते हैं। बाइबल के कुछ संस्करण इसे "वाचा" कहते हैं, और कुछ "नई वाचा" कहते हैं। सबसे सम्भावित पाठ इसे केवल वाचा कहता है।</w:t>
      </w:r>
    </w:p>
    <w:p>
      <w:pPr/>
      <w:r>
        <w:rPr>
          <w:lang w:val="hi_IN" w:bidi="hi_IN"/>
        </w:rPr>
      </w:r>
      <w:r>
        <w:rPr>
          <w:lang w:val="hi_IN" w:bidi="hi_IN"/>
        </w:rPr>
        <w:t xml:space="preserve">यहाँ रुकें और समूह में चर्चा करें कि </w:t>
      </w:r>
      <w:r>
        <w:rPr>
          <w:b/>
          <w:lang w:val="hi_IN" w:bidi="hi_IN"/>
        </w:rPr>
        <w:t>वाचा</w:t>
      </w:r>
      <w:r>
        <w:rPr>
          <w:lang w:val="hi_IN" w:bidi="hi_IN"/>
        </w:rPr>
        <w:t xml:space="preserve"> के लिए आप कौन सा शब्द या वाक्यांश इस्तेमाल करेंगे। अधिक जानकारी के लिए मुख्य शब्दावली में</w:t>
      </w:r>
      <w:hyperlink r:id="rId478">
        <w:r>
          <w:rPr>
            <w:lang w:val="hi_IN" w:bidi="hi_IN"/>
          </w:rPr>
          <w:rPr>
            <w:color w:val="0000EE"/>
            <w:u w:val="single"/>
          </w:rPr>
          <w:t>वाचा</w:t>
        </w:r>
      </w:hyperlink>
      <w:r>
        <w:rPr>
          <w:lang w:val="hi_IN" w:bidi="hi_IN"/>
        </w:rPr>
        <w:t xml:space="preserve"> को देखें। इस ऑडियो को यहाँ रोकें।</w:t>
      </w:r>
    </w:p>
    <w:p>
      <w:pPr/>
      <w:r>
        <w:rPr>
          <w:lang w:val="hi_IN" w:bidi="hi_IN"/>
        </w:rPr>
      </w:r>
      <w:r>
        <w:rPr>
          <w:lang w:val="hi_IN" w:bidi="hi_IN"/>
        </w:rPr>
        <w:t xml:space="preserve">यीशु ने कहा कि </w:t>
      </w:r>
      <w:r>
        <w:rPr>
          <w:b/>
          <w:lang w:val="hi_IN" w:bidi="hi_IN"/>
        </w:rPr>
        <w:t xml:space="preserve">उसका लहू बहुतों के लिए बलिदान के रूप में बहाया जाएगा </w:t>
      </w:r>
      <w:r>
        <w:rPr>
          <w:lang w:val="hi_IN" w:bidi="hi_IN"/>
        </w:rPr>
        <w:t>जैसे आप एक कटोरा दाखरस उण्डेलेंगे। यीशु ही वह बलिदान होगा जो "बहुतों" को बचाएगा। "बहुतों" आमतौर पर एक अलंकार है जिसका अर्थ "सब लोग" हो सकता है। यह उन सब लोगों को संदर्भित कर सकता है जो यीशु पर बलिदान के रूप में भरोसा करते हैं, या उन सब लोगों को जो कभी जीवित रहे थे।</w:t>
      </w:r>
    </w:p>
    <w:p>
      <w:pPr/>
      <w:r>
        <w:rPr>
          <w:lang w:val="hi_IN" w:bidi="hi_IN"/>
        </w:rPr>
      </w:r>
      <w:r>
        <w:rPr>
          <w:lang w:val="hi_IN" w:bidi="hi_IN"/>
        </w:rPr>
        <w:t xml:space="preserve">फिर यीशु कहता है कि वह तब तक दाखलता का फल दोबारा नहीं पीएगा जब तक कि वह इसे नए तरीके से तब न पीए, जब परमेश्वर अपने राज्य में पूरी तरह से शासन करने के लिए आएगा। </w:t>
      </w:r>
      <w:r>
        <w:rPr>
          <w:b/>
          <w:lang w:val="hi_IN" w:bidi="hi_IN"/>
        </w:rPr>
        <w:t>परमेश्वर के राज्य</w:t>
      </w:r>
      <w:r>
        <w:rPr>
          <w:lang w:val="hi_IN" w:bidi="hi_IN"/>
        </w:rPr>
        <w:t xml:space="preserve"> के लिए उसी शब्द या वाक्यांश का इस्तेमाल करें जैसा आपने पिछले भागों में इस्तेमाल किया है और याद रखें कि प</w:t>
      </w:r>
      <w:hyperlink r:id="rId37">
        <w:r>
          <w:rPr>
            <w:lang w:val="hi_IN" w:bidi="hi_IN"/>
          </w:rPr>
          <w:rPr>
            <w:color w:val="0000EE"/>
            <w:u w:val="single"/>
          </w:rPr>
          <w:t xml:space="preserve">रमेश्वर का राज्य </w:t>
        </w:r>
      </w:hyperlink>
      <w:r>
        <w:rPr>
          <w:lang w:val="hi_IN" w:bidi="hi_IN"/>
        </w:rPr>
        <w:t xml:space="preserve">मुख्य शब्दावली में मिलता है। </w:t>
      </w:r>
      <w:r>
        <w:rPr>
          <w:b/>
          <w:lang w:val="hi_IN" w:bidi="hi_IN"/>
        </w:rPr>
        <w:t>दाखलता का फल</w:t>
      </w:r>
      <w:r>
        <w:rPr>
          <w:lang w:val="hi_IN" w:bidi="hi_IN"/>
        </w:rPr>
        <w:t xml:space="preserve"> दाखरस को संदर्भित करता है, जो उफने हुए अंगूरों से बनाया जाता है।</w:t>
      </w:r>
    </w:p>
    <w:p>
      <w:pPr/>
      <w:r>
        <w:rPr>
          <w:lang w:val="hi_IN" w:bidi="hi_IN"/>
        </w:rPr>
      </w:r>
      <w:r>
        <w:rPr>
          <w:lang w:val="hi_IN" w:bidi="hi_IN"/>
        </w:rPr>
        <w:t xml:space="preserve">यहाँ रुकें और समूह में चर्चा करें कि आप </w:t>
      </w:r>
      <w:r>
        <w:rPr>
          <w:b/>
          <w:lang w:val="hi_IN" w:bidi="hi_IN"/>
        </w:rPr>
        <w:t>दाखलता के फल</w:t>
      </w:r>
      <w:r>
        <w:rPr>
          <w:lang w:val="hi_IN" w:bidi="hi_IN"/>
        </w:rPr>
        <w:t xml:space="preserve"> के लिए कौन सा शब्द या वाक्यांश इस्तेमाल करेंगे। अंगूर दाखलता पर उगते हैं, इसलिये आपको दाखलता के लिए एक ऐसा शब्द इस्तेमाल करना चाहिए जिसका यह अर्थ हो कि उस पर फल उगता है। इस ऑडियो को यहाँ रोकें।</w:t>
      </w:r>
    </w:p>
    <w:p>
      <w:pPr/>
      <w:r>
        <w:rPr>
          <w:lang w:val="hi_IN" w:bidi="hi_IN"/>
        </w:rPr>
      </w:r>
      <w:r>
        <w:rPr>
          <w:lang w:val="hi_IN" w:bidi="hi_IN"/>
        </w:rPr>
        <w:t xml:space="preserve">जब उन्होंने भोजन करना समाप्त कर लिया तो यीशु और उसके चेलों ने एक भजन गाया। </w:t>
      </w:r>
      <w:r>
        <w:rPr>
          <w:b/>
          <w:lang w:val="hi_IN" w:bidi="hi_IN"/>
        </w:rPr>
        <w:t>भजन</w:t>
      </w:r>
      <w:r>
        <w:rPr>
          <w:lang w:val="hi_IN" w:bidi="hi_IN"/>
        </w:rPr>
        <w:t xml:space="preserve"> परमेश्वर की स्तुति का एक गीत है, जो शायद भजन संहिता 118 अध्याय से था। यह गीत परमेश्वर के विश्वासयोग्य प्रेम के लिए जो सदा बना रहता है उसकी स्तुति करता है।</w:t>
      </w:r>
    </w:p>
    <w:p>
      <w:pPr/>
      <w:r>
        <w:rPr>
          <w:lang w:val="hi_IN" w:bidi="hi_IN"/>
        </w:rPr>
      </w:r>
      <w:r>
        <w:rPr>
          <w:lang w:val="hi_IN" w:bidi="hi_IN"/>
        </w:rPr>
        <w:t xml:space="preserve">यहाँ रुकें और समूह में चर्चा करें कि </w:t>
      </w:r>
      <w:r>
        <w:rPr>
          <w:b/>
          <w:lang w:val="hi_IN" w:bidi="hi_IN"/>
        </w:rPr>
        <w:t>भजन</w:t>
      </w:r>
      <w:r>
        <w:rPr>
          <w:lang w:val="hi_IN" w:bidi="hi_IN"/>
        </w:rPr>
        <w:t xml:space="preserve"> के लिए आप कौन सा शब्द या वाक्यांश इस्तेमाल करेंगे। अधिक जानकारी के लिए मुख्य शब्दावली में भ</w:t>
      </w:r>
      <w:hyperlink r:id="rId479">
        <w:r>
          <w:rPr>
            <w:lang w:val="hi_IN" w:bidi="hi_IN"/>
          </w:rPr>
          <w:rPr>
            <w:color w:val="0000EE"/>
            <w:u w:val="single"/>
          </w:rPr>
          <w:t xml:space="preserve">जन </w:t>
        </w:r>
      </w:hyperlink>
      <w:r>
        <w:rPr>
          <w:lang w:val="hi_IN" w:bidi="hi_IN"/>
        </w:rPr>
        <w:t>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14:12–26</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80">
        <w:r>
          <w:rPr>
            <w:lang w:val="hi_IN" w:bidi="hi_IN"/>
          </w:rPr>
          <w:rPr>
            <w:color w:val="0000EE"/>
            <w:u w:val="single"/>
          </w:rPr>
          <w:t>सुने और मन में रखें</w:t>
        </w:r>
      </w:hyperlink>
      <w:r>
        <w:rPr>
          <w:lang w:val="hi_IN" w:bidi="hi_IN"/>
        </w:rPr>
        <w:t xml:space="preserve"> (530 KB)</w:t>
      </w:r>
      <w:r>
        <w:rPr>
          <w:lang w:val="hi_IN" w:bidi="hi_IN"/>
        </w:rPr>
      </w:r>
    </w:p>
    <w:p>
      <w:pPr>
        <w:pStyle w:val="ListBullet"/>
        <w:spacing w:line="240" w:lineRule="auto"/>
        <w:ind w:left="720"/>
      </w:pPr>
      <w:r>
        <w:rPr>
          <w:lang w:val="hi_IN" w:bidi="hi_IN"/>
        </w:rPr>
      </w:r>
      <w:hyperlink r:id="rId481">
        <w:r>
          <w:rPr>
            <w:lang w:val="hi_IN" w:bidi="hi_IN"/>
          </w:rPr>
          <w:rPr>
            <w:color w:val="0000EE"/>
            <w:u w:val="single"/>
          </w:rPr>
          <w:t>पाठ का परिचय</w:t>
        </w:r>
      </w:hyperlink>
      <w:r>
        <w:rPr>
          <w:lang w:val="hi_IN" w:bidi="hi_IN"/>
        </w:rPr>
        <w:t xml:space="preserve"> (7.9 MB)</w:t>
      </w:r>
      <w:r>
        <w:rPr>
          <w:lang w:val="hi_IN" w:bidi="hi_IN"/>
        </w:rPr>
      </w:r>
    </w:p>
    <w:p>
      <w:pPr>
        <w:pStyle w:val="ListBullet"/>
        <w:spacing w:line="240" w:lineRule="auto"/>
        <w:ind w:left="720"/>
      </w:pPr>
      <w:r>
        <w:rPr>
          <w:lang w:val="hi_IN" w:bidi="hi_IN"/>
        </w:rPr>
      </w:r>
      <w:hyperlink r:id="rId482">
        <w:r>
          <w:rPr>
            <w:lang w:val="hi_IN" w:bidi="hi_IN"/>
          </w:rPr>
          <w:rPr>
            <w:color w:val="0000EE"/>
            <w:u w:val="single"/>
          </w:rPr>
          <w:t>घटनाओं को समझाना</w:t>
        </w:r>
      </w:hyperlink>
      <w:r>
        <w:rPr>
          <w:lang w:val="hi_IN" w:bidi="hi_IN"/>
        </w:rPr>
        <w:t xml:space="preserve"> (4.9 MB)</w:t>
      </w:r>
      <w:r>
        <w:rPr>
          <w:lang w:val="hi_IN" w:bidi="hi_IN"/>
        </w:rPr>
      </w:r>
    </w:p>
    <w:p>
      <w:pPr>
        <w:pStyle w:val="ListBullet"/>
        <w:spacing w:line="240" w:lineRule="auto"/>
        <w:ind w:left="720"/>
      </w:pPr>
      <w:r>
        <w:rPr>
          <w:lang w:val="hi_IN" w:bidi="hi_IN"/>
        </w:rPr>
      </w:r>
      <w:hyperlink r:id="rId483">
        <w:r>
          <w:rPr>
            <w:lang w:val="hi_IN" w:bidi="hi_IN"/>
          </w:rPr>
          <w:rPr>
            <w:color w:val="0000EE"/>
            <w:u w:val="single"/>
          </w:rPr>
          <w:t>पाठ को नाटकीय रूप देना</w:t>
        </w:r>
      </w:hyperlink>
      <w:r>
        <w:rPr>
          <w:lang w:val="hi_IN" w:bidi="hi_IN"/>
        </w:rPr>
        <w:t xml:space="preserve"> (4.9 MB)</w:t>
      </w:r>
      <w:r>
        <w:rPr>
          <w:lang w:val="hi_IN" w:bidi="hi_IN"/>
        </w:rPr>
      </w:r>
    </w:p>
    <w:p>
      <w:pPr>
        <w:pStyle w:val="ListBullet"/>
        <w:spacing w:line="240" w:lineRule="auto"/>
        <w:ind w:left="720"/>
      </w:pPr>
      <w:r>
        <w:rPr>
          <w:lang w:val="hi_IN" w:bidi="hi_IN"/>
        </w:rPr>
      </w:r>
      <w:hyperlink r:id="rId484">
        <w:r>
          <w:rPr>
            <w:lang w:val="hi_IN" w:bidi="hi_IN"/>
          </w:rPr>
          <w:rPr>
            <w:color w:val="0000EE"/>
            <w:u w:val="single"/>
          </w:rPr>
          <w:t>आवश्यक जानकारी</w:t>
        </w:r>
      </w:hyperlink>
      <w:r>
        <w:rPr>
          <w:lang w:val="hi_IN" w:bidi="hi_IN"/>
        </w:rPr>
        <w:t xml:space="preserve"> (3.9 MB)</w:t>
      </w:r>
      <w:r>
        <w:rPr>
          <w:lang w:val="hi_IN" w:bidi="hi_IN"/>
        </w:rPr>
      </w:r>
    </w:p>
    <w:p>
      <w:pPr>
        <w:pStyle w:val="ListBullet"/>
        <w:spacing w:line="240" w:lineRule="auto"/>
        <w:ind w:left="720"/>
      </w:pPr>
      <w:r>
        <w:rPr>
          <w:lang w:val="hi_IN" w:bidi="hi_IN"/>
        </w:rPr>
      </w:r>
      <w:hyperlink r:id="rId485">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14:27–31</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14:27–31 को सुनें और अपने मनों में रखें।</w:t>
      </w:r>
    </w:p>
    <w:p>
      <w:pPr/>
      <w:r>
        <w:rPr>
          <w:lang w:val="hi_IN" w:bidi="hi_IN"/>
        </w:rPr>
      </w:r>
      <w:r>
        <w:rPr>
          <w:lang w:val="hi_IN" w:bidi="hi_IN"/>
        </w:rPr>
        <w:t>यदि सम्भव हो तो मरकुस 14:27–31 का ऑडियो संस्करण तीन बार, तीन अलग-अलग अनुवादों में सुनें। फिर, समूह में, निम्नलिखित प्रश्नों पर चर्चा करें:</w:t>
      </w:r>
    </w:p>
    <w:p>
      <w:pPr>
        <w:pStyle w:val="ListNumber"/>
        <w:numPr>
          <w:ilvl w:val="0"/>
          <w:numId w:val="73"/>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14:27–31 का ऑडियो संस्करण समझने में सबसे आसान वाले अनुवाद में सुनें।</w:t>
      </w:r>
    </w:p>
    <w:p>
      <w:pPr/>
      <w:r>
        <w:rPr>
          <w:lang w:val="hi_IN" w:bidi="hi_IN"/>
        </w:rPr>
      </w:r>
      <w:r>
        <w:rPr>
          <w:lang w:val="hi_IN" w:bidi="hi_IN"/>
        </w:rPr>
        <w:t>यीशु और उसके चेलों ने यरूशलेम नगर की शहरपनाह के भीतर फसह का भोजन करना समाप्त कर लिया है। यह अंधेरा होने के बाद का शाम का समय है। वे यरूशलेम नगर से निकलकर, घाटी से होकर जाते हैं, और जैतून के पहाड़ पर चढ़ते हैं। यह कहानी तब शुरू होती है जब वे जैतून के पहाड़ की ओर जा रहे हैं। यह एक रुकावट की कहानी की तरह है-मरकुस ने यीशु की मृत्यु से पहले की अंतिम रात की कहानी को रोक दिया है ताकि हमें यीशु और उसके चेलों के बीच की बातचीत बता सके।</w:t>
      </w:r>
    </w:p>
    <w:p>
      <w:pPr/>
      <w:r>
        <w:rPr>
          <w:lang w:val="hi_IN" w:bidi="hi_IN"/>
        </w:rPr>
      </w:r>
      <w:r>
        <w:rPr>
          <w:lang w:val="hi_IN" w:bidi="hi_IN"/>
        </w:rPr>
        <w:t>यीशु अपने चेलों से कहता है, "तुम सब ठोकर खाओगे," जिसका अर्थ है कि चेले यीशु को अकेला छोड़कर भाग जाएँगे। चेले यीशु के प्रति वफादार नही रहेंगे। फिर यीशु जकर्याह भविष्यद्वक्ता के पवित्रशास्त्र के एक भाग का हवाला देता है। जकर्याह भविष्यद्वाणी करता है कि एक दिन परमेश्वर अपने लोगों के लिए शुद्धि, या पापों से उद्धार लाएगा, जैसे पानी का फव्वारा गंदगी को साफ कर देता है। परमेश्वर उद्धार लाने के लिए चरवाहे को चोट पहुँचाएगा, या मार डालेगा। यीशु खुद को चरवाहा कहता है। आमतौर पर जब चरवाहा अपनी भेड़ों को अकेला छोड़ देता है, तो भेड़ें तितर-बितर हो जाती हैं। जब धार्मिक अगुवे उस रात यीशु को बंदी बना लेते हैं तो यही होता है। परमेश्वर के लोग ऐसे भाग जाते हैं जैसे भेड़ें अपने चरवाहे के मारे जाने पर भाग जाती हैं। सभी चेले भाग जाते हैं या इन्कार कर देते हैं कि वे यीशु को जानते हैं।</w:t>
      </w:r>
    </w:p>
    <w:p>
      <w:pPr/>
      <w:r>
        <w:rPr>
          <w:lang w:val="hi_IN" w:bidi="hi_IN"/>
        </w:rPr>
      </w:r>
      <w:r>
        <w:rPr>
          <w:lang w:val="hi_IN" w:bidi="hi_IN"/>
        </w:rPr>
        <w:t>यहाँ रुकें और समूह में भेड़ों और चरवाहे की तस्वीर देखें।</w:t>
      </w:r>
    </w:p>
    <w:p>
      <w:pPr/>
      <w:r>
        <w:rPr>
          <w:lang w:val="hi_IN" w:bidi="hi_IN"/>
        </w:rPr>
      </w:r>
      <w:r>
        <w:rPr>
          <w:lang w:val="hi_IN" w:bidi="hi_IN"/>
        </w:rPr>
        <w:t>समूह में इन प्रश्नों पर चर्चा करें: क्या आपके धार्मिक अगुवे कभी खुद की तुलना प्रतिदिन के जीवन की किसी बात से करते हैं, जैसे यीशु ने खुद की तुलना एक चरवाहे से की थी? यदि हाँ, तो वे खुद की तुलना किससे करते हैं? यह एक चरवाहे के समान या उससे अलग कैसे है? इस ऑडियो को यहाँ रोकें।</w:t>
      </w:r>
    </w:p>
    <w:p>
      <w:pPr/>
      <w:r>
        <w:rPr>
          <w:lang w:val="hi_IN" w:bidi="hi_IN"/>
        </w:rPr>
      </w:r>
      <w:r>
        <w:rPr>
          <w:lang w:val="hi_IN" w:bidi="hi_IN"/>
        </w:rPr>
        <w:t>यीशु ने इस बुरी खबर के साथ कि उसके चेले भाग जाएँगे एक अच्छी खबर भी सुनाई कि वह अपने चेलों से गलील, अर्थात् गलील झील के आसपास के क्षेत्र में फिर से मिलेगा। सबसे पहले यीशु कहता है कि वह मरे हुओं में से जी उठेगा। इसका अर्थ है कि परमेश्वर उसे फिर से जीवित करेगा। फिर यीशु कहता है कि वह चेलों से "पहले" गलील को वैसे ही जाएगा, जैसे एक चरवाहा अपनी भेड़ों की अगुवाई करता है। यीशु उन्हें भरोसा देना चाहता है कि भले ही वे उसका इन्कार कर दें और भाग जाएँ, फिर भी वह खुद के साथ उनका रिश्ता बहाल करेगा और उनसे दोबारा मिलेगा।</w:t>
      </w:r>
    </w:p>
    <w:p>
      <w:pPr/>
      <w:r>
        <w:rPr>
          <w:lang w:val="hi_IN" w:bidi="hi_IN"/>
        </w:rPr>
      </w:r>
      <w:r>
        <w:rPr>
          <w:lang w:val="hi_IN" w:bidi="hi_IN"/>
        </w:rPr>
        <w:t>यहाँ रुकें और समूह में इस्राएल का एक नक्शा देखें जिसमें यरूशलेम और गलील का क्षेत्र शामिल हैं। इस ऑडियो को यहाँ रोकें।</w:t>
      </w:r>
    </w:p>
    <w:p>
      <w:pPr/>
      <w:r>
        <w:rPr>
          <w:lang w:val="hi_IN" w:bidi="hi_IN"/>
        </w:rPr>
      </w:r>
      <w:r>
        <w:rPr>
          <w:lang w:val="hi_IN" w:bidi="hi_IN"/>
        </w:rPr>
        <w:t>यीशु के चेलों में से एक पतरस केवल बुरी खबर पर ध्यान देता है कि सब चेले तितर-बितर होंगे और भाग जाएँगे। वह बहुत मजबूती से इससे इन्कार करता है कि वह यीशु को छोड़ देगा। पतरस कहता है, "भले ही सब ठोकर खाएँ, तौभी मैं ठोकर नहीं खाऊँगा।" "ठोकर खाएँ" के लिए उसी अभिव्यक्ति का इस्तेमाल करें जैसा आपने इस भाग के शुरू में किया है। यीशु भी मजबूती से उत्तर देता हैं: "मैं तुम से सच कहता हूँ।" वह चाहता है कि पतरस उस पर ध्यान दे जो वह कहेगा।</w:t>
      </w:r>
    </w:p>
    <w:p>
      <w:pPr/>
      <w:r>
        <w:rPr>
          <w:lang w:val="hi_IN" w:bidi="hi_IN"/>
        </w:rPr>
      </w:r>
      <w:r>
        <w:rPr>
          <w:lang w:val="hi_IN" w:bidi="hi_IN"/>
        </w:rPr>
        <w:t>यहाँ रुकें और चर्चा करें कि आप मरकुस की पूरी किताब में "मैं तुम से सच कहता हूँ" वाक्यांश का अनुवाद कैसे कर रहे हैं। आप किसी ऐसे कथन की ओर ध्यान कैसे आकर्षित करते हैं जिसे कोई कहने वाला है? आप किसी महत्वपूर्ण कथन पर कैसे जोर देते हैं? इस ऑडियो को यहाँ रोकें।</w:t>
      </w:r>
    </w:p>
    <w:p>
      <w:pPr/>
      <w:r>
        <w:rPr>
          <w:lang w:val="hi_IN" w:bidi="hi_IN"/>
        </w:rPr>
      </w:r>
      <w:r>
        <w:rPr>
          <w:lang w:val="hi_IN" w:bidi="hi_IN"/>
        </w:rPr>
        <w:t>यीशु कहता है कि उस रात पतरस भी मेरा इन्कार करेगा, या तीन बार कहेगा कि वह यीशु को नहीं जानता। मुर्गे के दो बार बाँग देने से पहले पतरस यीशु का तीन बार इन्कार करेगा। मुर्गा एक नर चूजा है, जो एक प्रकार का पक्षी है। आमतौर पर हम सुबह में लगभग दो बार मुर्गे को बाँग देते या बोलते हुए सुनते हैं, क्योंकि एक मुर्गा बाँग देते समय दूसरे मुर्गे को उत्तर देता है। यह सूरज के निकलने से पहले होता है। यीशु कह रहा है कि पतरस अगली सुबह सूरज निकलने से पहले इससे इन्कार कर देगा कि वह यीशु को जानता है या उसका अनुयायी है। यीशु कहता है कि पतरस तीन बार उसका इन्कार करेगा। यह पतरस के यीशु को पूरी तरह से नकारने का प्रतीक है।</w:t>
      </w:r>
    </w:p>
    <w:p>
      <w:pPr/>
      <w:r>
        <w:rPr>
          <w:lang w:val="hi_IN" w:bidi="hi_IN"/>
        </w:rPr>
      </w:r>
      <w:r>
        <w:rPr>
          <w:lang w:val="hi_IN" w:bidi="hi_IN"/>
        </w:rPr>
        <w:t>यहाँ रुकें और समूह में एक मुर्गे की तस्वीर देखें। इस ऑडियो को यहाँ रोकें।</w:t>
      </w:r>
    </w:p>
    <w:p>
      <w:pPr/>
      <w:r>
        <w:rPr>
          <w:lang w:val="hi_IN" w:bidi="hi_IN"/>
        </w:rPr>
      </w:r>
      <w:r>
        <w:rPr>
          <w:lang w:val="hi_IN" w:bidi="hi_IN"/>
        </w:rPr>
        <w:t>पतरस और अन्य चेले बड़ी मजबूती से कहते हैं कि वे यीशु का कभी इन्कार नहीं करेंगे। पतरस तो यह भी कहता है कि वह यीशु के साथ मर भी जाएगा। पतरस जानता है कि यह एक हिंसक मृत्यु होगी। इससे पतरस और चेलों का इन्कार बाद में और भी बुरा हो जाता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14:27–31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पहला दृश्य:</w:t>
      </w:r>
      <w:r>
        <w:rPr>
          <w:lang w:val="hi_IN" w:bidi="hi_IN"/>
        </w:rPr>
        <w:t xml:space="preserve"> यीशु और उसके चेले जैतून के पहाड़ की ओर जा रहे हैं। यीशु अपने चेलों से कहता है कि वे उसे अकेला छोड़ देंगे। वह जकर्याह भविष्यद्वक्ता से हवाला देता है। यीशु उनसे कहता है कि वह उनसे गलील में फिर से मिलेगा। पतरस कहता है कि वह यीशु को कभी नहीं छोड़ेगा। यीशु पतरस से कहता है कि अगली सुबह सूरज निकलने से पहले वह तीन बार इस बात से इन्कार करेगा कि वह यीशु को जानता है। पतरस और अन्य चेले यीशु से वादा करते हैं कि वे यीशु को कभी नहीं छोड़ेंगे।</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जिनमें पतरस भी शामिल है</w:t>
      </w:r>
    </w:p>
    <w:p>
      <w:pPr>
        <w:pStyle w:val="ListBullet"/>
        <w:spacing w:line="240" w:lineRule="auto"/>
        <w:ind w:left="720"/>
      </w:pPr>
      <w:r>
        <w:rPr>
          <w:lang w:val="hi_IN" w:bidi="hi_IN"/>
        </w:rPr>
      </w:r>
      <w:r>
        <w:rPr>
          <w:lang w:val="hi_IN" w:bidi="hi_IN"/>
        </w:rPr>
        <w:t>एक चरवाहा</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समूह में, इस भाग के परिवेश के इन हिस्सों पर ध्यान दें: यह याद रखना महत्वपूर्ण है कि यीशु और उसके चेलों ने फसह का भोजन करना समाप्त कर लिया है। यह अंधेरा होने के बाद का शाम का समय है। वे यरूशलेम के मुख्य नगर से निकल जाते हैं। वे जैतून के पहाड़ पर चढ़ने लगते हैं। जब वे जा रहे हैं, तो यीशु उनसे बात करता है।</w:t>
      </w:r>
    </w:p>
    <w:p>
      <w:pPr/>
      <w:r>
        <w:rPr>
          <w:lang w:val="hi_IN" w:bidi="hi_IN"/>
        </w:rPr>
      </w:r>
      <w:r>
        <w:rPr>
          <w:lang w:val="hi_IN" w:bidi="hi_IN"/>
        </w:rPr>
        <w:t>यह याद रखना महत्वपूर्ण है कि यीशु पवित्रशास्त्र से हवाला देता है। यीशु कहता है, "तुम सब मुझे छोड़ दोगे, क्योंकि यह पवित्रशास्त्र में लिखा है।"</w:t>
      </w:r>
    </w:p>
    <w:p>
      <w:pPr/>
      <w:r>
        <w:rPr>
          <w:lang w:val="hi_IN" w:bidi="hi_IN"/>
        </w:rPr>
      </w:r>
      <w:r>
        <w:rPr>
          <w:lang w:val="hi_IN" w:bidi="hi_IN"/>
        </w:rPr>
        <w:t>यीशु पवित्रशास्त्र से हवाला देता है, और फिर यह दिखाने के लिए वह "परन्तु" कहता है कि वह अब और कोई हवाला नहीं दे रहा है। वह उन्हें शुभ संदेश देता है कि वह मरे हुओं में से जिलाया जाएगा और अपने चेलों से मिलने के लिए वह उनसे पहले गलील में जाएगा।</w:t>
      </w:r>
    </w:p>
    <w:p>
      <w:pPr/>
      <w:r>
        <w:rPr>
          <w:lang w:val="hi_IN" w:bidi="hi_IN"/>
        </w:rPr>
      </w:r>
      <w:r>
        <w:rPr>
          <w:lang w:val="hi_IN" w:bidi="hi_IN"/>
        </w:rPr>
        <w:t xml:space="preserve">यह याद रखना महत्वपूर्ण है कि पतरस ने चेलों के बड़े समूह के बीच में से बात की थी। जब पतरस यहाँ यीशु को उत्तर देता है तो उसके लहजे से पता चलता है कि वह इस कथन से नाराज था। इन शब्दों को सुनकर उसे एक झटका लगा होगा। उसका भागने या यीशु को छोड़ने का कोई इरादा नहीं था। वह उससे प्रेम करता था। भले ही पतरस का रवैया घमंडी है; फिर भी उसके विचार से वह बेहतर कर सकता है - भले ही बाकी सब चेले ठोकर खाएँ, वह कभी ठोकर नहीं खाएगा। यह याद रखना महत्वपूर्ण है कि पतरस से बात करते समय यीशु मजबूती से बोलता है। वह कहता है, "मैं तुझ से सच कहता हूँ... </w:t>
      </w:r>
      <w:r>
        <w:rPr>
          <w:i/>
          <w:lang w:val="hi_IN" w:bidi="hi_IN"/>
        </w:rPr>
        <w:t>तू भी मुझे छोड़ देगा</w:t>
      </w:r>
      <w:r>
        <w:rPr>
          <w:lang w:val="hi_IN" w:bidi="hi_IN"/>
        </w:rPr>
        <w:t xml:space="preserve">।" </w:t>
      </w:r>
    </w:p>
    <w:p>
      <w:pPr/>
      <w:r>
        <w:rPr>
          <w:lang w:val="hi_IN" w:bidi="hi_IN"/>
        </w:rPr>
      </w:r>
      <w:r>
        <w:rPr>
          <w:lang w:val="hi_IN" w:bidi="hi_IN"/>
        </w:rPr>
        <w:t>यह याद रखना महत्वपूर्ण है कि पतरस ने भी उतने ही जोरदार ढंग से उत्तर दिया था। वह कहता है "नहीं!" बहुत साफ-साफ। पतरस कहता है कि वह एक हिंसक मृत्यु से मरने के लिए भी तैयार है। बाकी सब चेलों ने भी यही बात कही। वे यीशु को कभी नहीं छोड़ेंगे। वे उसके साथ एक हिंसक मृत्यु मरेंगे।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14:27–31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एक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जिनमें पतरस भी शामिल है</w:t>
      </w:r>
    </w:p>
    <w:p>
      <w:pPr>
        <w:pStyle w:val="ListBullet"/>
        <w:spacing w:line="240" w:lineRule="auto"/>
        <w:ind w:left="720"/>
      </w:pPr>
      <w:r>
        <w:rPr>
          <w:lang w:val="hi_IN" w:bidi="hi_IN"/>
        </w:rPr>
      </w:r>
      <w:r>
        <w:rPr>
          <w:lang w:val="hi_IN" w:bidi="hi_IN"/>
        </w:rPr>
        <w:t>एक चरवाहा</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को कुछ जगहों पर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दल को यीशु और उसके चेलों का जैतून के पहाड़ पर जाने का अभिनय करना चाहिए। यीशु उनसे बात करना शुरू करता है। वह कहता है, "तुम सब मुझे छोड़ दोगे। पवित्रशास्त्र कहता है कि तुम ऐसा करोगे। वे कहते हैं, 'परमेश्वर चरवाहे को मार डालेगा और भेड़ें तितर-बितर हो जाएँगी या भाग जाएँगी।' परन्तु परमेश्वर मुझे मरे हुओं में से जिलाएगा। और मैं तुम से मिलने तुम से पहले गलील में जाऊँगा।" पतरस कहता है, "भले ही सब लोग तुझे छोड़ दें, तौभी मैं कभी नहीं छोड़ूँगा!"</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"मैं बहुत दुःखी हूँ कि मेरे दोस्त मुझे छोड़ देंगे," "मैं पतरस से निराश हूँ," "मैं उस कार्य को समझता हूँ जो मुझे उद्धार लाने के लिए करना आवश्यक है, परन्तु यह आसान नहीं है।" पतरस की भूमिका निभाने वाले व्यक्ति से पूछें, "आप क्या महसूस कर रहे हैं या क्या सोच रहे हैं?" शायद आप ऐसी बातें सुनें, "मैं उलझन में हूँ, हम यीशु को कभी नहीं छोड़ेंगे!" "मुझे यीशु के पीछे चलने का घमंड है," "मुझे हिम्मत महसूस हो रही है।" नाटक को जारी रखें।</w:t>
      </w:r>
    </w:p>
    <w:p>
      <w:pPr/>
      <w:r>
        <w:rPr>
          <w:lang w:val="hi_IN" w:bidi="hi_IN"/>
        </w:rPr>
      </w:r>
      <w:r>
        <w:rPr>
          <w:lang w:val="hi_IN" w:bidi="hi_IN"/>
        </w:rPr>
        <w:t>दल को यीशु का यह कहते हुए अभिनय करना चाहिए, "पतरस, ध्यान दो! आज रात, सूरज निकलने और मुर्गे के दो बार बाँग देने से पहले, तू तीन बार इससे इन्कार कर देगा कि तू मुझे जानता है।" पतरस बहुत मजबूती से उत्तर देता है, "नहीं! मैं तेरे साथ ही मरूँगा! मैं कभी इससे इन्कार नहीं करूँगा कि मैं तुझे जानता हूँ।" बाकी चेलों ने भी यही बात कही।</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"काश पतरस मेरे साथ ही रहता।" पतरस और चेलों की भूमिका निभाने वाले लोगों से पूछें, "आप क्या महसूस कर रहे हैं या क्या सोच रहे हैं?" शायद आप ऐसी बातें सुनें, "यीशु किस बारे में बात कर रहा है?" "मैं यीशु के लिए बहुत बहादुर बनना चाहता हूँ," "मुझे यीशु का चेला चलने का घमंड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14:27–31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अपने चेलों से कहता है, "तुम सब ठोकर खाओगे क्योंकि यह पवित्रशास्त्र में लिखा है।" </w:t>
      </w:r>
      <w:r>
        <w:rPr>
          <w:b/>
          <w:lang w:val="hi_IN" w:bidi="hi_IN"/>
        </w:rPr>
        <w:t>ठोकर खाने</w:t>
      </w:r>
      <w:r>
        <w:rPr>
          <w:lang w:val="hi_IN" w:bidi="hi_IN"/>
        </w:rPr>
        <w:t xml:space="preserve"> का अर्थ है किसी को छोड़ देना। यीशु केवल यही कहता है, "क्योंकि लिखा है," परन्तु चेले जानते थे कि वह उस भविष्यद्वाणी के बारे में बात कर रहा था जो </w:t>
      </w:r>
      <w:r>
        <w:rPr>
          <w:b/>
          <w:lang w:val="hi_IN" w:bidi="hi_IN"/>
        </w:rPr>
        <w:t>पवित्रशास्त्र</w:t>
      </w:r>
      <w:r>
        <w:rPr>
          <w:lang w:val="hi_IN" w:bidi="hi_IN"/>
        </w:rPr>
        <w:t xml:space="preserve"> अर्थात् उनके पवित्र लेखों में लिखी हुई थी। बाइबल के कुछ अनुवादों में यह भी शामिल है कि ऐसा पवित्रशास्त्र में लिखा है ताकि उस बात को स्पष्ट किया जा सके। यदि आप </w:t>
      </w:r>
      <w:hyperlink r:id="rId117">
        <w:r>
          <w:rPr>
            <w:lang w:val="hi_IN" w:bidi="hi_IN"/>
          </w:rPr>
          <w:rPr>
            <w:color w:val="0000EE"/>
            <w:u w:val="single"/>
          </w:rPr>
          <w:t>पवित्रशास्त्र</w:t>
        </w:r>
      </w:hyperlink>
      <w:r>
        <w:rPr>
          <w:lang w:val="hi_IN" w:bidi="hi_IN"/>
        </w:rPr>
        <w:t xml:space="preserve"> शब्द का इस्तेमाल करते हैं, तो इसका अनुवाद उसी तरह करें जैसा आपने पहले किया है, और याद रखें कि यह मुख्य शब्दावली में मिलता है।</w:t>
      </w:r>
    </w:p>
    <w:p>
      <w:pPr/>
      <w:r>
        <w:rPr>
          <w:lang w:val="hi_IN" w:bidi="hi_IN"/>
        </w:rPr>
      </w:r>
      <w:r>
        <w:rPr>
          <w:lang w:val="hi_IN" w:bidi="hi_IN"/>
        </w:rPr>
        <w:t xml:space="preserve">यहाँ रुकें और समूह में चर्चा करें कि आप </w:t>
      </w:r>
      <w:r>
        <w:rPr>
          <w:b/>
          <w:lang w:val="hi_IN" w:bidi="hi_IN"/>
        </w:rPr>
        <w:t>ठोकर खाने</w:t>
      </w:r>
      <w:r>
        <w:rPr>
          <w:lang w:val="hi_IN" w:bidi="hi_IN"/>
        </w:rPr>
        <w:t xml:space="preserve"> के लिए आप किस शब्द या वाक्यांश का इस्तेमाल करेंगे। इस ऑडियो को यहाँ रोकें।</w:t>
      </w:r>
    </w:p>
    <w:p>
      <w:pPr/>
      <w:r>
        <w:rPr>
          <w:lang w:val="hi_IN" w:bidi="hi_IN"/>
        </w:rPr>
      </w:r>
      <w:r>
        <w:rPr>
          <w:lang w:val="hi_IN" w:bidi="hi_IN"/>
        </w:rPr>
        <w:t xml:space="preserve">यीशु कहता है कि परमेश्वर रखवाले को मारेगा। इस मामले में </w:t>
      </w:r>
      <w:r>
        <w:rPr>
          <w:b/>
          <w:lang w:val="hi_IN" w:bidi="hi_IN"/>
        </w:rPr>
        <w:t>मारेगा</w:t>
      </w:r>
      <w:r>
        <w:rPr>
          <w:lang w:val="hi_IN" w:bidi="hi_IN"/>
        </w:rPr>
        <w:t xml:space="preserve"> का अर्थ है मार डालना। </w:t>
      </w:r>
      <w:r>
        <w:rPr>
          <w:b/>
          <w:lang w:val="hi_IN" w:bidi="hi_IN"/>
        </w:rPr>
        <w:t>रखवाला</w:t>
      </w:r>
      <w:r>
        <w:rPr>
          <w:lang w:val="hi_IN" w:bidi="hi_IN"/>
        </w:rPr>
        <w:t xml:space="preserve"> वह व्यक्ति होता है जो भेड़ों या बकरियों की देखभाल करता है। यीशु अक्सर खुद को एक चरवाहे के रूप में संदर्भित करता है जो अपने पीछे हो लेने वाले लोगों की देखभाल करता है। यीशु उसके पीछे हो लेने वाले लोगों की तुलना भेड़ों से करता है।</w:t>
      </w:r>
    </w:p>
    <w:p>
      <w:pPr/>
      <w:r>
        <w:rPr>
          <w:lang w:val="hi_IN" w:bidi="hi_IN"/>
        </w:rPr>
      </w:r>
      <w:r>
        <w:rPr>
          <w:lang w:val="hi_IN" w:bidi="hi_IN"/>
        </w:rPr>
        <w:t xml:space="preserve">यहाँ रुकें और समूह में चर्चा करें कि </w:t>
      </w:r>
      <w:r>
        <w:rPr>
          <w:b/>
          <w:lang w:val="hi_IN" w:bidi="hi_IN"/>
        </w:rPr>
        <w:t>मारेगा</w:t>
      </w:r>
      <w:r>
        <w:rPr>
          <w:lang w:val="hi_IN" w:bidi="hi_IN"/>
        </w:rPr>
        <w:t xml:space="preserve"> के लिए आप कौन सा शब्द या वाक्यांश इस्तेमाल करेंगे। रखवाले के लिए उसी शब्द या वाक्यांश का इस्तेमाल करें जो आपने मरकुस के पिछले भागों में इस्तेमाल किया है और याद रखें कि र</w:t>
      </w:r>
      <w:hyperlink r:id="rId486">
        <w:r>
          <w:rPr>
            <w:lang w:val="hi_IN" w:bidi="hi_IN"/>
          </w:rPr>
          <w:rPr>
            <w:color w:val="0000EE"/>
            <w:u w:val="single"/>
          </w:rPr>
          <w:t xml:space="preserve">खवाला </w:t>
        </w:r>
      </w:hyperlink>
      <w:r>
        <w:rPr>
          <w:lang w:val="hi_IN" w:bidi="hi_IN"/>
        </w:rPr>
        <w:t>मुख्य शब्दावली में मिलता है। इस ऑडियो को यहाँ रोकें।</w:t>
      </w:r>
    </w:p>
    <w:p>
      <w:pPr/>
      <w:r>
        <w:rPr>
          <w:lang w:val="hi_IN" w:bidi="hi_IN"/>
        </w:rPr>
      </w:r>
      <w:r>
        <w:rPr>
          <w:lang w:val="hi_IN" w:bidi="hi_IN"/>
        </w:rPr>
        <w:t xml:space="preserve">यीशु कहता है कि परमेश्वर के उसे मरे हुओं में से जिलाने के बाद, तब वह अपने चेलों से पहले </w:t>
      </w:r>
      <w:r>
        <w:rPr>
          <w:b/>
          <w:lang w:val="hi_IN" w:bidi="hi_IN"/>
        </w:rPr>
        <w:t>गलील</w:t>
      </w:r>
      <w:r>
        <w:rPr>
          <w:lang w:val="hi_IN" w:bidi="hi_IN"/>
        </w:rPr>
        <w:t xml:space="preserve"> को जाएगा। </w:t>
      </w:r>
      <w:hyperlink r:id="rId36">
        <w:r>
          <w:rPr>
            <w:lang w:val="hi_IN" w:bidi="hi_IN"/>
          </w:rPr>
          <w:rPr>
            <w:color w:val="0000EE"/>
            <w:u w:val="single"/>
          </w:rPr>
          <w:t>गलील</w:t>
        </w:r>
      </w:hyperlink>
      <w:r>
        <w:rPr>
          <w:lang w:val="hi_IN" w:bidi="hi_IN"/>
        </w:rPr>
        <w:t xml:space="preserve">, </w:t>
      </w:r>
      <w:r>
        <w:rPr>
          <w:b/>
          <w:lang w:val="hi_IN" w:bidi="hi_IN"/>
        </w:rPr>
        <w:t>गलील की झील</w:t>
      </w:r>
      <w:r>
        <w:rPr>
          <w:lang w:val="hi_IN" w:bidi="hi_IN"/>
        </w:rPr>
        <w:t xml:space="preserve"> के आसपास का क्षेत्र है। यीशु के बहुत से चेले उसी क्षेत्र से थे, और उनके अधिकतर काम गलील का झील के आसपास के क्षेत्र में किए गए थे। </w:t>
      </w:r>
      <w:hyperlink r:id="rId35">
        <w:r>
          <w:rPr>
            <w:lang w:val="hi_IN" w:bidi="hi_IN"/>
          </w:rPr>
          <w:rPr>
            <w:color w:val="0000EE"/>
            <w:u w:val="single"/>
          </w:rPr>
          <w:t>गलील की झील</w:t>
        </w:r>
      </w:hyperlink>
      <w:r>
        <w:rPr>
          <w:lang w:val="hi_IN" w:bidi="hi_IN"/>
        </w:rPr>
        <w:t xml:space="preserve"> के बारे में अधिक जानकारी के लिए मुख्य शब्दावली को देखें।</w:t>
      </w:r>
    </w:p>
    <w:p>
      <w:pPr/>
      <w:r>
        <w:rPr>
          <w:lang w:val="hi_IN" w:bidi="hi_IN"/>
        </w:rPr>
      </w:r>
      <w:r>
        <w:rPr>
          <w:lang w:val="hi_IN" w:bidi="hi_IN"/>
        </w:rPr>
        <w:t>जब यीशु पतरस को उत्तर देता है तो वह कहता है, "</w:t>
      </w:r>
      <w:r>
        <w:rPr>
          <w:b/>
          <w:lang w:val="hi_IN" w:bidi="hi_IN"/>
        </w:rPr>
        <w:t>मैं तुझ से सच कहता हूँ</w:t>
      </w:r>
      <w:r>
        <w:rPr>
          <w:lang w:val="hi_IN" w:bidi="hi_IN"/>
        </w:rPr>
        <w:t>।" यीशु इस वाक्यांश का इस्तेमाल अपने कथनों पर जोर देने के लिए और लोगों को यह बताने के लिये करता है कि जो वह कहता है उसे उन्हें ध्यान से सुनना चाहिए और विश्वास करना चाहिए कि जो वह कहता है वह सच है। "मैं तुम से सच कहता हूँ" के लिए उन्हीं शब्दों या वाक्यांश का इस्तेमाल करें जैसा आपने मरकुस के पिछले भागों में किया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14:27–31</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87">
        <w:r>
          <w:rPr>
            <w:lang w:val="hi_IN" w:bidi="hi_IN"/>
          </w:rPr>
          <w:rPr>
            <w:color w:val="0000EE"/>
            <w:u w:val="single"/>
          </w:rPr>
          <w:t>सुने और मन में रखें</w:t>
        </w:r>
      </w:hyperlink>
      <w:r>
        <w:rPr>
          <w:lang w:val="hi_IN" w:bidi="hi_IN"/>
        </w:rPr>
        <w:t xml:space="preserve"> (553 KB)</w:t>
      </w:r>
      <w:r>
        <w:rPr>
          <w:lang w:val="hi_IN" w:bidi="hi_IN"/>
        </w:rPr>
      </w:r>
    </w:p>
    <w:p>
      <w:pPr>
        <w:pStyle w:val="ListBullet"/>
        <w:spacing w:line="240" w:lineRule="auto"/>
        <w:ind w:left="720"/>
      </w:pPr>
      <w:r>
        <w:rPr>
          <w:lang w:val="hi_IN" w:bidi="hi_IN"/>
        </w:rPr>
      </w:r>
      <w:hyperlink r:id="rId488">
        <w:r>
          <w:rPr>
            <w:lang w:val="hi_IN" w:bidi="hi_IN"/>
          </w:rPr>
          <w:rPr>
            <w:color w:val="0000EE"/>
            <w:u w:val="single"/>
          </w:rPr>
          <w:t>पाठ का परिचय</w:t>
        </w:r>
      </w:hyperlink>
      <w:r>
        <w:rPr>
          <w:lang w:val="hi_IN" w:bidi="hi_IN"/>
        </w:rPr>
        <w:t xml:space="preserve"> (3.3 MB)</w:t>
      </w:r>
      <w:r>
        <w:rPr>
          <w:lang w:val="hi_IN" w:bidi="hi_IN"/>
        </w:rPr>
      </w:r>
    </w:p>
    <w:p>
      <w:pPr>
        <w:pStyle w:val="ListBullet"/>
        <w:spacing w:line="240" w:lineRule="auto"/>
        <w:ind w:left="720"/>
      </w:pPr>
      <w:r>
        <w:rPr>
          <w:lang w:val="hi_IN" w:bidi="hi_IN"/>
        </w:rPr>
      </w:r>
      <w:hyperlink r:id="rId489">
        <w:r>
          <w:rPr>
            <w:lang w:val="hi_IN" w:bidi="hi_IN"/>
          </w:rPr>
          <w:rPr>
            <w:color w:val="0000EE"/>
            <w:u w:val="single"/>
          </w:rPr>
          <w:t>घटनाओं को समझाना</w:t>
        </w:r>
      </w:hyperlink>
      <w:r>
        <w:rPr>
          <w:lang w:val="hi_IN" w:bidi="hi_IN"/>
        </w:rPr>
        <w:t xml:space="preserve"> (2.1 MB)</w:t>
      </w:r>
      <w:r>
        <w:rPr>
          <w:lang w:val="hi_IN" w:bidi="hi_IN"/>
        </w:rPr>
      </w:r>
    </w:p>
    <w:p>
      <w:pPr>
        <w:pStyle w:val="ListBullet"/>
        <w:spacing w:line="240" w:lineRule="auto"/>
        <w:ind w:left="720"/>
      </w:pPr>
      <w:r>
        <w:rPr>
          <w:lang w:val="hi_IN" w:bidi="hi_IN"/>
        </w:rPr>
      </w:r>
      <w:hyperlink r:id="rId490">
        <w:r>
          <w:rPr>
            <w:lang w:val="hi_IN" w:bidi="hi_IN"/>
          </w:rPr>
          <w:rPr>
            <w:color w:val="0000EE"/>
            <w:u w:val="single"/>
          </w:rPr>
          <w:t>पाठ को नाटकीय रूप देना</w:t>
        </w:r>
      </w:hyperlink>
      <w:r>
        <w:rPr>
          <w:lang w:val="hi_IN" w:bidi="hi_IN"/>
        </w:rPr>
        <w:t xml:space="preserve"> (2.5 MB)</w:t>
      </w:r>
      <w:r>
        <w:rPr>
          <w:lang w:val="hi_IN" w:bidi="hi_IN"/>
        </w:rPr>
      </w:r>
    </w:p>
    <w:p>
      <w:pPr>
        <w:pStyle w:val="ListBullet"/>
        <w:spacing w:line="240" w:lineRule="auto"/>
        <w:ind w:left="720"/>
      </w:pPr>
      <w:r>
        <w:rPr>
          <w:lang w:val="hi_IN" w:bidi="hi_IN"/>
        </w:rPr>
      </w:r>
      <w:hyperlink r:id="rId491">
        <w:r>
          <w:rPr>
            <w:lang w:val="hi_IN" w:bidi="hi_IN"/>
          </w:rPr>
          <w:rPr>
            <w:color w:val="0000EE"/>
            <w:u w:val="single"/>
          </w:rPr>
          <w:t>आवश्यक जानकारी</w:t>
        </w:r>
      </w:hyperlink>
      <w:r>
        <w:rPr>
          <w:lang w:val="hi_IN" w:bidi="hi_IN"/>
        </w:rPr>
        <w:t xml:space="preserve"> (1.9 MB)</w:t>
      </w:r>
      <w:r>
        <w:rPr>
          <w:lang w:val="hi_IN" w:bidi="hi_IN"/>
        </w:rPr>
      </w:r>
    </w:p>
    <w:p>
      <w:pPr>
        <w:pStyle w:val="ListBullet"/>
        <w:spacing w:line="240" w:lineRule="auto"/>
        <w:ind w:left="720"/>
      </w:pPr>
      <w:r>
        <w:rPr>
          <w:lang w:val="hi_IN" w:bidi="hi_IN"/>
        </w:rPr>
      </w:r>
      <w:hyperlink r:id="rId492">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14:32–42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14:32–42 को सुनें और अपने मनों में रखें।</w:t>
      </w:r>
    </w:p>
    <w:p>
      <w:pPr/>
      <w:r>
        <w:rPr>
          <w:lang w:val="hi_IN" w:bidi="hi_IN"/>
        </w:rPr>
      </w:r>
      <w:r>
        <w:rPr>
          <w:lang w:val="hi_IN" w:bidi="hi_IN"/>
        </w:rPr>
        <w:t>यदि सम्भव हो तो मरकुस 14:32–42 का ऑडियो संस्करण तीन बार, तीन अलग-अलग अनुवादों में सुनें। फिर, समूह में, निम्नलिखित प्रश्नों पर चर्चा करें:</w:t>
      </w:r>
    </w:p>
    <w:p>
      <w:pPr>
        <w:pStyle w:val="ListNumber"/>
        <w:numPr>
          <w:ilvl w:val="0"/>
          <w:numId w:val="74"/>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14:32–42 का ऑडियो संस्करण समझने में सबसे आसान वाले अनुवाद में सुनें।</w:t>
      </w:r>
    </w:p>
    <w:p>
      <w:pPr/>
      <w:r>
        <w:rPr>
          <w:lang w:val="hi_IN" w:bidi="hi_IN"/>
        </w:rPr>
      </w:r>
      <w:r>
        <w:rPr>
          <w:lang w:val="hi_IN" w:bidi="hi_IN"/>
        </w:rPr>
        <w:t>यीशु और उसके चेले घाटी से होकर जैतून के पहाड़ पर जाना जारी रखते हैं। वे जैतून के पहाड़ के किनारे स्थित गतसमनी कहे जाने वाले एक जैतून के बगीचे में गए। जैतून का बगीचा वह स्थान है जहाँ लोगों ने जैतून के पेड़ लगाए हुए थे और वे जैतून का तेल बनाते थे। इब्रानी भाषा में गतसमनी का अर्थ है तेल निकालने की जगह, इसलिये सम्भवतः लोग यहाँ जैतून का तेल बनाने के लिए जैतून भी निचोड़ा करते थे।</w:t>
      </w:r>
    </w:p>
    <w:p>
      <w:pPr/>
      <w:r>
        <w:rPr>
          <w:lang w:val="hi_IN" w:bidi="hi_IN"/>
        </w:rPr>
      </w:r>
      <w:r>
        <w:rPr>
          <w:lang w:val="hi_IN" w:bidi="hi_IN"/>
        </w:rPr>
        <w:t>यहाँ रुकें और समूह में गतसमनी के बगीचे की और जैतून के पेड़ों की तस्वीर देखें। इस ऑडियो को यहाँ रोकें।</w:t>
      </w:r>
    </w:p>
    <w:p>
      <w:pPr/>
      <w:r>
        <w:rPr>
          <w:lang w:val="hi_IN" w:bidi="hi_IN"/>
        </w:rPr>
      </w:r>
      <w:r>
        <w:rPr>
          <w:lang w:val="hi_IN" w:bidi="hi_IN"/>
        </w:rPr>
        <w:t>जब यीशु और चेले पहुँचते हैं, तो यीशु अपने चेलों से कहता है कि जब तक वह प्रार्थना करे, वे वहीं बैठकर इंतज़ार करें। यीशु का इस तरह जाकर प्रार्थना करना सम्भवतः एक सामान्य बात होगी। जैसा यीशु ने पहले भी किया था, वह पतरस, याकूब और यूहन्ना को अलग करके, उन तीनों चेलों को अपने साथ जैतून उगाने की जगह पर ले जाता है। उन तीनों को ही क्यों ले गया? इन तीनों चेलों ने पहले ही कहा था कि वे यीशु के साथ अपनी इच्छा से दुःख उठाएँगे।</w:t>
      </w:r>
    </w:p>
    <w:p>
      <w:pPr/>
      <w:r>
        <w:rPr>
          <w:lang w:val="hi_IN" w:bidi="hi_IN"/>
        </w:rPr>
      </w:r>
      <w:r>
        <w:rPr>
          <w:lang w:val="hi_IN" w:bidi="hi_IN"/>
        </w:rPr>
        <w:t>यीशु यहाँ बहुत भावनात्मक पीड़ा का अनुभव करता है। वह भावनात्मक रूप से बहुत परेशान और व्याकुल है। वह कहता है, "मेरा मन मरने की हद तक दुःख से अभिभूत है।" यीशु कह रहा है कि वह इतना दुःखी है कि उसे ऐसा लगता है जैसे उसे कोई भारी बोझ दबा रहा है। मन किसी व्यक्ति के व्यक्तित्व का केंद्र होता है। यह यीशु के जीवन के सबसे महत्वपूर्ण क्षणों में से एक है - वह वास्तव में उस पीड़ा और मृत्यु का अनुभव करने वाला है जिसके लिए वह तैयारी कर रहा था। यीशु पूरी तरह से जानता है कि इस दुःख की उसे कितनी बड़ी कीमत चुकानी पड़ेगी।</w:t>
      </w:r>
    </w:p>
    <w:p>
      <w:pPr/>
      <w:r>
        <w:rPr>
          <w:lang w:val="hi_IN" w:bidi="hi_IN"/>
        </w:rPr>
      </w:r>
      <w:r>
        <w:rPr>
          <w:lang w:val="hi_IN" w:bidi="hi_IN"/>
        </w:rPr>
        <w:t>यहाँ रुकें और एक समूह में निम्नलिखित पर चर्चा करें: यीशु की भावनात्मक पीड़ा की भयावहता और व्यथा का वर्णन सबसे मजबूत शब्दों में किया गया है। एक-दूसरे को उन समयों की कहानियाँ सुनाएँ जब लोगों को बहुत अधिक भावनात्मक पीड़ा का सामना करना पड़ा हो। जब आप एक-दूसरे की कहानियाँ सुनें, तो ध्यान दें कि आपके द्वारा महसूस की जाने वाली भावनात्मक पीड़ा का वर्णन करने के लिए आप किस प्रकार के शब्दों का इस्तेमाल करते हैं। इस ऑडियो को यहाँ रोकें।</w:t>
      </w:r>
    </w:p>
    <w:p>
      <w:pPr/>
      <w:r>
        <w:rPr>
          <w:lang w:val="hi_IN" w:bidi="hi_IN"/>
        </w:rPr>
      </w:r>
      <w:r>
        <w:rPr>
          <w:lang w:val="hi_IN" w:bidi="hi_IN"/>
        </w:rPr>
        <w:t>यीशु तीनों चेलों से जागते रहने, या आत्मिक रूप से सतर्क और मजबूत रहने के लिए कहता है कि वे उन परीक्षाओं से लड़ सकें जो जल्द ही उनके सामने आएँगी। वह कुछ दूरी पर आगे जाता है और प्रार्थना करने लगता है। वह घुटने टिकाकर या जमीन पर लेटकर प्रार्थना करता है, जिसका अर्थ है कि वह प्रार्थना अत्यावश्यक या बहुत महत्वपूर्ण है। यहूदी लोग आमतौर पर हाथ उठाकर खड़े हुए प्रार्थना करते थे। यीशु प्रार्थना करता है कि वह "घड़ी," या वह दुःख का समय, दूर हो जाए। पिता के लिए प्रेम से भरे यहूदी शब्द "अब्बा" से वह परमेश्वर को अपना पिता कहता है। यहूदी लोग परमेश्वर के लिए "अब्बा" शब्द का इस्तेमाल नहीं करते थे, इसलिये यीशु यहाँ परमेश्वर के साथ अपने विशेष रिश्ते को दिखाता है। वह कहता है कि परमेश्वर वह "कटोरा" हटा ले। पुराने नियम में, कटोरा परमेश्वर के गुस्से का और कष्ट का प्रतीक था। यद्यपि यीशु जानता था कि परमेश्वर अपने सारे गुस्से और न्याय उस पर आने की अनुमति देने वाला है, फिर भी यीशु आज्ञाकारी है और अपने पिता पर भरोसा करता है। हम यह यीशु की पारिवारिक भाषा और परमेश्वर से उसके विनम्र अनुरोधों से जानते हैं - वह कहता है, "यदि यह सम्भव हो," और "जैसा मैं चाहता हूँ वैसा नहीं, पर जो तू चाहता है वही हो।" यीशु परमेश्वर से कह रहा है कि "जो मैं चाहता हूँ वह नहीं, परन्तु जो तू चाहता है वही कर।"</w:t>
      </w:r>
    </w:p>
    <w:p>
      <w:pPr/>
      <w:r>
        <w:rPr>
          <w:lang w:val="hi_IN" w:bidi="hi_IN"/>
        </w:rPr>
      </w:r>
      <w:r>
        <w:rPr>
          <w:lang w:val="hi_IN" w:bidi="hi_IN"/>
        </w:rPr>
        <w:t>यीशु अपने तीनों चेलों के पास वापस जाता है क्योंकि वह चिंतित है कि वे परीक्षा में पड़ सकते हैं। वह देखता है कि वे सो रहे हैं! यीशु सबसे पहले पतरस से बात करता है, क्योंकि पतरस ने अभी-अभी शपथ खाई थी कि वह यीशु के साथ मरेगा। यीशु ने पतरस को उसके पुराने नाम "शमौन" से पुकारा, शायद इस बात की ओर संकेत करने के लिए कि पतरस वैसा ही व्यवहार कर रहा है जैसा उसने पूर्ण रूप से यीशु के पीछे हो लेने से पहले किया था! यीशु शमौन पतरस से एक प्रश्न पूछता है, "क्या तू सो रहा है? क्या तू मेरे साथ एक घड़ी भी न जाग पाया?" यीशु हैरान और निराश है कि चेले सो रहे हैं। अपने प्रश्न में, वह उन्हें डाँट रहा है। फिर यीशु उन तीनों चेलों से कहता है, "जागते और प्रार्थना करते रहो।" "जागते रहो" का अर्थ है आत्मिक रूप से जागते रहना ताकि वे यीशु के प्रति वफादार रह सकें, तब भी जब वे उसका इन्कार करने की परीक्षा में पड़ें। यीशु कहता है, "तुम्हारी आत्मा तैयार है, परन्तु तुम्हारा शरीर कमजोर है।" इसका अर्थ है कि तुम्हारा हृदय, या तुम्हारी भावनाएँ, परमेश्वर का अनुसरण करना चाहती हैं। परन्तु तुम खुद मजबूत नहीं हो। यीशु जानता है कि उनमें परमेश्वर का आत्मा, या शायद उनके अपने इरादे, उन्हें उसके प्रति वफादार रहने के लिए भली मंशा रखने में मदद करते हैं। हालाँकि, मनुष्य कमजोर हैं। हम अकेले बुराई के खिलाफ खड़े होने में असमर्थ हैं।</w:t>
      </w:r>
    </w:p>
    <w:p>
      <w:pPr/>
      <w:r>
        <w:rPr>
          <w:lang w:val="hi_IN" w:bidi="hi_IN"/>
        </w:rPr>
      </w:r>
      <w:r>
        <w:rPr>
          <w:lang w:val="hi_IN" w:bidi="hi_IN"/>
        </w:rPr>
        <w:t>यीशु फिर से वही प्रार्थना करने के लिए कुछ दूरी पर जाता है। वह अपने चेलों के पास दूसरी बार आता है। उनकी आँखें भारी हैं, जिसका अर्थ है कि उनकी आँखें बंद होती जा रही हैं। चेलों के पास सो जाने का कोई अच्छा बहाना नहीं है, इसलिये वे नहीं जानते कि क्या कहें। यीशु तीसरी बार प्रार्थना करने जाता है और तीसरी बार फिर से अपने तीनों चेलों के पास वापस आता है।</w:t>
      </w:r>
    </w:p>
    <w:p>
      <w:pPr/>
      <w:r>
        <w:rPr>
          <w:lang w:val="hi_IN" w:bidi="hi_IN"/>
        </w:rPr>
      </w:r>
      <w:r>
        <w:rPr>
          <w:lang w:val="hi_IN" w:bidi="hi_IN"/>
        </w:rPr>
        <w:t>यहाँ रुकें और समूह में इस प्रश्न पर चर्चा करें: आपकी संस्कृति में जब आप किसी बात के दोषी होते हैं, तो क्या आप अपना बचाव करने की कोशिश करते हैं, या आप चुप रहते हैं? जब कोई दोषी होता है तो आप यह कैसे मालूम करते हैं? इस ऑडियो को यहाँ रोकें।</w:t>
      </w:r>
    </w:p>
    <w:p>
      <w:pPr/>
      <w:r>
        <w:rPr>
          <w:lang w:val="hi_IN" w:bidi="hi_IN"/>
        </w:rPr>
      </w:r>
      <w:r>
        <w:rPr>
          <w:lang w:val="hi_IN" w:bidi="hi_IN"/>
        </w:rPr>
        <w:t>जब यीशु तीसरी बार आता है, तो वह यह प्रश्न पूछता है, "क्या तुम अभी भी सोए हुए हो और विश्राम कर रहे हो? वह उन्हें प्रार्थना करने के बजाय सोने के लिए डाँटता है। फिर वह कहता है, "बस बहुत हुआ," या "इसका निपटारा हो गया है।" उसका अर्थ हो सकता है कि जिस बात के लिए उसने प्रार्थना की थी वह तय हो गई है। या उसका अर्थ हो सकता है कि चेलों को अब सोते रहना बंद कर देना चाहिए। वह "घड़ी आ पहुँची," या वह समय आ गया है जिसकी परमेश्वर ने सब कुछ होने के लिए योजना बनाई है। यीशु कहता है, "मनुष्य का पुत्र पापियों के हाथ पकड़वाया जाता है।" इसका अर्थ है कि जो पापी लोग यह नहीं समझते कि यीशु कौन है, वे यीशु को पकड़ लेंगे और वह दुःख उठाएगा और मर जाएगा। यीशु खुद को फिर से मनुष्य का पुत्र कहता है, और यह इस तथ्य पर जोर देता है कि जो लोग उसकी हत्या कर रहे हैं वे उस व्यक्ति को मारने के दोषी हैं जिसे परमेश्वर ने उन्हें बचाने के लिए भेजा है।</w:t>
      </w:r>
    </w:p>
    <w:p>
      <w:pPr/>
      <w:r>
        <w:rPr>
          <w:lang w:val="hi_IN" w:bidi="hi_IN"/>
        </w:rPr>
      </w:r>
      <w:r>
        <w:rPr>
          <w:lang w:val="hi_IN" w:bidi="hi_IN"/>
        </w:rPr>
        <w:t>फिर यीशु कहता है, "आओ हम चलें," जिसका अर्थ है, "आओ हम यहूदा और उनसे मिलने चलें जो उसके साथ हैं।" "मेरा पकड़वाने वाला निकट आ पहुँचा है" का अर्थ है कि यहूदा यहाँ गतसमनी के जैतून के बगीचे में ही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14:32–42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आठ दृश्य हैं।</w:t>
      </w:r>
    </w:p>
    <w:p>
      <w:pPr/>
      <w:r>
        <w:rPr>
          <w:lang w:val="hi_IN" w:bidi="hi_IN"/>
        </w:rPr>
      </w:r>
      <w:r>
        <w:rPr>
          <w:b/>
          <w:lang w:val="hi_IN" w:bidi="hi_IN"/>
        </w:rPr>
        <w:t>पहले दृश्य में:</w:t>
      </w:r>
      <w:r>
        <w:rPr>
          <w:lang w:val="hi_IN" w:bidi="hi_IN"/>
        </w:rPr>
        <w:t xml:space="preserve"> यीशु और उसके चेले गतसमनी कहे जाने वाले जैतून के बगीचे में पहुँचते हैं।</w:t>
      </w:r>
    </w:p>
    <w:p>
      <w:pPr/>
      <w:r>
        <w:rPr>
          <w:lang w:val="hi_IN" w:bidi="hi_IN"/>
        </w:rPr>
      </w:r>
      <w:r>
        <w:rPr>
          <w:b/>
          <w:lang w:val="hi_IN" w:bidi="hi_IN"/>
        </w:rPr>
        <w:t>दूसरे दृश्य में:</w:t>
      </w:r>
      <w:r>
        <w:rPr>
          <w:lang w:val="hi_IN" w:bidi="hi_IN"/>
        </w:rPr>
        <w:t xml:space="preserve"> यीशु पतरस, याकूब और यूहन्ना को अपने साथ जैतून के बगीचे में ले जाता है। वह व्याकुल है और उनसे कहता है कि वे उसके साथ जागते रहें।</w:t>
      </w:r>
    </w:p>
    <w:p>
      <w:pPr/>
      <w:r>
        <w:rPr>
          <w:lang w:val="hi_IN" w:bidi="hi_IN"/>
        </w:rPr>
      </w:r>
      <w:r>
        <w:rPr>
          <w:b/>
          <w:lang w:val="hi_IN" w:bidi="hi_IN"/>
        </w:rPr>
        <w:t>तीसरे दृश्य में:</w:t>
      </w:r>
      <w:r>
        <w:rPr>
          <w:lang w:val="hi_IN" w:bidi="hi_IN"/>
        </w:rPr>
        <w:t xml:space="preserve"> यीशु जैतून के बगीचे में और आगे जाता है और प्रार्थना करने के लिए जमीन पर गिर जाता है। वह अपने पिता परमेश्वर से उसका दुःख दूर करने की विनती करता है।</w:t>
      </w:r>
    </w:p>
    <w:p>
      <w:pPr/>
      <w:r>
        <w:rPr>
          <w:lang w:val="hi_IN" w:bidi="hi_IN"/>
        </w:rPr>
      </w:r>
      <w:r>
        <w:rPr>
          <w:b/>
          <w:lang w:val="hi_IN" w:bidi="hi_IN"/>
        </w:rPr>
        <w:t>चौथे दृश्य में:</w:t>
      </w:r>
      <w:r>
        <w:rPr>
          <w:lang w:val="hi_IN" w:bidi="hi_IN"/>
        </w:rPr>
        <w:t xml:space="preserve"> यीशु अपने तीनों चेलों के पास वापस जाता है और उन्हें सोए हुए पाता है। यीशु शमौन पतरस से बात करता है और तीनों चेलों से कहता है कि वे जागते रहें और प्रार्थना करते रहें।</w:t>
      </w:r>
    </w:p>
    <w:p>
      <w:pPr/>
      <w:r>
        <w:rPr>
          <w:lang w:val="hi_IN" w:bidi="hi_IN"/>
        </w:rPr>
      </w:r>
      <w:r>
        <w:rPr>
          <w:b/>
          <w:lang w:val="hi_IN" w:bidi="hi_IN"/>
        </w:rPr>
        <w:t>पाँचवें दृश्य में:</w:t>
      </w:r>
      <w:r>
        <w:rPr>
          <w:lang w:val="hi_IN" w:bidi="hi_IN"/>
        </w:rPr>
        <w:t xml:space="preserve"> यीशु दूसरी बार परमेश्वर से प्रार्थना करने के लिए वापस जाता है कि वही प्रार्थना करे जो पहले की थी।</w:t>
      </w:r>
    </w:p>
    <w:p>
      <w:pPr/>
      <w:r>
        <w:rPr>
          <w:lang w:val="hi_IN" w:bidi="hi_IN"/>
        </w:rPr>
      </w:r>
      <w:r>
        <w:rPr>
          <w:b/>
          <w:lang w:val="hi_IN" w:bidi="hi_IN"/>
        </w:rPr>
        <w:t>छठवें दृश्य में:</w:t>
      </w:r>
      <w:r>
        <w:rPr>
          <w:lang w:val="hi_IN" w:bidi="hi_IN"/>
        </w:rPr>
        <w:t xml:space="preserve"> यीशु अपने चेलों के पास दूसरी बार जाता है और उन्हें फिर से सोए हुए पाता है।</w:t>
      </w:r>
    </w:p>
    <w:p>
      <w:pPr/>
      <w:r>
        <w:rPr>
          <w:lang w:val="hi_IN" w:bidi="hi_IN"/>
        </w:rPr>
      </w:r>
      <w:r>
        <w:rPr>
          <w:b/>
          <w:lang w:val="hi_IN" w:bidi="hi_IN"/>
        </w:rPr>
        <w:t>सातवें दृश्य में:</w:t>
      </w:r>
      <w:r>
        <w:rPr>
          <w:lang w:val="hi_IN" w:bidi="hi_IN"/>
        </w:rPr>
        <w:t xml:space="preserve"> यीशु स्पष्ट रूप से तीसरी बार परमेश्वर से प्रार्थना करने जाता है।</w:t>
      </w:r>
    </w:p>
    <w:p>
      <w:pPr/>
      <w:r>
        <w:rPr>
          <w:lang w:val="hi_IN" w:bidi="hi_IN"/>
        </w:rPr>
      </w:r>
      <w:r>
        <w:rPr>
          <w:b/>
          <w:lang w:val="hi_IN" w:bidi="hi_IN"/>
        </w:rPr>
        <w:t>आठवें दृश्य में:</w:t>
      </w:r>
      <w:r>
        <w:rPr>
          <w:lang w:val="hi_IN" w:bidi="hi_IN"/>
        </w:rPr>
        <w:t xml:space="preserve"> यीशु तीसरी बार अपने चेलों के पास वापस आता है। इस बार वह उनसे कहता है, "आओ चलें; मेरा पकड़वाने वाला निकट आ पहुँचा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अपने चेलों में से वह पतरस, याकूब और यूहन्ना को अपने साथ बगीचे में और आगे ले जाता है</w:t>
      </w:r>
    </w:p>
    <w:p>
      <w:pPr>
        <w:pStyle w:val="ListBullet"/>
        <w:spacing w:line="240" w:lineRule="auto"/>
        <w:ind w:left="720"/>
      </w:pPr>
      <w:r>
        <w:rPr>
          <w:lang w:val="hi_IN" w:bidi="hi_IN"/>
        </w:rPr>
      </w:r>
      <w:r>
        <w:rPr>
          <w:lang w:val="hi_IN" w:bidi="hi_IN"/>
        </w:rPr>
        <w:t>परमेश्वर पिता</w:t>
      </w:r>
    </w:p>
    <w:p>
      <w:pPr/>
      <w:r>
        <w:rPr>
          <w:lang w:val="hi_IN" w:bidi="hi_IN"/>
        </w:rPr>
      </w:r>
      <w:r>
        <w:rPr>
          <w:lang w:val="hi_IN" w:bidi="hi_IN"/>
        </w:rPr>
        <w:t>समूह में, इस भाग के परिवेश के इन हिस्सों पर ध्यान दें: यह याद रखना महत्वपूर्ण है कि यह कहानी तब शुरू होती है जब यीशु और उसके चेले एक जैतून के बगीचे में पहुँचते हैं जिसे गतसमनी कहा जाता है, जिसका अर्थ है "जैतून को निचोड़ना।" यह एक छोटा सा क्षेत्र है जहाँ किसी ने बहुत सारे जैतून के पेड़ लगा रखे हैं। वे पेड़ उगाकर जैतून तोड़ते हैं, और उनसे जैतून से तेल बनाते हैं।</w:t>
      </w:r>
    </w:p>
    <w:p>
      <w:pPr/>
      <w:r>
        <w:rPr>
          <w:lang w:val="hi_IN" w:bidi="hi_IN"/>
        </w:rPr>
      </w:r>
      <w:r>
        <w:rPr>
          <w:lang w:val="hi_IN" w:bidi="hi_IN"/>
        </w:rPr>
        <w:t xml:space="preserve">यह याद रखना महत्वपूर्ण है कि यीशु पतरस, याकूब और यूहन्ना को अपने साथ बगीचे में ले जाता है, परन्तु बाकी चेले प्रवेशद्वार पर ही रहते हैं और उसका इंतज़ार करते हैं। यीशु बहुत व्याकुल हो जाता है। यीशु कहता है कि वह </w:t>
      </w:r>
      <w:r>
        <w:rPr>
          <w:b/>
          <w:lang w:val="hi_IN" w:bidi="hi_IN"/>
        </w:rPr>
        <w:t>बहुत व्याकुल और परेशान</w:t>
      </w:r>
      <w:r>
        <w:rPr>
          <w:lang w:val="hi_IN" w:bidi="hi_IN"/>
        </w:rPr>
        <w:t xml:space="preserve"> है। ये बहुत ज्वलंत और गहन भावनात्मक शब्द हैं। इन भावनाओं में उलझन, गहरा डर, चिंता, अनिश्चितता शामिल हो सकती है। यीशु ने केवल एक पल के लिए नहीं, बल्कि कुछ समय के लिये ऐसा महसूस किया था।</w:t>
      </w:r>
    </w:p>
    <w:p>
      <w:pPr/>
      <w:r>
        <w:rPr>
          <w:lang w:val="hi_IN" w:bidi="hi_IN"/>
        </w:rPr>
      </w:r>
      <w:r>
        <w:rPr>
          <w:lang w:val="hi_IN" w:bidi="hi_IN"/>
        </w:rPr>
        <w:t>यहाँ रुकें और याद करें कि आपने चरण 2, मंच तैयार करने में गहन भावनात्मक शब्दों के बारे में कैसे बात की थी। आप इस वाक्यांश "व्याकुल और परेशान" का अनुवाद कैसे करेंगे"? इस ऑडियो को यहाँ रोकें।</w:t>
      </w:r>
    </w:p>
    <w:p>
      <w:pPr/>
      <w:r>
        <w:rPr>
          <w:lang w:val="hi_IN" w:bidi="hi_IN"/>
        </w:rPr>
      </w:r>
      <w:r>
        <w:rPr>
          <w:lang w:val="hi_IN" w:bidi="hi_IN"/>
        </w:rPr>
        <w:t>यीशु अपने तीनों चेलों से कहता है कि वे उसके साथ जागते रहें, या आत्मिक रूप से सतर्क रहें ताकि वे उसके प्रति विश्वासघाती होने की परीक्षा के खिलाफ मजबूत हो सकें। यीशु तीनों चेलों को छोड़कर बगीचे में और आगे चला जाता है। वह शायद उतनी दूर तक जाता है जितनी दूर तक आप एक पत्थर फेंक सकते हैं।</w:t>
      </w:r>
    </w:p>
    <w:p>
      <w:pPr/>
      <w:r>
        <w:rPr>
          <w:lang w:val="hi_IN" w:bidi="hi_IN"/>
        </w:rPr>
      </w:r>
      <w:r>
        <w:rPr>
          <w:lang w:val="hi_IN" w:bidi="hi_IN"/>
        </w:rPr>
        <w:t>यीशु परमेश्वर पिता से बात करने के लिए "भूमि पर गिर गया," या घुटने टिकाए या जमीन पर लेट गया। यह कहानी बताती है कि उसने यह प्रार्थना की कि यह भयावह स्थिति घटित न हो। उसके बाद इस बार सीधे वाक्य में वह फिर से कहता है, "हे अब्बा, हे पिता, तुझ से सब कुछ हो सकता है। कृपा करके इस दुःख के कटोरे को मुझ से दूर कर। तौभी मैं चाहता हूँ कि तू वही कर जो तू चाहता है, न कि वह जो मैं चाहता हूँ।" यीशु परमेश्वर से बात करते समय विनम्र है।</w:t>
      </w:r>
    </w:p>
    <w:p>
      <w:pPr/>
      <w:r>
        <w:rPr>
          <w:lang w:val="hi_IN" w:bidi="hi_IN"/>
        </w:rPr>
      </w:r>
      <w:r>
        <w:rPr>
          <w:lang w:val="hi_IN" w:bidi="hi_IN"/>
        </w:rPr>
        <w:t>यीशु उठकर अपने तीनों चेलों के पास वापस जाता है। वे सोए हुए हैं। यीशु पतरस से कहता है, "हे शमौन, क्या तू सो रहा है? क्या तू मेरे साथ एक घड़ी भी न जाग पाया?" फिर यीशु उन तीनों चेलों से कहता है, "जागते रहो और प्रार्थना करते रहो, कि तुम परीक्षा में न पड़ो। आत्मा तो तैयार है - तुम्हारे इरादे तो अच्छे हैं - परन्तु तुम्हारी देह कमजोर है। जो सही है उसे करना कठिन है।"</w:t>
      </w:r>
    </w:p>
    <w:p>
      <w:pPr/>
      <w:r>
        <w:rPr>
          <w:lang w:val="hi_IN" w:bidi="hi_IN"/>
        </w:rPr>
      </w:r>
      <w:r>
        <w:rPr>
          <w:lang w:val="hi_IN" w:bidi="hi_IN"/>
        </w:rPr>
        <w:t>यीशु फिर से पहले की तरह प्रार्थना करने के लिए वापस चला जाता है। आप यह याद कर सकते हैं, "हे अब्बा, हे पिता, तुझ से सब कुछ हो सकता है। कृपा करके इस दुःख के कटोरे को मुझ से दूर कर। तौभी मैं चाहता हूँ कि तू वही कर जो तू चाहता है, न कि वह जो मैं चाहता हूँ।" याद रखें कि यीशु भावनात्मक रूप से दुःखी है, परन्तु वह हमेशा अपने पिता परमेश्वर के प्रति विनम्र है। उसका अपने पिता से करीबी रिश्ता है, जैसे कोई बच्चा अपने पिता पर भरोसा करता है और उसके लिए प्रेमभरे शब्द इस्तेमाल करता है।</w:t>
      </w:r>
    </w:p>
    <w:p>
      <w:pPr/>
      <w:r>
        <w:rPr>
          <w:lang w:val="hi_IN" w:bidi="hi_IN"/>
        </w:rPr>
      </w:r>
      <w:r>
        <w:rPr>
          <w:lang w:val="hi_IN" w:bidi="hi_IN"/>
        </w:rPr>
        <w:t>यीशु अपने चेलों के पास दूसरी बार आता है। वे अभी भी सोए हुए हैं। उनकी आँखें खुली नहीं रह पा रही थीं। चेले को मालूम नहीं कि वे अब क्या कहें। वे जागे हुए नहीं रह पा रहे थे।</w:t>
      </w:r>
    </w:p>
    <w:p>
      <w:pPr/>
      <w:r>
        <w:rPr>
          <w:lang w:val="hi_IN" w:bidi="hi_IN"/>
        </w:rPr>
      </w:r>
      <w:r>
        <w:rPr>
          <w:lang w:val="hi_IN" w:bidi="hi_IN"/>
        </w:rPr>
        <w:t>यीशु तीसरी बार प्रार्थना करने जाता है, और हमारे विचार से फिर से वही प्रार्थना करता है। "हे अब्बा, हे पिता, तुझ से सब कुछ हो सकता है। कृपा करके इस दुःख के कटोरे को मुझ से दूर कर। तौभी मैं चाहता हूँ कि तू वही कर जो तू चाहता है, न कि वह जो मैं चाहता हूँ।"</w:t>
      </w:r>
    </w:p>
    <w:p>
      <w:pPr/>
      <w:r>
        <w:rPr>
          <w:lang w:val="hi_IN" w:bidi="hi_IN"/>
        </w:rPr>
      </w:r>
      <w:r>
        <w:rPr>
          <w:lang w:val="hi_IN" w:bidi="hi_IN"/>
        </w:rPr>
        <w:t>यीशु तीसरी बार अपने तीनों चेलों के पास वापस आता है। पतरस, याकूब और यूहन्ना अभी भी सोए हुए हैं। इस बार वह कहता है, "क्या तुम अभी भी सो रहे हो," या "जाओ और सोते रहो।" वह शायद यह देखकर हैरान हो रहा है कि वे फिर से सो रहे हैं। फिर वह कहता है, "बस बहुत हुआ! वह घड़ी आ पहुँची है! लोग मुझ मनुष्य के पुत्र को पापियों के हाथ पकड़वा देंगे। आओ हम उनसे मिलने चलें - मेरा पकड़वाने वाले निकट आ पहुँचा है।"</w:t>
      </w:r>
    </w:p>
    <w:p>
      <w:pPr/>
      <w:r>
        <w:rPr>
          <w:lang w:val="hi_IN" w:bidi="hi_IN"/>
        </w:rPr>
      </w:r>
      <w:r>
        <w:rPr>
          <w:lang w:val="hi_IN" w:bidi="hi_IN"/>
        </w:rPr>
        <w:t>यीशु और उसके तीनों चेलों के बीच इस आने-जाने की गतिविधि को याद रखना महत्वपूर्ण है। यीशु तीन बार प्रार्थना करने जाता है। यीशु वापस आकर अपने चेलों को तीन बार सोए हुए पाता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14:32–42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8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अपने चेलों में से वह पतरस, याकूब और यूहन्ना को अपने साथ बगीचे में और आगे ले जाता है</w:t>
      </w:r>
    </w:p>
    <w:p>
      <w:pPr>
        <w:pStyle w:val="ListBullet"/>
        <w:spacing w:line="240" w:lineRule="auto"/>
        <w:ind w:left="720"/>
      </w:pPr>
      <w:r>
        <w:rPr>
          <w:lang w:val="hi_IN" w:bidi="hi_IN"/>
        </w:rPr>
      </w:r>
      <w:r>
        <w:rPr>
          <w:lang w:val="hi_IN" w:bidi="hi_IN"/>
        </w:rPr>
        <w:t>परमेश्वर पिता</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कुछ जगहों पर नाटक को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 कहानी के लिए, यह सहायक हो सकता है कि कोई व्यक्ति पिता परमेश्वर की तरह अभिनय करते हुए यीशु को सुने जब वह प्रार्थना करता है।</w:t>
      </w:r>
    </w:p>
    <w:p>
      <w:pPr/>
      <w:r>
        <w:rPr>
          <w:lang w:val="hi_IN" w:bidi="hi_IN"/>
        </w:rPr>
      </w:r>
      <w:r>
        <w:rPr>
          <w:lang w:val="hi_IN" w:bidi="hi_IN"/>
        </w:rPr>
        <w:t>यह याद रखना महत्वपूर्ण है कि यीशु पतरस, याकूब और यूहन्ना को अपने साथ बगीचे में ले जाता है, परन्तु बाकी चेले प्रवेशद्वार पर ही रहते हैं और उसका इंतज़ार करते हैं। यीशु बहुत व्याकुल हो जाता है - वह कहता है कि उसका दुःख उसे बहुत अभिभूत कर रहा है। यीशु अपने तीनों चेलों से कहता है कि वे उसके साथ जागते रहें, या आत्मिक रूप से सतर्क रहें ताकि वे उसके प्रति विश्वासघाती होने की परीक्षा के खिलाफ मजबूत हो सकें। यीशु तीनों चेलों को छोड़कर बगीचे में और आगे चला जाता है। वह शायद उतनी दूर तक जाता है जितनी दूर तक आप एक पत्थर फेंक सकते हैं।</w:t>
      </w:r>
    </w:p>
    <w:p>
      <w:pPr/>
      <w:r>
        <w:rPr>
          <w:lang w:val="hi_IN" w:bidi="hi_IN"/>
        </w:rPr>
      </w:r>
      <w:r>
        <w:rPr>
          <w:lang w:val="hi_IN" w:bidi="hi_IN"/>
        </w:rPr>
        <w:t>नाटक को रोकें। चेलों की भूमिका निभाने वाले लोगों से पूछें, "आप क्या महसूस कर रहे हैं या क्या सोच रहे हैं?" शायद आप ऐसी बातें सुनें, "हम यीशु की मजबूत भावनाओं से बहुत उलझन में हैं - हमने उसे इस तरह से कभी नहीं देखा है", "हम वास्तव में बहुत थक गए हैं और यह नहीं समझ पा रहे है कि क्या हो रहा है।" यीशु की भूमिका निभाने वाले व्यक्ति से पूछें, "आप क्या महसूस कर रहे हैं या क्या सोच रहे हैं?" शायद आप ऐसी बातें सुनें, "मैं बहुत अभिभूत हूँ कि मेरे लिए चलना या बात करना भी बहुत मुश्किल हो रहा है," या "मैं अकेला हूँ।" नाटक को जारी रखें।</w:t>
      </w:r>
    </w:p>
    <w:p>
      <w:pPr/>
      <w:r>
        <w:rPr>
          <w:lang w:val="hi_IN" w:bidi="hi_IN"/>
        </w:rPr>
      </w:r>
      <w:r>
        <w:rPr>
          <w:lang w:val="hi_IN" w:bidi="hi_IN"/>
        </w:rPr>
        <w:t>यीशु परमेश्वर पिता से बात करने के लिए "भूमि पर गिर गया," या घुटने टिकाए या जमीन पर लेट गया। यह कहानी बताती है कि उसने यह प्रार्थना की कि यह भयावह स्थिति घटित न हो। उसके बाद इस बार सीधे वाक्य में वह फिर से कहता है, "हे अब्बा, हे पिता, तुझ से सब कुछ हो सकता है। कृपा करके इस दुःख के कटोरे को मुझ से दूर कर। तौभी मैं चाहता हूँ कि तू वही कर जो तू चाहता है, न कि वह जो मैं चाहता हूँ।" यीशु परमेश्वर से बात करते समय विनम्र है।</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"मैं हताश हूँ," "मेरा पिता परमेश्वर मुझसे जो करने को कहेगा, मैंने उसे करने का संकल्प लिया है," "मैं अपने पिता पर भरोसा करता हूँ।" परमेश्वर की भूमिका निभाने वाले व्यक्ति से पूछें, "आप क्या महसूस कर रहे हैं या क्या सोच रहे हैं?" शायद आप ऐसी बातें सुनें, "काश मैं इसे बदल सकता," "मैं अपने पुत्र को इस स्थिति से गुजरते हुए देखकर दुःखी हूँ," "मैं उससे प्रेम दिखाने की इच्छा रखता हूँ।" नाटक को जारी रखें।</w:t>
      </w:r>
    </w:p>
    <w:p>
      <w:pPr/>
      <w:r>
        <w:rPr>
          <w:lang w:val="hi_IN" w:bidi="hi_IN"/>
        </w:rPr>
      </w:r>
      <w:r>
        <w:rPr>
          <w:lang w:val="hi_IN" w:bidi="hi_IN"/>
        </w:rPr>
        <w:t>यीशु उठकर अपने तीनों चेलों के पास वापस जाता है। वे सोए हुए हैं। यीशु पतरस से कहता है, "हे शमौन, क्या तू सो रहा है? क्या तू मेरे साथ एक घड़ी भी न जाग पाया?" फिर यीशु तीनों चेलों से कहता है, "जागते रहो और प्रार्थना करते रहो, कि तुम परीक्षा में न पड़ो। आत्मा तो तैयार है - तुम्हारे इरादे तो अच्छे हैं - परन्तु तुम्हारी देह कमजोर है। जो सही है उसे करना कठिन है।"</w:t>
      </w:r>
    </w:p>
    <w:p>
      <w:pPr/>
      <w:r>
        <w:rPr>
          <w:lang w:val="hi_IN" w:bidi="hi_IN"/>
        </w:rPr>
      </w:r>
      <w:r>
        <w:rPr>
          <w:lang w:val="hi_IN" w:bidi="hi_IN"/>
        </w:rPr>
        <w:t>नाटक को रोकें। चेलों की भूमिका निभाने वाले लोगों से पूछें, "आप क्या महसूस कर रहे हैं या क्या सोच रहे हैं?" शायद आप ऐसी बातें सुनें, "मैं शर्मिन्दा हूँ कि मैं सो गया था," "मैं निराश हूँ," "मैं इतना थक गया हूँ कि मैं ठीक से सोच भी नहीं पा रहा हूँ।" यीशु की भूमिका निभाने वाले व्यक्ति से पूछें, "आप क्या महसूस कर रहे हैं या क्या सोच रहे हैं?" शायद आप ऐसी बातें सुनें, "मैं अपने चेलों के लिए चिंतित हूँ," "मैं बहुत अकेला हूँ।" नाटक को जारी रखें।</w:t>
      </w:r>
    </w:p>
    <w:p>
      <w:pPr/>
      <w:r>
        <w:rPr>
          <w:lang w:val="hi_IN" w:bidi="hi_IN"/>
        </w:rPr>
      </w:r>
      <w:r>
        <w:rPr>
          <w:lang w:val="hi_IN" w:bidi="hi_IN"/>
        </w:rPr>
        <w:t>यीशु फिर से पहले की तरह प्रार्थना करने के लिए वापस चला जाता है। आप यह याद कर सकते हैं, "हे अब्बा, हे पिता, तुझ से सब कुछ हो सकता है। कृपा करके इस दुःख के कटोरे को मुझ से दूर कर। तौभी मैं चाहता हूँ कि तू वही कर जो तू चाहता है, न कि वह जो मैं चाहता हूँ।" याद रखें कि यीशु भावनात्मक रूप से दुःखी है, परन्तु वह हमेशा अपने पिता परमेश्वर के प्रति विनम्र है। उसका अपने पिता से करीबी रिश्ता है, जैसे कोई बच्चा अपने पिता पर भरोसा करता है और उसके लिए प्रेमभरे शब्द इस्तेमाल करता है।</w:t>
      </w:r>
    </w:p>
    <w:p>
      <w:pPr/>
      <w:r>
        <w:rPr>
          <w:lang w:val="hi_IN" w:bidi="hi_IN"/>
        </w:rPr>
      </w:r>
      <w:r>
        <w:rPr>
          <w:lang w:val="hi_IN" w:bidi="hi_IN"/>
        </w:rPr>
        <w:t>यीशु अपने चेलों के पास दूसरी बार आता है। वे अभी भी सोए हुए हैं। उनकी आँखें खुल नहीं रह पा रही थीं। चेले को मालूम नहीं कि वे अब क्या कहें। वे जागे हुए नहीं रह पा रहे थे।</w:t>
      </w:r>
    </w:p>
    <w:p>
      <w:pPr/>
      <w:r>
        <w:rPr>
          <w:lang w:val="hi_IN" w:bidi="hi_IN"/>
        </w:rPr>
      </w:r>
      <w:r>
        <w:rPr>
          <w:lang w:val="hi_IN" w:bidi="hi_IN"/>
        </w:rPr>
        <w:t>नाटक को रोकें। चेलों की भूमिका निभाने वाले लोगों से पूछें, "आप क्या महसूस कर रहे हैं या क्या सोच रहे हैं?" शायद आप ऐसी बातें सुनें, "मैं समझ नहीं पा रहा कि मैं इतना कमजोर क्यों हूँ," "मैं शर्मिंदा हूँ।" यीशु की भूमिका निभाने वाले व्यक्ति से पूछें, "आप क्या महसूस कर रहे हैं या क्या सोच रहे हैं?" शायद आप ऐसी बातें सुनें, "मैं बहुत अकेला हूँ," "काश मेरे पास लोग होते जो मेरे साथ खड़े होते।" नाटक को जारी रखें।</w:t>
      </w:r>
    </w:p>
    <w:p>
      <w:pPr/>
      <w:r>
        <w:rPr>
          <w:lang w:val="hi_IN" w:bidi="hi_IN"/>
        </w:rPr>
      </w:r>
      <w:r>
        <w:rPr>
          <w:lang w:val="hi_IN" w:bidi="hi_IN"/>
        </w:rPr>
        <w:t>यीशु तीसरी बार प्रार्थना करने जाता है, और हमारे विचार से फिर से वही प्रार्थना करता है। "हे अब्बा, हे पिता, तुझ से सब कुछ हो सकता है। कृपा करके इस दुःख के कटोरे को मुझ से दूर कर। तौभी मैं चाहता हूँ कि तू वही कर जो तू चाहता है, न कि वह जो मैं चाहता हूँ।"</w:t>
      </w:r>
    </w:p>
    <w:p>
      <w:pPr/>
      <w:r>
        <w:rPr>
          <w:lang w:val="hi_IN" w:bidi="hi_IN"/>
        </w:rPr>
      </w:r>
      <w:r>
        <w:rPr>
          <w:lang w:val="hi_IN" w:bidi="hi_IN"/>
        </w:rPr>
        <w:t>यीशु तीसरी बार अपने तीनों चेलों के पास वापस आता है। इस बार वह कहता है, "क्या तुम अभी भी सो रहे हो," या "जाओ और सोते रहो।" फिर वह कहता है, "बस बहुत हुआ! वह घड़ी आ पहुँची है! लोग मुझ मनुष्य के पुत्र को पापियों के हाथ पकड़वा देंगे। आओ हम उनसे मिलने चलें - मेरा पकड़वाने वाले निकट आ पहुँचा है।"</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"मैं यह अपने लोगों के लिए करने जा रहा हूँ," "मैं अपने चेलों से और अपने लोगों से निराश हूँ, परन्तु मैं उनसे बहुत प्रेम करता हूँ," "मैं हताश हूँ - हे परमेश्वर, कृपा करके मुझे मजबूत बने रहने में मदद कर।"</w:t>
      </w:r>
    </w:p>
    <w:p>
      <w:pPr/>
      <w:r>
        <w:rPr>
          <w:lang w:val="hi_IN" w:bidi="hi_IN"/>
        </w:rPr>
      </w:r>
      <w:r>
        <w:rPr>
          <w:lang w:val="hi_IN" w:bidi="hi_IN"/>
        </w:rPr>
        <w:t>यीशु और उसके तीनों चेलों के बीच इस आने-जाने की गतिविधि को याद रखना महत्वपूर्ण है। यीशु तीन बार प्रार्थना करने जाता है। यीशु वापस आकर अपने चेलों को तीन बार सोए हुए पाता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14:32–42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यीशु अपने चेलों से कहता है "जब तक मैं जाकर प्रार्थना करूँ तब तक तुम यहाँ बैठ रहो। </w:t>
      </w:r>
      <w:r>
        <w:rPr>
          <w:b/>
          <w:lang w:val="hi_IN" w:bidi="hi_IN"/>
        </w:rPr>
        <w:t>प्रार्थना</w:t>
      </w:r>
      <w:r>
        <w:rPr>
          <w:lang w:val="hi_IN" w:bidi="hi_IN"/>
        </w:rPr>
        <w:t xml:space="preserve"> करने का अर्थ है परमेश्वर से बात करना। इस विशेष प्रकार की प्रार्थना में परमेश्वर से आपके लिए कुछ करने को कहा जाता है। इस संदर्भ में प्रार्थना के लिए उसी शब्द या वाक्यांश का इस्तेमाल करें जैसा आपने पिछले भागों में इस्तेमाल किया है। </w:t>
      </w:r>
      <w:hyperlink r:id="rId69">
        <w:r>
          <w:rPr>
            <w:lang w:val="hi_IN" w:bidi="hi_IN"/>
          </w:rPr>
          <w:rPr>
            <w:color w:val="0000EE"/>
            <w:u w:val="single"/>
          </w:rPr>
          <w:t>प्रार्थना</w:t>
        </w:r>
      </w:hyperlink>
      <w:r>
        <w:rPr>
          <w:lang w:val="hi_IN" w:bidi="hi_IN"/>
        </w:rPr>
        <w:t xml:space="preserve"> के बारे में अधिक जानकारी के लिए, मुख्य शब्दावली को देखें।</w:t>
      </w:r>
    </w:p>
    <w:p>
      <w:pPr/>
      <w:r>
        <w:rPr>
          <w:lang w:val="hi_IN" w:bidi="hi_IN"/>
        </w:rPr>
      </w:r>
      <w:r>
        <w:rPr>
          <w:b/>
          <w:lang w:val="hi_IN" w:bidi="hi_IN"/>
        </w:rPr>
        <w:t>मेरा मन बहुत उदास है</w:t>
      </w:r>
      <w:r>
        <w:rPr>
          <w:lang w:val="hi_IN" w:bidi="hi_IN"/>
        </w:rPr>
        <w:t xml:space="preserve"> या </w:t>
      </w:r>
      <w:r>
        <w:rPr>
          <w:b/>
          <w:lang w:val="hi_IN" w:bidi="hi_IN"/>
        </w:rPr>
        <w:t>मेरा मन बहुत दुःखी है, यहाँ तक कि मैं मरने पर हूँ</w:t>
      </w:r>
      <w:r>
        <w:rPr>
          <w:lang w:val="hi_IN" w:bidi="hi_IN"/>
        </w:rPr>
        <w:t xml:space="preserve">, इसका अर्थ है कि यीशु का पूरा व्यक्तित्व, या मन, दुःख से अभिभूत है। यहाँ तक कि उसे ऐसा महसूस हो रहा है कि मानो यह पीड़ा उसे मार डालेगी। मन किसी व्यक्ति के व्यक्तित्व का केंद्र होता है। </w:t>
      </w:r>
      <w:r>
        <w:rPr>
          <w:b/>
          <w:lang w:val="hi_IN" w:bidi="hi_IN"/>
        </w:rPr>
        <w:t>मन</w:t>
      </w:r>
      <w:r>
        <w:rPr>
          <w:lang w:val="hi_IN" w:bidi="hi_IN"/>
        </w:rPr>
        <w:t xml:space="preserve"> के लिए उसी शब्द या वाक्यांश का इस्तेमाल करें जैसा आपने पिछले भागों में किया है और याद रखें कि म</w:t>
      </w:r>
      <w:hyperlink r:id="rId309">
        <w:r>
          <w:rPr>
            <w:lang w:val="hi_IN" w:bidi="hi_IN"/>
          </w:rPr>
          <w:rPr>
            <w:color w:val="0000EE"/>
            <w:u w:val="single"/>
          </w:rPr>
          <w:t xml:space="preserve">न </w:t>
        </w:r>
      </w:hyperlink>
      <w:r>
        <w:rPr>
          <w:lang w:val="hi_IN" w:bidi="hi_IN"/>
        </w:rPr>
        <w:t>मुख्य शब्दावली में मिलता है।</w:t>
      </w:r>
    </w:p>
    <w:p>
      <w:pPr/>
      <w:r>
        <w:rPr>
          <w:lang w:val="hi_IN" w:bidi="hi_IN"/>
        </w:rPr>
      </w:r>
      <w:r>
        <w:rPr>
          <w:lang w:val="hi_IN" w:bidi="hi_IN"/>
        </w:rPr>
        <w:t xml:space="preserve">जब यीशु परमेश्वर से विनती करता है कि </w:t>
      </w:r>
      <w:r>
        <w:rPr>
          <w:b/>
          <w:lang w:val="hi_IN" w:bidi="hi_IN"/>
        </w:rPr>
        <w:t>उस पर से यह घड़ी टल जाए</w:t>
      </w:r>
      <w:r>
        <w:rPr>
          <w:lang w:val="hi_IN" w:bidi="hi_IN"/>
        </w:rPr>
        <w:t>, तो यीशु यह कह रहा है कि परमेश्वर के गुस्से या दुःख का समय न आए।</w:t>
      </w:r>
    </w:p>
    <w:p>
      <w:pPr/>
      <w:r>
        <w:rPr>
          <w:lang w:val="hi_IN" w:bidi="hi_IN"/>
        </w:rPr>
      </w:r>
      <w:r>
        <w:rPr>
          <w:lang w:val="hi_IN" w:bidi="hi_IN"/>
        </w:rPr>
        <w:t xml:space="preserve">जब यीशु परमेश्वर से कहता है कि </w:t>
      </w:r>
      <w:r>
        <w:rPr>
          <w:b/>
          <w:lang w:val="hi_IN" w:bidi="hi_IN"/>
        </w:rPr>
        <w:t>इस कटोरे को मेरे पास से हटा ले</w:t>
      </w:r>
      <w:r>
        <w:rPr>
          <w:lang w:val="hi_IN" w:bidi="hi_IN"/>
        </w:rPr>
        <w:t xml:space="preserve">, तो वह कह रहा है कि परमेश्वर अपने दुःख और गुस्से को हटा ले। </w:t>
      </w:r>
      <w:r>
        <w:rPr>
          <w:b/>
          <w:lang w:val="hi_IN" w:bidi="hi_IN"/>
        </w:rPr>
        <w:t>इसे कटोरे को</w:t>
      </w:r>
      <w:r>
        <w:rPr>
          <w:lang w:val="hi_IN" w:bidi="hi_IN"/>
        </w:rPr>
        <w:t xml:space="preserve"> और </w:t>
      </w:r>
      <w:r>
        <w:rPr>
          <w:b/>
          <w:lang w:val="hi_IN" w:bidi="hi_IN"/>
        </w:rPr>
        <w:t>यह घड़ी</w:t>
      </w:r>
      <w:r>
        <w:rPr>
          <w:lang w:val="hi_IN" w:bidi="hi_IN"/>
        </w:rPr>
        <w:t xml:space="preserve"> का संदर्भ एक ही बात से है।</w:t>
      </w:r>
    </w:p>
    <w:p>
      <w:pPr/>
      <w:r>
        <w:rPr>
          <w:lang w:val="hi_IN" w:bidi="hi_IN"/>
        </w:rPr>
      </w:r>
      <w:r>
        <w:rPr>
          <w:lang w:val="hi_IN" w:bidi="hi_IN"/>
        </w:rPr>
        <w:t>यहाँ रुकें और समूह में चर्चा करें कि "इस कटोरे को मेरे पास से हटा ले" के लिए आप कौन सा शब्द या वाक्यांश इस्तेमाल करेंगे। इस ऑडियो को यहाँ रोकें।</w:t>
      </w:r>
    </w:p>
    <w:p>
      <w:pPr/>
      <w:r>
        <w:rPr>
          <w:lang w:val="hi_IN" w:bidi="hi_IN"/>
        </w:rPr>
      </w:r>
      <w:r>
        <w:rPr>
          <w:lang w:val="hi_IN" w:bidi="hi_IN"/>
        </w:rPr>
        <w:t xml:space="preserve">यीशु ने शमौन पतरस से पूछा, "क्या तू एक घड़ी भी न जाग सका?" एक </w:t>
      </w:r>
      <w:r>
        <w:rPr>
          <w:b/>
          <w:lang w:val="hi_IN" w:bidi="hi_IN"/>
        </w:rPr>
        <w:t>घंटा</w:t>
      </w:r>
      <w:r>
        <w:rPr>
          <w:lang w:val="hi_IN" w:bidi="hi_IN"/>
        </w:rPr>
        <w:t xml:space="preserve"> 60 मिनट का होता है, लेकिन यदि आपकी भाषा में एक घंटे के लिए समय का संदर्भ नहीं है तो आप "थोड़े समय के लिये" कह सकते हैं।</w:t>
      </w:r>
    </w:p>
    <w:p>
      <w:pPr/>
      <w:r>
        <w:rPr>
          <w:lang w:val="hi_IN" w:bidi="hi_IN"/>
        </w:rPr>
      </w:r>
      <w:r>
        <w:rPr>
          <w:lang w:val="hi_IN" w:bidi="hi_IN"/>
        </w:rPr>
        <w:t xml:space="preserve">यीशु का परमेश्वर के साथ एक विशेष रिश्ता है, इसलिये वह अनौपचारिक शब्द </w:t>
      </w:r>
      <w:r>
        <w:rPr>
          <w:b/>
          <w:lang w:val="hi_IN" w:bidi="hi_IN"/>
        </w:rPr>
        <w:t>अब्बा</w:t>
      </w:r>
      <w:r>
        <w:rPr>
          <w:lang w:val="hi_IN" w:bidi="hi_IN"/>
        </w:rPr>
        <w:t xml:space="preserve"> का इस्तेमाल करता है, जो परिवार के बच्चे अपने पिता के लिए इस्तेमाल करते हैं। यहूदी लोगों के द्वारा परमेश्वर के लिए इस शब्द के इस्तेमाल का कोई लेखा नहीं है। आप अपने अनुवाद में उसी विदेशी शब्द "अब्बा" का उसी आवाज के साथ इस्तेमाल कर सकते हैं, या यदि आपके पास कोई शब्द है, तो आप पिता के लिए अपनी भाषा के एक अनौपचारिक शब्द का इस्तेमाल कर सकते हैं। </w:t>
      </w:r>
      <w:hyperlink r:id="rId493">
        <w:r>
          <w:rPr>
            <w:lang w:val="hi_IN" w:bidi="hi_IN"/>
          </w:rPr>
          <w:rPr>
            <w:color w:val="0000EE"/>
            <w:u w:val="single"/>
          </w:rPr>
          <w:t>अब्बा</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वापस जाता है और अपने </w:t>
      </w:r>
      <w:r>
        <w:rPr>
          <w:b/>
          <w:lang w:val="hi_IN" w:bidi="hi_IN"/>
        </w:rPr>
        <w:t>चेलों</w:t>
      </w:r>
      <w:r>
        <w:rPr>
          <w:lang w:val="hi_IN" w:bidi="hi_IN"/>
        </w:rPr>
        <w:t xml:space="preserve"> को सोए हुए पाता है। चेलों के लिए उसी शब्द का इस्तेमाल करें जो आप इस्तेमाल कर रहे हैं और याद रखें कि च</w:t>
      </w:r>
      <w:hyperlink r:id="rId100">
        <w:r>
          <w:rPr>
            <w:lang w:val="hi_IN" w:bidi="hi_IN"/>
          </w:rPr>
          <w:rPr>
            <w:color w:val="0000EE"/>
            <w:u w:val="single"/>
          </w:rPr>
          <w:t xml:space="preserve">ेले </w:t>
        </w:r>
      </w:hyperlink>
      <w:r>
        <w:rPr>
          <w:lang w:val="hi_IN" w:bidi="hi_IN"/>
        </w:rPr>
        <w:t>मुख्य शब्दावली में मिलता है।</w:t>
      </w:r>
    </w:p>
    <w:p>
      <w:pPr/>
      <w:r>
        <w:rPr>
          <w:lang w:val="hi_IN" w:bidi="hi_IN"/>
        </w:rPr>
      </w:r>
      <w:r>
        <w:rPr>
          <w:lang w:val="hi_IN" w:bidi="hi_IN"/>
        </w:rPr>
        <w:t>फिर यीशु कहता है, "</w:t>
      </w:r>
      <w:r>
        <w:rPr>
          <w:b/>
          <w:lang w:val="hi_IN" w:bidi="hi_IN"/>
        </w:rPr>
        <w:t>बस बहुत हुआ</w:t>
      </w:r>
      <w:r>
        <w:rPr>
          <w:lang w:val="hi_IN" w:bidi="hi_IN"/>
        </w:rPr>
        <w:t xml:space="preserve">।" यीशु शायद यह कह रहा हो कि चेलों को अब सोना बंद कर देना चाहिए। या शायद यीशु यह कह रहा हो, "इसका निपटारा हो गया है। यहूदा को मुझे पकड़वाने के लिए उसका पैसा दे दिया गया है।" या, "इसका निपटारा हो गया है। मैं इस दुःख से होकर </w:t>
      </w:r>
      <w:r>
        <w:rPr>
          <w:i/>
          <w:lang w:val="hi_IN" w:bidi="hi_IN"/>
        </w:rPr>
        <w:t>गुजरूँगा</w:t>
      </w:r>
      <w:r>
        <w:rPr>
          <w:lang w:val="hi_IN" w:bidi="hi_IN"/>
        </w:rPr>
        <w:t>।" इसका अनुवाद कुछ ऐसे किया जा सकता है "ऐसा हो गया है।"</w:t>
      </w:r>
    </w:p>
    <w:p>
      <w:pPr/>
      <w:r>
        <w:rPr>
          <w:lang w:val="hi_IN" w:bidi="hi_IN"/>
        </w:rPr>
      </w:r>
      <w:r>
        <w:rPr>
          <w:lang w:val="hi_IN" w:bidi="hi_IN"/>
        </w:rPr>
        <w:t xml:space="preserve">"मनुष्य का पुत्र पापियों के हाथ पकड़वाया जाता है।" </w:t>
      </w:r>
      <w:r>
        <w:rPr>
          <w:b/>
          <w:lang w:val="hi_IN" w:bidi="hi_IN"/>
        </w:rPr>
        <w:t>मनुष्य के पुत्र</w:t>
      </w:r>
      <w:r>
        <w:rPr>
          <w:lang w:val="hi_IN" w:bidi="hi_IN"/>
        </w:rPr>
        <w:t xml:space="preserve"> के लिए उसी शब्द या वाक्यांश का इस्तेमाल करें जैसा आपने पहले किया है और याद रखें कि म</w:t>
      </w:r>
      <w:hyperlink r:id="rId92">
        <w:r>
          <w:rPr>
            <w:lang w:val="hi_IN" w:bidi="hi_IN"/>
          </w:rPr>
          <w:rPr>
            <w:color w:val="0000EE"/>
            <w:u w:val="single"/>
          </w:rPr>
          <w:t xml:space="preserve">नुष्य का पुत्र </w:t>
        </w:r>
      </w:hyperlink>
      <w:r>
        <w:rPr>
          <w:lang w:val="hi_IN" w:bidi="hi_IN"/>
        </w:rPr>
        <w:t>और प</w:t>
      </w:r>
      <w:hyperlink r:id="rId24">
        <w:r>
          <w:rPr>
            <w:lang w:val="hi_IN" w:bidi="hi_IN"/>
          </w:rPr>
          <w:rPr>
            <w:color w:val="0000EE"/>
            <w:u w:val="single"/>
          </w:rPr>
          <w:t xml:space="preserve">ाप </w:t>
        </w:r>
      </w:hyperlink>
      <w:r>
        <w:rPr>
          <w:lang w:val="hi_IN" w:bidi="hi_IN"/>
        </w:rPr>
        <w:t>मुख्य शब्दावली में मिलते हैं। "पापियों के हाथ" का अर्थ है कि पापियों ने यीशु पर नियंत्रण कर लिया है और अब उनके पास अधिकार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14:32–42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494">
        <w:r>
          <w:rPr>
            <w:lang w:val="hi_IN" w:bidi="hi_IN"/>
          </w:rPr>
          <w:rPr>
            <w:color w:val="0000EE"/>
            <w:u w:val="single"/>
          </w:rPr>
          <w:t>सुने और मन में रखें</w:t>
        </w:r>
      </w:hyperlink>
      <w:r>
        <w:rPr>
          <w:lang w:val="hi_IN" w:bidi="hi_IN"/>
        </w:rPr>
        <w:t xml:space="preserve"> (539 KB)</w:t>
      </w:r>
      <w:r>
        <w:rPr>
          <w:lang w:val="hi_IN" w:bidi="hi_IN"/>
        </w:rPr>
      </w:r>
    </w:p>
    <w:p>
      <w:pPr>
        <w:pStyle w:val="ListBullet"/>
        <w:spacing w:line="240" w:lineRule="auto"/>
        <w:ind w:left="720"/>
      </w:pPr>
      <w:r>
        <w:rPr>
          <w:lang w:val="hi_IN" w:bidi="hi_IN"/>
        </w:rPr>
      </w:r>
      <w:hyperlink r:id="rId495">
        <w:r>
          <w:rPr>
            <w:lang w:val="hi_IN" w:bidi="hi_IN"/>
          </w:rPr>
          <w:rPr>
            <w:color w:val="0000EE"/>
            <w:u w:val="single"/>
          </w:rPr>
          <w:t>पाठ का परिचय</w:t>
        </w:r>
      </w:hyperlink>
      <w:r>
        <w:rPr>
          <w:lang w:val="hi_IN" w:bidi="hi_IN"/>
        </w:rPr>
        <w:t xml:space="preserve"> (4.9 MB)</w:t>
      </w:r>
      <w:r>
        <w:rPr>
          <w:lang w:val="hi_IN" w:bidi="hi_IN"/>
        </w:rPr>
      </w:r>
    </w:p>
    <w:p>
      <w:pPr>
        <w:pStyle w:val="ListBullet"/>
        <w:spacing w:line="240" w:lineRule="auto"/>
        <w:ind w:left="720"/>
      </w:pPr>
      <w:r>
        <w:rPr>
          <w:lang w:val="hi_IN" w:bidi="hi_IN"/>
        </w:rPr>
      </w:r>
      <w:hyperlink r:id="rId496">
        <w:r>
          <w:rPr>
            <w:lang w:val="hi_IN" w:bidi="hi_IN"/>
          </w:rPr>
          <w:rPr>
            <w:color w:val="0000EE"/>
            <w:u w:val="single"/>
          </w:rPr>
          <w:t>घटनाओं को समझाना</w:t>
        </w:r>
      </w:hyperlink>
      <w:r>
        <w:rPr>
          <w:lang w:val="hi_IN" w:bidi="hi_IN"/>
        </w:rPr>
        <w:t xml:space="preserve"> (4.3 MB)</w:t>
      </w:r>
      <w:r>
        <w:rPr>
          <w:lang w:val="hi_IN" w:bidi="hi_IN"/>
        </w:rPr>
      </w:r>
    </w:p>
    <w:p>
      <w:pPr>
        <w:pStyle w:val="ListBullet"/>
        <w:spacing w:line="240" w:lineRule="auto"/>
        <w:ind w:left="720"/>
      </w:pPr>
      <w:r>
        <w:rPr>
          <w:lang w:val="hi_IN" w:bidi="hi_IN"/>
        </w:rPr>
      </w:r>
      <w:hyperlink r:id="rId497">
        <w:r>
          <w:rPr>
            <w:lang w:val="hi_IN" w:bidi="hi_IN"/>
          </w:rPr>
          <w:rPr>
            <w:color w:val="0000EE"/>
            <w:u w:val="single"/>
          </w:rPr>
          <w:t>पाठ को नाटकीय रूप देना</w:t>
        </w:r>
      </w:hyperlink>
      <w:r>
        <w:rPr>
          <w:lang w:val="hi_IN" w:bidi="hi_IN"/>
        </w:rPr>
        <w:t xml:space="preserve"> (5.3 MB)</w:t>
      </w:r>
      <w:r>
        <w:rPr>
          <w:lang w:val="hi_IN" w:bidi="hi_IN"/>
        </w:rPr>
      </w:r>
    </w:p>
    <w:p>
      <w:pPr>
        <w:pStyle w:val="ListBullet"/>
        <w:spacing w:line="240" w:lineRule="auto"/>
        <w:ind w:left="720"/>
      </w:pPr>
      <w:r>
        <w:rPr>
          <w:lang w:val="hi_IN" w:bidi="hi_IN"/>
        </w:rPr>
      </w:r>
      <w:hyperlink r:id="rId498">
        <w:r>
          <w:rPr>
            <w:lang w:val="hi_IN" w:bidi="hi_IN"/>
          </w:rPr>
          <w:rPr>
            <w:color w:val="0000EE"/>
            <w:u w:val="single"/>
          </w:rPr>
          <w:t>आवश्यक जानकारी</w:t>
        </w:r>
      </w:hyperlink>
      <w:r>
        <w:rPr>
          <w:lang w:val="hi_IN" w:bidi="hi_IN"/>
        </w:rPr>
        <w:t xml:space="preserve"> (2.4 MB)</w:t>
      </w:r>
      <w:r>
        <w:rPr>
          <w:lang w:val="hi_IN" w:bidi="hi_IN"/>
        </w:rPr>
      </w:r>
    </w:p>
    <w:p>
      <w:pPr>
        <w:pStyle w:val="ListBullet"/>
        <w:spacing w:line="240" w:lineRule="auto"/>
        <w:ind w:left="720"/>
      </w:pPr>
      <w:r>
        <w:rPr>
          <w:lang w:val="hi_IN" w:bidi="hi_IN"/>
        </w:rPr>
      </w:r>
      <w:hyperlink r:id="rId499">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14:43–52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14:43–52 को सुनें और अपने मनों में रखें।</w:t>
      </w:r>
    </w:p>
    <w:p>
      <w:pPr/>
      <w:r>
        <w:rPr>
          <w:lang w:val="hi_IN" w:bidi="hi_IN"/>
        </w:rPr>
      </w:r>
      <w:r>
        <w:rPr>
          <w:lang w:val="hi_IN" w:bidi="hi_IN"/>
        </w:rPr>
        <w:t>यदि सम्भव हो तो मरकुस 14:43–52 का ऑडियो संस्करण तीन बार, तीन अलग-अलग अनुवादों में सुनें। फिर, समूह में, निम्नलिखित प्रश्नों पर चर्चा करें:</w:t>
      </w:r>
    </w:p>
    <w:p>
      <w:pPr>
        <w:pStyle w:val="ListNumber"/>
        <w:numPr>
          <w:ilvl w:val="0"/>
          <w:numId w:val="75"/>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14:43–52 का ऑडियो संस्करण समझने में सबसे आसान वाले अनुवाद में सुनें।</w:t>
      </w:r>
    </w:p>
    <w:p>
      <w:pPr/>
      <w:r>
        <w:rPr>
          <w:lang w:val="hi_IN" w:bidi="hi_IN"/>
        </w:rPr>
      </w:r>
      <w:r>
        <w:rPr>
          <w:lang w:val="hi_IN" w:bidi="hi_IN"/>
        </w:rPr>
        <w:t>यह कहानी तुरन्त वहीं से शुरू होती है जहाँ पिछली कहानी खत्म हुई थी। कहानी इस तरह शुरू होती है, "जब यीशु यह कह ही रहा था, तो बारह चेलों में से एक यहूदा, लोगों के समूह के साथ आ पहुँचा।" मरकुस फिर से यहाँ यहूदा का परिचय "बारह चेलों में से एक" के रूप में देता है। हम नहीं जानते कि यहूदा उस शाम को कब वहाँ से चला गया था, परन्तु किसी समय पर, शायद यरूशलेम में भोजन के दौरान, यहूदी अधिकारियों को यह बताने के लिए कि यीशु उस रात कहाँ होगा, यहूदा समूह से चला गया था।</w:t>
      </w:r>
    </w:p>
    <w:p>
      <w:pPr/>
      <w:r>
        <w:rPr>
          <w:lang w:val="hi_IN" w:bidi="hi_IN"/>
        </w:rPr>
      </w:r>
      <w:r>
        <w:rPr>
          <w:lang w:val="hi_IN" w:bidi="hi_IN"/>
        </w:rPr>
        <w:t>प्रमुख याजकों, धार्मिक व्यवस्था के शिक्षकों और पुरनियों ने इन लोगों को यीशु को पकड़ने के लिए भेजा। प्रमुख याजक, धार्मिक व्यवस्था के शिक्षक और पुरनिये महासभा को बनाते हैं, जो यहूदी लोगों के लिए राजकीय निकाय और अदालत है। महासभा में ऐसे सेवक होते थे जो हथियार रखते थे और बंदियों को पकड़ने और उनकी रक्षा करने का अधिकार रखते थे। इनमें से कुछ लोग उस समूह का हिस्सा थे जो यीशु को पकड़ने आया था - महासभा के सदस्य खुद नहीं आए थे, बल्कि उन्होंने इन लोगों को भेजा था। लोगों का एक समूह - एक भीड़ - तलवारों और लाठियों के साथ आती है। वे तलवारें शायद धातु के लम्बे तेज चाकूओं की तरह अधिक थीं। वे लाठियाँ लकड़ी के भारी टुकड़े थे जिन्हें लोग लड़ाई के लिए इस्तेमाल करते थे। भीड़ शब्द आमतौर पर लोगों के एक अव्यवस्थित समूह को संदर्भित करता है जो नुक्सान पहुँचाने के काम करते हैं। मरकुस भीड़ शब्द का इस्तेमाल यह दर्शाने के लिए करता है कि लोगों का यह समूह कुछ गलत कर रहा था। हम नहीं जानते कि लोगों की उस भीड़ में कितने लोग थे, परन्तु हम यह जानते हैं कि वे अभी भी यीशु को पसंद करने वाले लोगों की बड़ी भीड़ से छिपाना चाहते थे - इसलिये शायद इस भीड़ की संख्या बहुत बड़ी नहीं होगी।</w:t>
      </w:r>
    </w:p>
    <w:p>
      <w:pPr/>
      <w:r>
        <w:rPr>
          <w:lang w:val="hi_IN" w:bidi="hi_IN"/>
        </w:rPr>
      </w:r>
      <w:r>
        <w:rPr>
          <w:lang w:val="hi_IN" w:bidi="hi_IN"/>
        </w:rPr>
        <w:t>यहाँ रुकें और समूह में तलवारों और लाठियों की तस्वीरें देखें। इस ऑडियो को यहाँ रोकें।</w:t>
      </w:r>
    </w:p>
    <w:p>
      <w:pPr/>
      <w:r>
        <w:rPr>
          <w:lang w:val="hi_IN" w:bidi="hi_IN"/>
        </w:rPr>
      </w:r>
      <w:r>
        <w:rPr>
          <w:lang w:val="hi_IN" w:bidi="hi_IN"/>
        </w:rPr>
        <w:t>यहूदा की भूमिका यहूदी अधिकारियों को यह बताना थी कि यीशु कहाँ होगा ताकि वे उसे अकेले में पकड़ सकें। पकड़ने वाले कई अधिकारी यह नहीं जानते थे कि यीशु कैसा दिखता था, इसलिये यहूदा ने उनके साथ मिलकर यह व्यवस्था की थी कि वह यीशु को चूमकर उन्हें दिखा दे कि यीशु कौन था। चेले अक्सर आदर दिखाने के लिए अपने स्वामियों का अभिवादन चूमकर किया करते थे। यहूदा ने यीशु को "हे रब्बी" भी कहा, जिसका अर्थ है "हे मेरे गुरु।"</w:t>
      </w:r>
    </w:p>
    <w:p>
      <w:pPr/>
      <w:r>
        <w:rPr>
          <w:lang w:val="hi_IN" w:bidi="hi_IN"/>
        </w:rPr>
      </w:r>
      <w:r>
        <w:rPr>
          <w:lang w:val="hi_IN" w:bidi="hi_IN"/>
        </w:rPr>
        <w:t>यहाँ रुकें और समूह में इस प्रश्न पर चर्चा करें: आपकी संस्कृति में, आप किसी ऐसे व्यक्ति को कैसे नमस्कार करते हैं जिसका आप आदर करते हैं? इस ऑडियो को यहाँ रोकें।</w:t>
      </w:r>
    </w:p>
    <w:p>
      <w:pPr/>
      <w:r>
        <w:rPr>
          <w:lang w:val="hi_IN" w:bidi="hi_IN"/>
        </w:rPr>
      </w:r>
      <w:r>
        <w:rPr>
          <w:lang w:val="hi_IN" w:bidi="hi_IN"/>
        </w:rPr>
        <w:t>यहूदा भीड़ से कहता है कि वह उन्हें यह दिखाने के लिए यीशु को चूमेगा कि वह कौन है। फिर वे उसे "सुरक्षा में" लेकर जा सकते हैं - या यह सुनिश्चित करने के लिए यीशु पर पहरा लगा सकते हैं कि यीशु बचकर निकलने की कोशिश न करे। यहूदा यीशु को चूमता है और भीड़ में से कुछ लोग यीशु पर हाथ डालकर उसे पकड़ लेते हैं।</w:t>
      </w:r>
    </w:p>
    <w:p>
      <w:pPr/>
      <w:r>
        <w:rPr>
          <w:lang w:val="hi_IN" w:bidi="hi_IN"/>
        </w:rPr>
      </w:r>
      <w:r>
        <w:rPr>
          <w:lang w:val="hi_IN" w:bidi="hi_IN"/>
        </w:rPr>
        <w:t>यीशु के चेलों में से एक ने इस पकड़े जाने का विरोध करने की एक छोटी सी कोशिश की। इस चेले ने अपनी तलवार या चाकू निकाला और भीड़ के साथ आए एक व्यक्ति का कान या कर्णमूल काट दिया। वह व्यक्ति महायाजक, या प्रमुख याजक का दास था। मरकुस हमें यह नहीं बताता कि किस चेले ने उसका कान काटा था। लोगों की भीड़ इस चेले को पकड़ नहीं पाई। शायद यह चेला भाग गया था या जल्दी से छिप गया था।</w:t>
      </w:r>
    </w:p>
    <w:p>
      <w:pPr/>
      <w:r>
        <w:rPr>
          <w:lang w:val="hi_IN" w:bidi="hi_IN"/>
        </w:rPr>
      </w:r>
      <w:r>
        <w:rPr>
          <w:lang w:val="hi_IN" w:bidi="hi_IN"/>
        </w:rPr>
        <w:t>यीशु ने यह पूछकर इस पकड़े जाने का विरोध किया, "क्या मैं कोई खतरनाक क्रांतिकारी हूँ कि तुम्हें मुझे तलवार और लाठियों के साथ पकड़ने की आवश्यकता पड़ी? तुम ने मुझे मंदिर के आँगन में क्यों नहीं पकड़ा?" यीशु उन लोगों से यह उम्मीद नहीं करता कि वे उसके प्रश्न का उत्तर दें। यीशु एक विरोधाभास दिखाने की कोशिश कर रहा है। वे लोग यीशु के साथ ऐसा व्यवहार कर रहे हैं जैसे वह एक खतरनाक विद्रोही है - कोई ऐसा व्यक्ति जो सरकार को उखाड़ फेंकना चाहता है। परन्तु यीशु कम से कम दो सप्ताहों से मंदिर के आँगन में खुल्लमखुल्ला शिक्षा दे रहा था। जो लोग सरकार को उखाड़ फेंकने की कोशिश कर रहे हों, वे आमतौर पर मंदिर के आँगन में शांतिपूर्वक शिक्षा नहीं देते।</w:t>
      </w:r>
    </w:p>
    <w:p>
      <w:pPr/>
      <w:r>
        <w:rPr>
          <w:lang w:val="hi_IN" w:bidi="hi_IN"/>
        </w:rPr>
      </w:r>
      <w:r>
        <w:rPr>
          <w:lang w:val="hi_IN" w:bidi="hi_IN"/>
        </w:rPr>
        <w:t>यहाँ रुकें और समूह में इस प्रश्न पर चर्चा करें: आप अपनी बातचीत में विरोधाभास और आश्चर्य कैसे दिखाते हैं? क्या आप इस तरह के प्रश्नों का इस्तेमाल करते हैं? यदि नहीं, तो आप इन प्रश्नों का अनुवाद अपनी भाषा में कैसे कर पाएँगे? "क्या मैं कोई खतरनाक क्रांतिकारी हूँ जो सरकार को उखाड़ फेंकना चाहता है? क्या इस कारण तुम तलवारों और लाठियों के साथ आए हो? तुम ने मुझे मंदिर के आँगन में क्यों नहीं पकड़ा?" इस ऑडियो को यहाँ रोकें।</w:t>
      </w:r>
    </w:p>
    <w:p>
      <w:pPr/>
      <w:r>
        <w:rPr>
          <w:lang w:val="hi_IN" w:bidi="hi_IN"/>
        </w:rPr>
      </w:r>
      <w:r>
        <w:rPr>
          <w:lang w:val="hi_IN" w:bidi="hi_IN"/>
        </w:rPr>
        <w:t>यीशु ने कहा कि ये बातें पवित्रशास्त्र को पूरा करने के लिए हो रही हैं। कई यहूदी भविष्यद्वक्ताओं ने कहा था कि मसीह, या वादा किए गए उद्धारकर्ता के साथ एक अपराधी की तरह व्यवहार किया जाएगा, और तब मसीह के चेले या अनुयायी तितर बितर हो जाएँगे।</w:t>
      </w:r>
    </w:p>
    <w:p>
      <w:pPr/>
      <w:r>
        <w:rPr>
          <w:lang w:val="hi_IN" w:bidi="hi_IN"/>
        </w:rPr>
      </w:r>
      <w:r>
        <w:rPr>
          <w:lang w:val="hi_IN" w:bidi="hi_IN"/>
        </w:rPr>
        <w:t xml:space="preserve">जो यीशु के साथ होंगे वे सब भाग जाएँगे। मरकुस चेलों के बजाय "सब" शब्द का इस्तेमाल करता है। शायद वहाँ यीशु के साथ बारह चेले के अलावा और भी लोग थे। यहाँ का विचार यह है कि यीशु के दोस्तों ने यीशु को पूरी तरह से अकेला छोड़ दिया था - कोई भी उसके साथ नहीं ठहरा। मरकुस अब एक छोटी सी कहानी सुनाता है जो बाइबल का कोई अन्य लेखक नहीं सुनाता: वह एक विशेष जवान, यीशु के अनुयायी के बारे में बताता है, जो भाग जाता है। मरकुस उस "जवान" के लिए जिस शब्द का इस्तेमाल करता है उसका अर्थ है एक मजबूत, बहादुर और बुद्धिमान व्यक्ति। आमोस भविष्यद्वक्ता ने बहुत समय पहले कहा था कि न्याय के दिन बहादुर व्यक्ति भी नंगा ही भाग जाएगा। मरकुस शायद उस भविष्यद्वाणी के बारे में सोच रहा हो जब वह इस जवान का वर्णन करता है। उस जवान ने मलमल की एक लम्बी कमीज पहनी हुई है। आमतौर पर, लम्बी बाहरी कमीज ऊन की बनी होती है, इसलिये यह जवान शायद धनी हो। उसने इस कमीज के नीचे कुछ भी नहीं पहना है, जिसका अर्थ है कि उसने शायद उस रात यीशु के पीछे जाने के लिए जल्दी में कपड़े पहने होंगे। यह जवान शायद खुद मरकुस हो सकता है। हालाँकि, इस घटना को साझा करने में मरकुस का मुख्य उद्देश्य यह दिखाना है कि उस रात </w:t>
      </w:r>
      <w:r>
        <w:rPr>
          <w:i/>
          <w:lang w:val="hi_IN" w:bidi="hi_IN"/>
        </w:rPr>
        <w:t>सब</w:t>
      </w:r>
      <w:r>
        <w:rPr>
          <w:lang w:val="hi_IN" w:bidi="hi_IN"/>
        </w:rPr>
        <w:t xml:space="preserve"> यीशु को छोड़ देते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14:43–52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यहूदा धार्मिक अगुवों के साथ यह व्यवस्था करता है कि वह यीशु को चूमकर अभिवादन करने के द्वारा उन्हें दिखाएगा कि वह कौन है। धार्मिक अधिकारी यीशु को पकड़ने के लिए यहूदा के साथ भीड़ को भेजते हैं।</w:t>
      </w:r>
    </w:p>
    <w:p>
      <w:pPr/>
      <w:r>
        <w:rPr>
          <w:lang w:val="hi_IN" w:bidi="hi_IN"/>
        </w:rPr>
      </w:r>
      <w:r>
        <w:rPr>
          <w:b/>
          <w:lang w:val="hi_IN" w:bidi="hi_IN"/>
        </w:rPr>
        <w:t>दूसरा दृश्य:</w:t>
      </w:r>
      <w:r>
        <w:rPr>
          <w:lang w:val="hi_IN" w:bidi="hi_IN"/>
        </w:rPr>
        <w:t xml:space="preserve"> यीशु के अपने तीनों चेलों को जगाने के बाद अभी भी उनके साथ बातचीत करते हुए शुरू होता है। जब यीशु अपने तीनों चेलों से बात कर रहा है, तो यहूदा लोगों के भीड़ के साथ बगीचे में आ पहुँचता है। यहूदा यीशु के पास आकर उसे रब्बी कहता है, और गाल पर चूमकर उसका अभिवादन करता है।</w:t>
      </w:r>
    </w:p>
    <w:p>
      <w:pPr/>
      <w:r>
        <w:rPr>
          <w:lang w:val="hi_IN" w:bidi="hi_IN"/>
        </w:rPr>
      </w:r>
      <w:r>
        <w:rPr>
          <w:b/>
          <w:lang w:val="hi_IN" w:bidi="hi_IN"/>
        </w:rPr>
        <w:t>तीसरे दृश्य में:</w:t>
      </w:r>
      <w:r>
        <w:rPr>
          <w:lang w:val="hi_IN" w:bidi="hi_IN"/>
        </w:rPr>
        <w:t xml:space="preserve"> लोग यीशु को पकड़ लेते हैं। यीशु के साथ बगीचे में जो अनुयायी थे उनमें से एक ने अपना लम्बा चाकू निकालकर एक व्यक्ति का कान काट दिया, जो महायाजक का दास है।</w:t>
      </w:r>
    </w:p>
    <w:p>
      <w:pPr/>
      <w:r>
        <w:rPr>
          <w:lang w:val="hi_IN" w:bidi="hi_IN"/>
        </w:rPr>
      </w:r>
      <w:r>
        <w:rPr>
          <w:b/>
          <w:lang w:val="hi_IN" w:bidi="hi_IN"/>
        </w:rPr>
        <w:t>चौथे दृश्य में:</w:t>
      </w:r>
      <w:r>
        <w:rPr>
          <w:lang w:val="hi_IN" w:bidi="hi_IN"/>
        </w:rPr>
        <w:t xml:space="preserve"> यीशु भीड़ से पूछता है कि वे उसे गुप्त रूप से क्यों पकड़ रहे हैं। यीशु कहता है कि पवित्रशास्त्र पूरा हो रहा है।</w:t>
      </w:r>
    </w:p>
    <w:p>
      <w:pPr/>
      <w:r>
        <w:rPr>
          <w:lang w:val="hi_IN" w:bidi="hi_IN"/>
        </w:rPr>
      </w:r>
      <w:r>
        <w:rPr>
          <w:b/>
          <w:lang w:val="hi_IN" w:bidi="hi_IN"/>
        </w:rPr>
        <w:t>पाँचवें दृश्य में:</w:t>
      </w:r>
      <w:r>
        <w:rPr>
          <w:lang w:val="hi_IN" w:bidi="hi_IN"/>
        </w:rPr>
        <w:t xml:space="preserve"> यीशु के सब चेले और अनुयायी भाग जाते हैं। भीड़ में से एक व्यक्ति एक जवान को पकड़ता है और उसकी बाहरी कमीज उतार लेता है। वह व्यक्ति नंगा ही भाग जाता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गतसमनी के जैतून के बगीचे में चेले</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भीड़, तलवारों और लाठियों के साथ</w:t>
      </w:r>
    </w:p>
    <w:p>
      <w:pPr>
        <w:pStyle w:val="ListBullet"/>
        <w:spacing w:line="240" w:lineRule="auto"/>
        <w:ind w:left="720"/>
      </w:pPr>
      <w:r>
        <w:rPr>
          <w:lang w:val="hi_IN" w:bidi="hi_IN"/>
        </w:rPr>
      </w:r>
      <w:r>
        <w:rPr>
          <w:lang w:val="hi_IN" w:bidi="hi_IN"/>
        </w:rPr>
        <w:t>प्रधान याजक, धार्मिक व्यवस्था के शिक्षक और वे पुरनिये जिन्होंने भीड़ को भेजा था</w:t>
      </w:r>
    </w:p>
    <w:p>
      <w:pPr>
        <w:pStyle w:val="ListBullet"/>
        <w:spacing w:line="240" w:lineRule="auto"/>
        <w:ind w:left="720"/>
      </w:pPr>
      <w:r>
        <w:rPr>
          <w:lang w:val="hi_IN" w:bidi="hi_IN"/>
        </w:rPr>
      </w:r>
      <w:r>
        <w:rPr>
          <w:lang w:val="hi_IN" w:bidi="hi_IN"/>
        </w:rPr>
        <w:t>वह जवान जो नंगा ही भाग जाता है</w:t>
      </w:r>
    </w:p>
    <w:p>
      <w:pPr/>
      <w:r>
        <w:rPr>
          <w:lang w:val="hi_IN" w:bidi="hi_IN"/>
        </w:rPr>
      </w:r>
      <w:r>
        <w:rPr>
          <w:lang w:val="hi_IN" w:bidi="hi_IN"/>
        </w:rPr>
        <w:t>समूह में, इस भाग के परिवेश के इन हिस्सों पर ध्यान दें: यह याद रखना महत्वपूर्ण है कि यह कहानी यीशु के तीसरी बार अपने तीनों चेलों को जगाने के तुरन्त बाद घटित होती है। वह उनसे कहता है, "आओ चलें, मेरा पकडवाने वाला यहाँ निकट आ पहुँचा है," जिसका अर्थ है कि यीशु जानता है कि यहूदा जैतून के बगीचे के प्रवेशद्वार पर है। यह कहानी गतसमनी के जैतून के बगीचे में घटित होती है।</w:t>
      </w:r>
    </w:p>
    <w:p>
      <w:pPr/>
      <w:r>
        <w:rPr>
          <w:lang w:val="hi_IN" w:bidi="hi_IN"/>
        </w:rPr>
      </w:r>
      <w:r>
        <w:rPr>
          <w:lang w:val="hi_IN" w:bidi="hi_IN"/>
        </w:rPr>
        <w:t>हालाँकि, इस कहानी के घटित होने से पहले, यहूदा यीशु और अन्य चेलों को शाम के भोजन के दौरान या उसके तुरन्त बाद किसी समय छोड़कर चला गया होगा। यहूदा महासभा के पास जाकर उन्हें बताता है कि यीशु उस शाम को कहाँ पर होगा। महासभा धार्मिक व्यवस्था के शिक्षकों, याजकों और पुरनियों से मिलकर बनती है। महासभा यीशु को पकड़ने के लिए यहूदा के साथ लोगों का एक समूह भेजती है। यहूदा यीशु का चूमकर अभिवादन करने के लिए सहमत हो जाता है ताकि समूह जान जाए कि यीशु कौन सा व्यक्ति है।</w:t>
      </w:r>
    </w:p>
    <w:p>
      <w:pPr/>
      <w:r>
        <w:rPr>
          <w:lang w:val="hi_IN" w:bidi="hi_IN"/>
        </w:rPr>
      </w:r>
      <w:r>
        <w:rPr>
          <w:lang w:val="hi_IN" w:bidi="hi_IN"/>
        </w:rPr>
        <w:t>जब यह कहानी शुरू होती है, तलवारें और लाठियाँ लिए हुए लोगों की भीड़ यीशु के चेलों में से एक यहूदा के साथ जैतून के बगीचे में पहुँचती है। हम नहीं जानते कि इस भीड़ में कितने लोग हैं। यह सम्भव है कि यदि आवश्यकता पड़े तो यीशु को जबरदस्ती ले जाने के लिए पर्याप्त लोग होंगे, लेकिन इतने पर्याप्त लोग नहीं होंगे कि बहुत अधिक ध्यान आकर्षित कर पाएँ।</w:t>
      </w:r>
    </w:p>
    <w:p>
      <w:pPr/>
      <w:r>
        <w:rPr>
          <w:lang w:val="hi_IN" w:bidi="hi_IN"/>
        </w:rPr>
      </w:r>
      <w:r>
        <w:rPr>
          <w:lang w:val="hi_IN" w:bidi="hi_IN"/>
        </w:rPr>
        <w:t>यहूदा यीशु के पास जाकर उसे "रब्बी" कहता है! और उसके गाल पर चूमता है। भीड़ के लोगों को पता है कि जिस व्यक्ति को यहूदा चूमेगा, वही यीशु है, इसलिये वे यीशु पर हाथ डालकर उसे पकड़ लेते हैं, जिसका अर्थ है उसे कब्जे में लेना ताकि वह बचकर निकल न सके। फिर यीशु के साथ के लोगों में से एक अपनी तलवार या लम्बा चाकू निकालता है, और महायाजक या प्रमुख याजक के दास का कान काट देता है। आपकी भाषा में शायद यह बताना पड़े कि उस व्यक्ति ने कौन सा कान काटा था। यदि आपको यह बताने की आवश्यकता पड़े कि वह कौन सा कान है, तो आप दाहिना कान कह सकते हैं, क्योंकि हम अन्य सुसमाचारों में इस कहानी से जानते हैं कि यह दाहिना कान था।</w:t>
      </w:r>
    </w:p>
    <w:p>
      <w:pPr/>
      <w:r>
        <w:rPr>
          <w:lang w:val="hi_IN" w:bidi="hi_IN"/>
        </w:rPr>
      </w:r>
      <w:r>
        <w:rPr>
          <w:lang w:val="hi_IN" w:bidi="hi_IN"/>
        </w:rPr>
        <w:t>यीशु उन लोगों से एक प्रश्न पूछता है जिन्होंने उसे पकड़ा था। "तुम मुझे पकड़ने के लिए तलवारों और लाठियों के साथ क्यों आ रहे हो? क्या मैं कोई खतरनाक क्रांतिकारी हूँ, जो सरकार को उखाड़ फेंकने की कोशिश कर रहा है? तुम ने मुझे मंदिर के आँगन में क्यों नहीं पकड़ा?" मैं तो हर दिन वहाँ शिक्षा दे रहा था।" यीशु के कहने का अर्थ था कि उन्हें उसे पकड़ने के लिए हथियारों के साथ आने की आवश्यकता नहीं थी। वह खतरनाक नहीं है। फिर यीशु कहता है, "ये बातें इसलिये हो रही हैं क्योंकि पवित्रशास्त्र के भविष्यद्वक्ताओं ने कहा था कि वे होंगी।"</w:t>
      </w:r>
    </w:p>
    <w:p>
      <w:pPr/>
      <w:r>
        <w:rPr>
          <w:lang w:val="hi_IN" w:bidi="hi_IN"/>
        </w:rPr>
      </w:r>
      <w:r>
        <w:rPr>
          <w:lang w:val="hi_IN" w:bidi="hi_IN"/>
        </w:rPr>
        <w:t>यीशु के सब चेले, और बाकी सब लोग जो यीशु के साथ थे, भाग गए। भागने वाला अंतिम व्यक्ति एक जवान था, और भीड़ में से किसी ने उसकी कमीज पकड़ ली थी। जब वह जवान भाग रहा था, तो भीड़ के उस व्यक्ति ने उसकी लम्बी मलमल की कमीज उतार ली थी। वह जवान नंगा ही भाग गया।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14:43–52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पाँच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गतसमनी के जैतून के बगीचे में चेले</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भीड़, तलवारों और लाठियों के साथ</w:t>
      </w:r>
    </w:p>
    <w:p>
      <w:pPr>
        <w:pStyle w:val="ListBullet"/>
        <w:spacing w:line="240" w:lineRule="auto"/>
        <w:ind w:left="720"/>
      </w:pPr>
      <w:r>
        <w:rPr>
          <w:lang w:val="hi_IN" w:bidi="hi_IN"/>
        </w:rPr>
      </w:r>
      <w:r>
        <w:rPr>
          <w:lang w:val="hi_IN" w:bidi="hi_IN"/>
        </w:rPr>
        <w:t>प्रधान याजक, धार्मिक व्यवस्था के शिक्षक और वे पुरनिये जिन्होंने भीड़ को भेजा था</w:t>
      </w:r>
    </w:p>
    <w:p>
      <w:pPr>
        <w:pStyle w:val="ListBullet"/>
        <w:spacing w:line="240" w:lineRule="auto"/>
        <w:ind w:left="720"/>
      </w:pPr>
      <w:r>
        <w:rPr>
          <w:lang w:val="hi_IN" w:bidi="hi_IN"/>
        </w:rPr>
      </w:r>
      <w:r>
        <w:rPr>
          <w:lang w:val="hi_IN" w:bidi="hi_IN"/>
        </w:rPr>
        <w:t>वह जवान जो नंगा ही भाग जाता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को कुछ जगहों पर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यहूदा धार्मिक अगुवों के पास जाकर उन्हें बताता है कि यीशु उस रात कहाँ रहने वाला है। धार्मिक अगुवे यीशु को पकड़ने के लिए तलवारों और लाठियों के साथ लोगों की एक भीड़ भेजते हैं। यहूदा यीशु को चूमकर उन्हें यह दिखाने के लिए सहमत हो जाता है कि यीशु कौन है। यह कहानी शुरू होने से पहले घटित होता है। यदि आप चाहें तो आप पहले इस दृश्य का अभिनय कर सकते हैं।</w:t>
      </w:r>
    </w:p>
    <w:p>
      <w:pPr/>
      <w:r>
        <w:rPr>
          <w:lang w:val="hi_IN" w:bidi="hi_IN"/>
        </w:rPr>
      </w:r>
      <w:r>
        <w:rPr>
          <w:lang w:val="hi_IN" w:bidi="hi_IN"/>
        </w:rPr>
        <w:t>जब यह कहानी शुरू होती है, तलवारें और लाठियाँ लिए हुए लोगों की भीड़ यीशु के चेलों में से एक यहूदा के साथ जैतून के बगीचे में पहुँचती है। यहूदा यीशु के पास जाकर उसे "रब्बी" कहता है! और उसके गाल पर चूमता है। भीड़ के लोग यीशु पर हाथ डालकर उसे पकड़ लेते हैं। फिर यीशु के साथ के लोगों में से एक अपनी तलवार या लम्बा चाकू निकालता है, और महायाजक या प्रमुख याजक के दास का कान काट देता है।</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"सब कुछ तेजी से बिखर रहा है," "यहूदा के धोखे से बहुत दुःखी हूँ," "मैं निराश हूँ कि मेरे अनुयायी अब भी हिंसा का इस्तेमाल करना चाहते हैं।" चेलों की भूमिका निभाने वाले लोगों से पूछें, "आप क्या महसूस कर रहे हैं या क्या सोच रहे हैं?" शायद आप ऐसी बातें सुनें, "मैं बहुत डर गया हूँ," "मैं गुस्सा हूँ," "मैं तो जम गया हूँ, मैं तो हिल भी नहीं सकता!" नाटक को जारी रखें।</w:t>
      </w:r>
    </w:p>
    <w:p>
      <w:pPr/>
      <w:r>
        <w:rPr>
          <w:lang w:val="hi_IN" w:bidi="hi_IN"/>
        </w:rPr>
      </w:r>
      <w:r>
        <w:rPr>
          <w:lang w:val="hi_IN" w:bidi="hi_IN"/>
        </w:rPr>
        <w:t>यीशु उसे पकड़ने वाले लोगों से एक प्रश्न पूछता है। "तुम मुझे पकड़ने के लिए तलवारों और लाठियों के साथ क्यों आ रहे हो? क्या मैं कोई खतरनाक क्रांतिकारी हूँ, जो सरकार को उखाड़ फेंकने की कोशिश कर रहा है? तुम ने मुझे मंदिर के आँगन में क्यों नहीं पकड़ा? मैं तो हर दिन वहाँ शिक्षा दे रहा था।" फिर यीशु कहता है, "ये बातें इसलिये हो रही हैं क्योंकि पवित्रशास्त्र के भविष्यद्वक्ताओं ने कहा था कि वे होंगी।"</w:t>
      </w:r>
    </w:p>
    <w:p>
      <w:pPr/>
      <w:r>
        <w:rPr>
          <w:lang w:val="hi_IN" w:bidi="hi_IN"/>
        </w:rPr>
      </w:r>
      <w:r>
        <w:rPr>
          <w:lang w:val="hi_IN" w:bidi="hi_IN"/>
        </w:rPr>
        <w:t>नाटक को रोकें। भीड़ के लोगों की भूमिका निभाने वाले लोगों से पूछें, "आप क्या महसूस कर रहे हैं या क्या सोच रहे हैं?" शायद आप ऐसी बातें सुनें, "मैं थोड़ा हैरान हूँ, वह खतरनाक तो नहीं दिखता," "मुझे पछतावा है कि मैं ऐसा कर रहा हूँ, परन्तु मुझे मेरे आदेशों का पालन करना है।" यीशु की भूमिका निभाने वाले व्यक्ति से पूछें, "आप क्या महसूस कर रहे हैं या क्या सोच रहे हैं?" शायद आप ऐसी बातें सुनें, "मुझे आश्चर्य नहीं है क्योंकि पवित्रशास्त्र बताता है कि मेरे साथ बुरा व्यवहार किया जाएगा," "मैं बहुत दुःखी हूँ कि ऐसा हो रहा है, और ये लोग समझ नहीं पा रहे हैं।" नाटक को जारी रखें।</w:t>
      </w:r>
    </w:p>
    <w:p>
      <w:pPr/>
      <w:r>
        <w:rPr>
          <w:lang w:val="hi_IN" w:bidi="hi_IN"/>
        </w:rPr>
      </w:r>
      <w:r>
        <w:rPr>
          <w:lang w:val="hi_IN" w:bidi="hi_IN"/>
        </w:rPr>
        <w:t>यीशु के सब चेले, और बाकी सब लोग जो यीशु के साथ थे, भाग गए। भागने वाला अंतिम व्यक्ति एक जवान था, और भीड़ में से किसी ने उसकी कमीज पकड़ ली थी। जब युवक भाग रहा था, तो भीड़ में से एक व्यक्ति ने उसकी कमीज खींच ली। वह जवान नंगा ही भाग गया।</w:t>
      </w:r>
    </w:p>
    <w:p>
      <w:pPr/>
      <w:r>
        <w:rPr>
          <w:lang w:val="hi_IN" w:bidi="hi_IN"/>
        </w:rPr>
      </w:r>
      <w:r>
        <w:rPr>
          <w:lang w:val="hi_IN" w:bidi="hi_IN"/>
        </w:rPr>
        <w:t>नाटक को रोकें। यीशु की भूमिका निभाने वाले व्यक्ति से पूछें, "आप क्या महसूस कर रहे हैं या क्या सोच रहे हैं?" शायद आप ऐसी बातें सुनें, "मैं अकेला हूँ," "मैं निराश हूँ।" भागने वाले उस जवान और बाकी लोगों की भूमिका निभाने वाले लोगों से पूछें, "आप क्या महसूस कर रहे हैं या क्या सोच रहे हैं?" शायद आप ऐसी बातें सुनें, "मैं बहुत डर गया हूँ," "मैं सोच भी नहीं पा रहा - मैं बस जितना सम्भव हो उतना तेज दौड़ रहा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14:43–52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जब यीशु अपने सोए हुए चेलों से बात कर रहा था, तो उसके बारह </w:t>
      </w:r>
      <w:r>
        <w:rPr>
          <w:b/>
          <w:lang w:val="hi_IN" w:bidi="hi_IN"/>
        </w:rPr>
        <w:t>चेलों</w:t>
      </w:r>
      <w:r>
        <w:rPr>
          <w:lang w:val="hi_IN" w:bidi="hi_IN"/>
        </w:rPr>
        <w:t xml:space="preserve"> में से एक यहूदा लोगों की </w:t>
      </w:r>
      <w:r>
        <w:rPr>
          <w:b/>
          <w:lang w:val="hi_IN" w:bidi="hi_IN"/>
        </w:rPr>
        <w:t>भीड़</w:t>
      </w:r>
      <w:r>
        <w:rPr>
          <w:lang w:val="hi_IN" w:bidi="hi_IN"/>
        </w:rPr>
        <w:t xml:space="preserve"> के साथ बगीचे में प्रवेश करता है। चेलों के लिए उसी शब्द का इस्तेमाल करें जो आप इस्तेमाल कर रहे हैं और याद रखें कि च</w:t>
      </w:r>
      <w:hyperlink r:id="rId100">
        <w:r>
          <w:rPr>
            <w:lang w:val="hi_IN" w:bidi="hi_IN"/>
          </w:rPr>
          <w:rPr>
            <w:color w:val="0000EE"/>
            <w:u w:val="single"/>
          </w:rPr>
          <w:t xml:space="preserve">ेले </w:t>
        </w:r>
      </w:hyperlink>
      <w:r>
        <w:rPr>
          <w:lang w:val="hi_IN" w:bidi="hi_IN"/>
        </w:rPr>
        <w:t>मुख्य शब्दावली में मिलता है। लोगों की वह भीड़ इतनी बड़ी तो होगी कि यदि आवश्यकता पड़े तो वे यीशु को जबरदस्ती पकड़ लें। उस भीड़ का इरादा परेशानी पैदा करना है।</w:t>
      </w:r>
    </w:p>
    <w:p>
      <w:pPr/>
      <w:r>
        <w:rPr>
          <w:lang w:val="hi_IN" w:bidi="hi_IN"/>
        </w:rPr>
      </w:r>
      <w:r>
        <w:rPr>
          <w:lang w:val="hi_IN" w:bidi="hi_IN"/>
        </w:rPr>
        <w:t xml:space="preserve">उस भीड़ के लोग </w:t>
      </w:r>
      <w:r>
        <w:rPr>
          <w:b/>
          <w:lang w:val="hi_IN" w:bidi="hi_IN"/>
        </w:rPr>
        <w:t>तलवारें</w:t>
      </w:r>
      <w:r>
        <w:rPr>
          <w:lang w:val="hi_IN" w:bidi="hi_IN"/>
        </w:rPr>
        <w:t xml:space="preserve"> और </w:t>
      </w:r>
      <w:r>
        <w:rPr>
          <w:b/>
          <w:lang w:val="hi_IN" w:bidi="hi_IN"/>
        </w:rPr>
        <w:t>लाठियाँ</w:t>
      </w:r>
      <w:r>
        <w:rPr>
          <w:lang w:val="hi_IN" w:bidi="hi_IN"/>
        </w:rPr>
        <w:t xml:space="preserve"> लिए हुए हैं। वे तलवारें शायद वास्तव में लम्बे चाकूओं समान थीं। वे लोग इन्हें एक ढकी हुई जगह पर रखे हुए थे। जब इस कहानी में एक व्यक्ति ने दूसरे व्यक्ति का कान काटने के लिए अपनी तलवार निकाली, तो उसने उसी जगह से उसे खींच कर निकाला, जहाँ उसने उसे रखा था। उसके पास अपना चाकू रखने का कोई विशेष स्थान होगा। वे लाठियाँ लकड़ी के भारी टुकड़े थे जिन्हें लोग लड़ाई के लिए इस्तेमाल करते थे।</w:t>
      </w:r>
    </w:p>
    <w:p>
      <w:pPr/>
      <w:r>
        <w:rPr>
          <w:lang w:val="hi_IN" w:bidi="hi_IN"/>
        </w:rPr>
      </w:r>
      <w:r>
        <w:rPr>
          <w:lang w:val="hi_IN" w:bidi="hi_IN"/>
        </w:rPr>
        <w:t xml:space="preserve">यहाँ रुकें और समूह में चर्चा करें कि </w:t>
      </w:r>
      <w:r>
        <w:rPr>
          <w:b/>
          <w:lang w:val="hi_IN" w:bidi="hi_IN"/>
        </w:rPr>
        <w:t>तलवारों</w:t>
      </w:r>
      <w:r>
        <w:rPr>
          <w:lang w:val="hi_IN" w:bidi="hi_IN"/>
        </w:rPr>
        <w:t xml:space="preserve"> और </w:t>
      </w:r>
      <w:r>
        <w:rPr>
          <w:b/>
          <w:lang w:val="hi_IN" w:bidi="hi_IN"/>
        </w:rPr>
        <w:t>लाठियों</w:t>
      </w:r>
      <w:r>
        <w:rPr>
          <w:lang w:val="hi_IN" w:bidi="hi_IN"/>
        </w:rPr>
        <w:t xml:space="preserve"> के लिए आप कौन से शब्द या वाक्यांशों का इस्तेमाल करेंगे। इस ऑडियो को यहाँ रोकें।</w:t>
      </w:r>
    </w:p>
    <w:p>
      <w:pPr/>
      <w:r>
        <w:rPr>
          <w:lang w:val="hi_IN" w:bidi="hi_IN"/>
        </w:rPr>
      </w:r>
      <w:r>
        <w:rPr>
          <w:lang w:val="hi_IN" w:bidi="hi_IN"/>
        </w:rPr>
        <w:t xml:space="preserve">इस भीड़ को महासभा के द्वारा भेजा गया था। महासभा उन लोगों का समूह था जो यहूदी लोगों पर शासन करते थे। वे लोगों को धार्मिक नियमों का और कभी-कभी विजयी रोमी सरकार के नियमों का पालन करने में मदद करते थे। वह महासभा लोगों के तीन समूहों से मिलकर बनी थी। प्रधान </w:t>
      </w:r>
      <w:hyperlink r:id="rId79">
        <w:r>
          <w:rPr>
            <w:lang w:val="hi_IN" w:bidi="hi_IN"/>
          </w:rPr>
          <w:rPr>
            <w:color w:val="0000EE"/>
            <w:u w:val="single"/>
          </w:rPr>
          <w:t>याजकों</w:t>
        </w:r>
      </w:hyperlink>
      <w:r>
        <w:rPr>
          <w:lang w:val="hi_IN" w:bidi="hi_IN"/>
        </w:rPr>
        <w:t xml:space="preserve">, </w:t>
      </w:r>
      <w:hyperlink r:id="rId51">
        <w:r>
          <w:rPr>
            <w:lang w:val="hi_IN" w:bidi="hi_IN"/>
          </w:rPr>
          <w:rPr>
            <w:color w:val="0000EE"/>
            <w:u w:val="single"/>
          </w:rPr>
          <w:t>धार्मिक व्यवस्था के शिक्षकों</w:t>
        </w:r>
      </w:hyperlink>
      <w:r>
        <w:rPr>
          <w:lang w:val="hi_IN" w:bidi="hi_IN"/>
        </w:rPr>
        <w:t xml:space="preserve"> और </w:t>
      </w:r>
      <w:hyperlink r:id="rId306">
        <w:r>
          <w:rPr>
            <w:lang w:val="hi_IN" w:bidi="hi_IN"/>
          </w:rPr>
          <w:rPr>
            <w:color w:val="0000EE"/>
            <w:u w:val="single"/>
          </w:rPr>
          <w:t>पुरनियों</w:t>
        </w:r>
      </w:hyperlink>
      <w:r>
        <w:rPr>
          <w:lang w:val="hi_IN" w:bidi="hi_IN"/>
        </w:rPr>
        <w:t xml:space="preserve"> के लिए उसी शब्द या वाक्यांश का इस्तेमाल करें जैसा आपने मरकुस के पिछले भागों में इस्तेमाल किया है और याद रखें कि वे मुख्य शब्दावली में मिलते हैं।</w:t>
      </w:r>
    </w:p>
    <w:p>
      <w:pPr/>
      <w:r>
        <w:rPr>
          <w:lang w:val="hi_IN" w:bidi="hi_IN"/>
        </w:rPr>
      </w:r>
      <w:r>
        <w:rPr>
          <w:lang w:val="hi_IN" w:bidi="hi_IN"/>
        </w:rPr>
        <w:t xml:space="preserve">यहूदा एक </w:t>
      </w:r>
      <w:r>
        <w:rPr>
          <w:b/>
          <w:lang w:val="hi_IN" w:bidi="hi_IN"/>
        </w:rPr>
        <w:t>गद्दार</w:t>
      </w:r>
      <w:r>
        <w:rPr>
          <w:lang w:val="hi_IN" w:bidi="hi_IN"/>
        </w:rPr>
        <w:t xml:space="preserve">, या </w:t>
      </w:r>
      <w:r>
        <w:rPr>
          <w:b/>
          <w:lang w:val="hi_IN" w:bidi="hi_IN"/>
        </w:rPr>
        <w:t>विश्वासघाती</w:t>
      </w:r>
      <w:r>
        <w:rPr>
          <w:lang w:val="hi_IN" w:bidi="hi_IN"/>
        </w:rPr>
        <w:t xml:space="preserve"> है - अर्थात् वह व्यक्ति जो यीशु को उसके बैरियों के हाथ में सौंप देगा। पकड़वाने के लिए उसी शब्द या वाक्यांश का इस्तेमाल करें जैसा आपने पिछले भागों में किया है।</w:t>
      </w:r>
    </w:p>
    <w:p>
      <w:pPr/>
      <w:r>
        <w:rPr>
          <w:lang w:val="hi_IN" w:bidi="hi_IN"/>
        </w:rPr>
      </w:r>
      <w:r>
        <w:rPr>
          <w:lang w:val="hi_IN" w:bidi="hi_IN"/>
        </w:rPr>
        <w:t xml:space="preserve">यहूदा ने यीशु को चूमा। </w:t>
      </w:r>
      <w:r>
        <w:rPr>
          <w:b/>
          <w:lang w:val="hi_IN" w:bidi="hi_IN"/>
        </w:rPr>
        <w:t>चूमना</w:t>
      </w:r>
      <w:r>
        <w:rPr>
          <w:lang w:val="hi_IN" w:bidi="hi_IN"/>
        </w:rPr>
        <w:t xml:space="preserve"> भरोसेमंद मित्रों के बीच अभिवादन का एक रूप था। यीशु के समय में, मित्रों के बीच अभिवादन के लिए गाल पर चूमा जाता था। इस प्रकार के चूमने में, एक व्यक्ति के होंठ दूसरे व्यक्ति के गाल को छूते हैं। यह आदर दिखाने वाले सामान्य सा एक अभिवादन था।</w:t>
      </w:r>
    </w:p>
    <w:p>
      <w:pPr/>
      <w:r>
        <w:rPr>
          <w:lang w:val="hi_IN" w:bidi="hi_IN"/>
        </w:rPr>
      </w:r>
      <w:r>
        <w:rPr>
          <w:lang w:val="hi_IN" w:bidi="hi_IN"/>
        </w:rPr>
        <w:t xml:space="preserve">यहूदा ने यीशु को "रब्बी" कहा। </w:t>
      </w:r>
      <w:r>
        <w:rPr>
          <w:b/>
          <w:lang w:val="hi_IN" w:bidi="hi_IN"/>
        </w:rPr>
        <w:t>रब्बी</w:t>
      </w:r>
      <w:r>
        <w:rPr>
          <w:lang w:val="hi_IN" w:bidi="hi_IN"/>
        </w:rPr>
        <w:t xml:space="preserve"> एक यहूदी उपाधि है जिसका अर्थ है "मेरा महान् व्यक्ति" या "मेरा महान् गुरु।" इसका अर्थ कोई पाठशाला का शिक्षक नहीं है। यह "प्रभु" से एक अलग शब्द है। प्रभु का अर्थ स्वामी या कोई दिव्य प्राणी भी हो सकता है। रब्बी के लिए उसी शब्द या वाक्यांश का इस्तेमाल करें जैसा आपने मरकुस के पिछले भागों में इस्तेमाल किया है। </w:t>
      </w:r>
      <w:hyperlink r:id="rId316">
        <w:r>
          <w:rPr>
            <w:lang w:val="hi_IN" w:bidi="hi_IN"/>
          </w:rPr>
          <w:rPr>
            <w:color w:val="0000EE"/>
            <w:u w:val="single"/>
          </w:rPr>
          <w:t>रब्बी</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के अनुयायियों में से एक ने महायाजकों या प्रमुख याजकों के </w:t>
      </w:r>
      <w:r>
        <w:rPr>
          <w:b/>
          <w:lang w:val="hi_IN" w:bidi="hi_IN"/>
        </w:rPr>
        <w:t>दास</w:t>
      </w:r>
      <w:r>
        <w:rPr>
          <w:lang w:val="hi_IN" w:bidi="hi_IN"/>
        </w:rPr>
        <w:t xml:space="preserve"> का कान काट दिया। दास के लिए उसी शब्द या वाक्यांश का प्रयोग करें जो आपने पिछले भागों में किया है। </w:t>
      </w:r>
      <w:hyperlink r:id="rId356">
        <w:r>
          <w:rPr>
            <w:lang w:val="hi_IN" w:bidi="hi_IN"/>
          </w:rPr>
          <w:rPr>
            <w:color w:val="0000EE"/>
            <w:u w:val="single"/>
          </w:rPr>
          <w:t>दासों</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पूछता है कि वे उसे ऐसे क्यों पकड़ रहे हैं कि मानो वह एक </w:t>
      </w:r>
      <w:r>
        <w:rPr>
          <w:b/>
          <w:lang w:val="hi_IN" w:bidi="hi_IN"/>
        </w:rPr>
        <w:t>चोर</w:t>
      </w:r>
      <w:r>
        <w:rPr>
          <w:lang w:val="hi_IN" w:bidi="hi_IN"/>
        </w:rPr>
        <w:t xml:space="preserve">, या एक </w:t>
      </w:r>
      <w:r>
        <w:rPr>
          <w:b/>
          <w:lang w:val="hi_IN" w:bidi="hi_IN"/>
        </w:rPr>
        <w:t>क्रांतिकारी</w:t>
      </w:r>
      <w:r>
        <w:rPr>
          <w:lang w:val="hi_IN" w:bidi="hi_IN"/>
        </w:rPr>
        <w:t xml:space="preserve"> है। यूनानी भाषा में यह शब्द "चोर" है, परन्तु यहाँ इसका अर्थ शायद एक क्रांतिकारी, या कोई ऐसा व्यक्ति है जो सरकार को उखाड़ फेंकने की कोशिश कर रहा है।</w:t>
      </w:r>
    </w:p>
    <w:p>
      <w:pPr/>
      <w:r>
        <w:rPr>
          <w:lang w:val="hi_IN" w:bidi="hi_IN"/>
        </w:rPr>
      </w:r>
      <w:r>
        <w:rPr>
          <w:lang w:val="hi_IN" w:bidi="hi_IN"/>
        </w:rPr>
        <w:t xml:space="preserve">यहाँ रुकें और समूह में चर्चा करें कि आप </w:t>
      </w:r>
      <w:r>
        <w:rPr>
          <w:b/>
          <w:lang w:val="hi_IN" w:bidi="hi_IN"/>
        </w:rPr>
        <w:t>चोर</w:t>
      </w:r>
      <w:r>
        <w:rPr>
          <w:lang w:val="hi_IN" w:bidi="hi_IN"/>
        </w:rPr>
        <w:t xml:space="preserve"> या </w:t>
      </w:r>
      <w:r>
        <w:rPr>
          <w:b/>
          <w:lang w:val="hi_IN" w:bidi="hi_IN"/>
        </w:rPr>
        <w:t>क्रांतिकारी</w:t>
      </w:r>
      <w:r>
        <w:rPr>
          <w:lang w:val="hi_IN" w:bidi="hi_IN"/>
        </w:rPr>
        <w:t xml:space="preserve"> के लिए किन शब्दों या वाक्यांशों का इस्तेमाल करेंगे। इस ऑडियो को यहाँ रोकें।</w:t>
      </w:r>
    </w:p>
    <w:p>
      <w:pPr/>
      <w:r>
        <w:rPr>
          <w:lang w:val="hi_IN" w:bidi="hi_IN"/>
        </w:rPr>
      </w:r>
      <w:r>
        <w:rPr>
          <w:lang w:val="hi_IN" w:bidi="hi_IN"/>
        </w:rPr>
        <w:t xml:space="preserve">यीशु कहता है कि वह </w:t>
      </w:r>
      <w:r>
        <w:rPr>
          <w:b/>
          <w:lang w:val="hi_IN" w:bidi="hi_IN"/>
        </w:rPr>
        <w:t>मंदिर</w:t>
      </w:r>
      <w:r>
        <w:rPr>
          <w:lang w:val="hi_IN" w:bidi="hi_IN"/>
        </w:rPr>
        <w:t xml:space="preserve"> में शिक्षा दे रहा था, परन्तु उसका अर्थ है कि वह मंदिर के आँगन में शिक्षा दे रहा था। मंदिर के लिए उसी शब्द या वाक्यांश का प्रयोग करें जो आपने पिछले भागों में किया है। </w:t>
      </w:r>
      <w:hyperlink r:id="rId118">
        <w:r>
          <w:rPr>
            <w:lang w:val="hi_IN" w:bidi="hi_IN"/>
          </w:rPr>
          <w:rPr>
            <w:color w:val="0000EE"/>
            <w:u w:val="single"/>
          </w:rPr>
          <w:t>मंदिरों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यीशु कहता है कि ये बातें </w:t>
      </w:r>
      <w:r>
        <w:rPr>
          <w:b/>
          <w:lang w:val="hi_IN" w:bidi="hi_IN"/>
        </w:rPr>
        <w:t>पवित्रशास्त्र</w:t>
      </w:r>
      <w:r>
        <w:rPr>
          <w:lang w:val="hi_IN" w:bidi="hi_IN"/>
        </w:rPr>
        <w:t xml:space="preserve"> को पूरा करने के लिए घटित हो रही हैं। पवित्रशास्त्र के लिए उसी शब्द या वाक्यांश का प्रयोग करें जो आपने पिछले भागों में किया है। </w:t>
      </w:r>
      <w:hyperlink r:id="rId117">
        <w:r>
          <w:rPr>
            <w:lang w:val="hi_IN" w:bidi="hi_IN"/>
          </w:rPr>
          <w:rPr>
            <w:color w:val="0000EE"/>
            <w:u w:val="single"/>
          </w:rPr>
          <w:t>पवित्रशास्त्र</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एक "जवान" भाग गया। </w:t>
      </w:r>
      <w:r>
        <w:rPr>
          <w:b/>
          <w:lang w:val="hi_IN" w:bidi="hi_IN"/>
        </w:rPr>
        <w:t>जवान</w:t>
      </w:r>
      <w:r>
        <w:rPr>
          <w:lang w:val="hi_IN" w:bidi="hi_IN"/>
        </w:rPr>
        <w:t xml:space="preserve"> आमतौर पर एक अविवाहित व्यक्ति को संदर्भित करता है और इसका इस्तेमाल यह दिखाने के लिए किया गया था कि वह जवान बहादुर और मजबूत था। इस कहानी में वह व्यक्ति लगभग 20 साल की उम्र का रहा होगा।</w:t>
      </w:r>
    </w:p>
    <w:p>
      <w:pPr/>
      <w:r>
        <w:rPr>
          <w:lang w:val="hi_IN" w:bidi="hi_IN"/>
        </w:rPr>
      </w:r>
      <w:r>
        <w:rPr>
          <w:lang w:val="hi_IN" w:bidi="hi_IN"/>
        </w:rPr>
        <w:t xml:space="preserve">उस जवान ने मलमल का वस्त्र, या मलमल की कमीज पहनी हुई थी। </w:t>
      </w:r>
      <w:r>
        <w:rPr>
          <w:b/>
          <w:lang w:val="hi_IN" w:bidi="hi_IN"/>
        </w:rPr>
        <w:t>मलमल</w:t>
      </w:r>
      <w:r>
        <w:rPr>
          <w:lang w:val="hi_IN" w:bidi="hi_IN"/>
        </w:rPr>
        <w:t xml:space="preserve"> एक महंगा, अच्छी गुणवत्ता वाला कपड़ा था। क्योंकि अधिकांश लोग ऊन से बनी लम्बी बाहरी कमीज पहनते थे, इसलिये यह जवान शायद धनी था। उसने इस कमीज के नीचे कुछ भी नहीं पहना हुआ था। उस जवान ने यीशु के पीछे आने के लिए जल्दी में कपड़े पहने होंगे, इसलिये वह पूरी तरह से कपड़े नहीं पहने हुए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14:43–52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00">
        <w:r>
          <w:rPr>
            <w:lang w:val="hi_IN" w:bidi="hi_IN"/>
          </w:rPr>
          <w:rPr>
            <w:color w:val="0000EE"/>
            <w:u w:val="single"/>
          </w:rPr>
          <w:t>सुने और मन में रखें</w:t>
        </w:r>
      </w:hyperlink>
      <w:r>
        <w:rPr>
          <w:lang w:val="hi_IN" w:bidi="hi_IN"/>
        </w:rPr>
        <w:t xml:space="preserve"> (528 KB)</w:t>
      </w:r>
      <w:r>
        <w:rPr>
          <w:lang w:val="hi_IN" w:bidi="hi_IN"/>
        </w:rPr>
      </w:r>
    </w:p>
    <w:p>
      <w:pPr>
        <w:pStyle w:val="ListBullet"/>
        <w:spacing w:line="240" w:lineRule="auto"/>
        <w:ind w:left="720"/>
      </w:pPr>
      <w:r>
        <w:rPr>
          <w:lang w:val="hi_IN" w:bidi="hi_IN"/>
        </w:rPr>
      </w:r>
      <w:hyperlink r:id="rId501">
        <w:r>
          <w:rPr>
            <w:lang w:val="hi_IN" w:bidi="hi_IN"/>
          </w:rPr>
          <w:rPr>
            <w:color w:val="0000EE"/>
            <w:u w:val="single"/>
          </w:rPr>
          <w:t>पाठ का परिचय</w:t>
        </w:r>
      </w:hyperlink>
      <w:r>
        <w:rPr>
          <w:lang w:val="hi_IN" w:bidi="hi_IN"/>
        </w:rPr>
        <w:t xml:space="preserve"> (4.5 MB)</w:t>
      </w:r>
      <w:r>
        <w:rPr>
          <w:lang w:val="hi_IN" w:bidi="hi_IN"/>
        </w:rPr>
      </w:r>
    </w:p>
    <w:p>
      <w:pPr>
        <w:pStyle w:val="ListBullet"/>
        <w:spacing w:line="240" w:lineRule="auto"/>
        <w:ind w:left="720"/>
      </w:pPr>
      <w:r>
        <w:rPr>
          <w:lang w:val="hi_IN" w:bidi="hi_IN"/>
        </w:rPr>
      </w:r>
      <w:hyperlink r:id="rId502">
        <w:r>
          <w:rPr>
            <w:lang w:val="hi_IN" w:bidi="hi_IN"/>
          </w:rPr>
          <w:rPr>
            <w:color w:val="0000EE"/>
            <w:u w:val="single"/>
          </w:rPr>
          <w:t>घटनाओं को समझाना</w:t>
        </w:r>
      </w:hyperlink>
      <w:r>
        <w:rPr>
          <w:lang w:val="hi_IN" w:bidi="hi_IN"/>
        </w:rPr>
        <w:t xml:space="preserve"> (3.5 MB)</w:t>
      </w:r>
      <w:r>
        <w:rPr>
          <w:lang w:val="hi_IN" w:bidi="hi_IN"/>
        </w:rPr>
      </w:r>
    </w:p>
    <w:p>
      <w:pPr>
        <w:pStyle w:val="ListBullet"/>
        <w:spacing w:line="240" w:lineRule="auto"/>
        <w:ind w:left="720"/>
      </w:pPr>
      <w:r>
        <w:rPr>
          <w:lang w:val="hi_IN" w:bidi="hi_IN"/>
        </w:rPr>
      </w:r>
      <w:hyperlink r:id="rId503">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504">
        <w:r>
          <w:rPr>
            <w:lang w:val="hi_IN" w:bidi="hi_IN"/>
          </w:rPr>
          <w:rPr>
            <w:color w:val="0000EE"/>
            <w:u w:val="single"/>
          </w:rPr>
          <w:t>आवश्यक जानकारी</w:t>
        </w:r>
      </w:hyperlink>
      <w:r>
        <w:rPr>
          <w:lang w:val="hi_IN" w:bidi="hi_IN"/>
        </w:rPr>
        <w:t xml:space="preserve"> (3.4 MB)</w:t>
      </w:r>
      <w:r>
        <w:rPr>
          <w:lang w:val="hi_IN" w:bidi="hi_IN"/>
        </w:rPr>
      </w:r>
    </w:p>
    <w:p>
      <w:pPr>
        <w:pStyle w:val="ListBullet"/>
        <w:spacing w:line="240" w:lineRule="auto"/>
        <w:ind w:left="720"/>
      </w:pPr>
      <w:r>
        <w:rPr>
          <w:lang w:val="hi_IN" w:bidi="hi_IN"/>
        </w:rPr>
      </w:r>
      <w:hyperlink r:id="rId505">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14:53–65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14:53–65 को सुनें और अपने मनों में रखें।</w:t>
      </w:r>
    </w:p>
    <w:p>
      <w:pPr/>
      <w:r>
        <w:rPr>
          <w:lang w:val="hi_IN" w:bidi="hi_IN"/>
        </w:rPr>
      </w:r>
      <w:r>
        <w:rPr>
          <w:lang w:val="hi_IN" w:bidi="hi_IN"/>
        </w:rPr>
        <w:t>यदि सम्भव हो तो मरकुस 14:53–65 का ऑडियो संस्करण तीन बार, तीन अलग-अलग अनुवादों में सुनें। फिर, समूह में, निम्नलिखित प्रश्नों पर चर्चा करें:</w:t>
      </w:r>
    </w:p>
    <w:p>
      <w:pPr>
        <w:pStyle w:val="ListNumber"/>
        <w:numPr>
          <w:ilvl w:val="0"/>
          <w:numId w:val="76"/>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14:53–65 का ऑडियो संस्करण समझने में सबसे आसान वाले अनुवाद में सुनें।</w:t>
      </w:r>
    </w:p>
    <w:p>
      <w:pPr/>
      <w:r>
        <w:rPr>
          <w:lang w:val="hi_IN" w:bidi="hi_IN"/>
        </w:rPr>
      </w:r>
      <w:r>
        <w:rPr>
          <w:lang w:val="hi_IN" w:bidi="hi_IN"/>
        </w:rPr>
        <w:t>पिछले भाग में भीड़ यीशु को पकड़ कर ले जाती है। वे घाटी से होकर यरूशलेम में वापस जाते हैं। पतरस थोड़ी दूरी से पीछा कर रहा है। वे यीशु को महायाजक के घर ले जाते हैं। उस समय के महायाजक का नाम कैफा था। महायाजक सबसे बड़ा याजक था जो यहूदी धार्मिक अगुवों पर शासन करता था। जब भीड़ और यीशु वहाँ पहुँचे, तो वे यीशु को एक बड़े कमरे में ले जाते हैं, लेकिन पतरस घर के आँगन में चला जाता है और पहरेदारों के साथ आग के पास बैठ जाता है। अगुवाई करने वाले प्रमुख याजक, पुरनिये और धार्मिक व्यवस्था के शिक्षक पहले से ही उस बड़े कमरे में थे और यीशु का इंतजार कर रहे थे। लोगों के ये तीन समूह मिलकर महासभा का गठन करते हैं, जो यहूदी लोगों का शासकीय निकाय अर्थात् व्यवस्था का सर्वोच्च न्यायालय है। इस कहानी में मरकुस फिर से एक ही समय पर दो कहानियाँ सुनाता है। वह पतरस के इन्कार की शुरुआत का वर्णन करता है जो कि यीशु के मुकदमे की कहानी के साथ ही शुरू होता है।</w:t>
      </w:r>
    </w:p>
    <w:p>
      <w:pPr/>
      <w:r>
        <w:rPr>
          <w:lang w:val="hi_IN" w:bidi="hi_IN"/>
        </w:rPr>
      </w:r>
      <w:r>
        <w:rPr>
          <w:lang w:val="hi_IN" w:bidi="hi_IN"/>
        </w:rPr>
        <w:t>यदि यह मुकदमा उस समय के अन्य मुकदमों के समान होता, तो महासभा के सदस्य ऊँची कुर्सियों पर आधा गोला बनाकर बैठते ताकि वे सब एक दूसरे को देख सकें। अपराधी व्यक्ति और गवाह उस आधे गोले के बीच में कुर्सियों पर बैठे होते। यहूदी व्यवस्था में किसी को मृत्युदण्ड देने का फैसला लेने के लिए दो या उससे अधिक लोगों को किसी के खिलाफ बिलकुल वही सबूत देने की आवश्यकता होती थी। धार्मिक अगुवे यीशु को पकड़ने के लिए तैयार रहे होंगे क्योंकि यीशु के खिलाफ गवाही देने के लिये उन्होंने कमरे में पहले से ही कई लोग रखे हुए थे। हालाँकि, धार्मिक अगुवे दो ऐसे लोगों को नहीं ढूँढ़ पाए जो यीशु के खिलाफ एक समान गवाही पर सहमत हों।</w:t>
      </w:r>
    </w:p>
    <w:p>
      <w:pPr/>
      <w:r>
        <w:rPr>
          <w:lang w:val="hi_IN" w:bidi="hi_IN"/>
        </w:rPr>
      </w:r>
      <w:r>
        <w:rPr>
          <w:lang w:val="hi_IN" w:bidi="hi_IN"/>
        </w:rPr>
        <w:t>यहाँ रुकें और समूह में इस प्रश्न पर चर्चा करें: अपराधियों के लिए आपके मुकदमों में किस तरह की बातें होती हैं? किसी व्यक्ति के खिलाफ सबूत लाने के लिए कितने लोगों की आवश्यकता होती है? उन मुकदमों का अगुवाई कौन करता है? इस ऑडियो को यहाँ रोकें।</w:t>
      </w:r>
    </w:p>
    <w:p>
      <w:pPr/>
      <w:r>
        <w:rPr>
          <w:lang w:val="hi_IN" w:bidi="hi_IN"/>
        </w:rPr>
      </w:r>
      <w:r>
        <w:rPr>
          <w:lang w:val="hi_IN" w:bidi="hi_IN"/>
        </w:rPr>
        <w:t xml:space="preserve">अंत में, कुछ लोगों ने खड़े होकर यीशु के बारे में झूठी गवाही दी, या झूठ बोला। उन्होंने कहा, "हमने इसे यह कहते हुए सुना, 'मैं इस मंदिर को नष्ट कर दूँगा जिसे लोगों ने बनाया है और तीन दिनों में मैं दूसरा मंदिर बनाऊँगा।'" यह यीशु के खिलाफ एक गम्भीर बयान है। संसार के इस क्षेत्र में, आराधना के स्थान को नष्ट करना एक अपराध था - अधिकारी उस व्यक्ति को मार डालते थे जो आराधना के स्थान को नष्ट करता था या नष्ट करना चाहता था। इसके अलावा, यहूदी लोग मानते थे कि एकमात्र व्यक्ति जो मंदिर जैसी किसी वस्तु को फिर से इतनी जल्दी बना सकता है वह मसीह ही होगा। यह सच है कि पिछली शिक्षाओं में यीशु ने कहा था कि </w:t>
      </w:r>
      <w:r>
        <w:rPr>
          <w:i/>
          <w:lang w:val="hi_IN" w:bidi="hi_IN"/>
        </w:rPr>
        <w:t>कोई</w:t>
      </w:r>
      <w:r>
        <w:rPr>
          <w:lang w:val="hi_IN" w:bidi="hi_IN"/>
        </w:rPr>
        <w:t xml:space="preserve"> मंदिर को नष्ट कर देगा। यीशु ने यह भी कहा था कि वह इसे फिर से खड़ा कर देगा। हालाँकि, यीशु ने यह नहीं कहा था कि </w:t>
      </w:r>
      <w:r>
        <w:rPr>
          <w:i/>
          <w:lang w:val="hi_IN" w:bidi="hi_IN"/>
        </w:rPr>
        <w:t>वह</w:t>
      </w:r>
      <w:r>
        <w:rPr>
          <w:lang w:val="hi_IN" w:bidi="hi_IN"/>
        </w:rPr>
        <w:t xml:space="preserve"> मंदिर को नष्ट कर देगा। और यीशु का अर्थ है कि उसकी खुद की देह ही एक मंदिर है, और परमेश्वर तीन दिन बाद उसकी </w:t>
      </w:r>
      <w:r>
        <w:rPr>
          <w:i/>
          <w:lang w:val="hi_IN" w:bidi="hi_IN"/>
        </w:rPr>
        <w:t>देह</w:t>
      </w:r>
      <w:r>
        <w:rPr>
          <w:lang w:val="hi_IN" w:bidi="hi_IN"/>
        </w:rPr>
        <w:t xml:space="preserve"> को मरे हुओं में से जिलाएगा। परन्तु इस गवाही पर भी गवाह एक दूसरे से सहमत नहीं हुए।</w:t>
      </w:r>
    </w:p>
    <w:p>
      <w:pPr/>
      <w:r>
        <w:rPr>
          <w:lang w:val="hi_IN" w:bidi="hi_IN"/>
        </w:rPr>
      </w:r>
      <w:r>
        <w:rPr>
          <w:lang w:val="hi_IN" w:bidi="hi_IN"/>
        </w:rPr>
        <w:t>क्योंकि गवाह सहमत नहीं हुए, शायद इसलिये महायाजक स्वयं यीशु से प्रश्न करने के लिए खड़ा हुआ। महायाजक ने खड़े होकर यीशु से पूछा, "क्या तू उत्तर नहीं देगा? यह गवाही क्या है जो वे लोग तेरे खिलाफ बोल रहे हैं?" यीशु चुप ही रहा, भले ही व्यवस्था के अनुसार उसे उन्हें उत्तर देना आवश्यक था।</w:t>
      </w:r>
    </w:p>
    <w:p>
      <w:pPr/>
      <w:r>
        <w:rPr>
          <w:lang w:val="hi_IN" w:bidi="hi_IN"/>
        </w:rPr>
      </w:r>
      <w:r>
        <w:rPr>
          <w:lang w:val="hi_IN" w:bidi="hi_IN"/>
        </w:rPr>
        <w:t>यहाँ रुकें और समूह में इस प्रश्न पर चर्चा करें: यीशु निर्दोष होने के बाद भी चुप रहा, क्योंकि वह जानता था कि सभा उसकी बोली जाने वाली किसी बात पर विश्वास नहीं करेगी। जब कोई आपकी संस्कृति में आरोप लगाए जाने पर चुप रहता है, तो क्या आप इसे उसके दोषी होने या उसके निर्दोष के सबूत के रूप में देखते हैं? आपकी संस्कृति में निर्दोष लोग आमतौर पर व्यवस्था की अदालत में कैसे व्यवहार करते हैं? इस ऑडियो को यहाँ रोकें।</w:t>
      </w:r>
    </w:p>
    <w:p>
      <w:pPr/>
      <w:r>
        <w:rPr>
          <w:lang w:val="hi_IN" w:bidi="hi_IN"/>
        </w:rPr>
      </w:r>
      <w:r>
        <w:rPr>
          <w:lang w:val="hi_IN" w:bidi="hi_IN"/>
        </w:rPr>
        <w:t>यीशु के मौन से महायाजक और भी अधिक निराश हो गया, और उसने पूछा, "क्या तू उस परम धन्य का पुत्र मसीह है?" शायद महायाजक यीशु से यह इसलिये पूछा क्योंकि उसे लगा कि यीशु ने कहा था कि वह मंदिर का फिर से बना देगा। "परम धन्य का पुत्र" का अर्थ है "परमेश्वर का पुत्र", और "परम धन्य का पुत्र" मसीह के लिए एक उपाधि हो सकता है। महायाजक की ओर से पूछा गया यह प्रश्न इस कहानी को समाप्त करता है। यही वह क्षण है जिसकी ओर बाकी सब कहानियाँ ले जाती हैं। यही वह क्षण भी है जब धार्मिक अगुवे यीशु पर गम्भीर अपराध का दोष लगा पाएँगे यदि यीशु ने हाँ में उत्तर दिया।</w:t>
      </w:r>
    </w:p>
    <w:p>
      <w:pPr/>
      <w:r>
        <w:rPr>
          <w:lang w:val="hi_IN" w:bidi="hi_IN"/>
        </w:rPr>
      </w:r>
      <w:r>
        <w:rPr>
          <w:lang w:val="hi_IN" w:bidi="hi_IN"/>
        </w:rPr>
        <w:t>महायाजक सीधा प्रश्न पूछता है, "क्या तू उस परम धन्य का पुत्र मसीह है?" यीशु भी बहुत सीधे-सीधे उत्तर देता है। वह बस यही कहता है, "मैं हूँ," या "मैं ही मसीह हूँ।" यहूदी व्यवस्था में फिर यीशु को यह साबित करना पड़ेगा कि वह वही है जो वह कहता है कि वह है। यह साबित करने के लिए कि वह कौन है, यीशु भजन संहिता की और दानिय्येल भविष्यद्वक्ता की भविष्यद्वाणी का हवाला देता है। दानिय्येल भविष्यद्वक्ता बादलों पर आने वाले मनुष्य के पुत्र जैसे किसी व्यक्ति के बारे में बात करता है। भजन संहिता में, परमेश्वर कहता है कि उसका मसीह परमेश्वर के निकट आदर के स्थान पर अर्थात् परमेश्वर के दाहिने हाथ पर बैठेगा। यीशु यह दिखाना चाहता है कि जब किसी दिन वह सामर्थ्य के साथ वापस आएगा तो वह यह साबित कर देगा कि वह कौन है।</w:t>
      </w:r>
    </w:p>
    <w:p>
      <w:pPr/>
      <w:r>
        <w:rPr>
          <w:lang w:val="hi_IN" w:bidi="hi_IN"/>
        </w:rPr>
      </w:r>
      <w:r>
        <w:rPr>
          <w:lang w:val="hi_IN" w:bidi="hi_IN"/>
        </w:rPr>
        <w:t>महायाजक ने यह मान लिया था कि यीशु ने परमेश्वर की निंदा की बात कही थी। यहूदी संस्कृति में परमेश्वर की निंदा का अर्थ है परमेश्वर का अपमान करना और परमेश्वर को कम प्रतापी बनाने की कोशिश करना। यीशु दावा करता है कि वही मसीह है और परमेश्वर के निकट आदर के स्थान पर वही बैठेगा। इस कारण, यदि यीशु मसीह नहीं है, तो जो वह कहता है वह पूरी तरह से परमेश्वर की निंदा है। परमेश्वर की निंदा चौंकाने वाली बात है, और महायाजक अपना आश्चर्य और दुःख दिखाने के लिए अपने कपड़े फाड़ता है कि कोई ऐसी बातें कह सकता है। महायाजक ने शायद अपने वस्त्र का एक हिस्सा फाड़ा होगा, परन्तु उसने अपने कपड़े पूरी तरह से नहीं फाड़े होंगे। मूसा की व्यवस्था कहती है कि जो व्यक्ति परमेश्वर की निंदा करता है, उसे पथराव करके मार डालना चाहिए जब तक कि वे मर न जाएँ। जब महायाजक ने बाकी धार्मिक अगुवों से इस फैसले के बारे में पूछा तो उन सबने कहा, "यह दोषी है! उसे मर जाना चाहिए!" यहूदी उच्च सभा, अर्थात् महासभा यीशु को मृत्युदण्ड दे सकती थी, परन्तु वे वास्तव में उसे मार नहीं सकते थे। केवल रोमी अधिकारी ही मृत्युदण्ड दे सकते थे।</w:t>
      </w:r>
    </w:p>
    <w:p>
      <w:pPr/>
      <w:r>
        <w:rPr>
          <w:lang w:val="hi_IN" w:bidi="hi_IN"/>
        </w:rPr>
      </w:r>
      <w:r>
        <w:rPr>
          <w:lang w:val="hi_IN" w:bidi="hi_IN"/>
        </w:rPr>
        <w:t>यहाँ रुकें और समूह में इस प्रश्न पर चर्चा करें: आपकी संस्कृति में, परमेश्वर की निंदा या अपमान करने के दण्ड क्या हैं? क्या किसी व्यवस्था को तोड़ने या धार्मिक नियम को तोड़ने के कारण किसी को मारा जा सकता है? यदि हाँ, तो व्यवस्था को तोड़ने के कारण लोगों को कैसे मारा जाता है? इस ऑडियो को यहाँ रोकें।</w:t>
      </w:r>
    </w:p>
    <w:p>
      <w:pPr/>
      <w:r>
        <w:rPr>
          <w:lang w:val="hi_IN" w:bidi="hi_IN"/>
        </w:rPr>
      </w:r>
      <w:r>
        <w:rPr>
          <w:lang w:val="hi_IN" w:bidi="hi_IN"/>
        </w:rPr>
        <w:t>फिर महासभा के सदस्यों ने यीशु को यह दिखाने के लिए कि उन्होंने उसे अस्वीकार कर दिया है, उस पर थूका और उसे पीटा। उन्होंने यीशु की आँखों पर पट्टी बाँध दी और उससे भविष्यद्वाणी करने, या उन्हें बताने को कहा कि उसे किसने मारा, क्योंकि शायद वे चाहते थे कि वह फिर से यह साबित करने की कोशिश करे कि वही मसीह है।</w:t>
      </w:r>
    </w:p>
    <w:p>
      <w:pPr/>
      <w:r>
        <w:rPr>
          <w:lang w:val="hi_IN" w:bidi="hi_IN"/>
        </w:rPr>
      </w:r>
      <w:r>
        <w:rPr>
          <w:lang w:val="hi_IN" w:bidi="hi_IN"/>
        </w:rPr>
        <w:t>मरकुस के समय में अनेक मसीहियों को सताया गया था। सताए जाने के प्रति यीशु की प्रतिक्रिया से यह कहानी सताए गए मसीहियों को अनुसरण करने का आदर्श प्रदान करती है। यह यीशु और पतरस, जो अगली कहानी में यीशु का इन्कार करेगा, के बीच के अंतर को भी प्रकट करती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14:53–65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भीड़ यीशु को महायाजक के घर ले जाती है। पतरस पीछ-पीछे आ रहा है।</w:t>
      </w:r>
    </w:p>
    <w:p>
      <w:pPr/>
      <w:r>
        <w:rPr>
          <w:lang w:val="hi_IN" w:bidi="hi_IN"/>
        </w:rPr>
      </w:r>
      <w:r>
        <w:rPr>
          <w:b/>
          <w:lang w:val="hi_IN" w:bidi="hi_IN"/>
        </w:rPr>
        <w:t>दूसरे दृश्य में:</w:t>
      </w:r>
      <w:r>
        <w:rPr>
          <w:lang w:val="hi_IN" w:bidi="hi_IN"/>
        </w:rPr>
        <w:t xml:space="preserve"> भीड़ यीशु को एक बड़े कमरे में ले जाती है जहाँ महसभा, अर्थात् यहूदी उच्च सभा उसका इंतजार कर रही होती है। झूठे गवाह उसके बारे में झूठी गवाही देते हैं। महायाजक यीशु से प्रश्न करता है और यीशु दावा करता है कि वही मसीह है।</w:t>
      </w:r>
    </w:p>
    <w:p>
      <w:pPr/>
      <w:r>
        <w:rPr>
          <w:lang w:val="hi_IN" w:bidi="hi_IN"/>
        </w:rPr>
      </w:r>
      <w:r>
        <w:rPr>
          <w:b/>
          <w:lang w:val="hi_IN" w:bidi="hi_IN"/>
        </w:rPr>
        <w:t>तीसरे दृश्य में:</w:t>
      </w:r>
      <w:r>
        <w:rPr>
          <w:lang w:val="hi_IN" w:bidi="hi_IN"/>
        </w:rPr>
        <w:t xml:space="preserve"> महासभा कहती है कि यीशु दोषी है। वे उस पर थूकते हैं, उसकी आँखों पर पट्टी बाँधते हैं, और उसे पीटते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भीड़ जो उसे पकड़कर महायाजक के घर ले गई</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महायाजक के घर के आँगन में खुद को गर्माहट देते हुए पहरेदार</w:t>
      </w:r>
    </w:p>
    <w:p>
      <w:pPr>
        <w:pStyle w:val="ListBullet"/>
        <w:spacing w:line="240" w:lineRule="auto"/>
        <w:ind w:left="720"/>
      </w:pPr>
      <w:r>
        <w:rPr>
          <w:lang w:val="hi_IN" w:bidi="hi_IN"/>
        </w:rPr>
      </w:r>
      <w:r>
        <w:rPr>
          <w:lang w:val="hi_IN" w:bidi="hi_IN"/>
        </w:rPr>
        <w:t>महासभा जो धार्मिक व्यवस्था के शिक्षकों, प्रमुख याजकों और पुरनियों से बनी थी</w:t>
      </w:r>
    </w:p>
    <w:p>
      <w:pPr>
        <w:pStyle w:val="ListBullet"/>
        <w:spacing w:line="240" w:lineRule="auto"/>
        <w:ind w:left="720"/>
      </w:pPr>
      <w:r>
        <w:rPr>
          <w:lang w:val="hi_IN" w:bidi="hi_IN"/>
        </w:rPr>
      </w:r>
      <w:r>
        <w:rPr>
          <w:lang w:val="hi_IN" w:bidi="hi_IN"/>
        </w:rPr>
        <w:t>झूठे गवाह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पहरेदार जो यीशु को पीटते हैं</w:t>
      </w:r>
    </w:p>
    <w:p>
      <w:pPr/>
      <w:r>
        <w:rPr>
          <w:lang w:val="hi_IN" w:bidi="hi_IN"/>
        </w:rPr>
      </w:r>
      <w:r>
        <w:rPr>
          <w:lang w:val="hi_IN" w:bidi="hi_IN"/>
        </w:rPr>
        <w:t>समूह में, इस भाग के परिवेश के इन हिस्सों पर ध्यान दें: यह याद रखना महत्वपूर्ण है कि भीड़ सीधे गतसमनी कहे जाने वाले जैतून के बगीचे से चलकर वापस घाटी से होकर यरूशलेम में जाती है जहाँ महायाजक, या प्रमुख याजक का घर है। उसी समय पतरस भीड़ के पीछे-पीछे चल रहा है। वह महायाजक के घर तक भीड़ का पीछा करता है। भीड़ यीशु को एक बड़े कमरे में ले जाती है जहाँ महासभा, या यहूदी व्यवस्था की अदालत के कुछ लोग थे। पतरस बाहर आँगन में रुक जाता है और पहरेदारों के साथ आग के पास खुद को गर्माहट देता है।</w:t>
      </w:r>
    </w:p>
    <w:p>
      <w:pPr/>
      <w:r>
        <w:rPr>
          <w:lang w:val="hi_IN" w:bidi="hi_IN"/>
        </w:rPr>
      </w:r>
      <w:r>
        <w:rPr>
          <w:lang w:val="hi_IN" w:bidi="hi_IN"/>
        </w:rPr>
        <w:t>यह याद रखना महत्वपूर्ण है कि यीशु एक ऐसे कमरे में जाता है जहाँ प्रमुख याजक, पुरनिये और व्यवस्था के शिक्षक यहूदी महासभा या उच्च न्यायालय के रूप में इकट्ठा हुए थे। इस कमरे में महासभा के सदस्य शायद आधा गोला बनाकर बैठे होंगे। गवाह और यीशु इस गोले के बीच में कुर्सियों पर बैठे होंगे। वहाँ कई अन्य गवाह भी हैं। ये गवाह उन कामों के बारे में झूठ बोलते हैं जो यीशु ने किए थे।</w:t>
      </w:r>
    </w:p>
    <w:p>
      <w:pPr/>
      <w:r>
        <w:rPr>
          <w:lang w:val="hi_IN" w:bidi="hi_IN"/>
        </w:rPr>
      </w:r>
      <w:r>
        <w:rPr>
          <w:lang w:val="hi_IN" w:bidi="hi_IN"/>
        </w:rPr>
        <w:t>कुछ गवाह खड़े होकर यह झूठ बोलते हैं, "हमने उसे यह कहते हुए सुना, 'मैं मनुष्यों के हाथों से बने इस मंदिर को नष्ट कर दूँगा और तीन दिन में दूसरा मंदिर बनाऊँगा, जो मनुष्यों के हाथों से नहीं बना होगा।'" हालाँकि, प्रत्येक गवाह थोड़ी अलग कहानी सुनाता है। महायाजक खड़ा होकर कहता है, "क्या तू इन आरोपों का उत्तर देगा? तू खुद के बचाव के लिए क्या कहना चाहता है?" यीशु कुछ भी नहीं कहता। प्रधान याजक या महायाजक निराश हो जाता है। वह यीशु से पूछता है, "क्या तू उस परम धन्य का पुत्र मसीह है?" यीशु उत्तर देता है। "मैं हूँ। तुम मनुष्य के पुत्र को परमेश्वर के निकट उसके दाहिने हाथ पर बैठे देखोगे। वह आकाश के बादलों पर आएगा।" इसका अर्थ यह है कि यीशु परमेश्वर की महिमा और सामर्थ्य के साथ आएगा।</w:t>
      </w:r>
    </w:p>
    <w:p>
      <w:pPr/>
      <w:r>
        <w:rPr>
          <w:lang w:val="hi_IN" w:bidi="hi_IN"/>
        </w:rPr>
      </w:r>
      <w:r>
        <w:rPr>
          <w:lang w:val="hi_IN" w:bidi="hi_IN"/>
        </w:rPr>
        <w:t>महायाजक हैरान और बहुत उदास हो गया क्योंकि यीशु ने परमेश्वर की निंदा की थी। वह कहता है, "हमें दूसरे आँखों देखे गवाहों की क्या आवश्यकता है?" या "हमें दूसरे आँखों देखे गवाहों की आवश्यकता नहीं है। तुम सब ने इसे परमेश्वर का अपमान करते हुए सुना है। तुम्हारा फैसला क्या है? क्या वह दोषी है?" महासभा के सदस्य कहते हैं कि यीशु दोषी है और मृत्युदण्ड के योग्य है। वे यीशु पर थूकते हैं। वे यीशु को आँखों पर पट्टी बाँधते हैं, जिसका अर्थ है कि वे यीशु की आँखों के चारों ओर एक कपड़ा डाल देते है ताकि वह देख न सके। फिर वे उसे मारते हैं और उससे भविष्यद्वाणी करने और यह बताने के लिए कहते हैं कि उसे किसने मारा। पहरेदारों ने उसे घूँसे मारे ताकि उसे पीड़ा महसूस हो। फिर वे यीशु को ले जाते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14:53–65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भीड़ जो उसे पकड़कर महायाजक के घर ले गई</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महायाजक के घर के आँगन में खुद को गर्माहट देते हुए पहरेदार</w:t>
      </w:r>
    </w:p>
    <w:p>
      <w:pPr>
        <w:pStyle w:val="ListBullet"/>
        <w:spacing w:line="240" w:lineRule="auto"/>
        <w:ind w:left="720"/>
      </w:pPr>
      <w:r>
        <w:rPr>
          <w:lang w:val="hi_IN" w:bidi="hi_IN"/>
        </w:rPr>
      </w:r>
      <w:r>
        <w:rPr>
          <w:lang w:val="hi_IN" w:bidi="hi_IN"/>
        </w:rPr>
        <w:t>महासभा जो धार्मिक व्यवस्था के शिक्षकों, प्रमुख याजकों और पुरनियों से बनी थी</w:t>
      </w:r>
    </w:p>
    <w:p>
      <w:pPr>
        <w:pStyle w:val="ListBullet"/>
        <w:spacing w:line="240" w:lineRule="auto"/>
        <w:ind w:left="720"/>
      </w:pPr>
      <w:r>
        <w:rPr>
          <w:lang w:val="hi_IN" w:bidi="hi_IN"/>
        </w:rPr>
      </w:r>
      <w:r>
        <w:rPr>
          <w:lang w:val="hi_IN" w:bidi="hi_IN"/>
        </w:rPr>
        <w:t>झूठे गवाह</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पहरेदार जो यीशु को पीटते हैं</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कुछ जगहों पर नाटक को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भीड़ सीधे गतसमनी कहे जाने वाले जैतून के बगीचे से चलकर वापस घाटी से होकर यरूशलेम में जाती है जहाँ महायाजक, या प्रमुख याजक का घर है। उसी समय पतरस भीड़ के पीछे-पीछे चल रहा है। वह महायाजक के घर तक भीड़ का पीछा करता है। भीड़ यीशु को एक बड़े कमरे में ले जाती है जहाँ महासभा, या यहूदी व्यवस्था की अदालत के कुछ लोग थे। पतरस आँगन में रुक जाता है और पहरेदारों के साथ आग के पास खुद को गर्माहट देता है।</w:t>
      </w:r>
    </w:p>
    <w:p>
      <w:pPr/>
      <w:r>
        <w:rPr>
          <w:lang w:val="hi_IN" w:bidi="hi_IN"/>
        </w:rPr>
      </w:r>
      <w:r>
        <w:rPr>
          <w:lang w:val="hi_IN" w:bidi="hi_IN"/>
        </w:rPr>
        <w:t>नाटक को रोकें। पतरस की भूमिका निभाने वाले व्यक्ति से पूछें, "आप क्या महसूस कर रहे हैं या क्या सोच रहे हैं?" शायद आप ऐसी बातें सुनें, "मैं यीशु को बचाने के तरीके ढूँढ़ रहा हूँ," "मैं दोषी हूँ कि मैं भाग गया था," "मैं डरा हुआ हूँ परन्तु बहादुर होने की कोशिश कर रहा हूँ।" नाटक को जारी रखें।</w:t>
      </w:r>
    </w:p>
    <w:p>
      <w:pPr/>
      <w:r>
        <w:rPr>
          <w:lang w:val="hi_IN" w:bidi="hi_IN"/>
        </w:rPr>
      </w:r>
      <w:r>
        <w:rPr>
          <w:lang w:val="hi_IN" w:bidi="hi_IN"/>
        </w:rPr>
        <w:t>यीशु एक ऐसे कमरे में जाता है जहाँ प्रमुख याजक, पुरनिये और व्यवस्था के शिक्षक यहूदी महासभा या उच्च न्यायालय के रूप में इकट्ठा हुए थे। महासभा के सदस्य ऐसे सबूत ढूँढ़ने की कोशिश कर रहे थे जिससे उन्हें यीशु को मृत्युदण्ड देने का मौका मिले। वहाँ कई अन्य गवाह भी हैं। ये गवाह उन कामों के बारे में झूठ बोलते हैं जो यीशु ने किए थे। परन्तु गवाहों में से कोई भी अपनी गवाही में सहमत नहीं हो पाए।</w:t>
      </w:r>
    </w:p>
    <w:p>
      <w:pPr/>
      <w:r>
        <w:rPr>
          <w:lang w:val="hi_IN" w:bidi="hi_IN"/>
        </w:rPr>
      </w:r>
      <w:r>
        <w:rPr>
          <w:lang w:val="hi_IN" w:bidi="hi_IN"/>
        </w:rPr>
        <w:t>कुछ लोग खड़े होकर यह झूठ बोलते हैं, "हमने उसे यह कहते हुए सुना, 'मैं मनुष्यों के हाथों से बने इस मंदिर को नष्ट कर दूँगा और तीन दिन में दूसरा मंदिर बनाऊँगा, जो मनुष्यों के हाथों से नहीं बना होगा।'" हालाँकि, प्रत्येक गवाह थोड़ी अलग कहानी सुनाता है। महायाजक कहता है, "क्या तू इन आरोपों का उत्तर नहीं देगा? तू खुद का बचाव करने के लिए क्या कहना चाहता है?" यीशु कुछ भी नहीं कहता।</w:t>
      </w:r>
    </w:p>
    <w:p>
      <w:pPr/>
      <w:r>
        <w:rPr>
          <w:lang w:val="hi_IN" w:bidi="hi_IN"/>
        </w:rPr>
      </w:r>
      <w:r>
        <w:rPr>
          <w:lang w:val="hi_IN" w:bidi="hi_IN"/>
        </w:rPr>
        <w:t>नाटक को रोकें। व्यवस्था के शिक्षक की भूमिका निभाने वाले लोगों से पूछें, "आप क्या महसूस कर रहे हैं या क्या सोच रहे हैं?" शायद आप ऐसी बातें सुनें, "मैं निराश हूँ कि हम यीशु को दोषी साबित नहीं कर पाए," "मैं निराश हूँ कि यीशु इस प्रश्न का उत्तर नहीं दे रहा।" नाटक को जारी रखें।</w:t>
      </w:r>
    </w:p>
    <w:p>
      <w:pPr/>
      <w:r>
        <w:rPr>
          <w:lang w:val="hi_IN" w:bidi="hi_IN"/>
        </w:rPr>
      </w:r>
      <w:r>
        <w:rPr>
          <w:lang w:val="hi_IN" w:bidi="hi_IN"/>
        </w:rPr>
        <w:t>प्रधान याजक या महायाजक निराश है और वह यीशु को दोषी साबित करने का कोई तरीका ढूँढ़ना चाहता है। वह यीशु से पूछता है, "क्या तू उस परम धन्य का पुत्र मसीह है?" महायाजक दो उपाधियों का इस्तेमाल करता है जिनका अर्थ यहूदी लोगों के लिए एक ही है - वे दोनों उपाधियाँ वादा किए गए उद्धारकर्ता को संदर्भित करती हैं। यीशु उत्तर देता है। "मैं हूँ। तुम मनुष्य के पुत्र को परमेश्वर के निकट उसके दाहिने हाथ पर बैठे देखोगे। वह आकाश के बादलों पर आएगा।"</w:t>
      </w:r>
    </w:p>
    <w:p>
      <w:pPr/>
      <w:r>
        <w:rPr>
          <w:lang w:val="hi_IN" w:bidi="hi_IN"/>
        </w:rPr>
      </w:r>
      <w:r>
        <w:rPr>
          <w:lang w:val="hi_IN" w:bidi="hi_IN"/>
        </w:rPr>
        <w:t>"मनुष्य का पुत्र" की उपाधि का अर्थ यह भी है कि यीशु ही मसीह या वादा किया हुआ उद्धारकर्ता है। महायाजक हैरान और बहुत उदास हो गया। वह कहता है, "हमें दूसरे आँखों देखे गवाहों की क्या आवश्यकता है?" जिसका अर्थ है, "हमें दूसरे आँखों देखे गवाहों की आवश्यकता नहीं है। तुम सब ने इसे परमेश्वर का अपमान करते हुए सुना है। तुम्हारा फैसला क्या है? क्या वह दोषी है?" महासभा के सदस्य कहते हैं कि यीशु दोषी है और मृत्युदण्ड के योग्य है। वे यीशु पर थूकते हैं। वे यीशु की आँखों पर पट्टी बाँधकर, उसे मारते हैं और उससे भविष्यद्वाणी करने, या उन्हें यह बताने के लिए कहते हैं कि उसे किसने मारा। पहरेदारों ने उसे घूँसे मारे ताकि इससे चोट और पीड़ा पहुँचे। फिर वे यीशु को ले जाते हैं।</w:t>
      </w:r>
    </w:p>
    <w:p>
      <w:pPr/>
      <w:r>
        <w:rPr>
          <w:lang w:val="hi_IN" w:bidi="hi_IN"/>
        </w:rPr>
      </w:r>
      <w:r>
        <w:rPr>
          <w:lang w:val="hi_IN" w:bidi="hi_IN"/>
        </w:rPr>
        <w:t>नाटक को रोकें। महासभा के सदस्यों की भूमिका निभाने वाले लोगों से पूछें, "आप क्या महसूस कर रहे हैं या क्या सोच रहे हैं?" आप शायद ऐसी बातें सुनें, "हम हैरान हैं कि कोई कहे कि वे लोग मसीह हैं," "हम खुश हैं कि यीशु ने आखिरकार कुछ ऐसा कहा जो उसे दोषी ठहराता है।" यीशु की भूमिका निभाने वाले व्यक्ति से पूछें, "आप क्या महसूस कर रहे हैं या क्या सोच रहे हैं?" शायद आप ऐसी बातें सुनें, "मुझे खुशी है कि आखिरकार मैं सीधे-सीधे यह कह पाया कि मैं कौन हूँ", "मैं उदास हूँ कि कोई भई मुझ पर विश्वास नहीं करता", "मैं भरोसा करता हूँ कि मेरा पिता मुझे इससे होकर गुजरने की सामर्थ्य देगा।"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14:53–65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भीड़ यीशु को </w:t>
      </w:r>
      <w:r>
        <w:rPr>
          <w:b/>
          <w:lang w:val="hi_IN" w:bidi="hi_IN"/>
        </w:rPr>
        <w:t>महायाजक</w:t>
      </w:r>
      <w:r>
        <w:rPr>
          <w:lang w:val="hi_IN" w:bidi="hi_IN"/>
        </w:rPr>
        <w:t xml:space="preserve"> के घर ले गई। यहूदी धर्म में याजक लोगों के लिए परमेश्वर को बलिदान चढ़ाकर, लोगों को शिक्षित करके और परमेश्वर के मंदिर की देखभाल करके उन्हें परमेश्वर से जोड़ते थे। याजक परमेश्वर के लोगों के लिए उसके प्रतिनिधि थे और उसके लोगों के लिये परमेश्वर के प्रतिनिधि थे। महायाजक इस्राएल का धार्मिक मुखिया होता था। वह यहूदी लोगों के लिए विशेष बलिदान चढ़ाता था। महायाजक पूरी व्यवस्था की यहूदी धार्मिक अदालत की अगुवाई करता था। याजक के लिए उसी शब्द या वाक्यांश का इस्तेमाल करें जैसा आपने पिछले भागों में किया है, तथा "महायाजक" के लिये ऐसा शब्द शामिल करें जिसका अर्थ "प्रमुख" हो। </w:t>
      </w:r>
      <w:hyperlink r:id="rId79">
        <w:r>
          <w:rPr>
            <w:lang w:val="hi_IN" w:bidi="hi_IN"/>
          </w:rPr>
          <w:rPr>
            <w:color w:val="0000EE"/>
            <w:u w:val="single"/>
          </w:rPr>
          <w:t>याजक</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प्रमुख याजक, </w:t>
      </w:r>
      <w:hyperlink r:id="rId306">
        <w:r>
          <w:rPr>
            <w:lang w:val="hi_IN" w:bidi="hi_IN"/>
          </w:rPr>
          <w:rPr>
            <w:color w:val="0000EE"/>
            <w:u w:val="single"/>
          </w:rPr>
          <w:t>पुरनिये</w:t>
        </w:r>
      </w:hyperlink>
      <w:r>
        <w:rPr>
          <w:lang w:val="hi_IN" w:bidi="hi_IN"/>
        </w:rPr>
        <w:t xml:space="preserve"> और </w:t>
      </w:r>
      <w:hyperlink r:id="rId51">
        <w:r>
          <w:rPr>
            <w:lang w:val="hi_IN" w:bidi="hi_IN"/>
          </w:rPr>
          <w:rPr>
            <w:color w:val="0000EE"/>
            <w:u w:val="single"/>
          </w:rPr>
          <w:t>धार्मिक व्यवस्था के शिक्षक</w:t>
        </w:r>
      </w:hyperlink>
      <w:r>
        <w:rPr>
          <w:lang w:val="hi_IN" w:bidi="hi_IN"/>
        </w:rPr>
        <w:t xml:space="preserve"> महायाजक के घर में इकट्ठा हुए थे। लोगों के इन समूहों के लिए उन्हीं शब्दों या वाक्यांशों का इस्तेमाल करें जैसा आपने पिछले भागों में किया है और याद रखें कि प्रत्येक शब्द मुख्य शब्दावली में मिलता है।</w:t>
      </w:r>
    </w:p>
    <w:p>
      <w:pPr/>
      <w:r>
        <w:rPr>
          <w:lang w:val="hi_IN" w:bidi="hi_IN"/>
        </w:rPr>
      </w:r>
      <w:r>
        <w:rPr>
          <w:lang w:val="hi_IN" w:bidi="hi_IN"/>
        </w:rPr>
        <w:t xml:space="preserve">पतरस ने एक दूरी से पीछा किया और महायाजक के आँगन में चला गया। </w:t>
      </w:r>
      <w:r>
        <w:rPr>
          <w:b/>
          <w:lang w:val="hi_IN" w:bidi="hi_IN"/>
        </w:rPr>
        <w:t>आँगन</w:t>
      </w:r>
      <w:r>
        <w:rPr>
          <w:lang w:val="hi_IN" w:bidi="hi_IN"/>
        </w:rPr>
        <w:t xml:space="preserve"> एक ऐसा क्षेत्र है जो सभी तरफ से इमारतों से घिरा हुआ, परन्तु ऊपर से आसमान की ओर खुला होता था। एक बड़े घर में खुली जगह के चारों ओर कई कमरे बने हो सकते हैं।</w:t>
      </w:r>
    </w:p>
    <w:p>
      <w:pPr/>
      <w:r>
        <w:rPr>
          <w:lang w:val="hi_IN" w:bidi="hi_IN"/>
        </w:rPr>
      </w:r>
      <w:r>
        <w:rPr>
          <w:lang w:val="hi_IN" w:bidi="hi_IN"/>
        </w:rPr>
        <w:t xml:space="preserve">यहाँ रुकें और चर्चा करें कि आप </w:t>
      </w:r>
      <w:r>
        <w:rPr>
          <w:b/>
          <w:lang w:val="hi_IN" w:bidi="hi_IN"/>
        </w:rPr>
        <w:t>आँगन</w:t>
      </w:r>
      <w:r>
        <w:rPr>
          <w:lang w:val="hi_IN" w:bidi="hi_IN"/>
        </w:rPr>
        <w:t xml:space="preserve"> के लिए किस शब्द या वाक्यांश का इस्तेमाल करेंगे। इस ऑडियो को यहाँ रोकें।</w:t>
      </w:r>
    </w:p>
    <w:p>
      <w:pPr/>
      <w:r>
        <w:rPr>
          <w:lang w:val="hi_IN" w:bidi="hi_IN"/>
        </w:rPr>
      </w:r>
      <w:r>
        <w:rPr>
          <w:lang w:val="hi_IN" w:bidi="hi_IN"/>
        </w:rPr>
        <w:t xml:space="preserve">पहरेदार आग के चारों ओर बैठ कर खुद को गर्माहट दे रहे थे। पतरस भी उनमें शामिल हो गया। वे </w:t>
      </w:r>
      <w:r>
        <w:rPr>
          <w:b/>
          <w:lang w:val="hi_IN" w:bidi="hi_IN"/>
        </w:rPr>
        <w:t>पहरेदार</w:t>
      </w:r>
      <w:r>
        <w:rPr>
          <w:lang w:val="hi_IN" w:bidi="hi_IN"/>
        </w:rPr>
        <w:t xml:space="preserve"> महायाजक के सेवक थे और मंदिर की रक्षा करने में मदद करते थे। पहरेदारों के लिए उसी शब्द या वाक्यांश का इस्तेमाल करें जैसा आपने पिछले भागों में किया है।</w:t>
      </w:r>
    </w:p>
    <w:p>
      <w:pPr/>
      <w:r>
        <w:rPr>
          <w:lang w:val="hi_IN" w:bidi="hi_IN"/>
        </w:rPr>
      </w:r>
      <w:r>
        <w:rPr>
          <w:lang w:val="hi_IN" w:bidi="hi_IN"/>
        </w:rPr>
        <w:t xml:space="preserve">उस घर में, </w:t>
      </w:r>
      <w:r>
        <w:rPr>
          <w:b/>
          <w:lang w:val="hi_IN" w:bidi="hi_IN"/>
        </w:rPr>
        <w:t>उच्च सभा</w:t>
      </w:r>
      <w:r>
        <w:rPr>
          <w:lang w:val="hi_IN" w:bidi="hi_IN"/>
        </w:rPr>
        <w:t xml:space="preserve"> यीशु को मृत्युदण्ड देने के लिए सबूत ढूँढ़ने की कोशिश कर रही थी। इस उच्च सभा को </w:t>
      </w:r>
      <w:r>
        <w:rPr>
          <w:b/>
          <w:lang w:val="hi_IN" w:bidi="hi_IN"/>
        </w:rPr>
        <w:t>महासभा</w:t>
      </w:r>
      <w:r>
        <w:rPr>
          <w:lang w:val="hi_IN" w:bidi="hi_IN"/>
        </w:rPr>
        <w:t xml:space="preserve"> कहा जाता है और वह प्रधान याजकों, पुरनियों और धार्मिक व्यवस्था के शिक्षकों से बनी होती है। यह समूह अदालती मामलों की सुनवाई करता था और धार्मिक व्यवस्था के आधार पर फैसला देता था। </w:t>
      </w:r>
      <w:hyperlink r:id="rId506">
        <w:r>
          <w:rPr>
            <w:lang w:val="hi_IN" w:bidi="hi_IN"/>
          </w:rPr>
          <w:rPr>
            <w:color w:val="0000EE"/>
            <w:u w:val="single"/>
          </w:rPr>
          <w:t>महासभा</w:t>
        </w:r>
      </w:hyperlink>
      <w:r>
        <w:rPr>
          <w:lang w:val="hi_IN" w:bidi="hi_IN"/>
        </w:rPr>
        <w:t xml:space="preserve"> के बारे में अधिक जानकारी के लिए मुख्य शब्दावली को देखें।</w:t>
      </w:r>
    </w:p>
    <w:p>
      <w:pPr/>
      <w:r>
        <w:rPr>
          <w:lang w:val="hi_IN" w:bidi="hi_IN"/>
        </w:rPr>
      </w:r>
      <w:r>
        <w:rPr>
          <w:lang w:val="hi_IN" w:bidi="hi_IN"/>
        </w:rPr>
        <w:t>कुछ लोग यह कहने के लिए खड़े हुए कि यीशु ने कहा था, "मैं इस म</w:t>
      </w:r>
      <w:r>
        <w:rPr>
          <w:b/>
          <w:lang w:val="hi_IN" w:bidi="hi_IN"/>
        </w:rPr>
        <w:t xml:space="preserve">ंदिर </w:t>
      </w:r>
      <w:r>
        <w:rPr>
          <w:lang w:val="hi_IN" w:bidi="hi_IN"/>
        </w:rPr>
        <w:t>को नष्ट कर दूँगा और तीन दिनों में इसे फिर से बनाऊँगा।" मंदिर के लिए उसी शब्द या वाक्यांश का इस्तेमाल करें जो आपने पिछले भागों में इस्तेमाल किया है और याद रखें कि म</w:t>
      </w:r>
      <w:hyperlink r:id="rId118">
        <w:r>
          <w:rPr>
            <w:lang w:val="hi_IN" w:bidi="hi_IN"/>
          </w:rPr>
          <w:rPr>
            <w:color w:val="0000EE"/>
            <w:u w:val="single"/>
          </w:rPr>
          <w:t xml:space="preserve">ंदिर </w:t>
        </w:r>
      </w:hyperlink>
      <w:r>
        <w:rPr>
          <w:lang w:val="hi_IN" w:bidi="hi_IN"/>
        </w:rPr>
        <w:t>मुख्य शब्दावली में मिलता है।</w:t>
      </w:r>
    </w:p>
    <w:p>
      <w:pPr/>
      <w:r>
        <w:rPr>
          <w:lang w:val="hi_IN" w:bidi="hi_IN"/>
        </w:rPr>
      </w:r>
      <w:r>
        <w:rPr>
          <w:lang w:val="hi_IN" w:bidi="hi_IN"/>
        </w:rPr>
        <w:t xml:space="preserve">महायाजक ने पूछा, "क्या तू उस </w:t>
      </w:r>
      <w:r>
        <w:rPr>
          <w:b/>
          <w:lang w:val="hi_IN" w:bidi="hi_IN"/>
        </w:rPr>
        <w:t>परम धन्य का पुत्र</w:t>
      </w:r>
      <w:r>
        <w:rPr>
          <w:lang w:val="hi_IN" w:bidi="hi_IN"/>
        </w:rPr>
        <w:t xml:space="preserve"> </w:t>
      </w:r>
      <w:r>
        <w:rPr>
          <w:b/>
          <w:lang w:val="hi_IN" w:bidi="hi_IN"/>
        </w:rPr>
        <w:t>मसीह</w:t>
      </w:r>
      <w:r>
        <w:rPr>
          <w:lang w:val="hi_IN" w:bidi="hi_IN"/>
        </w:rPr>
        <w:t xml:space="preserve"> है?" मसीह के लिए उसी शब्द का इस्तेमाल करें जो आपने पिछले भागों में इस्तेमाल किया है, और याद रखें कि म</w:t>
      </w:r>
      <w:hyperlink r:id="rId15">
        <w:r>
          <w:rPr>
            <w:lang w:val="hi_IN" w:bidi="hi_IN"/>
          </w:rPr>
          <w:rPr>
            <w:color w:val="0000EE"/>
            <w:u w:val="single"/>
          </w:rPr>
          <w:t xml:space="preserve">सीह </w:t>
        </w:r>
      </w:hyperlink>
      <w:r>
        <w:rPr>
          <w:lang w:val="hi_IN" w:bidi="hi_IN"/>
        </w:rPr>
        <w:t>मुख्य शब्दावली में मिलता है। "परम धन्य का पुत्र" का संदर्भ परमेश्वर के पुत्र से है। "परम धन्य" या "धन्य" का अनुवाद "परम आदरणीय" या "प्रशंसा के योग्य व्यक्ति" के रूप में भी किया जा सकता है।</w:t>
      </w:r>
    </w:p>
    <w:p>
      <w:pPr/>
      <w:r>
        <w:rPr>
          <w:lang w:val="hi_IN" w:bidi="hi_IN"/>
        </w:rPr>
      </w:r>
      <w:r>
        <w:rPr>
          <w:lang w:val="hi_IN" w:bidi="hi_IN"/>
        </w:rPr>
        <w:t xml:space="preserve">यीशु कहता हैं, "मैं हूँ," या "मैं ही मसीह हूँ।" फिर वह कहना जारी रखता है, "तुम </w:t>
      </w:r>
      <w:r>
        <w:rPr>
          <w:b/>
          <w:lang w:val="hi_IN" w:bidi="hi_IN"/>
        </w:rPr>
        <w:t>मनुष्य के पुत्र</w:t>
      </w:r>
      <w:r>
        <w:rPr>
          <w:lang w:val="hi_IN" w:bidi="hi_IN"/>
        </w:rPr>
        <w:t xml:space="preserve"> को </w:t>
      </w:r>
      <w:r>
        <w:rPr>
          <w:b/>
          <w:lang w:val="hi_IN" w:bidi="hi_IN"/>
        </w:rPr>
        <w:t>परमेश्वर के दाहिने हाथ</w:t>
      </w:r>
      <w:r>
        <w:rPr>
          <w:lang w:val="hi_IN" w:bidi="hi_IN"/>
        </w:rPr>
        <w:t xml:space="preserve"> आदर के स्थान पर बैठे देखोगे।" मनुष्य के पुत्र के लिए उसी शब्द या वाक्यांश का इस्तेमाल करें जैसा आपने पहले किया है और याद रखें कि म</w:t>
      </w:r>
      <w:hyperlink r:id="rId92">
        <w:r>
          <w:rPr>
            <w:lang w:val="hi_IN" w:bidi="hi_IN"/>
          </w:rPr>
          <w:rPr>
            <w:color w:val="0000EE"/>
            <w:u w:val="single"/>
          </w:rPr>
          <w:t xml:space="preserve">नुष्य का पुत्र </w:t>
        </w:r>
      </w:hyperlink>
      <w:r>
        <w:rPr>
          <w:lang w:val="hi_IN" w:bidi="hi_IN"/>
        </w:rPr>
        <w:t>मुख्य शब्दावली में मिलता है। जो लोग "परमेश्वर के दाहिने हाथ" पर बैठते हैं वही लोग आदर के स्थान पर बैठते हैं।</w:t>
      </w:r>
    </w:p>
    <w:p>
      <w:pPr/>
      <w:r>
        <w:rPr>
          <w:lang w:val="hi_IN" w:bidi="hi_IN"/>
        </w:rPr>
      </w:r>
      <w:r>
        <w:rPr>
          <w:lang w:val="hi_IN" w:bidi="hi_IN"/>
        </w:rPr>
        <w:t xml:space="preserve">यीशु कहता है कि वह </w:t>
      </w:r>
      <w:r>
        <w:rPr>
          <w:b/>
          <w:lang w:val="hi_IN" w:bidi="hi_IN"/>
        </w:rPr>
        <w:t>आकाश</w:t>
      </w:r>
      <w:r>
        <w:rPr>
          <w:lang w:val="hi_IN" w:bidi="hi_IN"/>
        </w:rPr>
        <w:t xml:space="preserve"> के बादलों पर आएगा। इसका अर्थ है कि यीशु परमेश्वर की महिमा और सामर्थ्य के साथ आएगा। आकाश के लिए उसी शब्द का इस्तेमाल करें जो आपने पिछले भागों में इस्तेमाल किया है, और याद रखें कि आ</w:t>
      </w:r>
      <w:hyperlink r:id="rId26">
        <w:r>
          <w:rPr>
            <w:lang w:val="hi_IN" w:bidi="hi_IN"/>
          </w:rPr>
          <w:rPr>
            <w:color w:val="0000EE"/>
            <w:u w:val="single"/>
          </w:rPr>
          <w:t xml:space="preserve">काश </w:t>
        </w:r>
      </w:hyperlink>
      <w:r>
        <w:rPr>
          <w:lang w:val="hi_IN" w:bidi="hi_IN"/>
        </w:rPr>
        <w:t>मुख्य शब्दावली में मिलता है।</w:t>
      </w:r>
    </w:p>
    <w:p>
      <w:pPr/>
      <w:r>
        <w:rPr>
          <w:lang w:val="hi_IN" w:bidi="hi_IN"/>
        </w:rPr>
      </w:r>
      <w:r>
        <w:rPr>
          <w:lang w:val="hi_IN" w:bidi="hi_IN"/>
        </w:rPr>
        <w:t xml:space="preserve">महायाजक ने कहा कि यीशु ने परमेश्वर की निंदा की बात की है। </w:t>
      </w:r>
      <w:r>
        <w:rPr>
          <w:b/>
          <w:lang w:val="hi_IN" w:bidi="hi_IN"/>
        </w:rPr>
        <w:t>परमेश्वर की निंदा</w:t>
      </w:r>
      <w:r>
        <w:rPr>
          <w:lang w:val="hi_IN" w:bidi="hi_IN"/>
        </w:rPr>
        <w:t xml:space="preserve"> तब होती है जब कोई ऐसा कुछ कहता या करता है जिससे परमेश्वर का अपमान हो और जो परमेश्वर को कम प्रतापी ठहराए। परमेश्वर की निंदा के लिए उसी शब्द या वाक्यांश का इस्तेमाल करें जैसा आपने पहले के भागों में इस्तेमाल किया है। </w:t>
      </w:r>
      <w:hyperlink r:id="rId91">
        <w:r>
          <w:rPr>
            <w:lang w:val="hi_IN" w:bidi="hi_IN"/>
          </w:rPr>
          <w:rPr>
            <w:color w:val="0000EE"/>
            <w:u w:val="single"/>
          </w:rPr>
          <w:t>परमेश्वर की निंदा</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धार्मिक अगुवों के यह कहने के बाद कि यीशु दोषी है, वे उस पर थूकते हैं, उसकी आँखों पर पट्टी बाँधते हैं, उसे मारते हैं, और उससे भविष्यद्वाणी करने के लिए कहते हैं। </w:t>
      </w:r>
      <w:r>
        <w:rPr>
          <w:b/>
          <w:lang w:val="hi_IN" w:bidi="hi_IN"/>
        </w:rPr>
        <w:t>भविष्यद्वाणी</w:t>
      </w:r>
      <w:r>
        <w:rPr>
          <w:lang w:val="hi_IN" w:bidi="hi_IN"/>
        </w:rPr>
        <w:t xml:space="preserve"> करने का अर्थ है परमेश्वर की ओर से कोई संदेश लाना। इस मामले में धार्मिक अगुवे यीशु से उन्हें यह बताने के लिए कह रहे हैं कि उसे किसने मारा। भविष्यद्वाणी के लिए उसी शब्द या वाक्यांश का इस्तेमाल करें जैसा आपने पिछले भागों में इस्तेमाल किया है और याद रखें कि भ</w:t>
      </w:r>
      <w:hyperlink r:id="rId18">
        <w:r>
          <w:rPr>
            <w:lang w:val="hi_IN" w:bidi="hi_IN"/>
          </w:rPr>
          <w:rPr>
            <w:color w:val="0000EE"/>
            <w:u w:val="single"/>
          </w:rPr>
          <w:t>विष्यद्वक्ता,</w:t>
        </w:r>
      </w:hyperlink>
      <w:r>
        <w:rPr>
          <w:lang w:val="hi_IN" w:bidi="hi_IN"/>
        </w:rPr>
        <w:t xml:space="preserve"> जो भविष्यद्वाणी करने वाले व्यक्ति के लिये नाम है, मुख्य शब्दावली में मिलता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14:53–65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07">
        <w:r>
          <w:rPr>
            <w:lang w:val="hi_IN" w:bidi="hi_IN"/>
          </w:rPr>
          <w:rPr>
            <w:color w:val="0000EE"/>
            <w:u w:val="single"/>
          </w:rPr>
          <w:t>सुने और मन में रखें</w:t>
        </w:r>
      </w:hyperlink>
      <w:r>
        <w:rPr>
          <w:lang w:val="hi_IN" w:bidi="hi_IN"/>
        </w:rPr>
        <w:t xml:space="preserve"> (537 KB)</w:t>
      </w:r>
      <w:r>
        <w:rPr>
          <w:lang w:val="hi_IN" w:bidi="hi_IN"/>
        </w:rPr>
      </w:r>
    </w:p>
    <w:p>
      <w:pPr>
        <w:pStyle w:val="ListBullet"/>
        <w:spacing w:line="240" w:lineRule="auto"/>
        <w:ind w:left="720"/>
      </w:pPr>
      <w:r>
        <w:rPr>
          <w:lang w:val="hi_IN" w:bidi="hi_IN"/>
        </w:rPr>
      </w:r>
      <w:hyperlink r:id="rId508">
        <w:r>
          <w:rPr>
            <w:lang w:val="hi_IN" w:bidi="hi_IN"/>
          </w:rPr>
          <w:rPr>
            <w:color w:val="0000EE"/>
            <w:u w:val="single"/>
          </w:rPr>
          <w:t>पाठ का परिचय</w:t>
        </w:r>
      </w:hyperlink>
      <w:r>
        <w:rPr>
          <w:lang w:val="hi_IN" w:bidi="hi_IN"/>
        </w:rPr>
        <w:t xml:space="preserve"> (5.6 MB)</w:t>
      </w:r>
      <w:r>
        <w:rPr>
          <w:lang w:val="hi_IN" w:bidi="hi_IN"/>
        </w:rPr>
      </w:r>
    </w:p>
    <w:p>
      <w:pPr>
        <w:pStyle w:val="ListBullet"/>
        <w:spacing w:line="240" w:lineRule="auto"/>
        <w:ind w:left="720"/>
      </w:pPr>
      <w:r>
        <w:rPr>
          <w:lang w:val="hi_IN" w:bidi="hi_IN"/>
        </w:rPr>
      </w:r>
      <w:hyperlink r:id="rId509">
        <w:r>
          <w:rPr>
            <w:lang w:val="hi_IN" w:bidi="hi_IN"/>
          </w:rPr>
          <w:rPr>
            <w:color w:val="0000EE"/>
            <w:u w:val="single"/>
          </w:rPr>
          <w:t>घटनाओं को समझाना</w:t>
        </w:r>
      </w:hyperlink>
      <w:r>
        <w:rPr>
          <w:lang w:val="hi_IN" w:bidi="hi_IN"/>
        </w:rPr>
        <w:t xml:space="preserve"> (2.9 MB)</w:t>
      </w:r>
      <w:r>
        <w:rPr>
          <w:lang w:val="hi_IN" w:bidi="hi_IN"/>
        </w:rPr>
      </w:r>
    </w:p>
    <w:p>
      <w:pPr>
        <w:pStyle w:val="ListBullet"/>
        <w:spacing w:line="240" w:lineRule="auto"/>
        <w:ind w:left="720"/>
      </w:pPr>
      <w:r>
        <w:rPr>
          <w:lang w:val="hi_IN" w:bidi="hi_IN"/>
        </w:rPr>
      </w:r>
      <w:hyperlink r:id="rId510">
        <w:r>
          <w:rPr>
            <w:lang w:val="hi_IN" w:bidi="hi_IN"/>
          </w:rPr>
          <w:rPr>
            <w:color w:val="0000EE"/>
            <w:u w:val="single"/>
          </w:rPr>
          <w:t>पाठ को नाटकीय रूप देना</w:t>
        </w:r>
      </w:hyperlink>
      <w:r>
        <w:rPr>
          <w:lang w:val="hi_IN" w:bidi="hi_IN"/>
        </w:rPr>
        <w:t xml:space="preserve"> (4.1 MB)</w:t>
      </w:r>
      <w:r>
        <w:rPr>
          <w:lang w:val="hi_IN" w:bidi="hi_IN"/>
        </w:rPr>
      </w:r>
    </w:p>
    <w:p>
      <w:pPr>
        <w:pStyle w:val="ListBullet"/>
        <w:spacing w:line="240" w:lineRule="auto"/>
        <w:ind w:left="720"/>
      </w:pPr>
      <w:r>
        <w:rPr>
          <w:lang w:val="hi_IN" w:bidi="hi_IN"/>
        </w:rPr>
      </w:r>
      <w:hyperlink r:id="rId511">
        <w:r>
          <w:rPr>
            <w:lang w:val="hi_IN" w:bidi="hi_IN"/>
          </w:rPr>
          <w:rPr>
            <w:color w:val="0000EE"/>
            <w:u w:val="single"/>
          </w:rPr>
          <w:t>आवश्यक जानकारी</w:t>
        </w:r>
      </w:hyperlink>
      <w:r>
        <w:rPr>
          <w:lang w:val="hi_IN" w:bidi="hi_IN"/>
        </w:rPr>
        <w:t xml:space="preserve"> (3.5 MB)</w:t>
      </w:r>
      <w:r>
        <w:rPr>
          <w:lang w:val="hi_IN" w:bidi="hi_IN"/>
        </w:rPr>
      </w:r>
    </w:p>
    <w:p>
      <w:pPr>
        <w:pStyle w:val="ListBullet"/>
        <w:spacing w:line="240" w:lineRule="auto"/>
        <w:ind w:left="720"/>
      </w:pPr>
      <w:r>
        <w:rPr>
          <w:lang w:val="hi_IN" w:bidi="hi_IN"/>
        </w:rPr>
      </w:r>
      <w:hyperlink r:id="rId512">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14:66–72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14:66–72 को सुनें और अपने मनों में रखें।</w:t>
      </w:r>
    </w:p>
    <w:p>
      <w:pPr/>
      <w:r>
        <w:rPr>
          <w:lang w:val="hi_IN" w:bidi="hi_IN"/>
        </w:rPr>
      </w:r>
      <w:r>
        <w:rPr>
          <w:lang w:val="hi_IN" w:bidi="hi_IN"/>
        </w:rPr>
        <w:t>यदि सम्भव हो तो मरकुस 14:66–72 का ऑडियो संस्करण तीन बार, तीन अलग-अलग अनुवादों में सुनें। फिर, समूह में, निम्नलिखित प्रश्नों पर चर्चा करें:</w:t>
      </w:r>
    </w:p>
    <w:p>
      <w:pPr>
        <w:pStyle w:val="ListNumber"/>
        <w:numPr>
          <w:ilvl w:val="0"/>
          <w:numId w:val="77"/>
        </w:numPr>
        <w:spacing w:line="240" w:lineRule="auto"/>
        <w:ind w:left="720"/>
      </w:pPr>
      <w:r>
        <w:rPr>
          <w:lang w:val="hi_IN" w:bidi="hi_IN"/>
        </w:rPr>
      </w:r>
      <w:r>
        <w:rPr>
          <w:lang w:val="hi_IN" w:bidi="hi_IN"/>
        </w:rPr>
        <w:t>इस भाग में आपको क्या अच्छा लगा?</w:t>
      </w:r>
    </w:p>
    <w:p>
      <w:pPr>
        <w:pStyle w:val="ListNumber"/>
        <w:spacing w:line="240" w:lineRule="auto"/>
        <w:ind w:left="720"/>
      </w:pPr>
      <w:r>
        <w:rPr>
          <w:lang w:val="hi_IN" w:bidi="hi_IN"/>
        </w:rPr>
      </w:r>
      <w:r>
        <w:rPr>
          <w:lang w:val="hi_IN" w:bidi="hi_IN"/>
        </w:rPr>
        <w:t>इस भाग में आपको क्या अच्छा नहीं लगा या क्या समझ में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14:66–72 का ऑडियो संस्करण समझने में सबसे आसान वाले अनुवाद में सुनें।</w:t>
      </w:r>
    </w:p>
    <w:p>
      <w:pPr/>
      <w:r>
        <w:rPr>
          <w:lang w:val="hi_IN" w:bidi="hi_IN"/>
        </w:rPr>
      </w:r>
      <w:r>
        <w:rPr>
          <w:lang w:val="hi_IN" w:bidi="hi_IN"/>
        </w:rPr>
        <w:t>मरकुस उस कहानी पर वापस आता है जो पिछले भाग में यीशु के मुकदमे में उसी समय पर घटित हो रही है। महासभा अर्थात् यहूदी धार्मिक अदालत यीशु से प्रश्न पूछ रही है। उसी समय, पतरस "नीचे" बाहर आँगन में है। इससे पता चलता है कि यीशु शायद घर की दूसरी मंजिल के किसी कमरे में हो।</w:t>
      </w:r>
    </w:p>
    <w:p>
      <w:pPr/>
      <w:r>
        <w:rPr>
          <w:lang w:val="hi_IN" w:bidi="hi_IN"/>
        </w:rPr>
      </w:r>
      <w:r>
        <w:rPr>
          <w:lang w:val="hi_IN" w:bidi="hi_IN"/>
        </w:rPr>
        <w:t>उसी शाम, पतरस ने यीशु से कहा था कि वह कभी इस बात से इन्कार नहीं करेगा कि वह यीशु को जानता है। इस कहानी में, यीशु की भविष्यद्वाणी सच होती है कि पतरस उसका इन्कार करेगा।</w:t>
      </w:r>
    </w:p>
    <w:p>
      <w:pPr/>
      <w:r>
        <w:rPr>
          <w:lang w:val="hi_IN" w:bidi="hi_IN"/>
        </w:rPr>
      </w:r>
      <w:r>
        <w:rPr>
          <w:lang w:val="hi_IN" w:bidi="hi_IN"/>
        </w:rPr>
        <w:t>साल के इस समय पर यरूशलेम की रातें ठंडी होती हैं। लोगों को गर्म रखने के लिए वहाँ आग जल रही है। पतरस महायाजक के अन्य सेवकों के साथ आँगन में आग के पास खड़ा है। महायाजक की एक दासी आँगन में आती है। वह पतरस को बड़े ध्यान से देखती है। वह कहती है, "तू नासरत के यीशु के साथ था।" लोग नासरत के लोगों का आदर-सम्मान नहीं करते थे क्योंकि नासरत एक छोटा सा नगर था जो महत्वपूर्ण नहीं था, इसलिये वह स्त्री शायद यीशु और पतरस का अपमान करने की कोशिश कर रही है। हम नहीं जानते कि उसने पतरस को पहले कहाँ देखा है, परन्तु किसी तरह वह उसे पहचान लेती है। पतरस एक सामान्य कथन बोलता है जो अक्सर कानूनी मुकदमों में इस्तेमाल किया जाता है - "मैं न तो जानता हूँ और न ही समझ पा रहा हूँ कि तेरा क्या अर्थ है।" पतरस कह रहा है कि वह यीशु को नहीं जानता। यहाँ पर, पतरस यीशु का नाम नहीं लेता या स्त्री की बात का सीधे इन्कार नहीं करता - वह बस एक सामान्य सा उत्तर देता है "मैं नहीं जानता।"</w:t>
      </w:r>
    </w:p>
    <w:p>
      <w:pPr/>
      <w:r>
        <w:rPr>
          <w:lang w:val="hi_IN" w:bidi="hi_IN"/>
        </w:rPr>
      </w:r>
      <w:r>
        <w:rPr>
          <w:lang w:val="hi_IN" w:bidi="hi_IN"/>
        </w:rPr>
        <w:t>यहाँ रुकें और समूह में इस प्रश्न पर चर्चा करें: आपकी संस्कृति के लोग इसका कैसे इन्कार करते हैं कि उन्होंने कुछ किया है? जब लोग उनसे उस बारे में पूछते हैं जो उन्होंने क्या किया है और जब वे कहना चाहते हैं कि उन्होंने ऐसा नहीं किया है, तो वे किस तरह के शब्दों और वाक्यांशों का इस्तेमाल करते हैं? इस ऑडियो को यहाँ रोकें।</w:t>
      </w:r>
    </w:p>
    <w:p>
      <w:pPr/>
      <w:r>
        <w:rPr>
          <w:lang w:val="hi_IN" w:bidi="hi_IN"/>
        </w:rPr>
      </w:r>
      <w:r>
        <w:rPr>
          <w:lang w:val="hi_IN" w:bidi="hi_IN"/>
        </w:rPr>
        <w:t>फिर पतरस उस दासी से दूर होने के लिए आँगन के बाहरी प्रवेशद्वार पर चला जाता है। यह सड़क या बाहर से घर के आँगन में आने का प्रवेशद्वार है। यह घर में आने का प्रवेशद्वार नहीं है। सामान्य रूप से, एक पुरुष होने के नाते, पतरस एक स्त्री से नहीं डरता, परन्तु इस रात, पतरस बहुत डरा हुआ लगता है। जब पतरस आँगन के प्रवेशद्वार की ओर बढ़ता है तो एक मुर्गा बाँग देता है या वैसी ऊँची आवाज निकालता है जैसे भोर में मुर्गे करते हैंं। कुछ बाइबल पाठ इस पहले मुर्गे की बाँग को शामिल नहीं करते। आप क्षेत्र की बाइबल जो कहती है उसके आधार पर फैसला कर सकते हैं कि आप इसे शामिल करना चाहते हैं या नहीं।</w:t>
      </w:r>
    </w:p>
    <w:p>
      <w:pPr/>
      <w:r>
        <w:rPr>
          <w:lang w:val="hi_IN" w:bidi="hi_IN"/>
        </w:rPr>
      </w:r>
      <w:r>
        <w:rPr>
          <w:lang w:val="hi_IN" w:bidi="hi_IN"/>
        </w:rPr>
        <w:t>यहाँ रुकें और एक समूह में एक मुर्गे की तस्वीर देखें। इस्राएल के नक्शा देखें जिसमें यरूशलेम और नासरत सहित गलील का क्षेत्र भी शामिल हो। इस ऑडियो को यहाँ रोकें।</w:t>
      </w:r>
    </w:p>
    <w:p>
      <w:pPr/>
      <w:r>
        <w:rPr>
          <w:lang w:val="hi_IN" w:bidi="hi_IN"/>
        </w:rPr>
      </w:r>
      <w:r>
        <w:rPr>
          <w:lang w:val="hi_IN" w:bidi="hi_IN"/>
        </w:rPr>
        <w:t>हालाँकि, वह दासी लोगों से कहती रहती है, "यह व्यक्ति निश्चित रूप से उन्हीं में से एक है," जिसका अर्थ है कि यह व्यक्ति यीशु के चेलों या अनुयायियों में से एक है। पतरस फिर से उत्तर देता है और फिर से कहता है कि वह यीशु को नहीं जानता।</w:t>
      </w:r>
    </w:p>
    <w:p>
      <w:pPr/>
      <w:r>
        <w:rPr>
          <w:lang w:val="hi_IN" w:bidi="hi_IN"/>
        </w:rPr>
      </w:r>
      <w:r>
        <w:rPr>
          <w:lang w:val="hi_IN" w:bidi="hi_IN"/>
        </w:rPr>
        <w:t>कुछ समय बाद, पतरस के पास खड़े कुछ लोग कहते हैं, "तू अवश्य ही यीशु के दोस्तों में से एक है, क्योंकि तू गलील से है।" गलील के क्षेत्र के लोगों की बोली यरूशलेम के लोगों से अलग थी। जब पतरस ने बात की, तो आँगन के बाकी लोग जान गए कि वह गलील से है। उन्होंने ऐसी कल्पना की कि पतरस यीशु के साथ ही होगा क्योंकि यीशु भी गलील के क्षेत्र से है। पतरस कसम खाता है, या बहुत मजबूती से कहता है, "मुझ पर श्राप पड़े," या, "परमेश्वर मुझे दण्ड दे!" फिर वह कहता है कि वह "इस मनुष्य को जिसके बारे में तुम बात कर रहे हो" नहीं जानता। पतरस यीशु का नाम भी नहीं लेता - वह बस यीशु को "उस मनुष्य को" कहता है।</w:t>
      </w:r>
    </w:p>
    <w:p>
      <w:pPr/>
      <w:r>
        <w:rPr>
          <w:lang w:val="hi_IN" w:bidi="hi_IN"/>
        </w:rPr>
      </w:r>
      <w:r>
        <w:rPr>
          <w:lang w:val="hi_IN" w:bidi="hi_IN"/>
        </w:rPr>
        <w:t>यहाँ रुकें और समूह में इस प्रश्न पर चर्चा करें: आप अपनी संस्कृति में बहुत मजबूती से कसम कैसे खाते हैं? आपने कुछ किया है, इसका मजबूती से इन्कार करने के लिए आप किन शब्दों या वाक्यांशों का इस्तेमाल करते हैं? इस ऑडियो को यहाँ रोकें।</w:t>
      </w:r>
    </w:p>
    <w:p>
      <w:pPr/>
      <w:r>
        <w:rPr>
          <w:lang w:val="hi_IN" w:bidi="hi_IN"/>
        </w:rPr>
      </w:r>
      <w:r>
        <w:rPr>
          <w:lang w:val="hi_IN" w:bidi="hi_IN"/>
        </w:rPr>
        <w:t>पतरस के यह कहने के तुरन्त बाद, मुर्गा दूसरी बार बाँग देता है। यरूशलेम में, मुर्गे आधी रात से लेकर सुबह 3 बजे के बीच तीन बार बाँग दिया करते हैं। पहला मुर्गा अक्सर लगभग 12:30 बजे बाँग देता है। इस दूसरे मुर्गे ने लगभग 1:30 बजे बाँग दी होगी। एक घंटे के भीतर, पतरस यीशु का तीन बार इन्कार करता है, जैसा यीशु ने कहा था कि वह ऐसा करेगा।</w:t>
      </w:r>
    </w:p>
    <w:p>
      <w:pPr/>
      <w:r>
        <w:rPr>
          <w:lang w:val="hi_IN" w:bidi="hi_IN"/>
        </w:rPr>
      </w:r>
      <w:r>
        <w:rPr>
          <w:lang w:val="hi_IN" w:bidi="hi_IN"/>
        </w:rPr>
        <w:t>तुरन्त, या एकदम से, पतरस को यीशु के ये शब्द याद आ गए, "मुर्गे के दो बार बाँग देने से पहले, तू तीन बार इन्कार करेगा कि तू मुझे जानता भी है।"</w:t>
      </w:r>
    </w:p>
    <w:p>
      <w:pPr/>
      <w:r>
        <w:rPr>
          <w:lang w:val="hi_IN" w:bidi="hi_IN"/>
        </w:rPr>
      </w:r>
      <w:r>
        <w:rPr>
          <w:lang w:val="hi_IN" w:bidi="hi_IN"/>
        </w:rPr>
        <w:t>पतरस “फूट-फूटकर रोया,” जिसका अर्थ है कि पतरस अपने किए काम पर दुःख से अभिभूत हो गया और बड़े जोर से रोने लगा। पतरस अपने आँसुओं पर काबू नहीं रख सका। कभी-कभी मरकुस हमें यह ठीक-ठीक नहीं बताता कि किसी कहानी का अंत कैसे हुआ, और यहाँ इस कहानी में हम फिर से यह नहीं जानते कि पतरस महायाजक के घर से कैसे बचकर निकला था।</w:t>
      </w:r>
    </w:p>
    <w:p>
      <w:pPr/>
      <w:r>
        <w:rPr>
          <w:lang w:val="hi_IN" w:bidi="hi_IN"/>
        </w:rPr>
      </w:r>
      <w:r>
        <w:rPr>
          <w:lang w:val="hi_IN" w:bidi="hi_IN"/>
        </w:rPr>
        <w:t>यहाँ रुकें और समूह में इस प्रश्न पर चर्चा करें: आपकी संस्कृति में, लोग दुःख या खेद कैसे प्रकट करते हैं? किसी ऐसे समय की कहानी सुनाएँ जब किसी ने दिखाया हो कि वे कितने दुःखी थे। उन्होंने क्या किया और क्या कहा?</w:t>
      </w:r>
    </w:p>
    <w:p>
      <w:pPr/>
      <w:r>
        <w:rPr>
          <w:lang w:val="hi_IN" w:bidi="hi_IN"/>
        </w:rPr>
      </w:r>
      <w:r>
        <w:rPr>
          <w:lang w:val="hi_IN" w:bidi="hi_IN"/>
        </w:rPr>
        <w:t>आप अपनी संस्कृति में कैसे कहेंगे कि कोई व्यक्ति भावनात्मक रूप से अभिभूत है, दुःखी है और मजबूती से रो रहा है? इस ऑडियो को यहाँ रोकें।</w:t>
      </w:r>
    </w:p>
    <w:p>
      <w:pPr/>
      <w:r>
        <w:rPr>
          <w:lang w:val="hi_IN" w:bidi="hi_IN"/>
        </w:rPr>
      </w:r>
      <w:r>
        <w:rPr>
          <w:lang w:val="hi_IN" w:bidi="hi_IN"/>
        </w:rPr>
        <w:t>मरकुस की किताब की पूरी कहानी में हम देखते हैं कि मरकुस हमें पतरस के इन्कार के लिए तैयार करता है। वह हमें हैरान करता है कि पतरस इस स्थिति में क्या करेगा। सबसे पहले, हम देखते हैं कि पतरस यीशु से कहता है कि वह कभी उसका इन्कार नहीं करेगा। परन्तु फिर पतरस जैतून के बगीचे में सो जाता है। परन्तु फिर यह शायद पतरस ही था जिसने जैतून के बगीचे में महायाजक के सेवक का कान काट दिया था। जब वे यीशु को महायाजक के घर ले जाते हैं तो पतरस दूर से ही भीड़ के पीछे जाता है। वह यीशु के निकट रहना चाहता है, परन्तु पहचाने जाना नहीं चाहता। फिर, एक बहुत ही कठिन परिस्थिति में, पतरस तीन बार यीशु का इन्कार करता है, जैसा यीशु ने पहले ही कहा था कि वह ऐसा करेगा।</w:t>
      </w:r>
    </w:p>
    <w:p>
      <w:pPr/>
      <w:r>
        <w:rPr>
          <w:lang w:val="hi_IN" w:bidi="hi_IN"/>
        </w:rPr>
      </w:r>
      <w:r>
        <w:rPr>
          <w:lang w:val="hi_IN" w:bidi="hi_IN"/>
        </w:rPr>
        <w:t>मरकुस चाहता है कि उसके पाठक पतरस के द्वारा यीशु के इन्कार और यीशु के द्वारा उसे दिए गए परमेश्वर के कार्य को पूरा करने के दृढ़ संकल्प के बीच के अन्तर को देखें।</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14:66–72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पतरस उस कमरे के नीचे वाले आँगन में है जहाँ यीशु महासभा के साथ है। एक दासी पूछती है कि क्या पतरस नासरत के यीशु के साथ है। पतरस इसका इन्कार कर देता है। पतरस आँगन के प्रवेशद्वार की ओर जाता है। एक मुर्गा बाँग देता है।</w:t>
      </w:r>
    </w:p>
    <w:p>
      <w:pPr/>
      <w:r>
        <w:rPr>
          <w:lang w:val="hi_IN" w:bidi="hi_IN"/>
        </w:rPr>
      </w:r>
      <w:r>
        <w:rPr>
          <w:b/>
          <w:lang w:val="hi_IN" w:bidi="hi_IN"/>
        </w:rPr>
        <w:t>दूसरे दृश्य में:</w:t>
      </w:r>
      <w:r>
        <w:rPr>
          <w:lang w:val="hi_IN" w:bidi="hi_IN"/>
        </w:rPr>
        <w:t xml:space="preserve"> वह दासी लोगों से कहती रहती है, "यह व्यक्ति यीशु के साथ के लोगों में से एक है।" पतरस फिर से इसका इन्कार कर देता है।</w:t>
      </w:r>
    </w:p>
    <w:p>
      <w:pPr/>
      <w:r>
        <w:rPr>
          <w:lang w:val="hi_IN" w:bidi="hi_IN"/>
        </w:rPr>
      </w:r>
      <w:r>
        <w:rPr>
          <w:b/>
          <w:lang w:val="hi_IN" w:bidi="hi_IN"/>
        </w:rPr>
        <w:t>तीसरे दृश्य में:</w:t>
      </w:r>
      <w:r>
        <w:rPr>
          <w:lang w:val="hi_IN" w:bidi="hi_IN"/>
        </w:rPr>
        <w:t xml:space="preserve"> कुछ समय बाद, दूसरे लोग पतरस से कहते हैं कि वह अवश्य ही यीशु का दोस्त होगा, क्योंकि वह भी गलील के क्षेत्र से है। पतरस मजबूती से इसका इन्कार कर देता है। दूसरा मुर्गा बाँग देता है, और पतरस को याद आता है कि यीशु ने भविष्यद्वाणी की थी कि वह तीन बार उसका इन्कार करेगा। पतरस गहरे दुःख के साथ रोता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आँगन में बाकी लोग, जिनमें महायाजक के सेवक भी शामिल हैं</w:t>
      </w:r>
    </w:p>
    <w:p>
      <w:pPr>
        <w:pStyle w:val="ListBullet"/>
        <w:spacing w:line="240" w:lineRule="auto"/>
        <w:ind w:left="720"/>
      </w:pPr>
      <w:r>
        <w:rPr>
          <w:lang w:val="hi_IN" w:bidi="hi_IN"/>
        </w:rPr>
      </w:r>
      <w:r>
        <w:rPr>
          <w:lang w:val="hi_IN" w:bidi="hi_IN"/>
        </w:rPr>
        <w:t>दो मुर्गे</w:t>
      </w:r>
    </w:p>
    <w:p>
      <w:pPr/>
      <w:r>
        <w:rPr>
          <w:lang w:val="hi_IN" w:bidi="hi_IN"/>
        </w:rPr>
      </w:r>
      <w:r>
        <w:rPr>
          <w:lang w:val="hi_IN" w:bidi="hi_IN"/>
        </w:rPr>
        <w:t>समूह में, इस भाग के परिवेश के इन हिस्सों पर ध्यान दें:</w:t>
      </w:r>
    </w:p>
    <w:p>
      <w:pPr/>
      <w:r>
        <w:rPr>
          <w:lang w:val="hi_IN" w:bidi="hi_IN"/>
        </w:rPr>
      </w:r>
      <w:r>
        <w:rPr>
          <w:lang w:val="hi_IN" w:bidi="hi_IN"/>
        </w:rPr>
        <w:t>यह याद रखना महत्वपूर्ण है कि यह कहानी यह दिखाने के लिए "जब" से आरम्भ होती है कि यह कहानी उसी समय पर घटित होती है जब यहूदी उच्च न्यायालय, अर्थात् महासभा यीशु से बात कर रही है।</w:t>
      </w:r>
    </w:p>
    <w:p>
      <w:pPr/>
      <w:r>
        <w:rPr>
          <w:lang w:val="hi_IN" w:bidi="hi_IN"/>
        </w:rPr>
      </w:r>
      <w:r>
        <w:rPr>
          <w:lang w:val="hi_IN" w:bidi="hi_IN"/>
        </w:rPr>
        <w:t>महायाजक का घर शायद दो मंजिल का होगा, जिसमें ऊपरी मंजिल पर कम से कम एक बड़ा कमरा होगा। यही वह जगह है जहाँ महासभा और यीशु हैं। उस घर की इमारतों के बीच में एक खुली जगह है। सेवकों ने लोगों को गर्म रखने के लिए खुली जगह में आग जला रखी थी। पतरस सेवकों के साथ खुली जगह में आग के पास है।</w:t>
      </w:r>
    </w:p>
    <w:p>
      <w:pPr/>
      <w:r>
        <w:rPr>
          <w:lang w:val="hi_IN" w:bidi="hi_IN"/>
        </w:rPr>
      </w:r>
      <w:r>
        <w:rPr>
          <w:lang w:val="hi_IN" w:bidi="hi_IN"/>
        </w:rPr>
        <w:t>एक दासी आग के पास आती है। वह पतरस को देखती है। फिर वह पतरस को बड़े ध्यान से देखती है और कहती है, "तू भी नासरत के यीशु के साथ के लोगों में से एक था।"</w:t>
      </w:r>
    </w:p>
    <w:p>
      <w:pPr/>
      <w:r>
        <w:rPr>
          <w:lang w:val="hi_IN" w:bidi="hi_IN"/>
        </w:rPr>
      </w:r>
      <w:r>
        <w:rPr>
          <w:lang w:val="hi_IN" w:bidi="hi_IN"/>
        </w:rPr>
        <w:t>पतरस कहता है, "मैं न तो जानता हूँ और न ही समझ पा रहा हूँ कि तू किस बारे में बात कर रही है।" पतरस कहता है कि वह नहीं जानता, और फिर वह कहता है कि उसे समझ नहीं आ रहा है। वह दो बातें कहता है जिनका अर्थ एक ही है ताकि एक ही विचार को बड़ी मजबूती से दो बार दोहराया जा सके। पतरस यह बात मानने से डरता है कि वह यीशु के चेलों में से एक है, क्योंकि वह पकड़े जाना नहीं चाहता। फिर पतरस आँगन के प्रवेशद्वार की ओर जाता है, जहाँ से आँगन बाहर की ओर या सड़क की ओर खुलता है। एक मुर्गा बाँग देता है।</w:t>
      </w:r>
    </w:p>
    <w:p>
      <w:pPr/>
      <w:r>
        <w:rPr>
          <w:lang w:val="hi_IN" w:bidi="hi_IN"/>
        </w:rPr>
      </w:r>
      <w:r>
        <w:rPr>
          <w:lang w:val="hi_IN" w:bidi="hi_IN"/>
        </w:rPr>
        <w:t>वह दासी आँगन में लोगों से कहती रहती है कि उसे लगता है कि पतरस यीशु के साथ था। पतरस फिर से इसका इन्कार कर देता है।</w:t>
      </w:r>
    </w:p>
    <w:p>
      <w:pPr/>
      <w:r>
        <w:rPr>
          <w:lang w:val="hi_IN" w:bidi="hi_IN"/>
        </w:rPr>
      </w:r>
      <w:r>
        <w:rPr>
          <w:lang w:val="hi_IN" w:bidi="hi_IN"/>
        </w:rPr>
        <w:t>थोड़ी देर बाद, शायद लगभग एक घंटे बाद, कुछ अन्य लोग पतरस से कहते हैं, "तू भी यीशु के साथ के लोगों में से एक होगा, क्योंकि तू गलील से है।" पतरस कसम खाता है, या बहुत मजबूती से वादा करता है, "यदि मैं झूठ बोलूँ तो परमेश्वर मुझे दण्ड दे। मैं इस मनुष्य को नहीं जानता जिसके बारे में तुम बात कर रहे हो!"</w:t>
      </w:r>
    </w:p>
    <w:p>
      <w:pPr/>
      <w:r>
        <w:rPr>
          <w:lang w:val="hi_IN" w:bidi="hi_IN"/>
        </w:rPr>
      </w:r>
      <w:r>
        <w:rPr>
          <w:lang w:val="hi_IN" w:bidi="hi_IN"/>
        </w:rPr>
        <w:t>तुरन्त ही, मुर्गा दूसरी बार बाँग देता है। पतरस मुर्गे की आवाज सुनता है। तुरन्त ही, पतरस को यीशु की बातें याद आती हैं। यीशु पतरस के साथ वहाँ नहीं है, परन्तु उसे वह याद आता है जो यीशु ने उस रात कुछ घंटे पहले उससे कहा था: "मुर्गे के दो बार बाँग देने से पहले तू तीन बार इन्कार करेगा कि तू मुझे जानता है।" पतरस जोर-जोर से रोने, या आँसू बहाने लगता है। उसने जो किया था उसके दुःख से वह अभिभूत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14:66–72 का ऑडियो संस्करण समझने में सबसे आसान वाले अनुवाद में सुनें।</w:t>
      </w:r>
    </w:p>
    <w:p>
      <w:pPr/>
      <w:r>
        <w:rPr>
          <w:lang w:val="hi_IN" w:bidi="hi_IN"/>
        </w:rPr>
      </w:r>
      <w:r>
        <w:rPr>
          <w:lang w:val="hi_IN" w:bidi="hi_IN"/>
        </w:rPr>
        <w:t>इस चरण में, समूह इस भाग का नाटक करेगा।</w:t>
      </w:r>
    </w:p>
    <w:p>
      <w:pPr/>
      <w:r>
        <w:rPr>
          <w:lang w:val="hi_IN" w:bidi="hi_IN"/>
        </w:rPr>
      </w:r>
      <w:r>
        <w:rPr>
          <w:lang w:val="hi_IN" w:bidi="hi_IN"/>
        </w:rPr>
        <w:t>इस भाग में तीन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दासी</w:t>
      </w:r>
    </w:p>
    <w:p>
      <w:pPr>
        <w:pStyle w:val="ListBullet"/>
        <w:spacing w:line="240" w:lineRule="auto"/>
        <w:ind w:left="720"/>
      </w:pPr>
      <w:r>
        <w:rPr>
          <w:lang w:val="hi_IN" w:bidi="hi_IN"/>
        </w:rPr>
      </w:r>
      <w:r>
        <w:rPr>
          <w:lang w:val="hi_IN" w:bidi="hi_IN"/>
        </w:rPr>
        <w:t>आँगन में बाकी लोग, जिनमें महायाजक के सेवक भी शामिल हैं</w:t>
      </w:r>
    </w:p>
    <w:p>
      <w:pPr>
        <w:pStyle w:val="ListBullet"/>
        <w:spacing w:line="240" w:lineRule="auto"/>
        <w:ind w:left="720"/>
      </w:pPr>
      <w:r>
        <w:rPr>
          <w:lang w:val="hi_IN" w:bidi="hi_IN"/>
        </w:rPr>
      </w:r>
      <w:r>
        <w:rPr>
          <w:lang w:val="hi_IN" w:bidi="hi_IN"/>
        </w:rPr>
        <w:t>दो मुर्गे</w:t>
      </w:r>
    </w:p>
    <w:p>
      <w:pPr/>
      <w:r>
        <w:rPr>
          <w:lang w:val="hi_IN" w:bidi="hi_IN"/>
        </w:rPr>
      </w:r>
      <w:r>
        <w:rPr>
          <w:lang w:val="hi_IN" w:bidi="hi_IN"/>
        </w:rPr>
        <w:t>समूह में, इस भाग का अभिनय दो बार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को कुछ जगहों पर रोककर उस पात्र की भूमिका निभाने वाले व्यक्ति से पूछें, "आप क्या महसूस कर रहे हैं या क्या सोच रहे हैं?" जो व्यक्ति उस पात्र का अभिनय कर रहा है, उसे वह उत्तर देना चाहिए कि यदि वह उस पात्र की जगह होता, तो वह क्या महसूस करता या क्या सोचता। फिर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क्योंकि यह कहानी, महासभा के सामने यीशु के मुकदमे की कहानी के साथ ही घटित होती है, इसलिये एक ही समय पर, लेकिन कमरे के अलग-अलग हिस्सों में दोनों कहानियों का चुपचाप अभिनय करने पर भी विचार करें। लोगों का एक समूह महासभा के सामने यीशु के मुकदमे का अभिनय कर सकता है, जबकि दूसरा समूह आँगन में पतरस के इन्कार का अभिनय कर सकता है।</w:t>
      </w:r>
    </w:p>
    <w:p>
      <w:pPr/>
      <w:r>
        <w:rPr>
          <w:lang w:val="hi_IN" w:bidi="hi_IN"/>
        </w:rPr>
      </w:r>
      <w:r>
        <w:rPr>
          <w:lang w:val="hi_IN" w:bidi="hi_IN"/>
        </w:rPr>
        <w:t>पतरस उस कमरे के नीचे के आँगन में है जहाँ यीशु महासभा के साथ है। पतरस महायाजक के सेवकों के साथ आग के पास खड़ा है क्योंकि यह एक ठंडी रात है। एक दासी आग के पास आती है। वह पतरस को देखती है। फिर वह पतरस को बड़े ध्यान से देखती है और कहती है, "तू भी नासरत के यीशु के साथ के लोगों में से एक था।"</w:t>
      </w:r>
    </w:p>
    <w:p>
      <w:pPr/>
      <w:r>
        <w:rPr>
          <w:lang w:val="hi_IN" w:bidi="hi_IN"/>
        </w:rPr>
      </w:r>
      <w:r>
        <w:rPr>
          <w:lang w:val="hi_IN" w:bidi="hi_IN"/>
        </w:rPr>
        <w:t>पतरस कहता है, "मैं न तो जानता हूँ और न ही समझ पा रहा हूँ कि तू किस बारे में बात कर रही है।" फिर पतरस आँगन के प्रवेशद्वार की ओर जाता है, जहाँ से आँगन बाहर की ओर या सड़क की ओर खुलता है। एक मुर्गा बाँग देता है।</w:t>
      </w:r>
    </w:p>
    <w:p>
      <w:pPr/>
      <w:r>
        <w:rPr>
          <w:lang w:val="hi_IN" w:bidi="hi_IN"/>
        </w:rPr>
      </w:r>
      <w:r>
        <w:rPr>
          <w:lang w:val="hi_IN" w:bidi="hi_IN"/>
        </w:rPr>
        <w:t>नाटक को रोकें। पतरस की भूमिका निभाने वाले व्यक्ति से पूछें, "आप क्या महसूस कर रहे हैं या क्या सोच रहे हैं?" शायद आप ऐसी बातें सुनें, "मेरी मिली-जुली भावनाएँ है - मुझे डर लग रहा है, लेकिन मैं यीशु के करीब रहना चाहता हूँ," "मैं घबरा रहा हूँ क्योंकि किसी ने मुझे पहचान लिया है।" दासी की भूमिका निभाने वाले व्यक्ति से पूछें, "आप क्या महसूस कर रहे हैं या क्या सोच रहे हैं?" शायद आप ऐसी बातें सुनें, "मैं बस जिज्ञासू हूँ क्योंकि वह जाना-पहचाना सा नज़र आ रहा है - वह इतना डरा हुआ क्यों है?" नाटक को जारी रखें।</w:t>
      </w:r>
    </w:p>
    <w:p>
      <w:pPr/>
      <w:r>
        <w:rPr>
          <w:lang w:val="hi_IN" w:bidi="hi_IN"/>
        </w:rPr>
      </w:r>
      <w:r>
        <w:rPr>
          <w:lang w:val="hi_IN" w:bidi="hi_IN"/>
        </w:rPr>
        <w:t>वह दासी आँगन में लोगों से कहती रहती है कि उसे लगता है कि पतरस यीशु के साथ था। पतरस फिर से इसका इन्कार कर देता है।</w:t>
      </w:r>
    </w:p>
    <w:p>
      <w:pPr/>
      <w:r>
        <w:rPr>
          <w:lang w:val="hi_IN" w:bidi="hi_IN"/>
        </w:rPr>
      </w:r>
      <w:r>
        <w:rPr>
          <w:lang w:val="hi_IN" w:bidi="hi_IN"/>
        </w:rPr>
        <w:t>थोड़ी देर बाद, शायद लगभग एक घंटे बाद, कुछ अन्य लोग पतरस से कहते हैं, "तू भी यीशु के साथ के लोगों में से एक होगा, क्योंकि तू गलील से है।" पतरस को कसम खानी है, या बहुत मजबूती से वादा करना है, "यदि मैं झूठ बोलूँ तो परमेश्वर मुझे दण्ड दे। मैं इस मनुष्य को नहीं जानता जिसके बारे में तुम बात कर रहे हो!"</w:t>
      </w:r>
    </w:p>
    <w:p>
      <w:pPr/>
      <w:r>
        <w:rPr>
          <w:lang w:val="hi_IN" w:bidi="hi_IN"/>
        </w:rPr>
      </w:r>
      <w:r>
        <w:rPr>
          <w:lang w:val="hi_IN" w:bidi="hi_IN"/>
        </w:rPr>
        <w:t>नाटक को रोकें। पतरस की भूमिका निभाने वाले व्यक्ति से पूछें, "आप क्या महसूस कर रहे हैं या क्या सोच रहे हैं?" शायद आप ऐसी बातें सुनें, "अब मैं वास्तव में घबरा गया हूँ। मुझे समझ में नहीं आ रहा कि मैं क्या कर रहा हूँ, मैं बहुत डर गया हूँ।" भीड़ के लोगों की भूमिका निभाने वाले लोगों से पूछें, "आप क्या महसूस कर रहे हैं या क्या सोच रहे हैं?" शायद आप ऐसी बातें सुनें, "वह सचमुच डरा हुआ है - वह क्यों डरा हुआ है?" या "वह दोषी होना चाहिए!" नाटक को जारी रखें।</w:t>
      </w:r>
    </w:p>
    <w:p>
      <w:pPr/>
      <w:r>
        <w:rPr>
          <w:lang w:val="hi_IN" w:bidi="hi_IN"/>
        </w:rPr>
      </w:r>
      <w:r>
        <w:rPr>
          <w:lang w:val="hi_IN" w:bidi="hi_IN"/>
        </w:rPr>
        <w:t>तुरन्त ही, मुर्गा दूसरी बार बाँग देता है। पतरस मुर्गे की आवाज सुनता है। तुरन्त ही, पतरस को यीशु की बातें याद आती हैं। "मुर्गे के दो बार बाँग देने से पहले तू तीन बार इन्कार करेगा कि तू मुझे जानता है।" पतरस को आँसू बहाना शुरू कर देना है, जिसका अर्थ है जोर-जोर से रोना। उसने जो किया था उसके दुःख से वह अभिभूत है।</w:t>
      </w:r>
    </w:p>
    <w:p>
      <w:pPr/>
      <w:r>
        <w:rPr>
          <w:lang w:val="hi_IN" w:bidi="hi_IN"/>
        </w:rPr>
      </w:r>
      <w:r>
        <w:rPr>
          <w:lang w:val="hi_IN" w:bidi="hi_IN"/>
        </w:rPr>
        <w:t>नाटक को रोकें। पतरस की भूमिका निभाने वाले व्यक्ति से पूछें, "आप क्या महसूस कर रहे हैं या क्या सोच रहे हैं?" शायद आप ऐसी बातें सुनें, "मैंने जो किया उस पर मैं बहुत शर्मिंदा हूँ," "मैं वास्तव में दुःखी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14:66–72 का ऑडियो संस्करण समझने में सबसे आसान वाले अनुवाद में सुनें।</w:t>
      </w:r>
    </w:p>
    <w:p>
      <w:pPr/>
      <w:r>
        <w:rPr>
          <w:lang w:val="hi_IN" w:bidi="hi_IN"/>
        </w:rPr>
      </w:r>
      <w:r>
        <w:rPr>
          <w:lang w:val="hi_IN" w:bidi="hi_IN"/>
        </w:rPr>
        <w:t>इस चरण में, समूह इस भाग के प्रमुख वाक्यों और शब्दों पर चर्चा करेगा।</w:t>
      </w:r>
    </w:p>
    <w:p>
      <w:pPr/>
      <w:r>
        <w:rPr>
          <w:lang w:val="hi_IN" w:bidi="hi_IN"/>
        </w:rPr>
      </w:r>
      <w:r>
        <w:rPr>
          <w:lang w:val="hi_IN" w:bidi="hi_IN"/>
        </w:rPr>
        <w:t xml:space="preserve">पतरस महायाजक के आँगन में है। </w:t>
      </w:r>
      <w:r>
        <w:rPr>
          <w:b/>
          <w:lang w:val="hi_IN" w:bidi="hi_IN"/>
        </w:rPr>
        <w:t>आँगन</w:t>
      </w:r>
      <w:r>
        <w:rPr>
          <w:lang w:val="hi_IN" w:bidi="hi_IN"/>
        </w:rPr>
        <w:t xml:space="preserve"> एक ऐसा क्षेत्र है जो सभी तरफ से इमारतों से घिरा हुआ, परन्तु ऊपर से आसमान की ओर खुला होता था। एक बड़े घर में खुली जगह के चारों ओर कई कमरे बने हो सकते हैं। आँगन के लिए उसी शब्द या वाक्यांश का इस्तेमाल करें जैसा आपने पिछले भागों में किया है।</w:t>
      </w:r>
    </w:p>
    <w:p>
      <w:pPr/>
      <w:r>
        <w:rPr>
          <w:lang w:val="hi_IN" w:bidi="hi_IN"/>
        </w:rPr>
      </w:r>
      <w:r>
        <w:rPr>
          <w:lang w:val="hi_IN" w:bidi="hi_IN"/>
        </w:rPr>
        <w:t>यहाँ रुकें और समूह में चर्चा करें: आपकी संस्कृति में, आपके घर कैसे बनाए जाते हैं? क्या आपके घरों में और उसके आसपास खुली जगह होती है? आप अपनी भाषा में इस स्थान का वर्णन कैसे करेंगे? इस ऑडियो को यहाँ रोकें।</w:t>
      </w:r>
    </w:p>
    <w:p>
      <w:pPr/>
      <w:r>
        <w:rPr>
          <w:lang w:val="hi_IN" w:bidi="hi_IN"/>
        </w:rPr>
      </w:r>
      <w:r>
        <w:rPr>
          <w:lang w:val="hi_IN" w:bidi="hi_IN"/>
        </w:rPr>
        <w:t xml:space="preserve">एक दासी आग के पास आई। </w:t>
      </w:r>
      <w:r>
        <w:rPr>
          <w:b/>
          <w:lang w:val="hi_IN" w:bidi="hi_IN"/>
        </w:rPr>
        <w:t>दासी</w:t>
      </w:r>
      <w:r>
        <w:rPr>
          <w:lang w:val="hi_IN" w:bidi="hi_IN"/>
        </w:rPr>
        <w:t xml:space="preserve"> एक महिला दास होती है जो शायद घर में काम करती है। हम नहीं जानते कि उसकी उम्र क्या थी। महायाजक के पास शायद कई महिलाएँ थीं जो उसके घर में सफाई करने, खाना पकाने, और घर की देखभाल करने में मदद करती थीं।</w:t>
      </w:r>
    </w:p>
    <w:p>
      <w:pPr/>
      <w:r>
        <w:rPr>
          <w:lang w:val="hi_IN" w:bidi="hi_IN"/>
        </w:rPr>
      </w:r>
      <w:r>
        <w:rPr>
          <w:lang w:val="hi_IN" w:bidi="hi_IN"/>
        </w:rPr>
        <w:t xml:space="preserve">यहाँ रुकें और समूह में चर्चा करें कि आप </w:t>
      </w:r>
      <w:r>
        <w:rPr>
          <w:b/>
          <w:lang w:val="hi_IN" w:bidi="hi_IN"/>
        </w:rPr>
        <w:t>दासी</w:t>
      </w:r>
      <w:r>
        <w:rPr>
          <w:lang w:val="hi_IN" w:bidi="hi_IN"/>
        </w:rPr>
        <w:t xml:space="preserve"> के लिए कौन सा शब्द या वाक्यांश इस्तेमाल करेंगे: क्या आपके पास उन महिलाओं के लिये कोई शब्द है जो किसी घर में खाना पकाने, सफाई करने और घर के काम-काज में सेवक के रूप में काम करती हैं? इस ऑडियो को यहाँ रोकें।</w:t>
      </w:r>
    </w:p>
    <w:p>
      <w:pPr/>
      <w:r>
        <w:rPr>
          <w:lang w:val="hi_IN" w:bidi="hi_IN"/>
        </w:rPr>
      </w:r>
      <w:r>
        <w:rPr>
          <w:lang w:val="hi_IN" w:bidi="hi_IN"/>
        </w:rPr>
        <w:t xml:space="preserve">उस दासी ने यीशु को "नासरी" कहा। </w:t>
      </w:r>
      <w:r>
        <w:rPr>
          <w:b/>
          <w:lang w:val="hi_IN" w:bidi="hi_IN"/>
        </w:rPr>
        <w:t>नासरी</w:t>
      </w:r>
      <w:r>
        <w:rPr>
          <w:lang w:val="hi_IN" w:bidi="hi_IN"/>
        </w:rPr>
        <w:t xml:space="preserve"> का अर्थ है गलील के नासरत नगर का रहने वाले कोई व्यक्ति। लोग अक्सर नासरत के लोगों का आदर नहीं करते थे, इसलिये उसने जब उसने यीशु को नासरी कहा, या यह कहा, "यीशु, जो नासरत का मनुष्य है" तो उसने अनादर दिखाया। </w:t>
      </w:r>
      <w:hyperlink r:id="rId54">
        <w:r>
          <w:rPr>
            <w:lang w:val="hi_IN" w:bidi="hi_IN"/>
          </w:rPr>
          <w:rPr>
            <w:color w:val="0000EE"/>
            <w:u w:val="single"/>
          </w:rPr>
          <w:t>नासरत</w:t>
        </w:r>
      </w:hyperlink>
      <w:r>
        <w:rPr>
          <w:lang w:val="hi_IN" w:bidi="hi_IN"/>
        </w:rPr>
        <w:t xml:space="preserve"> के बारे में अधिक जानकारी के लिए, मुख्य शब्दावली को देखें।</w:t>
      </w:r>
    </w:p>
    <w:p>
      <w:pPr/>
      <w:r>
        <w:rPr>
          <w:lang w:val="hi_IN" w:bidi="hi_IN"/>
        </w:rPr>
      </w:r>
      <w:r>
        <w:rPr>
          <w:lang w:val="hi_IN" w:bidi="hi_IN"/>
        </w:rPr>
        <w:t xml:space="preserve">पतरस ने </w:t>
      </w:r>
      <w:r>
        <w:rPr>
          <w:b/>
          <w:lang w:val="hi_IN" w:bidi="hi_IN"/>
        </w:rPr>
        <w:t>इन्कार कर दिया</w:t>
      </w:r>
      <w:r>
        <w:rPr>
          <w:lang w:val="hi_IN" w:bidi="hi_IN"/>
        </w:rPr>
        <w:t xml:space="preserve"> कि वह यीशु को जानता था, जिसका अर्थ है कि पतरस ने कहा कि वह यीशु को नहीं जानता। किसी बात का </w:t>
      </w:r>
      <w:r>
        <w:rPr>
          <w:b/>
          <w:lang w:val="hi_IN" w:bidi="hi_IN"/>
        </w:rPr>
        <w:t>इन्कार</w:t>
      </w:r>
      <w:r>
        <w:rPr>
          <w:lang w:val="hi_IN" w:bidi="hi_IN"/>
        </w:rPr>
        <w:t xml:space="preserve"> करने का अर्थ यह कहना है कि कोई व्यक्ति जो कुछ कह रहा है वह सत्य नहीं है। इन्कार करने या इन्कार किया के लिए उसी शब्द या वाक्यांश का इस्तेमाल करें जैसा आपने पिछले भागों में इस्तेमाल किया है।</w:t>
      </w:r>
    </w:p>
    <w:p>
      <w:pPr/>
      <w:r>
        <w:rPr>
          <w:lang w:val="hi_IN" w:bidi="hi_IN"/>
        </w:rPr>
      </w:r>
      <w:r>
        <w:rPr>
          <w:lang w:val="hi_IN" w:bidi="hi_IN"/>
        </w:rPr>
        <w:t xml:space="preserve">पतरस </w:t>
      </w:r>
      <w:r>
        <w:rPr>
          <w:b/>
          <w:lang w:val="hi_IN" w:bidi="hi_IN"/>
        </w:rPr>
        <w:t>आँगन के बाहरी प्रवेशद्वार</w:t>
      </w:r>
      <w:r>
        <w:rPr>
          <w:lang w:val="hi_IN" w:bidi="hi_IN"/>
        </w:rPr>
        <w:t xml:space="preserve"> की ओर, या आँगन में </w:t>
      </w:r>
      <w:r>
        <w:rPr>
          <w:b/>
          <w:lang w:val="hi_IN" w:bidi="hi_IN"/>
        </w:rPr>
        <w:t>प्रवेश करने के रास्ते</w:t>
      </w:r>
      <w:r>
        <w:rPr>
          <w:lang w:val="hi_IN" w:bidi="hi_IN"/>
        </w:rPr>
        <w:t xml:space="preserve"> की ओर गया। यह सड़क या बाहर से घर के आँगन में आने का प्रवेशद्वार है। यह घर में आने का प्रवेशद्वार नहीं है।</w:t>
      </w:r>
    </w:p>
    <w:p>
      <w:pPr/>
      <w:r>
        <w:rPr>
          <w:lang w:val="hi_IN" w:bidi="hi_IN"/>
        </w:rPr>
      </w:r>
      <w:r>
        <w:rPr>
          <w:lang w:val="hi_IN" w:bidi="hi_IN"/>
        </w:rPr>
        <w:t xml:space="preserve">उसी समय, जब पतरस आँगन के बाहरी प्रवेशद्वार की ओर गया, तो एक मुर्गे ने बाँग दी। </w:t>
      </w:r>
      <w:r>
        <w:rPr>
          <w:b/>
          <w:lang w:val="hi_IN" w:bidi="hi_IN"/>
        </w:rPr>
        <w:t>मुर्गा</w:t>
      </w:r>
      <w:r>
        <w:rPr>
          <w:lang w:val="hi_IN" w:bidi="hi_IN"/>
        </w:rPr>
        <w:t xml:space="preserve"> एक नर पक्षी है जो भोर से पहले तेज आवाज निकालता है। यरूशलेम में इस समय पर, मुर्गे सामान्य रूप से आधी रात से लेकर सुबह 3 बजे के बीच लगभग तीन बार बाँग देते थे। मुर्गे के लिए उसी शब्द या वाक्यांश का इस्तेमाल करें जैसा आपने पिछले भागों में इस्तेमाल किया है।</w:t>
      </w:r>
    </w:p>
    <w:p>
      <w:pPr/>
      <w:r>
        <w:rPr>
          <w:lang w:val="hi_IN" w:bidi="hi_IN"/>
        </w:rPr>
      </w:r>
      <w:r>
        <w:rPr>
          <w:lang w:val="hi_IN" w:bidi="hi_IN"/>
        </w:rPr>
        <w:t>यहाँ रुकें और अपने अनुवाद करने वाले दल को मुर्गे की एक तस्वीर दिखाएँ। इस ऑडियो को यहाँ रोकें।</w:t>
      </w:r>
    </w:p>
    <w:p>
      <w:pPr/>
      <w:r>
        <w:rPr>
          <w:lang w:val="hi_IN" w:bidi="hi_IN"/>
        </w:rPr>
      </w:r>
      <w:r>
        <w:rPr>
          <w:lang w:val="hi_IN" w:bidi="hi_IN"/>
        </w:rPr>
        <w:t xml:space="preserve">बाकी लोगों में से कुछ ने पतरस से कहा, "तू अवश्य ही यीशु का साथी होगा, क्योंकि तू एक गलीली है।" </w:t>
      </w:r>
      <w:r>
        <w:rPr>
          <w:b/>
          <w:lang w:val="hi_IN" w:bidi="hi_IN"/>
        </w:rPr>
        <w:t>गलीली</w:t>
      </w:r>
      <w:r>
        <w:rPr>
          <w:lang w:val="hi_IN" w:bidi="hi_IN"/>
        </w:rPr>
        <w:t xml:space="preserve"> गलील प्रांत या क्षेत्र में रहने वाले किसी व्यक्ति को संदर्भित करता है। गलील के नगरों में से एक नासरत है। गलील के लिए वही शब्द या वाक्यांश इस्तेमाल करें जैसा आपने पिछले भागों में इस्तेमाल किया है। </w:t>
      </w:r>
      <w:hyperlink r:id="rId36">
        <w:r>
          <w:rPr>
            <w:lang w:val="hi_IN" w:bidi="hi_IN"/>
          </w:rPr>
          <w:rPr>
            <w:color w:val="0000EE"/>
            <w:u w:val="single"/>
          </w:rPr>
          <w:t>गलील</w:t>
        </w:r>
      </w:hyperlink>
      <w:r>
        <w:rPr>
          <w:lang w:val="hi_IN" w:bidi="hi_IN"/>
        </w:rPr>
        <w:t xml:space="preserve"> के बारे में अधिक जानकारी के लिए मुख्य शब्दावली को देखें।</w:t>
      </w:r>
    </w:p>
    <w:p>
      <w:pPr/>
      <w:r>
        <w:rPr>
          <w:lang w:val="hi_IN" w:bidi="hi_IN"/>
        </w:rPr>
      </w:r>
      <w:r>
        <w:rPr>
          <w:lang w:val="hi_IN" w:bidi="hi_IN"/>
        </w:rPr>
        <w:t>यहाँ रुकें और फिर से इस्राएल का नक्शा दिखाएँ जिसमें यरूशलेम और नासरत समेत गलील का क्षेत्र शामिल है। इस ऑडियो को यहाँ रोकें।</w:t>
      </w:r>
    </w:p>
    <w:p>
      <w:pPr/>
      <w:r>
        <w:rPr>
          <w:lang w:val="hi_IN" w:bidi="hi_IN"/>
        </w:rPr>
      </w:r>
      <w:r>
        <w:rPr>
          <w:lang w:val="hi_IN" w:bidi="hi_IN"/>
        </w:rPr>
        <w:t xml:space="preserve">पतरस ने मजबूती से उत्तर दिया। पतरस </w:t>
      </w:r>
      <w:r>
        <w:rPr>
          <w:b/>
          <w:lang w:val="hi_IN" w:bidi="hi_IN"/>
        </w:rPr>
        <w:t>कसम खाता है</w:t>
      </w:r>
      <w:r>
        <w:rPr>
          <w:lang w:val="hi_IN" w:bidi="hi_IN"/>
        </w:rPr>
        <w:t xml:space="preserve">, जिसका अर्थ है कि उसने सत्यनिष्ठा से या गम्भीरता से वादा किया कि वह सच बोल रहा था। पतरस ने कहा, "मुझ पर श्राप पड़े," या उसने "कहा कि उस पर श्राप आ पड़े।" इसका अर्थ यह है कि यदि वह झूठ बोलता है तो उसने परमेश्वर से उसे दण्ड देने की विनती की। श्राप के लिए उसी शब्द या वाक्यांश का इस्तेमाल करें जैसा आपने पिछले भागों में इस्तेमाल किया है। </w:t>
      </w:r>
      <w:hyperlink r:id="rId375">
        <w:r>
          <w:rPr>
            <w:lang w:val="hi_IN" w:bidi="hi_IN"/>
          </w:rPr>
          <w:rPr>
            <w:color w:val="0000EE"/>
            <w:u w:val="single"/>
          </w:rPr>
          <w:t>श्राप</w:t>
        </w:r>
      </w:hyperlink>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 में इस भाग को अपनी भाषा में दोबारा बताएँ।</w:t>
      </w:r>
    </w:p>
    <w:p>
      <w:pPr/>
      <w:r>
        <w:rPr>
          <w:lang w:val="hi_IN" w:bidi="hi_IN"/>
        </w:rPr>
      </w:r>
      <w:r>
        <w:rPr>
          <w:lang w:val="hi_IN" w:bidi="hi_IN"/>
        </w:rPr>
        <w:t>सबसे पहले, पूरे समूह को इस भाग को अपनी भाषा में बताने का अभ्यास करना चाहिए। पिछले चरणों में आपने जिन बातों को शामिल करने का फैसला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 दूसरे में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मदद के लिए अलग-अलग वस्तुओं, हाव-भावों, या कथापट का इस्तेमाल कर सकता है। इस ऑडियो को यहाँ रोकें।</w:t>
      </w:r>
    </w:p>
    <w:p>
      <w:pPr/>
      <w:r>
        <w:rPr>
          <w:lang w:val="hi_IN" w:bidi="hi_IN"/>
        </w:rPr>
      </w:r>
      <w:r>
        <w:rPr>
          <w:lang w:val="hi_IN" w:bidi="hi_IN"/>
        </w:rPr>
        <w:t>उसके बाद, समूह यह फैसला कर सकता है कि इस भाग का किसका संस्करण आपको सबसे अधिक पसंद आया। आप यह फैसला कर सकते हैं कि आपको समूह के एक सदस्य के द्वारा एक दृश्य को बताने का तरीका पसंद आया, परन्तु आपको समूह के दूसरे सदस्य के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इस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14:66–72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13">
        <w:r>
          <w:rPr>
            <w:lang w:val="hi_IN" w:bidi="hi_IN"/>
          </w:rPr>
          <w:rPr>
            <w:color w:val="0000EE"/>
            <w:u w:val="single"/>
          </w:rPr>
          <w:t>सुने और मन में रखें</w:t>
        </w:r>
      </w:hyperlink>
      <w:r>
        <w:rPr>
          <w:lang w:val="hi_IN" w:bidi="hi_IN"/>
        </w:rPr>
        <w:t xml:space="preserve"> (563 KB)</w:t>
      </w:r>
      <w:r>
        <w:rPr>
          <w:lang w:val="hi_IN" w:bidi="hi_IN"/>
        </w:rPr>
      </w:r>
    </w:p>
    <w:p>
      <w:pPr>
        <w:pStyle w:val="ListBullet"/>
        <w:spacing w:line="240" w:lineRule="auto"/>
        <w:ind w:left="720"/>
      </w:pPr>
      <w:r>
        <w:rPr>
          <w:lang w:val="hi_IN" w:bidi="hi_IN"/>
        </w:rPr>
      </w:r>
      <w:hyperlink r:id="rId514">
        <w:r>
          <w:rPr>
            <w:lang w:val="hi_IN" w:bidi="hi_IN"/>
          </w:rPr>
          <w:rPr>
            <w:color w:val="0000EE"/>
            <w:u w:val="single"/>
          </w:rPr>
          <w:t>पाठ का परिचय</w:t>
        </w:r>
      </w:hyperlink>
      <w:r>
        <w:rPr>
          <w:lang w:val="hi_IN" w:bidi="hi_IN"/>
        </w:rPr>
        <w:t xml:space="preserve"> (4.8 MB)</w:t>
      </w:r>
      <w:r>
        <w:rPr>
          <w:lang w:val="hi_IN" w:bidi="hi_IN"/>
        </w:rPr>
      </w:r>
    </w:p>
    <w:p>
      <w:pPr>
        <w:pStyle w:val="ListBullet"/>
        <w:spacing w:line="240" w:lineRule="auto"/>
        <w:ind w:left="720"/>
      </w:pPr>
      <w:r>
        <w:rPr>
          <w:lang w:val="hi_IN" w:bidi="hi_IN"/>
        </w:rPr>
      </w:r>
      <w:hyperlink r:id="rId515">
        <w:r>
          <w:rPr>
            <w:lang w:val="hi_IN" w:bidi="hi_IN"/>
          </w:rPr>
          <w:rPr>
            <w:color w:val="0000EE"/>
            <w:u w:val="single"/>
          </w:rPr>
          <w:t>घटनाओं को समझाना</w:t>
        </w:r>
      </w:hyperlink>
      <w:r>
        <w:rPr>
          <w:lang w:val="hi_IN" w:bidi="hi_IN"/>
        </w:rPr>
        <w:t xml:space="preserve"> (2.8 MB)</w:t>
      </w:r>
      <w:r>
        <w:rPr>
          <w:lang w:val="hi_IN" w:bidi="hi_IN"/>
        </w:rPr>
      </w:r>
    </w:p>
    <w:p>
      <w:pPr>
        <w:pStyle w:val="ListBullet"/>
        <w:spacing w:line="240" w:lineRule="auto"/>
        <w:ind w:left="720"/>
      </w:pPr>
      <w:r>
        <w:rPr>
          <w:lang w:val="hi_IN" w:bidi="hi_IN"/>
        </w:rPr>
      </w:r>
      <w:hyperlink r:id="rId516">
        <w:r>
          <w:rPr>
            <w:lang w:val="hi_IN" w:bidi="hi_IN"/>
          </w:rPr>
          <w:rPr>
            <w:color w:val="0000EE"/>
            <w:u w:val="single"/>
          </w:rPr>
          <w:t>पाठ को नाटकीय रूप देना</w:t>
        </w:r>
      </w:hyperlink>
      <w:r>
        <w:rPr>
          <w:lang w:val="hi_IN" w:bidi="hi_IN"/>
        </w:rPr>
        <w:t xml:space="preserve"> (3.4 MB)</w:t>
      </w:r>
      <w:r>
        <w:rPr>
          <w:lang w:val="hi_IN" w:bidi="hi_IN"/>
        </w:rPr>
      </w:r>
    </w:p>
    <w:p>
      <w:pPr>
        <w:pStyle w:val="ListBullet"/>
        <w:spacing w:line="240" w:lineRule="auto"/>
        <w:ind w:left="720"/>
      </w:pPr>
      <w:r>
        <w:rPr>
          <w:lang w:val="hi_IN" w:bidi="hi_IN"/>
        </w:rPr>
      </w:r>
      <w:hyperlink r:id="rId517">
        <w:r>
          <w:rPr>
            <w:lang w:val="hi_IN" w:bidi="hi_IN"/>
          </w:rPr>
          <w:rPr>
            <w:color w:val="0000EE"/>
            <w:u w:val="single"/>
          </w:rPr>
          <w:t>आवश्यक जानकारी</w:t>
        </w:r>
      </w:hyperlink>
      <w:r>
        <w:rPr>
          <w:lang w:val="hi_IN" w:bidi="hi_IN"/>
        </w:rPr>
        <w:t xml:space="preserve"> (3.0 MB)</w:t>
      </w:r>
      <w:r>
        <w:rPr>
          <w:lang w:val="hi_IN" w:bidi="hi_IN"/>
        </w:rPr>
      </w:r>
    </w:p>
    <w:p>
      <w:pPr>
        <w:pStyle w:val="ListBullet"/>
        <w:spacing w:line="240" w:lineRule="auto"/>
        <w:ind w:left="720"/>
      </w:pPr>
      <w:r>
        <w:rPr>
          <w:lang w:val="hi_IN" w:bidi="hi_IN"/>
        </w:rPr>
      </w:r>
      <w:hyperlink r:id="rId518">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15:1–15</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15:1–15 को सुनें और अपने मनों में रखें।</w:t>
      </w:r>
    </w:p>
    <w:p>
      <w:pPr/>
      <w:r>
        <w:rPr>
          <w:lang w:val="hi_IN" w:bidi="hi_IN"/>
        </w:rPr>
      </w:r>
      <w:r>
        <w:rPr>
          <w:lang w:val="hi_IN" w:bidi="hi_IN"/>
        </w:rPr>
        <w:t>यदि संभव हो तो मरकुस 15:1–15 का ऑडियो संस्करण तीन बार, तीन अलग-अलग अनुवादों में सुनें। उसके बाद समूह में, निम्नलिखित प्रश्नों पर चर्चा करें:</w:t>
      </w:r>
    </w:p>
    <w:p>
      <w:pPr>
        <w:pStyle w:val="ListNumber"/>
        <w:numPr>
          <w:ilvl w:val="0"/>
          <w:numId w:val="78"/>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15:1–15 का ऑडियो संस्करण समझने में सबसे आसान वाले अनुवाद में सुनें।</w:t>
      </w:r>
    </w:p>
    <w:p>
      <w:pPr/>
      <w:r>
        <w:rPr>
          <w:lang w:val="hi_IN" w:bidi="hi_IN"/>
        </w:rPr>
      </w:r>
      <w:r>
        <w:rPr>
          <w:lang w:val="hi_IN" w:bidi="hi_IN"/>
        </w:rPr>
        <w:t>इस कहानी में मरकुस अपने दर्शकों, सताए जा रहे मसीहियों को दिखाता है कि उन्हें अपनी परीक्षाओं में कैसे व्यवहार करना चाहिए। वह हमें दिखाता है कि यीशु ने सम्मानपूर्वक व्यवहार किया था। मरकुस हमें यह भी दिखाता है कि यीशु को मसीहा या यहूदियों के राजा के रूप में मार डाला गया था। मसीहा का शीर्षक यह दर्शाता है कि मसीहा एक राजा है, लेकिन यीशु का राज्य राजनीतिक राज्य से अलग था। यह कहानी अगली सुबह, सूर्योदय से पहले, महासभा या यहूदी उच्च सभा में यीशु के मुकदमे के बाद शुरू होती है। महासभा के सभी लोग इकट्ठे हुए हैं ताकि एक योजना बना सकें कि यीशु के साथ आगे क्या करना है।</w:t>
      </w:r>
    </w:p>
    <w:p>
      <w:pPr/>
      <w:r>
        <w:rPr>
          <w:lang w:val="hi_IN" w:bidi="hi_IN"/>
        </w:rPr>
      </w:r>
      <w:r>
        <w:rPr>
          <w:lang w:val="hi_IN" w:bidi="hi_IN"/>
        </w:rPr>
        <w:t>यहूदी उच्च सभा या महासभा ने यीशु को मौत की सजा सुनाई क्योंकि उन्होंने कहा कि यीशु ने स्वयं के मसीहा होने का दावा करके निन्दा की थी। निन्दा का अर्थ है परमेश्वर का अपमान करना। महासभा को यह तय करना था कि आगे क्या किया जाए, क्योंकि यहूदी अधिकारियों को यीशु को मौत की सजा देने की, यानी उसे किसी अपराध के लिए मार डालने की अनुमति नहीं थी। केवल रोमी अधिकारी ही किसी को मौत की सजा दे सकते थे। उस समय इस्राएल, जो यहूदी मातृभूमि थी, रोम के साम्राज्य या राज्य द्वारा शासित थी। रोमी सम्राट या राजा अपने साम्राज्य के भीतर भूमि के छोटे क्षेत्रों पर शासन करने के लिए राज्यपालों की नियुक्ति करते थे। पिलातुस उस क्षेत्र पर शासन करता था जहाँ यहूदी रहते थे। एक यहूदी शासक ने भी पिलातुस की सहायता की, लेकिन रोमी प्रतिनिधि के रूप में केवल पिलातुस को ही यीशु को मौत की सजा देने का अधिकार था।</w:t>
      </w:r>
    </w:p>
    <w:p>
      <w:pPr/>
      <w:r>
        <w:rPr>
          <w:lang w:val="hi_IN" w:bidi="hi_IN"/>
        </w:rPr>
      </w:r>
      <w:r>
        <w:rPr>
          <w:lang w:val="hi_IN" w:bidi="hi_IN"/>
        </w:rPr>
        <w:t>महासभा के पहरेदारों ने यीशु के हाथ बाँधकर उसे राज्यपाल के महल ले गए, जो शायद यरूशलेम के दूसरी ओर था। रोमी राज्यपाल, पिलातुस, फसह के उत्सव के लिए यरूशलेम में था। वह यरूशलेम में राज्यपाल के महल में रुका था। आधिकारिक रोमी न्यायालय भोर में शुरू होती थी, इसलिए महासभा को यीशु को जितना जल्दी हो सके पिलातुस के पास ले जाने की आवश्यकता थी।</w:t>
      </w:r>
    </w:p>
    <w:p>
      <w:pPr/>
      <w:r>
        <w:rPr>
          <w:lang w:val="hi_IN" w:bidi="hi_IN"/>
        </w:rPr>
      </w:r>
      <w:r>
        <w:rPr>
          <w:lang w:val="hi_IN" w:bidi="hi_IN"/>
        </w:rPr>
        <w:t>महासभा ने यीशु को पिलातुस को सौंप दिया, ताकि पिलातुस यीशु का न्याय कर सके और उसे मौत की सजा दे सके। रोमी सरकार यहूदी धर्म में निन्दा के लिए यीशु को मौत की सजा नहीं देती। तो महासभा ने रोम के राज्यपाल को बताया कि यीशु एक बलवा करने वाला था, ऐसा व्यक्ति जो रोमी सरकार को उखाड़ फेंकना और स्वयं राजा बनना चाहता था।</w:t>
      </w:r>
    </w:p>
    <w:p>
      <w:pPr/>
      <w:r>
        <w:rPr>
          <w:lang w:val="hi_IN" w:bidi="hi_IN"/>
        </w:rPr>
      </w:r>
      <w:r>
        <w:rPr>
          <w:lang w:val="hi_IN" w:bidi="hi_IN"/>
        </w:rPr>
        <w:t>यहाँ रुकें और समूह में इन प्रश्नों पर चर्चा करें: आपकी न्याय प्रणाली कैसे काम करती है? आपकी संस्कृति में लोगों को मौत की सजा देने का अधिकार किसको है? आपकी संस्कृति में किस तरह के अपराध को बहुत बुरा माना जाता है। बताएँ कि जब आपकी संस्कृति में अपराध के लिए किसी का न्याय किया जा रहा हो तो आमतौर पर क्या होता है। इस ऑडियो को यहाँ रोकें।</w:t>
      </w:r>
    </w:p>
    <w:p>
      <w:pPr/>
      <w:r>
        <w:rPr>
          <w:lang w:val="hi_IN" w:bidi="hi_IN"/>
        </w:rPr>
      </w:r>
      <w:r>
        <w:rPr>
          <w:lang w:val="hi_IN" w:bidi="hi_IN"/>
        </w:rPr>
        <w:t>रोमी कानून की एक न्यायालय में, जो लोग किसी पर अपराध का आरोप लगाते हैं, वे अपना आरोप रोमी न्यायाधीश के पास लाते हैं, और रोमी न्यायाधीश अपनी इच्छानुसार आरोपी व्यक्ति से कोई भी प्रश्न पूछ सकता है। महासभा ने शायद पिलातुस से कहा था कि यीशु रोमी सरकार को उखाड़ फेंकना चाहता है और राजा बनना चाहता है। तो पिलातुस ने यीशु से यह प्रश्न पूछा कि "क्या तू यहूदियों का राजा है?" एक अर्थ में, महासभा सही थी, यीशु राजा था, लेकिन वह कोई बलवा करने वाला नहीं था जो रोमी सरकार को उखाड़ फेंकना चाहता था।</w:t>
      </w:r>
    </w:p>
    <w:p>
      <w:pPr/>
      <w:r>
        <w:rPr>
          <w:lang w:val="hi_IN" w:bidi="hi_IN"/>
        </w:rPr>
      </w:r>
      <w:r>
        <w:rPr>
          <w:lang w:val="hi_IN" w:bidi="hi_IN"/>
        </w:rPr>
        <w:t>यहूदी लोग ऐसे लोगों का एक समूह था जो उनके पूर्वज अब्राहम के वंशज थे। इनमें से ज्यादातर इस्राएल नाम के एक क्षेत्र में रहते थे जो आज के इस्राएल देश के क्षेत्र के समान है। क्योंकि रोमी सरकार इस्राएल सहित दुनिया के ज्यादातर राज्यों पर शासन करती थी इसलिए रोम के राजा की जगह अपने आप को राजा कहना सही बात नहीं थी। हालांकि यहूदी लोग एक मसीहा का इंतजार कर रहे थे जिससे उन्हें उम्मीद थी कि वह एक राजा बनेगा जो उन्हें विदेशी सरकारों के अत्याचार से बचाएगा। मसीहा के लिए परमेश्वर की योजना यह थी कि वह परमेश्वर के लोगों के मनों पर राज करे और उन्हें परमेश्वर का अनुसरण करने के लिए प्रेरित करे। यीशु कहता है कि वह एक राजा है - वह मसीहा है - लेकिन वह उस प्रकार का राजा नहीं है जिसके बारे में पिलातुस पूछ रहा है।</w:t>
      </w:r>
    </w:p>
    <w:p>
      <w:pPr/>
      <w:r>
        <w:rPr>
          <w:lang w:val="hi_IN" w:bidi="hi_IN"/>
        </w:rPr>
      </w:r>
      <w:r>
        <w:rPr>
          <w:lang w:val="hi_IN" w:bidi="hi_IN"/>
        </w:rPr>
        <w:t>यीशु जानता था कि पिलातुस यह नहीं समझ रहा था कि यीशु किस प्रकार का राजा है। यीशु ने उत्तर दिया, "तू कह चुका है," जिसका अर्थ है कि वह कह रहा है कि वह राजा है, लेकिन शायद यह पिलातुस की अपेक्षा से अलग है। प्रधान याजकों ने यीशु पर और भी कई अपराधों का आरोप लगाया और पिलातुस ने यीशु को अपना बचाव करने के लिए कहा। यीशु कुछ ऐसा नहीं बोला, जो कि रोमी अदालत के लिए असामान्य था। पिलातुस को बड़ी हैरानी हुई। पीलातुस को नहीं लगता था कि यीशु दोषी है। पर क्योंकि यीशु ने अपना बचाव नहीं किया, इसलिए पिलातुस के लिए यह कहना बहुत मुश्किल हो गया कि यीशु निर्दोष है।</w:t>
      </w:r>
    </w:p>
    <w:p>
      <w:pPr/>
      <w:r>
        <w:rPr>
          <w:lang w:val="hi_IN" w:bidi="hi_IN"/>
        </w:rPr>
      </w:r>
      <w:r>
        <w:rPr>
          <w:lang w:val="hi_IN" w:bidi="hi_IN"/>
        </w:rPr>
        <w:t>यहाँ रुकें और समूह में इन प्रश्नों पर चर्चा करें: जब कोई व्यक्ति निर्दोष होता है तो वह कैसा व्यवहार करता है? जब कोई दोषी होता है तो वह कैसा व्यवहार करता है। यीशु चुप था लेकिन हम जानते हैं कि वह निर्दोष था। आपकी संस्कृति में, क्या लोग विश्वास करेंगे कि यीशु निर्दोष था या दोषी था, क्योंकि वह चुप था? इस ऑडियो को यहाँ रोकें।</w:t>
      </w:r>
    </w:p>
    <w:p>
      <w:pPr/>
      <w:r>
        <w:rPr>
          <w:lang w:val="hi_IN" w:bidi="hi_IN"/>
        </w:rPr>
      </w:r>
      <w:r>
        <w:rPr>
          <w:lang w:val="hi_IN" w:bidi="hi_IN"/>
        </w:rPr>
        <w:t>रोमी राज्यपाल को यहूदी लोगों को एक उपहार के रूप में फसह के सप्ताह के दौरान एक कैदी को रिहा करने का अधिकार था। कैदी को रिहा कर दिया जाता और उसके बाद उसे उसके अपराधों के लिए कोई और सजा नहीं मिलती थी। लोगों की भीड़ ने पिलातुस से उनके लिए एक कैदी को रिहा करने के लिए कहा। क्योंकि पिलातुस का मानना था कि यीशु निर्दोष था, इसलिए उसने भीड़ से पूछा कि क्या वे चाहते हैं कि वह यीशु को रिहा कर दे। उसने यीशु को यहूदियों का राजा कहा, शायद यह सोचकर कि इससे भीड़ यीशु को रिहा करवाना चाहेगी। पिलातुस यहूदी अगुवों को पसंद नहीं करता था। वह जानता था कि यहूदी अगुवों ने यीशु को केवल इसलिए गिरफ्तार किया था क्योंकि वे यीशु से नफरत करते थे, अन्य सभी उसे पसंद करते थे, न कि इसलिए कि वह वास्तव में एक बलवा करने वाला था। पिलातुस महासभा की मांगों के आगे झुकना नहीं चाहता था।</w:t>
      </w:r>
    </w:p>
    <w:p>
      <w:pPr/>
      <w:r>
        <w:rPr>
          <w:lang w:val="hi_IN" w:bidi="hi_IN"/>
        </w:rPr>
      </w:r>
      <w:r>
        <w:rPr>
          <w:lang w:val="hi_IN" w:bidi="hi_IN"/>
        </w:rPr>
        <w:t>हालाँकि, प्रधान याजकों ने शायद भीड़ से कहा था कि वे पिलातुस से बरअब्बा नामक एक कैदी को जो सरकार को उखाड़ फेंकना चाहता था, उसे रिहा करने की मांग करें। सरकार को उखाड़ फेंकने के एक प्रयास के दौरान बरअब्बा ने किसी को मार डाला था। प्रधान याजकों ने शायद भीड़ को यह बताया था कि उन्होंने अपने न्यायालय में यीशु को निन्दा के लिए मौत की सजा दी है। भीड़ लगातार यह मांग करती रही कि यीशु को क्रूस पर चढ़ाया जाए। पिलातुस ने भीड़ से पूछा कि यीशु ने क्या गलत किया था। भीड़ ने कोई उत्तर नहीं दिया, परन्तु लगातार कहती रही, “उसे क्रूस पर चढ़ाओ!” रिहा करने की स्थिति बनाने के बजाय जिसमें वह यीशु को रिहा कर सकता था, पिलातुस ने ऐसी स्थिति बना दी थी जहाँ यीशु को प्राण-दण्ड न देना खतरनाक हो सकता था। पिलातुस के पास बरअब्बा को भीड़ के लिए रिहा करने के अलावा कोई चारा नहीं था। पिलातुस ने सैनिकों को यीशु को कोड़े मारने का आदेश दिया। शायद सैनिक यीशु को राज्यपाल के महल के अंदर ले गए ताकि उसे लोगों की नजरों से दूर आंगन में कोड़े मारे जा सकें। रोमी सैनिक लोगों को नंगा करके, उन्हें एक खम्भे से बांधकर, चमड़े से बने कोड़े से कई बार मारते थे। वे कोड़े को और अधिक हानिकारक बनाने के लिए चमड़े पर हड्डी, कांच, या सीसे के टुकड़े बाँधते थे। कई लोग कोड़ों से मर जाते थे। जब सैनिकों ने यीशु को कोड़े मारे तब पिलातुस ने सैनिकों को यीशु को क्रूस पर चढ़ाने का आदेश दिया। रोमी लोग एक क्रूस के आकार में बने लकड़ी के दो टुकड़ों पर हाथों और पैरों को कीलों से ठोंककर लोगों को क्रूस पर चढ़ाते थे। वे क्रूस को सीधा खड़ा करते और व्यक्ति को धीमी और दर्दनाक मौत मरने देते थे।</w:t>
      </w:r>
    </w:p>
    <w:p>
      <w:pPr/>
      <w:r>
        <w:rPr>
          <w:lang w:val="hi_IN" w:bidi="hi_IN"/>
        </w:rPr>
      </w:r>
      <w:r>
        <w:rPr>
          <w:lang w:val="hi_IN" w:bidi="hi_IN"/>
        </w:rPr>
        <w:t>यहाँ रुकें और सीसा, कांच और हड्डियों से बने कोड़े की तस्वीर देखें।</w:t>
      </w:r>
    </w:p>
    <w:p>
      <w:pPr/>
      <w:r>
        <w:rPr>
          <w:lang w:val="hi_IN" w:bidi="hi_IN"/>
        </w:rPr>
      </w:r>
      <w:r>
        <w:rPr>
          <w:lang w:val="hi_IN" w:bidi="hi_IN"/>
        </w:rPr>
        <w:t>समूह में इस प्रश्न पर चर्चा करें: क्या आपकी संस्कृति में मौत की सजा देने के तरीके हैं? वे इस विधि से किस तरह समान या अलग होते हैं? इस ऑडियो को यहाँ रोकें।</w:t>
      </w:r>
    </w:p>
    <w:p>
      <w:pPr/>
      <w:r>
        <w:rPr>
          <w:lang w:val="hi_IN" w:bidi="hi_IN"/>
        </w:rPr>
      </w:r>
      <w:r>
        <w:rPr>
          <w:lang w:val="hi_IN" w:bidi="hi_IN"/>
        </w:rPr>
        <w:t>इस तरह से पिलातुस ने इस भविष्यवाणी को पूरा किया कि यीशु को मसीहा या राजा के रूप में मौत की सजा दी जाए। रोमी सरकार ने सोचा कि यीशु को इसलिए मौत की सजा दी गई, क्योंकि वह राजा होने और रोमी सरकार को उखाड़ फेंकने का दावा करता था। हालाँकि, यीशु खुद को परमेश्वर के राज्य का राजा होने का दावा कर रहा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15:1–15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महासभा के लोग सूर्योदय से पहले, योजना बनाने के लिए भोर को एक साथ मिलते हैं।</w:t>
      </w:r>
    </w:p>
    <w:p>
      <w:pPr/>
      <w:r>
        <w:rPr>
          <w:lang w:val="hi_IN" w:bidi="hi_IN"/>
        </w:rPr>
      </w:r>
      <w:r>
        <w:rPr>
          <w:b/>
          <w:lang w:val="hi_IN" w:bidi="hi_IN"/>
        </w:rPr>
        <w:t>दूसरे दृश्य में:</w:t>
      </w:r>
      <w:r>
        <w:rPr>
          <w:lang w:val="hi_IN" w:bidi="hi_IN"/>
        </w:rPr>
        <w:t xml:space="preserve"> सूर्योदय से शुरू होता है। महासभा यीशु को राज्यपाल पिलातुस के पास ले जाती है और यीशु पर रोम की सरकार को उखाड़ फेंकने की कोशिश करने का आरोप लगाती है। पिलातुस यीशु से पूछता है कि क्या वह यहूदियों का राजा है।</w:t>
      </w:r>
    </w:p>
    <w:p>
      <w:pPr/>
      <w:r>
        <w:rPr>
          <w:lang w:val="hi_IN" w:bidi="hi_IN"/>
        </w:rPr>
      </w:r>
      <w:r>
        <w:rPr>
          <w:b/>
          <w:lang w:val="hi_IN" w:bidi="hi_IN"/>
        </w:rPr>
        <w:t>तीसरे दृश्य में:</w:t>
      </w:r>
      <w:r>
        <w:rPr>
          <w:lang w:val="hi_IN" w:bidi="hi_IN"/>
        </w:rPr>
        <w:t xml:space="preserve"> मरकुस हमें पृष्ठभूमि की जानकारी देता है। वह कहता है कि राज्यपाल आमतौर पर फसह के पर्व के दौरान एक कैदी को रिहा करता है। मरकुस बरअब्बा का वर्णन करता है, जो जेल में एक बलवा करने वाला था।</w:t>
      </w:r>
    </w:p>
    <w:p>
      <w:pPr/>
      <w:r>
        <w:rPr>
          <w:lang w:val="hi_IN" w:bidi="hi_IN"/>
        </w:rPr>
      </w:r>
      <w:r>
        <w:rPr>
          <w:b/>
          <w:lang w:val="hi_IN" w:bidi="hi_IN"/>
        </w:rPr>
        <w:t>चौथे दृश्य में:</w:t>
      </w:r>
      <w:r>
        <w:rPr>
          <w:lang w:val="hi_IN" w:bidi="hi_IN"/>
        </w:rPr>
        <w:t xml:space="preserve"> फसह के उत्सव में उपस्थित लोगों की भीड़ पिलातुस से एक कैदी को रिहा करने की मांग करती है। पिलातुस पूछता है कि क्या वह यहूदियों के राजा यीशु को रिहा कर सकता है, क्योंकि वह यह विश्वास नहीं करता कि यीशु दोषी है। भीड़ बरअब्बा को रिहा करने की मांग करती है और पिलातुस से यीशु को क्रूस पर चढ़ाने के लिए कहती है।</w:t>
      </w:r>
    </w:p>
    <w:p>
      <w:pPr/>
      <w:r>
        <w:rPr>
          <w:lang w:val="hi_IN" w:bidi="hi_IN"/>
        </w:rPr>
      </w:r>
      <w:r>
        <w:rPr>
          <w:b/>
          <w:lang w:val="hi_IN" w:bidi="hi_IN"/>
        </w:rPr>
        <w:t>पाँचवें दृश्य में:</w:t>
      </w:r>
      <w:r>
        <w:rPr>
          <w:lang w:val="hi_IN" w:bidi="hi_IN"/>
        </w:rPr>
        <w:t xml:space="preserve"> पिलातुस यीशु को कोड़े मारने के लिए सैनिकों को सौंप देता है। तब पिलातुस सैनिकों को यीशु को क्रूस पर चढ़ाने के लिए कहता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महासभा जिसमें धार्मिक व्यवस्था के शिक्षक, प्रधान याजक और पुरनिए शामिल हैं।</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फसह के उत्सव में लोगों की भीड़</w:t>
      </w:r>
    </w:p>
    <w:p>
      <w:pPr>
        <w:pStyle w:val="ListBullet"/>
        <w:spacing w:line="240" w:lineRule="auto"/>
        <w:ind w:left="720"/>
      </w:pPr>
      <w:r>
        <w:rPr>
          <w:lang w:val="hi_IN" w:bidi="hi_IN"/>
        </w:rPr>
      </w:r>
      <w:r>
        <w:rPr>
          <w:lang w:val="hi_IN" w:bidi="hi_IN"/>
        </w:rPr>
        <w:t>बरअब्बा, एक यहूदी बलवा करने वाला था जो रोमी सरकार को उखाड़ फेंकना चाहता था।</w:t>
      </w:r>
    </w:p>
    <w:p>
      <w:pPr/>
      <w:r>
        <w:rPr>
          <w:lang w:val="hi_IN" w:bidi="hi_IN"/>
        </w:rPr>
      </w:r>
      <w:r>
        <w:rPr>
          <w:lang w:val="hi_IN" w:bidi="hi_IN"/>
        </w:rPr>
        <w:t>समूह में, भाग की पृष्ठभूमि के इन हिस्सों पर ध्यान दीजिए: यह याद रखना महत्वपूर्ण है कि यह कहानी सूर्योदय के समय शुरू होती है, जब सूरज उग रहा होता है। प्रधान याजक, पुरनिये और धार्मिक व्यवस्था के शिक्षक यीशु को राज्यपाल के पास ले जाने की योजना बनाते हैं। वे यीशु के हाथ बाँधकर उसे राज्यपाल के महल में ले जाते हैं, जहाँ पिलातुस ठहरा हुआ था। पाठ में सिर्फ इतना कहा गया है कि धार्मिक नेता यीशु को पिलातुस के पास ले जाते हैं, लेकिन आपके दर्शक यह नहीं जानते होंगे कि पिलातुस कौन है। कुछ बाइबल अनुवादों में पिलातुस को "रोमी राज्यपाल" के रूप में वर्णित किया गया है।</w:t>
      </w:r>
    </w:p>
    <w:p>
      <w:pPr/>
      <w:r>
        <w:rPr>
          <w:lang w:val="hi_IN" w:bidi="hi_IN"/>
        </w:rPr>
      </w:r>
      <w:r>
        <w:rPr>
          <w:lang w:val="hi_IN" w:bidi="hi_IN"/>
        </w:rPr>
        <w:t>यहाँ रुकें और समूह में इस प्रश्न पर चर्चा करें: आप अपनी सच्ची कहानियों में नए पात्रों को कैसे परिचित कराते हैं? इस ऑडियो को यहाँ रोकें।</w:t>
      </w:r>
    </w:p>
    <w:p>
      <w:pPr/>
      <w:r>
        <w:rPr>
          <w:lang w:val="hi_IN" w:bidi="hi_IN"/>
        </w:rPr>
      </w:r>
      <w:r>
        <w:rPr>
          <w:lang w:val="hi_IN" w:bidi="hi_IN"/>
        </w:rPr>
        <w:t>रोम के अन्य मुकदमों की तरह ही पिलातुस मुकदमा शुरू करता है। पिलातुस ने यीशु से पूछा, "क्या तू यहूदियों का राजा है?" यीशु कहता है, "तू कहता है कि मैं हूँ।" इसका मतलब यह हो सकता है कि यीशु कह रहा है, "हाँ मैं हूँ!" या यीशु कोमल तरीके से यह बताना चाहता है कि वह कौन है। प्रधान याजक यीशु पर कई बातों का आरोप लगाते हैं। हम नहीं जानते कि उन्होंने उस पर कौन-कौन से विशेष आरोप लगाए। पिलातुस ने यीशु से पूछा, "क्या तू उत्तर नहीं देगा? "वे तुझ पर बहुत सी बातों का आरोप लगा रहे हैं।" पिलातुस उम्मीद करता है कि यीशु उत्तर देगा। यीशु उत्तर नहीं देता और पिलातुस को बड़ा आश्चर्य होता है। पिलातुस को यह समझ में नहीं आता कि यीशु उत्तर क्यों नहीं देता, क्योंकि अधिकतर आरोपी लोग न्यायालय को यह विश्वास दिलाना चाहते हैं कि वे निर्दोष हैं।</w:t>
      </w:r>
    </w:p>
    <w:p>
      <w:pPr/>
      <w:r>
        <w:rPr>
          <w:lang w:val="hi_IN" w:bidi="hi_IN"/>
        </w:rPr>
      </w:r>
      <w:r>
        <w:rPr>
          <w:lang w:val="hi_IN" w:bidi="hi_IN"/>
        </w:rPr>
        <w:t>मरकुस कुछ पृष्ठभूमि की जानकारी देने के लिए कथानक को रोक देता है। मरकुस कहता है कि एक ऐसी प्रथा है कि फसह के उत्सव के समय राज्यपाल लोगों के लिए एक कैदी को रिहा कर देते थे। उसके बाद मरकुस हमें बताता है कि एक कैदी बरअब्बा था। बरअब्बा एक रोमी जेल में कैदी था क्योंकि वह एक बलवा करने वाला या विद्रोही था। बरअब्बा उन लोगों के एक समूह का सदस्य था, जिन्होंने रोमी सरकार को उखाड़ फेंकने का प्रयास किया था। सरकार को उखाड़ फेंकने के एक प्रयास के दौरान, बरअब्बा ने किसी को मार डाला था।</w:t>
      </w:r>
    </w:p>
    <w:p>
      <w:pPr/>
      <w:r>
        <w:rPr>
          <w:lang w:val="hi_IN" w:bidi="hi_IN"/>
        </w:rPr>
      </w:r>
      <w:r>
        <w:rPr>
          <w:lang w:val="hi_IN" w:bidi="hi_IN"/>
        </w:rPr>
        <w:t>यहाँ रुकें और समूह में इस प्रश्न पर चर्चा करें: आप किसी कहानी की पृष्ठभूमि की जानकारी कैसे बताते हैं? आपके दर्शक कैसे जानते हैं कि यह जानकारी कहानी की घटना का हिस्सा नहीं है? इस ऑडियो को यहाँ रोकें।</w:t>
      </w:r>
    </w:p>
    <w:p>
      <w:pPr/>
      <w:r>
        <w:rPr>
          <w:lang w:val="hi_IN" w:bidi="hi_IN"/>
        </w:rPr>
      </w:r>
      <w:r>
        <w:rPr>
          <w:lang w:val="hi_IN" w:bidi="hi_IN"/>
        </w:rPr>
        <w:t>अब मरकुस वापस कहानी पर आता है। लोगों की भीड़ ने पिलातुस से एक कैदी को रिहा करने की मांग की।</w:t>
      </w:r>
    </w:p>
    <w:p>
      <w:pPr/>
      <w:r>
        <w:rPr>
          <w:lang w:val="hi_IN" w:bidi="hi_IN"/>
        </w:rPr>
      </w:r>
      <w:r>
        <w:rPr>
          <w:lang w:val="hi_IN" w:bidi="hi_IN"/>
        </w:rPr>
        <w:t>पिलातुस इसमें मौका देखता है। पिलातुस मानता है कि यीशु निर्दोष है। पिलातुस का मानना है कि प्रधान याजक यीशु को उसके पास इसलिए लाए थे क्योंकि वे यीशु से नफरत करते थे। पिलातुस ने लोगों से पूछा, "क्या तुम चाहते हो कि मैं तुम्हारे लिये यहूदियों के राजा को रिहा कर दूँ?" प्रधान याजकों ने लोगों से कहा कि वे पिलातुस से कहें कि वह बरअब्बा को रिहा कर दे।</w:t>
      </w:r>
    </w:p>
    <w:p>
      <w:pPr/>
      <w:r>
        <w:rPr>
          <w:lang w:val="hi_IN" w:bidi="hi_IN"/>
        </w:rPr>
      </w:r>
      <w:r>
        <w:rPr>
          <w:lang w:val="hi_IN" w:bidi="hi_IN"/>
        </w:rPr>
        <w:t>पिलातुस ने लोगों से पूछा, "जिसे तुम यहूदियों का राजा कहते हो, उसके साथ मैं क्या करूँ?" लोग चिल्लाते हैं, "उसे क्रूस पर चढ़ाओ!" जिसका अर्थ है यीशु को क्रूस पर कीलें ठोंककर मार डालना। भीड़ बेकाबू होती जा रही है। पिलातुस भीड़ को संतुष्ट करना और उन्हें खुश करना चाहता है ताकि वे खतरनाक न बन जाएँ। पिलातुस भीड़ के लिए बरअब्बा को रिहा कर देता है।</w:t>
      </w:r>
    </w:p>
    <w:p>
      <w:pPr/>
      <w:r>
        <w:rPr>
          <w:lang w:val="hi_IN" w:bidi="hi_IN"/>
        </w:rPr>
      </w:r>
      <w:r>
        <w:rPr>
          <w:lang w:val="hi_IN" w:bidi="hi_IN"/>
        </w:rPr>
        <w:t>इस समय, पिलातुस सैनिकों से यीशु को कोड़े मारने के लिए कहता है। शायद सैनिक यीशु को कोड़े मारने के लिए जनता से दूर महल में ही ले जाते हैं। हमें ठीक से नहीं पता कि सैनिकों ने यीशु को कहाँ ले जाकर कोड़े मारे। शायद सैनिकों द्वारा यीशु को कोड़े मारने के बाद पिलातुस उन्हें यीशु को क्रूस पर चढ़ाने के लिए कहता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15:1–15 का ऑडियो संस्करण समझने में सबसे आसान वाले अनुवाद में सुनें।</w:t>
      </w:r>
    </w:p>
    <w:p>
      <w:pPr/>
      <w:r>
        <w:rPr>
          <w:lang w:val="hi_IN" w:bidi="hi_IN"/>
        </w:rPr>
      </w:r>
      <w:r>
        <w:rPr>
          <w:lang w:val="hi_IN" w:bidi="hi_IN"/>
        </w:rPr>
        <w:t>इस चरण में, समूह इस भाग का नाटकीयकरण करेगा।</w:t>
      </w:r>
    </w:p>
    <w:p>
      <w:pPr/>
      <w:r>
        <w:rPr>
          <w:lang w:val="hi_IN" w:bidi="hi_IN"/>
        </w:rPr>
      </w:r>
      <w:r>
        <w:rPr>
          <w:lang w:val="hi_IN" w:bidi="hi_IN"/>
        </w:rPr>
        <w:t>इस भाग में पाँच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महासभा जिसमें धार्मिक व्यवस्था के शिक्षक, प्रधान याजक और पुरनिए शामिल हैं।</w:t>
      </w:r>
    </w:p>
    <w:p>
      <w:pPr>
        <w:pStyle w:val="ListBullet"/>
        <w:spacing w:line="240" w:lineRule="auto"/>
        <w:ind w:left="720"/>
      </w:pPr>
      <w:r>
        <w:rPr>
          <w:lang w:val="hi_IN" w:bidi="hi_IN"/>
        </w:rPr>
      </w:r>
      <w:r>
        <w:rPr>
          <w:lang w:val="hi_IN" w:bidi="hi_IN"/>
        </w:rPr>
        <w:t>पिलातुस, रोमी राज्यपाल</w:t>
      </w:r>
    </w:p>
    <w:p>
      <w:pPr>
        <w:pStyle w:val="ListBullet"/>
        <w:spacing w:line="240" w:lineRule="auto"/>
        <w:ind w:left="720"/>
      </w:pPr>
      <w:r>
        <w:rPr>
          <w:lang w:val="hi_IN" w:bidi="hi_IN"/>
        </w:rPr>
      </w:r>
      <w:r>
        <w:rPr>
          <w:lang w:val="hi_IN" w:bidi="hi_IN"/>
        </w:rPr>
        <w:t>रोमी सैनिक</w:t>
      </w:r>
    </w:p>
    <w:p>
      <w:pPr>
        <w:pStyle w:val="ListBullet"/>
        <w:spacing w:line="240" w:lineRule="auto"/>
        <w:ind w:left="720"/>
      </w:pPr>
      <w:r>
        <w:rPr>
          <w:lang w:val="hi_IN" w:bidi="hi_IN"/>
        </w:rPr>
      </w:r>
      <w:r>
        <w:rPr>
          <w:lang w:val="hi_IN" w:bidi="hi_IN"/>
        </w:rPr>
        <w:t>फसह के उत्सव में लोगों की भीड़</w:t>
      </w:r>
    </w:p>
    <w:p>
      <w:pPr>
        <w:pStyle w:val="ListBullet"/>
        <w:spacing w:line="240" w:lineRule="auto"/>
        <w:ind w:left="720"/>
      </w:pPr>
      <w:r>
        <w:rPr>
          <w:lang w:val="hi_IN" w:bidi="hi_IN"/>
        </w:rPr>
      </w:r>
      <w:r>
        <w:rPr>
          <w:lang w:val="hi_IN" w:bidi="hi_IN"/>
        </w:rPr>
        <w:t>बरअब्बा, एक यहूदी बलवा करने वाला था जो रोमी सरकार को उखाड़ फेंकना चाहता था।</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सुनिश्चित करें कि आप भाग के कठिन या महत्वपूर्ण भागों का अभिनय करना छोड़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अभिनय के कुछ हिस्सों पर, अभिनय को रोकें और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भाग का दूसरी बार अभिनय करें।</w:t>
      </w:r>
    </w:p>
    <w:p>
      <w:pPr/>
      <w:r>
        <w:rPr>
          <w:lang w:val="hi_IN" w:bidi="hi_IN"/>
        </w:rPr>
      </w:r>
      <w:r>
        <w:rPr>
          <w:lang w:val="hi_IN" w:bidi="hi_IN"/>
        </w:rPr>
        <w:t>निम्नलिखित अभिनय और संभावित प्रतिक्रियाओं का एक उदाहरण है।</w:t>
      </w:r>
    </w:p>
    <w:p>
      <w:pPr/>
      <w:r>
        <w:rPr>
          <w:lang w:val="hi_IN" w:bidi="hi_IN"/>
        </w:rPr>
      </w:r>
      <w:r>
        <w:rPr>
          <w:lang w:val="hi_IN" w:bidi="hi_IN"/>
        </w:rPr>
        <w:t>सुबह जल्दी सूर्योदय हो रहा है। प्रधान याजक, पुरनिये और धार्मिक व्यवस्था के शिक्षक यीशु को राज्यपाल के पास ले जाने की योजना बनाते हैं। वे यीशु के हाथ बाँधकर उसे राज्यपाल के महल में ले जाते हैं, जहाँ पिलातुस ठहरा हुआ था।</w:t>
      </w:r>
    </w:p>
    <w:p>
      <w:pPr/>
      <w:r>
        <w:rPr>
          <w:lang w:val="hi_IN" w:bidi="hi_IN"/>
        </w:rPr>
      </w:r>
      <w:r>
        <w:rPr>
          <w:lang w:val="hi_IN" w:bidi="hi_IN"/>
        </w:rPr>
        <w:t>धार्मिक अगुवे यीशु को पिलातुस के सामने लाते हैं। पिलातुस नियमानुसार यीशु का मुकदमा शुरू करता है। पिलातुस ने यीशु से पूछा, "क्या तू यहूदियों का राजा है?" यीशु कहता है, "तू कहता है कि मैं हूँ।"</w:t>
      </w:r>
    </w:p>
    <w:p>
      <w:pPr/>
      <w:r>
        <w:rPr>
          <w:lang w:val="hi_IN" w:bidi="hi_IN"/>
        </w:rPr>
      </w:r>
      <w:r>
        <w:rPr>
          <w:lang w:val="hi_IN" w:bidi="hi_IN"/>
        </w:rPr>
        <w:t>अभिनय को रोकें। यीशु का किरदार निभाने वाले व्यक्ति से पूछें, "आप क्या महसूस कर रहे हैं या क्या सोच रहे हैं?" आप ऐसी बातें सुन सकते हैं जैसे "दृढ़निश्चय," "शान्त," "दुखी।" पिलातुस का किरदार निभाने वाले व्यक्ति से पूछें, "आप क्या महसूस कर रहे हैं या क्या सोच रहे हैं?" आप शायद ऐसी बातें सुन सकते हैं जैसे "इस मनुष्य के बारे में उत्सुक हूँ," "उलझन में हूँ कि धार्मिक अगुवे इस मनुष्य को क्यों लाए हैं।" अभिनय जारी रखें।</w:t>
      </w:r>
    </w:p>
    <w:p>
      <w:pPr/>
      <w:r>
        <w:rPr>
          <w:lang w:val="hi_IN" w:bidi="hi_IN"/>
        </w:rPr>
      </w:r>
      <w:r>
        <w:rPr>
          <w:lang w:val="hi_IN" w:bidi="hi_IN"/>
        </w:rPr>
        <w:t>प्रधान याजक यीशु पर कई बातों का आरोप लगाते हैं। हम नहीं जानते कि उन्होंने उस पर कौन-कौन से विशेष आरोप लगाए। पिलातुस ने यीशु से पूछा, "क्या तू उत्तर नहीं देगा? "वे तुझ पर बहुत सी बातों का आरोप लगा रहे हैं।" यीशु उत्तर नहीं देता और पिलातुस को बड़ा आश्चर्य होता है।</w:t>
      </w:r>
    </w:p>
    <w:p>
      <w:pPr/>
      <w:r>
        <w:rPr>
          <w:lang w:val="hi_IN" w:bidi="hi_IN"/>
        </w:rPr>
      </w:r>
      <w:r>
        <w:rPr>
          <w:lang w:val="hi_IN" w:bidi="hi_IN"/>
        </w:rPr>
        <w:t>अभिनय को रोकें। यीशु का किरदार निभाने वाले व्यक्ति से पूछें, "आप क्या महसूस कर रहे हैं या क्या सोच रहे हैं?" आप शायद ऐसी बातें सुन सकते हैं, जैसे "दृढ़निश्चय," "शांतिपूर्ण।" पिलातुस का किरदार निभाने वाले व्यक्ति से पूछें, "आप क्या महसूस कर रहे हैं या क्या सोच रहे हैं?" आप शायद ऐसी बातें सुन सकते हैं, जैसे "उलझन में हूँ," "प्रभावित हूँ कि यीशु इतना शान्त है।" अभिनय जारी रखें।</w:t>
      </w:r>
    </w:p>
    <w:p>
      <w:pPr/>
      <w:r>
        <w:rPr>
          <w:lang w:val="hi_IN" w:bidi="hi_IN"/>
        </w:rPr>
      </w:r>
      <w:r>
        <w:rPr>
          <w:lang w:val="hi_IN" w:bidi="hi_IN"/>
        </w:rPr>
        <w:t>एक प्रथा है कि फसह के उत्सव के समय राज्यपाल लोगों के लिए एक कैदी को रिहा कर देता है। लोगों की भीड़ ने पिलातुस से एक कैदी को रिहा करने की मांग की।</w:t>
      </w:r>
    </w:p>
    <w:p>
      <w:pPr/>
      <w:r>
        <w:rPr>
          <w:lang w:val="hi_IN" w:bidi="hi_IN"/>
        </w:rPr>
      </w:r>
      <w:r>
        <w:rPr>
          <w:lang w:val="hi_IN" w:bidi="hi_IN"/>
        </w:rPr>
        <w:t>पिलातुस का मानना है कि प्रधान याजक यीशु को उसके पास इसलिए लाए थे क्योंकि वे यीशु से नफरत करते थे। पिलातुस ने लोगों से पूछा, "क्या तुम चाहते हो कि मैं तुम्हारे लिये यहूदियों के राजा को रिहा कर दूँ?" बरअब्बा एक कैदी था क्योंकि वह एक बलवा करने वाला था जिसने सरकार को उखाड़ फेंकने की कोशिश में लोगों को मार डाला था। प्रधान याजकों ने लोगों से कहा कि वे पिलातुस से कहें कि वह बरअब्बा को रिहा कर दे। "हमें बरअब्बा दो!" लोग चिल्लाते हैं। पिलातुस ने लोगों से पूछा, "जिसे तुम यहूदियों का राजा कहते हो, उसके साथ मैं क्या करूँ?" लोग चिल्लाते हैं, "उसे क्रूस पर चढ़ाओ!" जिसका अर्थ है यीशु को क्रूस पर कीलें ठोंककर मार डालना। भीड़ बेकाबू होती जा रही है। पिलातुस भीड़ को संतुष्ट करना और उन्हें खुश करना चाहता है ताकि वे खतरनाक न बन जाएँ। पिलातुस भीड़ के लिए बरअब्बा को रिहा कर देता है।</w:t>
      </w:r>
    </w:p>
    <w:p>
      <w:pPr/>
      <w:r>
        <w:rPr>
          <w:lang w:val="hi_IN" w:bidi="hi_IN"/>
        </w:rPr>
      </w:r>
      <w:r>
        <w:rPr>
          <w:lang w:val="hi_IN" w:bidi="hi_IN"/>
        </w:rPr>
        <w:t>अभिनय को रोकें। धार्मिक व्यवस्था के शिक्षकों के किरदार निभाने वाले लोगों से पूछें, "आप क्या महसूस कर रहे हैं या क्या सोच रहे हैं?" आप ऐसी बातें सुन सकते हैं जैसे "संतुष्ट हूँ कि अंतत: हम यीशु को मौत की सजा दिलाने में सफल हो गए!" लोगों से पूछें, "आप क्या महसूस कर रहे हैं या क्या सोच रहे हैं?" आप ऐसी बातें सुन सकते हैं जैसे "हमें नहीं पता कि हम क्या कर रहे हैं, हम बस वही कर रहे हैं जो हमारे आसपास हर कोई कर रहा है।" पिलातुस का किरदार निभाने वाले व्यक्ति से पूछें, "आप क्या महसूस कर रहे हैं या क्या सोच रहे हैं?" आप ऐसी बातें सुन सकते हैं जैसे "निराशा।" यीशु का किरदार निभाने वाले व्यक्ति से पूछें, "आप क्या महसूस कर रहे हैं या क्या सोच रहे हैं?" आप ऐसी बातें सुन सकते हैं जैसे "उदास हूँ कि भीड़ अब मेरी बात नहीं सुनती," "अपने पिता परमेश्वर से बल के लिए विनती कर रहा हूँ।" अभिनय जारी रखें।</w:t>
      </w:r>
    </w:p>
    <w:p>
      <w:pPr/>
      <w:r>
        <w:rPr>
          <w:lang w:val="hi_IN" w:bidi="hi_IN"/>
        </w:rPr>
      </w:r>
      <w:r>
        <w:rPr>
          <w:lang w:val="hi_IN" w:bidi="hi_IN"/>
        </w:rPr>
        <w:t>इस समय, पिलातुस सैनिकों से यीशु को कोड़े मारने के लिए कहता है। शायद सैनिक यीशु को कोड़े मारने के लिए जनता से दूर महल में ही ले जाते हैं। हमें ठीक से नहीं पता कि सैनिकों ने यीशु को कहाँ ले जाकर कोड़े मारे। शायद सैनिकों द्वारा यीशु को कोड़े मारने के बाद पिलातुस उन्हें यीशु को क्रूस पर चढ़ाने के लिए कहता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15:1–15 का ऑडियो संस्करण समझने में सबसे आसान वाले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बहुत सुबह प्रधान </w:t>
      </w:r>
      <w:hyperlink r:id="rId79">
        <w:r>
          <w:rPr>
            <w:lang w:val="hi_IN" w:bidi="hi_IN"/>
          </w:rPr>
          <w:rPr>
            <w:color w:val="0000EE"/>
            <w:u w:val="single"/>
          </w:rPr>
          <w:t>याजक</w:t>
        </w:r>
      </w:hyperlink>
      <w:r>
        <w:rPr>
          <w:lang w:val="hi_IN" w:bidi="hi_IN"/>
        </w:rPr>
        <w:t xml:space="preserve">, </w:t>
      </w:r>
      <w:hyperlink r:id="rId306">
        <w:r>
          <w:rPr>
            <w:lang w:val="hi_IN" w:bidi="hi_IN"/>
          </w:rPr>
          <w:rPr>
            <w:color w:val="0000EE"/>
            <w:u w:val="single"/>
          </w:rPr>
          <w:t>पुरनिए</w:t>
        </w:r>
      </w:hyperlink>
      <w:r>
        <w:rPr>
          <w:lang w:val="hi_IN" w:bidi="hi_IN"/>
        </w:rPr>
        <w:t xml:space="preserve">, और </w:t>
      </w:r>
      <w:hyperlink r:id="rId51">
        <w:r>
          <w:rPr>
            <w:lang w:val="hi_IN" w:bidi="hi_IN"/>
          </w:rPr>
          <w:rPr>
            <w:color w:val="0000EE"/>
            <w:u w:val="single"/>
          </w:rPr>
          <w:t>धार्मिक व्यवस्था के शिक्षक</w:t>
        </w:r>
      </w:hyperlink>
      <w:r>
        <w:rPr>
          <w:lang w:val="hi_IN" w:bidi="hi_IN"/>
        </w:rPr>
        <w:t xml:space="preserve"> इस बात पर चर्चा करने के लिए मिले कि आगे क्या किया जाए। पुरुषों का यह समूह </w:t>
      </w:r>
      <w:hyperlink r:id="rId506">
        <w:r>
          <w:rPr>
            <w:lang w:val="hi_IN" w:bidi="hi_IN"/>
          </w:rPr>
          <w:rPr>
            <w:color w:val="0000EE"/>
            <w:u w:val="single"/>
          </w:rPr>
          <w:t>महासभा</w:t>
        </w:r>
      </w:hyperlink>
      <w:r>
        <w:rPr>
          <w:lang w:val="hi_IN" w:bidi="hi_IN"/>
        </w:rPr>
        <w:t>, यहूदी उच्च सभा, का निर्माण करता है। पुरुषों के इन समूहों के लिए उन्हीं शब्दों का इस्तेमाल करें जैसा कि आपने पिछले भागों में किया है, और यह याद रखें कि ये सभी शब्द मुख्य शब्दावली में हैं।</w:t>
      </w:r>
    </w:p>
    <w:p>
      <w:pPr/>
      <w:r>
        <w:rPr>
          <w:lang w:val="hi_IN" w:bidi="hi_IN"/>
        </w:rPr>
      </w:r>
      <w:r>
        <w:rPr>
          <w:lang w:val="hi_IN" w:bidi="hi_IN"/>
        </w:rPr>
        <w:t xml:space="preserve">महासभा के सदस्य यीशु को </w:t>
      </w:r>
      <w:r>
        <w:rPr>
          <w:b/>
          <w:lang w:val="hi_IN" w:bidi="hi_IN"/>
        </w:rPr>
        <w:t>रोमी राज्यपाल</w:t>
      </w:r>
      <w:r>
        <w:rPr>
          <w:lang w:val="hi_IN" w:bidi="hi_IN"/>
        </w:rPr>
        <w:t xml:space="preserve"> पिलातुस के पास ले जाते हैं। उस समय इस्राएल, जो यहूदी मातृभूमि थी, रोम के साम्राज्य या राज्य द्वारा शासित थी। रोमी सम्राट या राजा अपने साम्राज्य के भीतर भूमि के छोटे क्षेत्रों पर शासन करने के लिए राज्यपालों की नियुक्ति करते थे। पिलातुस उस क्षेत्र पर शासन करता था जहाँ यहूदी रहते थे।</w:t>
      </w:r>
    </w:p>
    <w:p>
      <w:pPr/>
      <w:r>
        <w:rPr>
          <w:lang w:val="hi_IN" w:bidi="hi_IN"/>
        </w:rPr>
      </w:r>
      <w:r>
        <w:rPr>
          <w:lang w:val="hi_IN" w:bidi="hi_IN"/>
        </w:rPr>
        <w:t xml:space="preserve">यहाँ रुकें और समूह में चर्चा करें कि आप </w:t>
      </w:r>
      <w:r>
        <w:rPr>
          <w:b/>
          <w:lang w:val="hi_IN" w:bidi="hi_IN"/>
        </w:rPr>
        <w:t>रोमी राज्यपाल</w:t>
      </w:r>
      <w:r>
        <w:rPr>
          <w:lang w:val="hi_IN" w:bidi="hi_IN"/>
        </w:rPr>
        <w:t xml:space="preserve"> के लिए किस शब्द या वाक्यांश का इस्तेमाल करेंगे। इस ऑडियो को यहाँ रोकें।</w:t>
      </w:r>
    </w:p>
    <w:p>
      <w:pPr/>
      <w:r>
        <w:rPr>
          <w:lang w:val="hi_IN" w:bidi="hi_IN"/>
        </w:rPr>
      </w:r>
      <w:r>
        <w:rPr>
          <w:lang w:val="hi_IN" w:bidi="hi_IN"/>
        </w:rPr>
        <w:t xml:space="preserve">मरकुस हमें बताता है कि फसह के भोज या पर्व पर यहूदी लोगों के लिए एक कैदी को रिहा करने की प्रथा थी। </w:t>
      </w:r>
      <w:r>
        <w:rPr>
          <w:b/>
          <w:lang w:val="hi_IN" w:bidi="hi_IN"/>
        </w:rPr>
        <w:t>फसह</w:t>
      </w:r>
      <w:r>
        <w:rPr>
          <w:lang w:val="hi_IN" w:bidi="hi_IN"/>
        </w:rPr>
        <w:t xml:space="preserve"> का उत्सव 7 या 8 दिन का उत्सव होता था। कुछ बाइबल उत्सव के विशेष नाम - फसह - का इस्तेमाल करती हैं और कुछ सिर्फ उत्सव या भोज कहती हैं। आप कोई भी शब्द इस्तेमाल कर सकते हैं लेकिन ऐसा शब्द चुनें जो आपके दर्शकों को कहानी स्पष्ट रूप से समझने में मदद करे। यदि आप फसह कहते हैं तो उसी शब्द का इस्तेमाल करें जिसका उपयोग आपने पिछले भागों में किया है, और यह याद रखें कि </w:t>
      </w:r>
      <w:hyperlink r:id="rId470">
        <w:r>
          <w:rPr>
            <w:lang w:val="hi_IN" w:bidi="hi_IN"/>
          </w:rPr>
          <w:rPr>
            <w:color w:val="0000EE"/>
            <w:u w:val="single"/>
          </w:rPr>
          <w:t>फसह</w:t>
        </w:r>
      </w:hyperlink>
      <w:r>
        <w:rPr>
          <w:lang w:val="hi_IN" w:bidi="hi_IN"/>
        </w:rPr>
        <w:t xml:space="preserve"> शब्द मुख्य शब्दावली में है।</w:t>
      </w:r>
    </w:p>
    <w:p>
      <w:pPr/>
      <w:r>
        <w:rPr>
          <w:lang w:val="hi_IN" w:bidi="hi_IN"/>
        </w:rPr>
      </w:r>
      <w:r>
        <w:rPr>
          <w:lang w:val="hi_IN" w:bidi="hi_IN"/>
        </w:rPr>
        <w:t xml:space="preserve">पिलातुस ने यीशु से पूछा, "क्या तू </w:t>
      </w:r>
      <w:r>
        <w:rPr>
          <w:b/>
          <w:lang w:val="hi_IN" w:bidi="hi_IN"/>
        </w:rPr>
        <w:t>यहूदियों का राजा है</w:t>
      </w:r>
      <w:r>
        <w:rPr>
          <w:lang w:val="hi_IN" w:bidi="hi_IN"/>
        </w:rPr>
        <w:t>?" यहूदी लोग ऐसे लोगों का एक समूह था जो अपने पूर्वज अब्राहम के वंशज थे। इनमें से ज्यादातर इस्राएल नाम के एक क्षेत्र में रहते थे जो वर्तमान इस्त्राएल देश के समान ही था। क्योंकि रोमी सरकार इस्राएल के साथ दुनिया के ज्यादातर राज्यों पर शासन करती थी, इसलिए रोमी राजा की जगह खुद को राजा कहना एक सही बात नही मानी जाती थी। हालांकि यहूदी लोग एक मसीहा का इंतजार कर रहे थे जिससे उन्हें उम्मीद थी कि वह एक राजा बनेगा जो उन्हें विदेशी सरकारों के अत्याचार से बचाएगा। मसीहा के लिए परमेश्वर की योजना यह थी कि वह परमेश्वर के लोगों के मनों पर राज करे और उन्हें परमेश्वर का अनुसरण करने के लिए प्रेरित करे। यीशु कहता है कि वह एक राजा है - वह मसीहा है - लेकिन वह उस प्रकार का राजा नहीं है जिसके बारे में पिलातुस पूछ रहा है।</w:t>
      </w:r>
    </w:p>
    <w:p>
      <w:pPr/>
      <w:r>
        <w:rPr>
          <w:lang w:val="hi_IN" w:bidi="hi_IN"/>
        </w:rPr>
      </w:r>
      <w:r>
        <w:rPr>
          <w:lang w:val="hi_IN" w:bidi="hi_IN"/>
        </w:rPr>
        <w:t xml:space="preserve">यहाँ रुकें और समूह में चर्चा करें कि आप </w:t>
      </w:r>
      <w:r>
        <w:rPr>
          <w:b/>
          <w:lang w:val="hi_IN" w:bidi="hi_IN"/>
        </w:rPr>
        <w:t>यहूदियों के राजा</w:t>
      </w:r>
      <w:r>
        <w:rPr>
          <w:lang w:val="hi_IN" w:bidi="hi_IN"/>
        </w:rPr>
        <w:t xml:space="preserve"> के लिए किस शब्द या वाक्यांश का इस्तेमाल करेंगे। इस ऑडियो को यहाँ रोकें।</w:t>
      </w:r>
    </w:p>
    <w:p>
      <w:pPr/>
      <w:r>
        <w:rPr>
          <w:lang w:val="hi_IN" w:bidi="hi_IN"/>
        </w:rPr>
      </w:r>
      <w:r>
        <w:rPr>
          <w:lang w:val="hi_IN" w:bidi="hi_IN"/>
        </w:rPr>
        <w:t xml:space="preserve">भीड़ पिलातुस से यीशु को </w:t>
      </w:r>
      <w:r>
        <w:rPr>
          <w:b/>
          <w:lang w:val="hi_IN" w:bidi="hi_IN"/>
        </w:rPr>
        <w:t>क्रूस पर चढ़ाने</w:t>
      </w:r>
      <w:r>
        <w:rPr>
          <w:lang w:val="hi_IN" w:bidi="hi_IN"/>
        </w:rPr>
        <w:t xml:space="preserve"> की मांग करती है। क्रूस पर चढ़ाना, यीशु के समय में मौत की सजा देने का सबसे बुरा तरीका था। आमतौर पर सैनिक पीड़ित को कोड़े मारते थे फिर एक </w:t>
      </w:r>
      <w:r>
        <w:rPr>
          <w:b/>
          <w:lang w:val="hi_IN" w:bidi="hi_IN"/>
        </w:rPr>
        <w:t>क्रूस</w:t>
      </w:r>
      <w:r>
        <w:rPr>
          <w:lang w:val="hi_IN" w:bidi="hi_IN"/>
        </w:rPr>
        <w:t xml:space="preserve"> के आकार के लकड़ी के दो टुकड़ों पर उनके हाथ और पैर कीलों से ठोंक देते थे। सैनिक क्रूस को सीधा खड़ा कर देते थे और पीड़ित व्यक्ति कई घंटों तक दर्द में लटका रहता था जब तक कि उसकी मृत्यु नहीं हो जाती। क्रूस के लिए उसी शब्द या वाक्यांश का इस्तेमाल करें जो आपने पिछले भागों में इस्तेमाल किया है।</w:t>
      </w:r>
    </w:p>
    <w:p>
      <w:pPr/>
      <w:r>
        <w:rPr>
          <w:lang w:val="hi_IN" w:bidi="hi_IN"/>
        </w:rPr>
      </w:r>
      <w:r>
        <w:rPr>
          <w:lang w:val="hi_IN" w:bidi="hi_IN"/>
        </w:rPr>
        <w:t xml:space="preserve">यहाँ रुकें और समूह में चर्चा करें कि आप </w:t>
      </w:r>
      <w:r>
        <w:rPr>
          <w:b/>
          <w:lang w:val="hi_IN" w:bidi="hi_IN"/>
        </w:rPr>
        <w:t>क्रूस पर चढ़ाना</w:t>
      </w:r>
      <w:r>
        <w:rPr>
          <w:lang w:val="hi_IN" w:bidi="hi_IN"/>
        </w:rPr>
        <w:t xml:space="preserve"> के लिए किस शब्द या वाक्यांश का इस्तेमाल करेंगे। </w:t>
      </w:r>
      <w:hyperlink r:id="rId519">
        <w:r>
          <w:rPr>
            <w:lang w:val="hi_IN" w:bidi="hi_IN"/>
          </w:rPr>
          <w:rPr>
            <w:color w:val="0000EE"/>
            <w:u w:val="single"/>
          </w:rPr>
          <w:t>क्रूस पर चढ़ाना</w:t>
        </w:r>
      </w:hyperlink>
      <w:r>
        <w:rPr>
          <w:lang w:val="hi_IN" w:bidi="hi_IN"/>
        </w:rPr>
        <w:t xml:space="preserve"> और </w:t>
      </w:r>
      <w:hyperlink r:id="rId308">
        <w:r>
          <w:rPr>
            <w:lang w:val="hi_IN" w:bidi="hi_IN"/>
          </w:rPr>
          <w:rPr>
            <w:color w:val="0000EE"/>
            <w:u w:val="single"/>
          </w:rPr>
          <w:t>क्रूस</w:t>
        </w:r>
      </w:hyperlink>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सैनिकों ने यीशु को </w:t>
      </w:r>
      <w:r>
        <w:rPr>
          <w:b/>
          <w:lang w:val="hi_IN" w:bidi="hi_IN"/>
        </w:rPr>
        <w:t>कोड़े</w:t>
      </w:r>
      <w:r>
        <w:rPr>
          <w:lang w:val="hi_IN" w:bidi="hi_IN"/>
        </w:rPr>
        <w:t xml:space="preserve"> मारे। इसका मतलब है कि उन्होंने पीड़ित को एक खंभे से बाँधकर उसे नंगा कर दिया, और उसे चमड़े के कोड़े से कई बार मारा जिसमें कांच, सीसा और हड्डियाँ बंधी थीं। कभी-कभी कोड़े मारने के बाद लोग किसी व्यक्ति के भीतरी अंगों को भी देख सकते थे। कभी-कभी लोग कोड़े की मार से ही मर जाते थे। कोड़े के लिए उसी शब्द या वाक्यांश का इस्तेमाल करें जो आपने पिछले भागों में किया है।</w:t>
      </w:r>
    </w:p>
    <w:p>
      <w:pPr/>
      <w:r>
        <w:rPr>
          <w:lang w:val="hi_IN" w:bidi="hi_IN"/>
        </w:rPr>
      </w:r>
      <w:r>
        <w:rPr>
          <w:lang w:val="hi_IN" w:bidi="hi_IN"/>
        </w:rPr>
        <w:t xml:space="preserve">पिलातुस ने </w:t>
      </w:r>
      <w:r>
        <w:rPr>
          <w:b/>
          <w:lang w:val="hi_IN" w:bidi="hi_IN"/>
        </w:rPr>
        <w:t>यीशु को क्रूस पर चढ़ाने के लिए सौंप दिया</w:t>
      </w:r>
      <w:r>
        <w:rPr>
          <w:lang w:val="hi_IN" w:bidi="hi_IN"/>
        </w:rPr>
        <w:t>, जिसका अर्थ है कि पिलातुस ने यीशु को उन सैनिकों को सौंप दिया जो उसे क्रूस पर चढ़ाते।</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 में अपनी भाषा में इस भाग को दोबारा बताएँ।</w:t>
      </w:r>
    </w:p>
    <w:p>
      <w:pPr/>
      <w:r>
        <w:rPr>
          <w:lang w:val="hi_IN" w:bidi="hi_IN"/>
        </w:rPr>
      </w:r>
      <w:r>
        <w:rPr>
          <w:lang w:val="hi_IN" w:bidi="hi_IN"/>
        </w:rPr>
        <w:t>सबसे पहले, पूरे समूह को अपनी भाषा में भाग को कहने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भाग का कौन सा संस्करण आपको सबसे अधिक पसंद है। आप यह निर्णय ले सकते हैं कि आपको एक समूह के सदस्य द्वारा एक दृश्य को बताने का तरीका पसंद आया, लेकिन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हर एक सदस्य को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15:1–15</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20">
        <w:r>
          <w:rPr>
            <w:lang w:val="hi_IN" w:bidi="hi_IN"/>
          </w:rPr>
          <w:rPr>
            <w:color w:val="0000EE"/>
            <w:u w:val="single"/>
          </w:rPr>
          <w:t>सुने और मन में रखें</w:t>
        </w:r>
      </w:hyperlink>
      <w:r>
        <w:rPr>
          <w:lang w:val="hi_IN" w:bidi="hi_IN"/>
        </w:rPr>
        <w:t xml:space="preserve"> (520 KB)</w:t>
      </w:r>
      <w:r>
        <w:rPr>
          <w:lang w:val="hi_IN" w:bidi="hi_IN"/>
        </w:rPr>
      </w:r>
    </w:p>
    <w:p>
      <w:pPr>
        <w:pStyle w:val="ListBullet"/>
        <w:spacing w:line="240" w:lineRule="auto"/>
        <w:ind w:left="720"/>
      </w:pPr>
      <w:r>
        <w:rPr>
          <w:lang w:val="hi_IN" w:bidi="hi_IN"/>
        </w:rPr>
      </w:r>
      <w:hyperlink r:id="rId521">
        <w:r>
          <w:rPr>
            <w:lang w:val="hi_IN" w:bidi="hi_IN"/>
          </w:rPr>
          <w:rPr>
            <w:color w:val="0000EE"/>
            <w:u w:val="single"/>
          </w:rPr>
          <w:t>पाठ का परिचय</w:t>
        </w:r>
      </w:hyperlink>
      <w:r>
        <w:rPr>
          <w:lang w:val="hi_IN" w:bidi="hi_IN"/>
        </w:rPr>
        <w:t xml:space="preserve"> (6.0 MB)</w:t>
      </w:r>
      <w:r>
        <w:rPr>
          <w:lang w:val="hi_IN" w:bidi="hi_IN"/>
        </w:rPr>
      </w:r>
    </w:p>
    <w:p>
      <w:pPr>
        <w:pStyle w:val="ListBullet"/>
        <w:spacing w:line="240" w:lineRule="auto"/>
        <w:ind w:left="720"/>
      </w:pPr>
      <w:r>
        <w:rPr>
          <w:lang w:val="hi_IN" w:bidi="hi_IN"/>
        </w:rPr>
      </w:r>
      <w:hyperlink r:id="rId522">
        <w:r>
          <w:rPr>
            <w:lang w:val="hi_IN" w:bidi="hi_IN"/>
          </w:rPr>
          <w:rPr>
            <w:color w:val="0000EE"/>
            <w:u w:val="single"/>
          </w:rPr>
          <w:t>घटनाओं को समझाना</w:t>
        </w:r>
      </w:hyperlink>
      <w:r>
        <w:rPr>
          <w:lang w:val="hi_IN" w:bidi="hi_IN"/>
        </w:rPr>
        <w:t xml:space="preserve"> (4.0 MB)</w:t>
      </w:r>
      <w:r>
        <w:rPr>
          <w:lang w:val="hi_IN" w:bidi="hi_IN"/>
        </w:rPr>
      </w:r>
    </w:p>
    <w:p>
      <w:pPr>
        <w:pStyle w:val="ListBullet"/>
        <w:spacing w:line="240" w:lineRule="auto"/>
        <w:ind w:left="720"/>
      </w:pPr>
      <w:r>
        <w:rPr>
          <w:lang w:val="hi_IN" w:bidi="hi_IN"/>
        </w:rPr>
      </w:r>
      <w:hyperlink r:id="rId523">
        <w:r>
          <w:rPr>
            <w:lang w:val="hi_IN" w:bidi="hi_IN"/>
          </w:rPr>
          <w:rPr>
            <w:color w:val="0000EE"/>
            <w:u w:val="single"/>
          </w:rPr>
          <w:t>पाठ को नाटकीय रूप देना</w:t>
        </w:r>
      </w:hyperlink>
      <w:r>
        <w:rPr>
          <w:lang w:val="hi_IN" w:bidi="hi_IN"/>
        </w:rPr>
        <w:t xml:space="preserve"> (4.1 MB)</w:t>
      </w:r>
      <w:r>
        <w:rPr>
          <w:lang w:val="hi_IN" w:bidi="hi_IN"/>
        </w:rPr>
      </w:r>
    </w:p>
    <w:p>
      <w:pPr>
        <w:pStyle w:val="ListBullet"/>
        <w:spacing w:line="240" w:lineRule="auto"/>
        <w:ind w:left="720"/>
      </w:pPr>
      <w:r>
        <w:rPr>
          <w:lang w:val="hi_IN" w:bidi="hi_IN"/>
        </w:rPr>
      </w:r>
      <w:hyperlink r:id="rId524">
        <w:r>
          <w:rPr>
            <w:lang w:val="hi_IN" w:bidi="hi_IN"/>
          </w:rPr>
          <w:rPr>
            <w:color w:val="0000EE"/>
            <w:u w:val="single"/>
          </w:rPr>
          <w:t>आवश्यक जानकारी</w:t>
        </w:r>
      </w:hyperlink>
      <w:r>
        <w:rPr>
          <w:lang w:val="hi_IN" w:bidi="hi_IN"/>
        </w:rPr>
        <w:t xml:space="preserve"> (3.0 MB)</w:t>
      </w:r>
      <w:r>
        <w:rPr>
          <w:lang w:val="hi_IN" w:bidi="hi_IN"/>
        </w:rPr>
      </w:r>
    </w:p>
    <w:p>
      <w:pPr>
        <w:pStyle w:val="ListBullet"/>
        <w:spacing w:line="240" w:lineRule="auto"/>
        <w:ind w:left="720"/>
      </w:pPr>
      <w:r>
        <w:rPr>
          <w:lang w:val="hi_IN" w:bidi="hi_IN"/>
        </w:rPr>
      </w:r>
      <w:hyperlink r:id="rId525">
        <w:r>
          <w:rPr>
            <w:lang w:val="hi_IN" w:bidi="hi_IN"/>
          </w:rPr>
          <w:rPr>
            <w:color w:val="0000EE"/>
            <w:u w:val="single"/>
          </w:rPr>
          <w:t>वचन बोलना</w:t>
        </w:r>
      </w:hyperlink>
      <w:r>
        <w:rPr>
          <w:lang w:val="hi_IN" w:bidi="hi_IN"/>
        </w:rPr>
        <w:t xml:space="preserve"> (1.2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15:16–32</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15:16–32 को सुनें और अपने मनों में रखें।</w:t>
      </w:r>
    </w:p>
    <w:p>
      <w:pPr/>
      <w:r>
        <w:rPr>
          <w:lang w:val="hi_IN" w:bidi="hi_IN"/>
        </w:rPr>
      </w:r>
      <w:r>
        <w:rPr>
          <w:lang w:val="hi_IN" w:bidi="hi_IN"/>
        </w:rPr>
        <w:t>यदि संभव हो तो मरकुस 15:1–15 का ऑडियो संस्करण तीन बार, तीन अलग-अलग अनुवादों में सुनें। उसके बाद समूह में, निम्नलिखित प्रश्नों पर चर्चा करें:</w:t>
      </w:r>
    </w:p>
    <w:p>
      <w:pPr>
        <w:pStyle w:val="ListNumber"/>
        <w:numPr>
          <w:ilvl w:val="0"/>
          <w:numId w:val="79"/>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15:16–32 का ऑडियो संस्करण समझने में सबसे आसान वाले अनुवाद में सुनें।</w:t>
      </w:r>
    </w:p>
    <w:p>
      <w:pPr/>
      <w:r>
        <w:rPr>
          <w:lang w:val="hi_IN" w:bidi="hi_IN"/>
        </w:rPr>
      </w:r>
      <w:r>
        <w:rPr>
          <w:lang w:val="hi_IN" w:bidi="hi_IN"/>
        </w:rPr>
        <w:t>यह कहानी सैनिकों द्वारा यीशु को कोड़े मारने के ठीक बाद शुरू होती है। हमें नहीं पता कि सैनिकों ने यीशु को कहाँ ले जाकर कोड़े मारे, लेकिन शायद वे उसे राज्यपाल के महल के एक आंगन में ले गए होंगे, जो उस जगह के पास था जहाँ सैनिक रह रहे थे। अतिरिक्त, गैर-यहूदी सैनिक आमतौर पर यरूशलेम की रक्षा में मदद करने के लिए फसह के पर्व में राज्यपाल पिलातुस के साथ आते थे। कई यहूदी लोग फसह के लिए यरूशलेम में थे, और कभी-कभी यहूदी लोग सरकार के खिलाफ दंगे शुरू कर देते थे। इसलिए, लगभग 200 से 600 सैनिकों की एक पलटन राज्यपाल के मुख्यालय प्रीटोरियुम में तैनात रहती थी। शायद सैनिक फसह जैसे बड़े उत्सव के दौरान यरूशलेम में खतरे के कारण बहुत तनाव में थे।</w:t>
      </w:r>
    </w:p>
    <w:p>
      <w:pPr/>
      <w:r>
        <w:rPr>
          <w:lang w:val="hi_IN" w:bidi="hi_IN"/>
        </w:rPr>
      </w:r>
      <w:r>
        <w:rPr>
          <w:lang w:val="hi_IN" w:bidi="hi_IN"/>
        </w:rPr>
        <w:t>कोड़े की मार से शायद यीशु के शरीर से खून बह रहा था और वह बहुत कमजोर हो गया था। इन सैनिकों को पता था कि यीशु ने खुद को यहूदियों का राजा कहा था। सैनिकों ने राजा के रूप में उसका सम्मान करने का ढोंग करके उसका मज़ाक उड़ाया था। पलटन के सैनिकों ने यीशु को बैंगनी रंग का कपड़ा पहनाया- जो शाही रंग माना जाता है - जो शायद एक पुराना बैंगनी रंग का कपड़ा या गलीचा था। उन्होंने काँटों की टहनियों को मिलाकर एक गोल घेरा बनाया और उसे यीशु के सिर पर ज़ोर से रख दिया। उन्होंने काँटों की टहनियों के घेरे को राजा का मुकुट कहा। तब सैनिकों ने यीशु का मज़ाक उड़ाया। उन्होंने चिल्लाकर कहा, "सलाम हो या सम्मान हो तुझे, यहूदियों के राजा!" ठीक उसी तरह जैसे वे रोमी राजा को संबोधित करते थे। सैनिकों ने यीशु के सिर पर डंडे से मारा, उस पर थूका, और अपने घुटनों के बल झुककर यीशु की आराधना करने का ढोंग किया। यीशु के समय की संस्कृति में किसी व्यक्ति पर थूकना उसका अपमान करने का सबसे शर्मनाक तरीका था। तब सैनिकों ने बैंगनी रंग के कपड़े उतारकर यीशु के कपड़े उसे वापस पहना दिए।</w:t>
      </w:r>
    </w:p>
    <w:p>
      <w:pPr/>
      <w:r>
        <w:rPr>
          <w:lang w:val="hi_IN" w:bidi="hi_IN"/>
        </w:rPr>
      </w:r>
      <w:r>
        <w:rPr>
          <w:lang w:val="hi_IN" w:bidi="hi_IN"/>
        </w:rPr>
        <w:t>यहाँ रुकें और बैंगनी या गहरे लाल वस्त्र की तस्वीर देखें और एक डंडे की तस्वीर देखें जिसका इस्तेमाल समूह में किसी को पीटने के लिए किया जाता हो।</w:t>
      </w:r>
    </w:p>
    <w:p>
      <w:pPr/>
      <w:r>
        <w:rPr>
          <w:lang w:val="hi_IN" w:bidi="hi_IN"/>
        </w:rPr>
      </w:r>
      <w:r>
        <w:rPr>
          <w:lang w:val="hi_IN" w:bidi="hi_IN"/>
        </w:rPr>
        <w:t>इन प्रश्नों पर एक समूह के रूप में चर्चा करें। आपकी संस्कृति में लोग अन्य लोगों का अपमान कैसे करते हैं? इस कहानी में, उन्होंने यीशु को मारा और उस पर थूका। उन्होंने यह ढोंग करते हुए कि वह एक राजा था उसका मज़ाक भी उड़ाया। आपकी संस्कृति में लोग क्या करते हैं? इस ऑडियो को यहाँ रोकें।</w:t>
      </w:r>
    </w:p>
    <w:p>
      <w:pPr/>
      <w:r>
        <w:rPr>
          <w:lang w:val="hi_IN" w:bidi="hi_IN"/>
        </w:rPr>
      </w:r>
      <w:r>
        <w:rPr>
          <w:lang w:val="hi_IN" w:bidi="hi_IN"/>
        </w:rPr>
        <w:t>आमतौर पर एक प्रमुख सैनिक और 4 कार्यकारी सैनिक कैदी को शहर से गुज़ार कर मृत्युदण्ड की जगह पर ले जाते थे। कैदी क्रूस की छोटी आड़ी लकड़ी को मृत्युदण्ड के स्थल तक ले जाते थे। क्रूस पर चढ़ाने का स्थान यरूशलेम नगर की दीवार के ठीक बाहर था, शायद किसी सड़क के किनारे पर।</w:t>
      </w:r>
    </w:p>
    <w:p>
      <w:pPr/>
      <w:r>
        <w:rPr>
          <w:lang w:val="hi_IN" w:bidi="hi_IN"/>
        </w:rPr>
      </w:r>
      <w:r>
        <w:rPr>
          <w:lang w:val="hi_IN" w:bidi="hi_IN"/>
        </w:rPr>
        <w:t>यहाँ रुकें और क्रूस की तस्वीर देखें और समूह में क्रूस की आड़ी लकड़ी को इंगित करें। इस ऑडियो को यहाँ रोकें।</w:t>
      </w:r>
    </w:p>
    <w:p>
      <w:pPr/>
      <w:r>
        <w:rPr>
          <w:lang w:val="hi_IN" w:bidi="hi_IN"/>
        </w:rPr>
      </w:r>
      <w:r>
        <w:rPr>
          <w:lang w:val="hi_IN" w:bidi="hi_IN"/>
        </w:rPr>
        <w:t>सैनिकों ने या तो एक तख्ती उठाई या कैदी पर एक तख्ती लगाई जिस पर उसके अपराध का नाम लिखा था। यीशु पर एक तख्ती थी जिस पर लिखा था "यहूदियों का राजा" यह दिखाने के लिए कि उसे खुद को राजा कहने के कारण से मृत्युदण्ड दिया जा रहा था।</w:t>
      </w:r>
    </w:p>
    <w:p>
      <w:pPr/>
      <w:r>
        <w:rPr>
          <w:lang w:val="hi_IN" w:bidi="hi_IN"/>
        </w:rPr>
      </w:r>
      <w:r>
        <w:rPr>
          <w:lang w:val="hi_IN" w:bidi="hi_IN"/>
        </w:rPr>
        <w:t>कोड़े खाने के बाद यीशु बहुत कमजोर हो गया था और वह पूरे रास्ते अपना क्रूस नहीं उठा सका। जब यीशु मृत्युदण्ड के स्थल पर जा रहा था, उसी समय एक मनुष्य गाँव से यरूशलेम आ रहा था। उसका नाम शमौन था। शमौन एक यहूदी था जो या तो यरूशलेम में रहता था, या फसह का पर्व मनाने के लिए वहाँ आया था, लेकिन वह कुरेन से था, जो उत्तरी अफ्रीका का एक शहर था। मरकुस के दर्शक अवश्य ही शमौन और उसके पुत्रों को जानते होंगे, क्योंकि मरकुस हमें बताता है कि शमौन, सिकंदर और रूफुस का पिता था।</w:t>
      </w:r>
    </w:p>
    <w:p>
      <w:pPr/>
      <w:r>
        <w:rPr>
          <w:lang w:val="hi_IN" w:bidi="hi_IN"/>
        </w:rPr>
      </w:r>
      <w:r>
        <w:rPr>
          <w:lang w:val="hi_IN" w:bidi="hi_IN"/>
        </w:rPr>
        <w:t>यहूदी परम्परा में प्रथा थी कि यहूदी महिलाएँ क्रूस पर चढ़ाए जाने वाले कैदी की पीड़ा को कम करने के लिए एक पेड़ के विशेष अर्क से बने गंधरस के साथ मिला हुआ दाखरस पिलाती थीं। मरकुस हमें यह नहीं बताता कि यीशु को यह दाखरस किसने दिया। यीशु ने गंधरस मिला हुआ दाखरस लेने से इनकार कर दिया ताकि वह क्रूस की पूरी पीड़ा को सह सके।</w:t>
      </w:r>
    </w:p>
    <w:p>
      <w:pPr/>
      <w:r>
        <w:rPr>
          <w:lang w:val="hi_IN" w:bidi="hi_IN"/>
        </w:rPr>
      </w:r>
      <w:r>
        <w:rPr>
          <w:lang w:val="hi_IN" w:bidi="hi_IN"/>
        </w:rPr>
        <w:t>मरकुस इस बात का पूरा विवरण नहीं देता कि रोमी लोग अपने कैदियों को किस प्रकार क्रूस पर चढ़ाते थे, शायद इसलिए क्योंकि उसके श्रोता पहले ही से इस प्रक्रिया को बहुत अच्छी तरह से समझते थे। आमतौर पर रोमी लोग अपने कैदी को नग्न कर देते थे। यहूदी लोग कैदियों को पूरी तरह से नग्न करके मृत्युदण्ड देना पसंद नहीं करते थे, इसलिए कभी-कभी रोमी सैनिक उनके कैदियों को पैरों के चारों ओर एक लंगोट पहनने की अनुमति देते थे। हमें नहीं पता कि यीशु ने कोई लंगोट पहनी थी या नहीं। सैनिकों ने उसकी बाँहों को फैला दिया और उसकी बाँहों को आड़ी लकड़ी पर या तो बाँध दिया या कीलों से ठोंक दिया। कील शायद पीड़ित की बाँह के निचले हिस्से में ठोंकी गई थी। क्रूस की आड़ी लकड़ी को ऊपर उठाकर एक ऐसी सीधी लाट या खम्भे में जोड़ दिया जाता था जो पहले से ही ज़मीन में गड़ा हुआ होता था। उसके बाद पैरों को सीधे खड़े खम्भे पर कीलों से ठोंक दिया जाता था। पैरों को शायद एक लम्बी कील से एक साथ ठोंका गया था। संभव है शरीर को सहारा देने के लिए खम्भे के बीच में लकड़ी का एक टुकड़ा भी जोड़ा गया हो। कैदी आमतौर पर इस थकावट से मर जाते थे, क्योंकि उन्हें सांस लेने के लिए बार-बार अपना शरीर ऊपर उठाना पड़ता था। वे कोड़े मारे जाने से और खून बहने से बहुत कमजोर हो गए थे, इसलिए यह प्रक्रिया आमतौर पर कुछ घंटे चलती थी।</w:t>
      </w:r>
    </w:p>
    <w:p>
      <w:pPr/>
      <w:r>
        <w:rPr>
          <w:lang w:val="hi_IN" w:bidi="hi_IN"/>
        </w:rPr>
      </w:r>
      <w:r>
        <w:rPr>
          <w:lang w:val="hi_IN" w:bidi="hi_IN"/>
        </w:rPr>
        <w:t>ऊपर उठाए गए क्रूसों की ऊँचाई एक व्यक्ति की ऊँचाई के बराबर हो सकती थी, लेकिन यीशु के मामले में यह शायद थोड़ी अधिक ऊँची थी ताकि अधिक लोग उसे देख सकें। धार्मिक अगुवों ने यीशु का मज़ाक उड़ाया और उससे कहा "क्रूस पर से नीचे उतर आ," जिसका अर्थ है कि उसका क्रूस सामान्य से थोड़ा अधिक ऊँचा हो सकता है।</w:t>
      </w:r>
    </w:p>
    <w:p>
      <w:pPr/>
      <w:r>
        <w:rPr>
          <w:lang w:val="hi_IN" w:bidi="hi_IN"/>
        </w:rPr>
      </w:r>
      <w:r>
        <w:rPr>
          <w:lang w:val="hi_IN" w:bidi="hi_IN"/>
        </w:rPr>
        <w:t>रोमी लोग जल्लादों को मृत्युदण्ड पाए व्यक्ति की संपत्ति पर दावा करने की अनुमति देते थे। यीशु की एकमात्र संपत्ति उसके कपड़े थे। उसके पास शायद एक बाहरी वस्त्र और एक आंतरिक वस्त्र था, और शायद एक सिर ढकने वाला कपड़ा भी था। सैनिक यह निर्धारित करने के लिए कि किसे कौन सा वस्त्र मिलेगा, चिट्ठियाँ डालते या ज़मीन पर लकड़ियाँ फेंकते थे।</w:t>
      </w:r>
    </w:p>
    <w:p>
      <w:pPr/>
      <w:r>
        <w:rPr>
          <w:lang w:val="hi_IN" w:bidi="hi_IN"/>
        </w:rPr>
      </w:r>
      <w:r>
        <w:rPr>
          <w:lang w:val="hi_IN" w:bidi="hi_IN"/>
        </w:rPr>
        <w:t>यहाँ रुकें और डाली गई चिट्ठियों की एक तस्वीर देखें।</w:t>
      </w:r>
    </w:p>
    <w:p>
      <w:pPr/>
      <w:r>
        <w:rPr>
          <w:lang w:val="hi_IN" w:bidi="hi_IN"/>
        </w:rPr>
      </w:r>
      <w:r>
        <w:rPr>
          <w:lang w:val="hi_IN" w:bidi="hi_IN"/>
        </w:rPr>
        <w:t>समूह में इन प्रश्नों पर चर्चा करें: आपकी संस्कृति में लोग अन्य लोगों को कैसे शर्मिंदा या अपमानित करते हैं? लोग ऐसा क्या करते हैं कि उनके साथ इतना शर्मनाक व्यवहार किया जाता है? इस ऑडियो को यहाँ रोकें।</w:t>
      </w:r>
    </w:p>
    <w:p>
      <w:pPr/>
      <w:r>
        <w:rPr>
          <w:lang w:val="hi_IN" w:bidi="hi_IN"/>
        </w:rPr>
      </w:r>
      <w:r>
        <w:rPr>
          <w:lang w:val="hi_IN" w:bidi="hi_IN"/>
        </w:rPr>
        <w:t>फिर मरकुस हमें बताता है कि सैनिकों ने यीशु को सुबह 9 बजे या यहूदी समय के अनुसार "तीसरे पहर" में क्रूस पर चढ़ा दिया था। यह यीशु के क्रूस पर चढ़ाए जाने के समय के बारे में अन्य सुसमाचार विवरणों या मरकुस के खुद के विवरणों के साथ भी मेल नहीं खाता। समय का यह संदर्भ या तो मरकुस की पुस्तक के किसी शुरुआती लेखक का बाद में जोड़ा गया विचार हो सकता है या फिर यह सिर्फ एक अनुमानित समय हो सकता है जब यीशु को मृत्युदण्ड दिया गया था।</w:t>
      </w:r>
    </w:p>
    <w:p>
      <w:pPr/>
      <w:r>
        <w:rPr>
          <w:lang w:val="hi_IN" w:bidi="hi_IN"/>
        </w:rPr>
      </w:r>
      <w:r>
        <w:rPr>
          <w:lang w:val="hi_IN" w:bidi="hi_IN"/>
        </w:rPr>
        <w:t>सैनिकों ने "यहूदियों का राजा" लिखी हुई लकड़ी की तख्ती यीशु की सलीब पर उसके सिर के ऊपर लगा दी। सैनिकों ने यीशु के दोनों ओर दो और आदमियों को भी क्रूस पर चढ़ाया। इन पुरुषों को "लुटेरे" या "चोर" के रूप में वर्णित किया गया है। रोमी लोग चोर होने के कारण लोगों को मृत्युदण्ड नहीं देते थे, इसलिए इस विवरण का अधिक संभावित अर्थ यह है कि ये लोग भी बलवा करने वाले थे और सरकार को उखाड़ फेंकने का प्रयास कर रहे थे।</w:t>
      </w:r>
    </w:p>
    <w:p>
      <w:pPr/>
      <w:r>
        <w:rPr>
          <w:lang w:val="hi_IN" w:bidi="hi_IN"/>
        </w:rPr>
      </w:r>
      <w:r>
        <w:rPr>
          <w:lang w:val="hi_IN" w:bidi="hi_IN"/>
        </w:rPr>
        <w:t>कुछ लोग वहाँ से गुजरे और अपना सिर हिलाया, या अपने सिर ऐसे घुमाए जिससे यह दिखा सकें कि वे यीशु का अपमान कर रहे थे। उन्होंने कहा, "तूने कहा था कि तू इस मंदिर को नष्ट कर देगा और तीन दिन के बाद इसे फिर से तैयार कर देगा।" ये लोग महासभा के साथ रात को उस कमरे में रहे होंगे या उन्होंने यीशु के बारे में झूठे गवाहों की बात सुनी होगी। लोगों ने यह भी कहा, “क्रूस से नीचे उतर आ और अपने आप को बचा।”</w:t>
      </w:r>
    </w:p>
    <w:p>
      <w:pPr/>
      <w:r>
        <w:rPr>
          <w:lang w:val="hi_IN" w:bidi="hi_IN"/>
        </w:rPr>
      </w:r>
      <w:r>
        <w:rPr>
          <w:lang w:val="hi_IN" w:bidi="hi_IN"/>
        </w:rPr>
        <w:t>महासभा के सदस्य, प्रधान याजक और व्यवस्था के शिक्षक आपस में व्यंग्यात्मक तरीके से बातचीत कर रहे थे। "इसने दूसरों को बचाया लेकिन खुद को नहीं बचा सकता। इस 'मसीहा', 'इस्राएल के राजा' को क्रूस से नीचे उतरने दो ताकि हम उस पर विश्वास कर सकें।" शायद उनका मतलब यह था कि यीशु ने अन्य लोगों को चंगा करके बचाया था। अजीब बात यह है कि यीशु लोगों को आत्मिक रूप से बचाने में सक्षम रहा, क्योंकि उसने क्रूस से नीचे उतरकर "स्वयं को नहीं बचाया।" धार्मिक अगुवों ने यीशु को पिलातुस की तरह "यहूदियों का राजा" कहने के बजाय "इस्राएल का राजा" कहा। रोमी लोगों ने इस्राएल में रहने वाले लोगों के समूह को "यहूदी" कहा। यहूदी लोग स्वयं भी अपनी भूमि का नाम 'इस्राएल' रखना पसंद करते थे।</w:t>
      </w:r>
    </w:p>
    <w:p>
      <w:pPr/>
      <w:r>
        <w:rPr>
          <w:lang w:val="hi_IN" w:bidi="hi_IN"/>
        </w:rPr>
      </w:r>
      <w:r>
        <w:rPr>
          <w:lang w:val="hi_IN" w:bidi="hi_IN"/>
        </w:rPr>
        <w:t>यीशु के दोनों ओर क्रूस पर लटके बलवा करने वालों ने उसका उपहास किया, जिसका अर्थ है कि उन्होंने यीशु के बारे में बुरी बातें कही।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15:16–32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सैनिक प्रीटोरियुम, राज्यपाल के मुख्यालय में यीशु का मज़ाक उड़ाते हैं।</w:t>
      </w:r>
    </w:p>
    <w:p>
      <w:pPr/>
      <w:r>
        <w:rPr>
          <w:lang w:val="hi_IN" w:bidi="hi_IN"/>
        </w:rPr>
      </w:r>
      <w:r>
        <w:rPr>
          <w:b/>
          <w:lang w:val="hi_IN" w:bidi="hi_IN"/>
        </w:rPr>
        <w:t>दूसरे दृश्य में:</w:t>
      </w:r>
      <w:r>
        <w:rPr>
          <w:lang w:val="hi_IN" w:bidi="hi_IN"/>
        </w:rPr>
        <w:t xml:space="preserve"> यीशु अपने क्रूस की आड़ी लकड़ी को उठाकर मृत्युदण्ड के स्थान पर ले जाना शुरू करता है। वह उसे पूरे रास्ते नहीं ले जा पाता, और कुरेन का शमौन बाकी रास्ते उसे उठाकर गुलगुता, यानि खोपड़ी के स्थान तक ले जाता है।</w:t>
      </w:r>
    </w:p>
    <w:p>
      <w:pPr/>
      <w:r>
        <w:rPr>
          <w:lang w:val="hi_IN" w:bidi="hi_IN"/>
        </w:rPr>
      </w:r>
      <w:r>
        <w:rPr>
          <w:b/>
          <w:lang w:val="hi_IN" w:bidi="hi_IN"/>
        </w:rPr>
        <w:t>तीसरे दृश्य में:</w:t>
      </w:r>
      <w:r>
        <w:rPr>
          <w:lang w:val="hi_IN" w:bidi="hi_IN"/>
        </w:rPr>
        <w:t xml:space="preserve"> किसी ने यीशु को गंधरस और दाखरस दिया, और फिर सैनिकों ने उसे क्रूस पर कीलों से ठोंक दिया। यीशु के दोनों ओर दो बलवा करने वाले दो क्रूसों पर चढ़ाए गए हैं।</w:t>
      </w:r>
    </w:p>
    <w:p>
      <w:pPr/>
      <w:r>
        <w:rPr>
          <w:lang w:val="hi_IN" w:bidi="hi_IN"/>
        </w:rPr>
      </w:r>
      <w:r>
        <w:rPr>
          <w:b/>
          <w:lang w:val="hi_IN" w:bidi="hi_IN"/>
        </w:rPr>
        <w:t>चौथे दृश्य में:</w:t>
      </w:r>
      <w:r>
        <w:rPr>
          <w:lang w:val="hi_IN" w:bidi="hi_IN"/>
        </w:rPr>
        <w:t xml:space="preserve"> लोग, प्रधान याजक, और धार्मिक व्यवस्था के शिक्षक यीशु का मज़ाक उड़ाते हैं। यीशु के दोनों ओर के दोनों बलवा करने वाले भी यीशु का मज़ाक उड़ाते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प्रीटोरियुम (राज्यपाल के मुख्यालय) में सैनिक</w:t>
      </w:r>
    </w:p>
    <w:p>
      <w:pPr>
        <w:pStyle w:val="ListBullet"/>
        <w:spacing w:line="240" w:lineRule="auto"/>
        <w:ind w:left="720"/>
      </w:pPr>
      <w:r>
        <w:rPr>
          <w:lang w:val="hi_IN" w:bidi="hi_IN"/>
        </w:rPr>
      </w:r>
      <w:r>
        <w:rPr>
          <w:lang w:val="hi_IN" w:bidi="hi_IN"/>
        </w:rPr>
        <w:t>कुरेन का शमौन</w:t>
      </w:r>
    </w:p>
    <w:p>
      <w:pPr>
        <w:pStyle w:val="ListBullet"/>
        <w:spacing w:line="240" w:lineRule="auto"/>
        <w:ind w:left="720"/>
      </w:pPr>
      <w:r>
        <w:rPr>
          <w:lang w:val="hi_IN" w:bidi="hi_IN"/>
        </w:rPr>
      </w:r>
      <w:r>
        <w:rPr>
          <w:lang w:val="hi_IN" w:bidi="hi_IN"/>
        </w:rPr>
        <w:t>कोई जो यीशु को दाखरस और गंधरस देता है</w:t>
      </w:r>
    </w:p>
    <w:p>
      <w:pPr>
        <w:pStyle w:val="ListBullet"/>
        <w:spacing w:line="240" w:lineRule="auto"/>
        <w:ind w:left="720"/>
      </w:pPr>
      <w:r>
        <w:rPr>
          <w:lang w:val="hi_IN" w:bidi="hi_IN"/>
        </w:rPr>
      </w:r>
      <w:r>
        <w:rPr>
          <w:lang w:val="hi_IN" w:bidi="hi_IN"/>
        </w:rPr>
        <w:t>यीशु को क्रूस पर चढ़ाने वाले सैनिक</w:t>
      </w:r>
    </w:p>
    <w:p>
      <w:pPr>
        <w:pStyle w:val="ListBullet"/>
        <w:spacing w:line="240" w:lineRule="auto"/>
        <w:ind w:left="720"/>
      </w:pPr>
      <w:r>
        <w:rPr>
          <w:lang w:val="hi_IN" w:bidi="hi_IN"/>
        </w:rPr>
      </w:r>
      <w:r>
        <w:rPr>
          <w:lang w:val="hi_IN" w:bidi="hi_IN"/>
        </w:rPr>
        <w:t>दो बलवा करने वाले जो यीशु के दोनों ओर क्रूस पर चढ़ाए गए</w:t>
      </w:r>
    </w:p>
    <w:p>
      <w:pPr>
        <w:pStyle w:val="ListBullet"/>
        <w:spacing w:line="240" w:lineRule="auto"/>
        <w:ind w:left="720"/>
      </w:pPr>
      <w:r>
        <w:rPr>
          <w:lang w:val="hi_IN" w:bidi="hi_IN"/>
        </w:rPr>
      </w:r>
      <w:r>
        <w:rPr>
          <w:lang w:val="hi_IN" w:bidi="hi_IN"/>
        </w:rPr>
        <w:t>लोग जो क्रूस पर चढ़ाया जाना देख रहे थे</w:t>
      </w:r>
    </w:p>
    <w:p>
      <w:pPr>
        <w:pStyle w:val="ListBullet"/>
        <w:spacing w:line="240" w:lineRule="auto"/>
        <w:ind w:left="720"/>
      </w:pPr>
      <w:r>
        <w:rPr>
          <w:lang w:val="hi_IN" w:bidi="hi_IN"/>
        </w:rPr>
      </w:r>
      <w:r>
        <w:rPr>
          <w:lang w:val="hi_IN" w:bidi="hi_IN"/>
        </w:rPr>
        <w:t>प्रधान याजक और धार्मिक व्यवस्था के शिक्षक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हमने इस कहानी को जिस समय वह हुई उसका विवरण देते हुए सुनाई है। यह आपके लिए समझने में मददगार हो सकता है कि इस कहानी में घटनाएँ कब घटी थीं।</w:t>
      </w:r>
    </w:p>
    <w:p>
      <w:pPr/>
      <w:r>
        <w:rPr>
          <w:lang w:val="hi_IN" w:bidi="hi_IN"/>
        </w:rPr>
      </w:r>
      <w:r>
        <w:rPr>
          <w:lang w:val="hi_IN" w:bidi="hi_IN"/>
        </w:rPr>
        <w:t>यह याद रखना महत्वपूर्ण है कि यह कहानी सैनिकों द्वारा यीशु को कोड़े मारते समय या उसके ठीक बाद शुरू होती है। किसी समय पर, या तो यीशु को कोड़े मारने से पहले या ठीक बाद वे यीशु को राज्यपाल के मुख्यालय के आंगन में ले जाते हैं। लगभग 200 से 600 सैनिकों की पलटन यीशु को देखने और उसका मज़ाक उड़ाने के लिए बाहर आती हैं। सैनिक यीशु के साथ ऐसा व्यवहार करने का ढोंग करते हैं जैसे वे किसी राजा के साथ व्यवहार करेंगे। उन्होंने उसे बैंगनी या गहरे लाल रंग का कपड़ा पहनाया। उन्होंने उसके सिर पर काँटों की टहनियों से बना हुआ मुकुट रखा। वे उसे सलाम करते हैं, या एक राजा की तरह पुकारते हैं: "यहूदियों के राजा की जय हो!" फिर वे उसके सिर पर डंडे से मारते और उसका अपमान करने के लिए उस पर थूकते हैं। वे उसके सामने ऐसे घुटने टेकते हैं जैसे वे उसे प्रणाम कर रहे हों। फिर उन्होंने बैंगनी वस्त्र उतारे और उसके अपने कपड़े उसे पहना दिए। यह याद रखना महत्वपूर्ण है कि यह यीशु के लिए बहुत अपमानजनक रहा होगा।</w:t>
      </w:r>
    </w:p>
    <w:p>
      <w:pPr/>
      <w:r>
        <w:rPr>
          <w:lang w:val="hi_IN" w:bidi="hi_IN"/>
        </w:rPr>
      </w:r>
      <w:r>
        <w:rPr>
          <w:lang w:val="hi_IN" w:bidi="hi_IN"/>
        </w:rPr>
        <w:t>फिर शायद लगभग 4 सैनिक और एक अगुवाई करने वाला सैनिक क्रूस की आड़ी लकड़ी, जो कि लकड़ी का एक लम्बा लट्ठा होता है, उसके कंधों पर रख देते हैं और यीशु को मृत्युदण्ड के स्थान पर ले जाना शुरू करते हैं। सैनिक या तो एक तख्ती उठाते हैं या उसे यीशु के ऊपर लगा देते हैं जिस पर लिखा होता है, "यहूदियों का राजा।" यीशु लकड़ी के लम्बे लट्ठे को उठाकर यरूशलेम शहर के बीच से ले जाने लगता है। शहर में उसके चारों ओर बहुत लोग होते हैं। कोड़े खाने के बाद यीशु बहुत कमजोर हो गया है। वह अब और लट्ठे को उठा नहीं सकता। सैनिक क्रूस को ले जाने के लिए कुरेन के शमौन नामक एक व्यक्ति को मजबूर करते हैं। मरकुस हमें यह जानकारी देने के लिए यहाँ पर कहानी को रोकता है कि शमौन सिकन्दर और रुफुस का पिता है, और शमौन उत्तरी अफ्रीकी शहर कुरेन से है।</w:t>
      </w:r>
    </w:p>
    <w:p>
      <w:pPr/>
      <w:r>
        <w:rPr>
          <w:lang w:val="hi_IN" w:bidi="hi_IN"/>
        </w:rPr>
      </w:r>
      <w:r>
        <w:rPr>
          <w:lang w:val="hi_IN" w:bidi="hi_IN"/>
        </w:rPr>
        <w:t>यहाँ रुकें और समूह में इस प्रश्न पर चर्चा करें: याद करें कि आपने पिछले भाग में पृष्ठभूमि की जानकारी कैसे प्रस्तुत की थी। इस घटनाक्रम में आप इसे कहाँ रखेंगे? इस ऑडियो को यहाँ रोकें।</w:t>
      </w:r>
    </w:p>
    <w:p>
      <w:pPr/>
      <w:r>
        <w:rPr>
          <w:lang w:val="hi_IN" w:bidi="hi_IN"/>
        </w:rPr>
      </w:r>
      <w:r>
        <w:rPr>
          <w:lang w:val="hi_IN" w:bidi="hi_IN"/>
        </w:rPr>
        <w:t>शमौन, सैनिक और यीशु चलते हुए शहर से होकर गुजरते हैं और दीवार में बने एक फाटक से होकर शहर से बाहर निकलते हैं। यरूशलेम शहर की दीवार के बाहर एक दण्ड देने का स्थान है जिसे गुलगुता कहते हैं, अर्थात् खोपड़ी का स्थान।</w:t>
      </w:r>
    </w:p>
    <w:p>
      <w:pPr/>
      <w:r>
        <w:rPr>
          <w:lang w:val="hi_IN" w:bidi="hi_IN"/>
        </w:rPr>
      </w:r>
      <w:r>
        <w:rPr>
          <w:lang w:val="hi_IN" w:bidi="hi_IN"/>
        </w:rPr>
        <w:t>कुछ लोग, शायद यहूदी महिलाएँ, यीशु के दर्द को कम करने के लिए उसे गंधरस मिला हुआ दाखरस देती हैं। यीशु दाखरस लेने से इनकार कर देता है। मरकुस हमें बताता है कि यह सुबह 9 बजे या सूर्योदय के लगभग तीन घंटे बाद का समय होता है, जब सैनिक यीशु को क्रूस पर चढ़ाते हैं। सैनिक यीशु की बाँहों को उस आड़ी लकड़ी पर फैला देते हैं, जिसे शमौन उठाकर लाया था। वे उसकी बाँहों में, शायद उसकी बाँह के निचले हिस्से में, क्रूस की आड़ी लकड़ी के दोनों सिरों पर कीलों से ठोंक देते हैं। फिर वे आड़ी लकड़ी को उठाकर सीधे खड़े लकड़ी के खम्भे पर लगा देते हैं। शायद वे क्रूस के नीचे की ओर खड़ी लकड़ी के टुकड़े पर यीशु के पैरों को एड़ियों के पास से एक साथ कीलों से ठोंक देते हैं। वे यीशु के सिर के ऊपर तख्ती लगा देते हैं जिस पर लिखा होता है "यहूदियों का राजा।"</w:t>
      </w:r>
    </w:p>
    <w:p>
      <w:pPr/>
      <w:r>
        <w:rPr>
          <w:lang w:val="hi_IN" w:bidi="hi_IN"/>
        </w:rPr>
      </w:r>
      <w:r>
        <w:rPr>
          <w:lang w:val="hi_IN" w:bidi="hi_IN"/>
        </w:rPr>
        <w:t>सैनिक दो और पुरुषों को जो बलवा करने वाले थे ठीक इसी तरह क्रूस पर चढ़ाते हैं, और उनके क्रूसों को यीशु के दोनों ओर रखते हैं। यीशु का क्रूस बीच में था। सैनिक चिट्ठियाँ डालते हैं, शायद ज़मीन पर छोटे चिन्हित पत्थर फेंककर। पत्थरों के गिरने के तरीके से यह निर्धारित होता था कि यीशु के वस्त्र का कौन सा टुकड़ा किसे मिलेगा।</w:t>
      </w:r>
    </w:p>
    <w:p>
      <w:pPr/>
      <w:r>
        <w:rPr>
          <w:lang w:val="hi_IN" w:bidi="hi_IN"/>
        </w:rPr>
      </w:r>
      <w:r>
        <w:rPr>
          <w:lang w:val="hi_IN" w:bidi="hi_IN"/>
        </w:rPr>
        <w:t>लोग उधर से गुजरते हुए यीशु का अपमान करते थे। वे घृणा जताने के लिए अपना सिर हिलाते और कहते थे, "तू मन्दिर गिराकर उसे तीन दिन में बनाना चाहता है?" क्रूस से नीचे उतर आ और अपने आप को बचा!" प्रधान याजकों और व्यवस्था के शिक्षकों ने आपस में बातचीत करते हुए यीशु का मज़ाक उड़ाया: "उसने दूसरों को बचाया, परन्तु अपने आप को नहीं बचा सकता! यह मसीह, इस्राएल का राजा, क्रूस से उतरकर आए ताकि हम इसे देख सकें और उस पर विश्वास कर सकें।" जो दो बलवा करने वाले यीशु के पास क्रूसों पर थे वे भी उसका अपमान करते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15:16–32 का ऑडियो संस्करण समझने में सबसे आसान वाले अनुवाद में सुनें।</w:t>
      </w:r>
    </w:p>
    <w:p>
      <w:pPr/>
      <w:r>
        <w:rPr>
          <w:lang w:val="hi_IN" w:bidi="hi_IN"/>
        </w:rPr>
      </w:r>
      <w:r>
        <w:rPr>
          <w:lang w:val="hi_IN" w:bidi="hi_IN"/>
        </w:rPr>
        <w:t>इस चरण में, समूह इस भाग का नाटकीयकरण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प्रीटोरियुम (राज्यपाल के मुख्यालय) में सैनिक</w:t>
      </w:r>
    </w:p>
    <w:p>
      <w:pPr>
        <w:pStyle w:val="ListBullet"/>
        <w:spacing w:line="240" w:lineRule="auto"/>
        <w:ind w:left="720"/>
      </w:pPr>
      <w:r>
        <w:rPr>
          <w:lang w:val="hi_IN" w:bidi="hi_IN"/>
        </w:rPr>
      </w:r>
      <w:r>
        <w:rPr>
          <w:lang w:val="hi_IN" w:bidi="hi_IN"/>
        </w:rPr>
        <w:t>कुरेन का शमौन</w:t>
      </w:r>
    </w:p>
    <w:p>
      <w:pPr>
        <w:pStyle w:val="ListBullet"/>
        <w:spacing w:line="240" w:lineRule="auto"/>
        <w:ind w:left="720"/>
      </w:pPr>
      <w:r>
        <w:rPr>
          <w:lang w:val="hi_IN" w:bidi="hi_IN"/>
        </w:rPr>
      </w:r>
      <w:r>
        <w:rPr>
          <w:lang w:val="hi_IN" w:bidi="hi_IN"/>
        </w:rPr>
        <w:t>कोई व्यक्ति जो यीशु को दाखरस और गंधरस देता है</w:t>
      </w:r>
    </w:p>
    <w:p>
      <w:pPr>
        <w:pStyle w:val="ListBullet"/>
        <w:spacing w:line="240" w:lineRule="auto"/>
        <w:ind w:left="720"/>
      </w:pPr>
      <w:r>
        <w:rPr>
          <w:lang w:val="hi_IN" w:bidi="hi_IN"/>
        </w:rPr>
      </w:r>
      <w:r>
        <w:rPr>
          <w:lang w:val="hi_IN" w:bidi="hi_IN"/>
        </w:rPr>
        <w:t>यीशु को क्रूस पर चढ़ाने वाले सैनिक</w:t>
      </w:r>
    </w:p>
    <w:p>
      <w:pPr>
        <w:pStyle w:val="ListBullet"/>
        <w:spacing w:line="240" w:lineRule="auto"/>
        <w:ind w:left="720"/>
      </w:pPr>
      <w:r>
        <w:rPr>
          <w:lang w:val="hi_IN" w:bidi="hi_IN"/>
        </w:rPr>
      </w:r>
      <w:r>
        <w:rPr>
          <w:lang w:val="hi_IN" w:bidi="hi_IN"/>
        </w:rPr>
        <w:t>दो बलवा करने वाले जो यीशु के दोनों ओर क्रूस पर चढ़ाए गए</w:t>
      </w:r>
    </w:p>
    <w:p>
      <w:pPr>
        <w:pStyle w:val="ListBullet"/>
        <w:spacing w:line="240" w:lineRule="auto"/>
        <w:ind w:left="720"/>
      </w:pPr>
      <w:r>
        <w:rPr>
          <w:lang w:val="hi_IN" w:bidi="hi_IN"/>
        </w:rPr>
      </w:r>
      <w:r>
        <w:rPr>
          <w:lang w:val="hi_IN" w:bidi="hi_IN"/>
        </w:rPr>
        <w:t>लोग जो क्रूस पर चढ़ाया जाना देख रहे थे</w:t>
      </w:r>
    </w:p>
    <w:p>
      <w:pPr>
        <w:pStyle w:val="ListBullet"/>
        <w:spacing w:line="240" w:lineRule="auto"/>
        <w:ind w:left="720"/>
      </w:pPr>
      <w:r>
        <w:rPr>
          <w:lang w:val="hi_IN" w:bidi="hi_IN"/>
        </w:rPr>
      </w:r>
      <w:r>
        <w:rPr>
          <w:lang w:val="hi_IN" w:bidi="hi_IN"/>
        </w:rPr>
        <w:t>प्रधान याजक और धार्मिक व्यवस्था के शिक्षक</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सुनिश्चित करें कि आप भाग के कठिन या महत्वपूर्ण भागों का अभिनय करना छोड़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अभिनय के कुछ हिस्सों पर, अभिनय को रोकें और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भाग का दूसरी बार अभिनय करें।</w:t>
      </w:r>
    </w:p>
    <w:p>
      <w:pPr/>
      <w:r>
        <w:rPr>
          <w:lang w:val="hi_IN" w:bidi="hi_IN"/>
        </w:rPr>
      </w:r>
      <w:r>
        <w:rPr>
          <w:lang w:val="hi_IN" w:bidi="hi_IN"/>
        </w:rPr>
        <w:t>निम्नलिखित अभिनय और संभावित प्रतिक्रियाओं का एक उदाहरण है।</w:t>
      </w:r>
    </w:p>
    <w:p>
      <w:pPr/>
      <w:r>
        <w:rPr>
          <w:lang w:val="hi_IN" w:bidi="hi_IN"/>
        </w:rPr>
      </w:r>
      <w:r>
        <w:rPr>
          <w:lang w:val="hi_IN" w:bidi="hi_IN"/>
        </w:rPr>
        <w:t>यह कहानी सैनिकों द्वारा यीशु को कोड़े मारने के ठीक बाद शुरू होती है। किसी समय पर, या तो यीशु को कोड़े मारने से पहले या ठीक बाद वे यीशु को राज्यपाल के मुख्यालय के आंगन में ले जाते हैं। लगभग 200 से 600 सैनिकों की पलटन यीशु को देखने और उसका मज़ाक उड़ाने के लिए बाहर आती हैं। सैनिक यीशु के साथ ऐसा व्यवहार करने का ढोंग करते हैं जैसे वे किसी राजा के साथ व्यवहार करेंगे। उन्होंने उसे बैंगनी या गहरे लाल रंग का कपड़ा पहनाया। उन्होंने उसके सिर पर काँटों की टहनियों से बना हुआ मुकुट रखा। वे उसे सलाम करते हैं, या एक राजा की तरह पुकारते हैं: "यहूदियों के राजा की जय हो!" फिर वे उसके सिर पर डंडे से मारते और उसका अपमान करने के लिए उस पर थूकते हैं। वे उसके सामने ऐसे घुटने टेकते हैं जैसे वे उसे प्रणाम कर रहे हों। फिर उन्होंने बैंगनी वस्त्र उतारे और उसके अपने कपड़े उसे पहना दिए।</w:t>
      </w:r>
    </w:p>
    <w:p>
      <w:pPr/>
      <w:r>
        <w:rPr>
          <w:lang w:val="hi_IN" w:bidi="hi_IN"/>
        </w:rPr>
      </w:r>
      <w:r>
        <w:rPr>
          <w:lang w:val="hi_IN" w:bidi="hi_IN"/>
        </w:rPr>
        <w:t>अभिनय को रोकें। सैनिकों की भूमिका निभा रहे लोगों से पूछें, "आप क्या महसूस कर रहे हैं या क्या सोच रहे हैं?" आप शायद ऐसी बातें सुन सकते हैं, "यह फसह के दौरान यरूशलेम की रक्षा करने के तनाव को दूर करने का एक अच्छा तरीका है," "आश्चर्य है कि यीशु हमसे गुस्से वाली बातें नहीं कहता।" यीशु की भूमिका निभाने वाले व्यक्ति से पूछें, "आप क्या महसूस कर रहे हैं या क्या सोच रहे हैं?" आप शायद ऐसी बातें सुन सकते हैं, "दुखद बात है, क्योंकि वे नहीं जानते कि मैं सच में एक राजा हूँ।" अभिनय को जारी रखें।</w:t>
      </w:r>
    </w:p>
    <w:p>
      <w:pPr/>
      <w:r>
        <w:rPr>
          <w:lang w:val="hi_IN" w:bidi="hi_IN"/>
        </w:rPr>
      </w:r>
      <w:r>
        <w:rPr>
          <w:lang w:val="hi_IN" w:bidi="hi_IN"/>
        </w:rPr>
        <w:t>लगभग 4 सैनिक और एक अगुवाई करने वाला सैनिक क्रूस की आड़ी लकड़ी, जो कि लकड़ी का एक लम्बा लट्ठा होता है, उसे यीशु के कंधों पर रख देते हैं और यीशु को मृत्युदण्ड के स्थान पर ले जाना शुरू करते हैं। सैनिक या तो एक तख्ती उठाते हैं या उसे यीशु के ऊपर लगा देते हैं जिस पर लिखा होता है, "यहूदियों का राजा।" यीशु लकड़ी के लम्बे लट्ठे को उठाकर यरूशलेम शहर के बीच से ले जाने लगता है। शहर में उसके चारों ओर बहुत लोग होते हैं। कोड़े खाने के बाद यीशु बहुत कमजोर हो गया है। वह अब और लट्ठे को उठा नहीं सकता। सैनिक क्रूस को ले जाने के लिए कुरेन के शमौन नामक एक व्यक्ति को मजबूर करते हैं। याद रखें कि शमौन सिकन्दर और रुफुस का पिता है, और शमौन उत्तरी अफ्रीकी शहर कुरेन से है। शमौन, सैनिक और यीशु चलते हुए शहर से होकर गुजरते हैं और दीवार में बने एक फाटक से होकर शहर से बाहर निकलते हैं। शहर की दीवार के बाहर एक दण्ड देने का स्थान है जिसे गुलगुता कहते हैं, अर्थात् खोपड़ी का स्थान।</w:t>
      </w:r>
    </w:p>
    <w:p>
      <w:pPr/>
      <w:r>
        <w:rPr>
          <w:lang w:val="hi_IN" w:bidi="hi_IN"/>
        </w:rPr>
      </w:r>
      <w:r>
        <w:rPr>
          <w:lang w:val="hi_IN" w:bidi="hi_IN"/>
        </w:rPr>
        <w:t>अभिनय को रोकें। शमौन की भूमिका निभाने वाले व्यक्ति से पूछें, "आप क्या महसूस कर रहे हैं या क्या सोच रहे हैं?" आप शायद ऐसी बातें सुन सकते हैं, "मुझे आश्चर्य है कि यह व्यक्ति कौन है," "मैं उसके बारे में और अधिक जानना चाहता हूँ, वह कुछ अलग लगता है," "मैं इस व्यक्ति के लिए दुखी हूँ।" यरूशलेम की सड़कों पर मौजूद लोगों से पूछें, "आप क्या महसूस कर रहे हैं या क्या सोच रहे हैं?" आप शायद ऐसी बातें सुन सकते हैं जैसे, "मैं इतना दुखी हूँ," "मुझे आश्चर्य है कि इस व्यक्ति ने ऐसे क्या भयानक काम किए होंगे - ये ज़रूर एक बुरा व्यक्ति होगा!" "मैं इसे देख नहीं सकता, यह बहुत दुखद है," "मैं उत्सुक हूँ, मैं यह देखना चाहता हूँ कि क्या होता है।" अभिनय को जारी रखें।</w:t>
      </w:r>
    </w:p>
    <w:p>
      <w:pPr/>
      <w:r>
        <w:rPr>
          <w:lang w:val="hi_IN" w:bidi="hi_IN"/>
        </w:rPr>
      </w:r>
      <w:r>
        <w:rPr>
          <w:lang w:val="hi_IN" w:bidi="hi_IN"/>
        </w:rPr>
        <w:t>वे गुलगुता पहुँचते हैं। कुछ लोग, शायद यहूदी महिलाएँ, यीशु के दर्द को कम करने के लिए उसे गंधरस मिला हुआ दाखरस देती हैं। यीशु दाखरस लेने से इनकार कर देता है। सैनिक यीशु की बाँहों को उस आड़ी लकड़ी पर फैला देते हैं, जिसे शमौन उठाकर लाया था। वे उसकी बाँहों में, शायद उसकी बाँह के निचले हिस्से में, क्रूस की आड़ी लकड़ी के दोनों सिरों पर कीलों से ठोंक देते हैं। फिर वे आड़ी लकड़ी को उठाकर सीधे खड़े लकड़ी के खम्भे पर लगा देते हैं। शायद वे क्रूस के नीचे की ओर खड़ी लकड़ी के टुकड़े पर यीशु के पैरों को एड़ियों के पास से एक साथ कीलों से ठोंक देते हैं। वे यीशु के सिर के ऊपर तख्ती लगा देते हैं जिस पर लिखा होता है "यहूदियों का राजा।</w:t>
      </w:r>
    </w:p>
    <w:p>
      <w:pPr/>
      <w:r>
        <w:rPr>
          <w:lang w:val="hi_IN" w:bidi="hi_IN"/>
        </w:rPr>
      </w:r>
      <w:r>
        <w:rPr>
          <w:lang w:val="hi_IN" w:bidi="hi_IN"/>
        </w:rPr>
        <w:t>अभिनय को रोकें। सैनिकों की भूमिका निभा रहे लोगों से पूछें, "आप क्या महसूस कर रहे हैं या क्या सोच रहे हैं?" आप शायद ऐसी बातें सुन सकते हैं, "मैं यह सोचने की कोशिश नहीं करता कि यह क्रूर है।" दाखरस देने वाली महिलाओं की भूमिका निभाने वाले व्यक्ति और अन्य लोग जो देख रहे हैं उनसे पूछें, "आप क्या महसूस कर रहे हैं या क्या सोच रहे हैं?" आप शायद ऐसी बातें सुन सकते हैं, "हमें यह देखना पसंद नहीं है," "दुखी," "निराश हूँ कि यीशु ने इसे चमत्कारी तरीके से नहीं रोका," "निराश हूँ कि यीशु सरकार को उखाड़ फेंकने के लिए नहीं आए हैं।" अभिनय को जारी रखें।</w:t>
      </w:r>
    </w:p>
    <w:p>
      <w:pPr/>
      <w:r>
        <w:rPr>
          <w:lang w:val="hi_IN" w:bidi="hi_IN"/>
        </w:rPr>
      </w:r>
      <w:r>
        <w:rPr>
          <w:lang w:val="hi_IN" w:bidi="hi_IN"/>
        </w:rPr>
        <w:t>सैनिक दो और पुरुषों को जो बलवा करने वाले थे ठीक इसी तरह क्रूस पर चढ़ाते हैं, और उनके क्रूसों को यीशु के दोनों ओर रखते हैं। यीशु का क्रूस बीच में था। सैनिक चिट्ठियाँ डालते हैं, शायद ज़मीन पर छोटे चिन्हित पत्थर फेंककर। पत्थरों के गिरने के तरीके से यह निर्धारित होता था कि यीशु के वस्त्र का कौन सा टुकड़ा किसे मिलेगा।</w:t>
      </w:r>
    </w:p>
    <w:p>
      <w:pPr/>
      <w:r>
        <w:rPr>
          <w:lang w:val="hi_IN" w:bidi="hi_IN"/>
        </w:rPr>
      </w:r>
      <w:r>
        <w:rPr>
          <w:lang w:val="hi_IN" w:bidi="hi_IN"/>
        </w:rPr>
        <w:t>लोग उधर से गुजरते हुए यीशु का अपमान करते थे। वे घृणा जताने के लिए अपना सिर हिलाते और कहते थे, "तू मन्दिर गिराकर उसे तीन दिन में बनाना चाहता है?" क्रूस से नीचे उतर आ और अपने आप को बचा!" प्रधान याजकों और व्यवस्था के शिक्षकों ने आपस में बातचीत करते हुए यीशु का मज़ाक उड़ाया। "उसने दूसरों को बचाया, परन्तु अपने आप को नहीं बचा सकता! यह मसीह, इस्राएल का राजा, क्रूस से उतरकर आए ताकि हम इसे देख सकें और उस पर विश्वास कर सकें।" जो दो बलवा करने वाले यीशु के पास क्रूसों पर थे वे भी उसका अपमान करते थे।</w:t>
      </w:r>
    </w:p>
    <w:p>
      <w:pPr/>
      <w:r>
        <w:rPr>
          <w:lang w:val="hi_IN" w:bidi="hi_IN"/>
        </w:rPr>
      </w:r>
      <w:r>
        <w:rPr>
          <w:lang w:val="hi_IN" w:bidi="hi_IN"/>
        </w:rPr>
        <w:t>अभिनय को रोकें। दूसरे क्रूसों पर दो बलवा करने वालों की भूमिका निभाने वाले लोगों से पूछें, "आप क्या महसूस कर रहे हैं या क्या सोच रहे हैं?" आप शायद ऐसी बातें सुन सकते हैं जैसे, "मैं कष्ट में हूँ, काश बाकी सब भी ऐसे ही कष्ट भोगें," काश कि यीशु सच में कोई ऐसा व्यक्ति होता जो हम सभी को बचा लेता - मैं फिर से निराश हूँ।" धार्मिक अगुवों की भूमिका निभाने वाले लोगों से पूछें, "आप क्या महसूस कर रहे हैं या क्या सोच रहे हैं?" आप शायद ऐसी बातें सुन सकते हैं जैसे, "खुश हैं कि यीशु आखिरकार हमारे रास्ते से हट गया!" यीशु की भूमिका निभाने वाले व्यक्ति से पूछें, "आप क्या महसूस कर रहे हैं या क्या सोच रहे हैं?" आप शायद ऐसी बातें सुन सकते हैं जैसे, "अस्वीकृत महसूस करता हूँ," "अकेला हूँ," "दुखी हूँ कि ये लोग नहीं समझते कि उन्हें आध्यात्मिक रूप से बचाने के लिए मुझे मरना होगा।"</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15:16–32 का ऑडियो संस्करण समझने में सबसे आसान वाले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सैनिक यीशु को </w:t>
      </w:r>
      <w:r>
        <w:rPr>
          <w:b/>
          <w:lang w:val="hi_IN" w:bidi="hi_IN"/>
        </w:rPr>
        <w:t>प्रीटोरियुम</w:t>
      </w:r>
      <w:r>
        <w:rPr>
          <w:lang w:val="hi_IN" w:bidi="hi_IN"/>
        </w:rPr>
        <w:t>, ले जाते हैं, जो राज्यपाल के आधिकारिक निवास और कार्यालयों के लिए विशेष नाम है। सबसे अधिक संभावना यह है कि यह कहानी ऐसे आंगन में घटित हुई, जो इमारतों से घिरा बाहरी क्षेत्र था।</w:t>
      </w:r>
    </w:p>
    <w:p>
      <w:pPr/>
      <w:r>
        <w:rPr>
          <w:lang w:val="hi_IN" w:bidi="hi_IN"/>
        </w:rPr>
      </w:r>
      <w:r>
        <w:rPr>
          <w:lang w:val="hi_IN" w:bidi="hi_IN"/>
        </w:rPr>
        <w:t xml:space="preserve">यहाँ रुकें और समूह में चर्चा करें कि आप </w:t>
      </w:r>
      <w:r>
        <w:rPr>
          <w:b/>
          <w:lang w:val="hi_IN" w:bidi="hi_IN"/>
        </w:rPr>
        <w:t>प्रीटोरियुम</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सैनिकों ने यीशु को देखने के लिए सैनिकों के पूरे </w:t>
      </w:r>
      <w:r>
        <w:rPr>
          <w:b/>
          <w:lang w:val="hi_IN" w:bidi="hi_IN"/>
        </w:rPr>
        <w:t>दल</w:t>
      </w:r>
      <w:r>
        <w:rPr>
          <w:lang w:val="hi_IN" w:bidi="hi_IN"/>
        </w:rPr>
        <w:t xml:space="preserve"> या </w:t>
      </w:r>
      <w:r>
        <w:rPr>
          <w:b/>
          <w:lang w:val="hi_IN" w:bidi="hi_IN"/>
        </w:rPr>
        <w:t>पलटन</w:t>
      </w:r>
      <w:r>
        <w:rPr>
          <w:lang w:val="hi_IN" w:bidi="hi_IN"/>
        </w:rPr>
        <w:t xml:space="preserve"> को बाहर बुलाया। सैनिकों की एक पलटन में आमतौर पर लगभग 600 सैनिक होते थे लेकिन यह पलटन 200 से 600 सैनिकों के बीच हो सकती थी।</w:t>
      </w:r>
    </w:p>
    <w:p>
      <w:pPr/>
      <w:r>
        <w:rPr>
          <w:lang w:val="hi_IN" w:bidi="hi_IN"/>
        </w:rPr>
      </w:r>
      <w:r>
        <w:rPr>
          <w:lang w:val="hi_IN" w:bidi="hi_IN"/>
        </w:rPr>
        <w:t xml:space="preserve">सैनिकों ने यीशु को </w:t>
      </w:r>
      <w:r>
        <w:rPr>
          <w:b/>
          <w:lang w:val="hi_IN" w:bidi="hi_IN"/>
        </w:rPr>
        <w:t>बैंगनी रंग का एक कपड़ा या बाहरी वस्त्र</w:t>
      </w:r>
      <w:r>
        <w:rPr>
          <w:lang w:val="hi_IN" w:bidi="hi_IN"/>
        </w:rPr>
        <w:t xml:space="preserve"> पहनाया। </w:t>
      </w:r>
      <w:r>
        <w:rPr>
          <w:b/>
          <w:lang w:val="hi_IN" w:bidi="hi_IN"/>
        </w:rPr>
        <w:t>बैंगनी</w:t>
      </w:r>
      <w:r>
        <w:rPr>
          <w:lang w:val="hi_IN" w:bidi="hi_IN"/>
        </w:rPr>
        <w:t xml:space="preserve"> एक ऐसा रंग है जो नीले और लाल रंग के बीच में होता है। इसे एक गहरा, गहरे लाल या गहरे नीले रंग के रूप में भी माना जा सकता है। बैंगनी रंग का कपड़ा महंगा होता था और शाही लोगों के लिए इस्तेमाल होता था।</w:t>
      </w:r>
    </w:p>
    <w:p>
      <w:pPr/>
      <w:r>
        <w:rPr>
          <w:lang w:val="hi_IN" w:bidi="hi_IN"/>
        </w:rPr>
      </w:r>
      <w:r>
        <w:rPr>
          <w:lang w:val="hi_IN" w:bidi="hi_IN"/>
        </w:rPr>
        <w:t xml:space="preserve">यहाँ रुकें और फिर से बैंगनी रंग के कपड़े की तस्वीर देखें। समूह में चर्चा करें कि आप </w:t>
      </w:r>
      <w:r>
        <w:rPr>
          <w:b/>
          <w:lang w:val="hi_IN" w:bidi="hi_IN"/>
        </w:rPr>
        <w:t>बैंगनी</w:t>
      </w:r>
      <w:r>
        <w:rPr>
          <w:lang w:val="hi_IN" w:bidi="hi_IN"/>
        </w:rPr>
        <w:t xml:space="preserve"> के लिए किस शब्द या वाक्यांश का इस्तेमाल करेंगे। आप एक ऐसा शब्द इस्तेमाल कर सकते हैं जो आपकी संस्कृति में ज्ञात किसी वस्तु के रंग का वर्णन करता हो, जो गहरे लाल या गहरे नीले रंग का हो। उदाहरण के लिए, एक फूल, बेरी या पक्षी। इस ऑडियो को यहाँ रोकें।</w:t>
      </w:r>
    </w:p>
    <w:p>
      <w:pPr/>
      <w:r>
        <w:rPr>
          <w:lang w:val="hi_IN" w:bidi="hi_IN"/>
        </w:rPr>
      </w:r>
      <w:r>
        <w:rPr>
          <w:lang w:val="hi_IN" w:bidi="hi_IN"/>
        </w:rPr>
        <w:t xml:space="preserve">सैनिकों ने यीशु के सिर पर </w:t>
      </w:r>
      <w:r>
        <w:rPr>
          <w:b/>
          <w:lang w:val="hi_IN" w:bidi="hi_IN"/>
        </w:rPr>
        <w:t>काँटों का मुकुट</w:t>
      </w:r>
      <w:r>
        <w:rPr>
          <w:lang w:val="hi_IN" w:bidi="hi_IN"/>
        </w:rPr>
        <w:t xml:space="preserve"> रखा। सैनिकों ने कँटीलीं टहनियों को गूंथकर एक गोल आकार में बना दिया। यह गोल आकार एक विशेष मुकुट या ताज जैसा था जो यीशु के समय में राजा पहना करते थे। राजा अपने सिरों पर एक विशेष गोलाकार ताज पहनते थे ताकि यह दिखा सकें कि वे राजा हैं।</w:t>
      </w:r>
    </w:p>
    <w:p>
      <w:pPr/>
      <w:r>
        <w:rPr>
          <w:lang w:val="hi_IN" w:bidi="hi_IN"/>
        </w:rPr>
      </w:r>
      <w:r>
        <w:rPr>
          <w:lang w:val="hi_IN" w:bidi="hi_IN"/>
        </w:rPr>
        <w:t xml:space="preserve">तब सैनिक यीशु को </w:t>
      </w:r>
      <w:r>
        <w:rPr>
          <w:b/>
          <w:lang w:val="hi_IN" w:bidi="hi_IN"/>
        </w:rPr>
        <w:t>क्रूस पर चढ़ाने</w:t>
      </w:r>
      <w:r>
        <w:rPr>
          <w:lang w:val="hi_IN" w:bidi="hi_IN"/>
        </w:rPr>
        <w:t xml:space="preserve">के लिए ले गए। क्रूस पर चढ़ाना या क्रूस पर चढ़ाने की घटना के लिए उसी शब्द का इस्तेमाल करें जो आपने पिछले भागों में भी किया है, और याद रखें कि </w:t>
      </w:r>
      <w:hyperlink r:id="rId519">
        <w:r>
          <w:rPr>
            <w:lang w:val="hi_IN" w:bidi="hi_IN"/>
          </w:rPr>
          <w:rPr>
            <w:color w:val="0000EE"/>
            <w:u w:val="single"/>
          </w:rPr>
          <w:t>क्रूस पर चढ़ाना</w:t>
        </w:r>
      </w:hyperlink>
      <w:r>
        <w:rPr>
          <w:lang w:val="hi_IN" w:bidi="hi_IN"/>
        </w:rPr>
        <w:t xml:space="preserve"> मुख्य शब्दावली में है। क्रूसीकरण किसी व्यक्ति को क्रूस पर चढ़ाने की प्रक्रिया है।</w:t>
      </w:r>
    </w:p>
    <w:p>
      <w:pPr/>
      <w:r>
        <w:rPr>
          <w:lang w:val="hi_IN" w:bidi="hi_IN"/>
        </w:rPr>
      </w:r>
      <w:r>
        <w:rPr>
          <w:b/>
          <w:lang w:val="hi_IN" w:bidi="hi_IN"/>
        </w:rPr>
        <w:t>क्रूस</w:t>
      </w:r>
      <w:r>
        <w:rPr>
          <w:lang w:val="hi_IN" w:bidi="hi_IN"/>
        </w:rPr>
        <w:t xml:space="preserve"> के लिए उसी शब्द का इस्तेमाल करें जो आपने पिछली कहानी में इस्तेमाल किया था और याद रखें कि </w:t>
      </w:r>
      <w:hyperlink r:id="rId308">
        <w:r>
          <w:rPr>
            <w:lang w:val="hi_IN" w:bidi="hi_IN"/>
          </w:rPr>
          <w:rPr>
            <w:color w:val="0000EE"/>
            <w:u w:val="single"/>
          </w:rPr>
          <w:t>क्रूस</w:t>
        </w:r>
      </w:hyperlink>
      <w:r>
        <w:rPr>
          <w:lang w:val="hi_IN" w:bidi="hi_IN"/>
        </w:rPr>
        <w:t xml:space="preserve"> शब्द मुख्य शब्दावली में है। याद रखें कि यीशु को केवल क्रूस की आड़ी लकड़ी ही उठाने के लिए दी गई थी।</w:t>
      </w:r>
    </w:p>
    <w:p>
      <w:pPr/>
      <w:r>
        <w:rPr>
          <w:lang w:val="hi_IN" w:bidi="hi_IN"/>
        </w:rPr>
      </w:r>
      <w:r>
        <w:rPr>
          <w:lang w:val="hi_IN" w:bidi="hi_IN"/>
        </w:rPr>
        <w:t>यहाँ रुकें और क्रूस की तस्वीर देखें और समूह में क्रूस की आड़ी लकड़ी को इंगित करें। इस ऑडियो को यहाँ रोकें।</w:t>
      </w:r>
    </w:p>
    <w:p>
      <w:pPr/>
      <w:r>
        <w:rPr>
          <w:lang w:val="hi_IN" w:bidi="hi_IN"/>
        </w:rPr>
      </w:r>
      <w:r>
        <w:rPr>
          <w:lang w:val="hi_IN" w:bidi="hi_IN"/>
        </w:rPr>
        <w:t xml:space="preserve">सैनिक यीशु को उस जगह ले गए जिसे गुलगुता कहा जाता है। </w:t>
      </w:r>
      <w:r>
        <w:rPr>
          <w:b/>
          <w:lang w:val="hi_IN" w:bidi="hi_IN"/>
        </w:rPr>
        <w:t>गुलगुता</w:t>
      </w:r>
      <w:r>
        <w:rPr>
          <w:lang w:val="hi_IN" w:bidi="hi_IN"/>
        </w:rPr>
        <w:t xml:space="preserve"> उस विशेष स्थान का नाम है जहाँ सैनिकों ने यीशु को क्रूस पर चढ़ाया था। इस नाम का अर्थ है "खोपड़ी का स्थान।" मरकुस हमें उस स्थान का विशेष नाम और उस नाम का अर्थ दोनों बताता है। आप अपने अनुवाद में भी यही करना चाहेंगे।</w:t>
      </w:r>
    </w:p>
    <w:p>
      <w:pPr/>
      <w:r>
        <w:rPr>
          <w:lang w:val="hi_IN" w:bidi="hi_IN"/>
        </w:rPr>
      </w:r>
      <w:r>
        <w:rPr>
          <w:lang w:val="hi_IN" w:bidi="hi_IN"/>
        </w:rPr>
        <w:t xml:space="preserve">किसी ने, शायद कुछ यहूदी महिलाओं ने यीशु को </w:t>
      </w:r>
      <w:hyperlink r:id="rId526">
        <w:r>
          <w:rPr>
            <w:lang w:val="hi_IN" w:bidi="hi_IN"/>
          </w:rPr>
          <w:rPr>
            <w:color w:val="0000EE"/>
            <w:u w:val="single"/>
          </w:rPr>
          <w:t>दाखरस</w:t>
        </w:r>
      </w:hyperlink>
      <w:r>
        <w:rPr>
          <w:lang w:val="hi_IN" w:bidi="hi_IN"/>
        </w:rPr>
        <w:t xml:space="preserve"> (अंगूर के रस का खमीरीकरण) </w:t>
      </w:r>
      <w:r>
        <w:rPr>
          <w:b/>
          <w:lang w:val="hi_IN" w:bidi="hi_IN"/>
        </w:rPr>
        <w:t>गंधरस</w:t>
      </w:r>
      <w:r>
        <w:rPr>
          <w:lang w:val="hi_IN" w:bidi="hi_IN"/>
        </w:rPr>
        <w:t xml:space="preserve"> में, जो एक पेड़ से निकला सुगन्धित रस होता है मिलाकर पीने को दिया। गंधरस एक ऐसी दवा की तरह होता है जो लोगों को दर्द महसूस न होने में मदद करता है।</w:t>
      </w:r>
    </w:p>
    <w:p>
      <w:pPr/>
      <w:r>
        <w:rPr>
          <w:lang w:val="hi_IN" w:bidi="hi_IN"/>
        </w:rPr>
      </w:r>
      <w:r>
        <w:rPr>
          <w:lang w:val="hi_IN" w:bidi="hi_IN"/>
        </w:rPr>
        <w:t xml:space="preserve">यहाँ रुकें और समूह में चर्चा करें कि आप </w:t>
      </w:r>
      <w:r>
        <w:rPr>
          <w:b/>
          <w:lang w:val="hi_IN" w:bidi="hi_IN"/>
        </w:rPr>
        <w:t>गंधरस</w:t>
      </w:r>
      <w:r>
        <w:rPr>
          <w:lang w:val="hi_IN" w:bidi="hi_IN"/>
        </w:rPr>
        <w:t xml:space="preserve"> के लिए कौन सा शब्द या वाक्यांश इस्तेमाल करेंगे। इस ऑडियो को यहाँ रोकें।</w:t>
      </w:r>
    </w:p>
    <w:p>
      <w:pPr/>
      <w:r>
        <w:rPr>
          <w:lang w:val="hi_IN" w:bidi="hi_IN"/>
        </w:rPr>
      </w:r>
      <w:r>
        <w:rPr>
          <w:lang w:val="hi_IN" w:bidi="hi_IN"/>
        </w:rPr>
        <w:t xml:space="preserve">सैनिकों ने यह देखने के लिए </w:t>
      </w:r>
      <w:r>
        <w:rPr>
          <w:b/>
          <w:lang w:val="hi_IN" w:bidi="hi_IN"/>
        </w:rPr>
        <w:t>पासे</w:t>
      </w:r>
      <w:r>
        <w:rPr>
          <w:lang w:val="hi_IN" w:bidi="hi_IN"/>
        </w:rPr>
        <w:t xml:space="preserve"> फेंके या </w:t>
      </w:r>
      <w:r>
        <w:rPr>
          <w:b/>
          <w:lang w:val="hi_IN" w:bidi="hi_IN"/>
        </w:rPr>
        <w:t>चिट्ठियाँ</w:t>
      </w:r>
      <w:r>
        <w:rPr>
          <w:lang w:val="hi_IN" w:bidi="hi_IN"/>
        </w:rPr>
        <w:t xml:space="preserve"> डालीं कि यीशु के कपड़े किसे मिलेंगे। "चिट्ठियाँ डालने" का अर्थ है छोटे-छोटे पत्थर फेंकना जिन पर कोई निशान लगा हो। पत्थरों के गिरने के तरीके से यह निर्धारित होता था कि यीशु के वस्त्र का कौन सा टुकड़ा किसे मिलेगा।</w:t>
      </w:r>
    </w:p>
    <w:p>
      <w:pPr/>
      <w:r>
        <w:rPr>
          <w:lang w:val="hi_IN" w:bidi="hi_IN"/>
        </w:rPr>
      </w:r>
      <w:r>
        <w:rPr>
          <w:lang w:val="hi_IN" w:bidi="hi_IN"/>
        </w:rPr>
        <w:t>यहाँ रुकें और समूह में फिर से चिट्ठियों की तस्वीर देखें। इस ऑडियो को यहाँ रोकें।</w:t>
      </w:r>
    </w:p>
    <w:p>
      <w:pPr/>
      <w:r>
        <w:rPr>
          <w:lang w:val="hi_IN" w:bidi="hi_IN"/>
        </w:rPr>
      </w:r>
      <w:r>
        <w:rPr>
          <w:lang w:val="hi_IN" w:bidi="hi_IN"/>
        </w:rPr>
        <w:t>मरकुस ने कहा कि यीशु को</w:t>
      </w:r>
      <w:r>
        <w:rPr>
          <w:b/>
          <w:lang w:val="hi_IN" w:bidi="hi_IN"/>
        </w:rPr>
        <w:t>तीसरे घंटे</w:t>
      </w:r>
      <w:r>
        <w:rPr>
          <w:lang w:val="hi_IN" w:bidi="hi_IN"/>
        </w:rPr>
        <w:t>में क्रूस पर चढ़ाया गया था, जो सुबह 9 बजे या सूर्योदय के तीन घंटे बाद होता है।</w:t>
      </w:r>
    </w:p>
    <w:p>
      <w:pPr/>
      <w:r>
        <w:rPr>
          <w:lang w:val="hi_IN" w:bidi="hi_IN"/>
        </w:rPr>
      </w:r>
      <w:r>
        <w:rPr>
          <w:lang w:val="hi_IN" w:bidi="hi_IN"/>
        </w:rPr>
        <w:t>यहाँ रुकें और समूह में चर्चा करें कि आप दिन के इस समय के लिए कौन से शब्द या वाक्यांश का उपयोग करेंगे। इस ऑडियो को यहाँ रोकें।</w:t>
      </w:r>
    </w:p>
    <w:p>
      <w:pPr/>
      <w:r>
        <w:rPr>
          <w:lang w:val="hi_IN" w:bidi="hi_IN"/>
        </w:rPr>
      </w:r>
      <w:r>
        <w:rPr>
          <w:lang w:val="hi_IN" w:bidi="hi_IN"/>
        </w:rPr>
        <w:t xml:space="preserve">यीशु के दोनों ओर दो "लुटेरे", "चोर" या "बलवइयों" को क्रूस पर चढ़ाया गया था। बलवा करने वालों के लिए उसी शब्द का इस्तेमाल करें जो आपने पिछले भागों में उपयोग किया है। याद रखें कि एक </w:t>
      </w:r>
      <w:r>
        <w:rPr>
          <w:b/>
          <w:lang w:val="hi_IN" w:bidi="hi_IN"/>
        </w:rPr>
        <w:t>बलवा करने वाला</w:t>
      </w:r>
      <w:r>
        <w:rPr>
          <w:lang w:val="hi_IN" w:bidi="hi_IN"/>
        </w:rPr>
        <w:t xml:space="preserve"> वह व्यक्ति होता है जो सरकार को उखाड़ फेंकना चाहता है।</w:t>
      </w:r>
    </w:p>
    <w:p>
      <w:pPr/>
      <w:r>
        <w:rPr>
          <w:lang w:val="hi_IN" w:bidi="hi_IN"/>
        </w:rPr>
      </w:r>
      <w:r>
        <w:rPr>
          <w:lang w:val="hi_IN" w:bidi="hi_IN"/>
        </w:rPr>
        <w:t xml:space="preserve">लोग यीशु का अपमान करते हैं और उसे बताते हैं कि उसने कहा था कि वह </w:t>
      </w:r>
      <w:r>
        <w:rPr>
          <w:b/>
          <w:lang w:val="hi_IN" w:bidi="hi_IN"/>
        </w:rPr>
        <w:t>मन्दिर</w:t>
      </w:r>
      <w:r>
        <w:rPr>
          <w:lang w:val="hi_IN" w:bidi="hi_IN"/>
        </w:rPr>
        <w:t xml:space="preserve"> को नष्ट कर देगा और उसे फिर से बना देगा। मन्दिर के लिए उसी शब्द का इस्तेमाल करें जो आपने मरकुस की पुस्तक के पिछले भागों में किया है और यह याद रखें कि </w:t>
      </w:r>
      <w:hyperlink r:id="rId118">
        <w:r>
          <w:rPr>
            <w:lang w:val="hi_IN" w:bidi="hi_IN"/>
          </w:rPr>
          <w:rPr>
            <w:color w:val="0000EE"/>
            <w:u w:val="single"/>
          </w:rPr>
          <w:t>मन्दिर</w:t>
        </w:r>
      </w:hyperlink>
      <w:r>
        <w:rPr>
          <w:lang w:val="hi_IN" w:bidi="hi_IN"/>
        </w:rPr>
        <w:t xml:space="preserve"> मुख्य शब्दावली में है।</w:t>
      </w:r>
    </w:p>
    <w:p>
      <w:pPr/>
      <w:r>
        <w:rPr>
          <w:lang w:val="hi_IN" w:bidi="hi_IN"/>
        </w:rPr>
      </w:r>
      <w:r>
        <w:rPr>
          <w:b/>
          <w:lang w:val="hi_IN" w:bidi="hi_IN"/>
        </w:rPr>
        <w:t>प्रधान याजकों</w:t>
      </w:r>
      <w:r>
        <w:rPr>
          <w:lang w:val="hi_IN" w:bidi="hi_IN"/>
        </w:rPr>
        <w:t xml:space="preserve"> और </w:t>
      </w:r>
      <w:r>
        <w:rPr>
          <w:b/>
          <w:lang w:val="hi_IN" w:bidi="hi_IN"/>
        </w:rPr>
        <w:t>धार्मिक व्यवस्था के शिक्षकों</w:t>
      </w:r>
      <w:r>
        <w:rPr>
          <w:lang w:val="hi_IN" w:bidi="hi_IN"/>
        </w:rPr>
        <w:t xml:space="preserve"> ने यीशु का मज़ाक उड़ाया और कहा, "इस </w:t>
      </w:r>
      <w:r>
        <w:rPr>
          <w:b/>
          <w:lang w:val="hi_IN" w:bidi="hi_IN"/>
        </w:rPr>
        <w:t>मसीहा</w:t>
      </w:r>
      <w:r>
        <w:rPr>
          <w:lang w:val="hi_IN" w:bidi="hi_IN"/>
        </w:rPr>
        <w:t xml:space="preserve">, इस </w:t>
      </w:r>
      <w:r>
        <w:rPr>
          <w:b/>
          <w:lang w:val="hi_IN" w:bidi="hi_IN"/>
        </w:rPr>
        <w:t>इस्राएल के राजा</w:t>
      </w:r>
      <w:r>
        <w:rPr>
          <w:lang w:val="hi_IN" w:bidi="hi_IN"/>
        </w:rPr>
        <w:t xml:space="preserve"> को क्रूस से नीचे उतरने दो ताकि हम इसे देख सकें और उस पर विश्वास कर सकें।" प्रधान </w:t>
      </w:r>
      <w:hyperlink r:id="rId79">
        <w:r>
          <w:rPr>
            <w:lang w:val="hi_IN" w:bidi="hi_IN"/>
          </w:rPr>
          <w:rPr>
            <w:color w:val="0000EE"/>
            <w:u w:val="single"/>
          </w:rPr>
          <w:t>याजकों</w:t>
        </w:r>
      </w:hyperlink>
      <w:r>
        <w:rPr>
          <w:lang w:val="hi_IN" w:bidi="hi_IN"/>
        </w:rPr>
        <w:t xml:space="preserve">, </w:t>
      </w:r>
      <w:hyperlink r:id="rId51">
        <w:r>
          <w:rPr>
            <w:lang w:val="hi_IN" w:bidi="hi_IN"/>
          </w:rPr>
          <w:rPr>
            <w:color w:val="0000EE"/>
            <w:u w:val="single"/>
          </w:rPr>
          <w:t>धार्मिक व्यवस्था के शिक्षकों</w:t>
        </w:r>
      </w:hyperlink>
      <w:r>
        <w:rPr>
          <w:lang w:val="hi_IN" w:bidi="hi_IN"/>
        </w:rPr>
        <w:t xml:space="preserve"> और </w:t>
      </w:r>
      <w:hyperlink r:id="rId15">
        <w:r>
          <w:rPr>
            <w:lang w:val="hi_IN" w:bidi="hi_IN"/>
          </w:rPr>
          <w:rPr>
            <w:color w:val="0000EE"/>
            <w:u w:val="single"/>
          </w:rPr>
          <w:t>मसीहा</w:t>
        </w:r>
      </w:hyperlink>
      <w:r>
        <w:rPr>
          <w:lang w:val="hi_IN" w:bidi="hi_IN"/>
        </w:rPr>
        <w:t xml:space="preserve"> के लिए उन्हीं शब्दों का प्रयोग करें जो आपने पिछले भागों में इस्तेमाल किए हैं, और याद रखें कि ये शब्द मुख्य शब्दावली में हैं।</w:t>
      </w:r>
    </w:p>
    <w:p>
      <w:pPr/>
      <w:r>
        <w:rPr>
          <w:lang w:val="hi_IN" w:bidi="hi_IN"/>
        </w:rPr>
      </w:r>
      <w:r>
        <w:rPr>
          <w:lang w:val="hi_IN" w:bidi="hi_IN"/>
        </w:rPr>
        <w:t>धार्मिक अगुवों ने यहूदियों के राजा की जगह इस्राएल के राजा की उपाधि का इस्तेमाल किया क्योंकि यहूदी लोग अपने पूर्वज याकूब के समय से ही उन्हें परमेश्वर द्वारा दिए नाम इस्राएल का राष्ट्र कहना पसंद करते थे।</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को इस भाग के कुछ वाक्य बताकर रुकना चाहिए। एक दूसरे समूह के सदस्य को इस भाग के अगले हिस्से को बोलना चाहिए और रुकना चाहिए। इसे तब तक करें जब तक कि समूह इस पूरे भाग को फिर से न बता दे। इस चरण में समूह के सदस्य एक दूसरे का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15:16–32</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27">
        <w:r>
          <w:rPr>
            <w:lang w:val="hi_IN" w:bidi="hi_IN"/>
          </w:rPr>
          <w:rPr>
            <w:color w:val="0000EE"/>
            <w:u w:val="single"/>
          </w:rPr>
          <w:t>सुने और मन में रखें</w:t>
        </w:r>
      </w:hyperlink>
      <w:r>
        <w:rPr>
          <w:lang w:val="hi_IN" w:bidi="hi_IN"/>
        </w:rPr>
        <w:t xml:space="preserve"> (524 KB)</w:t>
      </w:r>
      <w:r>
        <w:rPr>
          <w:lang w:val="hi_IN" w:bidi="hi_IN"/>
        </w:rPr>
      </w:r>
    </w:p>
    <w:p>
      <w:pPr>
        <w:pStyle w:val="ListBullet"/>
        <w:spacing w:line="240" w:lineRule="auto"/>
        <w:ind w:left="720"/>
      </w:pPr>
      <w:r>
        <w:rPr>
          <w:lang w:val="hi_IN" w:bidi="hi_IN"/>
        </w:rPr>
      </w:r>
      <w:hyperlink r:id="rId528">
        <w:r>
          <w:rPr>
            <w:lang w:val="hi_IN" w:bidi="hi_IN"/>
          </w:rPr>
          <w:rPr>
            <w:color w:val="0000EE"/>
            <w:u w:val="single"/>
          </w:rPr>
          <w:t>पाठ का परिचय</w:t>
        </w:r>
      </w:hyperlink>
      <w:r>
        <w:rPr>
          <w:lang w:val="hi_IN" w:bidi="hi_IN"/>
        </w:rPr>
        <w:t xml:space="preserve"> (6.4 MB)</w:t>
      </w:r>
      <w:r>
        <w:rPr>
          <w:lang w:val="hi_IN" w:bidi="hi_IN"/>
        </w:rPr>
      </w:r>
    </w:p>
    <w:p>
      <w:pPr>
        <w:pStyle w:val="ListBullet"/>
        <w:spacing w:line="240" w:lineRule="auto"/>
        <w:ind w:left="720"/>
      </w:pPr>
      <w:r>
        <w:rPr>
          <w:lang w:val="hi_IN" w:bidi="hi_IN"/>
        </w:rPr>
      </w:r>
      <w:hyperlink r:id="rId529">
        <w:r>
          <w:rPr>
            <w:lang w:val="hi_IN" w:bidi="hi_IN"/>
          </w:rPr>
          <w:rPr>
            <w:color w:val="0000EE"/>
            <w:u w:val="single"/>
          </w:rPr>
          <w:t>घटनाओं को समझाना</w:t>
        </w:r>
      </w:hyperlink>
      <w:r>
        <w:rPr>
          <w:lang w:val="hi_IN" w:bidi="hi_IN"/>
        </w:rPr>
        <w:t xml:space="preserve"> (4.3 MB)</w:t>
      </w:r>
      <w:r>
        <w:rPr>
          <w:lang w:val="hi_IN" w:bidi="hi_IN"/>
        </w:rPr>
      </w:r>
    </w:p>
    <w:p>
      <w:pPr>
        <w:pStyle w:val="ListBullet"/>
        <w:spacing w:line="240" w:lineRule="auto"/>
        <w:ind w:left="720"/>
      </w:pPr>
      <w:r>
        <w:rPr>
          <w:lang w:val="hi_IN" w:bidi="hi_IN"/>
        </w:rPr>
      </w:r>
      <w:hyperlink r:id="rId530">
        <w:r>
          <w:rPr>
            <w:lang w:val="hi_IN" w:bidi="hi_IN"/>
          </w:rPr>
          <w:rPr>
            <w:color w:val="0000EE"/>
            <w:u w:val="single"/>
          </w:rPr>
          <w:t>पाठ को नाटकीय रूप देना</w:t>
        </w:r>
      </w:hyperlink>
      <w:r>
        <w:rPr>
          <w:lang w:val="hi_IN" w:bidi="hi_IN"/>
        </w:rPr>
        <w:t xml:space="preserve"> (5.7 MB)</w:t>
      </w:r>
      <w:r>
        <w:rPr>
          <w:lang w:val="hi_IN" w:bidi="hi_IN"/>
        </w:rPr>
      </w:r>
    </w:p>
    <w:p>
      <w:pPr>
        <w:pStyle w:val="ListBullet"/>
        <w:spacing w:line="240" w:lineRule="auto"/>
        <w:ind w:left="720"/>
      </w:pPr>
      <w:r>
        <w:rPr>
          <w:lang w:val="hi_IN" w:bidi="hi_IN"/>
        </w:rPr>
      </w:r>
      <w:hyperlink r:id="rId531">
        <w:r>
          <w:rPr>
            <w:lang w:val="hi_IN" w:bidi="hi_IN"/>
          </w:rPr>
          <w:rPr>
            <w:color w:val="0000EE"/>
            <w:u w:val="single"/>
          </w:rPr>
          <w:t>आवश्यक जानकारी</w:t>
        </w:r>
      </w:hyperlink>
      <w:r>
        <w:rPr>
          <w:lang w:val="hi_IN" w:bidi="hi_IN"/>
        </w:rPr>
        <w:t xml:space="preserve"> (3.9 MB)</w:t>
      </w:r>
      <w:r>
        <w:rPr>
          <w:lang w:val="hi_IN" w:bidi="hi_IN"/>
        </w:rPr>
      </w:r>
    </w:p>
    <w:p>
      <w:pPr>
        <w:pStyle w:val="ListBullet"/>
        <w:spacing w:line="240" w:lineRule="auto"/>
        <w:ind w:left="720"/>
      </w:pPr>
      <w:r>
        <w:rPr>
          <w:lang w:val="hi_IN" w:bidi="hi_IN"/>
        </w:rPr>
      </w:r>
      <w:hyperlink r:id="rId532">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15:33–39</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15:33–39 को सुनें और अपने मनों में रखें।</w:t>
      </w:r>
    </w:p>
    <w:p>
      <w:pPr/>
      <w:r>
        <w:rPr>
          <w:lang w:val="hi_IN" w:bidi="hi_IN"/>
        </w:rPr>
      </w:r>
      <w:r>
        <w:rPr>
          <w:lang w:val="hi_IN" w:bidi="hi_IN"/>
        </w:rPr>
        <w:t>यदि संभव हो तो मरकुस 15:33–39 का ऑडियो संस्करण तीन बार, तीन अलग-अलग अनुवादों में सुनें। उसके बाद समूह में, निम्नलिखित प्रश्नों पर चर्चा करें:</w:t>
      </w:r>
    </w:p>
    <w:p>
      <w:pPr>
        <w:pStyle w:val="ListNumber"/>
        <w:numPr>
          <w:ilvl w:val="0"/>
          <w:numId w:val="80"/>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15:33–39 का ऑडियो संस्करण समझने में सबसे आसान वाले अनुवाद में सुनें।</w:t>
      </w:r>
    </w:p>
    <w:p>
      <w:pPr/>
      <w:r>
        <w:rPr>
          <w:lang w:val="hi_IN" w:bidi="hi_IN"/>
        </w:rPr>
      </w:r>
      <w:r>
        <w:rPr>
          <w:lang w:val="hi_IN" w:bidi="hi_IN"/>
        </w:rPr>
        <w:t>पिछले भाग में मरकुस कहता है कि सैनिकों ने यीशु को सुबह 9 बजे क्रूस पर चढ़ाया। यीशु घंटों तक क्रूस पर कष्ट सहता रहा। दोपहर में सूर्य अंधकारमय हो गया, हालांकि वर्ष के इस समय सूर्य कभी भी अंधकारमय नहीं होता। परन्तु, यीशु के समय में लोग मानते थे कि अंधकार किसी बुरी बात का प्रतीक था। यहूदी भविष्यद्वक्ता आमोस ने कहा था कि जब परमेश्वर दुनिया का न्याय करने के लिए आएगा तब सूर्य अंधकारमय हो जाएगा। अन्य लोगों का मानना था कि अंधकार राजाओं या शहरों की मृत्यु का प्रतीक था। प्रथम फसह से पहले जब परमेश्वर ने इस्राएलियों को मिस्र से छुड़ाया था, तब अंधकार की एक ऐसी महामारी आई थी जो मिस्र पर परमेश्वर के श्राप का प्रतीक थी। मूसा की व्यवस्था कहती है कि परमेश्वर उन्हें दण्डित या श्रापित करता है, जो पेड़ पर लटकाए जाते हैं। शायद इसीलिए सूर्य अंधकारमय हो गया था।</w:t>
      </w:r>
    </w:p>
    <w:p>
      <w:pPr/>
      <w:r>
        <w:rPr>
          <w:lang w:val="hi_IN" w:bidi="hi_IN"/>
        </w:rPr>
      </w:r>
      <w:r>
        <w:rPr>
          <w:lang w:val="hi_IN" w:bidi="hi_IN"/>
        </w:rPr>
        <w:t>दोपहर में 3 बजे, अंधकार होने के तीन घंटे बाद यीशु ने बड़े शब्द से चिल्लाकर कहा, "मेरे परमेश्वर, मेरे परमेश्वर, तूने मुझे क्यों छोड़ दिया?" यीशु को लगा जैसे वह पूरी तरह से परमेश्वर से अलग हो गया है, इसलिए यीशु ने एक भजन या विलाप के गीत का पहला हिस्सा कहा था। इस विलाप गीत में, गायक परमेश्वर से ऐसे व्यक्ति की मदद करने के लिए प्रार्थना करता है जो अन्याय या गलत तरीके से कष्ट झेल रहा है। विलाप के भजन आमतौर पर इस वादे के साथ समाप्त होते हैं कि परमेश्वर उनके साथ रहेगा और उनकी परेशानी में उनकी मदद करेगा।</w:t>
      </w:r>
    </w:p>
    <w:p>
      <w:pPr/>
      <w:r>
        <w:rPr>
          <w:lang w:val="hi_IN" w:bidi="hi_IN"/>
        </w:rPr>
      </w:r>
      <w:r>
        <w:rPr>
          <w:lang w:val="hi_IN" w:bidi="hi_IN"/>
        </w:rPr>
        <w:t>यीशु ने शायद परमेश्वर का नाम इब्रानी में इलोई, इलोई बोला था और बाकी प्रश्न अरामी भाषा में। इब्रानी यहूदी शास्त्र की भाषा थी, लेकिन अरामी वह भाषा थी जिसे यहूदी लोग रोम के समय में बोला करते थे। उसके आसपास के कुछ लोग शायद उसके पहले शब्दों को नहीं समझ पाए होंगे। यीशु ने परमेश्वर को पुकारा, लेकिन जो शब्द उसने परमेश्वर के लिए इस्तेमाल किया था वह महान यहूदी भविष्यद्वक्ता एलिय्याह के इब्रानी नाम की तरह लगता था। यहूदी लोगों का मानना था कि एलिय्याह की आत्मा खतरे में पड़े धर्मी लोगों को बचाने के लिए आएगी। यह समझ में आता है कि लोगों का मानना था कि यीशु परमेश्वर के बदले एलिय्याह को बुला रहा था।</w:t>
      </w:r>
    </w:p>
    <w:p>
      <w:pPr/>
      <w:r>
        <w:rPr>
          <w:lang w:val="hi_IN" w:bidi="hi_IN"/>
        </w:rPr>
      </w:r>
      <w:r>
        <w:rPr>
          <w:lang w:val="hi_IN" w:bidi="hi_IN"/>
        </w:rPr>
        <w:t>यहूदी लोग सोचते थे कि दाखरस का सिरका जो सस्ता खट्टा दाखरस होता था, प्यासे लोगों को तरोताज़ा करता और मदद करता था। किसी ने यीशु की पुकार सुनी और उसकी मदद करनी चाही। एक व्यक्ति ने दाखमधु में एक पनसोख्‍ता को भिगोया और पनसोख्‍ता को एक लम्बी छड़ी के छोर पर रखा और उसे यीशु तक पहुँचाने के लिए ऊपर उठाया।</w:t>
      </w:r>
    </w:p>
    <w:p>
      <w:pPr/>
      <w:r>
        <w:rPr>
          <w:lang w:val="hi_IN" w:bidi="hi_IN"/>
        </w:rPr>
      </w:r>
      <w:r>
        <w:rPr>
          <w:lang w:val="hi_IN" w:bidi="hi_IN"/>
        </w:rPr>
        <w:t>यीशु अपने जीवन के अंत तक ऊँचे स्वर से बोलने के लिए पर्याप्त मजबूत बने रहे। यह असामान्य था, ज्यादातर पुरुष क्रूस पर चढ़ाए जाने के अंत तक कमजोर और बेहोश हो जाते थे और अच्छी तरह से सांस नहीं ले पाते थे।</w:t>
      </w:r>
    </w:p>
    <w:p>
      <w:pPr/>
      <w:r>
        <w:rPr>
          <w:lang w:val="hi_IN" w:bidi="hi_IN"/>
        </w:rPr>
      </w:r>
      <w:r>
        <w:rPr>
          <w:lang w:val="hi_IN" w:bidi="hi_IN"/>
        </w:rPr>
        <w:t>मरकुस एक ऐसी घटना के बारे में बताता है जो क्रूस पर चढ़ाए जाने के समय पर लेकिन एक अलग जगह घटित होती है। यरूशलेम के मन्दिर में द्वार को ढंकने के लिए दो बड़े पर्दे लटकाए गए थे। भीतरी पर्दा वह पर्दा है जो पवित्र स्थान और परम पवित्र स्थान के बीच लटका रहता है। परम पवित्र स्थान मन्दिर में वह स्थान होता है जहाँ केवल महायाजक प्रायश्चित के विशेष दिन इस्राएल के सभी लोगों को उनके पापों की क्षमा के लिए बलिदान देने के लिए जा सकता है। बाहरी पर्दा वह पर्दा होता है जो याजकों के लिए इन विशेष क्षेत्रों को गैर-याजकों के आंगन से अलग करता था। जनता बाहरी पर्दा देख सकती थी, लेकिन भीतरी पर्दा केवल कुछ ही याजक देख सकते थे।</w:t>
      </w:r>
    </w:p>
    <w:p>
      <w:pPr/>
      <w:r>
        <w:rPr>
          <w:lang w:val="hi_IN" w:bidi="hi_IN"/>
        </w:rPr>
      </w:r>
      <w:r>
        <w:rPr>
          <w:lang w:val="hi_IN" w:bidi="hi_IN"/>
        </w:rPr>
        <w:t>यहाँ रुकें और मन्दिर का चित्र देखें, जिसमें परम पवित्र स्थान, पवित्र स्थान और आंगन शामिल हों। इस ऑडियो को यहाँ रोकें।</w:t>
      </w:r>
    </w:p>
    <w:p>
      <w:pPr/>
      <w:r>
        <w:rPr>
          <w:lang w:val="hi_IN" w:bidi="hi_IN"/>
        </w:rPr>
      </w:r>
      <w:r>
        <w:rPr>
          <w:lang w:val="hi_IN" w:bidi="hi_IN"/>
        </w:rPr>
        <w:t>हम निश्चित नहीं हैं कौन सा पर्दा ऊपर से नीचे तक दो हिस्सों में बँटा था। कुछ विद्वानों का मानना था कि यह बाहरी पर्दा था जो ऊपर से नीचे तक दो हिस्सों में बँटा था, क्योंकि आम जनता इसे आंगन से देख सकती थी और दूसरों को बता सकती थी कि यह हुआ था। कई लोगों का मानना है कि यह घटना एक भविष्यद्वाणी है कि किसी दिन मन्दिर नष्ट कर दिया जाएगा। मन्दिर वास्तव में 70 ईस्वी में नष्ट हो गया था, अर्थात् घटना के केवल 40 वर्ष बाद। जो भी हो, दो टुकड़ों में पर्दा फटना इस बात का प्रतीक है कि यीशु लोगों के पापों के लिए मन्दिर की आवश्यकता और याजकों को परमपवित्र स्थान में बलिदान देने की मूल यहूदी परम्पराओं को बदल रहा है। यीशु अंतिम बलिदान है।</w:t>
      </w:r>
    </w:p>
    <w:p>
      <w:pPr/>
      <w:r>
        <w:rPr>
          <w:lang w:val="hi_IN" w:bidi="hi_IN"/>
        </w:rPr>
      </w:r>
      <w:r>
        <w:rPr>
          <w:lang w:val="hi_IN" w:bidi="hi_IN"/>
        </w:rPr>
        <w:t>एक सूबेदार या एक रोमी अधिकारी यीशु के क्रूस पर चढ़ाए जाने की शुरुआत से लेकर उसकी मृत्यु तक उसके साथ रहा था। वह जानता था कि यीशु किसी न किसी तरह अन्य पीड़ितों की तुलना में अलग था। यीशु एक सामान्य मृत्यु नहीं मरा या सामान्य अपराधियों की तरह बर्ताव नहीं किया जिन्हें मृत्युदण्ड दिया गया था। रोमी अधिकारी ने आश्चर्य से कहा, "निश्चय ही यह व्यक्ति परमेश्वर का पुत्र था!" यह रोमी अधिकारी शायद समझ गया था कि यीशु दिव्य या एक दिव्य नायक थे जिसने परमेश्वर से अपनी नियति को अपनाया। हालाँकि, रोमी अधिकारी अपने कथन का पूरा मतलब नहीं समझ पाया होगा।</w:t>
      </w:r>
    </w:p>
    <w:p>
      <w:pPr/>
      <w:r>
        <w:rPr>
          <w:lang w:val="hi_IN" w:bidi="hi_IN"/>
        </w:rPr>
      </w:r>
      <w:r>
        <w:rPr>
          <w:lang w:val="hi_IN" w:bidi="hi_IN"/>
        </w:rPr>
        <w:t>इस अधिकारी का कथन मरकुस की पूरी पुस्तक का चरम बिंदु है। मरकुस अपने दर्शकों को यह दिखाना चाहता है कि "यीशु कौन है?" मरकुस अपने दर्शकों को यह दिखाना चाहता है कि यीशु ही वादा किया हुआ मसीहा, राजा, और परमेश्वर का पुत्र है। मरकुस अपनी पुस्तक की शुरुआत यह कहकर करता है कि यह "एक मसीहा, परमेश्वर के पुत्र" यीशु के जीवन का वृत्तांत है। फिर यीशु अपने चेलों से पूछता है कि वह कौन है, और पतरस कहता है, "तू मसीहा है।" तब महायाजक यीशु से उसके मुकदमे के दौरान पूछता है कि क्या वह परमेश्वर का पुत्र मसीहा है। अब तो यीशु की मृत्यु के लिए जिम्मेदार रोमी अधिकारी भी यह समझ गया है कि यीशु कौन है। रोम के जिन लोगों के लिए मरकुस लिख रहा है, वे यह जानकर खुश होंगे कि अब तो एक रोमी अधिकारी भी यह समझ गया कि यीशु कौन था।</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15:33–39 का ऑडियो संस्करण समझने में सबसे आसान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w:t>
      </w:r>
      <w:r>
        <w:rPr>
          <w:lang w:val="hi_IN" w:bidi="hi_IN"/>
        </w:rPr>
        <w:t xml:space="preserve"> दोपहर में शुरू होता है। सूर्य तीन घंटे के लिए अंधकारमय हो जाता है।</w:t>
      </w:r>
    </w:p>
    <w:p>
      <w:pPr/>
      <w:r>
        <w:rPr>
          <w:lang w:val="hi_IN" w:bidi="hi_IN"/>
        </w:rPr>
      </w:r>
      <w:r>
        <w:rPr>
          <w:b/>
          <w:lang w:val="hi_IN" w:bidi="hi_IN"/>
        </w:rPr>
        <w:t>दूसरे दृश्य में:</w:t>
      </w:r>
      <w:r>
        <w:rPr>
          <w:lang w:val="hi_IN" w:bidi="hi_IN"/>
        </w:rPr>
        <w:t xml:space="preserve"> यीशु ऊँचे शब्द से पुकारता है, "हे मेरे परमेश्वर, हे मेरे परमेश्वर, तूने मुझे क्यों छोड़ दिया?" कोई यीशु को खट्टा दाखरस देने की कोशिश करता है।</w:t>
      </w:r>
    </w:p>
    <w:p>
      <w:pPr/>
      <w:r>
        <w:rPr>
          <w:lang w:val="hi_IN" w:bidi="hi_IN"/>
        </w:rPr>
      </w:r>
      <w:r>
        <w:rPr>
          <w:b/>
          <w:lang w:val="hi_IN" w:bidi="hi_IN"/>
        </w:rPr>
        <w:t>तीसरे दृश्य में:</w:t>
      </w:r>
      <w:r>
        <w:rPr>
          <w:lang w:val="hi_IN" w:bidi="hi_IN"/>
        </w:rPr>
        <w:t xml:space="preserve"> यीशु ऊँचे शब्द से चिल्लाता है और प्राण त्याग देता है। उसी समय, यरूशलेम के दूसरी ओर, मन्दिर में, पर्दा ऊपर से नीचे तक फटकर दो टुकड़ों में बँट जाता है।</w:t>
      </w:r>
    </w:p>
    <w:p>
      <w:pPr/>
      <w:r>
        <w:rPr>
          <w:lang w:val="hi_IN" w:bidi="hi_IN"/>
        </w:rPr>
      </w:r>
      <w:r>
        <w:rPr>
          <w:b/>
          <w:lang w:val="hi_IN" w:bidi="hi_IN"/>
        </w:rPr>
        <w:t>चौथे दृश्य में:</w:t>
      </w:r>
      <w:r>
        <w:rPr>
          <w:lang w:val="hi_IN" w:bidi="hi_IN"/>
        </w:rPr>
        <w:t xml:space="preserve"> रोमी सूबेदार या अधिकारी कहता है, "यह व्यक्ति अवश्य ही परमेश्वर का पुत्र रहा होगा!"</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जो क्रूस के पास खड़े हैं</w:t>
      </w:r>
    </w:p>
    <w:p>
      <w:pPr>
        <w:pStyle w:val="ListBullet"/>
        <w:spacing w:line="240" w:lineRule="auto"/>
        <w:ind w:left="720"/>
      </w:pPr>
      <w:r>
        <w:rPr>
          <w:lang w:val="hi_IN" w:bidi="hi_IN"/>
        </w:rPr>
      </w:r>
      <w:r>
        <w:rPr>
          <w:lang w:val="hi_IN" w:bidi="hi_IN"/>
        </w:rPr>
        <w:t>कोई जो खट्टा दाखरस पनसोख्ता में भरकर लाता है</w:t>
      </w:r>
    </w:p>
    <w:p>
      <w:pPr>
        <w:pStyle w:val="ListBullet"/>
        <w:spacing w:line="240" w:lineRule="auto"/>
        <w:ind w:left="720"/>
      </w:pPr>
      <w:r>
        <w:rPr>
          <w:lang w:val="hi_IN" w:bidi="hi_IN"/>
        </w:rPr>
      </w:r>
      <w:r>
        <w:rPr>
          <w:lang w:val="hi_IN" w:bidi="hi_IN"/>
        </w:rPr>
        <w:t>वह रोमी अधिकारी जिसे सूबेदार कहा जाता है</w:t>
      </w:r>
    </w:p>
    <w:p>
      <w:pPr/>
      <w:r>
        <w:rPr>
          <w:lang w:val="hi_IN" w:bidi="hi_IN"/>
        </w:rPr>
      </w:r>
      <w:r>
        <w:rPr>
          <w:lang w:val="hi_IN" w:bidi="hi_IN"/>
        </w:rPr>
        <w:t>समूह में, भाग के परिवेश के इन हिस्सों पर ध्यान दें: यह कहानी दोपहर में शुरू होती है जब पूरे क्षेत्र में अंधकार छा जाता है, जो शायद केवल इस्राएल के क्षेत्र तक सीमित था या सिर्फ यरूशलेम के आसपास फैला था। तीन घंटे बीत जाते हैं। दोपहर के लगभग 3 बजे यीशु ऊँचे शब्द से चिल्लाता है। यह याद रखना महत्वपूर्ण है कि मरकुस हमें यीशु के शब्द मूल भाषा में देता है: "इलोई, इलोई, लमा शबक्तनी?” जिसका अर्थ है "हे मेरे परमेश्वर, हे मेरे परमेश्वर, तूने मुझे क्यों छोड़ दिया?"</w:t>
      </w:r>
    </w:p>
    <w:p>
      <w:pPr/>
      <w:r>
        <w:rPr>
          <w:lang w:val="hi_IN" w:bidi="hi_IN"/>
        </w:rPr>
      </w:r>
      <w:r>
        <w:rPr>
          <w:lang w:val="hi_IN" w:bidi="hi_IN"/>
        </w:rPr>
        <w:t>यहाँ रुकें और समूह में इस प्रश्न पर चर्चा करें: आप अपनी कहानियों में कैसे दिखाते हैं कि आप दूसरी भाषा में बोल रहे हैं? इस ऑडियो को यहाँ रोकें।</w:t>
      </w:r>
    </w:p>
    <w:p>
      <w:pPr/>
      <w:r>
        <w:rPr>
          <w:lang w:val="hi_IN" w:bidi="hi_IN"/>
        </w:rPr>
      </w:r>
      <w:r>
        <w:rPr>
          <w:lang w:val="hi_IN" w:bidi="hi_IN"/>
        </w:rPr>
        <w:t>भविष्यद्वक्ता एलिय्याह का नाम "इलोई" से मिलता-जुलता था, इसलिए आस-पास खड़े कुछ लोगों ने सोचा कि यीशु भविष्यद्वक्ता एलिय्याह को बुला रहा है। कोई व्यक्ति - हम नहीं जानते कि कौन दौड़कर खट्टे दाखरस में एक पनसोख्ता भिगोता है। वह पनसोख्ता को एक डंडे पर रखता है और उसे यीशु की ओर बढ़ाता है। फिर वह व्यक्ति कहता है, "रुको देखते हैं कि क्या एलिय्याह उसे क्रूस से नीचे उतारने आता है!" यीशु एक ऊँचे शब्द से चिल्लाता है और अपनी अंतिम सांस लेता है। यीशु की मृत्यु हो जाती है।</w:t>
      </w:r>
    </w:p>
    <w:p>
      <w:pPr/>
      <w:r>
        <w:rPr>
          <w:lang w:val="hi_IN" w:bidi="hi_IN"/>
        </w:rPr>
      </w:r>
      <w:r>
        <w:rPr>
          <w:lang w:val="hi_IN" w:bidi="hi_IN"/>
        </w:rPr>
        <w:t>ठीक उसी समय जब यीशु की मृत्यु होती है, मन्दिर का पर्दा ऊपर से नीचे तक दो भागों में बँट जाता है। वह मन्दिर यरूशलेम के दूसरे छोर पर है जहाँ पर यीशु की मृत्यु हुई थी। जो लोग क्रूस के पास थे, जहाँ यीशु की मृत्यु होती है, उन लोगों को यह नहीं पता था कि मन्दिर का पर्दा दो टुकड़ों में बँट गया है।</w:t>
      </w:r>
    </w:p>
    <w:p>
      <w:pPr/>
      <w:r>
        <w:rPr>
          <w:lang w:val="hi_IN" w:bidi="hi_IN"/>
        </w:rPr>
      </w:r>
      <w:r>
        <w:rPr>
          <w:lang w:val="hi_IN" w:bidi="hi_IN"/>
        </w:rPr>
        <w:t>यहाँ रुकें और समूह में इस प्रश्न पर चर्चा करें: आप एक कहानी में जानकारी कैसे बताते हैं जो उसी समय पर लेकिन एक अलग स्थान में घटित हो रही है? इस ऑडियो को यहाँ रोकें।</w:t>
      </w:r>
    </w:p>
    <w:p>
      <w:pPr/>
      <w:r>
        <w:rPr>
          <w:lang w:val="hi_IN" w:bidi="hi_IN"/>
        </w:rPr>
      </w:r>
      <w:r>
        <w:rPr>
          <w:lang w:val="hi_IN" w:bidi="hi_IN"/>
        </w:rPr>
        <w:t>एक रोमी अधिकारी या सूबेदार क्रूस के पास खड़ा है, क्योंकि वह यीशु को क्रूस पर चढ़ाने के लिए जिम्मेदार है। वह क्रूस पर जो कुछ भी होता है, सब देखता है। वह देखता है कि यीशु की मृत्यु अन्य लोगों की तुलना में अलग तरीके से होती है। जब यीशु की मृत्यु हुई तब भी वह शक्तिशाली होता है। सूबेदार कहता है, "निश्चित रूप से या मुझे निश्चय है कि यह मनुष्य परमेश्वर का पुत्र था!" यह मरकुस की पुस्तक का दूसरा चरम बिंदु या सबसे महत्वपूर्ण हिस्सा है।</w:t>
      </w:r>
    </w:p>
    <w:p>
      <w:pPr/>
      <w:r>
        <w:rPr>
          <w:lang w:val="hi_IN" w:bidi="hi_IN"/>
        </w:rPr>
      </w:r>
      <w:r>
        <w:rPr>
          <w:lang w:val="hi_IN" w:bidi="hi_IN"/>
        </w:rPr>
        <w:t>यहाँ रुकें और समूह में चर्चा करें: जब आप कहानियाँ सुनाते हैं, तो अपनी आवाज़ और शब्दों से यह कैसे दिखाते हैं कि आप कहानी का एक महत्वपूर्ण हिस्सा कह रहे हैं? एक दूसरे को अपनी संस्कृति में एक सत्य और विशेष कहानी बताने का अभ्यास करें और यह ध्यान दें कि कहानी का सबसे महत्वपूर्ण हिस्सा कहाँ है। आप इसके बारे में कैसे बात करते हैं? जब आप कहानी के महत्वपूर्ण हिस्से के बारे में बात करते हैं तो आपकी आवाज़ और आपके शब्दों को क्या हो जाता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15:33–39 का ऑडियो संस्करण समझने में सबसे आसान वाले अनुवाद में सुनें।</w:t>
      </w:r>
    </w:p>
    <w:p>
      <w:pPr/>
      <w:r>
        <w:rPr>
          <w:lang w:val="hi_IN" w:bidi="hi_IN"/>
        </w:rPr>
      </w:r>
      <w:r>
        <w:rPr>
          <w:lang w:val="hi_IN" w:bidi="hi_IN"/>
        </w:rPr>
        <w:t>इस चरण में, समूह इस भाग का नाटकीयकरण करेगा।</w:t>
      </w:r>
    </w:p>
    <w:p>
      <w:pPr/>
      <w:r>
        <w:rPr>
          <w:lang w:val="hi_IN" w:bidi="hi_IN"/>
        </w:rPr>
      </w:r>
      <w:r>
        <w:rPr>
          <w:lang w:val="hi_IN" w:bidi="hi_IN"/>
        </w:rPr>
        <w:t>इस भाग में चार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जो क्रूस के पास खड़े हैं</w:t>
      </w:r>
    </w:p>
    <w:p>
      <w:pPr>
        <w:pStyle w:val="ListBullet"/>
        <w:spacing w:line="240" w:lineRule="auto"/>
        <w:ind w:left="720"/>
      </w:pPr>
      <w:r>
        <w:rPr>
          <w:lang w:val="hi_IN" w:bidi="hi_IN"/>
        </w:rPr>
      </w:r>
      <w:r>
        <w:rPr>
          <w:lang w:val="hi_IN" w:bidi="hi_IN"/>
        </w:rPr>
        <w:t>कोई जो खट्टा दाखरस पनसोख्ता में भरकर लाता है</w:t>
      </w:r>
    </w:p>
    <w:p>
      <w:pPr>
        <w:pStyle w:val="ListBullet"/>
        <w:spacing w:line="240" w:lineRule="auto"/>
        <w:ind w:left="720"/>
      </w:pPr>
      <w:r>
        <w:rPr>
          <w:lang w:val="hi_IN" w:bidi="hi_IN"/>
        </w:rPr>
      </w:r>
      <w:r>
        <w:rPr>
          <w:lang w:val="hi_IN" w:bidi="hi_IN"/>
        </w:rPr>
        <w:t>वह रोमी अधिकारी जिसे सूबेदार कहा जाता है</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सुनिश्चित करें कि आप भाग के कठिन या महत्वपूर्ण भागों का अभिनय करना छोड़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अभिनय के कुछ हिस्सों पर, अभिनय को रोकें और पात्र का किरदार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भाग का दूसरी बार अभिनय करें।</w:t>
      </w:r>
    </w:p>
    <w:p>
      <w:pPr/>
      <w:r>
        <w:rPr>
          <w:lang w:val="hi_IN" w:bidi="hi_IN"/>
        </w:rPr>
      </w:r>
      <w:r>
        <w:rPr>
          <w:lang w:val="hi_IN" w:bidi="hi_IN"/>
        </w:rPr>
        <w:t>निम्नलिखित अभिनय और संभावित प्रतिक्रियाओं का एक उदाहरण है।</w:t>
      </w:r>
    </w:p>
    <w:p>
      <w:pPr/>
      <w:r>
        <w:rPr>
          <w:lang w:val="hi_IN" w:bidi="hi_IN"/>
        </w:rPr>
      </w:r>
      <w:r>
        <w:rPr>
          <w:lang w:val="hi_IN" w:bidi="hi_IN"/>
        </w:rPr>
        <w:t>यह कहानी दोपहर में शुरू होती है जब पूरे क्षेत्र में अंधकार छा जाता है, जो शायद केवल इस्राएल के क्षेत्र तक सीमित था या सिर्फ यरूशलेम के आसपास फैला था। तीन घंटे बीत जाते हैं। दोपहर के लगभग 3 बजे यीशु ऊँचे शब्द से चिल्लाता है। "इलोई, इलोई, लमा शबक्तनी?” जिसका अर्थ है "हे मेरे परमेश्वर, हे मेरे परमेश्वर, तूने मुझे क्यों छोड़ दिया?"</w:t>
      </w:r>
    </w:p>
    <w:p>
      <w:pPr/>
      <w:r>
        <w:rPr>
          <w:lang w:val="hi_IN" w:bidi="hi_IN"/>
        </w:rPr>
      </w:r>
      <w:r>
        <w:rPr>
          <w:lang w:val="hi_IN" w:bidi="hi_IN"/>
        </w:rPr>
        <w:t>अभिनय को रोकें। यीशु का किरदार निभाने वाले व्यक्ति से पूछें, "आप क्या महसूस कर रहे हैं या क्या सोच रहे हैं?" आप ऐसी बातें सुन सकते हैं जैसे "मैं कभी इतना अकेला नहीं रहा," "पूरी तरह से त्याग दिया गया हूँ।" सैनिकों का किरदार निभाने वाले लोगों से पूछें, "आप क्या महसूस कर रहे हैं या क्या सोच रहे हैं?" आप ऐसी बातें सुन सकते हैं जैसे, "सोच रहा हूँ कि वह किससे बात कर रहा है", "उसके लिए दुखी हैं।" अभिनय जारी रखें।</w:t>
      </w:r>
    </w:p>
    <w:p>
      <w:pPr/>
      <w:r>
        <w:rPr>
          <w:lang w:val="hi_IN" w:bidi="hi_IN"/>
        </w:rPr>
      </w:r>
      <w:r>
        <w:rPr>
          <w:lang w:val="hi_IN" w:bidi="hi_IN"/>
        </w:rPr>
        <w:t>कोई व्यक्ति - हम नहीं जानते कि कौन दौड़कर खट्टे दाखरस में एक पनसोख्ता भिगोता है। वह पनसोख्ता को एक डंडे पर रखता है और उसे यीशु की ओर बढ़ाता है। फिर वह व्यक्ति कहता है, "रुको देखते हैं कि क्या एलिय्याह उसे क्रूस से नीचे उतारने आता है!" यीशु एक ऊँचे शब्द से चिल्लाता है और अपनी अंतिम सांस लेता है। यीशु की मृत्यु हो जाती है। ठीक उसी समय जब यीशु की मृत्यु होती है, मन्दिर का पर्दा ऊपर से नीचे तक दो भागों में बँट जाता है। वह मन्दिर यरूशलेम के दूसरे छोर पर है जहाँ पर यीशु की मृत्यु हुई थी।</w:t>
      </w:r>
    </w:p>
    <w:p>
      <w:pPr/>
      <w:r>
        <w:rPr>
          <w:lang w:val="hi_IN" w:bidi="hi_IN"/>
        </w:rPr>
      </w:r>
      <w:r>
        <w:rPr>
          <w:lang w:val="hi_IN" w:bidi="hi_IN"/>
        </w:rPr>
        <w:t>अभिनय को रोकें। उस व्यक्ति का किरदार निभाने वाले व्यक्ति से पूछें, "आप क्या महसूस कर रहे हैं या क्या सोच रहे हैं?" आप ऐसी बातें सुन सकते हैं जैसे, "निराश हूँ।" पास खड़े लोगों का किरदार निभाने वाले लोगों से पूछें, "आप क्या महसूस कर रहे हैं या क्या सोच रहे हैं?" आप शायद ऐसी बातें सुन सकते हैं, "दुख है", "राहत महसूस करता हूँ कि यह समाप्त हो गया", "दुख है कि यीशु बिना किसी उचित कारण के मर गए।" अभिनय जारी रखें।</w:t>
      </w:r>
    </w:p>
    <w:p>
      <w:pPr/>
      <w:r>
        <w:rPr>
          <w:lang w:val="hi_IN" w:bidi="hi_IN"/>
        </w:rPr>
      </w:r>
      <w:r>
        <w:rPr>
          <w:lang w:val="hi_IN" w:bidi="hi_IN"/>
        </w:rPr>
        <w:t>एक रोमी अधिकारी या सूबेदार क्रूस के पास खड़ा है, क्योंकि वह यीशु को क्रूस पर चढ़ाने के लिए जिम्मेदार है। सूबेदार कहता है, "मुझे निश्चय है कि यह मनुष्य परमेश्वर का पुत्र था!"</w:t>
      </w:r>
    </w:p>
    <w:p>
      <w:pPr/>
      <w:r>
        <w:rPr>
          <w:lang w:val="hi_IN" w:bidi="hi_IN"/>
        </w:rPr>
      </w:r>
      <w:r>
        <w:rPr>
          <w:lang w:val="hi_IN" w:bidi="hi_IN"/>
        </w:rPr>
        <w:t>अभिनय को रोकें। सूबेदार की भूमिका निभाने वाले व्यक्ति से पूछें, "आप क्या महसूस कर रहे हैं या क्या सोच रहे हैं?" आप ऐसी बातें सुन सकते हैं जैसे "अन्य लोग जो मरे उनकी तुलना में यीशु अधिक गरिमामय था," "यीशु दूसरों की तरह नाराज़ नहीं था," "यीशु दूसरों की तुलना में अलग तरह से मरा," "मुझे महसूस होता है कि परमेश्वर इस मनुष्य के साथ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15:33–39 का ऑडियो संस्करण समझने में सबसे आसान वाले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दोपहर में </w:t>
      </w:r>
      <w:r>
        <w:rPr>
          <w:b/>
          <w:lang w:val="hi_IN" w:bidi="hi_IN"/>
        </w:rPr>
        <w:t>पूरे देश</w:t>
      </w:r>
      <w:r>
        <w:rPr>
          <w:lang w:val="hi_IN" w:bidi="hi_IN"/>
        </w:rPr>
        <w:t xml:space="preserve"> में </w:t>
      </w:r>
      <w:r>
        <w:rPr>
          <w:b/>
          <w:lang w:val="hi_IN" w:bidi="hi_IN"/>
        </w:rPr>
        <w:t>3 बजे</w:t>
      </w:r>
      <w:r>
        <w:rPr>
          <w:lang w:val="hi_IN" w:bidi="hi_IN"/>
        </w:rPr>
        <w:t xml:space="preserve"> तक </w:t>
      </w:r>
      <w:r>
        <w:rPr>
          <w:b/>
          <w:lang w:val="hi_IN" w:bidi="hi_IN"/>
        </w:rPr>
        <w:t>अंधकार छाया रहा</w:t>
      </w:r>
      <w:r>
        <w:rPr>
          <w:lang w:val="hi_IN" w:bidi="hi_IN"/>
        </w:rPr>
        <w:t xml:space="preserve">। "पूरे देश" का अर्थ केवल यरूशलेम के आसपास का क्षेत्र या इस्राएल राष्ट्र हो सकता है। शायद इसका मतलब पूरे विश्व से नहीं था। "अंधकार छा गया" का अर्थ है कि सूर्य का प्रकाश समाप्त हो गया। यह घटना </w:t>
      </w:r>
      <w:r>
        <w:rPr>
          <w:b/>
          <w:lang w:val="hi_IN" w:bidi="hi_IN"/>
        </w:rPr>
        <w:t>दोपहर</w:t>
      </w:r>
      <w:r>
        <w:rPr>
          <w:lang w:val="hi_IN" w:bidi="hi_IN"/>
        </w:rPr>
        <w:t xml:space="preserve"> के समय घटी और यीशु </w:t>
      </w:r>
      <w:r>
        <w:rPr>
          <w:b/>
          <w:lang w:val="hi_IN" w:bidi="hi_IN"/>
        </w:rPr>
        <w:t>दोपहर तीन बजे चिल्लाया</w:t>
      </w:r>
      <w:r>
        <w:rPr>
          <w:lang w:val="hi_IN" w:bidi="hi_IN"/>
        </w:rPr>
        <w:t>। शायद कुछ भाषाओं में एक सटीक समय बताने के लिए शब्द न हों। यदि ऐसी स्थिति हो, तो आप कुछ ऐसा कह सकते हैं जैसे "दोपहर" या "मध्य दोपहर" या फिर चाहे आप अपनी संस्कृति में दिन के समय के बारे में बात करते हों।</w:t>
      </w:r>
    </w:p>
    <w:p>
      <w:pPr/>
      <w:r>
        <w:rPr>
          <w:lang w:val="hi_IN" w:bidi="hi_IN"/>
        </w:rPr>
      </w:r>
      <w:r>
        <w:rPr>
          <w:lang w:val="hi_IN" w:bidi="hi_IN"/>
        </w:rPr>
        <w:t xml:space="preserve">यीशु ने चिल्लाकर कहा, "इलोई, इलोई, लमा शबक्तनी?” यह इब्रानी और अरामी भाषा में है जिसका अर्थ है "हे मेरे परमेश्वर, हे मेरे परमेश्वर तूने मुझे क्यों छोड़ दिया?" या "तूने मुझे क्यों त्याग दिया या क्यों अकेला छोड़ दिया?" यीशु शायद इब्रानी में परमेश्वर का नाम </w:t>
      </w:r>
      <w:r>
        <w:rPr>
          <w:b/>
          <w:lang w:val="hi_IN" w:bidi="hi_IN"/>
        </w:rPr>
        <w:t>इलोई</w:t>
      </w:r>
      <w:r>
        <w:rPr>
          <w:lang w:val="hi_IN" w:bidi="hi_IN"/>
        </w:rPr>
        <w:t xml:space="preserve"> कहता है, और फिर बाकी प्रश्न अरामी की भाषा में। इब्रानी यहूदी शास्त्रों की भाषा थी, लेकिन अरामी वह भाषा थी जो यहूदी लोग रोम के समय में बोलते थे। मरकुस हमें इब्रानी और अरामी दोनों भाषाएँ देता है और साथ ही हमारी भाषा में भी उसका अनुवाद करता है। आपको यह भी करने की जरूरत हो सकती है। यदि ऐसा है, तो इब्रानी वाक्य को मूल इब्रानी और अरामी भाषा के समान बोलने की कोशिश करें, और फिर उसे अपनी भाषा में अनुवाद करें, ठीक वैसे ही जैसे मरकुस ने अपने दर्शकों के लिए किया था।</w:t>
      </w:r>
    </w:p>
    <w:p>
      <w:pPr/>
      <w:r>
        <w:rPr>
          <w:lang w:val="hi_IN" w:bidi="hi_IN"/>
        </w:rPr>
      </w:r>
      <w:r>
        <w:rPr>
          <w:lang w:val="hi_IN" w:bidi="hi_IN"/>
        </w:rPr>
        <w:t xml:space="preserve">कुछ लोगों ने सोचा कि यीशु भविष्यद्वक्ता </w:t>
      </w:r>
      <w:r>
        <w:rPr>
          <w:b/>
          <w:lang w:val="hi_IN" w:bidi="hi_IN"/>
        </w:rPr>
        <w:t>एलिय्याह</w:t>
      </w:r>
      <w:r>
        <w:rPr>
          <w:lang w:val="hi_IN" w:bidi="hi_IN"/>
        </w:rPr>
        <w:t xml:space="preserve"> को पुकार रहा है। एलिय्याह के नाम को ठीक उसी तरह से अनुवाद करें जैसा आपने पिछले भागों में किया है और याद रखें कि </w:t>
      </w:r>
      <w:hyperlink r:id="rId299">
        <w:r>
          <w:rPr>
            <w:lang w:val="hi_IN" w:bidi="hi_IN"/>
          </w:rPr>
          <w:rPr>
            <w:color w:val="0000EE"/>
            <w:u w:val="single"/>
          </w:rPr>
          <w:t>एलिय्याह</w:t>
        </w:r>
      </w:hyperlink>
      <w:r>
        <w:rPr>
          <w:lang w:val="hi_IN" w:bidi="hi_IN"/>
        </w:rPr>
        <w:t xml:space="preserve"> शब्द मुख्य शब्दावली में है।</w:t>
      </w:r>
    </w:p>
    <w:p>
      <w:pPr/>
      <w:r>
        <w:rPr>
          <w:lang w:val="hi_IN" w:bidi="hi_IN"/>
        </w:rPr>
      </w:r>
      <w:r>
        <w:rPr>
          <w:lang w:val="hi_IN" w:bidi="hi_IN"/>
        </w:rPr>
        <w:t xml:space="preserve">किसी ने यीशु को </w:t>
      </w:r>
      <w:r>
        <w:rPr>
          <w:b/>
          <w:lang w:val="hi_IN" w:bidi="hi_IN"/>
        </w:rPr>
        <w:t>खट्टा दाखरस</w:t>
      </w:r>
      <w:r>
        <w:rPr>
          <w:lang w:val="hi_IN" w:bidi="hi_IN"/>
        </w:rPr>
        <w:t xml:space="preserve"> या </w:t>
      </w:r>
      <w:r>
        <w:rPr>
          <w:b/>
          <w:lang w:val="hi_IN" w:bidi="hi_IN"/>
        </w:rPr>
        <w:t>दाखरस का सिरका</w:t>
      </w:r>
      <w:r>
        <w:rPr>
          <w:lang w:val="hi_IN" w:bidi="hi_IN"/>
        </w:rPr>
        <w:t xml:space="preserve"> पीने के लिए दिया ताकि उसकी प्यास बुझाने की कोशिश की जा सके। दाखरस का सिरका एक अंगूर का सस्ता खमीरीकरण रस होता है। क्योंकि </w:t>
      </w:r>
      <w:hyperlink r:id="rId526">
        <w:r>
          <w:rPr>
            <w:lang w:val="hi_IN" w:bidi="hi_IN"/>
          </w:rPr>
          <w:rPr>
            <w:color w:val="0000EE"/>
            <w:u w:val="single"/>
          </w:rPr>
          <w:t>दाखरस</w:t>
        </w:r>
      </w:hyperlink>
      <w:r>
        <w:rPr>
          <w:lang w:val="hi_IN" w:bidi="hi_IN"/>
        </w:rPr>
        <w:t xml:space="preserve"> एक पनसोख्ता पर था, आप कह सकते हैं कि उन्होंने वह यीशु को चूसने के लिए दिया था।</w:t>
      </w:r>
    </w:p>
    <w:p>
      <w:pPr/>
      <w:r>
        <w:rPr>
          <w:lang w:val="hi_IN" w:bidi="hi_IN"/>
        </w:rPr>
      </w:r>
      <w:r>
        <w:rPr>
          <w:lang w:val="hi_IN" w:bidi="hi_IN"/>
        </w:rPr>
        <w:t>यहाँ रुकें और चर्चा करें कि आप खट्टे दाखरस या दाखरस के सिरके के लिए किस शब्द या वाक्यांश का इस्तेमाल करेंगे। इस ऑडियो को यहाँ रोकें।</w:t>
      </w:r>
    </w:p>
    <w:p>
      <w:pPr/>
      <w:r>
        <w:rPr>
          <w:lang w:val="hi_IN" w:bidi="hi_IN"/>
        </w:rPr>
      </w:r>
      <w:r>
        <w:rPr>
          <w:lang w:val="hi_IN" w:bidi="hi_IN"/>
        </w:rPr>
        <w:t xml:space="preserve">यीशु </w:t>
      </w:r>
      <w:r>
        <w:rPr>
          <w:b/>
          <w:lang w:val="hi_IN" w:bidi="hi_IN"/>
        </w:rPr>
        <w:t>ने अंतिम साँस ली</w:t>
      </w:r>
      <w:r>
        <w:rPr>
          <w:lang w:val="hi_IN" w:bidi="hi_IN"/>
        </w:rPr>
        <w:t>, जिसका अर्थ है कि वह मर गया।</w:t>
      </w:r>
    </w:p>
    <w:p>
      <w:pPr/>
      <w:r>
        <w:rPr>
          <w:lang w:val="hi_IN" w:bidi="hi_IN"/>
        </w:rPr>
      </w:r>
      <w:r>
        <w:rPr>
          <w:lang w:val="hi_IN" w:bidi="hi_IN"/>
        </w:rPr>
        <w:t>यहाँ रुकें और समूह में चर्चा करें: क्या आपके दर्शक यह समझ पाएँगे कि यीशु की मृत्यु इस समय पर हो गई थी, या आपको इसे स्पष्ट रूप से बताने की आवश्यकता है? क्या आपको यह कहने की ज़रूरत है कि "यीशु मर गया"? इस ऑडियो को यहाँ रोकें।</w:t>
      </w:r>
    </w:p>
    <w:p>
      <w:pPr/>
      <w:r>
        <w:rPr>
          <w:lang w:val="hi_IN" w:bidi="hi_IN"/>
        </w:rPr>
      </w:r>
      <w:r>
        <w:rPr>
          <w:lang w:val="hi_IN" w:bidi="hi_IN"/>
        </w:rPr>
        <w:t xml:space="preserve">जब यीशु मरा तो </w:t>
      </w:r>
      <w:r>
        <w:rPr>
          <w:b/>
          <w:lang w:val="hi_IN" w:bidi="hi_IN"/>
        </w:rPr>
        <w:t>मन्दिर</w:t>
      </w:r>
      <w:r>
        <w:rPr>
          <w:lang w:val="hi_IN" w:bidi="hi_IN"/>
        </w:rPr>
        <w:t xml:space="preserve"> में </w:t>
      </w:r>
      <w:r>
        <w:rPr>
          <w:b/>
          <w:lang w:val="hi_IN" w:bidi="hi_IN"/>
        </w:rPr>
        <w:t>पर्दा</w:t>
      </w:r>
      <w:r>
        <w:rPr>
          <w:lang w:val="hi_IN" w:bidi="hi_IN"/>
        </w:rPr>
        <w:t xml:space="preserve"> ऊपर से नीचे तक फट गया। मन्दिर में दो पर्दे थे और हमें यह नहीं पता है कि कौन सा पर्दा फटा था। हालाँकि, मन्दिर के अंदर का मुख्य परदा 20 मीटर लम्बा, 10 मीटर चौड़ा, और एक मनुष्य की हथेली जितना मोटा था। पर्दा कपड़े से बना होता था और उसका इस्तेमाल दरवाजे को ढँकने के लिए किया जाता था। आप कह सकते हैं "पर्दा दो हिस्सों में बँट गया।" मन्दिर के लिए उसी शब्द का इस्तेमाल करें जिसे आपने पिछले भागों में किया है और यह याद रखें कि </w:t>
      </w:r>
      <w:hyperlink r:id="rId118">
        <w:r>
          <w:rPr>
            <w:lang w:val="hi_IN" w:bidi="hi_IN"/>
          </w:rPr>
          <w:rPr>
            <w:color w:val="0000EE"/>
            <w:u w:val="single"/>
          </w:rPr>
          <w:t>मन्दिर</w:t>
        </w:r>
      </w:hyperlink>
      <w:r>
        <w:rPr>
          <w:lang w:val="hi_IN" w:bidi="hi_IN"/>
        </w:rPr>
        <w:t xml:space="preserve"> शब्द मुख्य शब्दावली में है।</w:t>
      </w:r>
    </w:p>
    <w:p>
      <w:pPr/>
      <w:r>
        <w:rPr>
          <w:lang w:val="hi_IN" w:bidi="hi_IN"/>
        </w:rPr>
      </w:r>
      <w:r>
        <w:rPr>
          <w:lang w:val="hi_IN" w:bidi="hi_IN"/>
        </w:rPr>
        <w:t xml:space="preserve">जब यीशु की मृत्यु हो गई, तो उसको मृत्युदण्ड देने के लिए जिम्मेदार सूबेदार ने कहा, "निश्चय ही यह </w:t>
      </w:r>
      <w:r>
        <w:rPr>
          <w:b/>
          <w:lang w:val="hi_IN" w:bidi="hi_IN"/>
        </w:rPr>
        <w:t>परमेश्वर का पुत्र</w:t>
      </w:r>
      <w:r>
        <w:rPr>
          <w:lang w:val="hi_IN" w:bidi="hi_IN"/>
        </w:rPr>
        <w:t xml:space="preserve"> था!" </w:t>
      </w:r>
      <w:r>
        <w:rPr>
          <w:b/>
          <w:lang w:val="hi_IN" w:bidi="hi_IN"/>
        </w:rPr>
        <w:t>सूबेदार</w:t>
      </w:r>
      <w:r>
        <w:rPr>
          <w:lang w:val="hi_IN" w:bidi="hi_IN"/>
        </w:rPr>
        <w:t xml:space="preserve"> सेना में एक रोमी अधिकारी होता है जो सौ सैनिकों को आज्ञा देता है। परमेश्वर के पुत्र को आप उसी तरह अनुवाद करें जैसा आपने पिछले भागों में किया है और याद रखें कि </w:t>
      </w:r>
      <w:hyperlink r:id="rId17">
        <w:r>
          <w:rPr>
            <w:lang w:val="hi_IN" w:bidi="hi_IN"/>
          </w:rPr>
          <w:rPr>
            <w:color w:val="0000EE"/>
            <w:u w:val="single"/>
          </w:rPr>
          <w:t>परमेश्वर का पुत्र</w:t>
        </w:r>
      </w:hyperlink>
      <w:r>
        <w:rPr>
          <w:lang w:val="hi_IN" w:bidi="hi_IN"/>
        </w:rPr>
        <w:t xml:space="preserve"> शब्द मुख्य शब्दावली में है।</w:t>
      </w:r>
    </w:p>
    <w:p>
      <w:pPr/>
      <w:r>
        <w:rPr>
          <w:lang w:val="hi_IN" w:bidi="hi_IN"/>
        </w:rPr>
      </w:r>
      <w:r>
        <w:rPr>
          <w:lang w:val="hi_IN" w:bidi="hi_IN"/>
        </w:rPr>
        <w:t xml:space="preserve">यहाँ रुकें और समूह में चर्चा करें कि आप </w:t>
      </w:r>
      <w:r>
        <w:rPr>
          <w:b/>
          <w:lang w:val="hi_IN" w:bidi="hi_IN"/>
        </w:rPr>
        <w:t>सूबेदार</w:t>
      </w:r>
      <w:r>
        <w:rPr>
          <w:lang w:val="hi_IN" w:bidi="hi_IN"/>
        </w:rPr>
        <w:t xml:space="preserve"> के लिए किस शब्द या वाक्यांश का उपयोग करेंगे। </w:t>
      </w:r>
      <w:hyperlink r:id="rId533">
        <w:r>
          <w:rPr>
            <w:lang w:val="hi_IN" w:bidi="hi_IN"/>
          </w:rPr>
          <w:rPr>
            <w:color w:val="0000EE"/>
            <w:u w:val="single"/>
          </w:rPr>
          <w:t>सूबेदार</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को इस भाग के कुछ वाक्य बताकर रुकना चाहिए। एक दूसरे समूह के सदस्य को इस भाग के अगले हिस्से को बोलना चाहिए और रुकना चाहिए। इसे तब तक करें जब तक कि समूह इस पूरे भाग को फिर से न बता दे। इस चरण में समूह के सदस्य एक दूसरे का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15:40–47</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15:40–47 को सुनें और अपने मनों में रखें।</w:t>
      </w:r>
    </w:p>
    <w:p>
      <w:pPr/>
      <w:r>
        <w:rPr>
          <w:lang w:val="hi_IN" w:bidi="hi_IN"/>
        </w:rPr>
      </w:r>
      <w:r>
        <w:rPr>
          <w:lang w:val="hi_IN" w:bidi="hi_IN"/>
        </w:rPr>
        <w:t>यदि संभव हो तो मरकुस 15:40–47 का ऑडियो संस्करण तीन बार, तीन अलग-अलग अनुवादों में सुनें। उसके बाद समूह में, निम्नलिखित प्रश्नों पर चर्चा करें:</w:t>
      </w:r>
    </w:p>
    <w:p>
      <w:pPr>
        <w:pStyle w:val="ListNumber"/>
        <w:numPr>
          <w:ilvl w:val="0"/>
          <w:numId w:val="81"/>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15:40–45 का ऑडियो संस्करण समझने में सबसे आसान वाले अनुवाद में सुनें।</w:t>
      </w:r>
    </w:p>
    <w:p>
      <w:pPr/>
      <w:r>
        <w:rPr>
          <w:lang w:val="hi_IN" w:bidi="hi_IN"/>
        </w:rPr>
      </w:r>
      <w:r>
        <w:rPr>
          <w:lang w:val="hi_IN" w:bidi="hi_IN"/>
        </w:rPr>
        <w:t>पिछले भाग में, यीशु की अभी अभी मृत्यु हुई होती है। रोमी सैनिकों ने यीशु को क्रूस पर चढ़ाकर मार डाला, जो रोमियों द्वारा इस्तेमाल की जाने वाली मौत की एक विधि थी। इस भाग की शुरुआत यह कहते हुए होती है कि कुछ महिलाएँ थीं जो दूर से देख रही थीं। वे शायद गलील की महिलाएँ थीं, जो यरूशलेम तक यीशु के पीछे आई थीं। इन महिलाओं में से केवल तीन के नाम बताए गए है, हालाँकि वहाँ और भी कई महिलाएँ थीं। उनमें से एक मरियम मगदलीनी है। मरियम इस्राएल में महिलाओं का एक आम नाम है। उसे मगदलीनी कहकर मरकुस यह बता रहा है कि वह गलील की झील के तट पर मछुआरों के एक गाँव मगदला से है। एक और महिला, जिसे मरियम भी कहा जाता था, वे छोटे याकूब की और योसेस या यूसुफ की माता थी। मरकुस याकूब को "छोटा" कहकर शायद इसलिए बुलाता है क्योंकि याकूब नाम के कम से कम दो लोग थे जिन्हें मरकुस के श्रोता जानते थे। तीसरी महिला का नाम सलोमी था।</w:t>
      </w:r>
    </w:p>
    <w:p>
      <w:pPr/>
      <w:r>
        <w:rPr>
          <w:lang w:val="hi_IN" w:bidi="hi_IN"/>
        </w:rPr>
      </w:r>
      <w:r>
        <w:rPr>
          <w:lang w:val="hi_IN" w:bidi="hi_IN"/>
        </w:rPr>
        <w:t>यहाँ रुकें और समूह में प्रश्न पर चर्चा करें: आपकी संस्कृति में लोग एक जैसे नाम वाले लोगों के बारे में कैसे बात करते हैं? आप उन तरीकों पर चर्चा कर सकते हैं जिससे दूसरों को यह समझने में मदद मिल सके कि आप ठीक किसके बारे में बात कर रहे हैं।</w:t>
      </w:r>
    </w:p>
    <w:p>
      <w:pPr/>
      <w:r>
        <w:rPr>
          <w:lang w:val="hi_IN" w:bidi="hi_IN"/>
        </w:rPr>
      </w:r>
      <w:r>
        <w:rPr>
          <w:lang w:val="hi_IN" w:bidi="hi_IN"/>
        </w:rPr>
        <w:t>यदि टीम इस नगर से परीचित नहीं है तो उन्हें गलील का एक नक्शा दिखाएँ जिसमें मगदला नगर शामिल और इंगित हो। इस ऑडियो को यहाँ रोकें।</w:t>
      </w:r>
    </w:p>
    <w:p>
      <w:pPr/>
      <w:r>
        <w:rPr>
          <w:lang w:val="hi_IN" w:bidi="hi_IN"/>
        </w:rPr>
      </w:r>
      <w:r>
        <w:rPr>
          <w:lang w:val="hi_IN" w:bidi="hi_IN"/>
        </w:rPr>
        <w:t>ये महिलाएँ यीशु से सीखती और उसकी देखभाल भी करती थीं, या कुछ अंग्रेजी संस्करणों में कहा गया है कि "वे उसकी सेवा करती थीं।" इसका मतलब यह है कि वे शायद उसकी आर्थिक सहायता करती थीं या उसके और उसके करीबी अनुयायियों के लिए भोजन पकाने और कपड़ों की देखभाल करती होंगी। ये महिलाएँ यीशु की पत्नियों के रूप में या किसी भी यौन रूप में सेवा नहीं करती थीं।</w:t>
      </w:r>
    </w:p>
    <w:p>
      <w:pPr/>
      <w:r>
        <w:rPr>
          <w:lang w:val="hi_IN" w:bidi="hi_IN"/>
        </w:rPr>
      </w:r>
      <w:r>
        <w:rPr>
          <w:lang w:val="hi_IN" w:bidi="hi_IN"/>
        </w:rPr>
        <w:t>यहाँ रुकें और समूह में चर्चा करें: आप कैसे वर्णन करेंगे कि इन महिलाओं ने यीशु की कैसे मदद की? आपकी संस्कृति और भाषा में आप ऐसी महिलाओं का वर्णन कैसे करते हैं जो पत्नियाँ नहीं हैं लेकिन दूसरों की देखभाल करने, भोजन बनाने और कपड़ों की देखभाल करने जैसे तरीकों से मदद करती हैं? इस ऑडियो को यहाँ रोकें।</w:t>
      </w:r>
    </w:p>
    <w:p>
      <w:pPr/>
      <w:r>
        <w:rPr>
          <w:lang w:val="hi_IN" w:bidi="hi_IN"/>
        </w:rPr>
      </w:r>
      <w:r>
        <w:rPr>
          <w:lang w:val="hi_IN" w:bidi="hi_IN"/>
        </w:rPr>
        <w:t>यीशु की मृत्यु तैयारी के दिन हुई, जो सब्त से एक दिन पहले का दिन है, जो यहूदी लोगों के विश्राम और परमेश्वर की आराधना का दिन है। अब शाम होने वाली थी और सूरज ढलने के बाद कोई भी काम करना जिसमें एक मृत शरीर को हिलाना भी शामिल है, गैरकानूनी था।</w:t>
      </w:r>
    </w:p>
    <w:p>
      <w:pPr/>
      <w:r>
        <w:rPr>
          <w:lang w:val="hi_IN" w:bidi="hi_IN"/>
        </w:rPr>
      </w:r>
      <w:r>
        <w:rPr>
          <w:lang w:val="hi_IN" w:bidi="hi_IN"/>
        </w:rPr>
        <w:t>रोमी अधिकारी अक्सर क्रूस पर लटके शरीर को लटकाकर सड़ने और गलने के लिए छोड़ देते थे। बाद में वे सड़े-गले शरीर को हटाकर उसे एक सामूहिक कब्र में फेंक देते थे जिसमें मरे हुए व्यक्ति के प्रति कोई सम्मान नहीं दिखता था। हालाँकि, यहूदी संस्कृति में उचित तरीके से दफ़नाना महत्वपूर्ण होता है। सूरज ढलने से पहले एक उचित तरीके से दफ़न करना आवश्यक होता था।</w:t>
      </w:r>
    </w:p>
    <w:p>
      <w:pPr/>
      <w:r>
        <w:rPr>
          <w:lang w:val="hi_IN" w:bidi="hi_IN"/>
        </w:rPr>
      </w:r>
      <w:r>
        <w:rPr>
          <w:lang w:val="hi_IN" w:bidi="hi_IN"/>
        </w:rPr>
        <w:t>अरिमतिया के यूसुफ ने यह दृढ़ निश्चय किया था कि यीशु को उचित रीति से दफनाया जाएगा।</w:t>
      </w:r>
    </w:p>
    <w:p>
      <w:pPr/>
      <w:r>
        <w:rPr>
          <w:lang w:val="hi_IN" w:bidi="hi_IN"/>
        </w:rPr>
      </w:r>
      <w:r>
        <w:rPr>
          <w:lang w:val="hi_IN" w:bidi="hi_IN"/>
        </w:rPr>
        <w:t>यहाँ रुकें और समूह में इन प्रश्नों पर चर्चा करें: आपकी संस्कृति में दफ़नाना कितना महत्वपूर्ण है? आप लोगों में आम तौर पर कैसे दफनाया जाता है? जब किसी व्यक्ति को सम्मान दिया जाता है और जब नहीं दिया जाता, तो दफनाने की परंपराएँ कैसे अलग होती हैं? क्या पुरुषों और महिलाओं के लिए अलग-अलग प्रथाएँ होती हैं? बूढ़े लोगों और जवान लोगों के लिए? इस ऑडियो को यहाँ रोकें।</w:t>
      </w:r>
    </w:p>
    <w:p>
      <w:pPr/>
      <w:r>
        <w:rPr>
          <w:lang w:val="hi_IN" w:bidi="hi_IN"/>
        </w:rPr>
      </w:r>
      <w:r>
        <w:rPr>
          <w:lang w:val="hi_IN" w:bidi="hi_IN"/>
        </w:rPr>
        <w:t>यूसुफ नाम के व्यक्ति के बारे में इस भाग में कई विवरण दिए गए हैं। वे अरिमतियाह के शहर से था, जो यरूशलेम के उत्तर-पश्चिम में लगभग 32 किलोमीटर (या 20 मील) की दूरी पर स्थित था। यूसुफ यहूदी धार्मिक सभा जिसे महासभा भी कहा जाता है, उसका एक प्रमुख या सम्मानित सदस्य था। यह भाग बताता है कि यूसुफ परमेश्वर के राज्य की तलाश या प्रतीक्षा कर रहा था। इसका मतलब यह है कि यूसुफ चाहता था कि वह समय आ जाए जब परमेश्वर अपने लोगों पर राजा के रूप में शासन करेगा। इसके अलावा, यह भी दिखाता है कि यूसुफ यीशु का अनुयायी था।</w:t>
      </w:r>
    </w:p>
    <w:p>
      <w:pPr/>
      <w:r>
        <w:rPr>
          <w:lang w:val="hi_IN" w:bidi="hi_IN"/>
        </w:rPr>
      </w:r>
      <w:r>
        <w:rPr>
          <w:lang w:val="hi_IN" w:bidi="hi_IN"/>
        </w:rPr>
        <w:t>यूसुफ यीशु का आदर करना चाहता था, इसलिए वह उसके शरीर को सही तरीके से दफनाना चाहता था। यूसुफ साहसी था और उसने पिलातुस से यीशु का शरीर मांगा। इसका मतलब यह है कि यूसुफ ने पिलातुस से यीशु को दफनाने की अनुमति मांगी थी। आपको याद होगा कि पिलातुस रोमी राज्यपाल था जिसने यीशु को क्रूस पर चढ़ाने का आदेश दिया था। पिलातुस हैरान था कि यीशु इतनी जल्दी मर गया, इसलिए उसने पुष्टि करने के लिए एक सूबेदार से पूछा, जो एक रोमी सेना अधिकारी था, ताकि यह तय किया जा सके कि यीशु सच में मर गया है। क्रूस पर मरना आम तौर पर धीमी मौत होती थी। कुछ मामलों में, आदमी क्रूस पर कील ठोके जाने के दो या तीन दिन बाद तक नहीं मरते थे। क्रूस पर चढ़ाने के बाद यीशु की आठ घंटे से कम समय में मृत्यु हो गई थी। पिलातुस यूसुफ को शव ले जाने की अनुमति देने को तैयार था।</w:t>
      </w:r>
    </w:p>
    <w:p>
      <w:pPr/>
      <w:r>
        <w:rPr>
          <w:lang w:val="hi_IN" w:bidi="hi_IN"/>
        </w:rPr>
      </w:r>
      <w:r>
        <w:rPr>
          <w:lang w:val="hi_IN" w:bidi="hi_IN"/>
        </w:rPr>
        <w:t>यहीं रुकें और अगर आपके समूह ने अभी तक नहीं देखा है, तो क्रूस और क्रूस पर चढ़ाने की तस्वीरें देखें। इस ऑडियो को यहाँ रोकें।</w:t>
      </w:r>
    </w:p>
    <w:p>
      <w:pPr/>
      <w:r>
        <w:rPr>
          <w:lang w:val="hi_IN" w:bidi="hi_IN"/>
        </w:rPr>
      </w:r>
      <w:r>
        <w:rPr>
          <w:lang w:val="hi_IN" w:bidi="hi_IN"/>
        </w:rPr>
        <w:t xml:space="preserve">इस भाग में बताया गया है कि यूसुफ ने यीशु के शरीर को दफनाने के लिए तैयार किया। यह काम पूरा करने के लिए बहुत कम समय था, और यह काम आसान नहीं था। हालाँकि मरकुस यह नहीं बताता कि यूसुफ को मदद मिली, लेकिन बहुत से लोग मानते हैं कि उसे शायद अपने सेवकों से सहायता मिली थी। यूसुफ ने यीशु के शव को एक लम्बे मलमल के कपड़े में लपेटा। मलमल उच्च गुणवत्ता वाला कपड़ा होता है। यहूदी रीति-रिवाज के अनुसार, लोग शव को दफनाने से पहले ऐसे कपड़े में लपेटते थे। मरकुस यह नहीं बताता कि यूसुफ ने शव को लपेटने से पहले उसे स्नान कराया था, लेकिन विद्वानों का मानना है कि यूसुफ ने शव को स्नान कराया था। यहूदी दफनाने की परंपरा में शव को स्नान कराना बहुत महत्वपूर्ण माना जाता है, इसलिए यहूदी कानून सब्त के दिन भी शव को स्नान कराने की अनुमति देता है। यीशु के शरीर को लपेटने के बाद, यूसुफ ने शव को एक कब्र में रखा, जो चट्टान को काटकर दफनाने के लिए बनाई गई एक गुफा थी। कब्र के प्रवेश द्वार पर एक बड़ा पत्थर लुढ़का दिया गया। </w:t>
      </w:r>
    </w:p>
    <w:p>
      <w:pPr/>
      <w:r>
        <w:rPr>
          <w:lang w:val="hi_IN" w:bidi="hi_IN"/>
        </w:rPr>
      </w:r>
      <w:r>
        <w:rPr>
          <w:lang w:val="hi_IN" w:bidi="hi_IN"/>
        </w:rPr>
        <w:t>यहाँ रुकें और समूह में मलमल के कपड़े की तस्वीर देखें। प्रवेश द्वार पर एक बड़े पत्थर के साथ चट्टान काटकर बनाई गई एक कब्र की तस्वीर दिखाएं।</w:t>
      </w:r>
    </w:p>
    <w:p>
      <w:pPr/>
      <w:r>
        <w:rPr>
          <w:lang w:val="hi_IN" w:bidi="hi_IN"/>
        </w:rPr>
      </w:r>
      <w:r>
        <w:rPr>
          <w:lang w:val="hi_IN" w:bidi="hi_IN"/>
        </w:rPr>
        <w:t>अपने लोगों में दफनाने की परंपराओं पर चर्चा करें। एक मृत शरीर को किस तरह तैयार किया जाता है? शव दफनाने की तैयारी के बाद शव को कहाँ रखा जाता है? इस ऑडियो को यहाँ रोकें।</w:t>
      </w:r>
    </w:p>
    <w:p>
      <w:pPr/>
      <w:r>
        <w:rPr>
          <w:lang w:val="hi_IN" w:bidi="hi_IN"/>
        </w:rPr>
      </w:r>
      <w:r>
        <w:rPr>
          <w:lang w:val="hi_IN" w:bidi="hi_IN"/>
        </w:rPr>
        <w:t>मरियम मगदलीनी और याकूब और योसेस की माता मरियम ने देखा कि यूसुफ ने यीशु के शरीर को कहाँ रखा। यहूदी संस्कृति में, स्त्रियों को वैध गवाह नहीं माना जाता था। फिर भी, यीशु के चेलों में केवल स्त्रियाँ ही थीं जिन्होंने देखा कि यीशु के शरीर के साथ क्या हुआ। मरकुस यह दिखाता है कि यह एक सच्ची घटना है, क्योंकि वह हमें जो हुआ उसके सच्चे विवरण देता है।</w:t>
      </w:r>
    </w:p>
    <w:p>
      <w:pPr/>
      <w:r>
        <w:rPr>
          <w:lang w:val="hi_IN" w:bidi="hi_IN"/>
        </w:rPr>
      </w:r>
      <w:r>
        <w:rPr>
          <w:lang w:val="hi_IN" w:bidi="hi_IN"/>
        </w:rPr>
        <w:t>यहाँ रुकें और समूह में इन प्रश्नों पर चर्चा करें: आपकी संस्कृति में, घटनाओं के गवाह के रूप में महिलाओं की क्या भूमिका है? घटना का गवाह बनने और यह बताने का अधिकार किसके पास होता है कि क्या हुआ?</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15:40–47 का ऑडियो संस्करण समझने में सबसे आसान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अभी-अभी क्रूस पर मरा है। यीशु के साथ चलने वाली महिलाएँ दूर से देख रही हैं। इनमें मरियम मगदलीनी, छोटे याकूब और योसेस की माँ मरियम और सलोमी शामिल हैं।</w:t>
      </w:r>
    </w:p>
    <w:p>
      <w:pPr/>
      <w:r>
        <w:rPr>
          <w:lang w:val="hi_IN" w:bidi="hi_IN"/>
        </w:rPr>
      </w:r>
      <w:r>
        <w:rPr>
          <w:b/>
          <w:lang w:val="hi_IN" w:bidi="hi_IN"/>
        </w:rPr>
        <w:t>दूसरे दृश्य में:</w:t>
      </w:r>
      <w:r>
        <w:rPr>
          <w:lang w:val="hi_IN" w:bidi="hi_IN"/>
        </w:rPr>
        <w:t xml:space="preserve"> यह सब्त के दिन से ठीक पहले की शाम है। अरिमतियाह का यूसुफ, यीशु के शरीर को दफनाने की अनुमति लेने के लिए पिलातुस के पास जाता है। पिलातुस एक सूबेदार या रोमी अधिकारी से यह पुष्टि करने के लिए कहता है कि यीशु मर गया है या नहीं। पिलातुस ने यूसुफ को यीशु के शरीर को दफनाने की अनुमति दे दी।</w:t>
      </w:r>
    </w:p>
    <w:p>
      <w:pPr/>
      <w:r>
        <w:rPr>
          <w:lang w:val="hi_IN" w:bidi="hi_IN"/>
        </w:rPr>
      </w:r>
      <w:r>
        <w:rPr>
          <w:b/>
          <w:lang w:val="hi_IN" w:bidi="hi_IN"/>
        </w:rPr>
        <w:t>तीसरे दृश्य में:</w:t>
      </w:r>
      <w:r>
        <w:rPr>
          <w:lang w:val="hi_IN" w:bidi="hi_IN"/>
        </w:rPr>
        <w:t xml:space="preserve"> यूसुफ यीशु के शरीर को दफनाने के लिए तैयार करता है। वह यीशु के शरीर को एक लम्बे मलमल के कपड़े में लपेटता है। यूसुफ यीशु के शरीर को एक कब्र में रखता है जो पत्थर को काटकर बनाई गई है। कब्र के द्वार पर एक बड़ा पत्थर रखा जाता है। मरियम मगदलीनी और याकूब की माता मरियम देखती हैं कि यीशु का शरीर कहाँ रखा गया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छोटे याकूब और योसेस की माँ मरियम</w:t>
      </w:r>
    </w:p>
    <w:p>
      <w:pPr>
        <w:pStyle w:val="ListBullet"/>
        <w:spacing w:line="240" w:lineRule="auto"/>
        <w:ind w:left="720"/>
      </w:pPr>
      <w:r>
        <w:rPr>
          <w:lang w:val="hi_IN" w:bidi="hi_IN"/>
        </w:rPr>
      </w:r>
      <w:r>
        <w:rPr>
          <w:lang w:val="hi_IN" w:bidi="hi_IN"/>
        </w:rPr>
        <w:t>सलोमी</w:t>
      </w:r>
    </w:p>
    <w:p>
      <w:pPr>
        <w:pStyle w:val="ListBullet"/>
        <w:spacing w:line="240" w:lineRule="auto"/>
        <w:ind w:left="720"/>
      </w:pPr>
      <w:r>
        <w:rPr>
          <w:lang w:val="hi_IN" w:bidi="hi_IN"/>
        </w:rPr>
      </w:r>
      <w:r>
        <w:rPr>
          <w:lang w:val="hi_IN" w:bidi="hi_IN"/>
        </w:rPr>
        <w:t>यीशु के साथ चलने वाली दूसरी महिलाएँ</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एक सूबेदार</w:t>
      </w:r>
    </w:p>
    <w:p>
      <w:pPr/>
      <w:r>
        <w:rPr>
          <w:lang w:val="hi_IN" w:bidi="hi_IN"/>
        </w:rPr>
      </w:r>
      <w:r>
        <w:rPr>
          <w:lang w:val="hi_IN" w:bidi="hi_IN"/>
        </w:rPr>
        <w:t>समूह के रूप में, इस भाग के इन हिस्सों पर ध्यान दें: जैसे ही पहला दृश्य शुरू होता है, यीशु की अभी-अभी क्रूस पर मृत्यु हुई है। यीशु की बहुत-सी अनुयायी महिलाएँ दूर से देख रही थीं, वे पास नहीं, बल्कि क्रूस से दूर खड़ी होकर देख रही थीं। यह याद रखना जरूरी है कि इन महिलाओं ने गलील में रहते समय यीशु की मदद की थी। मरियम मगदलीनी, छोटे याकूब और योसेस की माता मरियम और सलोमी महिलाओं में शामिल थीं।</w:t>
      </w:r>
    </w:p>
    <w:p>
      <w:pPr/>
      <w:r>
        <w:rPr>
          <w:lang w:val="hi_IN" w:bidi="hi_IN"/>
        </w:rPr>
      </w:r>
      <w:r>
        <w:rPr>
          <w:lang w:val="hi_IN" w:bidi="hi_IN"/>
        </w:rPr>
        <w:t>अब सब्त से पहले की शाम का शुरुआती समय है। यह याद रखना जरूरी है कि सब्त शुरू होते ही यहूदी लोगों को यह ध्यान रखना होता है कि वे क्या कर सकते हैं और क्या नहीं, क्योंकि उन्हें कुछ खास नियमों का पालन करना होता है। इसमें यह भी शामिल था कि सब्त के दिन किसी शव को ले जाने या दफनाने की अनुमति नहीं थी।</w:t>
      </w:r>
    </w:p>
    <w:p>
      <w:pPr/>
      <w:r>
        <w:rPr>
          <w:lang w:val="hi_IN" w:bidi="hi_IN"/>
        </w:rPr>
      </w:r>
      <w:r>
        <w:rPr>
          <w:lang w:val="hi_IN" w:bidi="hi_IN"/>
        </w:rPr>
        <w:t>अरिमतिया का यूसुफ यीशु का शरीर दफनाने की अनुमति माँगने पिलातुस के पास जाता है। यह याद रखना महत्वपूर्ण है कि यूसुफ सभा या महासभा का एक सम्मानित सदस्य था और परमेश्वर के राज्य के आने का इंतजार कर रहा था। याद करें कि महासभा ने यीशु को मौत की सजा सुनाई थी और उसे मौत की सजा देने के लिए पिलातुस के पास ले जाया गया था। हालाँकि, हम अन्य सुसमाचारों से जानते हैं कि यूसुफ यीशु की मृत्यु के समय तक गुप्त रूप से यीशु का अनुयायी रहा था। पिलातुस से यीशु का शव माँगना एक साहसी और बहादुरी भरा काम था।</w:t>
      </w:r>
    </w:p>
    <w:p>
      <w:pPr/>
      <w:r>
        <w:rPr>
          <w:lang w:val="hi_IN" w:bidi="hi_IN"/>
        </w:rPr>
      </w:r>
      <w:r>
        <w:rPr>
          <w:lang w:val="hi_IN" w:bidi="hi_IN"/>
        </w:rPr>
        <w:t>रुकें और एक समूह में इस प्रश्न पर चर्चा करें: मरकुस हमें अरिमतियाह के यूसुफ के बारे में कुछ जानकारी देता है। चर्चा करें कि पिछले भागों की तरह ही आप इस भाग का अनुवाद कैसे करेंगे और जानकारी कैसे बताएँगे। इस ऑडियो को यहाँ रोकें।</w:t>
      </w:r>
    </w:p>
    <w:p>
      <w:pPr/>
      <w:r>
        <w:rPr>
          <w:lang w:val="hi_IN" w:bidi="hi_IN"/>
        </w:rPr>
      </w:r>
      <w:r>
        <w:rPr>
          <w:lang w:val="hi_IN" w:bidi="hi_IN"/>
        </w:rPr>
        <w:t>यह याद रखना जरूरी है कि पहले के एक भाग में पीलातुस ने यीशु पर मुकदमा चलाया था और आदेश दिया था कि यीशु को क्रूस पर चढ़ाया जाए। पिलातुस ने सूबेदार या रोमी अधिकारी से पूछा कि क्या यह सच है कि यीशु मर गया है। पिलातुस हैरान था कि यीशु इतनी जल्दी कैसे मर गया। इस तरह की सजा में लोगों को मरने में कभी-कभी दो या तीन दिन लग जाते थे। सूबेदार पिलातुस को बताता है कि यीशु मर गए हैं।</w:t>
      </w:r>
    </w:p>
    <w:p>
      <w:pPr/>
      <w:r>
        <w:rPr>
          <w:lang w:val="hi_IN" w:bidi="hi_IN"/>
        </w:rPr>
      </w:r>
      <w:r>
        <w:rPr>
          <w:lang w:val="hi_IN" w:bidi="hi_IN"/>
        </w:rPr>
        <w:t>पिलातुस ने यूसुफ को यीशु के शव को दफनाने की अनुमति दे दी। यह याद रखना जरूरी है कि यूसुफ ने शव को कैसे तैयार किया और शव कहाँ रखा गया था। हो सकता है की यूसुफ ने यीशु के शरीर को एक लंबे मलमल के कपड़े में लपेटने से पहले उसे स्नान कराया हो। यूसुफ ने शव को एक कब्र में रखा, जो एक चट्टान को काटकर बनाई गई गुफा थी। कब्र के प्रवेश द्वार पर एक बड़ा पत्थर लुढ़का दिया गया। यह याद रखना जरूरी है कि मरियम नाम की दोनों महिलाओं ने देखा कि यीशु के शव को कहाँ रखा गया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15:40–47 का ऑडियो संस्करण समझने में सबसे आसान अनुवाद में सुनें।</w:t>
      </w:r>
    </w:p>
    <w:p>
      <w:pPr/>
      <w:r>
        <w:rPr>
          <w:lang w:val="hi_IN" w:bidi="hi_IN"/>
        </w:rPr>
      </w:r>
      <w:r>
        <w:rPr>
          <w:lang w:val="hi_IN" w:bidi="hi_IN"/>
        </w:rPr>
        <w:t>इस चरण में, समूह इस भाग का अभिनय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छोटे याकूब और योसेस की माँ मरियम</w:t>
      </w:r>
    </w:p>
    <w:p>
      <w:pPr>
        <w:pStyle w:val="ListBullet"/>
        <w:spacing w:line="240" w:lineRule="auto"/>
        <w:ind w:left="720"/>
      </w:pPr>
      <w:r>
        <w:rPr>
          <w:lang w:val="hi_IN" w:bidi="hi_IN"/>
        </w:rPr>
      </w:r>
      <w:r>
        <w:rPr>
          <w:lang w:val="hi_IN" w:bidi="hi_IN"/>
        </w:rPr>
        <w:t>सलोमी</w:t>
      </w:r>
    </w:p>
    <w:p>
      <w:pPr>
        <w:pStyle w:val="ListBullet"/>
        <w:spacing w:line="240" w:lineRule="auto"/>
        <w:ind w:left="720"/>
      </w:pPr>
      <w:r>
        <w:rPr>
          <w:lang w:val="hi_IN" w:bidi="hi_IN"/>
        </w:rPr>
      </w:r>
      <w:r>
        <w:rPr>
          <w:lang w:val="hi_IN" w:bidi="hi_IN"/>
        </w:rPr>
        <w:t>यीशु के साथ चलने वाली दूसरी महिलाएँ</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एक सूबेदार</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अभी-अभी यीशु की क्रूस पर मृत्यु हुई है। यीशु के साथ चलने वाली महिलाएँ दूर से देख रही हैं। इनमें मरियम मगदलीनी, छोटे याकूब और योसेस की माँ मरियम और सलोमी शामिल हैं। इन महिलाओं ने उस समय यीशु की सेवा की थी जब वह गलील में था।</w:t>
      </w:r>
    </w:p>
    <w:p>
      <w:pPr/>
      <w:r>
        <w:rPr>
          <w:lang w:val="hi_IN" w:bidi="hi_IN"/>
        </w:rPr>
      </w:r>
      <w:r>
        <w:rPr>
          <w:lang w:val="hi_IN" w:bidi="hi_IN"/>
        </w:rPr>
        <w:t>अभिनय को रोकें। यीशु की भूमिका निभाने वाले व्यक्ति से पूछें, "आप क्या महसूस कर रहे हैं या क्या सोच रहे हैं?" आप ऐसी बातें सुन सकते हैं जैसे "मैं बहुत दुखी हूँ! मैंने उसे और चेलों को खाना परोसा था।" "मेरा दिल टूट गया है। मैंने उसके कपड़े धोए थे।" और "मैं बहुत दुखी हूँ। वे उसे कैसे मार सकते हैं? वह प्रतिज्ञा किया हुआ उद्धारकर्ता था।" अभिनय जारी रखें।</w:t>
      </w:r>
    </w:p>
    <w:p>
      <w:pPr/>
      <w:r>
        <w:rPr>
          <w:lang w:val="hi_IN" w:bidi="hi_IN"/>
        </w:rPr>
      </w:r>
      <w:r>
        <w:rPr>
          <w:lang w:val="hi_IN" w:bidi="hi_IN"/>
        </w:rPr>
        <w:t>यह सब्त से पहले की शाम का शुरुआती समय है। अरिमतियाह का यूसुफ यीशु के शव को दफनाने की अनुमति लेने के लिए पिलातुस के पास जाता है।</w:t>
      </w:r>
    </w:p>
    <w:p>
      <w:pPr/>
      <w:r>
        <w:rPr>
          <w:lang w:val="hi_IN" w:bidi="hi_IN"/>
        </w:rPr>
      </w:r>
      <w:r>
        <w:rPr>
          <w:lang w:val="hi_IN" w:bidi="hi_IN"/>
        </w:rPr>
        <w:t>अभिनय को रोकें। यीशु की भूमिका निभाने वाले व्यक्ति से पूछें, "आप क्या महसूस कर रहे हैं या क्या सोच रहे हैं?" आप शायद ऐसी बातें सुनें, "मैं यीशु का सम्मान करना चाहता हूँ। उसे ठीक तरीके से दफनाया जाना चाहिए।" "साहसी। "मुझे पता है कि पिलातुस ने यीशु को मार डालने का आदेश दिया था, लेकिन मैं अनुमति माँगने जा रहा हूँ।" या "मैं जल्दी में हूँ।" हमें सब्त शुरू होने से पहले यीशु को ठीक से दफनाना है।" अभिनय जारी रखें।</w:t>
      </w:r>
    </w:p>
    <w:p>
      <w:pPr/>
      <w:r>
        <w:rPr>
          <w:lang w:val="hi_IN" w:bidi="hi_IN"/>
        </w:rPr>
      </w:r>
      <w:r>
        <w:rPr>
          <w:lang w:val="hi_IN" w:bidi="hi_IN"/>
        </w:rPr>
        <w:t>पिलातुस एक सूबेदार से पुष्टि करने को कहता है कि यीशु मर चुका है। सूबेदार पिलातुस से कहता है कि यह सच है। यीशु मर गया है।</w:t>
      </w:r>
    </w:p>
    <w:p>
      <w:pPr/>
      <w:r>
        <w:rPr>
          <w:lang w:val="hi_IN" w:bidi="hi_IN"/>
        </w:rPr>
      </w:r>
      <w:r>
        <w:rPr>
          <w:lang w:val="hi_IN" w:bidi="hi_IN"/>
        </w:rPr>
        <w:t>अभिनय को रोकें। पिलातुस की भूमिका निभाने वाले व्यक्ति से पूछें, "आप क्या महसूस कर रहे हैं या क्या सोच रहे हैं?" आप शायद ऐसी बातें सुनें, "मैं हैरान हूँ। यीशु इतनी जल्दी कैसे मर सकता है? अभी कुछ घंटे हो गए हैं," या "मैं दोषी महसूस करता हूँ।" यीशु निर्दोष था। मुझे उसे जाने देना चाहिए था। मैं इस अनुरोध को स्वीकार करूंगा।" अभिनय जारी रखें।</w:t>
      </w:r>
    </w:p>
    <w:p>
      <w:pPr/>
      <w:r>
        <w:rPr>
          <w:lang w:val="hi_IN" w:bidi="hi_IN"/>
        </w:rPr>
      </w:r>
      <w:r>
        <w:rPr>
          <w:lang w:val="hi_IN" w:bidi="hi_IN"/>
        </w:rPr>
        <w:t>पिलातुस ने यूसुफ को यीशु के शव को दफनाने की अनुमति दे दी। यूसुफ यीशु के शव को सन के एक लंबे मलमल के कपड़े में लपेटकर तैयार करता है। उसके बाद वह यीशु के शव को एक कब्र में रखता है। कब्र के प्रवेश पर एक पत्थर लुढ़काकर रखा गया। मरियम मगदलीनी और छोटे याकूब की माँ मरियम यह देखती हैं कि यीशु के शव को कहाँ रखा गया है।</w:t>
      </w:r>
    </w:p>
    <w:p>
      <w:pPr/>
      <w:r>
        <w:rPr>
          <w:lang w:val="hi_IN" w:bidi="hi_IN"/>
        </w:rPr>
      </w:r>
      <w:r>
        <w:rPr>
          <w:lang w:val="hi_IN" w:bidi="hi_IN"/>
        </w:rPr>
        <w:t>अभिनय को रोकें। यीशु की भूमिका निभाने वाले व्यक्ति से पूछें, "आप क्या महसूस कर रहे हैं या क्या सोच रहे हैं?" आप ऐसा सुन सकते हैं जैसे "मुझे राहत मिली है। हम यह सब्त से पहले कर पाए।" या "मुझे खुशी है कि मैं यीशु का इस तरह आदर कर सका।"</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15:40–47 का ऑडियो संस्करण समझने में सबसे आसान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यीशु की अभी कुछ समय पहले </w:t>
      </w:r>
      <w:r>
        <w:rPr>
          <w:b/>
          <w:lang w:val="hi_IN" w:bidi="hi_IN"/>
        </w:rPr>
        <w:t>क्रूस</w:t>
      </w:r>
      <w:r>
        <w:rPr>
          <w:lang w:val="hi_IN" w:bidi="hi_IN"/>
        </w:rPr>
        <w:t xml:space="preserve"> पर </w:t>
      </w:r>
      <w:r>
        <w:rPr>
          <w:b/>
          <w:lang w:val="hi_IN" w:bidi="hi_IN"/>
        </w:rPr>
        <w:t>चढ़ाकर</w:t>
      </w:r>
      <w:r>
        <w:rPr>
          <w:lang w:val="hi_IN" w:bidi="hi_IN"/>
        </w:rPr>
        <w:t xml:space="preserve"> मृत्यु हुई है। </w:t>
      </w:r>
      <w:hyperlink r:id="rId308">
        <w:r>
          <w:rPr>
            <w:lang w:val="hi_IN" w:bidi="hi_IN"/>
          </w:rPr>
          <w:rPr>
            <w:color w:val="0000EE"/>
            <w:u w:val="single"/>
          </w:rPr>
          <w:t>क्रूस</w:t>
        </w:r>
      </w:hyperlink>
      <w:r>
        <w:rPr>
          <w:lang w:val="hi_IN" w:bidi="hi_IN"/>
        </w:rPr>
        <w:t xml:space="preserve"> और </w:t>
      </w:r>
      <w:hyperlink r:id="rId519">
        <w:r>
          <w:rPr>
            <w:lang w:val="hi_IN" w:bidi="hi_IN"/>
          </w:rPr>
          <w:rPr>
            <w:color w:val="0000EE"/>
            <w:u w:val="single"/>
          </w:rPr>
          <w:t>क्रूस पर चढ़ाना</w:t>
        </w:r>
      </w:hyperlink>
      <w:r>
        <w:rPr>
          <w:lang w:val="hi_IN" w:bidi="hi_IN"/>
        </w:rPr>
        <w:t xml:space="preserve"> के लिए वही शब्द या वाक्यांश इस्तेमाल करें जो आपने पिछले भागों में किया है, और ध्यान रखें कि ये शब्द मुख्य शब्दावली में भी दिए गए हैं।</w:t>
      </w:r>
    </w:p>
    <w:p>
      <w:pPr/>
      <w:r>
        <w:rPr>
          <w:lang w:val="hi_IN" w:bidi="hi_IN"/>
        </w:rPr>
      </w:r>
      <w:r>
        <w:rPr>
          <w:lang w:val="hi_IN" w:bidi="hi_IN"/>
        </w:rPr>
        <w:t>यहाँ रुकें और यदि आपके समूह ने पहले से नहीं देखा है, तो एक क्रूस या क्रूस पर चढ़ाने की कोई तस्वीर देखें। इस ऑडियो को यहाँ रोकें।</w:t>
      </w:r>
    </w:p>
    <w:p>
      <w:pPr/>
      <w:r>
        <w:rPr>
          <w:lang w:val="hi_IN" w:bidi="hi_IN"/>
        </w:rPr>
      </w:r>
      <w:r>
        <w:rPr>
          <w:lang w:val="hi_IN" w:bidi="hi_IN"/>
        </w:rPr>
        <w:t xml:space="preserve">यह </w:t>
      </w:r>
      <w:r>
        <w:rPr>
          <w:b/>
          <w:lang w:val="hi_IN" w:bidi="hi_IN"/>
        </w:rPr>
        <w:t>सब्त</w:t>
      </w:r>
      <w:r>
        <w:rPr>
          <w:lang w:val="hi_IN" w:bidi="hi_IN"/>
        </w:rPr>
        <w:t xml:space="preserve"> से पहले की शाम है, जो यहूदियों का धार्मिक विश्राम का दिन होता है। सब्त के लिए वही शब्द या वाक्यांश प्रयोग करें जो आपने पहले प्रयोग किया है। </w:t>
      </w:r>
      <w:hyperlink r:id="rId48">
        <w:r>
          <w:rPr>
            <w:lang w:val="hi_IN" w:bidi="hi_IN"/>
          </w:rPr>
          <w:rPr>
            <w:color w:val="0000EE"/>
            <w:u w:val="single"/>
          </w:rPr>
          <w:t>सब्त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अरिमतियाह का यूसुफ </w:t>
      </w:r>
      <w:r>
        <w:rPr>
          <w:b/>
          <w:lang w:val="hi_IN" w:bidi="hi_IN"/>
        </w:rPr>
        <w:t>सभा</w:t>
      </w:r>
      <w:r>
        <w:rPr>
          <w:lang w:val="hi_IN" w:bidi="hi_IN"/>
        </w:rPr>
        <w:t xml:space="preserve"> का एक सम्मानित सदस्य था। उच्च यहूदी सभा को </w:t>
      </w:r>
      <w:r>
        <w:rPr>
          <w:b/>
          <w:lang w:val="hi_IN" w:bidi="hi_IN"/>
        </w:rPr>
        <w:t>महासभा</w:t>
      </w:r>
      <w:r>
        <w:rPr>
          <w:lang w:val="hi_IN" w:bidi="hi_IN"/>
        </w:rPr>
        <w:t xml:space="preserve"> कहा जाता है और वह प्रमुख याजकों, पुरनियों और धार्मिक कानून के शिक्षकों से गठित होती है। सभा या महासभा के लिए उसी शब्द का इस्तेमाल करें जिन्हें आपने पहले भी इस्तेमाल किया है। सभा की पूरी परिभाषा </w:t>
      </w:r>
      <w:hyperlink r:id="rId506">
        <w:r>
          <w:rPr>
            <w:lang w:val="hi_IN" w:bidi="hi_IN"/>
          </w:rPr>
          <w:rPr>
            <w:color w:val="0000EE"/>
            <w:u w:val="single"/>
          </w:rPr>
          <w:t>महासभा</w:t>
        </w:r>
      </w:hyperlink>
      <w:r>
        <w:rPr>
          <w:lang w:val="hi_IN" w:bidi="hi_IN"/>
        </w:rPr>
        <w:t xml:space="preserve"> के लिए मुख्य शब्दावली सूची में पाई जा सकती है।</w:t>
      </w:r>
    </w:p>
    <w:p>
      <w:pPr/>
      <w:r>
        <w:rPr>
          <w:lang w:val="hi_IN" w:bidi="hi_IN"/>
        </w:rPr>
      </w:r>
      <w:r>
        <w:rPr>
          <w:lang w:val="hi_IN" w:bidi="hi_IN"/>
        </w:rPr>
        <w:t xml:space="preserve">यूसुफ ने पीलातुस से यीशु के शव को दफनाने की अनुमति मांगी। पिलातुस ने </w:t>
      </w:r>
      <w:r>
        <w:rPr>
          <w:b/>
          <w:lang w:val="hi_IN" w:bidi="hi_IN"/>
        </w:rPr>
        <w:t>सूबेदार</w:t>
      </w:r>
      <w:r>
        <w:rPr>
          <w:lang w:val="hi_IN" w:bidi="hi_IN"/>
        </w:rPr>
        <w:t xml:space="preserve"> से, जो रोमी सेना का अधिकारी था, पूछा कि क्या यह सच है कि यीशु मर गया है। सूबेदार ने पुष्टि की कि यीशु मर गया था। सूबेदार के लिए वही शब्द इस्तेमाल करें जो आपने पहले प्रयोग किया है और यह याद रखें कि </w:t>
      </w:r>
      <w:hyperlink r:id="rId533">
        <w:r>
          <w:rPr>
            <w:lang w:val="hi_IN" w:bidi="hi_IN"/>
          </w:rPr>
          <w:rPr>
            <w:color w:val="0000EE"/>
            <w:u w:val="single"/>
          </w:rPr>
          <w:t>सूबेदार</w:t>
        </w:r>
      </w:hyperlink>
      <w:r>
        <w:rPr>
          <w:lang w:val="hi_IN" w:bidi="hi_IN"/>
        </w:rPr>
        <w:t>शब्द मुख्य शब्दावली में पाया जा सकता है।</w:t>
      </w:r>
    </w:p>
    <w:p>
      <w:pPr/>
      <w:r>
        <w:rPr>
          <w:lang w:val="hi_IN" w:bidi="hi_IN"/>
        </w:rPr>
      </w:r>
      <w:r>
        <w:rPr>
          <w:lang w:val="hi_IN" w:bidi="hi_IN"/>
        </w:rPr>
        <w:t xml:space="preserve">यूसुफ ने यीशु के शव को मलमल के कपड़े में लपेटकर, उसे एक कब्र में रखा जो एक चट्टान से बनाई गई थी। </w:t>
      </w:r>
      <w:r>
        <w:rPr>
          <w:b/>
          <w:lang w:val="hi_IN" w:bidi="hi_IN"/>
        </w:rPr>
        <w:t>कब्र</w:t>
      </w:r>
      <w:r>
        <w:rPr>
          <w:lang w:val="hi_IN" w:bidi="hi_IN"/>
        </w:rPr>
        <w:t xml:space="preserve"> एक दफनाने का स्थान होता है। यहूदियों की परंपरा थी कि मरे हुए लोगों को गुफाओं में दफनाया जाता था, जो प्राकृतिक होती थीं या पत्थर को काटकर बनाई जाती थीं। कब्र के प्रवेश द्वार पर एक बड़ा पत्थर लुढ़का दिया गया। कब्र के लिए उसी शब्द का इस्तेमाल करें जो आपने पिछले भागों में इस्तेमाल किया है और यह याद रखें कि </w:t>
      </w:r>
      <w:hyperlink r:id="rId217">
        <w:r>
          <w:rPr>
            <w:lang w:val="hi_IN" w:bidi="hi_IN"/>
          </w:rPr>
          <w:rPr>
            <w:color w:val="0000EE"/>
            <w:u w:val="single"/>
          </w:rPr>
          <w:t>कब्र</w:t>
        </w:r>
      </w:hyperlink>
      <w:r>
        <w:rPr>
          <w:lang w:val="hi_IN" w:bidi="hi_IN"/>
        </w:rPr>
        <w:t xml:space="preserve"> मुख्य शब्दावली में है।</w:t>
      </w:r>
    </w:p>
    <w:p>
      <w:pPr/>
      <w:r>
        <w:rPr>
          <w:lang w:val="hi_IN" w:bidi="hi_IN"/>
        </w:rPr>
      </w:r>
      <w:r>
        <w:rPr>
          <w:lang w:val="hi_IN" w:bidi="hi_IN"/>
        </w:rPr>
        <w:t>यहीं रुकें और एक गुफा वाली कब्र की और एक पत्थर को काटकर बनाई गई कब्र की तस्वीर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को इस भाग के कुछ वाक्य बताकर रुकना चाहिए। एक दूसरे समूह के सदस्य को इस भाग के अगले हिस्से को बोलना चाहिए और रुकना चाहिए। इसे तब तक करें जब तक कि समूह इस पूरे भाग को फिर से न बता दे। इस चरण में समूह के सदस्य एक दूसरे का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15:40–47</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34">
        <w:r>
          <w:rPr>
            <w:lang w:val="hi_IN" w:bidi="hi_IN"/>
          </w:rPr>
          <w:rPr>
            <w:color w:val="0000EE"/>
            <w:u w:val="single"/>
          </w:rPr>
          <w:t>सुने और मन में रखें</w:t>
        </w:r>
      </w:hyperlink>
      <w:r>
        <w:rPr>
          <w:lang w:val="hi_IN" w:bidi="hi_IN"/>
        </w:rPr>
        <w:t xml:space="preserve"> (566 KB)</w:t>
      </w:r>
      <w:r>
        <w:rPr>
          <w:lang w:val="hi_IN" w:bidi="hi_IN"/>
        </w:rPr>
      </w:r>
    </w:p>
    <w:p>
      <w:pPr>
        <w:pStyle w:val="ListBullet"/>
        <w:spacing w:line="240" w:lineRule="auto"/>
        <w:ind w:left="720"/>
      </w:pPr>
      <w:r>
        <w:rPr>
          <w:lang w:val="hi_IN" w:bidi="hi_IN"/>
        </w:rPr>
      </w:r>
      <w:hyperlink r:id="rId535">
        <w:r>
          <w:rPr>
            <w:lang w:val="hi_IN" w:bidi="hi_IN"/>
          </w:rPr>
          <w:rPr>
            <w:color w:val="0000EE"/>
            <w:u w:val="single"/>
          </w:rPr>
          <w:t>पाठ का परिचय</w:t>
        </w:r>
      </w:hyperlink>
      <w:r>
        <w:rPr>
          <w:lang w:val="hi_IN" w:bidi="hi_IN"/>
        </w:rPr>
        <w:t xml:space="preserve"> (5.3 MB)</w:t>
      </w:r>
      <w:r>
        <w:rPr>
          <w:lang w:val="hi_IN" w:bidi="hi_IN"/>
        </w:rPr>
      </w:r>
    </w:p>
    <w:p>
      <w:pPr>
        <w:pStyle w:val="ListBullet"/>
        <w:spacing w:line="240" w:lineRule="auto"/>
        <w:ind w:left="720"/>
      </w:pPr>
      <w:r>
        <w:rPr>
          <w:lang w:val="hi_IN" w:bidi="hi_IN"/>
        </w:rPr>
      </w:r>
      <w:hyperlink r:id="rId536">
        <w:r>
          <w:rPr>
            <w:lang w:val="hi_IN" w:bidi="hi_IN"/>
          </w:rPr>
          <w:rPr>
            <w:color w:val="0000EE"/>
            <w:u w:val="single"/>
          </w:rPr>
          <w:t>घटनाओं को समझाना</w:t>
        </w:r>
      </w:hyperlink>
      <w:r>
        <w:rPr>
          <w:lang w:val="hi_IN" w:bidi="hi_IN"/>
        </w:rPr>
        <w:t xml:space="preserve"> (3.2 MB)</w:t>
      </w:r>
      <w:r>
        <w:rPr>
          <w:lang w:val="hi_IN" w:bidi="hi_IN"/>
        </w:rPr>
      </w:r>
    </w:p>
    <w:p>
      <w:pPr>
        <w:pStyle w:val="ListBullet"/>
        <w:spacing w:line="240" w:lineRule="auto"/>
        <w:ind w:left="720"/>
      </w:pPr>
      <w:r>
        <w:rPr>
          <w:lang w:val="hi_IN" w:bidi="hi_IN"/>
        </w:rPr>
      </w:r>
      <w:hyperlink r:id="rId537">
        <w:r>
          <w:rPr>
            <w:lang w:val="hi_IN" w:bidi="hi_IN"/>
          </w:rPr>
          <w:rPr>
            <w:color w:val="0000EE"/>
            <w:u w:val="single"/>
          </w:rPr>
          <w:t>पाठ को नाटकीय रूप देना</w:t>
        </w:r>
      </w:hyperlink>
      <w:r>
        <w:rPr>
          <w:lang w:val="hi_IN" w:bidi="hi_IN"/>
        </w:rPr>
        <w:t xml:space="preserve"> (3.0 MB)</w:t>
      </w:r>
      <w:r>
        <w:rPr>
          <w:lang w:val="hi_IN" w:bidi="hi_IN"/>
        </w:rPr>
      </w:r>
    </w:p>
    <w:p>
      <w:pPr>
        <w:pStyle w:val="ListBullet"/>
        <w:spacing w:line="240" w:lineRule="auto"/>
        <w:ind w:left="720"/>
      </w:pPr>
      <w:r>
        <w:rPr>
          <w:lang w:val="hi_IN" w:bidi="hi_IN"/>
        </w:rPr>
      </w:r>
      <w:hyperlink r:id="rId538">
        <w:r>
          <w:rPr>
            <w:lang w:val="hi_IN" w:bidi="hi_IN"/>
          </w:rPr>
          <w:rPr>
            <w:color w:val="0000EE"/>
            <w:u w:val="single"/>
          </w:rPr>
          <w:t>आवश्यक जानकारी</w:t>
        </w:r>
      </w:hyperlink>
      <w:r>
        <w:rPr>
          <w:lang w:val="hi_IN" w:bidi="hi_IN"/>
        </w:rPr>
        <w:t xml:space="preserve"> (1.7 MB)</w:t>
      </w:r>
      <w:r>
        <w:rPr>
          <w:lang w:val="hi_IN" w:bidi="hi_IN"/>
        </w:rPr>
      </w:r>
    </w:p>
    <w:p>
      <w:pPr>
        <w:pStyle w:val="ListBullet"/>
        <w:spacing w:line="240" w:lineRule="auto"/>
        <w:ind w:left="720"/>
      </w:pPr>
      <w:r>
        <w:rPr>
          <w:lang w:val="hi_IN" w:bidi="hi_IN"/>
        </w:rPr>
      </w:r>
      <w:hyperlink r:id="rId539">
        <w:r>
          <w:rPr>
            <w:lang w:val="hi_IN" w:bidi="hi_IN"/>
          </w:rPr>
          <w:rPr>
            <w:color w:val="0000EE"/>
            <w:u w:val="single"/>
          </w:rPr>
          <w:t>वचन बोलना</w:t>
        </w:r>
      </w:hyperlink>
      <w:r>
        <w:rPr>
          <w:lang w:val="hi_IN" w:bidi="hi_IN"/>
        </w:rPr>
        <w:t xml:space="preserve"> (1.3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16:1–8</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16:1–8 को सुनें और अपने मनों में रखें।</w:t>
      </w:r>
    </w:p>
    <w:p>
      <w:pPr/>
      <w:r>
        <w:rPr>
          <w:lang w:val="hi_IN" w:bidi="hi_IN"/>
        </w:rPr>
      </w:r>
      <w:r>
        <w:rPr>
          <w:lang w:val="hi_IN" w:bidi="hi_IN"/>
        </w:rPr>
        <w:t>यदि संभव हो तो मरकुस 16:1–8 का ऑडियो संस्करण तीन बार, तीन अलग-अलग अनुवादों में सुनें। उसके बाद समूह में, निम्नलिखित प्रश्नों पर चर्चा करें:</w:t>
      </w:r>
    </w:p>
    <w:p>
      <w:pPr>
        <w:pStyle w:val="ListNumber"/>
        <w:numPr>
          <w:ilvl w:val="0"/>
          <w:numId w:val="82"/>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16:1–8 का ऑडियो संस्करण समझने में सबसे आसान अनुवाद में सुनें।</w:t>
      </w:r>
    </w:p>
    <w:p>
      <w:pPr/>
      <w:r>
        <w:rPr>
          <w:lang w:val="hi_IN" w:bidi="hi_IN"/>
        </w:rPr>
      </w:r>
      <w:r>
        <w:rPr>
          <w:lang w:val="hi_IN" w:bidi="hi_IN"/>
        </w:rPr>
        <w:t>पिछले भाग में, यीशु को अधिकारियों द्वारा मार डाला गया था। मृत्यु के बाद, उसे अरिमतियाह के यूसुफ की कब्र में दफनाया गया था। मरियम मगदलीनी और याकूब और योसेस की माँ मरियम उनके पीछे गईं ताकि वे जान सकें कि वह स्थान जहाँ यीशु को दफनाया गया था, वह कहाँ है। वे अपनी प्रथा के अनुसार यीशु के शव को तेल और मसालों के साथ दफनाने के लिए तैयार करना चाहते थे। वे ऐसा नहीं कर सकीं क्योंकि सब्त का दिन, जो धार्मिक विश्राम का दिन था, आ चुका था। विश्राम का दिन अब समाप्त हो गया है और सलोमी के साथ इन महिलाओं ने यीशु के शरीर का अभिषेक करने के लिए आवश्यक तेलों और मसालों को खरीदा।</w:t>
      </w:r>
    </w:p>
    <w:p>
      <w:pPr/>
      <w:r>
        <w:rPr>
          <w:lang w:val="hi_IN" w:bidi="hi_IN"/>
        </w:rPr>
      </w:r>
      <w:r>
        <w:rPr>
          <w:lang w:val="hi_IN" w:bidi="hi_IN"/>
        </w:rPr>
        <w:t>दफनाने की प्रथा के अनुसार, मृत शरीर पर तेल, मलहम और खुशबूदार मसाले लगाकर उसे तैयार किया जाता था। यह उस व्यक्ति का सम्मान करने का एक तरीका था जो मर चुका था। तेल और मसाले इसलिए लगाए जाते थे ताकि शरीर सड़ने पर बदबू न आए। वे शरीर को संरक्षित नहीं कर रहे थे, जैसा दूसरी संस्कृतियों में किया जाता है। हमें ठीक से नहीं पता कि महिलाएँ यीशु के शरीर का अभिषेक कैसे करना चाहती थीं, लेकिन ध्यान रखें कि यीशु को लंबे मलमल के कपड़े में लपेटा गया था, इसलिए संभव है कि महिलाएँ उस कपड़े पर तेल और मसाले मलना चाहती थीं।</w:t>
      </w:r>
    </w:p>
    <w:p>
      <w:pPr/>
      <w:r>
        <w:rPr>
          <w:lang w:val="hi_IN" w:bidi="hi_IN"/>
        </w:rPr>
      </w:r>
      <w:r>
        <w:rPr>
          <w:lang w:val="hi_IN" w:bidi="hi_IN"/>
        </w:rPr>
        <w:t>यहीं रुकें और समूह में मिलकर तेलों और मसालों की एक तस्वीर देखें। आपकी संस्कृति में लोग किसी मरे हुए व्यक्ति को सम्मान देने के कौन-कौन से तरीके अपनाते हैं, इस पर बात करें। आपकी संस्कृति में किसी मृत शरीर को दफनाने के लिए कैसे तैयार किया जाता है? इस ऑडियो को यहाँ रोकें।</w:t>
      </w:r>
    </w:p>
    <w:p>
      <w:pPr/>
      <w:r>
        <w:rPr>
          <w:lang w:val="hi_IN" w:bidi="hi_IN"/>
        </w:rPr>
      </w:r>
      <w:r>
        <w:rPr>
          <w:lang w:val="hi_IN" w:bidi="hi_IN"/>
        </w:rPr>
        <w:t>महिलाएँ बहुत सुबह, सूरज निकलते ही, उस कब्र की ओर गईं जहाँ यीशु को दफनाया गया था। आपको याद होगा कि यीशु को जहाँ दफनाया गया था, उस कब्र का द्वार एक बड़े पत्थर से बंद किया गया था। कब्रों के द्वार को ढंकने वाले पत्थर सपाट या गोल हो सकते हैं। आमतौर पर लोग, या एक बहुत ताकतवर आदमी भी प्रवेश द्वार के सामने पत्थर को ढंकने के लिए लुढ़का सकता था। हालाँकि, पत्थर को कब्र के द्वार से हटाना महिलाओं के लिए बहुत मुश्किल होता। जब महिलाएँ कब्र की ओर जा रही थीं, तो वे आपस में पूछने लगीं कि कौन उनके लिए पत्थर हटाएगा ताकि वे अंदर जाकर यीशु के शरीर का अभिषेक कर सकें। जब वे कब्र पर पहुँचीं, तो यह देखकर हैरान रह गईं कि पत्थर पहले से ही हटा हुआ था।</w:t>
      </w:r>
    </w:p>
    <w:p>
      <w:pPr/>
      <w:r>
        <w:rPr>
          <w:lang w:val="hi_IN" w:bidi="hi_IN"/>
        </w:rPr>
      </w:r>
      <w:r>
        <w:rPr>
          <w:lang w:val="hi_IN" w:bidi="hi_IN"/>
        </w:rPr>
        <w:t>यहीं रुकें और समूह में मिलकर एक कब्र की तस्वीर को देखें। इस ऑडियो को यहाँ रोकें।</w:t>
      </w:r>
    </w:p>
    <w:p>
      <w:pPr/>
      <w:r>
        <w:rPr>
          <w:lang w:val="hi_IN" w:bidi="hi_IN"/>
        </w:rPr>
      </w:r>
      <w:r>
        <w:rPr>
          <w:lang w:val="hi_IN" w:bidi="hi_IN"/>
        </w:rPr>
        <w:t>महिलाएँ कब्र के अंदर जाती हैं और वहाँ एक जवान को सफेद वस्त्र पहने हुए देखती हैं। मत्ती और लूका ने अपने सुसमाचार में इस जवान को स्वर्गदूत, यानी परमेश्वर का दूत बताया है। मरकुस केवल उसके बहरी रूप को देखकर, उसे एक सफेद वस्त्र पहने जवान के रूप में बताता है। बहरी वस्त्र एक लंबा बाहरी वस्त्र होता है। वह जवान कब्र के अंदर महिलाओं की दाईं ओर बैठा हुआ था। इस कहानी में "जवान व्यक्ति" शब्द का मतलब शायद ऐसे लड़के से है जो शादी की उम्र का हो गया है।</w:t>
      </w:r>
    </w:p>
    <w:p>
      <w:pPr/>
      <w:r>
        <w:rPr>
          <w:lang w:val="hi_IN" w:bidi="hi_IN"/>
        </w:rPr>
      </w:r>
      <w:r>
        <w:rPr>
          <w:lang w:val="hi_IN" w:bidi="hi_IN"/>
        </w:rPr>
        <w:t>यहाँ रुकें और एक समूह में वस्त्र की तस्वीर देखें। चर्चा करें कि आपको क्यों लगता है कि मरकुस ने उस स्वर्गदूत को सिर्फ एक जवान कहा, लेकिन उसे स्वर्गदूत नहीं कहा। चर्चा करें कि आपकी संस्कृति में लोग किसी व्यक्ति या चीज़ के बारे में बिना उसका नाम लिए कैसे बात करते हैं। इस ऑडियो को यहाँ रोकें।</w:t>
      </w:r>
    </w:p>
    <w:p>
      <w:pPr/>
      <w:r>
        <w:rPr>
          <w:lang w:val="hi_IN" w:bidi="hi_IN"/>
        </w:rPr>
      </w:r>
      <w:r>
        <w:rPr>
          <w:lang w:val="hi_IN" w:bidi="hi_IN"/>
        </w:rPr>
        <w:t xml:space="preserve">जब महिलाओं ने उस जवान आदमी को देखा, तो वे हैरान और डर गईं। उस युवक ने उनसे कहा कि डरो मत। उसने महिलाओं से कहा कि जिसे वे ढूंढ़ रही हैं, नासरत का यीशु, जिसे क्रूस पर मारा गया था, वह अब जीवित हैं। परमेश्‍वर ने उसे फिर से जीवित कर दिया है। उसने उन्हें वह जगह देखने को कहा जहाँ पहले यीशु का शरीर रखा गया था, जो शायद कब्र के अंदर पत्थर की बनी एक तख्त थी। मरकुस साफ तौर पर बताना चाहता है कि नासरत का यीशु सच में मारा गया था, लेकिन अब वह जीवित है। फिर वह महिलाओं से कहता है कि वे पतरस समेत चेलों को यह बात बता दें। शायद उसने पतरस को इसलिए शामिल किया क्योंकि पतरस ने यीशु का इनकार किया था और उसे यह जानना जरूरी था कि यीशु उसे याद करता है और उससे प्रेम करता है। उस जवान व्यक्ति ने कहा कि यीशु गलील के इलाके में आगे जाएगा और वे उसे वहाँ देखेंगे, जैसा उसने अपनी मौत से पहले कहा था। जब महिलाएँ वहाँ से निकलीं, तो वे डर और काँप रही थीं। उन्होंने किसी को कुछ नहीं बताया क्योंकि वे डरी हुई थीं। </w:t>
      </w:r>
    </w:p>
    <w:p>
      <w:pPr/>
      <w:r>
        <w:rPr>
          <w:lang w:val="hi_IN" w:bidi="hi_IN"/>
        </w:rPr>
      </w:r>
      <w:r>
        <w:rPr>
          <w:lang w:val="hi_IN" w:bidi="hi_IN"/>
        </w:rPr>
        <w:t>यहाँ रुकें और समूह में मिलकर एक ऐसा इस्राएल का नक्शा देखें जिसमें यरूशलेम और गलील का इलाका शामिल हो।</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16:1–8 का ऑडियो संस्करण समझने में सबसे आसान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w:t>
      </w:r>
      <w:r>
        <w:rPr>
          <w:lang w:val="hi_IN" w:bidi="hi_IN"/>
        </w:rPr>
        <w:t xml:space="preserve"> सब्त के अगले दिन से शुरू होता है, जो धार्मिक विश्राम का दिन है। महिलाएँ तेल और मसाले खरीदने जाती हैं ताकि वे यीशु के शव का अभिषेक कर सकें।</w:t>
      </w:r>
    </w:p>
    <w:p>
      <w:pPr/>
      <w:r>
        <w:rPr>
          <w:lang w:val="hi_IN" w:bidi="hi_IN"/>
        </w:rPr>
      </w:r>
      <w:r>
        <w:rPr>
          <w:b/>
          <w:lang w:val="hi_IN" w:bidi="hi_IN"/>
        </w:rPr>
        <w:t>दूसरे दृश्य में:</w:t>
      </w:r>
      <w:r>
        <w:rPr>
          <w:lang w:val="hi_IN" w:bidi="hi_IN"/>
        </w:rPr>
        <w:t xml:space="preserve"> महिलाएँ कब्र पर जाती हैं। वे यह चर्चा करती हैं कि कब्र को बंद करने वाला बड़ा पत्थर कैसे हटाया जाए। जब वे कब्र के पास पहुँचती हैं, तो देखती हैं कि बड़ा पत्थर हटाया जा चुका है।</w:t>
      </w:r>
    </w:p>
    <w:p>
      <w:pPr/>
      <w:r>
        <w:rPr>
          <w:lang w:val="hi_IN" w:bidi="hi_IN"/>
        </w:rPr>
      </w:r>
      <w:r>
        <w:rPr>
          <w:b/>
          <w:lang w:val="hi_IN" w:bidi="hi_IN"/>
        </w:rPr>
        <w:t>तीसरे दृश्य में:</w:t>
      </w:r>
      <w:r>
        <w:rPr>
          <w:lang w:val="hi_IN" w:bidi="hi_IN"/>
        </w:rPr>
        <w:t xml:space="preserve"> महिलाएँ खाली कब्र में प्रवेश करती हैं और सफेद वस्त्र पहने एक जवान को देखती हैं। उस जवान ने महिलाओं से कहा कि डरो मत। वह कहता है कि जिसे तुम ढूंढ़ रही हो, यीशु, वह यहाँ नहीं है। देखो, यही वह जगह है जहाँ उसे रखा गया था। वह जीवित है। वह उन्हें बताता है कि पतरस और अन्य चेलों से कहो कि यीशु उनसे पहले गलील जाएगा।</w:t>
      </w:r>
    </w:p>
    <w:p>
      <w:pPr/>
      <w:r>
        <w:rPr>
          <w:lang w:val="hi_IN" w:bidi="hi_IN"/>
        </w:rPr>
      </w:r>
      <w:r>
        <w:rPr>
          <w:b/>
          <w:lang w:val="hi_IN" w:bidi="hi_IN"/>
        </w:rPr>
        <w:t>चौथे दृश्य में:</w:t>
      </w:r>
      <w:r>
        <w:rPr>
          <w:lang w:val="hi_IN" w:bidi="hi_IN"/>
        </w:rPr>
        <w:t xml:space="preserve"> महिलाएँ कब्र से बाहर निकलती हैं। वे उलझन और डर से भरी हुई हैं। वे किसी को नहीं बताते कि क्या हुआ।</w:t>
      </w:r>
    </w:p>
    <w:p>
      <w:pPr/>
      <w:r>
        <w:rPr>
          <w:lang w:val="hi_IN" w:bidi="hi_IN"/>
        </w:rPr>
      </w:r>
      <w:r>
        <w:rPr>
          <w:lang w:val="hi_IN" w:bidi="hi_IN"/>
        </w:rPr>
        <w:t>इस भाग के पात्र ये 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याकूब और योसेस की माँ, मरियम</w:t>
      </w:r>
    </w:p>
    <w:p>
      <w:pPr>
        <w:pStyle w:val="ListBullet"/>
        <w:spacing w:line="240" w:lineRule="auto"/>
        <w:ind w:left="720"/>
      </w:pPr>
      <w:r>
        <w:rPr>
          <w:lang w:val="hi_IN" w:bidi="hi_IN"/>
        </w:rPr>
      </w:r>
      <w:r>
        <w:rPr>
          <w:lang w:val="hi_IN" w:bidi="hi_IN"/>
        </w:rPr>
        <w:t>सलोमी</w:t>
      </w:r>
    </w:p>
    <w:p>
      <w:pPr>
        <w:pStyle w:val="ListBullet"/>
        <w:spacing w:line="240" w:lineRule="auto"/>
        <w:ind w:left="720"/>
      </w:pPr>
      <w:r>
        <w:rPr>
          <w:lang w:val="hi_IN" w:bidi="hi_IN"/>
        </w:rPr>
      </w:r>
      <w:r>
        <w:rPr>
          <w:lang w:val="hi_IN" w:bidi="hi_IN"/>
        </w:rPr>
        <w:t>सफेद वस्त्र में एक जवान</w:t>
      </w:r>
    </w:p>
    <w:p>
      <w:pPr/>
      <w:r>
        <w:rPr>
          <w:lang w:val="hi_IN" w:bidi="hi_IN"/>
        </w:rPr>
      </w:r>
      <w:r>
        <w:rPr>
          <w:lang w:val="hi_IN" w:bidi="hi_IN"/>
        </w:rPr>
        <w:t xml:space="preserve">एक समूह में, इस भाग के हिस्सों से जुड़ी बातों पर ध्यान दें। जब पहला दृश्य शुरू होता है, तो यह बात याद रखें कि महिलाएँ सब्त के विश्राम दिन के समाप्त होने का इंतजार कर रही थीं, ताकि वे यीशु के शव का अभिषेक करने के लिए, उनकी दफनाने की प्रथा के अनुसार, आवश्यक तेल और मसाले खरीद सकें। शनिवार की शाम को, सूरज डूबने के बाद, सब्त का दिन समाप्त हो जाता है। और इसी समय महिलाएँ यीशु के शव के लिए खुशबूदार मसाले और तेल खरीदती हैं। </w:t>
      </w:r>
    </w:p>
    <w:p>
      <w:pPr/>
      <w:r>
        <w:rPr>
          <w:lang w:val="hi_IN" w:bidi="hi_IN"/>
        </w:rPr>
      </w:r>
      <w:r>
        <w:rPr>
          <w:lang w:val="hi_IN" w:bidi="hi_IN"/>
        </w:rPr>
        <w:t>अगली सुबह, यह सप्ताह का पहला दिन है, जो सूर्योदय के समय या उससे थोड़ा पहले का समय है। महिलाएँ कब्र पर जाती हैं जहाँ यीशु को दफनाया गया था। जब वे कब्र की ओर जा रही होती हैं, तो महिलाएँ यह बात करती हैं कि कब्र के द्वार पर रखा बड़ा पत्थर कैसे हटाया जाएगा। ध्यान रखें कि वह पत्थर बहुत बड़ा और भारी था, लगभग एक मीटर चौड़ा हो सकता है। जब वे कब्र के पास पहुँचती हैं, तो देखती हैं कि किसी ने पहले ही प्रवेश द्वार से पत्थर हटा दिया है।</w:t>
      </w:r>
    </w:p>
    <w:p>
      <w:pPr/>
      <w:r>
        <w:rPr>
          <w:lang w:val="hi_IN" w:bidi="hi_IN"/>
        </w:rPr>
      </w:r>
      <w:r>
        <w:rPr>
          <w:lang w:val="hi_IN" w:bidi="hi_IN"/>
        </w:rPr>
        <w:t>वे कब्र के अंदर जाती हैं और एक जवान को सफेद वस्त्र पहने हुए देखते हैं। वह जवान कब्र के अंदर, महिलाओं की दाईं ओर बैठा हुआ है। उसे वहाँ देखकर वे घबरा जाती हैं। ध्यान रखें कि वह जवान कहता है, "घबराओ नहीं, या डरो मत। तुम नासरत के यीशु को ढूंढ़ रही हो, जिसे क्रूस पर चढ़ाया गया था। वह यहाँ नहीं है। वह जी उठा है, या परमेश्वर ने उसे मरे हुओं में से जिलाया है!"</w:t>
      </w:r>
    </w:p>
    <w:p>
      <w:pPr/>
      <w:r>
        <w:rPr>
          <w:lang w:val="hi_IN" w:bidi="hi_IN"/>
        </w:rPr>
      </w:r>
      <w:r>
        <w:rPr>
          <w:lang w:val="hi_IN" w:bidi="hi_IN"/>
        </w:rPr>
        <w:t>ध्यान रखें कि वह महिलाओं को वह जगह जरूर दिखाए जहाँ यीशु का शरीर रखा गया था। यीशु का शरीर शायद कब्र के अंदर पत्थर को काटकर बनाई गई एक तख्त पर रखा गया था। फिर वह जवान महिलाओं से कहता है कि चेलों और पतरस से कहो, "वह तुमसे पहले गलील में जा रहा है। वहाँ तुम उसे देखोगे, जैसा उसने पहले ही तुमसे कहा था।"</w:t>
      </w:r>
    </w:p>
    <w:p>
      <w:pPr/>
      <w:r>
        <w:rPr>
          <w:lang w:val="hi_IN" w:bidi="hi_IN"/>
        </w:rPr>
      </w:r>
      <w:r>
        <w:rPr>
          <w:lang w:val="hi_IN" w:bidi="hi_IN"/>
        </w:rPr>
        <w:t>महिलाएँ कब्र से बाहर निकलती हैं। वे डर और काँपते हुए वहाँ से निकलती हैं और किसी को नहीं बतातीं कि क्या हुआ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16:1–8 का ऑडियो संस्करण समझने में सबसे आसान अनुवाद में सुनें।</w:t>
      </w:r>
    </w:p>
    <w:p>
      <w:pPr/>
      <w:r>
        <w:rPr>
          <w:lang w:val="hi_IN" w:bidi="hi_IN"/>
        </w:rPr>
      </w:r>
      <w:r>
        <w:rPr>
          <w:lang w:val="hi_IN" w:bidi="hi_IN"/>
        </w:rPr>
        <w:t>इस चरण में, समूह इस भाग का अभिनय करेगा।</w:t>
      </w:r>
    </w:p>
    <w:p>
      <w:pPr/>
      <w:r>
        <w:rPr>
          <w:lang w:val="hi_IN" w:bidi="hi_IN"/>
        </w:rPr>
      </w:r>
      <w:r>
        <w:rPr>
          <w:lang w:val="hi_IN" w:bidi="hi_IN"/>
        </w:rPr>
        <w:t>इस भाग में चार दृश्य हैं।</w:t>
      </w:r>
    </w:p>
    <w:p>
      <w:pPr/>
      <w:r>
        <w:rPr>
          <w:lang w:val="hi_IN" w:bidi="hi_IN"/>
        </w:rPr>
      </w:r>
      <w:r>
        <w:rPr>
          <w:lang w:val="hi_IN" w:bidi="hi_IN"/>
        </w:rPr>
        <w:t xml:space="preserve">इस भाग में पाए जाने वाले पात्र हैं: </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याकूब और योसेस की माँ मरियम</w:t>
      </w:r>
    </w:p>
    <w:p>
      <w:pPr>
        <w:pStyle w:val="ListBullet"/>
        <w:spacing w:line="240" w:lineRule="auto"/>
        <w:ind w:left="720"/>
      </w:pPr>
      <w:r>
        <w:rPr>
          <w:lang w:val="hi_IN" w:bidi="hi_IN"/>
        </w:rPr>
      </w:r>
      <w:r>
        <w:rPr>
          <w:lang w:val="hi_IN" w:bidi="hi_IN"/>
        </w:rPr>
        <w:t>सलोमी</w:t>
      </w:r>
    </w:p>
    <w:p>
      <w:pPr>
        <w:pStyle w:val="ListBullet"/>
        <w:spacing w:line="240" w:lineRule="auto"/>
        <w:ind w:left="720"/>
      </w:pPr>
      <w:r>
        <w:rPr>
          <w:lang w:val="hi_IN" w:bidi="hi_IN"/>
        </w:rPr>
      </w:r>
      <w:r>
        <w:rPr>
          <w:lang w:val="hi_IN" w:bidi="hi_IN"/>
        </w:rPr>
        <w:t>सफेद वस्त्र में एक जवान</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समूह को यह अभिनय करने के लिए कहें कि महिलाएँ यीशु के शव का अभिषेक करने के लिए तेल और मसाले खरीदने जा रही हैं। चीजें खरीदने के बाद, वे कब्र की ओर जाती हैं और अपने सामने वाले काम के बारे में बात करती हैं।</w:t>
      </w:r>
    </w:p>
    <w:p>
      <w:pPr/>
      <w:r>
        <w:rPr>
          <w:lang w:val="hi_IN" w:bidi="hi_IN"/>
        </w:rPr>
      </w:r>
      <w:r>
        <w:rPr>
          <w:lang w:val="hi_IN" w:bidi="hi_IN"/>
        </w:rPr>
        <w:t>अभिनय को रोकें। यीशु की भूमिका निभाने वाले व्यक्ति से पूछें, "आप क्या महसूस कर रहे हैं या क्या सोच रहे हैं?" आप ऐसी बातें सुन सकते हैं जैसे "मैं उदास और शोक में हूँ," "काश हम यीशु के शव को जल्द ही तैयार कर पाते। तीन दिन हो चुके हैं!" या "असहाय। हम उस बड़े पत्थर को किस तरह हटाएंंगे?” अभिनय जारी रखें।</w:t>
      </w:r>
    </w:p>
    <w:p>
      <w:pPr/>
      <w:r>
        <w:rPr>
          <w:lang w:val="hi_IN" w:bidi="hi_IN"/>
        </w:rPr>
      </w:r>
      <w:r>
        <w:rPr>
          <w:lang w:val="hi_IN" w:bidi="hi_IN"/>
        </w:rPr>
        <w:t xml:space="preserve">महिलाएँ देखती हैं और खुली हुई कब्र को देखती हैं। वे अंदर जाती हैं और एक जवान को सफेद वस्त्र पहने हुए कब्र के दाहिनी ओर बैठे हुए देखती हैं। वह कहता है, "डरो मत। तुम नासरत के यीशु को ढूंढ़ रही हो, जिसे क्रूस पर चढ़ाया गया था। वह यहाँ नहीं है! वह मरे हुओं में से जी उठा है। देखो! यहीं पर उन्होंने उसका शरीर रखा था। अब जाओ और उसके चेलों और पतरस से कहो कि यीशु तुमसे पहले गलील जा रहा है, और तुम उसे वहाँ देखोगे, जैसे उसने अपनी मृत्यु से पहले तुमसे कहा था। </w:t>
      </w:r>
    </w:p>
    <w:p>
      <w:pPr/>
      <w:r>
        <w:rPr>
          <w:lang w:val="hi_IN" w:bidi="hi_IN"/>
        </w:rPr>
      </w:r>
      <w:r>
        <w:rPr>
          <w:lang w:val="hi_IN" w:bidi="hi_IN"/>
        </w:rPr>
        <w:t>अभिनय को रोकें। जो व्यक्ति उस जवान की भूमिका निभा रहा है, उससे पूछें "आप क्या सोच रहे हैं या क्या महसूस कर रहे हैं?" आप कुछ इस तरह की बातें सुन सकते हैं, जैसे, "महिलाओं को यह शुभ समाचार बताने का अवसर मिलना मेरे लिए सम्मान की बात है," या "महिलाएँ हैरान क्यों हैं?" यीशु ने कहा था कि वह फिर से जी उठेगा।" अभिनय जारी रखें।</w:t>
      </w:r>
    </w:p>
    <w:p>
      <w:pPr/>
      <w:r>
        <w:rPr>
          <w:lang w:val="hi_IN" w:bidi="hi_IN"/>
        </w:rPr>
      </w:r>
      <w:r>
        <w:rPr>
          <w:lang w:val="hi_IN" w:bidi="hi_IN"/>
        </w:rPr>
        <w:t>महिलाएँ डर के मारे कब्र से निकल जाती हैं और किसी को नहीं बतातीं कि क्या हुआ था।</w:t>
      </w:r>
    </w:p>
    <w:p>
      <w:pPr/>
      <w:r>
        <w:rPr>
          <w:lang w:val="hi_IN" w:bidi="hi_IN"/>
        </w:rPr>
      </w:r>
      <w:r>
        <w:rPr>
          <w:lang w:val="hi_IN" w:bidi="hi_IN"/>
        </w:rPr>
        <w:t>अभिनय को रोकें। यीशु की भूमिका निभाने वाले व्यक्ति से पूछें, "आप क्या महसूस कर रहे हैं या क्या सोच रहे हैं?" आप ऐसी बातें सुन सकते हैं जैसे "मैं उलझन में हूँ। यीशु कहाँ हैं? क्या वह सचमुच जीवित हैं?" या "डरा हुआ है।" क्या कोई मुझ पर विश्वास करेगा?" "उत्साहित हूँ। यीशु जीवित है!" "मैं उलझन में हूँ, वह जवान व्यक्ति कौन था?"</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16:1–8 का ऑडियो संस्करण समझने में सबसे आसान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b/>
          <w:lang w:val="hi_IN" w:bidi="hi_IN"/>
        </w:rPr>
        <w:t>सब्त</w:t>
      </w:r>
      <w:r>
        <w:rPr>
          <w:lang w:val="hi_IN" w:bidi="hi_IN"/>
        </w:rPr>
        <w:t xml:space="preserve">, जो एक धार्मिक विश्राम का दिन है, समाप्त हो चुका है। यहूदी धार्मिक व्यवस्था, जिसे मूसा की व्यवस्था भी कहते हैं, उसके अनुसार इस दिन काम करना मना था। इसमें जरूरी चीजें खरीदने के लिए बाजार जाना भी शामिल था। सब्त के लिए उसी शब्द का इस्तेमाल करें जो आपने अन्य भागो में इस्तेमाल किया है। </w:t>
      </w:r>
      <w:hyperlink r:id="rId48">
        <w:r>
          <w:rPr>
            <w:lang w:val="hi_IN" w:bidi="hi_IN"/>
          </w:rPr>
          <w:rPr>
            <w:color w:val="0000EE"/>
            <w:u w:val="single"/>
          </w:rPr>
          <w:t>सब्त</w:t>
        </w:r>
      </w:hyperlink>
      <w:r>
        <w:rPr>
          <w:lang w:val="hi_IN" w:bidi="hi_IN"/>
        </w:rPr>
        <w:t xml:space="preserve"> के बारे में अधिक जानकारी के लिए मुख्य शब्दावली देखें।</w:t>
      </w:r>
    </w:p>
    <w:p>
      <w:pPr/>
      <w:r>
        <w:rPr>
          <w:lang w:val="hi_IN" w:bidi="hi_IN"/>
        </w:rPr>
      </w:r>
      <w:r>
        <w:rPr>
          <w:lang w:val="hi_IN" w:bidi="hi_IN"/>
        </w:rPr>
        <w:t xml:space="preserve">मरियम मगदलीनी, याकूब और योसेस की माँ मरियम, और सलोमी ने मसाले खरीदे जो तेल में मिलाए गए थे, ताकि वे दफनाने की परंपराओं के अनुसार यीशु के शरीर का अभिषेक कर सकें। इस स्थिति में </w:t>
      </w:r>
      <w:r>
        <w:rPr>
          <w:b/>
          <w:lang w:val="hi_IN" w:bidi="hi_IN"/>
        </w:rPr>
        <w:t>अभिषेक</w:t>
      </w:r>
      <w:r>
        <w:rPr>
          <w:lang w:val="hi_IN" w:bidi="hi_IN"/>
        </w:rPr>
        <w:t>का मतलब है कि व्यक्ति के शव पर तेल या लेप लगाना ताकि उसे दफनाने के लिए तैयार किया जा सके। तेल में मिलाए गए ये मसाले सड़ते हुए शरीर की बदबू को कम करने में मदद करते थे। यीशु के शरीर को पहले ही कपड़े में लपेट दिया गया था, इसलिए महिलाएँ शायद उस कपड़े पर तेल मलने या डालने वाली थीं।</w:t>
      </w:r>
    </w:p>
    <w:p>
      <w:pPr/>
      <w:r>
        <w:rPr>
          <w:lang w:val="hi_IN" w:bidi="hi_IN"/>
        </w:rPr>
      </w:r>
      <w:r>
        <w:rPr>
          <w:lang w:val="hi_IN" w:bidi="hi_IN"/>
        </w:rPr>
        <w:t xml:space="preserve">यहाँ रुकें और चर्चा करें कि आप अपने अनुवाद में </w:t>
      </w:r>
      <w:r>
        <w:rPr>
          <w:b/>
          <w:lang w:val="hi_IN" w:bidi="hi_IN"/>
        </w:rPr>
        <w:t>अभिषेक</w:t>
      </w:r>
      <w:r>
        <w:rPr>
          <w:lang w:val="hi_IN" w:bidi="hi_IN"/>
        </w:rPr>
        <w:t xml:space="preserve"> के लिए किस शब्द का इस्तेमाल करेंगे। </w:t>
      </w:r>
      <w:hyperlink r:id="rId209">
        <w:r>
          <w:rPr>
            <w:lang w:val="hi_IN" w:bidi="hi_IN"/>
          </w:rPr>
          <w:rPr>
            <w:color w:val="0000EE"/>
            <w:u w:val="single"/>
          </w:rPr>
          <w:t>अभिषेक</w:t>
        </w:r>
      </w:hyperlink>
      <w:r>
        <w:rPr>
          <w:lang w:val="hi_IN" w:bidi="hi_IN"/>
        </w:rPr>
        <w:t xml:space="preserve"> के बारे में अधिक जानकारी के लिए मुख्य शब्दावली देखें।</w:t>
      </w:r>
    </w:p>
    <w:p>
      <w:pPr/>
      <w:r>
        <w:rPr>
          <w:lang w:val="hi_IN" w:bidi="hi_IN"/>
        </w:rPr>
      </w:r>
      <w:r>
        <w:rPr>
          <w:lang w:val="hi_IN" w:bidi="hi_IN"/>
        </w:rPr>
        <w:t xml:space="preserve">महिलाएँ यीशु की </w:t>
      </w:r>
      <w:r>
        <w:rPr>
          <w:b/>
          <w:lang w:val="hi_IN" w:bidi="hi_IN"/>
        </w:rPr>
        <w:t>कब्र</w:t>
      </w:r>
      <w:r>
        <w:rPr>
          <w:lang w:val="hi_IN" w:bidi="hi_IN"/>
        </w:rPr>
        <w:t xml:space="preserve">, या दफनाने की जगह पर गईं। कब्र के लिए उसी शब्द का इस्तेमाल करें जो आपने पिछले भागों में इस्तेमाल किया है। </w:t>
      </w:r>
      <w:hyperlink r:id="rId217">
        <w:r>
          <w:rPr>
            <w:lang w:val="hi_IN" w:bidi="hi_IN"/>
          </w:rPr>
          <w:rPr>
            <w:color w:val="0000EE"/>
            <w:u w:val="single"/>
          </w:rPr>
          <w:t>कब्रों</w:t>
        </w:r>
      </w:hyperlink>
      <w:r>
        <w:rPr>
          <w:lang w:val="hi_IN" w:bidi="hi_IN"/>
        </w:rPr>
        <w:t xml:space="preserve"> के बारे में अधिक जानकारी के लिए मुख्य शब्दावली देखें।</w:t>
      </w:r>
    </w:p>
    <w:p>
      <w:pPr/>
      <w:r>
        <w:rPr>
          <w:lang w:val="hi_IN" w:bidi="hi_IN"/>
        </w:rPr>
      </w:r>
      <w:r>
        <w:rPr>
          <w:lang w:val="hi_IN" w:bidi="hi_IN"/>
        </w:rPr>
        <w:t xml:space="preserve">महिलाएँ कब्र के अंदर गईं और एक </w:t>
      </w:r>
      <w:r>
        <w:rPr>
          <w:b/>
          <w:lang w:val="hi_IN" w:bidi="hi_IN"/>
        </w:rPr>
        <w:t>जवान व्यक्ति</w:t>
      </w:r>
      <w:r>
        <w:rPr>
          <w:lang w:val="hi_IN" w:bidi="hi_IN"/>
        </w:rPr>
        <w:t xml:space="preserve"> को सफेद </w:t>
      </w:r>
      <w:r>
        <w:rPr>
          <w:b/>
          <w:lang w:val="hi_IN" w:bidi="hi_IN"/>
        </w:rPr>
        <w:t>वस्त्र</w:t>
      </w:r>
      <w:r>
        <w:rPr>
          <w:lang w:val="hi_IN" w:bidi="hi_IN"/>
        </w:rPr>
        <w:t xml:space="preserve"> पहने देखा। यह एक जवान व्यक्ति था जो शादी करने की उम्र का था। हम दुसरे सुसमाचार विवरणों से जानते हैं कि यह जवान व्यक्ति सच में एक स्वर्गदूत था। वस्त्र के लिए वही शब्द इस्तेमाल करें जो आपने पिछले भागों में किया है, और ध्यान रखें कि </w:t>
      </w:r>
      <w:hyperlink r:id="rId187">
        <w:r>
          <w:rPr>
            <w:lang w:val="hi_IN" w:bidi="hi_IN"/>
          </w:rPr>
          <w:rPr>
            <w:color w:val="0000EE"/>
            <w:u w:val="single"/>
          </w:rPr>
          <w:t>वस्त्र</w:t>
        </w:r>
      </w:hyperlink>
      <w:r>
        <w:rPr>
          <w:lang w:val="hi_IN" w:bidi="hi_IN"/>
        </w:rPr>
        <w:t xml:space="preserve"> मुख्य शब्दावली में भी दिया गया है।</w:t>
      </w:r>
    </w:p>
    <w:p>
      <w:pPr/>
      <w:r>
        <w:rPr>
          <w:lang w:val="hi_IN" w:bidi="hi_IN"/>
        </w:rPr>
      </w:r>
      <w:r>
        <w:rPr>
          <w:lang w:val="hi_IN" w:bidi="hi_IN"/>
        </w:rPr>
        <w:t xml:space="preserve">उस जवान ने कहा, "तुम </w:t>
      </w:r>
      <w:r>
        <w:rPr>
          <w:b/>
          <w:lang w:val="hi_IN" w:bidi="hi_IN"/>
        </w:rPr>
        <w:t>नासरत के यीशु</w:t>
      </w:r>
      <w:r>
        <w:rPr>
          <w:lang w:val="hi_IN" w:bidi="hi_IN"/>
        </w:rPr>
        <w:t xml:space="preserve"> या </w:t>
      </w:r>
      <w:r>
        <w:rPr>
          <w:b/>
          <w:lang w:val="hi_IN" w:bidi="hi_IN"/>
        </w:rPr>
        <w:t>यीशु नासरी</w:t>
      </w:r>
      <w:r>
        <w:rPr>
          <w:lang w:val="hi_IN" w:bidi="hi_IN"/>
        </w:rPr>
        <w:t xml:space="preserve"> को ढूंढ़ रही हो, जिसे क्रूस पर </w:t>
      </w:r>
      <w:r>
        <w:rPr>
          <w:b/>
          <w:lang w:val="hi_IN" w:bidi="hi_IN"/>
        </w:rPr>
        <w:t>चढ़ाया</w:t>
      </w:r>
      <w:r>
        <w:rPr>
          <w:lang w:val="hi_IN" w:bidi="hi_IN"/>
        </w:rPr>
        <w:t xml:space="preserve"> गया था।" नासरत या नासरी के लिए उन्हीं शब्दों का इस्तेमाल करें जो आपने पिछले भाग में किया है। </w:t>
      </w:r>
      <w:hyperlink r:id="rId54">
        <w:r>
          <w:rPr>
            <w:lang w:val="hi_IN" w:bidi="hi_IN"/>
          </w:rPr>
          <w:rPr>
            <w:color w:val="0000EE"/>
            <w:u w:val="single"/>
          </w:rPr>
          <w:t>नासरत</w:t>
        </w:r>
      </w:hyperlink>
      <w:r>
        <w:rPr>
          <w:lang w:val="hi_IN" w:bidi="hi_IN"/>
        </w:rPr>
        <w:t xml:space="preserve"> के बारे में अधिक जानकारी के लिए मुख्य शब्दावली देखें। क्रूस पर चढ़ाया गया के लिए वही शब्द इस्तेमाल करें जो आपने पिछले भागों में किया है, और ध्यान रखें कि </w:t>
      </w:r>
      <w:hyperlink r:id="rId519">
        <w:r>
          <w:rPr>
            <w:lang w:val="hi_IN" w:bidi="hi_IN"/>
          </w:rPr>
          <w:rPr>
            <w:color w:val="0000EE"/>
            <w:u w:val="single"/>
          </w:rPr>
          <w:t>क्रूस पर चढ़ाना</w:t>
        </w:r>
      </w:hyperlink>
      <w:r>
        <w:rPr>
          <w:lang w:val="hi_IN" w:bidi="hi_IN"/>
        </w:rPr>
        <w:t xml:space="preserve"> मुख्य शब्दावली में भी शामिल है।</w:t>
      </w:r>
    </w:p>
    <w:p>
      <w:pPr/>
      <w:r>
        <w:rPr>
          <w:lang w:val="hi_IN" w:bidi="hi_IN"/>
        </w:rPr>
      </w:r>
      <w:r>
        <w:rPr>
          <w:lang w:val="hi_IN" w:bidi="hi_IN"/>
        </w:rPr>
        <w:t xml:space="preserve">उस जवान ने महिलाओं से कहा, "जाओ और उसके </w:t>
      </w:r>
      <w:r>
        <w:rPr>
          <w:b/>
          <w:lang w:val="hi_IN" w:bidi="hi_IN"/>
        </w:rPr>
        <w:t>चेलों</w:t>
      </w:r>
      <w:r>
        <w:rPr>
          <w:lang w:val="hi_IN" w:bidi="hi_IN"/>
        </w:rPr>
        <w:t xml:space="preserve"> को, जिसमें पतरस भी शामिल है, बता दो कि यीशु तुमसे पहले </w:t>
      </w:r>
      <w:r>
        <w:rPr>
          <w:b/>
          <w:lang w:val="hi_IN" w:bidi="hi_IN"/>
        </w:rPr>
        <w:t>गलील</w:t>
      </w:r>
      <w:r>
        <w:rPr>
          <w:lang w:val="hi_IN" w:bidi="hi_IN"/>
        </w:rPr>
        <w:t xml:space="preserve"> क्षेत्र में जा रहा है।" </w:t>
      </w:r>
      <w:hyperlink r:id="rId100">
        <w:r>
          <w:rPr>
            <w:lang w:val="hi_IN" w:bidi="hi_IN"/>
          </w:rPr>
          <w:rPr>
            <w:color w:val="0000EE"/>
            <w:u w:val="single"/>
          </w:rPr>
          <w:t>चेले</w:t>
        </w:r>
      </w:hyperlink>
      <w:r>
        <w:rPr>
          <w:lang w:val="hi_IN" w:bidi="hi_IN"/>
        </w:rPr>
        <w:t xml:space="preserve"> और </w:t>
      </w:r>
      <w:hyperlink r:id="rId36">
        <w:r>
          <w:rPr>
            <w:lang w:val="hi_IN" w:bidi="hi_IN"/>
          </w:rPr>
          <w:rPr>
            <w:color w:val="0000EE"/>
            <w:u w:val="single"/>
          </w:rPr>
          <w:t>गलील</w:t>
        </w:r>
      </w:hyperlink>
      <w:r>
        <w:rPr>
          <w:lang w:val="hi_IN" w:bidi="hi_IN"/>
        </w:rPr>
        <w:t xml:space="preserve"> के लिए वही शब्द इस्तेमाल करें जो आपने पिछले भागों में किए हैं, और ध्यान रखें कि ये शब्द मुख्य शब्दावली में भी दिए गए हैं।</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समझने में सबसे आसान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को इस भाग के कुछ वाक्य बताकर रुकना चाहिए। एक दूसरे समूह के सदस्य को इस भाग के अगले हिस्से को बोलना चाहिए और रुकना चाहिए। इसे तब तक करें जब तक कि समूह इस पूरे भाग को फिर से न बता दे। इस चरण में समूह के सदस्य एक दूसरे का सुधार कर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उनकी सहायता के लिए अलग-अलग वस्तुओं, हाव-भावों, या उनके कथापट का उपयोग कर सकता है। इस ऑडियो को यहाँ रोकें।</w:t>
      </w:r>
    </w:p>
    <w:p>
      <w:pPr/>
      <w:r>
        <w:rPr>
          <w:lang w:val="hi_IN" w:bidi="hi_IN"/>
        </w:rPr>
      </w:r>
      <w:r>
        <w:rPr>
          <w:lang w:val="hi_IN" w:bidi="hi_IN"/>
        </w:rPr>
        <w:t>उसके बाद समूह यह निर्णय ले सकता है कि इस भाग का कौन सा संस्करण आपको सबसे अधिक पसंद आया। आप यह निर्णय ले सकते हैं कि आपको समूह के एक सदस्य द्वारा एक दृश्य को बताने का तरीका पसंद आया, परन्तु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को भाग के इस अंतिम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मरकुस 16:1–8</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40">
        <w:r>
          <w:rPr>
            <w:lang w:val="hi_IN" w:bidi="hi_IN"/>
          </w:rPr>
          <w:rPr>
            <w:color w:val="0000EE"/>
            <w:u w:val="single"/>
          </w:rPr>
          <w:t>सुने और मन में रखें</w:t>
        </w:r>
      </w:hyperlink>
      <w:r>
        <w:rPr>
          <w:lang w:val="hi_IN" w:bidi="hi_IN"/>
        </w:rPr>
        <w:t xml:space="preserve"> (565 KB)</w:t>
      </w:r>
      <w:r>
        <w:rPr>
          <w:lang w:val="hi_IN" w:bidi="hi_IN"/>
        </w:rPr>
      </w:r>
    </w:p>
    <w:p>
      <w:pPr>
        <w:pStyle w:val="ListBullet"/>
        <w:spacing w:line="240" w:lineRule="auto"/>
        <w:ind w:left="720"/>
      </w:pPr>
      <w:r>
        <w:rPr>
          <w:lang w:val="hi_IN" w:bidi="hi_IN"/>
        </w:rPr>
      </w:r>
      <w:hyperlink r:id="rId541">
        <w:r>
          <w:rPr>
            <w:lang w:val="hi_IN" w:bidi="hi_IN"/>
          </w:rPr>
          <w:rPr>
            <w:color w:val="0000EE"/>
            <w:u w:val="single"/>
          </w:rPr>
          <w:t>पाठ का परिचय</w:t>
        </w:r>
      </w:hyperlink>
      <w:r>
        <w:rPr>
          <w:lang w:val="hi_IN" w:bidi="hi_IN"/>
        </w:rPr>
        <w:t xml:space="preserve"> (3.4 MB)</w:t>
      </w:r>
      <w:r>
        <w:rPr>
          <w:lang w:val="hi_IN" w:bidi="hi_IN"/>
        </w:rPr>
      </w:r>
    </w:p>
    <w:p>
      <w:pPr>
        <w:pStyle w:val="ListBullet"/>
        <w:spacing w:line="240" w:lineRule="auto"/>
        <w:ind w:left="720"/>
      </w:pPr>
      <w:r>
        <w:rPr>
          <w:lang w:val="hi_IN" w:bidi="hi_IN"/>
        </w:rPr>
      </w:r>
      <w:hyperlink r:id="rId542">
        <w:r>
          <w:rPr>
            <w:lang w:val="hi_IN" w:bidi="hi_IN"/>
          </w:rPr>
          <w:rPr>
            <w:color w:val="0000EE"/>
            <w:u w:val="single"/>
          </w:rPr>
          <w:t>घटनाओं को समझाना</w:t>
        </w:r>
      </w:hyperlink>
      <w:r>
        <w:rPr>
          <w:lang w:val="hi_IN" w:bidi="hi_IN"/>
        </w:rPr>
        <w:t xml:space="preserve"> (2.6 MB)</w:t>
      </w:r>
      <w:r>
        <w:rPr>
          <w:lang w:val="hi_IN" w:bidi="hi_IN"/>
        </w:rPr>
      </w:r>
    </w:p>
    <w:p>
      <w:pPr>
        <w:pStyle w:val="ListBullet"/>
        <w:spacing w:line="240" w:lineRule="auto"/>
        <w:ind w:left="720"/>
      </w:pPr>
      <w:r>
        <w:rPr>
          <w:lang w:val="hi_IN" w:bidi="hi_IN"/>
        </w:rPr>
      </w:r>
      <w:hyperlink r:id="rId543">
        <w:r>
          <w:rPr>
            <w:lang w:val="hi_IN" w:bidi="hi_IN"/>
          </w:rPr>
          <w:rPr>
            <w:color w:val="0000EE"/>
            <w:u w:val="single"/>
          </w:rPr>
          <w:t>पाठ को नाटकीय रूप देना</w:t>
        </w:r>
      </w:hyperlink>
      <w:r>
        <w:rPr>
          <w:lang w:val="hi_IN" w:bidi="hi_IN"/>
        </w:rPr>
        <w:t xml:space="preserve"> (2.6 MB)</w:t>
      </w:r>
      <w:r>
        <w:rPr>
          <w:lang w:val="hi_IN" w:bidi="hi_IN"/>
        </w:rPr>
      </w:r>
    </w:p>
    <w:p>
      <w:pPr>
        <w:pStyle w:val="ListBullet"/>
        <w:spacing w:line="240" w:lineRule="auto"/>
        <w:ind w:left="720"/>
      </w:pPr>
      <w:r>
        <w:rPr>
          <w:lang w:val="hi_IN" w:bidi="hi_IN"/>
        </w:rPr>
      </w:r>
      <w:hyperlink r:id="rId544">
        <w:r>
          <w:rPr>
            <w:lang w:val="hi_IN" w:bidi="hi_IN"/>
          </w:rPr>
          <w:rPr>
            <w:color w:val="0000EE"/>
            <w:u w:val="single"/>
          </w:rPr>
          <w:t>आवश्यक जानकारी</w:t>
        </w:r>
      </w:hyperlink>
      <w:r>
        <w:rPr>
          <w:lang w:val="hi_IN" w:bidi="hi_IN"/>
        </w:rPr>
        <w:t xml:space="preserve"> (2.1 MB)</w:t>
      </w:r>
      <w:r>
        <w:rPr>
          <w:lang w:val="hi_IN" w:bidi="hi_IN"/>
        </w:rPr>
      </w:r>
    </w:p>
    <w:p>
      <w:pPr>
        <w:pStyle w:val="ListBullet"/>
        <w:spacing w:line="240" w:lineRule="auto"/>
        <w:ind w:left="720"/>
      </w:pPr>
      <w:r>
        <w:rPr>
          <w:lang w:val="hi_IN" w:bidi="hi_IN"/>
        </w:rPr>
      </w:r>
      <w:hyperlink r:id="rId545">
        <w:r>
          <w:rPr>
            <w:lang w:val="hi_IN" w:bidi="hi_IN"/>
          </w:rPr>
          <w:rPr>
            <w:color w:val="0000EE"/>
            <w:u w:val="single"/>
          </w:rPr>
          <w:t>वचन बोलना</w:t>
        </w:r>
      </w:hyperlink>
      <w:r>
        <w:rPr>
          <w:lang w:val="hi_IN" w:bidi="hi_IN"/>
        </w:rPr>
        <w:t xml:space="preserve"> (1.4 MB)</w:t>
      </w:r>
      <w:r>
        <w:rPr>
          <w:lang w:val="hi_IN" w:bidi="hi_IN"/>
        </w:rPr>
      </w:r>
      <w:r>
        <w:rPr>
          <w:lang w:val="hi_IN" w:bidi="hi_IN"/>
        </w:rPr>
      </w:r>
      <w:r>
        <w:rPr>
          <w:lang w:val="hi_IN" w:bidi="hi_IN"/>
        </w:rPr>
      </w:r>
    </w:p>
    <w:p>
      <w:pPr/>
      <w:r>
        <w:rPr>
          <w:lang w:val="hi_IN" w:bidi="hi_IN"/>
        </w:rPr>
      </w:r>
    </w:p>
    <w:p>
      <w:pPr>
        <w:pStyle w:val="Heading2"/>
      </w:pPr>
      <w:r>
        <w:rPr>
          <w:lang w:val="hi_IN" w:bidi="hi_IN"/>
        </w:rPr>
        <w:t>मरकुस 16:9–20</w:t>
      </w:r>
      <w:r>
        <w:rPr>
          <w:lang w:val="hi_IN" w:bidi="hi_IN"/>
        </w:rPr>
      </w:r>
    </w:p>
    <w:p>
      <w:pPr>
        <w:pStyle w:val="Heading3"/>
      </w:pPr>
      <w:r>
        <w:rPr>
          <w:lang w:val="hi_IN" w:bidi="hi_IN"/>
        </w:rPr>
        <w:t>सुने और मन में रखें</w:t>
      </w:r>
      <w:r>
        <w:rPr>
          <w:lang w:val="hi_IN" w:bidi="hi_IN"/>
        </w:rPr>
      </w:r>
    </w:p>
    <w:p>
      <w:pPr/>
      <w:r>
        <w:rPr>
          <w:lang w:val="hi_IN" w:bidi="hi_IN"/>
        </w:rPr>
      </w:r>
      <w:r>
        <w:rPr>
          <w:lang w:val="hi_IN" w:bidi="hi_IN"/>
        </w:rPr>
        <w:t>इस चरण में, मरकुस 16:9–20 को सुनें और अपने मनों में रखें।</w:t>
      </w:r>
    </w:p>
    <w:p>
      <w:pPr/>
      <w:r>
        <w:rPr>
          <w:lang w:val="hi_IN" w:bidi="hi_IN"/>
        </w:rPr>
      </w:r>
      <w:r>
        <w:rPr>
          <w:lang w:val="hi_IN" w:bidi="hi_IN"/>
        </w:rPr>
        <w:t>यदि संभव हो तो मरकुस 16:9–20 का ऑडियो संस्करण तीन बार, तीन अलग-अलग अनुवादों में सुनें। उसके बाद समूह में, निम्नलिखित प्रश्नों पर चर्चा करें:</w:t>
      </w:r>
    </w:p>
    <w:p>
      <w:pPr>
        <w:pStyle w:val="ListNumber"/>
        <w:numPr>
          <w:ilvl w:val="0"/>
          <w:numId w:val="83"/>
        </w:numPr>
        <w:spacing w:line="240" w:lineRule="auto"/>
        <w:ind w:left="720"/>
      </w:pPr>
      <w:r>
        <w:rPr>
          <w:lang w:val="hi_IN" w:bidi="hi_IN"/>
        </w:rPr>
      </w:r>
      <w:r>
        <w:rPr>
          <w:lang w:val="hi_IN" w:bidi="hi_IN"/>
        </w:rPr>
        <w:t>आपको इस भाग में क्या अच्छा लगा?</w:t>
      </w:r>
    </w:p>
    <w:p>
      <w:pPr>
        <w:pStyle w:val="ListNumber"/>
        <w:spacing w:line="240" w:lineRule="auto"/>
        <w:ind w:left="720"/>
      </w:pPr>
      <w:r>
        <w:rPr>
          <w:lang w:val="hi_IN" w:bidi="hi_IN"/>
        </w:rPr>
      </w:r>
      <w:r>
        <w:rPr>
          <w:lang w:val="hi_IN" w:bidi="hi_IN"/>
        </w:rPr>
        <w:t>आपको इस भाग में क्या अच्छा नहीं लगा या क्या समझ नहीं आया?</w:t>
      </w:r>
    </w:p>
    <w:p>
      <w:pPr>
        <w:pStyle w:val="ListNumber"/>
        <w:spacing w:line="240" w:lineRule="auto"/>
        <w:ind w:left="720"/>
      </w:pPr>
      <w:r>
        <w:rPr>
          <w:lang w:val="hi_IN" w:bidi="hi_IN"/>
        </w:rPr>
      </w:r>
      <w:r>
        <w:rPr>
          <w:lang w:val="hi_IN" w:bidi="hi_IN"/>
        </w:rPr>
        <w:t>यह भाग हमें परमेश्वर या यीशु के बारे में क्या बताता है?</w:t>
      </w:r>
    </w:p>
    <w:p>
      <w:pPr>
        <w:pStyle w:val="ListNumber"/>
        <w:spacing w:line="240" w:lineRule="auto"/>
        <w:ind w:left="720"/>
      </w:pPr>
      <w:r>
        <w:rPr>
          <w:lang w:val="hi_IN" w:bidi="hi_IN"/>
        </w:rPr>
      </w:r>
      <w:r>
        <w:rPr>
          <w:lang w:val="hi_IN" w:bidi="hi_IN"/>
        </w:rPr>
        <w:t>यह भाग हमें लोगों के बारे में क्या बताता है?</w:t>
      </w:r>
    </w:p>
    <w:p>
      <w:pPr>
        <w:pStyle w:val="ListNumber"/>
        <w:spacing w:line="240" w:lineRule="auto"/>
        <w:ind w:left="720"/>
      </w:pPr>
      <w:r>
        <w:rPr>
          <w:lang w:val="hi_IN" w:bidi="hi_IN"/>
        </w:rPr>
      </w:r>
      <w:r>
        <w:rPr>
          <w:lang w:val="hi_IN" w:bidi="hi_IN"/>
        </w:rPr>
        <w:t>यह भाग हमारे प्रतिदिन के जीवनों को कैसे प्रभावित करता है?</w:t>
      </w:r>
    </w:p>
    <w:p>
      <w:pPr>
        <w:pStyle w:val="ListNumber"/>
        <w:spacing w:line="240" w:lineRule="auto"/>
        <w:ind w:left="720"/>
      </w:pPr>
      <w:r>
        <w:rPr>
          <w:lang w:val="hi_IN" w:bidi="hi_IN"/>
        </w:rPr>
      </w:r>
      <w:r>
        <w:rPr>
          <w:lang w:val="hi_IN" w:bidi="hi_IN"/>
        </w:rPr>
        <w:t>आप किसी ऐसे व्यक्ति को जानते हैं, जिसे यह भाग सुनने की आवश्यकता है?</w:t>
      </w:r>
      <w:r>
        <w:rPr>
          <w:lang w:val="hi_IN" w:bidi="hi_IN"/>
        </w:rPr>
      </w:r>
    </w:p>
    <w:p>
      <w:pPr>
        <w:pStyle w:val="Heading3"/>
      </w:pPr>
      <w:r>
        <w:rPr>
          <w:lang w:val="hi_IN" w:bidi="hi_IN"/>
        </w:rPr>
        <w:t>पाठ का परिचय</w:t>
      </w:r>
      <w:r>
        <w:rPr>
          <w:lang w:val="hi_IN" w:bidi="hi_IN"/>
        </w:rPr>
      </w:r>
    </w:p>
    <w:p>
      <w:pPr/>
      <w:r>
        <w:rPr>
          <w:lang w:val="hi_IN" w:bidi="hi_IN"/>
        </w:rPr>
      </w:r>
      <w:r>
        <w:rPr>
          <w:lang w:val="hi_IN" w:bidi="hi_IN"/>
        </w:rPr>
        <w:t>मरकुस 16:9–20 का ऑडियो संस्करण समझने में सबसे आसान अनुवाद में सुनें।</w:t>
      </w:r>
    </w:p>
    <w:p>
      <w:pPr/>
      <w:r>
        <w:rPr>
          <w:lang w:val="hi_IN" w:bidi="hi_IN"/>
        </w:rPr>
      </w:r>
      <w:r>
        <w:rPr>
          <w:lang w:val="hi_IN" w:bidi="hi_IN"/>
        </w:rPr>
        <w:t>अधिकतर विद्वान मानते हैं कि मरकुस ने यीशु के जीवन की कहानी वहीं समाप्त की जब उसने लिखा, "स्त्रियाँ डर और घबराहट में कब्र से भाग गईं, और उन्होंने किसी से कुछ नहीं कहा क्योंकि वे बहुत डर गई थीं।" मरकुस की किताब के सबसे माने हुए लिखित भाग यहीं समाप्त होते हैं। यह अजीब लग सकता है कि मरकुस अपनी कहानी यह कहकर समाप्त करेगा कि लोग डर गए थे, लेकिन मरकुस अक्सर यीशु के बारे में कहानियाँ यह कहकर समाप्त करता है कि लोग हैरान या डर गए थे। लेकिन मरकुस अपनी किताब में कुछ कहानियों का अंत नहीं करता जो उसने पहले शुरू की थीं। उदाहरण के लिए, वह नहीं बताता कि क्या यीशु अपने चेलों से गलील में मिला, जैसा कि यीशु और कब्र में दिखाई देने वाले जवान या स्वर्गदूत ने कहा था। शायद मरकुस अपनी कहानी आगे लिखना चाहता था, लेकिन उसका अंत खो गया है। हालाँकि, यह हो सकता है कि मरकुस यह कहने के लिए कि "उन्होंने किसी को भी नहीं बताया कि क्या हुआ," अपने दर्शकों को सभी के साथ शुभ समाचार बाँटने के लिए चुनौती दे रहा हो। विद्वान मानते हैं कि किसी और ने मरकुस की किताब का अंत दूसरी खुशखबरी की कहानियों के आधार पर लिखा, क्योंकि उन्हें मरकुस की पुस्तक का अंत पसंद नहीं आया। अंत के बड़े भाग में ऐसे शब्द और बातें हैं जो मरकुस ने अपनी पूरी पुस्तक में नहीं लिखीं।</w:t>
      </w:r>
    </w:p>
    <w:p>
      <w:pPr/>
      <w:r>
        <w:rPr>
          <w:lang w:val="hi_IN" w:bidi="hi_IN"/>
        </w:rPr>
      </w:r>
      <w:r>
        <w:rPr>
          <w:lang w:val="hi_IN" w:bidi="hi_IN"/>
        </w:rPr>
        <w:t>कई अनुवादों में मरकुस 16:9–20 है, इसलिए आप वही कर सकते हैं जो आपके क्षेत्र के बड़े अनुवाद करते हैं।</w:t>
      </w:r>
    </w:p>
    <w:p>
      <w:pPr/>
      <w:r>
        <w:rPr>
          <w:lang w:val="hi_IN" w:bidi="hi_IN"/>
        </w:rPr>
      </w:r>
      <w:r>
        <w:rPr>
          <w:lang w:val="hi_IN" w:bidi="hi_IN"/>
        </w:rPr>
        <w:t>अगर आप मरकुस की पुस्तक का यह अन्तिम हिस्सा शामिल करने का निर्णय करते हो, तो आप अपने सुनने वालों को कैसे दिखाएँगे कि यह हिस्सा सच में मरकुस की पुस्तक का हिस्सा है या नहीं? इस ऑडियो को यहाँ रोकें।</w:t>
      </w:r>
    </w:p>
    <w:p>
      <w:pPr/>
      <w:r>
        <w:rPr>
          <w:lang w:val="hi_IN" w:bidi="hi_IN"/>
        </w:rPr>
      </w:r>
      <w:r>
        <w:rPr>
          <w:lang w:val="hi_IN" w:bidi="hi_IN"/>
        </w:rPr>
        <w:t>मरकुस का यह हिस्सा रविवार की सुबह यीशु द्वारा मरे हुओं में से जी उठने के ठीक बाद शुरू होता है, जो यहूदी सप्ताह का पहला दिन था। लेखक मरियम मगदलीनी के बारे में बताता है, जो उन महिलाओं में से एक थी जो यीशु के शव पर लेप लगाने गई थीं। यीशु की सेवकाई के पहले दिनों में, यीशु ने मरियम में से सात दुष्टात्माएँ निकाली थीं, और फिर वह उसकी अनुयायी बन गई थी। कब्र से भागने के कुछ समय बाद, मरियम यीशु को जीवित देखती है, और वह उन लोगों के पास जाती है जो यीशु के साथ थे, यानी चेले, जो उसकी मृत्यु से बहुत दुखी थे और रो रहे थे। वह उन्हें बताती है कि उसने यीशु को जीवित देखा है। चेलों को विश्वास नहीं हुआ कि यीशु जीवित है और उसने सचमुच यीशु को देखा है।</w:t>
      </w:r>
    </w:p>
    <w:p>
      <w:pPr/>
      <w:r>
        <w:rPr>
          <w:lang w:val="hi_IN" w:bidi="hi_IN"/>
        </w:rPr>
      </w:r>
      <w:r>
        <w:rPr>
          <w:lang w:val="hi_IN" w:bidi="hi_IN"/>
        </w:rPr>
        <w:t>फिर यीशु अपने दो और अनुयायियों को दिखाई देता है। वे यरूशलेम से बाहर देहात की ओर सड़क पर चल रहे थे। जब यीशु रास्ते में दो अनुयायियों को दिखाई दिया, तो उसका रूप उस समय से अलग था जब वह पुनरुत्थान से पहले और मरियम को दिखाई दिया था। वे दोनों अनुयायी यीशु को पहचान नहीं पाए। जब उन्हें समझ में आया कि वह यीशु है, तो वे ग्यारह चेलों के पास गए और बताया कि उन्होंने यीशु को देखा है और वह जीवित है, लेकिन चेलों ने एक बार फिर उस पर विश्वास नहीं किया।</w:t>
      </w:r>
    </w:p>
    <w:p>
      <w:pPr/>
      <w:r>
        <w:rPr>
          <w:lang w:val="hi_IN" w:bidi="hi_IN"/>
        </w:rPr>
      </w:r>
      <w:r>
        <w:rPr>
          <w:lang w:val="hi_IN" w:bidi="hi_IN"/>
        </w:rPr>
        <w:t>उसी दिन बाद में, यीशु ग्यारह बचे हुए चेलों को दिखाई दिया। याद रखें कि यहूदा पहले ही उन्हें छोड़ चुका था क्योंकि उसने यीशु को धोखा दिया था। ग्यारह चेले एक साथ खाना खा रहे थे और मेज के चारों ओर लेटे थे, जैसा कि उस समय की परंपरा थी। यीशु ने चेलों को डांटा और कहा कि चेलों के मन “कठोर” या “हठीले” हैं।"</w:t>
      </w:r>
    </w:p>
    <w:p>
      <w:pPr/>
      <w:r>
        <w:rPr>
          <w:lang w:val="hi_IN" w:bidi="hi_IN"/>
        </w:rPr>
      </w:r>
      <w:r>
        <w:rPr>
          <w:lang w:val="hi_IN" w:bidi="hi_IN"/>
        </w:rPr>
        <w:t>यहाँ रुकें और समूह में इस प्रश्न पर चर्चा करें: आप उन लोगों के बारे में कैसे बात करेंगे जो इतने जिद्दी हैं कि वे चीजों पर विश्वास करने से इनकार कर देते हैं? आप उनका वर्णन करने के लिए किस प्रकार के शब्दों का प्रयोग करते हैं? इस ऑडियो को यहाँ रोकें।</w:t>
      </w:r>
    </w:p>
    <w:p>
      <w:pPr/>
      <w:r>
        <w:rPr>
          <w:lang w:val="hi_IN" w:bidi="hi_IN"/>
        </w:rPr>
      </w:r>
      <w:r>
        <w:rPr>
          <w:lang w:val="hi_IN" w:bidi="hi_IN"/>
        </w:rPr>
        <w:t>यीशु उनके साथ कठोर था क्योंकि उन्होंने उन लोगों की बात पर विश्वास नहीं किया जिन्होंने उसे जीवित देखा था। फिर यीशु ने अपने चेलों को एक आज्ञा दी। उसने उनसे कहा कि वे सारी दुनिया में जाएँ और लोगों को सुसमाचार सुनाएँ। सुसमाचार यीशु और परमेश्वर के राज्य के बारे में शुभ समाचार है। यीशु ने कहा कि यह खबर सारी सृष्टि को सुनाओ, जिसका मतलब है "सभी लोगों को।"</w:t>
      </w:r>
    </w:p>
    <w:p>
      <w:pPr/>
      <w:r>
        <w:rPr>
          <w:lang w:val="hi_IN" w:bidi="hi_IN"/>
        </w:rPr>
      </w:r>
      <w:r>
        <w:rPr>
          <w:lang w:val="hi_IN" w:bidi="hi_IN"/>
        </w:rPr>
        <w:t>यीशु आगे कहता है कि जो इस शुभ समाचार को सुनता है, उस पर विश्वास करता है और बपतिस्मा लेता है, वह अपने पापों की सजा से बचाया जाएगा। लेकिन जो विश्वास नहीं करता है, वह दोषी ठहराया जाएगा और अपने पापों की सजा पाएगा।</w:t>
      </w:r>
    </w:p>
    <w:p>
      <w:pPr/>
      <w:r>
        <w:rPr>
          <w:lang w:val="hi_IN" w:bidi="hi_IN"/>
        </w:rPr>
      </w:r>
      <w:r>
        <w:rPr>
          <w:lang w:val="hi_IN" w:bidi="hi_IN"/>
        </w:rPr>
        <w:t>इस कहानी में यीशु कहता हैं कि वे चिन्ह और अद्भभुत घटनाएं दूसरों को दिखाएंगे ताकि दूसरे यह देख सकें कि यीशु के अनुयायी वास्तव में सच कह रहे हैं। यीशु के अनुयायी उसके नाम या सामर्थ्य से दुष्टात्माओं को निकालेंगे। यीशु के अनुयायी अन्य भाषाओं में बोलेंगे जिन्हें वे पहले नहीं बोल सकते थे। वे जहरीले सांपों को अपने हाथों से उठाएंगे और घातक जहर पी लेंगे। साँप उठाने और जहरीला विष पिने से हानि पहुँचती है या मृत्यु भी हो सकती है, लेकिन जो लोग यीशु पर विश्वास करते हैं, वे यह सब कर पाएँगे और उन्हें कोई हानि नहीं होगी। अगर कोई विश्वास करने वाला बीमार लोगों पर हाथ रखेगा, तो वे लोग ठीक हो जाएँगे।</w:t>
      </w:r>
    </w:p>
    <w:p>
      <w:pPr/>
      <w:r>
        <w:rPr>
          <w:lang w:val="hi_IN" w:bidi="hi_IN"/>
        </w:rPr>
      </w:r>
      <w:r>
        <w:rPr>
          <w:lang w:val="hi_IN" w:bidi="hi_IN"/>
        </w:rPr>
        <w:t>यहाँ रुकें और जहरीले सांप की तस्वीर देखें। इस ऑडियो को यहाँ रोकें।</w:t>
      </w:r>
    </w:p>
    <w:p>
      <w:pPr/>
      <w:r>
        <w:rPr>
          <w:lang w:val="hi_IN" w:bidi="hi_IN"/>
        </w:rPr>
      </w:r>
      <w:r>
        <w:rPr>
          <w:lang w:val="hi_IN" w:bidi="hi_IN"/>
        </w:rPr>
        <w:t>जब यीशु ने अपने चेलों से बात की, तो परमेश्वर ने उसे आकाश में से स्वर्ग में उठा लिया जहाँ परमेश्वर रहता है, और यीशु परमेश्वर की दाहिनी ओर सम्मान और अधिकार के विशेष स्थान पर बैठ गया।</w:t>
      </w:r>
    </w:p>
    <w:p>
      <w:pPr/>
      <w:r>
        <w:rPr>
          <w:lang w:val="hi_IN" w:bidi="hi_IN"/>
        </w:rPr>
      </w:r>
      <w:r>
        <w:rPr>
          <w:lang w:val="hi_IN" w:bidi="hi_IN"/>
        </w:rPr>
        <w:t>जैसा यीशु ने उन्हें करने के लिए कहा, वैसा चेलों ने किया और उन्होंने हर जगह बाहर जाकर प्रचार किया। यीशु ने उनकी मदद की और उन्हें चमत्कारी चिन्ह दिए ताकि लोग जान सकें कि चेलों का सुनाया हुआ संदेश या वचन सच है। हालाँकि यीशु शारीरिक रूप से चेलों के साथ नहीं था, लेकिन हम प्रेरितों के काम की पुस्तक में देखेंगे कि यीशु ने अपना पवित्र आत्मा भेजकर उनकी मदद की।</w:t>
      </w:r>
    </w:p>
    <w:p>
      <w:pPr/>
      <w:r>
        <w:rPr>
          <w:lang w:val="hi_IN" w:bidi="hi_IN"/>
        </w:rPr>
      </w:r>
      <w:r>
        <w:rPr>
          <w:lang w:val="hi_IN" w:bidi="hi_IN"/>
        </w:rPr>
        <w:t>यहाँ रुकें और समूह में इस प्रश्न पर चर्चा करें: जब आपकी संस्कृति में कोई व्यक्ति किसी महत्वपूर्ण बात का प्रचार करता है या शिक्षा देता है, तो लोग कैसे जानते और विश्वास करते हैं कि यह सच है? क्या वे ऐसे चिन्ह देखना चाहते हैं, या कोई और चीज है जो किसी विशेष संदेश पर विश्वास करने में मदद करती है? इस ऑडियो को यहाँ रोकें।</w:t>
      </w:r>
    </w:p>
    <w:p>
      <w:pPr/>
      <w:r>
        <w:rPr>
          <w:lang w:val="hi_IN" w:bidi="hi_IN"/>
        </w:rPr>
      </w:r>
      <w:r>
        <w:rPr>
          <w:lang w:val="hi_IN" w:bidi="hi_IN"/>
        </w:rPr>
        <w:t>मरकुस के कुछ संस्करण इस भाग और पुस्तक को "आमीन" शब्द के साथ समाप्त करते हैं, जिसका अर्थ है "यह सचमुच ऐसा ही होगा।"</w:t>
      </w:r>
      <w:r>
        <w:rPr>
          <w:lang w:val="hi_IN" w:bidi="hi_IN"/>
        </w:rPr>
      </w:r>
    </w:p>
    <w:p>
      <w:pPr>
        <w:pStyle w:val="Heading3"/>
      </w:pPr>
      <w:r>
        <w:rPr>
          <w:lang w:val="hi_IN" w:bidi="hi_IN"/>
        </w:rPr>
        <w:t>घटनाओं को समझाना</w:t>
      </w:r>
      <w:r>
        <w:rPr>
          <w:lang w:val="hi_IN" w:bidi="hi_IN"/>
        </w:rPr>
      </w:r>
    </w:p>
    <w:p>
      <w:pPr/>
      <w:r>
        <w:rPr>
          <w:lang w:val="hi_IN" w:bidi="hi_IN"/>
        </w:rPr>
      </w:r>
      <w:r>
        <w:rPr>
          <w:lang w:val="hi_IN" w:bidi="hi_IN"/>
        </w:rPr>
        <w:t>मरकुस 16:9–20 का ऑडियो संस्करण समझने में सबसे आसान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यीशु मरे हुओं में से जी उठता है। वह मरियम मगदलीनी को दिखाई देता है।</w:t>
      </w:r>
    </w:p>
    <w:p>
      <w:pPr/>
      <w:r>
        <w:rPr>
          <w:lang w:val="hi_IN" w:bidi="hi_IN"/>
        </w:rPr>
      </w:r>
      <w:r>
        <w:rPr>
          <w:b/>
          <w:lang w:val="hi_IN" w:bidi="hi_IN"/>
        </w:rPr>
        <w:t>दूसरे दृश्य में:</w:t>
      </w:r>
      <w:r>
        <w:rPr>
          <w:lang w:val="hi_IN" w:bidi="hi_IN"/>
        </w:rPr>
        <w:t xml:space="preserve"> मरियम मगदलीनी चेलों को यह बताने जाती है कि यीशु जीवित है। वे उन पर विश्वास नहीं करते हैं।</w:t>
      </w:r>
    </w:p>
    <w:p>
      <w:pPr/>
      <w:r>
        <w:rPr>
          <w:lang w:val="hi_IN" w:bidi="hi_IN"/>
        </w:rPr>
      </w:r>
      <w:r>
        <w:rPr>
          <w:b/>
          <w:lang w:val="hi_IN" w:bidi="hi_IN"/>
        </w:rPr>
        <w:t>तीसरे दृश्य में:</w:t>
      </w:r>
      <w:r>
        <w:rPr>
          <w:lang w:val="hi_IN" w:bidi="hi_IN"/>
        </w:rPr>
        <w:t xml:space="preserve"> यीशु सड़क पर दो अन्य अनुयायियों को दिखाई देता है। वे चेलों के बड़े समूह को बताते हैं कि उन्होंने यीशु को देखा है, लेकिन कोई भी उन पर विश्वास नहीं करता है।</w:t>
      </w:r>
    </w:p>
    <w:p>
      <w:pPr/>
      <w:r>
        <w:rPr>
          <w:lang w:val="hi_IN" w:bidi="hi_IN"/>
        </w:rPr>
      </w:r>
      <w:r>
        <w:rPr>
          <w:b/>
          <w:lang w:val="hi_IN" w:bidi="hi_IN"/>
        </w:rPr>
        <w:t>चौथे दृश्य में:</w:t>
      </w:r>
      <w:r>
        <w:rPr>
          <w:lang w:val="hi_IN" w:bidi="hi_IN"/>
        </w:rPr>
        <w:t xml:space="preserve"> यीशु ग्यारह चेलों के सामने प्रकट होता है जब वे भोजन कर रहे होते हैं। यीशु विश्वास न करने के लिए चेलों को डांटता है। यीशु उन्हें हर जगह शुभ समाचार सुनाने के लिए कहता है। यीशु कहता है कि वह चमत्कार करेगा ताकि सबको पता चले कि जो कुछ उसके बारे में कहा जा रहा है, वह सच है।</w:t>
      </w:r>
    </w:p>
    <w:p>
      <w:pPr/>
      <w:r>
        <w:rPr>
          <w:lang w:val="hi_IN" w:bidi="hi_IN"/>
        </w:rPr>
      </w:r>
      <w:r>
        <w:rPr>
          <w:b/>
          <w:lang w:val="hi_IN" w:bidi="hi_IN"/>
        </w:rPr>
        <w:t>पाँचवे दृश्य में:</w:t>
      </w:r>
      <w:r>
        <w:rPr>
          <w:lang w:val="hi_IN" w:bidi="hi_IN"/>
        </w:rPr>
        <w:t xml:space="preserve"> यीशु स्वर्ग में ऊपर चला जाता है और परमेश्वर की दाहिनी ओर बैठता है। चेले हर जगह प्रचार करते हैं, और यीशु उनके साथ काम करता है ताकि उनका संदेश सच साबित हो सके।</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ग्यारह चेले</w:t>
      </w:r>
    </w:p>
    <w:p>
      <w:pPr>
        <w:pStyle w:val="ListBullet"/>
        <w:spacing w:line="240" w:lineRule="auto"/>
        <w:ind w:left="720"/>
      </w:pPr>
      <w:r>
        <w:rPr>
          <w:lang w:val="hi_IN" w:bidi="hi_IN"/>
        </w:rPr>
      </w:r>
      <w:r>
        <w:rPr>
          <w:lang w:val="hi_IN" w:bidi="hi_IN"/>
        </w:rPr>
        <w:t>सड़क पर अन्य दो चेले</w:t>
      </w:r>
    </w:p>
    <w:p>
      <w:pPr>
        <w:pStyle w:val="ListBullet"/>
        <w:spacing w:line="240" w:lineRule="auto"/>
        <w:ind w:left="720"/>
      </w:pPr>
      <w:r>
        <w:rPr>
          <w:lang w:val="hi_IN" w:bidi="hi_IN"/>
        </w:rPr>
      </w:r>
      <w:r>
        <w:rPr>
          <w:lang w:val="hi_IN" w:bidi="hi_IN"/>
        </w:rPr>
        <w:t>सम्पूर्ण सृष्टि, या समस्त मानवजाति</w:t>
      </w:r>
    </w:p>
    <w:p>
      <w:pPr/>
      <w:r>
        <w:rPr>
          <w:lang w:val="hi_IN" w:bidi="hi_IN"/>
        </w:rPr>
      </w:r>
      <w:r>
        <w:rPr>
          <w:lang w:val="hi_IN" w:bidi="hi_IN"/>
        </w:rPr>
        <w:t>समूह में इस कहानी के इन हिस्सों पर ध्यान दो: यह याद रखना जरूरी है कि यह कहानी शायद मरकुस ने नहीं लिखी। शायद किसी और ने यीशु के जीवन से जुड़ी जानकारी लेकर मरकुस की पुस्तक के अंत में जोड़ा है। यह जानकारी सप्ताह के पहले दिन या रविवार को यीशु द्वारा मरे हुओं में से जी उठने के ठीक बाद शुरू होती है। कब्र से मरियम मगदलीनी के भागने के बाद, यीशु उसे दिखाई देता है। इस कहानी से पहले, लेखक हमें यह जानकारी देता है कि यीशु ने अपनी सेवकाई की शुरुआत में ही मरियम में से सात दुष्टात्माएँ निकाली थीं।</w:t>
      </w:r>
    </w:p>
    <w:p>
      <w:pPr/>
      <w:r>
        <w:rPr>
          <w:lang w:val="hi_IN" w:bidi="hi_IN"/>
        </w:rPr>
      </w:r>
      <w:r>
        <w:rPr>
          <w:lang w:val="hi_IN" w:bidi="hi_IN"/>
        </w:rPr>
        <w:t>यहाँ रुकें और याद करें कि आपने अपने अनुवाद में इस जानकारी को कैसे शामिल करने का निर्णय लिया है। इस ऑडियो को यहाँ रोकें।</w:t>
      </w:r>
    </w:p>
    <w:p>
      <w:pPr/>
      <w:r>
        <w:rPr>
          <w:lang w:val="hi_IN" w:bidi="hi_IN"/>
        </w:rPr>
      </w:r>
      <w:r>
        <w:rPr>
          <w:lang w:val="hi_IN" w:bidi="hi_IN"/>
        </w:rPr>
        <w:t>जो चेले यीशु के साथ थे, वे उसके लिए शोक मना रहे हैं और रो रहे हैं। मरियम उन्हें बताती है कि उसने यीशु को देखा है। वे उन पर विश्वास नहीं करते है।</w:t>
      </w:r>
    </w:p>
    <w:p>
      <w:pPr/>
      <w:r>
        <w:rPr>
          <w:lang w:val="hi_IN" w:bidi="hi_IN"/>
        </w:rPr>
      </w:r>
      <w:r>
        <w:rPr>
          <w:lang w:val="hi_IN" w:bidi="hi_IN"/>
        </w:rPr>
        <w:t>बाद में, यीशु अपने दो और चेलों को दिखाई देता है जब वे देश की ओर जा रहे होते हैं। हालाँकि ये यीशु के अनुयायी थे, लेकिन ये उसके ग्यारह सबसे करीबी चेलों में से नहीं थे। हम यह नहीं जानते कि दोनों अनुयायी कहाँ थे। यह हो सकता है कि वे यरूशलेम शहर में थे और अब शहर से बाहर, देहात की ओर जा रहे थे। जब यीशु उन्हें दिखाई देता है, तो वह मरियम को दिखाई देने से अलग दिखता है। वे यीशु को नहीं पहचान पाते। आखिरकार वे दो अनुयायी यीशु को पहचान लेते हैं और ग्यारह चेलों के पास वापस जाकर उन्हें बताते हैं कि उन्होंने यीशु को देखा है, लेकिन वे उन दो अनुयायियों पर विश्वास नहीं करते है।</w:t>
      </w:r>
    </w:p>
    <w:p>
      <w:pPr/>
      <w:r>
        <w:rPr>
          <w:lang w:val="hi_IN" w:bidi="hi_IN"/>
        </w:rPr>
      </w:r>
      <w:r>
        <w:rPr>
          <w:lang w:val="hi_IN" w:bidi="hi_IN"/>
        </w:rPr>
        <w:t>फिर, उसी दिन बाद में, यीशु ग्यारह चेलों को दिखाई देता है जब वे एक साथ मेज पर खाना खा रहे होते हैं। वे मेज के पास अधलेटे थे जिस तरह लोग आमतौर पर भोजन करते समय किया करते थे। यीशु उनसे कड़ाई से इसलिए बात करता है क्योंकि उन्होंने विश्वास नहीं किया कि वह जिन्दा है, उनके मन इतने कठोर या सख्त थे कि उन्हें विश्वास नहीं हुआ। यीशु अपने चेलों से कहता है "पूरी दुनिया में जाकर मेरे बारे में सभी लोगों को शुभ समाचार सुनाओ। अगर कोई मुझ पर विश्वास करे और बपतिस्मा ले, तो उन्हें उनके पापों की सजा से बचाया जाएगा, जिसका मतलब है कि परमेश्वर यह कहेगा कि वे निर्दोष हैं। अगर कोई मुझ पर विश्वास नहीं करता तो उन्हें दोषी माना जाएगा या परमेश्वर यह कहेगा कि वे उनके पापों के लिए दोषी हैं और उन्हें सजा दी जाएगी।"</w:t>
      </w:r>
    </w:p>
    <w:p>
      <w:pPr/>
      <w:r>
        <w:rPr>
          <w:lang w:val="hi_IN" w:bidi="hi_IN"/>
        </w:rPr>
      </w:r>
      <w:r>
        <w:rPr>
          <w:lang w:val="hi_IN" w:bidi="hi_IN"/>
        </w:rPr>
        <w:t>तब यीशु आगे यह कहता है कि "अगर कोई मुझ पर विश्वास करता है, तो ये चिन्ह या अद्भुत बातें होंगी। वे मेरी शक्ति और अधिकार से दुष्टात्माओं को निकालेंगे। वे उन भाषाओं में बात करेंगे जिन्हें वे पहले से नहीं जानते था। वे सांपों को अपने हाथों से उठाएंगे। वे घातक जहर पी लेंगे और उन्हें कोई हानि नहीं होगी। वे बीमार लोगों पर अपने हाथ रखेंगे और बीमार लोग चंगे हो जाएंगे। ये चिन्ह दिखाएँगे कि विश्वासियों ने यीशु के बारे में जो कुछ कहा है, वह सच है।"</w:t>
      </w:r>
    </w:p>
    <w:p>
      <w:pPr/>
      <w:r>
        <w:rPr>
          <w:lang w:val="hi_IN" w:bidi="hi_IN"/>
        </w:rPr>
      </w:r>
      <w:r>
        <w:rPr>
          <w:lang w:val="hi_IN" w:bidi="hi_IN"/>
        </w:rPr>
        <w:t>यीशु के इन बातों को कहने के बाद चेले ने देखा कि वह स्वर्ग की ओर ऊपर उठने लगा है। चेलों को यीशु की पहले कही बातों से पता था कि अब वह परमेश्वर की दाहिनी ओर आदर और अधिकार के स्थान पर बैठा है। वे अपनी आँखों से यीशु को परमेश्वर की दाहिनी ओर बैठे हुए नहीं देखते है।</w:t>
      </w:r>
    </w:p>
    <w:p>
      <w:pPr/>
      <w:r>
        <w:rPr>
          <w:lang w:val="hi_IN" w:bidi="hi_IN"/>
        </w:rPr>
      </w:r>
      <w:r>
        <w:rPr>
          <w:lang w:val="hi_IN" w:bidi="hi_IN"/>
        </w:rPr>
        <w:t>फिर चेले समुदाय और संसार में जाते हैं, और वे प्रचार करते हैं या शुभ समाचार सुनाते हैं। यीशु उनके साथ काम करता है और जिन लोगों से वे बात कर रहे होते हैं, उन्हें चमत्कार या चिन्ह देकर यह दिखाता है कि उनका संदेश सच है। यीशु चेलों के साथ मौजूद नहीं है, पर हम यह देखेंगे कि वह उनकी मदद करता है और पवित्र आत्मा द्वारा उनके साथ काम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r>
        <w:rPr>
          <w:lang w:val="hi_IN" w:bidi="hi_IN"/>
        </w:rPr>
      </w:r>
    </w:p>
    <w:p>
      <w:pPr/>
      <w:r>
        <w:rPr>
          <w:lang w:val="hi_IN" w:bidi="hi_IN"/>
        </w:rPr>
      </w:r>
      <w:r>
        <w:rPr>
          <w:lang w:val="hi_IN" w:bidi="hi_IN"/>
        </w:rPr>
        <w:t>मरकुस 16:9–20 का ऑडियो संस्करण समझने में सबसे आसान अनुवाद में सुनें।</w:t>
      </w:r>
    </w:p>
    <w:p>
      <w:pPr/>
      <w:r>
        <w:rPr>
          <w:lang w:val="hi_IN" w:bidi="hi_IN"/>
        </w:rPr>
      </w:r>
      <w:r>
        <w:rPr>
          <w:lang w:val="hi_IN" w:bidi="hi_IN"/>
        </w:rPr>
        <w:t>इस चरण में, समूह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में पाए जाने वाले पात्र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ग्यारह चेले</w:t>
      </w:r>
    </w:p>
    <w:p>
      <w:pPr>
        <w:pStyle w:val="ListBullet"/>
        <w:spacing w:line="240" w:lineRule="auto"/>
        <w:ind w:left="720"/>
      </w:pPr>
      <w:r>
        <w:rPr>
          <w:lang w:val="hi_IN" w:bidi="hi_IN"/>
        </w:rPr>
      </w:r>
      <w:r>
        <w:rPr>
          <w:lang w:val="hi_IN" w:bidi="hi_IN"/>
        </w:rPr>
        <w:t>सड़क पर अन्य दो चेले</w:t>
      </w:r>
    </w:p>
    <w:p>
      <w:pPr>
        <w:pStyle w:val="ListBullet"/>
        <w:spacing w:line="240" w:lineRule="auto"/>
        <w:ind w:left="720"/>
      </w:pPr>
      <w:r>
        <w:rPr>
          <w:lang w:val="hi_IN" w:bidi="hi_IN"/>
        </w:rPr>
      </w:r>
      <w:r>
        <w:rPr>
          <w:lang w:val="hi_IN" w:bidi="hi_IN"/>
        </w:rPr>
        <w:t>सम्पूर्ण सृष्टि, या समस्त मानवजाति</w:t>
      </w:r>
    </w:p>
    <w:p>
      <w:pPr/>
      <w:r>
        <w:rPr>
          <w:lang w:val="hi_IN" w:bidi="hi_IN"/>
        </w:rPr>
      </w:r>
      <w:r>
        <w:rPr>
          <w:lang w:val="hi_IN" w:bidi="hi_IN"/>
        </w:rPr>
        <w:t>एक समूह में, इस भाग का दो बार अभिनय करें। आपको अपनी भाषा में इस भाग का अभिनय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इस नाटक में कुछ जगहों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यह सप्ताह का पहला दिन या रविवार है। यीशु मरियम मगदलीनी को दिखाई देता है। जो चेले यीशु के साथ रहे थे वे उसके लिए शोक और विलाप कर रहे हैं। मरियम उनके पास जाकर उन्हें यह बताती है कि उसने यीशु को देखा! वे उस पर विश्वास नहीं करते हैं।</w:t>
      </w:r>
    </w:p>
    <w:p>
      <w:pPr/>
      <w:r>
        <w:rPr>
          <w:lang w:val="hi_IN" w:bidi="hi_IN"/>
        </w:rPr>
      </w:r>
      <w:r>
        <w:rPr>
          <w:lang w:val="hi_IN" w:bidi="hi_IN"/>
        </w:rPr>
        <w:t>अभिनय को यह रोकें। पिलातुस की भूमिका निभाने वाले व्यक्ति से पूछें, "आप क्या महसूस कर रहे हैं या क्या सोच रहे हैं?" आप ऐसी बातें सुन सकते हैं जैसे, "नाराज हूँ कि कोई मेरी बात नहीं मानता," या "डर लग रहा है कि मैं फिर से पागल हो रहा हूँ।" यीशु की भूमिका निभाने वाले व्यक्ति से पूछें, "आप क्या महसूस कर रहे हैं या क्या सोच रहे हैं?" आप ऐसी बातें सुन सकते हैं जैसे, "मुझे नहीं पता किस पर विश्वास करूं, मरियम में पहले दुष्टात्माएँ थीं, शायद वो फिर से उसमें आ गई हों," या "काश यीशु फिर से जीवित होते!" अभिनय को जारी रखें।</w:t>
      </w:r>
    </w:p>
    <w:p>
      <w:pPr/>
      <w:r>
        <w:rPr>
          <w:lang w:val="hi_IN" w:bidi="hi_IN"/>
        </w:rPr>
      </w:r>
      <w:r>
        <w:rPr>
          <w:lang w:val="hi_IN" w:bidi="hi_IN"/>
        </w:rPr>
        <w:t>बाद में यीशु दो अन्य चेलों को दिखाई देता है। दो चेले बाकी ग्यारह चेलों के पास लौटते हैं और बताते हैं कि उन्होंने यीशु को देखा है, लेकिन ग्यारह चेले उन पर विश्वास नहीं करते है।</w:t>
      </w:r>
    </w:p>
    <w:p>
      <w:pPr/>
      <w:r>
        <w:rPr>
          <w:lang w:val="hi_IN" w:bidi="hi_IN"/>
        </w:rPr>
      </w:r>
      <w:r>
        <w:rPr>
          <w:lang w:val="hi_IN" w:bidi="hi_IN"/>
        </w:rPr>
        <w:t>अभिनय को यह रोकें। यीशु की भूमिका निभाने वाले व्यक्ति से पूछें, "आप क्या महसूस कर रहे हैं या क्या सोच रहे हैं?" आप शायद कुछ ऐसा सुनें, "मैं सचमुच उलझन में हूँ! क्या यीशु सचमुच जीवित है?" अभिनय को जारी रखें।</w:t>
      </w:r>
    </w:p>
    <w:p>
      <w:pPr/>
      <w:r>
        <w:rPr>
          <w:lang w:val="hi_IN" w:bidi="hi_IN"/>
        </w:rPr>
      </w:r>
      <w:r>
        <w:rPr>
          <w:lang w:val="hi_IN" w:bidi="hi_IN"/>
        </w:rPr>
        <w:t>उसके बाद यीशु ग्यारह चेलों को तब दिखाई देता है जब वे एक साथ मेज पर भोजन कर रहे थे। वे मेज के पास लेटे हुए थे, जिस तरह लोग आमतौर पर भोजन करते समय किया करते थे। यीशु ने उनसे कठोरता से बात की क्योंकि उन्होंने यह विश्वास नहीं किया कि वह जीवित हैं, उनके दिल कठोर या ज़िद्दी थे, इसलिए वे विश्वास नहीं कर पाए।</w:t>
      </w:r>
    </w:p>
    <w:p>
      <w:pPr/>
      <w:r>
        <w:rPr>
          <w:lang w:val="hi_IN" w:bidi="hi_IN"/>
        </w:rPr>
      </w:r>
      <w:r>
        <w:rPr>
          <w:lang w:val="hi_IN" w:bidi="hi_IN"/>
        </w:rPr>
        <w:t>यीशु अपने चेलों से कहता है, "सारे संसार में जाओ और सब लोगों को मेरे विषय में सुसमाचार सुनाओ। अगर कोई मुझ पर विश्वास करता है और बपतिस्मा लेता है, तो वह अपने पापों की सजा से बच जाएगा। इसका मतलब है कि परमेश्वर उसे उसके पापों के लिए निर्दोष ठहराएगा। अगर कोई मुझ पर विश्वास नहीं करता, तो उसे दोषी ठहराया जाएगा, या परमेश्वर कहेगा कि वे अपने पापों के लिए दोषी हैं।"</w:t>
      </w:r>
    </w:p>
    <w:p>
      <w:pPr/>
      <w:r>
        <w:rPr>
          <w:lang w:val="hi_IN" w:bidi="hi_IN"/>
        </w:rPr>
      </w:r>
      <w:r>
        <w:rPr>
          <w:lang w:val="hi_IN" w:bidi="hi_IN"/>
        </w:rPr>
        <w:t>तब यीशु आगे कहता है, "यदि कोई मुझ पर विश्वास करेगा, तो ये चिन्ह या चमत्कारी बातें होंगी। वे मेरी शक्ति और अधिकार से दुष्टात्माओं को निकालेंगे वे ऐसी भाषाओं में बात करेंगे जिन्हें वे पहले नहीं जानते थे। वे सांपों को अपने हाथों से उठा लेंगे। वे घातक जहर पी लेंगे और इससे उन्हें कोई नुकसान नहीं होगा। वे बीमार लोगों पर अपने हाथ रखेंगे और बीमार लोग चंगे हो जाएंगे।</w:t>
      </w:r>
    </w:p>
    <w:p>
      <w:pPr/>
      <w:r>
        <w:rPr>
          <w:lang w:val="hi_IN" w:bidi="hi_IN"/>
        </w:rPr>
      </w:r>
      <w:r>
        <w:rPr>
          <w:lang w:val="hi_IN" w:bidi="hi_IN"/>
        </w:rPr>
        <w:t>अभिनय को यह रोकें। यीशु की भूमिका निभाने वाले व्यक्ति से पूछें, "आप क्या महसूस कर रहे हैं या क्या सोच रहे हैं?" आप शायद कुछ इस तरह की बातें सुनें, "इसका हिस्सा बनकर बहुत उत्साहित हूँ," "उलझन में हूँ और थोड़ा भारी महसूस हो रहा है," "मैं अभी सब कुछ पर विश्वास कर रहा हूँ, मैंने अभी-अभी यीशु को जीवित देखा है!" यीशु की भूमिका निभाने वाले व्यक्ति से पूछें, "आप क्या महसूस कर रहे हैं या क्या सोच रहे हैं?" आप शायद कुछ ऐसा सुनें, "मैं इन चेलों से प्रेम करता हूँ, मैं उनका ध्यान रखूंगा," "वे जिस रोमांच और आनंद का अनुभव करने वाले हैं उसके लिए खुश हूँ," "मुझे आशा है कि जब लोग ये चमत्कारी चिन्ह देखेंगे, तो कई लोग मेरा अनुसरण करने का निर्णय लेंगे।" अभिनय को जारी रखें।</w:t>
      </w:r>
    </w:p>
    <w:p>
      <w:pPr/>
      <w:r>
        <w:rPr>
          <w:lang w:val="hi_IN" w:bidi="hi_IN"/>
        </w:rPr>
      </w:r>
      <w:r>
        <w:rPr>
          <w:lang w:val="hi_IN" w:bidi="hi_IN"/>
        </w:rPr>
        <w:t>यीशु के इन बातों को कहने के बाद चेले यह देखते हैं कि यीशु स्वर्ग में उठने लगा है। चेलों को यीशु की पहले कही बातों से पता था कि अब यीशु परमेश्वर की दाहिनी ओर आदर और अधिकार के स्थान पर बैठा है।</w:t>
      </w:r>
    </w:p>
    <w:p>
      <w:pPr/>
      <w:r>
        <w:rPr>
          <w:lang w:val="hi_IN" w:bidi="hi_IN"/>
        </w:rPr>
      </w:r>
      <w:r>
        <w:rPr>
          <w:lang w:val="hi_IN" w:bidi="hi_IN"/>
        </w:rPr>
        <w:t>तब चेले समुदाय और संसार में जाते हैं और वे शुभ समाचार का प्रचार करते या उसे कहते हैं। प्रभु यीशु उनके साथ काम करता है और चमत्कारों या चिन्हों के द्वारा यह दिखाता है कि जो संदेश वे सुना रहे हैं वह सच है।</w:t>
      </w:r>
      <w:r>
        <w:rPr>
          <w:lang w:val="hi_IN" w:bidi="hi_IN"/>
        </w:rPr>
      </w:r>
    </w:p>
    <w:p>
      <w:pPr>
        <w:pStyle w:val="Heading3"/>
      </w:pPr>
      <w:r>
        <w:rPr>
          <w:lang w:val="hi_IN" w:bidi="hi_IN"/>
        </w:rPr>
        <w:t>आवश्यक जानकारी</w:t>
      </w:r>
      <w:r>
        <w:rPr>
          <w:lang w:val="hi_IN" w:bidi="hi_IN"/>
        </w:rPr>
      </w:r>
    </w:p>
    <w:p>
      <w:pPr/>
      <w:r>
        <w:rPr>
          <w:lang w:val="hi_IN" w:bidi="hi_IN"/>
        </w:rPr>
      </w:r>
      <w:r>
        <w:rPr>
          <w:lang w:val="hi_IN" w:bidi="hi_IN"/>
        </w:rPr>
        <w:t>मरकुस 16:9–20 का ऑडियो संस्करण समझने में सबसे आसान अनुवाद में सुनें।</w:t>
      </w:r>
    </w:p>
    <w:p>
      <w:pPr/>
      <w:r>
        <w:rPr>
          <w:lang w:val="hi_IN" w:bidi="hi_IN"/>
        </w:rPr>
      </w:r>
      <w:r>
        <w:rPr>
          <w:lang w:val="hi_IN" w:bidi="hi_IN"/>
        </w:rPr>
        <w:t>इस चरण में, समूह इस भाग के प्रमुख शब्दों और पदों पर चर्चा करेगा।</w:t>
      </w:r>
    </w:p>
    <w:p>
      <w:pPr/>
      <w:r>
        <w:rPr>
          <w:lang w:val="hi_IN" w:bidi="hi_IN"/>
        </w:rPr>
      </w:r>
      <w:r>
        <w:rPr>
          <w:lang w:val="hi_IN" w:bidi="hi_IN"/>
        </w:rPr>
        <w:t xml:space="preserve">यीशु सबसे पहले मगदला की मरियम को दिखाई दिया। पहले, यीशु ने मरियम में से सात </w:t>
      </w:r>
      <w:r>
        <w:rPr>
          <w:b/>
          <w:lang w:val="hi_IN" w:bidi="hi_IN"/>
        </w:rPr>
        <w:t>दुष्टात्माओं</w:t>
      </w:r>
      <w:r>
        <w:rPr>
          <w:lang w:val="hi_IN" w:bidi="hi_IN"/>
        </w:rPr>
        <w:t xml:space="preserve"> को निकाला था। यीशु ने दुष्टात्माओं से कहा कि वे मरियम को छोड़कर बाहर निकल जाएँ। यह यीशु की मृत्यु से बहुत पहले हुआ था। दुष्टात्माओं या अशुद्ध आत्माओं के लिए उसी शब्द का इस्तेमाल करें जो आपने पहले इस्तेमाल किया है, और यह याद रखें कि </w:t>
      </w:r>
      <w:hyperlink r:id="rId62">
        <w:r>
          <w:rPr>
            <w:lang w:val="hi_IN" w:bidi="hi_IN"/>
          </w:rPr>
          <w:rPr>
            <w:color w:val="0000EE"/>
            <w:u w:val="single"/>
          </w:rPr>
          <w:t>दुष्टात्माओं</w:t>
        </w:r>
      </w:hyperlink>
      <w:r>
        <w:rPr>
          <w:lang w:val="hi_IN" w:bidi="hi_IN"/>
        </w:rPr>
        <w:t xml:space="preserve"> शब्द मुख्य शब्दावली में है।</w:t>
      </w:r>
    </w:p>
    <w:p>
      <w:pPr/>
      <w:r>
        <w:rPr>
          <w:lang w:val="hi_IN" w:bidi="hi_IN"/>
        </w:rPr>
      </w:r>
      <w:r>
        <w:rPr>
          <w:lang w:val="hi_IN" w:bidi="hi_IN"/>
        </w:rPr>
        <w:t xml:space="preserve">मरियम ने, </w:t>
      </w:r>
      <w:r>
        <w:rPr>
          <w:b/>
          <w:lang w:val="hi_IN" w:bidi="hi_IN"/>
        </w:rPr>
        <w:t>उसके साथ आए चेलों को बताया</w:t>
      </w:r>
      <w:r>
        <w:rPr>
          <w:lang w:val="hi_IN" w:bidi="hi_IN"/>
        </w:rPr>
        <w:t xml:space="preserve"> कि उसने क्या देखा था। आप चेलों के लिए जो शब्द इस्तेमाल करते रहे हैं उन्ही शब्दों का या ऐसे शब्दों का इस्तेमाल करें जिसका अर्थ करीबी दोस्त या साथी हो। यदि आप </w:t>
      </w:r>
      <w:r>
        <w:rPr>
          <w:b/>
          <w:lang w:val="hi_IN" w:bidi="hi_IN"/>
        </w:rPr>
        <w:t>चेले</w:t>
      </w:r>
      <w:r>
        <w:rPr>
          <w:lang w:val="hi_IN" w:bidi="hi_IN"/>
        </w:rPr>
        <w:t xml:space="preserve"> शब्द का इस्तेमाल करते हैं तो उसी शब्द का इस्तेमाल करें जो आपने अन्य भागों में इस्तेमाल किया है, और यह याद रखें कि </w:t>
      </w:r>
      <w:hyperlink r:id="rId100">
        <w:r>
          <w:rPr>
            <w:lang w:val="hi_IN" w:bidi="hi_IN"/>
          </w:rPr>
          <w:rPr>
            <w:color w:val="0000EE"/>
            <w:u w:val="single"/>
          </w:rPr>
          <w:t>चेले</w:t>
        </w:r>
      </w:hyperlink>
      <w:r>
        <w:rPr>
          <w:lang w:val="hi_IN" w:bidi="hi_IN"/>
        </w:rPr>
        <w:t xml:space="preserve"> शब्द मुख्य शब्दावली में हैं। बाद में यीशु दो और लोगों को दिखाई देता है, जब वे उस प्रदेश में चल रहे थे, ये </w:t>
      </w:r>
      <w:r>
        <w:rPr>
          <w:b/>
          <w:lang w:val="hi_IN" w:bidi="hi_IN"/>
        </w:rPr>
        <w:t>दो अन्य</w:t>
      </w:r>
      <w:r>
        <w:rPr>
          <w:lang w:val="hi_IN" w:bidi="hi_IN"/>
        </w:rPr>
        <w:t xml:space="preserve"> मित्र या अनुयायी होंगे, लेकिन ग्यारह सबसे करीबी चेलों में से नहीं थे।</w:t>
      </w:r>
    </w:p>
    <w:p>
      <w:pPr/>
      <w:r>
        <w:rPr>
          <w:lang w:val="hi_IN" w:bidi="hi_IN"/>
        </w:rPr>
      </w:r>
      <w:r>
        <w:rPr>
          <w:lang w:val="hi_IN" w:bidi="hi_IN"/>
        </w:rPr>
        <w:t xml:space="preserve">बाद में, यीशु ग्यारह चेलों को दिखाई दिया। याद रखें कि केवल ग्यारह चेले बचे थे, क्योंकि यहूदा ने यीशु को धोखा दिया था। यीशु ने उन्हें उनके विश्वास की कमी या अविश्वास और मन की कठोरता के लिए फटकार लगाई या डांटा। </w:t>
      </w:r>
      <w:r>
        <w:rPr>
          <w:b/>
          <w:lang w:val="hi_IN" w:bidi="hi_IN"/>
        </w:rPr>
        <w:t>अविश्वास</w:t>
      </w:r>
      <w:r>
        <w:rPr>
          <w:lang w:val="hi_IN" w:bidi="hi_IN"/>
        </w:rPr>
        <w:t xml:space="preserve"> और </w:t>
      </w:r>
      <w:r>
        <w:rPr>
          <w:b/>
          <w:lang w:val="hi_IN" w:bidi="hi_IN"/>
        </w:rPr>
        <w:t>मन की कठोरता</w:t>
      </w:r>
      <w:r>
        <w:rPr>
          <w:lang w:val="hi_IN" w:bidi="hi_IN"/>
        </w:rPr>
        <w:t xml:space="preserve"> का अर्थ लगभग एक ही है। मन की कठोरता का अर्थ है कि चेले बहुत जिद्दी थे और यह विश्वास नहीं करना चाहते थे कि यीशु मरे हुओं में से जी उठा है।</w:t>
      </w:r>
    </w:p>
    <w:p>
      <w:pPr/>
      <w:r>
        <w:rPr>
          <w:lang w:val="hi_IN" w:bidi="hi_IN"/>
        </w:rPr>
      </w:r>
      <w:r>
        <w:rPr>
          <w:lang w:val="hi_IN" w:bidi="hi_IN"/>
        </w:rPr>
        <w:t xml:space="preserve">यहाँ रुकें और चर्चा करें कि आप </w:t>
      </w:r>
      <w:r>
        <w:rPr>
          <w:b/>
          <w:lang w:val="hi_IN" w:bidi="hi_IN"/>
        </w:rPr>
        <w:t>मन की कठोरता</w:t>
      </w:r>
      <w:r>
        <w:rPr>
          <w:lang w:val="hi_IN" w:bidi="hi_IN"/>
        </w:rPr>
        <w:t xml:space="preserve"> के लिए किस शब्द या वाक्यांश का इस्तेमाल करेंगे। इस ऑडियो को यहाँ रोकें।</w:t>
      </w:r>
    </w:p>
    <w:p>
      <w:pPr/>
      <w:r>
        <w:rPr>
          <w:lang w:val="hi_IN" w:bidi="hi_IN"/>
        </w:rPr>
      </w:r>
      <w:r>
        <w:rPr>
          <w:b/>
          <w:lang w:val="hi_IN" w:bidi="hi_IN"/>
        </w:rPr>
        <w:t>ग्यारह</w:t>
      </w:r>
      <w:r>
        <w:rPr>
          <w:lang w:val="hi_IN" w:bidi="hi_IN"/>
        </w:rPr>
        <w:t xml:space="preserve"> का मतलब बारह चेलों से है। इस समय तक, यहूदा बारह चेलों के साथ नहीं था क्योंकि उसने यीशु को धोखा दिया था। उस समय, केवल ग्यारह करीबी चेले थे।</w:t>
      </w:r>
    </w:p>
    <w:p>
      <w:pPr/>
      <w:r>
        <w:rPr>
          <w:lang w:val="hi_IN" w:bidi="hi_IN"/>
        </w:rPr>
      </w:r>
      <w:r>
        <w:rPr>
          <w:lang w:val="hi_IN" w:bidi="hi_IN"/>
        </w:rPr>
        <w:t>यीशु ने अपने चेलों से कहा, "सारे संसार में जाकर सुसमाचार का प्रचार करो या सभी को शुभ समाचार सुनाओ।" जब कोई</w:t>
      </w:r>
      <w:r>
        <w:rPr>
          <w:b/>
          <w:lang w:val="hi_IN" w:bidi="hi_IN"/>
        </w:rPr>
        <w:t>प्रचार</w:t>
      </w:r>
      <w:r>
        <w:rPr>
          <w:lang w:val="hi_IN" w:bidi="hi_IN"/>
        </w:rPr>
        <w:t xml:space="preserve"> करता है तो वह किसी बात को बताता या घोषणा करता है। </w:t>
      </w:r>
      <w:r>
        <w:rPr>
          <w:b/>
          <w:lang w:val="hi_IN" w:bidi="hi_IN"/>
        </w:rPr>
        <w:t>सुसमाचार</w:t>
      </w:r>
      <w:r>
        <w:rPr>
          <w:lang w:val="hi_IN" w:bidi="hi_IN"/>
        </w:rPr>
        <w:t xml:space="preserve"> या </w:t>
      </w:r>
      <w:r>
        <w:rPr>
          <w:b/>
          <w:lang w:val="hi_IN" w:bidi="hi_IN"/>
        </w:rPr>
        <w:t>शुभ समाचार</w:t>
      </w:r>
      <w:r>
        <w:rPr>
          <w:lang w:val="hi_IN" w:bidi="hi_IN"/>
        </w:rPr>
        <w:t xml:space="preserve">, वह अच्छी खबर है कि यीशु इस पृथ्वी पर आया था, वो हमारे पापों के लिए मारा गया और मरे हुओं में से जी उठा था। </w:t>
      </w:r>
      <w:hyperlink r:id="rId39">
        <w:r>
          <w:rPr>
            <w:lang w:val="hi_IN" w:bidi="hi_IN"/>
          </w:rPr>
          <w:rPr>
            <w:color w:val="0000EE"/>
            <w:u w:val="single"/>
          </w:rPr>
          <w:t>शुभ समाचार</w:t>
        </w:r>
      </w:hyperlink>
      <w:r>
        <w:rPr>
          <w:lang w:val="hi_IN" w:bidi="hi_IN"/>
        </w:rPr>
        <w:t xml:space="preserve"> या सुसमाचार के लिए उसी शब्द या वाक्यांश का इस्तेमाल करें जो आपने पिछले भागो में किया है और यह याद रखें कि </w:t>
      </w:r>
      <w:hyperlink r:id="rId13">
        <w:r>
          <w:rPr>
            <w:lang w:val="hi_IN" w:bidi="hi_IN"/>
          </w:rPr>
          <w:rPr>
            <w:color w:val="0000EE"/>
            <w:u w:val="single"/>
          </w:rPr>
          <w:t>सुसमाचार</w:t>
        </w:r>
      </w:hyperlink>
      <w:r>
        <w:rPr>
          <w:lang w:val="hi_IN" w:bidi="hi_IN"/>
        </w:rPr>
        <w:t xml:space="preserve"> मुख्य शब्दावली में है।</w:t>
      </w:r>
    </w:p>
    <w:p>
      <w:pPr/>
      <w:r>
        <w:rPr>
          <w:lang w:val="hi_IN" w:bidi="hi_IN"/>
        </w:rPr>
      </w:r>
      <w:r>
        <w:rPr>
          <w:lang w:val="hi_IN" w:bidi="hi_IN"/>
        </w:rPr>
        <w:t xml:space="preserve">तब यीशु ने कहा, "जो कोई विश्वास करेगा और </w:t>
      </w:r>
      <w:r>
        <w:rPr>
          <w:b/>
          <w:lang w:val="hi_IN" w:bidi="hi_IN"/>
        </w:rPr>
        <w:t>बपतिस्मा</w:t>
      </w:r>
      <w:r>
        <w:rPr>
          <w:lang w:val="hi_IN" w:bidi="hi_IN"/>
        </w:rPr>
        <w:t xml:space="preserve"> लेगा वह </w:t>
      </w:r>
      <w:r>
        <w:rPr>
          <w:b/>
          <w:lang w:val="hi_IN" w:bidi="hi_IN"/>
        </w:rPr>
        <w:t>उद्धार</w:t>
      </w:r>
      <w:r>
        <w:rPr>
          <w:lang w:val="hi_IN" w:bidi="hi_IN"/>
        </w:rPr>
        <w:t xml:space="preserve"> पाएगा।" बपतिस्मा के लिए उसी शब्द या वाक्यांश का इस्तेमाल करें जैसा कि आपने पहले किया है और यह याद रखें कि </w:t>
      </w:r>
      <w:hyperlink r:id="rId21">
        <w:r>
          <w:rPr>
            <w:lang w:val="hi_IN" w:bidi="hi_IN"/>
          </w:rPr>
          <w:rPr>
            <w:color w:val="0000EE"/>
            <w:u w:val="single"/>
          </w:rPr>
          <w:t>बपतिस्मा</w:t>
        </w:r>
      </w:hyperlink>
      <w:r>
        <w:rPr>
          <w:lang w:val="hi_IN" w:bidi="hi_IN"/>
        </w:rPr>
        <w:t xml:space="preserve"> मुख्य शब्दावली में है। जब यीशु कहता है कि कोई उद्धार पाएगा, तो इसका मतलब है कि वह व्यक्ति को पूरी तरह से बचाएगा उसे उसके पापों की सजा से बचाएगा और उसे पूरी तरह से ठीक व पूर्ण बनाएगा।</w:t>
      </w:r>
    </w:p>
    <w:p>
      <w:pPr/>
      <w:r>
        <w:rPr>
          <w:lang w:val="hi_IN" w:bidi="hi_IN"/>
        </w:rPr>
      </w:r>
      <w:r>
        <w:rPr>
          <w:lang w:val="hi_IN" w:bidi="hi_IN"/>
        </w:rPr>
        <w:t xml:space="preserve">जब यीशु कहता है कि कोई </w:t>
      </w:r>
      <w:r>
        <w:rPr>
          <w:b/>
          <w:lang w:val="hi_IN" w:bidi="hi_IN"/>
        </w:rPr>
        <w:t>दोषी</w:t>
      </w:r>
      <w:r>
        <w:rPr>
          <w:lang w:val="hi_IN" w:bidi="hi_IN"/>
        </w:rPr>
        <w:t xml:space="preserve"> ठहराया जाएगा तो इसका मतलब है कि परमेश्वर उसे उसके पापों के लिए दोषी ठहराएगा और उसे उसकी सजा भुगतनी पड़ेगी।</w:t>
      </w:r>
    </w:p>
    <w:p>
      <w:pPr/>
      <w:r>
        <w:rPr>
          <w:lang w:val="hi_IN" w:bidi="hi_IN"/>
        </w:rPr>
      </w:r>
      <w:r>
        <w:rPr>
          <w:lang w:val="hi_IN" w:bidi="hi_IN"/>
        </w:rPr>
        <w:t xml:space="preserve">यहाँ रुकें और चर्चा करें कि आप </w:t>
      </w:r>
      <w:r>
        <w:rPr>
          <w:b/>
          <w:lang w:val="hi_IN" w:bidi="hi_IN"/>
        </w:rPr>
        <w:t>दोषी</w:t>
      </w:r>
      <w:r>
        <w:rPr>
          <w:lang w:val="hi_IN" w:bidi="hi_IN"/>
        </w:rPr>
        <w:t xml:space="preserve"> के लिए कौन सा शब्द या वाक्यांश का प्रयोग करेंगे। इस ऑडियो को यहाँ रोकें।</w:t>
      </w:r>
    </w:p>
    <w:p>
      <w:pPr/>
      <w:r>
        <w:rPr>
          <w:lang w:val="hi_IN" w:bidi="hi_IN"/>
        </w:rPr>
      </w:r>
      <w:r>
        <w:rPr>
          <w:lang w:val="hi_IN" w:bidi="hi_IN"/>
        </w:rPr>
        <w:t xml:space="preserve">यीशु कहता है कि चमत्कारिक </w:t>
      </w:r>
      <w:r>
        <w:rPr>
          <w:b/>
          <w:lang w:val="hi_IN" w:bidi="hi_IN"/>
        </w:rPr>
        <w:t>चिन्ह</w:t>
      </w:r>
      <w:r>
        <w:rPr>
          <w:lang w:val="hi_IN" w:bidi="hi_IN"/>
        </w:rPr>
        <w:t xml:space="preserve">भी होंगे जो यह दिखाएंगे कि जो बातें उसके चेले कह रहे हैं वे सच हैं। इस मामले में, चिन्ह एक संकेत या इशारा है जो यह बताता है कि कोई बात सच है यह वह होने वाला है। इस संदर्भ में चिन्ह के लिए उसी शब्द या वाक्यांश का इस्तेमाल करें, जैसा कि आपने पिछले भागों में किया है और यह याद रखें कि </w:t>
      </w:r>
      <w:hyperlink r:id="rId441">
        <w:r>
          <w:rPr>
            <w:lang w:val="hi_IN" w:bidi="hi_IN"/>
          </w:rPr>
          <w:rPr>
            <w:color w:val="0000EE"/>
            <w:u w:val="single"/>
          </w:rPr>
          <w:t>चिन्ह</w:t>
        </w:r>
      </w:hyperlink>
      <w:r>
        <w:rPr>
          <w:lang w:val="hi_IN" w:bidi="hi_IN"/>
        </w:rPr>
        <w:t>शब्द मुख्य शब्दावली में है।</w:t>
      </w:r>
    </w:p>
    <w:p>
      <w:pPr/>
      <w:r>
        <w:rPr>
          <w:lang w:val="hi_IN" w:bidi="hi_IN"/>
        </w:rPr>
      </w:r>
      <w:r>
        <w:rPr>
          <w:lang w:val="hi_IN" w:bidi="hi_IN"/>
        </w:rPr>
        <w:t xml:space="preserve">यीशु कहता है कि एक चिन्ह यह होगा कि "मेरे नाम से वे </w:t>
      </w:r>
      <w:r>
        <w:rPr>
          <w:b/>
          <w:lang w:val="hi_IN" w:bidi="hi_IN"/>
        </w:rPr>
        <w:t>दुष्टात्माओं को निकालेंगे</w:t>
      </w:r>
      <w:r>
        <w:rPr>
          <w:lang w:val="hi_IN" w:bidi="hi_IN"/>
        </w:rPr>
        <w:t>।" इसका मतलब है कि लोगों में यीशु की शक्ति और अधिकार होगा कि वे दुष्टात्माओं को लोगों में से बाहर निकालेंगे।</w:t>
      </w:r>
    </w:p>
    <w:p>
      <w:pPr/>
      <w:r>
        <w:rPr>
          <w:lang w:val="hi_IN" w:bidi="hi_IN"/>
        </w:rPr>
      </w:r>
      <w:r>
        <w:rPr>
          <w:lang w:val="hi_IN" w:bidi="hi_IN"/>
        </w:rPr>
        <w:t xml:space="preserve">यीशु कहता है कि विश्वास करने वाले नई भाषाओं में या अन्य भाषाओं में बात करेंगे। </w:t>
      </w:r>
      <w:r>
        <w:rPr>
          <w:b/>
          <w:lang w:val="hi_IN" w:bidi="hi_IN"/>
        </w:rPr>
        <w:t>अन्य भाषाओं</w:t>
      </w:r>
      <w:r>
        <w:rPr>
          <w:lang w:val="hi_IN" w:bidi="hi_IN"/>
        </w:rPr>
        <w:t xml:space="preserve"> का अर्थ है कोई अनजानी या दूसरी भाषा। हम नहीं जानते कि ये किस प्रकार की भाषाएँ है। अन्य भाषाओं के लिए उसी शब्द या वाक्यांश का प्रयोग करें जो आपने पहले किया है। </w:t>
      </w:r>
      <w:hyperlink r:id="rId546">
        <w:r>
          <w:rPr>
            <w:lang w:val="hi_IN" w:bidi="hi_IN"/>
          </w:rPr>
          <w:rPr>
            <w:color w:val="0000EE"/>
            <w:u w:val="single"/>
          </w:rPr>
          <w:t>अन्य भाषाओं</w:t>
        </w:r>
      </w:hyperlink>
      <w:r>
        <w:rPr>
          <w:lang w:val="hi_IN" w:bidi="hi_IN"/>
        </w:rPr>
        <w:t xml:space="preserve"> के बारे में अधिक जानकारी के लिए मुख्य शब्दावली देखें।</w:t>
      </w:r>
    </w:p>
    <w:p>
      <w:pPr/>
      <w:r>
        <w:rPr>
          <w:lang w:val="hi_IN" w:bidi="hi_IN"/>
        </w:rPr>
      </w:r>
      <w:r>
        <w:rPr>
          <w:b/>
          <w:lang w:val="hi_IN" w:bidi="hi_IN"/>
        </w:rPr>
        <w:t>प्रभु</w:t>
      </w:r>
      <w:r>
        <w:rPr>
          <w:lang w:val="hi_IN" w:bidi="hi_IN"/>
        </w:rPr>
        <w:t xml:space="preserve"> यीशु को </w:t>
      </w:r>
      <w:r>
        <w:rPr>
          <w:b/>
          <w:lang w:val="hi_IN" w:bidi="hi_IN"/>
        </w:rPr>
        <w:t>स्वर्ग</w:t>
      </w:r>
      <w:r>
        <w:rPr>
          <w:lang w:val="hi_IN" w:bidi="hi_IN"/>
        </w:rPr>
        <w:t xml:space="preserve"> में उठा लिया गया और वह परमेश्वर के दाहिने हाथ बैठ गया। प्रभु और स्वर्ग के लिए उसी शब्द का इस्तेमाल करें जो आपने पहले इस्तेमाल किया है, और यह याद रखें कि </w:t>
      </w:r>
      <w:hyperlink r:id="rId20">
        <w:r>
          <w:rPr>
            <w:lang w:val="hi_IN" w:bidi="hi_IN"/>
          </w:rPr>
          <w:rPr>
            <w:color w:val="0000EE"/>
            <w:u w:val="single"/>
          </w:rPr>
          <w:t>प्रभु</w:t>
        </w:r>
      </w:hyperlink>
      <w:r>
        <w:rPr>
          <w:lang w:val="hi_IN" w:bidi="hi_IN"/>
        </w:rPr>
        <w:t xml:space="preserve"> और </w:t>
      </w:r>
      <w:hyperlink r:id="rId26">
        <w:r>
          <w:rPr>
            <w:lang w:val="hi_IN" w:bidi="hi_IN"/>
          </w:rPr>
          <w:rPr>
            <w:color w:val="0000EE"/>
            <w:u w:val="single"/>
          </w:rPr>
          <w:t>स्वर्ग</w:t>
        </w:r>
      </w:hyperlink>
      <w:r>
        <w:rPr>
          <w:lang w:val="hi_IN" w:bidi="hi_IN"/>
        </w:rPr>
        <w:t xml:space="preserve"> शब्द मुख्य शब्दावली में हैं। </w:t>
      </w:r>
      <w:r>
        <w:rPr>
          <w:b/>
          <w:lang w:val="hi_IN" w:bidi="hi_IN"/>
        </w:rPr>
        <w:t>परमेश्वर का दाहिना हाथ</w:t>
      </w:r>
      <w:r>
        <w:rPr>
          <w:lang w:val="hi_IN" w:bidi="hi_IN"/>
        </w:rPr>
        <w:t>, सम्मान और अधिकार का स्थान है।</w:t>
      </w:r>
    </w:p>
    <w:p>
      <w:pPr/>
      <w:r>
        <w:rPr>
          <w:lang w:val="hi_IN" w:bidi="hi_IN"/>
        </w:rPr>
      </w:r>
      <w:r>
        <w:rPr>
          <w:lang w:val="hi_IN" w:bidi="hi_IN"/>
        </w:rPr>
        <w:t xml:space="preserve">कुछ बाइबल में मरकुस की पुस्तक के अंत में आमीन शब्द शामिल है। </w:t>
      </w:r>
      <w:r>
        <w:rPr>
          <w:b/>
          <w:lang w:val="hi_IN" w:bidi="hi_IN"/>
        </w:rPr>
        <w:t>आमीन</w:t>
      </w:r>
      <w:r>
        <w:rPr>
          <w:lang w:val="hi_IN" w:bidi="hi_IN"/>
        </w:rPr>
        <w:t xml:space="preserve"> कहने का अर्थ है परमेश्वर से सहमत होना कि "यह सचमुच ऐसा ही होगा।" </w:t>
      </w:r>
      <w:hyperlink r:id="rId547">
        <w:r>
          <w:rPr>
            <w:lang w:val="hi_IN" w:bidi="hi_IN"/>
          </w:rPr>
          <w:rPr>
            <w:color w:val="0000EE"/>
            <w:u w:val="single"/>
          </w:rPr>
          <w:t>आमीन</w:t>
        </w:r>
      </w:hyperlink>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r>
        <w:rPr>
          <w:lang w:val="hi_IN" w:bidi="hi_IN"/>
        </w:rPr>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से अपनी भाषा में इस भाग को दोबारा बताएँ।</w:t>
      </w:r>
    </w:p>
    <w:p>
      <w:pPr/>
      <w:r>
        <w:rPr>
          <w:lang w:val="hi_IN" w:bidi="hi_IN"/>
        </w:rPr>
      </w:r>
      <w:r>
        <w:rPr>
          <w:lang w:val="hi_IN" w:bidi="hi_IN"/>
        </w:rPr>
        <w:t>सबसे पहले, पूरे समूह को अपनी भाषा में भाग को कहने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इसे तब तक करें जब तक कि समूह इस पूरे भाग को फिर से न बता दे।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भाग का कौन सा संस्करण आपको सबसे अधिक पसंद है। आप यह निर्णय ले सकते हैं कि आपको एक समूह के सदस्य द्वारा एक दृश्य को बताने का तरीका पसंद आया, लेकिन आपको दूसरे समूह के सदस्य द्वारा दूसरे दृश्य को बताने का तरीका भी पसंद आया। 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मरकुस 16:9–20</w:t>
      </w:r>
      <w:r>
        <w:rPr>
          <w:lang w:val="hi_IN" w:bidi="hi_IN"/>
        </w:rPr>
      </w:r>
    </w:p>
    <w:p>
      <w:pPr>
        <w:pStyle w:val="Heading4"/>
      </w:pPr>
      <w:r>
        <w:rPr>
          <w:lang w:val="hi_IN" w:bidi="hi_IN"/>
        </w:rPr>
        <w:t>Audio Content</w:t>
      </w:r>
      <w:r>
        <w:rPr>
          <w:lang w:val="hi_IN" w:bidi="hi_IN"/>
        </w:rPr>
      </w:r>
      <w:r>
        <w:rPr>
          <w:lang w:val="hi_IN" w:bidi="hi_IN"/>
        </w:rPr>
      </w:r>
    </w:p>
    <w:p>
      <w:pPr>
        <w:pStyle w:val="ListBullet"/>
        <w:spacing w:line="240" w:lineRule="auto"/>
        <w:ind w:left="720"/>
      </w:pPr>
      <w:r>
        <w:rPr>
          <w:lang w:val="hi_IN" w:bidi="hi_IN"/>
        </w:rPr>
      </w:r>
      <w:hyperlink r:id="rId548">
        <w:r>
          <w:rPr>
            <w:lang w:val="hi_IN" w:bidi="hi_IN"/>
          </w:rPr>
          <w:rPr>
            <w:color w:val="0000EE"/>
            <w:u w:val="single"/>
          </w:rPr>
          <w:t>सुने और मन में रखें</w:t>
        </w:r>
      </w:hyperlink>
      <w:r>
        <w:rPr>
          <w:lang w:val="hi_IN" w:bidi="hi_IN"/>
        </w:rPr>
        <w:t xml:space="preserve"> (542 KB)</w:t>
      </w:r>
      <w:r>
        <w:rPr>
          <w:lang w:val="hi_IN" w:bidi="hi_IN"/>
        </w:rPr>
      </w:r>
    </w:p>
    <w:p>
      <w:pPr>
        <w:pStyle w:val="ListBullet"/>
        <w:spacing w:line="240" w:lineRule="auto"/>
        <w:ind w:left="720"/>
      </w:pPr>
      <w:r>
        <w:rPr>
          <w:lang w:val="hi_IN" w:bidi="hi_IN"/>
        </w:rPr>
      </w:r>
      <w:hyperlink r:id="rId549">
        <w:r>
          <w:rPr>
            <w:lang w:val="hi_IN" w:bidi="hi_IN"/>
          </w:rPr>
          <w:rPr>
            <w:color w:val="0000EE"/>
            <w:u w:val="single"/>
          </w:rPr>
          <w:t>पाठ का परिचय</w:t>
        </w:r>
      </w:hyperlink>
      <w:r>
        <w:rPr>
          <w:lang w:val="hi_IN" w:bidi="hi_IN"/>
        </w:rPr>
        <w:t xml:space="preserve"> (4.7 MB)</w:t>
      </w:r>
      <w:r>
        <w:rPr>
          <w:lang w:val="hi_IN" w:bidi="hi_IN"/>
        </w:rPr>
      </w:r>
    </w:p>
    <w:p>
      <w:pPr>
        <w:pStyle w:val="ListBullet"/>
        <w:spacing w:line="240" w:lineRule="auto"/>
        <w:ind w:left="720"/>
      </w:pPr>
      <w:r>
        <w:rPr>
          <w:lang w:val="hi_IN" w:bidi="hi_IN"/>
        </w:rPr>
      </w:r>
      <w:hyperlink r:id="rId550">
        <w:r>
          <w:rPr>
            <w:lang w:val="hi_IN" w:bidi="hi_IN"/>
          </w:rPr>
          <w:rPr>
            <w:color w:val="0000EE"/>
            <w:u w:val="single"/>
          </w:rPr>
          <w:t>घटनाओं को समझाना</w:t>
        </w:r>
      </w:hyperlink>
      <w:r>
        <w:rPr>
          <w:lang w:val="hi_IN" w:bidi="hi_IN"/>
        </w:rPr>
        <w:t xml:space="preserve"> (3.9 MB)</w:t>
      </w:r>
      <w:r>
        <w:rPr>
          <w:lang w:val="hi_IN" w:bidi="hi_IN"/>
        </w:rPr>
      </w:r>
    </w:p>
    <w:p>
      <w:pPr>
        <w:pStyle w:val="ListBullet"/>
        <w:spacing w:line="240" w:lineRule="auto"/>
        <w:ind w:left="720"/>
      </w:pPr>
      <w:r>
        <w:rPr>
          <w:lang w:val="hi_IN" w:bidi="hi_IN"/>
        </w:rPr>
      </w:r>
      <w:hyperlink r:id="rId551">
        <w:r>
          <w:rPr>
            <w:lang w:val="hi_IN" w:bidi="hi_IN"/>
          </w:rPr>
          <w:rPr>
            <w:color w:val="0000EE"/>
            <w:u w:val="single"/>
          </w:rPr>
          <w:t>पाठ को नाटकीय रूप देना</w:t>
        </w:r>
      </w:hyperlink>
      <w:r>
        <w:rPr>
          <w:lang w:val="hi_IN" w:bidi="hi_IN"/>
        </w:rPr>
        <w:t xml:space="preserve"> (3.8 MB)</w:t>
      </w:r>
      <w:r>
        <w:rPr>
          <w:lang w:val="hi_IN" w:bidi="hi_IN"/>
        </w:rPr>
      </w:r>
    </w:p>
    <w:p>
      <w:pPr>
        <w:pStyle w:val="ListBullet"/>
        <w:spacing w:line="240" w:lineRule="auto"/>
        <w:ind w:left="720"/>
      </w:pPr>
      <w:r>
        <w:rPr>
          <w:lang w:val="hi_IN" w:bidi="hi_IN"/>
        </w:rPr>
      </w:r>
      <w:hyperlink r:id="rId552">
        <w:r>
          <w:rPr>
            <w:lang w:val="hi_IN" w:bidi="hi_IN"/>
          </w:rPr>
          <w:rPr>
            <w:color w:val="0000EE"/>
            <w:u w:val="single"/>
          </w:rPr>
          <w:t>आवश्यक जानकारी</w:t>
        </w:r>
      </w:hyperlink>
      <w:r>
        <w:rPr>
          <w:lang w:val="hi_IN" w:bidi="hi_IN"/>
        </w:rPr>
        <w:t xml:space="preserve"> (3.6 MB)</w:t>
      </w:r>
      <w:r>
        <w:rPr>
          <w:lang w:val="hi_IN" w:bidi="hi_IN"/>
        </w:rPr>
      </w:r>
    </w:p>
    <w:p>
      <w:pPr>
        <w:pStyle w:val="ListBullet"/>
        <w:spacing w:line="240" w:lineRule="auto"/>
        <w:ind w:left="720"/>
      </w:pPr>
      <w:r>
        <w:rPr>
          <w:lang w:val="hi_IN" w:bidi="hi_IN"/>
        </w:rPr>
      </w:r>
      <w:hyperlink r:id="rId553">
        <w:r>
          <w:rPr>
            <w:lang w:val="hi_IN" w:bidi="hi_IN"/>
          </w:rPr>
          <w:rPr>
            <w:color w:val="0000EE"/>
            <w:u w:val="single"/>
          </w:rPr>
          <w:t>वचन बोलना</w:t>
        </w:r>
      </w:hyperlink>
      <w:r>
        <w:rPr>
          <w:lang w:val="hi_IN" w:bidi="hi_IN"/>
        </w:rPr>
        <w:t xml:space="preserve"> (1.4 MB)</w:t>
      </w: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60" TargetMode="External"/><Relationship Id="rId14" Type="http://schemas.openxmlformats.org/officeDocument/2006/relationships/hyperlink" Target="#226" TargetMode="External"/><Relationship Id="rId15" Type="http://schemas.openxmlformats.org/officeDocument/2006/relationships/hyperlink" Target="#t92" TargetMode="External"/><Relationship Id="rId16" Type="http://schemas.openxmlformats.org/officeDocument/2006/relationships/hyperlink" Target="#t23" TargetMode="External"/><Relationship Id="rId17" Type="http://schemas.openxmlformats.org/officeDocument/2006/relationships/hyperlink" Target="#t129" TargetMode="External"/><Relationship Id="rId18" Type="http://schemas.openxmlformats.org/officeDocument/2006/relationships/hyperlink" Target="#t104" TargetMode="External"/><Relationship Id="rId19" Type="http://schemas.openxmlformats.org/officeDocument/2006/relationships/hyperlink" Target="#t145" TargetMode="External"/><Relationship Id="rId20" Type="http://schemas.openxmlformats.org/officeDocument/2006/relationships/hyperlink" Target="#t87" TargetMode="External"/><Relationship Id="rId21" Type="http://schemas.openxmlformats.org/officeDocument/2006/relationships/hyperlink" Target="#t9" TargetMode="External"/><Relationship Id="rId22" Type="http://schemas.openxmlformats.org/officeDocument/2006/relationships/hyperlink" Target="#t109" TargetMode="External"/><Relationship Id="rId23" Type="http://schemas.openxmlformats.org/officeDocument/2006/relationships/hyperlink" Target="#t53" TargetMode="External"/><Relationship Id="rId24" Type="http://schemas.openxmlformats.org/officeDocument/2006/relationships/hyperlink" Target="#t193" TargetMode="External"/><Relationship Id="rId25" Type="http://schemas.openxmlformats.org/officeDocument/2006/relationships/hyperlink" Target="#t68" TargetMode="External"/><Relationship Id="rId26" Type="http://schemas.openxmlformats.org/officeDocument/2006/relationships/hyperlink" Target="#t63" TargetMode="External"/><Relationship Id="rId27" Type="http://schemas.openxmlformats.org/officeDocument/2006/relationships/hyperlink" Target="#t118" TargetMode="External"/><Relationship Id="rId28" Type="http://schemas.openxmlformats.org/officeDocument/2006/relationships/hyperlink" Target="#t4" TargetMode="External"/><Relationship Id="rId29" Type="http://schemas.openxmlformats.org/officeDocument/2006/relationships/hyperlink" Target="https://s3.amazonaws.com/cbbt-er.public/pericopes/hin/mrk/p1/s1/v2.0.1/vbr4.mp3" TargetMode="External"/><Relationship Id="rId30" Type="http://schemas.openxmlformats.org/officeDocument/2006/relationships/hyperlink" Target="https://s3.amazonaws.com/cbbt-er.public/pericopes/hin/mrk/p1/s2/v2.0.1/vbr4.mp3" TargetMode="External"/><Relationship Id="rId31" Type="http://schemas.openxmlformats.org/officeDocument/2006/relationships/hyperlink" Target="https://s3.amazonaws.com/cbbt-er.public/pericopes/hin/mrk/p1/s3/v2.0.1/vbr4.mp3" TargetMode="External"/><Relationship Id="rId32" Type="http://schemas.openxmlformats.org/officeDocument/2006/relationships/hyperlink" Target="https://s3.amazonaws.com/cbbt-er.public/pericopes/hin/mrk/p1/s4/v2.0.1/vbr4.mp3" TargetMode="External"/><Relationship Id="rId33" Type="http://schemas.openxmlformats.org/officeDocument/2006/relationships/hyperlink" Target="https://s3.amazonaws.com/cbbt-er.public/pericopes/hin/mrk/p1/s5/v2.0.1/vbr4.mp3" TargetMode="External"/><Relationship Id="rId34" Type="http://schemas.openxmlformats.org/officeDocument/2006/relationships/hyperlink" Target="https://s3.amazonaws.com/cbbt-er.public/pericopes/hin/mrk/p1/s6/v2.0.1/vbr4.mp3" TargetMode="External"/><Relationship Id="rId35" Type="http://schemas.openxmlformats.org/officeDocument/2006/relationships/hyperlink" Target="#t121" TargetMode="External"/><Relationship Id="rId36" Type="http://schemas.openxmlformats.org/officeDocument/2006/relationships/hyperlink" Target="#t55" TargetMode="External"/><Relationship Id="rId37" Type="http://schemas.openxmlformats.org/officeDocument/2006/relationships/hyperlink" Target="#t82" TargetMode="External"/><Relationship Id="rId38" Type="http://schemas.openxmlformats.org/officeDocument/2006/relationships/hyperlink" Target="#t11" TargetMode="External"/><Relationship Id="rId39" Type="http://schemas.openxmlformats.org/officeDocument/2006/relationships/hyperlink" Target="#t160" TargetMode="External"/><Relationship Id="rId40" Type="http://schemas.openxmlformats.org/officeDocument/2006/relationships/hyperlink" Target="#t17" TargetMode="External"/><Relationship Id="rId41" Type="http://schemas.openxmlformats.org/officeDocument/2006/relationships/hyperlink" Target="https://s3.amazonaws.com/cbbt-er.public/pericopes/hin/mrk/p2/s1/v2.0.1/vbr4.mp3" TargetMode="External"/><Relationship Id="rId42" Type="http://schemas.openxmlformats.org/officeDocument/2006/relationships/hyperlink" Target="https://s3.amazonaws.com/cbbt-er.public/pericopes/hin/mrk/p2/s2/v2.0.1/vbr4.mp3" TargetMode="External"/><Relationship Id="rId43" Type="http://schemas.openxmlformats.org/officeDocument/2006/relationships/hyperlink" Target="https://s3.amazonaws.com/cbbt-er.public/pericopes/hin/mrk/p2/s3/v2.0.1/vbr4.mp3" TargetMode="External"/><Relationship Id="rId44" Type="http://schemas.openxmlformats.org/officeDocument/2006/relationships/hyperlink" Target="https://s3.amazonaws.com/cbbt-er.public/pericopes/hin/mrk/p2/s4/v2.0.1/vbr4.mp3" TargetMode="External"/><Relationship Id="rId45" Type="http://schemas.openxmlformats.org/officeDocument/2006/relationships/hyperlink" Target="https://s3.amazonaws.com/cbbt-er.public/pericopes/hin/mrk/p2/s5/v2.0.1/vbr4.mp3" TargetMode="External"/><Relationship Id="rId46" Type="http://schemas.openxmlformats.org/officeDocument/2006/relationships/hyperlink" Target="https://s3.amazonaws.com/cbbt-er.public/pericopes/hin/mrk/p2/s6/v2.0.1/vbr4.mp3" TargetMode="External"/><Relationship Id="rId47" Type="http://schemas.openxmlformats.org/officeDocument/2006/relationships/hyperlink" Target="#t22" TargetMode="External"/><Relationship Id="rId48" Type="http://schemas.openxmlformats.org/officeDocument/2006/relationships/hyperlink" Target="#t113" TargetMode="External"/><Relationship Id="rId49" Type="http://schemas.openxmlformats.org/officeDocument/2006/relationships/hyperlink" Target="#t133" TargetMode="External"/><Relationship Id="rId50" Type="http://schemas.openxmlformats.org/officeDocument/2006/relationships/hyperlink" Target="#t8" TargetMode="External"/><Relationship Id="rId51" Type="http://schemas.openxmlformats.org/officeDocument/2006/relationships/hyperlink" Target="#t137" TargetMode="External"/><Relationship Id="rId52" Type="http://schemas.openxmlformats.org/officeDocument/2006/relationships/hyperlink" Target="#t47" TargetMode="External"/><Relationship Id="rId53" Type="http://schemas.openxmlformats.org/officeDocument/2006/relationships/hyperlink" Target="#t229" TargetMode="External"/><Relationship Id="rId54" Type="http://schemas.openxmlformats.org/officeDocument/2006/relationships/hyperlink" Target="#t95" TargetMode="External"/><Relationship Id="rId55" Type="http://schemas.openxmlformats.org/officeDocument/2006/relationships/hyperlink" Target="#t67" TargetMode="External"/><Relationship Id="rId56" Type="http://schemas.openxmlformats.org/officeDocument/2006/relationships/hyperlink" Target="https://s3.amazonaws.com/cbbt-er.public/pericopes/hin/mrk/p3/s1/v2.0.1/vbr4.mp3" TargetMode="External"/><Relationship Id="rId57" Type="http://schemas.openxmlformats.org/officeDocument/2006/relationships/hyperlink" Target="https://s3.amazonaws.com/cbbt-er.public/pericopes/hin/mrk/p3/s2/v2.0.1/vbr4.mp3" TargetMode="External"/><Relationship Id="rId58" Type="http://schemas.openxmlformats.org/officeDocument/2006/relationships/hyperlink" Target="https://s3.amazonaws.com/cbbt-er.public/pericopes/hin/mrk/p3/s3/v2.0.1/vbr4.mp3" TargetMode="External"/><Relationship Id="rId59" Type="http://schemas.openxmlformats.org/officeDocument/2006/relationships/hyperlink" Target="https://s3.amazonaws.com/cbbt-er.public/pericopes/hin/mrk/p3/s4/v2.0.1/vbr4.mp3" TargetMode="External"/><Relationship Id="rId60" Type="http://schemas.openxmlformats.org/officeDocument/2006/relationships/hyperlink" Target="https://s3.amazonaws.com/cbbt-er.public/pericopes/hin/mrk/p3/s5/v2.0.1/vbr4.mp3" TargetMode="External"/><Relationship Id="rId61" Type="http://schemas.openxmlformats.org/officeDocument/2006/relationships/hyperlink" Target="https://s3.amazonaws.com/cbbt-er.public/pericopes/hin/mrk/p3/s6/v2.0.1/vbr4.mp3" TargetMode="External"/><Relationship Id="rId62" Type="http://schemas.openxmlformats.org/officeDocument/2006/relationships/hyperlink" Target="#t36" TargetMode="External"/><Relationship Id="rId63" Type="http://schemas.openxmlformats.org/officeDocument/2006/relationships/hyperlink" Target="https://s3.amazonaws.com/cbbt-er.public/pericopes/hin/mrk/p4/s1/v2.0.1/vbr4.mp3" TargetMode="External"/><Relationship Id="rId64" Type="http://schemas.openxmlformats.org/officeDocument/2006/relationships/hyperlink" Target="https://s3.amazonaws.com/cbbt-er.public/pericopes/hin/mrk/p4/s2/v2.0.1/vbr4.mp3" TargetMode="External"/><Relationship Id="rId65" Type="http://schemas.openxmlformats.org/officeDocument/2006/relationships/hyperlink" Target="https://s3.amazonaws.com/cbbt-er.public/pericopes/hin/mrk/p4/s3/v2.0.1/vbr4.mp3" TargetMode="External"/><Relationship Id="rId66" Type="http://schemas.openxmlformats.org/officeDocument/2006/relationships/hyperlink" Target="https://s3.amazonaws.com/cbbt-er.public/pericopes/hin/mrk/p4/s4/v2.0.1/vbr4.mp3" TargetMode="External"/><Relationship Id="rId67" Type="http://schemas.openxmlformats.org/officeDocument/2006/relationships/hyperlink" Target="https://s3.amazonaws.com/cbbt-er.public/pericopes/hin/mrk/p4/s5/v2.0.1/vbr4.mp3" TargetMode="External"/><Relationship Id="rId68" Type="http://schemas.openxmlformats.org/officeDocument/2006/relationships/hyperlink" Target="https://s3.amazonaws.com/cbbt-er.public/pericopes/hin/mrk/p4/s6/v2.0.1/vbr4.mp3" TargetMode="External"/><Relationship Id="rId69" Type="http://schemas.openxmlformats.org/officeDocument/2006/relationships/hyperlink" Target="#t102" TargetMode="External"/><Relationship Id="rId70" Type="http://schemas.openxmlformats.org/officeDocument/2006/relationships/hyperlink" Target="https://s3.amazonaws.com/cbbt-er.public/pericopes/hin/mrk/p5/s1/v2.0.1/vbr4.mp3" TargetMode="External"/><Relationship Id="rId71" Type="http://schemas.openxmlformats.org/officeDocument/2006/relationships/hyperlink" Target="https://s3.amazonaws.com/cbbt-er.public/pericopes/hin/mrk/p5/s2/v2.0.1/vbr4.mp3" TargetMode="External"/><Relationship Id="rId72" Type="http://schemas.openxmlformats.org/officeDocument/2006/relationships/hyperlink" Target="https://s3.amazonaws.com/cbbt-er.public/pericopes/hin/mrk/p5/s3/v2.0.1/vbr4.mp3" TargetMode="External"/><Relationship Id="rId73" Type="http://schemas.openxmlformats.org/officeDocument/2006/relationships/hyperlink" Target="https://s3.amazonaws.com/cbbt-er.public/pericopes/hin/mrk/p5/s4/v2.0.1/vbr4.mp3" TargetMode="External"/><Relationship Id="rId74" Type="http://schemas.openxmlformats.org/officeDocument/2006/relationships/hyperlink" Target="https://s3.amazonaws.com/cbbt-er.public/pericopes/hin/mrk/p5/s5/v2.0.1/vbr4.mp3" TargetMode="External"/><Relationship Id="rId75" Type="http://schemas.openxmlformats.org/officeDocument/2006/relationships/hyperlink" Target="https://s3.amazonaws.com/cbbt-er.public/pericopes/hin/mrk/p5/s6/v2.0.1/vbr4.mp3" TargetMode="External"/><Relationship Id="rId76" Type="http://schemas.openxmlformats.org/officeDocument/2006/relationships/hyperlink" Target="#t85" TargetMode="External"/><Relationship Id="rId77" Type="http://schemas.openxmlformats.org/officeDocument/2006/relationships/hyperlink" Target="#t26" TargetMode="External"/><Relationship Id="rId78" Type="http://schemas.openxmlformats.org/officeDocument/2006/relationships/hyperlink" Target="#t205" TargetMode="External"/><Relationship Id="rId79" Type="http://schemas.openxmlformats.org/officeDocument/2006/relationships/hyperlink" Target="#t103" TargetMode="External"/><Relationship Id="rId80" Type="http://schemas.openxmlformats.org/officeDocument/2006/relationships/hyperlink" Target="#t114" TargetMode="External"/><Relationship Id="rId81" Type="http://schemas.openxmlformats.org/officeDocument/2006/relationships/hyperlink" Target="#t83" TargetMode="External"/><Relationship Id="rId82" Type="http://schemas.openxmlformats.org/officeDocument/2006/relationships/hyperlink" Target="https://s3.amazonaws.com/cbbt-er.public/pericopes/hin/mrk/p6/s1/v2.0.1/vbr4.mp3" TargetMode="External"/><Relationship Id="rId83" Type="http://schemas.openxmlformats.org/officeDocument/2006/relationships/hyperlink" Target="https://s3.amazonaws.com/cbbt-er.public/pericopes/hin/mrk/p6/s2/v2.0.1/vbr4.mp3" TargetMode="External"/><Relationship Id="rId84" Type="http://schemas.openxmlformats.org/officeDocument/2006/relationships/hyperlink" Target="https://s3.amazonaws.com/cbbt-er.public/pericopes/hin/mrk/p6/s3/v2.0.1/vbr4.mp3" TargetMode="External"/><Relationship Id="rId85" Type="http://schemas.openxmlformats.org/officeDocument/2006/relationships/hyperlink" Target="https://s3.amazonaws.com/cbbt-er.public/pericopes/hin/mrk/p6/s4/v2.0.1/vbr4.mp3" TargetMode="External"/><Relationship Id="rId86" Type="http://schemas.openxmlformats.org/officeDocument/2006/relationships/hyperlink" Target="https://s3.amazonaws.com/cbbt-er.public/pericopes/hin/mrk/p6/s5/v2.0.1/vbr4.mp3" TargetMode="External"/><Relationship Id="rId87" Type="http://schemas.openxmlformats.org/officeDocument/2006/relationships/hyperlink" Target="https://s3.amazonaws.com/cbbt-er.public/pericopes/hin/mrk/p6/s6/v2.0.1/vbr4.mp3" TargetMode="External"/><Relationship Id="rId88" Type="http://schemas.openxmlformats.org/officeDocument/2006/relationships/hyperlink" Target="#22" TargetMode="External"/><Relationship Id="rId89" Type="http://schemas.openxmlformats.org/officeDocument/2006/relationships/hyperlink" Target="#t148" TargetMode="External"/><Relationship Id="rId90" Type="http://schemas.openxmlformats.org/officeDocument/2006/relationships/hyperlink" Target="#t48" TargetMode="External"/><Relationship Id="rId91" Type="http://schemas.openxmlformats.org/officeDocument/2006/relationships/hyperlink" Target="#t15" TargetMode="External"/><Relationship Id="rId92" Type="http://schemas.openxmlformats.org/officeDocument/2006/relationships/hyperlink" Target="#t130" TargetMode="External"/><Relationship Id="rId93" Type="http://schemas.openxmlformats.org/officeDocument/2006/relationships/hyperlink" Target="#t199" TargetMode="External"/><Relationship Id="rId94" Type="http://schemas.openxmlformats.org/officeDocument/2006/relationships/hyperlink" Target="https://s3.amazonaws.com/cbbt-er.public/pericopes/hin/mrk/p7/s1/v2.0.1/vbr4.mp3" TargetMode="External"/><Relationship Id="rId95" Type="http://schemas.openxmlformats.org/officeDocument/2006/relationships/hyperlink" Target="https://s3.amazonaws.com/cbbt-er.public/pericopes/hin/mrk/p7/s2/v2.0.1/vbr4.mp3" TargetMode="External"/><Relationship Id="rId96" Type="http://schemas.openxmlformats.org/officeDocument/2006/relationships/hyperlink" Target="https://s3.amazonaws.com/cbbt-er.public/pericopes/hin/mrk/p7/s3/v2.0.1/vbr4.mp3" TargetMode="External"/><Relationship Id="rId97" Type="http://schemas.openxmlformats.org/officeDocument/2006/relationships/hyperlink" Target="https://s3.amazonaws.com/cbbt-er.public/pericopes/hin/mrk/p7/s4/v2.0.1/vbr4.mp3" TargetMode="External"/><Relationship Id="rId98" Type="http://schemas.openxmlformats.org/officeDocument/2006/relationships/hyperlink" Target="https://s3.amazonaws.com/cbbt-er.public/pericopes/hin/mrk/p7/s5/v2.0.1/vbr4.mp3" TargetMode="External"/><Relationship Id="rId99" Type="http://schemas.openxmlformats.org/officeDocument/2006/relationships/hyperlink" Target="https://s3.amazonaws.com/cbbt-er.public/pericopes/hin/mrk/p7/s6/v2.0.1/vbr4.mp3" TargetMode="External"/><Relationship Id="rId100" Type="http://schemas.openxmlformats.org/officeDocument/2006/relationships/hyperlink" Target="#t39" TargetMode="External"/><Relationship Id="rId101" Type="http://schemas.openxmlformats.org/officeDocument/2006/relationships/hyperlink" Target="#t100" TargetMode="External"/><Relationship Id="rId102" Type="http://schemas.openxmlformats.org/officeDocument/2006/relationships/hyperlink" Target="#t111" TargetMode="External"/><Relationship Id="rId103" Type="http://schemas.openxmlformats.org/officeDocument/2006/relationships/hyperlink" Target="https://s3.amazonaws.com/cbbt-er.public/pericopes/hin/mrk/p8/s1/v2.0.1/vbr4.mp3" TargetMode="External"/><Relationship Id="rId104" Type="http://schemas.openxmlformats.org/officeDocument/2006/relationships/hyperlink" Target="https://s3.amazonaws.com/cbbt-er.public/pericopes/hin/mrk/p8/s2/v2.0.1/vbr4.mp3" TargetMode="External"/><Relationship Id="rId105" Type="http://schemas.openxmlformats.org/officeDocument/2006/relationships/hyperlink" Target="https://s3.amazonaws.com/cbbt-er.public/pericopes/hin/mrk/p8/s3/v2.0.1/vbr4.mp3" TargetMode="External"/><Relationship Id="rId106" Type="http://schemas.openxmlformats.org/officeDocument/2006/relationships/hyperlink" Target="https://s3.amazonaws.com/cbbt-er.public/pericopes/hin/mrk/p8/s4/v2.0.1/vbr4.mp3" TargetMode="External"/><Relationship Id="rId107" Type="http://schemas.openxmlformats.org/officeDocument/2006/relationships/hyperlink" Target="https://s3.amazonaws.com/cbbt-er.public/pericopes/hin/mrk/p8/s5/v2.0.1/vbr4.mp3" TargetMode="External"/><Relationship Id="rId108" Type="http://schemas.openxmlformats.org/officeDocument/2006/relationships/hyperlink" Target="https://s3.amazonaws.com/cbbt-er.public/pericopes/hin/mrk/p8/s6/v2.0.1/vbr4.mp3" TargetMode="External"/><Relationship Id="rId109" Type="http://schemas.openxmlformats.org/officeDocument/2006/relationships/hyperlink" Target="#t49" TargetMode="External"/><Relationship Id="rId110" Type="http://schemas.openxmlformats.org/officeDocument/2006/relationships/hyperlink" Target="https://s3.amazonaws.com/cbbt-er.public/pericopes/hin/mrk/p9/s1/v2.0.1/vbr4.mp3" TargetMode="External"/><Relationship Id="rId111" Type="http://schemas.openxmlformats.org/officeDocument/2006/relationships/hyperlink" Target="https://s3.amazonaws.com/cbbt-er.public/pericopes/hin/mrk/p9/s2/v2.0.1/vbr4.mp3" TargetMode="External"/><Relationship Id="rId112" Type="http://schemas.openxmlformats.org/officeDocument/2006/relationships/hyperlink" Target="https://s3.amazonaws.com/cbbt-er.public/pericopes/hin/mrk/p9/s3/v2.0.1/vbr4.mp3" TargetMode="External"/><Relationship Id="rId113" Type="http://schemas.openxmlformats.org/officeDocument/2006/relationships/hyperlink" Target="https://s3.amazonaws.com/cbbt-er.public/pericopes/hin/mrk/p9/s4/v2.0.1/vbr4.mp3" TargetMode="External"/><Relationship Id="rId114" Type="http://schemas.openxmlformats.org/officeDocument/2006/relationships/hyperlink" Target="https://s3.amazonaws.com/cbbt-er.public/pericopes/hin/mrk/p9/s5/v2.0.1/vbr4.mp3" TargetMode="External"/><Relationship Id="rId115" Type="http://schemas.openxmlformats.org/officeDocument/2006/relationships/hyperlink" Target="https://s3.amazonaws.com/cbbt-er.public/pericopes/hin/mrk/p9/s6/v2.0.1/vbr4.mp3" TargetMode="External"/><Relationship Id="rId116" Type="http://schemas.openxmlformats.org/officeDocument/2006/relationships/hyperlink" Target="#t33" TargetMode="External"/><Relationship Id="rId117" Type="http://schemas.openxmlformats.org/officeDocument/2006/relationships/hyperlink" Target="#t120" TargetMode="External"/><Relationship Id="rId118" Type="http://schemas.openxmlformats.org/officeDocument/2006/relationships/hyperlink" Target="#t138" TargetMode="External"/><Relationship Id="rId119" Type="http://schemas.openxmlformats.org/officeDocument/2006/relationships/hyperlink" Target="#t184" TargetMode="External"/><Relationship Id="rId120" Type="http://schemas.openxmlformats.org/officeDocument/2006/relationships/hyperlink" Target="#t150" TargetMode="External"/><Relationship Id="rId121" Type="http://schemas.openxmlformats.org/officeDocument/2006/relationships/hyperlink" Target="https://s3.amazonaws.com/cbbt-er.public/pericopes/hin/mrk/p10/s1/v2.0.1/vbr4.mp3" TargetMode="External"/><Relationship Id="rId122" Type="http://schemas.openxmlformats.org/officeDocument/2006/relationships/hyperlink" Target="https://s3.amazonaws.com/cbbt-er.public/pericopes/hin/mrk/p10/s2/v2.0.1/vbr4.mp3" TargetMode="External"/><Relationship Id="rId123" Type="http://schemas.openxmlformats.org/officeDocument/2006/relationships/hyperlink" Target="https://s3.amazonaws.com/cbbt-er.public/pericopes/hin/mrk/p10/s3/v2.0.1/vbr4.mp3" TargetMode="External"/><Relationship Id="rId124" Type="http://schemas.openxmlformats.org/officeDocument/2006/relationships/hyperlink" Target="https://s3.amazonaws.com/cbbt-er.public/pericopes/hin/mrk/p10/s4/v2.0.1/vbr4.mp3" TargetMode="External"/><Relationship Id="rId125" Type="http://schemas.openxmlformats.org/officeDocument/2006/relationships/hyperlink" Target="https://s3.amazonaws.com/cbbt-er.public/pericopes/hin/mrk/p10/s5/v2.0.1/vbr4.mp3" TargetMode="External"/><Relationship Id="rId126" Type="http://schemas.openxmlformats.org/officeDocument/2006/relationships/hyperlink" Target="https://s3.amazonaws.com/cbbt-er.public/pericopes/hin/mrk/p10/s6/v2.0.1/vbr4.mp3" TargetMode="External"/><Relationship Id="rId127" Type="http://schemas.openxmlformats.org/officeDocument/2006/relationships/hyperlink" Target="#t93" TargetMode="External"/><Relationship Id="rId128" Type="http://schemas.openxmlformats.org/officeDocument/2006/relationships/hyperlink" Target="https://s3.amazonaws.com/cbbt-er.public/pericopes/hin/mrk/p11/s1/v2.0.1/vbr4.mp3" TargetMode="External"/><Relationship Id="rId129" Type="http://schemas.openxmlformats.org/officeDocument/2006/relationships/hyperlink" Target="https://s3.amazonaws.com/cbbt-er.public/pericopes/hin/mrk/p11/s2/v2.0.1/vbr4.mp3" TargetMode="External"/><Relationship Id="rId130" Type="http://schemas.openxmlformats.org/officeDocument/2006/relationships/hyperlink" Target="https://s3.amazonaws.com/cbbt-er.public/pericopes/hin/mrk/p11/s3/v2.0.1/vbr4.mp3" TargetMode="External"/><Relationship Id="rId131" Type="http://schemas.openxmlformats.org/officeDocument/2006/relationships/hyperlink" Target="https://s3.amazonaws.com/cbbt-er.public/pericopes/hin/mrk/p11/s4/v2.0.1/vbr4.mp3" TargetMode="External"/><Relationship Id="rId132" Type="http://schemas.openxmlformats.org/officeDocument/2006/relationships/hyperlink" Target="https://s3.amazonaws.com/cbbt-er.public/pericopes/hin/mrk/p11/s5/v2.0.1/vbr4.mp3" TargetMode="External"/><Relationship Id="rId133" Type="http://schemas.openxmlformats.org/officeDocument/2006/relationships/hyperlink" Target="https://s3.amazonaws.com/cbbt-er.public/pericopes/hin/mrk/p11/s6/v2.0.1/vbr4.mp3" TargetMode="External"/><Relationship Id="rId134" Type="http://schemas.openxmlformats.org/officeDocument/2006/relationships/hyperlink" Target="#t6" TargetMode="External"/><Relationship Id="rId135" Type="http://schemas.openxmlformats.org/officeDocument/2006/relationships/hyperlink" Target="https://s3.amazonaws.com/cbbt-er.public/pericopes/hin/mrk/p12/s1/v2.0.1/vbr4.mp3" TargetMode="External"/><Relationship Id="rId136" Type="http://schemas.openxmlformats.org/officeDocument/2006/relationships/hyperlink" Target="https://s3.amazonaws.com/cbbt-er.public/pericopes/hin/mrk/p12/s2/v2.0.1/vbr4.mp3" TargetMode="External"/><Relationship Id="rId137" Type="http://schemas.openxmlformats.org/officeDocument/2006/relationships/hyperlink" Target="https://s3.amazonaws.com/cbbt-er.public/pericopes/hin/mrk/p12/s3/v2.0.1/vbr4.mp3" TargetMode="External"/><Relationship Id="rId138" Type="http://schemas.openxmlformats.org/officeDocument/2006/relationships/hyperlink" Target="https://s3.amazonaws.com/cbbt-er.public/pericopes/hin/mrk/p12/s4/v2.0.1/vbr4.mp3" TargetMode="External"/><Relationship Id="rId139" Type="http://schemas.openxmlformats.org/officeDocument/2006/relationships/hyperlink" Target="https://s3.amazonaws.com/cbbt-er.public/pericopes/hin/mrk/p12/s5/v2.0.1/vbr4.mp3" TargetMode="External"/><Relationship Id="rId140" Type="http://schemas.openxmlformats.org/officeDocument/2006/relationships/hyperlink" Target="https://s3.amazonaws.com/cbbt-er.public/pericopes/hin/mrk/p12/s6/v2.0.1/vbr4.mp3" TargetMode="External"/><Relationship Id="rId141" Type="http://schemas.openxmlformats.org/officeDocument/2006/relationships/hyperlink" Target="#t101" TargetMode="External"/><Relationship Id="rId142" Type="http://schemas.openxmlformats.org/officeDocument/2006/relationships/hyperlink" Target="#t157" TargetMode="External"/><Relationship Id="rId143" Type="http://schemas.openxmlformats.org/officeDocument/2006/relationships/hyperlink" Target="https://s3.amazonaws.com/cbbt-er.public/pericopes/hin/mrk/p13/s1/v2.0.1/vbr4.mp3" TargetMode="External"/><Relationship Id="rId144" Type="http://schemas.openxmlformats.org/officeDocument/2006/relationships/hyperlink" Target="https://s3.amazonaws.com/cbbt-er.public/pericopes/hin/mrk/p13/s2/v2.0.1/vbr4.mp3" TargetMode="External"/><Relationship Id="rId145" Type="http://schemas.openxmlformats.org/officeDocument/2006/relationships/hyperlink" Target="https://s3.amazonaws.com/cbbt-er.public/pericopes/hin/mrk/p13/s3/v2.0.1/vbr4.mp3" TargetMode="External"/><Relationship Id="rId146" Type="http://schemas.openxmlformats.org/officeDocument/2006/relationships/hyperlink" Target="https://s3.amazonaws.com/cbbt-er.public/pericopes/hin/mrk/p13/s4/v2.0.1/vbr4.mp3" TargetMode="External"/><Relationship Id="rId147" Type="http://schemas.openxmlformats.org/officeDocument/2006/relationships/hyperlink" Target="https://s3.amazonaws.com/cbbt-er.public/pericopes/hin/mrk/p13/s5/v2.0.1/vbr4.mp3" TargetMode="External"/><Relationship Id="rId148" Type="http://schemas.openxmlformats.org/officeDocument/2006/relationships/hyperlink" Target="https://s3.amazonaws.com/cbbt-er.public/pericopes/hin/mrk/p13/s6/v2.0.1/vbr4.mp3" TargetMode="External"/><Relationship Id="rId149" Type="http://schemas.openxmlformats.org/officeDocument/2006/relationships/hyperlink" Target="#t98" TargetMode="External"/><Relationship Id="rId150" Type="http://schemas.openxmlformats.org/officeDocument/2006/relationships/hyperlink" Target="#t122" TargetMode="External"/><Relationship Id="rId151" Type="http://schemas.openxmlformats.org/officeDocument/2006/relationships/hyperlink" Target="#120" TargetMode="External"/><Relationship Id="rId152" Type="http://schemas.openxmlformats.org/officeDocument/2006/relationships/hyperlink" Target="https://s3.amazonaws.com/cbbt-er.public/pericopes/hin/mrk/p14/s1/v2.0.1/vbr4.mp3" TargetMode="External"/><Relationship Id="rId153" Type="http://schemas.openxmlformats.org/officeDocument/2006/relationships/hyperlink" Target="https://s3.amazonaws.com/cbbt-er.public/pericopes/hin/mrk/p14/s2/v2.0.1/vbr4.mp3" TargetMode="External"/><Relationship Id="rId154" Type="http://schemas.openxmlformats.org/officeDocument/2006/relationships/hyperlink" Target="https://s3.amazonaws.com/cbbt-er.public/pericopes/hin/mrk/p14/s3/v2.0.1/vbr4.mp3" TargetMode="External"/><Relationship Id="rId155" Type="http://schemas.openxmlformats.org/officeDocument/2006/relationships/hyperlink" Target="https://s3.amazonaws.com/cbbt-er.public/pericopes/hin/mrk/p14/s4/v2.0.1/vbr4.mp3" TargetMode="External"/><Relationship Id="rId156" Type="http://schemas.openxmlformats.org/officeDocument/2006/relationships/hyperlink" Target="https://s3.amazonaws.com/cbbt-er.public/pericopes/hin/mrk/p14/s5/v2.0.1/vbr4.mp3" TargetMode="External"/><Relationship Id="rId157" Type="http://schemas.openxmlformats.org/officeDocument/2006/relationships/hyperlink" Target="https://s3.amazonaws.com/cbbt-er.public/pericopes/hin/mrk/p14/s6/v2.0.1/vbr4.mp3" TargetMode="External"/><Relationship Id="rId158" Type="http://schemas.openxmlformats.org/officeDocument/2006/relationships/hyperlink" Target="https://s3.amazonaws.com/cbbt-er.public/pericopes/hin/mrk/p15/s1/v2.0.1/vbr4.mp3" TargetMode="External"/><Relationship Id="rId159" Type="http://schemas.openxmlformats.org/officeDocument/2006/relationships/hyperlink" Target="https://s3.amazonaws.com/cbbt-er.public/pericopes/hin/mrk/p15/s2/v2.0.1/vbr4.mp3" TargetMode="External"/><Relationship Id="rId160" Type="http://schemas.openxmlformats.org/officeDocument/2006/relationships/hyperlink" Target="https://s3.amazonaws.com/cbbt-er.public/pericopes/hin/mrk/p15/s3/v2.0.1/vbr4.mp3" TargetMode="External"/><Relationship Id="rId161" Type="http://schemas.openxmlformats.org/officeDocument/2006/relationships/hyperlink" Target="https://s3.amazonaws.com/cbbt-er.public/pericopes/hin/mrk/p15/s4/v2.0.1/vbr4.mp3" TargetMode="External"/><Relationship Id="rId162" Type="http://schemas.openxmlformats.org/officeDocument/2006/relationships/hyperlink" Target="https://s3.amazonaws.com/cbbt-er.public/pericopes/hin/mrk/p15/s5/v2.0.1/vbr4.mp3" TargetMode="External"/><Relationship Id="rId163" Type="http://schemas.openxmlformats.org/officeDocument/2006/relationships/hyperlink" Target="https://s3.amazonaws.com/cbbt-er.public/pericopes/hin/mrk/p15/s6/v2.0.1/vbr4.mp3" TargetMode="External"/><Relationship Id="rId164" Type="http://schemas.openxmlformats.org/officeDocument/2006/relationships/hyperlink" Target="https://s3.amazonaws.com/cbbt-er.public/pericopes/hin/mrk/p16/s1/v2.0.1/vbr4.mp3" TargetMode="External"/><Relationship Id="rId165" Type="http://schemas.openxmlformats.org/officeDocument/2006/relationships/hyperlink" Target="https://s3.amazonaws.com/cbbt-er.public/pericopes/hin/mrk/p16/s2/v2.0.1/vbr4.mp3" TargetMode="External"/><Relationship Id="rId166" Type="http://schemas.openxmlformats.org/officeDocument/2006/relationships/hyperlink" Target="https://s3.amazonaws.com/cbbt-er.public/pericopes/hin/mrk/p16/s3/v2.0.1/vbr4.mp3" TargetMode="External"/><Relationship Id="rId167" Type="http://schemas.openxmlformats.org/officeDocument/2006/relationships/hyperlink" Target="https://s3.amazonaws.com/cbbt-er.public/pericopes/hin/mrk/p16/s4/v2.0.1/vbr4.mp3" TargetMode="External"/><Relationship Id="rId168" Type="http://schemas.openxmlformats.org/officeDocument/2006/relationships/hyperlink" Target="https://s3.amazonaws.com/cbbt-er.public/pericopes/hin/mrk/p16/s5/v2.0.1/vbr4.mp3" TargetMode="External"/><Relationship Id="rId169" Type="http://schemas.openxmlformats.org/officeDocument/2006/relationships/hyperlink" Target="https://s3.amazonaws.com/cbbt-er.public/pericopes/hin/mrk/p16/s6/v2.0.1/vbr4.mp3" TargetMode="External"/><Relationship Id="rId170" Type="http://schemas.openxmlformats.org/officeDocument/2006/relationships/hyperlink" Target="#t136" TargetMode="External"/><Relationship Id="rId171" Type="http://schemas.openxmlformats.org/officeDocument/2006/relationships/hyperlink" Target="https://s3.amazonaws.com/cbbt-er.public/pericopes/hin/mrk/p17/s1/v2.0.1/vbr4.mp3" TargetMode="External"/><Relationship Id="rId172" Type="http://schemas.openxmlformats.org/officeDocument/2006/relationships/hyperlink" Target="https://s3.amazonaws.com/cbbt-er.public/pericopes/hin/mrk/p17/s2/v2.0.1/vbr4.mp3" TargetMode="External"/><Relationship Id="rId173" Type="http://schemas.openxmlformats.org/officeDocument/2006/relationships/hyperlink" Target="https://s3.amazonaws.com/cbbt-er.public/pericopes/hin/mrk/p17/s3/v2.0.1/vbr4.mp3" TargetMode="External"/><Relationship Id="rId174" Type="http://schemas.openxmlformats.org/officeDocument/2006/relationships/hyperlink" Target="https://s3.amazonaws.com/cbbt-er.public/pericopes/hin/mrk/p17/s4/v2.0.1/vbr4.mp3" TargetMode="External"/><Relationship Id="rId175" Type="http://schemas.openxmlformats.org/officeDocument/2006/relationships/hyperlink" Target="https://s3.amazonaws.com/cbbt-er.public/pericopes/hin/mrk/p17/s5/v2.0.1/vbr4.mp3" TargetMode="External"/><Relationship Id="rId176" Type="http://schemas.openxmlformats.org/officeDocument/2006/relationships/hyperlink" Target="https://s3.amazonaws.com/cbbt-er.public/pericopes/hin/mrk/p17/s6/v2.0.1/vbr4.mp3" TargetMode="External"/><Relationship Id="rId177" Type="http://schemas.openxmlformats.org/officeDocument/2006/relationships/hyperlink" Target="#t91" TargetMode="External"/><Relationship Id="rId178" Type="http://schemas.openxmlformats.org/officeDocument/2006/relationships/hyperlink" Target="#t70" TargetMode="External"/><Relationship Id="rId179" Type="http://schemas.openxmlformats.org/officeDocument/2006/relationships/hyperlink" Target="#t35" TargetMode="External"/><Relationship Id="rId180" Type="http://schemas.openxmlformats.org/officeDocument/2006/relationships/hyperlink" Target="https://s3.amazonaws.com/cbbt-er.public/pericopes/hin/mrk/p18/s1/v2.0.1/vbr4.mp3" TargetMode="External"/><Relationship Id="rId181" Type="http://schemas.openxmlformats.org/officeDocument/2006/relationships/hyperlink" Target="https://s3.amazonaws.com/cbbt-er.public/pericopes/hin/mrk/p18/s2/v2.0.1/vbr4.mp3" TargetMode="External"/><Relationship Id="rId182" Type="http://schemas.openxmlformats.org/officeDocument/2006/relationships/hyperlink" Target="https://s3.amazonaws.com/cbbt-er.public/pericopes/hin/mrk/p18/s3/v2.0.1/vbr4.mp3" TargetMode="External"/><Relationship Id="rId183" Type="http://schemas.openxmlformats.org/officeDocument/2006/relationships/hyperlink" Target="https://s3.amazonaws.com/cbbt-er.public/pericopes/hin/mrk/p18/s4/v2.0.1/vbr4.mp3" TargetMode="External"/><Relationship Id="rId184" Type="http://schemas.openxmlformats.org/officeDocument/2006/relationships/hyperlink" Target="https://s3.amazonaws.com/cbbt-er.public/pericopes/hin/mrk/p18/s5/v2.0.1/vbr4.mp3" TargetMode="External"/><Relationship Id="rId185" Type="http://schemas.openxmlformats.org/officeDocument/2006/relationships/hyperlink" Target="https://s3.amazonaws.com/cbbt-er.public/pericopes/hin/mrk/p18/s6/v2.0.1/vbr4.mp3" TargetMode="External"/><Relationship Id="rId186" Type="http://schemas.openxmlformats.org/officeDocument/2006/relationships/hyperlink" Target="#t62" TargetMode="External"/><Relationship Id="rId187" Type="http://schemas.openxmlformats.org/officeDocument/2006/relationships/hyperlink" Target="#t112" TargetMode="External"/><Relationship Id="rId188" Type="http://schemas.openxmlformats.org/officeDocument/2006/relationships/hyperlink" Target="#t34" TargetMode="External"/><Relationship Id="rId189" Type="http://schemas.openxmlformats.org/officeDocument/2006/relationships/hyperlink" Target="https://s3.amazonaws.com/cbbt-er.public/pericopes/hin/mrk/p19a/s1/v2.0.1/vbr4.mp3" TargetMode="External"/><Relationship Id="rId190" Type="http://schemas.openxmlformats.org/officeDocument/2006/relationships/hyperlink" Target="https://s3.amazonaws.com/cbbt-er.public/pericopes/hin/mrk/p19a/s2/v2.0.1/vbr4.mp3" TargetMode="External"/><Relationship Id="rId191" Type="http://schemas.openxmlformats.org/officeDocument/2006/relationships/hyperlink" Target="https://s3.amazonaws.com/cbbt-er.public/pericopes/hin/mrk/p19a/s3/v2.0.1/vbr4.mp3" TargetMode="External"/><Relationship Id="rId192" Type="http://schemas.openxmlformats.org/officeDocument/2006/relationships/hyperlink" Target="https://s3.amazonaws.com/cbbt-er.public/pericopes/hin/mrk/p19a/s4/v2.0.1/vbr4.mp3" TargetMode="External"/><Relationship Id="rId193" Type="http://schemas.openxmlformats.org/officeDocument/2006/relationships/hyperlink" Target="https://s3.amazonaws.com/cbbt-er.public/pericopes/hin/mrk/p19a/s5/v2.0.1/vbr4.mp3" TargetMode="External"/><Relationship Id="rId194" Type="http://schemas.openxmlformats.org/officeDocument/2006/relationships/hyperlink" Target="https://s3.amazonaws.com/cbbt-er.public/pericopes/hin/mrk/p19a/s6/v2.0.1/vbr4.mp3" TargetMode="External"/><Relationship Id="rId195" Type="http://schemas.openxmlformats.org/officeDocument/2006/relationships/hyperlink" Target="#t134" TargetMode="External"/><Relationship Id="rId196" Type="http://schemas.openxmlformats.org/officeDocument/2006/relationships/hyperlink" Target="https://s3.amazonaws.com/cbbt-er.public/pericopes/hin/mrk/p19b/s1/v2.0.1/vbr4.mp3" TargetMode="External"/><Relationship Id="rId197" Type="http://schemas.openxmlformats.org/officeDocument/2006/relationships/hyperlink" Target="https://s3.amazonaws.com/cbbt-er.public/pericopes/hin/mrk/p19b/s2/v2.0.1/vbr4.mp3" TargetMode="External"/><Relationship Id="rId198" Type="http://schemas.openxmlformats.org/officeDocument/2006/relationships/hyperlink" Target="https://s3.amazonaws.com/cbbt-er.public/pericopes/hin/mrk/p19b/s3/v2.0.1/vbr4.mp3" TargetMode="External"/><Relationship Id="rId199" Type="http://schemas.openxmlformats.org/officeDocument/2006/relationships/hyperlink" Target="https://s3.amazonaws.com/cbbt-er.public/pericopes/hin/mrk/p19b/s4/v2.0.1/vbr4.mp3" TargetMode="External"/><Relationship Id="rId200" Type="http://schemas.openxmlformats.org/officeDocument/2006/relationships/hyperlink" Target="https://s3.amazonaws.com/cbbt-er.public/pericopes/hin/mrk/p19b/s5/v2.0.1/vbr4.mp3" TargetMode="External"/><Relationship Id="rId201" Type="http://schemas.openxmlformats.org/officeDocument/2006/relationships/hyperlink" Target="https://s3.amazonaws.com/cbbt-er.public/pericopes/hin/mrk/p19b/s6/v2.0.1/vbr4.mp3" TargetMode="External"/><Relationship Id="rId202" Type="http://schemas.openxmlformats.org/officeDocument/2006/relationships/hyperlink" Target="#t147" TargetMode="External"/><Relationship Id="rId203" Type="http://schemas.openxmlformats.org/officeDocument/2006/relationships/hyperlink" Target="https://s3.amazonaws.com/cbbt-er.public/pericopes/hin/mrk/p20/s1/v2.0.1/vbr4.mp3" TargetMode="External"/><Relationship Id="rId204" Type="http://schemas.openxmlformats.org/officeDocument/2006/relationships/hyperlink" Target="https://s3.amazonaws.com/cbbt-er.public/pericopes/hin/mrk/p20/s2/v2.0.1/vbr4.mp3" TargetMode="External"/><Relationship Id="rId205" Type="http://schemas.openxmlformats.org/officeDocument/2006/relationships/hyperlink" Target="https://s3.amazonaws.com/cbbt-er.public/pericopes/hin/mrk/p20/s3/v2.0.1/vbr4.mp3" TargetMode="External"/><Relationship Id="rId206" Type="http://schemas.openxmlformats.org/officeDocument/2006/relationships/hyperlink" Target="https://s3.amazonaws.com/cbbt-er.public/pericopes/hin/mrk/p20/s4/v2.0.1/vbr4.mp3" TargetMode="External"/><Relationship Id="rId207" Type="http://schemas.openxmlformats.org/officeDocument/2006/relationships/hyperlink" Target="https://s3.amazonaws.com/cbbt-er.public/pericopes/hin/mrk/p20/s5/v2.0.1/vbr4.mp3" TargetMode="External"/><Relationship Id="rId208" Type="http://schemas.openxmlformats.org/officeDocument/2006/relationships/hyperlink" Target="https://s3.amazonaws.com/cbbt-er.public/pericopes/hin/mrk/p20/s6/v2.0.1/vbr4.mp3" TargetMode="External"/><Relationship Id="rId209" Type="http://schemas.openxmlformats.org/officeDocument/2006/relationships/hyperlink" Target="#t5" TargetMode="External"/><Relationship Id="rId210" Type="http://schemas.openxmlformats.org/officeDocument/2006/relationships/hyperlink" Target="https://s3.amazonaws.com/cbbt-er.public/pericopes/hin/mrk/p21/s1/v2.0.1/vbr4.mp3" TargetMode="External"/><Relationship Id="rId211" Type="http://schemas.openxmlformats.org/officeDocument/2006/relationships/hyperlink" Target="https://s3.amazonaws.com/cbbt-er.public/pericopes/hin/mrk/p21/s2/v2.0.1/vbr4.mp3" TargetMode="External"/><Relationship Id="rId212" Type="http://schemas.openxmlformats.org/officeDocument/2006/relationships/hyperlink" Target="https://s3.amazonaws.com/cbbt-er.public/pericopes/hin/mrk/p21/s3/v2.0.1/vbr4.mp3" TargetMode="External"/><Relationship Id="rId213" Type="http://schemas.openxmlformats.org/officeDocument/2006/relationships/hyperlink" Target="https://s3.amazonaws.com/cbbt-er.public/pericopes/hin/mrk/p21/s4/v2.0.1/vbr4.mp3" TargetMode="External"/><Relationship Id="rId214" Type="http://schemas.openxmlformats.org/officeDocument/2006/relationships/hyperlink" Target="https://s3.amazonaws.com/cbbt-er.public/pericopes/hin/mrk/p21/s5/v2.0.1/vbr4.mp3" TargetMode="External"/><Relationship Id="rId215" Type="http://schemas.openxmlformats.org/officeDocument/2006/relationships/hyperlink" Target="https://s3.amazonaws.com/cbbt-er.public/pericopes/hin/mrk/p21/s6/v2.0.1/vbr4.mp3" TargetMode="External"/><Relationship Id="rId216" Type="http://schemas.openxmlformats.org/officeDocument/2006/relationships/hyperlink" Target="#t96" TargetMode="External"/><Relationship Id="rId217" Type="http://schemas.openxmlformats.org/officeDocument/2006/relationships/hyperlink" Target="#t140" TargetMode="External"/><Relationship Id="rId218" Type="http://schemas.openxmlformats.org/officeDocument/2006/relationships/hyperlink" Target="https://s3.amazonaws.com/cbbt-er.public/pericopes/hin/mrk/p22/s1/v2.0.1/vbr4.mp3" TargetMode="External"/><Relationship Id="rId219" Type="http://schemas.openxmlformats.org/officeDocument/2006/relationships/hyperlink" Target="https://s3.amazonaws.com/cbbt-er.public/pericopes/hin/mrk/p22/s2/v2.0.1/vbr4.mp3" TargetMode="External"/><Relationship Id="rId220" Type="http://schemas.openxmlformats.org/officeDocument/2006/relationships/hyperlink" Target="https://s3.amazonaws.com/cbbt-er.public/pericopes/hin/mrk/p22/s3/v2.0.1/vbr4.mp3" TargetMode="External"/><Relationship Id="rId221" Type="http://schemas.openxmlformats.org/officeDocument/2006/relationships/hyperlink" Target="https://s3.amazonaws.com/cbbt-er.public/pericopes/hin/mrk/p22/s4/v2.0.1/vbr4.mp3" TargetMode="External"/><Relationship Id="rId222" Type="http://schemas.openxmlformats.org/officeDocument/2006/relationships/hyperlink" Target="https://s3.amazonaws.com/cbbt-er.public/pericopes/hin/mrk/p22/s5/v2.0.1/vbr4.mp3" TargetMode="External"/><Relationship Id="rId223" Type="http://schemas.openxmlformats.org/officeDocument/2006/relationships/hyperlink" Target="https://s3.amazonaws.com/cbbt-er.public/pericopes/hin/mrk/p22/s6/v2.0.1/vbr4.mp3" TargetMode="External"/><Relationship Id="rId224" Type="http://schemas.openxmlformats.org/officeDocument/2006/relationships/hyperlink" Target="#t16" TargetMode="External"/><Relationship Id="rId225" Type="http://schemas.openxmlformats.org/officeDocument/2006/relationships/hyperlink" Target="https://s3.amazonaws.com/cbbt-er.public/pericopes/hin/mrk/p23a/s1/v2.0.1/vbr4.mp3" TargetMode="External"/><Relationship Id="rId226" Type="http://schemas.openxmlformats.org/officeDocument/2006/relationships/hyperlink" Target="https://s3.amazonaws.com/cbbt-er.public/pericopes/hin/mrk/p23a/s2/v2.0.1/vbr4.mp3" TargetMode="External"/><Relationship Id="rId227" Type="http://schemas.openxmlformats.org/officeDocument/2006/relationships/hyperlink" Target="https://s3.amazonaws.com/cbbt-er.public/pericopes/hin/mrk/p23a/s3/v2.0.1/vbr4.mp3" TargetMode="External"/><Relationship Id="rId228" Type="http://schemas.openxmlformats.org/officeDocument/2006/relationships/hyperlink" Target="https://s3.amazonaws.com/cbbt-er.public/pericopes/hin/mrk/p23a/s4/v2.0.1/vbr4.mp3" TargetMode="External"/><Relationship Id="rId229" Type="http://schemas.openxmlformats.org/officeDocument/2006/relationships/hyperlink" Target="https://s3.amazonaws.com/cbbt-er.public/pericopes/hin/mrk/p23a/s5/v2.0.1/vbr4.mp3" TargetMode="External"/><Relationship Id="rId230" Type="http://schemas.openxmlformats.org/officeDocument/2006/relationships/hyperlink" Target="https://s3.amazonaws.com/cbbt-er.public/pericopes/hin/mrk/p23a/s6/v2.0.1/vbr4.mp3" TargetMode="External"/><Relationship Id="rId231" Type="http://schemas.openxmlformats.org/officeDocument/2006/relationships/hyperlink" Target="https://s3.amazonaws.com/cbbt-er.public/pericopes/hin/mrk/p23b/s1/v2.0.1/vbr4.mp3" TargetMode="External"/><Relationship Id="rId232" Type="http://schemas.openxmlformats.org/officeDocument/2006/relationships/hyperlink" Target="https://s3.amazonaws.com/cbbt-er.public/pericopes/hin/mrk/p23b/s2/v2.0.1/vbr4.mp3" TargetMode="External"/><Relationship Id="rId233" Type="http://schemas.openxmlformats.org/officeDocument/2006/relationships/hyperlink" Target="https://s3.amazonaws.com/cbbt-er.public/pericopes/hin/mrk/p23b/s3/v2.0.1/vbr4.mp3" TargetMode="External"/><Relationship Id="rId234" Type="http://schemas.openxmlformats.org/officeDocument/2006/relationships/hyperlink" Target="https://s3.amazonaws.com/cbbt-er.public/pericopes/hin/mrk/p23b/s4/v2.0.1/vbr4.mp3" TargetMode="External"/><Relationship Id="rId235" Type="http://schemas.openxmlformats.org/officeDocument/2006/relationships/hyperlink" Target="https://s3.amazonaws.com/cbbt-er.public/pericopes/hin/mrk/p23b/s5/v2.0.1/vbr4.mp3" TargetMode="External"/><Relationship Id="rId236" Type="http://schemas.openxmlformats.org/officeDocument/2006/relationships/hyperlink" Target="https://s3.amazonaws.com/cbbt-er.public/pericopes/hin/mrk/p23b/s6/v2.0.1/vbr4.mp3" TargetMode="External"/><Relationship Id="rId237" Type="http://schemas.openxmlformats.org/officeDocument/2006/relationships/hyperlink" Target="#t76" TargetMode="External"/><Relationship Id="rId238" Type="http://schemas.openxmlformats.org/officeDocument/2006/relationships/hyperlink" Target="#t77" TargetMode="External"/><Relationship Id="rId239" Type="http://schemas.openxmlformats.org/officeDocument/2006/relationships/hyperlink" Target="#t73" TargetMode="External"/><Relationship Id="rId240" Type="http://schemas.openxmlformats.org/officeDocument/2006/relationships/hyperlink" Target="#t200" TargetMode="External"/><Relationship Id="rId241" Type="http://schemas.openxmlformats.org/officeDocument/2006/relationships/hyperlink" Target="#t71" TargetMode="External"/><Relationship Id="rId242" Type="http://schemas.openxmlformats.org/officeDocument/2006/relationships/hyperlink" Target="https://s3.amazonaws.com/cbbt-er.public/pericopes/hin/mrk/p24a/s1/v2.0.1/vbr4.mp3" TargetMode="External"/><Relationship Id="rId243" Type="http://schemas.openxmlformats.org/officeDocument/2006/relationships/hyperlink" Target="https://s3.amazonaws.com/cbbt-er.public/pericopes/hin/mrk/p24a/s2/v2.0.1/vbr4.mp3" TargetMode="External"/><Relationship Id="rId244" Type="http://schemas.openxmlformats.org/officeDocument/2006/relationships/hyperlink" Target="https://s3.amazonaws.com/cbbt-er.public/pericopes/hin/mrk/p24a/s3/v2.0.1/vbr4.mp3" TargetMode="External"/><Relationship Id="rId245" Type="http://schemas.openxmlformats.org/officeDocument/2006/relationships/hyperlink" Target="https://s3.amazonaws.com/cbbt-er.public/pericopes/hin/mrk/p24a/s4/v2.0.1/vbr4.mp3" TargetMode="External"/><Relationship Id="rId246" Type="http://schemas.openxmlformats.org/officeDocument/2006/relationships/hyperlink" Target="https://s3.amazonaws.com/cbbt-er.public/pericopes/hin/mrk/p24a/s5/v2.0.1/vbr4.mp3" TargetMode="External"/><Relationship Id="rId247" Type="http://schemas.openxmlformats.org/officeDocument/2006/relationships/hyperlink" Target="https://s3.amazonaws.com/cbbt-er.public/pericopes/hin/mrk/p24a/s6/v2.0.1/vbr4.mp3" TargetMode="External"/><Relationship Id="rId248" Type="http://schemas.openxmlformats.org/officeDocument/2006/relationships/hyperlink" Target="https://s3.amazonaws.com/cbbt-er.public/pericopes/hin/mrk/p24b/s1/v2.0.1/vbr4.mp3" TargetMode="External"/><Relationship Id="rId249" Type="http://schemas.openxmlformats.org/officeDocument/2006/relationships/hyperlink" Target="https://s3.amazonaws.com/cbbt-er.public/pericopes/hin/mrk/p24b/s2/v2.0.1/vbr4.mp3" TargetMode="External"/><Relationship Id="rId250" Type="http://schemas.openxmlformats.org/officeDocument/2006/relationships/hyperlink" Target="https://s3.amazonaws.com/cbbt-er.public/pericopes/hin/mrk/p24b/s3/v2.0.1/vbr4.mp3" TargetMode="External"/><Relationship Id="rId251" Type="http://schemas.openxmlformats.org/officeDocument/2006/relationships/hyperlink" Target="https://s3.amazonaws.com/cbbt-er.public/pericopes/hin/mrk/p24b/s4/v2.0.1/vbr4.mp3" TargetMode="External"/><Relationship Id="rId252" Type="http://schemas.openxmlformats.org/officeDocument/2006/relationships/hyperlink" Target="https://s3.amazonaws.com/cbbt-er.public/pericopes/hin/mrk/p24b/s5/v2.0.1/vbr4.mp3" TargetMode="External"/><Relationship Id="rId253" Type="http://schemas.openxmlformats.org/officeDocument/2006/relationships/hyperlink" Target="https://s3.amazonaws.com/cbbt-er.public/pericopes/hin/mrk/p24b/s6/v2.0.1/vbr4.mp3" TargetMode="External"/><Relationship Id="rId254" Type="http://schemas.openxmlformats.org/officeDocument/2006/relationships/hyperlink" Target="#t2" TargetMode="External"/><Relationship Id="rId255" Type="http://schemas.openxmlformats.org/officeDocument/2006/relationships/hyperlink" Target="https://s3.amazonaws.com/cbbt-er.public/pericopes/hin/mrk/p24c/s1/v2.0.1/vbr4.mp3" TargetMode="External"/><Relationship Id="rId256" Type="http://schemas.openxmlformats.org/officeDocument/2006/relationships/hyperlink" Target="https://s3.amazonaws.com/cbbt-er.public/pericopes/hin/mrk/p24c/s2/v2.0.1/vbr4.mp3" TargetMode="External"/><Relationship Id="rId257" Type="http://schemas.openxmlformats.org/officeDocument/2006/relationships/hyperlink" Target="https://s3.amazonaws.com/cbbt-er.public/pericopes/hin/mrk/p24c/s3/v2.0.1/vbr4.mp3" TargetMode="External"/><Relationship Id="rId258" Type="http://schemas.openxmlformats.org/officeDocument/2006/relationships/hyperlink" Target="https://s3.amazonaws.com/cbbt-er.public/pericopes/hin/mrk/p24c/s4/v2.0.1/vbr4.mp3" TargetMode="External"/><Relationship Id="rId259" Type="http://schemas.openxmlformats.org/officeDocument/2006/relationships/hyperlink" Target="https://s3.amazonaws.com/cbbt-er.public/pericopes/hin/mrk/p24c/s5/v2.0.1/vbr4.mp3" TargetMode="External"/><Relationship Id="rId260" Type="http://schemas.openxmlformats.org/officeDocument/2006/relationships/hyperlink" Target="https://s3.amazonaws.com/cbbt-er.public/pericopes/hin/mrk/p24c/s6/v2.0.1/vbr4.mp3" TargetMode="External"/><Relationship Id="rId261" Type="http://schemas.openxmlformats.org/officeDocument/2006/relationships/hyperlink" Target="#t141" TargetMode="External"/><Relationship Id="rId262" Type="http://schemas.openxmlformats.org/officeDocument/2006/relationships/hyperlink" Target="#t211" TargetMode="External"/><Relationship Id="rId263" Type="http://schemas.openxmlformats.org/officeDocument/2006/relationships/hyperlink" Target="#t56" TargetMode="External"/><Relationship Id="rId264" Type="http://schemas.openxmlformats.org/officeDocument/2006/relationships/hyperlink" Target="https://s3.amazonaws.com/cbbt-er.public/pericopes/hin/mrk/p25/s1/v2.0.1/vbr4.mp3" TargetMode="External"/><Relationship Id="rId265" Type="http://schemas.openxmlformats.org/officeDocument/2006/relationships/hyperlink" Target="https://s3.amazonaws.com/cbbt-er.public/pericopes/hin/mrk/p25/s2/v2.0.1/vbr4.mp3" TargetMode="External"/><Relationship Id="rId266" Type="http://schemas.openxmlformats.org/officeDocument/2006/relationships/hyperlink" Target="https://s3.amazonaws.com/cbbt-er.public/pericopes/hin/mrk/p25/s3/v2.0.1/vbr4.mp3" TargetMode="External"/><Relationship Id="rId267" Type="http://schemas.openxmlformats.org/officeDocument/2006/relationships/hyperlink" Target="https://s3.amazonaws.com/cbbt-er.public/pericopes/hin/mrk/p25/s4/v2.0.1/vbr4.mp3" TargetMode="External"/><Relationship Id="rId268" Type="http://schemas.openxmlformats.org/officeDocument/2006/relationships/hyperlink" Target="https://s3.amazonaws.com/cbbt-er.public/pericopes/hin/mrk/p25/s5/v2.0.1/vbr4.mp3" TargetMode="External"/><Relationship Id="rId269" Type="http://schemas.openxmlformats.org/officeDocument/2006/relationships/hyperlink" Target="https://s3.amazonaws.com/cbbt-er.public/pericopes/hin/mrk/p25/s6/v2.0.1/vbr4.mp3" TargetMode="External"/><Relationship Id="rId270" Type="http://schemas.openxmlformats.org/officeDocument/2006/relationships/hyperlink" Target="https://s3.amazonaws.com/cbbt-er.public/pericopes/hin/mrk/p26/s1/v2.0.1/vbr4.mp3" TargetMode="External"/><Relationship Id="rId271" Type="http://schemas.openxmlformats.org/officeDocument/2006/relationships/hyperlink" Target="https://s3.amazonaws.com/cbbt-er.public/pericopes/hin/mrk/p26/s2/v2.0.1/vbr4.mp3" TargetMode="External"/><Relationship Id="rId272" Type="http://schemas.openxmlformats.org/officeDocument/2006/relationships/hyperlink" Target="https://s3.amazonaws.com/cbbt-er.public/pericopes/hin/mrk/p26/s3/v2.0.1/vbr4.mp3" TargetMode="External"/><Relationship Id="rId273" Type="http://schemas.openxmlformats.org/officeDocument/2006/relationships/hyperlink" Target="https://s3.amazonaws.com/cbbt-er.public/pericopes/hin/mrk/p26/s4/v2.0.1/vbr4.mp3" TargetMode="External"/><Relationship Id="rId274" Type="http://schemas.openxmlformats.org/officeDocument/2006/relationships/hyperlink" Target="https://s3.amazonaws.com/cbbt-er.public/pericopes/hin/mrk/p26/s5/v2.0.1/vbr4.mp3" TargetMode="External"/><Relationship Id="rId275" Type="http://schemas.openxmlformats.org/officeDocument/2006/relationships/hyperlink" Target="https://s3.amazonaws.com/cbbt-er.public/pericopes/hin/mrk/p26/s6/v2.0.1/vbr4.mp3" TargetMode="External"/><Relationship Id="rId276" Type="http://schemas.openxmlformats.org/officeDocument/2006/relationships/hyperlink" Target="#t10" TargetMode="External"/><Relationship Id="rId277" Type="http://schemas.openxmlformats.org/officeDocument/2006/relationships/hyperlink" Target="https://s3.amazonaws.com/cbbt-er.public/pericopes/hin/mrk/p27a/s1/v2.0.1/vbr4.mp3" TargetMode="External"/><Relationship Id="rId278" Type="http://schemas.openxmlformats.org/officeDocument/2006/relationships/hyperlink" Target="https://s3.amazonaws.com/cbbt-er.public/pericopes/hin/mrk/p27a/s2/v2.0.1/vbr4.mp3" TargetMode="External"/><Relationship Id="rId279" Type="http://schemas.openxmlformats.org/officeDocument/2006/relationships/hyperlink" Target="https://s3.amazonaws.com/cbbt-er.public/pericopes/hin/mrk/p27a/s3/v2.0.1/vbr4.mp3" TargetMode="External"/><Relationship Id="rId280" Type="http://schemas.openxmlformats.org/officeDocument/2006/relationships/hyperlink" Target="https://s3.amazonaws.com/cbbt-er.public/pericopes/hin/mrk/p27a/s4/v2.0.1/vbr4.mp3" TargetMode="External"/><Relationship Id="rId281" Type="http://schemas.openxmlformats.org/officeDocument/2006/relationships/hyperlink" Target="https://s3.amazonaws.com/cbbt-er.public/pericopes/hin/mrk/p27a/s5/v2.0.1/vbr4.mp3" TargetMode="External"/><Relationship Id="rId282" Type="http://schemas.openxmlformats.org/officeDocument/2006/relationships/hyperlink" Target="https://s3.amazonaws.com/cbbt-er.public/pericopes/hin/mrk/p27a/s6/v2.0.1/vbr4.mp3" TargetMode="External"/><Relationship Id="rId283" Type="http://schemas.openxmlformats.org/officeDocument/2006/relationships/hyperlink" Target="#t173" TargetMode="External"/><Relationship Id="rId284" Type="http://schemas.openxmlformats.org/officeDocument/2006/relationships/hyperlink" Target="https://s3.amazonaws.com/cbbt-er.public/pericopes/hin/mrk/p27b/s1/v2.0.1/vbr4.mp3" TargetMode="External"/><Relationship Id="rId285" Type="http://schemas.openxmlformats.org/officeDocument/2006/relationships/hyperlink" Target="https://s3.amazonaws.com/cbbt-er.public/pericopes/hin/mrk/p27b/s2/v2.0.1/vbr4.mp3" TargetMode="External"/><Relationship Id="rId286" Type="http://schemas.openxmlformats.org/officeDocument/2006/relationships/hyperlink" Target="https://s3.amazonaws.com/cbbt-er.public/pericopes/hin/mrk/p27b/s3/v2.0.1/vbr4.mp3" TargetMode="External"/><Relationship Id="rId287" Type="http://schemas.openxmlformats.org/officeDocument/2006/relationships/hyperlink" Target="https://s3.amazonaws.com/cbbt-er.public/pericopes/hin/mrk/p27b/s4/v2.0.1/vbr4.mp3" TargetMode="External"/><Relationship Id="rId288" Type="http://schemas.openxmlformats.org/officeDocument/2006/relationships/hyperlink" Target="https://s3.amazonaws.com/cbbt-er.public/pericopes/hin/mrk/p27b/s5/v2.0.1/vbr4.mp3" TargetMode="External"/><Relationship Id="rId289" Type="http://schemas.openxmlformats.org/officeDocument/2006/relationships/hyperlink" Target="https://s3.amazonaws.com/cbbt-er.public/pericopes/hin/mrk/p27b/s6/v2.0.1/vbr4.mp3" TargetMode="External"/><Relationship Id="rId290" Type="http://schemas.openxmlformats.org/officeDocument/2006/relationships/hyperlink" Target="#t14" TargetMode="External"/><Relationship Id="rId291" Type="http://schemas.openxmlformats.org/officeDocument/2006/relationships/hyperlink" Target="https://s3.amazonaws.com/cbbt-er.public/pericopes/hin/mrk/p28/s1/v2.0.1/vbr4.mp3" TargetMode="External"/><Relationship Id="rId292" Type="http://schemas.openxmlformats.org/officeDocument/2006/relationships/hyperlink" Target="https://s3.amazonaws.com/cbbt-er.public/pericopes/hin/mrk/p28/s2/v2.0.1/vbr4.mp3" TargetMode="External"/><Relationship Id="rId293" Type="http://schemas.openxmlformats.org/officeDocument/2006/relationships/hyperlink" Target="https://s3.amazonaws.com/cbbt-er.public/pericopes/hin/mrk/p28/s3/v2.0.1/vbr4.mp3" TargetMode="External"/><Relationship Id="rId294" Type="http://schemas.openxmlformats.org/officeDocument/2006/relationships/hyperlink" Target="https://s3.amazonaws.com/cbbt-er.public/pericopes/hin/mrk/p28/s4/v2.0.1/vbr4.mp3" TargetMode="External"/><Relationship Id="rId295" Type="http://schemas.openxmlformats.org/officeDocument/2006/relationships/hyperlink" Target="https://s3.amazonaws.com/cbbt-er.public/pericopes/hin/mrk/p28/s5/v2.0.1/vbr4.mp3" TargetMode="External"/><Relationship Id="rId296" Type="http://schemas.openxmlformats.org/officeDocument/2006/relationships/hyperlink" Target="https://s3.amazonaws.com/cbbt-er.public/pericopes/hin/mrk/p28/s6/v2.0.1/vbr4.mp3" TargetMode="External"/><Relationship Id="rId297" Type="http://schemas.openxmlformats.org/officeDocument/2006/relationships/hyperlink" Target="#t20" TargetMode="External"/><Relationship Id="rId298" Type="http://schemas.openxmlformats.org/officeDocument/2006/relationships/hyperlink" Target="#t79" TargetMode="External"/><Relationship Id="rId299" Type="http://schemas.openxmlformats.org/officeDocument/2006/relationships/hyperlink" Target="#t44" TargetMode="External"/><Relationship Id="rId300" Type="http://schemas.openxmlformats.org/officeDocument/2006/relationships/hyperlink" Target="https://s3.amazonaws.com/cbbt-er.public/pericopes/hin/mrk/p29a/s1/v2.0.1/vbr4.mp3" TargetMode="External"/><Relationship Id="rId301" Type="http://schemas.openxmlformats.org/officeDocument/2006/relationships/hyperlink" Target="https://s3.amazonaws.com/cbbt-er.public/pericopes/hin/mrk/p29a/s2/v2.0.1/vbr4.mp3" TargetMode="External"/><Relationship Id="rId302" Type="http://schemas.openxmlformats.org/officeDocument/2006/relationships/hyperlink" Target="https://s3.amazonaws.com/cbbt-er.public/pericopes/hin/mrk/p29a/s3/v2.0.1/vbr4.mp3" TargetMode="External"/><Relationship Id="rId303" Type="http://schemas.openxmlformats.org/officeDocument/2006/relationships/hyperlink" Target="https://s3.amazonaws.com/cbbt-er.public/pericopes/hin/mrk/p29a/s4/v2.0.1/vbr4.mp3" TargetMode="External"/><Relationship Id="rId304" Type="http://schemas.openxmlformats.org/officeDocument/2006/relationships/hyperlink" Target="https://s3.amazonaws.com/cbbt-er.public/pericopes/hin/mrk/p29a/s5/v2.0.1/vbr4.mp3" TargetMode="External"/><Relationship Id="rId305" Type="http://schemas.openxmlformats.org/officeDocument/2006/relationships/hyperlink" Target="https://s3.amazonaws.com/cbbt-er.public/pericopes/hin/mrk/p29a/s6/v2.0.1/vbr4.mp3" TargetMode="External"/><Relationship Id="rId306" Type="http://schemas.openxmlformats.org/officeDocument/2006/relationships/hyperlink" Target="#t43" TargetMode="External"/><Relationship Id="rId307" Type="http://schemas.openxmlformats.org/officeDocument/2006/relationships/hyperlink" Target="103" TargetMode="External"/><Relationship Id="rId308" Type="http://schemas.openxmlformats.org/officeDocument/2006/relationships/hyperlink" Target="#t30" TargetMode="External"/><Relationship Id="rId309" Type="http://schemas.openxmlformats.org/officeDocument/2006/relationships/hyperlink" Target="#t131" TargetMode="External"/><Relationship Id="rId310" Type="http://schemas.openxmlformats.org/officeDocument/2006/relationships/hyperlink" Target="https://s3.amazonaws.com/cbbt-er.public/pericopes/hin/mrk/p29b/s1/v2.0.1/vbr4.mp3" TargetMode="External"/><Relationship Id="rId311" Type="http://schemas.openxmlformats.org/officeDocument/2006/relationships/hyperlink" Target="https://s3.amazonaws.com/cbbt-er.public/pericopes/hin/mrk/p29b/s2/v2.0.1/vbr4.mp3" TargetMode="External"/><Relationship Id="rId312" Type="http://schemas.openxmlformats.org/officeDocument/2006/relationships/hyperlink" Target="https://s3.amazonaws.com/cbbt-er.public/pericopes/hin/mrk/p29b/s3/v2.0.1/vbr4.mp3" TargetMode="External"/><Relationship Id="rId313" Type="http://schemas.openxmlformats.org/officeDocument/2006/relationships/hyperlink" Target="https://s3.amazonaws.com/cbbt-er.public/pericopes/hin/mrk/p29b/s4/v2.0.1/vbr4.mp3" TargetMode="External"/><Relationship Id="rId314" Type="http://schemas.openxmlformats.org/officeDocument/2006/relationships/hyperlink" Target="https://s3.amazonaws.com/cbbt-er.public/pericopes/hin/mrk/p29b/s5/v2.0.1/vbr4.mp3" TargetMode="External"/><Relationship Id="rId315" Type="http://schemas.openxmlformats.org/officeDocument/2006/relationships/hyperlink" Target="https://s3.amazonaws.com/cbbt-er.public/pericopes/hin/mrk/p29b/s6/v2.0.1/vbr4.mp3" TargetMode="External"/><Relationship Id="rId316" Type="http://schemas.openxmlformats.org/officeDocument/2006/relationships/hyperlink" Target="#t106" TargetMode="External"/><Relationship Id="rId317" Type="http://schemas.openxmlformats.org/officeDocument/2006/relationships/hyperlink" Target="https://s3.amazonaws.com/cbbt-er.public/pericopes/hin/mrk/p30/s1/v2.0.1/vbr4.mp3" TargetMode="External"/><Relationship Id="rId318" Type="http://schemas.openxmlformats.org/officeDocument/2006/relationships/hyperlink" Target="https://s3.amazonaws.com/cbbt-er.public/pericopes/hin/mrk/p30/s2/v2.0.1/vbr4.mp3" TargetMode="External"/><Relationship Id="rId319" Type="http://schemas.openxmlformats.org/officeDocument/2006/relationships/hyperlink" Target="https://s3.amazonaws.com/cbbt-er.public/pericopes/hin/mrk/p30/s3/v2.0.1/vbr4.mp3" TargetMode="External"/><Relationship Id="rId320" Type="http://schemas.openxmlformats.org/officeDocument/2006/relationships/hyperlink" Target="https://s3.amazonaws.com/cbbt-er.public/pericopes/hin/mrk/p30/s4/v2.0.1/vbr4.mp3" TargetMode="External"/><Relationship Id="rId321" Type="http://schemas.openxmlformats.org/officeDocument/2006/relationships/hyperlink" Target="https://s3.amazonaws.com/cbbt-er.public/pericopes/hin/mrk/p30/s5/v2.0.1/vbr4.mp3" TargetMode="External"/><Relationship Id="rId322" Type="http://schemas.openxmlformats.org/officeDocument/2006/relationships/hyperlink" Target="https://s3.amazonaws.com/cbbt-er.public/pericopes/hin/mrk/p30/s6/v2.0.1/vbr4.mp3" TargetMode="External"/><Relationship Id="rId323" Type="http://schemas.openxmlformats.org/officeDocument/2006/relationships/hyperlink" Target="https://s3.amazonaws.com/cbbt-er.public/pericopes/hin/mrk/p31/s1/v2.0.1/vbr4.mp3" TargetMode="External"/><Relationship Id="rId324" Type="http://schemas.openxmlformats.org/officeDocument/2006/relationships/hyperlink" Target="https://s3.amazonaws.com/cbbt-er.public/pericopes/hin/mrk/p31/s2/v2.0.1/vbr4.mp3" TargetMode="External"/><Relationship Id="rId325" Type="http://schemas.openxmlformats.org/officeDocument/2006/relationships/hyperlink" Target="https://s3.amazonaws.com/cbbt-er.public/pericopes/hin/mrk/p31/s3/v2.0.1/vbr4.mp3" TargetMode="External"/><Relationship Id="rId326" Type="http://schemas.openxmlformats.org/officeDocument/2006/relationships/hyperlink" Target="https://s3.amazonaws.com/cbbt-er.public/pericopes/hin/mrk/p31/s4/v2.0.1/vbr4.mp3" TargetMode="External"/><Relationship Id="rId327" Type="http://schemas.openxmlformats.org/officeDocument/2006/relationships/hyperlink" Target="https://s3.amazonaws.com/cbbt-er.public/pericopes/hin/mrk/p31/s5/v2.0.1/vbr4.mp3" TargetMode="External"/><Relationship Id="rId328" Type="http://schemas.openxmlformats.org/officeDocument/2006/relationships/hyperlink" Target="https://s3.amazonaws.com/cbbt-er.public/pericopes/hin/mrk/p31/s6/v2.0.1/vbr4.mp3" TargetMode="External"/><Relationship Id="rId329" Type="http://schemas.openxmlformats.org/officeDocument/2006/relationships/hyperlink" Target="#93" TargetMode="External"/><Relationship Id="rId330" Type="http://schemas.openxmlformats.org/officeDocument/2006/relationships/hyperlink" Target="#t65" TargetMode="External"/><Relationship Id="rId331" Type="http://schemas.openxmlformats.org/officeDocument/2006/relationships/hyperlink" Target="https://s3.amazonaws.com/cbbt-er.public/pericopes/hin/mrk/p32/s1/v2.0.1/vbr4.mp3" TargetMode="External"/><Relationship Id="rId332" Type="http://schemas.openxmlformats.org/officeDocument/2006/relationships/hyperlink" Target="https://s3.amazonaws.com/cbbt-er.public/pericopes/hin/mrk/p32/s2/v2.0.1/vbr4.mp3" TargetMode="External"/><Relationship Id="rId333" Type="http://schemas.openxmlformats.org/officeDocument/2006/relationships/hyperlink" Target="https://s3.amazonaws.com/cbbt-er.public/pericopes/hin/mrk/p32/s3/v2.0.1/vbr4.mp3" TargetMode="External"/><Relationship Id="rId334" Type="http://schemas.openxmlformats.org/officeDocument/2006/relationships/hyperlink" Target="https://s3.amazonaws.com/cbbt-er.public/pericopes/hin/mrk/p32/s4/v2.0.1/vbr4.mp3" TargetMode="External"/><Relationship Id="rId335" Type="http://schemas.openxmlformats.org/officeDocument/2006/relationships/hyperlink" Target="https://s3.amazonaws.com/cbbt-er.public/pericopes/hin/mrk/p32/s5/v2.0.1/vbr4.mp3" TargetMode="External"/><Relationship Id="rId336" Type="http://schemas.openxmlformats.org/officeDocument/2006/relationships/hyperlink" Target="https://s3.amazonaws.com/cbbt-er.public/pericopes/hin/mrk/p32/s6/v2.0.1/vbr4.mp3" TargetMode="External"/><Relationship Id="rId337" Type="http://schemas.openxmlformats.org/officeDocument/2006/relationships/hyperlink" Target="#t81" TargetMode="External"/><Relationship Id="rId338" Type="http://schemas.openxmlformats.org/officeDocument/2006/relationships/hyperlink" Target="#t80" TargetMode="External"/><Relationship Id="rId339" Type="http://schemas.openxmlformats.org/officeDocument/2006/relationships/hyperlink" Target="#t40" TargetMode="External"/><Relationship Id="rId340" Type="http://schemas.openxmlformats.org/officeDocument/2006/relationships/hyperlink" Target="https://s3.amazonaws.com/cbbt-er.public/pericopes/hin/mrk/p33/s1/v2.0.1/vbr4.mp3" TargetMode="External"/><Relationship Id="rId341" Type="http://schemas.openxmlformats.org/officeDocument/2006/relationships/hyperlink" Target="https://s3.amazonaws.com/cbbt-er.public/pericopes/hin/mrk/p33/s2/v2.0.1/vbr4.mp3" TargetMode="External"/><Relationship Id="rId342" Type="http://schemas.openxmlformats.org/officeDocument/2006/relationships/hyperlink" Target="https://s3.amazonaws.com/cbbt-er.public/pericopes/hin/mrk/p33/s3/v2.0.1/vbr4.mp3" TargetMode="External"/><Relationship Id="rId343" Type="http://schemas.openxmlformats.org/officeDocument/2006/relationships/hyperlink" Target="https://s3.amazonaws.com/cbbt-er.public/pericopes/hin/mrk/p33/s4/v2.0.1/vbr4.mp3" TargetMode="External"/><Relationship Id="rId344" Type="http://schemas.openxmlformats.org/officeDocument/2006/relationships/hyperlink" Target="https://s3.amazonaws.com/cbbt-er.public/pericopes/hin/mrk/p33/s5/v2.0.1/vbr4.mp3" TargetMode="External"/><Relationship Id="rId345" Type="http://schemas.openxmlformats.org/officeDocument/2006/relationships/hyperlink" Target="https://s3.amazonaws.com/cbbt-er.public/pericopes/hin/mrk/p33/s6/v2.0.1/vbr4.mp3" TargetMode="External"/><Relationship Id="rId346" Type="http://schemas.openxmlformats.org/officeDocument/2006/relationships/hyperlink" Target="#136" TargetMode="External"/><Relationship Id="rId347" Type="http://schemas.openxmlformats.org/officeDocument/2006/relationships/hyperlink" Target="#t46" TargetMode="External"/><Relationship Id="rId348" Type="http://schemas.openxmlformats.org/officeDocument/2006/relationships/hyperlink" Target="#t21" TargetMode="External"/><Relationship Id="rId349" Type="http://schemas.openxmlformats.org/officeDocument/2006/relationships/hyperlink" Target="https://s3.amazonaws.com/cbbt-er.public/pericopes/hin/mrk/p34/s1/v2.0.1/vbr4.mp3" TargetMode="External"/><Relationship Id="rId350" Type="http://schemas.openxmlformats.org/officeDocument/2006/relationships/hyperlink" Target="https://s3.amazonaws.com/cbbt-er.public/pericopes/hin/mrk/p34/s2/v2.0.1/vbr4.mp3" TargetMode="External"/><Relationship Id="rId351" Type="http://schemas.openxmlformats.org/officeDocument/2006/relationships/hyperlink" Target="https://s3.amazonaws.com/cbbt-er.public/pericopes/hin/mrk/p34/s3/v2.0.1/vbr4.mp3" TargetMode="External"/><Relationship Id="rId352" Type="http://schemas.openxmlformats.org/officeDocument/2006/relationships/hyperlink" Target="https://s3.amazonaws.com/cbbt-er.public/pericopes/hin/mrk/p34/s4/v2.0.1/vbr4.mp3" TargetMode="External"/><Relationship Id="rId353" Type="http://schemas.openxmlformats.org/officeDocument/2006/relationships/hyperlink" Target="https://s3.amazonaws.com/cbbt-er.public/pericopes/hin/mrk/p34/s5/v2.0.1/vbr4.mp3" TargetMode="External"/><Relationship Id="rId354" Type="http://schemas.openxmlformats.org/officeDocument/2006/relationships/hyperlink" Target="https://s3.amazonaws.com/cbbt-er.public/pericopes/hin/mrk/p34/s6/v2.0.1/vbr4.mp3" TargetMode="External"/><Relationship Id="rId355" Type="http://schemas.openxmlformats.org/officeDocument/2006/relationships/hyperlink" Target="#t123" TargetMode="External"/><Relationship Id="rId356" Type="http://schemas.openxmlformats.org/officeDocument/2006/relationships/hyperlink" Target="#t126" TargetMode="External"/><Relationship Id="rId357" Type="http://schemas.openxmlformats.org/officeDocument/2006/relationships/hyperlink" Target="#t105" TargetMode="External"/><Relationship Id="rId358" Type="http://schemas.openxmlformats.org/officeDocument/2006/relationships/hyperlink" Target="https://s3.amazonaws.com/cbbt-er.public/pericopes/hin/mrk/p35/s1/v2.0.1/vbr4.mp3" TargetMode="External"/><Relationship Id="rId359" Type="http://schemas.openxmlformats.org/officeDocument/2006/relationships/hyperlink" Target="https://s3.amazonaws.com/cbbt-er.public/pericopes/hin/mrk/p35/s2/v2.0.1/vbr4.mp3" TargetMode="External"/><Relationship Id="rId360" Type="http://schemas.openxmlformats.org/officeDocument/2006/relationships/hyperlink" Target="https://s3.amazonaws.com/cbbt-er.public/pericopes/hin/mrk/p35/s3/v2.0.1/vbr4.mp3" TargetMode="External"/><Relationship Id="rId361" Type="http://schemas.openxmlformats.org/officeDocument/2006/relationships/hyperlink" Target="https://s3.amazonaws.com/cbbt-er.public/pericopes/hin/mrk/p35/s4/v2.0.1/vbr4.mp3" TargetMode="External"/><Relationship Id="rId362" Type="http://schemas.openxmlformats.org/officeDocument/2006/relationships/hyperlink" Target="https://s3.amazonaws.com/cbbt-er.public/pericopes/hin/mrk/p35/s5/v2.0.1/vbr4.mp3" TargetMode="External"/><Relationship Id="rId363" Type="http://schemas.openxmlformats.org/officeDocument/2006/relationships/hyperlink" Target="https://s3.amazonaws.com/cbbt-er.public/pericopes/hin/mrk/p35/s6/v2.0.1/vbr4.mp3" TargetMode="External"/><Relationship Id="rId364" Type="http://schemas.openxmlformats.org/officeDocument/2006/relationships/hyperlink" Target="#t128" TargetMode="External"/><Relationship Id="rId365" Type="http://schemas.openxmlformats.org/officeDocument/2006/relationships/hyperlink" Target="#t27" TargetMode="External"/><Relationship Id="rId366" Type="http://schemas.openxmlformats.org/officeDocument/2006/relationships/hyperlink" Target="https://s3.amazonaws.com/cbbt-er.public/pericopes/hin/mrk/p36/s1/v2.0.1/vbr4.mp3" TargetMode="External"/><Relationship Id="rId367" Type="http://schemas.openxmlformats.org/officeDocument/2006/relationships/hyperlink" Target="https://s3.amazonaws.com/cbbt-er.public/pericopes/hin/mrk/p36/s2/v2.0.1/vbr4.mp3" TargetMode="External"/><Relationship Id="rId368" Type="http://schemas.openxmlformats.org/officeDocument/2006/relationships/hyperlink" Target="https://s3.amazonaws.com/cbbt-er.public/pericopes/hin/mrk/p36/s3/v2.0.1/vbr4.mp3" TargetMode="External"/><Relationship Id="rId369" Type="http://schemas.openxmlformats.org/officeDocument/2006/relationships/hyperlink" Target="https://s3.amazonaws.com/cbbt-er.public/pericopes/hin/mrk/p36/s4/v2.0.1/vbr4.mp3" TargetMode="External"/><Relationship Id="rId370" Type="http://schemas.openxmlformats.org/officeDocument/2006/relationships/hyperlink" Target="https://s3.amazonaws.com/cbbt-er.public/pericopes/hin/mrk/p36/s5/v2.0.1/vbr4.mp3" TargetMode="External"/><Relationship Id="rId371" Type="http://schemas.openxmlformats.org/officeDocument/2006/relationships/hyperlink" Target="https://s3.amazonaws.com/cbbt-er.public/pericopes/hin/mrk/p36/s6/v2.0.1/vbr4.mp3" TargetMode="External"/><Relationship Id="rId372" Type="http://schemas.openxmlformats.org/officeDocument/2006/relationships/hyperlink" Target="#t51" TargetMode="External"/><Relationship Id="rId373" Type="http://schemas.openxmlformats.org/officeDocument/2006/relationships/hyperlink" Target="#t42" TargetMode="External"/><Relationship Id="rId374" Type="http://schemas.openxmlformats.org/officeDocument/2006/relationships/hyperlink" Target="#t94" TargetMode="External"/><Relationship Id="rId375" Type="http://schemas.openxmlformats.org/officeDocument/2006/relationships/hyperlink" Target="#t31" TargetMode="External"/><Relationship Id="rId376" Type="http://schemas.openxmlformats.org/officeDocument/2006/relationships/hyperlink" Target="https://s3.amazonaws.com/cbbt-er.public/pericopes/hin/mrk/p38/s1/v2.0.1/vbr4.mp3" TargetMode="External"/><Relationship Id="rId377" Type="http://schemas.openxmlformats.org/officeDocument/2006/relationships/hyperlink" Target="https://s3.amazonaws.com/cbbt-er.public/pericopes/hin/mrk/p38/s2/v2.0.1/vbr4.mp3" TargetMode="External"/><Relationship Id="rId378" Type="http://schemas.openxmlformats.org/officeDocument/2006/relationships/hyperlink" Target="https://s3.amazonaws.com/cbbt-er.public/pericopes/hin/mrk/p38/s3/v2.0.1/vbr4.mp3" TargetMode="External"/><Relationship Id="rId379" Type="http://schemas.openxmlformats.org/officeDocument/2006/relationships/hyperlink" Target="https://s3.amazonaws.com/cbbt-er.public/pericopes/hin/mrk/p38/s4/v2.0.1/vbr4.mp3" TargetMode="External"/><Relationship Id="rId380" Type="http://schemas.openxmlformats.org/officeDocument/2006/relationships/hyperlink" Target="https://s3.amazonaws.com/cbbt-er.public/pericopes/hin/mrk/p38/s5/v2.0.1/vbr4.mp3" TargetMode="External"/><Relationship Id="rId381" Type="http://schemas.openxmlformats.org/officeDocument/2006/relationships/hyperlink" Target="https://s3.amazonaws.com/cbbt-er.public/pericopes/hin/mrk/p38/s6/v2.0.1/vbr4.mp3" TargetMode="External"/><Relationship Id="rId382" Type="http://schemas.openxmlformats.org/officeDocument/2006/relationships/hyperlink" Target="https://s3.amazonaws.com/cbbt-er.public/pericopes/hin/mrk/p39a/s1/v2.0.1/vbr4.mp3" TargetMode="External"/><Relationship Id="rId383" Type="http://schemas.openxmlformats.org/officeDocument/2006/relationships/hyperlink" Target="https://s3.amazonaws.com/cbbt-er.public/pericopes/hin/mrk/p39a/s2/v2.0.1/vbr4.mp3" TargetMode="External"/><Relationship Id="rId384" Type="http://schemas.openxmlformats.org/officeDocument/2006/relationships/hyperlink" Target="https://s3.amazonaws.com/cbbt-er.public/pericopes/hin/mrk/p39a/s3/v2.0.1/vbr4.mp3" TargetMode="External"/><Relationship Id="rId385" Type="http://schemas.openxmlformats.org/officeDocument/2006/relationships/hyperlink" Target="https://s3.amazonaws.com/cbbt-er.public/pericopes/hin/mrk/p39a/s4/v2.0.1/vbr4.mp3" TargetMode="External"/><Relationship Id="rId386" Type="http://schemas.openxmlformats.org/officeDocument/2006/relationships/hyperlink" Target="https://s3.amazonaws.com/cbbt-er.public/pericopes/hin/mrk/p39a/s5/v2.0.1/vbr4.mp3" TargetMode="External"/><Relationship Id="rId387" Type="http://schemas.openxmlformats.org/officeDocument/2006/relationships/hyperlink" Target="https://s3.amazonaws.com/cbbt-er.public/pericopes/hin/mrk/p39a/s6/v2.0.1/vbr4.mp3" TargetMode="External"/><Relationship Id="rId388" Type="http://schemas.openxmlformats.org/officeDocument/2006/relationships/hyperlink" Target="#t142" TargetMode="External"/><Relationship Id="rId389" Type="http://schemas.openxmlformats.org/officeDocument/2006/relationships/hyperlink" Target="#t146" TargetMode="External"/><Relationship Id="rId390" Type="http://schemas.openxmlformats.org/officeDocument/2006/relationships/hyperlink" Target="#t144" TargetMode="External"/><Relationship Id="rId391" Type="http://schemas.openxmlformats.org/officeDocument/2006/relationships/hyperlink" Target="#t139" TargetMode="External"/><Relationship Id="rId392" Type="http://schemas.openxmlformats.org/officeDocument/2006/relationships/hyperlink" Target="#t64" TargetMode="External"/><Relationship Id="rId393" Type="http://schemas.openxmlformats.org/officeDocument/2006/relationships/hyperlink" Target="#t28" TargetMode="External"/><Relationship Id="rId394" Type="http://schemas.openxmlformats.org/officeDocument/2006/relationships/hyperlink" Target="#t88" TargetMode="External"/><Relationship Id="rId395" Type="http://schemas.openxmlformats.org/officeDocument/2006/relationships/hyperlink" Target="#43" TargetMode="External"/><Relationship Id="rId396" Type="http://schemas.openxmlformats.org/officeDocument/2006/relationships/hyperlink" Target="https://s3.amazonaws.com/cbbt-er.public/pericopes/hin/mrk/p39b/s1/v2.0.1/vbr4.mp3" TargetMode="External"/><Relationship Id="rId397" Type="http://schemas.openxmlformats.org/officeDocument/2006/relationships/hyperlink" Target="https://s3.amazonaws.com/cbbt-er.public/pericopes/hin/mrk/p39b/s2/v2.0.1/vbr4.mp3" TargetMode="External"/><Relationship Id="rId398" Type="http://schemas.openxmlformats.org/officeDocument/2006/relationships/hyperlink" Target="https://s3.amazonaws.com/cbbt-er.public/pericopes/hin/mrk/p39b/s3/v2.0.1/vbr4.mp3" TargetMode="External"/><Relationship Id="rId399" Type="http://schemas.openxmlformats.org/officeDocument/2006/relationships/hyperlink" Target="https://s3.amazonaws.com/cbbt-er.public/pericopes/hin/mrk/p39b/s4/v2.0.1/vbr4.mp3" TargetMode="External"/><Relationship Id="rId400" Type="http://schemas.openxmlformats.org/officeDocument/2006/relationships/hyperlink" Target="https://s3.amazonaws.com/cbbt-er.public/pericopes/hin/mrk/p39b/s5/v2.0.1/vbr4.mp3" TargetMode="External"/><Relationship Id="rId401" Type="http://schemas.openxmlformats.org/officeDocument/2006/relationships/hyperlink" Target="https://s3.amazonaws.com/cbbt-er.public/pericopes/hin/mrk/p39b/s6/v2.0.1/vbr4.mp3" TargetMode="External"/><Relationship Id="rId402" Type="http://schemas.openxmlformats.org/officeDocument/2006/relationships/hyperlink" Target="#t66" TargetMode="External"/><Relationship Id="rId403" Type="http://schemas.openxmlformats.org/officeDocument/2006/relationships/hyperlink" Target="#t19" TargetMode="External"/><Relationship Id="rId404" Type="http://schemas.openxmlformats.org/officeDocument/2006/relationships/hyperlink" Target="#t37" TargetMode="External"/><Relationship Id="rId405" Type="http://schemas.openxmlformats.org/officeDocument/2006/relationships/hyperlink" Target="https://s3.amazonaws.com/cbbt-er.public/pericopes/hin/mrk/p40/s1/v2.0.1/vbr4.mp3" TargetMode="External"/><Relationship Id="rId406" Type="http://schemas.openxmlformats.org/officeDocument/2006/relationships/hyperlink" Target="https://s3.amazonaws.com/cbbt-er.public/pericopes/hin/mrk/p40/s2/v2.0.1/vbr4.mp3" TargetMode="External"/><Relationship Id="rId407" Type="http://schemas.openxmlformats.org/officeDocument/2006/relationships/hyperlink" Target="https://s3.amazonaws.com/cbbt-er.public/pericopes/hin/mrk/p40/s3/v2.0.1/vbr4.mp3" TargetMode="External"/><Relationship Id="rId408" Type="http://schemas.openxmlformats.org/officeDocument/2006/relationships/hyperlink" Target="https://s3.amazonaws.com/cbbt-er.public/pericopes/hin/mrk/p40/s4/v2.0.1/vbr4.mp3" TargetMode="External"/><Relationship Id="rId409" Type="http://schemas.openxmlformats.org/officeDocument/2006/relationships/hyperlink" Target="https://s3.amazonaws.com/cbbt-er.public/pericopes/hin/mrk/p40/s5/v2.0.1/vbr4.mp3" TargetMode="External"/><Relationship Id="rId410" Type="http://schemas.openxmlformats.org/officeDocument/2006/relationships/hyperlink" Target="https://s3.amazonaws.com/cbbt-er.public/pericopes/hin/mrk/p40/s6/v2.0.1/vbr4.mp3" TargetMode="External"/><Relationship Id="rId411" Type="http://schemas.openxmlformats.org/officeDocument/2006/relationships/hyperlink" Target="#t115" TargetMode="External"/><Relationship Id="rId412" Type="http://schemas.openxmlformats.org/officeDocument/2006/relationships/hyperlink" Target="#t110" TargetMode="External"/><Relationship Id="rId413" Type="http://schemas.openxmlformats.org/officeDocument/2006/relationships/hyperlink" Target="https://s3.amazonaws.com/cbbt-er.public/pericopes/hin/mrk/p41/s1/v2.0.1/vbr4.mp3" TargetMode="External"/><Relationship Id="rId414" Type="http://schemas.openxmlformats.org/officeDocument/2006/relationships/hyperlink" Target="https://s3.amazonaws.com/cbbt-er.public/pericopes/hin/mrk/p41/s2/v2.0.1/vbr4.mp3" TargetMode="External"/><Relationship Id="rId415" Type="http://schemas.openxmlformats.org/officeDocument/2006/relationships/hyperlink" Target="https://s3.amazonaws.com/cbbt-er.public/pericopes/hin/mrk/p41/s3/v2.0.1/vbr4.mp3" TargetMode="External"/><Relationship Id="rId416" Type="http://schemas.openxmlformats.org/officeDocument/2006/relationships/hyperlink" Target="https://s3.amazonaws.com/cbbt-er.public/pericopes/hin/mrk/p41/s4/v2.0.1/vbr4.mp3" TargetMode="External"/><Relationship Id="rId417" Type="http://schemas.openxmlformats.org/officeDocument/2006/relationships/hyperlink" Target="https://s3.amazonaws.com/cbbt-er.public/pericopes/hin/mrk/p41/s5/v2.0.1/vbr4.mp3" TargetMode="External"/><Relationship Id="rId418" Type="http://schemas.openxmlformats.org/officeDocument/2006/relationships/hyperlink" Target="https://s3.amazonaws.com/cbbt-er.public/pericopes/hin/mrk/p41/s6/v2.0.1/vbr4.mp3" TargetMode="External"/><Relationship Id="rId419" Type="http://schemas.openxmlformats.org/officeDocument/2006/relationships/hyperlink" Target="#t74" TargetMode="External"/><Relationship Id="rId420" Type="http://schemas.openxmlformats.org/officeDocument/2006/relationships/hyperlink" Target="#t151" TargetMode="External"/><Relationship Id="rId421" Type="http://schemas.openxmlformats.org/officeDocument/2006/relationships/hyperlink" Target="#t152" TargetMode="External"/><Relationship Id="rId422" Type="http://schemas.openxmlformats.org/officeDocument/2006/relationships/hyperlink" Target="#t153" TargetMode="External"/><Relationship Id="rId423" Type="http://schemas.openxmlformats.org/officeDocument/2006/relationships/hyperlink" Target="https://s3.amazonaws.com/cbbt-er.public/pericopes/hin/mrk/p42/s1/v2.0.1/vbr4.mp3" TargetMode="External"/><Relationship Id="rId424" Type="http://schemas.openxmlformats.org/officeDocument/2006/relationships/hyperlink" Target="https://s3.amazonaws.com/cbbt-er.public/pericopes/hin/mrk/p42/s2/v2.0.1/vbr4.mp3" TargetMode="External"/><Relationship Id="rId425" Type="http://schemas.openxmlformats.org/officeDocument/2006/relationships/hyperlink" Target="https://s3.amazonaws.com/cbbt-er.public/pericopes/hin/mrk/p42/s3/v2.0.1/vbr4.mp3" TargetMode="External"/><Relationship Id="rId426" Type="http://schemas.openxmlformats.org/officeDocument/2006/relationships/hyperlink" Target="https://s3.amazonaws.com/cbbt-er.public/pericopes/hin/mrk/p42/s4/v2.0.1/vbr4.mp3" TargetMode="External"/><Relationship Id="rId427" Type="http://schemas.openxmlformats.org/officeDocument/2006/relationships/hyperlink" Target="https://s3.amazonaws.com/cbbt-er.public/pericopes/hin/mrk/p42/s5/v2.0.1/vbr4.mp3" TargetMode="External"/><Relationship Id="rId428" Type="http://schemas.openxmlformats.org/officeDocument/2006/relationships/hyperlink" Target="https://s3.amazonaws.com/cbbt-er.public/pericopes/hin/mrk/p42/s6/v2.0.1/vbr4.mp3" TargetMode="External"/><Relationship Id="rId429" Type="http://schemas.openxmlformats.org/officeDocument/2006/relationships/hyperlink" Target="https://s3.amazonaws.com/cbbt-er.public/pericopes/hin/mrk/p43/s1/v2.0.1/vbr4.mp3" TargetMode="External"/><Relationship Id="rId430" Type="http://schemas.openxmlformats.org/officeDocument/2006/relationships/hyperlink" Target="https://s3.amazonaws.com/cbbt-er.public/pericopes/hin/mrk/p43/s2/v2.0.1/vbr4.mp3" TargetMode="External"/><Relationship Id="rId431" Type="http://schemas.openxmlformats.org/officeDocument/2006/relationships/hyperlink" Target="https://s3.amazonaws.com/cbbt-er.public/pericopes/hin/mrk/p43/s3/v2.0.1/vbr4.mp3" TargetMode="External"/><Relationship Id="rId432" Type="http://schemas.openxmlformats.org/officeDocument/2006/relationships/hyperlink" Target="https://s3.amazonaws.com/cbbt-er.public/pericopes/hin/mrk/p43/s4/v2.0.1/vbr4.mp3" TargetMode="External"/><Relationship Id="rId433" Type="http://schemas.openxmlformats.org/officeDocument/2006/relationships/hyperlink" Target="https://s3.amazonaws.com/cbbt-er.public/pericopes/hin/mrk/p43/s5/v2.0.1/vbr4.mp3" TargetMode="External"/><Relationship Id="rId434" Type="http://schemas.openxmlformats.org/officeDocument/2006/relationships/hyperlink" Target="https://s3.amazonaws.com/cbbt-er.public/pericopes/hin/mrk/p43/s6/v2.0.1/vbr4.mp3" TargetMode="External"/><Relationship Id="rId435" Type="http://schemas.openxmlformats.org/officeDocument/2006/relationships/hyperlink" Target="https://s3.amazonaws.com/cbbt-er.public/pericopes/hin/mrk/p44/s1/v2.0.1/vbr4.mp3" TargetMode="External"/><Relationship Id="rId436" Type="http://schemas.openxmlformats.org/officeDocument/2006/relationships/hyperlink" Target="https://s3.amazonaws.com/cbbt-er.public/pericopes/hin/mrk/p44/s2/v2.0.1/vbr4.mp3" TargetMode="External"/><Relationship Id="rId437" Type="http://schemas.openxmlformats.org/officeDocument/2006/relationships/hyperlink" Target="https://s3.amazonaws.com/cbbt-er.public/pericopes/hin/mrk/p44/s3/v2.0.1/vbr4.mp3" TargetMode="External"/><Relationship Id="rId438" Type="http://schemas.openxmlformats.org/officeDocument/2006/relationships/hyperlink" Target="https://s3.amazonaws.com/cbbt-er.public/pericopes/hin/mrk/p44/s4/v2.0.1/vbr4.mp3" TargetMode="External"/><Relationship Id="rId439" Type="http://schemas.openxmlformats.org/officeDocument/2006/relationships/hyperlink" Target="https://s3.amazonaws.com/cbbt-er.public/pericopes/hin/mrk/p44/s5/v2.0.1/vbr4.mp3" TargetMode="External"/><Relationship Id="rId440" Type="http://schemas.openxmlformats.org/officeDocument/2006/relationships/hyperlink" Target="https://s3.amazonaws.com/cbbt-er.public/pericopes/hin/mrk/p44/s6/v2.0.1/vbr4.mp3" TargetMode="External"/><Relationship Id="rId441" Type="http://schemas.openxmlformats.org/officeDocument/2006/relationships/hyperlink" Target="#t156" TargetMode="External"/><Relationship Id="rId442" Type="http://schemas.openxmlformats.org/officeDocument/2006/relationships/hyperlink" Target="https://s3.amazonaws.com/cbbt-er.public/pericopes/hin/mrk/p45a/s1/v2.0.1/vbr4.mp3" TargetMode="External"/><Relationship Id="rId443" Type="http://schemas.openxmlformats.org/officeDocument/2006/relationships/hyperlink" Target="https://s3.amazonaws.com/cbbt-er.public/pericopes/hin/mrk/p45a/s2/v2.0.1/vbr4.mp3" TargetMode="External"/><Relationship Id="rId444" Type="http://schemas.openxmlformats.org/officeDocument/2006/relationships/hyperlink" Target="https://s3.amazonaws.com/cbbt-er.public/pericopes/hin/mrk/p45a/s3/v2.0.1/vbr4.mp3" TargetMode="External"/><Relationship Id="rId445" Type="http://schemas.openxmlformats.org/officeDocument/2006/relationships/hyperlink" Target="https://s3.amazonaws.com/cbbt-er.public/pericopes/hin/mrk/p45a/s4/v2.0.1/vbr4.mp3" TargetMode="External"/><Relationship Id="rId446" Type="http://schemas.openxmlformats.org/officeDocument/2006/relationships/hyperlink" Target="https://s3.amazonaws.com/cbbt-er.public/pericopes/hin/mrk/p45a/s5/v2.0.1/vbr4.mp3" TargetMode="External"/><Relationship Id="rId447" Type="http://schemas.openxmlformats.org/officeDocument/2006/relationships/hyperlink" Target="https://s3.amazonaws.com/cbbt-er.public/pericopes/hin/mrk/p45a/s6/v2.0.1/vbr4.mp3" TargetMode="External"/><Relationship Id="rId448" Type="http://schemas.openxmlformats.org/officeDocument/2006/relationships/hyperlink" Target="#t226" TargetMode="External"/><Relationship Id="rId449" Type="http://schemas.openxmlformats.org/officeDocument/2006/relationships/hyperlink" Target="#t116" TargetMode="External"/><Relationship Id="rId450" Type="http://schemas.openxmlformats.org/officeDocument/2006/relationships/hyperlink" Target="#t189" TargetMode="External"/><Relationship Id="rId451" Type="http://schemas.openxmlformats.org/officeDocument/2006/relationships/hyperlink" Target="#23" TargetMode="External"/><Relationship Id="rId452" Type="http://schemas.openxmlformats.org/officeDocument/2006/relationships/hyperlink" Target="https://s3.amazonaws.com/cbbt-er.public/pericopes/hin/mrk/p45b/s1/v2.0.1/vbr4.mp3" TargetMode="External"/><Relationship Id="rId453" Type="http://schemas.openxmlformats.org/officeDocument/2006/relationships/hyperlink" Target="https://s3.amazonaws.com/cbbt-er.public/pericopes/hin/mrk/p45b/s2/v2.0.1/vbr4.mp3" TargetMode="External"/><Relationship Id="rId454" Type="http://schemas.openxmlformats.org/officeDocument/2006/relationships/hyperlink" Target="https://s3.amazonaws.com/cbbt-er.public/pericopes/hin/mrk/p45b/s3/v2.0.1/vbr4.mp3" TargetMode="External"/><Relationship Id="rId455" Type="http://schemas.openxmlformats.org/officeDocument/2006/relationships/hyperlink" Target="https://s3.amazonaws.com/cbbt-er.public/pericopes/hin/mrk/p45b/s4/v2.0.1/vbr4.mp3" TargetMode="External"/><Relationship Id="rId456" Type="http://schemas.openxmlformats.org/officeDocument/2006/relationships/hyperlink" Target="https://s3.amazonaws.com/cbbt-er.public/pericopes/hin/mrk/p45b/s5/v2.0.1/vbr4.mp3" TargetMode="External"/><Relationship Id="rId457" Type="http://schemas.openxmlformats.org/officeDocument/2006/relationships/hyperlink" Target="https://s3.amazonaws.com/cbbt-er.public/pericopes/hin/mrk/p45b/s6/v2.0.1/vbr4.mp3" TargetMode="External"/><Relationship Id="rId458" Type="http://schemas.openxmlformats.org/officeDocument/2006/relationships/hyperlink" Target="https://s3.amazonaws.com/cbbt-er.public/pericopes/hin/mrk/p45c/s1/v2.0.1/vbr4.mp3" TargetMode="External"/><Relationship Id="rId459" Type="http://schemas.openxmlformats.org/officeDocument/2006/relationships/hyperlink" Target="https://s3.amazonaws.com/cbbt-er.public/pericopes/hin/mrk/p45c/s2/v2.0.1/vbr4.mp3" TargetMode="External"/><Relationship Id="rId460" Type="http://schemas.openxmlformats.org/officeDocument/2006/relationships/hyperlink" Target="https://s3.amazonaws.com/cbbt-er.public/pericopes/hin/mrk/p45c/s3/v2.0.1/vbr4.mp3" TargetMode="External"/><Relationship Id="rId461" Type="http://schemas.openxmlformats.org/officeDocument/2006/relationships/hyperlink" Target="https://s3.amazonaws.com/cbbt-er.public/pericopes/hin/mrk/p45c/s4/v2.0.1/vbr4.mp3" TargetMode="External"/><Relationship Id="rId462" Type="http://schemas.openxmlformats.org/officeDocument/2006/relationships/hyperlink" Target="https://s3.amazonaws.com/cbbt-er.public/pericopes/hin/mrk/p45c/s5/v2.0.1/vbr4.mp3" TargetMode="External"/><Relationship Id="rId463" Type="http://schemas.openxmlformats.org/officeDocument/2006/relationships/hyperlink" Target="https://s3.amazonaws.com/cbbt-er.public/pericopes/hin/mrk/p45c/s6/v2.0.1/vbr4.mp3" TargetMode="External"/><Relationship Id="rId464" Type="http://schemas.openxmlformats.org/officeDocument/2006/relationships/hyperlink" Target="https://s3.amazonaws.com/cbbt-er.public/pericopes/hin/mrk/p45d/s1/v2.0.1/vbr4.mp3" TargetMode="External"/><Relationship Id="rId465" Type="http://schemas.openxmlformats.org/officeDocument/2006/relationships/hyperlink" Target="https://s3.amazonaws.com/cbbt-er.public/pericopes/hin/mrk/p45d/s2/v2.0.1/vbr4.mp3" TargetMode="External"/><Relationship Id="rId466" Type="http://schemas.openxmlformats.org/officeDocument/2006/relationships/hyperlink" Target="https://s3.amazonaws.com/cbbt-er.public/pericopes/hin/mrk/p45d/s3/v2.0.1/vbr4.mp3" TargetMode="External"/><Relationship Id="rId467" Type="http://schemas.openxmlformats.org/officeDocument/2006/relationships/hyperlink" Target="https://s3.amazonaws.com/cbbt-er.public/pericopes/hin/mrk/p45d/s4/v2.0.1/vbr4.mp3" TargetMode="External"/><Relationship Id="rId468" Type="http://schemas.openxmlformats.org/officeDocument/2006/relationships/hyperlink" Target="https://s3.amazonaws.com/cbbt-er.public/pericopes/hin/mrk/p45d/s5/v2.0.1/vbr4.mp3" TargetMode="External"/><Relationship Id="rId469" Type="http://schemas.openxmlformats.org/officeDocument/2006/relationships/hyperlink" Target="https://s3.amazonaws.com/cbbt-er.public/pericopes/hin/mrk/p45d/s6/v2.0.1/vbr4.mp3" TargetMode="External"/><Relationship Id="rId470" Type="http://schemas.openxmlformats.org/officeDocument/2006/relationships/hyperlink" Target="#t162" TargetMode="External"/><Relationship Id="rId471" Type="http://schemas.openxmlformats.org/officeDocument/2006/relationships/hyperlink" Target="#t164" TargetMode="External"/><Relationship Id="rId472" Type="http://schemas.openxmlformats.org/officeDocument/2006/relationships/hyperlink" Target="https://s3.amazonaws.com/cbbt-er.public/pericopes/hin/mrk/p46/s1/v2.0.1/vbr4.mp3" TargetMode="External"/><Relationship Id="rId473" Type="http://schemas.openxmlformats.org/officeDocument/2006/relationships/hyperlink" Target="https://s3.amazonaws.com/cbbt-er.public/pericopes/hin/mrk/p46/s2/v2.0.1/vbr4.mp3" TargetMode="External"/><Relationship Id="rId474" Type="http://schemas.openxmlformats.org/officeDocument/2006/relationships/hyperlink" Target="https://s3.amazonaws.com/cbbt-er.public/pericopes/hin/mrk/p46/s3/v2.0.1/vbr4.mp3" TargetMode="External"/><Relationship Id="rId475" Type="http://schemas.openxmlformats.org/officeDocument/2006/relationships/hyperlink" Target="https://s3.amazonaws.com/cbbt-er.public/pericopes/hin/mrk/p46/s4/v2.0.1/vbr4.mp3" TargetMode="External"/><Relationship Id="rId476" Type="http://schemas.openxmlformats.org/officeDocument/2006/relationships/hyperlink" Target="https://s3.amazonaws.com/cbbt-er.public/pericopes/hin/mrk/p46/s5/v2.0.1/vbr4.mp3" TargetMode="External"/><Relationship Id="rId477" Type="http://schemas.openxmlformats.org/officeDocument/2006/relationships/hyperlink" Target="https://s3.amazonaws.com/cbbt-er.public/pericopes/hin/mrk/p46/s6/v2.0.1/vbr4.mp3" TargetMode="External"/><Relationship Id="rId478" Type="http://schemas.openxmlformats.org/officeDocument/2006/relationships/hyperlink" Target="#t29" TargetMode="External"/><Relationship Id="rId479" Type="http://schemas.openxmlformats.org/officeDocument/2006/relationships/hyperlink" Target="#t165" TargetMode="External"/><Relationship Id="rId480" Type="http://schemas.openxmlformats.org/officeDocument/2006/relationships/hyperlink" Target="https://s3.amazonaws.com/cbbt-er.public/pericopes/hin/mrk/p47a/s1/v2.0.1/vbr4.mp3" TargetMode="External"/><Relationship Id="rId481" Type="http://schemas.openxmlformats.org/officeDocument/2006/relationships/hyperlink" Target="https://s3.amazonaws.com/cbbt-er.public/pericopes/hin/mrk/p47a/s2/v2.0.1/vbr4.mp3" TargetMode="External"/><Relationship Id="rId482" Type="http://schemas.openxmlformats.org/officeDocument/2006/relationships/hyperlink" Target="https://s3.amazonaws.com/cbbt-er.public/pericopes/hin/mrk/p47a/s3/v2.0.1/vbr4.mp3" TargetMode="External"/><Relationship Id="rId483" Type="http://schemas.openxmlformats.org/officeDocument/2006/relationships/hyperlink" Target="https://s3.amazonaws.com/cbbt-er.public/pericopes/hin/mrk/p47a/s4/v2.0.1/vbr4.mp3" TargetMode="External"/><Relationship Id="rId484" Type="http://schemas.openxmlformats.org/officeDocument/2006/relationships/hyperlink" Target="https://s3.amazonaws.com/cbbt-er.public/pericopes/hin/mrk/p47a/s5/v2.0.1/vbr4.mp3" TargetMode="External"/><Relationship Id="rId485" Type="http://schemas.openxmlformats.org/officeDocument/2006/relationships/hyperlink" Target="https://s3.amazonaws.com/cbbt-er.public/pericopes/hin/mrk/p47a/s6/v2.0.1/vbr4.mp3" TargetMode="External"/><Relationship Id="rId486" Type="http://schemas.openxmlformats.org/officeDocument/2006/relationships/hyperlink" Target="#t166" TargetMode="External"/><Relationship Id="rId487" Type="http://schemas.openxmlformats.org/officeDocument/2006/relationships/hyperlink" Target="https://s3.amazonaws.com/cbbt-er.public/pericopes/hin/mrk/p47b/s1/v2.0.1/vbr4.mp3" TargetMode="External"/><Relationship Id="rId488" Type="http://schemas.openxmlformats.org/officeDocument/2006/relationships/hyperlink" Target="https://s3.amazonaws.com/cbbt-er.public/pericopes/hin/mrk/p47b/s2/v2.0.1/vbr4.mp3" TargetMode="External"/><Relationship Id="rId489" Type="http://schemas.openxmlformats.org/officeDocument/2006/relationships/hyperlink" Target="https://s3.amazonaws.com/cbbt-er.public/pericopes/hin/mrk/p47b/s3/v2.0.1/vbr4.mp3" TargetMode="External"/><Relationship Id="rId490" Type="http://schemas.openxmlformats.org/officeDocument/2006/relationships/hyperlink" Target="https://s3.amazonaws.com/cbbt-er.public/pericopes/hin/mrk/p47b/s4/v2.0.1/vbr4.mp3" TargetMode="External"/><Relationship Id="rId491" Type="http://schemas.openxmlformats.org/officeDocument/2006/relationships/hyperlink" Target="https://s3.amazonaws.com/cbbt-er.public/pericopes/hin/mrk/p47b/s5/v2.0.1/vbr4.mp3" TargetMode="External"/><Relationship Id="rId492" Type="http://schemas.openxmlformats.org/officeDocument/2006/relationships/hyperlink" Target="https://s3.amazonaws.com/cbbt-er.public/pericopes/hin/mrk/p47b/s6/v2.0.1/vbr4.mp3" TargetMode="External"/><Relationship Id="rId493" Type="http://schemas.openxmlformats.org/officeDocument/2006/relationships/hyperlink" Target="#t167" TargetMode="External"/><Relationship Id="rId494" Type="http://schemas.openxmlformats.org/officeDocument/2006/relationships/hyperlink" Target="https://s3.amazonaws.com/cbbt-er.public/pericopes/hin/mrk/p48/s1/v2.0.1/vbr4.mp3" TargetMode="External"/><Relationship Id="rId495" Type="http://schemas.openxmlformats.org/officeDocument/2006/relationships/hyperlink" Target="https://s3.amazonaws.com/cbbt-er.public/pericopes/hin/mrk/p48/s2/v2.0.1/vbr4.mp3" TargetMode="External"/><Relationship Id="rId496" Type="http://schemas.openxmlformats.org/officeDocument/2006/relationships/hyperlink" Target="https://s3.amazonaws.com/cbbt-er.public/pericopes/hin/mrk/p48/s3/v2.0.1/vbr4.mp3" TargetMode="External"/><Relationship Id="rId497" Type="http://schemas.openxmlformats.org/officeDocument/2006/relationships/hyperlink" Target="https://s3.amazonaws.com/cbbt-er.public/pericopes/hin/mrk/p48/s4/v2.0.1/vbr4.mp3" TargetMode="External"/><Relationship Id="rId498" Type="http://schemas.openxmlformats.org/officeDocument/2006/relationships/hyperlink" Target="https://s3.amazonaws.com/cbbt-er.public/pericopes/hin/mrk/p48/s5/v2.0.1/vbr4.mp3" TargetMode="External"/><Relationship Id="rId499" Type="http://schemas.openxmlformats.org/officeDocument/2006/relationships/hyperlink" Target="https://s3.amazonaws.com/cbbt-er.public/pericopes/hin/mrk/p48/s6/v2.0.1/vbr4.mp3" TargetMode="External"/><Relationship Id="rId500" Type="http://schemas.openxmlformats.org/officeDocument/2006/relationships/hyperlink" Target="https://s3.amazonaws.com/cbbt-er.public/pericopes/hin/mrk/p49/s1/v2.0.1/vbr4.mp3" TargetMode="External"/><Relationship Id="rId501" Type="http://schemas.openxmlformats.org/officeDocument/2006/relationships/hyperlink" Target="https://s3.amazonaws.com/cbbt-er.public/pericopes/hin/mrk/p49/s2/v2.0.1/vbr4.mp3" TargetMode="External"/><Relationship Id="rId502" Type="http://schemas.openxmlformats.org/officeDocument/2006/relationships/hyperlink" Target="https://s3.amazonaws.com/cbbt-er.public/pericopes/hin/mrk/p49/s3/v2.0.1/vbr4.mp3" TargetMode="External"/><Relationship Id="rId503" Type="http://schemas.openxmlformats.org/officeDocument/2006/relationships/hyperlink" Target="https://s3.amazonaws.com/cbbt-er.public/pericopes/hin/mrk/p49/s4/v2.0.1/vbr4.mp3" TargetMode="External"/><Relationship Id="rId504" Type="http://schemas.openxmlformats.org/officeDocument/2006/relationships/hyperlink" Target="https://s3.amazonaws.com/cbbt-er.public/pericopes/hin/mrk/p49/s5/v2.0.1/vbr4.mp3" TargetMode="External"/><Relationship Id="rId505" Type="http://schemas.openxmlformats.org/officeDocument/2006/relationships/hyperlink" Target="https://s3.amazonaws.com/cbbt-er.public/pericopes/hin/mrk/p49/s6/v2.0.1/vbr4.mp3" TargetMode="External"/><Relationship Id="rId506" Type="http://schemas.openxmlformats.org/officeDocument/2006/relationships/hyperlink" Target="#t168" TargetMode="External"/><Relationship Id="rId507" Type="http://schemas.openxmlformats.org/officeDocument/2006/relationships/hyperlink" Target="https://s3.amazonaws.com/cbbt-er.public/pericopes/hin/mrk/p50a/s1/v2.0.1/vbr4.mp3" TargetMode="External"/><Relationship Id="rId508" Type="http://schemas.openxmlformats.org/officeDocument/2006/relationships/hyperlink" Target="https://s3.amazonaws.com/cbbt-er.public/pericopes/hin/mrk/p50a/s2/v2.0.1/vbr4.mp3" TargetMode="External"/><Relationship Id="rId509" Type="http://schemas.openxmlformats.org/officeDocument/2006/relationships/hyperlink" Target="https://s3.amazonaws.com/cbbt-er.public/pericopes/hin/mrk/p50a/s3/v2.0.1/vbr4.mp3" TargetMode="External"/><Relationship Id="rId510" Type="http://schemas.openxmlformats.org/officeDocument/2006/relationships/hyperlink" Target="https://s3.amazonaws.com/cbbt-er.public/pericopes/hin/mrk/p50a/s4/v2.0.1/vbr4.mp3" TargetMode="External"/><Relationship Id="rId511" Type="http://schemas.openxmlformats.org/officeDocument/2006/relationships/hyperlink" Target="https://s3.amazonaws.com/cbbt-er.public/pericopes/hin/mrk/p50a/s5/v2.0.1/vbr4.mp3" TargetMode="External"/><Relationship Id="rId512" Type="http://schemas.openxmlformats.org/officeDocument/2006/relationships/hyperlink" Target="https://s3.amazonaws.com/cbbt-er.public/pericopes/hin/mrk/p50a/s6/v2.0.1/vbr4.mp3" TargetMode="External"/><Relationship Id="rId513" Type="http://schemas.openxmlformats.org/officeDocument/2006/relationships/hyperlink" Target="https://s3.amazonaws.com/cbbt-er.public/pericopes/hin/mrk/p50b/s1/v2.0.1/vbr4.mp3" TargetMode="External"/><Relationship Id="rId514" Type="http://schemas.openxmlformats.org/officeDocument/2006/relationships/hyperlink" Target="https://s3.amazonaws.com/cbbt-er.public/pericopes/hin/mrk/p50b/s2/v2.0.1/vbr4.mp3" TargetMode="External"/><Relationship Id="rId515" Type="http://schemas.openxmlformats.org/officeDocument/2006/relationships/hyperlink" Target="https://s3.amazonaws.com/cbbt-er.public/pericopes/hin/mrk/p50b/s3/v2.0.1/vbr4.mp3" TargetMode="External"/><Relationship Id="rId516" Type="http://schemas.openxmlformats.org/officeDocument/2006/relationships/hyperlink" Target="https://s3.amazonaws.com/cbbt-er.public/pericopes/hin/mrk/p50b/s4/v2.0.1/vbr4.mp3" TargetMode="External"/><Relationship Id="rId517" Type="http://schemas.openxmlformats.org/officeDocument/2006/relationships/hyperlink" Target="https://s3.amazonaws.com/cbbt-er.public/pericopes/hin/mrk/p50b/s5/v2.0.1/vbr4.mp3" TargetMode="External"/><Relationship Id="rId518" Type="http://schemas.openxmlformats.org/officeDocument/2006/relationships/hyperlink" Target="https://s3.amazonaws.com/cbbt-er.public/pericopes/hin/mrk/p50b/s6/v2.0.1/vbr4.mp3" TargetMode="External"/><Relationship Id="rId519" Type="http://schemas.openxmlformats.org/officeDocument/2006/relationships/hyperlink" Target="#t169" TargetMode="External"/><Relationship Id="rId520" Type="http://schemas.openxmlformats.org/officeDocument/2006/relationships/hyperlink" Target="https://s3.amazonaws.com/cbbt-er.public/pericopes/hin/mrk/p51/s1/v2.0.1/vbr4.mp3" TargetMode="External"/><Relationship Id="rId521" Type="http://schemas.openxmlformats.org/officeDocument/2006/relationships/hyperlink" Target="https://s3.amazonaws.com/cbbt-er.public/pericopes/hin/mrk/p51/s2/v2.0.1/vbr4.mp3" TargetMode="External"/><Relationship Id="rId522" Type="http://schemas.openxmlformats.org/officeDocument/2006/relationships/hyperlink" Target="https://s3.amazonaws.com/cbbt-er.public/pericopes/hin/mrk/p51/s3/v2.0.1/vbr4.mp3" TargetMode="External"/><Relationship Id="rId523" Type="http://schemas.openxmlformats.org/officeDocument/2006/relationships/hyperlink" Target="https://s3.amazonaws.com/cbbt-er.public/pericopes/hin/mrk/p51/s4/v2.0.1/vbr4.mp3" TargetMode="External"/><Relationship Id="rId524" Type="http://schemas.openxmlformats.org/officeDocument/2006/relationships/hyperlink" Target="https://s3.amazonaws.com/cbbt-er.public/pericopes/hin/mrk/p51/s5/v2.0.1/vbr4.mp3" TargetMode="External"/><Relationship Id="rId525" Type="http://schemas.openxmlformats.org/officeDocument/2006/relationships/hyperlink" Target="https://s3.amazonaws.com/cbbt-er.public/pericopes/hin/mrk/p51/s6/v2.0.1/vbr4.mp3" TargetMode="External"/><Relationship Id="rId526" Type="http://schemas.openxmlformats.org/officeDocument/2006/relationships/hyperlink" Target="#t243" TargetMode="External"/><Relationship Id="rId527" Type="http://schemas.openxmlformats.org/officeDocument/2006/relationships/hyperlink" Target="https://s3.amazonaws.com/cbbt-er.public/pericopes/hin/mrk/p52a/s1/v2.0.1/vbr4.mp3" TargetMode="External"/><Relationship Id="rId528" Type="http://schemas.openxmlformats.org/officeDocument/2006/relationships/hyperlink" Target="https://s3.amazonaws.com/cbbt-er.public/pericopes/hin/mrk/p52a/s2/v2.0.1/vbr4.mp3" TargetMode="External"/><Relationship Id="rId529" Type="http://schemas.openxmlformats.org/officeDocument/2006/relationships/hyperlink" Target="https://s3.amazonaws.com/cbbt-er.public/pericopes/hin/mrk/p52a/s3/v2.0.1/vbr4.mp3" TargetMode="External"/><Relationship Id="rId530" Type="http://schemas.openxmlformats.org/officeDocument/2006/relationships/hyperlink" Target="https://s3.amazonaws.com/cbbt-er.public/pericopes/hin/mrk/p52a/s4/v2.0.1/vbr4.mp3" TargetMode="External"/><Relationship Id="rId531" Type="http://schemas.openxmlformats.org/officeDocument/2006/relationships/hyperlink" Target="https://s3.amazonaws.com/cbbt-er.public/pericopes/hin/mrk/p52a/s5/v2.0.1/vbr4.mp3" TargetMode="External"/><Relationship Id="rId532" Type="http://schemas.openxmlformats.org/officeDocument/2006/relationships/hyperlink" Target="https://s3.amazonaws.com/cbbt-er.public/pericopes/hin/mrk/p52a/s6/v2.0.1/vbr4.mp3" TargetMode="External"/><Relationship Id="rId533" Type="http://schemas.openxmlformats.org/officeDocument/2006/relationships/hyperlink" Target="#t170" TargetMode="External"/><Relationship Id="rId534" Type="http://schemas.openxmlformats.org/officeDocument/2006/relationships/hyperlink" Target="https://s3.amazonaws.com/cbbt-er.public/pericopes/hin/mrk/p53/s1/v2.0.1/vbr4.mp3" TargetMode="External"/><Relationship Id="rId535" Type="http://schemas.openxmlformats.org/officeDocument/2006/relationships/hyperlink" Target="https://s3.amazonaws.com/cbbt-er.public/pericopes/hin/mrk/p53/s2/v2.0.1/vbr4.mp3" TargetMode="External"/><Relationship Id="rId536" Type="http://schemas.openxmlformats.org/officeDocument/2006/relationships/hyperlink" Target="https://s3.amazonaws.com/cbbt-er.public/pericopes/hin/mrk/p53/s3/v2.0.1/vbr4.mp3" TargetMode="External"/><Relationship Id="rId537" Type="http://schemas.openxmlformats.org/officeDocument/2006/relationships/hyperlink" Target="https://s3.amazonaws.com/cbbt-er.public/pericopes/hin/mrk/p53/s4/v2.0.1/vbr4.mp3" TargetMode="External"/><Relationship Id="rId538" Type="http://schemas.openxmlformats.org/officeDocument/2006/relationships/hyperlink" Target="https://s3.amazonaws.com/cbbt-er.public/pericopes/hin/mrk/p53/s5/v2.0.1/vbr4.mp3" TargetMode="External"/><Relationship Id="rId539" Type="http://schemas.openxmlformats.org/officeDocument/2006/relationships/hyperlink" Target="https://s3.amazonaws.com/cbbt-er.public/pericopes/hin/mrk/p53/s6/v2.0.1/vbr4.mp3" TargetMode="External"/><Relationship Id="rId540" Type="http://schemas.openxmlformats.org/officeDocument/2006/relationships/hyperlink" Target="https://s3.amazonaws.com/cbbt-er.public/pericopes/hin/mrk/p54/s1/v2.0.1/vbr4.mp3" TargetMode="External"/><Relationship Id="rId541" Type="http://schemas.openxmlformats.org/officeDocument/2006/relationships/hyperlink" Target="https://s3.amazonaws.com/cbbt-er.public/pericopes/hin/mrk/p54/s2/v2.0.1/vbr4.mp3" TargetMode="External"/><Relationship Id="rId542" Type="http://schemas.openxmlformats.org/officeDocument/2006/relationships/hyperlink" Target="https://s3.amazonaws.com/cbbt-er.public/pericopes/hin/mrk/p54/s3/v2.0.1/vbr4.mp3" TargetMode="External"/><Relationship Id="rId543" Type="http://schemas.openxmlformats.org/officeDocument/2006/relationships/hyperlink" Target="https://s3.amazonaws.com/cbbt-er.public/pericopes/hin/mrk/p54/s4/v2.0.1/vbr4.mp3" TargetMode="External"/><Relationship Id="rId544" Type="http://schemas.openxmlformats.org/officeDocument/2006/relationships/hyperlink" Target="https://s3.amazonaws.com/cbbt-er.public/pericopes/hin/mrk/p54/s5/v2.0.1/vbr4.mp3" TargetMode="External"/><Relationship Id="rId545" Type="http://schemas.openxmlformats.org/officeDocument/2006/relationships/hyperlink" Target="https://s3.amazonaws.com/cbbt-er.public/pericopes/hin/mrk/p54/s6/v2.0.1/vbr4.mp3" TargetMode="External"/><Relationship Id="rId546" Type="http://schemas.openxmlformats.org/officeDocument/2006/relationships/hyperlink" Target="#t213" TargetMode="External"/><Relationship Id="rId547" Type="http://schemas.openxmlformats.org/officeDocument/2006/relationships/hyperlink" Target="#t236" TargetMode="External"/><Relationship Id="rId548" Type="http://schemas.openxmlformats.org/officeDocument/2006/relationships/hyperlink" Target="https://s3.amazonaws.com/cbbt-er.public/pericopes/hin/mrk/p55/s1/v2.0.1/vbr4.mp3" TargetMode="External"/><Relationship Id="rId549" Type="http://schemas.openxmlformats.org/officeDocument/2006/relationships/hyperlink" Target="https://s3.amazonaws.com/cbbt-er.public/pericopes/hin/mrk/p55/s2/v2.0.1/vbr4.mp3" TargetMode="External"/><Relationship Id="rId550" Type="http://schemas.openxmlformats.org/officeDocument/2006/relationships/hyperlink" Target="https://s3.amazonaws.com/cbbt-er.public/pericopes/hin/mrk/p55/s3/v2.0.1/vbr4.mp3" TargetMode="External"/><Relationship Id="rId551" Type="http://schemas.openxmlformats.org/officeDocument/2006/relationships/hyperlink" Target="https://s3.amazonaws.com/cbbt-er.public/pericopes/hin/mrk/p55/s4/v2.0.1/vbr4.mp3" TargetMode="External"/><Relationship Id="rId552" Type="http://schemas.openxmlformats.org/officeDocument/2006/relationships/hyperlink" Target="https://s3.amazonaws.com/cbbt-er.public/pericopes/hin/mrk/p55/s5/v2.0.1/vbr4.mp3" TargetMode="External"/><Relationship Id="rId553" Type="http://schemas.openxmlformats.org/officeDocument/2006/relationships/hyperlink" Target="https://s3.amazonaws.com/cbbt-er.public/pericopes/hin/mrk/p55/s6/v2.0.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