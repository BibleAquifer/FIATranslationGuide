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तीतुस 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1:1–4 को सुनें और अपने मन में रखें।</w:t>
      </w:r>
    </w:p>
    <w:p>
      <w:pPr/>
      <w:r>
        <w:rPr>
          <w:lang w:val="hi_IN" w:bidi="hi_IN"/>
        </w:rPr>
      </w:r>
      <w:r>
        <w:rPr>
          <w:lang w:val="hi_IN" w:bidi="hi_IN"/>
        </w:rPr>
        <w:t>यदि सम्भव हो, तो तीतुस 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1:1–4 का ऑडियो संस्करण सबसे आसानी से समझ में आने वाले अनुवाद में सुनें।</w:t>
      </w:r>
    </w:p>
    <w:p>
      <w:pPr/>
      <w:r>
        <w:rPr>
          <w:lang w:val="hi_IN" w:bidi="hi_IN"/>
        </w:rPr>
      </w:r>
      <w:r>
        <w:rPr>
          <w:lang w:val="hi_IN" w:bidi="hi_IN"/>
        </w:rPr>
        <w:t>यह भाग एक पत्र की शुरुआत है जो पौलुस ने तीतुस को लिखा था। पौलुस शुरुआती मसीही कलीसिया के अगुवों में से एक था। अतीत में किसी समय, पौलुस और तीतुस ने यूनान के पास भूमध्य सागर में क्रेते द्वीप पर नई कलीसियाएँ शुरू करने के लिए मिलकर काम किया था। अब, पौलुस ने क्रेते छोड़ दिया और तीतुस को क्रेते की कलीसियाओं की अगुवाई करने और उनकी देखभाल करने का निर्देश दिया है। पौलुस तीतुस को एक पत्र लिख रहा है ताकि तीतुस को याद दिलाया जा सके कि क्रेते के नए विश्वासियों को क्या सिखाना है। इस भाग में, पौलुस पहले अपने आप और अपनी सेवकाई का वर्णन करता है, फिर पौलुस तीतुस का अभिवादन करता है। यह भाग पौलुस के तीतुस को लिखे पत्र की शुरुआत है।</w:t>
      </w:r>
    </w:p>
    <w:p>
      <w:pPr/>
      <w:r>
        <w:rPr>
          <w:lang w:val="hi_IN" w:bidi="hi_IN"/>
        </w:rPr>
      </w:r>
      <w:r>
        <w:rPr>
          <w:lang w:val="hi_IN" w:bidi="hi_IN"/>
        </w:rPr>
        <w:t xml:space="preserve">यहाँ रुकें और </w:t>
      </w:r>
      <w:r>
        <w:rPr>
          <w:b/>
          <w:lang w:val="hi_IN" w:bidi="hi_IN"/>
        </w:rPr>
        <w:t>क्रेते</w:t>
      </w:r>
      <w:r>
        <w:rPr>
          <w:lang w:val="hi_IN" w:bidi="hi_IN"/>
        </w:rPr>
        <w:t xml:space="preserve"> द्वीप के नक्शे को समूह के रूप में देखें। इस ऑडियो को यहाँ रोकें।</w:t>
      </w:r>
    </w:p>
    <w:p>
      <w:pPr/>
      <w:r>
        <w:rPr>
          <w:lang w:val="hi_IN" w:bidi="hi_IN"/>
        </w:rPr>
      </w:r>
      <w:r>
        <w:rPr>
          <w:lang w:val="hi_IN" w:bidi="hi_IN"/>
        </w:rPr>
        <w:t>इस पत्र में, शायद पौलुस ने अपना संदेश बोला था, किसी और ने इसे लिखा था, और फिर किसी और ने क्रेते में तीतुस को संदेश पहुँचाया। तीतुस और अन्य लोग शायद इस पत्र को प्राप्त करते समय इसे जोर से पढ़ते थे। पौलुस के समय में, यह पत्र भेजने और प्राप्त करने का एक सामान्य तरीका था।</w:t>
      </w:r>
    </w:p>
    <w:p>
      <w:pPr/>
      <w:r>
        <w:rPr>
          <w:lang w:val="hi_IN" w:bidi="hi_IN"/>
        </w:rPr>
      </w:r>
      <w:r>
        <w:rPr>
          <w:lang w:val="hi_IN" w:bidi="hi_IN"/>
        </w:rPr>
        <w:t>पौलुस का तीतुस को दिया गया अभिवादन पौलुस के अन्य पत्रों में उनके सहकर्मियों को दिए गए अभिवादनों के समान है। इस पत्र में, पौलुस केवल यह नहीं कहता कि उसने पत्र लिखा है, बल्कि वह यह भी शामिल करता है कि उसने परमेश्वर के सेवक और प्रेरित के रूप में क्या किया। पौलुस अपने लिए परमेश्वर के उद्देश्य और उस अधिकार का वर्णन करता है जो परमेश्वर ने उसे दिया है। क्रेते की कलीसिया की समस्याओं के कारण, पौलुस शायद यह दिखाना चाहता था कि उसके पास तीतुस को सिखाने का अधिकार है कि वह क्रेते की कलीसियाओं की अगुवाई कैसे करें।</w:t>
      </w:r>
    </w:p>
    <w:p>
      <w:pPr/>
      <w:r>
        <w:rPr>
          <w:lang w:val="hi_IN" w:bidi="hi_IN"/>
        </w:rPr>
      </w:r>
      <w:r>
        <w:rPr>
          <w:lang w:val="hi_IN" w:bidi="hi_IN"/>
        </w:rPr>
        <w:t>पौलुस कहता है कि वह "परमेश्वर का दास" और "यीशु मसीह का प्रेरित है।" सबसे पहले, पौलुस अपने आप को "परमेश्वर का दास" कहता है, जिसका अर्थ है कि पौलुस परमेश्वर का है और परमेश्वर की सेवा करता है। अन्य पत्रों में, पौलुस कहता है कि वह "यीशु मसीह का दास" है। पुराने नियम में अन्य महत्वपूर्ण लोग अपने आप को "परमेश्वर के दास" कहते थे, जैसे मूसा, दानिय्येल, दाऊद और अब्राहम। यहाँ यह महत्वपूर्ण है कि पौलुस यह दिखाता है कि वह परमेश्वर का दास या सेवक है, वैसे ही जैसे यीशु से पहले अन्य मनुष्य जीते थे, सेवा करते थे और पूरी तरह से परमेश्वर के थे, जैसे एक दास अपने स्वामी का होता है। पौलुस के लिए, पुराने नियम के अन्य पुरुषों की तरह परमेश्वर की सेवा करना एक सम्मान की बात थी। पुराने नियम का वही परमेश्वर, अब पौलुस को तीतुस और क्रेते की कलीसियाओं के साथ साझा करने के लिए एक संदेश देता है।</w:t>
      </w:r>
    </w:p>
    <w:p>
      <w:pPr/>
      <w:r>
        <w:rPr>
          <w:lang w:val="hi_IN" w:bidi="hi_IN"/>
        </w:rPr>
      </w:r>
      <w:r>
        <w:rPr>
          <w:lang w:val="hi_IN" w:bidi="hi_IN"/>
        </w:rPr>
        <w:t>फिर पौलुस कहता है कि वह यीशु मसीह का प्रेरित है। प्रेरित परमेश्वर का एक प्रतिनिधि होता है जिसके पास संदेश देने और आत्मिक मामलों के बारे में निर्णय लेने का अधिकार है। मूल भाषा में, मसीह का अर्थ है मसीहा, या वह उद्धारकर्ता और राजा जिसे परमेश्वर ने एक विशेष कार्य के लिए नियुक्त किया है। यीशु मसीह यीशु की उपाधि है, जिसे परमेश्वर ने उद्धारकर्ता और राजा के रूप में नियुक्त किया है। अब यीशु ने पौलुस को अपने संदेश और शिक्षा को साझा करने के लिए एक विशेष काम के साथ भेजा। एक प्रेरित के रूप में पौलुस का काम परमेश्वर के चुने हुए लोगों, या उन लोगों के "विश्वास को आगे बढ़ाना" है जो यीशु का अनुसरण करते हैं। जैसे-जैसे उनका विश्वास बढ़ता है, वे यीशु के सत्य को अधिक से अधिक समझते हैं। जब वे सत्य को समझते हैं, तो स्वाभाविक रूप से परिणाम यह होता है कि वे इस तरह जीवन जीएँगे जो परमेश्वर को प्रसन्न करे।</w:t>
      </w:r>
    </w:p>
    <w:p>
      <w:pPr/>
      <w:r>
        <w:rPr>
          <w:lang w:val="hi_IN" w:bidi="hi_IN"/>
        </w:rPr>
      </w:r>
      <w:r>
        <w:rPr>
          <w:lang w:val="hi_IN" w:bidi="hi_IN"/>
        </w:rPr>
        <w:t>एक प्रेरित के रूप में पौलुस का उद्देश्य उन लोगों की मदद करना है जिन्हें परमेश्वर ने उसका अनुसरण करने के लिए चुना था, ताकि वे यीशु पर और अधिक भरोसा करें और यीशु का अच्छी तरह अनुसरण करें। सबसे अधिक संभावना है, पौलुस उन लोगों के विश्वास को मजबूत करना चाहता है जो पहले से परमेश्वर पर विश्वास करते हैं, क्योंकि तीतुस को लिखा अधिकांश पत्र उन लोगों की देखभाल करने के बारे में है जो पहले से यीशु पर विश्वास करते हैं।</w:t>
      </w:r>
    </w:p>
    <w:p>
      <w:pPr/>
      <w:r>
        <w:rPr>
          <w:lang w:val="hi_IN" w:bidi="hi_IN"/>
        </w:rPr>
      </w:r>
      <w:r>
        <w:rPr>
          <w:lang w:val="hi_IN" w:bidi="hi_IN"/>
        </w:rPr>
        <w:t>जब पौलुस लोगों को अपने विश्वास, या यीशु पर भरोसा मजबूत करने में मदद करता है, तो वे सत्य के बारे में और अधिक ज्ञान प्राप्त करेंगे। यह सत्य यीशु के बारे में शिक्षाएँ और वह शिक्षाएँ हैं जो यीशु ने लोगों को दी थीं। जैसे ही लोग यीशु के बारे में अधिक जानेंगे, वे स्वाभाविक रूप से ऐसे जीवन जीएँगे जो परमेश्वर को प्रसन्न करें, उसका सम्मान और आदर करें। दूसरे शब्दों में, वे ईश्वरीय जीवन जीएँगे।</w:t>
      </w:r>
    </w:p>
    <w:p>
      <w:pPr/>
      <w:r>
        <w:rPr>
          <w:lang w:val="hi_IN" w:bidi="hi_IN"/>
        </w:rPr>
      </w:r>
      <w:r>
        <w:rPr>
          <w:lang w:val="hi_IN" w:bidi="hi_IN"/>
        </w:rPr>
        <w:t>पौलुस का यीशु मसीह के प्रेरित के रूप में काम करने का मुख्य कारण यह है कि उसके पास अनन्त जीवन की आशा है। परमेश्वर के चुने हुए लोग विश्वास के साथ परमेश्वर के साथ हमेशा के लिए जीने की उम्मीद या आशा कर सकते हैं। परमेश्वर ने संसार की रचना करने से पहले अपने चुने हुए लोगों को अनन्त जीवन देने की प्रतिज्ञा की। और परमेश्वर कभी झूठ नहीं बोलता। लोग जानते थे कि क्रेते के झूठे देवता हर समय झूठ बोलते थे। इसलिए, क्रेती संस्कृति में भी लोग बहुत झूठ बोलते थे। पौलुस दिखा रहा है कि उसका परमेश्वर क्रेती देवताओं से अलग है। परमेश्वर कभी झूठ नहीं बोलता।</w:t>
      </w:r>
    </w:p>
    <w:p>
      <w:pPr/>
      <w:r>
        <w:rPr>
          <w:lang w:val="hi_IN" w:bidi="hi_IN"/>
        </w:rPr>
      </w:r>
      <w:r>
        <w:rPr>
          <w:lang w:val="hi_IN" w:bidi="hi_IN"/>
        </w:rPr>
        <w:t>यहाँ रुकें और समूह में चर्चा करें: हमारे परमेश्वर के व्यवहार के तरीके और आपकी संस्कृति के स्थानीय देवताओं के व्यवहार के बीच कुछ मुख्य अंतर क्या हैं? आप अपने समुदाय में उन अंतरों का वर्णन कैसे करते हैं? इस ऑडियो को यहाँ रोकें।</w:t>
      </w:r>
    </w:p>
    <w:p>
      <w:pPr/>
      <w:r>
        <w:rPr>
          <w:lang w:val="hi_IN" w:bidi="hi_IN"/>
        </w:rPr>
      </w:r>
      <w:r>
        <w:rPr>
          <w:lang w:val="hi_IN" w:bidi="hi_IN"/>
        </w:rPr>
        <w:t>परमेश्वर दिखाता है कि वह कभी झूठ नहीं बोलता, क्योंकि उसने अपनी प्रतिज्ञाओं को साकार किया है। परमेश्वर अब सभी को अनन्त जीवन के बारे में यह सुसमाचार या संदेश दिखाने के लिए तैयार है। अब वह समय आ गया है जब परमेश्वर के लोग इस संदेश को देख और समझ सकते हैं, जिसमें हम यीशु का अनुसरण करने पर परमेश्वर के साथ अनन्त जीवन पाने की उम्मीद कर सकते हैं। परमेश्वर ने पौलुस को इस संदेश का प्रचार करने की आज्ञा दी ताकि हर कोई इसे स्पष्ट रूप से सुन सके। परमेश्वर ने इस विशेष संदेश के साथ पौलुस पर भरोसा किया।</w:t>
      </w:r>
    </w:p>
    <w:p>
      <w:pPr/>
      <w:r>
        <w:rPr>
          <w:lang w:val="hi_IN" w:bidi="hi_IN"/>
        </w:rPr>
      </w:r>
      <w:r>
        <w:rPr>
          <w:lang w:val="hi_IN" w:bidi="hi_IN"/>
        </w:rPr>
        <w:t>यहाँ रुकें और समूह में चर्चा करें: उस समय की एक कहानी सुनाएँ जब आपने या आपके समुदाय में किसी दूसरे व्यक्ति ने किसी को एक सन्देश देकर भरोसा किया हो। उस व्यक्ति ने संदेशवाहक को अधिकार कैसे दिया? संदेशवाहक ने कैसे दिखाया कि उनके पास अधिकार है? इस ऑडियो को यहाँ रोकें।</w:t>
      </w:r>
    </w:p>
    <w:p>
      <w:pPr/>
      <w:r>
        <w:rPr>
          <w:lang w:val="hi_IN" w:bidi="hi_IN"/>
        </w:rPr>
      </w:r>
      <w:r>
        <w:rPr>
          <w:lang w:val="hi_IN" w:bidi="hi_IN"/>
        </w:rPr>
        <w:t>परमेश्वर ने यह प्रचार करने का काम पौलुस को सौंपा, जिसका अर्थ है कि परमेश्वर ने पौलुस को यह काम करने के लिए दिया। परमेश्वर ने पौलुस को यीशु के बारे में ये बातें कहने की आज्ञा दी, और इससे पौलुस के पत्र को अधिकार मिलता है। पौलुस कहता है, "हमारे उद्धारकर्ता परमेश्वर ने मुझे आज्ञा दी है," जो दिखाता है कि स्वयं परमेश्वर ही लोगों को बचाता है। पौलुस द्वारा तीतुस को लिखे पूरे पत्र में उद्धार एक महत्वपूर्ण विचार है।</w:t>
      </w:r>
    </w:p>
    <w:p>
      <w:pPr/>
      <w:r>
        <w:rPr>
          <w:lang w:val="hi_IN" w:bidi="hi_IN"/>
        </w:rPr>
      </w:r>
      <w:r>
        <w:rPr>
          <w:lang w:val="hi_IN" w:bidi="hi_IN"/>
        </w:rPr>
        <w:t>इस भाग के दूसरे भाग में, पौलुस कहता है कि वह यह पत्र तीतुस को भेज रहा है। पौलुस तीतुस को "हमारे साझे विश्वास में मेरा सच्चा पुत्र" कहता है। "सच्चे बच्चे" का अर्थ है एक अधिकारपूर्ण बच्चा, और इस संदर्भ में, इसका अर्थ यह हो सकता है कि पौलुस ने तीतुस को यीशु पर भरोसा करने में सहायता की। तीतुस पौलुस के लिए एक पुत्र के समान है क्योंकि पौलुस तीतुस से उसी तरह प्रेम करता था जैसे पौलुस एक शारीरिक पुत्र से प्रेम करता था। पौलुस और तीतुस के बीच कोई खून का संबंध नहीं है; हालाँकि, पौलुस के समय में, शिक्षक अपने चेलों को "बच्चों" कहकर पुकारते थे। पौलुस कहता है कि तीतुस उनके साझे विश्वास में उसका सच्चा पुत्र है क्योंकि वे दोनों यीशु में अन्य विश्वासियों के साथ एक ही विश्वास साझा करते हैं। पौलुस के पास तीतुस के साथ साझा करने के लिए कुछ महत्वपूर्ण बातें हैं, जिस व्यक्ति से पौलुस एक पुत्र की तरह प्रेम करता है। पौलुस उम्मीद करता है कि तीतुस पौलुस की बात उसी तरह सुनेगा जैसे एक पुत्र अपने पिता की बात सुनता है।</w:t>
      </w:r>
    </w:p>
    <w:p>
      <w:pPr/>
      <w:r>
        <w:rPr>
          <w:lang w:val="hi_IN" w:bidi="hi_IN"/>
        </w:rPr>
      </w:r>
      <w:r>
        <w:rPr>
          <w:lang w:val="hi_IN" w:bidi="hi_IN"/>
        </w:rPr>
        <w:t>इस भाग के पिछले भाग में, पौलुस तीतुस का अभिवादन करता है। यह अभिवादन उस अभिवादन के समान है जो पौलुस ने तीमुथियुस को लिखे अपने दो पत्रों की शुरुआत में दिया था। पौलुस प्रार्थना कर रहा है कि परमेश्वर, जो सभी विश्वासियों के पिता की तरह है, तीतुस को अनुग्रह और शांति दे। पौलुस चाहता है कि तीतुस को अनुग्रह, या परमेश्वर का पूर्ण प्रेम मिले, भले ही हम इसके योग्य न हों। पौलुस यह भी चाहता है कि तीतुस परमेश्वर और दूसरों के साथ शांति, या एकता रखे।</w:t>
      </w:r>
    </w:p>
    <w:p>
      <w:pPr/>
      <w:r>
        <w:rPr>
          <w:lang w:val="hi_IN" w:bidi="hi_IN"/>
        </w:rPr>
      </w:r>
      <w:r>
        <w:rPr>
          <w:lang w:val="hi_IN" w:bidi="hi_IN"/>
        </w:rPr>
        <w:t>यहाँ रुकें और इस प्रश्न पर समूह में चर्चा करें: आपकी भाषा में सामान्य अभिवादन क्या हैं? जब आप एक-दूसरे को नमस्कार करते हैं तो आप एक-दूसरे को किस तरह के शब्द या आशीष देते हैं? इस ऑडियो को यहाँ रोकें।</w:t>
      </w:r>
    </w:p>
    <w:p>
      <w:pPr/>
      <w:r>
        <w:rPr>
          <w:lang w:val="hi_IN" w:bidi="hi_IN"/>
        </w:rPr>
      </w:r>
      <w:r>
        <w:rPr>
          <w:lang w:val="hi_IN" w:bidi="hi_IN"/>
        </w:rPr>
        <w:t>पौलुस यह भी प्रार्थना कर रहा है कि मसीह यीशु तीतुस को अनुग्रह और शांति दे। यह महत्वपूर्ण है कि पौलुस कहता है कि मसीह यीशु "हमारा उद्धारकर्ता" भी है क्योंकि पुराने नियम में परमेश्वर ही उद्धारकर्ता है। इस परिचय में पहले पौलुस ने परमेश्वर को हमारा उद्धारकर्ता कहा। अब, पौलुस दिखाता है कि यीशु वह उद्धारकर्ता है जिसका वादा परमेश्वर ने अपने लोगों से किया था। तीतुस को लिखे गए पूरे पत्र में, पौलुस यह लगातार दिखाता रहेगा कि यह कितना महत्वपूर्ण है कि यीशु ही मसीह है—हमारा उद्धारकर्ता।</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1:1–4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अपने आप और अपने काम का वर्णन करता है।</w:t>
      </w:r>
    </w:p>
    <w:p>
      <w:pPr/>
      <w:r>
        <w:rPr>
          <w:lang w:val="hi_IN" w:bidi="hi_IN"/>
        </w:rPr>
      </w:r>
      <w:r>
        <w:rPr>
          <w:b/>
          <w:lang w:val="hi_IN" w:bidi="hi_IN"/>
        </w:rPr>
        <w:t>दूसरे भाग में:</w:t>
      </w:r>
      <w:r>
        <w:rPr>
          <w:lang w:val="hi_IN" w:bidi="hi_IN"/>
        </w:rPr>
        <w:t xml:space="preserve"> पौलुस अपने काम की शुरुआत का वर्णन करता है।</w:t>
      </w:r>
    </w:p>
    <w:p>
      <w:pPr/>
      <w:r>
        <w:rPr>
          <w:lang w:val="hi_IN" w:bidi="hi_IN"/>
        </w:rPr>
      </w:r>
      <w:r>
        <w:rPr>
          <w:b/>
          <w:lang w:val="hi_IN" w:bidi="hi_IN"/>
        </w:rPr>
        <w:t>तीसरे भाग में:</w:t>
      </w:r>
      <w:r>
        <w:rPr>
          <w:lang w:val="hi_IN" w:bidi="hi_IN"/>
        </w:rPr>
        <w:t xml:space="preserve"> पौलुस कहता है कि पत्र तीतुस के लिए है, और पौलुस तीतुस का अभिवादन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क्रेते के विश्वासी</w:t>
      </w:r>
    </w:p>
    <w:p>
      <w:pPr>
        <w:pStyle w:val="ListBullet"/>
        <w:spacing w:line="240" w:lineRule="auto"/>
        <w:ind w:left="720"/>
      </w:pPr>
      <w:r>
        <w:rPr>
          <w:lang w:val="hi_IN" w:bidi="hi_IN"/>
        </w:rPr>
      </w:r>
      <w:r>
        <w:rPr>
          <w:lang w:val="hi_IN" w:bidi="hi_IN"/>
        </w:rPr>
        <w:t>और तीतुस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 भाग एक पत्र की शुरुआत है जिसे पौलुस तीतुस को भेजता है। याद रखें कि पौलुस और तीतुस पहले क्रेते द्वीप में एक साथ थे, और अब पौलुस तीतुस को एक पत्र भेजता है। क्रेते में कई देवता थे और क्रेते के लोग झूठ बोलने के लिए प्रसिद्ध थे। यह संदर्भ इस संदेश में पौलुस द्वारा तीतुस से कही गई बातों के लिए महत्वपूर्ण है। यह भी याद रखें कि शायद पौलुस ने यह संदेश बोला होगा और किसी और ने इसे लिखा होगा। फिर एक दूसरे व्यक्ति ने क्रेते में तीतुस को संदेश दिया। याद रखें कि शायद किसी ने इस संदेश को जोर से पढ़ा होगा।</w:t>
      </w:r>
    </w:p>
    <w:p>
      <w:pPr/>
      <w:r>
        <w:rPr>
          <w:lang w:val="hi_IN" w:bidi="hi_IN"/>
        </w:rPr>
      </w:r>
      <w:r>
        <w:rPr>
          <w:lang w:val="hi_IN" w:bidi="hi_IN"/>
        </w:rPr>
        <w:t xml:space="preserve">यहाँ रुकें और यदि आवश्यकता हो तो </w:t>
      </w:r>
      <w:r>
        <w:rPr>
          <w:b/>
          <w:lang w:val="hi_IN" w:bidi="hi_IN"/>
        </w:rPr>
        <w:t>क्रेते</w:t>
      </w:r>
      <w:r>
        <w:rPr>
          <w:lang w:val="hi_IN" w:bidi="hi_IN"/>
        </w:rPr>
        <w:t xml:space="preserve"> द्वीप के नक्शे को फिर से समूह के रूप में देखें। इस ऑडियो को यहाँ रोकें।</w:t>
      </w:r>
    </w:p>
    <w:p>
      <w:pPr/>
      <w:r>
        <w:rPr>
          <w:lang w:val="hi_IN" w:bidi="hi_IN"/>
        </w:rPr>
      </w:r>
      <w:r>
        <w:rPr>
          <w:lang w:val="hi_IN" w:bidi="hi_IN"/>
        </w:rPr>
        <w:t>याद रखें कि यह पत्र उन दो अन्य पत्रों के समान है जिन्हें पौलुस तीमुथियुस को लिखता है। पौलुस इस पत्र को इसी तरह शुरू करता है। याद रखें कि पौलुस के समय में, मसीही पत्र के परिचय के तीन मुख्य हिस्से थे, पत्र भेजने वाले व्यक्ति का नाम, पत्र प्राप्त करने वाले व्यक्ति का नाम, और मसीही अभिवादन। हालाँकि, याद रखें कि तीतुस को लिखे पत्र का यह परिचय पौलुस द्वारा भेजे गए अन्य पत्रों से अलग है क्योंकि पौलुस ने अपने काम का एक लंबा विवरण भी शामिल किया था। यह संभव है कि पौलुस यह दिखाना चाहता था कि उसके पास तीतुस को यह पत्र लिखने का अधिकार है।</w:t>
      </w:r>
    </w:p>
    <w:p>
      <w:pPr/>
      <w:r>
        <w:rPr>
          <w:lang w:val="hi_IN" w:bidi="hi_IN"/>
        </w:rPr>
      </w:r>
      <w:r>
        <w:rPr>
          <w:lang w:val="hi_IN" w:bidi="hi_IN"/>
        </w:rPr>
        <w:t>हालाँकि इस अभिवादन में कई विचार हैं, फिर भी हम उन्हें बेहतर ढंग से समझने के लिए उन्हें छोटे भागों में बाँट सकते हैं। आप उन्हें पौलुस से अलग क्रम में समझाने का विकल्प भी चुन सकते हैं।</w:t>
      </w:r>
    </w:p>
    <w:p>
      <w:pPr/>
      <w:r>
        <w:rPr>
          <w:lang w:val="hi_IN" w:bidi="hi_IN"/>
        </w:rPr>
      </w:r>
      <w:r>
        <w:rPr>
          <w:lang w:val="hi_IN" w:bidi="hi_IN"/>
        </w:rPr>
        <w:t>इस भाग के पहले हिस्से में, पौलुस पहले अपना नाम कहता है, और फिर अपने आप को दो शब्द कहता है: "परमेश्वर का दास" और "यीशु मसीह का प्रेरित।" याद रखें कि पौलुस अपनी पहचान उसी तरह परमेश्वर के दास के रूप में दिखाना चाहता है जैसे पुराने नियम में महत्वपूर्ण लोग परमेश्वर के दास थे। यह भी याद रखें कि प्रेरित वह व्यक्ति होता है जिसे किसी विशेष काम के लिए भेजा जाता है। यीशु मसीह ने ही पौलुस को एक विशेष काम के साथ भेजा, जो लोगों को यीशु के बारे में बताना है।</w:t>
      </w:r>
    </w:p>
    <w:p>
      <w:pPr/>
      <w:r>
        <w:rPr>
          <w:lang w:val="hi_IN" w:bidi="hi_IN"/>
        </w:rPr>
      </w:r>
      <w:r>
        <w:rPr>
          <w:lang w:val="hi_IN" w:bidi="hi_IN"/>
        </w:rPr>
        <w:t>यहाँ रुकें और समूह के रूप में इस प्रश्न पर चर्चा करें। यह पत्र का वह हिस्सा है जहाँ पौलुस अपने आप को लेखक के रूप में पहचानता है। पौलुस अपना नाम और अपनी दो भूमिकाएँ बताता है: परमेश्वर का दास और यीशु मसीह का प्रेरित या संदेशवाहक। जब आप किसी को संदेश भेजते हैं तो अपने आप को परिचय देने का अभ्यास करें। आप अपने पाठकों को किस तरह की जानकारी देते हैं? जब आपको अपना अधिकार दिखाने की आवश्यकता होती है, तो आप उन्हें किस तरह की जानकारी देते हैं? इस ऑडियो को यहाँ रोकें।</w:t>
      </w:r>
    </w:p>
    <w:p>
      <w:pPr/>
      <w:r>
        <w:rPr>
          <w:lang w:val="hi_IN" w:bidi="hi_IN"/>
        </w:rPr>
      </w:r>
      <w:r>
        <w:rPr>
          <w:lang w:val="hi_IN" w:bidi="hi_IN"/>
        </w:rPr>
        <w:t>याद रखें कि एक प्रेरित के रूप में पौलुस का काम परमेश्वर के चुने हुए लोगों, या उन लोगों के विश्वास को बढ़ावा देना है जो यीशु का अनुसरण करते हैं। याद रखें कि जैसे-जैसे यीशु में उनका विश्वास या भरोसा बढ़ता जाएगा, वे यीशु के सत्य को भी अधिक से अधिक समझने लगेंगे। जब वे सत्य को समझते हैं, तो स्वाभाविक रूप से परिणाम यह होता है कि वे इस तरह जीवन जीएँगे जो परमेश्वर को प्रसन्न करे। जब लोग अपने विश्वास में बढ़ते हैं या यीशु पर और अधिक भरोसा करना सीखते हैं, तो वे यीशु को और अधिक समझते हैं। जब वे यीशु को और अधिक समझते हैं, तो वे अधिक भक्तिपूर्ण जीवन जीते हैं।</w:t>
      </w:r>
    </w:p>
    <w:p>
      <w:pPr/>
      <w:r>
        <w:rPr>
          <w:lang w:val="hi_IN" w:bidi="hi_IN"/>
        </w:rPr>
      </w:r>
      <w:r>
        <w:rPr>
          <w:lang w:val="hi_IN" w:bidi="hi_IN"/>
        </w:rPr>
        <w:t>यहाँ रुकें और समूह के रूप में इस प्रश्न पर चर्चा करें। आप अपनी भाषा में "परमेश्वर के चुने हुए लोगों के विश्वास के लिए" वाक्यांश का सबसे अच्छा अनुवाद कैसे कर सकते हैं? यदि सम्भव हो, तो इसका अनुवाद इस तरह करें जिसका अर्थ "विश्वासियों के विश्वास को मजबूत करना" और "नए विश्वासियों को पहली बार विश्वास करने में मदद करना" दोनों हो सकता है। यदि यह संभव नहीं है, तो इसे उन लोगों के विश्वास को मजबूत करने के रूप में अनुवाद करें जिन्हें परमेश्वर ने पहले ही चुना है। इस ऑडियो को यहाँ रोकें।</w:t>
      </w:r>
    </w:p>
    <w:p>
      <w:pPr/>
      <w:r>
        <w:rPr>
          <w:lang w:val="hi_IN" w:bidi="hi_IN"/>
        </w:rPr>
      </w:r>
      <w:r>
        <w:rPr>
          <w:lang w:val="hi_IN" w:bidi="hi_IN"/>
        </w:rPr>
        <w:t>इस भाग के दूसरे भाग में, पौलुस अपनी हर शिक्षा के कारण या आधार का वर्णन करता है। याद रखें कि पौलुस के यीशु मसीह के प्रेरित के रूप में काम करने का मुख्य कारण अनन्त जीवन की आशा है। याद रखें कि अनन्त जीवन हमेशा के लिए परमेश्वर के साथ रहना है और परमेश्वर ही है जिसने समय की शुरुआत से पहले अनन्त जीवन की प्रतिज्ञा की थी। यह भी याद रखें कि पौलुस कहता है कि परमेश्वर झूठ नहीं बोलता है, जो क्रेते द्वीप के धोखेबाज़ और झूठे देवताओं और लोगों के विपरीत है। याद रखें कि इस पूरे पत्र में, पौलुस क्रेते के लोगों की तरह जीने के बीच, जो झूठ बोलते हैं और उस सच्चे परमेश्वर का अनुसरण करने के बीच, जो कभी झूठ नहीं बोलता, अंतर बताना जारी रखेगा।</w:t>
      </w:r>
    </w:p>
    <w:p>
      <w:pPr/>
      <w:r>
        <w:rPr>
          <w:lang w:val="hi_IN" w:bidi="hi_IN"/>
        </w:rPr>
      </w:r>
      <w:r>
        <w:rPr>
          <w:lang w:val="hi_IN" w:bidi="hi_IN"/>
        </w:rPr>
        <w:t>यह याद रखना महत्वपूर्ण है कि पौलुस परमेश्वर द्वारा बहुत पहले की गई प्रतिज्ञाओं की अब हो रही घटनाओं से तुलना करता है। मूल भाषा में, याद रखें कि ध्यान इस बात पर है कि अब क्या हो रहा है और परमेश्वर अब लोगों को क्या प्रकट कर रहा है, या बता रहा है। अब वह नियुक्त समय, या उचित समय, है जब परमेश्वर लोगों को “वचन” प्रकट करता है। याद रखें कि यहाँ “वचन” संभवतः उस अनन्त जीवन की ओर संकेत करता है जिसका वादा परमेश्वर ने किया है, और साथ ही उस यीशु के बारे में संदेश की ओर भी संकेत करता है जिसे पौलुस प्रचार करता है।</w:t>
      </w:r>
    </w:p>
    <w:p>
      <w:pPr/>
      <w:r>
        <w:rPr>
          <w:lang w:val="hi_IN" w:bidi="hi_IN"/>
        </w:rPr>
      </w:r>
      <w:r>
        <w:rPr>
          <w:lang w:val="hi_IN" w:bidi="hi_IN"/>
        </w:rPr>
        <w:t>यहाँ रुकें और समूह के रूप में इस प्रश्न पर चर्चा करें। किसी ऐसे समय के बारे में बताएँ जब आपके जीवन में कुछ ऐसा हुआ हो जो उस समय आप समझ नहीं सके। उसके बाद, बताएँ कि आपने आखिरकार यह सत्य कब समझ लिया कि आपके साथ क्या हुआ था। इस ऑडियो को यहाँ रोकें।</w:t>
      </w:r>
    </w:p>
    <w:p>
      <w:pPr/>
      <w:r>
        <w:rPr>
          <w:lang w:val="hi_IN" w:bidi="hi_IN"/>
        </w:rPr>
      </w:r>
      <w:r>
        <w:rPr>
          <w:lang w:val="hi_IN" w:bidi="hi_IN"/>
        </w:rPr>
        <w:t>अब पौलुस अपने परिचय के मुख्य बिन्दु पर आता है। पौलुस ने समझाया है कि परमेश्वर ने उसे क्या काम दिया है, और पौलुस ने इस काम की शुरुआत के बारे में समझाया है। पौलुस अब हमें याद दिलाता है कि परमेश्वर ने उसे यह काम करने की आज्ञा दी है। यही वह चीज़ है जो पौलुस को उन बातों को कहने का अधिकार देता है जो वह कहता है। यह भी याद रखें कि पौलुस कहता है, "परमेश्वर हमारा उद्धारकर्ता है" जो दिखाता है कि परमेश्वर लोगों को बचाता है। यह वाक्यांश "हमारा उद्धारकर्ता परमेश्वर" बहुत महत्वपूर्ण है क्योंकि यह हमें याद दिलाता है कि यीशु और परमेश्वर एक ही हैं। हम यह जानते हैं क्योंकि इस भाग के अंतिम हिस्से में पौलुस कहता है, "मसीह यीशु हमारा उद्धारकर्ता।"</w:t>
      </w:r>
    </w:p>
    <w:p>
      <w:pPr/>
      <w:r>
        <w:rPr>
          <w:lang w:val="hi_IN" w:bidi="hi_IN"/>
        </w:rPr>
      </w:r>
      <w:r>
        <w:rPr>
          <w:lang w:val="hi_IN" w:bidi="hi_IN"/>
        </w:rPr>
        <w:t>इस भाग के तीसरे हिस्से में, याद रखें कि पौलुस कहता है कि यह पत्र तीतुस के लिए है। याद रखें कि पौलुस तीतुस को "मेरा सच्चा पुत्र" कहता है, जिसका शायद अर्थ है कि पौलुस तीतुस से उसी तरह प्रेम करता था जैसे एक पिता अपने पुत्र से प्रेम करता है। याद रखें कि पौलुस तीतुस का रक्त-संबंधी पिता नहीं है। संभव है कि पौलुस ने तीतुस की यीशु पर विश्वास करने में सहायता की हो, इसलिए पौलुस अपने आप को तीतुस का आत्मिक पिता समझता है। यह भी याद रखें कि पौलुस कहता है, "हमारे साझे विश्वास में," जिसका अर्थ है कि पौलुस और तीतुस यीशु में एक विश्वास साझा करते हैं।</w:t>
      </w:r>
    </w:p>
    <w:p>
      <w:pPr/>
      <w:r>
        <w:rPr>
          <w:lang w:val="hi_IN" w:bidi="hi_IN"/>
        </w:rPr>
      </w:r>
      <w:r>
        <w:rPr>
          <w:lang w:val="hi_IN" w:bidi="hi_IN"/>
        </w:rPr>
        <w:t>यहाँ रुकें और समूह के रूप में इस प्रश्न पर चर्चा करें। आप किसी ऐसे व्यक्ति के बारे में कैसे बात करते हैं जिसे आप अत्यन्त प्रेम करते हैं, तब भी जब उसका खून का रिश्ता न हो? इस ऑडियो को यहाँ रोकें।</w:t>
      </w:r>
    </w:p>
    <w:p>
      <w:pPr/>
      <w:r>
        <w:rPr>
          <w:lang w:val="hi_IN" w:bidi="hi_IN"/>
        </w:rPr>
      </w:r>
      <w:r>
        <w:rPr>
          <w:lang w:val="hi_IN" w:bidi="hi_IN"/>
        </w:rPr>
        <w:t>याद रखें कि इस भाग का अंतिम हिस्सा तीतुस को अभिवादन है। यह विश्वासियों के बीच एक मानक अभिवादन है। याद रखें कि पौलुस हमारे पिता परमेश्वर और हमारे उद्धारकर्ता मसीह यीशु से तीतुस के लिए अनुग्रह और शांति की प्रार्थना करता है। महत्वपूर्ण बात यह है कि पौलुस कहता है कि मसीह यीशु "हमारा उद्धारकर्ता" है, विशेष रूप से इस भाग के पहले हिस्से में "परमेश्वर हमारा उद्धारकर्ता" कहने के बाद। पौलुस यीशु मसीह का महत्व दिखा रहा है क्योंकि वह परमेश्वर द्वारा चुना गया मार्ग है जिससे लोगों को बचाया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इनमें से प्रत्येक पात्र के लिए लोग, चित्र या वस्तुओं को चुनें। जब आप इन पदों की कहानी दोबारा बताना शुरू करते हैं, तो पौलुस अपने आप को संदर्भित करता है और अपने आप को एक दास और प्रेरित के रूप में वर्णित करता है। फिर पौलुस उन लोगों की ओर इशारा करता है जिन्होंने परमेश्वर का अनुसरण करना चुना है। पौलुस उन्हें परमेश्वर के चुने हुए लोग कहता है। पौलुस समझाता है कि वह यीशु में उनके विश्वास या भरोसा को मजबूत करने में मदद कर रहा है। लोग दिखा सकते हैं कि वे यीशु पर अधिक से अधिक भरोसा कर रहे हैं। उनके भरोसा करने का परिणाम यह है कि वे परमेश्वर के बारे में अधिक से अधिक समझ रहे हैं। जैसे-जैसे वे अधिक समझते हैं, वे ऐसा जीवन जीते हैं जो यह दिखाता है कि वे यीशु का अनुसरण करते हैं। अब पौलुस उस सत्य को समझाता है जिस पर वे विश्वास करते हैं। परमेश्वर कभी झूठ नहीं बोलता। परमेश्वर ने संसार की रचना करने से पहले ही योजना बनाई थी कि उसके लोग उसके साथ अनन्त जीवन पाएँ। लोग दिखाते हैं कि उन्हें आत्मविश्वास हैं और यह विश्वास करते हैं कि उन्हें परमेश्वर के साथ अनन्त जीवन मिलेगा।</w:t>
      </w:r>
    </w:p>
    <w:p>
      <w:pPr/>
      <w:r>
        <w:rPr>
          <w:lang w:val="hi_IN" w:bidi="hi_IN"/>
        </w:rPr>
      </w:r>
      <w:r>
        <w:rPr>
          <w:lang w:val="hi_IN" w:bidi="hi_IN"/>
        </w:rPr>
        <w:t>अब परमेश्वर आगे बढ़ता है और पौलुस को आज्ञा देता है कि वह इस संदेश को सभी के साथ साझा करे। पौलुस परमेश्वर के निर्देश प्राप्त करता है और संदेश साझा करना शुरू करता है।</w:t>
      </w:r>
    </w:p>
    <w:p>
      <w:pPr/>
      <w:r>
        <w:rPr>
          <w:lang w:val="hi_IN" w:bidi="hi_IN"/>
        </w:rPr>
      </w:r>
      <w:r>
        <w:rPr>
          <w:lang w:val="hi_IN" w:bidi="hi_IN"/>
        </w:rPr>
        <w:t>अब पौलुस तीतुस की ओर मुड़ता है और उसे परमेश्वर के अच्छे उपहारों और शांति से आशीष देकर उसका अभिवादन करता है। पौलुस, तीतुस, परमेश्वर और यीशु एक साथ खड़े हैं क्योंकि वे सभी एक ही परिवार में एकजुट हैं।</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क्रेते के विश्वासी</w:t>
      </w:r>
    </w:p>
    <w:p>
      <w:pPr>
        <w:pStyle w:val="ListBullet"/>
        <w:spacing w:line="240" w:lineRule="auto"/>
        <w:ind w:left="720"/>
      </w:pPr>
      <w:r>
        <w:rPr>
          <w:lang w:val="hi_IN" w:bidi="hi_IN"/>
        </w:rPr>
      </w:r>
      <w:r>
        <w:rPr>
          <w:lang w:val="hi_IN" w:bidi="hi_IN"/>
        </w:rPr>
        <w:t>और तीतुस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को एक पत्र लिखने की शुरुआत करता है। पौलुस अपने आप को परमेश्वर के दास और यीशु मसीह के प्रेरित के रूप में पहचानता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कि "यह महत्वपूर्ण पत्र तीतुस को भेजने की खुशी है," या "पुराने नियम में दाऊद, दानियेल या मूसा की तरह परमेश्वर का दास बनने पर गर्व महसूस कर रहा हूँ," या "आशा करता हूँ कि तीतुस यीशु मसीह के प्रेरित के रूप में मेरे महत्वपूर्ण कार्य को समझे।"</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उसके काम का उद्देश्य उन लोगों की मदद करना है जिन्हें परमेश्वर ने परमेश्वर पर अधिक से अधिक भरोसा करने के लिए चुना है। फिर लोग यीशु के बारे में सत्य को समझेंगे, और वे इस तरह जीवन जीएँगे जो परमेश्वर को प्रसन्न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कि "परमेश्वर द्वारा चुने गए लोगों के साथ यीशु के बारे में बाँटने की जिम्मेदारी महसूस करता हूँ," या "यह आशा करता हूँ कि लोग यीशु के बारे में सत्य को समझने के द्वारा परमेश्वर को प्रसन्न करने वाले तरीकों से जीएँ," या "यह चाहता हूँ कि यह पत्र तीतुस और क्रेते के विश्वासियों को यह सिखाने में मदद करे कि परमेश्वर को प्रसन्न करने वाले तरीकों से कैसे जीना है।"</w:t>
      </w:r>
    </w:p>
    <w:p>
      <w:pPr>
        <w:pStyle w:val="ListBullet"/>
        <w:spacing w:line="240" w:lineRule="auto"/>
        <w:ind w:left="720"/>
      </w:pPr>
      <w:r>
        <w:rPr>
          <w:lang w:val="hi_IN" w:bidi="hi_IN"/>
        </w:rPr>
      </w:r>
      <w:r>
        <w:rPr>
          <w:lang w:val="hi_IN" w:bidi="hi_IN"/>
        </w:rPr>
        <w:t>इसके अलावा, क्रेते विश्वासियों की भूमिका निभाने वाले लोगों से पूछें, "आप क्या महसूस कर रहे हैं या क्या सोच रहे हैं?" लोग इस तरह उत्तर दे सकते हैं "परमेश्वर पर अधिक से अधिक भरोसा करना," या "खुश हैं कि हम यीशु के बारे में अधिक जानते हैं," या "ऐसा जीवन जीना चाहते हैं जो दिखाए कि हम परमेश्वर पर भरोसा करते हैं और यीशु के बारे में अधिक जानते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अपने काम का कारण बताता है—अनन्त जीवन की आशा। परमेश्वर ने समय की शुरुआत से पहले अनन्त जीवन की प्रतिज्ञा की थी। परमेश्वर झूठ नहीं बोल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और क्रेते के विश्वासियों की भूमिका निभाने वाले लोगों से पूछें, "आप क्या महसूस कर रहे हैं या क्या सोच रहे हैं?" लोग इस तरह उत्तर दे सकते हैं, "हम अपने पिता परमेश्वर के साथ अनन्त जीवन की आशा करते हैं," या "आश्चर्यचकित हैं कि पौलुस कहता है कि परमेश्वर झूठ नहीं बोल सकता—यह क्रेते के देवताओं या यहाँ क्रेते में रहने वाले लोगों की तरह नहीं है," या "विश्वास है कि परमेश्वर अपने वादों को पूरा करेगा, क्योंकि परमेश्वर झूठ नहीं बोल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सही समय पर परमेश्वर ने यीशु के बारे में वचन प्रकट किया या उसे ज्ञात कराया। यह वचन अनन्त जीवन है जिसका वादा परमेश्वर ने किया था, और यह संदेश भी है जो परमेश्वर ने पौलुस को प्रचार करने के लिए दिया था। परमेश्वर ने पौलुस को आज्ञा दी कि वह यीशु के बारे में ये बातें कहे। पौलुस परमेश्वर को "हमारा उद्धारकर्ता"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व्यक्ति इस तरह उत्तर दे सकता है "सोचता हूँ कि इस पत्र में पौलुस जो कहता है वह महत्वपूर्ण होगा क्योंकि परमेश्वर ने उसे यीशु के बारे में इन बातों को कहने की आज्ञा दी थी," या "आशा करता हूँ कि लोग पौलुस के अधिकार को पहचानेंगे क्योंकि परमेश्वर ने पौलुस को यीशु के बारे में यह संदेश बोलने की आज्ञा दी थी," या "यह आशा करता हूँ कि लोग भी मेरी बात सुनेंगे क्योंकि मैं विश्वासियों को वह संदेश सिखाता हूँ जो पौलुस मुझे इस पत्र में कहने के लिए देता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यह पत्र तीतुस के लिए है। तीतुस पौलुस के एक पुत्र की तरह है, और वे यीशु पर एक विश्वास साझा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वह व्यक्ति ऐसे उत्तर दे सकता है जैसे: “मेरे आत्मिक पिता पौलुस से पत्र पाकर सम्मानित महसूस कर रहा हूँ,” या “जैसे एक अच्छा पुत्र अपने पिता की बात सुनता है, वैसे ही मुझे भी पौलुस की बात ध्यान से सुननी चाहिए,” या “पौलुस ने मुझे पहले जो कुछ सिखाया है उसके लिए मैं उसका आभारी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का अभिवादन करता है। पौलुस तीतुस के लिए प्रार्थना करता है कि वह हमारे पिता परमेश्वर से अनुग्रह और शांति प्राप्त करे। पौलुस तीतुस के लिए यह भी प्रार्थना करता है कि उसे हमारे उद्धारकर्ता यीशु मसीह से अनुग्रह और शांति मिले।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तीतुस को उसके काम के लिए अनुग्रह और शांति देना चाहता हूँ," या "आभारी हूँ कि पौलुस तीतुस को यह पत्र लिख रहा है," या "यह प्रकट करते हुए खुश हूँ कि यीशु संसार का उद्धारकर्ता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अपने आप को यह पत्र तीतुस को भेजने वाले के रूप में बताता है। पौलुस अपने आप को परमेश्वर का </w:t>
      </w:r>
      <w:r>
        <w:rPr>
          <w:b/>
          <w:lang w:val="hi_IN" w:bidi="hi_IN"/>
        </w:rPr>
        <w:t>दास</w:t>
      </w:r>
      <w:r>
        <w:rPr>
          <w:lang w:val="hi_IN" w:bidi="hi_IN"/>
        </w:rPr>
        <w:t xml:space="preserve"> कहता है। दास या सेवक दोनों के अर्थ समान हैं, और दोनों वे लोग हैं जो किसी और के लिए काम करते हैं। दासों और सेवकों का कोई अधिकार नहीं है, और वे हर चीज़ के लिए पूरी तरह से अपने स्वामी पर निर्भर रहते हैं। पौलुस परमेश्वर की सेवा एक दास की तरह करता है, परमेश्वर पर निर्भर रहकर और वही करता है जो परमेश्वर ने उसे करने के लिए कहा है।</w:t>
      </w:r>
    </w:p>
    <w:p>
      <w:pPr/>
      <w:r>
        <w:rPr>
          <w:lang w:val="hi_IN" w:bidi="hi_IN"/>
        </w:rPr>
      </w:r>
      <w:r>
        <w:rPr>
          <w:lang w:val="hi_IN" w:bidi="hi_IN"/>
        </w:rPr>
        <w:t xml:space="preserve">यहाँ रुकें और समूह में चर्चा करें कि आप </w:t>
      </w:r>
      <w:r>
        <w:rPr>
          <w:b/>
          <w:lang w:val="hi_IN" w:bidi="hi_IN"/>
        </w:rPr>
        <w:t>दास</w:t>
      </w:r>
      <w:r>
        <w:rPr>
          <w:lang w:val="hi_IN" w:bidi="hi_IN"/>
        </w:rPr>
        <w:t xml:space="preserve"> का अनुवाद कैसे करेंगे। दास का अनुवाद उसी तरह करें जैसे आपने नए नियम के अन्य हिस्सों में किया है। </w:t>
      </w:r>
      <w:r>
        <w:rPr>
          <w:lang w:val="hi_IN" w:bidi="hi_IN"/>
        </w:rPr>
        <w:t>दास</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यह भी कहता है कि वह यीशु मसीह का </w:t>
      </w:r>
      <w:r>
        <w:rPr>
          <w:b/>
          <w:lang w:val="hi_IN" w:bidi="hi_IN"/>
        </w:rPr>
        <w:t>प्रेरित</w:t>
      </w:r>
      <w:r>
        <w:rPr>
          <w:lang w:val="hi_IN" w:bidi="hi_IN"/>
        </w:rPr>
        <w:t xml:space="preserve"> है। प्रेरित वह व्यक्ति होता है जिसे यीशु अधिकार देता है। एक प्रेरित को यीशु से विशेष काम मिलता है ताकि वह लोगों को यीशु के बारे में बताए। </w:t>
      </w:r>
      <w:r>
        <w:rPr>
          <w:b/>
          <w:lang w:val="hi_IN" w:bidi="hi_IN"/>
        </w:rPr>
        <w:t>मसीह</w:t>
      </w:r>
      <w:r>
        <w:rPr>
          <w:lang w:val="hi_IN" w:bidi="hi_IN"/>
        </w:rPr>
        <w:t xml:space="preserve"> का अर्थ है किसी विशेष कार्य के लिए नियुक्त किया गया व्यक्ति। इस मामले में, यीशु परमेश्वर का नियुक्त उद्धारकर्ता और राजा था।</w:t>
      </w:r>
    </w:p>
    <w:p>
      <w:pPr/>
      <w:r>
        <w:rPr>
          <w:lang w:val="hi_IN" w:bidi="hi_IN"/>
        </w:rPr>
      </w:r>
      <w:r>
        <w:rPr>
          <w:lang w:val="hi_IN" w:bidi="hi_IN"/>
        </w:rPr>
        <w:t xml:space="preserve">यहाँ रुकें और समीक्षा करें कि आप </w:t>
      </w:r>
      <w:r>
        <w:rPr>
          <w:b/>
          <w:lang w:val="hi_IN" w:bidi="hi_IN"/>
        </w:rPr>
        <w:t>प्रेरित</w:t>
      </w:r>
      <w:r>
        <w:rPr>
          <w:lang w:val="hi_IN" w:bidi="hi_IN"/>
        </w:rPr>
        <w:t xml:space="preserve"> और </w:t>
      </w:r>
      <w:r>
        <w:rPr>
          <w:b/>
          <w:lang w:val="hi_IN" w:bidi="hi_IN"/>
        </w:rPr>
        <w:t>मसीह</w:t>
      </w:r>
      <w:r>
        <w:rPr>
          <w:lang w:val="hi_IN" w:bidi="hi_IN"/>
        </w:rPr>
        <w:t xml:space="preserve"> का अनुवाद कैसे करेंगे। प्रेरित और मसीह का अनुवाद उसी तरह करें जैसे आपने नए नियम के अन्य भागों में किया है। </w:t>
      </w:r>
      <w:r>
        <w:rPr>
          <w:lang w:val="hi_IN" w:bidi="hi_IN"/>
        </w:rPr>
        <w:t>प्रेरित</w:t>
      </w:r>
      <w:r>
        <w:rPr>
          <w:lang w:val="hi_IN" w:bidi="hi_IN"/>
        </w:rPr>
        <w:t xml:space="preserve"> और </w:t>
      </w:r>
      <w:r>
        <w:rPr>
          <w:lang w:val="hi_IN" w:bidi="hi_IN"/>
        </w:rPr>
        <w:t>मसीह</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परमेश्वर के चुने हुए लोगों के </w:t>
      </w:r>
      <w:r>
        <w:rPr>
          <w:b/>
          <w:lang w:val="hi_IN" w:bidi="hi_IN"/>
        </w:rPr>
        <w:t>विश्वास</w:t>
      </w:r>
      <w:r>
        <w:rPr>
          <w:lang w:val="hi_IN" w:bidi="hi_IN"/>
        </w:rPr>
        <w:t xml:space="preserve"> का एक प्रेरित है। विश्वास का अर्थ है यह विश्वास करना कि यीशु अपने बारे में जो कहता है वह सच है। विश्वास का अर्थ यीशु मसीह की शिक्षाओं पर विश्वास करना, यीशु पर भरोसा करना, और यीशु द्वारा कहे गए काम को करने के लिए प्रतिबद्ध होना भी हो सकता है।</w:t>
      </w:r>
    </w:p>
    <w:p>
      <w:pPr/>
      <w:r>
        <w:rPr>
          <w:lang w:val="hi_IN" w:bidi="hi_IN"/>
        </w:rPr>
      </w:r>
      <w:r>
        <w:rPr>
          <w:lang w:val="hi_IN" w:bidi="hi_IN"/>
        </w:rPr>
        <w:t xml:space="preserve">यहाँ रुकें और समूह में चर्चा करें कि आप </w:t>
      </w:r>
      <w:r>
        <w:rPr>
          <w:b/>
          <w:lang w:val="hi_IN" w:bidi="hi_IN"/>
        </w:rPr>
        <w:t>विश्वास</w:t>
      </w:r>
      <w:r>
        <w:rPr>
          <w:lang w:val="hi_IN" w:bidi="hi_IN"/>
        </w:rPr>
        <w:t xml:space="preserve"> का अनुवाद कैसे करेंगे। विश्वास का अनुवाद उसी तरह करें जैसे आपने नए नियम के अन्य हिस्सों में किया है। </w:t>
      </w:r>
      <w:r>
        <w:rPr>
          <w:lang w:val="hi_IN" w:bidi="hi_IN"/>
        </w:rPr>
        <w:t>विश्वास</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परमेश्वर के चुने हुए लोग वे हैं जिन्हें परमेश्वर ने उस पर विश्वास करने और उसका अनुसरण करने के लिए चुना है।</w:t>
      </w:r>
    </w:p>
    <w:p>
      <w:pPr/>
      <w:r>
        <w:rPr>
          <w:lang w:val="hi_IN" w:bidi="hi_IN"/>
        </w:rPr>
      </w:r>
      <w:r>
        <w:rPr>
          <w:lang w:val="hi_IN" w:bidi="hi_IN"/>
        </w:rPr>
        <w:t>यहाँ रुकें और समूह में इस प्रश्न पर चर्चा करें: आप परमेश्वर के चुने हुए लोगों के विचार का वर्णन कैसे करेंगे? इस ऑडियो को यहाँ रोकें।</w:t>
      </w:r>
    </w:p>
    <w:p>
      <w:pPr/>
      <w:r>
        <w:rPr>
          <w:lang w:val="hi_IN" w:bidi="hi_IN"/>
        </w:rPr>
      </w:r>
      <w:r>
        <w:rPr>
          <w:lang w:val="hi_IN" w:bidi="hi_IN"/>
        </w:rPr>
        <w:t>जैसे-जैसे लोग परमेश्वर पर विश्वास में बढ़ते हैं, वैसे-जैसे लोग सत्य के बारे में ज्ञान में भी बढ़ते हैं। सत्य का अर्थ है यीशु की शिक्षाएँ। जैसे ही लोग यीशु के सत्य को अधिक समझते हैं, स्वाभाविक रूप से वे इस तरह जीते जाएँगे जो परमेश्वर को प्रसन्न करता है।</w:t>
      </w:r>
    </w:p>
    <w:p>
      <w:pPr/>
      <w:r>
        <w:rPr>
          <w:lang w:val="hi_IN" w:bidi="hi_IN"/>
        </w:rPr>
      </w:r>
      <w:r>
        <w:rPr>
          <w:lang w:val="hi_IN" w:bidi="hi_IN"/>
        </w:rPr>
        <w:t xml:space="preserve">पौलुस की शिक्षा का कारण और आधार </w:t>
      </w:r>
      <w:r>
        <w:rPr>
          <w:b/>
          <w:lang w:val="hi_IN" w:bidi="hi_IN"/>
        </w:rPr>
        <w:t>अनन्त जीवन</w:t>
      </w:r>
      <w:r>
        <w:rPr>
          <w:lang w:val="hi_IN" w:bidi="hi_IN"/>
        </w:rPr>
        <w:t xml:space="preserve"> की </w:t>
      </w:r>
      <w:r>
        <w:rPr>
          <w:b/>
          <w:lang w:val="hi_IN" w:bidi="hi_IN"/>
        </w:rPr>
        <w:t>आशा</w:t>
      </w:r>
      <w:r>
        <w:rPr>
          <w:lang w:val="hi_IN" w:bidi="hi_IN"/>
        </w:rPr>
        <w:t xml:space="preserve"> है। आशा का अर्थ है यह आश्वस्त उम्मीद कि परमेश्वर कुछ करेगा। अनन्त जीवन वह उपहार है जो परमेश्वर उन लोगों को देता है जो यीशु पर विश्वास करते हैं और उस पर भरोसा करते हैं। अनन्त जीवन का अर्थ है परमेश्वर के साथ सदा के लिए जीवन जीना। यह अभी से शुरू होता है, हमें बदलता है और हमें परमेश्वर के साथ निकट संबंध में जीने योग्य बनाता है।</w:t>
      </w:r>
    </w:p>
    <w:p>
      <w:pPr/>
      <w:r>
        <w:rPr>
          <w:lang w:val="hi_IN" w:bidi="hi_IN"/>
        </w:rPr>
      </w:r>
      <w:r>
        <w:rPr>
          <w:lang w:val="hi_IN" w:bidi="hi_IN"/>
        </w:rPr>
        <w:t xml:space="preserve">यहाँ रुकें और समूह के रूप में चर्चा करें: आप </w:t>
      </w:r>
      <w:r>
        <w:rPr>
          <w:b/>
          <w:lang w:val="hi_IN" w:bidi="hi_IN"/>
        </w:rPr>
        <w:t>आशा</w:t>
      </w:r>
      <w:r>
        <w:rPr>
          <w:lang w:val="hi_IN" w:bidi="hi_IN"/>
        </w:rPr>
        <w:t xml:space="preserve"> और </w:t>
      </w:r>
      <w:r>
        <w:rPr>
          <w:b/>
          <w:lang w:val="hi_IN" w:bidi="hi_IN"/>
        </w:rPr>
        <w:t>अनन्त जीवन</w:t>
      </w:r>
      <w:r>
        <w:rPr>
          <w:lang w:val="hi_IN" w:bidi="hi_IN"/>
        </w:rPr>
        <w:t xml:space="preserve"> का अनुवाद कैसे करेंगे? आशा और अनन्त जीवन का अनुवाद उसी तरह करें जैसे आपने नए नियम के अन्य भागों में किया है। </w:t>
      </w:r>
      <w:r>
        <w:rPr>
          <w:b/>
          <w:lang w:val="hi_IN" w:bidi="hi_IN"/>
        </w:rPr>
        <w:t>आशा</w:t>
      </w:r>
      <w:r>
        <w:rPr>
          <w:lang w:val="hi_IN" w:bidi="hi_IN"/>
        </w:rPr>
        <w:t xml:space="preserve"> और </w:t>
      </w:r>
      <w:r>
        <w:rPr>
          <w:lang w:val="hi_IN" w:bidi="hi_IN"/>
        </w:rPr>
        <w:t>अनन्त जीवन</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परमेश्वर ही वह है जिसने अनन्त जीवन का वादा किया है। परमेश्वर ने </w:t>
      </w:r>
      <w:r>
        <w:rPr>
          <w:b/>
          <w:lang w:val="hi_IN" w:bidi="hi_IN"/>
        </w:rPr>
        <w:t>समय की शुरुआत से पहले</w:t>
      </w:r>
      <w:r>
        <w:rPr>
          <w:lang w:val="hi_IN" w:bidi="hi_IN"/>
        </w:rPr>
        <w:t xml:space="preserve"> अनन्त जीवन की प्रतिज्ञा की थी। मूल भाषा में, "समय की शुरुआत से पहले" का अर्थ है "अनन्त युगों से पहले।" इस वाक्यांश का अर्थ यह है कि भले ही परमेश्वर अनन्त है, फिर भी अतीत में किसी समय परमेश्वर ने संसार को बनाया था। परमेश्वर के संसार की रचना करने और समय शुरू होने से पहले, परमेश्वर के पास पहले से ही उद्धार की योजना थी और उसने अपने चुने हुए लोगों से अनन्त जीवन का वादा किया था।</w:t>
      </w:r>
    </w:p>
    <w:p>
      <w:pPr/>
      <w:r>
        <w:rPr>
          <w:lang w:val="hi_IN" w:bidi="hi_IN"/>
        </w:rPr>
      </w:r>
      <w:r>
        <w:rPr>
          <w:lang w:val="hi_IN" w:bidi="hi_IN"/>
        </w:rPr>
        <w:t>यहाँ रुकें और इस प्रश्न पर समूह में चर्चा करें: इस बारे में बात करें कि आपकी भाषा में "समय की शुरुआत से पहले" इस विचार का सबसे अच्छा अनुवाद कैसे किया जाए। इस ऑडियो को यहाँ रोकें।</w:t>
      </w:r>
    </w:p>
    <w:p>
      <w:pPr/>
      <w:r>
        <w:rPr>
          <w:lang w:val="hi_IN" w:bidi="hi_IN"/>
        </w:rPr>
      </w:r>
      <w:r>
        <w:rPr>
          <w:lang w:val="hi_IN" w:bidi="hi_IN"/>
        </w:rPr>
        <w:t xml:space="preserve">अब वह समय है जब परमेश्वर लोगों पर अपना वचन प्रकट कर रहा है। यह वचन शायद अनन्त जीवन की आशा और वह संदेश भी है जो पौलुस प्रचार कर रहा है। नए नियम में, </w:t>
      </w:r>
      <w:r>
        <w:rPr>
          <w:b/>
          <w:lang w:val="hi_IN" w:bidi="hi_IN"/>
        </w:rPr>
        <w:t>वचन</w:t>
      </w:r>
      <w:r>
        <w:rPr>
          <w:lang w:val="hi_IN" w:bidi="hi_IN"/>
        </w:rPr>
        <w:t xml:space="preserve"> का अर्थ आमतौर पर वह सुसमाचार होता है कि यीशु संसार में आया है।</w:t>
      </w:r>
    </w:p>
    <w:p>
      <w:pPr/>
      <w:r>
        <w:rPr>
          <w:lang w:val="hi_IN" w:bidi="hi_IN"/>
        </w:rPr>
      </w:r>
      <w:r>
        <w:rPr>
          <w:lang w:val="hi_IN" w:bidi="hi_IN"/>
        </w:rPr>
        <w:t xml:space="preserve">यहाँ रुकें और समूह में चर्चा करें: आप </w:t>
      </w:r>
      <w:r>
        <w:rPr>
          <w:b/>
          <w:lang w:val="hi_IN" w:bidi="hi_IN"/>
        </w:rPr>
        <w:t>वचन</w:t>
      </w:r>
      <w:r>
        <w:rPr>
          <w:lang w:val="hi_IN" w:bidi="hi_IN"/>
        </w:rPr>
        <w:t xml:space="preserve"> के विचार का अनुवाद कैसे करेंगे? वचन का अनुवाद उसी तरह करें जैसे आपने नए नियम के अन्य हिस्सों में किया है। </w:t>
      </w:r>
      <w:r>
        <w:rPr>
          <w:lang w:val="hi_IN" w:bidi="hi_IN"/>
        </w:rPr>
        <w:t>वचन</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परमेश्वर ने यह वचन पौलुस को सौंपा, ताकि पौलुस लोगों को यीशु के बारे में प्रचार कर सके। हमारे उद्धारकर्ता परमेश्वर ने पौलुस को ये बातें कहने की </w:t>
      </w:r>
      <w:r>
        <w:rPr>
          <w:b/>
          <w:lang w:val="hi_IN" w:bidi="hi_IN"/>
        </w:rPr>
        <w:t>आज्ञा</w:t>
      </w:r>
      <w:r>
        <w:rPr>
          <w:lang w:val="hi_IN" w:bidi="hi_IN"/>
        </w:rPr>
        <w:t xml:space="preserve"> दी। परमेश्वर की आज्ञा का अर्थ आमतौर पर वे नियम होता है जिनका पालन परमेश्वर ने अपने लोगों को करने के लिए दिया था। यहाँ, इसका अर्थ है कि परमेश्वर ने पौलुस से कहा कि वह ये बातें तीतुस से कहे। </w:t>
      </w:r>
      <w:r>
        <w:rPr>
          <w:b/>
          <w:lang w:val="hi_IN" w:bidi="hi_IN"/>
        </w:rPr>
        <w:t>आज्ञाओं</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इस प्रश्न पर चर्चा करें: चर्चा करें कि आप परमेश्वर की </w:t>
      </w:r>
      <w:r>
        <w:rPr>
          <w:b/>
          <w:lang w:val="hi_IN" w:bidi="hi_IN"/>
        </w:rPr>
        <w:t>आज्ञा</w:t>
      </w:r>
      <w:r>
        <w:rPr>
          <w:lang w:val="hi_IN" w:bidi="hi_IN"/>
        </w:rPr>
        <w:t xml:space="preserve"> का अनुवाद कैसे करेंगे। इस ऑडियो को यहाँ रोकें।</w:t>
      </w:r>
    </w:p>
    <w:p>
      <w:pPr/>
      <w:r>
        <w:rPr>
          <w:lang w:val="hi_IN" w:bidi="hi_IN"/>
        </w:rPr>
      </w:r>
      <w:r>
        <w:rPr>
          <w:b/>
          <w:lang w:val="hi_IN" w:bidi="hi_IN"/>
        </w:rPr>
        <w:t>उद्धारकर्ता</w:t>
      </w:r>
      <w:r>
        <w:rPr>
          <w:lang w:val="hi_IN" w:bidi="hi_IN"/>
        </w:rPr>
        <w:t xml:space="preserve"> का अर्थ है वह जो लोगों को बुराई या खतरे से बचाता है या छुड़ाता है। तीतुस को अभिवादन में, पौलुस मसीह यीशु को "हमारा उद्धारकर्ता" भी कहता है।</w:t>
      </w:r>
    </w:p>
    <w:p>
      <w:pPr/>
      <w:r>
        <w:rPr>
          <w:lang w:val="hi_IN" w:bidi="hi_IN"/>
        </w:rPr>
      </w:r>
      <w:r>
        <w:rPr>
          <w:lang w:val="hi_IN" w:bidi="hi_IN"/>
        </w:rPr>
        <w:t xml:space="preserve">यहाँ रुकें और इस प्रश्न पर समूह में चर्चा करें: आप </w:t>
      </w:r>
      <w:r>
        <w:rPr>
          <w:b/>
          <w:lang w:val="hi_IN" w:bidi="hi_IN"/>
        </w:rPr>
        <w:t>उद्धारकर्ता</w:t>
      </w:r>
      <w:r>
        <w:rPr>
          <w:lang w:val="hi_IN" w:bidi="hi_IN"/>
        </w:rPr>
        <w:t xml:space="preserve"> के विचार का अनुवाद कैसे करेंगे? उद्धारकर्ता का अनुवाद उसी तरह करें जैसे आपने नए नियम के अन्य हिस्सों में किया है। </w:t>
      </w:r>
      <w:r>
        <w:rPr>
          <w:b/>
          <w:lang w:val="hi_IN" w:bidi="hi_IN"/>
        </w:rPr>
        <w:t>उद्धारकर्ता</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इस पत्र को उनके साझे </w:t>
      </w:r>
      <w:r>
        <w:rPr>
          <w:b/>
          <w:lang w:val="hi_IN" w:bidi="hi_IN"/>
        </w:rPr>
        <w:t>विश्वास</w:t>
      </w:r>
      <w:r>
        <w:rPr>
          <w:lang w:val="hi_IN" w:bidi="hi_IN"/>
        </w:rPr>
        <w:t xml:space="preserve"> में उसके सच्चे पुत्र तीतुस को भेज रहा है। पौलुस तीतुस को एक पुत्र की तरह प्रेम करता था। पौलुस हमारे पिता परमेश्वर और हमारे उद्धारकर्ता मसीह यीशु से </w:t>
      </w:r>
      <w:r>
        <w:rPr>
          <w:b/>
          <w:lang w:val="hi_IN" w:bidi="hi_IN"/>
        </w:rPr>
        <w:t>अनुग्रह</w:t>
      </w:r>
      <w:r>
        <w:rPr>
          <w:lang w:val="hi_IN" w:bidi="hi_IN"/>
        </w:rPr>
        <w:t xml:space="preserve"> और </w:t>
      </w:r>
      <w:r>
        <w:rPr>
          <w:b/>
          <w:lang w:val="hi_IN" w:bidi="hi_IN"/>
        </w:rPr>
        <w:t>शांति</w:t>
      </w:r>
      <w:r>
        <w:rPr>
          <w:lang w:val="hi_IN" w:bidi="hi_IN"/>
        </w:rPr>
        <w:t xml:space="preserve"> के लिए प्रार्थना करके तीतुस का अभिवादन करता है।</w:t>
      </w:r>
    </w:p>
    <w:p>
      <w:pPr/>
      <w:r>
        <w:rPr>
          <w:lang w:val="hi_IN" w:bidi="hi_IN"/>
        </w:rPr>
      </w:r>
      <w:r>
        <w:rPr>
          <w:lang w:val="hi_IN" w:bidi="hi_IN"/>
        </w:rPr>
        <w:t xml:space="preserve">यहाँ रुकें और समूह में इस प्रश्न पर चर्चा करें: आप </w:t>
      </w:r>
      <w:r>
        <w:rPr>
          <w:b/>
          <w:lang w:val="hi_IN" w:bidi="hi_IN"/>
        </w:rPr>
        <w:t>विश्वास</w:t>
      </w:r>
      <w:r>
        <w:rPr>
          <w:lang w:val="hi_IN" w:bidi="hi_IN"/>
        </w:rPr>
        <w:t xml:space="preserve">, </w:t>
      </w:r>
      <w:r>
        <w:rPr>
          <w:b/>
          <w:lang w:val="hi_IN" w:bidi="hi_IN"/>
        </w:rPr>
        <w:t>अनुग्रह</w:t>
      </w:r>
      <w:r>
        <w:rPr>
          <w:lang w:val="hi_IN" w:bidi="hi_IN"/>
        </w:rPr>
        <w:t xml:space="preserve"> और </w:t>
      </w:r>
      <w:r>
        <w:rPr>
          <w:b/>
          <w:lang w:val="hi_IN" w:bidi="hi_IN"/>
        </w:rPr>
        <w:t>शांति</w:t>
      </w:r>
      <w:r>
        <w:rPr>
          <w:lang w:val="hi_IN" w:bidi="hi_IN"/>
        </w:rPr>
        <w:t xml:space="preserve"> का अनुवाद कैसे करेंगे? विश्वास, अनुग्रह और शांति का अनुवाद उसी तरह करें जैसे आपने नए नियम के अन्य भागों में किया है। </w:t>
      </w:r>
      <w:r>
        <w:rPr>
          <w:lang w:val="hi_IN" w:bidi="hi_IN"/>
        </w:rPr>
        <w:t>विश्वास</w:t>
      </w:r>
      <w:r>
        <w:rPr>
          <w:lang w:val="hi_IN" w:bidi="hi_IN"/>
        </w:rPr>
        <w:t xml:space="preserve">, </w:t>
      </w:r>
      <w:r>
        <w:rPr>
          <w:b/>
          <w:lang w:val="hi_IN" w:bidi="hi_IN"/>
        </w:rPr>
        <w:t>अनुग्रह</w:t>
      </w:r>
      <w:r>
        <w:rPr>
          <w:lang w:val="hi_IN" w:bidi="hi_IN"/>
        </w:rPr>
        <w:t xml:space="preserve"> और </w:t>
      </w:r>
      <w:r>
        <w:rPr>
          <w:b/>
          <w:lang w:val="hi_IN" w:bidi="hi_IN"/>
        </w:rPr>
        <w:t>शांति</w:t>
      </w:r>
      <w:r>
        <w:rPr>
          <w:lang w:val="hi_IN" w:bidi="hi_IN"/>
        </w:rPr>
        <w:t xml:space="preserve"> के बारे में अधिक जानकारी के लिए, मुख्य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तीतुस 1:5–9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1:5–9 को सुनें और अपने मन में रखें।</w:t>
      </w:r>
    </w:p>
    <w:p>
      <w:pPr/>
      <w:r>
        <w:rPr>
          <w:lang w:val="hi_IN" w:bidi="hi_IN"/>
        </w:rPr>
      </w:r>
      <w:r>
        <w:rPr>
          <w:lang w:val="hi_IN" w:bidi="hi_IN"/>
        </w:rPr>
        <w:t>यदि सम्भव हो, तो तीतुस 1:5–9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1:5–9 का ऑडियो संस्करण सबसे आसानी से समझ में आने वाले अनुवाद में सुनें।</w:t>
      </w:r>
    </w:p>
    <w:p>
      <w:pPr/>
      <w:r>
        <w:rPr>
          <w:lang w:val="hi_IN" w:bidi="hi_IN"/>
        </w:rPr>
      </w:r>
      <w:r>
        <w:rPr>
          <w:lang w:val="hi_IN" w:bidi="hi_IN"/>
        </w:rPr>
        <w:t>यह भाग तीतुस को लिखे पत्र के परिचय के बाद आता है। यह पत्र के मुख्य भाग की शुरुआत है जो पौलुस ने तीतुस को लिखा था। परिचय में, पौलुस ने अपने आप और अपनी सेवकाई का वर्णन किया, और फिर पौलुस ने कहा कि पत्र तीतुस के लिए था। अब पौलुस यह बताता है कि उसने तीतुस से क्रेते में रहने के लिए क्यों कहा—ताकि वह अधूरी रह गई चीजों को व्यवस्थित करे और क्रेते की स्थानीय कलीसियाओं के लिए अगुवों का चयन करे। इस भाग का मुख्य हिस्सा इस बारे में है कि एक अच्छा कलीसिया अगुवा कैसा होना चाहिए, और किसी को अगुवा होने के लिए क्या अयोग्य बनाता है। एक कलीसिया के अच्छे अगुवे को अपने घराने की देखभाल करनी चाहिए, समुदाय में उसकी अच्छी प्रतिष्ठा होनी चाहिए, और उसे परमेश्वर के घराने की देखभाल करनी चाहिए, जो कलीसिया है।</w:t>
      </w:r>
    </w:p>
    <w:p>
      <w:pPr/>
      <w:r>
        <w:rPr>
          <w:lang w:val="hi_IN" w:bidi="hi_IN"/>
        </w:rPr>
      </w:r>
      <w:r>
        <w:rPr>
          <w:lang w:val="hi_IN" w:bidi="hi_IN"/>
        </w:rPr>
        <w:t xml:space="preserve">यहाँ रुकें और यदि आवश्यकता हो तो </w:t>
      </w:r>
      <w:r>
        <w:rPr>
          <w:b/>
          <w:lang w:val="hi_IN" w:bidi="hi_IN"/>
        </w:rPr>
        <w:t>क्रेते</w:t>
      </w:r>
      <w:r>
        <w:rPr>
          <w:lang w:val="hi_IN" w:bidi="hi_IN"/>
        </w:rPr>
        <w:t xml:space="preserve"> द्वीप के नक्शे को फिर से समूह के रूप में देखें। इस ऑडियो को यहाँ रोकें।</w:t>
      </w:r>
    </w:p>
    <w:p>
      <w:pPr/>
      <w:r>
        <w:rPr>
          <w:lang w:val="hi_IN" w:bidi="hi_IN"/>
        </w:rPr>
      </w:r>
      <w:r>
        <w:rPr>
          <w:lang w:val="hi_IN" w:bidi="hi_IN"/>
        </w:rPr>
        <w:t>पौलुस तीतुस को बताता है कि उसने उससे क्रेते में रहने के लिए क्यों कहा—क्रेते की कलीसियाओं में तीतुस को एक विशेष काम करना था। ऐसा संभव है कि पौलुस ने तीतुस के साथ क्रेते में रहने के दौरान नई स्थानीय कलीसियाओं और नए विश्वासियों को यीशु का सुसमाचार और सत्य सिखाया था। हालाँकि, कलीसियाओं में कुछ समस्याओं को सुधार के लिए अभी भी और काम करना बाकी था। अगुवों को चुनने से कलीसियाओं को समस्याओं को ठीक करने में मदद मिलेगी। पौलुस चाहता है कि तीतुस कलीसियाओं की समस्याओं को "सुधारे", या उन्हें ठीक करे। पौलुस शायद चाहता है कि तीतुस क्रेते की कलीसियाओं में झूठी शिक्षाओं को सुधारें और उस काम को पूरा करें जो पौलुस और तीतुस ने शुरू किया था, जिसमें कलीसियाओं में पुरनियों, यानी अगुवों को नियुक्त करना शामिल है।</w:t>
      </w:r>
    </w:p>
    <w:p>
      <w:pPr/>
      <w:r>
        <w:rPr>
          <w:lang w:val="hi_IN" w:bidi="hi_IN"/>
        </w:rPr>
      </w:r>
      <w:r>
        <w:rPr>
          <w:lang w:val="hi_IN" w:bidi="hi_IN"/>
        </w:rPr>
        <w:t>पौलुस चाहता है कि तीतुस क्रेते के हर कस्बे या शहर में,जहाँ कलीसिया है पुरनियों को चुने या नियुक्त करे। “पुरनिए” का अर्थ अक्सर बूढ़े पुरुष होता है, लेकिन यहाँ इसका अर्थ उन पुरुषों से है जो अन्य विश्वासियों की अगुवाई करने, देखभाल करने और शिक्षा देने में मदद करते हैं। पुरनियों के पास कलीसिया में निर्णय लेने का अधिकार है। यह स्पष्ट नहीं है कि क्रेते की प्रत्येक कलीसिया में केवल एक ही पुरनिए हो या एक से अधिक पुरनिए हों। हर स्थान जहाँ पौलुस ने कलीसियाँ शुरू कीं, पौलुस ने उस क्षेत्र की परिस्थितियों और संस्कृति के आधार पर कलीसिया की अगुवाई के लिए निर्देश दिए। यह महत्वपूर्ण था कि कलीसियाओं में लोग कलीसिया के पुरनियों को चुनें जिनका समुदाय सम्मान करता हो। शायद तीतुस ने कलीसिया से यह पता लगाने के लिए मदद माँगी कि समुदाय में किन पुरुषों की अच्छी प्रतिष्ठा है।</w:t>
      </w:r>
    </w:p>
    <w:p>
      <w:pPr/>
      <w:r>
        <w:rPr>
          <w:lang w:val="hi_IN" w:bidi="hi_IN"/>
        </w:rPr>
      </w:r>
      <w:r>
        <w:rPr>
          <w:lang w:val="hi_IN" w:bidi="hi_IN"/>
        </w:rPr>
        <w:t>यहाँ रुकें और इस प्रश्न पर समूह में चर्चा करें: आपका समुदाय अगुवे कैसे चुनता है? वर्णन करें कि इन अगुवों को कौन चुनता है। इस ऑडियो को यहाँ रोकें।</w:t>
      </w:r>
    </w:p>
    <w:p>
      <w:pPr/>
      <w:r>
        <w:rPr>
          <w:lang w:val="hi_IN" w:bidi="hi_IN"/>
        </w:rPr>
      </w:r>
      <w:r>
        <w:rPr>
          <w:lang w:val="hi_IN" w:bidi="hi_IN"/>
        </w:rPr>
        <w:t>पौलुस के समय में यह सामान्य था कि किसी व्यक्ति में होने वाले अच्छे गुणों को बताया जाए, जो समुदाय में उसकी अच्छी प्रतिष्ठा को दर्शाते हैं। यह भी कहना सामान्य था कि लोगों को किन बुरे गुणों से बचना चाहिए। पौलुस ऐसी विशेषताएँ बताता है जो क्रेते समुदाय के लोग एक अगुवे के रूप में सम्मान करेंगे। इस पत्र में बाद में, पौलुस पुरनियों के अच्छे व्यवहार के और अधिक आत्मिक कारण बताएगा।</w:t>
      </w:r>
    </w:p>
    <w:p>
      <w:pPr/>
      <w:r>
        <w:rPr>
          <w:lang w:val="hi_IN" w:bidi="hi_IN"/>
        </w:rPr>
      </w:r>
      <w:r>
        <w:rPr>
          <w:lang w:val="hi_IN" w:bidi="hi_IN"/>
        </w:rPr>
        <w:t>यहाँ रुकें और समूह में इस प्रश्न पर चर्चा करें: अपने समुदाय में अच्छे व्यवहार और बुरे व्यवहार के प्रकार पर चर्चा करें। आपकी संस्कृति के अनुसार, लोगों में सबसे महत्वपूर्ण गुण क्या होने चाहिए? इस ऑडियो को यहाँ रोकें।</w:t>
      </w:r>
    </w:p>
    <w:p>
      <w:pPr/>
      <w:r>
        <w:rPr>
          <w:lang w:val="hi_IN" w:bidi="hi_IN"/>
        </w:rPr>
      </w:r>
      <w:r>
        <w:rPr>
          <w:lang w:val="hi_IN" w:bidi="hi_IN"/>
        </w:rPr>
        <w:t>इस भाग के अगले हिस्से में, पौलुस उन गुणों का वर्णन करता है जो किसी व्यक्ति में एक पुरनिए बनने के लिए होने चाहिए। पौलुस तीतुस से कहता है कि पुरनियों को निर्दोष होना चाहिए। निर्दोष व्यक्ति वही करता है जो सही और ईमानदार है। कोई भी उस व्यक्ति पर गलत करने का आरोप नहीं लगा सकता। उनकी प्रतिष्ठा अच्छी होनी चाहिए। फिर पौलुस इस बारे में बात करता है कि एक निर्दोष व्यक्ति क्या करता है।</w:t>
      </w:r>
    </w:p>
    <w:p>
      <w:pPr/>
      <w:r>
        <w:rPr>
          <w:lang w:val="hi_IN" w:bidi="hi_IN"/>
        </w:rPr>
      </w:r>
      <w:r>
        <w:rPr>
          <w:lang w:val="hi_IN" w:bidi="hi_IN"/>
        </w:rPr>
        <w:t>पुरनियों के निर्दोष होने का एक तरीका यह है कि वह एक अच्छा पति और पिता हो। एक पुरनिए को अपनी पत्नी के प्रति विश्वासयोग्य होना चाहिए, जिसका अर्थ है कि पुरनिए अपनी पत्नी के अलावा किसी और के साथ यौन संबंध नहीं बनाते हैं। कुछ अनुवादों में कहा गया है कि एक पुरनिए को एक ही पत्नी का पति होना चाहिए, जिसका अर्थ है कि अगुवा एक ही समय में एक से अधिक पत्नियाँ नहीं रख सकता। पुरनियों के पास ऐसे बच्चे भी होने चाहिए जो यीशु पर विश्वास करें, ठीक उसी तरह जैसे उनके माता-पिता करते हैं। कोई भी पुरनियों के बच्चों पर उग्रता का आरोप न लगा सके, जैसे नशा करना, जुआ खेलना या लड़ाई करना। पुरनियों के बच्चों को भी अपने माता-पिता या किसी और अधिकारी के प्रति अवज्ञाकारी या विद्रोही नहीं होना चाहिए। पौलुस चाहता है कि एक पुरनिया यह दिखाए कि वह अपने परिवार की देखभाल कर सकता है, और विद्रोही क्रेती संस्कृति में विश्वासियों के रूप में अलग तरीके से जीवन जीने का उदाहरण प्रस्तुत करे।</w:t>
      </w:r>
    </w:p>
    <w:p>
      <w:pPr/>
      <w:r>
        <w:rPr>
          <w:lang w:val="hi_IN" w:bidi="hi_IN"/>
        </w:rPr>
      </w:r>
      <w:r>
        <w:rPr>
          <w:lang w:val="hi_IN" w:bidi="hi_IN"/>
        </w:rPr>
        <w:t>पौलुस कहता है कि कलीसिया के अगुवे को निर्दोष होना आवश्यक है क्योंकि अगुवा परमेश्वर का भंडारी है। भंडारी वह व्यक्ति होता है जो अपने स्वामी के घराने का प्रबंधन करता है। उसी तरह कलीसिया के अगुवे को अपने घराने की अच्छी देखभाल करनी चाहिए, जिसमें उसकी पत्नी और बच्चे शामिल हैं। उसी तरह उसे परमेश्वर के घराने की भी देखभाल करनी चाहिए, जो कलीसिया है। पौलुस अगुवे को "देखरेख करने वाला" कहता है, या वह व्यक्ति जो कलीसिया की भलाई के लिए जिम्मेदार है। देखरेख करने वाला शायद कलीसिया के पुरनियों के लिए एक और शब्द है।</w:t>
      </w:r>
    </w:p>
    <w:p>
      <w:pPr/>
      <w:r>
        <w:rPr>
          <w:lang w:val="hi_IN" w:bidi="hi_IN"/>
        </w:rPr>
      </w:r>
      <w:r>
        <w:rPr>
          <w:lang w:val="hi_IN" w:bidi="hi_IN"/>
        </w:rPr>
        <w:t>फिर पौलुस कई प्रकार के व्यवहार का वर्णन करता है जिनसे कोई व्यक्ति परमेश्वर के घराने, अर्थात कलीसिया की अगुवाई करने के लिए अयोग्य हो जाएगा। उस व्यक्ति को अभिमानी नहीं होना चाहिए, या ऐसा व्यक्ति नहीं होना चाहिए जो हमेशा अपना इच्छा को पूर्ण करना चाहता है। उस व्यक्ति को आसानी से क्रोधित नहीं होना चाहिए। उस व्यक्ति को शराब के नशे में होने या हिंसक व्यवहार करने वाला नहीं होना चाहिए। अन्त में, उस व्यक्ति को पैसे पाने के लिए गलत काम नहीं करना चाहिए या पैसे के लालच में होना नहीं चाहिए।</w:t>
      </w:r>
    </w:p>
    <w:p>
      <w:pPr/>
      <w:r>
        <w:rPr>
          <w:lang w:val="hi_IN" w:bidi="hi_IN"/>
        </w:rPr>
      </w:r>
      <w:r>
        <w:rPr>
          <w:lang w:val="hi_IN" w:bidi="hi_IN"/>
        </w:rPr>
        <w:t>पौलुस ने ऐसे व्यवहार का वर्णन किया है जो किसी व्यक्ति को पुरनिए होने के लिए अयोग्य बना देगा। अब, पौलुस वर्णन करता है कि एक व्यक्ति को पुरनिए बनने के लिए कैसे व्यवहार करना चाहिए। एक पुरनिए को मेहमाननवाज होना चाहिए, जिसका अर्थ है कि वह लोगों को अपने घर में स्वागत करने में खुश है या अन्य विश्वासियों और यात्रियों को भोजन या रात रहने के लिए जगह देने के लिए तैयार है। एक पुरनिए को उन चीजों से प्रेम करना चाहिए जो अच्छी हैं, जिसका अर्थ है कि उसे अच्छी चीजों से प्रेम करना चाहिए और अच्छे काम करने से भी प्रेम करना चाहिए। पुरनिए को समझदार होना चाहिए और शांत और बुद्धिमानी से व्यवहार करना चाहिए। पुरनिए को सीधा भी होना चाहिए, जिसका अर्थ है कि वह अन्य लोगों के साथ निष्पक्ष व्यवहार करता है। पुरनिए को भी पवित्र या यीशु के प्रति समर्पित होना चाहिए, और अनुशासित या आत्म-नियंत्रित होना चाहिए। इनमें से कुछ गुणों के अर्थ समान हैं क्योंकि वे एक साथ समुदाय में एक बहुत सम्मानित व्यक्ति को दिखाते हैं।</w:t>
      </w:r>
    </w:p>
    <w:p>
      <w:pPr/>
      <w:r>
        <w:rPr>
          <w:lang w:val="hi_IN" w:bidi="hi_IN"/>
        </w:rPr>
      </w:r>
      <w:r>
        <w:rPr>
          <w:lang w:val="hi_IN" w:bidi="hi_IN"/>
        </w:rPr>
        <w:t>यहाँ रुकें और समूह में चर्चा करें: आपकी संस्कृति में, एक अच्छा अगुवा यह दिखाने के लिए क्या करता है कि वह एक अच्छा व्यक्ति है? किसी ऐसे व्यक्ति के बारे में सोचें जिसे आप एक अच्छा अगुवा मानते हैं। उस व्यक्ति का वर्णन करें और उन बातों पर ध्यान दें जो वह करता या करती है, जिनसे आपको लगता है कि वह एक अच्छा अगुवा है। इस ऑडियो को यहाँ रोकें।</w:t>
      </w:r>
    </w:p>
    <w:p>
      <w:pPr/>
      <w:r>
        <w:rPr>
          <w:lang w:val="hi_IN" w:bidi="hi_IN"/>
        </w:rPr>
      </w:r>
      <w:r>
        <w:rPr>
          <w:lang w:val="hi_IN" w:bidi="hi_IN"/>
        </w:rPr>
        <w:t>संभव है कि पौलुस उस व्यक्ति के गुणों का वर्णन करता है जो पुरनिया बन सकता है, क्योंकि क्रेते की कलीसियाएँ नई थीं। अधिक स्थापित कलीसियाओं को लिखे दूसरे पत्रों में, पौलुस इन बातों का वर्णन नहीं करता क्योंकि पौलुस मानता है कि स्थापित कलीसियाओं के लोग पहले से ही अच्छे काम करना पसंद करते थे और दूसरों के साथ पहले से अच्छे संबंध रखते थे। भ्रष्ट क्रेती संस्कृति का शायद नए विश्वासियों पर गहरा प्रभाव पड़ा था, और पौलुस चाहता था कि नई क्रेती कलीसियायाएँ इन अच्छे गुणों को प्रतिबिंबित करें ताकि यह दिखाया जा सके कि वे क्रेती संस्कृति के बाकी हिस्सों से अलग हैं।</w:t>
      </w:r>
    </w:p>
    <w:p>
      <w:pPr/>
      <w:r>
        <w:rPr>
          <w:lang w:val="hi_IN" w:bidi="hi_IN"/>
        </w:rPr>
      </w:r>
      <w:r>
        <w:rPr>
          <w:lang w:val="hi_IN" w:bidi="hi_IN"/>
        </w:rPr>
        <w:t>अन्त में, पौलुस कहता है कि पुरनियों को कलीसिया की अगुवाई कैसे करनी चाहिए। पुरनियों को यीशु के बारे में संदेश को दृढ़ता से पकड़े रहना चाहिए या उस पर दृढ़ता से विश्वास करना चाहिए। लोग यीशु के बारे में इस संदेश पर भरोसा कर सकते हैं, जो वही संदेश है जो परमेश्वर ने पौलुस को क्रेते के लोगों को सिखाने के लिए दिया था। एक पुरनिए को यीशु के बारे में संदेश को नहीं बदलना चाहिए, बल्कि उस संदेश पर विश्वास करना चाहिए और उसे ठीक उसी तरह सिखाना चाहिए जैसे पौलुस और तीतुस ने उसे सिखाया था।</w:t>
      </w:r>
    </w:p>
    <w:p>
      <w:pPr/>
      <w:r>
        <w:rPr>
          <w:lang w:val="hi_IN" w:bidi="hi_IN"/>
        </w:rPr>
      </w:r>
      <w:r>
        <w:rPr>
          <w:lang w:val="hi_IN" w:bidi="hi_IN"/>
        </w:rPr>
        <w:t>एक पुरनिए को यीशु के संदेश पर दृढ़ता से विश्वास करना जारी रखना चाहिए क्योंकि इससे उसे कलीसिया के लिए दो महत्वपूर्ण काम करने की क्षमता मिलेगी। सबसे पहले, पुरनिए सही शिक्षाओं या सिद्धान्त की सिखाकर विश्वासियों को प्रोत्साहित कर सकेंगे। जब पुरनिए सही सिद्धान्त सिखाते हैं, तो वे बिना किसी त्रुटि के यीशु के बारे में सत्य सिखाते हैं। इस शिक्षा के परिणामस्वरूप सही व्यवहार होगा।</w:t>
      </w:r>
    </w:p>
    <w:p>
      <w:pPr/>
      <w:r>
        <w:rPr>
          <w:lang w:val="hi_IN" w:bidi="hi_IN"/>
        </w:rPr>
      </w:r>
      <w:r>
        <w:rPr>
          <w:lang w:val="hi_IN" w:bidi="hi_IN"/>
        </w:rPr>
        <w:t>दूसरा, पुरनिए क्रेते में झूठे शिक्षकों को डाँट या सुधार सकेंगे जो यीशु के बारे में सच्चे संदेश का विरोध करते हैं। यीशु के बारे में सत्य जानने से एक पुरनिए को गलत शिक्षा को सुधारने की क्षमता मिलती है।</w:t>
      </w:r>
    </w:p>
    <w:p>
      <w:pPr/>
      <w:r>
        <w:rPr>
          <w:lang w:val="hi_IN" w:bidi="hi_IN"/>
        </w:rPr>
      </w:r>
      <w:r>
        <w:rPr>
          <w:lang w:val="hi_IN" w:bidi="hi_IN"/>
        </w:rPr>
        <w:t>यहाँ रुकें और समूह में चर्चा करें: किसी ऐसे व्यक्ति का वर्णन करें जो आप जानते हैं कि किसी बात पर बहुत दृढ़ता से विश्वास करता है। उनका विश्वास उन्हें कुछ विशेष तरीकों से कार्य करने के लिए कैसे प्रेरित करता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1:5–9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कल्पांकित करने की कोशिश करेगा।</w:t>
      </w:r>
    </w:p>
    <w:p>
      <w:pPr/>
      <w:r>
        <w:rPr>
          <w:lang w:val="hi_IN" w:bidi="hi_IN"/>
        </w:rPr>
      </w:r>
      <w:r>
        <w:rPr>
          <w:lang w:val="hi_IN" w:bidi="hi_IN"/>
        </w:rPr>
        <w:t>इस भाग के पाँच हिस्से हैं।</w:t>
      </w:r>
    </w:p>
    <w:p>
      <w:pPr/>
      <w:r>
        <w:rPr>
          <w:lang w:val="hi_IN" w:bidi="hi_IN"/>
        </w:rPr>
      </w:r>
      <w:r>
        <w:rPr>
          <w:b/>
          <w:lang w:val="hi_IN" w:bidi="hi_IN"/>
        </w:rPr>
        <w:t>पहले भाग में:</w:t>
      </w:r>
      <w:r>
        <w:rPr>
          <w:lang w:val="hi_IN" w:bidi="hi_IN"/>
        </w:rPr>
        <w:t xml:space="preserve"> पौलुस तीतुस को क्रेते में रहने के लिए कहने के कारण बताता है—ताकि पौलुस द्वारा शुरू किए गए शेष काम को समाप्त किया जा सके और पुरनियों को नियुक्त किया जा सके।</w:t>
      </w:r>
    </w:p>
    <w:p>
      <w:pPr/>
      <w:r>
        <w:rPr>
          <w:lang w:val="hi_IN" w:bidi="hi_IN"/>
        </w:rPr>
      </w:r>
      <w:r>
        <w:rPr>
          <w:b/>
          <w:lang w:val="hi_IN" w:bidi="hi_IN"/>
        </w:rPr>
        <w:t>दूसरे भाग में:</w:t>
      </w:r>
      <w:r>
        <w:rPr>
          <w:lang w:val="hi_IN" w:bidi="hi_IN"/>
        </w:rPr>
        <w:t xml:space="preserve"> पौलुस वर्णन करता है कि एक पुरनिया को अपने घराने की, जो उसकी पत्नी और बच्चों से मिलकर बना है देखभाल करते समय निर्दोष होना चाहिए।</w:t>
      </w:r>
    </w:p>
    <w:p>
      <w:pPr/>
      <w:r>
        <w:rPr>
          <w:lang w:val="hi_IN" w:bidi="hi_IN"/>
        </w:rPr>
      </w:r>
      <w:r>
        <w:rPr>
          <w:b/>
          <w:lang w:val="hi_IN" w:bidi="hi_IN"/>
        </w:rPr>
        <w:t>तीसरे भाग में:</w:t>
      </w:r>
      <w:r>
        <w:rPr>
          <w:lang w:val="hi_IN" w:bidi="hi_IN"/>
        </w:rPr>
        <w:t xml:space="preserve"> पौलुस कई ऐसे गुणों का वर्णन करता है जिनके कारण कोई व्यक्ति पुरनिया बनने के योग्य नहीं होता, क्योंकि पुरनिया परमेश्वर के घराने, अर्थात् कलीसिया का भंडारी है।</w:t>
      </w:r>
    </w:p>
    <w:p>
      <w:pPr/>
      <w:r>
        <w:rPr>
          <w:lang w:val="hi_IN" w:bidi="hi_IN"/>
        </w:rPr>
      </w:r>
      <w:r>
        <w:rPr>
          <w:b/>
          <w:lang w:val="hi_IN" w:bidi="hi_IN"/>
        </w:rPr>
        <w:t>चौथे भाग में:</w:t>
      </w:r>
      <w:r>
        <w:rPr>
          <w:lang w:val="hi_IN" w:bidi="hi_IN"/>
        </w:rPr>
        <w:t xml:space="preserve"> पौलुस उन कई अच्छे गुणों को बताते हैं जो परमेश्वर के घराने के भंडारी के रूप में एक व्यक्ति में अवश्य होने चाहिए।</w:t>
      </w:r>
    </w:p>
    <w:p>
      <w:pPr/>
      <w:r>
        <w:rPr>
          <w:lang w:val="hi_IN" w:bidi="hi_IN"/>
        </w:rPr>
      </w:r>
      <w:r>
        <w:rPr>
          <w:b/>
          <w:lang w:val="hi_IN" w:bidi="hi_IN"/>
        </w:rPr>
        <w:t>पाँचवें भाग में:</w:t>
      </w:r>
      <w:r>
        <w:rPr>
          <w:lang w:val="hi_IN" w:bidi="hi_IN"/>
        </w:rPr>
        <w:t xml:space="preserve"> पौलुस कहता है कि पुरनियों को यीशु के संदेश को दृढ़ता से पकड़े रहना चाहिए ताकि वह विश्वासियों को अच्छी तरह से सिखा सके, और गलत शिक्षा को भी सुधार सके।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एक ऐसा व्यक्ति जो पुरनिया हो सकता है</w:t>
      </w:r>
    </w:p>
    <w:p>
      <w:pPr>
        <w:pStyle w:val="ListBullet"/>
        <w:spacing w:line="240" w:lineRule="auto"/>
        <w:ind w:left="720"/>
      </w:pPr>
      <w:r>
        <w:rPr>
          <w:lang w:val="hi_IN" w:bidi="hi_IN"/>
        </w:rPr>
      </w:r>
      <w:r>
        <w:rPr>
          <w:lang w:val="hi_IN" w:bidi="hi_IN"/>
        </w:rPr>
        <w:t>पुरनियों की पत्नी</w:t>
      </w:r>
    </w:p>
    <w:p>
      <w:pPr>
        <w:pStyle w:val="ListBullet"/>
        <w:spacing w:line="240" w:lineRule="auto"/>
        <w:ind w:left="720"/>
      </w:pPr>
      <w:r>
        <w:rPr>
          <w:lang w:val="hi_IN" w:bidi="hi_IN"/>
        </w:rPr>
      </w:r>
      <w:r>
        <w:rPr>
          <w:lang w:val="hi_IN" w:bidi="hi_IN"/>
        </w:rPr>
        <w:t>पुरनियों के बच्चे</w:t>
      </w:r>
    </w:p>
    <w:p>
      <w:pPr>
        <w:pStyle w:val="ListBullet"/>
        <w:spacing w:line="240" w:lineRule="auto"/>
        <w:ind w:left="720"/>
      </w:pPr>
      <w:r>
        <w:rPr>
          <w:lang w:val="hi_IN" w:bidi="hi_IN"/>
        </w:rPr>
      </w:r>
      <w:r>
        <w:rPr>
          <w:lang w:val="hi_IN" w:bidi="hi_IN"/>
        </w:rPr>
        <w:t>ऐसा व्यक्ति जिसे पुरनिया नहीं होना चाहिए</w:t>
      </w:r>
    </w:p>
    <w:p>
      <w:pPr>
        <w:pStyle w:val="ListBullet"/>
        <w:spacing w:line="240" w:lineRule="auto"/>
        <w:ind w:left="720"/>
      </w:pPr>
      <w:r>
        <w:rPr>
          <w:lang w:val="hi_IN" w:bidi="hi_IN"/>
        </w:rPr>
      </w:r>
      <w:r>
        <w:rPr>
          <w:lang w:val="hi_IN" w:bidi="hi_IN"/>
        </w:rPr>
        <w:t>और क्रेते के विश्वासी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पत्र का यह भाग तीतुस के परिचय और अभिवादन के बाद दिया गया है। याद रखें कि पौलुस और तीतुस पहले क्रेते द्वीप में एक साथ थे, और अब पौलुस तीतुस को वह कारण बताता है कि उसने तीतुस को क्रेते में रहने के लिए क्यों कहा था। पौलुस के पास क्रेते में तीतुस के लिए कुछ विशेष काम हैं, जिनमें कुछ अधूरे काम पूरा करना और अगुवों को चुनना शामिल है। याद रखें कि क्रेते में कई देवता थे और लोग झूठ बोलने के लिए प्रसिद्ध थे। क्रेते की कलीसियाएँ शायद नई थीं और उन्हें मार्गदर्शन और दिशा की आवश्यकता थी।</w:t>
      </w:r>
    </w:p>
    <w:p>
      <w:pPr/>
      <w:r>
        <w:rPr>
          <w:lang w:val="hi_IN" w:bidi="hi_IN"/>
        </w:rPr>
      </w:r>
      <w:r>
        <w:rPr>
          <w:lang w:val="hi_IN" w:bidi="hi_IN"/>
        </w:rPr>
        <w:t xml:space="preserve">यहाँ रुकें और यदि आवश्यकता हो तो </w:t>
      </w:r>
      <w:r>
        <w:rPr>
          <w:b/>
          <w:lang w:val="hi_IN" w:bidi="hi_IN"/>
        </w:rPr>
        <w:t>क्रेते</w:t>
      </w:r>
      <w:r>
        <w:rPr>
          <w:lang w:val="hi_IN" w:bidi="hi_IN"/>
        </w:rPr>
        <w:t xml:space="preserve"> द्वीप के नक्शे में फिर से समूह के रूप में देखें। इस ऑडियो को यहाँ रोकें।</w:t>
      </w:r>
    </w:p>
    <w:p>
      <w:pPr/>
      <w:r>
        <w:rPr>
          <w:lang w:val="hi_IN" w:bidi="hi_IN"/>
        </w:rPr>
      </w:r>
      <w:r>
        <w:rPr>
          <w:lang w:val="hi_IN" w:bidi="hi_IN"/>
        </w:rPr>
        <w:t>इस भाग के पहले हिस्से में, यह आश्चर्यजनक है कि पौलुस धन्यवाद की प्रार्थना शामिल नहीं करता है, भले ही पौलुस आमतौर पर अपने पत्रों में धन्यवाद की प्रार्थना शामिल करता है। इसके बजाय, पौलुस तुरंत तीतुस को बताता है कि उसने तीतुस को क्रेते में रहने के लिए क्यों कहा। पौलुस चाहता है कि तीतुस क्रेते की नई कलीसियाओं की समस्याओं को "सीधा करे"। "सीधा करें" का अर्थ कलीसियाओं की समस्याओं को सुधारना हो सकता है, या इसका अर्थ उस काम को पूरा करना हो सकता है जो पौलुस ने तीतुस को करने के लिए दिया था। इसमें पुरनियों को नियुक्त करना शामिल है।</w:t>
      </w:r>
    </w:p>
    <w:p>
      <w:pPr/>
      <w:r>
        <w:rPr>
          <w:lang w:val="hi_IN" w:bidi="hi_IN"/>
        </w:rPr>
      </w:r>
      <w:r>
        <w:rPr>
          <w:lang w:val="hi_IN" w:bidi="hi_IN"/>
        </w:rPr>
        <w:t>यहाँ रुकें और इस प्रश्न पर समूह में चर्चा करें: एक ऐसा समय बताएँ जब आपको लोगों के समूह की समस्याओं को सुधारना पड़ा हो। इस बात पर ध्यान दें कि आप सुधार के बारे में कैसे बात करते हैं, और चर्चा करें कि आप अपने अनुवाद में क्रेते की कलीसियाओं की समस्याओं को "सुलझाने" के बारे में कैसे बात करेंगे। इस ऑडियो को यहाँ रोकें।</w:t>
      </w:r>
    </w:p>
    <w:p>
      <w:pPr/>
      <w:r>
        <w:rPr>
          <w:lang w:val="hi_IN" w:bidi="hi_IN"/>
        </w:rPr>
      </w:r>
      <w:r>
        <w:rPr>
          <w:lang w:val="hi_IN" w:bidi="hi_IN"/>
        </w:rPr>
        <w:t>याद रखें कि पुरनिया समुदाय का एक अगुवा होता है, और जरूरी नहीं कि वह एक बूढ़ा व्यक्ति हो। यह भी याद रखें कि क्रेते के हर नगर या शहर में पुरनियों की आवश्यकता थी, लेकिन यह स्पष्ट नहीं है कि हर कलीसिया में कितने पुरनिया थे। यह भी स्पष्ट नहीं है कि कलीसियाओं ने तीतुस को पुरनियों को चुनने में कैसे मदद की।</w:t>
      </w:r>
    </w:p>
    <w:p>
      <w:pPr/>
      <w:r>
        <w:rPr>
          <w:lang w:val="hi_IN" w:bidi="hi_IN"/>
        </w:rPr>
      </w:r>
      <w:r>
        <w:rPr>
          <w:lang w:val="hi_IN" w:bidi="hi_IN"/>
        </w:rPr>
        <w:t>याद रखें कि पौलुस तीतुस को याद दिलाता है कि पौलुस ने तीतुस से कहा था कि वह पुरनियों को चुने। पौलुस ने शायद पहले ही तीतुस को कुछ निर्देश भी दे दिए थे कि पुरनियों को कैसे चुनना है। पौलुस इस बात पर जोर देता है कि उसने, पौलुस ने अतीत में तीतुस को निर्देश दिए थे। याद रखें कि पौलुस के पास तीतुस को निर्देश देने या सिखाने का अधिकार है।</w:t>
      </w:r>
    </w:p>
    <w:p>
      <w:pPr/>
      <w:r>
        <w:rPr>
          <w:lang w:val="hi_IN" w:bidi="hi_IN"/>
        </w:rPr>
      </w:r>
      <w:r>
        <w:rPr>
          <w:lang w:val="hi_IN" w:bidi="hi_IN"/>
        </w:rPr>
        <w:t>यहाँ रुकें और इस प्रश्न पर समूह में चर्चा करें: आपकी भाषा में, आप स्वयं यह कैसे जोर देते हैं कि आपने कुछ कहा या कुछ किया है? इस ऑडियो को यहाँ रोकें।</w:t>
      </w:r>
    </w:p>
    <w:p>
      <w:pPr/>
      <w:r>
        <w:rPr>
          <w:lang w:val="hi_IN" w:bidi="hi_IN"/>
        </w:rPr>
      </w:r>
      <w:r>
        <w:rPr>
          <w:lang w:val="hi_IN" w:bidi="hi_IN"/>
        </w:rPr>
        <w:t>इस भाग के दूसरे हिस्से में, याद रखें कि एक पुरनिया में मुख्य गुण यह होना चाहिए कि वह निर्दोष हो, या वह करें जो सही हो। कोई भी अगुवे पर गलत करने का आरोप नहीं लगा सकता। याद रखें कि यह भाग इस बारे में है कि पुरनिया अपने घराने का नेतृत्व करते समय निर्दोष होता है, अर्थात अपनी पत्नी और बच्चों का नेतृत्व करते हुए। पुरनिया को अपनी पत्नी के प्रति विश्वासयोग्य होना चाहिए, और उसके ऐसे बच्चे भी होने चाहिए जो यीशु पर विश्वास करते हों। पुरनियों के बच्चे असभ्य या अनुशासनहीन नहीं हों, आत्म-संयम बनाए रखें, और अपने माता-पिता या अन्य अधिकार वाले लोगों की अवज्ञा न करें। इन गुणों को एक साथ याद रखें कि पुरनिया समुदाय में एक अच्छी प्रतिष्ठा रखता है, क्योंकि वह अपने स्वयं के घराने की देखभाल करता है।</w:t>
      </w:r>
    </w:p>
    <w:p>
      <w:pPr/>
      <w:r>
        <w:rPr>
          <w:lang w:val="hi_IN" w:bidi="hi_IN"/>
        </w:rPr>
      </w:r>
      <w:r>
        <w:rPr>
          <w:lang w:val="hi_IN" w:bidi="hi_IN"/>
        </w:rPr>
        <w:t>यहाँ रुकें और समूह में इस प्रश्न पर चर्चा करें: चर्चा करें कि आप किसी ऐसे व्यक्ति के विचार का अनुवाद कैसे कर सकते हैं जो बेकाबू है या जिसे अपने जीवन में आत्म-नियंत्रण की कमी हो। हालाँकि आपको अपने अनुवाद में किसी विशेष गलती का उल्लेख नहीं करना चाहिए, लेकिन याद रखें कि बेकाबू जीवन में लापरवाह होना, नशे में धुत होना, पार्टियों में जाना या अपनी मर्जी से किसी के साथ संबंध बनाना शामिल हो सकता है। इस ऑडियो को यहाँ रोकें।</w:t>
      </w:r>
    </w:p>
    <w:p>
      <w:pPr/>
      <w:r>
        <w:rPr>
          <w:lang w:val="hi_IN" w:bidi="hi_IN"/>
        </w:rPr>
      </w:r>
      <w:r>
        <w:rPr>
          <w:lang w:val="hi_IN" w:bidi="hi_IN"/>
        </w:rPr>
        <w:t>अब पौलुस वर्णन करता है कि एक पुरनिया को क्या नहीं करना चाहिए, और फिर एक पुरनिया को क्या करना चाहिए। पौलुस द्वारा कलीसिया में एक पुरनिया का विवरण समुदाय में किसी भी अच्छी प्रतिष्ठा वाले व्यक्ति के विवरण के समान है। यह महत्वपूर्ण है कि हर कलीसिया में पुरनिया वे लोग भी हों जो समुदाय में अच्छी तरह से सम्मानित हों।</w:t>
      </w:r>
    </w:p>
    <w:p>
      <w:pPr/>
      <w:r>
        <w:rPr>
          <w:lang w:val="hi_IN" w:bidi="hi_IN"/>
        </w:rPr>
      </w:r>
      <w:r>
        <w:rPr>
          <w:lang w:val="hi_IN" w:bidi="hi_IN"/>
        </w:rPr>
        <w:t>इस भाग के तीसरे हिस्से में, पौलुस कहता है कि परमेश्वर के घराने के भंडारी के रूप में पुरनिया को निर्दोष होना चाहिए। याद रखें कि पौलुस पुरनियों द्वारा अपने व्यक्तिगत घराने की देखभाल की तुलना परमेश्वर के घराने, अर्थात कलीसिया की देखभाल से कर रहा है।</w:t>
      </w:r>
    </w:p>
    <w:p>
      <w:pPr/>
      <w:r>
        <w:rPr>
          <w:lang w:val="hi_IN" w:bidi="hi_IN"/>
        </w:rPr>
      </w:r>
      <w:r>
        <w:rPr>
          <w:lang w:val="hi_IN" w:bidi="hi_IN"/>
        </w:rPr>
        <w:t>यहाँ रुकें और समूह में चर्चा करें: आप उन लोगों के बारे में कैसे बात करते हैं जो आपके लिए आपके पूरे घर का प्रबंधन करते हैं? शायद ये वे लोग हैं जो यह सुनिश्चित करते हैं कि आपके घर में लोगों को भोजन, रहने के लिए एक अच्छा घर और फसलों के अच्छे खेती हों। इस ऑडियो को यहाँ रोकें।</w:t>
      </w:r>
    </w:p>
    <w:p>
      <w:pPr/>
      <w:r>
        <w:rPr>
          <w:lang w:val="hi_IN" w:bidi="hi_IN"/>
        </w:rPr>
      </w:r>
      <w:r>
        <w:rPr>
          <w:lang w:val="hi_IN" w:bidi="hi_IN"/>
        </w:rPr>
        <w:t>क्योंकि पुरनिया परमेश्वर के घराने का भंडारी है, इसलिए कलीसिया को उन लोगों को नहीं चुनना या नियुक्त करना चाहिए जो कुछ निश्चित व्यवहार या विशेषताएँ दिखाते हैं। व्यक्ति को अभिमानी नहीं होना चाहिए और आसानी से क्रोधित नहीं होना चाहिए। उस व्यक्ति को नशे में नहीं होना चाहिए, हिंसक व्यवहार नहीं करना चाहिए, और न ही पैसे पाने के लिए गलत कामों को करना चाहिए।</w:t>
      </w:r>
    </w:p>
    <w:p>
      <w:pPr/>
      <w:r>
        <w:rPr>
          <w:lang w:val="hi_IN" w:bidi="hi_IN"/>
        </w:rPr>
      </w:r>
      <w:r>
        <w:rPr>
          <w:lang w:val="hi_IN" w:bidi="hi_IN"/>
        </w:rPr>
        <w:t>इस भाग के चौथे हिस्से में, पौलुस अब एक अंतर बताता है। वह इस बारे में बात करता है कि इसके बजाय कलीसिया द्वारा उसे पुरनिए के रूप में नियुक्त करने के लिए एक व्यक्ति को क्या करना चाहिए। उस व्यक्ति को मेहमाननवाज़ होना चाहिए और अच्छी चीज़ों से प्रेम करना चाहिए। उस व्यक्ति को समझदार, सीधा, पवित्र और अनुशासित भी होना चाहिए। याद रखें कि पौलुस ने इनमें से कई गुणों को शामिल किया था क्योंकि क्रेते की कलीसियाएँ नई थीं और उन्हें यह समझने में मदद की आवश्यकता थी कि वे अपने आसपास की संस्कृति से अलग कैसे रहें।</w:t>
      </w:r>
    </w:p>
    <w:p>
      <w:pPr/>
      <w:r>
        <w:rPr>
          <w:lang w:val="hi_IN" w:bidi="hi_IN"/>
        </w:rPr>
      </w:r>
      <w:r>
        <w:rPr>
          <w:lang w:val="hi_IN" w:bidi="hi_IN"/>
        </w:rPr>
        <w:t>यहाँ रुकें और समूह में इस प्रश्न पर चर्चा करें: आप उन गुणों के बीच विरोधाभास कैसे दिखा सकते हैं जो किसी व्यक्ति में कलीसिया द्वारा उसे एक पुरनिया नियुक्त करने के लिए नहीं होने चाहिए, और जो गुण एक पुरनिया में होने चाहिए? आप अपनी भाषा में किस शब्द या शब्दों का उपयोग दो चीजों के बीच एक महत्वपूर्ण अंतर या विरोधाभास दिखाने के लिए करते हैं? इस ऑडियो को यहाँ रोकें।</w:t>
      </w:r>
    </w:p>
    <w:p>
      <w:pPr/>
      <w:r>
        <w:rPr>
          <w:lang w:val="hi_IN" w:bidi="hi_IN"/>
        </w:rPr>
      </w:r>
      <w:r>
        <w:rPr>
          <w:lang w:val="hi_IN" w:bidi="hi_IN"/>
        </w:rPr>
        <w:t>इस भाग के पाँचवें भाग में, याद रखें कि पौलुस तीतुस से कहता है कि पुरनियों को यीशु के संदेश पर दृढ़ता से विश्वास करना चाहिए। याद रखें कि यह वही भरोसेमंद संदेश है जो पौलुस ने तीतुस और क्रेते के अन्य लोगों को सिखाया था। याद रखें कि पुरनियों को इस संदेश को नहीं बदलना चाहिए।</w:t>
      </w:r>
    </w:p>
    <w:p>
      <w:pPr/>
      <w:r>
        <w:rPr>
          <w:lang w:val="hi_IN" w:bidi="hi_IN"/>
        </w:rPr>
      </w:r>
      <w:r>
        <w:rPr>
          <w:lang w:val="hi_IN" w:bidi="hi_IN"/>
        </w:rPr>
        <w:t>यहाँ रुकें और समूह में चर्चा करें: पौलुस किसी बात को मजबूती से पकड़ने के बारे में बात करता है ताकि यह दिखाया जा सके कि कोई किसी बात पर दृढ़ता से विश्वास करता है। अपने समुदाय से एक कहानी सुनाएँ जब किसी ने किसी बात पर बहुत दृढ़ता से विश्वास किया हो और अपना विश्वास नहीं बदला। इस बात पर ध्यान दें कि आप कैसे उनके गहरे विश्वास के बारे में बात करते हैं। इस ऑडियो को यहाँ रोकें।</w:t>
      </w:r>
    </w:p>
    <w:p>
      <w:pPr/>
      <w:r>
        <w:rPr>
          <w:lang w:val="hi_IN" w:bidi="hi_IN"/>
        </w:rPr>
      </w:r>
      <w:r>
        <w:rPr>
          <w:lang w:val="hi_IN" w:bidi="hi_IN"/>
        </w:rPr>
        <w:t>याद रखें, एक प्रेरित के रूप में पौलुस का उद्देश्य परमेश्वर के चुने हुए लोगों को उनके विश्वास में बढ़ने में मदद करना है। जैसे ही कोई व्यक्ति विश्वास में बढ़ता है, वे यीशु के सत्य को अधिक से अधिक समझने लगेगा। इसका एक स्वाभाविक परिणाम यह है कि वह ऐसे तरीके से जीवन जीएगा जो परमेश्वर को प्रसन्न करें और उसका आदर करें। तीतुस जिन पुरनियों को चुनता है, वे ऐसे लोग होने चाहिए जो इस सही जीवन जीने के तरीके को दिखाते हैं और यीशु के संदेश को मजबूती से पकड़े रहते हैं। पुरनिए को संदेश को दृढ़ता से पकड़ने का कारण यह है कि वह विश्वासियों को प्रोत्साहित कर सके और गलत शिक्षा को सुधार सके। पुरनिया बिना किसी त्रुटि के विश्वासियों को यीशु के बारे में सच्ची शिक्षा देकर कलीसियाओं में प्रोत्साहित करता है। इस प्रकार की शिक्षा सही व्यवहार की ओर ले जाती है।</w:t>
      </w:r>
    </w:p>
    <w:p>
      <w:pPr/>
      <w:r>
        <w:rPr>
          <w:lang w:val="hi_IN" w:bidi="hi_IN"/>
        </w:rPr>
      </w:r>
      <w:r>
        <w:rPr>
          <w:lang w:val="hi_IN" w:bidi="hi_IN"/>
        </w:rPr>
        <w:t>यहाँ रुकें और समूह में इस प्रश्न पर चर्चा करें: किसी ऐसे व्यक्ति की कहानी सुनाएँ जिसे कुछ ऐसी शिक्षा देने की आवश्यकता हो जो सच हो और सही व्यवहार की ओर अग्रसर करे। सुनें कि आप इस प्रकार की शिक्षा का वर्णन कैसे करते हैं। आप अपने अनुवाद में भरोसेमंद और सही शिक्षा के बारे में कैसे बात करेंगे? इस ऑडियो को यहाँ रोकें।</w:t>
      </w:r>
    </w:p>
    <w:p>
      <w:pPr/>
      <w:r>
        <w:rPr>
          <w:lang w:val="hi_IN" w:bidi="hi_IN"/>
        </w:rPr>
      </w:r>
      <w:r>
        <w:rPr>
          <w:lang w:val="hi_IN" w:bidi="hi_IN"/>
        </w:rPr>
        <w:t>पुरनिया उन लोगों की गलत शिक्षा को सुधार देता है जो यीशु के बारे में सत्य का विरोध करते हैं। इन दोनों कामों को करने के लिए पुरनियों को यीशु के बारे में सत्य जानने की आवश्यकता है: स्वस्थ शिक्षा में विश्वासियों को प्रोत्साहित करना और गलत शिक्षा को सुधारना।</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इनमें से प्रत्येक पात्र के लिए लोग, चित्र या वस्तुओं को चुनें। जब आप इन पदों में कहानी दोबारा बताना शुरू करते हैं, तो पौलुस तीतुस की ओर मुड़ता है ताकि वह बताए कि उसने तीतुस से क्रेते में रहने के लिए क्यों कहा था।</w:t>
      </w:r>
    </w:p>
    <w:p>
      <w:pPr/>
      <w:r>
        <w:rPr>
          <w:lang w:val="hi_IN" w:bidi="hi_IN"/>
        </w:rPr>
      </w:r>
      <w:r>
        <w:rPr>
          <w:lang w:val="hi_IN" w:bidi="hi_IN"/>
        </w:rPr>
        <w:t>अब बाकी समूह को उन लोगों में विभाजित करें जो पुरनिया हो सकते हैं और उन लोगों में जो पुरनिया नहीं हो सकते। पौलुस उन लोगों के समूह का वर्णन करता है जो पुरनिया हो सकते हैं। लोगों के उस समूह को यह दिखाना चाहिए कि वे अच्छी प्रतिष्ठा रखने के लिए क्या करते हैं—वे अपने घराने की अच्छी देखभाल करते हैं। वर्णन करें कि एक अच्छा घराना कैसा दिखता है। अब पौलुस कहता है कि पुरनिए परमेश्वर के घराने, अर्थात कलीसिया की भी देखभाल करते हैं।</w:t>
      </w:r>
    </w:p>
    <w:p>
      <w:pPr/>
      <w:r>
        <w:rPr>
          <w:lang w:val="hi_IN" w:bidi="hi_IN"/>
        </w:rPr>
      </w:r>
      <w:r>
        <w:rPr>
          <w:lang w:val="hi_IN" w:bidi="hi_IN"/>
        </w:rPr>
        <w:t>पौलुस उन लोगों के समूह की ओर मुड़ता है जो पुरनिया पद के योग्य नहीं हैं। वर्णन करें कि जब कोई व्यक्ति अभिमानी या बहुत गर्व करता है, तो वह क्या करता है। लोगों को क्रोधित होते, नशे में, हिंसक होते, या जुआ खेलते हुए दिखाएँ। दिखाएँ कि ये लोग परमेश्वर के घराने में अगुवाई नहीं कर सकते।</w:t>
      </w:r>
    </w:p>
    <w:p>
      <w:pPr/>
      <w:r>
        <w:rPr>
          <w:lang w:val="hi_IN" w:bidi="hi_IN"/>
        </w:rPr>
      </w:r>
      <w:r>
        <w:rPr>
          <w:lang w:val="hi_IN" w:bidi="hi_IN"/>
        </w:rPr>
        <w:t>अच्छे गुणों वाले समूह के पास वापस जाएँ और उन्हें परमेश्वर के घराने, अर्थात कलीसिया के अच्छे गुणों का अभिनय करने के लिए कहें। कलीसिया के पुरनिए को आतिथ्यपूर्ण होना चाहिए और अच्छाई से प्रेम करना चाहिए। उसे समझदार, सीधा, पवित्र और अनुशासित भी होना चाहिए। वर्णन करें या दिखाएँ कि कोई समझदार, सीधा, पवित्र और अनुशासित व्यक्ति क्या करता है।</w:t>
      </w:r>
    </w:p>
    <w:p>
      <w:pPr/>
      <w:r>
        <w:rPr>
          <w:lang w:val="hi_IN" w:bidi="hi_IN"/>
        </w:rPr>
      </w:r>
      <w:r>
        <w:rPr>
          <w:lang w:val="hi_IN" w:bidi="hi_IN"/>
        </w:rPr>
        <w:t>दिखाएँ कि पुरनिया यीशु के संदेश को दृढ़ता से मानकर और उसे सिखाकर उसका पालन कर रहा है। पुरनिया कैसे दिखाता है कि वह यीशु के भरोसेमंद संदेश से दृढ़ता से कायम है? दिखाएँ कि पुरनिया विश्वासियों को कैसे प्रोत्साहित करता है और अच्छी तरह से शिक्षा देता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1:5–9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पाँच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एक ऐसा व्यक्ति जो एक पुरनिया हो सकता है</w:t>
      </w:r>
    </w:p>
    <w:p>
      <w:pPr>
        <w:pStyle w:val="ListBullet"/>
        <w:spacing w:line="240" w:lineRule="auto"/>
        <w:ind w:left="720"/>
      </w:pPr>
      <w:r>
        <w:rPr>
          <w:lang w:val="hi_IN" w:bidi="hi_IN"/>
        </w:rPr>
      </w:r>
      <w:r>
        <w:rPr>
          <w:lang w:val="hi_IN" w:bidi="hi_IN"/>
        </w:rPr>
        <w:t>पुरनियों की पत्नी</w:t>
      </w:r>
    </w:p>
    <w:p>
      <w:pPr>
        <w:pStyle w:val="ListBullet"/>
        <w:spacing w:line="240" w:lineRule="auto"/>
        <w:ind w:left="720"/>
      </w:pPr>
      <w:r>
        <w:rPr>
          <w:lang w:val="hi_IN" w:bidi="hi_IN"/>
        </w:rPr>
      </w:r>
      <w:r>
        <w:rPr>
          <w:lang w:val="hi_IN" w:bidi="hi_IN"/>
        </w:rPr>
        <w:t>पुरनियों के बच्चे</w:t>
      </w:r>
    </w:p>
    <w:p>
      <w:pPr>
        <w:pStyle w:val="ListBullet"/>
        <w:spacing w:line="240" w:lineRule="auto"/>
        <w:ind w:left="720"/>
      </w:pPr>
      <w:r>
        <w:rPr>
          <w:lang w:val="hi_IN" w:bidi="hi_IN"/>
        </w:rPr>
      </w:r>
      <w:r>
        <w:rPr>
          <w:lang w:val="hi_IN" w:bidi="hi_IN"/>
        </w:rPr>
        <w:t>ऐसा व्यक्ति जिसे पुरनिया नहीं होना चाहिए</w:t>
      </w:r>
    </w:p>
    <w:p>
      <w:pPr>
        <w:pStyle w:val="ListBullet"/>
        <w:spacing w:line="240" w:lineRule="auto"/>
        <w:ind w:left="720"/>
      </w:pPr>
      <w:r>
        <w:rPr>
          <w:lang w:val="hi_IN" w:bidi="hi_IN"/>
        </w:rPr>
      </w:r>
      <w:r>
        <w:rPr>
          <w:lang w:val="hi_IN" w:bidi="hi_IN"/>
        </w:rPr>
        <w:t>और क्रेते के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को वह कारण बताता है जिसके लिए पौलुस ने तीतुस को क्रेते में रहने के लिए कहा था। पौलुस चाहता है कि तीतुस क्रेते की कलीसियाओं की शिक्षा में समस्याओं को सुधार दे। पौलुस यह भी चाहता है कि तीतुस पौलुस का काम पूरा करे। तीतुस द्वारा पौलुस के काम को पूरा करने के मुख्य तरीकों में से क्रेते की कलीसियाओं में पुरनियों को नियुक्त करना है। पौलुस तीतुस से कहता है कि वह क्रेते में पुरनियों को नियुक्त करे जैसे पौलुस ने तीतुस को निर्देश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"मुझे आशा है कि तीतुस समझेगा कि क्रेते में उसका काम कितना महत्वपूर्ण है," या "मुझे विश्वास है कि तीतुस क्रेते में पुरनियों को नियुक्त कर सकता है," या "मुझे इच्छा है कि मैं भी तीतुस के साथ उसकी मदद करने के लिए वहाँ होता।"</w:t>
      </w:r>
    </w:p>
    <w:p>
      <w:pPr>
        <w:pStyle w:val="ListBullet"/>
        <w:spacing w:line="240" w:lineRule="auto"/>
        <w:ind w:left="720"/>
      </w:pPr>
      <w:r>
        <w:rPr>
          <w:lang w:val="hi_IN" w:bidi="hi_IN"/>
        </w:rPr>
      </w:r>
      <w:r>
        <w:rPr>
          <w:lang w:val="hi_IN" w:bidi="hi_IN"/>
        </w:rPr>
        <w:t>इसके अलावा, तीतुस की भूमिका निभाने वाले व्यक्ति से पूछें, "आप क्या महसूस कर रहे हैं या क्या सोच रहे हैं?" वह व्यक्ति इस तरह उत्तर दे सकता है कि "क्रेते की कलीसियाओं की समस्याओं को सुधारने की महत्वपूर्ण जिम्मेदारी महसूस करता हूँ," या "मुझे आशा है कि मैं पुरनियों के रूप में नियुक्त करने के लिए पुरुषों को ढूँढ सकता हूँ," या "क्रेते की कलीसियाओं की अगुवाई करने के लिए अच्छे पुरुषों को चुनना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कहता है कि एक पुरनिए को निर्दोष होना चाहिए। पुरनिए को अपनी पत्नी के प्रति विश्वासयोग्य होना चाहिए, और उसके ऐसे बच्चे भी होने चाहिए जो यीशु पर विश्वास करते हों। पुरनिए के बच्चे बिगड़े हुए या आज्ञा न मानने वाले नहीं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जिस व्यक्ति को पुरनिया नियुक्त करने के बारे में सोच रही है, उससे पूछें: “आप क्या महसूस कर रहे हैं या क्या सोच रहे हैं?” वह व्यक्ति इस तरह उत्तर दे सकता है, "समुदाय में अच्छी प्रतिष्ठा होने से खुशी होती है," या "अपनी पत्नी के प्रति वफादार हूँ," या "खुशी है कि मेरे बच्चे आज्ञाकारी हैं और यीशु में विश्वास रखते हैं," या "मुझे चिंता है कि मैं पुरनिया के रूप में न चुना जाऊँ क्योंकि मेरे कुछ बच्चे अवज्ञाकारी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एक पुरनिए को निर्दोष होना अनिवार्य है, क्योंकि वह परमेश्वर के घराने का प्रबंधक है। पुरनिए को अभिमानी नहीं होना चाहिए, आसानी से क्रोधित नहीं होना चाहिए, नशे में नहीं होना चाहिए, हिंसक व्यवहार नहीं करना चाहिए, और पैसे कमाने के लिए गलत काम नहीं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की भूमिका निभाने वाले व्यक्ति से पूछें जिसे पुरनिया नहीं होना चाहिए, "आप क्या महसूस कर रहे हैं या क्या सोच रहे हैं?" वह व्यक्ति इस तरह उत्तर दे सकता है, "मुझे अपने आसपास की संस्कृति की तरह जीना पसंद है," या "मुझे समझ नहीं आ रहा कि क्रोधित होना या पैसा कमाना गलत क्यों है, यदि मुझे लाभ होगा," या "मैं अपनी पसंद के अनुसार जीना चाहता हूँ," या "मुझे डर है कि यदि मैं उनके जैसा व्यवहार नहीं करता तो मेरे समुदाय के लोग मुझे अस्वीकार कर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एक पुरनिया को मेहमाननवाज़ होना चाहिए और अच्छी बातों से प्रेम करना चाहिए। एक अच्छे पुरनिए को समझदार, सीधा, पवित्र और अनुशासित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पुरनियोंए की भूमिका निभाने वाले व्यक्ति से पूछें, "आप क्या महसूस कर रहे हैं या क्या सोच रहे हैं?" वह व्यक्ति इस तरह उत्तर दे सकता है, "परमेश्वर की आज्ञाओं के अनुसार जीना चाहता हूँ," या "अच्छा करना चाहता हूँ ताकि मैं परमेश्वर के घराने की अच्छी तरह अगुवाई कर सकूँ," या "मुझे आशा है कि कलीसियाओं के विश्वासी मेरे उदाहरण के माध्यम से जानेंगे कि यीशु कौन है।"</w:t>
      </w:r>
    </w:p>
    <w:p>
      <w:pPr>
        <w:pStyle w:val="ListBullet"/>
        <w:spacing w:line="240" w:lineRule="auto"/>
        <w:ind w:left="720"/>
      </w:pPr>
      <w:r>
        <w:rPr>
          <w:lang w:val="hi_IN" w:bidi="hi_IN"/>
        </w:rPr>
      </w:r>
      <w:r>
        <w:rPr>
          <w:lang w:val="hi_IN" w:bidi="hi_IN"/>
        </w:rPr>
        <w:t>इसके अलावा, क्रेती विश्वासियों की भूमिका निभाने वाले लोगों से पूछें, "आप क्या महसूस कर रहे हैं या क्या सोच रहे हैं?" लोग इस तरह उत्तर दे सकते हैं, "मुझे बहुत खुशी है कि आखिरकार मुझे अगुवे मिले जो दयालु हैं और भलाई से प्रेम करते हैं," या "मुझे आशा है कि तीतुस ऐसे पुरनियों को ढूँढ सकता है जिनमें ये अच्छे गुण हैं," या "मुझे लगता है कि पुरनियों में ये अच्छे गुण होना हमें बढ़ने में मदद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एक पुरनिए को यीशु के संदेश को दृढ़ता से पकड़े रहना चाहिए। यह संदेश भरोसेमंद है, और यह वही संदेश है जो पौलुस ने तीतुस को सिखाया था। जब पुरनिया यीशु के संदेश को दृढ़ता से पकड़ लेगा, तो वह विश्वासियों को सही शिक्षा के साथ अगुवाई कर सकेगा। पुरनिया गलत शिक्षा को भी सुधार सकेगा।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अच्छे पुरनिए की भूमिका निभाने वाले व्यक्ति से पूछें, "आप क्या महसूस कर रहे हैं या क्या सोच रहे हैं?" व्यक्ति इस तरह उत्तर दे सकता है "यीशु के संदेश को दृढ़ता से पकड़ना चाहता हूँ," या "विश्वासियों को सिखाना एक बड़ी जिम्मेदारी मानता हूँ," या "विश्वासियों को सही शिक्षा देना चाहता हूँ," या "क्रेते में गलत शिक्षा को कैसे सुधारना है इस बारे में चिंतित हूँ—और यह सुनिश्चित करना चाहता हूँ कि इसे सही किया जाए।"</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1:5–9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तीतुस को बताता है कि पौलुस ने तीतुस को क्रेते में रहने के लिए क्यों कहा। क्रेते भूमध्य सागर में एक द्वीप है।</w:t>
      </w:r>
    </w:p>
    <w:p>
      <w:pPr/>
      <w:r>
        <w:rPr>
          <w:lang w:val="hi_IN" w:bidi="hi_IN"/>
        </w:rPr>
      </w:r>
      <w:r>
        <w:rPr>
          <w:lang w:val="hi_IN" w:bidi="hi_IN"/>
        </w:rPr>
        <w:t xml:space="preserve">क्रेते में तीतुस का काम कलीसियाओं की समस्याओं को सुधारना है, और पौलुस द्वारा शुरू किए गए काम को पूरा करना है। तीतुस के कार्यों में से एक यह है कि वह क्रेते के हर उस नगर या शहर में, जहाँ कोई कलीसिया है, </w:t>
      </w:r>
      <w:r>
        <w:rPr>
          <w:b/>
          <w:lang w:val="hi_IN" w:bidi="hi_IN"/>
        </w:rPr>
        <w:t>पुरनियों</w:t>
      </w:r>
      <w:r>
        <w:rPr>
          <w:lang w:val="hi_IN" w:bidi="hi_IN"/>
        </w:rPr>
        <w:t xml:space="preserve"> को चुने या नियुक्त करे। पौलुस के समय में, पुरनिए वे लोग थे जिनके पास समुदाय में अधिकार था। कलीसिया के पुरनिए कलीसिया के अगुवे थे। पुरनियों का अर्थ बूढ़े लोग हो सकता है, लेकिन याद रखें कि पुरनियों का बूढ़ा होना आवश्यक नहीं है। पुरनियों को अन्य लोगों की सेवा करने के लिए तैयार रहना चाहिए और निर्दोष होना चाहिए। पौलुस पुरनियों को </w:t>
      </w:r>
      <w:r>
        <w:rPr>
          <w:b/>
          <w:lang w:val="hi_IN" w:bidi="hi_IN"/>
        </w:rPr>
        <w:t>देखरेख करने वाला</w:t>
      </w:r>
      <w:r>
        <w:rPr>
          <w:lang w:val="hi_IN" w:bidi="hi_IN"/>
        </w:rPr>
        <w:t xml:space="preserve"> कहता है। </w:t>
      </w:r>
      <w:r>
        <w:rPr>
          <w:lang w:val="hi_IN" w:bidi="hi_IN"/>
        </w:rPr>
        <w:t>पुरनियों</w:t>
      </w:r>
      <w:r>
        <w:rPr>
          <w:lang w:val="hi_IN" w:bidi="hi_IN"/>
        </w:rPr>
        <w:t xml:space="preserve"> और </w:t>
      </w:r>
      <w:r>
        <w:rPr>
          <w:b/>
          <w:lang w:val="hi_IN" w:bidi="hi_IN"/>
        </w:rPr>
        <w:t>देखरेख करने वाले</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इस प्रश्न पर चर्चा करें: आप </w:t>
      </w:r>
      <w:r>
        <w:rPr>
          <w:b/>
          <w:lang w:val="hi_IN" w:bidi="hi_IN"/>
        </w:rPr>
        <w:t>पुरनियों</w:t>
      </w:r>
      <w:r>
        <w:rPr>
          <w:lang w:val="hi_IN" w:bidi="hi_IN"/>
        </w:rPr>
        <w:t xml:space="preserve"> और </w:t>
      </w:r>
      <w:r>
        <w:rPr>
          <w:b/>
          <w:lang w:val="hi_IN" w:bidi="hi_IN"/>
        </w:rPr>
        <w:t>देखरेख करने वाले</w:t>
      </w:r>
      <w:r>
        <w:rPr>
          <w:lang w:val="hi_IN" w:bidi="hi_IN"/>
        </w:rPr>
        <w:t xml:space="preserve"> का अनुवाद कैसे करेंगे? यह सुनिश्चित करें कि आप ऐसा शब्द न चुनें जिसका अर्थ केवल "बूढ़े लोग" हो।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पुरनिए या देखरेख करने वाले निर्दोष होने चाहिए, क्योंकि वह परमेश्वर के घराने के भंडारी या प्रबंधक है। बाइबल में, एक </w:t>
      </w:r>
      <w:r>
        <w:rPr>
          <w:b/>
          <w:lang w:val="hi_IN" w:bidi="hi_IN"/>
        </w:rPr>
        <w:t>घराने</w:t>
      </w:r>
      <w:r>
        <w:rPr>
          <w:lang w:val="hi_IN" w:bidi="hi_IN"/>
        </w:rPr>
        <w:t xml:space="preserve"> में एक पुरुष, उसकी पत्नी, बच्चे, रिश्तेदार, दास, और घर में रहने वाले कोई भी व्यक्ति शामिल है। इस भाग में, परमेश्वर का घराना कलीसिया है। परमेश्वर के घराने के भंडारी के रूप में, पुरनियों को कलीसिया की देखभाल करनी चाहिए और कलीसिया की देखरेख करनी चाहिए। </w:t>
      </w:r>
      <w:r>
        <w:rPr>
          <w:lang w:val="hi_IN" w:bidi="hi_IN"/>
        </w:rPr>
        <w:t>घराने</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इस प्रश्न पर चर्चा करें: आप </w:t>
      </w:r>
      <w:r>
        <w:rPr>
          <w:b/>
          <w:lang w:val="hi_IN" w:bidi="hi_IN"/>
        </w:rPr>
        <w:t>भंडारी</w:t>
      </w:r>
      <w:r>
        <w:rPr>
          <w:lang w:val="hi_IN" w:bidi="hi_IN"/>
        </w:rPr>
        <w:t xml:space="preserve"> और </w:t>
      </w:r>
      <w:r>
        <w:rPr>
          <w:b/>
          <w:lang w:val="hi_IN" w:bidi="hi_IN"/>
        </w:rPr>
        <w:t>घराने</w:t>
      </w:r>
      <w:r>
        <w:rPr>
          <w:lang w:val="hi_IN" w:bidi="hi_IN"/>
        </w:rPr>
        <w:t xml:space="preserve"> का अनुवाद कैसे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पौलुस तीतुस को कुछ ऐसे बुरे गुण बताता है जो एक व्यक्ति को पुरनिया बनने के अयोग्य बनाते है। पुरनियों को अभिमानी नहीं होना चाहिए, आसानी से क्रोधित नहीं होना चाहिए, नशे में नहीं होना चाहिए या हिंसक व्यवहार नहीं करना चाहिए, और पैसे पाने के लिए गलत काम नहीं करना चाहिए।</w:t>
      </w:r>
    </w:p>
    <w:p>
      <w:pPr/>
      <w:r>
        <w:rPr>
          <w:lang w:val="hi_IN" w:bidi="hi_IN"/>
        </w:rPr>
      </w:r>
      <w:r>
        <w:rPr>
          <w:lang w:val="hi_IN" w:bidi="hi_IN"/>
        </w:rPr>
        <w:t>यहाँ रुकें और समूह में इस प्रश्न पर चर्चा करें: चर्चा करें कि आप इन प्रत्येक गुणों का अनुवाद कैसे करेंगे जो किसी व्यक्ति को पुरनिए बनने के लिए अयोग्य बना देते हैं। इस ऑडियो को यहाँ रोकें।</w:t>
      </w:r>
    </w:p>
    <w:p>
      <w:pPr/>
      <w:r>
        <w:rPr>
          <w:lang w:val="hi_IN" w:bidi="hi_IN"/>
        </w:rPr>
      </w:r>
      <w:r>
        <w:rPr>
          <w:lang w:val="hi_IN" w:bidi="hi_IN"/>
        </w:rPr>
        <w:t xml:space="preserve">पौलुस तीतुस से कहता है कि एक पुरनिए को मेहमाननवाज होना चाहिए और लोगों का अपने घर में स्वागत करना चाहिए। पुरनिए को जो अच्छा है उसी से प्रेम करना चाहिए और भलाई करने से प्रेम करना चाहिए। पुरनिए को समझदार और बुद्धिमान होना चाहिए। उसे सीधा भी होना चाहिए, जिसका अनुवाद कभी-कभी </w:t>
      </w:r>
      <w:r>
        <w:rPr>
          <w:b/>
          <w:lang w:val="hi_IN" w:bidi="hi_IN"/>
        </w:rPr>
        <w:t>धर्मी</w:t>
      </w:r>
      <w:r>
        <w:rPr>
          <w:lang w:val="hi_IN" w:bidi="hi_IN"/>
        </w:rPr>
        <w:t xml:space="preserve"> किया गया है। अन्त में, एक पुरनिए को पवित्र या यीशु के प्रति समर्पित होना चाहिए, और अनुशासित या आत्म-संयमित होना चाहिए। धर्मी का अर्थ है कि एक व्यक्ति परमेश्वर के साथ सही संबंध में है और परमेश्वर के सामने निर्दोष है। </w:t>
      </w:r>
      <w:r>
        <w:rPr>
          <w:lang w:val="hi_IN" w:bidi="hi_IN"/>
        </w:rPr>
        <w:t>धर्मी</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इस प्रश्न पर समूह में चर्चा करें: चर्चा करें कि आप अपनी भाषा में </w:t>
      </w:r>
      <w:r>
        <w:rPr>
          <w:b/>
          <w:lang w:val="hi_IN" w:bidi="hi_IN"/>
        </w:rPr>
        <w:t>धर्मी</w:t>
      </w:r>
      <w:r>
        <w:rPr>
          <w:lang w:val="hi_IN" w:bidi="hi_IN"/>
        </w:rPr>
        <w:t xml:space="preserve"> शब्द का अनुवाद कैसे करेंगे। यदि आपने बाइबल की किसी और पुस्तक में इस शब्द का पहले ही अनुवाद किया है, तो यहाँ भी वही शब्द प्रयोग करें जो आपने वहाँ किया था। आप एक अच्छे पुरनिए के अन्य गुणों का अनुवाद कैसे करेंगे? याद रखें कि इनमें से कई गुणों के अर्थ समान हैं। इस ऑडियो को यहाँ रोकें।</w:t>
      </w:r>
    </w:p>
    <w:p>
      <w:pPr/>
      <w:r>
        <w:rPr>
          <w:lang w:val="hi_IN" w:bidi="hi_IN"/>
        </w:rPr>
      </w:r>
      <w:r>
        <w:rPr>
          <w:lang w:val="hi_IN" w:bidi="hi_IN"/>
        </w:rPr>
        <w:t xml:space="preserve">एक पुरनिए को यीशु के </w:t>
      </w:r>
      <w:r>
        <w:rPr>
          <w:b/>
          <w:lang w:val="hi_IN" w:bidi="hi_IN"/>
        </w:rPr>
        <w:t>वचन</w:t>
      </w:r>
      <w:r>
        <w:rPr>
          <w:lang w:val="hi_IN" w:bidi="hi_IN"/>
        </w:rPr>
        <w:t xml:space="preserve"> को दृढ़ता से पकड़ना चाहिए, या उसका मजूबती से अनुसरण करना चाहिए और पालन करना चाहिए। इस वचन का अर्थ है वह सुसमाचार कि यीशु संसार में आया है। वचन का अनुवाद उसी तरह करें जैसे आपने पिछले भागों में किया है। </w:t>
      </w:r>
      <w:r>
        <w:rPr>
          <w:lang w:val="hi_IN" w:bidi="hi_IN"/>
        </w:rPr>
        <w:t>वचन</w:t>
      </w:r>
      <w:r>
        <w:rPr>
          <w:lang w:val="hi_IN" w:bidi="hi_IN"/>
        </w:rPr>
        <w:t xml:space="preserve"> के बारे में अधिक जानकारी के लिए, मुख्य शब्दावली देखें। तब पुरनिए लोगों को सही शिक्षा या </w:t>
      </w:r>
      <w:r>
        <w:rPr>
          <w:b/>
          <w:lang w:val="hi_IN" w:bidi="hi_IN"/>
        </w:rPr>
        <w:t>सिद्धान्त</w:t>
      </w:r>
      <w:r>
        <w:rPr>
          <w:lang w:val="hi_IN" w:bidi="hi_IN"/>
        </w:rPr>
        <w:t xml:space="preserve"> में प्रोत्साहित कर सकेंगे।</w:t>
      </w:r>
    </w:p>
    <w:p>
      <w:pPr/>
      <w:r>
        <w:rPr>
          <w:lang w:val="hi_IN" w:bidi="hi_IN"/>
        </w:rPr>
      </w:r>
      <w:r>
        <w:rPr>
          <w:lang w:val="hi_IN" w:bidi="hi_IN"/>
        </w:rPr>
        <w:t xml:space="preserve">यहाँ रुकें और समूह में चर्चा करें: आप सही शिक्षा या </w:t>
      </w:r>
      <w:r>
        <w:rPr>
          <w:b/>
          <w:lang w:val="hi_IN" w:bidi="hi_IN"/>
        </w:rPr>
        <w:t>सिद्धान्त</w:t>
      </w:r>
      <w:r>
        <w:rPr>
          <w:lang w:val="hi_IN" w:bidi="hi_IN"/>
        </w:rPr>
        <w:t xml:space="preserve"> का अनुवाद कैसे करेंगे? </w:t>
      </w:r>
      <w:r>
        <w:rPr>
          <w:b/>
          <w:lang w:val="hi_IN" w:bidi="hi_IN"/>
        </w:rPr>
        <w:t>सिद्धान्त</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उपयोग करें जिसका उपयोग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तीतुस 1:10–16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1:10–16 को सुनें और अपने मन में रखें।</w:t>
      </w:r>
    </w:p>
    <w:p>
      <w:pPr/>
      <w:r>
        <w:rPr>
          <w:lang w:val="hi_IN" w:bidi="hi_IN"/>
        </w:rPr>
      </w:r>
      <w:r>
        <w:rPr>
          <w:lang w:val="hi_IN" w:bidi="hi_IN"/>
        </w:rPr>
        <w:t>यदि सम्भव हो, तो तीतुस 1:10–16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1:10–16 का ऑडियो संस्करण सबसे आसानी से समझ में आने वाले अनुवाद में सुनें।</w:t>
      </w:r>
    </w:p>
    <w:p>
      <w:pPr/>
      <w:r>
        <w:rPr>
          <w:lang w:val="hi_IN" w:bidi="hi_IN"/>
        </w:rPr>
      </w:r>
      <w:r>
        <w:rPr>
          <w:lang w:val="hi_IN" w:bidi="hi_IN"/>
        </w:rPr>
        <w:t>पौलुस तीतुस को क्रेते में लिखे गए अपने पत्र को जारी रखता है। पिछले भाग में, पौलुस ने कलीसिया के अगुवे में होने वाले गुणों पर चर्चा की और वे गुणों पर चर्चा की जो एक व्यक्ति को कलीसिया के अगुवे के लिए अयोग्य बना देते हैं। पौलुस कहता है कि कलीसिया के अगुवे, या पुरनिए को कलीसियाओं को सच्ची और सही शिक्षा देने के लिए यीशु के संदेश को दृढ़ता से पकड़े रहना चाहिए। पुरनिए को क्रेते में झूठे शिक्षकों को भी सुधारने में सक्षम होना चाहिए। अब पौलुस क्रेते के झूठे शिक्षकों का वर्णन करता है जो अच्छी शिक्षा का विरोध करते हैं, और इस तरह ये झूठे शिक्षक क्रेते के विश्वासियों को सत्य से दूर भटका रहे हैं। पौलुस तीतुस को यह भी बताता है कि इन झूठे शिक्षकों के जवाब में क्या करना है और उनकी झूठी शिक्षा को कैसे सुधारना है।</w:t>
      </w:r>
    </w:p>
    <w:p>
      <w:pPr/>
      <w:r>
        <w:rPr>
          <w:lang w:val="hi_IN" w:bidi="hi_IN"/>
        </w:rPr>
      </w:r>
      <w:r>
        <w:rPr>
          <w:lang w:val="hi_IN" w:bidi="hi_IN"/>
        </w:rPr>
        <w:t xml:space="preserve">यहाँ रुकें और यदि आवश्यकता हो तो </w:t>
      </w:r>
      <w:r>
        <w:rPr>
          <w:b/>
          <w:lang w:val="hi_IN" w:bidi="hi_IN"/>
        </w:rPr>
        <w:t xml:space="preserve">क्रेते </w:t>
      </w:r>
      <w:r>
        <w:rPr>
          <w:lang w:val="hi_IN" w:bidi="hi_IN"/>
        </w:rPr>
        <w:t xml:space="preserve"> द्वीप के नक्शे को एक समूह के रूप में देखें। इस ऑडियो को यहाँ रोकें।</w:t>
      </w:r>
    </w:p>
    <w:p>
      <w:pPr/>
      <w:r>
        <w:rPr>
          <w:lang w:val="hi_IN" w:bidi="hi_IN"/>
        </w:rPr>
      </w:r>
      <w:r>
        <w:rPr>
          <w:lang w:val="hi_IN" w:bidi="hi_IN"/>
        </w:rPr>
        <w:t>इस भाग के पहले हिस्से में, पौलुस क्रेते के झूठे शिक्षकों का वर्णन करता है। पौलुस कहता है कि बहुत से लोग विद्रोही हैं, जिसका अर्थ है कि वे किसी दूसरे व्यक्ति के अधिकार के तहत रहने के लिए तैयार नहीं हैं। पौलुस ने पिछले भाग में उसी तरह से किसी ऐसे व्यक्ति का वर्णन किया है जो कलीसिया का अगुवा बनने के लिए योग्य नहीं है क्योंकि वह विद्रोही है।</w:t>
      </w:r>
    </w:p>
    <w:p>
      <w:pPr/>
      <w:r>
        <w:rPr>
          <w:lang w:val="hi_IN" w:bidi="hi_IN"/>
        </w:rPr>
      </w:r>
      <w:r>
        <w:rPr>
          <w:lang w:val="hi_IN" w:bidi="hi_IN"/>
        </w:rPr>
        <w:t>झूठे शिक्षक ऐसे लोग भी हैं जो खोखली बातें करते हैं और व्यर्थ की बातें सिखाते हैं। इसका अर्थ है कि वे बकवास बात करते हैं, ऐसे शब्दों और कहानियों का उपयोग करते हैं जिनका कोई वास्तविक अर्थ नहीं है और जो लोगों की मदद नहीं करते हैं। वे अपनी झूठी शिक्षा के माध्यम से विश्वासियों को धोखा देते हैं।</w:t>
      </w:r>
    </w:p>
    <w:p>
      <w:pPr/>
      <w:r>
        <w:rPr>
          <w:lang w:val="hi_IN" w:bidi="hi_IN"/>
        </w:rPr>
      </w:r>
      <w:r>
        <w:rPr>
          <w:lang w:val="hi_IN" w:bidi="hi_IN"/>
        </w:rPr>
        <w:t>अन्त में, पौलुस कहता है कि "खतना समूह के लोग" वे हैं जो विशेष रूप से बकवास करते हैं और लोगों को धोखा देते हैं। खतना समूह उन यहूदी लोगों को दर्शाता है जो यीशु में विश्वासी बन गए थे, लेकिन अब भी यहूदी व्यवस्थाओं और रीति-रिवाजों का पालन करना चाहते थे। खतना पुरुषों के लिए एक यहूदी रीति थी, जिसमें लड़के के लिंग के अंत में ढीली त्वचा को काट दिया जाता था, आमतौर पर जब लड़का एक सप्ताह का होता था। खतना ने दिखाया कि यहूदी लोग परमेश्वर के चुने हुए लोग थे। खतना समूह ने गैर-यहूदियों के लिए यह आवश्यक किया कि यदि कोई गैर-यहूदी यीशु का अनुसरण करना शुरू करता है, तो उसका खतना किया जाए। पतरस और पौलुस जैसे महत्वपूर्ण कलीसिया के अगुवों ने कहा कि विश्वासियों को यीशु का अनुसरण करने के लिए खतना करवाने की आवश्यकता नहीं है। क्रेते द्वीप के लोग ज्यादातर गैर-यहूदी थे, इसलिए झूठी शिक्षा का सामना करना महत्वपूर्ण था।</w:t>
      </w:r>
    </w:p>
    <w:p>
      <w:pPr/>
      <w:r>
        <w:rPr>
          <w:lang w:val="hi_IN" w:bidi="hi_IN"/>
        </w:rPr>
      </w:r>
      <w:r>
        <w:rPr>
          <w:lang w:val="hi_IN" w:bidi="hi_IN"/>
        </w:rPr>
        <w:t>पौलुस अगुवों से कड़ी आग्रह करता है कि वे झूठे शिक्षकों को चुप कर दें, या "उनके मुंह पर कुछ रखकर उन्हें बोलने से रोकें।" पौलुस तीतुस को कारण बताता है: झूठे शिक्षक पूरे घरानों को बर्बाद कर रहे हैं! इन घरानों में पिता और माता, उनके बच्चे और परिवार, दास और एक ही घर में रहने वाले अन्य लोग शामिल थे। झूठे अगुवे इन लोगों से पैसे लेने की कोशिश कर रहे थे, और इससे इन घरानों में हर व्यक्ति यीशु के बारे में सच्ची शिक्षा से दूर हो गया था।</w:t>
      </w:r>
    </w:p>
    <w:p>
      <w:pPr/>
      <w:r>
        <w:rPr>
          <w:lang w:val="hi_IN" w:bidi="hi_IN"/>
        </w:rPr>
      </w:r>
      <w:r>
        <w:rPr>
          <w:lang w:val="hi_IN" w:bidi="hi_IN"/>
        </w:rPr>
        <w:t>यहाँ रुकें और इस प्रश्न पर समूह में चर्चा करें: आपकी संस्कृति में किस तरह की झूठी शिक्षा है? उदाहरण के लिए, एक ऐसे शिक्षक के बारे में एक कहानी सुनाएँ जो लोगों को शिक्षा देने या मदद करने के बजाय पैसे कमाने के लिए या किसी अन्य बुरे कारण से शिक्षा देता है। इस ऑडियो को यहाँ रोकें।</w:t>
      </w:r>
    </w:p>
    <w:p>
      <w:pPr/>
      <w:r>
        <w:rPr>
          <w:lang w:val="hi_IN" w:bidi="hi_IN"/>
        </w:rPr>
      </w:r>
      <w:r>
        <w:rPr>
          <w:lang w:val="hi_IN" w:bidi="hi_IN"/>
        </w:rPr>
        <w:t>अब पौलुस कहता है कि झूठे शिक्षक उसी तरह व्यवहार कर रहे हैं जैसे क्रेतेवासी करते थे। पौलुस कई साल पहले क्रेते के एक सम्मानित शिक्षक की एक कहावत का उपयोग करता है। इस कहावत में कहा गया है कि क्रेते के लोग झूठ बोलने के लिए जाने जाते हैं, वे जंगली पशुओं की तरह व्यवहार करते हैं, और वे आलसी और पेटू होते हैं। इसका अर्थ है कि वे बहुत अधिक खाते हैं, और शायद दूसरे तरीकों से भी संयम की कमी है। पौलुस ने क्रेते देश के एक सम्मानित व्यक्ति की इस बात का उपयोग यह दिखाने के लिए किया कि ये सभी बातें सच हैं।</w:t>
      </w:r>
    </w:p>
    <w:p>
      <w:pPr/>
      <w:r>
        <w:rPr>
          <w:lang w:val="hi_IN" w:bidi="hi_IN"/>
        </w:rPr>
      </w:r>
      <w:r>
        <w:rPr>
          <w:lang w:val="hi_IN" w:bidi="hi_IN"/>
        </w:rPr>
        <w:t>यहाँ रुकें और समूह में चर्चा करें: अपने लोग समूह या अपनी संस्कृति के बारे में प्रसिद्ध कथनों के बारे में बात करें। दूसरे आपके समूह के बारे में क्या कहते हैं? क्या ये बातें सच हैं? आपके समूह के बारे में लोग जो कहते हैं, उसके बारे में आप कैसा महसूस करते हैं? इस ऑडियो को यहाँ रोकें।</w:t>
      </w:r>
    </w:p>
    <w:p>
      <w:pPr/>
      <w:r>
        <w:rPr>
          <w:lang w:val="hi_IN" w:bidi="hi_IN"/>
        </w:rPr>
      </w:r>
      <w:r>
        <w:rPr>
          <w:lang w:val="hi_IN" w:bidi="hi_IN"/>
        </w:rPr>
        <w:t>पौलुस तीतुस से कहता है कि वह झूठे शिक्षकों को कठोरता से फटकारे, और शायद क्रेती विश्वासियों को भी, जो झूठे शिक्षकों का अनुसरण करते हैं। तीतुस को उन्हें दृढ़ता से बताने की आवश्यकता है कि वे गलत हैं, केवल एक बार नहीं, बल्कि बार-बार।</w:t>
      </w:r>
    </w:p>
    <w:p>
      <w:pPr/>
      <w:r>
        <w:rPr>
          <w:lang w:val="hi_IN" w:bidi="hi_IN"/>
        </w:rPr>
      </w:r>
      <w:r>
        <w:rPr>
          <w:lang w:val="hi_IN" w:bidi="hi_IN"/>
        </w:rPr>
        <w:t>झूठे शिक्षकों और झूठी शिक्षा का पालन करने वाले क्रेते के विश्वासियों को डाँटने का पहला कारण यह है कि वे यीशु के बारे में अपने विश्वास में सही हो सकें। उन्हें डाँटने का दूसरा कारण यह है कि वे यहूदी मिथकों पर ध्यान न दें। यहूदी मिथक शायद वे कहानियाँ हैं जो यहूदी लोगों ने रची थीं और पुराने नियम या यीशु की शिक्षाओं में नहीं थीं। ये मिथक सच्ची कहानियाँ नहीं थीं, और वे क्रेते की कलीसिया के लिए हानिकारक थे।</w:t>
      </w:r>
    </w:p>
    <w:p>
      <w:pPr/>
      <w:r>
        <w:rPr>
          <w:lang w:val="hi_IN" w:bidi="hi_IN"/>
        </w:rPr>
      </w:r>
      <w:r>
        <w:rPr>
          <w:lang w:val="hi_IN" w:bidi="hi_IN"/>
        </w:rPr>
        <w:t>यहाँ रुकें और समूह के रूप में चर्चा करें। अपनी संस्कृति से एक सामान्य मिथक या झूठी कहानी साझा करें। इस बारे में सोचें कि आपको यह मिथक किसने बताया और इस मिथक का अर्थ क्या है। इस ऑडियो को यहाँ रोकें।</w:t>
      </w:r>
    </w:p>
    <w:p>
      <w:pPr/>
      <w:r>
        <w:rPr>
          <w:lang w:val="hi_IN" w:bidi="hi_IN"/>
        </w:rPr>
      </w:r>
      <w:r>
        <w:rPr>
          <w:lang w:val="hi_IN" w:bidi="hi_IN"/>
        </w:rPr>
        <w:t>पौलुस कहता है कि मानवीय आज्ञाओं पर ध्यान न दें जो उन लोगों के द्वारा गढ़ी गई है जो सत्य का पालन नहीं करते हैं। पुराने नियम में, परमेश्वर ने यहूदी लोगों को रीति-रिवाजों और भोजन पर प्रतिबंध के बारे में कई नियम दिए थे। पौलुस यहाँ परमेश्वर की आज्ञाओं के बारे में नहीं बात कर रहा है, बल्कि उन अतिरिक्त नियमों के बारे में बात कर रहा है जिन्हें लोग बनाते हैं। ये नियम कुछ प्रकार के भोजन या अन्य रीति-रिवाजों के बारे में अतिरिक्त नियम हो सकते हैं।</w:t>
      </w:r>
    </w:p>
    <w:p>
      <w:pPr/>
      <w:r>
        <w:rPr>
          <w:lang w:val="hi_IN" w:bidi="hi_IN"/>
        </w:rPr>
      </w:r>
      <w:r>
        <w:rPr>
          <w:lang w:val="hi_IN" w:bidi="hi_IN"/>
        </w:rPr>
        <w:t>इसके बाद, पौलुस पवित्रता के बारे में एक परिचित कहावत कहता है। पौलुस विश्वासियों को आश्वस्त करता है। वह कहता है कि यदि वे शुद्ध हैं, या परमेश्वर की सेवा करने के लिए योग्य हैं, क्योंकि वे परमेश्वर के साथ सही संबंध में हैं, तो उन्हें कुछ भोजन से बचने की आवश्यकता नहीं है या कुछ अनुष्ठान करने की आवश्यकता नहीं है। लोग परमेश्वर के साथ अपने संबंध के कारण शुद्ध हैं, न कि उनके कार्यों के कारण। पौलुस कहता है कि झूठे शिक्षक भ्रष्ट हैं और सत्य पर विश्वास नहीं करते हैं। उनके लिए "कुछ भी शुद्ध नहीं है", जिसका शायद अर्थ है कि वे परमेश्वर के साथ अपने गलत संबंध के कारण जो कुछ भी करते हैं या छुते हैं, उसे अशुद्ध बना देते हैं।</w:t>
      </w:r>
    </w:p>
    <w:p>
      <w:pPr/>
      <w:r>
        <w:rPr>
          <w:lang w:val="hi_IN" w:bidi="hi_IN"/>
        </w:rPr>
      </w:r>
      <w:r>
        <w:rPr>
          <w:lang w:val="hi_IN" w:bidi="hi_IN"/>
        </w:rPr>
        <w:t>यहाँ रुकें और इस प्रश्न पर समूह में चर्चा करें: अपनी संस्कृति में शुद्ध और अशुद्ध वस्तुओं के बीच अंतर के बारे में बात करें, जैसे कि भोजन, पानी, या कोई और वस्तु। किस बात से कोई चीज़ अशुद्ध या अपवित्र हो जाती है? यह इस भाग से कैसे अलग है? इस ऑडियो को यहाँ रोकें।</w:t>
      </w:r>
    </w:p>
    <w:p>
      <w:pPr/>
      <w:r>
        <w:rPr>
          <w:lang w:val="hi_IN" w:bidi="hi_IN"/>
        </w:rPr>
      </w:r>
      <w:r>
        <w:rPr>
          <w:lang w:val="hi_IN" w:bidi="hi_IN"/>
        </w:rPr>
        <w:t>इस भाग के अन्तिम भाग में, पौलुस झूठे शिक्षकों का एक और विवरण देता है। झूठे शिक्षक कहते हैं कि वे परमेश्वर को जानते हैं, लेकिन उनका व्यवहार यह दिखाता है कि झूठे शिक्षक वास्तव में परमेश्वर को नहीं जानते हैं। परमेश्वर झूठे शिक्षकों को उनके घृणित व्यवहार के लिए घृणा करता है। झूठे शिक्षक परमेश्वर की आज्ञा नहीं मानते हैं, और वे कुछ भी अच्छा नहीं कर सकते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1:10–16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चार हिस्से हैं। </w:t>
      </w:r>
    </w:p>
    <w:p>
      <w:pPr/>
      <w:r>
        <w:rPr>
          <w:lang w:val="hi_IN" w:bidi="hi_IN"/>
        </w:rPr>
      </w:r>
      <w:r>
        <w:rPr>
          <w:b/>
          <w:lang w:val="hi_IN" w:bidi="hi_IN"/>
        </w:rPr>
        <w:t>पहले भाग में:</w:t>
      </w:r>
      <w:r>
        <w:rPr>
          <w:lang w:val="hi_IN" w:bidi="hi_IN"/>
        </w:rPr>
        <w:t xml:space="preserve"> पौलुस उन झूठे शिक्षकों का वर्णन करता है जो क्रेते की कलीसियाओं में समस्याएँ पैदा कर रहे हैं।</w:t>
      </w:r>
    </w:p>
    <w:p>
      <w:pPr/>
      <w:r>
        <w:rPr>
          <w:lang w:val="hi_IN" w:bidi="hi_IN"/>
        </w:rPr>
      </w:r>
      <w:r>
        <w:rPr>
          <w:b/>
          <w:lang w:val="hi_IN" w:bidi="hi_IN"/>
        </w:rPr>
        <w:t>दूसरे भाग में:</w:t>
      </w:r>
      <w:r>
        <w:rPr>
          <w:lang w:val="hi_IN" w:bidi="hi_IN"/>
        </w:rPr>
        <w:t xml:space="preserve"> पौलुस क्रेतियों का वर्णन करने के लिए क्रेतेनी कहावत का उल्लेख करता है।</w:t>
      </w:r>
    </w:p>
    <w:p>
      <w:pPr/>
      <w:r>
        <w:rPr>
          <w:lang w:val="hi_IN" w:bidi="hi_IN"/>
        </w:rPr>
      </w:r>
      <w:r>
        <w:rPr>
          <w:b/>
          <w:lang w:val="hi_IN" w:bidi="hi_IN"/>
        </w:rPr>
        <w:t>तीसरे भाग में:</w:t>
      </w:r>
      <w:r>
        <w:rPr>
          <w:lang w:val="hi_IN" w:bidi="hi_IN"/>
        </w:rPr>
        <w:t xml:space="preserve"> पौलुस तीतुस से कहता है कि वह झूठे शिक्षकों को डाँटे। पौलुस तीतुस को यह भी बताता है कि उसे झूठे शिक्षकों को डाँटने की आवश्यकता क्यों है।</w:t>
      </w:r>
    </w:p>
    <w:p>
      <w:pPr/>
      <w:r>
        <w:rPr>
          <w:lang w:val="hi_IN" w:bidi="hi_IN"/>
        </w:rPr>
      </w:r>
      <w:r>
        <w:rPr>
          <w:b/>
          <w:lang w:val="hi_IN" w:bidi="hi_IN"/>
        </w:rPr>
        <w:t>चौथे भाग में:</w:t>
      </w:r>
      <w:r>
        <w:rPr>
          <w:lang w:val="hi_IN" w:bidi="hi_IN"/>
        </w:rPr>
        <w:t xml:space="preserve"> पौलुस क्रेते के झूठे शिक्षकों का एक और विवरण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क्रेते में झूठे शिक्षक</w:t>
      </w:r>
    </w:p>
    <w:p>
      <w:pPr>
        <w:pStyle w:val="ListBullet"/>
        <w:spacing w:line="240" w:lineRule="auto"/>
        <w:ind w:left="720"/>
      </w:pPr>
      <w:r>
        <w:rPr>
          <w:lang w:val="hi_IN" w:bidi="hi_IN"/>
        </w:rPr>
      </w:r>
      <w:r>
        <w:rPr>
          <w:lang w:val="hi_IN" w:bidi="hi_IN"/>
        </w:rPr>
        <w:t>क्रेते के विश्वासी</w:t>
      </w:r>
    </w:p>
    <w:p>
      <w:pPr>
        <w:pStyle w:val="ListBullet"/>
        <w:spacing w:line="240" w:lineRule="auto"/>
        <w:ind w:left="720"/>
      </w:pPr>
      <w:r>
        <w:rPr>
          <w:lang w:val="hi_IN" w:bidi="hi_IN"/>
        </w:rPr>
      </w:r>
      <w:r>
        <w:rPr>
          <w:lang w:val="hi_IN" w:bidi="hi_IN"/>
        </w:rPr>
        <w:t>यहूदी जो क्रेते में विश्वासी बने हैं</w:t>
      </w:r>
    </w:p>
    <w:p>
      <w:pPr>
        <w:pStyle w:val="ListBullet"/>
        <w:spacing w:line="240" w:lineRule="auto"/>
        <w:ind w:left="720"/>
      </w:pPr>
      <w:r>
        <w:rPr>
          <w:lang w:val="hi_IN" w:bidi="hi_IN"/>
        </w:rPr>
      </w:r>
      <w:r>
        <w:rPr>
          <w:lang w:val="hi_IN" w:bidi="hi_IN"/>
        </w:rPr>
        <w:t>क्रेते के सम्मानित शिक्षक</w:t>
      </w:r>
    </w:p>
    <w:p>
      <w:pPr>
        <w:pStyle w:val="ListBullet"/>
        <w:spacing w:line="240" w:lineRule="auto"/>
        <w:ind w:left="720"/>
      </w:pPr>
      <w:r>
        <w:rPr>
          <w:lang w:val="hi_IN" w:bidi="hi_IN"/>
        </w:rPr>
      </w:r>
      <w:r>
        <w:rPr>
          <w:lang w:val="hi_IN" w:bidi="hi_IN"/>
        </w:rPr>
        <w:t>और तीतुस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पौलुस क्रेते की स्थिति को समझाना और सत्य सिखाने वाले शिक्षकों का होना क्यों महत्वपूर्ण है यह बताना जारी रखता है। याद रखें कि यह भाग क्रेते के झूठे शिक्षकों का वर्णन करता है और तीतुस को उन्हें कैसे प्रतिक्रिया देना चाहिए।</w:t>
      </w:r>
    </w:p>
    <w:p>
      <w:pPr/>
      <w:r>
        <w:rPr>
          <w:lang w:val="hi_IN" w:bidi="hi_IN"/>
        </w:rPr>
      </w:r>
      <w:r>
        <w:rPr>
          <w:lang w:val="hi_IN" w:bidi="hi_IN"/>
        </w:rPr>
        <w:t>इस भाग के पहले भाग में, पौलुस इन झूठे शिक्षकों का वर्णन करके शुरू करता है। वे यीशु के बारे में सही शिक्षा का विरोध करते हैं। यह याद रखना महत्वपूर्ण है कि यह भाग इस भाग से पहले वाले भाग से जुड़ा हुआ है—पौलुस पिछले भाग से झूठे शिक्षकों के बारे में और बताने वाला है कि वे क्रेते की कलीसिया के लिए इतने खतरनाक क्यों हैं।</w:t>
      </w:r>
    </w:p>
    <w:p>
      <w:pPr/>
      <w:r>
        <w:rPr>
          <w:lang w:val="hi_IN" w:bidi="hi_IN"/>
        </w:rPr>
      </w:r>
      <w:r>
        <w:rPr>
          <w:lang w:val="hi_IN" w:bidi="hi_IN"/>
        </w:rPr>
        <w:t>याद रखें कि झूठे शिक्षक विद्रोही हैं, ठीक वैसे ही, जैसे पौलुस ने किसी ऐसे व्यक्ति का वर्णन किया था जो कलीसिया का पुरनिए बनने के योग्य नहीं है। झूठे शिक्षक “खोखली बातें करने वाले” भी हैं, जो कहानियाँ बना लेते हैं और अपनी शिक्षा से विश्वासियों को धोखा देते हैं। इसका अनुवाद इस तरह किया जा सकता है: "वे अपनी खोखली या झूठी शिक्षा से दूसरों को धोखा देते हैं।"</w:t>
      </w:r>
    </w:p>
    <w:p>
      <w:pPr/>
      <w:r>
        <w:rPr>
          <w:lang w:val="hi_IN" w:bidi="hi_IN"/>
        </w:rPr>
      </w:r>
      <w:r>
        <w:rPr>
          <w:lang w:val="hi_IN" w:bidi="hi_IN"/>
        </w:rPr>
        <w:t>यहाँ रुकें और इस प्रश्न पर समूह में चर्चा करें: "खोखली बातें करने वाले" वाक्यांश के बारे में बात करें। आप अपनी भाषा में किसी ऐसे व्यक्ति का वर्णन कैसे करते हैं जो बकवास बात करता है या व्यर्थ बातें कहता है? इस ऑडियो को यहाँ रोकें।</w:t>
      </w:r>
    </w:p>
    <w:p>
      <w:pPr/>
      <w:r>
        <w:rPr>
          <w:lang w:val="hi_IN" w:bidi="hi_IN"/>
        </w:rPr>
      </w:r>
      <w:r>
        <w:rPr>
          <w:lang w:val="hi_IN" w:bidi="hi_IN"/>
        </w:rPr>
        <w:t>पौलुस यह भी कहता है कि तीतुस के लिए खतना समूह पर ध्यान देना विशेष रूप से महत्वपूर्ण है। याद रखें कि यह समूह शायद उन यहूदियों से बना है जो यीशु का अनुसरण करते थे। इन यहूदियों ने शायद गैर-यहूदियों को खतना जैसे यहूदी नियमों का पालन करने के लिए मजबूर करने की कोशिश की। याद रखें कि पौलुस और अन्य कलीसिया के अगुवों ने पहले ही कहा है कि यहूदी खतना उन गैर-यहूदियों के लिए आवश्यक नहीं है जो यीशु का अनुसरण करना शुरू करते हैं। ये लोग शायद यह कोशिश कर रहे हैं कि क्रेते के गैर-यहूदियों का यीशु का अनुसरण करने पर खतना करवाया जाए।</w:t>
      </w:r>
    </w:p>
    <w:p>
      <w:pPr/>
      <w:r>
        <w:rPr>
          <w:lang w:val="hi_IN" w:bidi="hi_IN"/>
        </w:rPr>
      </w:r>
      <w:r>
        <w:rPr>
          <w:lang w:val="hi_IN" w:bidi="hi_IN"/>
        </w:rPr>
        <w:t>यह याद रखना महत्वपूर्ण है कि पौलुस चाहता है कि तीतुस इन झूठे शिक्षकों को चुप करा दे। इसका अर्थ है कि झूठे शिक्षकों को क्रेते के विश्वासियों को अपनी व्यर्थ बात सिखाना बंद करना चाहिए। पौलुस झूठे शिक्षकों को चुप कराने की आवश्यकता के लिए एक अच्छा कारण बताता है—वे पूरे घरानों को बर्बाद कर रहे हैं। याद रखें कि एक घर में रहने वाले सभी लोग उस घरानों का हिस्सा होते हैं और यह संभव है कि झूठे शिक्षक एक घर में रहने वाले हर व्यक्ति को यीशु के बारे में सच्ची शिक्षा से दूर ले जा रहे हैं। झूठे शिक्षक पैसे कमाने के उद्देश्य से ऐसी बातें सिखा रहे हैं जो उन्हें नहीं सिखानी चाहिए। पौलुस इसे सीधे उस बात के विरोधाभास में प्रस्तुत कर रहे हैं जो उसने पहले कहा था कि पुरनिए पैसे पाने के लिए गलत काम नहीं करते।</w:t>
      </w:r>
    </w:p>
    <w:p>
      <w:pPr/>
      <w:r>
        <w:rPr>
          <w:lang w:val="hi_IN" w:bidi="hi_IN"/>
        </w:rPr>
      </w:r>
      <w:r>
        <w:rPr>
          <w:lang w:val="hi_IN" w:bidi="hi_IN"/>
        </w:rPr>
        <w:t>इस भाग के दूसरे हिस्से में, याद रखें कि पौलुस झूठे शिक्षकों के बारे में अपने विवरण का समर्थन करने के लिए कुछ पृष्ठभूमि जानकारी देता है। पौलुस क्रेतियों के बारे में एक बहुत सम्मानित क्रेती शिक्षक की कहावत का उपयोग करता है। पौलुस क्रेते के शिक्षक को भविष्यद्वक्ता कहता है, लेकिन इसका अर्थ यह नहीं है कि पौलुस सोचता है कि यह व्यक्ति परमेश्वर का भविष्यद्वक्ता है। यह व्यक्ति क्रेती संस्कृति में केवल एक सम्मानित शिक्षक था, लेकिन लोग उसकी बात अच्छी तरह जानते थे और उनका मानना था कि यह क्रेती लोग के सामान्य स्वाभाव को दर्शाता है।</w:t>
      </w:r>
    </w:p>
    <w:p>
      <w:pPr/>
      <w:r>
        <w:rPr>
          <w:lang w:val="hi_IN" w:bidi="hi_IN"/>
        </w:rPr>
      </w:r>
      <w:r>
        <w:rPr>
          <w:lang w:val="hi_IN" w:bidi="hi_IN"/>
        </w:rPr>
        <w:t>यहाँ रुकें और समूह में इस पर चर्चा करें: आपके साथ हुई किसी ऐसी घटना के बारे में एक कहानी सुनाएँ और फिर कहानी के बारे में कुछ पृष्ठभूमि की जानकारी शामिल करें। इस बात पर ध्यान दें कि आप मुख्य कहानी और पृष्ठभूमि की जानकारी के बीच अंतर कैसे दिखाते हैं। इस ऑडियो को यहाँ रोकें।</w:t>
      </w:r>
    </w:p>
    <w:p>
      <w:pPr/>
      <w:r>
        <w:rPr>
          <w:lang w:val="hi_IN" w:bidi="hi_IN"/>
        </w:rPr>
      </w:r>
      <w:r>
        <w:rPr>
          <w:lang w:val="hi_IN" w:bidi="hi_IN"/>
        </w:rPr>
        <w:t>क्रेती कहावत के तीन हिस्से हैं। सबसे पहले, "क्रेती हमेशा झूठे हैं" का अर्थ है कि क्रेती झूठ बोलने के लिए प्रसिद्ध हैं। इसका अर्थ यह नहीं है कि क्रेते के लोगों द्वारा कही गई हर बातें हमेशा झूठ थीं। इसके बाद, "क्रेती लोग दुष्ट पशु हैं," जिसका अर्थ है कि क्रेती लोग खतरनाक जंगली पशुओं की तरह व्यवहार करते थे। यह विद्रोही झूठे शिक्षकों के विचार के समान है जो किसी और के अधिकार में रहने के लिए तैयार नहीं हैं। इस कहावत का अंतिम भाग यह है कि क्रेती लोग आलसी और पेटू होते हैं, जिसका अर्थ है कि उनमें आत्म-नियंत्रण की कमी होती है और वे बहुत अधिक भोजन करते हैं। यह क्रेते के लोगों की बेईमानी से पैसे पाने की इच्छा को भी दर्शाता है। याद रखें कि पौलुस दिखा रहा था कि क्रेते कहावत का प्रत्येक हिस्सा क्रेते के धोखेबाज, विद्रोही और बेईमान झूठे शिक्षकों से कैसे संबंधित है। पौलुस कहता है कि यह क्रेती शिक्षक क्रेतियों के बारे में जो कहता है वह सच है।</w:t>
      </w:r>
    </w:p>
    <w:p>
      <w:pPr/>
      <w:r>
        <w:rPr>
          <w:lang w:val="hi_IN" w:bidi="hi_IN"/>
        </w:rPr>
      </w:r>
      <w:r>
        <w:rPr>
          <w:lang w:val="hi_IN" w:bidi="hi_IN"/>
        </w:rPr>
        <w:t>इस भाग के तीसरे हिस्से में, पौलुस फिर से अपने मुख्य विषय पर लौटता है। पौलुस तीतुस से कहता है कि वह झूठे शिक्षकों को कड़ी फटकार लगाए। याद रखें कि पौलुस का यह भी मतलब हो सकता है कि तीतुस उन क्रेते के विश्वासियों को डाँटे जो झूठी शिक्षा का पालन करते हैं। पौलुस चाहता है कि तीतुस उन्हें लगातार सुधारता रहे, न कि केवल एक बार क्योंकि झूठी शिक्षा क्रेते की कलीसियाओं के लिए खतरनाक है।</w:t>
      </w:r>
    </w:p>
    <w:p>
      <w:pPr/>
      <w:r>
        <w:rPr>
          <w:lang w:val="hi_IN" w:bidi="hi_IN"/>
        </w:rPr>
      </w:r>
      <w:r>
        <w:rPr>
          <w:lang w:val="hi_IN" w:bidi="hi_IN"/>
        </w:rPr>
        <w:t>यहाँ रुकें और समूह में चर्चा करें: आप किसी महत्वपूर्ण काम को बार-बार करते रहने के बारे में कैसे बात करते हैं? आप तीतुस के बारे में कैसे बात करेंगे कि वह झूठे शिक्षकों को बार-बार कठोर डाँटता रहे? इस ऑडियो को यहाँ रोकें।</w:t>
      </w:r>
    </w:p>
    <w:p>
      <w:pPr/>
      <w:r>
        <w:rPr>
          <w:lang w:val="hi_IN" w:bidi="hi_IN"/>
        </w:rPr>
      </w:r>
      <w:r>
        <w:rPr>
          <w:lang w:val="hi_IN" w:bidi="hi_IN"/>
        </w:rPr>
        <w:t>झूठे शिक्षकों को डाँटने के दो उद्देश्य हैं। सबसे पहले, जब तीतुस झूठे शिक्षकों को सुधारता है, तो वे यीशु के बारे में जो विश्वास करते हैं और सिखाते हैं, उसमें सही हो जाएँगे। दूसरा, जब तीतुस झूठे शिक्षकों को डाँटता है, तो वे यहूदी मिथकों और मनुष्यों द्वारा बनाए गए नियमों पर ध्यान देना बंद कर देंगे। यहूदी मिथकों और लोगों की आज्ञाओं ने क्रेते के विश्वासियों को यीशु के बारे में सत्य से भटका दिया। ये नियम शायद इस बारे में थे कि वे किस तरह का भोजन खा सकते हैं या अन्य रीति-रिवाजों के बारे में थे। जो लोग इन नियमों का पालन करते हैं, वे यीशु के बारे में सच्ची शिक्षाओं का पालन करने से इनकार करते हैं।</w:t>
      </w:r>
    </w:p>
    <w:p>
      <w:pPr/>
      <w:r>
        <w:rPr>
          <w:lang w:val="hi_IN" w:bidi="hi_IN"/>
        </w:rPr>
      </w:r>
      <w:r>
        <w:rPr>
          <w:lang w:val="hi_IN" w:bidi="hi_IN"/>
        </w:rPr>
        <w:t>इस भाग के पहले हिस्से में क्रम को फिर से व्यवस्थित करना आसान हो सकता है। इसका एक उदाहरण हो सकता है: पौलुस कहता है कि शिक्षकों को कड़ी रीति से डाँटते रहें। पौलुस चाहता है कि शिक्षक यहूदी मिथकों और उन लोगों के गढ़े नियमों को सुनना बंद कर दें जो यीशु के बारे में सच्ची शिक्षाओं का पालन करने से इनकार करते हैं। पौलुस कहता है कि झूठे शिक्षकों को डाँटना चाहिए ताकि वे यीशु के बारे में सच्ची शिक्षाओं पर विश्वास करें।</w:t>
      </w:r>
    </w:p>
    <w:p>
      <w:pPr/>
      <w:r>
        <w:rPr>
          <w:lang w:val="hi_IN" w:bidi="hi_IN"/>
        </w:rPr>
      </w:r>
      <w:r>
        <w:rPr>
          <w:lang w:val="hi_IN" w:bidi="hi_IN"/>
        </w:rPr>
        <w:t>यहाँ रुकें और समूह में चर्चा करें: आपकी भाषा में इस भाग के इस हिस्से को क्रम देने का सबसे अच्छा तरीका क्या है? क्या आपको झूठे शिक्षकों को डाँटने का कारण इस भाग की शुरुआत में या अंत में बताना चाहिए? इस ऑडियो को यहाँ रोकें।</w:t>
      </w:r>
    </w:p>
    <w:p>
      <w:pPr/>
      <w:r>
        <w:rPr>
          <w:lang w:val="hi_IN" w:bidi="hi_IN"/>
        </w:rPr>
      </w:r>
      <w:r>
        <w:rPr>
          <w:lang w:val="hi_IN" w:bidi="hi_IN"/>
        </w:rPr>
        <w:t>याद रखें कि इस भाग का अगला हिस्सा शुद्धता के बारे में है। पौलुस शुद्धता के बारे में दो बातें कहता है जो एक-दूसरे के विपरीत हैं। सबसे पहले, "शुद्ध लोगों की दृष्टि में सब चीजें शुद्ध हैं" का अर्थ है कि जो लोग परमेश्वर के सामने शुद्ध हैं, उन्हें किसी भी भोजन या अन्य चीजों से बचने की आवश्यकता नहीं है। इस कहावत का दूसरा भाग यह है कि "अशुद्ध और अविश्वासी लोगों के लिए, कुछ भी शुद्ध नहीं होता।" याद रखें कि पौलुस कह रहा है कि झूठे शिक्षक अशुद्ध किए गए हैं क्योंकि वे पाप करते हैं और यीशु के बारे में सत्य पर विश्वास नहीं करते हैं। इन झूठे शिक्षकों के लिए कुछ भी शुद्ध नहीं है, क्योंकि वे जो कुछ भी छुते हैं वह भी अशुद्ध हो जाता है। उनके मन और विवेक दूषित हो जाते हैं, जिसका अर्थ है कि उनके सोचने का तरीका बुरा हो जाता है और वे सही और गलत का फर्क नहीं समझते है।</w:t>
      </w:r>
    </w:p>
    <w:p>
      <w:pPr/>
      <w:r>
        <w:rPr>
          <w:lang w:val="hi_IN" w:bidi="hi_IN"/>
        </w:rPr>
      </w:r>
      <w:r>
        <w:rPr>
          <w:lang w:val="hi_IN" w:bidi="hi_IN"/>
        </w:rPr>
        <w:t>यहाँ रुकें और समूह में चर्चा करें: आप किसी ऐसे व्यक्ति के शरीर के उस भाग के बारे में कैसे बात करते हैं जो आपकी भाषा में सोचता और महसूस करता है? “मन” यानी लोगों के सोचने के तरीके और “विवेक” यानी सही और गलत के बीच अंतर करने की क्षमता, इन दोनों विचारों का अनुवाद करने का सबसे अच्छा तरीका क्या है? आपकी भाषा में वे बहुत समान विचार हो सकते हैं। इस ऑडियो को यहाँ रोकें।</w:t>
      </w:r>
    </w:p>
    <w:p>
      <w:pPr/>
      <w:r>
        <w:rPr>
          <w:lang w:val="hi_IN" w:bidi="hi_IN"/>
        </w:rPr>
      </w:r>
      <w:r>
        <w:rPr>
          <w:lang w:val="hi_IN" w:bidi="hi_IN"/>
        </w:rPr>
        <w:t>इस भाग के चौथे हिस्से में, पौलुस झूठे शिक्षकों का अंतिम विवरण देता है। यह हिस्सा इस भाग में झूठे शिक्षकों के बारे में पौलुस ने जो कुछ कहा है, उसका सार है। झूठे शिक्षक कहते हैं कि वे परमेश्वर को जानते हैं, लेकिन यह स्पष्ट है कि झूठे शिक्षक परमेश्वर को नहीं जानते हैं। उनका व्यवहार यह साबित करता है कि वे परमेश्वर को नहीं जानते हैं। पौलुस झूठे शिक्षकों के तीन अंतिम विवरण देता है—वे परमेश्वर के लिए घृणित हैं, परमेश्वर की आज्ञा न मानने वाले हैं, और कुछ भी अच्छा नहीं कर सकते हैं। घृणित का अर्थ है कोई ऐसी चीज़ जो इतनी बुरी है कि लोग उससे नफरत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इनमें से प्रत्येक पात्र के लिए लोग, चित्र या वस्तुओं को चुनें।</w:t>
      </w:r>
    </w:p>
    <w:p>
      <w:pPr/>
      <w:r>
        <w:rPr>
          <w:lang w:val="hi_IN" w:bidi="hi_IN"/>
        </w:rPr>
      </w:r>
      <w:r>
        <w:rPr>
          <w:lang w:val="hi_IN" w:bidi="hi_IN"/>
        </w:rPr>
        <w:t>जब आप इन पदों की कहानी को दोबारा बताना शुरू करें, तो समूह को दो समूहों में विभाजित करें—अशुद्ध लोग जिनमें झूठे शिक्षक शामिल हैं, और शुद्ध लोग जो सच्चे विश्वासी हैं। झूठे शिक्षकों को दिखाएँ। वे विद्रोही हैं, वे खोखली कहानियाँ सिखाते हैं, और अपनी शिक्षा से लोगों को धोखा देते हैं। उनके बीच खतना समूह पर ध्यान दें, एक झूठे शिक्षकों का समूह जो शायद यह सिखाते थे कि यीशु का अनुसरण करने के लिए गैर-यहूदियों का खतना करवाना आवश्यक है। दिखाएँ कि ये झूठे शिक्षक लोगों के पूरे घरानों को बर्बाद कर रहे हैं। कभी-कभी वे लोगों से पैसे लेे हैं।</w:t>
      </w:r>
    </w:p>
    <w:p>
      <w:pPr/>
      <w:r>
        <w:rPr>
          <w:lang w:val="hi_IN" w:bidi="hi_IN"/>
        </w:rPr>
      </w:r>
      <w:r>
        <w:rPr>
          <w:lang w:val="hi_IN" w:bidi="hi_IN"/>
        </w:rPr>
        <w:t>पौलुस तीतुस की ओर मुड़ता है और तीतुस से कहता है कि वह इन झूठे शिक्षकों को चुप कर दे। पौलुस क्रेते के अपने आदरणीय शिक्षकों में से एक की एक प्रसिद्ध कहावत का उपयोग करता है: “क्रेते के लोग झूठे होने के लिए प्रसिद्ध हैं, वे जंगली पशुओं की तरह व्यवहार करते हैं, और वे आलसी पेटू हैं और उनमें कोई संयम नहीं है।” पौलुस कहता है कि उस क्रेती व्यक्ति का कथन सच है।</w:t>
      </w:r>
    </w:p>
    <w:p>
      <w:pPr/>
      <w:r>
        <w:rPr>
          <w:lang w:val="hi_IN" w:bidi="hi_IN"/>
        </w:rPr>
      </w:r>
      <w:r>
        <w:rPr>
          <w:lang w:val="hi_IN" w:bidi="hi_IN"/>
        </w:rPr>
        <w:t>पौलुस तीतुस से कहता है कि वह झूठे शिक्षकों को कड़ी रीति से डाँटना जारी रखे, ताकि झूठे शिक्षक यीशु के बारे में अपनी विश्वास में सही हो सकें। जब तीतुस झूठे शिक्षकों को डाँटता है, तो झूठे शिक्षक यहूदी मिथकों और उन लोगों के मानवीय आज्ञाओं पर ध्यान देना बंद कर देंगे जो यीशु के बारे में सत्य को अस्वीकार करते हैं।</w:t>
      </w:r>
    </w:p>
    <w:p>
      <w:pPr/>
      <w:r>
        <w:rPr>
          <w:lang w:val="hi_IN" w:bidi="hi_IN"/>
        </w:rPr>
      </w:r>
      <w:r>
        <w:rPr>
          <w:lang w:val="hi_IN" w:bidi="hi_IN"/>
        </w:rPr>
        <w:t>अब शुद्ध लोगों को देखें। शुद्ध लोग सच्चे विश्वासी हैं। शुद्ध लोग कुछ भी खा सकते हैं—परमेश्वर के साथ उनका अच्छा संबंध है। अशुद्ध लोग, जिनमें झूठे शिक्षक भी शामिल हैं, परमेश्वर के साथ बुरा संबंध रखते हैं क्योंकि वे पाप करते रहते हैं, या परमेश्वर की आज्ञा नहीं मानते हैं। वे जिस भी चीज़ को छूते हैं या करते हैं, उसे अशुद्ध कर देते हैं। उनके सोचने का तरीका बुरा है, और वे सही और गलत का फर्क नहीं जानते हैं।</w:t>
      </w:r>
    </w:p>
    <w:p>
      <w:pPr/>
      <w:r>
        <w:rPr>
          <w:lang w:val="hi_IN" w:bidi="hi_IN"/>
        </w:rPr>
      </w:r>
      <w:r>
        <w:rPr>
          <w:lang w:val="hi_IN" w:bidi="hi_IN"/>
        </w:rPr>
        <w:t>अशुद्ध समूह में ये झूठे शिक्षक कहते हैं कि वे परमेश्वर को जानते हैं, लेकिन उनके कार्य यह दिखाते हैं कि वे परमेश्वर को नहीं जानते हैं। परमेश्वर उनसे नफरत करता है, और वे परमेश्वर की आज्ञा न मानने वाले हैं। झूठे शिक्षक कुछ भी अच्छा नहीं कर सकते।</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1:10–16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चार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क्रेते में झूठे शिक्षक</w:t>
      </w:r>
    </w:p>
    <w:p>
      <w:pPr>
        <w:pStyle w:val="ListBullet"/>
        <w:spacing w:line="240" w:lineRule="auto"/>
        <w:ind w:left="720"/>
      </w:pPr>
      <w:r>
        <w:rPr>
          <w:lang w:val="hi_IN" w:bidi="hi_IN"/>
        </w:rPr>
      </w:r>
      <w:r>
        <w:rPr>
          <w:lang w:val="hi_IN" w:bidi="hi_IN"/>
        </w:rPr>
        <w:t>क्रेते के विश्वासी</w:t>
      </w:r>
    </w:p>
    <w:p>
      <w:pPr>
        <w:pStyle w:val="ListBullet"/>
        <w:spacing w:line="240" w:lineRule="auto"/>
        <w:ind w:left="720"/>
      </w:pPr>
      <w:r>
        <w:rPr>
          <w:lang w:val="hi_IN" w:bidi="hi_IN"/>
        </w:rPr>
      </w:r>
      <w:r>
        <w:rPr>
          <w:lang w:val="hi_IN" w:bidi="hi_IN"/>
        </w:rPr>
        <w:t>यहूदी जो मसीही बन गए</w:t>
      </w:r>
    </w:p>
    <w:p>
      <w:pPr>
        <w:pStyle w:val="ListBullet"/>
        <w:spacing w:line="240" w:lineRule="auto"/>
        <w:ind w:left="720"/>
      </w:pPr>
      <w:r>
        <w:rPr>
          <w:lang w:val="hi_IN" w:bidi="hi_IN"/>
        </w:rPr>
      </w:r>
      <w:r>
        <w:rPr>
          <w:lang w:val="hi_IN" w:bidi="hi_IN"/>
        </w:rPr>
        <w:t>क्रेते के प्रतिष्ठित शिक्षक</w:t>
      </w:r>
    </w:p>
    <w:p>
      <w:pPr>
        <w:pStyle w:val="ListBullet"/>
        <w:spacing w:line="240" w:lineRule="auto"/>
        <w:ind w:left="720"/>
      </w:pPr>
      <w:r>
        <w:rPr>
          <w:lang w:val="hi_IN" w:bidi="hi_IN"/>
        </w:rPr>
      </w:r>
      <w:r>
        <w:rPr>
          <w:lang w:val="hi_IN" w:bidi="hi_IN"/>
        </w:rPr>
        <w:t>और तीतुस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नाटक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को क्रेते के झूठे शिक्षकों के बारे में बताता है। पौलुस कहता है कि ये झूठे शिक्षक विद्रोही हैं, वे खोखली और व्यर्थ कहानियाँ सिखाते हैं, और वे अपनी शिक्षा से लोगों को धोखा देते हैं। तीतुस के लिए खतना वाले समूह पर ध्यान देना खास तौर पर महत्वपूर्ण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क्रेत में विश्वासियों की भूमिका निभाने वाले लोगों से पूछें, "आप क्या महसूस कर रहे हैं या क्या सोच रहे हैं?" लोग इस तरह उत्तर दे सकते हैं, "क्रोधित हैं कि पौलुस हमारे शिक्षकों पर हमें व्यर्थ कहानियाँ सुनाने का आरोप लगा रहा है," या "सोच रहे हैं कि पौलुस को हमारे शिक्षकों के बारे में क्या पसंद नहीं है," या "चिंतित हैं कि यदि पौलुस कहता है कि वे हमें धोखा दे रहे हैं, तो शायद हमें अपने शिक्षकों की बात सुनना बंद कर देना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इन शिक्षकों को चुप कर देने के लिए कहता है। पौलुस कहता है कि ये झूठे शिक्षक पूरे घरानों को वह सिखाकर बर्बाद कर रहे हैं जो उन्हें नहीं सिखाना चाहिए। झूठे शिक्षक पैसे के लिए अपनी शिक्षा दे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क्रेत में झूठे शिक्षकों की भूमिका निभाने वाले लोगों से पूछें, "आप क्या महसूस कर रहे हैं या क्या सोच रहे हैं?" लोग इस तरह उत्तर दे सकते हैं "क्रोधित हूँ कि पौलुस कह रहा है कि तीतुस हमें चुप करा दे," या "क्रोधित हूँ कि पौलुस सोचता है कि हमारी शिक्षा व्यर्थ और भ्रामक है," या "सोच रहे हैं कि क्या हमें लोगों को शिक्षा देने के तरीके को बदल देना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क्रेते के लोगों की एक कहावत का उपयोग करता है, जो उनके एक सम्मानित शिक्षक से ली गई है। कहावत है: "क्रेते के लोग झूठे माने जाते हैं, वे जंगली जानवरों की तरह व्यवहार करते हैं, और वे आलसी पेटू होते हैं और उनमें कोई संयम नहीं है।" पौलुस कहता है कि यह सच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क्रेते में विश्वासियों की भूमिका निभाने वाले लोगों से पूछें, "आप क्या महसूस कर रहे हैं या क्या सोच रहे हैं?" लोग इस तरह उत्तर दे सकते हैं, "हाँ, यहाँ क्रेते के लोगों के बारे में यह बात सच है," या "काश हमारी प्रतिष्ठा इतनी बुरी न होती," या "हम शर्मिंदा हैं कि लोग हमारे बारे में ऐसी बातें कहते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कहता है कि वह झूठे शिक्षकों को कड़ी रीति से डाँट दे ताकि वे यीशु के बारे में अपने विश्वास को सही कर सकें। पौलुस नहीं चाहता कि झूठे शिक्षक यहूदी मिथकों पर या लोगों द्वारा बनाई गई आज्ञाओं पर कोई ध्यान दें। इन आज्ञाओं का पालन करने वाले लोग यीशु के बारे में सत्य को अस्वीकार कर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वह व्यक्ति इस तरह उत्तर दे सकता है कि "सभी झूठे शिक्षकों को डाँटने और उनकी गलत शिक्षा को सुधारने के बारे में घबराया हुआ हूँ," या "आश्वस्त हूँ कि मैं झूठे शिक्षकों को उनकी मनगढ़ंत कहानियों के बजाय यीशु के बारे में सत्य पर विश्वास करने में मदद कर सकता हूँ," या "सोच रहा हूँ कि मैं शिक्षकों को डाँटने के लिए कैसे सक्षम होऊँगा और क्या वे मेरी बात सुनेंगे।"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शुद्ध व्यक्ति के लिए, सभी चीजें शुद्ध हैं। जो लोग शुद्ध नहीं हैं, उनके लिए कुछ भी शुद्ध नहीं है, और जो कुछ भी वे छूते हैं वह बुरा है। इन लोगों के सोचने का तरीका बुरा है, और वे सही और गलत में फर्क नहीं कर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की भूमिका निभाने वाले लोगों से पूछें, "आप क्या महसूस कर रहे हैं या क्या सोच रहे हैं?" लोग इस तरह उत्तर दे सकते हैं, "हैरान हैं कि पौलुस यह कह रहा है कि शुद्धता के बारे में नियम महत्वपूर्ण नहीं हैं," या "सोच रहे हैं कि हम लोगों को हमारे कानूनों और नियमों का पालन करने के लिए कैसे समझाएँ," या "क्रोधित हैं कि पौलुस कहता है कि हम दुष्ट हैं और सही और गलत की पहचान नहीं कर सकते हैं," या "घबराए हुए हैं क्योंकि शुद्धता को समझने के हमारे पुराने तरीके गलत हैं और हमें यह नहीं पता कि अब शुद्ध कैसे रहें।"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झूठे शिक्षक कहते हैं कि वे परमेश्वर को जानते हैं, लेकिन उनके कार्य यह साबित करते हैं कि वे परमेश्वर को नहीं जानते हैं। वे परमेश्वर के सामने घृणित हैं, और वे परमेश्वर की आज्ञा न मानने वाले हैं। वे कुछ अच्छा नहीं कर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"मैं आशा करता हूँ कि झूठे शिक्षक बदल जाएँगे और परमेश्वर का अनुसरण करना शुरू कर देंगे," या "क्रेते के झूठे शिक्षकों और उनके लोगों को शिक्षा देने के तरीके से निराश हूँ," या "प्रार्थना करता हूँ कि तीतुस झूठे शिक्षकों के साथ मेरा संदेश स्पष्ट रूप से साझा कर सके।"</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1:10–16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तीतुस को विद्रोही लोगों के बारे में बताता है जो क्रेते विश्वासियों को खोखली और व्यर्थ कहानियाँ सिखाते हैं। वे क्रेते के विश्वासियों को धोखा भी देते हैं। पौलुस कहता है कि तीतुस को </w:t>
      </w:r>
      <w:r>
        <w:rPr>
          <w:b/>
          <w:lang w:val="hi_IN" w:bidi="hi_IN"/>
        </w:rPr>
        <w:t>खतना</w:t>
      </w:r>
      <w:r>
        <w:rPr>
          <w:lang w:val="hi_IN" w:bidi="hi_IN"/>
        </w:rPr>
        <w:t xml:space="preserve"> समूह पर ध्यान देना चाहिए। खतना एक यहूदी रीति थी, जिसमें लड़के के लिंग के अंत में ढीली त्वचा काट दी जाती थी, आमतौर पर जब लड़का एक सप्ताह का होता था। खतना एक चिन्ह था कि लड़का यहूदी लोगों का हिस्सा था, और यहूदी बनने के लिए गैर-यहूदियों का खतना करवाना आवश्यक था। इस भाग में, खतना समूह शायद यहूदियों का एक समूह था जो यीशु के अनुयायी बन गए थे और मानते थे कि यदि गैर-यहूदी यीशु का अनुसरण करना चाहते थे तो उनका खतना करवाना आवश्यक था। पौलुस और अन्य कलीसिया के अगुवों ने पहले ही कहा था कि गैर-यहूदियों के लिए यीशु का अनुसरण करने के लिए खतना आवश्यक नहीं है। </w:t>
      </w:r>
      <w:r>
        <w:rPr>
          <w:b/>
          <w:lang w:val="hi_IN" w:bidi="hi_IN"/>
        </w:rPr>
        <w:t>खतना</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इस प्रश्न पर समूह में चर्चा करें: चर्चा करें कि आप अपनी भाषा में </w:t>
      </w:r>
      <w:r>
        <w:rPr>
          <w:b/>
          <w:lang w:val="hi_IN" w:bidi="hi_IN"/>
        </w:rPr>
        <w:t>खतना</w:t>
      </w:r>
      <w:r>
        <w:rPr>
          <w:lang w:val="hi_IN" w:bidi="hi_IN"/>
        </w:rPr>
        <w:t xml:space="preserve"> और "खतना समूह" का अनुवाद कैसे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तीतुस इन झूठे शिक्षकों को चुप करा दे क्योंकि वे पूरे </w:t>
      </w:r>
      <w:r>
        <w:rPr>
          <w:b/>
          <w:lang w:val="hi_IN" w:bidi="hi_IN"/>
        </w:rPr>
        <w:t>घरनों</w:t>
      </w:r>
      <w:r>
        <w:rPr>
          <w:lang w:val="hi_IN" w:bidi="hi_IN"/>
        </w:rPr>
        <w:t xml:space="preserve"> को बर्बाद कर रहे हैं। एक घराना में एक ही घर में एक साथ रहने वाले लोग शामिल होते हैं। इसमें पिता, उसकी पत्नी, बच्चे, अविवाहित बेटियाँ, शादीशुदा पुत्र और उनके परिवार, और घर में रहने वाले सेवक शामिल हैं। घराना का अनुवाद उसी तरह करें जैसे आपने पिछले भागों में किया है। </w:t>
      </w:r>
      <w:r>
        <w:rPr>
          <w:lang w:val="hi_IN" w:bidi="hi_IN"/>
        </w:rPr>
        <w:t>घराने</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क्रेते के एक भविष्यद्वक्ता से एक </w:t>
      </w:r>
      <w:r>
        <w:rPr>
          <w:b/>
          <w:lang w:val="hi_IN" w:bidi="hi_IN"/>
        </w:rPr>
        <w:t>प्रसिद्ध</w:t>
      </w:r>
      <w:r>
        <w:rPr>
          <w:lang w:val="hi_IN" w:bidi="hi_IN"/>
        </w:rPr>
        <w:t xml:space="preserve"> कहावत देता है। आमतौर पर, नए नियम में भविष्यद्वक्ता वह व्यक्ति होता है जो परमेश्वर के संदेश बोलता है। इस भाग में, पौलुस भविष्यद्वक्ता शब्द का उपयोग क्रेती संस्कृति के एक सम्मानित शिक्षक के लिए करता है, न कि परमेश्वर के भविष्यद्वक्ता के लिए। यह भविष्यद्वक्ता कहता है कि क्रेते के लोग </w:t>
      </w:r>
      <w:r>
        <w:rPr>
          <w:b/>
          <w:lang w:val="hi_IN" w:bidi="hi_IN"/>
        </w:rPr>
        <w:t>दुष्ट</w:t>
      </w:r>
      <w:r>
        <w:rPr>
          <w:lang w:val="hi_IN" w:bidi="hi_IN"/>
        </w:rPr>
        <w:t xml:space="preserve"> जंगली पशु हैं। दुष्टता अच्छाई का विपरीत है और यहाँ इसका अर्थ है कि लोग क्रूर और निर्दयी हैं। </w:t>
      </w:r>
      <w:r>
        <w:rPr>
          <w:b/>
          <w:lang w:val="hi_IN" w:bidi="hi_IN"/>
        </w:rPr>
        <w:t>भविष्यद्वक्ता</w:t>
      </w:r>
      <w:r>
        <w:rPr>
          <w:lang w:val="hi_IN" w:bidi="hi_IN"/>
        </w:rPr>
        <w:t xml:space="preserve"> और </w:t>
      </w:r>
      <w:r>
        <w:rPr>
          <w:lang w:val="hi_IN" w:bidi="hi_IN"/>
        </w:rPr>
        <w:t>दुष्ट</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इस प्रश्न पर समूह में चर्चा करें: चर्चा करें कि आप अपनी भाषा में </w:t>
      </w:r>
      <w:r>
        <w:rPr>
          <w:b/>
          <w:lang w:val="hi_IN" w:bidi="hi_IN"/>
        </w:rPr>
        <w:t>भविष्यद्वक्ता</w:t>
      </w:r>
      <w:r>
        <w:rPr>
          <w:lang w:val="hi_IN" w:bidi="hi_IN"/>
        </w:rPr>
        <w:t xml:space="preserve"> और </w:t>
      </w:r>
      <w:r>
        <w:rPr>
          <w:b/>
          <w:lang w:val="hi_IN" w:bidi="hi_IN"/>
        </w:rPr>
        <w:t>दुष्ट</w:t>
      </w:r>
      <w:r>
        <w:rPr>
          <w:lang w:val="hi_IN" w:bidi="hi_IN"/>
        </w:rPr>
        <w:t xml:space="preserve"> का अनुवाद कैसे करेंगे। याद रखें कि यह क्रेते संस्कृति में एक बहुत सम्मानित शिक्षक है और वह परमेश्वर का भविष्यद्वक्ता नहीं है। इस ऑडियो को यहाँ रोकें।</w:t>
      </w:r>
    </w:p>
    <w:p>
      <w:pPr/>
      <w:r>
        <w:rPr>
          <w:lang w:val="hi_IN" w:bidi="hi_IN"/>
        </w:rPr>
      </w:r>
      <w:r>
        <w:rPr>
          <w:lang w:val="hi_IN" w:bidi="hi_IN"/>
        </w:rPr>
        <w:t xml:space="preserve">पौलुस कहता है कि क्रेते के भविष्यद्वक्ता की यह </w:t>
      </w:r>
      <w:r>
        <w:rPr>
          <w:b/>
          <w:lang w:val="hi_IN" w:bidi="hi_IN"/>
        </w:rPr>
        <w:t>गवाही</w:t>
      </w:r>
      <w:r>
        <w:rPr>
          <w:lang w:val="hi_IN" w:bidi="hi_IN"/>
        </w:rPr>
        <w:t xml:space="preserve"> सच है। गवाही किसी व्यक्ति के अनुभव में जो हुआ था, उसकी सच्ची कहानी है। </w:t>
      </w:r>
      <w:r>
        <w:rPr>
          <w:b/>
          <w:lang w:val="hi_IN" w:bidi="hi_IN"/>
        </w:rPr>
        <w:t>गवाही</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इस प्रश्न पर समूह में चर्चा करें: चर्चा करें कि आप अपनी भाषा में </w:t>
      </w:r>
      <w:r>
        <w:rPr>
          <w:b/>
          <w:lang w:val="hi_IN" w:bidi="hi_IN"/>
        </w:rPr>
        <w:t>गवाही</w:t>
      </w:r>
      <w:r>
        <w:rPr>
          <w:lang w:val="hi_IN" w:bidi="hi_IN"/>
        </w:rPr>
        <w:t xml:space="preserve"> का अनुवाद कैसे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तीतुस से कहता है कि वह इन झूठे शिक्षकों को कड़ी रीति से डाँट दे ताकि शिक्षक अपने </w:t>
      </w:r>
      <w:r>
        <w:rPr>
          <w:b/>
          <w:lang w:val="hi_IN" w:bidi="hi_IN"/>
        </w:rPr>
        <w:t>विश्वास</w:t>
      </w:r>
      <w:r>
        <w:rPr>
          <w:lang w:val="hi_IN" w:bidi="hi_IN"/>
        </w:rPr>
        <w:t xml:space="preserve"> में सही और स्वस्थ रहें। विश्वास का अर्थ है यह विश्वास करना कि यीशु अपने बारे में जो कहता है वह सच है। विश्वास का अनुवाद उसी तरह करें जैसे आपने पिछले भागों में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यह भी चाहता है कि झूठे शिक्षक </w:t>
      </w:r>
      <w:r>
        <w:rPr>
          <w:b/>
          <w:lang w:val="hi_IN" w:bidi="hi_IN"/>
        </w:rPr>
        <w:t>यहूदी</w:t>
      </w:r>
      <w:r>
        <w:rPr>
          <w:lang w:val="hi_IN" w:bidi="hi_IN"/>
        </w:rPr>
        <w:t xml:space="preserve"> मिथकों पर कोई ध्यान न दें। </w:t>
      </w:r>
      <w:r>
        <w:rPr>
          <w:b/>
          <w:lang w:val="hi_IN" w:bidi="hi_IN"/>
        </w:rPr>
        <w:t>यहूदी</w:t>
      </w:r>
      <w:r>
        <w:rPr>
          <w:lang w:val="hi_IN" w:bidi="hi_IN"/>
        </w:rPr>
        <w:t xml:space="preserve"> अब्राहम के वंशज हैं, और वे परमेश्वर के चुने हुए लोग हैं। यहूदी का अनुवाद उसी तरह करें जैसे आपने पिछले भागों में किया है। </w:t>
      </w:r>
      <w:r>
        <w:rPr>
          <w:lang w:val="hi_IN" w:bidi="hi_IN"/>
        </w:rPr>
        <w:t>यहूदियों</w:t>
      </w:r>
      <w:r>
        <w:rPr>
          <w:lang w:val="hi_IN" w:bidi="hi_IN"/>
        </w:rPr>
        <w:t xml:space="preserve"> के बारे में अधिक जानकारी के लिए, मुख्य शब्दावली को देखें।</w:t>
      </w:r>
    </w:p>
    <w:p>
      <w:pPr/>
      <w:r>
        <w:rPr>
          <w:lang w:val="hi_IN" w:bidi="hi_IN"/>
        </w:rPr>
      </w:r>
      <w:r>
        <w:rPr>
          <w:lang w:val="hi_IN" w:bidi="hi_IN"/>
        </w:rPr>
        <w:t xml:space="preserve">झूठे शिक्षकों को उन लोगों की </w:t>
      </w:r>
      <w:r>
        <w:rPr>
          <w:b/>
          <w:lang w:val="hi_IN" w:bidi="hi_IN"/>
        </w:rPr>
        <w:t>आज्ञाओं</w:t>
      </w:r>
      <w:r>
        <w:rPr>
          <w:lang w:val="hi_IN" w:bidi="hi_IN"/>
        </w:rPr>
        <w:t xml:space="preserve"> पर भी ध्यान नहीं देना चाहिए जो सत्य को अस्वीकार करते हैं। ये आज्ञाएँ परमेश्वर की ओर से आज्ञाएँ या निर्देश नहीं हैं, बल्कि लोगों द्वारा बनाए गए नियम हैं। सत्य का अर्थ है यीशु की शिक्षाएँ। आज्ञाओं का अनुवाद उसी तरह करें जैसे आपने पिछले भागों में किया है, और याद रखें कि </w:t>
      </w:r>
      <w:r>
        <w:rPr>
          <w:b/>
          <w:lang w:val="hi_IN" w:bidi="hi_IN"/>
        </w:rPr>
        <w:t>आज्ञाएँ</w:t>
      </w:r>
      <w:r>
        <w:rPr>
          <w:lang w:val="hi_IN" w:bidi="hi_IN"/>
        </w:rPr>
        <w:t xml:space="preserve"> मुख्य शब्दावली में शामिल हैं।</w:t>
      </w:r>
    </w:p>
    <w:p>
      <w:pPr/>
      <w:r>
        <w:rPr>
          <w:lang w:val="hi_IN" w:bidi="hi_IN"/>
        </w:rPr>
      </w:r>
      <w:r>
        <w:rPr>
          <w:lang w:val="hi_IN" w:bidi="hi_IN"/>
        </w:rPr>
        <w:t xml:space="preserve">जो लोग </w:t>
      </w:r>
      <w:r>
        <w:rPr>
          <w:b/>
          <w:lang w:val="hi_IN" w:bidi="hi_IN"/>
        </w:rPr>
        <w:t>शुद्ध</w:t>
      </w:r>
      <w:r>
        <w:rPr>
          <w:lang w:val="hi_IN" w:bidi="hi_IN"/>
        </w:rPr>
        <w:t xml:space="preserve"> हैं, या परमेश्वर के सामने शुद्ध हैं, उनके लिए सब कुछ शुद्ध है। इसका अर्थ है कि उन्हें कोई भी भोजन खाने और पीने की अनुमति है, और उनके लिए कोई भी चीज़ वर्जित नहीं है। पुराने नियम में, परमेश्वर ने कई आज्ञाएँ दी हैं कि कैसे उसके लोगों को अपने आप को शुद्ध बनाना चाहिए ताकि वे परमेश्वर की आराधना कर सकें। इन नियमों में धोना या कपड़े बदलना शामिल है, ताकि व्यक्ति परमेश्वर की आराधना करने आने से पहले प्रतीकात्मक रूप से किसी भी गंदे या अशुद्ध वस्तु को हटा दे। अब, पौलुस कहता है कि लोगों को अब इन शुद्धता के नियमों का पालन करने की आवश्यकता नहीं है क्योंकि लोग परमेश्वर के साथ अपने संबंध के कारण शुद्ध होते हैं, न कि उनके कार्यों के कारण। शुद्ध के बारे में अधिक जानकारी के लिए, मुख्य शब्दावली में </w:t>
      </w:r>
      <w:r>
        <w:rPr>
          <w:b/>
          <w:lang w:val="hi_IN" w:bidi="hi_IN"/>
        </w:rPr>
        <w:t>शुद्ध</w:t>
      </w:r>
      <w:r>
        <w:rPr>
          <w:lang w:val="hi_IN" w:bidi="hi_IN"/>
        </w:rPr>
        <w:t xml:space="preserve"> देखें।</w:t>
      </w:r>
    </w:p>
    <w:p>
      <w:pPr/>
      <w:r>
        <w:rPr>
          <w:lang w:val="hi_IN" w:bidi="hi_IN"/>
        </w:rPr>
      </w:r>
      <w:r>
        <w:rPr>
          <w:lang w:val="hi_IN" w:bidi="hi_IN"/>
        </w:rPr>
        <w:t xml:space="preserve">यहाँ रुकें और इस प्रश्न पर समूह में चर्चा करें: चर्चा करें कि आप अपनी भाषा में </w:t>
      </w:r>
      <w:r>
        <w:rPr>
          <w:b/>
          <w:lang w:val="hi_IN" w:bidi="hi_IN"/>
        </w:rPr>
        <w:t>शुद्ध</w:t>
      </w:r>
      <w:r>
        <w:rPr>
          <w:lang w:val="hi_IN" w:bidi="hi_IN"/>
        </w:rPr>
        <w:t xml:space="preserve"> का अनुवाद कैसे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झूठे शिक्षक भ्रष्ट हैं, जिसका अर्थ है कि वे बुराई से प्रभावित हैं। उनके मन, या उनके सोचने का तरीका, बुराई से प्रभावित होता है। उनका </w:t>
      </w:r>
      <w:r>
        <w:rPr>
          <w:b/>
          <w:lang w:val="hi_IN" w:bidi="hi_IN"/>
        </w:rPr>
        <w:t>विवेक</w:t>
      </w:r>
      <w:r>
        <w:rPr>
          <w:lang w:val="hi_IN" w:bidi="hi_IN"/>
        </w:rPr>
        <w:t xml:space="preserve"> भ्रष्ट है, जिसका अर्थ है कि वे सही और गलत में फर्क नहीं कर सकते। वे जो काम करते हैं वे परमेश्वर के लिए घृणित और अप्रिय हैं, वे परमेश्वर की आज्ञा का पालन नहीं करते हैं, और वे कुछ भी अच्छा करने में असमर्थ हैं। </w:t>
      </w:r>
      <w:r>
        <w:rPr>
          <w:b/>
          <w:lang w:val="hi_IN" w:bidi="hi_IN"/>
        </w:rPr>
        <w:t>विवेक</w:t>
      </w:r>
      <w:r>
        <w:rPr>
          <w:lang w:val="hi_IN" w:bidi="hi_IN"/>
        </w:rPr>
        <w:t xml:space="preserve"> के बारे में अधिक जानकारी के लिए, मुख्य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तीतुस 2:1–10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2:1–10 को सुनें और अपने मन में रखें।</w:t>
      </w:r>
    </w:p>
    <w:p>
      <w:pPr/>
      <w:r>
        <w:rPr>
          <w:lang w:val="hi_IN" w:bidi="hi_IN"/>
        </w:rPr>
      </w:r>
      <w:r>
        <w:rPr>
          <w:lang w:val="hi_IN" w:bidi="hi_IN"/>
        </w:rPr>
        <w:t>यदि सम्भव हो, तो तीतुस 2:1–10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2:1–10 का ऑडियो संस्करण सबसे आसानी से समझ में आने वाले अनुवाद में सुनें।</w:t>
      </w:r>
    </w:p>
    <w:p>
      <w:pPr/>
      <w:r>
        <w:rPr>
          <w:lang w:val="hi_IN" w:bidi="hi_IN"/>
        </w:rPr>
      </w:r>
      <w:r>
        <w:rPr>
          <w:lang w:val="hi_IN" w:bidi="hi_IN"/>
        </w:rPr>
        <w:t>पौलुस क्रेते में तीतुस को संबोधित अपने पत्र को लिखना जारी रखता है। पिछले भागों में, पौलुस ने तीतुस को झूठे शिक्षकों के बारे में बताया जिन्होंने कलीसिया के अगुवों और पूरे घरानों को भ्रष्ट कर दिया था। इस झूठी शिक्षा के परिणामस्वरूप लोगों ने यीशु की शिक्षाओं का पालन नहीं किया। अब पौलुस तीतुस को क्रेते में विश्वासी घरानों के विभिन्न सदस्यों को सही शिक्षा देने के लिए समझाता है, जिसमें वृद्ध पुरुष, वृद्ध स्त्रियाँ, युवा स्त्रियाँ, युवा पुरुष और दास शामिल हैं। इस सही शिक्षा के परिणामस्वरूप घर में अच्छा व्यवहार होना चाहिए।</w:t>
      </w:r>
    </w:p>
    <w:p>
      <w:pPr/>
      <w:r>
        <w:rPr>
          <w:lang w:val="hi_IN" w:bidi="hi_IN"/>
        </w:rPr>
      </w:r>
      <w:r>
        <w:rPr>
          <w:lang w:val="hi_IN" w:bidi="hi_IN"/>
        </w:rPr>
        <w:t xml:space="preserve">यहाँ रुकें और यदि आवश्यकता हो तो समूह के रूप में </w:t>
      </w:r>
      <w:r>
        <w:rPr>
          <w:b/>
          <w:lang w:val="hi_IN" w:bidi="hi_IN"/>
        </w:rPr>
        <w:t>क्रेते</w:t>
      </w:r>
      <w:r>
        <w:rPr>
          <w:lang w:val="hi_IN" w:bidi="hi_IN"/>
        </w:rPr>
        <w:t xml:space="preserve"> द्वीप का नक्शा देखें। इस ऑडियो को यहाँ रोकें।</w:t>
      </w:r>
    </w:p>
    <w:p>
      <w:pPr/>
      <w:r>
        <w:rPr>
          <w:lang w:val="hi_IN" w:bidi="hi_IN"/>
        </w:rPr>
      </w:r>
      <w:r>
        <w:rPr>
          <w:lang w:val="hi_IN" w:bidi="hi_IN"/>
        </w:rPr>
        <w:t>पौलुस अब तीतुस से सीधे बात कर रहा है और तीतुस की सही शिक्षा को उस झूठी शिक्षा से अलग कर रहा है जिसकी चर्चा पौलुस ने पिछले भाग में की थी। क्रेते में लोग जंगली व्यवहार के लिए प्रसिद्ध थे, जिसमें बहुत अधिक शराब पीना और विवाह के बाहर यौन संबंध बनाना शामिल था। पौलुस चाहता है कि क्रेते के विश्वासी क्रेते के लोगों से अलग तरीके से जीएँ।</w:t>
      </w:r>
    </w:p>
    <w:p>
      <w:pPr/>
      <w:r>
        <w:rPr>
          <w:lang w:val="hi_IN" w:bidi="hi_IN"/>
        </w:rPr>
      </w:r>
      <w:r>
        <w:rPr>
          <w:lang w:val="hi_IN" w:bidi="hi_IN"/>
        </w:rPr>
        <w:t>पौलुस तीतुस को बताता है कि क्रेते की कलीसिया के विश्वासियों के विभिन्न समूहों को क्या सिखाना है। पौलुस वृद्ध पुरुषों से शुरू करता है, जिसका तात्पर्य शायद 50 या 60 साल से अधिक उम्र के पुरुषों से है। पौलुस तीतुस से कहता है कि वृद्ध पुरुषों को अपना जीवन सावधानी से जीना चाहिए। उन्हें आत्म-संयमी होना चाहिए, जिसका अर्थ है कि उन्हें परमेश्वर और दूसरों के विरुद्ध बार-बार पाप नहीं करना चाहिए। उन्हें ऐसा व्यवहार करना चाहिए कि दूसरे उनका सम्मान करें। वृद्ध पुरुषों को यीशु पर विश्वास करते रहना चाहिए, या "विश्वास में स्थिर रहना चाहिए।" उन्हें दूसरों से प्रेम करते रहना चाहिए, या "प्रेम में स्थिर रहना चाहिए।" कठिन परिस्थितियों में भी उन्हें अच्छे काम करते रहने का धैर्य रखना चाहिए या उन्हें "सहन करने की क्षमता में स्थिर और विश्वसनीय होना चाहिए।"</w:t>
      </w:r>
    </w:p>
    <w:p>
      <w:pPr/>
      <w:r>
        <w:rPr>
          <w:lang w:val="hi_IN" w:bidi="hi_IN"/>
        </w:rPr>
      </w:r>
      <w:r>
        <w:rPr>
          <w:lang w:val="hi_IN" w:bidi="hi_IN"/>
        </w:rPr>
        <w:t>यहाँ रुकें और इस प्रश्न पर समूह में चर्चा करें: आप किस उम्र में किसी को वृद्ध पुरुष, वृद्ध स्त्री, जवान स्त्री, या जवान पुरुष मानते हैं? एक वृद्ध व्यक्ति क्या करता है जिससे लोग उसका सम्मान करें? एक वृद्ध स्त्री क्या करती है? एक जवान स्त्री क्या करती है? एक जवान पुरुष के विषय में क्या? इस ऑडियो को यहाँ रोकें।</w:t>
      </w:r>
    </w:p>
    <w:p>
      <w:pPr/>
      <w:r>
        <w:rPr>
          <w:lang w:val="hi_IN" w:bidi="hi_IN"/>
        </w:rPr>
      </w:r>
      <w:r>
        <w:rPr>
          <w:lang w:val="hi_IN" w:bidi="hi_IN"/>
        </w:rPr>
        <w:t>क्रेते में 50 या 60 साल से अधिक उम्र की स्त्रियाँ अक्सर जो कुछ भी चाहती थीं, वह करती थीं, जिसमें अपनी पसंद के किसी भी व्यक्ति के साथ यौन संबंध बनाना या बहुत अधिक शराब पीना शामिल था। इन कामों के बजाय, वृद्ध स्त्रियों को आदरणीय होना चाहिए या इस तरह जीना चाहिए जिससे यह दिखाया जा सके कि वे परमेश्वर का सम्मान करती हैं। वृद्ध स्त्रियों को दूसरों की निन्दा नहीं करनी चाहिए और न ही दूसरे लोगों के बारे में हानिकारक बातें कहना चाहिए। उन्हें शराब को उन पर नियंत्रण करने नहीं देना चाहिए, जिसका अर्थ है कि उन्हें बहुत अधिक शराब नहीं पीनी चाहिए। वृद्ध स्त्रियों को जवान स्त्रियों को अच्छा आदर्श बनकर या अच्छा उदाहरण प्रस्तुत करके, और उन्हें अच्छी सलाह देकर, उन्हें सही मार्गदर्शन देना या प्रशिक्षित करना चाहिए। इस प्रकार का प्रशिक्षण शायद घरों में होता था, न कि किसी सार्वजनिक स्थान पर।</w:t>
      </w:r>
    </w:p>
    <w:p>
      <w:pPr/>
      <w:r>
        <w:rPr>
          <w:lang w:val="hi_IN" w:bidi="hi_IN"/>
        </w:rPr>
      </w:r>
      <w:r>
        <w:rPr>
          <w:lang w:val="hi_IN" w:bidi="hi_IN"/>
        </w:rPr>
        <w:t>यहाँ रुकें और समूह में इस प्रश्न पर चर्चा करें: आपकी संस्कृति में छोटी स्त्रियाँ बड़ी स्त्रियों से कैसे सीखती हैं? प्रशिक्षण या शिक्षा कहाँ और कैसे होती है? इस ऑडियो को यहाँ रोकें।</w:t>
      </w:r>
    </w:p>
    <w:p>
      <w:pPr/>
      <w:r>
        <w:rPr>
          <w:lang w:val="hi_IN" w:bidi="hi_IN"/>
        </w:rPr>
      </w:r>
      <w:r>
        <w:rPr>
          <w:lang w:val="hi_IN" w:bidi="hi_IN"/>
        </w:rPr>
        <w:t>जवान स्त्रियाँ शायद 20 से 40 साल की उम्र की स्त्रियाँ हैं, और इनमें से अधिकांश शादीशुदा हैं और उनके बच्चे हैं। पौलुस चाहता है कि जवान स्त्रियाँ, जो विश्वासी हैं, क्रेती संस्कृति के सामान्य मानकों की तरह जीना बंद कर दें। पौलुस नहीं चाहता कि क्रेते के अविश्वासी लोग इन स्त्रियों को बुरा व्यवहार करते देखें और फिर परमेश्वर के संदेश के बारे में बुरा बोलें या उसकी निंदा करें।</w:t>
      </w:r>
    </w:p>
    <w:p>
      <w:pPr/>
      <w:r>
        <w:rPr>
          <w:lang w:val="hi_IN" w:bidi="hi_IN"/>
        </w:rPr>
      </w:r>
      <w:r>
        <w:rPr>
          <w:lang w:val="hi_IN" w:bidi="hi_IN"/>
        </w:rPr>
        <w:t>यहाँ रुकें और समूह में इस प्रश्न पर चर्चा करें: जब कोई व्यक्ति बुरा व्यवहार करता है, तो दूसरे आमतौर पर परमेश्वर के बारे में क्या सोचते हैं जिसका वह अनुसरण करता है? जब कोई व्यक्ति दूसरों से प्रेम करता है, तो दूसरे आमतौर पर उस परमेश्वर के बारे में क्या सोचते हैं जिसका वह व्यक्ति अनुसरण करता है? किसी व्यक्ति का जीवन और कार्य उस परमेश्वर में उनके विश्वास और अनुसरण को कैसे दर्शाते हैं? इस ऑडियो को यहाँ रोकें।</w:t>
      </w:r>
    </w:p>
    <w:p>
      <w:pPr/>
      <w:r>
        <w:rPr>
          <w:lang w:val="hi_IN" w:bidi="hi_IN"/>
        </w:rPr>
      </w:r>
      <w:r>
        <w:rPr>
          <w:lang w:val="hi_IN" w:bidi="hi_IN"/>
        </w:rPr>
        <w:t>पौलुस कहता है कि बड़ी स्त्रियों को छोटी स्त्रियों को प्रशिक्षण देना चाहिए। जवान स्त्रियों को अपने पतियों और बच्चों से प्रेम करना चाहिए और उनकी देखभाल करनी चाहिए। उन्हें अपने आप पर नियंत्रण रखना चाहिए और यौन रूप से शुद्ध होना चाहिए, जिसका अर्थ है कि जवान स्त्रियों को केवल अपने पतियों के साथ ही यौन संबंध बनाना चाहिए। उन्हें अपने घराने की अच्छी तरह देखभाल करनी चाहिए, अन्य लोगों के प्रति दयालु होना चाहिए, और अपने पतियों की आज्ञा मानना चाहिए। ये सभी ऐसी बातें भी हैं, जो क्रेती संस्कृति में एक आदर्श पत्नी को करनी चाहिए।</w:t>
      </w:r>
    </w:p>
    <w:p>
      <w:pPr/>
      <w:r>
        <w:rPr>
          <w:lang w:val="hi_IN" w:bidi="hi_IN"/>
        </w:rPr>
      </w:r>
      <w:r>
        <w:rPr>
          <w:lang w:val="hi_IN" w:bidi="hi_IN"/>
        </w:rPr>
        <w:t>जवान पुरुष शायद 20 से 40 साल के बीच हैं। तीतुस को जवान पुरुषों के लिए एक उदाहरण बनाना चाहिए ताकि वह आत्म-नियंत्रित जीवन जीए और उन्हें दिखाए कि दूसरों के साथ भलाई कैसे करें। तीतुस को सच्चाई और गरिमा के साथ भी शिक्षा देनी चाहिए, जिसका अर्थ है कि परमेश्वर के बारे में उसकी शिक्षा ईमानदार और सम्मानजनक होनी चाहिए।</w:t>
      </w:r>
    </w:p>
    <w:p>
      <w:pPr/>
      <w:r>
        <w:rPr>
          <w:lang w:val="hi_IN" w:bidi="hi_IN"/>
        </w:rPr>
      </w:r>
      <w:r>
        <w:rPr>
          <w:lang w:val="hi_IN" w:bidi="hi_IN"/>
        </w:rPr>
        <w:t>यहाँ रुकें और समूह में इस प्रश्न पर चर्चा करें: किसी ऐसे व्यक्ति के बारे में सोचें जो आप जानते हैं कि ईमानदारी से व्यवहार करता है, या शुद्ध इरादों और सच्चाई के साथ। एक उदाहरण बताएँ कि वह व्यक्ति कैसे व्यवहार करता है। इस ऑडियो को यहाँ रोकें।</w:t>
      </w:r>
    </w:p>
    <w:p>
      <w:pPr/>
      <w:r>
        <w:rPr>
          <w:lang w:val="hi_IN" w:bidi="hi_IN"/>
        </w:rPr>
      </w:r>
      <w:r>
        <w:rPr>
          <w:lang w:val="hi_IN" w:bidi="hi_IN"/>
        </w:rPr>
        <w:t>तीतुस को विश्वासियों को “खरे वचन” से सिखाना चाहिए, अर्थात ऐसे उपयोगी और भरोसेमंद शब्दों से जो उन्हें उत्साहित करें। कोई भी तीतुस द्वारा विश्वासियों को सिखाई जाने वाली बात की आलोचना नहीं कर सकता क्योंकि तीतुस यीशु के बारे में सच्चा संदेश सिखा रहा है। यदि तीतुस इस अच्छे तरीके से सिखाता है, तो झूठे शिक्षक तीतुस की शिक्षा के बारे में बुरी बातें कहने के लिए शर्मिंदा महसूस करेंगे। अन्य समूहों की तरह, कोई भी विश्वासियों के बारे में कुछ बुरा नहीं कह सकता।</w:t>
      </w:r>
    </w:p>
    <w:p>
      <w:pPr/>
      <w:r>
        <w:rPr>
          <w:lang w:val="hi_IN" w:bidi="hi_IN"/>
        </w:rPr>
      </w:r>
      <w:r>
        <w:rPr>
          <w:lang w:val="hi_IN" w:bidi="hi_IN"/>
        </w:rPr>
        <w:t>पौलुस तीतुस से कहता है कि जो विश्वासी दास हैं, उन्हें हर बात में अपने स्वामियों की आज्ञा माननी चाहिए। पौलुस के समय में, कुछ घरेलू दासों की प्रतिष्ठा अपने स्वामियों से उलटा बात करने या अपने स्वामियों से चोरी करने की थी। दासों को अपने स्वामियों को प्रसन्न करना चाहिए, उन्हें अपने स्वामियों से बहस नहीं करना चाहिए या अपने स्वामियों से पैसे नहीं चुराना चाहिए, और उन्हें भरोसेमंद होना चाहिए। दासों को अपने स्वामियों की आज्ञा माननी चाहिए, ताकि जो कुछ भी वे करें, उसमें वे परमेश्वर की शिक्षा की सुंदरता दिखाएँ। क्रेते में लोग शायद विश्वास करने वाले दासों को ध्यान से देख रहे थे कि वे कैसे व्यवहार करते हैं। अन्य समूहों की तरह जिनके बारे में पौलुस बात करता है, विश्वासी दासों के कार्यों से अविश्वासियों को परमेश्वर की अच्छी शिक्षा को देखने में मदद मिलनी चाहिए। पौलुस कहता है कि यह शिक्षा हमारे उद्धारकर्ता परमेश्वर की ओर से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2:1–10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कल्पांकित करने की कोशिश करेगा।</w:t>
      </w:r>
    </w:p>
    <w:p>
      <w:pPr/>
      <w:r>
        <w:rPr>
          <w:lang w:val="hi_IN" w:bidi="hi_IN"/>
        </w:rPr>
      </w:r>
      <w:r>
        <w:rPr>
          <w:lang w:val="hi_IN" w:bidi="hi_IN"/>
        </w:rPr>
        <w:t>इस भाग के पाँच हिस्से हैं।</w:t>
      </w:r>
    </w:p>
    <w:p>
      <w:pPr/>
      <w:r>
        <w:rPr>
          <w:lang w:val="hi_IN" w:bidi="hi_IN"/>
        </w:rPr>
      </w:r>
      <w:r>
        <w:rPr>
          <w:b/>
          <w:lang w:val="hi_IN" w:bidi="hi_IN"/>
        </w:rPr>
        <w:t>पहले भाग में:</w:t>
      </w:r>
      <w:r>
        <w:rPr>
          <w:lang w:val="hi_IN" w:bidi="hi_IN"/>
        </w:rPr>
        <w:t xml:space="preserve"> पौलुस इस बात का सारांश देता है कि तीतुस को विश्वासियों को क्या सिखाना चाहिए।</w:t>
      </w:r>
    </w:p>
    <w:p>
      <w:pPr/>
      <w:r>
        <w:rPr>
          <w:lang w:val="hi_IN" w:bidi="hi_IN"/>
        </w:rPr>
      </w:r>
      <w:r>
        <w:rPr>
          <w:b/>
          <w:lang w:val="hi_IN" w:bidi="hi_IN"/>
        </w:rPr>
        <w:t>दूसरे भाग में:</w:t>
      </w:r>
      <w:r>
        <w:rPr>
          <w:lang w:val="hi_IN" w:bidi="hi_IN"/>
        </w:rPr>
        <w:t xml:space="preserve"> पौलुस तीतुस को बताता है कि विश्वासी वृद्ध पुरुषों को क्या सिखाना चाहिए।</w:t>
      </w:r>
    </w:p>
    <w:p>
      <w:pPr/>
      <w:r>
        <w:rPr>
          <w:lang w:val="hi_IN" w:bidi="hi_IN"/>
        </w:rPr>
      </w:r>
      <w:r>
        <w:rPr>
          <w:b/>
          <w:lang w:val="hi_IN" w:bidi="hi_IN"/>
        </w:rPr>
        <w:t>तीसरे भाग में:</w:t>
      </w:r>
      <w:r>
        <w:rPr>
          <w:lang w:val="hi_IN" w:bidi="hi_IN"/>
        </w:rPr>
        <w:t xml:space="preserve"> पौलुस तीतुस को बताता है कि विश्वासी वृद्ध स्त्रियों को क्या सिखाना चाहिए, और वृद्ध स्त्रियों को विश्वासी जवान स्त्रियों को क्या सिखाना चाहिए।</w:t>
      </w:r>
    </w:p>
    <w:p>
      <w:pPr/>
      <w:r>
        <w:rPr>
          <w:lang w:val="hi_IN" w:bidi="hi_IN"/>
        </w:rPr>
      </w:r>
      <w:r>
        <w:rPr>
          <w:b/>
          <w:lang w:val="hi_IN" w:bidi="hi_IN"/>
        </w:rPr>
        <w:t>चौथे भाग में:</w:t>
      </w:r>
      <w:r>
        <w:rPr>
          <w:lang w:val="hi_IN" w:bidi="hi_IN"/>
        </w:rPr>
        <w:t xml:space="preserve"> पौलुस तीतुस को बताता है कि विश्वासी जवान पुरुषों को क्या सिखाना चाहिए। पौलुस तीतुस को यह भी बताता है कि विश्वासी जवान पुरुषों के लिए एक उदाहरण के रूप में कैसे जीना है।</w:t>
      </w:r>
    </w:p>
    <w:p>
      <w:pPr/>
      <w:r>
        <w:rPr>
          <w:lang w:val="hi_IN" w:bidi="hi_IN"/>
        </w:rPr>
      </w:r>
      <w:r>
        <w:rPr>
          <w:b/>
          <w:lang w:val="hi_IN" w:bidi="hi_IN"/>
        </w:rPr>
        <w:t>पाँचवें भाग में:</w:t>
      </w:r>
      <w:r>
        <w:rPr>
          <w:lang w:val="hi_IN" w:bidi="hi_IN"/>
        </w:rPr>
        <w:t xml:space="preserve"> पौलुस तीतुस को बताता है कि विश्वासी दासों को क्या सिखाना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क्रेते में विश्वासी वृद्ध पुरुष</w:t>
      </w:r>
    </w:p>
    <w:p>
      <w:pPr>
        <w:pStyle w:val="ListBullet"/>
        <w:spacing w:line="240" w:lineRule="auto"/>
        <w:ind w:left="720"/>
      </w:pPr>
      <w:r>
        <w:rPr>
          <w:lang w:val="hi_IN" w:bidi="hi_IN"/>
        </w:rPr>
      </w:r>
      <w:r>
        <w:rPr>
          <w:lang w:val="hi_IN" w:bidi="hi_IN"/>
        </w:rPr>
        <w:t>क्रेते में विश्वासी वृद्ध स्त्रियाँ</w:t>
      </w:r>
    </w:p>
    <w:p>
      <w:pPr>
        <w:pStyle w:val="ListBullet"/>
        <w:spacing w:line="240" w:lineRule="auto"/>
        <w:ind w:left="720"/>
      </w:pPr>
      <w:r>
        <w:rPr>
          <w:lang w:val="hi_IN" w:bidi="hi_IN"/>
        </w:rPr>
      </w:r>
      <w:r>
        <w:rPr>
          <w:lang w:val="hi_IN" w:bidi="hi_IN"/>
        </w:rPr>
        <w:t>क्रेते में विश्वासी जवान स्त्रियाँ</w:t>
      </w:r>
    </w:p>
    <w:p>
      <w:pPr>
        <w:pStyle w:val="ListBullet"/>
        <w:spacing w:line="240" w:lineRule="auto"/>
        <w:ind w:left="720"/>
      </w:pPr>
      <w:r>
        <w:rPr>
          <w:lang w:val="hi_IN" w:bidi="hi_IN"/>
        </w:rPr>
      </w:r>
      <w:r>
        <w:rPr>
          <w:lang w:val="hi_IN" w:bidi="hi_IN"/>
        </w:rPr>
        <w:t>क्रेते में विश्वासी जवान पुरुष</w:t>
      </w:r>
    </w:p>
    <w:p>
      <w:pPr>
        <w:pStyle w:val="ListBullet"/>
        <w:spacing w:line="240" w:lineRule="auto"/>
        <w:ind w:left="720"/>
      </w:pPr>
      <w:r>
        <w:rPr>
          <w:lang w:val="hi_IN" w:bidi="hi_IN"/>
        </w:rPr>
      </w:r>
      <w:r>
        <w:rPr>
          <w:lang w:val="hi_IN" w:bidi="hi_IN"/>
        </w:rPr>
        <w:t>तीतुस के विरोधी</w:t>
      </w:r>
    </w:p>
    <w:p>
      <w:pPr>
        <w:pStyle w:val="ListBullet"/>
        <w:spacing w:line="240" w:lineRule="auto"/>
        <w:ind w:left="720"/>
      </w:pPr>
      <w:r>
        <w:rPr>
          <w:lang w:val="hi_IN" w:bidi="hi_IN"/>
        </w:rPr>
      </w:r>
      <w:r>
        <w:rPr>
          <w:lang w:val="hi_IN" w:bidi="hi_IN"/>
        </w:rPr>
        <w:t>क्रेते में विश्वासी दास</w:t>
      </w:r>
    </w:p>
    <w:p>
      <w:pPr>
        <w:pStyle w:val="ListBullet"/>
        <w:spacing w:line="240" w:lineRule="auto"/>
        <w:ind w:left="720"/>
      </w:pPr>
      <w:r>
        <w:rPr>
          <w:lang w:val="hi_IN" w:bidi="hi_IN"/>
        </w:rPr>
      </w:r>
      <w:r>
        <w:rPr>
          <w:lang w:val="hi_IN" w:bidi="hi_IN"/>
        </w:rPr>
        <w:t>स्वामी</w:t>
      </w:r>
    </w:p>
    <w:p>
      <w:pPr>
        <w:pStyle w:val="ListBullet"/>
        <w:spacing w:line="240" w:lineRule="auto"/>
        <w:ind w:left="720"/>
      </w:pPr>
      <w:r>
        <w:rPr>
          <w:lang w:val="hi_IN" w:bidi="hi_IN"/>
        </w:rPr>
      </w:r>
      <w:r>
        <w:rPr>
          <w:lang w:val="hi_IN" w:bidi="hi_IN"/>
        </w:rPr>
        <w:t>और क्रेते में गैर-विश्वासी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यह याद रखना महत्वपूर्ण है कि पिछला भाग झूठे शिक्षकों के बारे में था। अब, पौलुस उन झूठे शिक्षकों और तीतुस के बीच एक कड़ा अंतर दिखाता है। पौलुस यह भी स्पष्ट रूप से दिखाता है कि अविश्वासी कैसे व्यवहार करते हैं और विश्वासियों को कैसे व्यवहार करना चाहिए। अब पौलुस सीधे तीतुस से बात करता है कि तीतुस को विश्वासियों को कैसे सिखाना चाहिए।</w:t>
      </w:r>
    </w:p>
    <w:p>
      <w:pPr/>
      <w:r>
        <w:rPr>
          <w:lang w:val="hi_IN" w:bidi="hi_IN"/>
        </w:rPr>
      </w:r>
      <w:r>
        <w:rPr>
          <w:lang w:val="hi_IN" w:bidi="hi_IN"/>
        </w:rPr>
        <w:t>यहाँ रुकें और समूह में इस पर चर्चा करें: इस बारे में सोचें कि आप और आपका समूह इस भाग की शुरुआत में इस कठोर अंतर को कैसे दिखा सकते हैं। इस ऑडियो को यहाँ रोकें।</w:t>
      </w:r>
    </w:p>
    <w:p>
      <w:pPr/>
      <w:r>
        <w:rPr>
          <w:lang w:val="hi_IN" w:bidi="hi_IN"/>
        </w:rPr>
      </w:r>
      <w:r>
        <w:rPr>
          <w:lang w:val="hi_IN" w:bidi="hi_IN"/>
        </w:rPr>
        <w:t>याद रखें कि यह भाग इस बारे में है कि तीतुस को विश्वासियों के अलग-अलग समूहों को क्या सिखाना चाहिए। पौलुस वृद्ध पुरुषों से शुरू करता है, जो शायद समुदाय में अगुवे हैं और बहुत सम्मानित हैं। इसके बाद वृद्ध स्त्रियाँ आती हैं, जिनका भी सम्मान किया जाता है। उसके बाद, पौलुस कहता है कि वृद्ध स्त्रियों को जवान स्त्रियों को क्या सिखाना चाहिए, और वह जवान पुरुषों और दासों के साथ समाप्त करता है। दास शायद समुदाय में सबसे कम सम्मान किए जाने वाले लोग हैं। पौलुस चाहता है कि सभी विश्वासियों का व्यवहार यीशु के बारे में सच्ची शिक्षा को दर्शाए।</w:t>
      </w:r>
    </w:p>
    <w:p>
      <w:pPr/>
      <w:r>
        <w:rPr>
          <w:lang w:val="hi_IN" w:bidi="hi_IN"/>
        </w:rPr>
      </w:r>
      <w:r>
        <w:rPr>
          <w:lang w:val="hi_IN" w:bidi="hi_IN"/>
        </w:rPr>
        <w:t>इस भाग के दूसरे भाग में, पौलुस तीतुस को बताता है कि उसे उन विश्वासियों को क्या सिखाना चाहिए जो वृद्ध पुरुष हैं। याद रखें कि वृद्ध पुरुष शायद 50 या 60 साल से अधिक उम्र के पुरुष हैं। सबसे पहले, पौलुस तीतुस को तीन मुख्य गुण बताता है जो वृद्ध विश्वासी पुरुषों के पास होने चाहिए। वृद्ध पुरुषों को समझदार होना चाहिए, या अपने जीवन को ध्यान से देखना चाहिए। मूल भाषा में, समझदार शब्द का अक्सर अर्थ होता है बहुत अधिक शराब न पीना, लेकिन इसका अर्थ दूसरे तरीकों से नियंत्रण न खोना भी हो सकता है। उन्हें दूसरों से सम्मान के योग्य होना चाहिए और आत्म-नियंत्रित होना चाहिए। याद रखें कि ये उन गुणों के समान हैं जो पौलुस ने किसी ऐसे व्यक्ति को दिए थे जो कलीसिया का अगुवा बन सकता है।</w:t>
      </w:r>
    </w:p>
    <w:p>
      <w:pPr/>
      <w:r>
        <w:rPr>
          <w:lang w:val="hi_IN" w:bidi="hi_IN"/>
        </w:rPr>
      </w:r>
      <w:r>
        <w:rPr>
          <w:lang w:val="hi_IN" w:bidi="hi_IN"/>
        </w:rPr>
        <w:t>इसके बाद, पौलुस कहता है कि वृद्ध पुरुषों को विश्वास, प्रेम और धीरज में मजबूत होना चाहिए, जिसका अर्थ है कि उन्हें यीशु पर भरोसा करना चाहिए, दूसरों से प्रेम करना चाहिए, और कठिन होने पर भी यीशु का अनुसरण करते रहना चाहिए।</w:t>
      </w:r>
    </w:p>
    <w:p>
      <w:pPr/>
      <w:r>
        <w:rPr>
          <w:lang w:val="hi_IN" w:bidi="hi_IN"/>
        </w:rPr>
      </w:r>
      <w:r>
        <w:rPr>
          <w:lang w:val="hi_IN" w:bidi="hi_IN"/>
        </w:rPr>
        <w:t>यहाँ रुकें और समूह में इस प्रश्न पर चर्चा करें: चर्चा करें कि आप कैसे वर्णन करेंगे कि वृद्ध पुरुषों को कैसे व्यवहार करना चाहिए। इस ऑडियो को यहाँ रोकें।</w:t>
      </w:r>
    </w:p>
    <w:p>
      <w:pPr/>
      <w:r>
        <w:rPr>
          <w:lang w:val="hi_IN" w:bidi="hi_IN"/>
        </w:rPr>
      </w:r>
      <w:r>
        <w:rPr>
          <w:lang w:val="hi_IN" w:bidi="hi_IN"/>
        </w:rPr>
        <w:t>इस भाग के तीसरे भाग में, पौलुस चर्चा करता है कि तीतुस को विश्वासी वृद्ध स्त्रियों को क्या सिखाना चाहिए। वृद्ध स्त्रियाँ शायद 50 या 60 साल से अधिक उम्र की स्त्रियाँ हैं। याद रखें कि पौलुस तीतुस को बताता है कि वृद्ध स्त्रियों को जवान स्त्रियों को क्या सिखाना चाहिए। पौलुस दिखाता है कि वृद्ध स्त्रियों के लिए दिए गए निर्देश वृद्ध पुरुषों के लिए दिए गए निर्देशों के समान हैं।</w:t>
      </w:r>
    </w:p>
    <w:p>
      <w:pPr/>
      <w:r>
        <w:rPr>
          <w:lang w:val="hi_IN" w:bidi="hi_IN"/>
        </w:rPr>
      </w:r>
      <w:r>
        <w:rPr>
          <w:lang w:val="hi_IN" w:bidi="hi_IN"/>
        </w:rPr>
        <w:t>यहाँ रुकें और इस प्रश्न पर समूह में चर्चा करें: जब आप इस बारे में बात कर रहे हैं कि आप लोगों के एक समूह को वही बातें कैसे सिखाते हैं जो आप दूसरे समूह को सिखाते हैं, तो आप इन दो विचारों के समूहों को कैसे जोड़ते हैं जो आपकी भाषा में समान हैं? इस ऑडियो को यहाँ रोकें।</w:t>
      </w:r>
    </w:p>
    <w:p>
      <w:pPr/>
      <w:r>
        <w:rPr>
          <w:lang w:val="hi_IN" w:bidi="hi_IN"/>
        </w:rPr>
      </w:r>
      <w:r>
        <w:rPr>
          <w:lang w:val="hi_IN" w:bidi="hi_IN"/>
        </w:rPr>
        <w:t>याद रखें कि पौलुस तीतुस से कहता है कि वृद्ध स्त्रियों को दो काम करना चाहिए, और दो काम नहीं करना चाहिए। पौलुस के समय में दो नकारात्मक गुणों को दो सकारात्मक गुणों के बीच रखा जाना सामान्य था। पहला सकारात्मक गुण यह है कि उन्हें आदर करने वाले होना चाहिए और इस तरह जीवन जीना चाहिए जो दिखाए कि वे परमेश्वर का आदर करते हैं और उसका सम्मान करते हैं। इस पत्र को सुनने वाले लोग समझते थे कि 'सम्मानित' शब्द का उपयोग क्रेते में धार्मिक स्थानों में सेवा करने वाले लोगों के लिए किया जाता था। पहला नकारात्मक गुण यह है कि उन्हें दूसरों की निन्दा नहीं करनी चाहिए, जिसका अर्थ है कि उन्हें दूसरे लोगों के बारे में हानिकारक बातें नहीं कहना चाहिए। दूसरा नकारात्मक गुण यह है कि उन्हें बहुत अधिक शराब नहीं पीनी चाहिए। अन्त में, दूसरा सकारात्मक गुण यह है कि उन्हें जवान स्त्रियों को प्रशिक्षित करना चाहिए जो अच्छे व्यवहार में विश्वासी हों।</w:t>
      </w:r>
    </w:p>
    <w:p>
      <w:pPr/>
      <w:r>
        <w:rPr>
          <w:lang w:val="hi_IN" w:bidi="hi_IN"/>
        </w:rPr>
      </w:r>
      <w:r>
        <w:rPr>
          <w:lang w:val="hi_IN" w:bidi="hi_IN"/>
        </w:rPr>
        <w:t>यहाँ रुकें और इस प्रश्न पर समूह में चर्चा करें: उन अच्छी बातों को सूचीबद्ध करने की कोशिश करें जो लोगों को करना चाहिए, और जो बुरी बातों को नहीं करना चाहिए। इस बात पर ध्यान दें कि आप इन बातों को कैसे सूचीबद्ध करते हैं। आपकी भाषा में सकारात्मक और नकारात्मक गुणों के बारे में बात करने का एक सामान्य क्रम क्या है? इस ऑडियो को यहाँ रोकें।</w:t>
      </w:r>
    </w:p>
    <w:p>
      <w:pPr/>
      <w:r>
        <w:rPr>
          <w:lang w:val="hi_IN" w:bidi="hi_IN"/>
        </w:rPr>
      </w:r>
      <w:r>
        <w:rPr>
          <w:lang w:val="hi_IN" w:bidi="hi_IN"/>
        </w:rPr>
        <w:t>स्त्रियों द्वारा जवान स्त्रियों को “सिखाने” का पौलुस का वर्णन सुनने वालों को ऐसे विचार की याद दिलाता है जैसे किसी को जगाना या उसे फिर से सही समझ में लाना। विश्वासी जो जवान स्त्रियाँ हैं, वे शायद उन गुणों के अनुसार नहीं जी रही हैं जिनका वर्णन पौलुस तीतुस से करता है। इसलिए, वृद्ध स्त्रियों को जवान स्त्रियों को जागरूक करने की आवश्यकता थी कि उन्हें जीवन कैसे जीना चाहिए।</w:t>
      </w:r>
    </w:p>
    <w:p>
      <w:pPr/>
      <w:r>
        <w:rPr>
          <w:lang w:val="hi_IN" w:bidi="hi_IN"/>
        </w:rPr>
      </w:r>
      <w:r>
        <w:rPr>
          <w:lang w:val="hi_IN" w:bidi="hi_IN"/>
        </w:rPr>
        <w:t>यहाँ रुकें और समूह में इस प्रश्न पर चर्चा करें: आप अपनी भाषा में "बुद्धि आएँ" या "सही काम करना शुरू करें" के विचार को सबसे अच्छी तरह कैसे बताते हैं? इस ऑडियो को यहाँ रोकें।</w:t>
      </w:r>
    </w:p>
    <w:p>
      <w:pPr/>
      <w:r>
        <w:rPr>
          <w:lang w:val="hi_IN" w:bidi="hi_IN"/>
        </w:rPr>
      </w:r>
      <w:r>
        <w:rPr>
          <w:lang w:val="hi_IN" w:bidi="hi_IN"/>
        </w:rPr>
        <w:t>वृद्ध स्त्रियों को जवान स्त्रियों को प्रशिक्षित करना चाहिए ताकि जवान स्त्रियाँ यह सीख सकें कि अपने पतियों और बच्चों से अच्छी तरह से प्रेम कैसे करें। पौलुस जवान स्त्रियों के लिए वही निर्देश देता है जो वह वृद्ध पुरुषों को देता है। पौलुस कहता है कि उन्हें समझदार होना चाहिए, या अपने जीवन को ध्यान से देखना चाहिए। जवान स्त्रियों को भी यौन रूप से शुद्ध होना चाहिए, अपने घरानों की अच्छी देखभाल करनी चाहिए, दूसरों के प्रति दयालु होना चाहिए, और अपने पतियों की आज्ञा माननी चाहिए। याद रखें कि जवान स्त्रियों को इस तरह जीने का कारण यह है कि कोई भी परमेश्वर के वचन के बारे में बुरा न बोल सके।</w:t>
      </w:r>
    </w:p>
    <w:p>
      <w:pPr/>
      <w:r>
        <w:rPr>
          <w:lang w:val="hi_IN" w:bidi="hi_IN"/>
        </w:rPr>
      </w:r>
      <w:r>
        <w:rPr>
          <w:lang w:val="hi_IN" w:bidi="hi_IN"/>
        </w:rPr>
        <w:t>यहाँ रुकें और समूह में इस प्रश्न पर चर्चा करें: इस भाग में एक बार-बार आने वाला विषय है, कि विश्वासियों को एक निश्चित तरीके से जीवन जीना चाहिए ताकि लोग परमेश्वर के बारे में या उनके बारे में बुरा न बोल सकें या उनका अपमान न कर सकें। इस बारे में बात करें कि आप इस भाग को कैसे व्यवस्थित करेंगे। क्या अच्छे व्यवहार का कारण, यह बताने से पहले या बाद में होना चाहिए कि वृद्ध स्त्रियों को क्या करना चाहिए और वृद्ध स्त्रियों को जवान स्त्रियों को क्या सिखाना चाहिए? इस ऑडियो को यहाँ रोकें।</w:t>
      </w:r>
    </w:p>
    <w:p>
      <w:pPr/>
      <w:r>
        <w:rPr>
          <w:lang w:val="hi_IN" w:bidi="hi_IN"/>
        </w:rPr>
      </w:r>
      <w:r>
        <w:rPr>
          <w:lang w:val="hi_IN" w:bidi="hi_IN"/>
        </w:rPr>
        <w:t>इस भाग के चौथे हिस्से में, पौलुस तीतुस को बताता है कि उन विश्वासियों को क्या सिखाना चाहिए जो जवान पुरुष हैं। याद रखें कि जवान पुरुष शायद 20 से 40 साल के बीच के पुरुष हैं। जवान पुरुषों के लिए पौलुस के निर्देश वृद्ध पुरुषों और वृद्ध स्त्रियों के लिए दिए गए निर्देशों के समान हैं। पौलुस कहता है कि जवान पुरुषों को हर बात में समझदार या आत्म-नियंत्रित होना चाहिए, जो वही विवरण है जिसका उपयोग पौलुस ने वृद्ध पुरुषों और जवान स्त्रियों के बारे में बात करने के लिए किया था। शायद पौलुस यह कह रहा है कि जवान पुरुषों को अपने हर काम में बुद्धिमानी से व्यवहार करना चाहिए, या तीतुस को अपने हर काम में बुद्धिमानी से व्यवहार करना चाहिए।</w:t>
      </w:r>
    </w:p>
    <w:p>
      <w:pPr/>
      <w:r>
        <w:rPr>
          <w:lang w:val="hi_IN" w:bidi="hi_IN"/>
        </w:rPr>
      </w:r>
      <w:r>
        <w:rPr>
          <w:lang w:val="hi_IN" w:bidi="hi_IN"/>
        </w:rPr>
        <w:t>पौलुस तीतुस से कहता है कि "तू स्वयं" उन जवान पुरुषों के लिए एक उदाहरण बनें जो विश्वासी हैं। यह पौलुस के पहले के निर्देशों से अलग है क्योंकि अब पौलुस तीतुस के व्यवहार के बारे में सीधे बात कर रहा है, और वह यह नहीं बता रहा है कि वृद्ध पुरुषों, वृद्ध स्त्रियों और जवान स्त्रियों को कैसा व्यवहार करना चाहिए।</w:t>
      </w:r>
    </w:p>
    <w:p>
      <w:pPr/>
      <w:r>
        <w:rPr>
          <w:lang w:val="hi_IN" w:bidi="hi_IN"/>
        </w:rPr>
      </w:r>
      <w:r>
        <w:rPr>
          <w:lang w:val="hi_IN" w:bidi="hi_IN"/>
        </w:rPr>
        <w:t>यहाँ रुकें और समूह में इस प्रश्न पर चर्चा करें: आप अपनी भाषा में किसी दूसरे व्यक्ति से सीधे बात करने पर कैसे जोर देते हैं? इस ऑडियो को यहाँ रोकें।</w:t>
      </w:r>
    </w:p>
    <w:p>
      <w:pPr/>
      <w:r>
        <w:rPr>
          <w:lang w:val="hi_IN" w:bidi="hi_IN"/>
        </w:rPr>
      </w:r>
      <w:r>
        <w:rPr>
          <w:lang w:val="hi_IN" w:bidi="hi_IN"/>
        </w:rPr>
        <w:t>तीतुस को एक उदाहरण बनना चाहिए, और पौलुस आगे बताता है कि कैसे। तीतुस को सच्चाई और गरिमा के साथ शिक्षा देना चाहिए और विश्वासियों को प्रोत्साहित करने के लिए भरोसेमंद शब्दों का उपयोग करना चाहिए।</w:t>
      </w:r>
    </w:p>
    <w:p>
      <w:pPr/>
      <w:r>
        <w:rPr>
          <w:lang w:val="hi_IN" w:bidi="hi_IN"/>
        </w:rPr>
      </w:r>
      <w:r>
        <w:rPr>
          <w:lang w:val="hi_IN" w:bidi="hi_IN"/>
        </w:rPr>
        <w:t>यहाँ रुकें और इस प्रश्न पर समूह में चर्चा करें: चर्चा करें कि तीतुस के प्रत्येक गुण का वर्णन आप कैसे करेंगे। इस ऑडियो को यहाँ रोकें।</w:t>
      </w:r>
    </w:p>
    <w:p>
      <w:pPr/>
      <w:r>
        <w:rPr>
          <w:lang w:val="hi_IN" w:bidi="hi_IN"/>
        </w:rPr>
      </w:r>
      <w:r>
        <w:rPr>
          <w:lang w:val="hi_IN" w:bidi="hi_IN"/>
        </w:rPr>
        <w:t>तीतुस को इस तरह जीना और सिखाना चाहिए ताकि कोई भी उसकी आलोचना न कर सके। जो कोई भी तीतुस का विरोध करता है, चाहे कलीसिया के भीतर या कलीसिया के बाहर से, जब वे तीतुस के अच्छे व्यवहार और सही शिक्षा को देखेंगे, तो वे अपने आप से शर्मिंदा होंगे। यह पौलुस ने जो पहले कहा था कि विश्वासियों का अच्छा व्यवहार होना चाहिए ताकि वे परमेश्वर का अपमान न करें, उसके समान है। परमेश्वर का अपमान करने का अर्थ है कि लोग परमेश्वर या विश्वासियों के बारे में बुरा बोलते हैं। इस भाग में, तीतुस के विरोधी स्वयं मूर्ख दिखाई देंगे और अपने व्यवहार के बारे में लज्जित होंगे, क्योंकि उनके पास विश्वासियों के बारे में कहने के लिए कुछ भी बुरा नहीं होगा।</w:t>
      </w:r>
    </w:p>
    <w:p>
      <w:pPr/>
      <w:r>
        <w:rPr>
          <w:lang w:val="hi_IN" w:bidi="hi_IN"/>
        </w:rPr>
      </w:r>
      <w:r>
        <w:rPr>
          <w:lang w:val="hi_IN" w:bidi="hi_IN"/>
        </w:rPr>
        <w:t>यहाँ रुकें और इस प्रश्न पर समूह में चर्चा करें: चर्चा करें कि आप इस भाग में दिए शिक्षा को कैसे व्यवस्थित करेंगे। जवान पुरुषों को देने की शिक्षा को किस जगह पर रखना अच्छा होगा और तीतुस में कौन से गुण अनिवार्य रूप से होने चाहिए? आपको तीतुस के अच्छे व्यवहार और अच्छी शिक्षा का कारण कहाँ बताना चाहिए? इस ऑडियो को यहाँ रोकें।</w:t>
      </w:r>
    </w:p>
    <w:p>
      <w:pPr/>
      <w:r>
        <w:rPr>
          <w:lang w:val="hi_IN" w:bidi="hi_IN"/>
        </w:rPr>
      </w:r>
      <w:r>
        <w:rPr>
          <w:lang w:val="hi_IN" w:bidi="hi_IN"/>
        </w:rPr>
        <w:t>इस भाग के पाँचवें हिस्से में, पौलुस उन विश्वासियों से कहता है जो दास हैं, हर बात में अपने स्वामियों की आज्ञा मानें। पौलुस का अर्थ यह हो सकता है कि दासों को अपने स्वामियों को प्रसन्न करने के लिए उनके द्वारा कही गई हर बात का पालन करना चाहिए। दासों को अपने स्वामियों की आज्ञा माननी चाहिए, दो बात करके और दो बातों से बचकर। यह वही प्रतिमान है जिसका उपयोग पौलुस ने वृद्ध स्त्रियों के सकारात्मक और नकारात्मक गुणों को बताने के लिए किया था जो उनमें होने चाहिए। दासों में पहला सकारात्मक गुण यह है कि वे वही करें जो उनके स्वामी चाहते हैं। कुछ अनुवादों में कहा गया है कि दासों को अपने स्वामियों को प्रसन्न करना चाहिए या उनका सम्मान करना चाहिए। पहला नकारात्मक गुण यह है कि दास अपने स्वामियों से बहस न करें या उन्हें उल्टा जवाब न दें। याद रखें कि दासों का अपने स्वामियों को पलटकर जवाब देने की प्रतिष्ठा होना सामान्य बात थी। दूसरा नकारात्मक गुण यह है कि दास अपने स्वामियों से चोरी न करें। दास अक्सर अपने स्वामियों के लिए चीजें खरीदते थे, और पौलुस नहीं चाहता था कि दास अपने स्वामी का कोई भी पैसा अपने लिए रखें। अन्त में, दूसरा सकारात्मक गुण यह है कि दास पूर्ण विश्वास दिखाए, जिसका अर्थ है कि वे भरोसेमंद और विश्वासयोग्य हैं।</w:t>
      </w:r>
    </w:p>
    <w:p>
      <w:pPr/>
      <w:r>
        <w:rPr>
          <w:lang w:val="hi_IN" w:bidi="hi_IN"/>
        </w:rPr>
      </w:r>
      <w:r>
        <w:rPr>
          <w:lang w:val="hi_IN" w:bidi="hi_IN"/>
        </w:rPr>
        <w:t>यहाँ रुकें और समूह में इस प्रश्न पर चर्चा करें: चर्चा करें कि आप विश्वासी दासों में होने वाले अलग-अलग गुणों के बारे में कैसे बात करेंगे। इस ऑडियो को यहाँ रोकें।</w:t>
      </w:r>
    </w:p>
    <w:p>
      <w:pPr/>
      <w:r>
        <w:rPr>
          <w:lang w:val="hi_IN" w:bidi="hi_IN"/>
        </w:rPr>
      </w:r>
      <w:r>
        <w:rPr>
          <w:lang w:val="hi_IN" w:bidi="hi_IN"/>
        </w:rPr>
        <w:t>इस भाग का अन्तिम हिस्सा इस पूरे भाग का सबसे महत्वपूर्ण हिस्सा है। पौलुस कहता है कि दास और सभी विश्वासियों के लिए इन निर्देशों के अनुसार कार्य करने का उद्देश्य यह है कि वे यह दिखाएँ कि परमेश्वर का वचन कितना आकर्षक है। इसका अर्थ यह नहीं है कि परमेश्वर की शिक्षा पहले से सुंदर नहीं है, बल्कि यह है कि अविश्वासी विश्वासियों के आचरण को देखेंगे और यह स्वीकार करेंगे कि परमेश्वर की शिक्षा कितनी सुंदर है। पौलुस परमेश्वर को "हमारा उद्धारकर्ता" कहता है, जिसका अर्थ है कि परमेश्वर ही वह है जो लोगों को बचाता है। याद रखें कि यही बात पौलुस ने तीतुस को लिखे पत्र की शुरुआत में परमेश्वर के बारे में बात 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इनमें से प्रत्येक पात्र के लिए लोग, चित्र या वस्तुओं को चुनें।</w:t>
      </w:r>
    </w:p>
    <w:p>
      <w:pPr/>
      <w:r>
        <w:rPr>
          <w:lang w:val="hi_IN" w:bidi="hi_IN"/>
        </w:rPr>
      </w:r>
      <w:r>
        <w:rPr>
          <w:lang w:val="hi_IN" w:bidi="hi_IN"/>
        </w:rPr>
        <w:t>जब आप इन पदों की कहानी को दोबारा बताना शुरू करते हैं, तो पौलुस तीतुस से कहता है कि वह विश्वासियों को यीशु के बारे में सही शिक्षा दे। इस सही शिक्षा से सही व्यवहार प्रकट होना चाहिए।</w:t>
      </w:r>
    </w:p>
    <w:p>
      <w:pPr/>
      <w:r>
        <w:rPr>
          <w:lang w:val="hi_IN" w:bidi="hi_IN"/>
        </w:rPr>
      </w:r>
      <w:r>
        <w:rPr>
          <w:lang w:val="hi_IN" w:bidi="hi_IN"/>
        </w:rPr>
        <w:t>लोगों के 7 समूह बनाएं: विश्वासी वृद्ध पुरुष, विश्वासी वृद्ध स्त्रियाँ, विश्वासी जवान स्त्रियाँ, विश्वासी जवान पुरुष, विश्वासी दास, तीतुस के विरोधी और क्रेते के गैर-विश्वासी। पूरे समय जब तीतुस शिक्षा दे रहा है, तीतुस के विरोधियों और गैर-विश्वासियों को विश्वासियों के कार्यों को देखना चाहिए।</w:t>
      </w:r>
    </w:p>
    <w:p>
      <w:pPr/>
      <w:r>
        <w:rPr>
          <w:lang w:val="hi_IN" w:bidi="hi_IN"/>
        </w:rPr>
      </w:r>
      <w:r>
        <w:rPr>
          <w:lang w:val="hi_IN" w:bidi="hi_IN"/>
        </w:rPr>
        <w:t>तीतुस को वृद्ध पुरुषों के पास मुड़ना चाहिए और उन्हें अपने आप पर नियंत्रण रखना, सम्मान के योग्य और आत्म-नियंत्रित होना सिखाना चाहिए। वृद्ध पुरुषों को विश्वास, प्रेम और धीरज में स्थिर होना चाहिए।</w:t>
      </w:r>
    </w:p>
    <w:p>
      <w:pPr/>
      <w:r>
        <w:rPr>
          <w:lang w:val="hi_IN" w:bidi="hi_IN"/>
        </w:rPr>
      </w:r>
      <w:r>
        <w:rPr>
          <w:lang w:val="hi_IN" w:bidi="hi_IN"/>
        </w:rPr>
        <w:t>तीतुस को वृद्ध स्त्रियों को यह सिखाना चाहिए कि वे अपने जीवन में आदरपूर्ण व्यवहार करें, दूसरों की निंदा न करें, और बहुत अधिक शराब न पिएँ।</w:t>
      </w:r>
    </w:p>
    <w:p>
      <w:pPr/>
      <w:r>
        <w:rPr>
          <w:lang w:val="hi_IN" w:bidi="hi_IN"/>
        </w:rPr>
      </w:r>
      <w:r>
        <w:rPr>
          <w:lang w:val="hi_IN" w:bidi="hi_IN"/>
        </w:rPr>
        <w:t>अब वृद्ध स्त्रियों को जवान स्त्रियों की ओर मुड़ना चाहिए। वृद्ध स्त्रियों को जवान स्त्रियों को भी सही चीजों में प्रशिक्षित करना चाहिए ताकि जवान स्त्रियाँ अपने पतियों और बच्चों से प्रेम कर सकें। जवान स्त्रियों को अपने आप पर नियंत्रण रखना चाहिए, शुद्ध होना चाहिए, अपने घरानों की अच्छी देखभाल करनी चाहिए, दूसरों के प्रति दयालु होना चाहिए और अपने पतियों की आज्ञा माननी चाहिए। जवान स्त्रियों को इस तरह व्यवहार करना चाहिए ताकि कोई भी परमेश्वर के वचन के बारे में बुरा न बोले।</w:t>
      </w:r>
    </w:p>
    <w:p>
      <w:pPr/>
      <w:r>
        <w:rPr>
          <w:lang w:val="hi_IN" w:bidi="hi_IN"/>
        </w:rPr>
      </w:r>
      <w:r>
        <w:rPr>
          <w:lang w:val="hi_IN" w:bidi="hi_IN"/>
        </w:rPr>
        <w:t>तीतुस को जवान पुरुषों को सिखाने के लिए उनकी ओर ध्यान देना चाहिए और उन्हें आत्म-संयमी होना सिखाना चाहिए। पौलुस तीतुस से यह भी कहता है कि वह अपने अच्छे कार्यों में जवानों के लिए एक उदाहरण बने। तीतुस को ईमानदारी और गरिमा के साथ शिक्षा देना चाहिए और भरोसेमंद शब्दों का उपयोग करना चाहिए ताकि कोई भी उसकी आलोचना न कर सके।</w:t>
      </w:r>
    </w:p>
    <w:p>
      <w:pPr/>
      <w:r>
        <w:rPr>
          <w:lang w:val="hi_IN" w:bidi="hi_IN"/>
        </w:rPr>
      </w:r>
      <w:r>
        <w:rPr>
          <w:lang w:val="hi_IN" w:bidi="hi_IN"/>
        </w:rPr>
        <w:t>अब तीतुस के विरोधियों को शर्मिंदा दिखाएँ, क्योंकि तीतुस के बारे में कहने के लिए कुछ भी बुरा नहीं है।</w:t>
      </w:r>
    </w:p>
    <w:p>
      <w:pPr/>
      <w:r>
        <w:rPr>
          <w:lang w:val="hi_IN" w:bidi="hi_IN"/>
        </w:rPr>
      </w:r>
      <w:r>
        <w:rPr>
          <w:lang w:val="hi_IN" w:bidi="hi_IN"/>
        </w:rPr>
        <w:t>तीतुस को दासों के पास मुड़ना चाहिए और उन्हें यह सिखाना चाहिए कि वे अपने स्वामियों को प्रसन्न करें, बहस न करें, चोरी न करें, और पूरी तरह से भरोसेमंद रहें।</w:t>
      </w:r>
    </w:p>
    <w:p>
      <w:pPr/>
      <w:r>
        <w:rPr>
          <w:lang w:val="hi_IN" w:bidi="hi_IN"/>
        </w:rPr>
      </w:r>
      <w:r>
        <w:rPr>
          <w:lang w:val="hi_IN" w:bidi="hi_IN"/>
        </w:rPr>
        <w:t>जब दास और सभी विश्वासी परमेश्वर की शिक्षा के अनुसार व्यवहार करते हैं, तो दिखाएँ कि क्रेते के गैर-विश्वासी देखते हैं कि हमारे उद्धारकर्ता परमेश्वर का वचन कितना आकर्षक और सुंदर है।</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2:1–10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पाँच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क्रेते में विश्वासी वृद्ध पुरुष</w:t>
      </w:r>
    </w:p>
    <w:p>
      <w:pPr>
        <w:pStyle w:val="ListBullet"/>
        <w:spacing w:line="240" w:lineRule="auto"/>
        <w:ind w:left="720"/>
      </w:pPr>
      <w:r>
        <w:rPr>
          <w:lang w:val="hi_IN" w:bidi="hi_IN"/>
        </w:rPr>
      </w:r>
      <w:r>
        <w:rPr>
          <w:lang w:val="hi_IN" w:bidi="hi_IN"/>
        </w:rPr>
        <w:t>क्रेते में विश्वासी वृद्ध स्त्रियाँ</w:t>
      </w:r>
    </w:p>
    <w:p>
      <w:pPr>
        <w:pStyle w:val="ListBullet"/>
        <w:spacing w:line="240" w:lineRule="auto"/>
        <w:ind w:left="720"/>
      </w:pPr>
      <w:r>
        <w:rPr>
          <w:lang w:val="hi_IN" w:bidi="hi_IN"/>
        </w:rPr>
      </w:r>
      <w:r>
        <w:rPr>
          <w:lang w:val="hi_IN" w:bidi="hi_IN"/>
        </w:rPr>
        <w:t>क्रेते में विश्वासी जवान स्त्रियाँ</w:t>
      </w:r>
    </w:p>
    <w:p>
      <w:pPr>
        <w:pStyle w:val="ListBullet"/>
        <w:spacing w:line="240" w:lineRule="auto"/>
        <w:ind w:left="720"/>
      </w:pPr>
      <w:r>
        <w:rPr>
          <w:lang w:val="hi_IN" w:bidi="hi_IN"/>
        </w:rPr>
      </w:r>
      <w:r>
        <w:rPr>
          <w:lang w:val="hi_IN" w:bidi="hi_IN"/>
        </w:rPr>
        <w:t>क्रेते में विश्वासी जवान पुरुष जो विश्वासी हैं</w:t>
      </w:r>
    </w:p>
    <w:p>
      <w:pPr>
        <w:pStyle w:val="ListBullet"/>
        <w:spacing w:line="240" w:lineRule="auto"/>
        <w:ind w:left="720"/>
      </w:pPr>
      <w:r>
        <w:rPr>
          <w:lang w:val="hi_IN" w:bidi="hi_IN"/>
        </w:rPr>
      </w:r>
      <w:r>
        <w:rPr>
          <w:lang w:val="hi_IN" w:bidi="hi_IN"/>
        </w:rPr>
        <w:t>तीतुस के विरोधी</w:t>
      </w:r>
    </w:p>
    <w:p>
      <w:pPr>
        <w:pStyle w:val="ListBullet"/>
        <w:spacing w:line="240" w:lineRule="auto"/>
        <w:ind w:left="720"/>
      </w:pPr>
      <w:r>
        <w:rPr>
          <w:lang w:val="hi_IN" w:bidi="hi_IN"/>
        </w:rPr>
      </w:r>
      <w:r>
        <w:rPr>
          <w:lang w:val="hi_IN" w:bidi="hi_IN"/>
        </w:rPr>
        <w:t>क्रेते में विश्वासी दास</w:t>
      </w:r>
    </w:p>
    <w:p>
      <w:pPr>
        <w:pStyle w:val="ListBullet"/>
        <w:spacing w:line="240" w:lineRule="auto"/>
        <w:ind w:left="720"/>
      </w:pPr>
      <w:r>
        <w:rPr>
          <w:lang w:val="hi_IN" w:bidi="hi_IN"/>
        </w:rPr>
      </w:r>
      <w:r>
        <w:rPr>
          <w:lang w:val="hi_IN" w:bidi="hi_IN"/>
        </w:rPr>
        <w:t>स्वामी</w:t>
      </w:r>
    </w:p>
    <w:p>
      <w:pPr>
        <w:pStyle w:val="ListBullet"/>
        <w:spacing w:line="240" w:lineRule="auto"/>
        <w:ind w:left="720"/>
      </w:pPr>
      <w:r>
        <w:rPr>
          <w:lang w:val="hi_IN" w:bidi="hi_IN"/>
        </w:rPr>
      </w:r>
      <w:r>
        <w:rPr>
          <w:lang w:val="hi_IN" w:bidi="hi_IN"/>
        </w:rPr>
        <w:t>और क्रेते में गैर-विश्वासी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से कहता है कि उसे क्रेते के विश्वासियों को यीशु के बारे में सही शिक्षा सिखानी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व्यक्ति इस तरह उत्तर दे सकता है, "यह जानने के लिए उत्सुक हूँ कि विश्वासियों को क्या सिखाना चाहिए," या "मुझे लगता है कि विश्वासियों को यीशु की शिक्षाओं के अनुसार जीवन जीने का मार्ग दिखाना एक बड़ी जिम्मेदारी है," या "मुझे चिंता है कि मैं सभी विश्वासियों को यीशु की शिक्षाओं का पालन करने में पूरी तरह मदद नहीं कर पाऊँगा।"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तीतुस को विश्वासी पुरुषों को यह सिखाना चाहिए कि वे अपने जीवन को ध्यान से देखें, सम्मान के योग्य जीवन जीएँ और आत्म-संयम रखें। उन्हें विश्वास, प्रेम और धीरज में भी स्थिर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व्यक्ति इस तरह उत्तर दे सकता है, "ऐसे व्यक्ति के बारे में सोच रहा हूँ जो सम्मान के योग्य हो," या "यह सोच रहा हूँ कि जब मैं ये बातें सिखाऊँगा तो वृद्ध पुरुष मेरी बात सुनेंगे या नहीं," या "आशा कर रहा हूँ कि वृद्ध पुरुष इन तरीकों से जीना सीखें।"</w:t>
      </w:r>
    </w:p>
    <w:p>
      <w:pPr>
        <w:pStyle w:val="ListBullet"/>
        <w:spacing w:line="240" w:lineRule="auto"/>
        <w:ind w:left="720"/>
      </w:pPr>
      <w:r>
        <w:rPr>
          <w:lang w:val="hi_IN" w:bidi="hi_IN"/>
        </w:rPr>
      </w:r>
      <w:r>
        <w:rPr>
          <w:lang w:val="hi_IN" w:bidi="hi_IN"/>
        </w:rPr>
        <w:t>साथ ही, वृद्ध लोगों की भूमिका निभाने वाले लोगों से पूछें, "आप क्या महसूस कर रहे हैं या क्या सोच रहे हैं?" लोग इस तरह उत्तर दे सकते हैं, "इन गुणों को अधिक दिखाना चाहते हैं, जिनके बारे में पौलुस हमें बता रहा है," या "क्रोधित हैं कि पौलुस सोचता है कि हमें अधिक आत्म-संयमी होना चाहिए—हमें अब हमारा जीवन जीने का तरीका पसंद है," या "आशा है कि हम समझदार और आत्म-संयमी बनें जैसे पौलुस कहता है कि हमें होना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कहता है कि वह वृद्ध स्त्रियों को सिखाए कि वे आदरणीय बनें, दूसरों की निंदा न करें, बहुत अधिक शराब न पिएं, और जवान स्त्रियों को सिखाएं कि वे अच्छी बातों में प्रशिक्षित हों। वृद्ध स्त्रियों को जवान स्त्रियों को यह सिखाना चाहिए कि वे अपने पतियों और बच्चों से प्रेम करें, समझदार और शुद्ध बनें, अपने घरों की अच्छी तरह से देखभाल करें, दयालु बनें और अपने पतियों का सम्मान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वृद्ध स्त्रियों की भूमिका निभाने वाले लोगों से पूछें, "आप क्या महसूस कर रहे हैं या क्या सोच रहे हैं?" लोग इस तरह उत्तर दे सकते हैं, "हमें लगता है कि हमें अपनी इच्छा के अनुसार जीने का अधिकार है," या "हम सोच रहे हैं कि हम जवान स्त्रियों को इस तरह से जीवन जीने के लिए कैसे सिखा सकते हैं, जब हम स्वयं इस तरह नहीं जीते," या "यह सोच रहे हैं कि पौलुस के पास आत्म-संयमी और समझदार जीवन जीने का अच्छा विचार है।"</w:t>
      </w:r>
    </w:p>
    <w:p>
      <w:pPr>
        <w:pStyle w:val="ListBullet"/>
        <w:spacing w:line="240" w:lineRule="auto"/>
        <w:ind w:left="720"/>
      </w:pPr>
      <w:r>
        <w:rPr>
          <w:lang w:val="hi_IN" w:bidi="hi_IN"/>
        </w:rPr>
      </w:r>
      <w:r>
        <w:rPr>
          <w:lang w:val="hi_IN" w:bidi="hi_IN"/>
        </w:rPr>
        <w:t>साथ ही, जवान स्त्रियों की भूमिका निभाने वाले लोगों से पूछें, "आप क्या महसूस कर रहे हैं या क्या सोच रहे हैं?" लोग इस तरह उत्तर दे सकते हैं, "मुझे पता नहीं कि हमें अपने पतियों और बच्चों से प्रेम करने या अपने घरानों की देखभाल करने के बारे में पौलुस की शिक्षा का पालन क्यों करना चाहिए," या "हमारे चारों ओर के क्रेती संस्कृति की तरह जीवन जीना जारी रखना चाहते हैं क्योंकि हमें डर है कि अगर हम बदल गए तो दूसरे हमारे बारे में क्या कहेंगे," या "हमें डर है कि अगर हमने सामान्य क्रेतानी संस्कृति से अलग तरीके से जीवन जीना शुरू किया तो दूसरे हमें स्वीकार नहीं करेंगे," या "हमें आशा है कि हम उस तरीके से जीना सीख सकते हैं जैसा पौलुस कहता है कि हमें जीना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तीतुस को जवान पुरुषों को समझदार होने के लिए प्रोत्साहित करना चाहिए। तीतुस को भी अच्छे काम करके जवान पुरुषों के लिए एक उदाहरण पेश करना चाहिए। तीतुस को ईमानदारी, गरिमा और सटीक व उपयोगी शब्दों का उपयोग करके सिखाना चाहिए, जिनकी कोई आलोचना न कर सके। लोगों को तीतुस के बारे में बुरा बोलने पर शर्म महसूस करनी चाहिए क्योंकि उसके बारे में कहने के लिए कुछ भी बुरा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जवान पुरुषों की भूमिका निभाने वाले लोगों से पूछें, "आप क्या महसूस कर रहे हैं या क्या सोच रहे हैं?" लोग इस तरह उत्तर दे सकते हैं, "पौलुस क्यों सोचता है कि हमें समझदार और आत्म-संयमी होने की आवश्यकता है?" या "आश्चर्य है कि पौलुस ने हमें अधिक निर्देश क्यों नहीं दिए जैसे उसने वृद्ध पुरुषों, वृद्ध स्त्रियों और जवान स्त्रियों को दिया था," या "खुशी है कि हमारे पास जीने और शिक्षा देने में तीतुस का उदाहरण है।"</w:t>
      </w:r>
    </w:p>
    <w:p>
      <w:pPr>
        <w:pStyle w:val="ListBullet"/>
        <w:spacing w:line="240" w:lineRule="auto"/>
        <w:ind w:left="720"/>
      </w:pPr>
      <w:r>
        <w:rPr>
          <w:lang w:val="hi_IN" w:bidi="hi_IN"/>
        </w:rPr>
      </w:r>
      <w:r>
        <w:rPr>
          <w:lang w:val="hi_IN" w:bidi="hi_IN"/>
        </w:rPr>
        <w:t>इसके अलावा, तीतुस की भूमिका निभाने वाले व्यक्ति से पूछें, "आप क्या महसूस कर रहे हैं या क्या सोच रहे हैं?" वह व्यक्ति इस तरह उत्तर दे सकता है, “आश्चर्यचकित हूँ कि पौलुस चाहता है कि मैं जवान पुरुषों के लिए एक उदाहरण बनाऊँ,” या “परमेश्वर से मदद माँगता हूँ ताकि मैं सही तरीके से शिक्षा दे सकूँ, सही तरीके से जी सकूँ और जवान पुरुषों के लिए एक अच्छा उदाहरण बन सकूँ,” या “मुझे खुशी है कि मेरे विरोधी शर्मिंदा हो गए हैं और वे मेरे सही व्यवहार और अच्छी शिक्षा में कुछ भी गलत नहीं देखते हैं।”</w:t>
      </w:r>
    </w:p>
    <w:p>
      <w:pPr>
        <w:pStyle w:val="ListBullet"/>
        <w:spacing w:line="240" w:lineRule="auto"/>
        <w:ind w:left="720"/>
      </w:pPr>
      <w:r>
        <w:rPr>
          <w:lang w:val="hi_IN" w:bidi="hi_IN"/>
        </w:rPr>
      </w:r>
      <w:r>
        <w:rPr>
          <w:lang w:val="hi_IN" w:bidi="hi_IN"/>
        </w:rPr>
        <w:t>इसके अलावा, तीतुस के विरोधियों की भूमिका निभाने वाले लोगों से पूछें, "आप क्या महसूस कर रहे हैं या क्या सोच रहे हैं?" लोग इस तरह उत्तर दे सकते हैं, “तीतुस के सिखाने और जीने के तरीके में कुछ असंगत चीज़ ढूंढने की कोशिश कर रहे हैं,” या “शर्मिंदा हैं कि तीतुस के बारे में कहने के लिए कुछ भी बुरा नहीं है,” या “शर्मिंदा हैं कि हमने तीतुस के बारे में कुछ गलत खोजने की कोशिश की, और हमें कुछ भी नहीं मिला।”</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तीतुस को उन दासों को प्रोत्साहित करना चाहिए जो विश्वासी हैं कि वे अपने स्वामियों को प्रसन्न करके उनकी आज्ञा मानें, जवाबी तर्क न दें, चोरी न करें, और पूरी तरह से भरोसेमंद बनें। दास के लिए इस आज्ञाकारी और ईमानदार जीवन जीने का उद्देश्य और सभी विश्वासियों के लिए इस शिक्षा के अनुसार जीवन जीने का उद्देश्य यह दिखाना है कि हमारे उद्धारकर्ता परमेश्वर की शिक्षा कितनी सुंदर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दासों की भूमिका निभाने वाले लोगों से पूछें, "आप क्या महसूस कर रहे हैं या क्या सोच रहे हैं?" लोग इस तरह उत्तर दे सकते हैं, "अपने स्वामी के प्रति आज्ञा मानने और ईमानदार होने में खुश हूँ," या "यह वास्तव में कठिन है!" पौलुस मुझसे कैसे कह सकता है कि मैं अपने स्वामी की आज्ञा मानूँ जब वह मेरे प्रति क्रूर और निर्दयी है?" या "यह आशा करते हैं कि दूसरे लोग देखेंगे कि परमेश्वर का संदेश कितना सुंदर है और हमारे उदाहरण के कारण परमेश्वर का अनुसरण करना चाहेंगे।"</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2:1–10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तीतुस से कहता है कि वह विश्वासियों को अच्छी शिक्षा या </w:t>
      </w:r>
      <w:r>
        <w:rPr>
          <w:b/>
          <w:lang w:val="hi_IN" w:bidi="hi_IN"/>
        </w:rPr>
        <w:t>सिद्धान्त</w:t>
      </w:r>
      <w:r>
        <w:rPr>
          <w:lang w:val="hi_IN" w:bidi="hi_IN"/>
        </w:rPr>
        <w:t xml:space="preserve"> दे। यह अच्छी शिक्षा भरोसेमंद है और विश्वासियों को सही व्यवहार की ओर प्रेरित करती है। शिक्षा या सिद्धान्त के लिए उसी शब्द का उपयोग करें जिसका उपयोग आपने पिछले भागों में किया है, और याद रखें कि </w:t>
      </w:r>
      <w:r>
        <w:rPr>
          <w:b/>
          <w:lang w:val="hi_IN" w:bidi="hi_IN"/>
        </w:rPr>
        <w:t>सिद्धान्त</w:t>
      </w:r>
      <w:r>
        <w:rPr>
          <w:lang w:val="hi_IN" w:bidi="hi_IN"/>
        </w:rPr>
        <w:t xml:space="preserve"> मुख्य शब्दावली में शामिल है।</w:t>
      </w:r>
    </w:p>
    <w:p>
      <w:pPr/>
      <w:r>
        <w:rPr>
          <w:lang w:val="hi_IN" w:bidi="hi_IN"/>
        </w:rPr>
      </w:r>
      <w:r>
        <w:rPr>
          <w:lang w:val="hi_IN" w:bidi="hi_IN"/>
        </w:rPr>
        <w:t>तीतुस को वृद्ध पुरुषों को समझदार, सम्मान के योग्य और आत्म-संयम रखने के लिए सिखाना चाहिए।</w:t>
      </w:r>
    </w:p>
    <w:p>
      <w:pPr/>
      <w:r>
        <w:rPr>
          <w:lang w:val="hi_IN" w:bidi="hi_IN"/>
        </w:rPr>
      </w:r>
      <w:r>
        <w:rPr>
          <w:lang w:val="hi_IN" w:bidi="hi_IN"/>
        </w:rPr>
        <w:t>यहाँ रुकें और इस प्रश्न पर समूह में चर्चा करें: आप इस भाग में लोगों के अलग-अलग समूहों का अनुवाद सम्मानजनक और सटीक रूप से कैसे करेंगे? सोचें कि वृद्ध पुरुष, वृद्ध स्त्रियाँ, जवान पुरुषों और जवान स्त्रियों का अनुवाद कैसे किया जाए। इस ऑडियो को यहाँ रोकें।</w:t>
      </w:r>
    </w:p>
    <w:p>
      <w:pPr/>
      <w:r>
        <w:rPr>
          <w:lang w:val="hi_IN" w:bidi="hi_IN"/>
        </w:rPr>
      </w:r>
      <w:r>
        <w:rPr>
          <w:lang w:val="hi_IN" w:bidi="hi_IN"/>
        </w:rPr>
        <w:t>वृद्ध पुरुषों को "</w:t>
      </w:r>
      <w:r>
        <w:rPr>
          <w:b/>
          <w:lang w:val="hi_IN" w:bidi="hi_IN"/>
        </w:rPr>
        <w:t>विश्वास</w:t>
      </w:r>
      <w:r>
        <w:rPr>
          <w:lang w:val="hi_IN" w:bidi="hi_IN"/>
        </w:rPr>
        <w:t xml:space="preserve"> में दृढ़" भी होना चाहिए, जिसका अर्थ है कि उन्हें परमेश्वर के बारे में अपने विश्वास में मजबूत होना चाहिए। विश्वास का अनुवाद उसी तरह करें जैसे आपने पिछले भागों में किया है। </w:t>
      </w:r>
      <w:r>
        <w:rPr>
          <w:lang w:val="hi_IN" w:bidi="hi_IN"/>
        </w:rPr>
        <w:t>विश्वास</w:t>
      </w:r>
      <w:r>
        <w:rPr>
          <w:lang w:val="hi_IN" w:bidi="hi_IN"/>
        </w:rPr>
        <w:t xml:space="preserve"> के बारे में अधिक जानकारी के लिए, मुख्य शब्दावली को देखें। वृद्ध पुरुषों को भी दूसरों से प्रेम करते रहना चाहिए, या "प्रेम में स्थिर रहना चाहिए।" कठिन होने पर भी उन्हें अच्छे काम करते रहना चाहिए, या "धीरज में दृढ़" होना चाहिए।</w:t>
      </w:r>
    </w:p>
    <w:p>
      <w:pPr/>
      <w:r>
        <w:rPr>
          <w:lang w:val="hi_IN" w:bidi="hi_IN"/>
        </w:rPr>
      </w:r>
      <w:r>
        <w:rPr>
          <w:lang w:val="hi_IN" w:bidi="hi_IN"/>
        </w:rPr>
        <w:t>यहाँ रुकें और समूह में इस प्रश्न पर चर्चा करें: आप इन तीन विवरणों का अनुवाद कैसे करेंगे, "विश्वास में दृढ़," "प्रेम में दृढ़," और "धीरज में दृढ़?" इस ऑडियो को यहाँ रोकें।</w:t>
      </w:r>
    </w:p>
    <w:p>
      <w:pPr/>
      <w:r>
        <w:rPr>
          <w:lang w:val="hi_IN" w:bidi="hi_IN"/>
        </w:rPr>
      </w:r>
      <w:r>
        <w:rPr>
          <w:lang w:val="hi_IN" w:bidi="hi_IN"/>
        </w:rPr>
        <w:t xml:space="preserve">तीतुस को वृद्ध स्त्रियों को भक्तिपूर्ण होना सिखाना है, जिसका अर्थ है इस तरह से व्यवहार करना जो परमेश्वर के प्रति आदर और श्रद्धा दिखाए। उन्हें निन्दा नहीं करनी चाहिए या दूसरों के बारे में हानिकारक बातें नहीं कहना चाहिए या बहुत अधिक शराब नहीं पीनी चाहिए, और उन्हें जवान स्त्रियों को अच्छा व्यवहार करने का प्रशिक्षण देना चाहिए। जवान स्त्रियों को समझदार और </w:t>
      </w:r>
      <w:r>
        <w:rPr>
          <w:b/>
          <w:lang w:val="hi_IN" w:bidi="hi_IN"/>
        </w:rPr>
        <w:t>शुद्ध</w:t>
      </w:r>
      <w:r>
        <w:rPr>
          <w:lang w:val="hi_IN" w:bidi="hi_IN"/>
        </w:rPr>
        <w:t xml:space="preserve"> होना चाहिए। जब कोई व्यक्ति शुद्ध होता है, तो वह परमेश्वर की सेवा करने और आराधना करने के लिए योग्य होता है। इस भाग में, शुद्ध शब्द का शायद अर्थ यह है कि एक स्त्री अपने पति के अलावा किसी के साथ यौन संबंध नहीं बनाती है। शुद्ध शब्द का अनुवाद उसी तरह करें जैसे आपने पिछले भागों में किया है। शुद्ध के बारे में अधिक जानकारी के लिए, मुख्य शब्दावली में </w:t>
      </w:r>
      <w:r>
        <w:rPr>
          <w:b/>
          <w:lang w:val="hi_IN" w:bidi="hi_IN"/>
        </w:rPr>
        <w:t>शुद्ध</w:t>
      </w:r>
      <w:r>
        <w:rPr>
          <w:lang w:val="hi_IN" w:bidi="hi_IN"/>
        </w:rPr>
        <w:t xml:space="preserve"> देखें।</w:t>
      </w:r>
    </w:p>
    <w:p>
      <w:pPr/>
      <w:r>
        <w:rPr>
          <w:lang w:val="hi_IN" w:bidi="hi_IN"/>
        </w:rPr>
      </w:r>
      <w:r>
        <w:rPr>
          <w:lang w:val="hi_IN" w:bidi="hi_IN"/>
        </w:rPr>
        <w:t>जवान स्त्रियों को अपने पतियों की आज्ञा भी माननी चाहिए। इस संदर्भ में, एक जवान स्त्री की आज्ञाकरिता को अपने पति के प्रति सम्मान, अपने पति की अगुवाई का पालन करना, या अपने पति की आज्ञा मानने के रूप में वर्णित किया जा सकता है।</w:t>
      </w:r>
    </w:p>
    <w:p>
      <w:pPr/>
      <w:r>
        <w:rPr>
          <w:lang w:val="hi_IN" w:bidi="hi_IN"/>
        </w:rPr>
      </w:r>
      <w:r>
        <w:rPr>
          <w:lang w:val="hi_IN" w:bidi="hi_IN"/>
        </w:rPr>
        <w:t>यहाँ रुकें और समूह में इस प्रश्न पर चर्चा करें: चर्चा करें कि आप जवान स्त्रियों के अपने पतियों की आज्ञा मानने या अधीन रहने के विचार का अनुवाद कैसे करेंगे। इस ऑडियो को यहाँ रोकें।</w:t>
      </w:r>
    </w:p>
    <w:p>
      <w:pPr/>
      <w:r>
        <w:rPr>
          <w:lang w:val="hi_IN" w:bidi="hi_IN"/>
        </w:rPr>
      </w:r>
      <w:r>
        <w:rPr>
          <w:lang w:val="hi_IN" w:bidi="hi_IN"/>
        </w:rPr>
        <w:t xml:space="preserve">जवान स्त्रियों को इस तरह जीवन जीना चाहिए ताकि कोई भी परमेश्वर के </w:t>
      </w:r>
      <w:r>
        <w:rPr>
          <w:b/>
          <w:lang w:val="hi_IN" w:bidi="hi_IN"/>
        </w:rPr>
        <w:t>वचन</w:t>
      </w:r>
      <w:r>
        <w:rPr>
          <w:lang w:val="hi_IN" w:bidi="hi_IN"/>
        </w:rPr>
        <w:t xml:space="preserve"> के बारे में परमेश्वर की </w:t>
      </w:r>
      <w:r>
        <w:rPr>
          <w:b/>
          <w:lang w:val="hi_IN" w:bidi="hi_IN"/>
        </w:rPr>
        <w:t>निन्दा</w:t>
      </w:r>
      <w:r>
        <w:rPr>
          <w:lang w:val="hi_IN" w:bidi="hi_IN"/>
        </w:rPr>
        <w:t xml:space="preserve"> न करे, या बुरा या लज्जास्पद तरीके से बात न करे। जो कोई परमेश्वर के वचन की निन्दा करता है, वह परमेश्वर के वचन को कम शक्तिशाली या महत्वपूर्ण दिखाने की कोशिश करता है। वचन का अनुवाद उसी तरह करें जैसे आपने पिछले भागों में किया है। </w:t>
      </w:r>
      <w:r>
        <w:rPr>
          <w:lang w:val="hi_IN" w:bidi="hi_IN"/>
        </w:rPr>
        <w:t>वचन</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इस प्रश्न पर समूह में चर्चा करें: चर्चा करें कि आप </w:t>
      </w:r>
      <w:r>
        <w:rPr>
          <w:b/>
          <w:lang w:val="hi_IN" w:bidi="hi_IN"/>
        </w:rPr>
        <w:t>ईशनिन्दा</w:t>
      </w:r>
      <w:r>
        <w:rPr>
          <w:lang w:val="hi_IN" w:bidi="hi_IN"/>
        </w:rPr>
        <w:t xml:space="preserve"> शब्द का अनुवाद कैसे करेंगे। यदि आपने बाइबल की किसी और पुस्तक में इस शब्द का पहले ही अनुवाद किया है, तो यहाँ भी वही शब्द प्रयोग करें जो आपने वहाँ किया था। ईशनिन्दा के बारे में अधिक जानकारी के लिए, मुख्य शब्दावली में </w:t>
      </w:r>
      <w:r>
        <w:rPr>
          <w:lang w:val="hi_IN" w:bidi="hi_IN"/>
        </w:rPr>
        <w:t>ईशनिन्दा</w:t>
      </w:r>
      <w:r>
        <w:rPr>
          <w:lang w:val="hi_IN" w:bidi="hi_IN"/>
        </w:rPr>
        <w:t xml:space="preserve"> देखें। इस ऑडियो को यहाँ रोकें।</w:t>
      </w:r>
    </w:p>
    <w:p>
      <w:pPr/>
      <w:r>
        <w:rPr>
          <w:lang w:val="hi_IN" w:bidi="hi_IN"/>
        </w:rPr>
      </w:r>
      <w:r>
        <w:rPr>
          <w:lang w:val="hi_IN" w:bidi="hi_IN"/>
        </w:rPr>
        <w:t>जवान पुरुषों को समझदार होना चाहिए या बुद्धिमानी से व्यवहार करना चाहिए, और तीतुस को अपने अच्छे कार्यों के द्वारा जवान पुरुषों के लिए एक उदाहरण प्रस्तुत करना चाहिए। तीतुस को उपयोगी और भरोसेमंद बातों के साथ सिखाना चाहिए ताकि कोई भी तीतुस द्वारा विश्वासियों को दी गई शिक्षा की आलोचना न कर सके। तीतुस के विरोधी जब वे तीतुस की शिक्षा और व्यवहार को देखेंगे तो लज्जित होंगे, और उनके पास विश्वासियों के बारे में कहने के लिए कुछ भी बुरा नहीं होगा।</w:t>
      </w:r>
    </w:p>
    <w:p>
      <w:pPr/>
      <w:r>
        <w:rPr>
          <w:lang w:val="hi_IN" w:bidi="hi_IN"/>
        </w:rPr>
      </w:r>
      <w:r>
        <w:rPr>
          <w:b/>
          <w:lang w:val="hi_IN" w:bidi="hi_IN"/>
        </w:rPr>
        <w:t>दासों</w:t>
      </w:r>
      <w:r>
        <w:rPr>
          <w:lang w:val="hi_IN" w:bidi="hi_IN"/>
        </w:rPr>
        <w:t xml:space="preserve"> को हर बात में अपने स्वामियों की आज्ञा माननी चाहिए। दास का अनुवाद उसी तरह करें जैसे आपने पिछले भागों में किया है। </w:t>
      </w:r>
      <w:r>
        <w:rPr>
          <w:lang w:val="hi_IN" w:bidi="hi_IN"/>
        </w:rPr>
        <w:t>दास</w:t>
      </w:r>
      <w:r>
        <w:rPr>
          <w:lang w:val="hi_IN" w:bidi="hi_IN"/>
        </w:rPr>
        <w:t xml:space="preserve"> के बारे में अधिक जानकारी के लिए, मुख्य शब्दावली देखें।</w:t>
      </w:r>
    </w:p>
    <w:p>
      <w:pPr/>
      <w:r>
        <w:rPr>
          <w:lang w:val="hi_IN" w:bidi="hi_IN"/>
        </w:rPr>
      </w:r>
      <w:r>
        <w:rPr>
          <w:lang w:val="hi_IN" w:bidi="hi_IN"/>
        </w:rPr>
        <w:t xml:space="preserve">दासों को अच्छा विश्वास दिखाना चाहिए, जिसका अर्थ है कि उन्हें हर बात में विश्वासयोग्य होना चाहिए। जब विश्वासी दास पौलुस द्वारा वर्णित तरीके से जीते हैं, तो वे दिखाएँगे कि हमारे </w:t>
      </w:r>
      <w:r>
        <w:rPr>
          <w:b/>
          <w:lang w:val="hi_IN" w:bidi="hi_IN"/>
        </w:rPr>
        <w:t>उद्धारकर्ता</w:t>
      </w:r>
      <w:r>
        <w:rPr>
          <w:lang w:val="hi_IN" w:bidi="hi_IN"/>
        </w:rPr>
        <w:t xml:space="preserve"> परमेश्वर की शिक्षा कितनी सुंदर है। </w:t>
      </w:r>
      <w:r>
        <w:rPr>
          <w:b/>
          <w:lang w:val="hi_IN" w:bidi="hi_IN"/>
        </w:rPr>
        <w:t>उद्धारकर्ता</w:t>
      </w:r>
      <w:r>
        <w:rPr>
          <w:lang w:val="hi_IN" w:bidi="hi_IN"/>
        </w:rPr>
        <w:t xml:space="preserve"> का अर्थ है वह जो लोगों को बुराई या खतरे से बचाता है या छुड़ाता है। उद्धारकर्ता का अनुवाद उसी तरह करें </w:t>
      </w:r>
      <w:r>
        <w:rPr>
          <w:b/>
          <w:lang w:val="hi_IN" w:bidi="hi_IN"/>
        </w:rPr>
        <w:t>जैसे</w:t>
      </w:r>
      <w:r>
        <w:rPr>
          <w:lang w:val="hi_IN" w:bidi="hi_IN"/>
        </w:rPr>
        <w:t xml:space="preserve"> आपने पिछले भागों में किया है। उद्धारकर्ता के बारे में अधिक जानकारी के लिए, </w:t>
      </w:r>
      <w:r>
        <w:rPr>
          <w:b/>
          <w:lang w:val="hi_IN" w:bidi="hi_IN"/>
        </w:rPr>
        <w:t>मुख्य</w:t>
      </w:r>
      <w:r>
        <w:rPr>
          <w:lang w:val="hi_IN" w:bidi="hi_IN"/>
        </w:rPr>
        <w:t xml:space="preserve">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तीतुस 2:11–15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2:11–15 को सुनें और अपने मन में रखें।</w:t>
      </w:r>
    </w:p>
    <w:p>
      <w:pPr/>
      <w:r>
        <w:rPr>
          <w:lang w:val="hi_IN" w:bidi="hi_IN"/>
        </w:rPr>
      </w:r>
      <w:r>
        <w:rPr>
          <w:lang w:val="hi_IN" w:bidi="hi_IN"/>
        </w:rPr>
        <w:t>यदि सम्भव हो, तो तीतुस 2:11–15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2:11–15 का ऑडियो संस्करण सबसे आसानी से समझ में आने वाले अनुवाद में सुनें।</w:t>
      </w:r>
    </w:p>
    <w:p>
      <w:pPr/>
      <w:r>
        <w:rPr>
          <w:lang w:val="hi_IN" w:bidi="hi_IN"/>
        </w:rPr>
      </w:r>
      <w:r>
        <w:rPr>
          <w:lang w:val="hi_IN" w:bidi="hi_IN"/>
        </w:rPr>
        <w:t>पौलुस तीतुस को क्रेते में लिखे अपने पत्र को जारी रखता है। पिछले भागों में, पौलुस ने झूठे शिक्षकों का वर्णन किया जो क्रेते के पूरे घरानों को उस मार्ग का अनुसरण करने से भटका देते थे जिस तरह यीशु चाहते थे कि वे जीवन जीएं। उसके बाद, पौलुस ने तीतुस से कहा कि इसके बजाय विश्वासियों को क्या सिखाना चाहिए - एक अच्छी शिक्षा जो उन्हें सही व्यवहार करने के लिए प्रेरित करे। यह अच्छी शिक्षा और अच्छा जीवन लोगों को हमारे उद्धारकर्ता परमेश्वर का अनुसरण करने के लिए प्रेरित करता है। अब पौलुस तीतुस से कहता है कि परमेश्वर का अनुसरण करना संभव है क्योंकि परमेश्वर हमें स्वतंत्र रूप से पाप और बुराई से बचाता है! पौलुस तीतुस को यह भी याद दिलाता है कि वह यीशु के अद्भुत दूसरे आगमन का विश्वास पूर्वक इंतजार करे। वह तीतुस से कहता है कि विश्वासियों को इंतजार करते समय अच्छा जीवन जीना जारी रखना चाहिए।</w:t>
      </w:r>
    </w:p>
    <w:p>
      <w:pPr/>
      <w:r>
        <w:rPr>
          <w:lang w:val="hi_IN" w:bidi="hi_IN"/>
        </w:rPr>
      </w:r>
      <w:r>
        <w:rPr>
          <w:lang w:val="hi_IN" w:bidi="hi_IN"/>
        </w:rPr>
        <w:t xml:space="preserve">यहाँ रुकें और यदि आवश्यकता हो तो </w:t>
      </w:r>
      <w:r>
        <w:rPr>
          <w:b/>
          <w:lang w:val="hi_IN" w:bidi="hi_IN"/>
        </w:rPr>
        <w:t>क्रेते</w:t>
      </w:r>
      <w:r>
        <w:rPr>
          <w:lang w:val="hi_IN" w:bidi="hi_IN"/>
        </w:rPr>
        <w:t xml:space="preserve"> द्वीप के नक्शे ो समूह के रूप में देखें। इस ऑडियो को यहाँ रोकें।</w:t>
      </w:r>
    </w:p>
    <w:p>
      <w:pPr/>
      <w:r>
        <w:rPr>
          <w:lang w:val="hi_IN" w:bidi="hi_IN"/>
        </w:rPr>
      </w:r>
      <w:r>
        <w:rPr>
          <w:lang w:val="hi_IN" w:bidi="hi_IN"/>
        </w:rPr>
        <w:t>पौलुस तीतुस को बताता है कि विश्वासियों को अपने आसपास के क्रेती संस्कृति से अलग क्यों जीना चाहिए। याद रखें कि क्रेते के लोग झूठ बोलने के लिए जाने जाते थे और उनमें आत्म-संयम की कमी थी। लेकिन परमेश्वर ने सभी को अपना अनुग्रह दिखाया, जिसका अर्थ है कि परमेश्वर ने सभी को परमेश्वर के उद्धार का उपहार पाने का अवसर दिया, भले ही वे इसके योग्य न थे। परमेश्वर ने यीशु को क्रूस पर मरने के लिए भेजा ताकि सभी लोगों को उनके पाप और बुराई से बचाया जा सके। परमेश्वर ने सभी लोगों के लिए उद्धार संभव किया जब उसने यीशु को उन्हें बचाने के लिए भेजा।</w:t>
      </w:r>
    </w:p>
    <w:p>
      <w:pPr/>
      <w:r>
        <w:rPr>
          <w:lang w:val="hi_IN" w:bidi="hi_IN"/>
        </w:rPr>
      </w:r>
      <w:r>
        <w:rPr>
          <w:lang w:val="hi_IN" w:bidi="hi_IN"/>
        </w:rPr>
        <w:t>यहाँ रुकें और समूह में इस प्रश्न पर चर्चा करें: उस समय के बारे में बात करें जब किसी ने आपको ऐसा उपहार दिया हो जिसके आप योग्य नहीं थे। या, एक ऐसे समय के बारे में बात करें जब आपने किसी और को ऐसा उपहार दिया था जिसके वे योग्य नहीं थे। इस ऑडियो को यहाँ रोकें।</w:t>
      </w:r>
    </w:p>
    <w:p>
      <w:pPr/>
      <w:r>
        <w:rPr>
          <w:lang w:val="hi_IN" w:bidi="hi_IN"/>
        </w:rPr>
      </w:r>
      <w:r>
        <w:rPr>
          <w:lang w:val="hi_IN" w:bidi="hi_IN"/>
        </w:rPr>
        <w:t>क्योंकि विश्वासी परमेश्वर के अनुग्रह के उपहार का अनुभव करते हैं, इसलिए वे नए तरीकों से जीना सीखते हैं। यह ऐसा है जैसे परमेश्वर विश्वासियों को प्रशिक्षित करता है कि वे पाप करना बंद करें और उस प्रकार का जीवन जीना शुरू करें जो परमेश्वर चाहता है, जैसे एक पिता अपने बच्चों को सिखाता या प्रशिक्षित करता है। परमेश्वर का अनुग्रह विश्वासियों को शिक्षित और प्रशिक्षित करता है कि वे अधर्मीता को अस्वीकार करें, या इस तरह जीना बंद करें जो दिखाए कि हम परमेश्वर का सम्मान नहीं करते। परमेश्वर का अनुग्रह हमें यह भी सिखाता है कि हम अविश्वासियों की तरह जीवन जीना बंद कर दें जिनकी अनियंत्रित इच्छाएँ कुछ भी करने की होती हैं। पौलुस जानता है कि सभी विश्वासियों को इस प्रकार की प्रशिक्षण की आवश्यकता है, यहाँ तक कि पौलुस और तीतुस जैसे अगुवों को भी।</w:t>
      </w:r>
    </w:p>
    <w:p>
      <w:pPr/>
      <w:r>
        <w:rPr>
          <w:lang w:val="hi_IN" w:bidi="hi_IN"/>
        </w:rPr>
      </w:r>
      <w:r>
        <w:rPr>
          <w:lang w:val="hi_IN" w:bidi="hi_IN"/>
        </w:rPr>
        <w:t>पौलुस कहता है कि परमेश्वर के अनुग्रह के कारण, विश्वासी आत्म-नियंत्रण कर सकेंगे, या बुद्धिमानी से कार्य कर सकेंगे। वे सीधे या धर्मी रह सकेंगे, या इस तरह जीवन जीने में सक्षम होंगे कि एक-दूसरे के साथ और परमेश्वर के साथ उनका अच्छा संबंध रहे। वे धार्मिक हो सकेंगे, या इस तरह जीवन जीने में सक्षम होंगे जिससे परमेश्वर प्रसन्न हो। पौलुस कहता है कि विश्वासी इस वर्तमान समय में भी इस नए तरीके से जी सकते हैं।</w:t>
      </w:r>
    </w:p>
    <w:p>
      <w:pPr/>
      <w:r>
        <w:rPr>
          <w:lang w:val="hi_IN" w:bidi="hi_IN"/>
        </w:rPr>
      </w:r>
      <w:r>
        <w:rPr>
          <w:lang w:val="hi_IN" w:bidi="hi_IN"/>
        </w:rPr>
        <w:t>लेकिन विश्वासी उस धन्य, या खुशहाल, आशा की प्रतीक्षा भी कर सकते हैं। जब कोई आशा करता है, तो उसे विश्वास होता है कि कुछ होगा; वह केवल किसी चीज़ की कामना नहीं करता है। विश्वासियों को विश्वास है कि यीशु फिर से आएगा और संसार में सब कुछ सही करेगा। इस बीच, विश्वासी परमेश्वर के तरीकों के अनुसार जी रहे हैं और यीशु के लौटने का उत्सुकता से इंतजार कर रहे हैं।</w:t>
      </w:r>
    </w:p>
    <w:p>
      <w:pPr/>
      <w:r>
        <w:rPr>
          <w:lang w:val="hi_IN" w:bidi="hi_IN"/>
        </w:rPr>
      </w:r>
      <w:r>
        <w:rPr>
          <w:lang w:val="hi_IN" w:bidi="hi_IN"/>
        </w:rPr>
        <w:t>यहाँ रुकें और समूह में इस प्रश्न पर चर्चा करें: एक ऐसी घटना का वर्णन करें जिसके लिए आप उत्सुक हैं। इसे क्या सुखद या धन्य घटना बनाता है? इस ऑडियो को यहाँ रोकें।</w:t>
      </w:r>
    </w:p>
    <w:p>
      <w:pPr/>
      <w:r>
        <w:rPr>
          <w:lang w:val="hi_IN" w:bidi="hi_IN"/>
        </w:rPr>
      </w:r>
      <w:r>
        <w:rPr>
          <w:lang w:val="hi_IN" w:bidi="hi_IN"/>
        </w:rPr>
        <w:t>पौलुस यीशु के लौटने का वर्णन करता है। पौलुस कहता है कि महिमा प्रकट होगी, या आएगी, जिसका अर्थ है कि जब यीशु फिर से आएगा तो हम परमेश्वर की महानता, महिमा और सामर्थ्य देखेंगे। कुछ लोग सोचते हैं कि "हमारा महान परमेश्वर और उद्धारकर्ता" का अर्थ है कि परमेश्वर पिता और हमारा उद्धारकर्ता यीशु मसीह दोनों फिर से आ रहे हैं। हालाँकि, हम नए नियम के अन्य भागों से जानते हैं कि केवल यीशु ही दूसरी बार आएगा, न कि पिता । पौलुस का अर्थ यह हो सकता है कि यीशु मसीह हमारे महान परमेश्वर और उद्धारकर्ता की महिमा या गौरव दिखाता है। हालाँकि, अधिकांश लोग मानते हैं कि यह विवरण स्वयं यीशु मसीह के बारे में है। यीशु परमेश्वर और उद्धारकर्ता है। पुराने नियम में परमेश्वर का वर्णन करने का एक सामान्य तरीका "महान परमेश्वर और उद्धारकर्ता" था, इसलिए, शायद अब पौलुस यीशु मसीह के लिए उसी विवरण का उपयोग कर रहा है, जब पौलुस यीशु के पहले और दूसरे आगमन के बारे में बात करता है। क्रेते के लोगों के लिए यह समझना महत्वपूर्ण है कि यीशु परमेश्वर और उद्धारकर्ता है। क्रेती लोग मानते थे कि उनका सम्राट या राजा उनका उद्धारकर्ता है। वे यह भी समझ नहीं पा रहे थे कि एक देवता इतना शक्तिशाली हो सकता है। इस कारण से, पौलुस इस बात पर जोर देना जारी रखता है कि परमेश्वर उनका उद्धारकर्ता है, और यीशु परमेश्वर है।</w:t>
      </w:r>
    </w:p>
    <w:p>
      <w:pPr/>
      <w:r>
        <w:rPr>
          <w:lang w:val="hi_IN" w:bidi="hi_IN"/>
        </w:rPr>
      </w:r>
      <w:r>
        <w:rPr>
          <w:lang w:val="hi_IN" w:bidi="hi_IN"/>
        </w:rPr>
        <w:t>पौलुस कहता है कि यीशु ने हमारे लिए अपने आप को दिया, जिसका अर्थ है कि यीशु हमें बचाने के लिए क्रूस पर मर गया। किसी ने यीशु को मरने के लिए मजबूर नहीं किया—यीशु ने स्वेच्छा से मरने का फैसला किया। पौलुस जानता था कि उसके सुनने वाले इस बात से परिचित थे कि पुराने नियम में परमेश्वर ने अपने लोगों को मिस्र की दासत्व से कैसे छुड़ाया था। पौलुस के समय में, "छुड़ाने" का अक्सर अर्थ होता था दास की स्वतंत्रता को वापस खरीदकर एक दास को बचाना। इस भाग में, यीशु विश्वासियों को गलत काम करने से मुक्त करता है, जिसका अर्थ है कि विश्वासियों को अब अपने बुरे काम करने की आवश्यकता नहीं है, और परमेश्वर विश्वासियों को उनके गलत काम के लिए दंड नहीं देगा।</w:t>
      </w:r>
    </w:p>
    <w:p>
      <w:pPr/>
      <w:r>
        <w:rPr>
          <w:lang w:val="hi_IN" w:bidi="hi_IN"/>
        </w:rPr>
      </w:r>
      <w:r>
        <w:rPr>
          <w:lang w:val="hi_IN" w:bidi="hi_IN"/>
        </w:rPr>
        <w:t>यहाँ रुकें और इस प्रश्न पर समूह में चर्चा करें: आपकी संस्कृति में, किसी व्यक्ति को छुड़ाने, बचाने, मुक्ति दिलाने या किसी चीज़ को आज़ाद करने के कुछ उदाहरण क्या हैं? इस ऑडियो को यहाँ रोकें।</w:t>
      </w:r>
    </w:p>
    <w:p>
      <w:pPr/>
      <w:r>
        <w:rPr>
          <w:lang w:val="hi_IN" w:bidi="hi_IN"/>
        </w:rPr>
      </w:r>
      <w:r>
        <w:rPr>
          <w:lang w:val="hi_IN" w:bidi="hi_IN"/>
        </w:rPr>
        <w:t>जब यीशु ने अपने लोगों को पाप और बुराई से बचाया, तो उसने अपने लोगों को शुद्ध किया ताकि वे परमेश्वर की सेवा कर सकें और उसकी आराधना कर सकें। विश्वासी यीशु के हैं क्योंकि यीशु ने उन्हें बचाया था और वे उसके लिए विशेष हैं—यही कारण है कि उसने उन्हें बचाया! क्योंकि वे यीशु के हैं, इसलिए विश्वासी भलाई करने और परमेश्वर के मार्गों के अनुसार जीवन जीने के लिए उत्सुक हैं।</w:t>
      </w:r>
    </w:p>
    <w:p>
      <w:pPr/>
      <w:r>
        <w:rPr>
          <w:lang w:val="hi_IN" w:bidi="hi_IN"/>
        </w:rPr>
      </w:r>
      <w:r>
        <w:rPr>
          <w:lang w:val="hi_IN" w:bidi="hi_IN"/>
        </w:rPr>
        <w:t>इस भाग के पिछले भाग में, पौलुस तीतुस को फिर से याद दिलाता है कि वह विश्वासियों को उन बातों को सिखाए जिनके बारे में वह बात कर रहा है। पौलुस कहता है, "विश्वासियों को प्रोत्साहित कर! लोगों को उनके विश्वास और कार्यों में गलत होने पर डाँटना या उन्हें कठोरता से बताना! पौलुस तीतुस को अपनी आज्ञाओं में कठोरता दिखाता है, क्योंकि पौलुस चाहता है कि तीतुस याद रखें कि तीतुस के पास विश्वासियों को सिखाने, प्रोत्साहित करने और फटकारने का अधिकार है। पौलुस नहीं चाहता कि कोई भी तीतुस को अनदेखा करे, तीतुस का अनादर करे, या यह सोचें कि यह शिक्षा महत्वपूर्ण नहीं है। यदि वे इस शिक्षा के लिए तीतुस को तुच्छ मानते हैं, तो भी तीतुस को विश्वासियों को सिखाना, प्रोत्साहित करना और अधिकार के साथ डाँटना जारी रखना चाहिए।</w:t>
      </w:r>
    </w:p>
    <w:p>
      <w:pPr/>
      <w:r>
        <w:rPr>
          <w:lang w:val="hi_IN" w:bidi="hi_IN"/>
        </w:rPr>
      </w:r>
      <w:r>
        <w:rPr>
          <w:lang w:val="hi_IN" w:bidi="hi_IN"/>
        </w:rPr>
        <w:t>यहाँ रुकें और समूह में इस प्रश्न पर चर्चा करें: उस समय के बारे में बात करें जब किसी ने आपका या आपके किसी जानने वाले का अपमान किया हो। स्थिति क्या थी? आपको क्यों लगता है कि आपने या दूसरे व्यक्ति ने अपमानित महसूस किया?</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2:11–15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क्रेते में विश्वासियों के धर्मी जीवन जीने के कारण बताता है।</w:t>
      </w:r>
    </w:p>
    <w:p>
      <w:pPr/>
      <w:r>
        <w:rPr>
          <w:lang w:val="hi_IN" w:bidi="hi_IN"/>
        </w:rPr>
      </w:r>
      <w:r>
        <w:rPr>
          <w:b/>
          <w:lang w:val="hi_IN" w:bidi="hi_IN"/>
        </w:rPr>
        <w:t>दूसरे भाग में:</w:t>
      </w:r>
      <w:r>
        <w:rPr>
          <w:lang w:val="hi_IN" w:bidi="hi_IN"/>
        </w:rPr>
        <w:t xml:space="preserve"> पौलुस तीतुस को क्रेते के लोगों को सिखाने, प्रोत्साहित करने और डांटने की याद दिलाता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और तीतुस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 भाग पिछले भाग से निकटता से संबंधित है। याद रखें कि इस भाग से पहले, पौलुस ने तीतुस को बताया कि तीतुस को कलीसिया के विश्वासियों के विभिन्न समूहों को क्या सिखाना चाहिए। इस सही शिक्षा में विश्वासियों को शुद्ध, समझदार और आत्मसंयमी होना सिखाना शामिल था। वर्तमान भाग में, पौलुस अब यह कारण बताता है कि विश्वासियों को शुद्ध, समझदार और आत्मसंयमी क्यों होना चाहिए। इसका कारण यह है कि परमेश्वर ने हमें एक वरदान दिया जब उन्होंने यीशु को भेजा ताकि हमें परमेश्वर के विरुद्ध पाप करने वाले जीवन से बचाया जा सके। इस कारण विश्वासी ऐसा शुद्ध जीवन जी सकते हैं जो परमेश्वर को प्रसन्न करता है।</w:t>
      </w:r>
    </w:p>
    <w:p>
      <w:pPr/>
      <w:r>
        <w:rPr>
          <w:lang w:val="hi_IN" w:bidi="hi_IN"/>
        </w:rPr>
      </w:r>
      <w:r>
        <w:rPr>
          <w:lang w:val="hi_IN" w:bidi="hi_IN"/>
        </w:rPr>
        <w:t>यहाँ रुकें और इस प्रश्न पर समूह में चर्चा करें: आप इस भाग और पिछले भाग के बीच संबंध कैसे दिखाएँगे? कुछ उदाहरण इस तरह हो सकते हैं: "आपको विश्वासियों को इस तरह व्यवहार करना सिखाने का कारण यह है कि...," या "पौलुस विश्वासियों के इन गुणों के अनुसार जीवन जीने के कारण बताता है। ये कारण हैं कि..." इस ऑडियो को यहाँ रोकें।</w:t>
      </w:r>
    </w:p>
    <w:p>
      <w:pPr/>
      <w:r>
        <w:rPr>
          <w:lang w:val="hi_IN" w:bidi="hi_IN"/>
        </w:rPr>
      </w:r>
      <w:r>
        <w:rPr>
          <w:lang w:val="hi_IN" w:bidi="hi_IN"/>
        </w:rPr>
        <w:t>इस भाग के पहले हिस्से में, याद रखें कि परमेश्वर ने अपना अनुग्रह और दया दिखाई जब उसने सभी पुरुषों को उद्धार दिया, जिसका अर्थ है सभी लोगों के लिए। जिन लोगों ने इस पत्र को सुना वे जानते थे कि "सभी पुरुष" पुरुषों और स्त्रियों दोनों का वर्णन करने का एक सामान्य तरीका था। परमेश्वर ने सभी पुरुषों और स्त्रियों को बचाने का एक रास्ता प्रदान किया। परमेश्वर ही वह है जिसने अपना अनुग्रह दिखाया, और परमेश्वर ही वह है जो विश्वासियों को शिक्षा देता है।</w:t>
      </w:r>
    </w:p>
    <w:p>
      <w:pPr/>
      <w:r>
        <w:rPr>
          <w:lang w:val="hi_IN" w:bidi="hi_IN"/>
        </w:rPr>
      </w:r>
      <w:r>
        <w:rPr>
          <w:lang w:val="hi_IN" w:bidi="hi_IN"/>
        </w:rPr>
        <w:t>यहाँ रुकें और इस प्रश्न पर समूह में चर्चा करें: आप अनुग्रह के प्रकट होने और हमें सिखाने के विचार का अनुवाद कैसे करेंगे? यदि आपकी भाषा यह कहने की अनुमति नहीं देती कि "अनुग्रह" प्रकट होता है और सिखाता है, तो आप इन विचारों में से एक कोशिश कर सकते हैं: "परमेश्वर ने अपना अनुग्रह दिखाया..." या "अपने अनुग्रह के कारण, परमेश्वर हमें सिखाता है।" इस ऑडियो को यहाँ रोकें।</w:t>
      </w:r>
    </w:p>
    <w:p>
      <w:pPr/>
      <w:r>
        <w:rPr>
          <w:lang w:val="hi_IN" w:bidi="hi_IN"/>
        </w:rPr>
      </w:r>
      <w:r>
        <w:rPr>
          <w:lang w:val="hi_IN" w:bidi="hi_IN"/>
        </w:rPr>
        <w:t>याद रखें कि परमेश्वर का अनुग्रह हमें अविश्वासियों की तरह जीवन जीने से रोकने के दो तरीके सिखाता है। सबसे पहले, परमेश्वर का अनुग्रह हमें सिखाता है कि हम अभक्ति को अस्वीकार करें या "नहीं" करें। याद रखें कि अभक्ति ऐसा काम करना है जो परमेश्वर नहीं चाहता कि लोग करें और परमेश्वर का आदर न करें। दूसरा, परमेश्वर का अनुग्रह हमें संसारिक इच्छाओं को अस्वीकार करना सिखाता है। सांसारिक इच्छाएँ ऐसी इच्छाएँ होती हैं जो इतनी मजबूत होती हैं कि किसी व्यक्ति के व्यवहार को नियंत्रित करती हैं।</w:t>
      </w:r>
    </w:p>
    <w:p>
      <w:pPr/>
      <w:r>
        <w:rPr>
          <w:lang w:val="hi_IN" w:bidi="hi_IN"/>
        </w:rPr>
      </w:r>
      <w:r>
        <w:rPr>
          <w:lang w:val="hi_IN" w:bidi="hi_IN"/>
        </w:rPr>
        <w:t>यहाँ रुकें और इस प्रश्न पर समूह में चर्चा करें: आप अभक्ति और सांसारिक भावनाओं के इन विचारों का अनुवाद कैसे करेंगे? इस ऑडियो को यहाँ रोकें।</w:t>
      </w:r>
    </w:p>
    <w:p>
      <w:pPr/>
      <w:r>
        <w:rPr>
          <w:lang w:val="hi_IN" w:bidi="hi_IN"/>
        </w:rPr>
      </w:r>
      <w:r>
        <w:rPr>
          <w:lang w:val="hi_IN" w:bidi="hi_IN"/>
        </w:rPr>
        <w:t>परमेश्वर का अनुग्रह हमें आत्म-संयमी, धर्मी और ईश्वरीय जीवन जीने के लिए भी प्रशिक्षित करता है। आत्म-संयमी व्यक्ति अपने व्यवहार में बुद्धिमान होता है, और धर्मी व्यक्ति परमेश्वर की आज्ञा मानता है और परमेश्वर के मार्गों के अनुसार जीवन जीता है। धर्मी व्यक्ति वह होता है जो परमेश्वर को प्रसन्न करता है। याद रखें कि ये वही गुण हैं जिनका वर्णन पौलुस ने पिछले भाग में किया था कि विश्वासियों को कैसे जीना चाहिए। इस वर्तमान युग में विश्वासियों को इस तरह जीना चाहिए। याद रखें कि यह वर्तमान समय के बारे में बात करने का एक सामान्य तरीका है।</w:t>
      </w:r>
    </w:p>
    <w:p>
      <w:pPr/>
      <w:r>
        <w:rPr>
          <w:lang w:val="hi_IN" w:bidi="hi_IN"/>
        </w:rPr>
      </w:r>
      <w:r>
        <w:rPr>
          <w:lang w:val="hi_IN" w:bidi="hi_IN"/>
        </w:rPr>
        <w:t>यहाँ रुकें और समूह में इस प्रश्न पर चर्चा करें: आप आत्म-संयमी, धर्मी और ईश्वरीय जीवन के विचारों का अनुवाद कैसे करेंगे? इसके अलावा, आप इस वर्तमान समय या युग का वर्णन कैसे करेंगे? इस ऑडियो को यहाँ रोकें।</w:t>
      </w:r>
    </w:p>
    <w:p>
      <w:pPr/>
      <w:r>
        <w:rPr>
          <w:lang w:val="hi_IN" w:bidi="hi_IN"/>
        </w:rPr>
      </w:r>
      <w:r>
        <w:rPr>
          <w:lang w:val="hi_IN" w:bidi="hi_IN"/>
        </w:rPr>
        <w:t>याद रखें कि पौलुस कहता है कि विश्वासियों को धर्मी जीवन जीना चाहिए, जब वे यीशु के प्रकट होने या पृथ्वी पर लौटने की प्रतीक्षा करें। इस भाग में यह दूसरी बार प्रकट होने का विचार आता है—पहली बार तब हुई थी जब अनुग्रह प्रकट हुआ था, अर्थात जब यीशु क्रूस पर मरने आया था। याद रखें कि यीशु के लौटने को "धन्य आशा" कहा गया है जो विश्वासियों के पास है क्योंकि विश्वासियों को विश्वास है कि यह सुखद घटना घटित होगी।</w:t>
      </w:r>
    </w:p>
    <w:p>
      <w:pPr/>
      <w:r>
        <w:rPr>
          <w:lang w:val="hi_IN" w:bidi="hi_IN"/>
        </w:rPr>
      </w:r>
      <w:r>
        <w:rPr>
          <w:lang w:val="hi_IN" w:bidi="hi_IN"/>
        </w:rPr>
        <w:t>याद रखें कि पौलुस कहता है कि यीशु का प्रकट होना परमेश्वर की महिमा दिखाएगा, जिसका अर्थ है कि जब यीशु फिर से आएगा तो लोग परमेश्वर की महानता देखेंगे। इसका वर्णन करने का एक और तरीका यीशु का “महिमामय प्रकट होना” है। यह भी याद रखें कि इस भाग को समझने के कई तरीके हैं क्योंकि यह जानना कठिन है कि "महिमा," "प्रकट होना," "हमारा महान परमेश्वर," "उद्धारकर्ता" और "यीशु मसीह" जैसे वाक्यांश कैसे संबंधित हैं। याद रखें कि "हमारा महान परमेश्वर और उद्धारकर्ता" शायद दोनों यीशु मसीह को दर्शाते हैं, हालाँकि कुछ लोग सोचते हैं कि इसका अर्थ परमेश्वर पिता और हमारा उद्धारकर्ता यीशु मसीह दोनों हो सकता है। हालाँकि, याद रखें कि यीशु ही लौटेगा, न कि पिता परमेश्वर।</w:t>
      </w:r>
    </w:p>
    <w:p>
      <w:pPr/>
      <w:r>
        <w:rPr>
          <w:lang w:val="hi_IN" w:bidi="hi_IN"/>
        </w:rPr>
      </w:r>
      <w:r>
        <w:rPr>
          <w:lang w:val="hi_IN" w:bidi="hi_IN"/>
        </w:rPr>
        <w:t>याद रखें कि पौलुस का यह भी अर्थ हो सकता है कि यीशु मसीह हमारे महान परमेश्वर और उद्धारकर्ता की महिमा है। हमारे महान परमेश्वर और उद्धारकर्ता की महिमा या महानता प्रकट होगी, जिसका अर्थ है कि लोग यीशु मसीह को देखेंगे, जो यह महिमा है। सबसे अधिक संभावना है, इस भाग में पौलुस कह रहा है कि यीशु हमारा महान परमेश्वर और उद्धारकर्ता है, जो एक बहुत महत्वपूर्ण कथन है जो दिखाता है कि यीशु परमेश्वर और उद्धारकर्ता है। याद रखें कि अगला भाग केवल यीशु को दर्शाता है, इसलिए यह, ये भी दिखाता है कि पौलुस यहाँ केवल यीशु के बारे में बात कर रहा है।</w:t>
      </w:r>
    </w:p>
    <w:p>
      <w:pPr/>
      <w:r>
        <w:rPr>
          <w:lang w:val="hi_IN" w:bidi="hi_IN"/>
        </w:rPr>
      </w:r>
      <w:r>
        <w:rPr>
          <w:lang w:val="hi_IN" w:bidi="hi_IN"/>
        </w:rPr>
        <w:t>यहाँ रुकें और समूह में इस प्रश्न पर चर्चा करें: आप "हमारे महान परमेश्वर और उद्धारकर्ता यीशु मसीह के महिमापूर्ण प्रकट होने का अनुवाद कैसे करेंगे?" आप इस तरह अनुवाद करना क्यों चुन रहे हैं? इस ऑडियो को यहाँ रोकें।</w:t>
      </w:r>
    </w:p>
    <w:p>
      <w:pPr/>
      <w:r>
        <w:rPr>
          <w:lang w:val="hi_IN" w:bidi="hi_IN"/>
        </w:rPr>
      </w:r>
      <w:r>
        <w:rPr>
          <w:lang w:val="hi_IN" w:bidi="hi_IN"/>
        </w:rPr>
        <w:t>इस भाग के पिछले भाग में, पौलुस इस बारे में और अधिक वर्णन करता है कि यीशु ने पहली बार आने पर क्या किया था। याद रखें कि यीशु हमारे लिए स्वेच्छा से मरा, और पौलुस दो कारण बताता है कि यीशु ने ऐसा क्यों किया। सबसे पहले, यीशु ने हमें सभी अनैतिकता से मुक्त करने या बचाने के लिए अपने आप को दे दिया। व्यवस्थाहीन लोग परमेश्वर की व्यवस्थाओं को तोड़ते हैं और गलत काम करते हैं। क्रेते के विश्वासी जानते थे कि परमेश्वर ने अपने लोगों को मिस्र की दासता से कैसे छुड़ाया, और अब पौलुस दिखाता है कि यीशु ने लोगों को उस प्रकार का जीवन जीने से छुड़ाया जिसमें वे हर समय गलत काम करते रहते हैं।</w:t>
      </w:r>
    </w:p>
    <w:p>
      <w:pPr/>
      <w:r>
        <w:rPr>
          <w:lang w:val="hi_IN" w:bidi="hi_IN"/>
        </w:rPr>
      </w:r>
      <w:r>
        <w:rPr>
          <w:lang w:val="hi_IN" w:bidi="hi_IN"/>
        </w:rPr>
        <w:t>दूसरा, यीशु ने अपने लोगों को शुद्ध करने या उन्हें पाप और बुराई से शुद्ध करने के लिए अपने आप को दे दिया, ताकि वे परमेश्वर की आराधना करने के लिए स्वीकार्य हों। याद रखें कि यीशु ने लोगों को अपना ही मानकर शुद्ध किया, जिसका अर्थ है कि वे उसके लिए विशेष हैं। यीशु के लोग भलाई करने के लिए भी उत्सुक हैं क्योंकि वे यीशु के हैं।</w:t>
      </w:r>
    </w:p>
    <w:p>
      <w:pPr/>
      <w:r>
        <w:rPr>
          <w:lang w:val="hi_IN" w:bidi="hi_IN"/>
        </w:rPr>
      </w:r>
      <w:r>
        <w:rPr>
          <w:lang w:val="hi_IN" w:bidi="hi_IN"/>
        </w:rPr>
        <w:t>इस भाग के दूसरे हिस्से में, याद रखें कि पौलुस तीतुस को याद दिलाता है कि विश्वासियों को क्या सिखाना है। पौलुस तीतुस से कहता है कि वह विश्वासियों को ये बातें सिखाए, जो पिछले भाग में कैसे जीना है के बारे में बताई गई सभी बातों को दर्शाती है, और इस वर्तमान भाग में विश्वासियों को इस तरह क्यों जीना चाहिए के बारे में बताई गई सभी बातों को दर्शाती है। पौलुस तीतुस से सीधे कहता है, "विश्वासियों को प्रोत्साहित करो!" और "जो गलत हैं उन्हें डाँटो!"</w:t>
      </w:r>
    </w:p>
    <w:p>
      <w:pPr/>
      <w:r>
        <w:rPr>
          <w:lang w:val="hi_IN" w:bidi="hi_IN"/>
        </w:rPr>
      </w:r>
      <w:r>
        <w:rPr>
          <w:lang w:val="hi_IN" w:bidi="hi_IN"/>
        </w:rPr>
        <w:t>यहाँ रुकें और समूह में इस प्रश्न पर चर्चा करें: आप कैसे दिखाएँगे कि पौलुस अब तीतुस से सीधे बात कर रहा है? आप पौलुस की तीतुस को दी गई सीधे आज्ञाओं, कि विश्वासियों को प्रोत्साहित करे और गलत लोगों को डाँदे का अनुवाद कैसे कर सकते हैं? इस ऑडियो को यहाँ रोकें।</w:t>
      </w:r>
    </w:p>
    <w:p>
      <w:pPr/>
      <w:r>
        <w:rPr>
          <w:lang w:val="hi_IN" w:bidi="hi_IN"/>
        </w:rPr>
      </w:r>
      <w:r>
        <w:rPr>
          <w:lang w:val="hi_IN" w:bidi="hi_IN"/>
        </w:rPr>
        <w:t>याद रखें कि तीतुस के पास विश्वासियों को सिखाने, प्रोत्साहित करने और डांटने का पूरा अधिकार है। पौलुस ने "प्रोत्साहन" और "डाँट" के लिए उन्हीं शब्दों का उपयोग किया है जिनका उपयोग उसने पिछले भागों में किया था, जब उसने तीतुस से कहा था कि विश्वासियों को प्रोत्साहित कैसे किया जाए और झूठे शिक्षकों को कैसे डाँटा जाए। पौलुस ने पहले ही तीतुस को बता दिया था कि क्या सिखाना है, और अब पौलुस तीतुस को इन बातों को जोर देकर याद दिला रहा है। याद रखें, तीतुस को यह सुनिश्चित करना चाहिए कि कोई भी उसे शिक्षा देने, प्रोत्साहन देने और डाँटने के लिए उसका अनादर न करे या उसे नीचा न करे। यह हिस्सा तीतुस को लिखे पत्र के इस भाग का अंत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इनमें से प्रत्येक पात्र के लिए लोग, चित्र या वस्तुओं को चुनें। जब आप इन पदों के कहानी को दोबारा बताना शुरू करें, तो दिखाएँ कि पौलुस क्या वर्णन कर रहा है। पौलुस विश्वासियों को परमेश्वर के तरीकों के अनुसार जीवन जीने के कारण बताता है। जब पौलुस विश्वासियों से कहता है कि परमेश्वर का अनुग्रह प्रकट हुआ है, तो यह कल्पना करें कि परमेश्वर यीशु को क्रूस पर मरते हुए देख रहा है। जब यह हुआ, तो परमेश्वर ने सभी लोगों को उद्धार दिया।</w:t>
      </w:r>
    </w:p>
    <w:p>
      <w:pPr/>
      <w:r>
        <w:rPr>
          <w:lang w:val="hi_IN" w:bidi="hi_IN"/>
        </w:rPr>
      </w:r>
      <w:r>
        <w:rPr>
          <w:lang w:val="hi_IN" w:bidi="hi_IN"/>
        </w:rPr>
        <w:t>उन लोगों को दिखाएँ जो परमेश्वर का अनुसरण नहीं करते हैं, बल्कि इसके बजाय बुरे काम करते हैं, मानो उन्हें ये बुरे काम करने के लिए मजबूर किया जाता है। फिर ये लोग यीशु को क्रूस पर मरते हुए देखते हैं और परमेश्वर का उद्धार प्राप्त करते हैं। दिखाएँ कि यीशु इन लोगों को कैसे धोता है ताकि यह प्रतीक हो कि यीशु अपने लोगों को शुद्ध करता है। दिखाएँ कि अब लोग यीशु से कैसे जुड़े हुए हैं। लोगों को ऐसा अभिनय करते हुए दिखाएँ जैसे कि वे अब बुरी बातों से मुक्त हो गए हैं! वे यह सीखना शुरू करने के लिए उत्सुक हैं कि कैसे आत्म-नियंत्रण रखना है, सही तरीके से जीवन जीना है और परमेश्वर के मार्गों का पालन करना है। दिखाएँ कि लोग ये काम कैसे कर रहे हैं, लेकिन जब वे अच्छे काम करते हैं तो यीशु उनके बीच नहीं होता। दिखाएँ कि ये लोग किसी चीज़ का उम्मीद से इंतजार कर रहे हैं। फिर दिखाएँ कि यीशु इन लोगों के पास फिर से आते हैं, और लोग परमेश्वर की महानता देखकर आश्चर्य से भर जाते हैं। यीशु हमारा परमेश्वर और उद्धारकर्ता है!</w:t>
      </w:r>
    </w:p>
    <w:p>
      <w:pPr/>
      <w:r>
        <w:rPr>
          <w:lang w:val="hi_IN" w:bidi="hi_IN"/>
        </w:rPr>
      </w:r>
      <w:r>
        <w:rPr>
          <w:lang w:val="hi_IN" w:bidi="hi_IN"/>
        </w:rPr>
        <w:t>पौलुस तीतुस को इन सभी बातों में विश्वासियों को सिखाने, प्रोत्साहित करने और डाँटने की याद दिलाता है। तीतुस को अधिकार के साथ शिक्षा देते हुए दिखाएँ। आपकी संस्कृति में यह कैसा दिखता है? तीतुस को किसी को भी उसे या उसकी शिक्षा को अनदेखा करने नहीं देना चाहिए।</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2:11–15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और तीतुस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को लिखे अपना पत्र जारी रखता है और कहता है कि परमेश्वर का अनुग्रह प्रकट हुआ है, जो सभी लोगों को उद्धार देता है। परमेश्वर का अनुग्रह विश्वासियों को प्रशिक्षित करता है और उन्हें अभक्ति और सांसारिक इच्छाओं को अस्वीकार करने के लिए सिखाता है। परमेश्वर का अनुग्रह इस वर्तमान समय में विश्वासियों को आत्मसंयम, धर्मी और ईश्वरीय जीवन जीने के लिए भी प्रशिक्षित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उत्तर दे सकते हैं, "आश्चर्यचकित और आभारी हैं कि परमेश्वर ने हमें अपना अनुग्रह दिया," या "परमेश्वर के अनुग्रह के लिए आभारी हैं, जो हमें सिखाता है कि सांसारिक इच्छाओं को कैसे त्यागना है और धर्मी जीवन जीना है," या "आश्चर्य है कि परमेश्वर का अनुग्रह हमें इन बातों को कैसे सिखाता है।"</w:t>
      </w:r>
    </w:p>
    <w:p>
      <w:pPr>
        <w:pStyle w:val="ListBullet"/>
        <w:spacing w:line="240" w:lineRule="auto"/>
        <w:ind w:left="720"/>
      </w:pPr>
      <w:r>
        <w:rPr>
          <w:lang w:val="hi_IN" w:bidi="hi_IN"/>
        </w:rPr>
      </w:r>
      <w:r>
        <w:rPr>
          <w:lang w:val="hi_IN" w:bidi="hi_IN"/>
        </w:rPr>
        <w:t>इसके अलावा, तीतुस की भूमिका निभाने वाले व्यक्ति से पूछें, "आप क्या महसूस कर रहे हैं या क्या सोच रहे हैं?" वह व्यक्ति इस तरह उत्तर दे सकता है "खुश हूँ कि पौलुस विश्वासियों को यह कारण बता रहा है कि उन्हें अच्छा व्यवहार क्यों करना चाहिए," या "उस परमेश्वर की सेवा करने के अवसर के लिए धन्यवाद देता हूँ, जिसने हमें बचाने के लिए यीशु को भेजा," या "आशा करता हूँ कि विश्वासी समझेंगे कि आज हमारे जीवन को जीने के तरीके में परमेश्वर का अनुग्रह कितना महत्वपूर्ण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विश्वासियों को इस तरह जीना चाहिए जब वे यीशु के लौटने का इंतजार करें। यीशु का लौटना महिमापूर्ण होगा और वह परमेश्वर की महानता दिखाएगा। पौलुस यीशु को "हमारा महान परमेश्वर और उद्धारकर्ता"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उत्तर दे सकते हैं, "यीशु के वापस आने का इंतजार कर रहे हैं!" या “सोच रहे हैं कि हमें यीशु के फिर से आने का कितना इंतज़ार करना होगा,” या “आश्चर्य में हैं कि यीशु ही परमेश्वर और उद्धारकर्ता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ने विश्वासियों के लिए अपने आप को दिया। यीशु ने ऐसा इसलिए किया ताकि विश्वासियों को सभी गलत कामों से छुड़ाया जा सके और विश्वासियों को अपने विशेष प्रजा बनाने के लिए शुद्ध किया जा सके। यीशु के विशेष लोग अच्छे काम करने के लिए उत्सुक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उत्तर दे सकता है, "अपने लोगों के लिए अपने आप को देने में खुश हूँ," या "मैं चाहता हूँ कि मेरे लोग शुद्ध जीवन जीएँ और अच्छे काम करें," या "मेरे अपने लोग पाकर खुश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कहता है कि वह विश्वासियों को सिखाए। तीतुस को उन्हें पूरे अधिकार से प्रोत्साहित करना चाहिए और उन्हें डांटना चाहिए। तीतुस को इस शिक्षा के कारण किसी को भी उसे तुच्छ समझने नहीं देना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व्यक्ति इस तरह के उत्तर दे सकता है, जैसे: “मैं सिखाने, उत्साहित करने और विश्वासियों को समझाने की जिम्मेदारी महसूस कर रहा हूँ,” या “आशा करता हूँ कि विश्वासी मेरे अधिकार का सम्मान करें,” या “इस बात से उत्साहित हूँ कि पौलुस ने मुझे विश्वासियों को सिखाने का काम सौंपा है,” या “दुखी हूँ कि लोग मेरा अनादर कर रहे हैं और मेरी शिक्षा को अनदेखा कर रहे हैं।”</w:t>
      </w:r>
    </w:p>
    <w:p>
      <w:pPr>
        <w:pStyle w:val="ListBullet"/>
        <w:spacing w:line="240" w:lineRule="auto"/>
        <w:ind w:left="720"/>
      </w:pPr>
      <w:r>
        <w:rPr>
          <w:lang w:val="hi_IN" w:bidi="hi_IN"/>
        </w:rPr>
      </w:r>
      <w:r>
        <w:rPr>
          <w:lang w:val="hi_IN" w:bidi="hi_IN"/>
        </w:rPr>
        <w:t>इसके अलावा, पौलुस की भूमिका निभाने वाले व्यक्ति से पूछें, "आप क्या महसूस कर रहे हैं या क्या सोच रहे हैं?" वह व्यक्ति इस तरह उत्तर दे सकता है जैसे "चाहता हूँ ककि तीतुस विश्वासियों को अधिकार के साथ सिखाए," या "प्रार्थना करता हूँ कि विश्वासियों द्वारा तीतुस की दी गई शिक्षा को स्वीकार किया जाए ," या "यह आशा करता हूँ कि कोई भी विश्वासी तीतुस का अपमान न करे क्योंकि वह उन्हें ये बातें सिखा रहा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2:11–15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परमेश्वर का </w:t>
      </w:r>
      <w:r>
        <w:rPr>
          <w:b/>
          <w:lang w:val="hi_IN" w:bidi="hi_IN"/>
        </w:rPr>
        <w:t>अनुग्रह</w:t>
      </w:r>
      <w:r>
        <w:rPr>
          <w:lang w:val="hi_IN" w:bidi="hi_IN"/>
        </w:rPr>
        <w:t xml:space="preserve"> प्रकट हुआ। परमेश्वर लोगों पर अनुग्रह तब दिखाता है जब वह उन्हें उनके पापों के लिए क्षमा करता है, भले ही वे इसके योग्य न हों, ये तब हुआ जब यीशु क्रूस पर मर गया था। अनुग्रह का अनुवाद उसी तरह करें जैसे आपने पिछले भागों में किया है। </w:t>
      </w:r>
      <w:r>
        <w:rPr>
          <w:b/>
          <w:lang w:val="hi_IN" w:bidi="hi_IN"/>
        </w:rPr>
        <w:t>अनुग्रह</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के अनुग्रह ने सभी लोगों को </w:t>
      </w:r>
      <w:r>
        <w:rPr>
          <w:b/>
          <w:lang w:val="hi_IN" w:bidi="hi_IN"/>
        </w:rPr>
        <w:t>उद्धार</w:t>
      </w:r>
      <w:r>
        <w:rPr>
          <w:lang w:val="hi_IN" w:bidi="hi_IN"/>
        </w:rPr>
        <w:t xml:space="preserve"> दिलाया। उद्धार का अर्थ है कि परमेश्वर लोगों को मृत्यु और दंड से बचाता है। परमेश्वर ने अपने पुत्र यीशु को संसार में मरने के लिए भेजकर ऐसा किया।</w:t>
      </w:r>
    </w:p>
    <w:p>
      <w:pPr/>
      <w:r>
        <w:rPr>
          <w:lang w:val="hi_IN" w:bidi="hi_IN"/>
        </w:rPr>
      </w:r>
      <w:r>
        <w:rPr>
          <w:lang w:val="hi_IN" w:bidi="hi_IN"/>
        </w:rPr>
        <w:t xml:space="preserve">यहाँ रुकें और इस प्रश्न पर समूह में चर्चा करें: आप इस भाग में उद्धार के विचार का वर्णन कैसे करेंगे? </w:t>
      </w:r>
      <w:r>
        <w:rPr>
          <w:lang w:val="hi_IN" w:bidi="hi_IN"/>
        </w:rPr>
        <w:t>उद्धार</w:t>
      </w:r>
      <w:r>
        <w:rPr>
          <w:lang w:val="hi_IN" w:bidi="hi_IN"/>
        </w:rPr>
        <w:t xml:space="preserve"> के बारे में अधिक जानकारी के लिए मुख्य शब्दावली को देखें। उद्धार का अनुवाद उसी तरह करें जैसे आपने नए नियम के अन्य हिस्सों में किया है। इस ऑडियो को यहाँ रोकें।</w:t>
      </w:r>
    </w:p>
    <w:p>
      <w:pPr/>
      <w:r>
        <w:rPr>
          <w:lang w:val="hi_IN" w:bidi="hi_IN"/>
        </w:rPr>
      </w:r>
      <w:r>
        <w:rPr>
          <w:lang w:val="hi_IN" w:bidi="hi_IN"/>
        </w:rPr>
        <w:t xml:space="preserve">परमेश्वर का अनुग्रह विश्वासियों को प्रशिक्षित करता है और सिखाता है कि वे ईश्वरहीन मार्गों और सांसारिक इच्छाओं को अस्वीकार करें। परमेश्वर का अनुग्रह विश्वासियों को इस वर्तमान युग या समय में आत्मसंयम, </w:t>
      </w:r>
      <w:r>
        <w:rPr>
          <w:b/>
          <w:lang w:val="hi_IN" w:bidi="hi_IN"/>
        </w:rPr>
        <w:t>धर्मी</w:t>
      </w:r>
      <w:r>
        <w:rPr>
          <w:lang w:val="hi_IN" w:bidi="hi_IN"/>
        </w:rPr>
        <w:t xml:space="preserve"> और ईश्वरीय जीवन जीने के लिए भी सिखाता है। धर्मी होने का अर्थ है परमेश्वर के मार्गों के अनुसार जीना। धर्मी व्यक्ति परमेश्वर के साथ सही संबंध में होता है और परमेश्वर उसे स्वीकार करता है। धर्मी शब्द का अनुवाद उसी तरह करें जैसे आपने पिछले भागों में किया है। धर्मी के बारे में अधिक जानकारी के लिए, मुख्य शब्दावली में </w:t>
      </w:r>
      <w:r>
        <w:rPr>
          <w:lang w:val="hi_IN" w:bidi="hi_IN"/>
        </w:rPr>
        <w:t>धार्मिकता</w:t>
      </w:r>
      <w:r>
        <w:rPr>
          <w:lang w:val="hi_IN" w:bidi="hi_IN"/>
        </w:rPr>
        <w:t xml:space="preserve"> देखें।</w:t>
      </w:r>
    </w:p>
    <w:p>
      <w:pPr/>
      <w:r>
        <w:rPr>
          <w:lang w:val="hi_IN" w:bidi="hi_IN"/>
        </w:rPr>
      </w:r>
      <w:r>
        <w:rPr>
          <w:lang w:val="hi_IN" w:bidi="hi_IN"/>
        </w:rPr>
        <w:t xml:space="preserve">विश्वासियों को यीशु के लौटने की </w:t>
      </w:r>
      <w:r>
        <w:rPr>
          <w:b/>
          <w:lang w:val="hi_IN" w:bidi="hi_IN"/>
        </w:rPr>
        <w:t>धन्य</w:t>
      </w:r>
      <w:r>
        <w:rPr>
          <w:lang w:val="hi_IN" w:bidi="hi_IN"/>
        </w:rPr>
        <w:t xml:space="preserve"> </w:t>
      </w:r>
      <w:r>
        <w:rPr>
          <w:b/>
          <w:lang w:val="hi_IN" w:bidi="hi_IN"/>
        </w:rPr>
        <w:t>आशा</w:t>
      </w:r>
      <w:r>
        <w:rPr>
          <w:lang w:val="hi_IN" w:bidi="hi_IN"/>
        </w:rPr>
        <w:t xml:space="preserve"> की उम्मीद के लिए उत्सुकता से प्रतीक्षा करनी चाहिए। नए नियम में अन्य स्थानों में, धन्य आमतौर पर किसी व्यक्ति या परमेश्वर का वर्णन करता है। यह एकमात्र स्थान है जहाँ आशा को धन्य कहा जाता है। इस भाग में, यीशु के वापस आने की दृढ़ता से आशा, या अपेक्षा, एक खुशहाल और अच्छी घटना है। आशा का अनुवाद उसी तरह करें जैसे आपने पिछले भागों में किया है, और याद रखें कि यदि आपको अधिक जानकारी की आवश्यकता है, तो </w:t>
      </w:r>
      <w:r>
        <w:rPr>
          <w:b/>
          <w:lang w:val="hi_IN" w:bidi="hi_IN"/>
        </w:rPr>
        <w:t>आशा</w:t>
      </w:r>
      <w:r>
        <w:rPr>
          <w:lang w:val="hi_IN" w:bidi="hi_IN"/>
        </w:rPr>
        <w:t xml:space="preserve"> मुख्य शब्दावली में शामिल है।</w:t>
      </w:r>
    </w:p>
    <w:p>
      <w:pPr/>
      <w:r>
        <w:rPr>
          <w:lang w:val="hi_IN" w:bidi="hi_IN"/>
        </w:rPr>
      </w:r>
      <w:r>
        <w:rPr>
          <w:lang w:val="hi_IN" w:bidi="hi_IN"/>
        </w:rPr>
        <w:t xml:space="preserve">यहाँ रुकें और एक समूह में चर्चा करें कि आप </w:t>
      </w:r>
      <w:r>
        <w:rPr>
          <w:b/>
          <w:lang w:val="hi_IN" w:bidi="hi_IN"/>
        </w:rPr>
        <w:t>धन्य</w:t>
      </w:r>
      <w:r>
        <w:rPr>
          <w:lang w:val="hi_IN" w:bidi="hi_IN"/>
        </w:rPr>
        <w:t xml:space="preserve"> का अनुवाद कैसे करेंगे। अनुवाद उसी तरह करें जैसे आपने नए नियम के दूसरे भागों में किया है, या आप "खुश" या "अच्छी" आशा कह सकते हैं। धन्य के बारे में अधिक जानकारी के लिए, मुख्य शब्दावली में </w:t>
      </w:r>
      <w:r>
        <w:rPr>
          <w:lang w:val="hi_IN" w:bidi="hi_IN"/>
        </w:rPr>
        <w:t>धन्य</w:t>
      </w:r>
      <w:r>
        <w:rPr>
          <w:lang w:val="hi_IN" w:bidi="hi_IN"/>
        </w:rPr>
        <w:t xml:space="preserve"> शब्द देखें। इस ऑडियो को यहाँ रोकें।</w:t>
      </w:r>
    </w:p>
    <w:p>
      <w:pPr/>
      <w:r>
        <w:rPr>
          <w:lang w:val="hi_IN" w:bidi="hi_IN"/>
        </w:rPr>
      </w:r>
      <w:r>
        <w:rPr>
          <w:lang w:val="hi_IN" w:bidi="hi_IN"/>
        </w:rPr>
        <w:t xml:space="preserve">यीशु मसीह का प्रकट होना परमेश्वर की </w:t>
      </w:r>
      <w:r>
        <w:rPr>
          <w:b/>
          <w:lang w:val="hi_IN" w:bidi="hi_IN"/>
        </w:rPr>
        <w:t>महिमा</w:t>
      </w:r>
      <w:r>
        <w:rPr>
          <w:lang w:val="hi_IN" w:bidi="hi_IN"/>
        </w:rPr>
        <w:t>, अर्थात महानता, वैभव और सामर्थ्य को दिखाएगा।</w:t>
      </w:r>
    </w:p>
    <w:p>
      <w:pPr/>
      <w:r>
        <w:rPr>
          <w:lang w:val="hi_IN" w:bidi="hi_IN"/>
        </w:rPr>
      </w:r>
      <w:r>
        <w:rPr>
          <w:lang w:val="hi_IN" w:bidi="hi_IN"/>
        </w:rPr>
        <w:t xml:space="preserve">यहाँ रुकें और चर्चा करें कि आप </w:t>
      </w:r>
      <w:r>
        <w:rPr>
          <w:b/>
          <w:lang w:val="hi_IN" w:bidi="hi_IN"/>
        </w:rPr>
        <w:t>महिमा</w:t>
      </w:r>
      <w:r>
        <w:rPr>
          <w:lang w:val="hi_IN" w:bidi="hi_IN"/>
        </w:rPr>
        <w:t xml:space="preserve"> का अनुवाद कैसे करेंगे। महिमा का अनुवाद उसी तरह करें जैसे आपने नए नियम के अन्य भागों में किया है। </w:t>
      </w:r>
      <w:r>
        <w:rPr>
          <w:lang w:val="hi_IN" w:bidi="hi_IN"/>
        </w:rPr>
        <w:t>महिमा</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पौलुस कहता है कि यीशु मसीह हमारा महान परमेश्वर और उद्धारकर्ता है। </w:t>
      </w:r>
      <w:r>
        <w:rPr>
          <w:b/>
          <w:lang w:val="hi_IN" w:bidi="hi_IN"/>
        </w:rPr>
        <w:t>मसीह</w:t>
      </w:r>
      <w:r>
        <w:rPr>
          <w:lang w:val="hi_IN" w:bidi="hi_IN"/>
        </w:rPr>
        <w:t xml:space="preserve"> का अर्थ है अभिषिक्त व्यक्ति, और </w:t>
      </w:r>
      <w:r>
        <w:rPr>
          <w:b/>
          <w:lang w:val="hi_IN" w:bidi="hi_IN"/>
        </w:rPr>
        <w:t>उद्धारकर्ता</w:t>
      </w:r>
      <w:r>
        <w:rPr>
          <w:lang w:val="hi_IN" w:bidi="hi_IN"/>
        </w:rPr>
        <w:t xml:space="preserve"> वह है जो लोगों को उनके पापों से बचाता है। मसीह और उद्धारकर्ता का अनुवाद उसी तरह करें जैसे आपने पिछले भागों में किया है। </w:t>
      </w:r>
      <w:r>
        <w:rPr>
          <w:lang w:val="hi_IN" w:bidi="hi_IN"/>
        </w:rPr>
        <w:t>मसीह</w:t>
      </w:r>
      <w:r>
        <w:rPr>
          <w:lang w:val="hi_IN" w:bidi="hi_IN"/>
        </w:rPr>
        <w:t xml:space="preserve"> और </w:t>
      </w:r>
      <w:r>
        <w:rPr>
          <w:b/>
          <w:lang w:val="hi_IN" w:bidi="hi_IN"/>
        </w:rPr>
        <w:t>उद्धारकर्ता</w:t>
      </w:r>
      <w:r>
        <w:rPr>
          <w:lang w:val="hi_IN" w:bidi="hi_IN"/>
        </w:rPr>
        <w:t xml:space="preserve"> के बारे में अधिक जानकारी के लिए, मुख्य शब्दावली देखें।</w:t>
      </w:r>
    </w:p>
    <w:p>
      <w:pPr/>
      <w:r>
        <w:rPr>
          <w:lang w:val="hi_IN" w:bidi="hi_IN"/>
        </w:rPr>
      </w:r>
      <w:r>
        <w:rPr>
          <w:lang w:val="hi_IN" w:bidi="hi_IN"/>
        </w:rPr>
        <w:t xml:space="preserve">यीशु ने हमारी ओर से अपने आप को दे दिया ताकि हमें सभी </w:t>
      </w:r>
      <w:r>
        <w:rPr>
          <w:b/>
          <w:lang w:val="hi_IN" w:bidi="hi_IN"/>
        </w:rPr>
        <w:t>अधर्म</w:t>
      </w:r>
      <w:r>
        <w:rPr>
          <w:lang w:val="hi_IN" w:bidi="hi_IN"/>
        </w:rPr>
        <w:t xml:space="preserve"> से </w:t>
      </w:r>
      <w:r>
        <w:rPr>
          <w:b/>
          <w:lang w:val="hi_IN" w:bidi="hi_IN"/>
        </w:rPr>
        <w:t>छुड़ाया</w:t>
      </w:r>
      <w:r>
        <w:rPr>
          <w:lang w:val="hi_IN" w:bidi="hi_IN"/>
        </w:rPr>
        <w:t xml:space="preserve"> जा सके। छुड़ाने का अर्थ है बचाना या स्वतंत्र करना। पुराने नियम में, परमेश्वर ने अपने लोगों इस्राएल को मिस्र की दासत्व से छुड़ाया, और अब यीशु लोगों को परमेश्वर की व्यवस्था को तोड़ने के सभी तरीकों से छुड़ाता है। अधर्म का अर्थ है दुष्ट होना, या परमेश्वर की किसी भी व्यवस्था का पालन न करना।</w:t>
      </w:r>
    </w:p>
    <w:p>
      <w:pPr/>
      <w:r>
        <w:rPr>
          <w:lang w:val="hi_IN" w:bidi="hi_IN"/>
        </w:rPr>
      </w:r>
      <w:r>
        <w:rPr>
          <w:lang w:val="hi_IN" w:bidi="hi_IN"/>
        </w:rPr>
        <w:t xml:space="preserve">यहाँ रुकें और समूह में इस प्रश्न पर चर्चा करें: आप हमें सभी </w:t>
      </w:r>
      <w:r>
        <w:rPr>
          <w:b/>
          <w:lang w:val="hi_IN" w:bidi="hi_IN"/>
        </w:rPr>
        <w:t>अधर्म</w:t>
      </w:r>
      <w:r>
        <w:rPr>
          <w:lang w:val="hi_IN" w:bidi="hi_IN"/>
        </w:rPr>
        <w:t xml:space="preserve"> से </w:t>
      </w:r>
      <w:r>
        <w:rPr>
          <w:b/>
          <w:lang w:val="hi_IN" w:bidi="hi_IN"/>
        </w:rPr>
        <w:t>छुड़ाने</w:t>
      </w:r>
      <w:r>
        <w:rPr>
          <w:lang w:val="hi_IN" w:bidi="hi_IN"/>
        </w:rPr>
        <w:t xml:space="preserve"> के विचार का अनुवाद कैसे करेंगे? यदि आपने बाइबल की किसी अन्य पुस्तक में इन शब्दों का पहले अनुवाद किया है, तो यहाँ भी वही शब्द प्रयोग करें जो आपने वहाँ किया था। </w:t>
      </w:r>
      <w:r>
        <w:rPr>
          <w:b/>
          <w:lang w:val="hi_IN" w:bidi="hi_IN"/>
        </w:rPr>
        <w:t>छुड़ाने</w:t>
      </w:r>
      <w:r>
        <w:rPr>
          <w:lang w:val="hi_IN" w:bidi="hi_IN"/>
        </w:rPr>
        <w:t xml:space="preserve"> और </w:t>
      </w:r>
      <w:r>
        <w:rPr>
          <w:b/>
          <w:lang w:val="hi_IN" w:bidi="hi_IN"/>
        </w:rPr>
        <w:t>अधर्म</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ने अपने आप को दे दिया ताकि विश्वासियों को अपनी प्रजा बनाने के लिए </w:t>
      </w:r>
      <w:r>
        <w:rPr>
          <w:b/>
          <w:lang w:val="hi_IN" w:bidi="hi_IN"/>
        </w:rPr>
        <w:t>शुद्ध</w:t>
      </w:r>
      <w:r>
        <w:rPr>
          <w:lang w:val="hi_IN" w:bidi="hi_IN"/>
        </w:rPr>
        <w:t xml:space="preserve"> करे। शुद्ध करने का अर्थ है किसी व्यक्ति को परमेश्वर के सामने आत्मिक रूप से शुद्ध करना, या परमेश्वर की सेवा करने या आराधना करने के लिए योग्य बनाना। पिछले भागों में शुद्ध करें शब्द का अनुवाद उसी तरह करें जैसे आपने </w:t>
      </w:r>
      <w:r>
        <w:rPr>
          <w:b/>
          <w:lang w:val="hi_IN" w:bidi="hi_IN"/>
        </w:rPr>
        <w:t>शुद्ध</w:t>
      </w:r>
      <w:r>
        <w:rPr>
          <w:lang w:val="hi_IN" w:bidi="hi_IN"/>
        </w:rPr>
        <w:t xml:space="preserve"> शब्द का अनुवाद किया है। </w:t>
      </w:r>
      <w:r>
        <w:rPr>
          <w:b/>
          <w:lang w:val="hi_IN" w:bidi="hi_IN"/>
        </w:rPr>
        <w:t>शुद्ध</w:t>
      </w:r>
      <w:r>
        <w:rPr>
          <w:lang w:val="hi_IN" w:bidi="hi_IN"/>
        </w:rPr>
        <w:t xml:space="preserve"> करने के बारे में अधिक जानकारी के लिए, मुख्य शब्दावली देखें।</w:t>
      </w:r>
    </w:p>
    <w:p>
      <w:pPr/>
      <w:r>
        <w:rPr>
          <w:lang w:val="hi_IN" w:bidi="hi_IN"/>
        </w:rPr>
      </w:r>
      <w:r>
        <w:rPr>
          <w:lang w:val="hi_IN" w:bidi="hi_IN"/>
        </w:rPr>
        <w:t>जो लोग यीशु के लोग हैं, वे अच्छे काम करने के लिए उत्सुक हैं। मूल भाषा में, यह कहा गया है कि वे अच्छे कार्यों के लिए "उत्साही" हैं। पुराने और नए नियम दोनों के अन्य भागों में, "उत्साही" शब्द का उपयोग उन लोगों का वर्णन करने के लिए किया गया है जो परमेश्वर के प्रति बहुत समर्पित हैं या परमेश्वर की व्यवस्थाओं का बहुत पालन करते हैं। पौलुस के समय में, कुछ लोगों को "ज़ीलॉट्स" कहा जाता था, जिसका अर्थ है कि वे यहूदी थे जो रोमी सरकार को उखाड़ फेंकना चाहते थे। इस भाग में, "अच्छे कामों के लिए उत्साह" का अर्थ है वे लोग जो अच्छे काम करने के लिए बहुत इच्छुक हैं।</w:t>
      </w:r>
    </w:p>
    <w:p>
      <w:pPr/>
      <w:r>
        <w:rPr>
          <w:lang w:val="hi_IN" w:bidi="hi_IN"/>
        </w:rPr>
      </w:r>
      <w:r>
        <w:rPr>
          <w:lang w:val="hi_IN" w:bidi="hi_IN"/>
        </w:rPr>
        <w:t>पौलुस तीतुस से कहता है कि वह विश्वासियों को सिखाए। तीतुस को उन्हें प्रोत्साहित करना चाहिए और उन्हें पूरे अधिकार से डाँटना चाहिए। तीतुस को किसी को भी उसे या उसकी शिक्षा को तुच्छ समझने की अनुमति नहीं देनी चाहिए।</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तीतुस 3:1–11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3:1–11 को सुनें और अपने मन में रखें।</w:t>
      </w:r>
    </w:p>
    <w:p>
      <w:pPr/>
      <w:r>
        <w:rPr>
          <w:lang w:val="hi_IN" w:bidi="hi_IN"/>
        </w:rPr>
      </w:r>
      <w:r>
        <w:rPr>
          <w:lang w:val="hi_IN" w:bidi="hi_IN"/>
        </w:rPr>
        <w:t>यदि सम्भव हो, तो तीतुस 3:1–11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3:1–11 का ऑडियो संस्करण सबसे आसानी से समझ में आने वाले अनुवाद में सुनें।</w:t>
      </w:r>
    </w:p>
    <w:p>
      <w:pPr/>
      <w:r>
        <w:rPr>
          <w:lang w:val="hi_IN" w:bidi="hi_IN"/>
        </w:rPr>
      </w:r>
      <w:r>
        <w:rPr>
          <w:lang w:val="hi_IN" w:bidi="hi_IN"/>
        </w:rPr>
        <w:t>पौलुस तीतुस को, जो क्रेते में है, अपना पत्र लिखना जारी रखता है। पिछले भागों में, पौलुस झूठी शिक्षा और सही शिक्षा का वर्णन करता है। पौलुस ने तीतुस को बताया कि क्रेते के विश्वासियों को क्या सिखाना है, और विश्वासियों को परमेश्वर के मार्गों के अनुसार क्यों जीना चाहिए। पौलुस वर्णन करता है कि एक घराने के अलग-अलग विश्वासियों को अन्य विश्वासियों के प्रति कैसे व्यवहार करना चाहिए। अब, पौलुस तीतुस को बताता है कि विश्वासियों को व्यापक समुदाय में गैर-विश्वासियों के साथ कैसे रहना चाहिए। पहले की तरह, पौलुस परमेश्वर के बारे में उन सच्चाइयों को समझाता है जो विश्वासियों के लिए इस तरह जीवन जीना संभव बनाते हैं।</w:t>
      </w:r>
    </w:p>
    <w:p>
      <w:pPr/>
      <w:r>
        <w:rPr>
          <w:lang w:val="hi_IN" w:bidi="hi_IN"/>
        </w:rPr>
      </w:r>
      <w:r>
        <w:rPr>
          <w:lang w:val="hi_IN" w:bidi="hi_IN"/>
        </w:rPr>
        <w:t xml:space="preserve">यहाँ रुकें और यदि आवश्यकता हो तो </w:t>
      </w:r>
      <w:r>
        <w:rPr>
          <w:b/>
          <w:lang w:val="hi_IN" w:bidi="hi_IN"/>
        </w:rPr>
        <w:t>क्रेते</w:t>
      </w:r>
      <w:r>
        <w:rPr>
          <w:lang w:val="hi_IN" w:bidi="hi_IN"/>
        </w:rPr>
        <w:t xml:space="preserve"> द्वीप के नक्शे को समूह के रूप में देखें। इस ऑडियो को यहाँ रोकें।</w:t>
      </w:r>
    </w:p>
    <w:p>
      <w:pPr/>
      <w:r>
        <w:rPr>
          <w:lang w:val="hi_IN" w:bidi="hi_IN"/>
        </w:rPr>
      </w:r>
      <w:r>
        <w:rPr>
          <w:lang w:val="hi_IN" w:bidi="hi_IN"/>
        </w:rPr>
        <w:t>तीतुस को विश्वासियों को याद दिलाना चाहिए कि गैर-विश्वासियों के साथ कैसे व्यवहार करना चाहिए, जिसमें उनके शासकों और अधिकारियों के अधीन रहना भी शामिल है। विश्वासियों को शासकों और अधिकारियों के अधिकार का सम्मान करना चाहिए, जो समुदायों और जातियों पर अधिकार रखने वाले कोई भी हो सकते हैं। विश्वासी पहले से ही जानते हैं कि उन्हें अपने अगुवों की आज्ञा माननी चाहिए, और पौलुस चाहता है कि तीतुस विश्वासियों को ऐसा करने के लिए याद दिलाता रहे और प्रोत्साहित करता रहे।</w:t>
      </w:r>
    </w:p>
    <w:p>
      <w:pPr/>
      <w:r>
        <w:rPr>
          <w:lang w:val="hi_IN" w:bidi="hi_IN"/>
        </w:rPr>
      </w:r>
      <w:r>
        <w:rPr>
          <w:lang w:val="hi_IN" w:bidi="hi_IN"/>
        </w:rPr>
        <w:t>यहाँ रुकें और इस प्रश्न पर समूह में चर्चा करें: अपने समुदाय के शासकों का वर्णन करें। लोग शासकों के प्रति या शासकों द्वारा बनाए गए नियमों के प्रति आज्ञाकारिता कैसे दिखाते हैं? इस ऑडियो को यहाँ रोकें।</w:t>
      </w:r>
    </w:p>
    <w:p>
      <w:pPr/>
      <w:r>
        <w:rPr>
          <w:lang w:val="hi_IN" w:bidi="hi_IN"/>
        </w:rPr>
      </w:r>
      <w:r>
        <w:rPr>
          <w:lang w:val="hi_IN" w:bidi="hi_IN"/>
        </w:rPr>
        <w:t>विश्वासियों को अपने समुदाय में दूसरों के लाभ के लिए भलाई करने के लिए भी तैयार रहना चाहिए, जिनमें गैर-विश्वासी भी शामिल हैं। विश्वासियों को अपने आसपास के जंगली क्रेती संस्कृति की तरह नहीं जीना चाहिए। विश्वासियों को किसी की निन्दा नहीं करनी चाहिए और न ही किसी दूसरे व्यक्ति के खिलाफ बुरा बात कहना चाहिए। उन्हें सभी लोगों के साथ शांति से रहना चाहिए, दूसरों के प्रति कोमल और दयालु होना चाहिए, और ऐसा व्यवहार नहीं करना चाहिए जैसे वे दूसरे लोगों से अधिक महत्वपूर्ण हैं।</w:t>
      </w:r>
    </w:p>
    <w:p>
      <w:pPr/>
      <w:r>
        <w:rPr>
          <w:lang w:val="hi_IN" w:bidi="hi_IN"/>
        </w:rPr>
      </w:r>
      <w:r>
        <w:rPr>
          <w:lang w:val="hi_IN" w:bidi="hi_IN"/>
        </w:rPr>
        <w:t>यहाँ रुकें और समूह में चर्चा करें: किसी ऐसे व्यक्ति के बारे में बात करें जो आप जानते हैं, जो अपने आसपास के लोगों के साथ शांति से रहता है। वे किस तरह की बातें करते हैं? अन्य लोग उनके साथ कैसे व्यवहार करते हैं या उनके बारे में कैसे सोचते हैं? इस ऑडियो को यहाँ रोकें।</w:t>
      </w:r>
    </w:p>
    <w:p>
      <w:pPr/>
      <w:r>
        <w:rPr>
          <w:lang w:val="hi_IN" w:bidi="hi_IN"/>
        </w:rPr>
      </w:r>
      <w:r>
        <w:rPr>
          <w:lang w:val="hi_IN" w:bidi="hi_IN"/>
        </w:rPr>
        <w:t>अब पौलुस यह समझाना शुरू करता है कि विश्वासी समाज में गैर-विश्वासियों के साथ अच्छी तरह से क्यों रह सकते हैं। पौलुस विश्वासियों को याद दिलाता है कि अतीत में, वे परमेश्वर और अन्य लोगों का भी विरोध करते थे। वे परमेश्वर को नहीं समझते थे, उन्होंने परमेश्वर की आज्ञा नहीं मानी, और जिस पर उन्होंने विश्वास किया उसमें उन्हें धोखा मिला। कई बुरी भावनाएँ और इच्छाएँ उन्हें नियंत्रित करती थीं, और वे बुरे काम करने और दूसरों से जलन करने में बहुत समय बिताते थे। अन्य लोग उनसे नफरत करते थे, और वे एक-दूसरे से भी नफरत करते थे।</w:t>
      </w:r>
    </w:p>
    <w:p>
      <w:pPr/>
      <w:r>
        <w:rPr>
          <w:lang w:val="hi_IN" w:bidi="hi_IN"/>
        </w:rPr>
      </w:r>
      <w:r>
        <w:rPr>
          <w:lang w:val="hi_IN" w:bidi="hi_IN"/>
        </w:rPr>
        <w:t>पौलुस इस पिछले जीवन के तरीके की तुलना विश्वासियों के अब नए जीवन से करता है। पौलुस कहता है कि परमेश्वर की दया और लोगों के प्रति प्रेम प्रकट हुआ, जिसका अर्थ है कि हमारे उद्धारकर्ता परमेश्वर ने लोगों के प्रति दया और प्रेम दिखाया। अधिकांश लोग मानते हैं कि यह तब हुआ था जब परमेश्वर ने यीशु को पृथ्वी पर भेजा था। पौलुस कहता है कि परमेश्वर ने विश्वासियों को परमेश्वर की दया के कारण बचाया, न कि विश्वासियों द्वारा स्वयं किए गए अच्छे कामों के कारण। विश्वासी इस योग्य नहीं थे कि परमेश्वर उन्हें बचाए। क्योंकि परमेश्वर ने लोगों के प्रति प्रेम और दया दिखाई थी जब वे अभी भी बुरे थे, इसलिए अब हमें दूसरों के प्रति वही प्रेम और दया दिखानी चाहिए जो अभी तक विश्वास नहीं करते हैं।</w:t>
      </w:r>
    </w:p>
    <w:p>
      <w:pPr/>
      <w:r>
        <w:rPr>
          <w:lang w:val="hi_IN" w:bidi="hi_IN"/>
        </w:rPr>
      </w:r>
      <w:r>
        <w:rPr>
          <w:lang w:val="hi_IN" w:bidi="hi_IN"/>
        </w:rPr>
        <w:t>यह समझना जटिल है कि कैसे परमेश्वर ने विश्वासियों को धोने, नया जन्म और नवीकरण के माध्यम से बचाया। धोने का अर्थ है किसी व्यक्ति को साफ करने के लिए पानी से साफ करना। इसका अर्थ किसी व्यक्ति को आत्मिक रूप से शुद्ध करना या परमेश्वर की आराधना के लिए उसे योग्य बनाना भी हो सकता है। यहाँ, इसका शायद अर्थ भीतर का आत्मिक शुद्धिकरण है, न कि शारीरिक धोना या बपतिस्मा।</w:t>
      </w:r>
    </w:p>
    <w:p>
      <w:pPr/>
      <w:r>
        <w:rPr>
          <w:lang w:val="hi_IN" w:bidi="hi_IN"/>
        </w:rPr>
      </w:r>
      <w:r>
        <w:rPr>
          <w:lang w:val="hi_IN" w:bidi="hi_IN"/>
        </w:rPr>
        <w:t>यहाँ रुकें और समूह में इस प्रश्न पर चर्चा करें: आप किसी व्यक्ति या किसी वस्तु को शारीरिक रूप से कैसे और कहाँ शुद्ध करते हैं? आप किसी व्यक्ति या किसी वस्तु को आत्मिक रूप से कैसे शुद्ध करते हैं? इस ऑडियो को यहाँ रोकें।</w:t>
      </w:r>
    </w:p>
    <w:p>
      <w:pPr/>
      <w:r>
        <w:rPr>
          <w:lang w:val="hi_IN" w:bidi="hi_IN"/>
        </w:rPr>
      </w:r>
      <w:r>
        <w:rPr>
          <w:lang w:val="hi_IN" w:bidi="hi_IN"/>
        </w:rPr>
        <w:t>पौलुस का अर्थ यह हो सकता है कि परमेश्वर पवित्र आत्मा के माध्यम से विश्वासियों को आत्मिक रूप से शुद्ध करता है, जो विश्वासियों को नया जन्म और नवीनीकरण दोनों देता है। नए जन्म का अर्थ है पुराने जीवन के तरीके को पूरी तरह से पीछे छोड़ना और यीशु के विश्वासी और अनुयायी के रूप में, एक नए व्यक्ति की तरह जीना शुरू करना। नवीनीकरण वह नया जीवन और हृदय और मन का परिवर्तन है जो एक नए जन्म से आता है। या, पौलुस का अर्थ यह हो सकता है कि नया जन्म और नवीनीकरण एक विश्वासी के लिए दो अलग-अलग घटनाएँ हैं। परमेश्वर विश्वासियों के हृदय को नए जन्म के माध्यम से शुद्ध करता है, और पवित्र आत्मा नया जीवन देता है। परमेश्वर ने पुराने नियम में की गई एक प्रतिज्ञा को पूरा किया और विश्वासियों को यीशु मसीह के माध्यम से स्वतंत्र रूप से और उदारता से अपना पवित्र आत्मा दिया। अब, पवित्र आत्मा हमेशा विश्वासियों की मदद करने के लिए उपलब्ध है।</w:t>
      </w:r>
    </w:p>
    <w:p>
      <w:pPr/>
      <w:r>
        <w:rPr>
          <w:lang w:val="hi_IN" w:bidi="hi_IN"/>
        </w:rPr>
      </w:r>
      <w:r>
        <w:rPr>
          <w:lang w:val="hi_IN" w:bidi="hi_IN"/>
        </w:rPr>
        <w:t>परमेश्वर ने विश्वासियों को अपना पवित्र आत्मा दिया ताकि वह विश्वासियों को धर्मी ठहराए। दूसरे शब्दों में, परमेश्वर अपने और विश्वासियों के बीच एक सही संबंध फिर से स्थापित करता है। परमेश्वर यह अपने अनुग्रह से करता है, जिसका अर्थ है कि यह एक ऐसा उपहार है जिसके विश्वासी योग्य नहीं हैं। "उसका अनुग्रह" का अर्थ परमेश्वर का अनुग्रह हो सकता है या इसका अर्थ यीशु का अनुग्रह हो सकता है।</w:t>
      </w:r>
    </w:p>
    <w:p>
      <w:pPr/>
      <w:r>
        <w:rPr>
          <w:lang w:val="hi_IN" w:bidi="hi_IN"/>
        </w:rPr>
      </w:r>
      <w:r>
        <w:rPr>
          <w:lang w:val="hi_IN" w:bidi="hi_IN"/>
        </w:rPr>
        <w:t>पौलुस कहता है कि परमेश्वर का विश्वासियों को बचाने का मौलिक कारण है, कि हम परमेश्वर के वारिस बन सकें। वारिस को अपने पिता की मृत्यु के बाद धन या संपत्ति मिलती है। पुराने नियम में, परमेश्वर ने अपने लोगों को उनकी विरासत के रूप में भूमि और आशीष देने का वादा किया था। इस भाग में, परमेश्वर विश्वासियों को अनन्त जीवन की आशा की विरासत देता है। अनन्त जीवन का अर्थ है कि विश्वासी विश्वास के साथ परमेश्वर के साथ हमेशा के लिए जीने की उम्मीद कर सकते हैं। पौलुस कहता है कि यह शिक्षा—कि परमेश्वर ने विश्वासियों को कैसे बचाया विश्वासयोग्य है। विश्वासी पौलुस की बात पर भरोसा कर सकते हैं।</w:t>
      </w:r>
    </w:p>
    <w:p>
      <w:pPr/>
      <w:r>
        <w:rPr>
          <w:lang w:val="hi_IN" w:bidi="hi_IN"/>
        </w:rPr>
      </w:r>
      <w:r>
        <w:rPr>
          <w:lang w:val="hi_IN" w:bidi="hi_IN"/>
        </w:rPr>
        <w:t>यहाँ रुकें और समूह में इस प्रश्न पर चर्चा करें: बताएँ कि आपकी संस्कृति में लोग धन या अन्य संपत्ति विरासत में कैसे पाते हैं। कौन विरासत प्राप्त कर सकता है? कौन तय करता है कि विरासत किसको प्राप्त होती है? इस ऑडियो को यहाँ रोकें।</w:t>
      </w:r>
    </w:p>
    <w:p>
      <w:pPr/>
      <w:r>
        <w:rPr>
          <w:lang w:val="hi_IN" w:bidi="hi_IN"/>
        </w:rPr>
      </w:r>
      <w:r>
        <w:rPr>
          <w:lang w:val="hi_IN" w:bidi="hi_IN"/>
        </w:rPr>
        <w:t>पौलुस चाहता है कि तीतुस इस शिक्षा पर जोर दे, ताकि विश्वासियों को अच्छे काम करने के तरीकों के बारे में ध्यान से सोचने के लिए प्रेरित किया जा सके। विश्वासियों को ये अच्छे काम करना सुनिश्चित करना चाहिए। पौलुस कहता है कि "ये बातें" सभी लोगों के लिए अच्छी और उपयोगी दोनों हैं, जिनमें गैर-विश्वासी भी शामिल हैं। पौलुस फिर से तीतुस को याद दिलाता है कि विश्वासियों को ऐसे काम करने में समय बिताना चाहिए जो परमेश्वर के घराने, कलीसिया और समुदाय के सभी लोगों के लिए अच्छे हों, जिनमें गैर-विश्वासी भी शामिल हैं।</w:t>
      </w:r>
    </w:p>
    <w:p>
      <w:pPr/>
      <w:r>
        <w:rPr>
          <w:lang w:val="hi_IN" w:bidi="hi_IN"/>
        </w:rPr>
      </w:r>
      <w:r>
        <w:rPr>
          <w:lang w:val="hi_IN" w:bidi="hi_IN"/>
        </w:rPr>
        <w:t>पौलुस इस बारे में बात कर रहा है कि विश्वासियों को किस चीज पर अपना समय बिताना चाहिए, और अब पौलुस तीतुस को बताता है कि उसे किस चीज से बचना चाहिए या किस चीज पर समय नहीं बिताना चाहिए। तीतुस को मूर्खतापूर्ण तर्कों, वंशावली के बारे में तर्कों, झगड़े और मूसा की व्यवस्था के बारे में लड़ाइयों से बचना चाहिए। पौलुस कहता है कि तीतुस को इन मूर्खतापूर्ण तर्कों से बचने का कारण यह है कि वे व्यर्थ और खोकली हैं। यह उन अच्छे कामों के विपरीत है जो विश्वासियों को करना चाहिए, जो अच्छे और उपयोगी हैं।</w:t>
      </w:r>
    </w:p>
    <w:p>
      <w:pPr/>
      <w:r>
        <w:rPr>
          <w:lang w:val="hi_IN" w:bidi="hi_IN"/>
        </w:rPr>
      </w:r>
      <w:r>
        <w:rPr>
          <w:lang w:val="hi_IN" w:bidi="hi_IN"/>
        </w:rPr>
        <w:t>पौलुस तीतुस को बताता है कि उन लोगों के साथ क्या करना है, शायद झूठे शिक्षक, जो बहस करते हैं और विश्वासियों के बीच विभाजन पैदा करते हैं। पौलुस कहता है कि इस प्रकार के व्यक्ति को उनके खतरनाक व्यवहार के बारे में एक या दो बार चेतावनी दी जाए ताकि वे अपना व्यवहार बदल सकें या बंद कर दें। यदि वह व्यक्ति अपना व्यवहार नहीं बदलता है, तो तीतुस को इस व्यक्ति को अस्वीकार कर देना चाहिए, या इस व्यक्ति को अब विश्वासियों को प्रभावित नहीं करने देना चाहिए। इसका यह अर्थ भी हो सकता है कि तीतुस इस व्यक्ति को विश्वासियों के समूह से पूरी तरह बाहर कर दे। यह व्यक्ति अपने मन और व्यवहार में विकृत या बिगाड़ा हुआ है, और उसके पाप परमेश्वर के सामने यह साबित करेंगे कि वह दोषी है, जिस तरह वह विभाजन पैदा करता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3:1–11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 xml:space="preserve">इस भाग के चार हिस्से हैं। </w:t>
      </w:r>
    </w:p>
    <w:p>
      <w:pPr/>
      <w:r>
        <w:rPr>
          <w:lang w:val="hi_IN" w:bidi="hi_IN"/>
        </w:rPr>
      </w:r>
      <w:r>
        <w:rPr>
          <w:b/>
          <w:lang w:val="hi_IN" w:bidi="hi_IN"/>
        </w:rPr>
        <w:t>पहले भाग में:</w:t>
      </w:r>
      <w:r>
        <w:rPr>
          <w:lang w:val="hi_IN" w:bidi="hi_IN"/>
        </w:rPr>
        <w:t xml:space="preserve"> पौलुस तीतुस को बताता है कि विश्वासियों को अपने शासकों और गैर-विश्वासियों से कैसे संबंध रखना चाहिए।</w:t>
      </w:r>
    </w:p>
    <w:p>
      <w:pPr/>
      <w:r>
        <w:rPr>
          <w:lang w:val="hi_IN" w:bidi="hi_IN"/>
        </w:rPr>
      </w:r>
      <w:r>
        <w:rPr>
          <w:b/>
          <w:lang w:val="hi_IN" w:bidi="hi_IN"/>
        </w:rPr>
        <w:t>दूसरे भाग में:</w:t>
      </w:r>
      <w:r>
        <w:rPr>
          <w:lang w:val="hi_IN" w:bidi="hi_IN"/>
        </w:rPr>
        <w:t xml:space="preserve"> पौलुस समझाता है कि यीशु का अनुसरण करने से पहले विश्वासी कैसे रहते थे।</w:t>
      </w:r>
    </w:p>
    <w:p>
      <w:pPr/>
      <w:r>
        <w:rPr>
          <w:lang w:val="hi_IN" w:bidi="hi_IN"/>
        </w:rPr>
      </w:r>
      <w:r>
        <w:rPr>
          <w:b/>
          <w:lang w:val="hi_IN" w:bidi="hi_IN"/>
        </w:rPr>
        <w:t>तीसरे भाग में:</w:t>
      </w:r>
      <w:r>
        <w:rPr>
          <w:lang w:val="hi_IN" w:bidi="hi_IN"/>
        </w:rPr>
        <w:t xml:space="preserve"> पौलुस समझाता है कि परमेश्वर ने विश्वासियों को कैसे और क्यों बचाया।</w:t>
      </w:r>
    </w:p>
    <w:p>
      <w:pPr/>
      <w:r>
        <w:rPr>
          <w:lang w:val="hi_IN" w:bidi="hi_IN"/>
        </w:rPr>
      </w:r>
      <w:r>
        <w:rPr>
          <w:b/>
          <w:lang w:val="hi_IN" w:bidi="hi_IN"/>
        </w:rPr>
        <w:t>चौथे भाग में:</w:t>
      </w:r>
      <w:r>
        <w:rPr>
          <w:lang w:val="hi_IN" w:bidi="hi_IN"/>
        </w:rPr>
        <w:t xml:space="preserve"> पौलुस चाहता है कि विश्वासी भला करें, और वह वर्णन करता है कि विश्वासियों के बीच विभाजन को कैसे सुलझाना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शासक और अधिकारी</w:t>
      </w:r>
    </w:p>
    <w:p>
      <w:pPr>
        <w:pStyle w:val="ListBullet"/>
        <w:spacing w:line="240" w:lineRule="auto"/>
        <w:ind w:left="720"/>
      </w:pPr>
      <w:r>
        <w:rPr>
          <w:lang w:val="hi_IN" w:bidi="hi_IN"/>
        </w:rPr>
      </w:r>
      <w:r>
        <w:rPr>
          <w:lang w:val="hi_IN" w:bidi="hi_IN"/>
        </w:rPr>
        <w:t>गैर-विश्वासी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और एक ऐसा व्यक्ति जो फूट पैदा करता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पौलुस क्रेते में तीतुस को लिखे अपना पत्र जारी रख रहा है। पिछले भाग में, पौलुस कहता है कि विश्वासियों को धर्मी जीवन जीना चाहिए क्योंकि यीशु लोगों को बचाने के लिए आया था, और यीशु फिर से आएगा। पिछले भाग इस बारे में थे कि विश्वासियों को अन्य विश्वासियों के साथ कैसे व्यवहार करना चाहिए, और अब पौलुस समझाता है कि विश्वासियों को अपने शासकों और अन्य गैर-विश्वासियों के साथ कैसे व्यवहार करना चाहिए। पौलुस यह भी वर्णन करता है कि परमेश्वर ने विश्वासियों को कैसे और क्यों बचाया ताकि विश्वासी समझ सकें कि गैर-विश्वासियों के प्रति सही व्यवहार करना क्यों महत्वपूर्ण है। पौलुस यह भी समझाता है कि उन लोगों के साथ क्या करना चाहिए जो कलीसिया में फूट पैदा करते हैं।</w:t>
      </w:r>
    </w:p>
    <w:p>
      <w:pPr/>
      <w:r>
        <w:rPr>
          <w:lang w:val="hi_IN" w:bidi="hi_IN"/>
        </w:rPr>
      </w:r>
      <w:r>
        <w:rPr>
          <w:lang w:val="hi_IN" w:bidi="hi_IN"/>
        </w:rPr>
        <w:t>इस भाग के पहले हिस्से में, यह याद रखना महत्वपूर्ण है कि पौलुस तीतुस से कहता है कि वह विश्वासियों को तीन बातों के बारे में याद दिलाता रहे, जो उसने उन्हें पहले ही सिखाया है। सबसे पहले, तीतुस को विश्वासियों से लगातार कहता रहना चाहिए कि वे अपने शासकों के अधीन रहें, या शासकों के अधिकार के पद को पहचानने और स्वीकार करें। विश्वासियों को कानून का भी पालन करने चाहिए, और उन्हें दूसरों के लिए भलाई करनी चाहिए। पौलुस चाहता है कि तीतुस एक विश्वासी घराने के सभी अलग-अलग लोगों को इन बातों के बारे में याद दिलाए। याद रखें कि क्रेते असंयम और उग्रता के लिए प्रतिष्ठा थी, और पौलुस चाहता है कि विश्वासी गैर-विश्वासियों के सामने आज्ञाकारिता और अधीनता का उदाहरण प्रस्तुत करें। विश्वासियों का जीवन जीने, आज्ञा मानने और दूसरों के लिए भलाई करने का तरीका, झूठे शिक्षकों के जीवन के तरीके से विपरीत होना चाहिए।</w:t>
      </w:r>
    </w:p>
    <w:p>
      <w:pPr/>
      <w:r>
        <w:rPr>
          <w:lang w:val="hi_IN" w:bidi="hi_IN"/>
        </w:rPr>
      </w:r>
      <w:r>
        <w:rPr>
          <w:lang w:val="hi_IN" w:bidi="hi_IN"/>
        </w:rPr>
        <w:t>यहाँ रुकें और समूह में इस प्रश्न पर चर्चा करें: आप तीतुस को दिए गए पौलुस के आदेश का अनुवाद कैसे करेंगे ताकि वे विश्वासियों को इन बातों के बारे में "लगातार स्मरण दिलाते रहें"? इस ऑडियो को यहाँ रोकें।</w:t>
      </w:r>
    </w:p>
    <w:p>
      <w:pPr/>
      <w:r>
        <w:rPr>
          <w:lang w:val="hi_IN" w:bidi="hi_IN"/>
        </w:rPr>
      </w:r>
      <w:r>
        <w:rPr>
          <w:lang w:val="hi_IN" w:bidi="hi_IN"/>
        </w:rPr>
        <w:t>पौलुस कहता है कि दो काम हैं जो विश्वासियों को नहीं करना चाहिए और दो काम हैं जो विश्वासियों को करना चाहिए। विश्वासियों को दूसरों की निन्दा नहीं करनी चाहिए और न ही दूसरे लोगों के खिलाफ बुरी बात कहना चाहिए। उन्हें दूसरों के साथ भी नहीं लड़ना चाहिए—इसके बजाय, उन्हें उनके साथ शांति से रहना चाहिए। विश्वासियों को कोमल और सभी लोगों के प्रति सच्ची या पूर्ण विनम्रता दिखानी चाहिए, अर्थात पुरुष और स्त्रियाँ दोनों। पौलुस के समय में, "सभी पुरुष" कहना सामान्य था और इसका अर्थ पुरुष और स्त्रियाँ दोनों है। पौलुस चाहता है कि विश्वासी ऐसा व्यवहार न करें जैसे वे दूसरे लोगों से अधिक महत्वपूर्ण हैं।</w:t>
      </w:r>
    </w:p>
    <w:p>
      <w:pPr/>
      <w:r>
        <w:rPr>
          <w:lang w:val="hi_IN" w:bidi="hi_IN"/>
        </w:rPr>
      </w:r>
      <w:r>
        <w:rPr>
          <w:lang w:val="hi_IN" w:bidi="hi_IN"/>
        </w:rPr>
        <w:t>यहाँ रुकें और इस प्रश्न पर समूह में चर्चा करें: आप पौलुस द्वारा दिए गए विवरण का अनुवाद कैसे करेंगे कि विश्वासियों को कैसे जीना चाहिए? आप दूसरों की निंदा न करना, दूसरों से झगड़ा न करना, सौम्य बन और पूरी विनम्रता दिखाना जैसे विचारों को आप किस क्रम में रखेंगे? इस ऑडियो को यहाँ रोकें।</w:t>
      </w:r>
    </w:p>
    <w:p>
      <w:pPr/>
      <w:r>
        <w:rPr>
          <w:lang w:val="hi_IN" w:bidi="hi_IN"/>
        </w:rPr>
      </w:r>
      <w:r>
        <w:rPr>
          <w:lang w:val="hi_IN" w:bidi="hi_IN"/>
        </w:rPr>
        <w:t>इस भाग का दूसरा हिस्सा और तीसरा हिस्सा एक साथ दिखाते हैं कि विश्वासियों द्वारा गैर-विश्वासियों के साथ भलाई करने और क्रेती संस्कृति से अलग तरीके से जीवन जीने के कारण क्या हैं। इस भाग के दूसरे हिस्से में, पौलुस वर्णन करता है कि यीशु का अनुसरण करने से पहले विश्वासी कैसे रहते थे। पौलुस विश्वासियों के विवरण में अपने आप को शामिल करता है, जब वे यीशु का अनुसरण करने से पहले थे। वह "हम स्वयं" कहता है यह स्पष्ट करने के लिए कि यीशु का अनुसरण करने से पहले विश्वासी इसी तरह जीवन व्यतीत करते थे।</w:t>
      </w:r>
    </w:p>
    <w:p>
      <w:pPr/>
      <w:r>
        <w:rPr>
          <w:lang w:val="hi_IN" w:bidi="hi_IN"/>
        </w:rPr>
      </w:r>
      <w:r>
        <w:rPr>
          <w:lang w:val="hi_IN" w:bidi="hi_IN"/>
        </w:rPr>
        <w:t>यहाँ रुकें और समूह में इस प्रश्न पर चर्चा करें: आप कैसे जोर देंगे कि पौलुस इस बारे में बात कर रहा है कि यीशु का अनुसरण करने से पहले वह और अन्य विश्वासी कैसे रहते थे? इस ऑडियो को यहाँ रोकें।</w:t>
      </w:r>
    </w:p>
    <w:p>
      <w:pPr/>
      <w:r>
        <w:rPr>
          <w:lang w:val="hi_IN" w:bidi="hi_IN"/>
        </w:rPr>
      </w:r>
      <w:r>
        <w:rPr>
          <w:lang w:val="hi_IN" w:bidi="hi_IN"/>
        </w:rPr>
        <w:t>पौलुस वर्णन करता है कि यीशु का अनुसरण करना शुरू करने से पहले विश्वासी कैसे रहते थे। वे क्रेते के लोगों की तरह रहते थे क्योंकि वे मूर्ख थे और परमेश्वर के बारे में बातें समझने के लिए तैयार नहीं थे। वे परमेश्वर की आज्ञा नहीं मानते थे। लोगों ने उन्हें धोखा दिया और उनसे झूठ बोला कि किस बात पर विश्वास करना है। विश्वासी अपनी भावनाओं और इच्छाओं से दास थे या नियंत्रित थे, इसलिए वे जो कुछ भी करना चाहते थे, करते थे। वे दुष्टता और ईर्ष्या का जीवन जीते थे, जिसके कारण लोग उनसे नफरत करने लगते थे, और वे एक-दूसरे से नफरत करने लगते थे। याद रखें कि ये सभी गुण विश्वासियों द्वारा यीशु का अनुसरण करना शुरू करने से पहले पिछले जीवन के तरीके का वर्णन करते हैं।</w:t>
      </w:r>
    </w:p>
    <w:p>
      <w:pPr/>
      <w:r>
        <w:rPr>
          <w:lang w:val="hi_IN" w:bidi="hi_IN"/>
        </w:rPr>
      </w:r>
      <w:r>
        <w:rPr>
          <w:lang w:val="hi_IN" w:bidi="hi_IN"/>
        </w:rPr>
        <w:t>यहाँ रुकें और समूह में इस प्रश्न पर चर्चा करें: आप पौलुस के विवरण का अनुवाद कैसे करेंगे कि यीशु का अनुसरण करने से पहले विश्वासी कैसे रहते थे? विभिन्न गुणों को एक साथ समूह बनाने पर विचार करें, जैसे मूर्ख और अवज्ञाकारी, धोखे में पड़े हुए और भावनाओं के वश में होकर गुलाम बने हुए, और बुराई, ईर्ष्या और घृणा से भरे हुए जीवन। इस ऑडियो को यहाँ रोकें।</w:t>
      </w:r>
    </w:p>
    <w:p>
      <w:pPr/>
      <w:r>
        <w:rPr>
          <w:lang w:val="hi_IN" w:bidi="hi_IN"/>
        </w:rPr>
      </w:r>
      <w:r>
        <w:rPr>
          <w:lang w:val="hi_IN" w:bidi="hi_IN"/>
        </w:rPr>
        <w:t>इस भाग के तीसरे हिस्से में, याद रखें कि अब पौलुस पिछले जीवन के तरीके को नए जीवन के साथ तुलना करता है जो परमेश्वर विश्वासियों को देता है। याद रखें कि पौलुस कहता है कि परमेश्वर की दया और लोगों के प्रति प्रेम प्रकट हुआ है, जो उसी विचार से मिलता-जुलता है जैसे पिछले भाग में पौलुस ने कहा था कि परमेश्वर का अनुग्रह प्रकट हुआ है। याद रखें कि हमारा उद्धारकर्ता परमेश्वर ही वह है जो यीशु को पृथ्वी पर भेजकर लोगों को दया और प्रेम देता है।</w:t>
      </w:r>
    </w:p>
    <w:p>
      <w:pPr/>
      <w:r>
        <w:rPr>
          <w:lang w:val="hi_IN" w:bidi="hi_IN"/>
        </w:rPr>
      </w:r>
      <w:r>
        <w:rPr>
          <w:lang w:val="hi_IN" w:bidi="hi_IN"/>
        </w:rPr>
        <w:t>यहाँ रुकें और समूह में इस प्रश्न पर चर्चा करें: आपको "दया और प्रेम प्रकट हुए" का अनुवाद कैसे करना चाहिए? इसका अनुवाद करने का एक और तरीका यह हो सकता है, "परमेश्वर ने लोगों के लिए अपना दया और प्रेम भेजा।" इस ऑडियो को यहाँ रोकें।</w:t>
      </w:r>
    </w:p>
    <w:p>
      <w:pPr/>
      <w:r>
        <w:rPr>
          <w:lang w:val="hi_IN" w:bidi="hi_IN"/>
        </w:rPr>
      </w:r>
      <w:r>
        <w:rPr>
          <w:lang w:val="hi_IN" w:bidi="hi_IN"/>
        </w:rPr>
        <w:t>याद रखें कि पौलुस स्पष्ट रूप से कहता है कि परमेश्वर ने विश्वासियों को उनके अच्छे कामों के कारण नहीं बचाया। विश्वासी दूसरे लोगों के प्रति अच्छे कार्यों के माध्यम से अपना उद्धार प्राप्त नहीं कर सकते थे। परमेश्वर का लोगों को बचाने का कारण अपने लोगों के प्रति परमेश्वर की भलाई, दया और करुणा था।</w:t>
      </w:r>
    </w:p>
    <w:p>
      <w:pPr/>
      <w:r>
        <w:rPr>
          <w:lang w:val="hi_IN" w:bidi="hi_IN"/>
        </w:rPr>
      </w:r>
      <w:r>
        <w:rPr>
          <w:lang w:val="hi_IN" w:bidi="hi_IN"/>
        </w:rPr>
        <w:t>यहाँ रुकें और इस प्रश्न पर समूह में चर्चा करें: आपकी भाषा में, इस बात पर जोर देने के लिए सबसे अच्छा क्रम क्या है कि परमेश्वर ने विश्वासियों को क्यों बचाया? क्या "परमेश्वर ने विश्वासियों को उनके अच्छे कामों से नहीं बचाया", परमेश्वर द्वारा विश्वासियों को बचाने के कारण से पहले या बाद में होना चाहिए? इस ऑडियो को यहाँ रोकें।</w:t>
      </w:r>
    </w:p>
    <w:p>
      <w:pPr/>
      <w:r>
        <w:rPr>
          <w:lang w:val="hi_IN" w:bidi="hi_IN"/>
        </w:rPr>
      </w:r>
      <w:r>
        <w:rPr>
          <w:lang w:val="hi_IN" w:bidi="hi_IN"/>
        </w:rPr>
        <w:t>याद रखें कि पौलुस कहता है कि परमेश्वर ने हमें पवित्र आत्मा द्वारा नया जन्म और नवीनीकरण के धोने के माध्यम से बचाया है। याद रखें कि "धोने" शब्द का अर्थ शायद यहाँ बपतिस्मा नहीं है, बल्कि आत्मिक धोने से है। याद रखें कि पौलुस एक अकेली घटना का वर्णन कर रहा है जब परमेश्वर पवित्र आत्मा के द्वारा विश्वासियों को शुद्ध करता है, जो विश्वासियों को नया जन्म और नया जीवन दोनों देता है। या, पौलुस दो अलग-अलग घटनाओं का वर्णन कर रहा हो सकता है, जहाँ एक घटना में, परमेश्वर विश्वासियों को फिर से जन्म देने से शुद्ध करता है, और दूसरी घटना में, पवित्र आत्मा विश्वासियों को नया जीवन देता है।</w:t>
      </w:r>
    </w:p>
    <w:p>
      <w:pPr/>
      <w:r>
        <w:rPr>
          <w:lang w:val="hi_IN" w:bidi="hi_IN"/>
        </w:rPr>
      </w:r>
      <w:r>
        <w:rPr>
          <w:lang w:val="hi_IN" w:bidi="hi_IN"/>
        </w:rPr>
        <w:t>यहाँ रुकें और समूह में इस प्रश्न पर चर्चा करें: आप "पवित्र आत्मा द्वारा नया जन्म और नवीनीकरण के धोने के माध्यम से" का अनुवाद कैसे करेंगे? आप नया जन्म और नवीनीकरण का अर्थ कैसे दिखा सकते हैं? क्या आपका अनुवाद दिखाएगा कि यह एक घटना है या दो घटनाएँ हैं? इस ऑडियो को यहाँ रोकें।</w:t>
      </w:r>
    </w:p>
    <w:p>
      <w:pPr/>
      <w:r>
        <w:rPr>
          <w:lang w:val="hi_IN" w:bidi="hi_IN"/>
        </w:rPr>
      </w:r>
      <w:r>
        <w:rPr>
          <w:lang w:val="hi_IN" w:bidi="hi_IN"/>
        </w:rPr>
        <w:t>परमेश्वर ने विश्वासियों को यीशु के माध्यम से उदारता से पवित्र आत्मा दिया। इसका अर्थ यह हो सकता है कि परमेश्वर ने हमें पवित्र आत्मा यीशु ने हमारे लिए जो किया उसके कारण दिया, या यीशु ही वह है जो हमें पवित्र आत्मा देता है। याद रखें कि यह तीतुस को लिखे पत्र में एक और उदाहरण है, जहाँ पौलुस उसी भाग में कहता है कि परमेश्वर उद्धारकर्ता है, और यीशु भी उद्धारकर्ता है।</w:t>
      </w:r>
    </w:p>
    <w:p>
      <w:pPr/>
      <w:r>
        <w:rPr>
          <w:lang w:val="hi_IN" w:bidi="hi_IN"/>
        </w:rPr>
      </w:r>
      <w:r>
        <w:rPr>
          <w:lang w:val="hi_IN" w:bidi="hi_IN"/>
        </w:rPr>
        <w:t>इसके बाद, पौलुस इस भाग में पहले ही कही गई हर बात का सारांश देता है, जिसमें यह भी शामिल है कि परमेश्वर अपने अनुग्रह से विश्वासियों को धर्मी ठहराता है और परमेश्वर अनन्त जीवन की आशा में विश्वासियों को वारिस बनाता है। आप इस भाग के अंत को फिर से क्रमबद्ध करना चाह सकते हैं। एक तरीका यह है कि पहले यह कहना है कि परमेश्वर ने विश्वासियों को बचाया है ताकि उन्हें अनन्त जीवन दिया जा सके। उसके बाद, वर्णन करें कि परमेश्वर ने अपने अनुग्रह से विश्वासियों को कैसे धर्मी ठहराया।</w:t>
      </w:r>
    </w:p>
    <w:p>
      <w:pPr/>
      <w:r>
        <w:rPr>
          <w:lang w:val="hi_IN" w:bidi="hi_IN"/>
        </w:rPr>
      </w:r>
      <w:r>
        <w:rPr>
          <w:lang w:val="hi_IN" w:bidi="hi_IN"/>
        </w:rPr>
        <w:t>यहाँ रुकें और इस प्रश्न पर समूह में चर्चा करें: आप तीसरे भाग के अंत में विचारों को कैसे क्रम में रखेंगे? इस ऑडियो को यहाँ रोकें।</w:t>
      </w:r>
    </w:p>
    <w:p>
      <w:pPr/>
      <w:r>
        <w:rPr>
          <w:lang w:val="hi_IN" w:bidi="hi_IN"/>
        </w:rPr>
      </w:r>
      <w:r>
        <w:rPr>
          <w:lang w:val="hi_IN" w:bidi="hi_IN"/>
        </w:rPr>
        <w:t>जब परमेश्वर विश्वासियों को धर्मी ठहराता है, तो वह उन्हें उसी समय "निर्दोष" घोषित करता है जब वह उन्हें बचाता है। परमेश्वर का विश्वासियों को बचाने का कारण यह है कि वे परमेश्वर के वारिस बन सकें, जिसका अर्थ है कि विश्वासियों को अनन्त जीवन विरासत में मिलेगा। विश्वासी भरोसे के साथ हमेशा के लिए परमेश्वर के साथ रहने की उम्मीद कर सकते हैं क्योंकि परमेश्वर उन्हें धर्मी ठहराता है। पौलुस इस भाग को यह कहकर समाप्त करता है कि यह सारी शिक्षा विश्वासयोग्य है।</w:t>
      </w:r>
    </w:p>
    <w:p>
      <w:pPr/>
      <w:r>
        <w:rPr>
          <w:lang w:val="hi_IN" w:bidi="hi_IN"/>
        </w:rPr>
      </w:r>
      <w:r>
        <w:rPr>
          <w:lang w:val="hi_IN" w:bidi="hi_IN"/>
        </w:rPr>
        <w:t>चौथे भाग में, याद रखें कि पौलुस चाहता है कि तीतुस इस शिक्षा पर जोर दे। यह शिक्षा विश्वासियों को अच्छे काम करने में समय बिताने के लिए प्रेरित करेगा, जो सभी लोगों के लिए उपयोगी और अच्छे हैं। "इन बातों" का अर्थ पौलुस द्वारा दी गई शिक्षा से हो सकता है, या इसका अर्थ वे अच्छे काम हो सकते हैं जो विश्वासियों को करना चाहिए।</w:t>
      </w:r>
    </w:p>
    <w:p>
      <w:pPr/>
      <w:r>
        <w:rPr>
          <w:lang w:val="hi_IN" w:bidi="hi_IN"/>
        </w:rPr>
      </w:r>
      <w:r>
        <w:rPr>
          <w:lang w:val="hi_IN" w:bidi="hi_IN"/>
        </w:rPr>
        <w:t>पौलुस तीतुस को चार बातें बताता है जिन पर समय नहीं बिताना चाहिए। पौलुस कहता है कि तीतुस को उन मूर्खतापूर्ण मुद्दों से बचना चाहिए जिनके बारे में लोग बहस करते हैं। तीतुस को वंशवली के बारे में बहस करने से भी बचना चाहिए, जो परिवार के इतिहास में पूर्वजों की सूचियाँ हैं। तीतुस को उस व्यवस्था के बारे में वाद-विवाद से बचना चाहिए जो मूसा ने यहूदियों को दी थी। याद रखें कि पिछले भागों में, पौलुस ने झूठे शिक्षकों का वर्णन किया था जो चाहते थे कि विश्वासी यहूदी व्यवस्थाओं का पालन करें, और यह मूसा की व्यवस्था के बारे में उन्हीं तर्कों में से कुछ हो सकता है जिनके बारे में पौलुस यहाँ बात कर रहा है। ये तर्क व्यर्थ और खोकली हैं, जो विश्वासियों को करने वाले अच्छे और उपयोगी कामों के विपरीत हैं।</w:t>
      </w:r>
    </w:p>
    <w:p>
      <w:pPr/>
      <w:r>
        <w:rPr>
          <w:lang w:val="hi_IN" w:bidi="hi_IN"/>
        </w:rPr>
      </w:r>
      <w:r>
        <w:rPr>
          <w:lang w:val="hi_IN" w:bidi="hi_IN"/>
        </w:rPr>
        <w:t>यहाँ रुकें और समूह में इस प्रश्न पर चर्चा करें: आप कैसे समझा कर सकते हैं कि पौलुस चाहता है कि तीतुस इस शिक्षा पर जोर दे? आप विश्वासियों को करने वाले अच्छे कामों और उन कामों के बीच अंतर को कैसे दिखाएँगे जो पौलुस तीतुस को न करने के लिए कहता है? इनका अनुवाद करने का सबसे अच्छा क्रम क्या है? इस ऑडियो को यहाँ रोकें।</w:t>
      </w:r>
    </w:p>
    <w:p>
      <w:pPr/>
      <w:r>
        <w:rPr>
          <w:lang w:val="hi_IN" w:bidi="hi_IN"/>
        </w:rPr>
      </w:r>
      <w:r>
        <w:rPr>
          <w:lang w:val="hi_IN" w:bidi="hi_IN"/>
        </w:rPr>
        <w:t>पौलुस तीतुस से कहता है कि वह किसी ऐसे व्यक्ति को एक या दो चेतावनी दे जो लोगों को बांटने की कोशिश करता है। यदि वह व्यक्ति अपना व्यवहार नहीं बदलता है, तो पौलुस तीतुस से कहता है कि वह उस व्यक्ति को अस्वीकार कर दे, जिसका अर्थ हो सकता है कि वह उस व्यक्ति पर अधिक समय बर्बाद न करे, उस व्यक्ति से कोई लेना-देना न रखे, या यहाँ तक कि उस व्यक्ति को कलीसिया से बाहर कर दे। पौलुस कहता है कि इस विभाजनकारी व्यक्ति के साथ इस तरह व्यवहार किया जाए क्योंकि वह विकृत है। उसके पाप परमेश्वर के सामने उसका दोष साबित करेंगे।</w:t>
      </w:r>
    </w:p>
    <w:p>
      <w:pPr/>
      <w:r>
        <w:rPr>
          <w:lang w:val="hi_IN" w:bidi="hi_IN"/>
        </w:rPr>
      </w:r>
      <w:r>
        <w:rPr>
          <w:lang w:val="hi_IN" w:bidi="hi_IN"/>
        </w:rPr>
        <w:t>यहाँ रुकें और समूह में चर्चा करें: आप विभाजनकारी व्यक्ति का वर्णन कैसे करेंगे? यह वह व्यक्ति है जो लोगों को विभाजित करने की कोशिश करता है और उन्हें व्यर्थ की बातों पर बहस करने के लिए मजबूर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इनमें से प्रत्येक पात्र के लिए लोग, चित्र या वस्तुओं को चुनें।</w:t>
      </w:r>
    </w:p>
    <w:p>
      <w:pPr/>
      <w:r>
        <w:rPr>
          <w:lang w:val="hi_IN" w:bidi="hi_IN"/>
        </w:rPr>
      </w:r>
      <w:r>
        <w:rPr>
          <w:lang w:val="hi_IN" w:bidi="hi_IN"/>
        </w:rPr>
        <w:t>जब आप इन पदों के कहानी को दोबारा बताना शुरू करें, तो लोगों या वस्तुओं के एक समूह को विश्वासी और दूसरे समूह को गैर-विश्वासी के रूप में चुनें। पौलुस तीतुस से कहता है कि वह विश्वासियों को याद दिलाए कि वे अपने शासकों के अधीन रहें, जो शायद गैर-विश्वासी हैं। दिखाएँ कि विश्वासियों को इन शासकों और अन्य गैर-विश्वासियों के साथ कैसे व्यवहार करना चाहिए।</w:t>
      </w:r>
    </w:p>
    <w:p>
      <w:pPr/>
      <w:r>
        <w:rPr>
          <w:lang w:val="hi_IN" w:bidi="hi_IN"/>
        </w:rPr>
      </w:r>
      <w:r>
        <w:rPr>
          <w:lang w:val="hi_IN" w:bidi="hi_IN"/>
        </w:rPr>
        <w:t>अब विश्वासियों को उसी तरह व्यवहार करना चाहिए जैसे वे पहले करते थे। उनकी इच्छाएँ उन्हें नियंत्रित करती थीं, उन्होंने दुष्ट काम किए, और वे एक-दूसरे से ईर्ष्या करते थे।</w:t>
      </w:r>
    </w:p>
    <w:p>
      <w:pPr/>
      <w:r>
        <w:rPr>
          <w:lang w:val="hi_IN" w:bidi="hi_IN"/>
        </w:rPr>
      </w:r>
      <w:r>
        <w:rPr>
          <w:lang w:val="hi_IN" w:bidi="hi_IN"/>
        </w:rPr>
        <w:t>अब दिखाएँ कि परमेश्वर ने लोगों के प्रति अपनी दया और प्रेम कैसे दिखाया जब उसने यीशु को पृथ्वी पर भेजा था। दिखाएँ कि परमेश्वर ने विश्वासियों को पवित्र आत्मा के माध्यम से नए आत्मिक जन्म में कैसे धोया और हमारे उद्धारकर्ता यीशु मसीह के माध्यम से विश्वासियों को उदारता से कैसे पवित्र आत्मा दिया। परमेश्वर ने विश्वासियों को "दोषी नहीं" घोषित किया, और अब विश्वासियों को अनन्त जीवन की आशा है।</w:t>
      </w:r>
    </w:p>
    <w:p>
      <w:pPr/>
      <w:r>
        <w:rPr>
          <w:lang w:val="hi_IN" w:bidi="hi_IN"/>
        </w:rPr>
      </w:r>
      <w:r>
        <w:rPr>
          <w:lang w:val="hi_IN" w:bidi="hi_IN"/>
        </w:rPr>
        <w:t>पौलुस तीतुस से कहता है कि वह इस शिक्षा पर जोर दे, ताकि विश्वासी अच्छे काम करें। तीतुस को विश्वासियों को शिक्षा पर जोर देते हुए दिखाएँ।</w:t>
      </w:r>
    </w:p>
    <w:p>
      <w:pPr/>
      <w:r>
        <w:rPr>
          <w:lang w:val="hi_IN" w:bidi="hi_IN"/>
        </w:rPr>
      </w:r>
      <w:r>
        <w:rPr>
          <w:lang w:val="hi_IN" w:bidi="hi_IN"/>
        </w:rPr>
        <w:t>अब एक विभाजनकारी व्यक्ति को दिखाएं जो मूसा की व्यवस्था के बारे में वंशावलियों और तर्कों के साथ आ रहा है। विभाजन करने वाला व्यक्ति विश्वासियों को विभाजित करने की कोशिश करता है। विश्वासियों को यह दिखाना चाहिए कि उन्हें क्या करना चाहिए: विभाजनकारी व्यक्ति को एक या दो बार चेतावनी दें, फिर उसे समूह से बाहर कर दें। यह व्यक्ति विकृत है, और उसके पाप उसको दोषी करते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3:1–11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चार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शासक और अधिकारी</w:t>
      </w:r>
    </w:p>
    <w:p>
      <w:pPr>
        <w:pStyle w:val="ListBullet"/>
        <w:spacing w:line="240" w:lineRule="auto"/>
        <w:ind w:left="720"/>
      </w:pPr>
      <w:r>
        <w:rPr>
          <w:lang w:val="hi_IN" w:bidi="hi_IN"/>
        </w:rPr>
      </w:r>
      <w:r>
        <w:rPr>
          <w:lang w:val="hi_IN" w:bidi="hi_IN"/>
        </w:rPr>
        <w:t>गैर-विश्वासी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और एक ऐसा व्यक्ति जो फूट पैदा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से कहता है कि वह विश्वासियों को याद दिलाए कि वे अपने शासकों और अधिकारियों के अधीन रहें और उनकी आज्ञा मानें। विश्वासियों को अच्छा करने के लिए तैयार होना चाहिए। विश्वासियों को लोगों की निन्दा नहीं करनी चाहिए और न ही उनसे बहस करनी चाहिए। विश्वासियों को कोमल होना चाहिए और सभी लोगों के प्रति सच्ची विनम्रता दिखानी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उत्तर दे सकते हैं "पौलुस की शिक्षा का पालन करना चाहते हैं कि अविश्वासियों के बीच कैसे रहना है," या "आशा करते हैं कि हमारा जीवन शासकों को परमेश्वर का अनुसरण करने का एक अच्छा उदाहरण दिखाता है," या "पौलुस हमें क्रेते में हमारे शासकों की आज्ञा मानने के लिए कैसे कह सकता है? वे जंगली और विद्रोही लोग हैं!"</w:t>
      </w:r>
    </w:p>
    <w:p>
      <w:pPr>
        <w:pStyle w:val="ListBullet"/>
        <w:spacing w:line="240" w:lineRule="auto"/>
        <w:ind w:left="720"/>
      </w:pPr>
      <w:r>
        <w:rPr>
          <w:lang w:val="hi_IN" w:bidi="hi_IN"/>
        </w:rPr>
      </w:r>
      <w:r>
        <w:rPr>
          <w:lang w:val="hi_IN" w:bidi="hi_IN"/>
        </w:rPr>
        <w:t>साथ ही, शासकों और अधिकारियों की भूमिका निभाने वाले लोगों से पूछें, "आप क्या महसूस कर रहे हैं या क्या सोच रहे हैं?" लोग इस तरह उत्तर दे सकते हैं, "हम आश्चर्यचकित हैं कि ये लोग इतने अच्छे काम करते हैं और हमारे प्रति इतनी आज्ञाकारी रूप से पेश आते हैं," या "हम सोचते हैं कि इन लोगों की हमारे समुदाय में अच्छी प्रतिष्ठा है, जबकि अधिकांश क्रेती जंगली और विद्रोही हैं," या "हम यह चाहते हैं कि हमारे सभी लोग हमारे प्रति इतनी आज्ञाकारी रूप से पेश आएं और दूसरों के प्रति भलाई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विश्वासी पहले मूर्ख, आज्ञा न मानने वाले और अपने विश्वास में धोखा खाए हुए थे। उनकी भावनाएँ और इच्छाएँ उन्हें नियंत्रित करती थीं, वे दुष्ट काम करते थे, और वे दूसरों से ईर्ष्या करते थे। लोग उनसे नफरत करते थे और वे एक-दूसरे से भी नफरत करते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उत्तर दे सकते हैं, "आश्चर्यचकित हूँ कि मैं यीशु का अनुसरण करने से पहले इस तरह जीवन जीता था," या "आभारी हूँ कि मेरे प्रति परमेश्वर के अनुग्रह के कारण मैं अब इस तरह नहीं जीता हूँ," या "याद करता हूँ कि मैं पहले परमेश्वर के बिना एक बुरा जीवन जीता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लेकिन परमेश्वर ने लोगों के प्रति अपनी दया और प्रेम दिखाया जब उसने यीशु को पृथ्वी पर भेजा। परमेश्वर ने अपनी दया के कारण विश्वासियों को बचाया। विश्वासियों ने परमेश्वर के उद्धार को पाने के योग्य कुछ भी अच्छा नहीं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उत्तर दे सकते हैं "परमेश्वर के प्रति उसकी दया, प्रेम और करुणा के लिए धन्यवादी हैं," या "पहले की तरह उसके खिलाफ विरोध करने के बजाय अब मैं परमेश्वर के साथ शांति में हूँ," या "मुझे याद आता है कि मेरे अच्छे काम परमेश्वर से मेरा उद्धार नहीं दिला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परमेश्वर ने विश्वासियों को पवित्र आत्मा के माध्यम से एक नए आत्मिक जन्म में धोया। विश्वासियों का अब एक नया जीवन है। परमेश्वर ने विश्वासियों को हमारे उद्धारकर्ता यीशु मसीह के माध्यम से उदारता से पवित्र आत्मा दिया। परमेश्वर ने अपने अनुग्रह से विश्वासियों को "दोषी नहीं" घोषित किया, और अब विश्वासियों को अनन्त जीवन की आशा है। यह सारी शिक्षा विश्वासयोग्य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"मेरे बच्चों को 'दोषी नहीं' घोषित करते हुए खुश हूँ," या "मेरे बच्चों के साथ अनन्त जीवन साझा करने में खुश हूँ," या "मुझे आशा है कि मेरे बच्चे उद्धार का यह उपहार प्राप्त करेंगे और मेरे दिखाए मार्ग के अनुसार जीएँगे।"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कहता है कि वह इस शिक्षा पर जोर दे, ताकि विश्वासी अच्छे काम करें। ये अच्छे काम सभी लोगों के लिए उपयोगी और लाभदायक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"यह आशा करता हूँ कि तीतुस अपनी भूमिका को गंभीरता से लेगा और परमेश्वर द्वारा विश्वासियों को बचाने के बारे में मेरी शिक्षा पर जोर देगा," या "यह उम्मीद करता हूँ कि विश्वासी मेरी शिक्षा के जवाब में अच्छे काम करेंगे," या "यह चाहता हूँ कि गैर-विश्वासी विश्वासियों के अच्छे कामों से परमेश्वर के बारे में जानें।"</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यह भी कहता है कि वह मूसा द्वारा यहूदियों को दी गई व्यवस्था के बारे में मूर्खतापूर्ण वाद-विवाद, वंशावली, लड़ाई और तर्क से बचे। ये सभी तर्क व्यर्थ और खोकली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गैर-विश्वासियों की भूमिका निभाने वाले लोगों से पूछें, "आप क्या महसूस कर रहे हैं या क्या सोच रहे हैं?" लोग इस तरह उत्तर दे सकते हैं, "हैरान हूँ कि विश्वासी इतने अधिक बहस करते हैं," या "विश्वासी हमसे इतने अलग नहीं हैं क्योंकि वे बहुत बहस करते हैं और उनके बीच कई मतभेद हैं," या "सोच रहे हैं कि उनके अगुवे इन मतभेदों और बहसों को कैसे संभालेंगे।"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तीतुस को कलीसिया में एक विभाजनकारी व्यक्ति को एक या दो बार चेतावनी देना चाहिए। यदि इन चेतावनियों के बाद विभाजन करने वाला व्यक्ति अपना व्यवहार नहीं बदलता है, तो तीतुस को इसके बाद विभाजन करने वाले व्यक्ति से कोई संबंध नहीं रखना चाहिए। यह व्यक्ति विकृत है, और उसके पाप उसको दोषी साबित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वह व्यक्ति इस तरह उत्तर दे सकता है कि "फूट डालने वाले व्यक्ति को अपने व्यवहार के बारे में चेतावनी देने के विचार से घबराया हुआ है," या "यह आशा है कि वह अपने व्यवहार को बदल लेगा और फूट डालना बंद कर देगा," या "यदि वह अपना व्यवहार नहीं बदलता है, तो पौलुस के निर्देश का पालन करने और फूट डालने वाले व्यक्ति को अस्वीकार करने के लिए तैयार हूँ।"</w:t>
      </w:r>
    </w:p>
    <w:p>
      <w:pPr>
        <w:pStyle w:val="ListBullet"/>
        <w:spacing w:line="240" w:lineRule="auto"/>
        <w:ind w:left="720"/>
      </w:pPr>
      <w:r>
        <w:rPr>
          <w:lang w:val="hi_IN" w:bidi="hi_IN"/>
        </w:rPr>
      </w:r>
      <w:r>
        <w:rPr>
          <w:lang w:val="hi_IN" w:bidi="hi_IN"/>
        </w:rPr>
        <w:t>साथ ही, विभाजन करने वाले व्यक्ति की भूमिका निभाने वाले व्यक्ति से पूछें, "आप क्या महसूस कर रहे हैं या क्या सोच रहे हैं?" वह व्यक्ति इस तरह उत्तर दे सकता है "हैरान हूँ कि पौलुस को लगता है कि मेरा व्यवहार इतना बुरा है," या "मैं अपना व्यवहार बदलना चाहता हूँ और कलीसिया में फूट पैदा करना बंद करना चाहता हूँ," या "मुझे आशा है कि तीतुस मुझे कलीसिया से बाहर नहीं निकलेगा," या "मैं अपना व्यवहार बदलने के लिए तैयार नहीं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3:1–11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तीतुस से कहता है कि वह विश्वासियों को याद दिलाए कि वे अपने शासकों और अधिकारियों के अधीन रहें। शासक और अधिकारी सरकारी अगुवे हैं, न कि कलीसिया के अगुवे हैं। "शासक और अधिकारी" में प्रमुख, नेता, राजा, राष्ट्रपति, राज्यपाल, सम्राट, या कोई और शामिल हो सकते हैं जो समुदायों और राष्ट्रों पर अधिकार रखता हो। इसका अर्थ शासकों के दो अलग-अलग स्तरों से भी हो सकता है। इसका अनुवाद "शक्तिशाली शासक" या "वे लोग जिनके पास शासन करने की शक्ति है" के रूप में भी किया जा सकता है।</w:t>
      </w:r>
    </w:p>
    <w:p>
      <w:pPr/>
      <w:r>
        <w:rPr>
          <w:lang w:val="hi_IN" w:bidi="hi_IN"/>
        </w:rPr>
      </w:r>
      <w:r>
        <w:rPr>
          <w:lang w:val="hi_IN" w:bidi="hi_IN"/>
        </w:rPr>
        <w:t>यदि आवश्यकता हो, तो यहाँ रुकें और समूह में इस प्रश्न पर चर्चा करें: आप "शासक और अधिकारी" का अनुवाद कैसे करेंगे। आपके समुदाय में शासकों के कौन-कौन से स्तर हैं, या किस प्रकार के नेता हैं? इस ऑडियो को यहाँ रोकें।</w:t>
      </w:r>
    </w:p>
    <w:p>
      <w:pPr/>
      <w:r>
        <w:rPr>
          <w:lang w:val="hi_IN" w:bidi="hi_IN"/>
        </w:rPr>
      </w:r>
      <w:r>
        <w:rPr>
          <w:lang w:val="hi_IN" w:bidi="hi_IN"/>
        </w:rPr>
        <w:t xml:space="preserve">विश्वासियों को अपने शासकों और अधिकारियों की आज्ञा माननी चाहिए और दूसरों के लिए भलाई करने के लिए तैयार रहना चाहिए। उन्हें किसी की निन्दा नहीं करनी चाहिए, और उन्हें सभी लोगों के साथ </w:t>
      </w:r>
      <w:r>
        <w:rPr>
          <w:b/>
          <w:lang w:val="hi_IN" w:bidi="hi_IN"/>
        </w:rPr>
        <w:t>शांति</w:t>
      </w:r>
      <w:r>
        <w:rPr>
          <w:lang w:val="hi_IN" w:bidi="hi_IN"/>
        </w:rPr>
        <w:t xml:space="preserve"> से रहना चाहिए। शांति का अनुवाद उसी तरह करें जैसे आपने पिछले भागों में किया है। </w:t>
      </w:r>
      <w:r>
        <w:rPr>
          <w:b/>
          <w:lang w:val="hi_IN" w:bidi="hi_IN"/>
        </w:rPr>
        <w:t>शांति</w:t>
      </w:r>
      <w:r>
        <w:rPr>
          <w:lang w:val="hi_IN" w:bidi="hi_IN"/>
        </w:rPr>
        <w:t xml:space="preserve"> के बारे में अधिक जानकारी के लिए मुख्य शब्दावली को देखें।</w:t>
      </w:r>
    </w:p>
    <w:p>
      <w:pPr/>
      <w:r>
        <w:rPr>
          <w:lang w:val="hi_IN" w:bidi="hi_IN"/>
        </w:rPr>
      </w:r>
      <w:r>
        <w:rPr>
          <w:lang w:val="hi_IN" w:bidi="hi_IN"/>
        </w:rPr>
        <w:t xml:space="preserve">विश्वासियों को </w:t>
      </w:r>
      <w:r>
        <w:rPr>
          <w:b/>
          <w:lang w:val="hi_IN" w:bidi="hi_IN"/>
        </w:rPr>
        <w:t>कोमल</w:t>
      </w:r>
      <w:r>
        <w:rPr>
          <w:lang w:val="hi_IN" w:bidi="hi_IN"/>
        </w:rPr>
        <w:t xml:space="preserve"> होना चाहिए और सभी लोगों के प्रति सच्ची </w:t>
      </w:r>
      <w:r>
        <w:rPr>
          <w:b/>
          <w:lang w:val="hi_IN" w:bidi="hi_IN"/>
        </w:rPr>
        <w:t>नम्रता</w:t>
      </w:r>
      <w:r>
        <w:rPr>
          <w:lang w:val="hi_IN" w:bidi="hi_IN"/>
        </w:rPr>
        <w:t xml:space="preserve"> दिखानी चाहिए। मूल भाषा में, यह कहा गया है "सभी पुरुषों को," जिसका अर्थ है पुरुष और स्त्री दोनों। नम्रता का अर्थ है ऐसा व्यवहार न करना कि आप किसी दूसरे व्यक्ति से बेहतर हैं। कोमलता और नम्रता का अनुवाद उसी तरह करें जैसे आपने पिछले भागों में किया है।</w:t>
      </w:r>
    </w:p>
    <w:p>
      <w:pPr/>
      <w:r>
        <w:rPr>
          <w:lang w:val="hi_IN" w:bidi="hi_IN"/>
        </w:rPr>
      </w:r>
      <w:r>
        <w:rPr>
          <w:lang w:val="hi_IN" w:bidi="hi_IN"/>
        </w:rPr>
        <w:t xml:space="preserve">विश्वासी पहले मूर्ख, आज्ञा न मानने वाले और धोखा खाने वाले थे। उनकी इच्छाएँ और जुनून उन्हें नियंत्रित करते थे, वे दूसरे लोगों के साथ </w:t>
      </w:r>
      <w:r>
        <w:rPr>
          <w:b/>
          <w:lang w:val="hi_IN" w:bidi="hi_IN"/>
        </w:rPr>
        <w:t>दुष्टता</w:t>
      </w:r>
      <w:r>
        <w:rPr>
          <w:lang w:val="hi_IN" w:bidi="hi_IN"/>
        </w:rPr>
        <w:t xml:space="preserve"> करते थे, और वे दूसरे लोगों से ईर्ष्या करते थे। अन्य लोग उनसे नफरत करते थे, और वे एक-दूसरे से नफरत करते थे। दुष्ट का अनुवाद उसी तरह करें जैसा आपने पिछले भागों में किया है। </w:t>
      </w:r>
      <w:r>
        <w:rPr>
          <w:lang w:val="hi_IN" w:bidi="hi_IN"/>
        </w:rPr>
        <w:t>दुष्टता</w:t>
      </w:r>
      <w:r>
        <w:rPr>
          <w:lang w:val="hi_IN" w:bidi="hi_IN"/>
        </w:rPr>
        <w:t xml:space="preserve"> के बारे में अधिक जानकारी के लिए, मुख्य शब्दावली देखें। </w:t>
      </w:r>
    </w:p>
    <w:p>
      <w:pPr/>
      <w:r>
        <w:rPr>
          <w:lang w:val="hi_IN" w:bidi="hi_IN"/>
        </w:rPr>
      </w:r>
      <w:r>
        <w:rPr>
          <w:lang w:val="hi_IN" w:bidi="hi_IN"/>
        </w:rPr>
        <w:t xml:space="preserve">जब परमेश्वर की दया और लोगों के प्रति प्रेम प्रकट हुआ, तो उसने हमें </w:t>
      </w:r>
      <w:r>
        <w:rPr>
          <w:b/>
          <w:lang w:val="hi_IN" w:bidi="hi_IN"/>
        </w:rPr>
        <w:t>बचाया</w:t>
      </w:r>
      <w:r>
        <w:rPr>
          <w:lang w:val="hi_IN" w:bidi="hi_IN"/>
        </w:rPr>
        <w:t xml:space="preserve">। इस भाग में, पौलुस परमेश्वर को "उद्धारकर्ता" कहता है, और वह यीशु मसीह को "हमारा उद्धारकर्ता" भी कहता है। </w:t>
      </w:r>
      <w:r>
        <w:rPr>
          <w:b/>
          <w:lang w:val="hi_IN" w:bidi="hi_IN"/>
        </w:rPr>
        <w:t>बचाना</w:t>
      </w:r>
      <w:r>
        <w:rPr>
          <w:lang w:val="hi_IN" w:bidi="hi_IN"/>
        </w:rPr>
        <w:t xml:space="preserve"> और </w:t>
      </w:r>
      <w:r>
        <w:rPr>
          <w:b/>
          <w:lang w:val="hi_IN" w:bidi="hi_IN"/>
        </w:rPr>
        <w:t>उद्धारकर्ता</w:t>
      </w:r>
      <w:r>
        <w:rPr>
          <w:lang w:val="hi_IN" w:bidi="hi_IN"/>
        </w:rPr>
        <w:t xml:space="preserve"> का अनुवाद उसी तरह करें जैसे आपने पिछले भागों में किया है। उद्धार के बारे में अधिक जानकारी के लिए, मुख्य शब्दावली में </w:t>
      </w:r>
      <w:r>
        <w:rPr>
          <w:lang w:val="hi_IN" w:bidi="hi_IN"/>
        </w:rPr>
        <w:t>उद्धार</w:t>
      </w:r>
      <w:r>
        <w:rPr>
          <w:lang w:val="hi_IN" w:bidi="hi_IN"/>
        </w:rPr>
        <w:t xml:space="preserve"> देखें। उद्धारकर्ता के बारे में अधिक जानकारी के लिए, मुख्य शब्दावली में </w:t>
      </w:r>
      <w:r>
        <w:rPr>
          <w:b/>
          <w:lang w:val="hi_IN" w:bidi="hi_IN"/>
        </w:rPr>
        <w:t>उद्धारकर्ता</w:t>
      </w:r>
      <w:r>
        <w:rPr>
          <w:lang w:val="hi_IN" w:bidi="hi_IN"/>
        </w:rPr>
        <w:t xml:space="preserve"> देखें।</w:t>
      </w:r>
    </w:p>
    <w:p>
      <w:pPr/>
      <w:r>
        <w:rPr>
          <w:lang w:val="hi_IN" w:bidi="hi_IN"/>
        </w:rPr>
      </w:r>
      <w:r>
        <w:rPr>
          <w:lang w:val="hi_IN" w:bidi="hi_IN"/>
        </w:rPr>
        <w:t xml:space="preserve">परमेश्वर ने हमें </w:t>
      </w:r>
      <w:r>
        <w:rPr>
          <w:b/>
          <w:lang w:val="hi_IN" w:bidi="hi_IN"/>
        </w:rPr>
        <w:t>धार्मिकता</w:t>
      </w:r>
      <w:r>
        <w:rPr>
          <w:lang w:val="hi_IN" w:bidi="hi_IN"/>
        </w:rPr>
        <w:t xml:space="preserve"> में किए गए अच्छे कामों के कारण नहीं बचाया। धार्मिकता का अर्थ है परमेश्वर के मार्गों के अनुसार जीना और भलाई करना। धार्मिकता का अनुवाद उसी तरह करें जैसे आपने पिछले भागों में किया है। </w:t>
      </w:r>
      <w:r>
        <w:rPr>
          <w:lang w:val="hi_IN" w:bidi="hi_IN"/>
        </w:rPr>
        <w:t>धार्मिकता</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ने अपनी </w:t>
      </w:r>
      <w:r>
        <w:rPr>
          <w:b/>
          <w:lang w:val="hi_IN" w:bidi="hi_IN"/>
        </w:rPr>
        <w:t>दया</w:t>
      </w:r>
      <w:r>
        <w:rPr>
          <w:lang w:val="hi_IN" w:bidi="hi_IN"/>
        </w:rPr>
        <w:t>, या अपनी कृपा के कारण लोगों को बचाया।</w:t>
      </w:r>
    </w:p>
    <w:p>
      <w:pPr/>
      <w:r>
        <w:rPr>
          <w:lang w:val="hi_IN" w:bidi="hi_IN"/>
        </w:rPr>
      </w:r>
      <w:r>
        <w:rPr>
          <w:lang w:val="hi_IN" w:bidi="hi_IN"/>
        </w:rPr>
        <w:t xml:space="preserve">यदि आवश्यकता हो, तो यहाँ रुकें और समूह में चर्चा करें कि आप </w:t>
      </w:r>
      <w:r>
        <w:rPr>
          <w:b/>
          <w:lang w:val="hi_IN" w:bidi="hi_IN"/>
        </w:rPr>
        <w:t>दया</w:t>
      </w:r>
      <w:r>
        <w:rPr>
          <w:lang w:val="hi_IN" w:bidi="hi_IN"/>
        </w:rPr>
        <w:t xml:space="preserve"> का अनुवाद कैसे करेंगे। दया का अनुवाद उसी तरह करें जैसे आपने नए नियम के अन्य हिस्सों में किया है। </w:t>
      </w:r>
      <w:r>
        <w:rPr>
          <w:lang w:val="hi_IN" w:bidi="hi_IN"/>
        </w:rPr>
        <w:t>दया</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परमेश्वर विश्वासियों को धोता है ताकि उन्हें शुद्ध किया जा सके। परमेश्वर विश्वासियों को </w:t>
      </w:r>
      <w:r>
        <w:rPr>
          <w:b/>
          <w:lang w:val="hi_IN" w:bidi="hi_IN"/>
        </w:rPr>
        <w:t>पवित्र आत्मा</w:t>
      </w:r>
      <w:r>
        <w:rPr>
          <w:lang w:val="hi_IN" w:bidi="hi_IN"/>
        </w:rPr>
        <w:t xml:space="preserve"> के माध्यम से नया जन्म और नया जीवन देता है।</w:t>
      </w:r>
    </w:p>
    <w:p>
      <w:pPr/>
      <w:r>
        <w:rPr>
          <w:lang w:val="hi_IN" w:bidi="hi_IN"/>
        </w:rPr>
      </w:r>
      <w:r>
        <w:rPr>
          <w:lang w:val="hi_IN" w:bidi="hi_IN"/>
        </w:rPr>
        <w:t xml:space="preserve">यदि आवश्यकता हो, तो यहाँ रुकें और समूह में चर्चा करें कि आप </w:t>
      </w:r>
      <w:r>
        <w:rPr>
          <w:b/>
          <w:lang w:val="hi_IN" w:bidi="hi_IN"/>
        </w:rPr>
        <w:t>पवित्र आत्मा</w:t>
      </w:r>
      <w:r>
        <w:rPr>
          <w:lang w:val="hi_IN" w:bidi="hi_IN"/>
        </w:rPr>
        <w:t xml:space="preserve"> का अनुवाद कैसे करेंगे। पवित्र आत्मा का अनुवाद उसी तरह करें जैसे आपने नए नियम के अन्य हिस्सों में किया है। </w:t>
      </w:r>
      <w:r>
        <w:rPr>
          <w:lang w:val="hi_IN" w:bidi="hi_IN"/>
        </w:rPr>
        <w:t>पवित्र आत्मा</w:t>
      </w:r>
      <w:r>
        <w:rPr>
          <w:lang w:val="hi_IN" w:bidi="hi_IN"/>
        </w:rPr>
        <w:t xml:space="preserve"> के बारे में अधिक जानकारी के लिए, आप मुख्य शब्दावली को देख सकते हैं। इस ऑडियो को यहाँ रोकें।</w:t>
      </w:r>
    </w:p>
    <w:p>
      <w:pPr/>
      <w:r>
        <w:rPr>
          <w:lang w:val="hi_IN" w:bidi="hi_IN"/>
        </w:rPr>
      </w:r>
      <w:r>
        <w:rPr>
          <w:lang w:val="hi_IN" w:bidi="hi_IN"/>
        </w:rPr>
        <w:t xml:space="preserve">परमेश्वर ने अपने लोगों को पवित्र आत्मा दिया। मूल भाषा में, यह कहा गया है कि परमेश्वर ने पवित्र आत्मा को पानी की तरह उंडेल दिया। आपका समूह इस भाषा का उपयोग कर सकता है "उंडेल देना" या "उदारता से दिया" कह सकता है। पौलुस कहता है कि परमेश्वर ने हमारे उद्धारकर्ता यीशु </w:t>
      </w:r>
      <w:r>
        <w:rPr>
          <w:b/>
          <w:lang w:val="hi_IN" w:bidi="hi_IN"/>
        </w:rPr>
        <w:t>मसीह</w:t>
      </w:r>
      <w:r>
        <w:rPr>
          <w:lang w:val="hi_IN" w:bidi="hi_IN"/>
        </w:rPr>
        <w:t xml:space="preserve"> के माध्यम से यह किया। मसीह का अनुवाद उसी तरह करें जैसे आपने पिछले भागों में किया है। </w:t>
      </w:r>
      <w:r>
        <w:rPr>
          <w:lang w:val="hi_IN" w:bidi="hi_IN"/>
        </w:rPr>
        <w:t>मसीह</w:t>
      </w:r>
      <w:r>
        <w:rPr>
          <w:lang w:val="hi_IN" w:bidi="hi_IN"/>
        </w:rPr>
        <w:t xml:space="preserve"> के बारे में अधिक जानकारी के लिए, मुख्य शब्दावली को देखें।</w:t>
      </w:r>
    </w:p>
    <w:p>
      <w:pPr/>
      <w:r>
        <w:rPr>
          <w:lang w:val="hi_IN" w:bidi="hi_IN"/>
        </w:rPr>
      </w:r>
      <w:r>
        <w:rPr>
          <w:lang w:val="hi_IN" w:bidi="hi_IN"/>
        </w:rPr>
        <w:t xml:space="preserve">परमेश्वर अपने </w:t>
      </w:r>
      <w:r>
        <w:rPr>
          <w:b/>
          <w:lang w:val="hi_IN" w:bidi="hi_IN"/>
        </w:rPr>
        <w:t>अनुग्रह</w:t>
      </w:r>
      <w:r>
        <w:rPr>
          <w:lang w:val="hi_IN" w:bidi="hi_IN"/>
        </w:rPr>
        <w:t xml:space="preserve"> से विश्वासियों को </w:t>
      </w:r>
      <w:r>
        <w:rPr>
          <w:b/>
          <w:lang w:val="hi_IN" w:bidi="hi_IN"/>
        </w:rPr>
        <w:t>धर्मी</w:t>
      </w:r>
      <w:r>
        <w:rPr>
          <w:lang w:val="hi_IN" w:bidi="hi_IN"/>
        </w:rPr>
        <w:t xml:space="preserve"> ठहराता है। धर्मी ठहराने का अर्थ है कि परमेश्वर लोगों को निर्दोष घोषित करता है। विश्वासी परमेश्वर के साथ सही संबंध रख सकते हैं। अनुग्रह का अनुवाद उसी तरह करें जैसे आपने पिछले भागों में किया है। अनुग्रह के बारे में अधिक जानकारी के लिए, </w:t>
      </w:r>
      <w:r>
        <w:rPr>
          <w:b/>
          <w:lang w:val="hi_IN" w:bidi="hi_IN"/>
        </w:rPr>
        <w:t>मुख्य</w:t>
      </w:r>
      <w:r>
        <w:rPr>
          <w:lang w:val="hi_IN" w:bidi="hi_IN"/>
        </w:rPr>
        <w:t xml:space="preserve"> शब्दावली देखें।</w:t>
      </w:r>
    </w:p>
    <w:p>
      <w:pPr/>
      <w:r>
        <w:rPr>
          <w:lang w:val="hi_IN" w:bidi="hi_IN"/>
        </w:rPr>
      </w:r>
      <w:r>
        <w:rPr>
          <w:lang w:val="hi_IN" w:bidi="hi_IN"/>
        </w:rPr>
        <w:t xml:space="preserve">यदि आवश्यकता हो, तो यहाँ रुकें और समूह में इस प्रश्न पर चर्चा करें: आप इस विचार का अनुवाद कैसे करेंगे कि परमेश्वर विश्वासियों को </w:t>
      </w:r>
      <w:r>
        <w:rPr>
          <w:b/>
          <w:lang w:val="hi_IN" w:bidi="hi_IN"/>
        </w:rPr>
        <w:t>धर्मी</w:t>
      </w:r>
      <w:r>
        <w:rPr>
          <w:lang w:val="hi_IN" w:bidi="hi_IN"/>
        </w:rPr>
        <w:t xml:space="preserve"> बनता है? धर्मी ठहराने के बारे में अधिक जानकारी के लिए, मुख्य शब्दावली में </w:t>
      </w:r>
      <w:r>
        <w:rPr>
          <w:b/>
          <w:lang w:val="hi_IN" w:bidi="hi_IN"/>
        </w:rPr>
        <w:t>धर्मी ठहराना</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परमेश्वर विश्वासियों को बचाता है, तो वे परमेश्वर के </w:t>
      </w:r>
      <w:r>
        <w:rPr>
          <w:b/>
          <w:lang w:val="hi_IN" w:bidi="hi_IN"/>
        </w:rPr>
        <w:t>वारिस</w:t>
      </w:r>
      <w:r>
        <w:rPr>
          <w:lang w:val="hi_IN" w:bidi="hi_IN"/>
        </w:rPr>
        <w:t xml:space="preserve"> बन जाते हैं। वारिसों को अपने पिता की मृत्यु के बाद धन या संपत्ति जैसी विरासत मिलती है। यहाँ, विरासत </w:t>
      </w:r>
      <w:r>
        <w:rPr>
          <w:b/>
          <w:lang w:val="hi_IN" w:bidi="hi_IN"/>
        </w:rPr>
        <w:t>अनन्त जीवन</w:t>
      </w:r>
      <w:r>
        <w:rPr>
          <w:lang w:val="hi_IN" w:bidi="hi_IN"/>
        </w:rPr>
        <w:t xml:space="preserve"> की </w:t>
      </w:r>
      <w:r>
        <w:rPr>
          <w:b/>
          <w:lang w:val="hi_IN" w:bidi="hi_IN"/>
        </w:rPr>
        <w:t>आशा</w:t>
      </w:r>
      <w:r>
        <w:rPr>
          <w:lang w:val="hi_IN" w:bidi="hi_IN"/>
        </w:rPr>
        <w:t xml:space="preserve"> है। अनन्त जीवन का अर्थ है परमेश्वर के साथ ऐसा जीवन जो कभी ख़त्म नहीं होगा। "अनन्त जीवन की आशा" का अनुवाद उसी तरह करें जैसे आपने पिछले भागों में किया है। </w:t>
      </w:r>
      <w:r>
        <w:rPr>
          <w:b/>
          <w:lang w:val="hi_IN" w:bidi="hi_IN"/>
        </w:rPr>
        <w:t>आशा</w:t>
      </w:r>
      <w:r>
        <w:rPr>
          <w:lang w:val="hi_IN" w:bidi="hi_IN"/>
        </w:rPr>
        <w:t xml:space="preserve"> और </w:t>
      </w:r>
      <w:r>
        <w:rPr>
          <w:lang w:val="hi_IN" w:bidi="hi_IN"/>
        </w:rPr>
        <w:t>अनन्त जीवन</w:t>
      </w:r>
      <w:r>
        <w:rPr>
          <w:lang w:val="hi_IN" w:bidi="hi_IN"/>
        </w:rPr>
        <w:t xml:space="preserve"> के बारे में अधिक जानकारी के लिए, मुख्य शब्दावली देखें।</w:t>
      </w:r>
    </w:p>
    <w:p>
      <w:pPr/>
      <w:r>
        <w:rPr>
          <w:lang w:val="hi_IN" w:bidi="hi_IN"/>
        </w:rPr>
      </w:r>
      <w:r>
        <w:rPr>
          <w:lang w:val="hi_IN" w:bidi="hi_IN"/>
        </w:rPr>
        <w:t xml:space="preserve">यदि आवश्यकता हो, तो यहाँ रुकें और समूह में चर्चा करें कि आप वारिसों का अनुवाद कैसे करेंगे। </w:t>
      </w:r>
      <w:r>
        <w:rPr>
          <w:b/>
          <w:lang w:val="hi_IN" w:bidi="hi_IN"/>
        </w:rPr>
        <w:t>वारिसों</w:t>
      </w:r>
      <w:r>
        <w:rPr>
          <w:lang w:val="hi_IN" w:bidi="hi_IN"/>
        </w:rPr>
        <w:t xml:space="preserve"> का अनुवाद उसी तरह करें जैसे आपने नए नियम के अन्य हिस्सों में किया है। वारिसों के बारे में अधिक जानकारी के लिए, मुख्य शब्दावली में </w:t>
      </w:r>
      <w:r>
        <w:rPr>
          <w:lang w:val="hi_IN" w:bidi="hi_IN"/>
        </w:rPr>
        <w:t>वारिस</w:t>
      </w:r>
      <w:r>
        <w:rPr>
          <w:lang w:val="hi_IN" w:bidi="hi_IN"/>
        </w:rPr>
        <w:t xml:space="preserve"> देखें। इस ऑडियो को यहाँ रोकें।</w:t>
      </w:r>
    </w:p>
    <w:p>
      <w:pPr/>
      <w:r>
        <w:rPr>
          <w:lang w:val="hi_IN" w:bidi="hi_IN"/>
        </w:rPr>
      </w:r>
      <w:r>
        <w:rPr>
          <w:lang w:val="hi_IN" w:bidi="hi_IN"/>
        </w:rPr>
        <w:t xml:space="preserve">पौलुस की शिक्षा भरोसेमंद है। तीतुस को इस शिक्षा पर जोर देना चाहिए ताकि जो लोग परमेश्वर पर </w:t>
      </w:r>
      <w:r>
        <w:rPr>
          <w:b/>
          <w:lang w:val="hi_IN" w:bidi="hi_IN"/>
        </w:rPr>
        <w:t>विश्वास</w:t>
      </w:r>
      <w:r>
        <w:rPr>
          <w:lang w:val="hi_IN" w:bidi="hi_IN"/>
        </w:rPr>
        <w:t xml:space="preserve"> करें, वे अच्छे काम करें। ये अच्छे काम सभी लोगों के लिए अच्छे और उपयोगी हैं। मूल भाषा में, यह कहा गया है "सभी पुरुषों के लिए," जो पुरुषों और स्त्रियों दोनों को दर्शाता है। विश्वास का अनुवाद उसी तरह करें जैसे आपने पिछले भागों में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तीतुस को मूर्खतापूर्ण विवादों, </w:t>
      </w:r>
      <w:r>
        <w:rPr>
          <w:b/>
          <w:lang w:val="hi_IN" w:bidi="hi_IN"/>
        </w:rPr>
        <w:t>वंशावलियों</w:t>
      </w:r>
      <w:r>
        <w:rPr>
          <w:lang w:val="hi_IN" w:bidi="hi_IN"/>
        </w:rPr>
        <w:t xml:space="preserve">, झगड़ों और मूसा की </w:t>
      </w:r>
      <w:r>
        <w:rPr>
          <w:b/>
          <w:lang w:val="hi_IN" w:bidi="hi_IN"/>
        </w:rPr>
        <w:t>व्यवस्था</w:t>
      </w:r>
      <w:r>
        <w:rPr>
          <w:lang w:val="hi_IN" w:bidi="hi_IN"/>
        </w:rPr>
        <w:t xml:space="preserve"> के बारे में तर्कों से बचना चाहिए। ये चीजें खोकली और व्यर्थ हैं। वंशावली पूर्वजों की कहानियाँ और सूचियाँ हैं।</w:t>
      </w:r>
    </w:p>
    <w:p>
      <w:pPr/>
      <w:r>
        <w:rPr>
          <w:lang w:val="hi_IN" w:bidi="hi_IN"/>
        </w:rPr>
      </w:r>
      <w:r>
        <w:rPr>
          <w:lang w:val="hi_IN" w:bidi="hi_IN"/>
        </w:rPr>
        <w:t xml:space="preserve">यदि आवश्यकता हो, तो यहाँ रुकें और समूह में चर्चा करें कि आप </w:t>
      </w:r>
      <w:r>
        <w:rPr>
          <w:b/>
          <w:lang w:val="hi_IN" w:bidi="hi_IN"/>
        </w:rPr>
        <w:t>व्यवस्था</w:t>
      </w:r>
      <w:r>
        <w:rPr>
          <w:lang w:val="hi_IN" w:bidi="hi_IN"/>
        </w:rPr>
        <w:t xml:space="preserve"> और </w:t>
      </w:r>
      <w:r>
        <w:rPr>
          <w:b/>
          <w:lang w:val="hi_IN" w:bidi="hi_IN"/>
        </w:rPr>
        <w:t>वंशावली</w:t>
      </w:r>
      <w:r>
        <w:rPr>
          <w:lang w:val="hi_IN" w:bidi="hi_IN"/>
        </w:rPr>
        <w:t xml:space="preserve"> का अनुवाद कैसे करेंगे। व्यवस्था और वंशावली का अनुवाद उसी तरह करें जैसे आपने नए नियम के अन्य भागों में किया है। </w:t>
      </w:r>
      <w:r>
        <w:rPr>
          <w:lang w:val="hi_IN" w:bidi="hi_IN"/>
        </w:rPr>
        <w:t>व्यवस्था</w:t>
      </w:r>
      <w:r>
        <w:rPr>
          <w:lang w:val="hi_IN" w:bidi="hi_IN"/>
        </w:rPr>
        <w:t xml:space="preserve"> और </w:t>
      </w:r>
      <w:r>
        <w:rPr>
          <w:b/>
          <w:lang w:val="hi_IN" w:bidi="hi_IN"/>
        </w:rPr>
        <w:t>वंशावली</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तीतुस को एक या दो चेतावनियों के बाद एक विभाजनकारी व्यक्ति को अस्वीकार कर देना चाहिए। जो विभाजनकारी व्यक्ति अपने व्यवहार को बदलने से इनकार करता है, वह अपने मन और व्यवहार में विकृत होता है। उसके </w:t>
      </w:r>
      <w:r>
        <w:rPr>
          <w:b/>
          <w:lang w:val="hi_IN" w:bidi="hi_IN"/>
        </w:rPr>
        <w:t>पाप</w:t>
      </w:r>
      <w:r>
        <w:rPr>
          <w:lang w:val="hi_IN" w:bidi="hi_IN"/>
        </w:rPr>
        <w:t>, या गलत काम, दिखाते हैं कि वह परमेश्वर के सामने दोषी है।</w:t>
      </w:r>
    </w:p>
    <w:p>
      <w:pPr/>
      <w:r>
        <w:rPr>
          <w:lang w:val="hi_IN" w:bidi="hi_IN"/>
        </w:rPr>
      </w:r>
      <w:r>
        <w:rPr>
          <w:lang w:val="hi_IN" w:bidi="hi_IN"/>
        </w:rPr>
        <w:t xml:space="preserve">यदि आवश्यकता हो, तो यहाँ रुकें और समूह में चर्चा करें कि आप </w:t>
      </w:r>
      <w:r>
        <w:rPr>
          <w:b/>
          <w:lang w:val="hi_IN" w:bidi="hi_IN"/>
        </w:rPr>
        <w:t>पाप</w:t>
      </w:r>
      <w:r>
        <w:rPr>
          <w:lang w:val="hi_IN" w:bidi="hi_IN"/>
        </w:rPr>
        <w:t xml:space="preserve"> शब्द का अनुवाद कैसे करेंगे। पापों का अनुवाद उसी प्रकार करें जैसे आपने नए नियम के अन्य हिस्सों में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तीतुस 3:12–15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तीतुस 3:12–15 को सुनें और अपने मन में रखें।</w:t>
      </w:r>
    </w:p>
    <w:p>
      <w:pPr/>
      <w:r>
        <w:rPr>
          <w:lang w:val="hi_IN" w:bidi="hi_IN"/>
        </w:rPr>
      </w:r>
      <w:r>
        <w:rPr>
          <w:lang w:val="hi_IN" w:bidi="hi_IN"/>
        </w:rPr>
        <w:t>यदि सम्भव हो, तो तीतुस 3:12–15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तीतुस 3:12–15 का ऑडियो संस्करण सबसे आसानी से समझ में आने वाले अनुवाद में सुनें।</w:t>
      </w:r>
    </w:p>
    <w:p>
      <w:pPr/>
      <w:r>
        <w:rPr>
          <w:lang w:val="hi_IN" w:bidi="hi_IN"/>
        </w:rPr>
      </w:r>
      <w:r>
        <w:rPr>
          <w:lang w:val="hi_IN" w:bidi="hi_IN"/>
        </w:rPr>
        <w:t>पौलुस तीतुस को, जो क्रेते में है, लिखे अपने पत्र को समाप्त करता है। इस पत्र में, पौलुस ने तीतुस को बताया कि कलीसिया के अगुवों को कैसे चुनना है। पौलुस ने तीतुस को बताया कि झूठी शिक्षा के खिलाफ कैसे खड़ा होना है। इसके विपरीत, पौलुस ने तीतुस से कहा कि क्रेते के विश्वासियों को यह सिखाना चाहिए कि वे एक-दूसरे के साथ कैसे व्यवहार करें और समुदाय में गैर-विश्वासियों के साथ कैसे व्यवहार करें ताकि विश्वासियों का अच्छा व्यवहार लोगों को परमेश्वर की ओर आकर्षित करे। पौलुस ने तीतुस को इस अच्छे व्यवहार का कारण याद दिलाया—क्योंकि परमेश्वर ने यीशु को उन्हें बचाने के लिए भेजा है। अब, पत्र के अपने उपसंहार में, पौलुस तीतुस को कुछ अंतिम निर्देश देता है और भलाई करने के बारे में एक अंतिम अनुस्मारक देता है। पौलुस इस पत्र को क्रेते के विश्वासियों को अभिवादन देकर समाप्त करता है।</w:t>
      </w:r>
    </w:p>
    <w:p>
      <w:pPr/>
      <w:r>
        <w:rPr>
          <w:lang w:val="hi_IN" w:bidi="hi_IN"/>
        </w:rPr>
      </w:r>
      <w:r>
        <w:rPr>
          <w:lang w:val="hi_IN" w:bidi="hi_IN"/>
        </w:rPr>
        <w:t xml:space="preserve">यहाँ रुकें और यदि आवश्यकता हो तो </w:t>
      </w:r>
      <w:r>
        <w:rPr>
          <w:b/>
          <w:lang w:val="hi_IN" w:bidi="hi_IN"/>
        </w:rPr>
        <w:t>क्रेते</w:t>
      </w:r>
      <w:r>
        <w:rPr>
          <w:lang w:val="hi_IN" w:bidi="hi_IN"/>
        </w:rPr>
        <w:t xml:space="preserve"> द्वीप के नक्शे को समूह के रूप में देखें। इस ऑडियो को यहाँ रोकें।</w:t>
      </w:r>
    </w:p>
    <w:p>
      <w:pPr/>
      <w:r>
        <w:rPr>
          <w:lang w:val="hi_IN" w:bidi="hi_IN"/>
        </w:rPr>
      </w:r>
      <w:r>
        <w:rPr>
          <w:lang w:val="hi_IN" w:bidi="hi_IN"/>
        </w:rPr>
        <w:t>पौलुस तीतुस से कहता है कि उसे यह निश्चित नहीं है कि जब वह यह पत्र लिखता है तो वह अरतिमास या तुखिकुस को क्रेते भेजेगा या नहीं। अरतिमास और तुखिकुस दो अन्य विश्वासी हैं जो कलीसियाओं की मदद करने के लिए पौलुस और तीतुस के साथ काम करते हैं, और पौलुस चाहता है कि उनमें से एक क्रेते में तीतुस की जगह ले। जब अरतिमास या तुखिकुस क्रेते पहुँचे, तो पौलुस चाहता है कि तीतुस क्रेते छोड़कर जल्दी निकुपुलिस में पौलुस से मिले। निकुपुलिस यूनान के तट पर एक शहर है।</w:t>
      </w:r>
    </w:p>
    <w:p>
      <w:pPr/>
      <w:r>
        <w:rPr>
          <w:lang w:val="hi_IN" w:bidi="hi_IN"/>
        </w:rPr>
      </w:r>
      <w:r>
        <w:rPr>
          <w:lang w:val="hi_IN" w:bidi="hi_IN"/>
        </w:rPr>
        <w:t xml:space="preserve">यहाँ रुकें और यदि आवश्यकता हो तो यूनान में </w:t>
      </w:r>
      <w:r>
        <w:rPr>
          <w:b/>
          <w:lang w:val="hi_IN" w:bidi="hi_IN"/>
        </w:rPr>
        <w:t>निकुपुलिस</w:t>
      </w:r>
      <w:r>
        <w:rPr>
          <w:lang w:val="hi_IN" w:bidi="hi_IN"/>
        </w:rPr>
        <w:t xml:space="preserve"> के संभावित स्थान के नक्शे को समूह में देखें। इस ऑडियो को यहाँ रोकें।</w:t>
      </w:r>
    </w:p>
    <w:p>
      <w:pPr/>
      <w:r>
        <w:rPr>
          <w:lang w:val="hi_IN" w:bidi="hi_IN"/>
        </w:rPr>
      </w:r>
      <w:r>
        <w:rPr>
          <w:lang w:val="hi_IN" w:bidi="hi_IN"/>
        </w:rPr>
        <w:t>पौलुस सर्दियां, या वर्ष का ठंड का समय, निकुपुलिस में बिताना चाहता है। पौलुस अभी तक निकुपुलिस में नहीं है, लेकिन वह सर्दियों से पहले वहाँ यात्रा करने की योजना बनाता है। भूमध्य सागर में सर्दियां नवंबर से मार्च के बीच होती है, और यह वर्ष का सबसे ठंडा समय होता है। सर्दियों में जहाज यात्रा नहीं कर सकते क्योंकि मौसम तूफ़ानी होता है।</w:t>
      </w:r>
    </w:p>
    <w:p>
      <w:pPr/>
      <w:r>
        <w:rPr>
          <w:lang w:val="hi_IN" w:bidi="hi_IN"/>
        </w:rPr>
      </w:r>
      <w:r>
        <w:rPr>
          <w:lang w:val="hi_IN" w:bidi="hi_IN"/>
        </w:rPr>
        <w:t>यहाँ रुकें और इस प्रश्न पर समूह में चर्चा करें: आप जहाँ रहते हैं, उन मौसमों का वर्णन करें। यदि आपके पास वर्ष का ठंडा समय नहीं है, तो वर्ष के उस समय का वर्णन करें जब सबसे खराब मौसम होता है, जैसे बारिश या तेज हवा। आपके क्षेत्र में मौसम की स्थिति आपकी यात्रा को कैसे प्रभावित करती है? इस ऑडियो को यहाँ रोकें।</w:t>
      </w:r>
    </w:p>
    <w:p>
      <w:pPr/>
      <w:r>
        <w:rPr>
          <w:lang w:val="hi_IN" w:bidi="hi_IN"/>
        </w:rPr>
      </w:r>
      <w:r>
        <w:rPr>
          <w:lang w:val="hi_IN" w:bidi="hi_IN"/>
        </w:rPr>
        <w:t>पौलुस तीतुस से यह भी कहता है कि वह जेनास और अपुल्लोस नाम के दो अन्य विश्वासियों की मदद करे। जेनास एक वकील है, या तो यूनानी, रोमी या यहूदी कानून में। वकील वह व्यक्ति होता है जो कानून में विशेषज्ञ होता है। अपुल्लोस शायद एक और विश्वासी है जिसने अतीत में पौलुस के साथ काम किया था। जेनास और अपुल्लोस पहले से ही विश्वासियों से मिलने क्रेते में हो सकते हैं, या वे अभी भी क्रेते जाने के रास्ते पर हो सकते हैं। पौलुस चाहता है कि जेनास और अपुल्लोस को वह सब कुछ दे जो उन्हें आवश्यकता हो, जो उनकी यात्रा के लिए भोजन, पैसा, कपड़े, अन्य सामान, या कोई और चीज़ हो सकती है। पौलुस यह नहीं बताता कि जेनास और अपुल्लोस क्रेते छोड़ने के बाद कहाँ जाएँगे, केवल यह कि तीतुस को सुनिश्चित करना चाहिए कि जब यात्री यात्रा के लिए तैयार हों, तो उनके पास वह सब कुछ हो जो उन्हें आवश्यक है। पौलुस शायद चाहता है कि तीतुस और अन्य विश्वासी अन्य विश्वासियों की आवश्यकताओं को भी पूरा करें।</w:t>
      </w:r>
    </w:p>
    <w:p>
      <w:pPr/>
      <w:r>
        <w:rPr>
          <w:lang w:val="hi_IN" w:bidi="hi_IN"/>
        </w:rPr>
      </w:r>
      <w:r>
        <w:rPr>
          <w:lang w:val="hi_IN" w:bidi="hi_IN"/>
        </w:rPr>
        <w:t>यहाँ रुकें और समूह में इस प्रश्न पर चर्चा करें: एक ऐसा समय बताएँ जब कोई यात्री या अतिथि आपसे मिलने आया था। आपने उनकी देखभाल कैसे की? जब वे अपनी यात्रा पर निकले तो आपने उनकी मदद कैसे की? इस ऑडियो को यहाँ रोकें।</w:t>
      </w:r>
    </w:p>
    <w:p>
      <w:pPr/>
      <w:r>
        <w:rPr>
          <w:lang w:val="hi_IN" w:bidi="hi_IN"/>
        </w:rPr>
      </w:r>
      <w:r>
        <w:rPr>
          <w:lang w:val="hi_IN" w:bidi="hi_IN"/>
        </w:rPr>
        <w:t>पौलुस कहता है कि क्रेते के विश्वासियों को नियमित रूप से दूसरों के लिए भलाई करना सीखना चाहिए। तीतुस ही वह व्यक्ति है जो विश्वासियों को सिखाएगा कि भलाई कैसे करें। विश्वासियों को अच्छा काम करना चाहिए ताकि वे दूसरों की तत्काल आवश्यकताओं को पूरा कर सकें, और उनके जीवन में उद्देश्य मिले। दूसरों के साथ भलाई करना यह भी दिखाता है कि परमेश्वर का अनुग्रह विश्वासियों में काम करता है। कलीसिया के बाहर के लोग विश्वासियों का अच्छा जीवन जीने, आवश्यकताओं को पूरा करने और अपने समुदायों में उपयोगी होने का उदाहरण देखेंगे। गैर-विश्वासी लोग उन अच्छे कामों को देखेंगे जो विश्वासी दूसरों के लिए करते हैं, और इससे उन्हें यह समझने में मदद मिलेगी कि यीशु कौन हैं और यीशु क्या करते हैं।</w:t>
      </w:r>
    </w:p>
    <w:p>
      <w:pPr/>
      <w:r>
        <w:rPr>
          <w:lang w:val="hi_IN" w:bidi="hi_IN"/>
        </w:rPr>
      </w:r>
      <w:r>
        <w:rPr>
          <w:lang w:val="hi_IN" w:bidi="hi_IN"/>
        </w:rPr>
        <w:t>यहाँ रुकें और समूह में इस प्रश्न पर चर्चा करें: उस समय के बारे में बात करें जब आपने या आपके किसी परिचित व्यक्ति ने किसी की मदद की थी। उन्होंने जरूरतमंद व्यक्ति की मदद कैसे की? इस ऑडियो को यहाँ रोकें।</w:t>
      </w:r>
    </w:p>
    <w:p>
      <w:pPr/>
      <w:r>
        <w:rPr>
          <w:lang w:val="hi_IN" w:bidi="hi_IN"/>
        </w:rPr>
      </w:r>
      <w:r>
        <w:rPr>
          <w:lang w:val="hi_IN" w:bidi="hi_IN"/>
        </w:rPr>
        <w:t>पौलुस के साथ के वाले सभी विश्वासी तीतुस को नमस्कार करते हैं। पौलुस यह भी कहता है कि "उन सभी को जो विश्वास में हमारे प्रति प्रेम रखते हैं, अभिवादन करें," जो विश्वासियों का उल्लेख करने का एक सामान्य तरीका था। ऐसा इसलिए है क्योंकि यीशु के अनुयायी एक-दूसरे से प्रेम करते हैं और यीशु पर एक साझा विश्वास रखते हैं।</w:t>
      </w:r>
    </w:p>
    <w:p>
      <w:pPr/>
      <w:r>
        <w:rPr>
          <w:lang w:val="hi_IN" w:bidi="hi_IN"/>
        </w:rPr>
      </w:r>
      <w:r>
        <w:rPr>
          <w:lang w:val="hi_IN" w:bidi="hi_IN"/>
        </w:rPr>
        <w:t>पौलुस तीतुस और क्रेते के विश्वासियों को आशीष देकर इस पत्र को समाप्त करता है। यह आशीष पौलुस के समय में अन्य विश्वासियों को लिखे पत्र को समाप्त करने का एक सामान्य तरीका था। पौलुस प्रार्थना करता है कि परमेश्वर क्रेते के विश्वासियों के प्रति अपना अनुग्रह दिखाए या अनुग्रह के साथ व्यवहार करे।</w:t>
      </w:r>
    </w:p>
    <w:p>
      <w:pPr/>
      <w:r>
        <w:rPr>
          <w:lang w:val="hi_IN" w:bidi="hi_IN"/>
        </w:rPr>
      </w:r>
      <w:r>
        <w:rPr>
          <w:lang w:val="hi_IN" w:bidi="hi_IN"/>
        </w:rPr>
        <w:t>यहाँ रुकें और इस प्रश्न पर समूह में चर्चा करें: आप किसी दूसरे व्यक्ति को भेजे गए संदेश को कैसे समाप्त करते हैं? आप किस प्रकार का आशीष या अंतिम अभिवादन शामिल करते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तीतुस 3:12–15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कहता है कि वह तीतुस के स्थान पर एक व्यक्ति भेजेगा, और फिर तीतुस निकुपुलिस में पौलुस से मिलने आए। पौलुस तीतुस से यह भी कहता है कि वह जेनास और अपुल्लोस की यात्रा में उनकी मदद करे।</w:t>
      </w:r>
    </w:p>
    <w:p>
      <w:pPr/>
      <w:r>
        <w:rPr>
          <w:lang w:val="hi_IN" w:bidi="hi_IN"/>
        </w:rPr>
      </w:r>
      <w:r>
        <w:rPr>
          <w:b/>
          <w:lang w:val="hi_IN" w:bidi="hi_IN"/>
        </w:rPr>
        <w:t>दूसरे भाग में:</w:t>
      </w:r>
      <w:r>
        <w:rPr>
          <w:lang w:val="hi_IN" w:bidi="hi_IN"/>
        </w:rPr>
        <w:t xml:space="preserve"> पौलुस तीतुस और विश्वासियों को याद दिलाता है कि वे अच्छे काम करें ताकि वे दूसरों की आवश्यकताओं को पूरा कर सकें और उपयोगी जीवन जीएँ।</w:t>
      </w:r>
    </w:p>
    <w:p>
      <w:pPr/>
      <w:r>
        <w:rPr>
          <w:lang w:val="hi_IN" w:bidi="hi_IN"/>
        </w:rPr>
      </w:r>
      <w:r>
        <w:rPr>
          <w:b/>
          <w:lang w:val="hi_IN" w:bidi="hi_IN"/>
        </w:rPr>
        <w:t>तीसरे भाग में:</w:t>
      </w:r>
      <w:r>
        <w:rPr>
          <w:lang w:val="hi_IN" w:bidi="hi_IN"/>
        </w:rPr>
        <w:t xml:space="preserve"> पौलुस तीतुस और विश्वासियों को एक अंतिम अभिवादन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अरतिमास</w:t>
      </w:r>
    </w:p>
    <w:p>
      <w:pPr>
        <w:pStyle w:val="ListBullet"/>
        <w:spacing w:line="240" w:lineRule="auto"/>
        <w:ind w:left="720"/>
      </w:pPr>
      <w:r>
        <w:rPr>
          <w:lang w:val="hi_IN" w:bidi="hi_IN"/>
        </w:rPr>
      </w:r>
      <w:r>
        <w:rPr>
          <w:lang w:val="hi_IN" w:bidi="hi_IN"/>
        </w:rPr>
        <w:t>तुखिकुस</w:t>
      </w:r>
    </w:p>
    <w:p>
      <w:pPr>
        <w:pStyle w:val="ListBullet"/>
        <w:spacing w:line="240" w:lineRule="auto"/>
        <w:ind w:left="720"/>
      </w:pPr>
      <w:r>
        <w:rPr>
          <w:lang w:val="hi_IN" w:bidi="hi_IN"/>
        </w:rPr>
      </w:r>
      <w:r>
        <w:rPr>
          <w:lang w:val="hi_IN" w:bidi="hi_IN"/>
        </w:rPr>
        <w:t>जेनास वकील</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और क्रेते के विश्वासी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यह पौलुस के तीतुस को लिखे पत्र का अंतिम हिस्सा है। पौलुस निर्देश देता है कि विश्वासियों को अन्य विश्वासियों और अविश्वासियों के प्रति कैसे व्यवहार करना चाहिए। पौलुस यह भी कहता है कि विश्वासियों का अच्छा व्यवहार इसलिए होना चाहिए क्योंकि परमेश्वर ने यीशु को उन्हें बचाने के लिए भेजा है। याद रखें कि इस अन्तिम भाग में पौलुस के तीतुस को दिए गए अंतिम निर्देश, क्रेते के विश्वासियों को अभिवादन और आशीष शामिल हैं। यह पौलुस द्वारा लिखे गए अन्य पत्रों के अंत की तरह है।</w:t>
      </w:r>
    </w:p>
    <w:p>
      <w:pPr/>
      <w:r>
        <w:rPr>
          <w:lang w:val="hi_IN" w:bidi="hi_IN"/>
        </w:rPr>
      </w:r>
      <w:r>
        <w:rPr>
          <w:lang w:val="hi_IN" w:bidi="hi_IN"/>
        </w:rPr>
        <w:t>इस भाग के पहले हिस्से में, याद रखें कि पौलुस कहता है कि वह क्रेते में तीतुस के स्थान पर एक व्यक्ति भेजेगा। जब पौलुस यह पत्र लिखता है, तो उसे यह निश्चित नहीं है कि वह अरतिमास को भेजेगा या तुखिकुस को भेजेगा, लेकिन उनमें से एक तीतुस के स्थान पर आएगा। जब अरतिमास या तुखिकुस आए, तो तीतुस को क्रेते छोड़कर निकुपुलिस नगर में पौलुस से मिलने जाना है। याद रखें कि यह यूनान के तट पर एक शहर है।</w:t>
      </w:r>
    </w:p>
    <w:p>
      <w:pPr/>
      <w:r>
        <w:rPr>
          <w:lang w:val="hi_IN" w:bidi="hi_IN"/>
        </w:rPr>
      </w:r>
      <w:r>
        <w:rPr>
          <w:lang w:val="hi_IN" w:bidi="hi_IN"/>
        </w:rPr>
        <w:t xml:space="preserve">यहाँ रुकें और यदि आवश्यकता हो, तो यूनान के </w:t>
      </w:r>
      <w:r>
        <w:rPr>
          <w:b/>
          <w:lang w:val="hi_IN" w:bidi="hi_IN"/>
        </w:rPr>
        <w:t>निकुपुलिस</w:t>
      </w:r>
      <w:r>
        <w:rPr>
          <w:lang w:val="hi_IN" w:bidi="hi_IN"/>
        </w:rPr>
        <w:t xml:space="preserve"> शहर के नक्शे को समूह में मिलकर देखें। इस ऑडियो को यहाँ रोकें।</w:t>
      </w:r>
    </w:p>
    <w:p>
      <w:pPr/>
      <w:r>
        <w:rPr>
          <w:lang w:val="hi_IN" w:bidi="hi_IN"/>
        </w:rPr>
      </w:r>
      <w:r>
        <w:rPr>
          <w:lang w:val="hi_IN" w:bidi="hi_IN"/>
        </w:rPr>
        <w:t>पौलुस निकुपुलिस में सर्दियां, या ठंड के महीनों को बिताने की योजना बनाता है। याद रखें कि पौलुस अब निकुपुलिस में नहीं है, लेकिन वह वहाँ तीतुस से मिलने की योजना बनाता है। याद रखें कि यह तट पर एक शहर है, और जहाज अक्सर निकुपुलिस की यात्रा करते थे और उससे निकलते थे। हालाँकि, याद रखें कि खराब मौसम के कारण जहाज सर्दियों में यात्रा नहीं कर सकते।</w:t>
      </w:r>
    </w:p>
    <w:p>
      <w:pPr/>
      <w:r>
        <w:rPr>
          <w:lang w:val="hi_IN" w:bidi="hi_IN"/>
        </w:rPr>
      </w:r>
      <w:r>
        <w:rPr>
          <w:lang w:val="hi_IN" w:bidi="hi_IN"/>
        </w:rPr>
        <w:t>यहाँ रुकें और इस प्रश्न पर समूह में चर्चा करें: आप अपनी भाषा में "सर्दियों" का अनुवाद कैसे करेंगे? ठंडे मौसम, तूफ़ानी मौसम या हवादार मौसम पर विचार करें। इस ऑडियो को यहाँ रोकें।</w:t>
      </w:r>
    </w:p>
    <w:p>
      <w:pPr/>
      <w:r>
        <w:rPr>
          <w:lang w:val="hi_IN" w:bidi="hi_IN"/>
        </w:rPr>
      </w:r>
      <w:r>
        <w:rPr>
          <w:lang w:val="hi_IN" w:bidi="hi_IN"/>
        </w:rPr>
        <w:t>याद रखें कि पौलुस तीतुस से यह भी कहता है कि वह जेनास और अपुल्लोस की यात्रा में मदद करे। जेनास और अपुल्लोस या तो क्रेते में हैं या जल्द ही क्रेते में होंगे। तीतुस को यात्रियों की देखभाल करनी चाहिए, ताकि वे क्रेते छोड़ते समय अपनी यात्रा के लिए तैयार रहें। पौलुस कहता है कि तीतुस को उन्हें वह सब कुछ देना चाहिए जो उन्हें चाहिए। इसे कहने का एक और तरीका यह है कि उनके लिए "किसी भी चीज़ की कमी नहीं हो।"</w:t>
      </w:r>
    </w:p>
    <w:p>
      <w:pPr/>
      <w:r>
        <w:rPr>
          <w:lang w:val="hi_IN" w:bidi="hi_IN"/>
        </w:rPr>
      </w:r>
      <w:r>
        <w:rPr>
          <w:lang w:val="hi_IN" w:bidi="hi_IN"/>
        </w:rPr>
        <w:t>यहाँ रुकें और इस प्रश्न पर समूह में चर्चा करें: आप इस विचार का अनुवाद कैसे करेंगे कि पौलुस तीतुस से कहता है कि वह यात्रियों को वह सब कुछ दे दे जो उन्हें चाहिए? क्या कहना अधिक स्वाभाविक होगा, "उन्हें जो कुछ चाहिए," या "ताकि किसी चीज़ की कमी न हो?" इस ऑडियो को यहाँ रोकें।</w:t>
      </w:r>
    </w:p>
    <w:p>
      <w:pPr/>
      <w:r>
        <w:rPr>
          <w:lang w:val="hi_IN" w:bidi="hi_IN"/>
        </w:rPr>
      </w:r>
      <w:r>
        <w:rPr>
          <w:lang w:val="hi_IN" w:bidi="hi_IN"/>
        </w:rPr>
        <w:t>इस भाग के दूसरे हिस्से में, पौलुस कहता है कि क्रेते के विश्वासियों को भी दूसरों की मदद उसी तरह करनी चाहिए जैसे तीतुस यात्रा करने वाले विश्वासियों, जेनास और अपुल्लोस की मदद करता है। पौलुस कहता है, "हमारे लोग," जिसका अर्थ है क्रेते के विश्वासी। पौलुस चाहता है कि तीतुस विश्वासियों को सिखाए कि नियमित रूप से भले काम कैसे करें। याद रखें कि यह तीतुस को लिखे पूरे पत्र का एक विषय है। पिछले भाग में, पौलुस ने कहा कि विश्वासियों को दूसरों के लिए भलाई करने के तरीकों के बारे में ध्यान से सोचना चाहिए, जिनमें गैर-विश्वासी भी शामिल हैं। याद रखें, यह क्रेते में लोगों के सामान्य रहने के तरीके से विपरीत है।</w:t>
      </w:r>
    </w:p>
    <w:p>
      <w:pPr/>
      <w:r>
        <w:rPr>
          <w:lang w:val="hi_IN" w:bidi="hi_IN"/>
        </w:rPr>
      </w:r>
      <w:r>
        <w:rPr>
          <w:lang w:val="hi_IN" w:bidi="hi_IN"/>
        </w:rPr>
        <w:t>यहाँ रुकें और समूह में इस प्रश्न पर चर्चा करें: "भलाई करने के कार्य में खुद को समर्पित करना" का अनुवाद करने का सबसे अच्छा तरीका क्या है? आप दूसरों के लिए भलाई करने के तरीके खोजने के लिए ध्यान से सोचने के विचार को कैसे व्यक्त करेंगे? इस ऑडियो को यहाँ रोकें।</w:t>
      </w:r>
    </w:p>
    <w:p>
      <w:pPr/>
      <w:r>
        <w:rPr>
          <w:lang w:val="hi_IN" w:bidi="hi_IN"/>
        </w:rPr>
      </w:r>
      <w:r>
        <w:rPr>
          <w:lang w:val="hi_IN" w:bidi="hi_IN"/>
        </w:rPr>
        <w:t>पौलुस कहता है कि विश्वासियों के दूसरों के लिए भलाई करने के दो कारण हैं। सबसे पहले, विश्वासी “आवश्यक जरूरतें,” या दूसरों की दैनिक आवश्यकताओं को पूरा कर सकते हैं। इसे इस तरह भी अनुवाद किया जा सकता है: अत्यावश्यक, वास्तविक या सच्ची ज़रूरतें।</w:t>
      </w:r>
    </w:p>
    <w:p>
      <w:pPr/>
      <w:r>
        <w:rPr>
          <w:lang w:val="hi_IN" w:bidi="hi_IN"/>
        </w:rPr>
      </w:r>
      <w:r>
        <w:rPr>
          <w:lang w:val="hi_IN" w:bidi="hi_IN"/>
        </w:rPr>
        <w:t>यहाँ रुकें और समूह में इस प्रश्न पर चर्चा करें: आप इस विचार का अनुवाद कैसे करेंगे कि विश्वासियों को दूसरों की आवश्यकताओं को पूरा करना चाहिए? इस ऑडियो को यहाँ रोकें।</w:t>
      </w:r>
    </w:p>
    <w:p>
      <w:pPr/>
      <w:r>
        <w:rPr>
          <w:lang w:val="hi_IN" w:bidi="hi_IN"/>
        </w:rPr>
      </w:r>
      <w:r>
        <w:rPr>
          <w:lang w:val="hi_IN" w:bidi="hi_IN"/>
        </w:rPr>
        <w:t>दूसरा, विश्वासियों को भला करना चाहिए ताकि वे अनुत्पादक या निष्फल जीवन न जीएँ। मूल भाषा में फलहीन शब्द उस जीवन का वर्णन करने का एक तरीका था जो उतना ही व्यर्थ है जितना कि एक पेड़ जो फल नहीं देता। इसका अनुवाद करने का एक और तरीका यह है कि विश्वासी फलदायक या उपयोगी जीवन जीएँ।</w:t>
      </w:r>
    </w:p>
    <w:p>
      <w:pPr/>
      <w:r>
        <w:rPr>
          <w:lang w:val="hi_IN" w:bidi="hi_IN"/>
        </w:rPr>
      </w:r>
      <w:r>
        <w:rPr>
          <w:lang w:val="hi_IN" w:bidi="hi_IN"/>
        </w:rPr>
        <w:t>यहाँ रुकें और समूह में इस प्रश्न पर चर्चा करें: आप इस विचार का अनुवाद कैसे करेंगे कि विश्वासियों को भलाई करना चाहिए ताकि वे फलदायक या उपयोगी जीवन जी सकें? इस ऑडियो को यहाँ रोकें।</w:t>
      </w:r>
    </w:p>
    <w:p>
      <w:pPr/>
      <w:r>
        <w:rPr>
          <w:lang w:val="hi_IN" w:bidi="hi_IN"/>
        </w:rPr>
      </w:r>
      <w:r>
        <w:rPr>
          <w:lang w:val="hi_IN" w:bidi="hi_IN"/>
        </w:rPr>
        <w:t>इस भाग के तीसरे भाग में पत्र के अंतिम अभिवादन और आशीष शामिल हैं। इस पत्र का यह उपसंहार पौलुस द्वारा लिखे गए अन्य पत्रों के अंत में दिए गए अन्य अभिवादन और आशीषों की तरह है। पौलुस कहता है कि जो विश्वासी उसके पास हैं, वे तीतुस को नमस्कार भेज रहे हैं। उसके बाद, पौलुस कहता है कि तीतुस को क्रेते के सभी विश्वासियों का अभिवादन करना चाहिए। पौलुस विश्वासियों को "वे सभी जो विश्वास में हमसे प्रेम करते हैं" कहता है, जिसका अर्थ यह हो सकता है कि पौलुस यीशु का अनुसरण करने वाले सच्चे विश्वासियों और झूठे शिक्षकों के बीच अंतर दिखाना चाहता है। यह अधिक संभावना है कि पौलुस क्रेते के सभी विश्वासियों का अभिवादन करना चाहता है। विश्वासी एक-दूसरे से प्रेम करते हैं क्योंकि वे सभी यीशु में एक ही विश्वास या भरोसा रखते हैं।</w:t>
      </w:r>
    </w:p>
    <w:p>
      <w:pPr/>
      <w:r>
        <w:rPr>
          <w:lang w:val="hi_IN" w:bidi="hi_IN"/>
        </w:rPr>
      </w:r>
      <w:r>
        <w:rPr>
          <w:lang w:val="hi_IN" w:bidi="hi_IN"/>
        </w:rPr>
        <w:t>यहाँ रुकें और समूह में इस प्रश्न पर चर्चा करें: आप कैसे दिखाएँगे कि पौलुस के साथ विश्वासी तीतुस को नमस्कार भेजते हैं, और पौलुस क्रेते के विश्वासियों को नमस्कार भेजता है? इस ऑडियो को यहाँ रोकें।</w:t>
      </w:r>
    </w:p>
    <w:p>
      <w:pPr/>
      <w:r>
        <w:rPr>
          <w:lang w:val="hi_IN" w:bidi="hi_IN"/>
        </w:rPr>
      </w:r>
      <w:r>
        <w:rPr>
          <w:lang w:val="hi_IN" w:bidi="hi_IN"/>
        </w:rPr>
        <w:t>पौलुस प्रार्थना करता है कि विश्वासी परमेश्वर के अनुग्रह का अनुभव करें। याद रखें कि यह एक आशीष है जो पौलुस विश्वासियों पर प्रार्थना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इनमें से प्रत्येक पात्र के लिए लोग, चित्र या वस्तुओं को चुनें।</w:t>
      </w:r>
    </w:p>
    <w:p>
      <w:pPr/>
      <w:r>
        <w:rPr>
          <w:lang w:val="hi_IN" w:bidi="hi_IN"/>
        </w:rPr>
      </w:r>
      <w:r>
        <w:rPr>
          <w:lang w:val="hi_IN" w:bidi="hi_IN"/>
        </w:rPr>
        <w:t>जब आप इन पदों की कहानी को दोबारा सुनाना शुरू करते हैं, तो पौलुस को अरतिमास और तुखिकस के साथ एक स्थान पर और तीतुस को जेनास और अपुल्लोस सहित विश्वासियों के साथ दूसरे स्थान पर इकट्ठा करें। पौलुस तीतुस से कहता है कि वह क्रेते में तीतुस के स्थान पर अरतिमास या तुखिकुस को भेजेगा। दोनों पुरुषों में से एक को उस स्थान पर जाना चाहिए जहाँ तीतुस है, जो क्रेते का प्रतीक है। जब वह पहुँचता है, तो उसे तीतुस और विश्वासियों को पत्र पढ़कर सुनाना चाहिए। फिर तीतुस को जेनास और अपुल्लोस की मदद करने के लिए निर्देश देना चाहिए जो उसके समूह में उसके साथ हैं। विश्वासियों को यह दिखाना चाहिए कि वे एक-दूसरे के लिए और अपने समुदाय के गैर-विश्वासियों के लिए अच्छे काम कर रहे हैं। विश्वासियों को यह दिखाना चाहिए कि वे उपयोगी हो रहे हैं। पौलुस अपने साथ के विश्वासियों की ओर से तीतुस को नमस्कार भेजता है। पौलुस क्रेते के सभी विश्वासियों का भी अभिवादन करता है। पौलुस तीतुस को लिखे पत्र को आशीष के साथ समाप्त करता है। पौलुस प्रार्थना करता है कि परमेश्वर तीतुस और क्रेते के विश्वासियों को अपना अनुग्रह दिखाए। विश्वासियों को परमेश्वर से वह अनुग्रह, या मुफ्त उपहार प्राप्त करते हुए दिखाएँ।</w:t>
      </w:r>
    </w:p>
    <w:p>
      <w:pPr/>
      <w:r>
        <w:rPr>
          <w:lang w:val="hi_IN" w:bidi="hi_IN"/>
        </w:rPr>
      </w:r>
      <w:r>
        <w:rPr>
          <w:lang w:val="hi_IN" w:bidi="hi_IN"/>
        </w:rPr>
        <w:t>उसके बाद, तीतुस और पौलुस, अपने-अपने स्थान से, निकुपुलिस का प्रतिनिधित्व करने के लिए तीसरे स्थान पर मिलते हैं। पौलुस निकुपुलिस में सर्दियों का समय तीतुस के साथ बिताना चाहता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तीतुस 3:12–15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अरतिमास</w:t>
      </w:r>
    </w:p>
    <w:p>
      <w:pPr>
        <w:pStyle w:val="ListBullet"/>
        <w:spacing w:line="240" w:lineRule="auto"/>
        <w:ind w:left="720"/>
      </w:pPr>
      <w:r>
        <w:rPr>
          <w:lang w:val="hi_IN" w:bidi="hi_IN"/>
        </w:rPr>
      </w:r>
      <w:r>
        <w:rPr>
          <w:lang w:val="hi_IN" w:bidi="hi_IN"/>
        </w:rPr>
        <w:t>तुखिकुस</w:t>
      </w:r>
    </w:p>
    <w:p>
      <w:pPr>
        <w:pStyle w:val="ListBullet"/>
        <w:spacing w:line="240" w:lineRule="auto"/>
        <w:ind w:left="720"/>
      </w:pPr>
      <w:r>
        <w:rPr>
          <w:lang w:val="hi_IN" w:bidi="hi_IN"/>
        </w:rPr>
      </w:r>
      <w:r>
        <w:rPr>
          <w:lang w:val="hi_IN" w:bidi="hi_IN"/>
        </w:rPr>
        <w:t>जेनास वकील</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और क्रेते के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तीतुस से कहता है कि वह या तो अरतिमास या तुखिकुस को क्रेते भेजेगा। पौलुस जिस व्यक्ति को भेजता है, वह क्रेते में तीतुस का स्थान लेगा। जब अरतिमास या तुखिकुस क्रेते पहुँचता है, तो तीतुस को क्रेते छोड़ना चाहिए। पौलुस चाहता है कि तीतुस निकुपुलिस की यात्रा करे ताकि वहाँ पौलुस से मिल सके। पौलुस भी निकुपुलिस की यात्रा करेगा ताकि वह वहाँ सर्दियां बिता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व्यक्ति इस तरह उत्तर दे सकता है कि "तीतुस को फिर से देखने के लिए उत्सुक हूँ," या "प्रार्थना कर रहा हूँ कि ये सभी यात्रा योजनाएँ सफल हों, कि अरतिमास या तुखिकुस क्रेते जाएं, तीतुस निकुपुलिस आएं, और मैं की ओर निकुपुलिस यात्रा करूँ," या "अभी भी तय कर रहा हूँ कि मैं तीतुस की जगह क्रेते में अरतिमास या तुखिकुस को भेजूं।"</w:t>
      </w:r>
    </w:p>
    <w:p>
      <w:pPr>
        <w:pStyle w:val="ListBullet"/>
        <w:spacing w:line="240" w:lineRule="auto"/>
        <w:ind w:left="720"/>
      </w:pPr>
      <w:r>
        <w:rPr>
          <w:lang w:val="hi_IN" w:bidi="hi_IN"/>
        </w:rPr>
      </w:r>
      <w:r>
        <w:rPr>
          <w:lang w:val="hi_IN" w:bidi="hi_IN"/>
        </w:rPr>
        <w:t>इसके अलावा, तीतुस की भूमिका निभाने वाले व्यक्ति से पूछें, "आप क्या महसूस कर रहे हैं या क्या सोच रहे हैं?" वह व्यक्ति इस तरह उत्तर दे सकता है, “मुझे चिंता है कि सर्दियों में निकुपुलिस की यात्रा करने से पहले पौलुस के सभी निर्देशों को पूरा करने के लिए समय नहीं होगा,” या “पौलुस को फिर से देखने के लिए उत्सुक हूँ,” या “यहाँ क्रेते में कलीसियाओं के साथ की गई सारी कड़ी मेहनत के बाद थोड़ा आराम करने के लिए उत्सुक हूँ।”</w:t>
      </w:r>
    </w:p>
    <w:p>
      <w:pPr>
        <w:pStyle w:val="ListBullet"/>
        <w:spacing w:line="240" w:lineRule="auto"/>
        <w:ind w:left="720"/>
      </w:pPr>
      <w:r>
        <w:rPr>
          <w:lang w:val="hi_IN" w:bidi="hi_IN"/>
        </w:rPr>
      </w:r>
      <w:r>
        <w:rPr>
          <w:lang w:val="hi_IN" w:bidi="hi_IN"/>
        </w:rPr>
        <w:t>इसके अलावा, अरतिमास और तुखिकुस की भूमिका निभाने वाले लोगों से पूछें, "आप क्या महसूस कर रहे हैं या क्या सोच रहे हैं?" लोग इस तरह उत्तर दे सकते हैं "क्रेत की कलीसियाओं की सेवा करने की चुनौती का सामना करने के लिए तैयार हैं," या "उम्मीद करते हैं कि क्रेत के विश्वासी वह सीखेंगे जो पौलुस ने तीतुस को सिखाने के लिए कहा था," या "क्रेत जाने के बारे में चिंतित हैं—हमने उनकी जंगली जीवन शैली के प्रतिष्ठा के बारे में सुना है, और ऐसा लगता है कि कलीसियाओं की सेवा करना कठिन हो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से कहता है कि वह यात्रा करने वाले विश्वासियों, जेनास और अपुल्लोस की मदद करने के लिए सब कुछ करे। पौलुस चाहता है कि तीतुस जेनास और अपुल्लोस को क्रेते छोड़ने से पहले उनकी यात्रा के लिए आवश्यक सब कुछ प्रदान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"मैं जेनास और अपुल्लोस की आवश्यकताओं को पूरा करना चाहता हूँ," या "काश मैं स्वयं जेनास और अपुल्लोस को देख पाता," या "खुश हूँ कि तीतुस जेनास और अपुल्लोस की यात्रा के लिए आवश्यक हर चीज़ में मदद करेगा।"</w:t>
      </w:r>
    </w:p>
    <w:p>
      <w:pPr>
        <w:pStyle w:val="ListBullet"/>
        <w:spacing w:line="240" w:lineRule="auto"/>
        <w:ind w:left="720"/>
      </w:pPr>
      <w:r>
        <w:rPr>
          <w:lang w:val="hi_IN" w:bidi="hi_IN"/>
        </w:rPr>
      </w:r>
      <w:r>
        <w:rPr>
          <w:lang w:val="hi_IN" w:bidi="hi_IN"/>
        </w:rPr>
        <w:t>इसके अलावा, जेनास और अपुल्लोस की भूमिका निभाने वाले लोगों से पूछें, "आप क्या महसूस कर रहे हैं या क्या सोच रहे हैं?" लोग इस तरह उत्तर दे सकते हैं "आभारी हैं कि हम क्रेते के विश्वासियों से मिल सकते हैं," या "खुश हैं कि तीतुस और क्रेते के विश्वासी हमारी अगली यात्रा में हमारी आवश्यकताओं को पूरा करेंगे," या "आभारी हैं कि पौलुस ने तीतुस से हमारी आवश्यकताओं को पूरा करने के लिए कहा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क्रेते के विश्वासियों को भी दूसरों के लिए भलाई करना सीखना चाहिए। विश्वासियों को अच्छे काम करना चाहिए ताकि वे दूसरों की अत्यावश्यक आवश्यकताओं को पूरा कर सकें, और ताकि वे उत्पादक जीवन जी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क्रेत में विश्वासियों की भूमिका निभाने वाले लोगों से पूछें, "आप क्या महसूस कर रहे हैं या क्या सोच रहे हैं?" लोग इस तरह उत्तर दे सकते हैं, "अपने समुदाय में दूसरों की आवश्यकताओं को पूरा करने के लिए प्रेरित हूँ," या "इस पत्र को पढ़ने के बाद, अब मैं बेहतर समझता हूँ कि दूसरों के साथ भलाई करना इतना महत्वपूर्ण क्यों है और भलाई करने के कारण क्या हैं," या "एक सफल और उत्पादक जीवन जीने की इच्छा रखता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तीतुस और क्रेते के विश्वासियों को अंतिम अभिवादन देता है। पौलुस प्रार्थना करता है कि परमेश्वर का अनुग्रह उन सभी के साथ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"तीतुस को लिखे गए पत्र को समाप्त करने की खुशी है," या "तीतुस के लिए और क्रेते में विश्वास करने वाले लोगों के लिए परमेश्वर के अनुग्रह को जानने के लिए ईमानदारी से प्रार्थना कर रहा हूँ," या "मुझे आशा है कि तीतुस क्रेते में विश्वास करने वाले लोगों को उन बातों को करना सिखाएगा जिनके बारे में मैंने इस पत्र में लिखा है।"</w:t>
      </w:r>
    </w:p>
    <w:p>
      <w:pPr>
        <w:pStyle w:val="ListBullet"/>
        <w:spacing w:line="240" w:lineRule="auto"/>
        <w:ind w:left="720"/>
      </w:pPr>
      <w:r>
        <w:rPr>
          <w:lang w:val="hi_IN" w:bidi="hi_IN"/>
        </w:rPr>
      </w:r>
      <w:r>
        <w:rPr>
          <w:lang w:val="hi_IN" w:bidi="hi_IN"/>
        </w:rPr>
        <w:t>इसके अलावा, तीतुस की भूमिका निभाने वाले व्यक्ति से पूछें, "आप क्या महसूस कर रहे हैं या क्या सोच रहे हैं?" वह व्यक्ति इस तरह उत्तर दे सकता है, "पौलुस के इस पत्र के लिए मैं आभारी हूँ," या "उन कार्यों और शिक्षा को शुरू करने के लिए तैयार हूँ जो पौलुस ने मुझे क्रेते में करने के लिए दिए हैं," या "मैं जल्द ही निकुपुलिस में व्यक्तिगत रूप से पौलुस का अभिवादन करना चाहता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तीतुस 3:12–15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तीतुस के स्थान पर अरतिमास या तुखिकुस को क्रेते भेजने की योजना बना रहा है। अरतिमास और तुखिकुस अन्य विश्वासी हैं। जब अरतिमास या तुखिकुस क्रेते आएँ, तब तीतुस को क्रेते से निकुपुलिस की यात्रा करनी चाहिए। निकुपुलिस यूनान का एक तटीय शहर है। पौलुस निकुपुलिस शहर में तीतुस के साथ सर्दियां बिताने की योजना बनाता है।</w:t>
      </w:r>
    </w:p>
    <w:p>
      <w:pPr/>
      <w:r>
        <w:rPr>
          <w:lang w:val="hi_IN" w:bidi="hi_IN"/>
        </w:rPr>
      </w:r>
      <w:r>
        <w:rPr>
          <w:lang w:val="hi_IN" w:bidi="hi_IN"/>
        </w:rPr>
        <w:t xml:space="preserve">यहाँ रुकें और यदि आवश्यकता हो तो यूनान के </w:t>
      </w:r>
      <w:r>
        <w:rPr>
          <w:b/>
          <w:lang w:val="hi_IN" w:bidi="hi_IN"/>
        </w:rPr>
        <w:t>निकुपुलिस</w:t>
      </w:r>
      <w:r>
        <w:rPr>
          <w:lang w:val="hi_IN" w:bidi="hi_IN"/>
        </w:rPr>
        <w:t xml:space="preserve"> शहर के नक्शे में फिर से समूह के रूप में देखें। इस ऑडियो को यहाँ रोकें।</w:t>
      </w:r>
    </w:p>
    <w:p>
      <w:pPr/>
      <w:r>
        <w:rPr>
          <w:lang w:val="hi_IN" w:bidi="hi_IN"/>
        </w:rPr>
      </w:r>
      <w:r>
        <w:rPr>
          <w:lang w:val="hi_IN" w:bidi="hi_IN"/>
        </w:rPr>
        <w:t>पौलुस तीतुस से कहता है कि वह जेनास और अपुल्लोस नाम के दो अन्य यात्रा कर रहे विश्वासियों की मदद करे। जेनास एक वकील था, जिसका अर्थ है कोई ऐसा व्यक्ति जो कानून का विशेषज्ञ हो। इस मामले में, जेनास शायद यूनान या रोम के सरकारी कानून में एक विशेषज्ञ था। पौलुस चाहता है कि तीतुस यह सुनिश्चित करे कि जेनास और अपुल्लोस क्रेते छोड़ते समय उनकी यात्रा के लिए आवश्यक सब कुछ हो।</w:t>
      </w:r>
    </w:p>
    <w:p>
      <w:pPr/>
      <w:r>
        <w:rPr>
          <w:lang w:val="hi_IN" w:bidi="hi_IN"/>
        </w:rPr>
      </w:r>
      <w:r>
        <w:rPr>
          <w:lang w:val="hi_IN" w:bidi="hi_IN"/>
        </w:rPr>
        <w:t>यहाँ रुकें और समूह में इस प्रश्न पर चर्चा करें: आप इस विचार का अनुवाद कैसे करेंगे कि जेनास एक वकील था? इस ऑडियो को यहाँ रोकें।</w:t>
      </w:r>
    </w:p>
    <w:p>
      <w:pPr/>
      <w:r>
        <w:rPr>
          <w:lang w:val="hi_IN" w:bidi="hi_IN"/>
        </w:rPr>
      </w:r>
      <w:r>
        <w:rPr>
          <w:lang w:val="hi_IN" w:bidi="hi_IN"/>
        </w:rPr>
        <w:t>पौलुस चाहता है कि क्रेते के विश्वासी नियमित रूप से भला करें। तीतुस विश्वासियों को सिखाएगा कि यह कैसे करना है। विश्वासियों का भलाई करने का कारण यह है कि वे अत्यावश्यक आवश्यकताओं को पूरा कर सकें और उत्पादक जीवन जीएँ।</w:t>
      </w:r>
    </w:p>
    <w:p>
      <w:pPr/>
      <w:r>
        <w:rPr>
          <w:lang w:val="hi_IN" w:bidi="hi_IN"/>
        </w:rPr>
      </w:r>
      <w:r>
        <w:rPr>
          <w:lang w:val="hi_IN" w:bidi="hi_IN"/>
        </w:rPr>
        <w:t xml:space="preserve">पौलुस कहता है कि जो विश्वासी उसके साथ हैं, वे सभी तीतुस को नमस्कार करते हैं। पौलुस "सभी को जो विश्वास में हमसे प्रेम करते है" का अभिवादन भी करता है, जिसका शायद अर्थ है क्रेते के सभी विश्वासियों का। विश्वासी एक-दूसरे से प्रेम करते हैं और यीशु में एक विश्वास साझा करते हैं। </w:t>
      </w:r>
      <w:r>
        <w:rPr>
          <w:b/>
          <w:lang w:val="hi_IN" w:bidi="hi_IN"/>
        </w:rPr>
        <w:t>विश्वास</w:t>
      </w:r>
      <w:r>
        <w:rPr>
          <w:lang w:val="hi_IN" w:bidi="hi_IN"/>
        </w:rPr>
        <w:t xml:space="preserve"> का अनुवाद उसी तरह करें जैसे आपने पिछले भागों में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यहाँ रुकें और समूह में इस प्रश्न पर चर्चा करें: आप "वे सभी जो विश्वास में हमसे प्रेम करते हैं" वाक्यांश का अनुवाद कैसे करेंगे? इस ऑडियो को यहाँ रोकें।</w:t>
      </w:r>
    </w:p>
    <w:p>
      <w:pPr/>
      <w:r>
        <w:rPr>
          <w:lang w:val="hi_IN" w:bidi="hi_IN"/>
        </w:rPr>
      </w:r>
      <w:r>
        <w:rPr>
          <w:lang w:val="hi_IN" w:bidi="hi_IN"/>
        </w:rPr>
        <w:t xml:space="preserve">पौलुस तीतुस को लिखे पत्र को आशीष के साथ समाप्त करता है। वह प्रार्थना करता है कि परमेश्वर का </w:t>
      </w:r>
      <w:r>
        <w:rPr>
          <w:b/>
          <w:lang w:val="hi_IN" w:bidi="hi_IN"/>
        </w:rPr>
        <w:t>अनुग्रह</w:t>
      </w:r>
      <w:r>
        <w:rPr>
          <w:lang w:val="hi_IN" w:bidi="hi_IN"/>
        </w:rPr>
        <w:t xml:space="preserve"> क्रेते के सभी विश्वासियों के साथ हो। अनुग्रह का अनुवाद उसी तरह करें जैसे आपने पिछले भागों में किया है। अनुग्रह के बारे में अधिक जानकारी के लिए, </w:t>
      </w:r>
      <w:r>
        <w:rPr>
          <w:b/>
          <w:lang w:val="hi_IN" w:bidi="hi_IN"/>
        </w:rPr>
        <w:t>मुख्य</w:t>
      </w:r>
      <w:r>
        <w:rPr>
          <w:lang w:val="hi_IN" w:bidi="hi_IN"/>
        </w:rPr>
        <w:t xml:space="preserve">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