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 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1:1–9 को सुनें और अपने मन में रखें।</w:t>
      </w:r>
    </w:p>
    <w:p>
      <w:pPr/>
      <w:r>
        <w:rPr>
          <w:lang w:val="hi_IN" w:bidi="hi_IN"/>
        </w:rPr>
      </w:r>
      <w:r>
        <w:rPr>
          <w:lang w:val="hi_IN" w:bidi="hi_IN"/>
        </w:rPr>
        <w:t>यदि सम्भव हो, तो यहोशू 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1:1–9 का ऑडियो संस्करण सबसे आसानी से समझ में आने वाले अनुवाद में सुनें।</w:t>
      </w:r>
    </w:p>
    <w:p>
      <w:pPr/>
      <w:r>
        <w:rPr>
          <w:lang w:val="hi_IN" w:bidi="hi_IN"/>
        </w:rPr>
      </w:r>
      <w:r>
        <w:rPr>
          <w:lang w:val="hi_IN" w:bidi="hi_IN"/>
        </w:rPr>
        <w:t>यहोशू की पुस्तक की कहानी के आरंभ में, इस्राएली लोग एक बड़े परिवर्तन के समय से गुजर रहे हैं। गिनती की पुस्तक में, हम इस्राएलियों की कहानी सुनते हैं जब मूसा उन्हें मिस्र से बाहर ले गया ताकि वे उस देश में जाएँ जिसका यहोवा ने उनके पूर्वज अब्राहम से वादा किया था। इस देश को कनान कहा जाता था। हालाँकि, इस्राएलियों ने यहोवा की आज्ञा का उल्लंघन किया और उन्हें 40 साल तक जंगल में यात्रा करनी पड़ी, जब तक कि परमेश्वर की आज्ञा का उल्लंघन करने वाले सभी वयस्क इस्राएली मर नहीं गए। पिछले 40 वर्षों से मूसा इस्राएलियों का अगुवा था। अब, 40 साल बाद, मिस्र से निकलने वाले और यहोवा की आज्ञा न मानने वाले सभी वयस्क मर चुके हैं। मूसा, जिसने यहोवा की आज्ञा नहीं मानी, वह मर गया है। यहोशू 40 साल पहले मूसा का सहायक या मददगार बन गया था, जब इस्राएली सीनै पर्वत पर यहोवा से लोगों के लिए व्यवस्था प्राप्त कर रहे थे। यहोशू इन 40 वर्षों के भटकने के दौरान मूसा का सहायक था। क्योंकि यहोशू ने इन सभी वर्षों में मूसा के साथ बहुत निकटता से काम किया था, इसलिए यहोशू ने मूसा से सीखा था कि लोगों की अगुवाई कैसे करें। यहोवा ने यहोशू को इस्राएलियों का नया अगुवा होने के लिए चुना। नून यहोशू का पिता था, इसलिए लोग आमतौर पर यहोशू को "नून का पुत्र यहोशू" कहते थे। यहोवा ने मूसा से कहा था कि यहोशू मूसा के स्थान पर अगुवा बनेगा, इसलिए मूसा के मरने से पहले, मूसा ने इस्राएलियों से घोषणा की कि यहोशू उनका नया अगुवा होगा।</w:t>
      </w:r>
    </w:p>
    <w:p>
      <w:pPr/>
      <w:r>
        <w:rPr>
          <w:lang w:val="hi_IN" w:bidi="hi_IN"/>
        </w:rPr>
      </w:r>
      <w:r>
        <w:rPr>
          <w:lang w:val="hi_IN" w:bidi="hi_IN"/>
        </w:rPr>
        <w:t>यहाँ रुकें और चर्चा करें: आप उस अगुवे के स्थान पर एक अगुवा कैसे चुनते हैं जो मर गया हो या आपका क्षेत्र छोड़ गया हो? इस ऑडियो को यहाँ रोकें।</w:t>
      </w:r>
    </w:p>
    <w:p>
      <w:pPr/>
      <w:r>
        <w:rPr>
          <w:lang w:val="hi_IN" w:bidi="hi_IN"/>
        </w:rPr>
      </w:r>
      <w:r>
        <w:rPr>
          <w:lang w:val="hi_IN" w:bidi="hi_IN"/>
        </w:rPr>
        <w:t>इस्राएली यरदन नदी के किनारे डेरा डाले हुए थे, उस देश के पूर्वी भाग में जिसमें इस्राएली प्रवेश करने वाले थे। मूसा ने लोगों से अंतिम संदेश कहा और फिर पास के एक पर्वत पर चढ़ गया, जहाँ उसकी मृत्यु हो गई। ये बातें यहोशू की पुस्तक की कहानी शुरू होने से पहले हुईं।</w:t>
      </w:r>
    </w:p>
    <w:p>
      <w:pPr/>
      <w:r>
        <w:rPr>
          <w:lang w:val="hi_IN" w:bidi="hi_IN"/>
        </w:rPr>
      </w:r>
      <w:r>
        <w:rPr>
          <w:lang w:val="hi_IN" w:bidi="hi_IN"/>
        </w:rPr>
        <w:t>यहाँ रुकें और नक्शा देखें। मिस्र, सीनै के जंगल, मोआब और कनान को देखें, उस देश को देखें जिसका यहोवा ने अपने लोगों से वादा किया था। मिस्र से यरदन नदी तक की यात्रा पर ध्यान दें। नक्शे को देखें और मिस्र से इस्राएलियों के एक साथ निकलने की कहानी के बारे में जो कुछ आपको याद है, उसे फिर से बताएं। इस ऑडियो को यहाँ रोकें।</w:t>
      </w:r>
    </w:p>
    <w:p>
      <w:pPr/>
      <w:r>
        <w:rPr>
          <w:lang w:val="hi_IN" w:bidi="hi_IN"/>
        </w:rPr>
      </w:r>
      <w:r>
        <w:rPr>
          <w:lang w:val="hi_IN" w:bidi="hi_IN"/>
        </w:rPr>
        <w:t>यह कहानी व्यवस्थाविवरण की पुस्तक के अंत में इससे ठीक पहले आने वाली कहानी से जुड़ती है। यहोशू की पुस्तक की शुरुआत तुरंत "यहोवा के सेवक, मूसा की मृत्यु के बाद" से होती है। यहोवा बाइबल में केवल कुछ लोगों को ही अपना "दास" कहता है। मूसा की मृत्यु के बाद, यहोशू ने पहचान लिया कि यहोवा उससे बात कर रहा था। यह भाग हमें ठीक से नहीं बताता है कि यहोवा ने यहोशू से कैसे बात की।</w:t>
      </w:r>
    </w:p>
    <w:p>
      <w:pPr/>
      <w:r>
        <w:rPr>
          <w:lang w:val="hi_IN" w:bidi="hi_IN"/>
        </w:rPr>
      </w:r>
      <w:r>
        <w:rPr>
          <w:lang w:val="hi_IN" w:bidi="hi_IN"/>
        </w:rPr>
        <w:t>यहाँ रुकें और नीचे दिए गए प्रश्न पर चर्चा करें: आपके पास विशेष लोगों के लिए कौन सी विशिष्ट उपाधियाँ हैं जो केवल उनके जैसे लोगों के लिए ही उपयोग की जाती हैं? यह कौन तय करता है कि किसी व्यक्ति को इस उपाधि का उपयोग करने का अधिकार मिलता है? इस ऑडियो को यहाँ रोकें।</w:t>
      </w:r>
    </w:p>
    <w:p>
      <w:pPr/>
      <w:r>
        <w:rPr>
          <w:lang w:val="hi_IN" w:bidi="hi_IN"/>
        </w:rPr>
      </w:r>
      <w:r>
        <w:rPr>
          <w:lang w:val="hi_IN" w:bidi="hi_IN"/>
        </w:rPr>
        <w:t>सबसे पहले, यहोवा यहोशू को याद दिलाता है कि मूसा मर गया है, और मूसा यहोवा का दास है। इस कहानी में यह दूसरी बार है जब यहोवा मूसा को अपना सेवक कहता है। इस बार यहोवा ये शब्द बोल रहा है। यहोवा यहोशू से कहता है कि यहोशू को इस्राएलियों को यरदन नदी के पार और उस देश में ले जाना चाहिए जिसे यहोवा ने इस्राएलियों को देने का वादा किया है। यहोवा यहोशू से कहता है कि वह तुरंत उठकर यरदन नदी पार करे।</w:t>
      </w:r>
    </w:p>
    <w:p>
      <w:pPr/>
      <w:r>
        <w:rPr>
          <w:lang w:val="hi_IN" w:bidi="hi_IN"/>
        </w:rPr>
      </w:r>
      <w:r>
        <w:rPr>
          <w:lang w:val="hi_IN" w:bidi="hi_IN"/>
        </w:rPr>
        <w:t>यहाँ रुकें और नीचे दी गई बात पर चर्चा करें: कल्पना करें कि आप एक नदी के पास डेरा डाले हुए हैं। आपको नदी पार करने के लिए तैयार होने की आवश्यकता है, लेकिन जब आप ऐसा करेंगे, तो अपना सब कुछ अपने साथ ले जाएँ। आप उस नदी को पार करने के लिए तैयार होने के लिए क्या करेंगे? इस ऑडियो को यहाँ रोकें।</w:t>
      </w:r>
    </w:p>
    <w:p>
      <w:pPr/>
      <w:r>
        <w:rPr>
          <w:lang w:val="hi_IN" w:bidi="hi_IN"/>
        </w:rPr>
      </w:r>
      <w:r>
        <w:rPr>
          <w:lang w:val="hi_IN" w:bidi="hi_IN"/>
        </w:rPr>
        <w:t>यहोवा यहोशू से इस तरह बात करता है मानो कि इस्राएली भी यहोवा की बात सुन रहे हों। यहोवा कहता है कि जब यहोशू और इस्राएली उस देश में चलते-फिरते हैं, तो वे उस देश पर चल रहे हैं जो उनका होगा। यहोवा यहोशू को देश की उत्तर, दक्षिण, पूर्व और पश्चिम सीमाओं का भी वर्णन करता है। यह ज़मीन का बहुत बड़ा क्षेत्र है!</w:t>
      </w:r>
    </w:p>
    <w:p>
      <w:pPr/>
      <w:r>
        <w:rPr>
          <w:lang w:val="hi_IN" w:bidi="hi_IN"/>
        </w:rPr>
      </w:r>
      <w:r>
        <w:rPr>
          <w:lang w:val="hi_IN" w:bidi="hi_IN"/>
        </w:rPr>
        <w:t>यहाँ रुकें और एक ऐसा नक्शा देखें जिसमें इस्राएलियों का देश और उसकी सीमाएँ चिह्नित की गई हैं। दक्षिण में नेगेव जंगल या मरुभूमि, उत्तर में लबानोन पर्वत, और पश्चिम में भूमध्य सागर को देखें, जिसमें फरात नदी उत्तर-पूर्व सीमा को दिखाती है। उस क्षेत्र को देखें जहाँ हित्ती रहते हैं। ऑडियो को यहाँ रोकें।</w:t>
      </w:r>
    </w:p>
    <w:p>
      <w:pPr/>
      <w:r>
        <w:rPr>
          <w:lang w:val="hi_IN" w:bidi="hi_IN"/>
        </w:rPr>
      </w:r>
      <w:r>
        <w:rPr>
          <w:lang w:val="hi_IN" w:bidi="hi_IN"/>
        </w:rPr>
        <w:t>यहोवा यहोशू से प्रतिज्ञा करता है कि यहोवा सदैव यहोशू के साथ रहेगा। यहोवा यहोशू से कहता है कि वह उसे कभी असफल नहीं होने देगा और न ही उसे छोड़ेगा, और उसके जीवन भर कोई भी शत्रु उसे जीत नहीं पाएगा, न उसके सामने टिक सकेगा। यहोवा यहोशू को याद दिलाता है कि यहोवा मूसा के साथ खड़ा था, और उसी तरह यहोवा यहोशू के साथ रहेगा, और वह हर तरह से यहोशू की मदद करेगा। यहोवा यहोशू से कहता है कि वह मजबूत रहे और बहुत साहस रखे। यहोवा यहोशू से यह नहीं कह रहा है कि उसे शारीरिक रूप से मजबूत होना होगा। यहोवा यहोशू से कह रहा है कि उसका मनोभाव, उसकी भावनाएँ और उसकी सोच मजबूत होनी चाहिए। यहोवा चाहता है कि यहोशू लोगों की अगुवाई उसी तरह करने का फैसला करे जैसा यहोवा उसे निर्देश देता है। यहोशू लोगों को उस देश का स्वामित्व लेने के लिए अगुवाई करने वाला व्यक्ति होगा जिसका वादा यहोवा ने इस्राएली पूर्वजों अब्राहम, इसहाक और याकूब से किया था।</w:t>
      </w:r>
    </w:p>
    <w:p>
      <w:pPr/>
      <w:r>
        <w:rPr>
          <w:lang w:val="hi_IN" w:bidi="hi_IN"/>
        </w:rPr>
      </w:r>
      <w:r>
        <w:rPr>
          <w:lang w:val="hi_IN" w:bidi="hi_IN"/>
        </w:rPr>
        <w:t>यहाँ रुकें और एक ऐसे अगुवे के बारे में एक कहानी सुनाएँ जो लोगों की अगुवाई करने का निर्णय लेता है और कठिन समय में भी जारी रहता है। कहानी सुनाने वाला अगुवे का वर्णन करने के लिए जिन शब्दों का उपयोग करता है, उन्हें ध्यान से सुनो। ऑडियो को यहाँ रोकें।</w:t>
      </w:r>
    </w:p>
    <w:p>
      <w:pPr/>
      <w:r>
        <w:rPr>
          <w:lang w:val="hi_IN" w:bidi="hi_IN"/>
        </w:rPr>
      </w:r>
      <w:r>
        <w:rPr>
          <w:lang w:val="hi_IN" w:bidi="hi_IN"/>
        </w:rPr>
        <w:t>यहोवा यहोशू से कहता है कि वे उन सभी बातों को स्मरण रखें जो उन्होंने उस व्यवस्था से सीखी थीं, जो यहोवा ने मूसा को दी थी। यहोवा कहता है कि यहोशू को इन निर्देशों से न तो दाहिनी ओर मुड़ना है और न ही बाईं ओर। यहोवा यहोशू से कहता है कि उसे हमेशा यहोवा की व्यवस्था का पालन करना है।</w:t>
      </w:r>
    </w:p>
    <w:p>
      <w:pPr/>
      <w:r>
        <w:rPr>
          <w:lang w:val="hi_IN" w:bidi="hi_IN"/>
        </w:rPr>
      </w:r>
      <w:r>
        <w:rPr>
          <w:lang w:val="hi_IN" w:bidi="hi_IN"/>
        </w:rPr>
        <w:t>यहाँ रुकें और नीचे दिया गया कार्य करें: भूमि पर एक रेखा खींचें। किसी व्यक्ति से कहें कि वह कमरे के आर-पार या किसी खुले स्थान में खींची गई रेखा पर चले। जब वह व्यक्ति रेखा से बाहर कदम रखे, तो उसे रोकें और समझाएँ कि रेखा से हटना निर्देशों की अवज्ञा करना है। अब चर्चा करें, "आपको क्यों लगता है कि यहोवा चाहता था कि यहोशू हर समय मार्ग पर बना रहे?" ऑडियो को यहाँ रोकें।</w:t>
      </w:r>
    </w:p>
    <w:p>
      <w:pPr/>
      <w:r>
        <w:rPr>
          <w:lang w:val="hi_IN" w:bidi="hi_IN"/>
        </w:rPr>
      </w:r>
      <w:r>
        <w:rPr>
          <w:lang w:val="hi_IN" w:bidi="hi_IN"/>
        </w:rPr>
        <w:t>यह बहुत महत्वपूर्ण है कि यहोशू यहोवा की व्यवस्था का पालन करे, इसलिए यहोवा उसे दिन-रात अपनी व्यवस्था का अध्ययन करने और उस पर मनन करने के लिए कहता है, और व्यवस्था की पुस्तक "उसके मुँह से अलग न हो।” दूसरे शब्दों में, यहोशू को व्यवस्था का पालन करना है, उस पर मनन करना है, या जब भी वे सब मिलकर यहोवा की आराधना करें तब लोगों को उसे पढ़कर सुनाना है, इनमें से किसी को भी कभी नहीं छोड़ना चाहिए।</w:t>
      </w:r>
    </w:p>
    <w:p>
      <w:pPr/>
      <w:r>
        <w:rPr>
          <w:lang w:val="hi_IN" w:bidi="hi_IN"/>
        </w:rPr>
      </w:r>
      <w:r>
        <w:rPr>
          <w:lang w:val="hi_IN" w:bidi="hi_IN"/>
        </w:rPr>
        <w:t>फिर यहोवा यहोशू को यह आज्ञा दोहराता है। यहोवा यहोशू से कहता है कि वह मजबूत रहे और साहस रखे। इसका अर्थ है कि यहोशू को दृढ़ निश्चयी और आत्मविश्वासी होना चाहिए। यहोशू को न तो डरना चाहिए और न ही निराश होना चाहिए। जहाँ कहीं भी वह जाएगा यहोवा यहोशू के साथ रहेगा।</w:t>
      </w:r>
    </w:p>
    <w:p>
      <w:pPr/>
      <w:r>
        <w:rPr>
          <w:lang w:val="hi_IN" w:bidi="hi_IN"/>
        </w:rPr>
      </w:r>
      <w:r>
        <w:rPr>
          <w:lang w:val="hi_IN" w:bidi="hi_IN"/>
        </w:rPr>
        <w:t>यहाँ रुकें और समूह में निम्नलिखित पर में चर्चा करें: इस बारे में बात करें कि एक अच्छा अगुवा उन लोगों को कैसे प्रोत्साहित करता है जिनकी वह अगुवाई करता है। वह उन्हें किस तरह की बातें करने के लिए कहता है, और वह किस तरह के शब्दों का उपयोग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 दृश्य पुस्तक का परिचय है और हमें बताता है कि मूसा का निधन हो गया है।</w:t>
      </w:r>
    </w:p>
    <w:p>
      <w:pPr/>
      <w:r>
        <w:rPr>
          <w:lang w:val="hi_IN" w:bidi="hi_IN"/>
        </w:rPr>
      </w:r>
      <w:r>
        <w:rPr>
          <w:b/>
          <w:lang w:val="hi_IN" w:bidi="hi_IN"/>
        </w:rPr>
        <w:t>दूसरे दृश्य में:</w:t>
      </w:r>
      <w:r>
        <w:rPr>
          <w:lang w:val="hi_IN" w:bidi="hi_IN"/>
        </w:rPr>
        <w:t xml:space="preserve"> यहोवा यहोशू से बात करता है। यहोवा यहोशू से कहता है कि अब यहोशू इस्राएलियों का अगुवा है और यहोशू उन्हें उस देश में ले जाएगा जिसका वादा यहोवा ने मूसा से किया था। यहोवा यहोशू को देश की उत्तर, दक्षिण, पूर्व और पश्चिम सीमाएँ देता है। यहोवा यहोशू के साथ रहने का वादा करता है जैसे यहोवा मूसा के साथ था।</w:t>
      </w:r>
    </w:p>
    <w:p>
      <w:pPr/>
      <w:r>
        <w:rPr>
          <w:lang w:val="hi_IN" w:bidi="hi_IN"/>
        </w:rPr>
      </w:r>
      <w:r>
        <w:rPr>
          <w:b/>
          <w:lang w:val="hi_IN" w:bidi="hi_IN"/>
        </w:rPr>
        <w:t>तीसरे दृश्य में:</w:t>
      </w:r>
      <w:r>
        <w:rPr>
          <w:lang w:val="hi_IN" w:bidi="hi_IN"/>
        </w:rPr>
        <w:t xml:space="preserve"> यहोवा यहोशू से बात करना जारी रखता है। यहोवा यहोशू से कहता है कि वह मजबूत रहे और साहस रखे। यहोवा यहोशू से कहता है कि वह उन सभी निर्देशों का पालन करे जो मूसा ने यहोशू को दिए थे। यहोशू को हर समय इन निर्देशों पर मनन करना चाहिए, या उनका अध्ययन करना चाहिए। यहोवा इस निर्देश को दोहराता है कि यहोशू को मजबूत और साहसी होना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इस्राएलियों का उल्लेख किया गया है</w:t>
      </w:r>
    </w:p>
    <w:p>
      <w:pPr>
        <w:pStyle w:val="ListBullet"/>
        <w:spacing w:line="240" w:lineRule="auto"/>
        <w:ind w:left="720"/>
      </w:pPr>
      <w:r>
        <w:rPr>
          <w:lang w:val="hi_IN" w:bidi="hi_IN"/>
        </w:rPr>
      </w:r>
      <w:r>
        <w:rPr>
          <w:lang w:val="hi_IN" w:bidi="hi_IN"/>
        </w:rPr>
        <w:t>इस्राएली पूर्वजों—अब्राहम, इसहाक और याकूब—का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मूसा का निधन हो गया है। यहोवा नून के पुत्र यहोशू से बात करता है।</w:t>
      </w:r>
    </w:p>
    <w:p>
      <w:pPr/>
      <w:r>
        <w:rPr>
          <w:lang w:val="hi_IN" w:bidi="hi_IN"/>
        </w:rPr>
      </w:r>
      <w:r>
        <w:rPr>
          <w:lang w:val="hi_IN" w:bidi="hi_IN"/>
        </w:rPr>
        <w:t>दूसरे दृश्य में, यहोवा यहोशू से बात करता है। यहोवा यहोशू से कहता है कि यहोवा का दास, मूसा मर गया है। फिर यहोवा यहोशू से कहता है कि अब यहोशू इस्राएलियों का अगुवा है। यहोशू इस्राएलियों को यरदन नदी के पार और उस देश में ले जाएगा जिसका वादा यहोवा ने मूसा से किया था। यहोवा यहोशू से कहता है कि वह तुरंत उठकर यरदन नदी पार करे। यहोवा यह बात इस प्रकार कहता है जिससे यह स्पष्ट होता है कि यहोशू को इसे तुरंत करना है और इसमें कोई विलंब नहीं करना है।</w:t>
      </w:r>
    </w:p>
    <w:p>
      <w:pPr/>
      <w:r>
        <w:rPr>
          <w:lang w:val="hi_IN" w:bidi="hi_IN"/>
        </w:rPr>
      </w:r>
      <w:r>
        <w:rPr>
          <w:lang w:val="hi_IN" w:bidi="hi_IN"/>
        </w:rPr>
        <w:t>यहोवा उस देश के उन भागों का वर्णन करने के लिए विशेष भाषा का उपयोग करता है जो इस्राएलियों के होंगे। इस समय, यहोवा यहोशू और इस्राएलियों से बात कर रहा है। इस्राएली यहोशू के साथ खड़े नहीं हैं और यहोवा की बात नहीं सुनते हैं, लेकिन यहोवा उन्हें अपने निर्देशों में शामिल करता है। यहोवा कहता है कि हर वह स्थान जहाँ यहोशू और इस्राएली अपने पैरों के तलवे, यानी पैर का निचला हिस्सा रखेंगे, वह इस्राएलियों का हो जाएगा। इसका अर्थ है कि जब यहोशू और इस्राएली उस देश में चलते-फिरते हैं, तो वे उस देश पर चल रहे हैं जो उनका होगा।</w:t>
      </w:r>
    </w:p>
    <w:p>
      <w:pPr/>
      <w:r>
        <w:rPr>
          <w:lang w:val="hi_IN" w:bidi="hi_IN"/>
        </w:rPr>
      </w:r>
      <w:r>
        <w:rPr>
          <w:lang w:val="hi_IN" w:bidi="hi_IN"/>
        </w:rPr>
        <w:t>यहाँ रुकें और किसी व्यक्ति से कहें कि वह किसी व्यक्ति के पास संदेश लाए। संदेशवाहक केवल उस एक व्यक्ति के लिए एक संदेश से शुरू करता है। लेकिन फिर संदेशवाहक उस व्यक्ति को लोगों के बड़े समूह के लिए जानकारी देता है, लेकिन केवल उस एक व्यक्ति से सीधे बात करता है। अन्य लोग मौजूद नहीं हैं, भले ही संदेशवाहक उन सभी से बात करता है। ध्यान दें कि जब संदेश में अधिक लोग शामिल होते हैं, तो भाषा कैसे बदल जाती है। इस ऑडियो को यहाँ रोकें।</w:t>
      </w:r>
    </w:p>
    <w:p>
      <w:pPr/>
      <w:r>
        <w:rPr>
          <w:lang w:val="hi_IN" w:bidi="hi_IN"/>
        </w:rPr>
      </w:r>
      <w:r>
        <w:rPr>
          <w:lang w:val="hi_IN" w:bidi="hi_IN"/>
        </w:rPr>
        <w:t>यहोवा यहोशू को उस देश की सीमाएँ बताता है जो वह इस्राएलियों को देगा। दक्षिणी सीमा नेगेव का रेगिस्तान होगी। उत्तरी सीमा लेबनान पर्वत होगी। पश्चिमी सीमा भूमध्य सागर होगी। पूर्वी सीमा फरात नदी और हित्तियों की भूमि होगी, जो आधुनिक समय का सीरिया है।</w:t>
      </w:r>
    </w:p>
    <w:p>
      <w:pPr/>
      <w:r>
        <w:rPr>
          <w:lang w:val="hi_IN" w:bidi="hi_IN"/>
        </w:rPr>
      </w:r>
      <w:r>
        <w:rPr>
          <w:lang w:val="hi_IN" w:bidi="hi_IN"/>
        </w:rPr>
        <w:t>यहाँ रुकें और यदि आवश्यक हो तो नक्शा फिर से देखें। इस ऑडियो को यहाँ रोकें।</w:t>
      </w:r>
    </w:p>
    <w:p>
      <w:pPr/>
      <w:r>
        <w:rPr>
          <w:lang w:val="hi_IN" w:bidi="hi_IN"/>
        </w:rPr>
      </w:r>
      <w:r>
        <w:rPr>
          <w:lang w:val="hi_IN" w:bidi="hi_IN"/>
        </w:rPr>
        <w:t>यहाँ रुकें और स्थानों के नामों की समीक्षा करें। आपने पिछले अनुवादों में इनमें से कुछ स्थानों के नामों का उपयोग किया होगा। आप उन्हीं शब्दों का उपयोग करें जिनका उपयोग आपने पहले किया था, और उन्हें यहाँ उसी तरह कह सकते हैं। इस ऑडियो को यहाँ रोकें।</w:t>
      </w:r>
    </w:p>
    <w:p>
      <w:pPr/>
      <w:r>
        <w:rPr>
          <w:lang w:val="hi_IN" w:bidi="hi_IN"/>
        </w:rPr>
      </w:r>
      <w:r>
        <w:rPr>
          <w:lang w:val="hi_IN" w:bidi="hi_IN"/>
        </w:rPr>
        <w:t>तब यहोवा फिर से सीधे यहोशू से बात करता है और उससे यह वादा करता है कि वह उसके साथ खड़ा रहेगा। दूसरे शब्दों में, यहोवा कभी भी यहोशू को नहीं छोड़ेगा। यहोवा किसी भी व्यक्ति को पराजित करेगा जो यहोशू के विरुद्ध खड़ा होगा या उसका विरोध करेगा।</w:t>
      </w:r>
    </w:p>
    <w:p>
      <w:pPr/>
      <w:r>
        <w:rPr>
          <w:lang w:val="hi_IN" w:bidi="hi_IN"/>
        </w:rPr>
      </w:r>
      <w:r>
        <w:rPr>
          <w:lang w:val="hi_IN" w:bidi="hi_IN"/>
        </w:rPr>
        <w:t>तीसरे दृश्य में, यहोवा यहोशू से बात करना जारी रखता है। अब यहोवा यहोशू से कहता है कि वह लोगों की अगुवाई करने के लिए साहस रखे और दृढ़ रहे।</w:t>
      </w:r>
    </w:p>
    <w:p>
      <w:pPr/>
      <w:r>
        <w:rPr>
          <w:lang w:val="hi_IN" w:bidi="hi_IN"/>
        </w:rPr>
      </w:r>
      <w:r>
        <w:rPr>
          <w:lang w:val="hi_IN" w:bidi="hi_IN"/>
        </w:rPr>
        <w:t>यहाँ रुकें और एक ऐसे व्यक्ति के बारे में बात करें जो युद्ध में मजबूत और साहसी है। फिर याद रखें कि आपने पाठ का परिचय चरण में उस व्यक्ति के बारे में कैसे बात की एक अच्छा अगुवा है। आपने उस व्यक्ति के बारे में कैसे बात की जो एक अच्छा अगुवा है? आप यह दिखाने के लिए किन शब्दों का उपयोग करते हैं कि वह व्यक्ति मजबूत है और उसमें साहस है, भले ही वह युद्ध में न लड़ रहा हो? इस ऑडियो को यहाँ रोकें।</w:t>
      </w:r>
    </w:p>
    <w:p>
      <w:pPr/>
      <w:r>
        <w:rPr>
          <w:lang w:val="hi_IN" w:bidi="hi_IN"/>
        </w:rPr>
      </w:r>
      <w:r>
        <w:rPr>
          <w:lang w:val="hi_IN" w:bidi="hi_IN"/>
        </w:rPr>
        <w:t>यहोवा ने इस्राएलियों के पूर्वजों से यह प्रतिज्ञा की थी कि इस्राएलियों को यह देश मिलेगा। यहोवा हमें उन पूर्वजों के नाम नहीं बताता जिनसे उसने यह प्रतिज्ञा की थी, परन्तु अन्य भागों से हम जानते हैं कि यहोवा ने अब्राहम, इसहाक और याकूब से प्रतिज्ञा की थी कि वह उनके वंशजों को यह देश देगा।</w:t>
      </w:r>
    </w:p>
    <w:p>
      <w:pPr/>
      <w:r>
        <w:rPr>
          <w:lang w:val="hi_IN" w:bidi="hi_IN"/>
        </w:rPr>
      </w:r>
      <w:r>
        <w:rPr>
          <w:lang w:val="hi_IN" w:bidi="hi_IN"/>
        </w:rPr>
        <w:t>यहोशू के लिए दृढ़ और साहसी होना बहुत महत्वपूर्ण है, इसलिए यहोवा इसे फिर से कहता है। फिर यहोवा यहोशू को निर्देश देने के लिए विशेष भाषा का उपयोग करता है। वह यहोशू से कहता है कि वह उन नियमों का पालन करे जो यहोवा ने मूसा को दिए थे और सीधा चले और “दाहिने या बाएं ओर” न मुड़े। यहोवा यहोशू से कहता है कि यदि वह इन नियमों का पालन करता है, तो उसके पास वह सब कुछ होगा जो उसे चाहिए और वह सफल होगा।</w:t>
      </w:r>
    </w:p>
    <w:p>
      <w:pPr/>
      <w:r>
        <w:rPr>
          <w:lang w:val="hi_IN" w:bidi="hi_IN"/>
        </w:rPr>
      </w:r>
      <w:r>
        <w:rPr>
          <w:lang w:val="hi_IN" w:bidi="hi_IN"/>
        </w:rPr>
        <w:t>यहाँ रुकें और याद रखें कि आपने पाठ का परिचय चरण में क्या किया था, जब आपने ज़मीन पर रेखा खींची थी। जब आपने रेखा पर सीधे चलने के बारे में बात की, तो आपने इसके बारे में कैसे बात की? आप उस बात के बारे में कैसे बात करेंगे जब यहोवा यहोशू से कहता कि वह “दाहिने या बाएं ओर न मुड़े”? इस ऑडियो को यहाँ रोकें।</w:t>
      </w:r>
    </w:p>
    <w:p>
      <w:pPr/>
      <w:r>
        <w:rPr>
          <w:lang w:val="hi_IN" w:bidi="hi_IN"/>
        </w:rPr>
      </w:r>
      <w:r>
        <w:rPr>
          <w:lang w:val="hi_IN" w:bidi="hi_IN"/>
        </w:rPr>
        <w:t>यहोवा यहोशू को याद दिलाता है कि मूसा ने यहोशू को निर्देशों की एक पुस्तक दी है। यह वह व्यवस्था की पुस्तक है जो यहोवा ने मूसा को दी थी। यहोवा यहोशू से कहता है कि वह यहोवा की व्यवस्था को “अपने होठों पर” रखे, और पूरे दिन और पूरी रात उस पर मनन करे। इसका अर्थ है कि यहोशू को हर समय इस व्यवस्था का अध्ययन करना चाहिए और उसका पालन करना चाहिए। वास्तव में, यहोशू को यहोवा की व्यवस्था के बारे में बात करनी चाहिए, और जब भी इस्राएली यहोवा की आराधना करने के लिए इकट्ठा हों, तब उसे यहोवा की व्यवस्था उन्हें पढ़कर सुनानी चाहिए।</w:t>
      </w:r>
    </w:p>
    <w:p>
      <w:pPr/>
      <w:r>
        <w:rPr>
          <w:lang w:val="hi_IN" w:bidi="hi_IN"/>
        </w:rPr>
      </w:r>
      <w:r>
        <w:rPr>
          <w:lang w:val="hi_IN" w:bidi="hi_IN"/>
        </w:rPr>
        <w:t>यहाँ रुकें और समूह में चर्चा करें: किसी ऐसे समय के बारे में सोचें जब आप चाहते थे कि कोई व्यक्ति किसी बात को याद रखे और हर समय उसके बारे में सोचें। आपने उन्हें ऐसा करने के लिए कैसे कहा? आप इस बारे में कैसे बात करेंगे कि यहोवा ने यहोशू से दिन-रात अपनी व्यवस्था पर मनन करने के लिए कहा? ऑडियो को यहाँ रोकें।</w:t>
      </w:r>
    </w:p>
    <w:p>
      <w:pPr/>
      <w:r>
        <w:rPr>
          <w:lang w:val="hi_IN" w:bidi="hi_IN"/>
        </w:rPr>
      </w:r>
      <w:r>
        <w:rPr>
          <w:lang w:val="hi_IN" w:bidi="hi_IN"/>
        </w:rPr>
        <w:t>यहोवा यहोशू से दो बार कहता है कि व्यवस्था का पालन करने और उस पर मनन करने, या उसके बारे में सोचने के द्वारा, यहोशू अपने हर कार्य में सफल होगा और उन्नति करेगा। यहोशू अपनी अगुवाई में सफल होगा, और वास्तव में वह केवल सफल ही नहीं होगा, बल्कि उससे भी बढ़कर कार्य करेगा। यहोशू समृद्ध होगा, या उसे आवश्यकता से अधिक मिलेगा। यहोशू बहुत सफल होगा। यहोवा सफलता और समृद्धि के समान विचारों को दोहराता है ताकि अपने संदेश को बहुत दृढ़ता से स्पष्ट कर सके।</w:t>
      </w:r>
    </w:p>
    <w:p>
      <w:pPr/>
      <w:r>
        <w:rPr>
          <w:lang w:val="hi_IN" w:bidi="hi_IN"/>
        </w:rPr>
      </w:r>
      <w:r>
        <w:rPr>
          <w:lang w:val="hi_IN" w:bidi="hi_IN"/>
        </w:rPr>
        <w:t>रुकें और किसी ऐसे व्यक्ति के बारे में एक कहानी सुनाएँ जो हमेशा अपने हर काम में सफल होता है, और परिणामस्वरूप हर कोई उस व्यक्ति की सफलता के बारे में जानता है। यह सफलता सामान्य से बढ़कर है, या अधिकांश लोगों की उपलब्धि से भी अधिक है। सुनें कि कहानीकार इस व्यक्ति का वर्णन कैसे करता है। ऑडियो को यहाँ रोकें।</w:t>
      </w:r>
    </w:p>
    <w:p>
      <w:pPr/>
      <w:r>
        <w:rPr>
          <w:lang w:val="hi_IN" w:bidi="hi_IN"/>
        </w:rPr>
      </w:r>
      <w:r>
        <w:rPr>
          <w:lang w:val="hi_IN" w:bidi="hi_IN"/>
        </w:rPr>
        <w:t>जब यहोवा यहोशू से बात करता है, तब यह स्पष्ट हो जाता है कि यदि यहोशू यहोवा के निर्देशों का ठीक वैसे ही पालन करेगा जैसा यहोवा ने उसे दिए हैं, तो वह सफल होगा। यह इतना महत्वपूर्ण बिंदु है कि यहोवा इस वचन को समाप्त करते हुए यहोशू से फिर कहता है कि वह दृढ़ और साहसी बने, और यहोवा अपने इस प्रतिज्ञा को दोहराता है कि वह जहाँ कहीं भी यहोशू जाएगा, वह उसके साथ रहेगा।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इस्राएलियों का उल्लेख किया गया है</w:t>
      </w:r>
    </w:p>
    <w:p>
      <w:pPr>
        <w:pStyle w:val="ListBullet"/>
        <w:spacing w:line="240" w:lineRule="auto"/>
        <w:ind w:left="720"/>
      </w:pPr>
      <w:r>
        <w:rPr>
          <w:lang w:val="hi_IN" w:bidi="hi_IN"/>
        </w:rPr>
      </w:r>
      <w:r>
        <w:rPr>
          <w:lang w:val="hi_IN" w:bidi="hi_IN"/>
        </w:rPr>
        <w:t>इस्राएली पूर्वजों—अब्राहम, इसहाक और याकूब—का उल्लेख किया गया 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मूसा मर गया है, और यहोवा नून के पुत्र यहोशू से 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"अब आप कैसा महसूस कर रहे हैं कि मूसा की मृत्यु हो गई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यहोवा यहोशू से बात करता है। यहोवा यहोशू से कहता है कि अब समय आ गया है कि वह लोगों की अगुवाई करे, उन्हें यरदन नदी के पार ले जाए, और उस देश में ले जाए जिसे यहोवा ने उन्हें देने की प्रतिज्ञा करी है। यहोवा यहोशू से कहता है, “मैं तुझे वही प्रतिज्ञा करता हूँ जो मैंने मूसा से करी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"अभी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इस्राएलियों को भी इसमें शामिल करते हुए यहोशू से प्रतिज्ञा करता है कि वे जहाँ कहीं चलेंगे या अपने पैरों के तलवे रखेंगे, वह देश उनका हो जाएगा। यहोवा यहोशू को उस देश की सीमाएँ बताता है जो इस्राएलियों की होंगी। फिर यहोवा यहोशू से प्रतिज्ञा करता है कि यहोवा हमेशा उसके साथ खड़ा रहेगा और जो कोई भी यहोशू के विरुद्ध खड़ा होगा, वह सफल नहीं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"जब आप यह प्रतिज्ञा सुनते हैं कि यहोवा हमेशा आपके साथ खड़ा रहेगा, तो आपको कैसा महसूस होता है?" आप सुन सकते हैं:</w:t>
      </w:r>
    </w:p>
    <w:p>
      <w:pPr>
        <w:pStyle w:val="ListBullet"/>
        <w:spacing w:line="240" w:lineRule="auto"/>
        <w:ind w:left="720"/>
      </w:pPr>
      <w:r>
        <w:rPr>
          <w:lang w:val="hi_IN" w:bidi="hi_IN"/>
        </w:rPr>
      </w:r>
      <w:r>
        <w:rPr>
          <w:lang w:val="hi_IN" w:bidi="hi_IN"/>
        </w:rPr>
        <w:t>यहोशू से पूछें, "जब इस्राएली अपने नए देश की सीमाओं के बारे में सुनेंगे, तो आपको क्या लगता है कि इस्राएली कैसा महसूस करेंगे?"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यहोवा यहोशू से बात करना जारी रखता है। अब यहोवा यहोशू से कहता है कि वह मजबूत हो और दृढ़ रहे। यहोवा यहोशू से कहता है कि वह उन सभी निर्देशों का पालन करे जो मूसा ने यहोशू को दिए थे। यहोशू को इस व्यवस्था का पालन करना है, बिना दाएँ या बाएँ किसी भी ओर भटके। इस तरह, यहोशू सफल होगा। यहोशू को व्यवस्था पर दिन और रात मनन करना चाहिए। यहोशू को व्यवस्था का लगातार अध्ययन करना चाहिए और यह सुनिश्चित करना चाहिए कि जब इस्राएली यहोवा की आराधना करने के लिए इकट्ठा होते हैं, तो कोई उन्हें व्यवस्था पढ़कर सुनाए। यहोशू को व्यवस्था में लिखी हर बात का पालन करना चाहिए। यहोवा कहता है कि इन कामों को करने से यहोशू हर काम में बहुत सफलता प्राप्त करेगा। यहोवा यहोशू को यह आज्ञा फिर से देता है कि वह दृढ़ और साहसी बने, और न तो डरे और न ही निराश हो। यहोवा यहोशू के साथ रहेगा, जहाँ कहीं भी वह जाएगा।</w:t>
      </w:r>
    </w:p>
    <w:p>
      <w:pPr>
        <w:pStyle w:val="ListBullet"/>
        <w:spacing w:line="240" w:lineRule="auto"/>
        <w:ind w:left="720"/>
      </w:pPr>
      <w:r>
        <w:rPr>
          <w:lang w:val="hi_IN" w:bidi="hi_IN"/>
        </w:rPr>
      </w:r>
      <w:r>
        <w:rPr>
          <w:lang w:val="hi_IN" w:bidi="hi_IN"/>
        </w:rPr>
        <w:t>नाटक को रोकें। यहोशू से पूछें, "अब आप कैसा महसूस कर रहे हैं?" आप सुन सकते हैं:</w:t>
      </w:r>
    </w:p>
    <w:p>
      <w:pPr>
        <w:pStyle w:val="ListBullet"/>
        <w:spacing w:line="240" w:lineRule="auto"/>
        <w:ind w:left="720"/>
      </w:pPr>
      <w:r>
        <w:rPr>
          <w:lang w:val="hi_IN" w:bidi="hi_IN"/>
        </w:rPr>
      </w:r>
      <w:r>
        <w:rPr>
          <w:lang w:val="hi_IN" w:bidi="hi_IN"/>
        </w:rPr>
        <w:t>यहोवा से पूछें, "आप एक अगुवे के रूप में यहोशू के बारे में कैसा महसूस कर रहे हैं?" आप सुन सकते हैं:</w:t>
      </w:r>
    </w:p>
    <w:p>
      <w:pPr>
        <w:pStyle w:val="ListBullet"/>
        <w:spacing w:line="240" w:lineRule="auto"/>
        <w:ind w:left="720"/>
      </w:pPr>
      <w:r>
        <w:rPr>
          <w:lang w:val="hi_IN" w:bidi="hi_IN"/>
        </w:rPr>
      </w:r>
      <w:r>
        <w:rPr>
          <w:lang w:val="hi_IN" w:bidi="hi_IN"/>
        </w:rPr>
        <w:t>पूर्वजों से पूछें, "आप कैसा महसूस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यहोवा मूसा को </w:t>
      </w:r>
      <w:r>
        <w:rPr>
          <w:b/>
          <w:lang w:val="hi_IN" w:bidi="hi_IN"/>
        </w:rPr>
        <w:t>परमेश्वर का दास</w:t>
      </w:r>
      <w:r>
        <w:rPr>
          <w:lang w:val="hi_IN" w:bidi="hi_IN"/>
        </w:rPr>
        <w:t xml:space="preserve"> कहता है। इसका अर्थ है कि मूसा ने परमेश्वर की आज्ञा का पालन किया और वे काम किए जो परमेश्वर ने मूसा को सौंपे थे। परमेश्वर का दास एक विशेष उपाधि है जो यहोवा ने बहुत कम लोगों को दी थी।</w:t>
      </w:r>
    </w:p>
    <w:p>
      <w:pPr/>
      <w:r>
        <w:rPr>
          <w:lang w:val="hi_IN" w:bidi="hi_IN"/>
        </w:rPr>
      </w:r>
      <w:r>
        <w:rPr>
          <w:lang w:val="hi_IN" w:bidi="hi_IN"/>
        </w:rPr>
        <w:t xml:space="preserve">यहाँ रुकें और बाइबल की पिछली पुस्तकों में </w:t>
      </w:r>
      <w:r>
        <w:rPr>
          <w:b/>
          <w:lang w:val="hi_IN" w:bidi="hi_IN"/>
        </w:rPr>
        <w:t>दास</w:t>
      </w:r>
      <w:r>
        <w:rPr>
          <w:lang w:val="hi_IN" w:bidi="hi_IN"/>
        </w:rPr>
        <w:t xml:space="preserve"> के लिए उपयोग किए गए शब्द की समीक्षा करें। उसी शब्द का उपयोग करें जिसका उपयोग आपने अन्य अनुवादों में किया है और याद रखें कि </w:t>
      </w:r>
      <w:r>
        <w:rPr>
          <w:b/>
          <w:lang w:val="hi_IN" w:bidi="hi_IN"/>
        </w:rPr>
        <w:t>दास</w:t>
      </w:r>
      <w:r>
        <w:rPr>
          <w:lang w:val="hi_IN" w:bidi="hi_IN"/>
        </w:rPr>
        <w:t xml:space="preserve"> मुख्य शब्दावली में है। इस ऑडियो को यहाँ रोकें।</w:t>
      </w:r>
    </w:p>
    <w:p>
      <w:pPr/>
      <w:r>
        <w:rPr>
          <w:lang w:val="hi_IN" w:bidi="hi_IN"/>
        </w:rPr>
      </w:r>
      <w:r>
        <w:rPr>
          <w:b/>
          <w:lang w:val="hi_IN" w:bidi="hi_IN"/>
        </w:rPr>
        <w:t>नून का पुत्र यहोशू</w:t>
      </w:r>
      <w:r>
        <w:rPr>
          <w:lang w:val="hi_IN" w:bidi="hi_IN"/>
        </w:rPr>
        <w:t xml:space="preserve"> मूसा के सहायक के रूप में काम करता है जब से इस्राएली सीनै पर्वत पर पहुँचे थे। नून यहोशू के पिता का नाम है। उसी नाम का उपयोग करें जिसका उपयोग आप नून के पुत्र यहोशू के लिए करते रहे हैं।</w:t>
      </w:r>
    </w:p>
    <w:p>
      <w:pPr/>
      <w:r>
        <w:rPr>
          <w:lang w:val="hi_IN" w:bidi="hi_IN"/>
        </w:rPr>
      </w:r>
      <w:r>
        <w:rPr>
          <w:b/>
          <w:lang w:val="hi_IN" w:bidi="hi_IN"/>
        </w:rPr>
        <w:t>यहोवा</w:t>
      </w:r>
      <w:r>
        <w:rPr>
          <w:lang w:val="hi_IN" w:bidi="hi_IN"/>
        </w:rPr>
        <w:t xml:space="preserve"> ने यहोशू से बात की। यहोवा परमेश्वर का व्यक्तिगत नाम है।</w:t>
      </w:r>
    </w:p>
    <w:p>
      <w:pPr/>
      <w:r>
        <w:rPr>
          <w:lang w:val="hi_IN" w:bidi="hi_IN"/>
        </w:rPr>
      </w:r>
      <w:r>
        <w:rPr>
          <w:lang w:val="hi_IN" w:bidi="hi_IN"/>
        </w:rPr>
        <w:t xml:space="preserve">यहाँ रुकें और बाइबल की पिछली पुस्तकों में </w:t>
      </w:r>
      <w:r>
        <w:rPr>
          <w:b/>
          <w:lang w:val="hi_IN" w:bidi="hi_IN"/>
        </w:rPr>
        <w:t>यहोवा</w:t>
      </w:r>
      <w:r>
        <w:rPr>
          <w:lang w:val="hi_IN" w:bidi="hi_IN"/>
        </w:rPr>
        <w:t xml:space="preserve"> के लिए उपयोग किए गए शब्द की समीक्षा करें। याद रखें कि </w:t>
      </w:r>
      <w:r>
        <w:rPr>
          <w:b/>
          <w:lang w:val="hi_IN" w:bidi="hi_IN"/>
        </w:rPr>
        <w:t>यहोवा</w:t>
      </w:r>
      <w:r>
        <w:rPr>
          <w:lang w:val="hi_IN" w:bidi="hi_IN"/>
        </w:rPr>
        <w:t xml:space="preserve"> मुख्य शब्दावली में है। इस ऑडियो को यहाँ रोकें।</w:t>
      </w:r>
    </w:p>
    <w:p>
      <w:pPr/>
      <w:r>
        <w:rPr>
          <w:lang w:val="hi_IN" w:bidi="hi_IN"/>
        </w:rPr>
      </w:r>
      <w:r>
        <w:rPr>
          <w:lang w:val="hi_IN" w:bidi="hi_IN"/>
        </w:rPr>
        <w:t xml:space="preserve">इस्राएल के पुत्रों का अर्थ </w:t>
      </w:r>
      <w:r>
        <w:rPr>
          <w:b/>
          <w:lang w:val="hi_IN" w:bidi="hi_IN"/>
        </w:rPr>
        <w:t>इस्राएलियों</w:t>
      </w:r>
      <w:r>
        <w:rPr>
          <w:lang w:val="hi_IN" w:bidi="hi_IN"/>
        </w:rPr>
        <w:t xml:space="preserve"> से है। इस्राएली याकूब के वंशज हैं।</w:t>
      </w:r>
    </w:p>
    <w:p>
      <w:pPr/>
      <w:r>
        <w:rPr>
          <w:lang w:val="hi_IN" w:bidi="hi_IN"/>
        </w:rPr>
      </w:r>
      <w:r>
        <w:rPr>
          <w:lang w:val="hi_IN" w:bidi="hi_IN"/>
        </w:rPr>
        <w:t xml:space="preserve">यहाँ रुकें और बाइबल की पिछली पुस्तकों में </w:t>
      </w:r>
      <w:r>
        <w:rPr>
          <w:b/>
          <w:lang w:val="hi_IN" w:bidi="hi_IN"/>
        </w:rPr>
        <w:t>इस्राएलियों</w:t>
      </w:r>
      <w:r>
        <w:rPr>
          <w:lang w:val="hi_IN" w:bidi="hi_IN"/>
        </w:rPr>
        <w:t xml:space="preserve"> के लिए उपयोग किए गए शब्द की समीक्षा करें। उसी शब्द का उपयोग करें जिसका उपयोग आपने अन्य अनुवादों में किया है और याद रखें कि </w:t>
      </w:r>
      <w:r>
        <w:rPr>
          <w:b/>
          <w:lang w:val="hi_IN" w:bidi="hi_IN"/>
        </w:rPr>
        <w:t>इस्राएलियों</w:t>
      </w:r>
      <w:r>
        <w:rPr>
          <w:lang w:val="hi_IN" w:bidi="hi_IN"/>
        </w:rPr>
        <w:t xml:space="preserve"> मुख्य शब्दावली में है। इस ऑडियो को यहाँ रोकें।</w:t>
      </w:r>
    </w:p>
    <w:p>
      <w:pPr/>
      <w:r>
        <w:rPr>
          <w:lang w:val="hi_IN" w:bidi="hi_IN"/>
        </w:rPr>
      </w:r>
      <w:r>
        <w:rPr>
          <w:lang w:val="hi_IN" w:bidi="hi_IN"/>
        </w:rPr>
        <w:t xml:space="preserve">यहोवा यहोशू से कहता है कि लोगों को </w:t>
      </w:r>
      <w:r>
        <w:rPr>
          <w:b/>
          <w:lang w:val="hi_IN" w:bidi="hi_IN"/>
        </w:rPr>
        <w:t>यरदन नदी</w:t>
      </w:r>
      <w:r>
        <w:rPr>
          <w:lang w:val="hi_IN" w:bidi="hi_IN"/>
        </w:rPr>
        <w:t xml:space="preserve"> पार करने के लिए तैयार होना चाहिए।</w:t>
      </w:r>
    </w:p>
    <w:p>
      <w:pPr/>
      <w:r>
        <w:rPr>
          <w:lang w:val="hi_IN" w:bidi="hi_IN"/>
        </w:rPr>
      </w:r>
      <w:r>
        <w:rPr>
          <w:lang w:val="hi_IN" w:bidi="hi_IN"/>
        </w:rPr>
        <w:t xml:space="preserve">यहाँ रुकें और बाइबल की पिछली पुस्तकों में </w:t>
      </w:r>
      <w:r>
        <w:rPr>
          <w:b/>
          <w:lang w:val="hi_IN" w:bidi="hi_IN"/>
        </w:rPr>
        <w:t>यरदन नदी</w:t>
      </w:r>
      <w:r>
        <w:rPr>
          <w:lang w:val="hi_IN" w:bidi="hi_IN"/>
        </w:rPr>
        <w:t xml:space="preserve"> के लिए उपयोग किए गए शब्दों की समीक्षा करें। उन्हीं शब्दों का उपयोग करें जिनका उपयोग आपने बाइबल की अन्य पुस्तकों में किया है और याद रखें कि </w:t>
      </w:r>
      <w:r>
        <w:rPr>
          <w:b/>
          <w:lang w:val="hi_IN" w:bidi="hi_IN"/>
        </w:rPr>
        <w:t>यरदन नदी</w:t>
      </w:r>
      <w:r>
        <w:rPr>
          <w:lang w:val="hi_IN" w:bidi="hi_IN"/>
        </w:rPr>
        <w:t xml:space="preserve"> मुख्य शब्दावली में है। इस ऑडियो को यहाँ रोकें।</w:t>
      </w:r>
    </w:p>
    <w:p>
      <w:pPr/>
      <w:r>
        <w:rPr>
          <w:lang w:val="hi_IN" w:bidi="hi_IN"/>
        </w:rPr>
      </w:r>
      <w:r>
        <w:rPr>
          <w:lang w:val="hi_IN" w:bidi="hi_IN"/>
        </w:rPr>
        <w:t xml:space="preserve">यहोवा कहता है कि उनका क्षेत्र </w:t>
      </w:r>
      <w:r>
        <w:rPr>
          <w:b/>
          <w:lang w:val="hi_IN" w:bidi="hi_IN"/>
        </w:rPr>
        <w:t>जंगल</w:t>
      </w:r>
      <w:r>
        <w:rPr>
          <w:lang w:val="hi_IN" w:bidi="hi_IN"/>
        </w:rPr>
        <w:t xml:space="preserve"> से लेकर लबानोन तक फैलेगा।</w:t>
      </w:r>
    </w:p>
    <w:p>
      <w:pPr/>
      <w:r>
        <w:rPr>
          <w:lang w:val="hi_IN" w:bidi="hi_IN"/>
        </w:rPr>
      </w:r>
      <w:r>
        <w:rPr>
          <w:lang w:val="hi_IN" w:bidi="hi_IN"/>
        </w:rPr>
        <w:t xml:space="preserve">यहाँ रुकें और बाइबल की पिछली पुस्तकों में </w:t>
      </w:r>
      <w:r>
        <w:rPr>
          <w:b/>
          <w:lang w:val="hi_IN" w:bidi="hi_IN"/>
        </w:rPr>
        <w:t>जंगल</w:t>
      </w:r>
      <w:r>
        <w:rPr>
          <w:lang w:val="hi_IN" w:bidi="hi_IN"/>
        </w:rPr>
        <w:t xml:space="preserve"> के लिए उपयोग किए गए शब्द की समीक्षा करें। उसी शब्द का उपयोग करें जिसका उपयोग आपने अन्य अनुवादों में किया है और याद रखें कि </w:t>
      </w:r>
      <w:r>
        <w:rPr>
          <w:b/>
          <w:lang w:val="hi_IN" w:bidi="hi_IN"/>
        </w:rPr>
        <w:t>जंगल</w:t>
      </w:r>
      <w:r>
        <w:rPr>
          <w:lang w:val="hi_IN" w:bidi="hi_IN"/>
        </w:rPr>
        <w:t xml:space="preserve"> मुख्य शब्दावली में है। इस ऑडियो को यहाँ रोकें।</w:t>
      </w:r>
    </w:p>
    <w:p>
      <w:pPr/>
      <w:r>
        <w:rPr>
          <w:lang w:val="hi_IN" w:bidi="hi_IN"/>
        </w:rPr>
      </w:r>
      <w:r>
        <w:rPr>
          <w:lang w:val="hi_IN" w:bidi="hi_IN"/>
        </w:rPr>
        <w:t xml:space="preserve">यहोवा कहता है कि लोग उस भूमि को </w:t>
      </w:r>
      <w:r>
        <w:rPr>
          <w:b/>
          <w:lang w:val="hi_IN" w:bidi="hi_IN"/>
        </w:rPr>
        <w:t>विरासत में प्राप्त</w:t>
      </w:r>
      <w:r>
        <w:rPr>
          <w:lang w:val="hi_IN" w:bidi="hi_IN"/>
        </w:rPr>
        <w:t xml:space="preserve"> करेंगे और उसे अपने अधिकार में ले लेंगे, जिसे उसने उनको देने की शपथ खाई है।</w:t>
      </w:r>
    </w:p>
    <w:p>
      <w:pPr/>
      <w:r>
        <w:rPr>
          <w:lang w:val="hi_IN" w:bidi="hi_IN"/>
        </w:rPr>
      </w:r>
      <w:r>
        <w:rPr>
          <w:lang w:val="hi_IN" w:bidi="hi_IN"/>
        </w:rPr>
        <w:t xml:space="preserve">यहाँ रुकें और इस बात की समीक्षा करें कि आपने बाइबल की पिछली पुस्तकों में कैसे बताया है कि लोग यहोवा से भूमि को </w:t>
      </w:r>
      <w:r>
        <w:rPr>
          <w:b/>
          <w:lang w:val="hi_IN" w:bidi="hi_IN"/>
        </w:rPr>
        <w:t>विरासत में प्राप्त</w:t>
      </w:r>
      <w:r>
        <w:rPr>
          <w:lang w:val="hi_IN" w:bidi="hi_IN"/>
        </w:rPr>
        <w:t xml:space="preserve"> करते और उसका अधिकार लेते हैं, जैसे एक बच्चा अपने माता-पिता से संपत्ति विरासत में पाता है। उन्हीं शब्दों का उपयोग करें जिनका उपयोग आपने अन्य अनुवादों में किया है। आप अधिक जानकारी के लिए मुख्य शब्दावली में </w:t>
      </w:r>
      <w:r>
        <w:rPr>
          <w:b/>
          <w:lang w:val="hi_IN" w:bidi="hi_IN"/>
        </w:rPr>
        <w:t>वारिस</w:t>
      </w:r>
      <w:r>
        <w:rPr>
          <w:lang w:val="hi_IN" w:bidi="hi_IN"/>
        </w:rPr>
        <w:t xml:space="preserve"> को देख सकते हैं। इस ऑडियो को यहाँ रोकें।</w:t>
      </w:r>
    </w:p>
    <w:p>
      <w:pPr/>
      <w:r>
        <w:rPr>
          <w:lang w:val="hi_IN" w:bidi="hi_IN"/>
        </w:rPr>
      </w:r>
      <w:r>
        <w:rPr>
          <w:lang w:val="hi_IN" w:bidi="hi_IN"/>
        </w:rPr>
        <w:t xml:space="preserve">जब लोग प्रतिज्ञा लेते हैं या कोई दृढ़ वादा करते हैं, तो वे एक </w:t>
      </w:r>
      <w:r>
        <w:rPr>
          <w:b/>
          <w:lang w:val="hi_IN" w:bidi="hi_IN"/>
        </w:rPr>
        <w:t>शपथ</w:t>
      </w:r>
      <w:r>
        <w:rPr>
          <w:lang w:val="hi_IN" w:bidi="hi_IN"/>
        </w:rPr>
        <w:t xml:space="preserve"> ले रहे होते हैं। यहोवा ने इस्राएलियों से प्रतिज्ञा की है कि वह उन्हें यह देश देगा। जब कोई व्यक्ति शपथ लेता है, तो वह कहता है कि यदि वह अपनी शपथ तोड़ता है, तो परमेश्वर उसे दण्ड दे सकता है। जब यहोवा शपथ लेता है, तो वह मूल रूप से यह कह रहा है कि यदि वह अपनी शपथ नहीं निभाता तो वह अपने आप को दण्ड दे सकता है।</w:t>
      </w:r>
    </w:p>
    <w:p>
      <w:pPr/>
      <w:r>
        <w:rPr>
          <w:lang w:val="hi_IN" w:bidi="hi_IN"/>
        </w:rPr>
      </w:r>
      <w:r>
        <w:rPr>
          <w:lang w:val="hi_IN" w:bidi="hi_IN"/>
        </w:rPr>
        <w:t xml:space="preserve">यहाँ रुकें और समीक्षा करें कि बाइबल की पिछली पुस्तकों में आपने प्रतिज्ञा करने या </w:t>
      </w:r>
      <w:r>
        <w:rPr>
          <w:b/>
          <w:lang w:val="hi_IN" w:bidi="hi_IN"/>
        </w:rPr>
        <w:t>शपथ</w:t>
      </w:r>
      <w:r>
        <w:rPr>
          <w:lang w:val="hi_IN" w:bidi="hi_IN"/>
        </w:rPr>
        <w:t xml:space="preserve"> लेने का वर्णन कैसे किया है। आप अधिक जानकारी के लिए मुख्य शब्दावली में </w:t>
      </w:r>
      <w:r>
        <w:rPr>
          <w:b/>
          <w:lang w:val="hi_IN" w:bidi="hi_IN"/>
        </w:rPr>
        <w:t>शपथ</w:t>
      </w:r>
      <w:r>
        <w:rPr>
          <w:lang w:val="hi_IN" w:bidi="hi_IN"/>
        </w:rPr>
        <w:t xml:space="preserve"> देख सकते हैं। इस ऑडियो को यहाँ रोकें।</w:t>
      </w:r>
    </w:p>
    <w:p>
      <w:pPr/>
      <w:r>
        <w:rPr>
          <w:lang w:val="hi_IN" w:bidi="hi_IN"/>
        </w:rPr>
      </w:r>
      <w:r>
        <w:rPr>
          <w:lang w:val="hi_IN" w:bidi="hi_IN"/>
        </w:rPr>
        <w:t xml:space="preserve">यहोवा यहोशू से कहता है कि वह पूरी </w:t>
      </w:r>
      <w:r>
        <w:rPr>
          <w:b/>
          <w:lang w:val="hi_IN" w:bidi="hi_IN"/>
        </w:rPr>
        <w:t>व्यवस्था</w:t>
      </w:r>
      <w:r>
        <w:rPr>
          <w:lang w:val="hi_IN" w:bidi="hi_IN"/>
        </w:rPr>
        <w:t>, अर्थात् जीवन जीने के निर्देशों की उस पुस्तक का पालन करे, जिसे मूसा ने उसे दिया था। यह व्यवस्था उन सभी निर्देशों को दर्शाती है जो यहोवा ने सीनै पर्वत पर मूसा को दिए थे।</w:t>
      </w:r>
    </w:p>
    <w:p>
      <w:pPr/>
      <w:r>
        <w:rPr>
          <w:lang w:val="hi_IN" w:bidi="hi_IN"/>
        </w:rPr>
      </w:r>
      <w:r>
        <w:rPr>
          <w:lang w:val="hi_IN" w:bidi="hi_IN"/>
        </w:rPr>
        <w:t xml:space="preserve">यहाँ रुकें और समूह में चर्चा करें कि आप </w:t>
      </w:r>
      <w:r>
        <w:rPr>
          <w:b/>
          <w:lang w:val="hi_IN" w:bidi="hi_IN"/>
        </w:rPr>
        <w:t>व्यवस्था</w:t>
      </w:r>
      <w:r>
        <w:rPr>
          <w:lang w:val="hi_IN" w:bidi="hi_IN"/>
        </w:rPr>
        <w:t xml:space="preserve"> के लिए क्या कहेंगे। बाइबल की पिछली पुस्तकों में व्यवस्था के लिए उपयोग किए गए शब्दों की समीक्षा करें। उन्हीं शब्दों का उपयोग करें जिनका उपयोग आपने अन्य अनुवादों में किया है और याद रखें कि </w:t>
      </w:r>
      <w:r>
        <w:rPr>
          <w:b/>
          <w:lang w:val="hi_IN" w:bidi="hi_IN"/>
        </w:rPr>
        <w:t>व्यवस्था</w:t>
      </w:r>
      <w:r>
        <w:rPr>
          <w:lang w:val="hi_IN" w:bidi="hi_IN"/>
        </w:rPr>
        <w:t xml:space="preserve"> मुख्य शब्दावली में है। इस ऑडियो को यहाँ रोकें।</w:t>
      </w:r>
    </w:p>
    <w:p>
      <w:pPr/>
      <w:r>
        <w:rPr>
          <w:lang w:val="hi_IN" w:bidi="hi_IN"/>
        </w:rPr>
      </w:r>
      <w:r>
        <w:rPr>
          <w:lang w:val="hi_IN" w:bidi="hi_IN"/>
        </w:rPr>
        <w:t xml:space="preserve">लोग व्यवस्था को एक </w:t>
      </w:r>
      <w:r>
        <w:rPr>
          <w:b/>
          <w:lang w:val="hi_IN" w:bidi="hi_IN"/>
        </w:rPr>
        <w:t>कुण्डलपत्र</w:t>
      </w:r>
      <w:r>
        <w:rPr>
          <w:lang w:val="hi_IN" w:bidi="hi_IN"/>
        </w:rPr>
        <w:t xml:space="preserve"> पर लिखते थे, जो पेपाइरस या चर्मपत्र की एक लंबी पट्टी होती थी। पेपाइरस एक पतली पत्रक है जिसे लोग एक विशेष पौधे के रेशों से बनाते हैं, और चर्मपत्र किसी पशु की खाल से बनाया जाता है। इस कुण्डलपत्र के दोनों सिरों पर लोग एक पतली लकड़ी की मूठ लगाते थे, जो एक गोल डंडी जैसी होती थी। जब लोग लपेटे हुए पत्र से पढ़ते थे, तो वे उसे एक ओर से खोलते जाते थे और दूसरी ओर छड़ी के चारों ओर लपेटते जाते थे।</w:t>
      </w:r>
    </w:p>
    <w:p>
      <w:pPr/>
      <w:r>
        <w:rPr>
          <w:lang w:val="hi_IN" w:bidi="hi_IN"/>
        </w:rPr>
      </w:r>
      <w:r>
        <w:rPr>
          <w:lang w:val="hi_IN" w:bidi="hi_IN"/>
        </w:rPr>
        <w:t xml:space="preserve">यहाँ रुकें और आवश्यकतानुसार समूह में एक </w:t>
      </w:r>
      <w:r>
        <w:rPr>
          <w:b/>
          <w:lang w:val="hi_IN" w:bidi="hi_IN"/>
        </w:rPr>
        <w:t>कुण्डलपत्र</w:t>
      </w:r>
      <w:r>
        <w:rPr>
          <w:lang w:val="hi_IN" w:bidi="hi_IN"/>
        </w:rPr>
        <w:t xml:space="preserve"> की तस्वीर देखें। इस ऑडियो को यहाँ रोकें।</w:t>
      </w:r>
    </w:p>
    <w:p>
      <w:pPr/>
      <w:r>
        <w:rPr>
          <w:lang w:val="hi_IN" w:bidi="hi_IN"/>
        </w:rPr>
      </w:r>
      <w:r>
        <w:rPr>
          <w:lang w:val="hi_IN" w:bidi="hi_IN"/>
        </w:rPr>
        <w:t xml:space="preserve">समूह के रूप में चर्चा करें कि आप </w:t>
      </w:r>
      <w:r>
        <w:rPr>
          <w:b/>
          <w:lang w:val="hi_IN" w:bidi="hi_IN"/>
        </w:rPr>
        <w:t>व्यवस्था की पुस्तक</w:t>
      </w:r>
      <w:r>
        <w:rPr>
          <w:lang w:val="hi_IN" w:bidi="hi_IN"/>
        </w:rPr>
        <w:t xml:space="preserve"> के बारे में कैसे बात करेंगे। यदि आपने बाइबल की पिछली पुस्तकों में कुण्डलपत्रों या "पुस्तकों" के बारे में बात की है, तो यहाँ उन्हीं शब्दों का उपयोग करें। इस ऑडियो को यहाँ रोकें।</w:t>
      </w:r>
    </w:p>
    <w:p>
      <w:pPr/>
      <w:r>
        <w:rPr>
          <w:lang w:val="hi_IN" w:bidi="hi_IN"/>
        </w:rPr>
      </w:r>
      <w:r>
        <w:rPr>
          <w:lang w:val="hi_IN" w:bidi="hi_IN"/>
        </w:rPr>
        <w:t xml:space="preserve">अपनी अंतिम प्रतिज्ञा में, यहोवा कहता है कि </w:t>
      </w:r>
      <w:r>
        <w:rPr>
          <w:b/>
          <w:lang w:val="hi_IN" w:bidi="hi_IN"/>
        </w:rPr>
        <w:t>तुम्हारा परमेश्वर</w:t>
      </w:r>
      <w:r>
        <w:rPr>
          <w:lang w:val="hi_IN" w:bidi="hi_IN"/>
        </w:rPr>
        <w:t xml:space="preserve"> </w:t>
      </w:r>
      <w:r>
        <w:rPr>
          <w:b/>
          <w:lang w:val="hi_IN" w:bidi="hi_IN"/>
        </w:rPr>
        <w:t>यहोवा</w:t>
      </w:r>
      <w:r>
        <w:rPr>
          <w:lang w:val="hi_IN" w:bidi="hi_IN"/>
        </w:rPr>
        <w:t xml:space="preserve"> तुम्हारे साथ रहेगा। यहोवा इस्राएलियों को याद दिला रहा है कि वह इस्राएलियों के लिए विशेष परमेश्वर है। परमेश्वर, परमेश्वर के लिए एक सामान्य नाम है।</w:t>
      </w:r>
    </w:p>
    <w:p>
      <w:pPr/>
      <w:r>
        <w:rPr>
          <w:lang w:val="hi_IN" w:bidi="hi_IN"/>
        </w:rPr>
      </w:r>
      <w:r>
        <w:rPr>
          <w:lang w:val="hi_IN" w:bidi="hi_IN"/>
        </w:rPr>
        <w:t xml:space="preserve">यहाँ रुकें और समूह के रूप में चर्चा करें कि आप </w:t>
      </w:r>
      <w:r>
        <w:rPr>
          <w:b/>
          <w:lang w:val="hi_IN" w:bidi="hi_IN"/>
        </w:rPr>
        <w:t>अपने परमेश्वर यहोवा</w:t>
      </w:r>
      <w:r>
        <w:rPr>
          <w:lang w:val="hi_IN" w:bidi="hi_IN"/>
        </w:rPr>
        <w:t xml:space="preserve"> के लिए क्या कहेंगे। उसी शीर्षक का उपयोग करें जिसका उपयोग आपने बाइबल की पिछली पुस्तकों में किया है और याद रखें कि </w:t>
      </w:r>
      <w:r>
        <w:rPr>
          <w:b/>
          <w:lang w:val="hi_IN" w:bidi="hi_IN"/>
        </w:rPr>
        <w:t>परमेश्वर</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1:10–18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1:10–18 को सुनें और अपने मन में रखें।</w:t>
      </w:r>
    </w:p>
    <w:p>
      <w:pPr/>
      <w:r>
        <w:rPr>
          <w:lang w:val="hi_IN" w:bidi="hi_IN"/>
        </w:rPr>
      </w:r>
      <w:r>
        <w:rPr>
          <w:lang w:val="hi_IN" w:bidi="hi_IN"/>
        </w:rPr>
        <w:t>यदि सम्भव हो, तो यहोशू 1:10–18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1:10–18 का ऑडियो संस्करण सबसे आसानी से समझ में आने वाले अनुवाद में सुनें।</w:t>
      </w:r>
    </w:p>
    <w:p>
      <w:pPr/>
      <w:r>
        <w:rPr>
          <w:lang w:val="hi_IN" w:bidi="hi_IN"/>
        </w:rPr>
      </w:r>
      <w:r>
        <w:rPr>
          <w:lang w:val="hi_IN" w:bidi="hi_IN"/>
        </w:rPr>
        <w:t>पिछले भाग में जब यहोवा यहोशू से बात कर चुका, तब यहोशू अधिकारियों या गोत्रों के अगुवों के पास गया, जो अपने-अपने गोत्रों को यहोशू के आदेश बताने के लिए जिम्मेदार थे। इस्राएलियों के 12 गोत्र थे—प्रत्येक गोत्र याकूब के 12 पुत्रों में से एक का वंशज था। लेवी का गोत्र याकूब के पुत्र लेवी से उत्पन्न हुआ, परंतु वे याजकीय गोत्र बन गए, जो आराधना की अगुवाई करने के लिए जिम्मेदार थे। इसलिए, लेवी के गोत्र को 12 गोत्रों में गिना नहीं गया था। यूसुफ, जो याकूब के बारह पुत्रों में से एक था, उसे भी इस्राएल के गोत्रों में नहीं गिना गया। इसके बजाय, यूसुफ के दो पुत्र, एप्रैम और मनश्शे, प्रत्येक को एक-एक गोत्र के रूप में गिना गया, ताकि इस्राएल के कुल 12 गोत्र बने रहें। 12 गोत्रों में से प्रत्येक का विरासत में भाग था। हमें नहीं पता कि लोगों ने अगुवों को कैसे चुना, और हमें नहीं पता कि उनकी जिम्मेदारियाँ क्या थीं। यहोशू जानता था कि ये अगुवे कौन थे और उसने प्रत्येक अगुवे को यह काम दिया कि वह अपने गोत्र को यरदन नदी पार करने के लिए तैयार करे।</w:t>
      </w:r>
    </w:p>
    <w:p>
      <w:pPr/>
      <w:r>
        <w:rPr>
          <w:lang w:val="hi_IN" w:bidi="hi_IN"/>
        </w:rPr>
      </w:r>
      <w:r>
        <w:rPr>
          <w:lang w:val="hi_IN" w:bidi="hi_IN"/>
        </w:rPr>
        <w:t>यहाँ रुकें और समूह में इस प्रश्न पर चर्चा करें: आप अपने अगुवों को कैसे चुनते हैं? उनकी जिम्मेदारियाँ क्या हैं? इस ऑडियो को यहाँ रोकें।</w:t>
      </w:r>
    </w:p>
    <w:p>
      <w:pPr/>
      <w:r>
        <w:rPr>
          <w:lang w:val="hi_IN" w:bidi="hi_IN"/>
        </w:rPr>
      </w:r>
      <w:r>
        <w:rPr>
          <w:lang w:val="hi_IN" w:bidi="hi_IN"/>
        </w:rPr>
        <w:t>यहोवा ने यहोशू से कहा कि वह यरदन पार करने के लिए तैयार हो। अब यहोशू गोत्रों के अगुवों या अधिकारियों से कहता है कि वे अब से तीन दिनों में यरदन नदी पार करेंगे। इसका वास्तव में अर्थ है कि वे दो बार सूर्यास्त होने के बाद, अर्थात् परसों पार करेंगे।</w:t>
      </w:r>
    </w:p>
    <w:p>
      <w:pPr/>
      <w:r>
        <w:rPr>
          <w:lang w:val="hi_IN" w:bidi="hi_IN"/>
        </w:rPr>
      </w:r>
      <w:r>
        <w:rPr>
          <w:lang w:val="hi_IN" w:bidi="hi_IN"/>
        </w:rPr>
        <w:t>यहोशू गोत्रों के अगुवों से कहता है कि वे अपने परचून, अर्थात् वह भोजन जो उन्हें साथ ले जाना है, तैयार करें। इस भोजन में वह मन्ना शामिल नहीं होगा जो उन्होंने जंगल में खाया था, क्योंकि वे मन्ना को एक दिन से अधिक नहीं रख सकते थे। यहोशू लोगों को इस यात्रा के लिए आवश्यक भोजन खरीदने और तैयार करने के लिए समय देता है। यहोशू कहता है कि लोग उस देश पर अधिकार करेंगे जिसे उनका परमेश्वर यहोवा उन्हें दे रहा है। लोगों को उस देश का अधिकार मिला, क्योंकि यहोवा ने उसे उन्हें देने का वादा किया था। अब वे उस देश में जाकर उस पर अधिकार करने वाले हैं।</w:t>
      </w:r>
    </w:p>
    <w:p>
      <w:pPr/>
      <w:r>
        <w:rPr>
          <w:lang w:val="hi_IN" w:bidi="hi_IN"/>
        </w:rPr>
      </w:r>
      <w:r>
        <w:rPr>
          <w:lang w:val="hi_IN" w:bidi="hi_IN"/>
        </w:rPr>
        <w:t>जब यहोशू सभी अगुवों से यह घोषणा कर लेता है, तब वह तीन गोत्रों के अगुवों को आगे आने के लिए बुलाता है। ये रूबेन, गाद और मनश्शे के गोत्र के आधे गोत्र के अगुवे हैं। पहले की कहानी में, तीनों गोत्रों के अगुवों ने मूसा से यरदन नदी के पूर्व दिशा की भूमि माँगी थी ताकि वह उनकी विरासत हो। मूसा सहमत हो गया था। मनश्शे के गोत्र को दो भागों में विभाजित किया गया था। एक आधा भाग यरदन नदी के पूर्वी भाग के देश पर अधिकार करता है, और दूसरा आधा भाग यरदन नदी के पश्चिमी भाग के देश पर अधिकार करता है। हम सुनते हैं कि ये तीनों गोत्र “यरदन के पार” देश पर अधिकार करते हैं, जिसका अर्थ है कि वे यरदन नदी के पूर्वी भाग के देश पर अधिकार करेंगे। यह कहानी हमें उन देशों की सीमाओं के बारे में नहीं बताती।</w:t>
      </w:r>
    </w:p>
    <w:p>
      <w:pPr/>
      <w:r>
        <w:rPr>
          <w:lang w:val="hi_IN" w:bidi="hi_IN"/>
        </w:rPr>
      </w:r>
      <w:r>
        <w:rPr>
          <w:lang w:val="hi_IN" w:bidi="hi_IN"/>
        </w:rPr>
        <w:t>यहाँ रुकें और एक नक्शा देखें जो दिखाता है कि रूबेन, गाद और मनश्शे के आधे गोत्र कहाँ रहने की योजना बना रहे हैं। सभी इस्राएली इस समय यरदन नदी के पूर्वी किनारे पर डेरा डाले हुए हैं, क्योंकि उन्होंने अभी तक प्रतिज्ञा किए हुए देश में प्रवेश नहीं किया है। ऑडियो को यहाँ रोकें।</w:t>
      </w:r>
    </w:p>
    <w:p>
      <w:pPr/>
      <w:r>
        <w:rPr>
          <w:lang w:val="hi_IN" w:bidi="hi_IN"/>
        </w:rPr>
      </w:r>
      <w:r>
        <w:rPr>
          <w:lang w:val="hi_IN" w:bidi="hi_IN"/>
        </w:rPr>
        <w:t>यहोशू तीनों गोत्रों के अगुओं को स्मरण दिलाता है कि यहोवा ने मूसा के द्वारा कहा था और इस्राएलियों को विश्राम का स्थान देने का वादा किया है। विश्राम का अर्थ केवल काम रोक देना या दोपहर में लेट जाना ही नहीं है, बल्कि इससे कहीं अधिक है। सृष्टि के समय, यहोवा ने सातवें दिन को एक पवित्र विश्राम का दिन ठहराया था, जो हर प्रकार के काम से मुक्त था। यहाँ विश्राम का स्थान वह जगह थी जहाँ ये लोग अपने शत्रुओं के भय के बिना शांति से रह सकते थे। उनके भटकने का समय समाप्त हो गया था। वे एक अच्छे देश में रहने वाले थे, जहाँ उनके जीवन के लिए आवश्यक सब कुछ उपलब्ध था। यद्यपि उन्हें अपनी भूमि पर काम करना है और अपने पशुओं की देखभाल करनी है, लेकिन उनकी यात्रा समाप्त हो चुकी है। अब वे सुरक्षित होकर विश्राम कर सकते हैं, यह जानते हुए कि उन्हें अब और कहीं जाने की आवश्यकता नहीं है।</w:t>
      </w:r>
    </w:p>
    <w:p>
      <w:pPr/>
      <w:r>
        <w:rPr>
          <w:lang w:val="hi_IN" w:bidi="hi_IN"/>
        </w:rPr>
      </w:r>
      <w:r>
        <w:rPr>
          <w:lang w:val="hi_IN" w:bidi="hi_IN"/>
        </w:rPr>
        <w:t>जब तीनों गोत्रों ने मूसा से यरदन नदी के पूर्वी दिशा की भूमि माँगी थी, तो उन्होंने मूसा के साथ एक समझौता भी किया था। अब यहोशू इन तीनों गोत्रों के अगुवों को उनके समझौते की याद दिलाता है, अर्थात् वह जो उन्होंने मूसा से करने का वादा किया था। इन गोत्रों की स्त्रियाँ और बच्चे यरदन नदी के पूर्वी भाग के नगरों और गाँवों में जा सकते हैं और वहाँ रह सकते हैं। मवेशी या घरेलू पशु स्त्रियों के साथ रहेंगे। वृद्ध पुरुष और लड़के स्त्रियों के साथ रहेंगे। परन्तु इन तीनों गोत्रों के सभी पुरुष, जो 20 वर्ष से अधिक उम्र के हैं, और जो युद्ध करने में सक्षम हैं, उन्हें यरदन पार के बाकी गोत्रों से आगे जाना चाहिए और उस देश को जीतने में सहायता करनी चाहिए। इस्राएलियों के पास सेना नहीं है। बल्कि, जो कोई भी व्यक्ति 20 साल का है और युद्ध करने में सक्षम है, वह युद्ध बल का हिस्सा होगा। यहोशू गोत्र के अगुवों से कहता है कि इन तीनों गोत्रों के योद्धाओं को यरदन नदी के पश्चिम की ओर अन्य गोत्रों के साथ तब तक बने रहना चाहिए जब तक कि यहोवा सभी गोत्रों को विश्राम न दे। जब यरदन नदी के पश्चिमी भाग में हर एक गोत्र को अपनी भूमि मिल जाएगी, तब रूबेन, गाद और मनश्शे के आधे गोत्र के युद्ध करने वाले पुरुष अपने परिवारों और अपनी भूमि के पास लौट सकते हैं। जब सभी गोत्र उस भूमि में शांति से और अपने शत्रुओं के भय के बिना रहेंगे, तब वे सब विश्राम में होंगे।</w:t>
      </w:r>
    </w:p>
    <w:p>
      <w:pPr/>
      <w:r>
        <w:rPr>
          <w:lang w:val="hi_IN" w:bidi="hi_IN"/>
        </w:rPr>
      </w:r>
      <w:r>
        <w:rPr>
          <w:lang w:val="hi_IN" w:bidi="hi_IN"/>
        </w:rPr>
        <w:t>तीनों गोत्रों के अगुवे यहोशू से वादा करते हैं कि वे वह सब कुछ करेंगे जो उन्होंने मूसा से वादा किया था। वे यरदन नदी पार करते समय दूसरों से आगे जाएँगे। ये अगुवे यहोशू की आज्ञा का पालन करने का वादा करते हैं, जैसे उन्होंने मूसा की आज्ञा का पालन किया था। फिर अगुवे प्रार्थना के रूप में यहोशू पर आशीर्वाद देते हैं। वे कहते हैं, "तेरा परमेश्वर यहोवा, तेरे साथ रहे, जैसे यहोवा मूसा के साथ था।" ये अगुवे कहते हैं कि जो कोई भी यहोशू की आज्ञा का उल्लंघन करता है या उसके विरुद्ध विद्रोह करता है, या यहोशू के आदेशों का पालन नहीं करना चाहता है, उसे मार डाला जाना चाहिए। फिर गोत्रों के अगुवे एक रोचक बात कहते हैं—वे वही बात कहते हैं जो यहोवा पहले ही यहोशू से कह चुका है! गोत्र के अगुवे यहोशू से कहते हैं कि वह हियाव बाँधे और दृढ़ हो जाए! इस प्रकार गोत्रों के अगुवे फिर से पुष्टि करते हैं कि यहोशू वास्तव में इस्राएलियों का नया अगुवा है।</w:t>
      </w:r>
      <w:r>
        <w:rPr>
          <w:lang w:val="hi_IN" w:bidi="hi_IN"/>
        </w:rPr>
      </w:r>
    </w:p>
    <w:p>
      <w:pPr>
        <w:pStyle w:val="Heading3"/>
      </w:pPr>
      <w:r>
        <w:rPr>
          <w:lang w:val="hi_IN" w:bidi="hi_IN"/>
        </w:rPr>
        <w:t>घटनाओं को समझाना</w:t>
      </w:r>
    </w:p>
    <w:p>
      <w:pPr/>
      <w:r>
        <w:rPr>
          <w:lang w:val="hi_IN" w:bidi="hi_IN"/>
        </w:rPr>
      </w:r>
      <w:r>
        <w:rPr>
          <w:lang w:val="hi_IN" w:bidi="hi_IN"/>
        </w:rPr>
        <w:t>यहोशू 1:10–18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यहोशू इस्राएल के 12 गोत्रों के अगुवों से बात करता है। यहोशू अगुवों से कहता है कि वे अपने गोत्रों से तैयार होने के लिए कहें। तीन दिनों में, वे यरदन नदी पार करने वाले हैं और उस देश पर कब्जा करने वाले हैं जिसे यहोवा ने इस्राएल के लोगों को देने का वादा किया है।</w:t>
      </w:r>
    </w:p>
    <w:p>
      <w:pPr/>
      <w:r>
        <w:rPr>
          <w:lang w:val="hi_IN" w:bidi="hi_IN"/>
        </w:rPr>
      </w:r>
      <w:r>
        <w:rPr>
          <w:b/>
          <w:lang w:val="hi_IN" w:bidi="hi_IN"/>
        </w:rPr>
        <w:t>दूसरे दृश्य में:</w:t>
      </w:r>
      <w:r>
        <w:rPr>
          <w:lang w:val="hi_IN" w:bidi="hi_IN"/>
        </w:rPr>
        <w:t xml:space="preserve"> यहोशू रूबेन, गाद और मनश्शे के आधे गोत्र के अगुवों से बात करता है। ये गोत्र यरदन नदी के पूर्वी भाग की भूमि में अपना घर बसाने वाले हैं। यहोशू तीनों गोत्रों के अगुवों को याद दिलाता है कि उनके योद्धाओं को अन्य गोत्रों के साथ जाना चाहिए और उनके साथ देश को जीतने में मदद करनी चाहिए। जब वे देश को जीत लेते हैं, तो तीनों गोत्रों के पुरुष यरदन नदी के पूर्वी भाग में लौट सकते हैं और अपने परिवारों के साथ रह सकते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गोत्रों के अधिकारी</w:t>
      </w:r>
    </w:p>
    <w:p>
      <w:pPr>
        <w:pStyle w:val="ListBullet"/>
        <w:spacing w:line="240" w:lineRule="auto"/>
        <w:ind w:left="720"/>
      </w:pPr>
      <w:r>
        <w:rPr>
          <w:lang w:val="hi_IN" w:bidi="hi_IN"/>
        </w:rPr>
      </w:r>
      <w:r>
        <w:rPr>
          <w:lang w:val="hi_IN" w:bidi="hi_IN"/>
        </w:rPr>
        <w:t>रूबेन, गाद और मनश्शे के आधे गोत्र के अधिकारी</w:t>
      </w:r>
    </w:p>
    <w:p>
      <w:pPr>
        <w:pStyle w:val="ListBullet"/>
        <w:spacing w:line="240" w:lineRule="auto"/>
        <w:ind w:left="720"/>
      </w:pPr>
      <w:r>
        <w:rPr>
          <w:lang w:val="hi_IN" w:bidi="hi_IN"/>
        </w:rPr>
      </w:r>
      <w:r>
        <w:rPr>
          <w:lang w:val="hi_IN" w:bidi="hi_IN"/>
        </w:rPr>
        <w:t>तीनों गोत्रों की स्त्रियाँ, बच्चे और वृद्ध पुरुष</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और यहोवा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को अभिनय के रूप में प्रस्तुत करने से पहले, उस दृश्य की कल्पना करना सहायक हो सकता है। उस क्षेत्र का नक्शा फिर से देखें। यरदन नदी का प्रतिनिधित्व करने के लिए फर्श या भूमि पर एक डोरी या रस्सी रखें। भूमध्य सागर का प्रतिनिधित्व करने के लिए कुछ रखें। नदी और समुद्र के बीच का देश इस्राएल का देश है जिसे इस्राएलियों को जीतना है। यह क्षेत्र यरदन नदी के पश्चिम में है। इस्राएलियों ने पहले ही यरदन नदी के पूर्वी दिशा की भूमि पर विजय प्राप्त कर ली है, और रूबेन, गाद और मनश्शे के आधे गोत्र के लोग वहाँ रहेंगे। पूर्व दिशा की भूमि “यरदन के पार” की भूमि है। उस देश में जाने से पहले, यरदन के किनारे पूर्व की ओर डेरा डाले हुए 12 गोत्रों को दिखाएँ। तीन गोत्रों की स्त्रियों, बच्चों और वृद्ध पुरुषों को यरदन नदी के पूर्वी भाग की भूमि में जाकर बसने के लिए भेज दो। अब इन तीनों गोत्रों के पुरुषों को आगे आने दो, ताकि वे शेष गोत्रों की अगुवाई करें जब वे यरदन नदी को पार करें। आप अभी तक नदी पार नहीं कर रहे हैं। आप केवल सभी के स्थान को समझ रहे हैं।</w:t>
      </w:r>
    </w:p>
    <w:p>
      <w:pPr/>
      <w:r>
        <w:rPr>
          <w:lang w:val="hi_IN" w:bidi="hi_IN"/>
        </w:rPr>
      </w:r>
      <w:r>
        <w:rPr>
          <w:lang w:val="hi_IN" w:bidi="hi_IN"/>
        </w:rPr>
        <w:t>पहले दृश्य में, यहोशू 12 गोत्रों के सभी अगुवों से कहता है कि वे डेरों से होकर जाएँ और सभी से कहें कि वे यरदन नदी पार करने के लिए तैयार हो जाएँ। हर कोई जाएगा, जिसका अर्थ है कि स्त्रियाँ और बच्चे और उनकी सारी सम्पत्ति नदी पार करेंगे। हम इस कहानी में आगे जानेंगे कि जिन तीन गोत्रों को यरदन नदी के पूर्वी भाग में भूमि मिली है, उनकी स्त्रियाँ, वृद्ध पुरुष और बच्चे वहीं बने रहेंगे। इस्राएलियों को अपने साथ ले जाने के लिए अपना भोजन तैयार करना है। यहोशू उन्हें बताता है कि लोग तीन दिनों में यरदन नदी को पार करेंगे, अर्थात् परसों। वे उस देश पर अधिकार करने वाले हैं जो यहोवा ने उन्हें दिया है।</w:t>
      </w:r>
    </w:p>
    <w:p>
      <w:pPr/>
      <w:r>
        <w:rPr>
          <w:lang w:val="hi_IN" w:bidi="hi_IN"/>
        </w:rPr>
      </w:r>
      <w:r>
        <w:rPr>
          <w:lang w:val="hi_IN" w:bidi="hi_IN"/>
        </w:rPr>
        <w:t>यहाँ रुकें और इस बारे में बात करें कि आप किसी ऐसी घटना की घोषणा कैसे करते हैं जो परसों होने वाली है। एक ऐसी कहानी सुनाएँ जिसमें कोई अगुवा ऐसी घोषणा करता है। सुनें कि अगुवा यह कैसे बताता है कि लोग कब निकलेंगे। अब, यह तय करें कि लोग नदी कब पार करेंगे, उसका अनुवाद करने का सबसे अच्छा तरीका क्या होगा। ऑडियो को यहाँ रोकें।</w:t>
      </w:r>
    </w:p>
    <w:p>
      <w:pPr/>
      <w:r>
        <w:rPr>
          <w:lang w:val="hi_IN" w:bidi="hi_IN"/>
        </w:rPr>
      </w:r>
      <w:r>
        <w:rPr>
          <w:lang w:val="hi_IN" w:bidi="hi_IN"/>
        </w:rPr>
        <w:t>दूसरे दृश्य में, यहोशू रूबेन और गाद के गोत्रों और मनश्शे के आधे गोत्र के अगुवों को बुलाता है। ये गोत्र यरदन नदी के पूर्व दिशा की भूमि को अपनी विरासत के रूप में लेने की योजना बनाते हैं। हम सुनते हैं कि ये गोत्र “यरदन के पार” के देश पर कब्जा करते हैं, जिसका अर्थ है यरदन नदी के पूर्वी भाग की भूमि। यहोशू इस तरह बात कर रहा है मानो वह यरदन नदी के पश्चिम की ओर प्रतिज्ञा किए हुए देश में खड़ा हो और नदी के उस पार की भूमि के बारे में बात कर रहा है। जब इस्राएली पश्चिमी भाग की भूमि पर अधिकार कर लेंगे, तब वे रूबेन, गाद और मनश्शे के आधे गोत्र की भूमि को “यरदन के पार” या दूसरी ओर मानेंगे। हालाँकि, यहोशू इन अगुवों से तब बात कर रहा है जब वे यरदन नदी के पूर्वी भाग में हैं। यहोशू रूबेन, गाद और मनश्शे के आधे गोत्र के अगुवों से कहता है कि वे उस बात को “स्मरण रखें” जो मूसा ने उन्हें पहले ही बताई थी। जब यहोशू कहता है, “स्मरण रखो,” तो वह लोगों का ध्यान आकर्षित करने की कोशिश कर रहा है।</w:t>
      </w:r>
    </w:p>
    <w:p>
      <w:pPr/>
      <w:r>
        <w:rPr>
          <w:lang w:val="hi_IN" w:bidi="hi_IN"/>
        </w:rPr>
      </w:r>
      <w:r>
        <w:rPr>
          <w:lang w:val="hi_IN" w:bidi="hi_IN"/>
        </w:rPr>
        <w:t>यहाँ रुकें और नीचे दिए गए प्रश्न पर चर्चा करें: जब आपका अगुवा आपको कुछ महत्वपूर्ण बताना चाहता है, तो वह आपका ध्यान कैसे आकर्षित करता है? ऑडियो को यहाँ रोकें।</w:t>
      </w:r>
    </w:p>
    <w:p>
      <w:pPr/>
      <w:r>
        <w:rPr>
          <w:lang w:val="hi_IN" w:bidi="hi_IN"/>
        </w:rPr>
      </w:r>
      <w:r>
        <w:rPr>
          <w:lang w:val="hi_IN" w:bidi="hi_IN"/>
        </w:rPr>
        <w:t>यहोशू इन अगुवों को याद दिलाता है कि उनके गोत्रों के युद्ध करने योग्य पुरुषों को अन्य गोत्रों के साथ नदी पार करके भूमि पर अधिकार करने में सहायता करने के लिए जाना होगा। यह वह समझोता था जो इन गोत्रों ने मूसा के साथ किया था। यहोशू अगुवों से यह भी कहता है कि उनके गोत्रों की स्त्रियाँ और बच्चे नदी के पूर्वी भाग में रह सकते हैं। यहोवा ने इन गोत्रों को नदी के पूर्वी भाग को उनके विश्राम के स्थान के रूप में दिया है, अर्थात् वह स्थान जहाँ वे सुरक्षित और निश्चिंत होकर रहेंगे। मूसा के मरने से पहले, इस्राएलियों ने देश के इस भाग को जीत लिया था। जो युद्ध करने वाले पुरुष हैं, अर्थात् वे पुरुष जो 20 वर्ष से अधिक आयु के हैं और लड़ने में सक्षम हैं, उन्हें अपने हथियार उठा लेने चाहिए। उन्हें नदी पार करते समय अन्य गोत्रों की अगुवाई करनी चाहिए। यहोशू इन अगुवों से कहता है कि उन्हें अन्य गोत्रों के साथ तब तक बने रहना चाहिए जब तक कि हर कोई अपना विश्राम स्थान न पा ले। तब वे युद्ध करने वाले पुरुष यरदन नदी के पूर्वी भाग, अर्थात अर्थात् हुए सूर्य की दिशा में, लौटकर अपने परिवारों के साथ रह सकते हैं। यहोशू के समय के लोग कभी-कभी दिशाओं के बारे में सूर्य के आधार पर बात करते थे। क्योंकि सूर्य पूर्व दिशा में उदय होता है, इसलिए वे कभी-कभी पूर्व को सूर्य के उदय की दिशा के रूप में बताते थे।</w:t>
      </w:r>
    </w:p>
    <w:p>
      <w:pPr/>
      <w:r>
        <w:rPr>
          <w:lang w:val="hi_IN" w:bidi="hi_IN"/>
        </w:rPr>
      </w:r>
      <w:r>
        <w:rPr>
          <w:lang w:val="hi_IN" w:bidi="hi_IN"/>
        </w:rPr>
        <w:t>जब यहोशू इन तीनों गोत्रों के अगुवों को बताता है कि युद्ध योग्य पुरुषों को क्या करना चाहिए, तब वे यहोशू को उत्तर देते हैं। वे लोग यहोशू की आज्ञा का पालन करने का वादा करते हैं, जैसे उन्होंने मूसा की आज्ञा का पालन किया था। वे लोग जहाँ भी यहोशू उन्हें जाने की आज्ञा दे, वहाँ जाने का वादा करते हैं। फिर वे पुरुष यहोशू पर आशीर्वाद की प्रार्थना करते हैं। वे कहते हैं, "तेरा परमेश्वर यहोवा, तेरे साथ रहे, जैसे वह मूसा के साथ था।" वे कहते हैं कि जो कोई भी यहोशू की आज्ञा का पालन करने से इनकार करता है, उसे मार डाला जाना चाहिए। वे उस बात को दोहराते हैं जो यहोवा ने पहले ही यहोशू से कही है: "हियाव बाँधकर दृढ़ हो जा!"</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1:10–18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गोत्रों के अधिकारी</w:t>
      </w:r>
    </w:p>
    <w:p>
      <w:pPr>
        <w:pStyle w:val="ListBullet"/>
        <w:spacing w:line="240" w:lineRule="auto"/>
        <w:ind w:left="720"/>
      </w:pPr>
      <w:r>
        <w:rPr>
          <w:lang w:val="hi_IN" w:bidi="hi_IN"/>
        </w:rPr>
      </w:r>
      <w:r>
        <w:rPr>
          <w:lang w:val="hi_IN" w:bidi="hi_IN"/>
        </w:rPr>
        <w:t>रूबेन, गाद और मनश्शे के आधे गोत्र के अधिकारी</w:t>
      </w:r>
    </w:p>
    <w:p>
      <w:pPr>
        <w:pStyle w:val="ListBullet"/>
        <w:spacing w:line="240" w:lineRule="auto"/>
        <w:ind w:left="720"/>
      </w:pPr>
      <w:r>
        <w:rPr>
          <w:lang w:val="hi_IN" w:bidi="hi_IN"/>
        </w:rPr>
      </w:r>
      <w:r>
        <w:rPr>
          <w:lang w:val="hi_IN" w:bidi="hi_IN"/>
        </w:rPr>
        <w:t>तीनों गोत्रों की स्त्रियाँ, बच्चे और वृद्ध पुरुष</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और यहोवा का उल्लेख किया गया 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यहोशू 12 गोत्रों के सभी अगुवों से कहता है कि वे डेरों से होकर जाएँ और सभी से कहें कि वे यरदन नदी पार करने के लिए तैयार हो जाएँ। उन्हें अपने साथ ले जाने के लिए अपना भोजन तैयार करना है। यहोशू उन्हें बताता है कि लोग परसों यरदन नदी को पार करेंगे। वे उस देश पर अधिकार करने वाले हैं जो यहोवा ने उन्हें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अगुवों से पूछें, "जब आप सुनते हैं कि आप परसों यरदन नदी पार करने वाले हैं, तो आपको कैसा महसूस होता है?" आप सुन सकते हैं:</w:t>
      </w:r>
    </w:p>
    <w:p>
      <w:pPr>
        <w:pStyle w:val="ListBullet"/>
        <w:spacing w:line="240" w:lineRule="auto"/>
        <w:ind w:left="720"/>
      </w:pPr>
      <w:r>
        <w:rPr>
          <w:lang w:val="hi_IN" w:bidi="hi_IN"/>
        </w:rPr>
      </w:r>
      <w:r>
        <w:rPr>
          <w:lang w:val="hi_IN" w:bidi="hi_IN"/>
        </w:rPr>
        <w:t>यहोशू से पूछें, "जब आप अगुवों को यह संदेश दे रहे हैं, तो आप क्या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यहोशू रूबेन और गाद के गोत्रों और मनश्शे के आधे गोत्र के अगुवों को बुलाता है। ये गोत्र यरदन नदी के पूर्वी भाग को अपनी विरासत के रूप में लेने की योजना बनाते हैं। यहोशू अगुवों को याद दिलाता है कि युद्ध करने योग्य पुरुषों को अन्य गोत्रों के साथ नदी पार करके भूमि पर अधिकार करने में सहायता करने के लिए जाना चाहिए। यहोशू अगुवों से कहता है कि उनकी स्त्रियाँ और बच्चे नदी के पूर्वी भाग में रह सकते हैं। यहोवा ने इन गोत्रों को नदी के पूर्वी भाग को उनके विश्राम के स्थान के रूप में दिया है, अर्थात् वह स्थान जहाँ वे सुरक्षित और निश्चिंत होकर रहेंगे। योद्धा पुरुषों को अपने हथियार उठाने चाहिए और नदी पार करते समय अन्य गोत्रों की अगुवाई करनी चाहिए। यहोशू इन अगुवों से कहता है कि उन्हें अन्य गोत्रों के साथ तब तक बने रहना चाहिए जब तक कि हर कोई अपना विश्राम स्थान न पा ले। फिर वे युद्ध करने वाले पुरुष यरदन नदी के पूर्वी भाग में लौट सकते हैं और अपने परिवारों के साथ रह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अगुवों से पूछें, “जब आप सुनते हैं कि आपको लड़ने के लिए जाना है और अपने परिवारों को नदी के इसी किनारे पर छोड़ना है, तो आपको कैसा महसूस होता है?” आप सुन सकते हैं:</w:t>
      </w:r>
    </w:p>
    <w:p>
      <w:pPr>
        <w:pStyle w:val="ListBullet"/>
        <w:spacing w:line="240" w:lineRule="auto"/>
        <w:ind w:left="720"/>
      </w:pPr>
      <w:r>
        <w:rPr>
          <w:lang w:val="hi_IN" w:bidi="hi_IN"/>
        </w:rPr>
      </w:r>
      <w:r>
        <w:rPr>
          <w:lang w:val="hi_IN" w:bidi="hi_IN"/>
        </w:rPr>
        <w:t>पत्नियों से पूछें, "जब आप सुनती हैं कि जब आपके पति नदी पार करेंगे तब आपको यहाँ बने रहना है, तो आपको कैसा महसूस होता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यहोशू ने अगुवों को बताया कि युद्ध करने वाले पुरुषों को क्या करना चाहिए, तब उन्होंने उत्तर दिया, “हम तेरी आज्ञा का पालन करेंगे, जैसे हमने मूसा की आज्ञा का पालन किया था।” उन लोगों ने यहोशू की आज्ञा के अनुसार अगुवाई करने का वादा किया। उन लोगों ने वहाँ जाने का वादा किया जहाँ यहोशू उन्हें जाने की आज्ञा देगा। फिर उन लोगों ने यहोशू के लिए आशीर्वाद की प्रार्थना की। उन्होंने कहा, "तेरा परमेश्वर यहोवा, तेरे साथ रहे, जैसे वह मूसा के साथ था।" फिर उन्होंने कहा कि जो कोई भी यहोशू की आज्ञा का पालन करने से इनकार करे, उसे मार डाला जाना चाहिए। अंत में उन्होंने यहोशू से कहा कि वह हियाव बाँधे और दृढ़ बने।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"जब आप इन अगुवों से यह आशीर्वाद सुनते हैं तो आप कैसा महसूस करते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1:10–18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ने लोगों के </w:t>
      </w:r>
      <w:r>
        <w:rPr>
          <w:b/>
          <w:lang w:val="hi_IN" w:bidi="hi_IN"/>
        </w:rPr>
        <w:t>अधिकारियों</w:t>
      </w:r>
      <w:r>
        <w:rPr>
          <w:lang w:val="hi_IN" w:bidi="hi_IN"/>
        </w:rPr>
        <w:t xml:space="preserve"> या गोत्र के अगुवों को आज्ञा दी। हम यह नहीं जानते कि गोत्रों के अगुवे कितने थे, वे कैसे अगुवे बने, या उनकी सटीक जिम्मेदारियाँ क्या थीं। आपको अगुवे के लिए एक सामान्य शब्द चुनना चाहिए, जो किसी विशेष पद जैसे कि राज्यपाल या सेनापति को न दर्शाए।</w:t>
      </w:r>
    </w:p>
    <w:p>
      <w:pPr/>
      <w:r>
        <w:rPr>
          <w:lang w:val="hi_IN" w:bidi="hi_IN"/>
        </w:rPr>
      </w:r>
      <w:r>
        <w:rPr>
          <w:lang w:val="hi_IN" w:bidi="hi_IN"/>
        </w:rPr>
        <w:t xml:space="preserve">यहाँ रुकें और समूह में चर्चा करें कि आप </w:t>
      </w:r>
      <w:r>
        <w:rPr>
          <w:b/>
          <w:lang w:val="hi_IN" w:bidi="hi_IN"/>
        </w:rPr>
        <w:t>अधिकारियों</w:t>
      </w:r>
      <w:r>
        <w:rPr>
          <w:lang w:val="hi_IN" w:bidi="hi_IN"/>
        </w:rPr>
        <w:t xml:space="preserve"> या गोत्र के अगुवों के लिए किस शब्द का उपयोग करेंगे। यदि आपने पहले ही बाइबल की किसी अन्य पुस्तक में इस शब्द का अनुवाद किया है, तो यहाँ उसी शब्द का उपयोग करें। इस ऑडियो को यहाँ रोकें।</w:t>
      </w:r>
    </w:p>
    <w:p>
      <w:pPr/>
      <w:r>
        <w:rPr>
          <w:lang w:val="hi_IN" w:bidi="hi_IN"/>
        </w:rPr>
      </w:r>
      <w:r>
        <w:rPr>
          <w:b/>
          <w:lang w:val="hi_IN" w:bidi="hi_IN"/>
        </w:rPr>
        <w:t>यरदन नदी</w:t>
      </w:r>
      <w:r>
        <w:rPr>
          <w:lang w:val="hi_IN" w:bidi="hi_IN"/>
        </w:rPr>
        <w:t xml:space="preserve"> एक स्थान का नाम है और यह प्रतिज्ञा किए हुए देश की पूर्वी सीमा है। आज भी इस नदी का नाम यरदन नदी है। आपको उसी नाम का उपयोग करना चाहिए जिसका उपयोग आपने पिछले भागों में किया था। </w:t>
      </w:r>
      <w:r>
        <w:rPr>
          <w:b/>
          <w:lang w:val="hi_IN" w:bidi="hi_IN"/>
        </w:rPr>
        <w:t>यरदन नदी</w:t>
      </w:r>
      <w:r>
        <w:rPr>
          <w:lang w:val="hi_IN" w:bidi="hi_IN"/>
        </w:rPr>
        <w:t xml:space="preserve"> मुख्य शब्दावली में है।</w:t>
      </w:r>
    </w:p>
    <w:p>
      <w:pPr/>
      <w:r>
        <w:rPr>
          <w:lang w:val="hi_IN" w:bidi="hi_IN"/>
        </w:rPr>
      </w:r>
      <w:r>
        <w:rPr>
          <w:lang w:val="hi_IN" w:bidi="hi_IN"/>
        </w:rPr>
        <w:t xml:space="preserve">यहोशू कहता है कि तुम्हारा </w:t>
      </w:r>
      <w:r>
        <w:rPr>
          <w:b/>
          <w:lang w:val="hi_IN" w:bidi="hi_IN"/>
        </w:rPr>
        <w:t>यहोवा</w:t>
      </w:r>
      <w:r>
        <w:rPr>
          <w:lang w:val="hi_IN" w:bidi="hi_IN"/>
        </w:rPr>
        <w:t xml:space="preserve">, </w:t>
      </w:r>
      <w:r>
        <w:rPr>
          <w:b/>
          <w:lang w:val="hi_IN" w:bidi="hi_IN"/>
        </w:rPr>
        <w:t>परमेश्वर</w:t>
      </w:r>
      <w:r>
        <w:rPr>
          <w:lang w:val="hi_IN" w:bidi="hi_IN"/>
        </w:rPr>
        <w:t xml:space="preserve">, तुम्हें यह देश दे रहा है। यहोवा परमेश्वर का व्यक्तिगत नाम है। कभी-कभी, एक ही भाग में व्यक्तिगत नाम यहोवा और सामान्य नाम परमेश्वर दोनों का उपयोग किया जाता है। </w:t>
      </w:r>
      <w:r>
        <w:rPr>
          <w:b/>
          <w:lang w:val="hi_IN" w:bidi="hi_IN"/>
        </w:rPr>
        <w:t>यहोवा</w:t>
      </w:r>
      <w:r>
        <w:rPr>
          <w:lang w:val="hi_IN" w:bidi="hi_IN"/>
        </w:rPr>
        <w:t xml:space="preserve"> और </w:t>
      </w:r>
      <w:r>
        <w:rPr>
          <w:b/>
          <w:lang w:val="hi_IN" w:bidi="hi_IN"/>
        </w:rPr>
        <w:t>परमेश्वर</w:t>
      </w:r>
      <w:r>
        <w:rPr>
          <w:lang w:val="hi_IN" w:bidi="hi_IN"/>
        </w:rPr>
        <w:t xml:space="preserve"> दोनों की चर्चा मुख्य शब्दावली में की गई है। उन्हीं नामों का उपयोग करें जिनका आप उपयोग करते आ रहे हैं।</w:t>
      </w:r>
    </w:p>
    <w:p>
      <w:pPr/>
      <w:r>
        <w:rPr>
          <w:lang w:val="hi_IN" w:bidi="hi_IN"/>
        </w:rPr>
      </w:r>
      <w:r>
        <w:rPr>
          <w:lang w:val="hi_IN" w:bidi="hi_IN"/>
        </w:rPr>
        <w:t xml:space="preserve">मूसा यहोवा का </w:t>
      </w:r>
      <w:r>
        <w:rPr>
          <w:b/>
          <w:lang w:val="hi_IN" w:bidi="hi_IN"/>
        </w:rPr>
        <w:t>सेवक</w:t>
      </w:r>
      <w:r>
        <w:rPr>
          <w:lang w:val="hi_IN" w:bidi="hi_IN"/>
        </w:rPr>
        <w:t xml:space="preserve"> है। एक सेवक वह व्यक्ति होता है जो दूसरे व्यक्ति के लिए काम करता है। उसी शीर्षक का उपयोग करें जिसका उपयोग आपने पिछले भाग में किया था और याद रखें कि </w:t>
      </w:r>
      <w:r>
        <w:rPr>
          <w:b/>
          <w:lang w:val="hi_IN" w:bidi="hi_IN"/>
        </w:rPr>
        <w:t>दास</w:t>
      </w:r>
      <w:r>
        <w:rPr>
          <w:lang w:val="hi_IN" w:bidi="hi_IN"/>
        </w:rPr>
        <w:t xml:space="preserve"> मुख्य शब्दावली में है। इस भाग में यह शीर्षक दो बार आता है।</w:t>
      </w:r>
    </w:p>
    <w:p>
      <w:pPr/>
      <w:r>
        <w:rPr>
          <w:lang w:val="hi_IN" w:bidi="hi_IN"/>
        </w:rPr>
      </w:r>
      <w:r>
        <w:rPr>
          <w:lang w:val="hi_IN" w:bidi="hi_IN"/>
        </w:rPr>
        <w:t>मूसा ने रूबेन, गाद और मनश्शे के आधे गोत्र के अगुवों को बुलाया। आपने इन नामों का उपयोग उत्पत्ति की पुस्तक में किया है।</w:t>
      </w:r>
    </w:p>
    <w:p>
      <w:pPr/>
      <w:r>
        <w:rPr>
          <w:lang w:val="hi_IN" w:bidi="hi_IN"/>
        </w:rPr>
      </w:r>
      <w:r>
        <w:rPr>
          <w:lang w:val="hi_IN" w:bidi="hi_IN"/>
        </w:rPr>
        <w:t>यहाँ रुकें और इस्राएल के बारह गोत्रों के नामों की समीक्षा करें। इस भाग में उन्हीं नामों का उपयोग करें जिनका उपयोग आपने बाइबल की पिछली पुस्तकों में किया है। इस ऑडियो को यहाँ रोकें।</w:t>
      </w:r>
    </w:p>
    <w:p>
      <w:pPr/>
      <w:r>
        <w:rPr>
          <w:lang w:val="hi_IN" w:bidi="hi_IN"/>
        </w:rPr>
      </w:r>
      <w:r>
        <w:rPr>
          <w:lang w:val="hi_IN" w:bidi="hi_IN"/>
        </w:rPr>
        <w:t xml:space="preserve">मूसा ने कहा कि यहोवा लोगों को </w:t>
      </w:r>
      <w:r>
        <w:rPr>
          <w:b/>
          <w:lang w:val="hi_IN" w:bidi="hi_IN"/>
        </w:rPr>
        <w:t>विश्राम</w:t>
      </w:r>
      <w:r>
        <w:rPr>
          <w:lang w:val="hi_IN" w:bidi="hi_IN"/>
        </w:rPr>
        <w:t xml:space="preserve"> देने वाला है। विश्राम का अर्थ वह समय हो सकता है जब कोई काम न हो, लेकिन इस भाग में इसका अर्थ उससे कहीं अधिक है। विश्राम का अर्थ शांति और ताज़गी हो सकता है। विश्राम का अर्थ सुरक्षा और डर से स्वतंत्रता भी हो सकता है। इस्राएली मिस्र में दास थे, और फिर उन्होंने 40 वर्षों तक जंगल में यात्रा की। इसका अर्थ है कि उन्होंने कई वर्षों की कठिनाइयों का अनुभव किया है। अब, वे बिना डर के अपने नए घरों में रह सकेंगे। वे अपनी भूमि पर काम करेंगे और अपने बच्चों को शांति और सुरक्षा में पालेंगे। विश्राम के लिए अपना शब्द चुनें ताकि आपके पाठक समझ सकें कि विश्राम दोपहर में काम न करना या सोने से कहीं अधिक है।</w:t>
      </w:r>
    </w:p>
    <w:p>
      <w:pPr/>
      <w:r>
        <w:rPr>
          <w:lang w:val="hi_IN" w:bidi="hi_IN"/>
        </w:rPr>
      </w:r>
      <w:r>
        <w:rPr>
          <w:lang w:val="hi_IN" w:bidi="hi_IN"/>
        </w:rPr>
        <w:t xml:space="preserve">यहाँ रुकें और चर्चा करें कि आप </w:t>
      </w:r>
      <w:r>
        <w:rPr>
          <w:b/>
          <w:lang w:val="hi_IN" w:bidi="hi_IN"/>
        </w:rPr>
        <w:t>विश्राम</w:t>
      </w:r>
      <w:r>
        <w:rPr>
          <w:lang w:val="hi_IN" w:bidi="hi_IN"/>
        </w:rPr>
        <w:t xml:space="preserve"> के लिए किस शब्द का उपयोग करेंगे। ऑडियो को यहाँ रोकें।</w:t>
      </w:r>
    </w:p>
    <w:p>
      <w:pPr/>
      <w:r>
        <w:rPr>
          <w:lang w:val="hi_IN" w:bidi="hi_IN"/>
        </w:rPr>
      </w:r>
      <w:r>
        <w:rPr>
          <w:lang w:val="hi_IN" w:bidi="hi_IN"/>
        </w:rPr>
        <w:t>"यरदन नदी के पार" नदी के पूर्वी भाग को दर्शाता है। यहोशू इस विवरण का उपयोग करता है, भले ही लोग अभी भी नदी के पूर्वी भाग में हैं। जब भी इन शब्दों का उपयोग किया जाता है, तो लेखक इस विचार से बात कर रहा है कि इस्राएल नदी के पश्चिम की भूमि पर है, और यरदन के पार का अर्थ है नदी के पूर्व की भूमि। भ्रम से बचने के लिए, कुछ बाइबल अनुवादों में केवल नदी का पूर्वी किनारा कहा गया है।</w:t>
      </w:r>
    </w:p>
    <w:p>
      <w:pPr/>
      <w:r>
        <w:rPr>
          <w:lang w:val="hi_IN" w:bidi="hi_IN"/>
        </w:rPr>
      </w:r>
      <w:r>
        <w:rPr>
          <w:lang w:val="hi_IN" w:bidi="hi_IN"/>
        </w:rPr>
        <w:t>इस्राएलियों के पास स्थायी सेना नहीं थी। इस्राएली अपेक्षा करते थे कि जो भी पुरुष 20 वर्ष से अधिक आयु का हो और लड़ने में सक्षम हो, वह सेना में सेवा करे। जब यहोशू शक्तिशाली योद्धाओं के बारे में बात करता है, तो वह 20 साल से अधिक उम्र के उन सभी पुरुषों के बारे में बात कर रहा है जो लड़ने में सक्षम हैं। यहोशू ने कहा कि इन गोत्रों के पुरुषों को दूसरों की अगुवाई करनी थी। यहोशू का अर्थ है कि वे अपने हथियारों के साथ सैन्य व्यवस्था में आगे बढ़ेंगे।</w:t>
      </w:r>
    </w:p>
    <w:p>
      <w:pPr/>
      <w:r>
        <w:rPr>
          <w:lang w:val="hi_IN" w:bidi="hi_IN"/>
        </w:rPr>
      </w:r>
      <w:r>
        <w:rPr>
          <w:lang w:val="hi_IN" w:bidi="hi_IN"/>
        </w:rPr>
        <w:t xml:space="preserve">अगुवे यहोशू से कहते हैं कि वह </w:t>
      </w:r>
      <w:r>
        <w:rPr>
          <w:b/>
          <w:lang w:val="hi_IN" w:bidi="hi_IN"/>
        </w:rPr>
        <w:t>हियाव बाँधे</w:t>
      </w:r>
      <w:r>
        <w:rPr>
          <w:lang w:val="hi_IN" w:bidi="hi_IN"/>
        </w:rPr>
        <w:t xml:space="preserve"> और </w:t>
      </w:r>
      <w:r>
        <w:rPr>
          <w:b/>
          <w:lang w:val="hi_IN" w:bidi="hi_IN"/>
        </w:rPr>
        <w:t>दृढ़ हो जाए</w:t>
      </w:r>
      <w:r>
        <w:rPr>
          <w:lang w:val="hi_IN" w:bidi="hi_IN"/>
        </w:rPr>
        <w:t>। हियाव बाँधने का अर्थ शारीरिक शक्ति नहीं है। हियाव बाँधना शब्द यहोशू के मनोभाव को दर्शाता है। यहोशू को अगुवाई करते समय आत्मविश्वासी होना चाहिए। हियाव बाँधना और दृढ़ होने के लिए उन्हीं शब्दों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2:1–14 को सुनें और अपने मन में रखें।</w:t>
      </w:r>
    </w:p>
    <w:p>
      <w:pPr/>
      <w:r>
        <w:rPr>
          <w:lang w:val="hi_IN" w:bidi="hi_IN"/>
        </w:rPr>
      </w:r>
      <w:r>
        <w:rPr>
          <w:lang w:val="hi_IN" w:bidi="hi_IN"/>
        </w:rPr>
        <w:t>यदि सम्भव हो, तो यहोशू 2:1–14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2:1–14 का ऑडियो संस्करण सबसे आसानी से समझ में आने वाले अनुवाद में सुनें।</w:t>
      </w:r>
    </w:p>
    <w:p>
      <w:pPr/>
      <w:r>
        <w:rPr>
          <w:lang w:val="hi_IN" w:bidi="hi_IN"/>
        </w:rPr>
      </w:r>
      <w:r>
        <w:rPr>
          <w:lang w:val="hi_IN" w:bidi="hi_IN"/>
        </w:rPr>
        <w:t>जब यह भाग शुरू होता है, तो इस्राएली यरदन नदी के पास शित्तीम नाम के स्थान पर डेरा डाले हुए हैं। शित्तीम नाम का अर्थ है बबूल के पेड़। बबूल के पेड़ जंगल के उस क्षेत्र में उगते हैं जहाँ इस्राएलियों ने डेरा डाला था।</w:t>
      </w:r>
    </w:p>
    <w:p>
      <w:pPr/>
      <w:r>
        <w:rPr>
          <w:lang w:val="hi_IN" w:bidi="hi_IN"/>
        </w:rPr>
      </w:r>
      <w:r>
        <w:rPr>
          <w:lang w:val="hi_IN" w:bidi="hi_IN"/>
        </w:rPr>
        <w:t>यरीहो यरदन नदी के पश्चिमी भाग में लगभग 2,000 लोगों का एक बड़ा शहर था, जो मृत सागर के पास स्थित था। यरीहो पहला स्थान होगा जहाँ इस्राएली, दूसरे लोगों के विरुद्ध उस देश को जीतने के लिए युद्ध करना शुरू करेंगे। उन दिनों में यरीहो जैसे अधिकांश बड़े शहरों के चारों ओर एक दीवार होती थी, ताकि वहाँ के लोगों की रक्षा हो सके।</w:t>
      </w:r>
    </w:p>
    <w:p>
      <w:pPr/>
      <w:r>
        <w:rPr>
          <w:lang w:val="hi_IN" w:bidi="hi_IN"/>
        </w:rPr>
      </w:r>
      <w:r>
        <w:rPr>
          <w:lang w:val="hi_IN" w:bidi="hi_IN"/>
        </w:rPr>
        <w:t>यहोशू ने दो लोगों को यरीहो शहर के आसपास के देश और लोगों के बारे में जानने के लिए भेजा। कुछ अनुवाद इन दोनों लोगों को भेदिए के रूप में वर्णित करते हैं, अर्थात् वे लोग जो किसी क्षेत्र में गुप्त रूप से जानकारी प्राप्त करने के लिए जाते हैं। यहोशू चाहता है कि वे दो व्यक्ति यरीहो के जल और भोजन की व्यवस्था के बारे में पता लगाएँ, वहाँ कितने युद्ध करने वाले पुरुष हैं, और यरीहो आक्रमण के विरुद्ध रक्षा के लिए कितना तैयार है।</w:t>
      </w:r>
    </w:p>
    <w:p>
      <w:pPr/>
      <w:r>
        <w:rPr>
          <w:lang w:val="hi_IN" w:bidi="hi_IN"/>
        </w:rPr>
      </w:r>
      <w:r>
        <w:rPr>
          <w:lang w:val="hi_IN" w:bidi="hi_IN"/>
        </w:rPr>
        <w:t>यहाँ रुकें और एक नक्शा देखें जो दिखाता है कि यरीहो, यरदन नदी, मृत सागर और इस्राएलियों का डेरा कहाँ स्थित हैं। ऑडियो को यहाँ रोकें।</w:t>
      </w:r>
    </w:p>
    <w:p>
      <w:pPr/>
      <w:r>
        <w:rPr>
          <w:lang w:val="hi_IN" w:bidi="hi_IN"/>
        </w:rPr>
      </w:r>
      <w:r>
        <w:rPr>
          <w:lang w:val="hi_IN" w:bidi="hi_IN"/>
        </w:rPr>
        <w:t>यहाँ रुकें और यरीहो की प्राचीन दीवार का एक चित्र देखें, जिसमें एक रक्षात्मक मीनार दिखाई देती है। ध्यान दें कि दीवार और मीनार पत्थर से कैसे बनाई गई थीं। ऑडियो को यहाँ रोकें।</w:t>
      </w:r>
    </w:p>
    <w:p>
      <w:pPr/>
      <w:r>
        <w:rPr>
          <w:lang w:val="hi_IN" w:bidi="hi_IN"/>
        </w:rPr>
      </w:r>
      <w:r>
        <w:rPr>
          <w:lang w:val="hi_IN" w:bidi="hi_IN"/>
        </w:rPr>
        <w:t>वे दोनों पुरुष यरदन नदी पार करके दिन के समय यरीहो नगर में प्रवेश करते हैं, जब शहर की दीवार का फाटक खुला होता है। दोनों पुरुष एक घर में जाते हैं जहाँ राहाब नाम की एक स्त्री रहती है। राहाब एक वेश्या है, अर्थात् वह स्त्री जो पैसे के लिए लैंगिक संबंध बनाती थी। कभी-कभी पुरुष किसी स्थानीय देवता या मूर्ति की आराधना के रूप में एक वेश्या को पैसे देकर उसके साथ लैंगिक संबंध बनाते थे। दोनों पुरुष राहाब के घर जाते हैं और उस रात उसके घर में रहते हैं। हालाँकि, क्योंकि बहुत से पुरुष उसके घर आते-जाते थे, इसलिए यह संभव नहीं था कि नगर के लोग इन दो पुरुषों के आने को कुछ असामान्य समझते। वे पुरुष उस रात सोने के लिए राहाब के घर गए, परन्तु उन्होंने राहाब के साथ कोई यौन संबंध नहीं बनाया।</w:t>
      </w:r>
    </w:p>
    <w:p>
      <w:pPr/>
      <w:r>
        <w:rPr>
          <w:lang w:val="hi_IN" w:bidi="hi_IN"/>
        </w:rPr>
      </w:r>
      <w:r>
        <w:rPr>
          <w:lang w:val="hi_IN" w:bidi="hi_IN"/>
        </w:rPr>
        <w:t>इस समय, प्रत्येक शहर लगभग एक देश की तरह व्यवहार करता था, क्योंकि प्रत्येक शहर के पास आमतौर पर शहर और आसपास के छोटे गाँवों के लिए अपना राजा और अपनी सेना होती थी। कुछ लोगों ने यरीहो के राजा से कहा कि कुछ इस्राएली यरीहो आए थे। इसका अर्थ है कि यरीहो के राजा और लोग जानते थे कि इस्राएलियों ने यरदन नदी के पास डेरा डाला था और शायद उस देश पर आक्रमण करने की योजना बनाई थी। राजा ने पुरुषों को एक संदेश के साथ राहाब के घर भेजा ताकि वे राहाब से कहें कि वह इस्राएलियों को बाहर ले आए, क्योंकि वे उस क्षेत्र का भेद ले रहे थे।</w:t>
      </w:r>
    </w:p>
    <w:p>
      <w:pPr/>
      <w:r>
        <w:rPr>
          <w:lang w:val="hi_IN" w:bidi="hi_IN"/>
        </w:rPr>
      </w:r>
      <w:r>
        <w:rPr>
          <w:lang w:val="hi_IN" w:bidi="hi_IN"/>
        </w:rPr>
        <w:t>राहाब पहले से ही उन दो भेद लेने आए इस्राएली लोगों को छिपा चुकी थी। राहाब पहले से जानती थी कि वे पुरुष क्या कर रहे थे और जो वे कर रहे थे उसके कारण वे खतरे में थे। राहाब ने राजा के संदेशवाहकों से झूठ बोला था। राहाब ने कहा कि वह नहीं जानती थी कि वे पुरुष कहाँ से आए थे। राहाब ने संदेशवाहकों से यह भी कहा कि वे पुरुष पहले ही, अर्थात् सूर्यास्त के समय या उसके आसपास, उसके घर और शहर से निकल चुके थे। यह उस समय के निकट था जब उन्होंने शहर के फाटक बंद कर दिए थे। एक किलेबंद शहर में एक बड़ा फाटक होता था जो दिन के समय खोला जाता था, ताकि लोग शहर में प्रवेश कर सकें और बाहर जा सकें। रात के समय लोग शहर की रक्षा के लिए फाटक बंद कर देते थे, ताकि कोई शत्रु अंदर प्रवेश न कर सके। राहाब ने संदेशवाहकों से कहा कि वे जल्दी करें और उन दोनों पुरुषों को पकड़ लें, इससे पहले कि वे बहुत दूर निकल जाएँ।</w:t>
      </w:r>
    </w:p>
    <w:p>
      <w:pPr/>
      <w:r>
        <w:rPr>
          <w:lang w:val="hi_IN" w:bidi="hi_IN"/>
        </w:rPr>
      </w:r>
      <w:r>
        <w:rPr>
          <w:lang w:val="hi_IN" w:bidi="hi_IN"/>
        </w:rPr>
        <w:t>यहाँ रुकें और समूह में चर्चा करें: कोई ऐसी कहानी बताइए जब किसी ने किसी दूसरे की रक्षा के लिए झूठ बोला था। जब अन्य लोगों को पता चला कि उस व्यक्ति ने झूठ बोला है, तो उन्होंने उस व्यक्ति के बारे में कैसा महसूस किया? इस ऑडियो को यहाँ रोकें।</w:t>
      </w:r>
    </w:p>
    <w:p>
      <w:pPr/>
      <w:r>
        <w:rPr>
          <w:lang w:val="hi_IN" w:bidi="hi_IN"/>
        </w:rPr>
      </w:r>
      <w:r>
        <w:rPr>
          <w:lang w:val="hi_IN" w:bidi="hi_IN"/>
        </w:rPr>
        <w:t>हम नहीं जानते कि उन लोगों ने इस्राएली भेदियों का पीछा करने के लिए शहर से निकलने से पहले राहाब के घर की तलाश की थी या नहीं। राजा के लोगों ने सोचा कि वे दोनों इस्राएली यरदन के पार अपने डेरे में लौट जाएँगे, इसलिए राजा के लोग यरदन की ओर उस स्थान तक गए जहाँ पानी इतना उथला था कि लोग पैदल चलकर नदी पार कर सकते थे। जैसे ही राजा के लोग शहर से निकले, लोगों ने शहर के फाटक को बंद कर दिया।</w:t>
      </w:r>
    </w:p>
    <w:p>
      <w:pPr/>
      <w:r>
        <w:rPr>
          <w:lang w:val="hi_IN" w:bidi="hi_IN"/>
        </w:rPr>
      </w:r>
      <w:r>
        <w:rPr>
          <w:lang w:val="hi_IN" w:bidi="hi_IN"/>
        </w:rPr>
        <w:t>राजा के संदेशवाहक उसके घर से निकलने के बाद, राहाब छत पर गई। राहाब का घर उस दीवार में बना हुआ था जो शहर को चारों ओर से घेरे हुए थी। इसका अर्थ है कि राहाब के घर की एक दीवार उस दीवार का हिस्सा होगी जो यरीहो शहर को घेरे हुए थी। उस क्षेत्र के घरों में सामान्यतः एक खुला आँगन होता था, जिसके चारों ओर कमरे बने होते थे। लोग बाहरी दीवारों को बड़े पत्थरों से बनाते थे, और बड़े पत्थरों के बीच की दरारों को छोटे पत्थरों से भर देते थे। लोग दीवार के बाहर की ओर मिट्टी का लेप करते थे और अंदर की ओर पलस्तर/लेप लगाते थे। छत सपाट होती थी। लोग छत को लकड़ी की बलियों से बनाते थे, जिन्हें दीवारों पर रखा जाता था और फिर उन पर टहनियाँ और भूसा बिछाकर ढक दिया जाता था। फिर वे ऊपर से मिट्टी की परत चढ़ा देते थे। लोग घर की छत का उपयोग कई प्रकार के कामों के लिए करते थे, जिनमें धूप में पौधों को सुखाना भी शामिल था। राहाब दोनों इस्राएलियों को अपनी छत पर ले गई थी और उन्हें सनई के डंठलों के नीचे छिपा दिया था। सनई एक ऐसा पौधा है जिसे लोग कपड़ा बनाने के लिए उपयोग करते थे। सनई सूख रही थी, जिसका अर्थ है कि वह अभी भी गीली थी और उससे बहुत बुरी गंध आती होगी। इससे उन दोनों पुरुषों के लिए, जब वे सनई के नीचे छिपे हुए थे, वहाँ रहना असुविधाजनक हो जाता।</w:t>
      </w:r>
    </w:p>
    <w:p>
      <w:pPr/>
      <w:r>
        <w:rPr>
          <w:lang w:val="hi_IN" w:bidi="hi_IN"/>
        </w:rPr>
      </w:r>
      <w:r>
        <w:rPr>
          <w:lang w:val="hi_IN" w:bidi="hi_IN"/>
        </w:rPr>
        <w:t>यहाँ रुकें और एक सपाट छत पर सूख रहे सनई के डंठलों की एक तस्वीर देखें। ऑडियो को यहाँ रोकें।</w:t>
      </w:r>
    </w:p>
    <w:p>
      <w:pPr/>
      <w:r>
        <w:rPr>
          <w:lang w:val="hi_IN" w:bidi="hi_IN"/>
        </w:rPr>
      </w:r>
      <w:r>
        <w:rPr>
          <w:lang w:val="hi_IN" w:bidi="hi_IN"/>
        </w:rPr>
        <w:t>यहाँ रुकें और एक घर की तस्वीर देखें जिसे लोगों ने एक दीवार में बनाया है। ऑडियो को यहाँ रोकें।</w:t>
      </w:r>
    </w:p>
    <w:p>
      <w:pPr/>
      <w:r>
        <w:rPr>
          <w:lang w:val="hi_IN" w:bidi="hi_IN"/>
        </w:rPr>
      </w:r>
      <w:r>
        <w:rPr>
          <w:lang w:val="hi_IN" w:bidi="hi_IN"/>
        </w:rPr>
        <w:t>राहाब ने दोनों पुरुषों से कहा, "मैं जानती हूँ कि यहोवा ने तुम्हें यह देश दिया है।" फिर राहाब कहती है कि यरीहो के लोग डर से काँप रहे हैं क्योंकि वे जानते हैं कि इस्राएली उन्हें जीतना चाहते हैं। उनके पैर डर से काँप रहे हैं, इसलिए वे किसी लँगड़े व्यक्ति की तरह चलते हैं। राहाब उन सभी बातों को जानती है जो यहोवा ने इस्राएलियों के लिए की हैं। यरीहो के लोगों ने निश्चित रूप से सुना होगा कि कैसे यहोवा ने इस्राएलियों को मिस्र की दासता से बचाया और यहाँ तक कि उनके लिए लाल समुद्र को सुखा दिया! लोगों ने यह भी सुना है कि इस्राएलियों ने यरदन नदी के पूर्व के एमोरी राजाओं सीहोन और ओग को कैसे जीता था। राहाब जानती है कि इस्राएली परमेश्वर, यहोवा, सभी देवताओं में सबसे उच्च और सबसे शक्तिशाली है और इस्राएलियों की मदद करता है। वह जानती है कि यहोवा स्वर्ग और पृथ्वी पर शासन करता है। इस समय, लोगों की मूर्तियों या स्थानीय देवताओं का एक क्षेत्र होता था। राहाब कह रही है कि यहोवा का अधिकार हर जगह है। जब राहाब यह कहती है, तो इसका अर्थ यह नहीं है कि अब राहाब ने अपने देवताओं को छोड़ने और केवल यहोवा की आराधना करने का निर्णय लिया है। इसका अर्थ है कि राहाब ने यह पहचान लिया है कि यहोवा सभी देवताओं में सबसे शक्तिशाली है।</w:t>
      </w:r>
    </w:p>
    <w:p>
      <w:pPr/>
      <w:r>
        <w:rPr>
          <w:lang w:val="hi_IN" w:bidi="hi_IN"/>
        </w:rPr>
      </w:r>
      <w:r>
        <w:rPr>
          <w:lang w:val="hi_IN" w:bidi="hi_IN"/>
        </w:rPr>
        <w:t>यहाँ रुकें और समूह में चर्चा करें: एक ऐसे समय की कहानी सुनाएँ जब आपके लोग दूसरे लोगों के विषय में सुनी हुई कहानियों के कारण डरे हुए थे। इस ऑडियो को यहाँ रोकें।</w:t>
      </w:r>
    </w:p>
    <w:p>
      <w:pPr/>
      <w:r>
        <w:rPr>
          <w:lang w:val="hi_IN" w:bidi="hi_IN"/>
        </w:rPr>
      </w:r>
      <w:r>
        <w:rPr>
          <w:lang w:val="hi_IN" w:bidi="hi_IN"/>
        </w:rPr>
        <w:t>फिर राहाब उन दोनों पुरुषों से कहती है कि वे दृढ़ता से प्रतिज्ञा करें, या शपथ खाएँ कि जब इस्राएली यरीहो को जीतने के लिए आएँगे, तो वे राहाब, उसकी माँ और पिता, उसके भाइयों और उसकी बहनों और उनके परिवारों को बचाएँगे। राहाब चाहती है कि इस्राएली भेदिए यहोवा के नाम की शपथ लें कि वे वही करेंगे जो राहाब उनसे कहती है। राहाब कहती है कि क्योंकि राहाब इस्राएली पुरुषों के प्रति दयालु रही है, इसलिए वह चाहती है कि इस्राएली पुरुष उसके प्रति दयालु रहें। तब राहाब एक बंधक या किसी चिन्ह की माँग करती है, जो यह दिखाए कि इस्राएली पुरुष अपने वचन या शपथ को निभाएँगे।</w:t>
      </w:r>
    </w:p>
    <w:p>
      <w:pPr/>
      <w:r>
        <w:rPr>
          <w:lang w:val="hi_IN" w:bidi="hi_IN"/>
        </w:rPr>
      </w:r>
      <w:r>
        <w:rPr>
          <w:lang w:val="hi_IN" w:bidi="hi_IN"/>
        </w:rPr>
        <w:t>उन दोनों पुरुषों ने अपने ही प्राणों को इस बात के चिह्न या बंधक के रूप में दिया कि वे अपने वचन या शपथ को निभाएँगे। परन्तु, राहाब को यह वादा करना था कि वह उन दोनों पुरुषों को राजा के सामने प्रकट नहीं करेगी। फिर दो पुरुषों ने वादा किया कि यदि राहाब अपना वादा निभाएगी, तो वे यह सुनिश्चित करेंगे कि जब यहोवा इस्राएलियों को वह देश देगा, तब राहाब और उसका परिवार सुरक्षित रहेगा।</w:t>
      </w:r>
      <w:r>
        <w:rPr>
          <w:lang w:val="hi_IN" w:bidi="hi_IN"/>
        </w:rPr>
      </w:r>
    </w:p>
    <w:p>
      <w:pPr>
        <w:pStyle w:val="Heading3"/>
      </w:pPr>
      <w:r>
        <w:rPr>
          <w:lang w:val="hi_IN" w:bidi="hi_IN"/>
        </w:rPr>
        <w:t>घटनाओं को समझाना</w:t>
      </w:r>
    </w:p>
    <w:p>
      <w:pPr/>
      <w:r>
        <w:rPr>
          <w:lang w:val="hi_IN" w:bidi="hi_IN"/>
        </w:rPr>
      </w:r>
      <w:r>
        <w:rPr>
          <w:lang w:val="hi_IN" w:bidi="hi_IN"/>
        </w:rPr>
        <w:t>यहोशू 2:1–14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दो भेदियों को यरीहो भेजता है।</w:t>
      </w:r>
    </w:p>
    <w:p>
      <w:pPr/>
      <w:r>
        <w:rPr>
          <w:lang w:val="hi_IN" w:bidi="hi_IN"/>
        </w:rPr>
      </w:r>
      <w:r>
        <w:rPr>
          <w:b/>
          <w:lang w:val="hi_IN" w:bidi="hi_IN"/>
        </w:rPr>
        <w:t>दूसरे दृश्य में:</w:t>
      </w:r>
      <w:r>
        <w:rPr>
          <w:lang w:val="hi_IN" w:bidi="hi_IN"/>
        </w:rPr>
        <w:t xml:space="preserve"> वे दोनों पुरुष राहाब के घर जाते हैं, और राहाब उन्हें अपनी छत पर छिपा देती है।</w:t>
      </w:r>
    </w:p>
    <w:p>
      <w:pPr/>
      <w:r>
        <w:rPr>
          <w:lang w:val="hi_IN" w:bidi="hi_IN"/>
        </w:rPr>
      </w:r>
      <w:r>
        <w:rPr>
          <w:b/>
          <w:lang w:val="hi_IN" w:bidi="hi_IN"/>
        </w:rPr>
        <w:t>तीसरे दृश्य में:</w:t>
      </w:r>
      <w:r>
        <w:rPr>
          <w:lang w:val="hi_IN" w:bidi="hi_IN"/>
        </w:rPr>
        <w:t xml:space="preserve"> कोई व्यक्ति यरीहो के राजा से कहता है कि दो इस्राएली भेदिए शहर में हैं।</w:t>
      </w:r>
    </w:p>
    <w:p>
      <w:pPr/>
      <w:r>
        <w:rPr>
          <w:lang w:val="hi_IN" w:bidi="hi_IN"/>
        </w:rPr>
      </w:r>
      <w:r>
        <w:rPr>
          <w:b/>
          <w:lang w:val="hi_IN" w:bidi="hi_IN"/>
        </w:rPr>
        <w:t>चौथे दृश्य में:</w:t>
      </w:r>
      <w:r>
        <w:rPr>
          <w:lang w:val="hi_IN" w:bidi="hi_IN"/>
        </w:rPr>
        <w:t xml:space="preserve"> राजा उन पुरुषों को ढूँढने के लिए राहाब के घर लोगों को भेजता है। राहाब पुरुषों से कहती है कि इस्राएली भेदिए शहर से निकल चुके हैं। वे पुरुष उन दो भेदियों को ढूँढने के लिए यरदन नदी की ओर जाते हैं। राजा के लोगों के जाने के बाद लोग शहर का फाटक बंद कर देते हैं।</w:t>
      </w:r>
    </w:p>
    <w:p>
      <w:pPr/>
      <w:r>
        <w:rPr>
          <w:lang w:val="hi_IN" w:bidi="hi_IN"/>
        </w:rPr>
      </w:r>
      <w:r>
        <w:rPr>
          <w:b/>
          <w:lang w:val="hi_IN" w:bidi="hi_IN"/>
        </w:rPr>
        <w:t>पाँचवें दृश्य में:</w:t>
      </w:r>
      <w:r>
        <w:rPr>
          <w:lang w:val="hi_IN" w:bidi="hi_IN"/>
        </w:rPr>
        <w:t xml:space="preserve"> राहाब उन दोनों पुरुषों से बात करने के लिए अपने घर की छत पर जाती है। राहाब उन पुरुषों को बताती है कि यरीहो के सभी लोग कितने डरे हुए हैं। राहाब उन दोनों पुरुषों को उन बातों के बारे में बताती है जो लोगों ने सुनी हैं कि यहोवा ने इस्राएलियों के लिए किया है। राहाब कहती है कि वे दोनों पुरुष एक गंभीर वादा करें कि जब युद्ध यरीहो से किया जाएगा तो राहाब का परिवार सुरक्षित होगा। उन दोनों पुरुषों ने इस शर्त पर एक वादा किया कि राहाब उन्हें सुरक्षित रखेगी।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वे दो पुरुष जिन्हें यहोशू ने यरीहो का भेद लेने के लिए भेजा था</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वे लोग जो राजा को उन पुरुषों के बारे में बताते हैं</w:t>
      </w:r>
    </w:p>
    <w:p>
      <w:pPr>
        <w:pStyle w:val="ListBullet"/>
        <w:spacing w:line="240" w:lineRule="auto"/>
        <w:ind w:left="720"/>
      </w:pPr>
      <w:r>
        <w:rPr>
          <w:lang w:val="hi_IN" w:bidi="hi_IN"/>
        </w:rPr>
      </w:r>
      <w:r>
        <w:rPr>
          <w:lang w:val="hi_IN" w:bidi="hi_IN"/>
        </w:rPr>
        <w:t>यरीहो का राजा</w:t>
      </w:r>
    </w:p>
    <w:p>
      <w:pPr>
        <w:pStyle w:val="ListBullet"/>
        <w:spacing w:line="240" w:lineRule="auto"/>
        <w:ind w:left="720"/>
      </w:pPr>
      <w:r>
        <w:rPr>
          <w:lang w:val="hi_IN" w:bidi="hi_IN"/>
        </w:rPr>
      </w:r>
      <w:r>
        <w:rPr>
          <w:lang w:val="hi_IN" w:bidi="hi_IN"/>
        </w:rPr>
        <w:t>राजा के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और सीहोन और ओग, एमोरी राजाओं,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का अभिनय करने से पहले, यहाँ रुकें और उन पिछली कहानियों की समीक्षा करें जिनका अनुवाद आपने निर्गमन की पुस्तक और गिनती की पुस्तक से किया है, जिनमें यहोवा के द्वारा लाल सागर को सुखाने और इस्राएलियों के एमोरी राजाओं सीहोन और ओग को जीतने के बारे में लिखा है। राहाब उन घटनाओं का उल्लेख करती है जिनका अनुवाद आपने शायद पहले ही बाइबल की पिछली पुस्तकों में किया है। ऑडियो को यहाँ रोकें।</w:t>
      </w:r>
    </w:p>
    <w:p>
      <w:pPr/>
      <w:r>
        <w:rPr>
          <w:lang w:val="hi_IN" w:bidi="hi_IN"/>
        </w:rPr>
      </w:r>
      <w:r>
        <w:rPr>
          <w:lang w:val="hi_IN" w:bidi="hi_IN"/>
        </w:rPr>
        <w:t>इस्राएली शित्तीम नाम के स्थान पर डेरा डाले हुए थे, जिसका अर्थ है बबूल के पेड़।</w:t>
      </w:r>
    </w:p>
    <w:p>
      <w:pPr/>
      <w:r>
        <w:rPr>
          <w:lang w:val="hi_IN" w:bidi="hi_IN"/>
        </w:rPr>
      </w:r>
      <w:r>
        <w:rPr>
          <w:lang w:val="hi_IN" w:bidi="hi_IN"/>
        </w:rPr>
        <w:t>पहले दृश्य में, यहोशू निर्णय करता है कि वह दो लोगों को गुप्त रूप से भेजे ताकि वे यरीहो के आसपास की भूमि का भेद लें। यहोशू जानना चाहता है कि यरीहो की सुरक्षा कितनी मजबूत है।</w:t>
      </w:r>
    </w:p>
    <w:p>
      <w:pPr/>
      <w:r>
        <w:rPr>
          <w:lang w:val="hi_IN" w:bidi="hi_IN"/>
        </w:rPr>
      </w:r>
      <w:r>
        <w:rPr>
          <w:lang w:val="hi_IN" w:bidi="hi_IN"/>
        </w:rPr>
        <w:t>यहाँ रुकें और नक्शे की समीक्षा करें। उस मार्ग का पता लगाएँ जहाँ वे पुरुष गए थे। ऑडियो को यहाँ रोकें।</w:t>
      </w:r>
    </w:p>
    <w:p>
      <w:pPr/>
      <w:r>
        <w:rPr>
          <w:lang w:val="hi_IN" w:bidi="hi_IN"/>
        </w:rPr>
      </w:r>
      <w:r>
        <w:rPr>
          <w:lang w:val="hi_IN" w:bidi="hi_IN"/>
        </w:rPr>
        <w:t>यहाँ रुकें और समूह के रूप में चर्चा करें कि आप उन लोगों के बारे में कैसे बात करते हैं जो किसी स्थान के बारे में जानने के लिए गुप्त रूप से वहाँ जाते हैं ताकि उसे जीत सकें। इस ऑडियो को यहाँ रोकें।</w:t>
      </w:r>
    </w:p>
    <w:p>
      <w:pPr/>
      <w:r>
        <w:rPr>
          <w:lang w:val="hi_IN" w:bidi="hi_IN"/>
        </w:rPr>
      </w:r>
      <w:r>
        <w:rPr>
          <w:lang w:val="hi_IN" w:bidi="hi_IN"/>
        </w:rPr>
        <w:t>दूसरे दृश्य में, वे दोनों पुरुष डेरे से निकलकर यरदन नदी पार करते हैं और यरीहो में राहाब के घर जाते हैं। दोनों पुरुष राहाब के घर में पूरी रात रहने की योजना बनाते हैं, लेकिन वे उसके साथ लैंगिक संबंध नहीं बनाते हैं। राहाब एक वेश्या है, जिसका अर्थ है कि वह पैसे के लिए लैंगिक संबंध बेचती है। पुरुषों का उसके घर जाना सामान्य बात होगी।</w:t>
      </w:r>
    </w:p>
    <w:p>
      <w:pPr/>
      <w:r>
        <w:rPr>
          <w:lang w:val="hi_IN" w:bidi="hi_IN"/>
        </w:rPr>
      </w:r>
      <w:r>
        <w:rPr>
          <w:lang w:val="hi_IN" w:bidi="hi_IN"/>
        </w:rPr>
        <w:t>यहाँ रुकें और चर्चा करें कि आप राहाब के बारे में क्या कहेंगे। कुछ अनुवाद उसे वेश्या कहने के बजाय केवल एक स्त्री के रूप में वर्णित करना पसंद करते हैं। आपकी संस्कृति में, आप इस तरह की स्त्री के बारे में उचित रूप से कैसे बात कर सकते हैं? ऑडियो को यहाँ रोकें।</w:t>
      </w:r>
    </w:p>
    <w:p>
      <w:pPr/>
      <w:r>
        <w:rPr>
          <w:lang w:val="hi_IN" w:bidi="hi_IN"/>
        </w:rPr>
      </w:r>
      <w:r>
        <w:rPr>
          <w:lang w:val="hi_IN" w:bidi="hi_IN"/>
        </w:rPr>
        <w:t>तीसरे दृश्य में, कोई व्यक्ति यरीहो के राजा के पास गया और राजा से कहा कि दो इस्राएली शहर में आए हैं। किसी तरह, राहाब जानती थी कि वे पुरुष खतरे में हैं, इसलिए वह उन दो इस्राएली भेदियों को अपनी छत पर ले गई और उन्हें वहाँ छिपा दिया। हम यह नहीं जानते कि राहाब को कैसे पता चला कि वे खतरे में हैं या उसने उन्हें ठीक कब छिपाया था।</w:t>
      </w:r>
    </w:p>
    <w:p>
      <w:pPr/>
      <w:r>
        <w:rPr>
          <w:lang w:val="hi_IN" w:bidi="hi_IN"/>
        </w:rPr>
      </w:r>
      <w:r>
        <w:rPr>
          <w:lang w:val="hi_IN" w:bidi="hi_IN"/>
        </w:rPr>
        <w:t>चौथे दृश्य में, राजा कुछ पुरुषों को राहाब के पास भेजता है। वे पुरुष राहाब से कहते हैं कि वह उन दोनों पुरुषों को बाहर ले आए जो उसके घर में रह रहे हैं। राहाब झूठ बोलती है और उन पुरुषों से कहती है कि वे पुरुष आए थे, लेकिन वे चले गए हैं। राहाब कहती है कि उसे नहीं पता था कि वे पुरुष इस्राएली थे। राहाब कहती है कि वह नहीं जानती कि वे पुरुष कहाँ गए हैं। राहाब कहती है कि वे शहर के फाटक बंद करने से पहले शाम को निकल गए। वे पुरुष उन दोनों इस्राएलियों को ढूँढने के लिए शहर से बाहर निकलकर यरदन नदी की ओर बढ़े। उन पुरुषों के जाने के बाद लोगों ने यरीहो के फाटक बंद कर दिए। यहीं पर हमें पता चलता है कि राहाब ने पहले ही, या उस शाम पहले, उन दो इस्राएलियों को अपने घर की छत पर छिपा दिया था। वे छत पर सूख रही सनई के नीचे छिपे हुए थे।</w:t>
      </w:r>
    </w:p>
    <w:p>
      <w:pPr/>
      <w:r>
        <w:rPr>
          <w:lang w:val="hi_IN" w:bidi="hi_IN"/>
        </w:rPr>
      </w:r>
      <w:r>
        <w:rPr>
          <w:lang w:val="hi_IN" w:bidi="hi_IN"/>
        </w:rPr>
        <w:t>यहाँ रुकें और समूह में चर्चा करें: आप किसी ऐसी घटना के बारे में कैसे बात करते हैं जो वर्तमान घटनाओं के होने से पहले हुई थी? इस ऑडियो को यहाँ रोकें।</w:t>
      </w:r>
    </w:p>
    <w:p>
      <w:pPr/>
      <w:r>
        <w:rPr>
          <w:lang w:val="hi_IN" w:bidi="hi_IN"/>
        </w:rPr>
      </w:r>
      <w:r>
        <w:rPr>
          <w:lang w:val="hi_IN" w:bidi="hi_IN"/>
        </w:rPr>
        <w:t>पाँचवें दृश्य में, कुछ समय बाद, या उन दो पुरुषों के रात को सोने से पहले, राहाब अपनी छत पर जाती है और उन दो इस्राएलियों से बात करना शुरू करती है। राहाब कहती है, “मुझे पता है कि यहोवा ने तुम्हें यह देश दे दिया है।” राहाब का मानना है कि यहोवा ने वह देश इस्राएलियों को दे दिया है, न कि केवल उन दो पुरुषों को। राहाब उन पुरुषों को बताती है कि यरीहो के लोगों ने इसके बारे में क्या सुना है कि जब इस्राएली मिस्र से निकले, तब यहोवा ने उनकी कैसे सहायता की। राहाब उन दोनों पुरुषों से कहती है कि यरीहो के लोग बहुत डरे हुए हैं। राहाब अपने डर का वर्णन करने के लिए विशेष भाषा का उपयोग करती है। राहाब डर जाने की तुलना किसी व्यक्ति पर भारी वस्तु गिरने से करती है। वह कहती है कि लोगों पर बड़ा भय छा गया है।</w:t>
      </w:r>
    </w:p>
    <w:p>
      <w:pPr/>
      <w:r>
        <w:rPr>
          <w:lang w:val="hi_IN" w:bidi="hi_IN"/>
        </w:rPr>
      </w:r>
      <w:r>
        <w:rPr>
          <w:lang w:val="hi_IN" w:bidi="hi_IN"/>
        </w:rPr>
        <w:t>फिर राहाब कहती है कि लोगों का साहस टूट गया है, और भय के कारण उनके हृदय पिघल गए हैं। वे इतने डरे हुए हैं कि उनके लिए चलना भी कठिन है।</w:t>
      </w:r>
    </w:p>
    <w:p>
      <w:pPr/>
      <w:r>
        <w:rPr>
          <w:lang w:val="hi_IN" w:bidi="hi_IN"/>
        </w:rPr>
      </w:r>
      <w:r>
        <w:rPr>
          <w:lang w:val="hi_IN" w:bidi="hi_IN"/>
        </w:rPr>
        <w:t>यहाँ रुकें और यदि सम्भव हो, तो जमी हुई कोई चीज़ ले लें, जैसे बर्फ़ का टुकड़ा या आइसक्रीम। यदि आपके पास बर्फ नहीं है, तो कोई ऐसी ठोस वस्तु ढूँढें जो बहुत गर्म होने पर तरल हो जाए। इसे एक थाली पर रखें और उसे पिघलते हुए या तरल बनते हुए देखें। राहाब कहती है कि यरीहो के लोगों के हृदयों के साथ यही हो रहा है। अब चर्चा करें कि आप बहुत डरे हुए होने का वर्णन कैसे करेंगे। किसी ऐसी चीज़ के बारे में कहानी सुनाएँ जिससे आपके लोग बहुत डरे हुए थे कि वह होने ही वाली थी। कहानीकार ने डरे हुए होने का वर्णन करने के लिए किस विशेष भाषा का उपयोग किया? ऑडियो को यहाँ रोकें।</w:t>
      </w:r>
    </w:p>
    <w:p>
      <w:pPr/>
      <w:r>
        <w:rPr>
          <w:lang w:val="hi_IN" w:bidi="hi_IN"/>
        </w:rPr>
      </w:r>
      <w:r>
        <w:rPr>
          <w:lang w:val="hi_IN" w:bidi="hi_IN"/>
        </w:rPr>
        <w:t>फिर राहाब एक बहुत महत्वपूर्ण बात स्वीकार करती है। वह कहती है, "यहोवा स्वर्ग और पृथ्वी का सर्वोच्च परमेश्वर है।" क्योंकि यरीहो के लोग जिन अन्य देवताओं की आराधना करते थे, उनका केवल कुछ क्षेत्रों पर ही नियंत्रण था, इसलिए राहाब कह रही थी कि वह जानती थी कि यहोवा का अधिकार हर चीज़ और हर जगह पर है।</w:t>
      </w:r>
    </w:p>
    <w:p>
      <w:pPr/>
      <w:r>
        <w:rPr>
          <w:lang w:val="hi_IN" w:bidi="hi_IN"/>
        </w:rPr>
      </w:r>
      <w:r>
        <w:rPr>
          <w:lang w:val="hi_IN" w:bidi="hi_IN"/>
        </w:rPr>
        <w:t>फिर राहाब उन दोनों पुरुषों से कहती है कि वे राहाब के परिवार को बचा लें। राहाब चाहती है कि वे दोनों पुरुष एक गंभीर शपथ, अर्थात् बाध्यकारी प्रतिज्ञा करें कि वे राहाब के परिवार के प्रति दयालु होंगे। राहाब जब यह बताती है कि वे पुरुष किन लोगों को बचाएँगे, तब वह अपने माता-पिता, अपने सभी भाइयों और बहनों, और उनके परिवारों का उल्लेख करती है।</w:t>
      </w:r>
    </w:p>
    <w:p>
      <w:pPr/>
      <w:r>
        <w:rPr>
          <w:lang w:val="hi_IN" w:bidi="hi_IN"/>
        </w:rPr>
      </w:r>
      <w:r>
        <w:rPr>
          <w:lang w:val="hi_IN" w:bidi="hi_IN"/>
        </w:rPr>
        <w:t>यहाँ रुकें और अपने परिवार पर चर्चा करें। आप उस परिवार का वर्णन कैसे करेंगे जिसमें वे सभी लोग शामिल हैं जिनका राहाब ने उल्लेख किया है? राहाब लोगों के एक बड़े समूह के बारे में बात कर रही है। ऑडियो को यहाँ रोकें।</w:t>
      </w:r>
    </w:p>
    <w:p>
      <w:pPr/>
      <w:r>
        <w:rPr>
          <w:lang w:val="hi_IN" w:bidi="hi_IN"/>
        </w:rPr>
      </w:r>
      <w:r>
        <w:rPr>
          <w:lang w:val="hi_IN" w:bidi="hi_IN"/>
        </w:rPr>
        <w:t>राहाब एक चिन्ह, या यह बंधक माँगती है, कि वे पुरुष अपने वादे को निभाएँगे। वे दोनों पुरुष राहाब के परिवार को बचाने का वादा करते हैं। वे दोनों पुरुष कहते हैं, “तुम्हारे प्राण के बदले हमारा प्राण!” दूसरे शब्दों में, वे पुरुष अपने वचन को पूरा करने के बंधक के रूप में अपने ही प्राणों को प्रस्तुत करते हैं। हालाँकि, वे राहाब से कहते हैं कि वे अपना वादा तभी निभाएँगे जब वह भी अपने वादे का पालन करेगी। राहाब को उन दो पुरुषों के बारे में किसी को भी नहीं बताना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2:1–14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वे दो पुरुष जिन्हें यहोशू ने यरीहो का भेद लेने के लिए भेजा था</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वे लोग जो राजा को उन पुरुषों के बारे में बताते हैं</w:t>
      </w:r>
    </w:p>
    <w:p>
      <w:pPr>
        <w:pStyle w:val="ListBullet"/>
        <w:spacing w:line="240" w:lineRule="auto"/>
        <w:ind w:left="720"/>
      </w:pPr>
      <w:r>
        <w:rPr>
          <w:lang w:val="hi_IN" w:bidi="hi_IN"/>
        </w:rPr>
      </w:r>
      <w:r>
        <w:rPr>
          <w:lang w:val="hi_IN" w:bidi="hi_IN"/>
        </w:rPr>
        <w:t>यरीहो का राजा</w:t>
      </w:r>
    </w:p>
    <w:p>
      <w:pPr>
        <w:pStyle w:val="ListBullet"/>
        <w:spacing w:line="240" w:lineRule="auto"/>
        <w:ind w:left="720"/>
      </w:pPr>
      <w:r>
        <w:rPr>
          <w:lang w:val="hi_IN" w:bidi="hi_IN"/>
        </w:rPr>
      </w:r>
      <w:r>
        <w:rPr>
          <w:lang w:val="hi_IN" w:bidi="hi_IN"/>
        </w:rPr>
        <w:t>राजा के पुरुष</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और सीहोन और ओग, एमोरी राजाओं, का उल्लेख किया गया 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यहोशू दो भेदियों को यरीहो के आसपास के देश के बारे में जितना संभव हो सके जान लेने के लिए भेजता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दोनों पुरुषों से पूछें, "आप इस कार्य के बारे में कैसा महसूस कर रहे हैं? तुम पहले इस स्थान पर कभी नहीं गए हो।" आप सुन सकते हैं:</w:t>
      </w:r>
    </w:p>
    <w:p>
      <w:pPr>
        <w:pStyle w:val="ListBullet"/>
        <w:spacing w:line="240" w:lineRule="auto"/>
        <w:ind w:left="720"/>
      </w:pPr>
      <w:r>
        <w:rPr>
          <w:lang w:val="hi_IN" w:bidi="hi_IN"/>
        </w:rPr>
      </w:r>
      <w:r>
        <w:rPr>
          <w:lang w:val="hi_IN" w:bidi="hi_IN"/>
        </w:rPr>
        <w:t>यहोशू से पूछें, "आप कैसा महसूस कर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वे दोनों पुरुष यरीहो में पहुँचते हैं और राहाब नाम की एक स्त्री के घर जाते हैं। राहाब एक वेश्या है। राहाब उन पुरुषों को छिपा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राहाब से पूछें, "आप अपने घर में इन दोनों अजनबियों के आने के बारे में कैसा महसूस करती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राजा उन दोनों भेदियों के बारे में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राजा से पूछें, "आप इन इस्राएलियों के बारे में कैसा महसूस कर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राजा राहाब के घर पुरुषों को भेजता है और यह माँग करता है कि राहाब उन पुरुषों को बाहर भेज दे। राहाब सैनिकों से कहती है कि वे पुरुष वहाँ थे, लेकिन वे उसके घर से पहले ही निकल चुके हैं। राहाब कहती है कि वे लोग नगर के फाटक बंद होने से ठीक पहले ही सूर्यास्त के समय निकल गए। राहाब झूठ बोल रही है। राहाब ने उन पुरुषों को अपनी छत पर छिपा दिया है। सैनिक उन दोनों पुरुषों को ढूँढने के लिए शहर से निकलकर यरदन नदी की ओर जाते हैं। लोग शहर के फाटकों को बंद करके उन्हें ताला लगा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शहर के लोगों से पूछें, "आप शहर के फाटकों को क्यों ताला लगा रहे हैं? क्या तुम डर गए हो?" आप सुन सकते हैं:</w:t>
      </w:r>
    </w:p>
    <w:p>
      <w:pPr>
        <w:pStyle w:val="ListBullet"/>
        <w:spacing w:line="240" w:lineRule="auto"/>
        <w:ind w:left="720"/>
      </w:pPr>
      <w:r>
        <w:rPr>
          <w:lang w:val="hi_IN" w:bidi="hi_IN"/>
        </w:rPr>
      </w:r>
      <w:r>
        <w:rPr>
          <w:lang w:val="hi_IN" w:bidi="hi_IN"/>
        </w:rPr>
        <w:t>राहाब से पूछें, "आप कैसा महसूस कर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दृश्य पाँच में, राहाब सैनिकों के चले जाने और लोगों द्वारा शहर के फाटक बंद कर दिए जाने तक प्रतीक्षा करती है। फिर राहाब अपनी छत पर जाती है और उन दोनों पुरुषों से बात करती है। राहाब उन पुरुषों को वह सब बताती है जो उसने सुना है कि कैसे यहोवा ने इस्राएलियों की सहायता की जब वे मिस्र से निकले और उनकी यात्रा के दौरान भी। फिर राहाब कहती है कि वह मानती है कि यहोवा स्वर्ग और पृथ्वी का सर्वोच्च परमेश्वर है। राहाब उन दोनों पुरुषों से आग्रह करती है कि जब वे यरीहो शहर को जीतने के लिए लौटें, तब वे उसके और उसके पूरे परिवार के प्रति दया करने की एक गंभीर प्रतिज्ञा करें। राहाब एक बंधक माँगती है, या यह चिह्न माँगती है, कि वे पुरुष अपने वादे को निभाएँगे। वे दोनों पुरुष अपने प्राणों को इस बात के बंधक के रूप में प्रस्तुत करते हैं कि वे राहाब और उसके परिवार के प्रति दया करेंगे। परन्तु वे राहाब से कहते हैं कि यह दया इस बात पर निर्भर करेगी कि राहाब उनके बारे में किसी को कुछ न बताए।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राहाब से पूछें, "जब आप इन पुरुषों से अपने व अपने परिवार के प्रति दया करने के लिए कहती हैं, तो आप अभी क्या महसूस कर रही हैं?" आप सुन सकते हैं:</w:t>
      </w:r>
    </w:p>
    <w:p>
      <w:pPr>
        <w:pStyle w:val="ListBullet"/>
        <w:spacing w:line="240" w:lineRule="auto"/>
        <w:ind w:left="720"/>
      </w:pPr>
      <w:r>
        <w:rPr>
          <w:lang w:val="hi_IN" w:bidi="hi_IN"/>
        </w:rPr>
      </w:r>
      <w:r>
        <w:rPr>
          <w:lang w:val="hi_IN" w:bidi="hi_IN"/>
        </w:rPr>
        <w:t>उन दोनों पुरुषों से पूछें, "आपको यह जानकर कैसा महसूस होता है कि आप इस स्त्री पर अपनी सुरक्षा के लिए भरोसा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2:1–14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w:t>
      </w:r>
      <w:r>
        <w:rPr>
          <w:b/>
          <w:lang w:val="hi_IN" w:bidi="hi_IN"/>
        </w:rPr>
        <w:t>शित्तीम</w:t>
      </w:r>
      <w:r>
        <w:rPr>
          <w:lang w:val="hi_IN" w:bidi="hi_IN"/>
        </w:rPr>
        <w:t xml:space="preserve"> नाम के स्थान पर डेरा डाले हुए हैं। शित्तीम का अर्थ है "बबूल के पेड़।" आप या तो “शित्तीम” नाम का उपयोग कर सकते हैं, या अपनी भाषा में “बबूल के पेड़ों” के अर्थ वाले शब्दों का प्रयोग कर सकते हैं। इस्राएलियों ने वाचा के सन्दूक को बनाने के लिए बबूल की लकड़ी का उपयोग किया था, इसलिए आप उसी शब्द का प्रयोग कर सकते हैं जो आपने वहाँ बबूल की लकड़ी के लिए किया है।</w:t>
      </w:r>
    </w:p>
    <w:p>
      <w:pPr/>
      <w:r>
        <w:rPr>
          <w:lang w:val="hi_IN" w:bidi="hi_IN"/>
        </w:rPr>
      </w:r>
      <w:r>
        <w:rPr>
          <w:lang w:val="hi_IN" w:bidi="hi_IN"/>
        </w:rPr>
        <w:t xml:space="preserve">यहाँ रुकें और समूह में चर्चा करें कि आप </w:t>
      </w:r>
      <w:r>
        <w:rPr>
          <w:b/>
          <w:lang w:val="hi_IN" w:bidi="hi_IN"/>
        </w:rPr>
        <w:t>शित्तीम</w:t>
      </w:r>
      <w:r>
        <w:rPr>
          <w:lang w:val="hi_IN" w:bidi="hi_IN"/>
        </w:rPr>
        <w:t xml:space="preserve"> नाम के स्थान को क्या कहेंगे। इस ऑडियो को यहाँ रोकें।</w:t>
      </w:r>
    </w:p>
    <w:p>
      <w:pPr/>
      <w:r>
        <w:rPr>
          <w:lang w:val="hi_IN" w:bidi="hi_IN"/>
        </w:rPr>
      </w:r>
      <w:r>
        <w:rPr>
          <w:lang w:val="hi_IN" w:bidi="hi_IN"/>
        </w:rPr>
        <w:t xml:space="preserve">यहोशू दो पुरुषों को चुनता है और उन्हें यरीहो के आसपास के देश का भेद जानने के लिए भेजता है। कुछ अनुवाद कहते हैं कि ये पुरुष </w:t>
      </w:r>
      <w:r>
        <w:rPr>
          <w:b/>
          <w:lang w:val="hi_IN" w:bidi="hi_IN"/>
        </w:rPr>
        <w:t>भेदिए</w:t>
      </w:r>
      <w:r>
        <w:rPr>
          <w:lang w:val="hi_IN" w:bidi="hi_IN"/>
        </w:rPr>
        <w:t xml:space="preserve"> हैं। वे पुरुष गुप्त रूप से जाते हैं। कुछ अनुवाद केवल इतना कहते हैं कि ये वे पुरुष हैं जो गुप्त रूप से यरीहो जाते हैं।</w:t>
      </w:r>
    </w:p>
    <w:p>
      <w:pPr/>
      <w:r>
        <w:rPr>
          <w:lang w:val="hi_IN" w:bidi="hi_IN"/>
        </w:rPr>
      </w:r>
      <w:r>
        <w:rPr>
          <w:lang w:val="hi_IN" w:bidi="hi_IN"/>
        </w:rPr>
        <w:t>यहाँ रुकें और समूह के रूप में चर्चा करें कि आप उन पुरुषों को क्या नाम देंगे जिन्हें यहोशू ने यरीहो की शक्ति का पता लगाने के लिए भेजा था। इस ऑडियो को यहाँ रोकें।</w:t>
      </w:r>
    </w:p>
    <w:p>
      <w:pPr/>
      <w:r>
        <w:rPr>
          <w:lang w:val="hi_IN" w:bidi="hi_IN"/>
        </w:rPr>
      </w:r>
      <w:r>
        <w:rPr>
          <w:lang w:val="hi_IN" w:bidi="hi_IN"/>
        </w:rPr>
        <w:t xml:space="preserve">वे दोनों पुरुष राहाब नाम की एक </w:t>
      </w:r>
      <w:r>
        <w:rPr>
          <w:b/>
          <w:lang w:val="hi_IN" w:bidi="hi_IN"/>
        </w:rPr>
        <w:t>वेश्या</w:t>
      </w:r>
      <w:r>
        <w:rPr>
          <w:lang w:val="hi_IN" w:bidi="hi_IN"/>
        </w:rPr>
        <w:t xml:space="preserve"> के घर आते हैं। वेश्या के लिए शब्द का उपयोग करें जिसका उपयोग आपने पहले ही करने का निर्णय लिया है।</w:t>
      </w:r>
    </w:p>
    <w:p>
      <w:pPr/>
      <w:r>
        <w:rPr>
          <w:lang w:val="hi_IN" w:bidi="hi_IN"/>
        </w:rPr>
      </w:r>
      <w:r>
        <w:rPr>
          <w:lang w:val="hi_IN" w:bidi="hi_IN"/>
        </w:rPr>
        <w:t xml:space="preserve">यरीहो के </w:t>
      </w:r>
      <w:r>
        <w:rPr>
          <w:b/>
          <w:lang w:val="hi_IN" w:bidi="hi_IN"/>
        </w:rPr>
        <w:t>राजा</w:t>
      </w:r>
      <w:r>
        <w:rPr>
          <w:lang w:val="hi_IN" w:bidi="hi_IN"/>
        </w:rPr>
        <w:t xml:space="preserve"> ने पता लगाया कि </w:t>
      </w:r>
      <w:r>
        <w:rPr>
          <w:b/>
          <w:lang w:val="hi_IN" w:bidi="hi_IN"/>
        </w:rPr>
        <w:t>इस्राएली</w:t>
      </w:r>
      <w:r>
        <w:rPr>
          <w:lang w:val="hi_IN" w:bidi="hi_IN"/>
        </w:rPr>
        <w:t xml:space="preserve"> पुरुष यरीहो में थे। राजा वह व्यक्ति होता है जो किसी शहर या क्षेत्र पर शासन करता है, जैसे किसी प्रदेश या देश पर।</w:t>
      </w:r>
    </w:p>
    <w:p>
      <w:pPr/>
      <w:r>
        <w:rPr>
          <w:lang w:val="hi_IN" w:bidi="hi_IN"/>
        </w:rPr>
      </w:r>
      <w:r>
        <w:rPr>
          <w:lang w:val="hi_IN" w:bidi="hi_IN"/>
        </w:rPr>
        <w:t xml:space="preserve">यहाँ रुकें और समूह में चर्चा करें कि आप राजा के लिए किस शब्द का उपयोग करेंगे। </w:t>
      </w:r>
      <w:r>
        <w:rPr>
          <w:b/>
          <w:lang w:val="hi_IN" w:bidi="hi_IN"/>
        </w:rPr>
        <w:t>राजा</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को देखें। </w:t>
      </w:r>
      <w:r>
        <w:rPr>
          <w:b/>
          <w:lang w:val="hi_IN" w:bidi="hi_IN"/>
        </w:rPr>
        <w:t>राजा</w:t>
      </w:r>
      <w:r>
        <w:rPr>
          <w:lang w:val="hi_IN" w:bidi="hi_IN"/>
        </w:rPr>
        <w:t xml:space="preserve"> और </w:t>
      </w:r>
      <w:r>
        <w:rPr>
          <w:b/>
          <w:lang w:val="hi_IN" w:bidi="hi_IN"/>
        </w:rPr>
        <w:t>इस्राएलियों</w:t>
      </w:r>
      <w:r>
        <w:rPr>
          <w:lang w:val="hi_IN" w:bidi="hi_IN"/>
        </w:rPr>
        <w:t xml:space="preserve"> के लिए उसी शब्द का उपयोग करें जिसका उपयोग आपने पिछले अनुवादों में किया है। इस ऑडियो को यहाँ रोकें।</w:t>
      </w:r>
    </w:p>
    <w:p>
      <w:pPr/>
      <w:r>
        <w:rPr>
          <w:lang w:val="hi_IN" w:bidi="hi_IN"/>
        </w:rPr>
      </w:r>
      <w:r>
        <w:rPr>
          <w:lang w:val="hi_IN" w:bidi="hi_IN"/>
        </w:rPr>
        <w:t xml:space="preserve">राहाब ने उन पुरुषों को अपने घर की छत पर </w:t>
      </w:r>
      <w:r>
        <w:rPr>
          <w:b/>
          <w:lang w:val="hi_IN" w:bidi="hi_IN"/>
        </w:rPr>
        <w:t>सनई</w:t>
      </w:r>
      <w:r>
        <w:rPr>
          <w:lang w:val="hi_IN" w:bidi="hi_IN"/>
        </w:rPr>
        <w:t xml:space="preserve"> के कुछ गट्ठरों के नीचे छिपा दिया था, जिन्हें वह छत पर सुखा रही थी। लोग सनई के पौधे के रेशों का उपयोग करके सूती जैसा सन का कपड़ा बनाते हैं।</w:t>
      </w:r>
    </w:p>
    <w:p>
      <w:pPr/>
      <w:r>
        <w:rPr>
          <w:lang w:val="hi_IN" w:bidi="hi_IN"/>
        </w:rPr>
      </w:r>
      <w:r>
        <w:rPr>
          <w:lang w:val="hi_IN" w:bidi="hi_IN"/>
        </w:rPr>
        <w:t xml:space="preserve">यहाँ रुकें और यदि आवश्यक हो, तो </w:t>
      </w:r>
      <w:r>
        <w:rPr>
          <w:b/>
          <w:lang w:val="hi_IN" w:bidi="hi_IN"/>
        </w:rPr>
        <w:t>सनई</w:t>
      </w:r>
      <w:r>
        <w:rPr>
          <w:lang w:val="hi_IN" w:bidi="hi_IN"/>
        </w:rPr>
        <w:t xml:space="preserve"> के डंठलों की तस्वीर फिर से देखें। चर्चा करें कि आप सनई के लिए किस शब्द का उपयोग करेंगे। इस ऑडियो को यहाँ रोकें।</w:t>
      </w:r>
    </w:p>
    <w:p>
      <w:pPr/>
      <w:r>
        <w:rPr>
          <w:lang w:val="hi_IN" w:bidi="hi_IN"/>
        </w:rPr>
      </w:r>
      <w:r>
        <w:rPr>
          <w:lang w:val="hi_IN" w:bidi="hi_IN"/>
        </w:rPr>
        <w:t xml:space="preserve">राहाब छत पर गई और उन पुरुषों से कहा, "मैं जानती हूँ कि तुम्हारा </w:t>
      </w:r>
      <w:r>
        <w:rPr>
          <w:b/>
          <w:lang w:val="hi_IN" w:bidi="hi_IN"/>
        </w:rPr>
        <w:t>परमेश्वर</w:t>
      </w:r>
      <w:r>
        <w:rPr>
          <w:lang w:val="hi_IN" w:bidi="hi_IN"/>
        </w:rPr>
        <w:t xml:space="preserve"> </w:t>
      </w:r>
      <w:r>
        <w:rPr>
          <w:b/>
          <w:lang w:val="hi_IN" w:bidi="hi_IN"/>
        </w:rPr>
        <w:t>यहोवा</w:t>
      </w:r>
      <w:r>
        <w:rPr>
          <w:lang w:val="hi_IN" w:bidi="hi_IN"/>
        </w:rPr>
        <w:t xml:space="preserve">, तुम्हें यह देश दे रहा है।" यहोवा परमेश्वर का व्यक्तिगत नाम है। यहोवा और परमेश्वर के लिए उन्हीं शब्दों का उपयोग करें जिनका उपयोग आप करते आ रहे हैं। </w:t>
      </w:r>
      <w:r>
        <w:rPr>
          <w:b/>
          <w:lang w:val="hi_IN" w:bidi="hi_IN"/>
        </w:rPr>
        <w:t>यहोवा</w:t>
      </w:r>
      <w:r>
        <w:rPr>
          <w:lang w:val="hi_IN" w:bidi="hi_IN"/>
        </w:rPr>
        <w:t xml:space="preserve"> और </w:t>
      </w:r>
      <w:r>
        <w:rPr>
          <w:b/>
          <w:lang w:val="hi_IN" w:bidi="hi_IN"/>
        </w:rPr>
        <w:t>परमेश्वर</w:t>
      </w:r>
      <w:r>
        <w:rPr>
          <w:lang w:val="hi_IN" w:bidi="hi_IN"/>
        </w:rPr>
        <w:t xml:space="preserve"> की चर्चा मुख्य शब्दावली में की गई है। </w:t>
      </w:r>
    </w:p>
    <w:p>
      <w:pPr/>
      <w:r>
        <w:rPr>
          <w:lang w:val="hi_IN" w:bidi="hi_IN"/>
        </w:rPr>
      </w:r>
      <w:r>
        <w:rPr>
          <w:lang w:val="hi_IN" w:bidi="hi_IN"/>
        </w:rPr>
        <w:t>राहाब कहती है कि यहोवा ऊपर स्वर्ग और नीचे पृथ्वी का सर्वोच्च परमेश्वर है। राहाब शायद अभी तक स्वर्ग को उस स्थान के रूप में नहीं समझती है जहाँ यहोवा रहता है और शासन करता है। स्वर्ग आकाश को दर्शाता है, या पृथ्वी के ऊपर की किसी भी चीज़ को। राहाब कह रही है कि यहोवा सभी देवताओं में सबसे शक्तिशाली है, क्योंकि यहोवा आकाश के किसी भी देवता या पृथ्वी के किसी भी देवता से अधिक शक्तिशाली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का उपयोग करेंगे। </w:t>
      </w:r>
      <w:r>
        <w:rPr>
          <w:b/>
          <w:lang w:val="hi_IN" w:bidi="hi_IN"/>
        </w:rPr>
        <w:t>स्वर्ग</w:t>
      </w:r>
      <w:r>
        <w:rPr>
          <w:lang w:val="hi_IN" w:bidi="hi_IN"/>
        </w:rPr>
        <w:t xml:space="preserve"> की मुख्य शब्दावली में चर्चा की गई है। स्वर्ग के लिए उसी शब्द का उपयोग करें जिसका उपयोग आपने अन्य अनुवादों में किया है। इस ऑडियो को यहाँ रोकें।</w:t>
      </w:r>
    </w:p>
    <w:p>
      <w:pPr/>
      <w:r>
        <w:rPr>
          <w:lang w:val="hi_IN" w:bidi="hi_IN"/>
        </w:rPr>
      </w:r>
      <w:r>
        <w:rPr>
          <w:lang w:val="hi_IN" w:bidi="hi_IN"/>
        </w:rPr>
        <w:t xml:space="preserve">राहाब उन दोनों पुरुषों से कहती है कि वे </w:t>
      </w:r>
      <w:r>
        <w:rPr>
          <w:b/>
          <w:lang w:val="hi_IN" w:bidi="hi_IN"/>
        </w:rPr>
        <w:t>शपथ</w:t>
      </w:r>
      <w:r>
        <w:rPr>
          <w:lang w:val="hi_IN" w:bidi="hi_IN"/>
        </w:rPr>
        <w:t xml:space="preserve"> लें कि वे उसे और उसके परिवार को बचाएँगे। जब कोई व्यक्ति शपथ लेता है, तो वह एक गंभीर </w:t>
      </w:r>
      <w:r>
        <w:rPr>
          <w:b/>
          <w:lang w:val="hi_IN" w:bidi="hi_IN"/>
        </w:rPr>
        <w:t>शपथ</w:t>
      </w:r>
      <w:r>
        <w:rPr>
          <w:lang w:val="hi_IN" w:bidi="hi_IN"/>
        </w:rPr>
        <w:t xml:space="preserve"> लेता है, या प्रतिज्ञा करता है। गंभीर शपथ बाध्यकारी होती है और इसे तोड़ा नहीं जा सकता।</w:t>
      </w:r>
    </w:p>
    <w:p>
      <w:pPr/>
      <w:r>
        <w:rPr>
          <w:lang w:val="hi_IN" w:bidi="hi_IN"/>
        </w:rPr>
      </w:r>
      <w:r>
        <w:rPr>
          <w:lang w:val="hi_IN" w:bidi="hi_IN"/>
        </w:rPr>
        <w:t xml:space="preserve">यहाँ रुकें और समूह में चर्चा करें कि आप </w:t>
      </w:r>
      <w:r>
        <w:rPr>
          <w:b/>
          <w:lang w:val="hi_IN" w:bidi="hi_IN"/>
        </w:rPr>
        <w:t>शपथ</w:t>
      </w:r>
      <w:r>
        <w:rPr>
          <w:lang w:val="hi_IN" w:bidi="hi_IN"/>
        </w:rPr>
        <w:t xml:space="preserve"> लेने या </w:t>
      </w:r>
      <w:r>
        <w:rPr>
          <w:b/>
          <w:lang w:val="hi_IN" w:bidi="hi_IN"/>
        </w:rPr>
        <w:t>प्रतिज्ञा</w:t>
      </w:r>
      <w:r>
        <w:rPr>
          <w:lang w:val="hi_IN" w:bidi="hi_IN"/>
        </w:rPr>
        <w:t xml:space="preserve"> करने के लिए किन शब्दों का उपयोग करेंगे। यदि आप शपथ शब्द का उपयोग करते हैं, तो शपथ के लिए उसी शब्द का उपयोग करें जिसका उपयोग आपने पिछले अनुवादों में किया है। </w:t>
      </w:r>
      <w:r>
        <w:rPr>
          <w:b/>
          <w:lang w:val="hi_IN" w:bidi="hi_IN"/>
        </w:rPr>
        <w:t>शपथ</w:t>
      </w:r>
      <w:r>
        <w:rPr>
          <w:lang w:val="hi_IN" w:bidi="hi_IN"/>
        </w:rPr>
        <w:t xml:space="preserve"> की चर्चा मुख्य शब्दावली में की गई है। इस ऑडियो को यहाँ रोकें।</w:t>
      </w:r>
    </w:p>
    <w:p>
      <w:pPr/>
      <w:r>
        <w:rPr>
          <w:lang w:val="hi_IN" w:bidi="hi_IN"/>
        </w:rPr>
      </w:r>
      <w:r>
        <w:rPr>
          <w:lang w:val="hi_IN" w:bidi="hi_IN"/>
        </w:rPr>
        <w:t>राहाब एक चिन्ह, या यह बंधक माँगती है, कि वे पुरुष अपने वादे को निभाएँगे। राहाब कह रही है कि वे पुरुष उसे कुछ ऐसा दें जिसका उपयोग वह यह सुनिश्चित करने के लिए कर सके कि वे अपने वादे को निभाएँ। राहाब कोई चमत्कार, या किसी असामान्य बात की माँग नहीं कर रही है। वे पुरुष अपने जीवन को बंधक के रूप में देकर उत्तर देते हैं। बंधक किसी जमा राशि के समान होता है, जैसे जब आप कुछ खरीदते समय कुछ पैसे देते हैं या कोई मूल्यवान वस्तु छोड़ते हैं, यह दिखाने के लिए कि आप बाद में लौटकर बाकी राशि चुका देंगे।</w:t>
      </w:r>
    </w:p>
    <w:p>
      <w:pPr/>
      <w:r>
        <w:rPr>
          <w:lang w:val="hi_IN" w:bidi="hi_IN"/>
        </w:rPr>
      </w:r>
      <w:r>
        <w:rPr>
          <w:lang w:val="hi_IN" w:bidi="hi_IN"/>
        </w:rPr>
        <w:t xml:space="preserve">रुकें और </w:t>
      </w:r>
      <w:r>
        <w:rPr>
          <w:b/>
          <w:lang w:val="hi_IN" w:bidi="hi_IN"/>
        </w:rPr>
        <w:t>चिन्ह</w:t>
      </w:r>
      <w:r>
        <w:rPr>
          <w:lang w:val="hi_IN" w:bidi="hi_IN"/>
        </w:rPr>
        <w:t xml:space="preserve"> शब्द पर चर्चा करें। आप इसके बारे में कैसे बात करेंगे ताकि लोग समझ सकें कि राहाब उन पुरुषों से कुछ चाहती है जो यह आश्वासन दे कि वे उसके परिवार की मदद करना याद रखेंगे? इस चिन्ह शब्द के कई अर्थ हैं। यहाँ इसका अर्थ चमत्कार नहीं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2:15–24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2:15–24 को सुनें और अपने मन में रखें।</w:t>
      </w:r>
    </w:p>
    <w:p>
      <w:pPr/>
      <w:r>
        <w:rPr>
          <w:lang w:val="hi_IN" w:bidi="hi_IN"/>
        </w:rPr>
      </w:r>
      <w:r>
        <w:rPr>
          <w:lang w:val="hi_IN" w:bidi="hi_IN"/>
        </w:rPr>
        <w:t>यदि सम्भव हो, तो यहोशू 2:15–24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2:15–24 का ऑडियो संस्करण सबसे आसानी से समझ में आने वाले अनुवाद में सुनें।</w:t>
      </w:r>
    </w:p>
    <w:p>
      <w:pPr/>
      <w:r>
        <w:rPr>
          <w:lang w:val="hi_IN" w:bidi="hi_IN"/>
        </w:rPr>
      </w:r>
      <w:r>
        <w:rPr>
          <w:lang w:val="hi_IN" w:bidi="hi_IN"/>
        </w:rPr>
        <w:t>यह भाग उन दो भेदियों की कहानी के साथ आगे बढ़ता है जिन्हें यहोशू ने यरीहो की सुरक्षा व्यवस्था के बारे में जानने के लिए यरीहो नगर भेजा था। उन पुरुषों ने राहाब के परिवार की मदद करने का दृढ़ वादा किया। राहाब योजना बनाती है कि वह उन पुरुषों को शहर की दीवार में बने अपने घर की खिड़की से रस्सी के सहारे नीचे उतारकर यरीहो से भागने दे।</w:t>
      </w:r>
    </w:p>
    <w:p>
      <w:pPr/>
      <w:r>
        <w:rPr>
          <w:lang w:val="hi_IN" w:bidi="hi_IN"/>
        </w:rPr>
      </w:r>
      <w:r>
        <w:rPr>
          <w:lang w:val="hi_IN" w:bidi="hi_IN"/>
        </w:rPr>
        <w:t>इस समय वे दोनों भेदिए राहाब को बताते हैं कि उसे क्या करना होगा, ताकि जब वे यरीहो को जीतने के लिए वापस आएँ, तब वे अपनी गंभीर प्रतिज्ञा या शपथ को निभाते हुए राहाब और उसके पूरे परिवार को बचाएँ। राहाब को तीन काम करने चाहिए। सबसे पहला काम जो राहाब को करना है, वह यह है कि जब इस्राएली सेना आक्रमण करने आए, तब वह लाल रंग की रस्सी को खिड़की में बंधी रहने दे। यहीं पर हमें पता चलता है कि जिस रस्सी से राहाब ने उन पुरुषों को नगर से बाहर उतारा था, वह चमकीले लाल रंग की थी। वे पुरुष यह नहीं कहते हैं कि राहाब को हर समय रस्सी को खिड़की में बाँधकर रखना चाहिए। राहाब स्वयं यह निर्णय लेती है कि पुरुषों के जाने के समय से ही वह रस्सी को खिड़की में बँधा हुआ छोड़ देगी।</w:t>
      </w:r>
    </w:p>
    <w:p>
      <w:pPr/>
      <w:r>
        <w:rPr>
          <w:lang w:val="hi_IN" w:bidi="hi_IN"/>
        </w:rPr>
      </w:r>
      <w:r>
        <w:rPr>
          <w:lang w:val="hi_IN" w:bidi="hi_IN"/>
        </w:rPr>
        <w:t>दूसरी बात जो राहाब को करनी चाहिए, वह यह है कि जब इस्राएली यरीहो पर आक्रमण करने आएँ, तब उसे अपने पूरे परिवार को अपने घर में रखना चाहिए। वे पुरुष राहाब से कहते हैं कि वे केवल उन्हीं परिवार के सदस्यों को बचाएँगे जो उस समय उसके घर के भीतर होंगे। यदि राहाब के घर के बाहर किसी भी परिवार के सदस्य को इस्राएली मार दें, तो इसकी जिम्मेदारी उसी परिवार के सदस्य की होगी। लेकिन यदि इस्राएली राहाब के घर के भीतर परिवार के किसी भी सदस्य को मार डालते हैं, तो लहू उन दोनों भेदियों के सिर पर होगा। इसका अर्थ है कि उस मृत्यु की जिम्मेदारी उन दोनों भेदियों की होगी।</w:t>
      </w:r>
    </w:p>
    <w:p>
      <w:pPr/>
      <w:r>
        <w:rPr>
          <w:lang w:val="hi_IN" w:bidi="hi_IN"/>
        </w:rPr>
      </w:r>
      <w:r>
        <w:rPr>
          <w:lang w:val="hi_IN" w:bidi="hi_IN"/>
        </w:rPr>
        <w:t>तीसरी बात जो राहाब को करनी है, वह यह है कि उसे यरीहो में किसी को भी उन दोनों पुरुषों के बारे में नहीं बताना है। राहाब को यह एक रहस्य रखना चाहिए कि वे दोनों पुरुष उसके घर में आकर ठहरे थे।</w:t>
      </w:r>
    </w:p>
    <w:p>
      <w:pPr/>
      <w:r>
        <w:rPr>
          <w:lang w:val="hi_IN" w:bidi="hi_IN"/>
        </w:rPr>
      </w:r>
      <w:r>
        <w:rPr>
          <w:lang w:val="hi_IN" w:bidi="hi_IN"/>
        </w:rPr>
        <w:t>राहाब तीनों शर्तों से सहमत होती है। राहाब अपनी खिड़की में लाल रस्सी बाँधती है। पुरुषों के वादा करने के बाद, राहाब रस्सी का उपयोग करके उन पुरुषों को खिड़की से अपने घर से निकलने में मदद करती है। राहाब का घर उस दीवार में है जो यरीहो को घेरे हुए है। यरीहो की दो दीवारें हैं। भीतरी दीवार बाहरी दीवार से लगभग 3.5 से 4.5 मीटर की दूरी से अलग है। लोगों ने उन दो दीवारों के बीच की जगह में अपने घर बनाए। इससे दीवारों को अधिक मजबूत बनाने में मदद मिली और लोगों को अपने घरों के लिए भी मजबूत दीवारें मिलीं। राहाब ने अपना घर दोनों दीवारों के बीच बनाया था, और बाहरी दीवार में उसकी एक खिड़की थी।</w:t>
      </w:r>
    </w:p>
    <w:p>
      <w:pPr/>
      <w:r>
        <w:rPr>
          <w:lang w:val="hi_IN" w:bidi="hi_IN"/>
        </w:rPr>
      </w:r>
      <w:r>
        <w:rPr>
          <w:lang w:val="hi_IN" w:bidi="hi_IN"/>
        </w:rPr>
        <w:t>रुकें और एक घर की तस्वीर देखें जिसे लोगों ने शहर की दीवार में बनाया था। ऑडियो को यहाँ रोकें।</w:t>
      </w:r>
    </w:p>
    <w:p>
      <w:pPr/>
      <w:r>
        <w:rPr>
          <w:lang w:val="hi_IN" w:bidi="hi_IN"/>
        </w:rPr>
      </w:r>
      <w:r>
        <w:rPr>
          <w:lang w:val="hi_IN" w:bidi="hi_IN"/>
        </w:rPr>
        <w:t>राहाब भेदियों को खिड़की से बाहर निकालने से पहले उनसे कहती है कि वे यरीहो के पास के पहाड़ी क्षेत्र में जाएँ और वहाँ तीन दिन तक ठहरे रहें। यरीहो यरदन नदी के पास यरदन घाटी में स्थित है। परन्तु यरीहो के बहुत पास ही भूमि बदल जाती है और छोटे पर्वतों, या पहाड़ियों के रूप में ऊपर उठने लगती है। जब आप यरदन नदी से आगे पश्चिम की ओर बढ़ते हैं तो ये पहाड़ियाँ पहाड़ बन जाती हैं और अधिक ऊँची हो जाती हैं। पहाड़ खड़े और ऊबड़-खाबड़ हैं। पहाड़ों में गुफाएँ हैं। यह एक सूखा निर्जन क्षेत्र है और यहाँ बहुत अधिक पेड़ नहीं हैं। इस पहाड़ी क्षेत्र की गुफाओं के बीच छिपना आसान होगा। राहाब उन दो इस्राएली भेदियों से कहती है कि वे पहाड़ियों में तब तक रहें जब तक यरीहो के पुरुष उनकी तलाश करना बंद कर न दें। उस समय राजा के लोग यरीहो के आसपास के क्षेत्र में उन दो भेदियों को ढूँढ़ने के लिए खोज कर रहे होंगे। राहाब सोचती है कि राजा के लोग तीन दिनों के बाद अपनी खोज छोड़ देंगे। फिर भेदिए लोग यरदन नदी के पूर्वी भाग में अपने डेरे में लौट सकते हैं।</w:t>
      </w:r>
    </w:p>
    <w:p>
      <w:pPr/>
      <w:r>
        <w:rPr>
          <w:lang w:val="hi_IN" w:bidi="hi_IN"/>
        </w:rPr>
      </w:r>
      <w:r>
        <w:rPr>
          <w:lang w:val="hi_IN" w:bidi="hi_IN"/>
        </w:rPr>
        <w:t>यहाँ रुकें और यरीहो के आसपास की भूमि की एक तस्वीर देखें। ऑडियो को यहाँ रोकें।</w:t>
      </w:r>
    </w:p>
    <w:p>
      <w:pPr/>
      <w:r>
        <w:rPr>
          <w:lang w:val="hi_IN" w:bidi="hi_IN"/>
        </w:rPr>
      </w:r>
      <w:r>
        <w:rPr>
          <w:lang w:val="hi_IN" w:bidi="hi_IN"/>
        </w:rPr>
        <w:t>वे दोनों भेदिए राहाब के कहे अनुसार करते हैं और तीन दिनों तक छिपने के लिए पहाड़ियों में चले जाते हैं। उस समय के दौरान, यरीहो के राजा के लोग उन दो पुरुषों को खोजने के लिए तलाश करते हैं। अन्त में, वे पुरुष खोजना बंद कर देते हैं और यरीहो लौट जाते हैं।</w:t>
      </w:r>
    </w:p>
    <w:p>
      <w:pPr/>
      <w:r>
        <w:rPr>
          <w:lang w:val="hi_IN" w:bidi="hi_IN"/>
        </w:rPr>
      </w:r>
      <w:r>
        <w:rPr>
          <w:lang w:val="hi_IN" w:bidi="hi_IN"/>
        </w:rPr>
        <w:t>वे दोनों इस्राएली भेदिए पहाड़ी क्षेत्र से निकलकर वापस यरदन नदी पार कर लेते हैं। वे यहोशू को जो कुछ हुआ था, सब कुछ बताकर समाचार देते हैं। वे यहोशू से कहते हैं, "यहोवा ने हमें पूरा देश दिया है।" उन्होंने यहोशू को बताया कि यरीहो के लोग इस्राएलियों के परमेश्वर से डरे हुए थे, या बहुत भयभीत थे। वास्तव में, भेद लेनेवाले उसी शब्द का उपयोग करते हैं जिसका उपयोग राहाब ने पहले किया था—वे यहोशू से कहते हैं कि लोग डर में पिघल रहे हैं क्योंकि वे इस्राएलियों से भयभीत हैं। यरीहो के लोग अब इस्राएलियों का विरोध नहीं करना चाहते हैं और न ही उनसे लड़ना चाहते हैं।</w:t>
      </w:r>
      <w:r>
        <w:rPr>
          <w:lang w:val="hi_IN" w:bidi="hi_IN"/>
        </w:rPr>
      </w:r>
    </w:p>
    <w:p>
      <w:pPr>
        <w:pStyle w:val="Heading3"/>
      </w:pPr>
      <w:r>
        <w:rPr>
          <w:lang w:val="hi_IN" w:bidi="hi_IN"/>
        </w:rPr>
        <w:t>घटनाओं को समझाना</w:t>
      </w:r>
    </w:p>
    <w:p>
      <w:pPr/>
      <w:r>
        <w:rPr>
          <w:lang w:val="hi_IN" w:bidi="hi_IN"/>
        </w:rPr>
      </w:r>
      <w:r>
        <w:rPr>
          <w:lang w:val="hi_IN" w:bidi="hi_IN"/>
        </w:rPr>
        <w:t>यहोशू 2:15–24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राहाब उन दो इस्राएली पुरुषों को अपने घर की खिड़की से बाहर निकलने देती है, जो यरीहो को घेरने वाली दीवार में बनाई गई है। राहाब उन पुरुषों से कहती है कि वे यरीहो के पास के पहाड़ी देश में जाएँ और वहाँ छिप जाएँ जब तक कि सैनिक उन्हें ढूँढना बंद न कर दें।</w:t>
      </w:r>
    </w:p>
    <w:p>
      <w:pPr/>
      <w:r>
        <w:rPr>
          <w:lang w:val="hi_IN" w:bidi="hi_IN"/>
        </w:rPr>
      </w:r>
      <w:r>
        <w:rPr>
          <w:b/>
          <w:lang w:val="hi_IN" w:bidi="hi_IN"/>
        </w:rPr>
        <w:t>दूसरे दृश्य में:</w:t>
      </w:r>
      <w:r>
        <w:rPr>
          <w:lang w:val="hi_IN" w:bidi="hi_IN"/>
        </w:rPr>
        <w:t xml:space="preserve"> इस्राएली राहाब को तीन बातें बताते हैं जो उसे करनी चाहिए, ताकि वे उसकी और उसके परिवार की रक्षा करने के अपने गंभीर वादे को पूरा करें। यह दृश्य वास्तव में पहले दृश्य से पहले हुआ है।</w:t>
      </w:r>
    </w:p>
    <w:p>
      <w:pPr/>
      <w:r>
        <w:rPr>
          <w:lang w:val="hi_IN" w:bidi="hi_IN"/>
        </w:rPr>
      </w:r>
      <w:r>
        <w:rPr>
          <w:b/>
          <w:lang w:val="hi_IN" w:bidi="hi_IN"/>
        </w:rPr>
        <w:t>तीसरे दृश्य में:</w:t>
      </w:r>
      <w:r>
        <w:rPr>
          <w:lang w:val="hi_IN" w:bidi="hi_IN"/>
        </w:rPr>
        <w:t xml:space="preserve"> वे दोनों पुरुष तीन दिनों तक पहाड़ी क्षेत्र में छिपे रहते हैं।</w:t>
      </w:r>
    </w:p>
    <w:p>
      <w:pPr/>
      <w:r>
        <w:rPr>
          <w:lang w:val="hi_IN" w:bidi="hi_IN"/>
        </w:rPr>
      </w:r>
      <w:r>
        <w:rPr>
          <w:b/>
          <w:lang w:val="hi_IN" w:bidi="hi_IN"/>
        </w:rPr>
        <w:t>चौथे दृश्य में:</w:t>
      </w:r>
      <w:r>
        <w:rPr>
          <w:lang w:val="hi_IN" w:bidi="hi_IN"/>
        </w:rPr>
        <w:t xml:space="preserve"> दोनों भेदिए यरदन नदी को पार करके उस स्थान पर वापस जाते हैं जहाँ इस्राएलियों ने डेरा डाला था और यहोशू को जो कुछ हुआ उसका विवरण देते हैं। वे पुरुष यरीहो के लोगों के डर का वर्णन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दो इस्राएली भेद लेने वाले</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यरीहो के वे पुरुष जो उन दोनों भेद लेने वालों का पीछा करते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रुकें और निम्नलिखित पर चर्चा करें: राहाब का घर यरीहो की दीवार में बनाया गया था। इसका अर्थ है कि वह घर उन दो दीवारों के बीच था जो शहर को घेरे हुए थीं। इन दीवारों से राहाब के घर के दोनों हिस्से बनते थे। राहाब के पास अपने घर की बाहरी दीवार में एक खिड़की थी। यह सहायक हो सकता है कि आप कुछ छोटे पत्थर या लकड़ियाँ लें और दो दीवारें बनाएँ, और फिर उनके बीच में घर को रखें। अब तय करें कि आप यह कैसे समझाएँगे कि राहाब का घर दीवार में बनाया गया था ताकि आपके लोग इसे समझ सकें। ऑडियो को यहाँ रोकें।</w:t>
      </w:r>
    </w:p>
    <w:p>
      <w:pPr/>
      <w:r>
        <w:rPr>
          <w:lang w:val="hi_IN" w:bidi="hi_IN"/>
        </w:rPr>
      </w:r>
      <w:r>
        <w:rPr>
          <w:lang w:val="hi_IN" w:bidi="hi_IN"/>
        </w:rPr>
        <w:t>पहले दृश्य में, राहाब उन दोनों भेद लेने आए लोगों को अपने घर की खिड़की से बाहर जाने देती है। वह एक लाल रस्सी का उपयोग करके उन्हें दीवार से नीचे जमीन पर उतारती है। किसी समय, सम्भवतः उन्हें रस्सी से नीचे उतारने से पहले, राहाब उन पुरुषों से कहती है कि वे पहाड़ी क्षेत्र में जाएँ और वहाँ तीन दिन तक छिपे रहें। इस्राएलियों के दिनों की गणना करने के तरीके के कारण, इस पद का अर्थ संभवतः वास्तव में परसों होता है। पहला दिन वर्तमान दिन है। दूसरा दिन कल है। तीसरा दिन, या तीन दिनों में का अर्थ है कल के बाद का दिन। राहाब उन पुरुषों से कहती है कि वे तब तक छिपे रहें जब तक सैनिक उन्हें ढूँढना बंद न कर दें।</w:t>
      </w:r>
    </w:p>
    <w:p>
      <w:pPr/>
      <w:r>
        <w:rPr>
          <w:lang w:val="hi_IN" w:bidi="hi_IN"/>
        </w:rPr>
      </w:r>
      <w:r>
        <w:rPr>
          <w:lang w:val="hi_IN" w:bidi="hi_IN"/>
        </w:rPr>
        <w:t>यहाँ रुकें और निम्नलिखित पर चर्चा करें: राहाब ने पुरुषों से कहा कि वे तीन दिनों तक छिप जाएँ। इस्राएलियों ने वर्तमान दिन को पहला दिन गिना। इसका अर्थ है कि उन पुरुषों को उस दिन, अगले दिन, और उसके अगले दिन तक छिपे रहना था। अब चर्चा करें कि आप अपनी भाषा में समय के बारे में कैसे बात करते हैं। आप अपने लोगों को यह समझने में कैसे मदद कर सकते हैं कि उन पुरुषों को परसों तक छिपना था? ऑडियो को यहाँ रोकें।</w:t>
      </w:r>
    </w:p>
    <w:p>
      <w:pPr/>
      <w:r>
        <w:rPr>
          <w:lang w:val="hi_IN" w:bidi="hi_IN"/>
        </w:rPr>
      </w:r>
      <w:r>
        <w:rPr>
          <w:lang w:val="hi_IN" w:bidi="hi_IN"/>
        </w:rPr>
        <w:t>दूसरा दृश्य वास्तव में पहले दृश्य से पहले होता है। राहाब के उन्हें अपनी खिड़की से रस्सी के द्वारा नीचे उतारने से पहले, वे पुरुष राहाब से बात करते हैं और उसे वे तीन बातें बताते हैं जो राहाब को करनी होंगी, ताकि वे पुरुष अपनी गंभीर प्रतिज्ञा को निभाएँ।</w:t>
      </w:r>
    </w:p>
    <w:p>
      <w:pPr/>
      <w:r>
        <w:rPr>
          <w:lang w:val="hi_IN" w:bidi="hi_IN"/>
        </w:rPr>
      </w:r>
      <w:r>
        <w:rPr>
          <w:lang w:val="hi_IN" w:bidi="hi_IN"/>
        </w:rPr>
        <w:t>यहाँ रुकें और समूह में चर्चा करें: आप इस दृश्य का वर्णन इस तरह कैसे करेंगे कि यह स्पष्ट हो जाए कि यह सब पुरुषों के राहाब की खिड़की से रस्सी के नीचे उतरने से पहले ही हुआ था? इस ऑडियो को यहाँ रोकें।</w:t>
      </w:r>
    </w:p>
    <w:p>
      <w:pPr/>
      <w:r>
        <w:rPr>
          <w:lang w:val="hi_IN" w:bidi="hi_IN"/>
        </w:rPr>
      </w:r>
      <w:r>
        <w:rPr>
          <w:lang w:val="hi_IN" w:bidi="hi_IN"/>
        </w:rPr>
        <w:t>जब इस्राएली नगर को जीतने के लिए आते हैं, तब राहाब को अपनी खिड़की में लाल रस्सी को बाँधे रखना चाहिए। राहाब के पूरे परिवार को उसके घर के भीतर होना चाहिए। इस्राएली सैनिक उन सब को मार डालेंगे जो राहाब के घर के भीतर नहीं होंगे। वे पुरुष मृत्यु के लिए अपनी जिम्मेदारी का वर्णन करने के लिए विशेष भाषा का उपयोग करते हैं। वे कहते हैं कि जो कोई राहाब के घर के दरवाजे से बाहर जाएगा, उस व्यक्ति का लहू उसी के सिर पर होगा, जिसका अर्थ है कि यदि वह घर में नहीं होगा, तो वह अपनी मृत्यु के लिए स्वयं ही जिम्मेदार होगा। परन्तु वे पुरुष यह भी कहते हैं कि यदि इस्राएली सैनिक राहाब के घर के भीतर किसी को मार दें, तो उस व्यक्ति का लहू इन दोनों इस्राएली पुरुषों के सिर पर होगा, अर्थात् उन दो भेद लेने वालों को उसकी जिम्मेदारी लेनी होगी। राहाब को इन सभी बातों को गुप्त रखना चाहिए। यदि राहाब उन पुरुषों से विश्वासघात करती है या यरीहो के लोगों को इसके बारे में बताती है, तब वे पुरुष अपनी गंभीर प्रतिज्ञा को नहीं निभाएँगे।</w:t>
      </w:r>
    </w:p>
    <w:p>
      <w:pPr/>
      <w:r>
        <w:rPr>
          <w:lang w:val="hi_IN" w:bidi="hi_IN"/>
        </w:rPr>
      </w:r>
      <w:r>
        <w:rPr>
          <w:lang w:val="hi_IN" w:bidi="hi_IN"/>
        </w:rPr>
        <w:t>यहाँ रुकें और चर्चा करें: किसी ऐसे व्यक्ति के बारे में एक कहानी सुनाएँ जो युद्ध में मर जाता है। कहानीकार को यह वर्णन करना चाहिए या यह बताना चाहिए कि मृत्यु के लिए कौन जिम्मेदार है। ऐसी किसी भी विशेष भाषा को ध्यान से सुनें जो यह वर्णन करे कि मृत्यु के लिए कौन जिम्मेदार है। ऑडियो को यहाँ रोकें।</w:t>
      </w:r>
    </w:p>
    <w:p>
      <w:pPr/>
      <w:r>
        <w:rPr>
          <w:lang w:val="hi_IN" w:bidi="hi_IN"/>
        </w:rPr>
      </w:r>
      <w:r>
        <w:rPr>
          <w:lang w:val="hi_IN" w:bidi="hi_IN"/>
        </w:rPr>
        <w:t>राहाब कहती है, "जैसा तुम कहते हो, वैसा ही हो," और यह उसके कहने का तरीका है कि वह भेद लेने वालों की शर्तों से सहमत है।</w:t>
      </w:r>
    </w:p>
    <w:p>
      <w:pPr/>
      <w:r>
        <w:rPr>
          <w:lang w:val="hi_IN" w:bidi="hi_IN"/>
        </w:rPr>
      </w:r>
      <w:r>
        <w:rPr>
          <w:lang w:val="hi_IN" w:bidi="hi_IN"/>
        </w:rPr>
        <w:t>यहाँ रुकें और समूह में चर्चा करें: आप लोगों के दो समूहों के बीच हुए किसी समझौते पर औपचारिक रूप से सहमति कैसे जताते हैं? आप कौन से विशेष शब्द या वाक्यांशों को कहते हैं? यह दिखाने का एक स्वाभाविक तरीका क्या है कि राहाब भेद लेने वालों की शर्तों से सहमत थी? इस ऑडियो को यहाँ रोकें।</w:t>
      </w:r>
    </w:p>
    <w:p>
      <w:pPr/>
      <w:r>
        <w:rPr>
          <w:lang w:val="hi_IN" w:bidi="hi_IN"/>
        </w:rPr>
      </w:r>
      <w:r>
        <w:rPr>
          <w:lang w:val="hi_IN" w:bidi="hi_IN"/>
        </w:rPr>
        <w:t>दृश्य तीन में, राहाब उन पुरुषों को विदा करती है और लाल रस्सी को अपनी खिड़की में बंधा रहने देती है। वे दोनों भेद लेने वाले पहाड़ी देश में जाते हैं और वहाँ छिप जाते हैं, जब तक कि सैनिक उन्हें ढूँढना बंद नहीं कर देते।</w:t>
      </w:r>
    </w:p>
    <w:p>
      <w:pPr/>
      <w:r>
        <w:rPr>
          <w:lang w:val="hi_IN" w:bidi="hi_IN"/>
        </w:rPr>
      </w:r>
      <w:r>
        <w:rPr>
          <w:lang w:val="hi_IN" w:bidi="hi_IN"/>
        </w:rPr>
        <w:t>चौथे दृश्य में, वे दोनों भेदिए नदी के एक उथले स्थान से यरदन को पार करते हैं और शित्तीम में इस्राएलियों के डेरे में लौट जाते हैं। उन दोनों पुरुषों ने यहोशू को वह सब कुछ बताया जो उन्होंने देखा और किया था। वे कहते हैं, "यहोवा ने हमें यह देश दिया है।" फिर वे दोनों पुरुष यहोशू से कहते हैं कि यरीहो के लोग उस बात से बहुत डरे हुए हैं जो उनके साथ होने वाली है। वे पुरुष उन्हीं शब्दों का उपयोग करते हैं जिनका उपयोग राहाब ने यरीहो के लोगों का वर्णन करने के लिए किया था। वे कहते हैं कि लोग बहुत डरे हुए हैं क्योंकि यहोवा ने पूरा देश इस्राएलियों के हाथों में दे दिया है। किसी और के हाथ में कुछ देने का अर्थ है कि अब उस व्यक्ति के पास शक्ति है। दूसरे शब्दों में, यहोवा इस्राएलियों को पूरे देश पर सामर्थ्य या विजय प्रदान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2:15–24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वे दो इस्राएली पुरुष</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यरीहो के सैनिक</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राहाब उन पुरुषों को अपने घर की खिड़की से बाहर जाने देती है। राहाब का घर नगर की दीवार में बनाया गया है। खिड़की बाहरी दीवार में होगी। राहाब रस्सी का उपयोग करके उन पुरुषों को जमीन पर नीचे उतारती है। राहाब उन पुरुषों से कहती है कि वे पहाड़ी देश में चले जाएँ और तब तक छिप जाएँ जब तक सैनिक उन्हें ढूँढना बंद न कर दें। राहाब उन पुरुषों से कहती है कि वे यरदन पार करके वापस जाने से पहले तीन दिन इंतजार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पुरुषों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उस बातचीत का वर्णन करता है जो भेदियों ने राहाब के घर से निकलने से पहले उसके साथ की थी। वे दोनों पुरुष राहाब को उन शर्तों के बारे में बताते हैं जिनके तहत वे राहाब और उसके परिवार को बचाने के लिए अपने गंभीर वादे को निभाएँगे। राहाब को खिड़की में लाल रस्सी बाँधनी होगी। जब इस्राएली आएँ, तब राहाब का पूरा परिवार घर में होना चाहिए। घर के बाहर जो कोई होगा वह अपनी मृत्यु के लिए जिम्मेदार होगा। वे दोनों पुरुष राहाब के घर में रहने वाले सभी लोगों की जिम्मेदारी लेने का वचन देते हैं। राहाब को यह बात गुप्त रखनी चाहिए कि वे दोनों पुरुष यरीहो में आए थे। राहाब इन शर्तों से सहमत होती है। राहाब ने भी लाल रस्सी को अपनी खिड़की में बाँध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राहाब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वे दोनों पुरुष पहाड़ी क्षेत्र में जाते हैं और छिप जाते हैं, जबकि यरीहो के सैनिक उन्हें ढूँढते हैं। अन्त में, सैनिक खोजना बंद कर देते हैं और यरीहो लौट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सैनिकों से पूछें, "आप कैसा महसूस करते हैं?" आप सुन सकते हैं:</w:t>
      </w:r>
    </w:p>
    <w:p>
      <w:pPr>
        <w:pStyle w:val="ListBullet"/>
        <w:spacing w:line="240" w:lineRule="auto"/>
        <w:ind w:left="720"/>
      </w:pPr>
      <w:r>
        <w:rPr>
          <w:lang w:val="hi_IN" w:bidi="hi_IN"/>
        </w:rPr>
      </w:r>
      <w:r>
        <w:rPr>
          <w:lang w:val="hi_IN" w:bidi="hi_IN"/>
        </w:rPr>
        <w:t>यरीहो के लोगों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दृश्य चार में, वे दोनों पुरुष यरदन नदी को पार करके इस्राएलियों के डेरे में लौट आते हैं। वे यहोशू को वह सब बताते हैं जो कुछ भी हुआ था। वे दोनों पुरुष यहोशू को बताते हैं कि यरीहो के लोग कितने डरे हुए हैं। वे दोनों पुरुष कहते हैं, "यहोवा ने हमें यह पूरा देश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"आप कैसा महसूस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2:15–24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राहाब ने उन पुरुषों को अपनी खिड़की से, जो </w:t>
      </w:r>
      <w:r>
        <w:rPr>
          <w:b/>
          <w:lang w:val="hi_IN" w:bidi="hi_IN"/>
        </w:rPr>
        <w:t>नगर</w:t>
      </w:r>
      <w:r>
        <w:rPr>
          <w:lang w:val="hi_IN" w:bidi="hi_IN"/>
        </w:rPr>
        <w:t xml:space="preserve"> की दीवार में थी, नीचे उतार दिया। उन दिनों बड़े शहरों के चारों ओर आमतौर पर दीवारें होती थीं ताकि उनकी रक्षा हो सके।</w:t>
      </w:r>
    </w:p>
    <w:p>
      <w:pPr/>
      <w:r>
        <w:rPr>
          <w:lang w:val="hi_IN" w:bidi="hi_IN"/>
        </w:rPr>
      </w:r>
      <w:r>
        <w:rPr>
          <w:lang w:val="hi_IN" w:bidi="hi_IN"/>
        </w:rPr>
        <w:t xml:space="preserve">यहाँ रुकें और समूह के रूप में चर्चा करें कि आप किसी </w:t>
      </w:r>
      <w:r>
        <w:rPr>
          <w:b/>
          <w:lang w:val="hi_IN" w:bidi="hi_IN"/>
        </w:rPr>
        <w:t>शहर</w:t>
      </w:r>
      <w:r>
        <w:rPr>
          <w:lang w:val="hi_IN" w:bidi="hi_IN"/>
        </w:rPr>
        <w:t xml:space="preserve"> के चारों ओर दीवार बनाने के लिए किस शब्द का उपयोग करेंगे। यह ध्यान रखें कि पूरे कनान में बहुत से छोटे शहर भी हैं, जिन्हें गाँव कहा जाता है। इस ऑडियो को यहाँ रोकें।</w:t>
      </w:r>
    </w:p>
    <w:p>
      <w:pPr/>
      <w:r>
        <w:rPr>
          <w:lang w:val="hi_IN" w:bidi="hi_IN"/>
        </w:rPr>
      </w:r>
      <w:r>
        <w:rPr>
          <w:lang w:val="hi_IN" w:bidi="hi_IN"/>
        </w:rPr>
        <w:t xml:space="preserve">उन दोनों पुरुषों ने उस गंभीर </w:t>
      </w:r>
      <w:r>
        <w:rPr>
          <w:b/>
          <w:lang w:val="hi_IN" w:bidi="hi_IN"/>
        </w:rPr>
        <w:t>शपथ</w:t>
      </w:r>
      <w:r>
        <w:rPr>
          <w:lang w:val="hi_IN" w:bidi="hi_IN"/>
        </w:rPr>
        <w:t xml:space="preserve"> का उल्लेख किया जो उन्होंने राहाब के परिवार को बचाने के लिए ली थी। </w:t>
      </w:r>
      <w:r>
        <w:rPr>
          <w:b/>
          <w:lang w:val="hi_IN" w:bidi="hi_IN"/>
        </w:rPr>
        <w:t>शपथ</w:t>
      </w:r>
      <w:r>
        <w:rPr>
          <w:lang w:val="hi_IN" w:bidi="hi_IN"/>
        </w:rPr>
        <w:t xml:space="preserve"> की चर्चा मुख्य शब्दावली में की गई है। यदि आपने पिछले भाग में शपथ के लिए किसी शब्द का उपयोग किया है, तो इस शपथ के लिए उसी शब्द का उपयोग करें।</w:t>
      </w:r>
    </w:p>
    <w:p>
      <w:pPr/>
      <w:r>
        <w:rPr>
          <w:lang w:val="hi_IN" w:bidi="hi_IN"/>
        </w:rPr>
      </w:r>
      <w:r>
        <w:rPr>
          <w:lang w:val="hi_IN" w:bidi="hi_IN"/>
        </w:rPr>
        <w:t xml:space="preserve">उन दोनों पुरुषों ने राहाब से कहा कि वह </w:t>
      </w:r>
      <w:r>
        <w:rPr>
          <w:b/>
          <w:lang w:val="hi_IN" w:bidi="hi_IN"/>
        </w:rPr>
        <w:t>क़िरमिज़ी</w:t>
      </w:r>
      <w:r>
        <w:rPr>
          <w:lang w:val="hi_IN" w:bidi="hi_IN"/>
        </w:rPr>
        <w:t xml:space="preserve"> रस्सी या लाल डोरी को खिड़की में बाँध दे। चटख लाल या क़िरमिज़ी रंग लाल रंग का एक बहुत चटक शेड होता है।</w:t>
      </w:r>
    </w:p>
    <w:p>
      <w:pPr/>
      <w:r>
        <w:rPr>
          <w:lang w:val="hi_IN" w:bidi="hi_IN"/>
        </w:rPr>
      </w:r>
      <w:r>
        <w:rPr>
          <w:lang w:val="hi_IN" w:bidi="hi_IN"/>
        </w:rPr>
        <w:t xml:space="preserve">यहाँ रुकें और एक </w:t>
      </w:r>
      <w:r>
        <w:rPr>
          <w:b/>
          <w:lang w:val="hi_IN" w:bidi="hi_IN"/>
        </w:rPr>
        <w:t>गुलाबी</w:t>
      </w:r>
      <w:r>
        <w:rPr>
          <w:lang w:val="hi_IN" w:bidi="hi_IN"/>
        </w:rPr>
        <w:t>, या गहरे लाल रंग की रस्सी की तस्वीर देखें। चर्चा करें कि आप रस्सी के रंग का वर्णन करने के लिए किस शब्द का उपयोग करेंगे। इस ऑडियो को यहाँ रोकें।</w:t>
      </w:r>
    </w:p>
    <w:p>
      <w:pPr/>
      <w:r>
        <w:rPr>
          <w:lang w:val="hi_IN" w:bidi="hi_IN"/>
        </w:rPr>
      </w:r>
      <w:r>
        <w:rPr>
          <w:lang w:val="hi_IN" w:bidi="hi_IN"/>
        </w:rPr>
        <w:t>उन दोनों पुरुषों ने शपथ निभाने के लिए प्रत्येक व्यक्ति की जिम्मेदारी का वर्णन करने के लिए विशेष भाषा का उपयोग किया। “किसी के सिर पर खून होना” का अर्थ है कि वह व्यक्ति होने वाले परिणाम के लिए जिम्मेदार है। यदि आवश्यक हो, तो आप केवल यह कह सकते हैं कि यदि राहाब के परिवार का कोई सदस्य राहाब के घर में नहीं है, तो वह अपनी मृत्यु के लिए स्वयं जिम्मेदार होगा। यदि राहाब के घर में परिवार का कोई सदस्य मर जाता है, तो वे दोनों भेद लेने वाले जिम्मेदार होंगे।</w:t>
      </w:r>
    </w:p>
    <w:p>
      <w:pPr/>
      <w:r>
        <w:rPr>
          <w:lang w:val="hi_IN" w:bidi="hi_IN"/>
        </w:rPr>
      </w:r>
      <w:r>
        <w:rPr>
          <w:lang w:val="hi_IN" w:bidi="hi_IN"/>
        </w:rPr>
        <w:t xml:space="preserve">यहाँ रुकें और चर्चा करें कि आप किसी मृत्यु के लिए जिम्मेदार व्यक्ति के </w:t>
      </w:r>
      <w:r>
        <w:rPr>
          <w:b/>
          <w:lang w:val="hi_IN" w:bidi="hi_IN"/>
        </w:rPr>
        <w:t>सिर पर खून के बारे</w:t>
      </w:r>
      <w:r>
        <w:rPr>
          <w:lang w:val="hi_IN" w:bidi="hi_IN"/>
        </w:rPr>
        <w:t xml:space="preserve"> में कैसे बात करेंगे। ऑडियो को यहाँ रोकें।</w:t>
      </w:r>
    </w:p>
    <w:p>
      <w:pPr/>
      <w:r>
        <w:rPr>
          <w:lang w:val="hi_IN" w:bidi="hi_IN"/>
        </w:rPr>
      </w:r>
      <w:r>
        <w:rPr>
          <w:lang w:val="hi_IN" w:bidi="hi_IN"/>
        </w:rPr>
        <w:t>दोनों पुरुष यहोशू के पास लौटकर गए और जो कुछ हुआ था, सब उसे बता दिया। उन्होंने कहा, "</w:t>
      </w:r>
      <w:r>
        <w:rPr>
          <w:b/>
          <w:lang w:val="hi_IN" w:bidi="hi_IN"/>
        </w:rPr>
        <w:t>यहोवा</w:t>
      </w:r>
      <w:r>
        <w:rPr>
          <w:lang w:val="hi_IN" w:bidi="hi_IN"/>
        </w:rPr>
        <w:t xml:space="preserve"> ने हमें यह देश दिया है।" यहोवा परमेश्वर का व्यक्तिगत नाम है। यहोवा के लिए उसी नाम का उपयोग करें जिसका उपयोग आप कर रहे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यरीहो के लोग </w:t>
      </w:r>
      <w:r>
        <w:rPr>
          <w:b/>
          <w:lang w:val="hi_IN" w:bidi="hi_IN"/>
        </w:rPr>
        <w:t>डर से पिघल रहे हैं</w:t>
      </w:r>
      <w:r>
        <w:rPr>
          <w:lang w:val="hi_IN" w:bidi="hi_IN"/>
        </w:rPr>
        <w:t>। यह वर्णन करने के लिए उसी विशेष भाषा का उपयोग करें कि लोग कैसे डरे हुए हैं,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3:1–17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3:1–17 को सुनें और अपने मन में रखें।</w:t>
      </w:r>
    </w:p>
    <w:p>
      <w:pPr/>
      <w:r>
        <w:rPr>
          <w:lang w:val="hi_IN" w:bidi="hi_IN"/>
        </w:rPr>
      </w:r>
      <w:r>
        <w:rPr>
          <w:lang w:val="hi_IN" w:bidi="hi_IN"/>
        </w:rPr>
        <w:t>यदि सम्भव हो, तो यहोशू 3:1–17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3:1–17 का ऑडियो संस्करण सबसे आसानी से समझ में आने वाले अनुवाद में सुनें।</w:t>
      </w:r>
    </w:p>
    <w:p>
      <w:pPr/>
      <w:r>
        <w:rPr>
          <w:lang w:val="hi_IN" w:bidi="hi_IN"/>
        </w:rPr>
      </w:r>
      <w:r>
        <w:rPr>
          <w:lang w:val="hi_IN" w:bidi="hi_IN"/>
        </w:rPr>
        <w:t>पिछले भाग में, यरीहो का भेद लेने गए उन दो पुरुषों ने अपना विवरण यहोशू को दिया। विवरण सुनने के अगले दिन सुबह, यहोशू और सभी इस्राएली अपने तम्बू और अपनी सभी वस्तुएँ समेट लेते हैं। सभी इस्राएली शित्तीम में अपने डेरे से पश्चिम की ओर यरदन नदी तक यात्रा करते हैं। इस्राएली शित्तीम के इस डेरे में वापस नहीं आएँगे।</w:t>
      </w:r>
    </w:p>
    <w:p>
      <w:pPr/>
      <w:r>
        <w:rPr>
          <w:lang w:val="hi_IN" w:bidi="hi_IN"/>
        </w:rPr>
      </w:r>
      <w:r>
        <w:rPr>
          <w:lang w:val="hi_IN" w:bidi="hi_IN"/>
        </w:rPr>
        <w:t>यहोशू और इस्राएली यरदन नदी पर आते हैं और वहाँ कई दिनों के लिए डेरा डालते हैं।</w:t>
      </w:r>
    </w:p>
    <w:p>
      <w:pPr/>
      <w:r>
        <w:rPr>
          <w:lang w:val="hi_IN" w:bidi="hi_IN"/>
        </w:rPr>
      </w:r>
      <w:r>
        <w:rPr>
          <w:lang w:val="hi_IN" w:bidi="hi_IN"/>
        </w:rPr>
        <w:t>यहोशू ने निश्चित रूप से गोत्रों के अगुवों को निर्देश दिए होंगे कि जब लोग यरदन नदी पार करें, तो उन्हें क्या करना है। अब गोत्रों के अगुवे डेरे में से होकर जाते हैं और इस्राएलियों से कहते हैं कि वे यरदन नदी पार करने के लिए तैयार हो जाएँ। निर्देश बहुत स्पष्ट हैं। जब लोग याजकों को वाचा के सन्दूक को डेरे से यरदन नदी की ओर ले जाते हुए देखते हैं, तब उन्हें अपनी जगहों से निकलकर याजकों के पीछे-पीछे चलना है। वाचा का सन्दूक वह विशेष सन्दूक है जिसे यहोवा ने मूसा को बनाने की आज्ञा दी थी। सन्दूक इस्राएलियों के बीच यहोवा की उपस्थिति का प्रतिनिधित्व करता था। अगुवे लोगों को याद दिलाते हैं कि यह इस्राएलियों के परमेश्वर यहोवा की वाचा का सन्दूक है। हर बार जब लोग अपने तम्बू समेटकर आगे बढ़ते थे, तो उनके चलने का एक निश्चित क्रम होता था। अगुवे उन्हें स्मरण कराते हैं कि जब वे याजकों और वाचा के सन्दूक के पीछे चलें, तो अपने-अपने निर्धारित स्थान के अनुसार, अर्थात् उसी विशेष क्रम में आगे बढ़ें।</w:t>
      </w:r>
    </w:p>
    <w:p>
      <w:pPr/>
      <w:r>
        <w:rPr>
          <w:lang w:val="hi_IN" w:bidi="hi_IN"/>
        </w:rPr>
      </w:r>
      <w:r>
        <w:rPr>
          <w:lang w:val="hi_IN" w:bidi="hi_IN"/>
        </w:rPr>
        <w:t>अगुवे इस्राएलियों से कहते हैं कि उन्हें वाचा के सन्दूक से लगभग एक किलोमीटर या 1,000 कदम पीछे रहना है। इस्राएलियों को वाचा के सन्दूक के बहुत पास नहीं जाना चाहिए, क्योंकि पहले ऐसा हुआ था कि जो याजक नहीं थे और जिन्होंने उसे छुआ, वे मर गए।</w:t>
      </w:r>
    </w:p>
    <w:p>
      <w:pPr/>
      <w:r>
        <w:rPr>
          <w:lang w:val="hi_IN" w:bidi="hi_IN"/>
        </w:rPr>
      </w:r>
      <w:r>
        <w:rPr>
          <w:lang w:val="hi_IN" w:bidi="hi_IN"/>
        </w:rPr>
        <w:t>यहाँ रुकें और इस प्रश्न पर चर्चा करें: आपके समुदाय में लोग पवित्र या विशेष वस्तुओं के साथ जो उनके देवताओं की उपस्थिति का प्रतिनिधित्व करती हैं, कैसा व्यवहार करते हैं? ऐसी स्थिति में, याजक यात्रा करते समय लोगों के सामने वाचा के सन्दूक को उठाकर ले जाते थे। आप इस तरह की पवित्र, या विशेष वस्तुओं का उपयोग कैसे करते हैं? ऑडियो को यहाँ रोकें।</w:t>
      </w:r>
    </w:p>
    <w:p>
      <w:pPr/>
      <w:r>
        <w:rPr>
          <w:lang w:val="hi_IN" w:bidi="hi_IN"/>
        </w:rPr>
      </w:r>
      <w:r>
        <w:rPr>
          <w:lang w:val="hi_IN" w:bidi="hi_IN"/>
        </w:rPr>
        <w:t>अगुवे इस्राएलियों को याद दिलाते हैं कि अब वे एक नए मार्ग पर जा रहे हैं। उनमें से किसी ने पहले कभी इस मार्ग पर यात्रा नहीं की है। उन्हें याजकों का अनुसरण करना होगा ताकि उन्हें पता चल जाए कि कहाँ जाना है।</w:t>
      </w:r>
    </w:p>
    <w:p>
      <w:pPr/>
      <w:r>
        <w:rPr>
          <w:lang w:val="hi_IN" w:bidi="hi_IN"/>
        </w:rPr>
      </w:r>
      <w:r>
        <w:rPr>
          <w:lang w:val="hi_IN" w:bidi="hi_IN"/>
        </w:rPr>
        <w:t>फिर यहोशू इस्राएलियों से कहता है कि वे अपने को पवित्र करें। इसका अर्थ है कि इस्राएलियों को अपने आप को अनुष्ठानिक रूप से शुद्ध करना था ताकि वे यहोवा की आराधना के लिए पवित्र हो सकें, या अलग हो सकें। उन्हें अपने आसपास मौजूद किसी भी पाप या अशुद्धता से मुक्त होने के लिए विशेष अनुष्ठानों से होकर गुजरना पड़ता था। इस मामले में, हम नहीं जानते कि लोग यहोवा की आराधना के लिए समर्पित होने या अलग किए जाने के लिए किन अनुष्ठानों का पालन करते हैं। क्योंकि यहोवा उनके बीच बड़े चमत्कार करने वाला था, इसलिए इस्राएलियों को यहोवा की उपस्थिति में पवित्र और शुद्ध होना आवश्यक था।</w:t>
      </w:r>
    </w:p>
    <w:p>
      <w:pPr/>
      <w:r>
        <w:rPr>
          <w:lang w:val="hi_IN" w:bidi="hi_IN"/>
        </w:rPr>
      </w:r>
      <w:r>
        <w:rPr>
          <w:lang w:val="hi_IN" w:bidi="hi_IN"/>
        </w:rPr>
        <w:t>यहाँ रुकें और निर्गमन या लैव्यव्यवस्था के पिछले किसी भी भाग की समीक्षा करें जिसका अनुवाद आपने किया है, जो उन शुद्धिकरण अनुष्ठानों का वर्णन करते हैं जिनका पालन इस्राएली करते होंगे। आपको इन अनुष्ठानों के बारे में क्या याद है? आपको क्यों लगता है कि यहोवा चाहता था कि उसके लोग अनुष्ठानिक रूप से शुद्ध हों? आपके समुदाय के लोग अपने इतिहास की एक नई और महत्वपूर्ण घटना के लिए खुद को कैसे तैयार करते हैं? ऑडियो को यहाँ रोकें।</w:t>
      </w:r>
    </w:p>
    <w:p>
      <w:pPr/>
      <w:r>
        <w:rPr>
          <w:lang w:val="hi_IN" w:bidi="hi_IN"/>
        </w:rPr>
      </w:r>
      <w:r>
        <w:rPr>
          <w:lang w:val="hi_IN" w:bidi="hi_IN"/>
        </w:rPr>
        <w:t>यहोवा यहोशू से कहता है, "आज, लोग जान लेंगे कि मैं तुम्हारे साथ हूँ जैसे मैं मूसा के साथ था।" फिर यहोवा यहोशू से कहता है कि वह उन याजकों को जो वाचा का सन्दूक उठा रहे हैं, यह बताए कि वे यरदन नदी में कुछ कदम आगे बढ़ें और फिर वहीं स्थिर खड़े रहें।</w:t>
      </w:r>
    </w:p>
    <w:p>
      <w:pPr/>
      <w:r>
        <w:rPr>
          <w:lang w:val="hi_IN" w:bidi="hi_IN"/>
        </w:rPr>
      </w:r>
      <w:r>
        <w:rPr>
          <w:lang w:val="hi_IN" w:bidi="hi_IN"/>
        </w:rPr>
        <w:t>यहोशू इस्राएलियों से कहता है कि वे जान लेने वाले हैं कि जीवित परमेश्वर उनके बीच है। कनान में रहने वाले लोगों के सभी देवता मृत थे या पत्थर, लकड़ी या मिट्टी के बने थे। इस्राएली यहोवा की आराधना करते थे जो जीवित है और लोगों से बात करता है। यहोशू इस्राएलियों से कहता है कि यहोवा कनान में रहने वाले विभिन्न लोगों के समूहों या गोत्रों को बाहर निकाल देगा।</w:t>
      </w:r>
    </w:p>
    <w:p>
      <w:pPr/>
      <w:r>
        <w:rPr>
          <w:lang w:val="hi_IN" w:bidi="hi_IN"/>
        </w:rPr>
      </w:r>
      <w:r>
        <w:rPr>
          <w:lang w:val="hi_IN" w:bidi="hi_IN"/>
        </w:rPr>
        <w:t>यहाँ रुकें और कनान का नक्शा देखें। इन कनानी गोत्रों के स्थानों को देखें: कनानी, हित्ती, हिब्बी, परिज्जी, गिर्गाशी, एमोरी और यबूसी। नक्शे पर यरदन नदी और यरीहो शहर को देखें। ऑडियो को यहाँ रोकें।</w:t>
      </w:r>
    </w:p>
    <w:p>
      <w:pPr/>
      <w:r>
        <w:rPr>
          <w:lang w:val="hi_IN" w:bidi="hi_IN"/>
        </w:rPr>
      </w:r>
      <w:r>
        <w:rPr>
          <w:lang w:val="hi_IN" w:bidi="hi_IN"/>
        </w:rPr>
        <w:t>यहोशू इस्राएलियों से कहता है कि वे बारह पुरुषों को चुनें, प्रत्येक गोत्र से एक। गोत्र याकूब के पुत्रों के वंशज हैं। याकूब ने यूसुफ के दो पुत्रों को अपने वैधानिक पुत्रों के रूप में गोद ले लिया था। इन दोनों पुत्रों के वंशज दो गोत्र बनाते थे। लेवीय, अर्थात् याकूब के पुत्र लेवी के वंशज, याजक थे। लेवी अन्य बारह गोत्रों से अलग थे। लेवियों ने अपने गोत्र से किसी पुरुष को नहीं चुना होगा। यहोशू लोगों को नहीं बताता कि ये बारह पुरुष क्या करेंगे। हम अगले भाग में इसके बारे में सीखेंगे।</w:t>
      </w:r>
    </w:p>
    <w:p>
      <w:pPr/>
      <w:r>
        <w:rPr>
          <w:lang w:val="hi_IN" w:bidi="hi_IN"/>
        </w:rPr>
      </w:r>
      <w:r>
        <w:rPr>
          <w:lang w:val="hi_IN" w:bidi="hi_IN"/>
        </w:rPr>
        <w:t>यहोशू इस निर्देश को दोहराता है कि याजक, जो लेवी हैं, उन्हें वाचा के सन्दूक को यरदन नदी में लेकर चलना है। यहोशू यहोवा को एक नया शीर्षक देता है, जो "समस्त पृथ्वी का परमेश्वर।" कनानी देवता, जो मूर्तियाँ थे, उनके विशेष स्थान थे। यहोशू कह रहा है कि यहोवा हर जगह परमेश्वर है। यहोशू इस्राएलियों से कहता है कि जैसे ही लेवीय, जो वाचा का सन्दूक उठाए हुए हैं, पानी में कदम रखेंगे, वैसे ही यरदन नदी का पानी बहना बंद हो जाएगा।</w:t>
      </w:r>
    </w:p>
    <w:p>
      <w:pPr/>
      <w:r>
        <w:rPr>
          <w:lang w:val="hi_IN" w:bidi="hi_IN"/>
        </w:rPr>
      </w:r>
      <w:r>
        <w:rPr>
          <w:lang w:val="hi_IN" w:bidi="hi_IN"/>
        </w:rPr>
        <w:t>यहोशू द्वारा ये सभी निर्देश देने के बाद लोग अपना डेरा छोड़कर यरदन नदी की ओर जाते हैं। लेवीय, जो याजक हैं, वाचा के सन्दूक को उठाकर आगे-आगे चलते हैं और मार्ग दिखाते हैं।</w:t>
      </w:r>
    </w:p>
    <w:p>
      <w:pPr/>
      <w:r>
        <w:rPr>
          <w:lang w:val="hi_IN" w:bidi="hi_IN"/>
        </w:rPr>
      </w:r>
      <w:r>
        <w:rPr>
          <w:lang w:val="hi_IN" w:bidi="hi_IN"/>
        </w:rPr>
        <w:t>यह घटना वसंत के समय में हुई थी। इस्राएल में सर्दियों में वर्षा होती है और पहाड़ों पर बर्फ होती है जो उनकी चोटियों को ढक लेती है। वसंत ऋतु में, यह सारी बर्फ पिघलकर यरदन नदी में बह जाती है। संभवतः यरदन नदी बाढ़ के स्तर पर थी, जिसका अर्थ है कि उसमें इतना अधिक पानी बह रहा था कि वह सामान्य से कहीं अधिक बड़ी और चौड़ी हो गई थी। कुछ अनुवाद कहते हैं कि यह कटनी का समय था। सर्दियों में बारिश के कारण, लोग मई और जून के महीनों में अपने अनाज की कटाई करते थे।</w:t>
      </w:r>
    </w:p>
    <w:p>
      <w:pPr/>
      <w:r>
        <w:rPr>
          <w:lang w:val="hi_IN" w:bidi="hi_IN"/>
        </w:rPr>
      </w:r>
      <w:r>
        <w:rPr>
          <w:lang w:val="hi_IN" w:bidi="hi_IN"/>
        </w:rPr>
        <w:t>जैसे ही लेवियों ने पानी में कदम रखे, पानी का बहाव इस्राएलियों से बहुत दूर, नदी के ऊपर की ओर आदाम नामक स्थान पर रुक जाता है। जहाँ वे खड़े हैं, वहाँ से नदी का पानी आगे बहता हुआ मृत सागर में जाता रहता है। जहाँ इस्राएली पार कर रहे हैं, वहाँ नदी में बिल्कुल भी पानी नहीं बचा है। वे सूखी भूमि पर चलकर पार जा सकते हैं।</w:t>
      </w:r>
    </w:p>
    <w:p>
      <w:pPr/>
      <w:r>
        <w:rPr>
          <w:lang w:val="hi_IN" w:bidi="hi_IN"/>
        </w:rPr>
      </w:r>
      <w:r>
        <w:rPr>
          <w:lang w:val="hi_IN" w:bidi="hi_IN"/>
        </w:rPr>
        <w:t>यहाँ रुकें और सूखी नदी के तल की तस्वीर देखें। साल के अलग-अलग समय में आपकी नदियों और जलाशयों में क्या होता है, इसके बारे में बात करें। यह फसलें बोने और यात्रा करने के तरीके को कैसे प्रभावित करता है? ऑडियो को यहाँ रोकें।</w:t>
      </w:r>
    </w:p>
    <w:p>
      <w:pPr/>
      <w:r>
        <w:rPr>
          <w:lang w:val="hi_IN" w:bidi="hi_IN"/>
        </w:rPr>
      </w:r>
      <w:r>
        <w:rPr>
          <w:lang w:val="hi_IN" w:bidi="hi_IN"/>
        </w:rPr>
        <w:t>सभी इस्राएली सूखी भूमि पर पार हो जाते हैं, जबकि वाचा का सन्दूक उठाए हुए याजक नदी के बीच खड़े रहते हैं। इस्राएली उन याजकों के पास से होकर गुजरते हैं, जिन्होंने वाचा के सन्दूक को पकड़ा हुआ है। ये याजक नदी के बीच सूखी भूमि पर खड़े रहते हैं, जब तक हर एक इस्राएली सूखे नदी तल को पार नहीं कर लेता।</w:t>
      </w:r>
      <w:r>
        <w:rPr>
          <w:lang w:val="hi_IN" w:bidi="hi_IN"/>
        </w:rPr>
      </w:r>
    </w:p>
    <w:p>
      <w:pPr>
        <w:pStyle w:val="Heading3"/>
      </w:pPr>
      <w:r>
        <w:rPr>
          <w:lang w:val="hi_IN" w:bidi="hi_IN"/>
        </w:rPr>
        <w:t>घटनाओं को समझाना</w:t>
      </w:r>
    </w:p>
    <w:p>
      <w:pPr/>
      <w:r>
        <w:rPr>
          <w:lang w:val="hi_IN" w:bidi="hi_IN"/>
        </w:rPr>
      </w:r>
      <w:r>
        <w:rPr>
          <w:lang w:val="hi_IN" w:bidi="hi_IN"/>
        </w:rPr>
        <w:t>यहोशू 3:1–17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 अपने तम्बू और सामान बाँधते हैं और शित्तीम से निकलते हैं ताकि वे यरदन नदी के पास पहुँच सकें।</w:t>
      </w:r>
    </w:p>
    <w:p>
      <w:pPr/>
      <w:r>
        <w:rPr>
          <w:lang w:val="hi_IN" w:bidi="hi_IN"/>
        </w:rPr>
      </w:r>
      <w:r>
        <w:rPr>
          <w:b/>
          <w:lang w:val="hi_IN" w:bidi="hi_IN"/>
        </w:rPr>
        <w:t>दूसरे दृश्य में:</w:t>
      </w:r>
      <w:r>
        <w:rPr>
          <w:lang w:val="hi_IN" w:bidi="hi_IN"/>
        </w:rPr>
        <w:t xml:space="preserve"> तीन दिन बाद, इस्राएली अगुवे डेरे से होकर लोगों से कहते हैं कि वे नदी पार करने के लिए तैयार हो जाएँ। लोगों को याजकों को वाचा के सन्दूक को ले जाते हुए देखना है, और फिर उनके पीछे चलने के लिए अपनी-अपनी जगहों पर खड़े होना है। यहोशू लोगों से कहता है कि वे अपने आप को शुद्ध करें, क्योंकि यहोवा उनके सामने बड़े काम करने वाला है।</w:t>
      </w:r>
    </w:p>
    <w:p>
      <w:pPr/>
      <w:r>
        <w:rPr>
          <w:lang w:val="hi_IN" w:bidi="hi_IN"/>
        </w:rPr>
      </w:r>
      <w:r>
        <w:rPr>
          <w:b/>
          <w:lang w:val="hi_IN" w:bidi="hi_IN"/>
        </w:rPr>
        <w:t>तीसरे दृश्य में:</w:t>
      </w:r>
      <w:r>
        <w:rPr>
          <w:lang w:val="hi_IN" w:bidi="hi_IN"/>
        </w:rPr>
        <w:t xml:space="preserve"> यहोशू याजकों से कहता है कि वे वाचा के सन्दूक को उठाएँ और लोगों को नदी के पार ले जाने में अगुवाई करें। यहोवा यहोशू से बात करता है और उसे बताता है कि याजक नदी में कुछ कदम अंदर जाएँ और वहीं रुक जाएँ। यहोशू लोगों को यह भी याद दिलाता है कि यहोवा इस्राएलियों को देश देने वाला है। अब यहोशू लोगों से कहता है कि जब याजक नदी में कदम रखेंगे, तो यहोवा नदी के बहाव को रोक देगा।</w:t>
      </w:r>
    </w:p>
    <w:p>
      <w:pPr/>
      <w:r>
        <w:rPr>
          <w:lang w:val="hi_IN" w:bidi="hi_IN"/>
        </w:rPr>
      </w:r>
      <w:r>
        <w:rPr>
          <w:b/>
          <w:lang w:val="hi_IN" w:bidi="hi_IN"/>
        </w:rPr>
        <w:t>चौथे दृश्य में:</w:t>
      </w:r>
      <w:r>
        <w:rPr>
          <w:lang w:val="hi_IN" w:bidi="hi_IN"/>
        </w:rPr>
        <w:t xml:space="preserve"> लोग नदी तक याजकों का अनुसरण करते हैं। जब याजक नदी में कदम रखते हैं, तो पानी का बहाव रुक जाता है। नदी का तल सूख जाता है, और लोग सूखी भूमि पर से इसे पार करते हैं। याजक वाचा के सन्दूक के साथ नदी के बीच में खड़े रहते हैं, जब तक कि सभी इस्राएली उस पार नहीं पहुँच जाते।</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प्रत्येक गोत्र के इस्राएली अधिकारी या अगुवे</w:t>
      </w:r>
    </w:p>
    <w:p>
      <w:pPr>
        <w:pStyle w:val="ListBullet"/>
        <w:spacing w:line="240" w:lineRule="auto"/>
        <w:ind w:left="720"/>
      </w:pPr>
      <w:r>
        <w:rPr>
          <w:lang w:val="hi_IN" w:bidi="hi_IN"/>
        </w:rPr>
      </w:r>
      <w:r>
        <w:rPr>
          <w:lang w:val="hi_IN" w:bidi="hi_IN"/>
        </w:rPr>
        <w:t>लेवी याजक</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और यहोशू 12 पुरुषों को चुनता है, प्रत्येक 12 गोत्रों में से एक।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रुकें और पिछले भागों की समीक्षा करें जिनका अनुवाद आपने किया है, जो वाचा के सन्दूक के बारे में बात करते हैं। ऑडियो को यहाँ रोकें।</w:t>
      </w:r>
    </w:p>
    <w:p>
      <w:pPr/>
      <w:r>
        <w:rPr>
          <w:lang w:val="hi_IN" w:bidi="hi_IN"/>
        </w:rPr>
      </w:r>
      <w:r>
        <w:rPr>
          <w:lang w:val="hi_IN" w:bidi="hi_IN"/>
        </w:rPr>
        <w:t>पहले दृश्य में, इस्राएली अपने तम्बू और अपनी सम्पत्ति समेटकर शित्तीम से यरदन नदी के पास के स्थान पर चले जाते हैं। इस्राएली नदी पार करने की प्रतीक्षा करते हुए इस नए क्षेत्र में अपना डेरा लगाते हैं।</w:t>
      </w:r>
    </w:p>
    <w:p>
      <w:pPr/>
      <w:r>
        <w:rPr>
          <w:lang w:val="hi_IN" w:bidi="hi_IN"/>
        </w:rPr>
      </w:r>
      <w:r>
        <w:rPr>
          <w:lang w:val="hi_IN" w:bidi="hi_IN"/>
        </w:rPr>
        <w:t>दूसरे दृश्य में, लगभग तीन दिनों के बाद, इस्राएली अगुवे डेरे में से होकर जाते हैं और इस्राएलियों से कहते हैं कि वे नदी पार करने की तैयारी करें। कहानी के इस भाग में, तीन दिनों का अर्थ कई दिन हो सकता है। हम ठीक से नहीं जानते कि अगुवों द्वारा उन्हें निर्देश देने से पहले वे इस डेरे में कितने दिन रहे।</w:t>
      </w:r>
    </w:p>
    <w:p>
      <w:pPr/>
      <w:r>
        <w:rPr>
          <w:lang w:val="hi_IN" w:bidi="hi_IN"/>
        </w:rPr>
      </w:r>
      <w:r>
        <w:rPr>
          <w:lang w:val="hi_IN" w:bidi="hi_IN"/>
        </w:rPr>
        <w:t>इस्राएली अगुवे, लोगों से कहते हैं कि लेवी याजक वाचा के सन्दूक को उठाकर ले जाएँगे। सभी इस्राएली याजक लेवी गोत्र के थे, लेकिन अक्सर कहानीकार यह उल्लेख करते थे कि याजक लेवी थे। सभी याजक लेवी गोत्र के थे, लेकिन सभी लेवी याजक नहीं थे। इस कहानी में, कहानीकार याजकों और लेवियों के लिए इस्तेमाल किए जाने वाले शब्दों का उपयोग एक ही तरह से कर रहा है।</w:t>
      </w:r>
    </w:p>
    <w:p>
      <w:pPr/>
      <w:r>
        <w:rPr>
          <w:lang w:val="hi_IN" w:bidi="hi_IN"/>
        </w:rPr>
      </w:r>
      <w:r>
        <w:rPr>
          <w:lang w:val="hi_IN" w:bidi="hi_IN"/>
        </w:rPr>
        <w:t>यहाँ रुकें और समूह में चर्चा करें: लोगों के किसी ऐसे समूह के बारे में सोचें जिसका वर्णन आप दो तरीकों से कर सकते हैं, जैसे इस कहानी के याजकों और लेवियों। आप यह कैसे सुनिश्चित करेंगे कि आपके दर्शक यह न सोचें कि कुछ याजक लेवी नहीं थे? इस ऑडियो को यहाँ रोकें।</w:t>
      </w:r>
    </w:p>
    <w:p>
      <w:pPr/>
      <w:r>
        <w:rPr>
          <w:lang w:val="hi_IN" w:bidi="hi_IN"/>
        </w:rPr>
      </w:r>
      <w:r>
        <w:rPr>
          <w:lang w:val="hi_IN" w:bidi="hi_IN"/>
        </w:rPr>
        <w:t>जब लोग याजकों को वाचा के सन्दूक को उठाते हुए देखें, तब उन्हें अपनी-अपनी जगहों पर खड़े होकर याजकों के पीछे चलना है, क्योंकि वे वाचा के सन्दूक को लेकर आगे बढ़ रहे हैं। अगुवे इस्राएलियों से कहते हैं कि वे वाचा के सन्दूक का अनुसरण करें, ताकि उन्हें पता चले कि किस मार्ग से जाना है। इस्राएली पहले इस मार्ग से कभी नहीं गए हैं। अगुवे इस्राएलियों से यह भी कहते हैं कि वे यह सुनिश्चित करें कि वे वाचा के सन्दूक से एक सुरक्षित दूरी बनाए रखें। अधिकारी लोगों से कहते हैं कि वे अपने और वाचा के सन्दूक के बीच लगभग 1,000 कदम या लगभग 1 किलोमीटर की दूरी बनाए रखें।</w:t>
      </w:r>
    </w:p>
    <w:p>
      <w:pPr/>
      <w:r>
        <w:rPr>
          <w:lang w:val="hi_IN" w:bidi="hi_IN"/>
        </w:rPr>
      </w:r>
      <w:r>
        <w:rPr>
          <w:lang w:val="hi_IN" w:bidi="hi_IN"/>
        </w:rPr>
        <w:t>यहाँ रुकें और इस प्रश्न पर चर्चा करें: आप दूरी को कैसे मापते हैं? आप इस बारे में कैसे बात करेंगे कि लोग वाचा के सन्दूक से कितनी दूरी पर हैं? ऑडियो को यहाँ रोकें।</w:t>
      </w:r>
    </w:p>
    <w:p>
      <w:pPr/>
      <w:r>
        <w:rPr>
          <w:lang w:val="hi_IN" w:bidi="hi_IN"/>
        </w:rPr>
      </w:r>
      <w:r>
        <w:rPr>
          <w:lang w:val="hi_IN" w:bidi="hi_IN"/>
        </w:rPr>
        <w:t>यहोशू लोगों से कहता है कि वे अपने आप को पवित्र करें, या अपने आप को शुद्ध करें। यह सारी तैयारी आज ही होनी थी, क्योंकि कल यहोवा उनके बीच अद्भुत काम या चमत्कार करने वाला था। हम नहीं जानते कि लोगों ने कौन से शुद्धिकरण अनुष्ठान किए थे।</w:t>
      </w:r>
    </w:p>
    <w:p>
      <w:pPr/>
      <w:r>
        <w:rPr>
          <w:lang w:val="hi_IN" w:bidi="hi_IN"/>
        </w:rPr>
      </w:r>
      <w:r>
        <w:rPr>
          <w:lang w:val="hi_IN" w:bidi="hi_IN"/>
        </w:rPr>
        <w:t>तीसरा दृश्य शायद अगले दिन होता है। जो कुछ होता है उसका क्रम बहुत स्पष्ट नहीं है। सबसे पहले, यहोशू लेवी याजकों को निर्देश देता है कि वे वाचा के सन्दूक को उठाएँ और लोगों को यरदन नदी के पार ले जाएँ। लेवी लोग यहोशू की आज्ञा मानते हैं और वाचा के सन्दूक के साथ आगे बढ़ते हैं। फिर यहोवा यहोशू से बात करता है। यहोवा यहोशू से कहता है कि यहोशू लोगों की दृष्टि में एक महान अगुवा होगा। दूसरे शब्दों में, लोग देखेंगे और जान लेंगे कि यहोशू एक महान अगुवा है। यहोवा यहोशू को प्रोत्साहित करता है जब वह कहता है, "लोग जान लेंगे कि मैं तेरे साथ हूँ, जैसे मैं मूसा के साथ था।"</w:t>
      </w:r>
    </w:p>
    <w:p>
      <w:pPr/>
      <w:r>
        <w:rPr>
          <w:lang w:val="hi_IN" w:bidi="hi_IN"/>
        </w:rPr>
      </w:r>
      <w:r>
        <w:rPr>
          <w:lang w:val="hi_IN" w:bidi="hi_IN"/>
        </w:rPr>
        <w:t>अब यहोवा यहोशू को याजकों के लिए और अधिक निर्देश देता है। यहोवा यहोशू से कहता है कि वाचा के सन्दूक को उठाए हुए याजकों को नदी में कुछ कदम आगे बढ़ना है और फिर रुक जाना है। यह दिलचस्प है कि यहोशू ने याजकों को यह नहीं बताया कि जब वे पानी में जाएँगे तो क्या होगा। इस पूरी कहानी में निर्देश यहोवा की ओर से एक-एक करके दिए जाते हैं। यहोवा कोई छोटी-सी बात बताता है कि लोगों या याजकों को क्या करना है, और फिर लोग उसे करते हैं। लोगों द्वारा वह छोटा सा काम करने के बाद, यहोवा अगला निर्देश देता है। कहानी बताने का यह तरीका हमें उत्सुक कर देता है कि आगे क्या होने वाला है!</w:t>
      </w:r>
    </w:p>
    <w:p>
      <w:pPr/>
      <w:r>
        <w:rPr>
          <w:lang w:val="hi_IN" w:bidi="hi_IN"/>
        </w:rPr>
      </w:r>
      <w:r>
        <w:rPr>
          <w:lang w:val="hi_IN" w:bidi="hi_IN"/>
        </w:rPr>
        <w:t>यहाँ रुकें और समूह में चर्चा करें: एक ऐसी कहानी सुनाएँ जो सभी को यह जानने में रुचि दे कि आगे क्या होगा। इस कहानी को बताने के तरीके पर ध्यान दें—आपकी आवाज़ का लहजा, आपके शब्द और आप उसे किस क्रम में बताते हैं। इस ऑडियो को यहाँ रोकें।</w:t>
      </w:r>
    </w:p>
    <w:p>
      <w:pPr/>
      <w:r>
        <w:rPr>
          <w:lang w:val="hi_IN" w:bidi="hi_IN"/>
        </w:rPr>
      </w:r>
      <w:r>
        <w:rPr>
          <w:lang w:val="hi_IN" w:bidi="hi_IN"/>
        </w:rPr>
        <w:t>फिर यहोशू सभी लोगों को एक साथ बुलाता है और कहता है, "पास आकर अपने परमेश्वर यहोवा के वचन सुनो!" यहोशू लोगों को याद दिलाता है कि यहोवा एक जीवित परमेश्वर है। यहोवा कनान में रहने वाले सभी मूर्तिपूजक गोत्रों को बाहर निकाल देने वाला है। ये गोत्र मूर्तियों की उपासना करते हैं। ये लोगों के समूह देश को छोड़ देंगे, और इस्राएली वहाँ बस जाएँगे। वाचा का सन्दूक लोगों को नदी पार कराने में आगे-आगे चलेगा। फिर यहोशू लोगों से कहता है कि वाचा का सन्दूक यहोवा का है, जो पूरी पृथ्वी का परमेश्वर है। यहोशू यहाँ यहोवा को एक नया नाम देता है, और इस भाग में वह इस नाम—पूरी पृथ्वी का परमेश्वर—को दो बार दोहराता है। यहोशू चाहता है कि इस्राएली जानें कि उनका परमेश्वर, यहोवा, ही वह है जिसके पास उन्हें यह देश देने का अधिकार है, क्योंकि वह पूरी पृथ्वी का स्वामी है।</w:t>
      </w:r>
    </w:p>
    <w:p>
      <w:pPr/>
      <w:r>
        <w:rPr>
          <w:lang w:val="hi_IN" w:bidi="hi_IN"/>
        </w:rPr>
      </w:r>
      <w:r>
        <w:rPr>
          <w:lang w:val="hi_IN" w:bidi="hi_IN"/>
        </w:rPr>
        <w:t>यहाँ रुकें और समूह में चर्चा करें: आप अपने अगुवों को किस तरह की उपाधियाँ देते हैं ताकि यह दिखाया जा सके कि उनके पास किसी काम को करने का अधिकार है? आप यहोवा को यह शीर्षक कैसे देंगे—पूरी पृथ्वी का परमेश्वर? इस ऑडियो को यहाँ रोकें।</w:t>
      </w:r>
    </w:p>
    <w:p>
      <w:pPr/>
      <w:r>
        <w:rPr>
          <w:lang w:val="hi_IN" w:bidi="hi_IN"/>
        </w:rPr>
      </w:r>
      <w:r>
        <w:rPr>
          <w:lang w:val="hi_IN" w:bidi="hi_IN"/>
        </w:rPr>
        <w:t>यहोशू इस्राएलियों से यह भी कहता है कि वे प्रत्येक गोत्र में से एक पुरुष को चुनें, हालाँकि वह यह नहीं बताता कि ये पुरुष क्या करेंगे। यहोशू इस्राएलियों से कहता है कि यहोवा नदी का बहाव रोक देने वाला है। पानी ऐसे खड़ा हो जाएगा मानो वह एक ऊँची दीवार के पीछे ठहरा हुआ हो।</w:t>
      </w:r>
    </w:p>
    <w:p>
      <w:pPr/>
      <w:r>
        <w:rPr>
          <w:lang w:val="hi_IN" w:bidi="hi_IN"/>
        </w:rPr>
      </w:r>
      <w:r>
        <w:rPr>
          <w:lang w:val="hi_IN" w:bidi="hi_IN"/>
        </w:rPr>
        <w:t>चौथा दृश्य यह वर्णन करता है कि जब इस्राएली उन सब बातों का पालन करते हैं जो यहोवा ने उन्हें यहोशू के द्वारा करने के लिए कहा है, तब क्या होता है। इस्राएली अपना डेरा छोड़कर उन याजकों का अनुसरण करते हैं जो वाचा के सन्दूक को उठाए हुए चलते हैं। कहानीकार हमें अतिरिक्त जानकारी देता है, ताकि हम समझ सकें कि यहोवा द्वारा नदी के जल के प्रवाह को रोकना कितना बड़ा चमत्कार है। कहानीकार हमें बताता है कि यह कटनी का समय है, और नदी का पानी बहुत अधिक है तथा अपने किनारों से बाहर बह रहा है। नदी सामान्य से कहीं अधिक चौड़ी होकर बह रही है। जैसे ही याजक नदी में कदम रखते हैं, इस्राएलियों से बहुत दूर, ऊपर की ओर नदी में पानी का प्रवाह रुक जाता है। वास्तव में जल का प्रवाह आदाम नामक नगर पर, जो सारतान नगर के पास है, रुक जाता है, जो उस स्थान से लगभग 20 किलोमीटर उत्तर में है जहाँ इस्राएली यरदन नदी पार कर रहे हैं। पानी पूरी तरह रुक जाता है और सारतान तक पीछे की ओर भर जाता है, मानो किसी ने नदी में बाँध बना दिया हो। आदाम से लेकर मृत सागर तक, नदी में बचा हुआ पानी बहता रहता है, जब तक कि अंत में उस स्थान के पास, जहाँ इस्राएली नदी पार कर रहे हैं, नदी में कोई पानी नहीं रह जाता। वे सूखी भूमि पर चलकर नदी को पार करने में सक्षम होते हैं।</w:t>
      </w:r>
    </w:p>
    <w:p>
      <w:pPr/>
      <w:r>
        <w:rPr>
          <w:lang w:val="hi_IN" w:bidi="hi_IN"/>
        </w:rPr>
      </w:r>
      <w:r>
        <w:rPr>
          <w:lang w:val="hi_IN" w:bidi="hi_IN"/>
        </w:rPr>
        <w:t>यहाँ रुकें और आदाम और सारतान के नगरों का नक्शा देखें। ध्यान दें कि जहाँ इस्राएली थे, वहाँ से नदी में कितनी दूर ऊपर पानी रुक गया था। ध्यान दें कि पानी का प्रवाह कितनी दूर रुक गया—आदाम से लेकर मृत सागर तक पूरा रास्ता! ऑडियो को यहाँ रोकें।</w:t>
      </w:r>
    </w:p>
    <w:p>
      <w:pPr/>
      <w:r>
        <w:rPr>
          <w:lang w:val="hi_IN" w:bidi="hi_IN"/>
        </w:rPr>
      </w:r>
      <w:r>
        <w:rPr>
          <w:lang w:val="hi_IN" w:bidi="hi_IN"/>
        </w:rPr>
        <w:t>यहाँ रुकें और सूखी नदी के तल की तस्वीर फिर से देखें। समूह के रूप में चर्चा करें: जब आपकी नदियाँ पूरी तरह सूख जाती हैं, तो आप उन्हें क्या कहते हैं? नदी का सारा पानी सूख जाने के बाद, आप नदी की तलहटी का वर्णन कैसे करेंगे? इस ऑडियो को यहाँ रोकें।</w:t>
      </w:r>
    </w:p>
    <w:p>
      <w:pPr/>
      <w:r>
        <w:rPr>
          <w:lang w:val="hi_IN" w:bidi="hi_IN"/>
        </w:rPr>
      </w:r>
      <w:r>
        <w:rPr>
          <w:lang w:val="hi_IN" w:bidi="hi_IN"/>
        </w:rPr>
        <w:t>नदी का तल सूख जाता है, और लोग सूखी भूमि पर नदी पार करते हैं। वाचा के सन्दूक को उठाए हुए लेवी याजक नदी में सूखी भूमि पर खड़े रहते हैं, जब तक कि हर एक इस्राएली, अर्थात् पूरी इस्राएल जाति, पार नहीं कर जाती। यह यरीहो नगर के पास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3:1–17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प्रत्येक गोत्र के इस्राएली अधिकारी या अगुवे</w:t>
      </w:r>
    </w:p>
    <w:p>
      <w:pPr>
        <w:pStyle w:val="ListBullet"/>
        <w:spacing w:line="240" w:lineRule="auto"/>
        <w:ind w:left="720"/>
      </w:pPr>
      <w:r>
        <w:rPr>
          <w:lang w:val="hi_IN" w:bidi="hi_IN"/>
        </w:rPr>
      </w:r>
      <w:r>
        <w:rPr>
          <w:lang w:val="hi_IN" w:bidi="hi_IN"/>
        </w:rPr>
        <w:t>लेवी याजक</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का उल्लेख किया गया है</w:t>
      </w:r>
    </w:p>
    <w:p>
      <w:pPr>
        <w:pStyle w:val="ListBullet"/>
        <w:spacing w:line="240" w:lineRule="auto"/>
        <w:ind w:left="720"/>
      </w:pPr>
      <w:r>
        <w:rPr>
          <w:lang w:val="hi_IN" w:bidi="hi_IN"/>
        </w:rPr>
      </w:r>
      <w:r>
        <w:rPr>
          <w:lang w:val="hi_IN" w:bidi="hi_IN"/>
        </w:rPr>
        <w:t>और यहोशू 12 पुरुषों को चुनता है, प्रत्येक 12 गोत्रों में से एक।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यहोशू और इस्राएली शित्तीम से निकलकर यरदन नदी के किनारे डेरा डालने के लिए आगे बढ़ते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यहोशू लोगों से कहता है कि उन्हें तब तक इंतज़ार करना है जब तक कि याजक वाचा के सन्दूक को लेकर चलना शुरू न कर दें, और फिर उसका अनुसरण करना है। यहोशू उनसे कहते हैं कि वाचा का सन्दूक मार्ग दिखाएगा, क्योंकि वे पहले कभी इस रास्ते से नहीं गए हैं। यहोशू उन्हें याद दिलाता है कि वे सन्दूक से सुरक्षित दूरी रखें ताकि कोई भी गलती से सन्दूक को न छू सके। तब यहोशू लोगों से कहता है कि उन्हें अपने शुद्धिकरण के अनुष्ठान करने चाहिए ताकि वे यहोवा की आराधना के योग्य बन सकें, क्योंकि यहोवा उनके लिए महान चमत्कार करने वाला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यहोशू लेवी याजकों से कहता है कि वे वाचा के सन्दूक को उठाकर ले जाएँ और लोगों को नदी के पार ले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यहोशू से प्रतिज्ञा करता है कि यहोशू लोगों की दृष्टि में एक महान अगुवा बन जाएगा। इस्राएली जान लेंगे कि यहोवा यहोशू के साथ है, जैसे यहोवा मूसा के साथ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याजक वाचा के सन्दूक को नदी में लेकर जाते हैं, और पानी का बहना रुक जाता है। नदी का पानी मृत सागर की ओर बहना जारी रखता है। जल्दी ही सारा पानी बहकर आगे निकल जाता है, और जहाँ याजक खड़े हैं वह भूमि सूखी हो जाती है। इस्राएली सूखी नदी के तल को पार करते हुए नदी के उस पार की भूमि में प्रवेश करते हैं। याजक सूखी नदी के तल के बीच वाचा के सन्दूक के साथ खड़े रहते हैं जब तक कि हर कोई पार नहीं कर लेता।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से पूछें, "जब आपने पानी में वे पहले कदम उठाए थे तो आपको कैसा महसूस हो रहा था?" आप सुन सकते हैं:</w:t>
      </w:r>
    </w:p>
    <w:p>
      <w:pPr>
        <w:pStyle w:val="ListBullet"/>
        <w:spacing w:line="240" w:lineRule="auto"/>
        <w:ind w:left="720"/>
      </w:pPr>
      <w:r>
        <w:rPr>
          <w:lang w:val="hi_IN" w:bidi="hi_IN"/>
        </w:rPr>
      </w:r>
      <w:r>
        <w:rPr>
          <w:lang w:val="hi_IN" w:bidi="hi_IN"/>
        </w:rPr>
        <w:t>इस्राएलियों से पूछें, "आप कैसा महसूस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3:1–17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और सभी </w:t>
      </w:r>
      <w:r>
        <w:rPr>
          <w:b/>
          <w:lang w:val="hi_IN" w:bidi="hi_IN"/>
        </w:rPr>
        <w:t>इस्राएली</w:t>
      </w:r>
      <w:r>
        <w:rPr>
          <w:lang w:val="hi_IN" w:bidi="hi_IN"/>
        </w:rPr>
        <w:t xml:space="preserve"> शित्तीम से निकलकर यरदन नदी की ओर गए। इस्राएलियों और शित्तीम के लिए उन्हीं शब्दों का उपयोग करें जिनका उपयोग आपने पिछले भागों में किया है। याद रखें कि </w:t>
      </w:r>
      <w:r>
        <w:rPr>
          <w:b/>
          <w:lang w:val="hi_IN" w:bidi="hi_IN"/>
        </w:rPr>
        <w:t>इस्राएलियों</w:t>
      </w:r>
      <w:r>
        <w:rPr>
          <w:lang w:val="hi_IN" w:bidi="hi_IN"/>
        </w:rPr>
        <w:t xml:space="preserve"> शब्द मुख्य शब्दावली में है।</w:t>
      </w:r>
    </w:p>
    <w:p>
      <w:pPr/>
      <w:r>
        <w:rPr>
          <w:lang w:val="hi_IN" w:bidi="hi_IN"/>
        </w:rPr>
      </w:r>
      <w:r>
        <w:rPr>
          <w:b/>
          <w:lang w:val="hi_IN" w:bidi="hi_IN"/>
        </w:rPr>
        <w:t>अधिकारियों</w:t>
      </w:r>
      <w:r>
        <w:rPr>
          <w:lang w:val="hi_IN" w:bidi="hi_IN"/>
        </w:rPr>
        <w:t xml:space="preserve"> या लोगों के गोत्र के अगुवों ने इस्राएलियों को निर्देश दिए। अधिकारियों या गोत्र के अगुवों के लिए उसी शब्द का उपयोग करें जिसका उपयोग आपने पिछले भागों में किया है।</w:t>
      </w:r>
    </w:p>
    <w:p>
      <w:pPr/>
      <w:r>
        <w:rPr>
          <w:lang w:val="hi_IN" w:bidi="hi_IN"/>
        </w:rPr>
      </w:r>
      <w:r>
        <w:rPr>
          <w:lang w:val="hi_IN" w:bidi="hi_IN"/>
        </w:rPr>
        <w:t xml:space="preserve">सभी </w:t>
      </w:r>
      <w:r>
        <w:rPr>
          <w:b/>
          <w:lang w:val="hi_IN" w:bidi="hi_IN"/>
        </w:rPr>
        <w:t>याजक</w:t>
      </w:r>
      <w:r>
        <w:rPr>
          <w:lang w:val="hi_IN" w:bidi="hi_IN"/>
        </w:rPr>
        <w:t xml:space="preserve"> इस्राएल के लेवी गोत्र के </w:t>
      </w:r>
      <w:r>
        <w:rPr>
          <w:b/>
          <w:lang w:val="hi_IN" w:bidi="hi_IN"/>
        </w:rPr>
        <w:t>लेवी लोग</w:t>
      </w:r>
      <w:r>
        <w:rPr>
          <w:lang w:val="hi_IN" w:bidi="hi_IN"/>
        </w:rPr>
        <w:t xml:space="preserve"> थे। किसी भी अन्य गोत्र का कोई भी याजक नहीं हो सकता था। एक याजक लोगों को परमेश्वर के साथ अच्छा संबंध बनाने में मदद करता था। लेवियों का गोत्र </w:t>
      </w:r>
      <w:r>
        <w:rPr>
          <w:b/>
          <w:lang w:val="hi_IN" w:bidi="hi_IN"/>
        </w:rPr>
        <w:t>निवास-स्थान</w:t>
      </w:r>
      <w:r>
        <w:rPr>
          <w:lang w:val="hi_IN" w:bidi="hi_IN"/>
        </w:rPr>
        <w:t>, इस्राएली आराधना के स्थान और निवास-स्थान की सभी वस्तुओं के लिए जिम्मेदार था। केवल लेवी ही वाचा के सन्दूक को उठा सकते थे। इस कहानी में याजक, जो लेवी गोत्र से थे, वाचा के सन्दूक को उठाते हैं।</w:t>
      </w:r>
    </w:p>
    <w:p>
      <w:pPr/>
      <w:r>
        <w:rPr>
          <w:lang w:val="hi_IN" w:bidi="hi_IN"/>
        </w:rPr>
      </w:r>
      <w:r>
        <w:rPr>
          <w:lang w:val="hi_IN" w:bidi="hi_IN"/>
        </w:rPr>
        <w:t xml:space="preserve">यहाँ रुकें और समूह में चर्चा करें कि आप </w:t>
      </w:r>
      <w:r>
        <w:rPr>
          <w:b/>
          <w:lang w:val="hi_IN" w:bidi="hi_IN"/>
        </w:rPr>
        <w:t>याजकों</w:t>
      </w:r>
      <w:r>
        <w:rPr>
          <w:lang w:val="hi_IN" w:bidi="hi_IN"/>
        </w:rPr>
        <w:t xml:space="preserve"> और </w:t>
      </w:r>
      <w:r>
        <w:rPr>
          <w:b/>
          <w:lang w:val="hi_IN" w:bidi="hi_IN"/>
        </w:rPr>
        <w:t>लेवियों</w:t>
      </w:r>
      <w:r>
        <w:rPr>
          <w:lang w:val="hi_IN" w:bidi="hi_IN"/>
        </w:rPr>
        <w:t xml:space="preserve"> के बारे में कैसे बात करेंगे। </w:t>
      </w:r>
      <w:r>
        <w:rPr>
          <w:b/>
          <w:lang w:val="hi_IN" w:bidi="hi_IN"/>
        </w:rPr>
        <w:t>याजक</w:t>
      </w:r>
      <w:r>
        <w:rPr>
          <w:lang w:val="hi_IN" w:bidi="hi_IN"/>
        </w:rPr>
        <w:t xml:space="preserve"> और </w:t>
      </w:r>
      <w:r>
        <w:rPr>
          <w:b/>
          <w:lang w:val="hi_IN" w:bidi="hi_IN"/>
        </w:rPr>
        <w:t>लेवी</w:t>
      </w:r>
      <w:r>
        <w:rPr>
          <w:lang w:val="hi_IN" w:bidi="hi_IN"/>
        </w:rPr>
        <w:t xml:space="preserve"> पर मुख्य शब्दावली में चर्चा की गई है। याजकों और लेवियों के लिए उन्हीं शब्दों का उपयोग करें जिनका उपयोग आप बाइबल की अन्य पुस्तकों में करते आ रहे हैं। इस ऑडियो को यहाँ रोकें।</w:t>
      </w:r>
    </w:p>
    <w:p>
      <w:pPr/>
      <w:r>
        <w:rPr>
          <w:lang w:val="hi_IN" w:bidi="hi_IN"/>
        </w:rPr>
      </w:r>
      <w:r>
        <w:rPr>
          <w:b/>
          <w:lang w:val="hi_IN" w:bidi="hi_IN"/>
        </w:rPr>
        <w:t>वाचा का सन्दूक</w:t>
      </w:r>
      <w:r>
        <w:rPr>
          <w:lang w:val="hi_IN" w:bidi="hi_IN"/>
        </w:rPr>
        <w:t xml:space="preserve"> वह विशेष सन्दूक था जिसे यहोवा ने मूसा को बनाने के लिए कहा था। सन्दूक में व्यवस्था की तख्तियाँ थीं जो यहोवा ने मूसा को दी थीं, जब उसने इस्राएलियों के साथ अपनी वाचा या दृढ़ प्रतिज्ञा की थी। इस्राएली विश्वास करते थे कि परमेश्वर वास्तव में सन्दूक के ठीक ऊपर के स्थान में निवास करता है, इसलिए यह उसकी उपस्थिति का प्रतीक बन गया।</w:t>
      </w:r>
    </w:p>
    <w:p>
      <w:pPr/>
      <w:r>
        <w:rPr>
          <w:lang w:val="hi_IN" w:bidi="hi_IN"/>
        </w:rPr>
      </w:r>
      <w:r>
        <w:rPr>
          <w:lang w:val="hi_IN" w:bidi="hi_IN"/>
        </w:rPr>
        <w:t xml:space="preserve">यहाँ रुकें और समूह में चर्चा करें कि आप </w:t>
      </w:r>
      <w:r>
        <w:rPr>
          <w:b/>
          <w:lang w:val="hi_IN" w:bidi="hi_IN"/>
        </w:rPr>
        <w:t>वाचा के सन्दूक</w:t>
      </w:r>
      <w:r>
        <w:rPr>
          <w:lang w:val="hi_IN" w:bidi="hi_IN"/>
        </w:rPr>
        <w:t xml:space="preserve"> का अनुवाद कैसे करेंगे। </w:t>
      </w:r>
      <w:r>
        <w:rPr>
          <w:b/>
          <w:lang w:val="hi_IN" w:bidi="hi_IN"/>
        </w:rPr>
        <w:t>वाचा के सन्दूक</w:t>
      </w:r>
      <w:r>
        <w:rPr>
          <w:lang w:val="hi_IN" w:bidi="hi_IN"/>
        </w:rPr>
        <w:t xml:space="preserve"> के बारे में मुख्य शब्दावली में चर्चा की गई है। इस सन्दूक के लिए उसी शीर्षक का उपयोग करें जिसका उपयोग आपने बाइबल की पिछली पुस्तकों में किया है। इस ऑडियो को यहाँ रोकें।</w:t>
      </w:r>
    </w:p>
    <w:p>
      <w:pPr/>
      <w:r>
        <w:rPr>
          <w:lang w:val="hi_IN" w:bidi="hi_IN"/>
        </w:rPr>
      </w:r>
      <w:r>
        <w:rPr>
          <w:lang w:val="hi_IN" w:bidi="hi_IN"/>
        </w:rPr>
        <w:t>यहोशू ने यहोवा को "</w:t>
      </w:r>
      <w:r>
        <w:rPr>
          <w:b/>
          <w:lang w:val="hi_IN" w:bidi="hi_IN"/>
        </w:rPr>
        <w:t>यहोवा</w:t>
      </w:r>
      <w:r>
        <w:rPr>
          <w:lang w:val="hi_IN" w:bidi="hi_IN"/>
        </w:rPr>
        <w:t xml:space="preserve"> तुम्हारा </w:t>
      </w:r>
      <w:r>
        <w:rPr>
          <w:b/>
          <w:lang w:val="hi_IN" w:bidi="hi_IN"/>
        </w:rPr>
        <w:t>परमेश्वर</w:t>
      </w:r>
      <w:r>
        <w:rPr>
          <w:lang w:val="hi_IN" w:bidi="hi_IN"/>
        </w:rPr>
        <w:t xml:space="preserve">" या इस्राएलियों का परमेश्वर कहा था। यहोवा परमेश्वर का व्यक्तिगत नाम है। </w:t>
      </w:r>
      <w:r>
        <w:rPr>
          <w:b/>
          <w:lang w:val="hi_IN" w:bidi="hi_IN"/>
        </w:rPr>
        <w:t>यहोवा</w:t>
      </w:r>
      <w:r>
        <w:rPr>
          <w:lang w:val="hi_IN" w:bidi="hi_IN"/>
        </w:rPr>
        <w:t xml:space="preserve"> और </w:t>
      </w:r>
      <w:r>
        <w:rPr>
          <w:b/>
          <w:lang w:val="hi_IN" w:bidi="hi_IN"/>
        </w:rPr>
        <w:t>परमेश्वर</w:t>
      </w:r>
      <w:r>
        <w:rPr>
          <w:lang w:val="hi_IN" w:bidi="hi_IN"/>
        </w:rPr>
        <w:t xml:space="preserve"> दोनों पर मुख्य शब्दावली में चर्चा की गई है। उन्हीं शब्दों का उपयोग करें जिनका उपयोग आपने पिछले भागों में किया है।</w:t>
      </w:r>
    </w:p>
    <w:p>
      <w:pPr/>
      <w:r>
        <w:rPr>
          <w:lang w:val="hi_IN" w:bidi="hi_IN"/>
        </w:rPr>
      </w:r>
      <w:r>
        <w:rPr>
          <w:lang w:val="hi_IN" w:bidi="hi_IN"/>
        </w:rPr>
        <w:t xml:space="preserve">इस्राएली अगुवों ने लोगों से कहा कि वे वाचा के सन्दूक के लगभग 2,000 </w:t>
      </w:r>
      <w:r>
        <w:rPr>
          <w:b/>
          <w:lang w:val="hi_IN" w:bidi="hi_IN"/>
        </w:rPr>
        <w:t>हाथ</w:t>
      </w:r>
      <w:r>
        <w:rPr>
          <w:lang w:val="hi_IN" w:bidi="hi_IN"/>
        </w:rPr>
        <w:t>, 1,000 कदम या 1 किलोमीटर दूर रहें। आप अपने आधुनिक समय के माप का उपयोग कर सकते हैं, या आप हाथ के लिए शब्द का उपयोग कर सकते हैं जो आपने तय किया है।</w:t>
      </w:r>
    </w:p>
    <w:p>
      <w:pPr/>
      <w:r>
        <w:rPr>
          <w:lang w:val="hi_IN" w:bidi="hi_IN"/>
        </w:rPr>
      </w:r>
      <w:r>
        <w:rPr>
          <w:lang w:val="hi_IN" w:bidi="hi_IN"/>
        </w:rPr>
        <w:t xml:space="preserve">यहाँ रुकें और समूह में चर्चा करें: आप 2,000 </w:t>
      </w:r>
      <w:r>
        <w:rPr>
          <w:b/>
          <w:lang w:val="hi_IN" w:bidi="hi_IN"/>
        </w:rPr>
        <w:t>हाथ</w:t>
      </w:r>
      <w:r>
        <w:rPr>
          <w:lang w:val="hi_IN" w:bidi="hi_IN"/>
        </w:rPr>
        <w:t xml:space="preserve"> के लिए क्या कहेंगे? क्या आप 1 किलोमीटर या 1,000 कदमों का उपयोग करेंगे? </w:t>
      </w:r>
      <w:r>
        <w:rPr>
          <w:b/>
          <w:lang w:val="hi_IN" w:bidi="hi_IN"/>
        </w:rPr>
        <w:t>हाथ</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यहोशू ने लोगों से कहा कि वे अपने आप को </w:t>
      </w:r>
      <w:r>
        <w:rPr>
          <w:b/>
          <w:lang w:val="hi_IN" w:bidi="hi_IN"/>
        </w:rPr>
        <w:t>पवित्र</w:t>
      </w:r>
      <w:r>
        <w:rPr>
          <w:lang w:val="hi_IN" w:bidi="hi_IN"/>
        </w:rPr>
        <w:t xml:space="preserve"> करें। जब कोई किसी वस्तु को पवित्र ठहराता है, तो वह उसे पवित्र बनाता है या परमेश्वर की विशेष सेवा के लिए अलग ठहराता है। इस्राएलियों के पास विशेष विधियाँ थीं जिनके द्वारा वे किसी भी अशुद्धता को दूर करते थे, जो उन्हें यहोवा की आराधना के लिए अयोग्य बना सकती थी।</w:t>
      </w:r>
    </w:p>
    <w:p>
      <w:pPr/>
      <w:r>
        <w:rPr>
          <w:lang w:val="hi_IN" w:bidi="hi_IN"/>
        </w:rPr>
      </w:r>
      <w:r>
        <w:rPr>
          <w:lang w:val="hi_IN" w:bidi="hi_IN"/>
        </w:rPr>
        <w:t xml:space="preserve">यहाँ रुकें और चर्चा करें कि आप इस्राएलियों के अपने आप को यहोवा के लिए </w:t>
      </w:r>
      <w:r>
        <w:rPr>
          <w:b/>
          <w:lang w:val="hi_IN" w:bidi="hi_IN"/>
        </w:rPr>
        <w:t>पवित्र</w:t>
      </w:r>
      <w:r>
        <w:rPr>
          <w:lang w:val="hi_IN" w:bidi="hi_IN"/>
        </w:rPr>
        <w:t xml:space="preserve"> करने का वर्णन कैसे करेंगे। पवित्र करने के लिए उसी शब्द का उपयोग करें जिसका उपयोग आपने बाइबल की पिछली पुस्तकों में किया है। </w:t>
      </w:r>
      <w:r>
        <w:rPr>
          <w:b/>
          <w:lang w:val="hi_IN" w:bidi="hi_IN"/>
        </w:rPr>
        <w:t>पवित्र करना</w:t>
      </w:r>
      <w:r>
        <w:rPr>
          <w:lang w:val="hi_IN" w:bidi="hi_IN"/>
        </w:rPr>
        <w:t xml:space="preserve"> मुख्य शब्दावली में है। इस ऑडियो को यहाँ रोकें।</w:t>
      </w:r>
    </w:p>
    <w:p>
      <w:pPr/>
      <w:r>
        <w:rPr>
          <w:lang w:val="hi_IN" w:bidi="hi_IN"/>
        </w:rPr>
      </w:r>
      <w:r>
        <w:rPr>
          <w:lang w:val="hi_IN" w:bidi="hi_IN"/>
        </w:rPr>
        <w:t xml:space="preserve">यहोशू ने कहा कि यहोवा इस्राएलियों के बीच बड़े अद्भुत काम करेगा। अद्भुत काम के लिए एक और शब्द </w:t>
      </w:r>
      <w:r>
        <w:rPr>
          <w:b/>
          <w:lang w:val="hi_IN" w:bidi="hi_IN"/>
        </w:rPr>
        <w:t>चमत्कार</w:t>
      </w:r>
      <w:r>
        <w:rPr>
          <w:lang w:val="hi_IN" w:bidi="hi_IN"/>
        </w:rPr>
        <w:t xml:space="preserve"> है।</w:t>
      </w:r>
    </w:p>
    <w:p>
      <w:pPr/>
      <w:r>
        <w:rPr>
          <w:lang w:val="hi_IN" w:bidi="hi_IN"/>
        </w:rPr>
      </w:r>
      <w:r>
        <w:rPr>
          <w:lang w:val="hi_IN" w:bidi="hi_IN"/>
        </w:rPr>
        <w:t xml:space="preserve">यहाँ रुकें और चर्चा करें कि आप अद्भुत काम या </w:t>
      </w:r>
      <w:r>
        <w:rPr>
          <w:b/>
          <w:lang w:val="hi_IN" w:bidi="hi_IN"/>
        </w:rPr>
        <w:t>चमत्कारों</w:t>
      </w:r>
      <w:r>
        <w:rPr>
          <w:lang w:val="hi_IN" w:bidi="hi_IN"/>
        </w:rPr>
        <w:t xml:space="preserve"> के लिए किन शब्दों का उपयोग करेंगे। </w:t>
      </w:r>
      <w:r>
        <w:rPr>
          <w:b/>
          <w:lang w:val="hi_IN" w:bidi="hi_IN"/>
        </w:rPr>
        <w:t>चमत्कार</w:t>
      </w:r>
      <w:r>
        <w:rPr>
          <w:lang w:val="hi_IN" w:bidi="hi_IN"/>
        </w:rPr>
        <w:t xml:space="preserve"> पर मुख्य शब्दावली में चर्चा की गई है। उसी शब्द का उपयोग करें जिसका उपयोग आपने बाइबल की पिछली पुस्तकों में किया है। इस ऑडियो को यहाँ रोकें।</w:t>
      </w:r>
    </w:p>
    <w:p>
      <w:pPr/>
      <w:r>
        <w:rPr>
          <w:lang w:val="hi_IN" w:bidi="hi_IN"/>
        </w:rPr>
      </w:r>
      <w:r>
        <w:rPr>
          <w:lang w:val="hi_IN" w:bidi="hi_IN"/>
        </w:rPr>
        <w:t>यहोशू यहोवा को "जीवित परमेश्वर" और "पूरी पृथ्वी का परमेश्वर" कहकर संबोधित करता है। ये परमेश्वर के लिए उपाधियाँ हैं। अपने परमेश्वर के लिए उपयोग किए जाने वाले शब्द का प्रयोग करें, और फिर वह उपयुक्त वाक्यांश जोड़ें जो यहोशू जिस बात के बारे में कह रहा है उसे स्पष्ट करता है।</w:t>
      </w:r>
    </w:p>
    <w:p>
      <w:pPr/>
      <w:r>
        <w:rPr>
          <w:lang w:val="hi_IN" w:bidi="hi_IN"/>
        </w:rPr>
      </w:r>
      <w:r>
        <w:rPr>
          <w:lang w:val="hi_IN" w:bidi="hi_IN"/>
        </w:rPr>
        <w:t>यहोशू कहता है कि यहोवा लोगों को कनान से "बाहर निकाल" देगा। यहोवा कनान के लोगों को पूरी तरह से नष्ट कर देगा। या तो इस्राएली उन्हें मार डालेंगे, या फिर उन्हें भगा देंगे, ताकि वे उस देश में और न रह सकें।</w:t>
      </w:r>
    </w:p>
    <w:p>
      <w:pPr/>
      <w:r>
        <w:rPr>
          <w:lang w:val="hi_IN" w:bidi="hi_IN"/>
        </w:rPr>
      </w:r>
      <w:r>
        <w:rPr>
          <w:lang w:val="hi_IN" w:bidi="hi_IN"/>
        </w:rPr>
        <w:t xml:space="preserve">यहाँ रुकें और समूह के रूप में चर्चा करें कि आप यहोवा के कनान देश में रहने वाले लोगों को </w:t>
      </w:r>
      <w:r>
        <w:rPr>
          <w:b/>
          <w:lang w:val="hi_IN" w:bidi="hi_IN"/>
        </w:rPr>
        <w:t>बाहर निकालने</w:t>
      </w:r>
      <w:r>
        <w:rPr>
          <w:lang w:val="hi_IN" w:bidi="hi_IN"/>
        </w:rPr>
        <w:t xml:space="preserve"> के बारे में कैसे बात करेंगे। इस ऑडियो को यहाँ रोकें।</w:t>
      </w:r>
    </w:p>
    <w:p>
      <w:pPr/>
      <w:r>
        <w:rPr>
          <w:lang w:val="hi_IN" w:bidi="hi_IN"/>
        </w:rPr>
      </w:r>
      <w:r>
        <w:rPr>
          <w:lang w:val="hi_IN" w:bidi="hi_IN"/>
        </w:rPr>
        <w:t>यहोशू उन लोगों के गोत्रों की सूची देता है जो वर्तमान में प्रतिज्ञा किए हुए देश में रहते हैं। इस सूची का उपयोग पहले किया गया है। यदि आपने व्यवस्थाविवरण 7:1 का अनुवाद किया है, तो यहाँ इन लोगों के समूहों के लिए उन्हीं शब्दों का उपयोग करें।</w:t>
      </w:r>
    </w:p>
    <w:p>
      <w:pPr/>
      <w:r>
        <w:rPr>
          <w:lang w:val="hi_IN" w:bidi="hi_IN"/>
        </w:rPr>
      </w:r>
      <w:r>
        <w:rPr>
          <w:lang w:val="hi_IN" w:bidi="hi_IN"/>
        </w:rPr>
        <w:t>यहाँ रुकें और चर्चा करें कि आप प्रत्येक लोगों के समूह का नाम क्या रखेंगे। उन्हीं शब्दों का उपयोग करें जिनका उपयोग आपने बाइबल की पिछली पुस्तकों में किया था। इस ऑडियो को यहाँ रोकें।</w:t>
      </w:r>
    </w:p>
    <w:p>
      <w:pPr/>
      <w:r>
        <w:rPr>
          <w:lang w:val="hi_IN" w:bidi="hi_IN"/>
        </w:rPr>
      </w:r>
      <w:r>
        <w:rPr>
          <w:lang w:val="hi_IN" w:bidi="hi_IN"/>
        </w:rPr>
        <w:t xml:space="preserve">यह भाग बताता है कि कैसे </w:t>
      </w:r>
      <w:r>
        <w:rPr>
          <w:b/>
          <w:lang w:val="hi_IN" w:bidi="hi_IN"/>
        </w:rPr>
        <w:t>यरदन नदी</w:t>
      </w:r>
      <w:r>
        <w:rPr>
          <w:lang w:val="hi_IN" w:bidi="hi_IN"/>
        </w:rPr>
        <w:t xml:space="preserve"> का पानी आदाम नामक शहर पर रुक गया और पीछे हटकर सारतान नामक शहर तक इकट्ठा हो गया। नदी में जो पानी था वह आगे बहकर मृत सागर में मिल गया। आज भी मृत सागर मौजूद है। आप शायद इस झील के लिए उस नाम का उपयोग कर सकते हैं जो आपके आधिकारिक नक्शों पर उपयोग किया गया है। मृत सागर एक बड़ी झील है, जो लगभग 85 किलोमीटर लंबी और अपनी सबसे चौड़ी जगह पर 16 किलोमीटर चौड़ी है। मृत सागर नमक से भरा हुआ है, इसलिए इस समुद्र में कोई भी चीज़ जीवित नहीं रह सकती। इसे अक्सर महान नमक सागर भी कहा जाता है।</w:t>
      </w:r>
    </w:p>
    <w:p>
      <w:pPr/>
      <w:r>
        <w:rPr>
          <w:lang w:val="hi_IN" w:bidi="hi_IN"/>
        </w:rPr>
      </w:r>
      <w:r>
        <w:rPr>
          <w:lang w:val="hi_IN" w:bidi="hi_IN"/>
        </w:rPr>
        <w:t xml:space="preserve">जब नदी में ऊपर से पानी आना बंद हो गया, तो नदी का तल सूख गया और लोग सूखी भूमि पर चलकर पार कर सके। शहर और यरदन नदी के लिए उसी शब्द का उपयोग करें जिसका उपयोग आपने पहले किया है, और याद रखें कि </w:t>
      </w:r>
      <w:r>
        <w:rPr>
          <w:b/>
          <w:lang w:val="hi_IN" w:bidi="hi_IN"/>
        </w:rPr>
        <w:t>यरदन नदी</w:t>
      </w:r>
      <w:r>
        <w:rPr>
          <w:lang w:val="hi_IN" w:bidi="hi_IN"/>
        </w:rPr>
        <w:t xml:space="preserve"> मुख्य शब्दावली में है।</w:t>
      </w:r>
    </w:p>
    <w:p>
      <w:pPr/>
      <w:r>
        <w:rPr>
          <w:lang w:val="hi_IN" w:bidi="hi_IN"/>
        </w:rPr>
      </w:r>
      <w:r>
        <w:rPr>
          <w:lang w:val="hi_IN" w:bidi="hi_IN"/>
        </w:rPr>
        <w:t>यहाँ रुकें और वह नक्शा देखें जो इन स्थानों को दिखाता है। इस ऑडियो को यहाँ रोकें।</w:t>
      </w:r>
    </w:p>
    <w:p>
      <w:pPr/>
      <w:r>
        <w:rPr>
          <w:lang w:val="hi_IN" w:bidi="hi_IN"/>
        </w:rPr>
      </w:r>
      <w:r>
        <w:rPr>
          <w:lang w:val="hi_IN" w:bidi="hi_IN"/>
        </w:rPr>
        <w:t>याजक सूखी नदी के तल में खड़े रहेंगे, जब तक इस्राएल राष्ट्र का हर व्यक्ति पार न कर ले। एक राष्ट्र लोगों का ऐसा समूह होता है जो एक साथ जुड़ा होता है, एक ही देश में रहता है, और जिसका एक ही शासक होता है।</w:t>
      </w:r>
    </w:p>
    <w:p>
      <w:pPr/>
      <w:r>
        <w:rPr>
          <w:lang w:val="hi_IN" w:bidi="hi_IN"/>
        </w:rPr>
      </w:r>
      <w:r>
        <w:rPr>
          <w:lang w:val="hi_IN" w:bidi="hi_IN"/>
        </w:rPr>
        <w:t xml:space="preserve">यहाँ रुकें और चर्चा करें कि आप "सारे इस्राएल" या इस्राएल के </w:t>
      </w:r>
      <w:r>
        <w:rPr>
          <w:b/>
          <w:lang w:val="hi_IN" w:bidi="hi_IN"/>
        </w:rPr>
        <w:t>राष्ट्र</w:t>
      </w:r>
      <w:r>
        <w:rPr>
          <w:lang w:val="hi_IN" w:bidi="hi_IN"/>
        </w:rPr>
        <w:t xml:space="preserve"> के लिए किस शब्द का उपयोग करेंगे। यदि आपने पहले ही बाइबल की किसी अन्य पुस्तक में राष्ट्र का अनुवाद किया है, तो यहाँ उस शब्द का उपयोग करें। </w:t>
      </w:r>
      <w:r>
        <w:rPr>
          <w:b/>
          <w:lang w:val="hi_IN" w:bidi="hi_IN"/>
        </w:rPr>
        <w:t>राष्ट्र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4:1–14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4:1–14 को सुनें और अपने मन में रखें।</w:t>
      </w:r>
    </w:p>
    <w:p>
      <w:pPr/>
      <w:r>
        <w:rPr>
          <w:lang w:val="hi_IN" w:bidi="hi_IN"/>
        </w:rPr>
      </w:r>
      <w:r>
        <w:rPr>
          <w:lang w:val="hi_IN" w:bidi="hi_IN"/>
        </w:rPr>
        <w:t>यदि सम्भव हो, तो यहोशू 4:1–14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4:1–14 का ऑडियो संस्करण सबसे आसानी से समझ में आने वाले अनुवाद में सुनें।</w:t>
      </w:r>
    </w:p>
    <w:p>
      <w:pPr/>
      <w:r>
        <w:rPr>
          <w:lang w:val="hi_IN" w:bidi="hi_IN"/>
        </w:rPr>
      </w:r>
      <w:r>
        <w:rPr>
          <w:lang w:val="hi_IN" w:bidi="hi_IN"/>
        </w:rPr>
        <w:t>यह भाग इस्राएलियों के यरदन नदी पार करने की कहानी को जारी रखता है। जब कहानी शुरू होती है, तब सभी इस्राएली या इस्राएल का पूरा राष्ट्र, नदी के पूर्वी किनारे से नदी के पश्चिमी किनारे की ओर पार करते हैं। आपको याद होगा कि यरदन नदी के पूर्व भाग में जिन तीन गोत्रों के परिवारों ने बसने की योजना बनाई है, वे पार नहीं करते, परन्तु इन गोत्रों के युद्ध करने की आयु के वयस्क पुरुष अन्य गोत्रों के साथ पार करते हैं।</w:t>
      </w:r>
    </w:p>
    <w:p>
      <w:pPr/>
      <w:r>
        <w:rPr>
          <w:lang w:val="hi_IN" w:bidi="hi_IN"/>
        </w:rPr>
      </w:r>
      <w:r>
        <w:rPr>
          <w:lang w:val="hi_IN" w:bidi="hi_IN"/>
        </w:rPr>
        <w:t>यहाँ रुकें और उस नक्शे की समीक्षा करें जो यरदन नदी, आदाम शहर और मृत सागर, यरीहो शहर और आसपास के क्षेत्र को दिखाता है। पिछले भाग की घटनाओं की समीक्षा करें। ऑडियो को यहाँ रोकें।</w:t>
      </w:r>
    </w:p>
    <w:p>
      <w:pPr/>
      <w:r>
        <w:rPr>
          <w:lang w:val="hi_IN" w:bidi="hi_IN"/>
        </w:rPr>
      </w:r>
      <w:r>
        <w:rPr>
          <w:lang w:val="hi_IN" w:bidi="hi_IN"/>
        </w:rPr>
        <w:t>सभी लोग नदी पार कर चुके हैं, परन्तु याजक अब भी सूखी नदी के तल में खड़े हैं और वाचा के सन्दूक को थामे हुए हैं। अब, यहोवा यहोशू से कहता है कि वह प्रत्येक गोत्र में से एक, कुल 12 पुरुषों को चुने। आपको याद होगा कि पिछले भाग में, यहोशू ने पहले ही इन पुरुषों को चुन लिया था, लेकिन उन पुरुषों को नहीं बताया था कि उन्हें क्या करना है। यहोवा यहोशू से कहता है कि उन पुरुषों को वहाँ जाना है जहाँ याजक वाचा के सन्दूक के साथ खड़े हैं। हर एक पुरुष को एक बड़ा पत्थर उठाकर उसे यरदन नदी के पश्चिम की ओर सूखी भूमि में ले जाना है। गोत्र का प्रत्येक प्रतिनिधि उस पत्थर को उस भूमि पर रख देगा जहाँ इस्राएली रात के लिए डेरा डालेंगे।</w:t>
      </w:r>
    </w:p>
    <w:p>
      <w:pPr/>
      <w:r>
        <w:rPr>
          <w:lang w:val="hi_IN" w:bidi="hi_IN"/>
        </w:rPr>
      </w:r>
      <w:r>
        <w:rPr>
          <w:lang w:val="hi_IN" w:bidi="hi_IN"/>
        </w:rPr>
        <w:t>यहोशू ठीक वैसा ही करता है जैसा यहोवा ने कहा था। यहोशू उन 12 पुरुषों को बुलाता है जिन्हें उसने पहले ही चुना था, और उन पुरुषों को बताता है कि उन्हें क्या करना है। यहोशू कहता है, "तुम्हें वहाँ जाना है जहाँ याजक तुम्हारे परमेश्वर यहोवा के सन्दूक के साथ खड़े हैं। तुम में से प्रत्येक नदी के तल से एक ऐसा पत्थर उठाएगा जिसे तुम्हें अपने कंधे पर उठाना है। कुल मिलाकर 12 पत्थर होंगे, इस्राएल के 12 गोत्रों में से प्रत्येक के लिए एक पत्थर।" यहोशू 12 पुरुषों से कहता है कि ये पत्थर लोगों के लिए एक स्मारक या चिन्ह बनेंगे। स्मारक एक ऐसी वस्तु होती है जो लोगों को किसी विशेष घटना की याद दिलाती है। चिन्ह एक ऐसी वस्तु होती है जो एक स्पष्ट संदेश देती है। यहोशू लोगों से कहता है कि ये पत्थर एक स्मारक होंगे ताकि उन्हें याद दिलाया जा सके कि यहोवा ने यरदन नदी के बहाव को रोक दिया है। ये पत्थर इस्राएली वंशजों के लिए एक चिन्ह या संदेश होंगे कि यहोवा उनके साथ है। यहोशू इस्राएलियों से कहता है कि उनके बच्चे, अर्थात् उनकी आने वाली पीढ़ियाँ, पूछेंगी कि इन पत्थरों के ढेर का क्या अर्थ है, और उन्हें यह बताने के लिए तैयार रहना होगा कि यहोवा ने कैसे नदी के बहाव को रोक दिया था।</w:t>
      </w:r>
    </w:p>
    <w:p>
      <w:pPr/>
      <w:r>
        <w:rPr>
          <w:lang w:val="hi_IN" w:bidi="hi_IN"/>
        </w:rPr>
      </w:r>
      <w:r>
        <w:rPr>
          <w:lang w:val="hi_IN" w:bidi="hi_IN"/>
        </w:rPr>
        <w:t>यहाँ रुकें और नीचे दिए गए प्रश्न पर चर्चा करें: आप अपनी संस्कृति में अतीत में घटित महत्वपूर्ण घटनाओं को कैसे याद रखते हैं? आप बातों को याद रखने के लिए किस प्रकार की संरचनाएँ बनाते हैं, और आप उन संरचनाओं को क्यों बनाते हैं? आप संरचनाओं को किस चीज़ से बनाते हैं? ऑडियो को यहाँ रोकें।</w:t>
      </w:r>
    </w:p>
    <w:p>
      <w:pPr/>
      <w:r>
        <w:rPr>
          <w:lang w:val="hi_IN" w:bidi="hi_IN"/>
        </w:rPr>
      </w:r>
      <w:r>
        <w:rPr>
          <w:lang w:val="hi_IN" w:bidi="hi_IN"/>
        </w:rPr>
        <w:t>12 पुरुष ठीक वैसा ही करते हैं जैसा यहोशू उनसे कहता है। 12 पुरुष वहाँ जाते हैं जहाँ याजक अभी भी यरदन नदी में वाचा के सन्दूक के साथ खड़े हैं। हर पुरुष एक बड़ा पत्थर उठाता है। हर एक पुरुष अपने पत्थर को उस स्थान पर ले जाता है जहाँ इस्राएली उस रात डेरा डालने वाले हैं। जब वे पुरुष उस स्थान पर पहुँचते हैं, तो वे पत्थरों को उसी स्थान पर रख देते हैं जहाँ अन्य पत्थर रखे गए हैं।</w:t>
      </w:r>
    </w:p>
    <w:p>
      <w:pPr/>
      <w:r>
        <w:rPr>
          <w:lang w:val="hi_IN" w:bidi="hi_IN"/>
        </w:rPr>
      </w:r>
      <w:r>
        <w:rPr>
          <w:lang w:val="hi_IN" w:bidi="hi_IN"/>
        </w:rPr>
        <w:t>तब यहोशू 12 पत्थरों को चुनकर उन्हें सूखी नदी के तल के बीच में रखता है, जहाँ याजक वाचा के सन्दूक के साथ खड़े हैं। पत्थरों का यह ढेर नदी में ही बना रहता है। जिस व्यक्ति ने इस कहानी को लिखा, उसने लिखा कि वे पत्थर उस समय तक नदी में रहे जब उसने यह कहानी लिखी थी। यह संभव है कि जब नदी का जल कम हो जाता था, जैसे अक्टूबर या नवंबर में, तब लोग नदी के बीच में अब भी खड़े पत्थरों के उस ढेर को देख सकते थे।</w:t>
      </w:r>
    </w:p>
    <w:p>
      <w:pPr/>
      <w:r>
        <w:rPr>
          <w:lang w:val="hi_IN" w:bidi="hi_IN"/>
        </w:rPr>
      </w:r>
      <w:r>
        <w:rPr>
          <w:lang w:val="hi_IN" w:bidi="hi_IN"/>
        </w:rPr>
        <w:t>याजक नदी के तल के बीच में तब तक खड़े रहे जब तक यह सब कार्य पूरा नहीं हो गया। सभी लोग नदी पार करते हैं। यहोशू वह सब कुछ करता है जो यहोवा ने यहोशू को करने की आज्ञा दी थी। पिछली कहानियों में मूसा ने यहोशू से भी कहा था कि जब वे प्रतिज्ञा किए हुए देश में आएँ, तो वह इन सभी बातों को करे। जब यह सब पूरा हो जाता है, तब याजक वाचा के सन्दूक को सूखी नदी के तल से उठाकर यरदन नदी के पश्चिमी किनारे पर ले आते हैं, जहाँ सभी लोग प्रतीक्षा कर रहे होते हैं। लोग याजकों को वाचा के सन्दूक को नदी के तल से बाहर ले जाते हुए देखते हैं।</w:t>
      </w:r>
    </w:p>
    <w:p>
      <w:pPr/>
      <w:r>
        <w:rPr>
          <w:lang w:val="hi_IN" w:bidi="hi_IN"/>
        </w:rPr>
      </w:r>
      <w:r>
        <w:rPr>
          <w:lang w:val="hi_IN" w:bidi="hi_IN"/>
        </w:rPr>
        <w:t>अब कहानीकार जो होता है उसका सारांश बताता है और हमें बताता है कि कितने योद्धा प्रतिज्ञा किए हुए देश में जाते हैं। पहले वह हमें तीन गोत्रों—मनश्शे, गाद और रूबेन—के योद्धाओं के बारे में याद दिलाता है। मनश्शे के आधे गोत्र और गाद और रूबेन के गोत्र यरदन नदी के पूर्व भाग में रहने की योजना बनाते हैं। तीनों गोत्रों के योद्धा युद्ध के लिए तैयार हैं और बाकी इस्राएलियों से आगे कूच करते हैं। आपको याद होगा कि इन तीन गोत्रों ने मूसा को यह वचन दिया था कि जब प्रतिज्ञा किए हुए देश में प्रवेश करने का समय आएगा, तब वे इस्राएलियों के आगे-आगे चलेंगे। वे प्रतिज्ञा किए हुए देश में युद्ध करने और जीतने में मदद करेंगे। इन तीनों गोत्रों के योद्धाओं सहित कुल मिलाकर लगभग 40,000 पुरुष हैं। हम निश्चित नहीं हैं कि इसका अर्थ वास्तव में 40,000 पुरुष हैं, या इन पुरुषों की 40 सैन्य टुकड़ियाँ हैं। ये पुरुष यहोवा के सामने से होकर जाते हैं। इसका अर्थ है कि पुरुष वाचा के सन्दूक के सामने चलते हैं। जब ये पुरुष यरीहो के आसपास की भूमि में प्रवेश करते हैं, तब यहोवा उनके साथ होता है। यरीहो और यरदन नदी के बीच, यरीहो के पूर्व की ओर का क्षेत्र एक विस्तृत समतल भूमि है, जिसे कभी-कभी मैदान कहा जाता है। यरीहो के दूसरी ओर, पश्चिम दिशा में, भूमि तेज़ी से पहाड़ियों और फिर पहाड़ों का रूप ले लेती है।</w:t>
      </w:r>
    </w:p>
    <w:p>
      <w:pPr/>
      <w:r>
        <w:rPr>
          <w:lang w:val="hi_IN" w:bidi="hi_IN"/>
        </w:rPr>
      </w:r>
      <w:r>
        <w:rPr>
          <w:lang w:val="hi_IN" w:bidi="hi_IN"/>
        </w:rPr>
        <w:t>यहोवा उस दिन यहोशू को सभी इस्राएलियों की दृष्टि में एक महान अगुवा बनाता है। इसका अर्थ है कि अब सभी इस्राएली यहोशू को एक महान अगुवे के रूप में देखते हैं। इस्राएलियों ने मूसा को अपने अगुवे के रूप में सम्मान दिया था। अब इस्राएली उसी तरह यहोशू का सम्मान करते हैं। इस्राएली यहोशू के प्रति विस्मय में खड़े होते हैं, जिसका अर्थ है कि वे यहोशू के जीवन के बाकी दिनों के लिए उसका बहुत सम्मान करते हैं।</w:t>
      </w:r>
    </w:p>
    <w:p>
      <w:pPr/>
      <w:r>
        <w:rPr>
          <w:lang w:val="hi_IN" w:bidi="hi_IN"/>
        </w:rPr>
      </w:r>
      <w:r>
        <w:rPr>
          <w:lang w:val="hi_IN" w:bidi="hi_IN"/>
        </w:rPr>
        <w:t>यहाँ रुकें और अपनी संस्कृति के एक प्रसिद्ध अगुवे के बारे में एक कहानी सुनाएँ। लोग उससे इतने विस्मित क्यों हैं? उन्होंने ऐसा क्या किया जिसकी वजह से लोग उनका सम्मान करने लगे और उनके पीछे चलने लगे?</w:t>
      </w:r>
      <w:r>
        <w:rPr>
          <w:lang w:val="hi_IN" w:bidi="hi_IN"/>
        </w:rPr>
      </w:r>
    </w:p>
    <w:p>
      <w:pPr>
        <w:pStyle w:val="Heading3"/>
      </w:pPr>
      <w:r>
        <w:rPr>
          <w:lang w:val="hi_IN" w:bidi="hi_IN"/>
        </w:rPr>
        <w:t>घटनाओं को समझाना</w:t>
      </w:r>
    </w:p>
    <w:p>
      <w:pPr/>
      <w:r>
        <w:rPr>
          <w:lang w:val="hi_IN" w:bidi="hi_IN"/>
        </w:rPr>
      </w:r>
      <w:r>
        <w:rPr>
          <w:lang w:val="hi_IN" w:bidi="hi_IN"/>
        </w:rPr>
        <w:t>यहोशू 4:1–14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यहोशू से कहता है कि वह 12 पुरुषों को चुने, जो नदी के तल से पत्थर उठाएँ और उन्हें उस स्थान पर ढेर करें जहाँ इस्राएली उस रात डेरा डालेंगे।</w:t>
      </w:r>
    </w:p>
    <w:p>
      <w:pPr/>
      <w:r>
        <w:rPr>
          <w:lang w:val="hi_IN" w:bidi="hi_IN"/>
        </w:rPr>
      </w:r>
      <w:r>
        <w:rPr>
          <w:b/>
          <w:lang w:val="hi_IN" w:bidi="hi_IN"/>
        </w:rPr>
        <w:t>दूसरे दृश्य में:</w:t>
      </w:r>
      <w:r>
        <w:rPr>
          <w:lang w:val="hi_IN" w:bidi="hi_IN"/>
        </w:rPr>
        <w:t xml:space="preserve"> यहोशू 12 पुरुषों को एक साथ बुलाता है और उन्हें निर्देश देता है। पुरुष यहोशू की आज्ञा मानते हैं। यहोशू नदी के तल में भी पत्थरों का एक ढेर खड़ा करता है।</w:t>
      </w:r>
    </w:p>
    <w:p>
      <w:pPr/>
      <w:r>
        <w:rPr>
          <w:lang w:val="hi_IN" w:bidi="hi_IN"/>
        </w:rPr>
      </w:r>
      <w:r>
        <w:rPr>
          <w:b/>
          <w:lang w:val="hi_IN" w:bidi="hi_IN"/>
        </w:rPr>
        <w:t>तीसरे दृश्य में:</w:t>
      </w:r>
      <w:r>
        <w:rPr>
          <w:lang w:val="hi_IN" w:bidi="hi_IN"/>
        </w:rPr>
        <w:t xml:space="preserve"> जब सभी लोग नदी पार कर लेते हैं और पत्थरों के ढेर स्थापित कर दिए जाते हैं, तब वाचा के सन्दूक को उठाए हुए याजक नदी को पार करते हुए आगे बढ़ते हैं।</w:t>
      </w:r>
    </w:p>
    <w:p>
      <w:pPr/>
      <w:r>
        <w:rPr>
          <w:lang w:val="hi_IN" w:bidi="hi_IN"/>
        </w:rPr>
      </w:r>
      <w:r>
        <w:rPr>
          <w:b/>
          <w:lang w:val="hi_IN" w:bidi="hi_IN"/>
        </w:rPr>
        <w:t>चौथे दृश्य में:</w:t>
      </w:r>
      <w:r>
        <w:rPr>
          <w:lang w:val="hi_IN" w:bidi="hi_IN"/>
        </w:rPr>
        <w:t xml:space="preserve"> रूबेन, गाद और मनश्शे के गोत्रों के योद्धा भी अन्य इस्राएलियों के साथ नदी पार करते हैं।</w:t>
      </w:r>
    </w:p>
    <w:p>
      <w:pPr/>
      <w:r>
        <w:rPr>
          <w:lang w:val="hi_IN" w:bidi="hi_IN"/>
        </w:rPr>
      </w:r>
      <w:r>
        <w:rPr>
          <w:b/>
          <w:lang w:val="hi_IN" w:bidi="hi_IN"/>
        </w:rPr>
        <w:t>पाँचवें दृश्य में:</w:t>
      </w:r>
      <w:r>
        <w:rPr>
          <w:lang w:val="hi_IN" w:bidi="hi_IN"/>
        </w:rPr>
        <w:t xml:space="preserve"> यहोवा यहोशू को इस्राएलियों की दृष्टि में एक महान अगुवा बनाता है। इस्राएली यहोशू का वैसे ही सम्मान करते थे जैसे उन्होंने मूसा का सम्मान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वाचा के सन्दूक को उठाए हुए याजक</w:t>
      </w:r>
    </w:p>
    <w:p>
      <w:pPr>
        <w:pStyle w:val="ListBullet"/>
        <w:spacing w:line="240" w:lineRule="auto"/>
        <w:ind w:left="720"/>
      </w:pPr>
      <w:r>
        <w:rPr>
          <w:lang w:val="hi_IN" w:bidi="hi_IN"/>
        </w:rPr>
      </w:r>
      <w:r>
        <w:rPr>
          <w:lang w:val="hi_IN" w:bidi="hi_IN"/>
        </w:rPr>
        <w:t>वे 12 पुरुष, प्रत्येक गोत्र से एक-एक</w:t>
      </w:r>
    </w:p>
    <w:p>
      <w:pPr>
        <w:pStyle w:val="ListBullet"/>
        <w:spacing w:line="240" w:lineRule="auto"/>
        <w:ind w:left="720"/>
      </w:pPr>
      <w:r>
        <w:rPr>
          <w:lang w:val="hi_IN" w:bidi="hi_IN"/>
        </w:rPr>
      </w:r>
      <w:r>
        <w:rPr>
          <w:lang w:val="hi_IN" w:bidi="hi_IN"/>
        </w:rPr>
        <w:t>रूबेन, गाद और मनश्शे के आधे गोत्र के सशस्त्र योद्धा</w:t>
      </w:r>
    </w:p>
    <w:p>
      <w:pPr>
        <w:pStyle w:val="ListBullet"/>
        <w:spacing w:line="240" w:lineRule="auto"/>
        <w:ind w:left="720"/>
      </w:pPr>
      <w:r>
        <w:rPr>
          <w:lang w:val="hi_IN" w:bidi="hi_IN"/>
        </w:rPr>
      </w:r>
      <w:r>
        <w:rPr>
          <w:lang w:val="hi_IN" w:bidi="hi_IN"/>
        </w:rPr>
        <w:t>रूबेन, गाद और मनश्शे के गोत्रों के योद्धाओं के परिवारों का उल्लेख नहीं किया गया है, लेकिन वे उपस्थित थे—वे यरदन नदी के पूर्वी भाग में ही बने रहे</w:t>
      </w:r>
    </w:p>
    <w:p>
      <w:pPr>
        <w:pStyle w:val="ListBullet"/>
        <w:spacing w:line="240" w:lineRule="auto"/>
        <w:ind w:left="720"/>
      </w:pPr>
      <w:r>
        <w:rPr>
          <w:lang w:val="hi_IN" w:bidi="hi_IN"/>
        </w:rPr>
      </w:r>
      <w:r>
        <w:rPr>
          <w:lang w:val="hi_IN" w:bidi="hi_IN"/>
        </w:rPr>
        <w:t>मूसा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तब आरम्भ होती है जब सभी इस्राएली नदी पार कर चुके होते हैं। फिर कहानी समय में पीछे जाती है और बताती है कि जब लोग नदी पार कर रहे थे तब क्या हुआ था। और फिर कहानी वहीं लौट आती है जहाँ से वह शुरू हुई थी—जब सभी इस्राएली नदी पार कर चुके होते हैं! यह एक सामान्य तरीका है जिसमें यहोशू के समय के लोग कहानियाँ सुनाते थे। जब आप इस कहानी को सुनते हैं, तो आपको यह समझने में उलझन हो सकती है कि प्रत्येक घटना कब हुई।</w:t>
      </w:r>
    </w:p>
    <w:p>
      <w:pPr/>
      <w:r>
        <w:rPr>
          <w:lang w:val="hi_IN" w:bidi="hi_IN"/>
        </w:rPr>
      </w:r>
      <w:r>
        <w:rPr>
          <w:lang w:val="hi_IN" w:bidi="hi_IN"/>
        </w:rPr>
        <w:t>यहाँ रुकें और नीचे दिए गए प्रश्न पर चर्चा करें: आपके द्वारा सुनाई गई कहानियों के बारे में सोचें, और ऐसी कहानी बताने का एक उदाहरण देने की कोशिश करें जो आप पूरी तरह से क्रम में नहीं बताते हैं। आपके दर्शक आपकी कहानी को कैसे समझते हैं? ऑडियो को यहाँ रोकें।</w:t>
      </w:r>
    </w:p>
    <w:p>
      <w:pPr/>
      <w:r>
        <w:rPr>
          <w:lang w:val="hi_IN" w:bidi="hi_IN"/>
        </w:rPr>
      </w:r>
      <w:r>
        <w:rPr>
          <w:lang w:val="hi_IN" w:bidi="hi_IN"/>
        </w:rPr>
        <w:t>पहला दृश्य यह कहकर शुरू होता है कि सभी इस्राएली यरदन पार कर गए हैं। फिर यहोवा यहोशू से बात करता है और यहोशू से कहता है कि वह 12 गोत्रों में से प्रत्येक में से एक पुरुष को चुने। वे 12 पुरुष नदी के तल में, जहाँ याजक वाचा के सन्दूक के साथ खड़े हैं, वापस जाएँगे। 12 पुरुषों में से प्रत्येक एक पत्थर उठाएगा जिसे वह अपने कंधे पर उठाएंगे। यहोवा यहोशू से कहता है कि इन पत्थरों को उस स्थान पर ढेर करके रखा जाएगा जहाँ लोग उस रात डेरा डालेंगे। जब यहोवा यहोशू से बात करता है, तो ऐसा लगता है जैसे यहोवा 12 गोत्र के प्रतिनिधियों और यहोशू से एक ही समय में बात कर रहा हो।</w:t>
      </w:r>
    </w:p>
    <w:p>
      <w:pPr/>
      <w:r>
        <w:rPr>
          <w:lang w:val="hi_IN" w:bidi="hi_IN"/>
        </w:rPr>
      </w:r>
      <w:r>
        <w:rPr>
          <w:lang w:val="hi_IN" w:bidi="hi_IN"/>
        </w:rPr>
        <w:t>हम पिछले भाग से जानते हैं कि यहोशू पहले ही इन पुरुषों को चुन चुका है। अब, दूसरे दृश्य में, यहोशू इन 12 पुरुषों को आगे आने के लिए बुलाता है। यहोशू यहोवा के निर्देशों को दोहराता है। यहोशू वाचा के सन्दूक का नाम बदलकर उसे "तुम्हारे परमेश्वर यहोवा का सन्दूक" कहता है। यद्यपि यहोशू एक अलग नाम का उपयोग करता है, यह वही पवित्र सन्दूक है। यहोशू पुरुषों से कहता है कि ये पत्थर उनके वंशजों के लिए एक संदेश होंगे। यहोशू कहता है कि भविष्य में, बच्चे इन पत्थरों के बारे में और वे वहाँ क्यों हैं, इसके बारे में पूछेंगे। यहोशू कहता है कि इस्राएलियों को बच्चों को बताना है कि यहोवा ने नदी के बहाव को कैसे रोक दिया ताकि लोग पार कर सकें। वाचा का सन्दूक यहोवा की उपस्थिति का प्रतीक है, इसलिए जब याजक उसे उठाकर चले, तब यहोवा ने जल के बहाव को रोक दिया। ये पत्थर आने वाली पीढ़ियों को यह याद दिलाने के लिए एक स्मारक होंगे कि यहोवा ने उस दिन यरदन नदी पार करते समय उनके लिए क्या किया था। 12 पुरुष यहोशू की आज्ञा मानते हैं, और हर एक पुरुष अपने कंधे पर उठाने के लिए एक पत्थर इकट्ठा करता है। वे 12 पुरुष अपने-अपने पत्थरों को उस स्थान तक ले जाते हैं जहाँ वे रात को डेरा डालेंगे, और वहाँ उन पत्थरों का एक ढेर लगाते हैं, अर्थात् एक स्मारक बनाते हैं। ये पत्थर इतने बड़े हैं कि जब ये सभी 12 एक साथ होते हैं तो एक बड़ा ढेर बन जाता है, लेकिन इतने छोटे भी हैं कि एक व्यक्ति इनमें से एक को अपने कंधे पर उठा सकता है।</w:t>
      </w:r>
    </w:p>
    <w:p>
      <w:pPr/>
      <w:r>
        <w:rPr>
          <w:lang w:val="hi_IN" w:bidi="hi_IN"/>
        </w:rPr>
      </w:r>
      <w:r>
        <w:rPr>
          <w:lang w:val="hi_IN" w:bidi="hi_IN"/>
        </w:rPr>
        <w:t>यहाँ रुकें और उन 12 पुरुषों के बारे में सोचें जो पत्थरों को अपने कंधों पर उठाकर एक ही स्थान पर ढेर लगा रहे हैं। आप इस कार्य का वर्णन कैसे करेंगे? इस ऑडियो को यहाँ रोकें।</w:t>
      </w:r>
    </w:p>
    <w:p>
      <w:pPr/>
      <w:r>
        <w:rPr>
          <w:lang w:val="hi_IN" w:bidi="hi_IN"/>
        </w:rPr>
      </w:r>
      <w:r>
        <w:rPr>
          <w:lang w:val="hi_IN" w:bidi="hi_IN"/>
        </w:rPr>
        <w:t>फिर यहोशू नदी के तल में जाता है, जहाँ याजक अभी भी वाचा के सन्दूक के साथ खड़े हैं। संभवतः यहोशू पुरुषों की सहायता से नदी के तल से पत्थर इकट्ठा करता है और याजकों के खड़े होने के स्थान पर ही उनका एक ढेर बना देता है। जब नदी में पानी कम होता था, तब लोग पत्थरों के इस ढेर को अभी भी खड़ा देख सकते थे।</w:t>
      </w:r>
    </w:p>
    <w:p>
      <w:pPr/>
      <w:r>
        <w:rPr>
          <w:lang w:val="hi_IN" w:bidi="hi_IN"/>
        </w:rPr>
      </w:r>
      <w:r>
        <w:rPr>
          <w:lang w:val="hi_IN" w:bidi="hi_IN"/>
        </w:rPr>
        <w:t>तीसरे दृश्य में, जब ये सब कार्य पूरे हो जाते हैं और सभी लोग नदी पार कर लेते हैं, तब याजक वाचा के सन्दूक के साथ नदी पार करते हैं। इसका अर्थ है कि यहोवा द्वारा दिए गए सभी निर्देश पूरे हो गए हैं, और मूसा द्वारा यहोशू को दिए गए सभी निर्देश भी पूरे हो गए हैं। लोगों ने वह सब कुछ कर लिया है जो उन्हें करना था।</w:t>
      </w:r>
    </w:p>
    <w:p>
      <w:pPr/>
      <w:r>
        <w:rPr>
          <w:lang w:val="hi_IN" w:bidi="hi_IN"/>
        </w:rPr>
      </w:r>
      <w:r>
        <w:rPr>
          <w:lang w:val="hi_IN" w:bidi="hi_IN"/>
        </w:rPr>
        <w:t>चौथे दृश्य में, कहानीकार इस बारे में और अधिक जानकारी देता है कि उन इस्राएलियों के समूह में कौन शामिल है जो नदी पार कर गए हैं। रूबेन, गाद और मनश्शे के आधे गोत्र के योद्धा अन्य इस्राएलियों से आगे बढ़े, जैसा उन्होंने पिछली कहानियों में मूसा से वादा किया था कि वे ऐसा करेंगे। बाकी इस्राएली योद्धाओं के साथ, कुल मिलाकर सम्भवतः लगभग 40,000 योद्धा हैं। यहोवा इन पुरुषों के साथ है।</w:t>
      </w:r>
    </w:p>
    <w:p>
      <w:pPr/>
      <w:r>
        <w:rPr>
          <w:lang w:val="hi_IN" w:bidi="hi_IN"/>
        </w:rPr>
      </w:r>
      <w:r>
        <w:rPr>
          <w:lang w:val="hi_IN" w:bidi="hi_IN"/>
        </w:rPr>
        <w:t>पाँचवें दृश्य में, यहोवा उस दिन यहोशू को एक महान अगुवा बनाता है। सभी इस्राएली यहोशू को देखते हैं और उसमें एक महान अगुवे को देखते हैं। इस्राएलियों ने यहोशू का वैसे ही सम्मान किया जैसे उन्होंने मूसा का सम्मान किया था। यह सम्मान और विस्मय यहोशू के जीवन के बाकी दिनों तक बना रहता है।</w:t>
      </w:r>
    </w:p>
    <w:p>
      <w:pPr/>
      <w:r>
        <w:rPr>
          <w:lang w:val="hi_IN" w:bidi="hi_IN"/>
        </w:rPr>
      </w:r>
      <w:r>
        <w:rPr>
          <w:lang w:val="hi_IN" w:bidi="hi_IN"/>
        </w:rPr>
        <w:t>यहाँ रुकें और यरदन नदी के पूर्वी किनारे और यरदन नदी के पश्चिमी किनारे का प्रतिनिधित्व करने के लिए एक स्थान चुनें। सभी इस्राएली नदी के पश्चिम की ओर हैं। रूबेन, दान और मनश्शे के आधे गोत्र की स्त्रियाँ और बच्चे नदी के पूर्व भाग में होने चाहिए। इस कहानी में उनका उल्लेख नहीं किया गया है, लेकिन वे वहाँ थे। यरदन नदी को दिखाएँ, जो इन दोनों स्थानों के बीच जाती है। दिखाएँ कि नदी में नीचे बहने वाला पानी रुक गया है, और नदी का तल सूख गया है। अब कुछ याजकों को, जो वाचा के सन्दूक को उठाए हुए हैं, नदी के बीच में खड़ा करें। अब जब आप कहानी का अभिनय करें, तो आपके पात्र नदी के तल और यरदन नदी के पश्चिमी किनारे के बीच आगे-पीछे आ-जा सकते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4:1–14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वाचा के सन्दूक को उठाए हुए याजक</w:t>
      </w:r>
    </w:p>
    <w:p>
      <w:pPr>
        <w:pStyle w:val="ListBullet"/>
        <w:spacing w:line="240" w:lineRule="auto"/>
        <w:ind w:left="720"/>
      </w:pPr>
      <w:r>
        <w:rPr>
          <w:lang w:val="hi_IN" w:bidi="hi_IN"/>
        </w:rPr>
      </w:r>
      <w:r>
        <w:rPr>
          <w:lang w:val="hi_IN" w:bidi="hi_IN"/>
        </w:rPr>
        <w:t>वे 12 पुरुष, प्रत्येक गोत्र से एक-एक</w:t>
      </w:r>
    </w:p>
    <w:p>
      <w:pPr>
        <w:pStyle w:val="ListBullet"/>
        <w:spacing w:line="240" w:lineRule="auto"/>
        <w:ind w:left="720"/>
      </w:pPr>
      <w:r>
        <w:rPr>
          <w:lang w:val="hi_IN" w:bidi="hi_IN"/>
        </w:rPr>
      </w:r>
      <w:r>
        <w:rPr>
          <w:lang w:val="hi_IN" w:bidi="hi_IN"/>
        </w:rPr>
        <w:t>रूबेन, गाद और मनश्शे के गोत्रों के सशस्त्र योद्धा।</w:t>
      </w:r>
    </w:p>
    <w:p>
      <w:pPr>
        <w:pStyle w:val="ListBullet"/>
        <w:spacing w:line="240" w:lineRule="auto"/>
        <w:ind w:left="720"/>
      </w:pPr>
      <w:r>
        <w:rPr>
          <w:lang w:val="hi_IN" w:bidi="hi_IN"/>
        </w:rPr>
      </w:r>
      <w:r>
        <w:rPr>
          <w:lang w:val="hi_IN" w:bidi="hi_IN"/>
        </w:rPr>
        <w:t>रूबेन, गाद और मनश्शे के गोत्रों के योद्धाओं के परिवारों का उल्लेख नहीं किया गया है, लेकिन वे उपस्थित थे—वे यरदन नदी के पूर्वी भाग में ही बने रहे</w:t>
      </w:r>
    </w:p>
    <w:p>
      <w:pPr>
        <w:pStyle w:val="ListBullet"/>
        <w:spacing w:line="240" w:lineRule="auto"/>
        <w:ind w:left="720"/>
      </w:pPr>
      <w:r>
        <w:rPr>
          <w:lang w:val="hi_IN" w:bidi="hi_IN"/>
        </w:rPr>
      </w:r>
      <w:r>
        <w:rPr>
          <w:lang w:val="hi_IN" w:bidi="hi_IN"/>
        </w:rPr>
        <w:t>मूसा का उल्लेख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सभी इस्राएलियों ने यरदन नदी पार कर लिया है। फिर, यहोवा यहोशू से कहता है कि वह 12 गोत्रों में से प्रत्येक में से 1 पुरुष को चुने। इन 12 पुरुषों को नदी के तल के बीच में वापस जाना है, जहाँ याजक अब भी वाचा के सन्दूक के साथ खड़े हैं। हर व्यक्ति को एक पत्थर चुनना है जिसे वह अपने कंधे पर उठाकर ले जा सके। वे पुरुष इन 12 पत्थरों को उस स्थान पर उठाकर ले जाएँगे जहाँ लोग रात के लिए डेरा डालेंगे। इन पुरुषों को वहाँ उन पत्थरों का एक ढेर लगाना है।</w:t>
      </w:r>
    </w:p>
    <w:p>
      <w:pPr/>
      <w:r>
        <w:rPr>
          <w:lang w:val="hi_IN" w:bidi="hi_IN"/>
        </w:rPr>
      </w:r>
      <w:r>
        <w:rPr>
          <w:lang w:val="hi_IN" w:bidi="hi_IN"/>
        </w:rPr>
        <w:t>दूसरे दृश्य में, यहोशू उन 12 पुरुषों को बुलाता है जिन्हें यहोशू पहले ही चुन चुका है और उन्हें यहोवा की ओर से निर्देश देता है। यहोशू अतिरिक्त स्पष्टीकरण जोड़ता है। यहोशू कहता है कि इन पत्थरों का उपयोग एक स्मारक बनाने के लिए किया जाएगा, या ऐसी कोई चीज़ जो इस्राएलियों को याद दिलाए कि यहोवा ने उस दिन उनके लिए क्या किया था। यहोशू पुरुषों से कहता है कि भविष्य में, सन्तानें पत्थरों के ढेर के बारे में पूछेंगी। जब सन्तानें पूछें, तो वयस्कों को यह समझाना चाहिए कि यहोवा ने इस्राएलियों के लिए क्या किया। यहोवा ने नदी के पानी के बहाव को रोक दिया ताकि लोग सूखी भूमि पर पार कर सकें। ये पत्थर सदा के लिए एक स्मारक होने के लिए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12 पुरुषों से पूछें, "आप इस कार्य के बारे में कैसा महसूस करते हैं?" आप सुन सकते हैं:</w:t>
      </w:r>
    </w:p>
    <w:p>
      <w:pPr>
        <w:pStyle w:val="ListBullet"/>
        <w:spacing w:line="240" w:lineRule="auto"/>
        <w:ind w:left="720"/>
      </w:pPr>
      <w:r>
        <w:rPr>
          <w:lang w:val="hi_IN" w:bidi="hi_IN"/>
        </w:rPr>
      </w:r>
      <w:r>
        <w:rPr>
          <w:lang w:val="hi_IN" w:bidi="hi_IN"/>
        </w:rPr>
        <w:t>यहोशू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वाचा के सन्दूक को उठाए हुए याजक नदी पार करते हुए आगे बढ़ते हैं और नदी के तल से निकलकर यरदन नदी के पश्चिमी भाग में अन्य इस्राएलियों के साथ आ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से पूछें, "जब आप सूखी नदी के तल के बीच में खड़े थे, तो आप क्या महसूस कर रहे थे?"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कहानीकार उन युद्ध करने वाले पुरुषों का वर्णन करता है जो अन्य इस्राएलियों से आगे होकर पार करते हैं। रूबेन, गाद और मनश्शे के आधे गोत्र के योद्धाओं ने सूखी नदी की तलहटी से इस्राएलियों की अगुवाई की और उन्हें पार कराया। अन्य इस्राएलियों के साथ, कुल 40,000 योद्धा हैं, और वे सब युद्ध के लिए तैयार हैं। यहोवा इन पुरुषों के साथ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पुरुषों से पूछें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यहोवा यहोशू को सभी इस्राएलियों की दृष्टि में एक महान अगुवा बनाता है। जब तक यहोशू जीवित है, लोग यहोशू को उसी विस्मय और सम्मान के साथ देखते हैं जैसा वह मूसा के लिए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से पूछें, "आज आप कैसा महसूस कर रहे हैं?" आप सुन सकते हैं:</w:t>
      </w:r>
    </w:p>
    <w:p>
      <w:pPr>
        <w:pStyle w:val="ListBullet"/>
        <w:spacing w:line="240" w:lineRule="auto"/>
        <w:ind w:left="720"/>
      </w:pPr>
      <w:r>
        <w:rPr>
          <w:lang w:val="hi_IN" w:bidi="hi_IN"/>
        </w:rPr>
      </w:r>
      <w:r>
        <w:rPr>
          <w:lang w:val="hi_IN" w:bidi="hi_IN"/>
        </w:rPr>
        <w:t>इस्राएलियों से पूछें, "आप कैसा महसूस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4:1–14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पूरी </w:t>
      </w:r>
      <w:r>
        <w:rPr>
          <w:b/>
          <w:lang w:val="hi_IN" w:bidi="hi_IN"/>
        </w:rPr>
        <w:t>जाति</w:t>
      </w:r>
      <w:r>
        <w:rPr>
          <w:lang w:val="hi_IN" w:bidi="hi_IN"/>
        </w:rPr>
        <w:t xml:space="preserve"> के </w:t>
      </w:r>
      <w:r>
        <w:rPr>
          <w:b/>
          <w:lang w:val="hi_IN" w:bidi="hi_IN"/>
        </w:rPr>
        <w:t>यरदन नदी</w:t>
      </w:r>
      <w:r>
        <w:rPr>
          <w:lang w:val="hi_IN" w:bidi="hi_IN"/>
        </w:rPr>
        <w:t xml:space="preserve"> पार करने के बाद, </w:t>
      </w:r>
      <w:r>
        <w:rPr>
          <w:b/>
          <w:lang w:val="hi_IN" w:bidi="hi_IN"/>
        </w:rPr>
        <w:t>यहोवा</w:t>
      </w:r>
      <w:r>
        <w:rPr>
          <w:lang w:val="hi_IN" w:bidi="hi_IN"/>
        </w:rPr>
        <w:t xml:space="preserve"> यहोशू से बात करता है। यहोवा परमेश्वर का व्यक्तिगत नाम है। यहोवा, जाति और यरदन नदी के लिए उन्हीं शब्दों का उपयोग करें जिनका उपयोग आप करते आ रहे हैं। </w:t>
      </w:r>
      <w:r>
        <w:rPr>
          <w:b/>
          <w:lang w:val="hi_IN" w:bidi="hi_IN"/>
        </w:rPr>
        <w:t>यहोवा</w:t>
      </w:r>
      <w:r>
        <w:rPr>
          <w:lang w:val="hi_IN" w:bidi="hi_IN"/>
        </w:rPr>
        <w:t xml:space="preserve">, </w:t>
      </w:r>
      <w:r>
        <w:rPr>
          <w:lang w:val="hi_IN" w:bidi="hi_IN"/>
        </w:rPr>
        <w:t>जाति</w:t>
      </w:r>
      <w:r>
        <w:rPr>
          <w:lang w:val="hi_IN" w:bidi="hi_IN"/>
        </w:rPr>
        <w:t xml:space="preserve"> और </w:t>
      </w:r>
      <w:r>
        <w:rPr>
          <w:lang w:val="hi_IN" w:bidi="hi_IN"/>
        </w:rPr>
        <w:t>यरदन नदी</w:t>
      </w:r>
      <w:r>
        <w:rPr>
          <w:lang w:val="hi_IN" w:bidi="hi_IN"/>
        </w:rPr>
        <w:t xml:space="preserve"> पर मुख्य शब्दावली में चर्चा की गई है।</w:t>
      </w:r>
    </w:p>
    <w:p>
      <w:pPr/>
      <w:r>
        <w:rPr>
          <w:lang w:val="hi_IN" w:bidi="hi_IN"/>
        </w:rPr>
      </w:r>
      <w:r>
        <w:rPr>
          <w:lang w:val="hi_IN" w:bidi="hi_IN"/>
        </w:rPr>
        <w:t xml:space="preserve">यहोशू उन 12 पुरुषों से, जिन्हें यहोशू ने चुना था, कहता है कि वे “यहोवा, तुम्हारे परमेश्वर के सन्दूक” के सामने नदी के बीच में जाएँ। यह वही विशेष सन्दूक है जिसे </w:t>
      </w:r>
      <w:r>
        <w:rPr>
          <w:b/>
          <w:lang w:val="hi_IN" w:bidi="hi_IN"/>
        </w:rPr>
        <w:t>वाचा का सन्दूक</w:t>
      </w:r>
      <w:r>
        <w:rPr>
          <w:lang w:val="hi_IN" w:bidi="hi_IN"/>
        </w:rPr>
        <w:t xml:space="preserve"> कहा जाता है। यहोशू इस समय इस पवित्र सन्दूक को एक अलग नाम देता है। अनुवाद करते समय, आप यह सुनिश्चित करे कि लोग समझ लें कि यह वही सन्दूक है। </w:t>
      </w:r>
      <w:r>
        <w:rPr>
          <w:b/>
          <w:lang w:val="hi_IN" w:bidi="hi_IN"/>
        </w:rPr>
        <w:t>वाचा के सन्दूक</w:t>
      </w:r>
      <w:r>
        <w:rPr>
          <w:lang w:val="hi_IN" w:bidi="hi_IN"/>
        </w:rPr>
        <w:t xml:space="preserve"> के बारे में मुख्य शब्दावली में चर्चा की गई है। पवित्रशास्त्र में "तुम्हारा </w:t>
      </w:r>
      <w:r>
        <w:rPr>
          <w:b/>
          <w:lang w:val="hi_IN" w:bidi="hi_IN"/>
        </w:rPr>
        <w:t>परमेश्वर</w:t>
      </w:r>
      <w:r>
        <w:rPr>
          <w:lang w:val="hi_IN" w:bidi="hi_IN"/>
        </w:rPr>
        <w:t xml:space="preserve"> यहोवा" वाक्यांश अक्सर दिखाई देता है। अनुवाद के लिए उन्हीं शब्दों का उपयोग करें जिनका उपयोग आप करते आ रहे हैं, और याद रखें कि </w:t>
      </w:r>
      <w:r>
        <w:rPr>
          <w:lang w:val="hi_IN" w:bidi="hi_IN"/>
        </w:rPr>
        <w:t>परमेश्वर</w:t>
      </w:r>
      <w:r>
        <w:rPr>
          <w:lang w:val="hi_IN" w:bidi="hi_IN"/>
        </w:rPr>
        <w:t xml:space="preserve"> मुख्य शब्दावली में भी है।</w:t>
      </w:r>
    </w:p>
    <w:p>
      <w:pPr/>
      <w:r>
        <w:rPr>
          <w:lang w:val="hi_IN" w:bidi="hi_IN"/>
        </w:rPr>
      </w:r>
      <w:r>
        <w:rPr>
          <w:lang w:val="hi_IN" w:bidi="hi_IN"/>
        </w:rPr>
        <w:t xml:space="preserve">यहोशू 12 पुरुषों से कहता है कि हर एक पुरुष नदी के तल से एक पत्थर उठाए, जहाँ </w:t>
      </w:r>
      <w:r>
        <w:rPr>
          <w:b/>
          <w:lang w:val="hi_IN" w:bidi="hi_IN"/>
        </w:rPr>
        <w:t>याजक</w:t>
      </w:r>
      <w:r>
        <w:rPr>
          <w:lang w:val="hi_IN" w:bidi="hi_IN"/>
        </w:rPr>
        <w:t xml:space="preserve"> खड़े हैं, और उस पत्थर को उस स्थान पर ले जाएँ जहाँ इस्राएलियों को उस रात डेरा डालना है।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 उन पुरुषों ने लोगों के लिए एक </w:t>
      </w:r>
      <w:r>
        <w:rPr>
          <w:b/>
          <w:lang w:val="hi_IN" w:bidi="hi_IN"/>
        </w:rPr>
        <w:t>चिन्ह</w:t>
      </w:r>
      <w:r>
        <w:rPr>
          <w:lang w:val="hi_IN" w:bidi="hi_IN"/>
        </w:rPr>
        <w:t xml:space="preserve"> के रूप में पत्थरों से एक </w:t>
      </w:r>
      <w:r>
        <w:rPr>
          <w:b/>
          <w:lang w:val="hi_IN" w:bidi="hi_IN"/>
        </w:rPr>
        <w:t>स्मारक</w:t>
      </w:r>
      <w:r>
        <w:rPr>
          <w:lang w:val="hi_IN" w:bidi="hi_IN"/>
        </w:rPr>
        <w:t xml:space="preserve"> बनाया। आने वाली पीढ़ियों में सन्तानें पूछेंगी कि इन पत्थरों का क्या अर्थ है। स्मारक कोई भी वस्तु हो सकती है, पर इस कहानी में, स्मारक एक पत्थर का ढांचा है जो लोगों को एक घटना की याद दिलाने के लिए स्थापित किया गया है। इस कहानी में चिन्ह एक ऐसी वस्तु है जो एक संदेश देती है। ये पत्थर इस्राएलियों को याद दिलाएँगे कि यहोवा ने उनके लिए क्या किया था, जब उसने नदी के पानी को रोक दिया था ताकि लोग सूखी भूमि पर पार कर सकें।</w:t>
      </w:r>
    </w:p>
    <w:p>
      <w:pPr/>
      <w:r>
        <w:rPr>
          <w:lang w:val="hi_IN" w:bidi="hi_IN"/>
        </w:rPr>
      </w:r>
      <w:r>
        <w:rPr>
          <w:lang w:val="hi_IN" w:bidi="hi_IN"/>
        </w:rPr>
        <w:t xml:space="preserve">यहाँ रुकें और चर्चा करें कि आप </w:t>
      </w:r>
      <w:r>
        <w:rPr>
          <w:b/>
          <w:lang w:val="hi_IN" w:bidi="hi_IN"/>
        </w:rPr>
        <w:t>स्मारक</w:t>
      </w:r>
      <w:r>
        <w:rPr>
          <w:lang w:val="hi_IN" w:bidi="hi_IN"/>
        </w:rPr>
        <w:t xml:space="preserve"> और </w:t>
      </w:r>
      <w:r>
        <w:rPr>
          <w:b/>
          <w:lang w:val="hi_IN" w:bidi="hi_IN"/>
        </w:rPr>
        <w:t>चिन्ह</w:t>
      </w:r>
      <w:r>
        <w:rPr>
          <w:lang w:val="hi_IN" w:bidi="hi_IN"/>
        </w:rPr>
        <w:t xml:space="preserve"> के लिए किन शब्दों का उपयोग करेंगे। इस ऑडियो को यहाँ रोकें।</w:t>
      </w:r>
    </w:p>
    <w:p>
      <w:pPr/>
      <w:r>
        <w:rPr>
          <w:lang w:val="hi_IN" w:bidi="hi_IN"/>
        </w:rPr>
      </w:r>
      <w:r>
        <w:rPr>
          <w:lang w:val="hi_IN" w:bidi="hi_IN"/>
        </w:rPr>
        <w:t>रूबेन, गाद और मनश्शे के आधे गोत्र के योद्धा, अर्थात् युद्ध करने वाले पुरुष, भी नदी पार करते हैं। इन गोत्रों के लिए उन्हीं नामों का उपयोग करें जिनका उपयोग आपने पिछले अनुवादों में किया है।</w:t>
      </w:r>
    </w:p>
    <w:p>
      <w:pPr/>
      <w:r>
        <w:rPr>
          <w:lang w:val="hi_IN" w:bidi="hi_IN"/>
        </w:rPr>
      </w:r>
      <w:r>
        <w:rPr>
          <w:lang w:val="hi_IN" w:bidi="hi_IN"/>
        </w:rPr>
        <w:t xml:space="preserve">यहोवा यहोशू को एक महान अगुवा बनाता है। लोगों ने यहोशू का सम्मान उसी तरह किया जैसे उन्होंने मूसा का सम्मान किया था। लोग यहोशू के प्रति उसी प्रकार </w:t>
      </w:r>
      <w:r>
        <w:rPr>
          <w:b/>
          <w:lang w:val="hi_IN" w:bidi="hi_IN"/>
        </w:rPr>
        <w:t>विस्मय</w:t>
      </w:r>
      <w:r>
        <w:rPr>
          <w:lang w:val="hi_IN" w:bidi="hi_IN"/>
        </w:rPr>
        <w:t xml:space="preserve"> रखते हैं जैसे वे मूसा के प्रति रखते थे। "किसी के प्रति विस्मय में होना” का अर्थ है उसके प्रति भय, श्रद्धा और आश्चर्य जैसी भावनाएँ रखना।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4:15–5:1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4:15–5:1 को सुनें और अपने मन में रखें।</w:t>
      </w:r>
    </w:p>
    <w:p>
      <w:pPr/>
      <w:r>
        <w:rPr>
          <w:lang w:val="hi_IN" w:bidi="hi_IN"/>
        </w:rPr>
      </w:r>
      <w:r>
        <w:rPr>
          <w:lang w:val="hi_IN" w:bidi="hi_IN"/>
        </w:rPr>
        <w:t>यदि सम्भव हो, तो यहोशू 4:15–5:1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4:15–5:1 का ऑडियो संस्करण सबसे आसानी से समझ में आने वाले अनुवाद में सुनें।</w:t>
      </w:r>
    </w:p>
    <w:p>
      <w:pPr/>
      <w:r>
        <w:rPr>
          <w:lang w:val="hi_IN" w:bidi="hi_IN"/>
        </w:rPr>
      </w:r>
      <w:r>
        <w:rPr>
          <w:lang w:val="hi_IN" w:bidi="hi_IN"/>
        </w:rPr>
        <w:t>यह भाग इस्राएलियों के यरदन नदी पार करने की कहानी का निष्कर्ष है। कहानीकार जो हुआ उसे दोहराता है और उसका सारांश बताता है, और वह कुछ और विवरण देता है। पिछले भाग में, इस्राएलियों ने सूखी भूमि पर यरदन नदी को पार किया, और याजक वाचा के सन्दूक को उठाए हुए सूखी नदी के तल से बाहर निकल आए। अब यह भाग इस बात से आरम्भ होता है कि याजक और वाचा का सन्दूक अभी भी नदी के तल के बीच में हैं। कहानीकार कहानी के एक भाग पर फिर से ध्यान केंद्रित करता है और अतिरिक्त जानकारी देता है।</w:t>
      </w:r>
    </w:p>
    <w:p>
      <w:pPr/>
      <w:r>
        <w:rPr>
          <w:lang w:val="hi_IN" w:bidi="hi_IN"/>
        </w:rPr>
      </w:r>
      <w:r>
        <w:rPr>
          <w:lang w:val="hi_IN" w:bidi="hi_IN"/>
        </w:rPr>
        <w:t>यहोवा यहोशू से कहता है कि वह याजकों को आज्ञा दे कि वे साक्षी का सन्दूक लेकर नदी के तल से बाहर आएँ, जो वाचा के सन्दूक के समान ही है। यहोशू यहोवा की आज्ञा के अनुसार करता है और वाचा के सन्दूक को उठाए हुए याजकों से कहता है कि वे नदी के तल से बाहर आ जाएँ। जैसे ही याजक यरदन नदी के पश्चिमी किनारे पर खड़े होते हैं, यरदन नदी में पानी फिर से बहना शुरू हो जाता है। नदी में इतना अधिक पानी होता है कि वह अपने किनारों से बाहर निकलकर उस क्षेत्र में बाढ़ ला देता है।</w:t>
      </w:r>
    </w:p>
    <w:p>
      <w:pPr/>
      <w:r>
        <w:rPr>
          <w:lang w:val="hi_IN" w:bidi="hi_IN"/>
        </w:rPr>
      </w:r>
      <w:r>
        <w:rPr>
          <w:lang w:val="hi_IN" w:bidi="hi_IN"/>
        </w:rPr>
        <w:t>इस्राएली पहले महीने के दसवें दिन नदी पार करते हैं। इस्राएली चंद्र पंचांग का पालन करते थे, अर्थात् ऐसा तिथि-पत्र जिसमें नया महीना नए चाँद से शुरू होता था। पहला महीना मार्च और अप्रैल के बीच होता है। मिस्र से निकलने के बाद इस्राएली 40 वर्ष तक जंगल में भटकते रहे। अधिकांश लोग मानते हैं कि इस भाग की घटनाएँ मिस्र से निकलने के 41वें वर्ष के पहले महीने में हुई थीं।</w:t>
      </w:r>
    </w:p>
    <w:p>
      <w:pPr/>
      <w:r>
        <w:rPr>
          <w:lang w:val="hi_IN" w:bidi="hi_IN"/>
        </w:rPr>
      </w:r>
      <w:r>
        <w:rPr>
          <w:lang w:val="hi_IN" w:bidi="hi_IN"/>
        </w:rPr>
        <w:t>लोग नदी पार करते हैं और गिलगाल नाम के स्थान पर अपना पहला डेरा लगाते हैं, जो यरीहो के पूर्व में है। इसका अर्थ है कि यह डेरा यरीहो और यरदन नदी के बीच है। हम गिलगाल का सटीक स्थान नहीं जानते हैं। यह नाम पुराने नियम की अन्य पुस्तकों में फिर से आएगा, लेकिन हम नहीं जानते कि बाद वाला गिलगाल वही गिलगाल है या नहीं। लोग इस स्थान पर डेरा डालने के लिए जाते हैं, और यहोशू उनसे कहता है कि वे उन 12 पत्थरों को जो उन्होंने नदी से निकाले थे, इस डेरे के स्थान पर ढेर लगा दें, जैसा कि हमने पिछले भाग में सीखा था।</w:t>
      </w:r>
    </w:p>
    <w:p>
      <w:pPr/>
      <w:r>
        <w:rPr>
          <w:lang w:val="hi_IN" w:bidi="hi_IN"/>
        </w:rPr>
      </w:r>
      <w:r>
        <w:rPr>
          <w:lang w:val="hi_IN" w:bidi="hi_IN"/>
        </w:rPr>
        <w:t>जब पुरुष उन 12 पत्थरों का ढेर लगा देते हैं, तब यहोशू इस्राएलियों से बात करता है। यहोशू उनसे कहता है कि भविष्य में उनके बच्चे, या उनके वंशज, पूछेंगे कि वे 12 पत्थर वहाँ क्यों हैं। वंशज पूछेंगे कि इन 12 पत्थरों का क्या अर्थ है। यहोशू इस्राएलियों से कहता है कि ये पत्थर इस्राएलियों के वंशजों को याद दिलाने के लिए हैं कि यहोवा ने यरदन नदी के बहाव को रोक दिया था, ताकि इस्राएली सूखी भूमि पर चल सकें। उसी प्रकार यहोवा ने मिस्र से निकलते समय इस्राएलियों के लिए लाल समुद्र को सुखा दिया था, ताकि वे उस पर चलकर पार कर सकें। यहोशू कहता है कि अब सभी लोग जान जाएंगे कि यहोवा का हाथ शक्तिशाली है, अर्थात् यहोवा के पास महान सामर्थ्य है। यहोवा की महान सामर्थ्य के कारण, लोगों को सदा इस्राएलियों के परमेश्वर यहोवा का भय मानना चाहिए। दूसरे शब्दों में, लोग यहोवा की महिमा को पहचानेंगे और उस पर भरोसा करेंगे कि वह वही करेगा जो उसने करने का वादा किया है।</w:t>
      </w:r>
    </w:p>
    <w:p>
      <w:pPr/>
      <w:r>
        <w:rPr>
          <w:lang w:val="hi_IN" w:bidi="hi_IN"/>
        </w:rPr>
      </w:r>
      <w:r>
        <w:rPr>
          <w:lang w:val="hi_IN" w:bidi="hi_IN"/>
        </w:rPr>
        <w:t>एमोरी और कनानी यरदन नदी के पश्चिम में रहते हैं। यद्यपि हमने कनान में रहने वाले लोगों के समूहों के कई नाम सुने हैं, फिर भी एमोरी और कनानी नाम अक्सर इन सभी लोगों के समूहों को एक साथ दर्शाते हैं। इन लोगों के राजा यह सुनते हैं कि यहोवा ने इस्राएलियों के लिए यरदन नदी को सुखा दिया था। इस देश में, हर शहर का अपना राजा है। राजा उस शहर और उसके आसपास के छोटे गाँवों पर शासन करता है। जब ये सभी राजा यह समाचार सुनते हैं, तो उनके दिल पिघल जाते हैं और वे भय से स्तब्ध हो जाते हैं।</w:t>
      </w:r>
    </w:p>
    <w:p>
      <w:pPr/>
      <w:r>
        <w:rPr>
          <w:lang w:val="hi_IN" w:bidi="hi_IN"/>
        </w:rPr>
      </w:r>
      <w:r>
        <w:rPr>
          <w:lang w:val="hi_IN" w:bidi="hi_IN"/>
        </w:rPr>
        <w:t>यहाँ रुकें और निम्नलिखित प्रश्न पर चर्चा करें: आने वाली एक भयानक घटना के बारे में बात करें। यह एक बहुत बुरा तूफान, या युद्ध, या कोई अन्य भयानक घटना हो सकती है। वर्णन करें कि लोग कैसा महसूस करते हैं। वे इस भयानक घटना की तैयारी के लिए किस तरह के काम करते हैं? ऑडियो को यहाँ रोकें।</w:t>
      </w:r>
    </w:p>
    <w:p>
      <w:pPr/>
      <w:r>
        <w:rPr>
          <w:lang w:val="hi_IN" w:bidi="hi_IN"/>
        </w:rPr>
      </w:r>
      <w:r>
        <w:rPr>
          <w:lang w:val="hi_IN" w:bidi="hi_IN"/>
        </w:rPr>
        <w:t>यहाँ रुकें और वह नक्शा देखें जो गिलगाल और कनान में रहने वाले विभिन्न जनसमूहों को दिखाता है। ऑडियो को यहाँ रोकें।</w:t>
      </w:r>
    </w:p>
    <w:p>
      <w:pPr/>
      <w:r>
        <w:rPr>
          <w:lang w:val="hi_IN" w:bidi="hi_IN"/>
        </w:rPr>
      </w:r>
      <w:r>
        <w:rPr>
          <w:lang w:val="hi_IN" w:bidi="hi_IN"/>
        </w:rPr>
        <w:t>यहोवा ने इस्राएलियों के लिए जो किया, उसकी खबर यरदन नदी के दोनों ओर के इन सभी शहरों में जल्दी फैल जाती है, और स्थानीय लोग बहुत डर जाते हैं।</w:t>
      </w:r>
      <w:r>
        <w:rPr>
          <w:lang w:val="hi_IN" w:bidi="hi_IN"/>
        </w:rPr>
      </w:r>
    </w:p>
    <w:p>
      <w:pPr>
        <w:pStyle w:val="Heading3"/>
      </w:pPr>
      <w:r>
        <w:rPr>
          <w:lang w:val="hi_IN" w:bidi="hi_IN"/>
        </w:rPr>
        <w:t>घटनाओं को समझाना</w:t>
      </w:r>
    </w:p>
    <w:p>
      <w:pPr/>
      <w:r>
        <w:rPr>
          <w:lang w:val="hi_IN" w:bidi="hi_IN"/>
        </w:rPr>
      </w:r>
      <w:r>
        <w:rPr>
          <w:lang w:val="hi_IN" w:bidi="hi_IN"/>
        </w:rPr>
        <w:t>यहोशू 4:15–5:1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यहोशू से कहता है कि वह वाचा के सन्दूक को उठाए हुए याजकों को आज्ञा दे कि वे सूखी नदी के तल से बाहर आ जाएँ। यहोशू यहोवा की आज्ञा मानता है। जैसे ही याजक नदी के तल से निकलते हैं, पानी फिर से बहना शुरू हो जाता है।</w:t>
      </w:r>
    </w:p>
    <w:p>
      <w:pPr/>
      <w:r>
        <w:rPr>
          <w:lang w:val="hi_IN" w:bidi="hi_IN"/>
        </w:rPr>
      </w:r>
      <w:r>
        <w:rPr>
          <w:b/>
          <w:lang w:val="hi_IN" w:bidi="hi_IN"/>
        </w:rPr>
        <w:t>दूसरे दृश्य में:</w:t>
      </w:r>
      <w:r>
        <w:rPr>
          <w:lang w:val="hi_IN" w:bidi="hi_IN"/>
        </w:rPr>
        <w:t xml:space="preserve"> इस्राएली गिलगाल में अपना डेरा लगाते हैं। यहोशू 12 पत्थरों का ढेर स्थापित करता है। तब यहोशू इस्राएलियों को बताता है कि उस दिन जो हुआ, उसे वे अपने बच्चों को कैसे समझाएँ।</w:t>
      </w:r>
    </w:p>
    <w:p>
      <w:pPr/>
      <w:r>
        <w:rPr>
          <w:lang w:val="hi_IN" w:bidi="hi_IN"/>
        </w:rPr>
      </w:r>
      <w:r>
        <w:rPr>
          <w:b/>
          <w:lang w:val="hi_IN" w:bidi="hi_IN"/>
        </w:rPr>
        <w:t>तीसरे दृश्य में:</w:t>
      </w:r>
      <w:r>
        <w:rPr>
          <w:lang w:val="hi_IN" w:bidi="hi_IN"/>
        </w:rPr>
        <w:t xml:space="preserve"> एमोरी राजाओं और कनानी राजाओं ने सुना कि जब नदी सूख गई थी, तब क्या हुआ था। वे सब इस्राएलियों से और इस बात से कि यहोवा क्या कर सकता है, बहुत डर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साक्षी के सन्दूक, या वाचा के सन्दूक को उठाए हुए लेवी याजक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एमोरी राजा और कनानी राजा</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पिछले भाग की घटनाओं का सारांश है। इस्राएली कहानीकार अक्सर जानकारी को दोहराते थे और यह दिखाने के लिए और अधिक विवरण जोड़ते थे कि इस्राएलियों के लिए कोई घटना कितनी महत्वपूर्ण थी। पहले दृश्य में, यहोवा यहोशू से कहता है कि वह उन याजकों को, जो साक्षी के सन्दूक या वाचा के सन्दूक के साथ नदी के तल के बीच में खड़े हैं, नदी के तल से बाहर आने की आज्ञा दे। यहोशू ठीक वैसा ही करता है जैसा यहोवा कहता है। याद रखें कि याजक सूखी नदी के तल पर हैं, इसलिए वे संभवतः नदी के किनारों से नीचे हैं। याजकों को नदी के तल से ऊपर की ओर चलकर सूखी नदी के किनारे तक आना होगा। जैसे ही याजक नदी के तल से बाहर निकलते हैं, या जैसे ही वे नदी के किनारे भूमि पर अपने पैर रखते हैं, पानी फिर से बहने लगता है। नदी बाढ़ की अवस्था में है, जिसका अर्थ है कि पानी नदी के किनारों से बाहर आ जाता है।</w:t>
      </w:r>
    </w:p>
    <w:p>
      <w:pPr/>
      <w:r>
        <w:rPr>
          <w:lang w:val="hi_IN" w:bidi="hi_IN"/>
        </w:rPr>
      </w:r>
      <w:r>
        <w:rPr>
          <w:lang w:val="hi_IN" w:bidi="hi_IN"/>
        </w:rPr>
        <w:t>यहाँ रुकें और समूह में चर्चा करें: कल्पना करें कि कोई व्यक्ति सूखी नदी की तलहटी में, या किसी उथले गड्ढे या खाई में है। अब वर्णन करें कि उन्हें नीचे वाले क्षेत्र से ऊपर के चारों ओर के ऊँचे क्षेत्र पर चढ़कर बाहर आना है। आप किसी निचले क्षेत्र से बाहर निकलकर समतल भूमि पर आने वाले व्यक्ति का वर्णन करने के लिए किन शब्दों या वाक्यांशों का उपयोग करते हैं? आप उन याजकों के बारे में कैसे वर्णन करेंगे जब वे सूखी नदी के तल से निकलकर नदी के किनारे स्थित भूमि पर जाते हैं? इस ऑडियो को यहाँ रोकें।</w:t>
      </w:r>
    </w:p>
    <w:p>
      <w:pPr/>
      <w:r>
        <w:rPr>
          <w:lang w:val="hi_IN" w:bidi="hi_IN"/>
        </w:rPr>
      </w:r>
      <w:r>
        <w:rPr>
          <w:lang w:val="hi_IN" w:bidi="hi_IN"/>
        </w:rPr>
        <w:t>कहानी का यह भाग पहले ही पिछले भाग में हो चुका है। कहानीकार कहानी के इस भाग को इस बात पर जोर देने के लिए दोहराता है कि यह चमत्कार वाचा के सन्दूक की उपस्थिति से संबंधित है। वाचा का सन्दूक यह दिखाता है कि यहोवा इस्राएलियों के साथ है।</w:t>
      </w:r>
    </w:p>
    <w:p>
      <w:pPr/>
      <w:r>
        <w:rPr>
          <w:lang w:val="hi_IN" w:bidi="hi_IN"/>
        </w:rPr>
      </w:r>
      <w:r>
        <w:rPr>
          <w:lang w:val="hi_IN" w:bidi="hi_IN"/>
        </w:rPr>
        <w:t>यहाँ रुकें और निम्नलिखित प्रश्न पर चर्चा करें: किसी से समूह को अपनी संस्कृति की एक बहुत महत्वपूर्ण ऐतिहासिक घटना के बारे में बताने के लिए कहें। कहानीकार कहानी के महत्वपूर्ण भागों की ओर ध्यान कैसे आकर्षित करता है? ऑडियो को यहाँ रोकें।</w:t>
      </w:r>
    </w:p>
    <w:p>
      <w:pPr/>
      <w:r>
        <w:rPr>
          <w:lang w:val="hi_IN" w:bidi="hi_IN"/>
        </w:rPr>
      </w:r>
      <w:r>
        <w:rPr>
          <w:lang w:val="hi_IN" w:bidi="hi_IN"/>
        </w:rPr>
        <w:t>इस भाग के कुछ अनुवाद उस विशेष सन्दूक को, जिसे याजक उठाए हुए हैं, वाचा का सन्दूक के स्थान पर साक्षी का सन्दूक कहते हैं। साक्षी का अर्थ है सबूत या अनुस्मारक। हम जानते हैं कि उस सन्दूक में यहोवा की दी हुई दस आज्ञाओं की दो पत्थर की तख्तियाँ रखी हुई हैं। यह सन्दूक इस्राएलियों के लिए एक अनुस्मारक है कि यहोवा उनके साथ है। यह वही सन्दूक है जिसे यहोवा ने मूसा से बनाने के लिए कहा था, और वही सन्दूक है जैसा पिछले भागों में था। कहानीकार इसे साक्षी का सन्दूक कहता है ताकि यह दिखाया जा सके कि यह याद रखना महत्वपूर्ण है कि यहोवा लोगों के साथ है।</w:t>
      </w:r>
    </w:p>
    <w:p>
      <w:pPr/>
      <w:r>
        <w:rPr>
          <w:lang w:val="hi_IN" w:bidi="hi_IN"/>
        </w:rPr>
      </w:r>
      <w:r>
        <w:rPr>
          <w:lang w:val="hi_IN" w:bidi="hi_IN"/>
        </w:rPr>
        <w:t>यह याद रखना महत्वपूर्ण है कि पिछले भागों में, जब वाचा के सन्दूक को उठाए हुए याजक नदी में उतरे थे, तो पानी का बहना रुक गया था। अब हम देखते हैं कि जैसे ही वाचा के सन्दूक को उठाए हुए याजक सूखी नदी के तल से बाहर निकले, वैसे ही पानी का बहाव फिर से शुरू हो गया।</w:t>
      </w:r>
    </w:p>
    <w:p>
      <w:pPr/>
      <w:r>
        <w:rPr>
          <w:lang w:val="hi_IN" w:bidi="hi_IN"/>
        </w:rPr>
      </w:r>
      <w:r>
        <w:rPr>
          <w:lang w:val="hi_IN" w:bidi="hi_IN"/>
        </w:rPr>
        <w:t>दूसरे दृश्य में, इस्राएली गिलगाल में अपना डेरा लगाने के लिए जाते हैं। गिलगाल नदी और यरीहो के बीच है।</w:t>
      </w:r>
    </w:p>
    <w:p>
      <w:pPr/>
      <w:r>
        <w:rPr>
          <w:lang w:val="hi_IN" w:bidi="hi_IN"/>
        </w:rPr>
      </w:r>
      <w:r>
        <w:rPr>
          <w:lang w:val="hi_IN" w:bidi="hi_IN"/>
        </w:rPr>
        <w:t>यहाँ रुकें और यदि आवश्यक हो, तो उस नक्शे को फिर से देखें जो गिलगाल के स्थान को दिखाता है। ऑडियो को यहाँ रोकें।</w:t>
      </w:r>
    </w:p>
    <w:p>
      <w:pPr/>
      <w:r>
        <w:rPr>
          <w:lang w:val="hi_IN" w:bidi="hi_IN"/>
        </w:rPr>
      </w:r>
      <w:r>
        <w:rPr>
          <w:lang w:val="hi_IN" w:bidi="hi_IN"/>
        </w:rPr>
        <w:t>यह वर्ष के पहले महीने के 10वें दिन हुआ था। यह मार्च या अप्रैल के आसपास होगा।</w:t>
      </w:r>
    </w:p>
    <w:p>
      <w:pPr/>
      <w:r>
        <w:rPr>
          <w:lang w:val="hi_IN" w:bidi="hi_IN"/>
        </w:rPr>
      </w:r>
      <w:r>
        <w:rPr>
          <w:lang w:val="hi_IN" w:bidi="hi_IN"/>
        </w:rPr>
        <w:t>जैसा कि हमने पिछले भाग में सुना है, यहाँ फिर से बताया जाता है कि यहोशू ने उन पुरुषों को आज्ञा दी कि वे यरदन नदी के सूखे तल से लाए गए 12 पत्थरों को गिलगाल के डेरे में रख दें। फिर यहोशू ने इस्राएलियों से कहा कि इस्राएलियों के बच्चे पत्थरों के बारे में प्रश्न पूछेंगे। आपको बाइबल की पिछली पुस्तकों से याद होगा कि जब इस्राएली अपने बच्चों के बारे में बात करते हैं, तो वे अक्सर अपने सभी वंशजों—अपने बच्चों के बच्चों के बच्चों के बारे में बात कर रहे होते हैं!</w:t>
      </w:r>
    </w:p>
    <w:p>
      <w:pPr/>
      <w:r>
        <w:rPr>
          <w:lang w:val="hi_IN" w:bidi="hi_IN"/>
        </w:rPr>
      </w:r>
      <w:r>
        <w:rPr>
          <w:lang w:val="hi_IN" w:bidi="hi_IN"/>
        </w:rPr>
        <w:t>यहाँ रुकें और समूह में चर्चा करें: इस बारे में बात करें कि आपकी आने वाली पीढ़ियाँ आपके लोगों के इतिहास को कैसे सुनेंगी। इस बात पर ध्यान दें कि आप अपने वंशजों या अपने बच्चों के बच्चों के बच्चों का वर्णन कैसे करते हैं। इस ऑडियो को यहाँ रोकें।</w:t>
      </w:r>
    </w:p>
    <w:p>
      <w:pPr/>
      <w:r>
        <w:rPr>
          <w:lang w:val="hi_IN" w:bidi="hi_IN"/>
        </w:rPr>
      </w:r>
      <w:r>
        <w:rPr>
          <w:lang w:val="hi_IN" w:bidi="hi_IN"/>
        </w:rPr>
        <w:t>यहोशू कहता है कि इस्राएलियों को अपने वंशजों को बताना है कि यहोवा ने नदी को सुखा दिया था ताकि इस्राएली पार कर सकें। जब इस्राएली मिस्र से निकले थे तब यहोवा ने लाल सागर के साथ भी ऐसा ही किया था। यहोवा ने ऐसा इसलिए किया ताकि सभी जातियाँ, या पृथ्वी का हर कोई जान सके कि यहोवा का हाथ कितना शक्तिशाली है, और इस्राएल के लोग यहोवा का भय मानें। कहानीकार यहोवा की सामर्थ्य का वर्णन करने के लिए विशेष भाषा का उपयोग करता है—वह कहता है कि यहोवा का "हाथ" शक्तिशाली है।</w:t>
      </w:r>
    </w:p>
    <w:p>
      <w:pPr/>
      <w:r>
        <w:rPr>
          <w:lang w:val="hi_IN" w:bidi="hi_IN"/>
        </w:rPr>
      </w:r>
      <w:r>
        <w:rPr>
          <w:lang w:val="hi_IN" w:bidi="hi_IN"/>
        </w:rPr>
        <w:t>यहाँ रुकें और किसी ऐसे व्यक्ति के बारे में बात करें जिसे आप जानते हैं जो बहुत शक्तिशाली है—शायद कोई ऐसा अगुवा जो दृढ़ता से शासन करता है। आप यह कैसे बताते हैं कि वह कितना शक्तिशाली है? इस ऑडियो को यहाँ रोकें।</w:t>
      </w:r>
    </w:p>
    <w:p>
      <w:pPr/>
      <w:r>
        <w:rPr>
          <w:lang w:val="hi_IN" w:bidi="hi_IN"/>
        </w:rPr>
      </w:r>
      <w:r>
        <w:rPr>
          <w:lang w:val="hi_IN" w:bidi="hi_IN"/>
        </w:rPr>
        <w:t>यहाँ रुकें और समूह में चर्चा करें: इस्राएल के लोग यहोवा का भय मानेंगे। दूसरे शब्दों में, लोग जान लेंगे कि यहोवा महिमावान और शक्तिशाली है। वे यहोवा पर भरोसा करेंगे कि वह अपने वादों को पूरा करेगा, और वे जानते हैं कि यहोवा उन लोगों को दण्ड देता है जो उसकी आज्ञा नहीं मानते। इस तरह एक ऐसे अगुवे के बारे में बात करें जिससे आप "डरते" हैं। आप इस्राएलियों के यहोवा के प्रति भय के बारे में कैसे बात करेंगे? इस ऑडियो को यहाँ रोकें।</w:t>
      </w:r>
    </w:p>
    <w:p>
      <w:pPr/>
      <w:r>
        <w:rPr>
          <w:lang w:val="hi_IN" w:bidi="hi_IN"/>
        </w:rPr>
      </w:r>
      <w:r>
        <w:rPr>
          <w:lang w:val="hi_IN" w:bidi="hi_IN"/>
        </w:rPr>
        <w:t>तीसरे दृश्य में, नदी के पश्चिमी भाग के सभी एमोरी और कनानी राजा यह सुनते हैं कि यहोवा ने यरदन नदी के जल के प्रवाह को रोक दिया है, ताकि इस्राएली सूखी भूमि पर पार कर सकें। ये राजा हिम्मत हार जाते हैं और भय से भर जाते हैं। वे इतने डर जाते हैं कि उनके दिल पिघल जाते हैं और उनका साहस टूट जाता है, अर्थात् वे भय से स्तब्ध हो जाते हैं। वे युद्ध की तैयारी करने या कोई और काम करने से भी बहुत डर जाते हैं। कहानीकार दो प्रकार की विशेष भाषा का उपयोग करता है यह दिखाने के लिए कि राजा कितने डरे हुए हैं।</w:t>
      </w:r>
    </w:p>
    <w:p>
      <w:pPr/>
      <w:r>
        <w:rPr>
          <w:lang w:val="hi_IN" w:bidi="hi_IN"/>
        </w:rPr>
      </w:r>
      <w:r>
        <w:rPr>
          <w:lang w:val="hi_IN" w:bidi="hi_IN"/>
        </w:rPr>
        <w:t>यहाँ रुकें और समूह में चर्चा करें: समीक्षा करें कि आप लोगों के बारे में कैसे बताएँगे कि वे इतने डर गए कि उनके दिल डर से पिघल गए। अब इस बात के बारे में सोचें कि इतना डर जाना कि आपका साहस ही टूट जाए, या अपने बचाव के लिए कुछ करने की इच्छा ही समाप्त हो जाए। उस समय के बारे में सोचें जब आप, या आपका कोई जानने वाला व्यक्ति, इतना डर गया हो कि आपको लगता है कि आप कुछ नहीं कर सकते। आप इस प्रकार के भय के बारे में कैसे बात करते हैं? याद करें कि आपने चरण 2, पाठ का परिचय में डर के बारे में कैसे बात की थी। इस ऑडियो को यहाँ रोकें।</w:t>
      </w:r>
    </w:p>
    <w:p>
      <w:pPr/>
      <w:r>
        <w:rPr>
          <w:lang w:val="hi_IN" w:bidi="hi_IN"/>
        </w:rPr>
      </w:r>
      <w:r>
        <w:rPr>
          <w:lang w:val="hi_IN" w:bidi="hi_IN"/>
        </w:rPr>
        <w:t>यहाँ रुकें और इस कार्य को करे: इन पत्थरों का प्रतिनिधित्व करने के लिए 12 बड़े पत्थर, या कुछ ऐसा इकट्ठा करें, और उन्हें एक स्मारक बनाने के लिए ढेर लगाएँ। अब इस बारे में बात करें कि डेरे में इस स्मारक को देखकर लोगों को उस घटना की याद कैसे आएगी, जब यहोवा ने नदी के प्रवाह को रोक दिया था ताकि वे सूखी भूमि पर पार कर सकें। कल्पना करें कि कई साल बीत गए हैं, लोग अपने घरों में बस गए हैं, और एक नई पीढ़ी गिलगाल में आती है और पत्थरों के ढेर को देखती है। आप नई पीढ़ी को यह कैसे समझाएँगे कि इस ढेर का क्या मतलब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4:15–5:1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वाचा के सन्दूक को उठाए हुए लेवी याजक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एमोरी राजा और कनानी राजा</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यहोवा यहोशू से कहता है कि वह साक्षी के सन्दूक को उठाए हुए याजकों को आज्ञा दे कि वे सूखी नदी के तल से बाहर आ जाएँ। यहोशू याजकों को यह आज्ञा देता है। याजक वाचा के सन्दूक को नदी के तल से बाहर ले जाते हैं। जैसे ही वे नदी के तल के ऊपर भूमि पर अपने पैर रखते हैं, पानी फिर से नदी में बहने लगता है। क्योंकि नदी बाढ़ की अवस्था में है, इसलिए पानी नदी के किनारों से ठीक वैसे ही बाहर आ जाता है जैसे पानी के बहाव के रुकने से पहले होता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से पूछें, "आप कैसा महसूस कर रहे हैं?" आप सुन सकते हैं:</w:t>
      </w:r>
    </w:p>
    <w:p>
      <w:pPr>
        <w:pStyle w:val="ListBullet"/>
        <w:spacing w:line="240" w:lineRule="auto"/>
        <w:ind w:left="720"/>
      </w:pPr>
      <w:r>
        <w:rPr>
          <w:lang w:val="hi_IN" w:bidi="hi_IN"/>
        </w:rPr>
      </w:r>
      <w:r>
        <w:rPr>
          <w:lang w:val="hi_IN" w:bidi="hi_IN"/>
        </w:rPr>
        <w:t>इस्राएलियों से पूछें, "अब जब आप पानी को फिर से बहना शुरू होते हुए देखते हैं तो आप कैसा महसूस कर रहे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यहोशू और इस्राएली गिलगाल में अपना डेरा लगाते हैं। फिर यहोशू उन पुरुषों को निर्देश देता है कि वे उन 12 पत्थरों को नीचे रख दें जो वे पुरुष यरदन नदी के सूखे तल से लाए थे। यहोशू इस्राएलियों को समझाता है कि ये 12 पत्थर वहीं रहेंगे जहाँ उन पुरुषों ने उन्हें रखा था, ताकि भविष्य में लोगों को यह याद दिलाया जा सके कि यहोवा ने उस दिन उनके लिए क्या किया था। यहोशू इस्राएलियों से कहता है कि इस्राएलियों के वंशज इन 12 पत्थरों के अर्थ के बारे में पूछेंगे। यहोशू इस्राएलियों से कहता है कि वे अपनी आने वाली पीढ़ियों को उन कार्यों के बारे में सिखाएँ जो यहोवा ने आज उनके लिए किए हैं, और साथ ही उस समय के बारे में भी जब यहोवा ने मिस्र से निकलते समय लाल समुद्र में उनके लिए सूखा मार्ग बनाया था। यहोशू समझाता है कि हर जाति को यह सीखना चाहिए कि यहोवा शक्तिशाली है। इस्राएलियों को हमेशा यहोवा का भय मानना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से पूछें, "अब आप यहोवा के बारे में कैसा महसूस करते हैं?" आप सुन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आसपास के क्षेत्र के सभी राजा सुनते हैं कि यहोवा ने इस्राएलियों के लिए क्या किया। जब ये राजा सुनते हैं कि नदी का बहाव रुक गया था ताकि इस्राएली सूखी भूमि पर पार कर सकें, तो उनके दिल पिघल जाते हैं और उनमें लड़ने की इच्छा समाप्त हो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राजाओं से पूछें, "अभी आप कैसा महसूस कर रहे हैं?" आप सुन सकते हैं:</w:t>
      </w:r>
    </w:p>
    <w:p>
      <w:pPr>
        <w:pStyle w:val="ListBullet"/>
        <w:spacing w:line="240" w:lineRule="auto"/>
        <w:ind w:left="720"/>
      </w:pPr>
      <w:r>
        <w:rPr>
          <w:lang w:val="hi_IN" w:bidi="hi_IN"/>
        </w:rPr>
      </w:r>
      <w:r>
        <w:rPr>
          <w:lang w:val="hi_IN" w:bidi="hi_IN"/>
        </w:rPr>
        <w:t>यहोशू से पूछें, "आप कैसा महसूस कर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4:15–5:1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यहोवा</w:t>
      </w:r>
      <w:r>
        <w:rPr>
          <w:lang w:val="hi_IN" w:bidi="hi_IN"/>
        </w:rPr>
        <w:t xml:space="preserve"> यहोशू से बात करता है। यहोवा परमेश्वर का व्यक्तिगत नाम है। यहोवा के लिए उसी शब्द का उपयोग करें जिसका उपयोग आप करते आ रहे हैं। </w:t>
      </w:r>
      <w:r>
        <w:rPr>
          <w:b/>
          <w:lang w:val="hi_IN" w:bidi="hi_IN"/>
        </w:rPr>
        <w:t>यहोवा</w:t>
      </w:r>
      <w:r>
        <w:rPr>
          <w:lang w:val="hi_IN" w:bidi="hi_IN"/>
        </w:rPr>
        <w:t xml:space="preserve"> शब्द मुख्य शब्दावली में है।</w:t>
      </w:r>
    </w:p>
    <w:p>
      <w:pPr/>
      <w:r>
        <w:rPr>
          <w:lang w:val="hi_IN" w:bidi="hi_IN"/>
        </w:rPr>
      </w:r>
      <w:r>
        <w:rPr>
          <w:lang w:val="hi_IN" w:bidi="hi_IN"/>
        </w:rPr>
        <w:t xml:space="preserve">यहोवा यहोशू से कहता है कि वह साक्षी के सन्दूक को उठाए हुए </w:t>
      </w:r>
      <w:r>
        <w:rPr>
          <w:b/>
          <w:lang w:val="hi_IN" w:bidi="hi_IN"/>
        </w:rPr>
        <w:t>याजकों</w:t>
      </w:r>
      <w:r>
        <w:rPr>
          <w:lang w:val="hi_IN" w:bidi="hi_IN"/>
        </w:rPr>
        <w:t xml:space="preserve"> को आज्ञा दे कि वे </w:t>
      </w:r>
      <w:r>
        <w:rPr>
          <w:b/>
          <w:lang w:val="hi_IN" w:bidi="hi_IN"/>
        </w:rPr>
        <w:t>यरदन नदी</w:t>
      </w:r>
      <w:r>
        <w:rPr>
          <w:lang w:val="hi_IN" w:bidi="hi_IN"/>
        </w:rPr>
        <w:t xml:space="preserve"> के सूखे तल से ऊपर आ जाएँ। याजकों और यरदन नदी के लिए उन्हीं शब्दों का उपयोग करें जिनका उपयोग आप करते आ रहे हैं, और याद रखें कि </w:t>
      </w:r>
      <w:r>
        <w:rPr>
          <w:b/>
          <w:lang w:val="hi_IN" w:bidi="hi_IN"/>
        </w:rPr>
        <w:t>याजक</w:t>
      </w:r>
      <w:r>
        <w:rPr>
          <w:lang w:val="hi_IN" w:bidi="hi_IN"/>
        </w:rPr>
        <w:t xml:space="preserve"> और </w:t>
      </w:r>
      <w:r>
        <w:rPr>
          <w:lang w:val="hi_IN" w:bidi="hi_IN"/>
        </w:rPr>
        <w:t>यरदन नदी</w:t>
      </w:r>
      <w:r>
        <w:rPr>
          <w:lang w:val="hi_IN" w:bidi="hi_IN"/>
        </w:rPr>
        <w:t xml:space="preserve"> मुख्य शब्दावली में हैं।</w:t>
      </w:r>
    </w:p>
    <w:p>
      <w:pPr/>
      <w:r>
        <w:rPr>
          <w:lang w:val="hi_IN" w:bidi="hi_IN"/>
        </w:rPr>
      </w:r>
      <w:r>
        <w:rPr>
          <w:b/>
          <w:lang w:val="hi_IN" w:bidi="hi_IN"/>
        </w:rPr>
        <w:t>साक्षी का सन्दूक</w:t>
      </w:r>
      <w:r>
        <w:rPr>
          <w:lang w:val="hi_IN" w:bidi="hi_IN"/>
        </w:rPr>
        <w:t xml:space="preserve">, अर्थात् </w:t>
      </w:r>
      <w:r>
        <w:rPr>
          <w:b/>
          <w:lang w:val="hi_IN" w:bidi="hi_IN"/>
        </w:rPr>
        <w:t>वाचा का सन्दूक</w:t>
      </w:r>
      <w:r>
        <w:rPr>
          <w:lang w:val="hi_IN" w:bidi="hi_IN"/>
        </w:rPr>
        <w:t xml:space="preserve">, उस पवित्र सन्दूक का नाम है जिसमें उन पत्थर की 10 आज्ञाओं की तख्तियाँ रखी हुई हैं जो यहोवा ने मूसा को दी थीं। वाचा का सन्दूक लोगों के बीच परमेश्वर की उपस्थिति का प्रतिनिधित्व करता है। कुछ अनुवाद नाम को बदल देते हैं और "साक्षी का सन्दूक" शीर्षक का उपयोग करते हैं। अन्य अनुवाद वाचा का सन्दूक कहना ही जारी रखते हैं, ताकि सभी समझ सकें कि यह वही सन्दूक है। यदि आप वाचा के सन्दूक का उपयोग करते हैं, तो उन्हीं शब्दों का उपयोग करें जिनका उपयोग आपने पहले किया है। यदि आप साक्षी के सन्दूक का उपयोग करते हैं, तो आप </w:t>
      </w:r>
      <w:r>
        <w:rPr>
          <w:b/>
          <w:lang w:val="hi_IN" w:bidi="hi_IN"/>
        </w:rPr>
        <w:t>साक्षी</w:t>
      </w:r>
      <w:r>
        <w:rPr>
          <w:lang w:val="hi_IN" w:bidi="hi_IN"/>
        </w:rPr>
        <w:t xml:space="preserve"> को मुख्य शब्दावली में देख सकते हैं। कहानीकार ने इस सन्दूक को साक्षी का सन्दूक कहा ताकि यह दिखाया जा सके कि यह याद रखना महत्वपूर्ण है कि यहोवा लोगों के साथ है।</w:t>
      </w:r>
    </w:p>
    <w:p>
      <w:pPr/>
      <w:r>
        <w:rPr>
          <w:lang w:val="hi_IN" w:bidi="hi_IN"/>
        </w:rPr>
      </w:r>
      <w:r>
        <w:rPr>
          <w:lang w:val="hi_IN" w:bidi="hi_IN"/>
        </w:rPr>
        <w:t xml:space="preserve">यहाँ रुकें और निर्णय करें कि आप </w:t>
      </w:r>
      <w:r>
        <w:rPr>
          <w:b/>
          <w:lang w:val="hi_IN" w:bidi="hi_IN"/>
        </w:rPr>
        <w:t>वाचा का सन्दूक</w:t>
      </w:r>
      <w:r>
        <w:rPr>
          <w:lang w:val="hi_IN" w:bidi="hi_IN"/>
        </w:rPr>
        <w:t xml:space="preserve"> शब्द का ही उपयोग जारी रखेंगे या </w:t>
      </w:r>
      <w:r>
        <w:rPr>
          <w:b/>
          <w:lang w:val="hi_IN" w:bidi="hi_IN"/>
        </w:rPr>
        <w:t>साक्षी का सन्दूक</w:t>
      </w:r>
      <w:r>
        <w:rPr>
          <w:lang w:val="hi_IN" w:bidi="hi_IN"/>
        </w:rPr>
        <w:t xml:space="preserve"> जैसा अलग शीर्षक प्रयोग करेंगे। यदि आवश्यक हो, तो </w:t>
      </w:r>
      <w:r>
        <w:rPr>
          <w:b/>
          <w:lang w:val="hi_IN" w:bidi="hi_IN"/>
        </w:rPr>
        <w:t>वाचा के सन्दूक</w:t>
      </w:r>
      <w:r>
        <w:rPr>
          <w:lang w:val="hi_IN" w:bidi="hi_IN"/>
        </w:rPr>
        <w:t>, या साक्षी के सन्दूक के लिए मुख्य शब्दावली देखें। इस ऑडियो को यहाँ रोकें।</w:t>
      </w:r>
    </w:p>
    <w:p>
      <w:pPr/>
      <w:r>
        <w:rPr>
          <w:lang w:val="hi_IN" w:bidi="hi_IN"/>
        </w:rPr>
      </w:r>
      <w:r>
        <w:rPr>
          <w:lang w:val="hi_IN" w:bidi="hi_IN"/>
        </w:rPr>
        <w:t xml:space="preserve">यहोशू पुरुषों को निर्देश देता है कि वे 12 पत्थरों को एक </w:t>
      </w:r>
      <w:r>
        <w:rPr>
          <w:b/>
          <w:lang w:val="hi_IN" w:bidi="hi_IN"/>
        </w:rPr>
        <w:t>स्मारक</w:t>
      </w:r>
      <w:r>
        <w:rPr>
          <w:lang w:val="hi_IN" w:bidi="hi_IN"/>
        </w:rPr>
        <w:t xml:space="preserve"> के रूप में खड़ा करें। इस भाग में स्मारक शब्द का उपयोग नहीं किया गया है, लेकिन पिछले भाग में इसका उपयोग किया गया था। आपको यह दोहराकर स्पष्ट करना पड़ सकता है कि ये पत्थर एक स्मारक के रूप में थे।</w:t>
      </w:r>
    </w:p>
    <w:p>
      <w:pPr/>
      <w:r>
        <w:rPr>
          <w:lang w:val="hi_IN" w:bidi="hi_IN"/>
        </w:rPr>
      </w:r>
      <w:r>
        <w:rPr>
          <w:lang w:val="hi_IN" w:bidi="hi_IN"/>
        </w:rPr>
        <w:t xml:space="preserve">यहोशू ने कहा कि </w:t>
      </w:r>
      <w:r>
        <w:rPr>
          <w:b/>
          <w:lang w:val="hi_IN" w:bidi="hi_IN"/>
        </w:rPr>
        <w:t>इस्राएलियों</w:t>
      </w:r>
      <w:r>
        <w:rPr>
          <w:lang w:val="hi_IN" w:bidi="hi_IN"/>
        </w:rPr>
        <w:t xml:space="preserve"> को सदा अपने </w:t>
      </w:r>
      <w:r>
        <w:rPr>
          <w:b/>
          <w:lang w:val="hi_IN" w:bidi="hi_IN"/>
        </w:rPr>
        <w:t>परमेश्वर</w:t>
      </w:r>
      <w:r>
        <w:rPr>
          <w:lang w:val="hi_IN" w:bidi="hi_IN"/>
        </w:rPr>
        <w:t xml:space="preserve"> यहोवा का </w:t>
      </w:r>
      <w:r>
        <w:rPr>
          <w:b/>
          <w:lang w:val="hi_IN" w:bidi="hi_IN"/>
        </w:rPr>
        <w:t>भय</w:t>
      </w:r>
      <w:r>
        <w:rPr>
          <w:lang w:val="hi_IN" w:bidi="hi_IN"/>
        </w:rPr>
        <w:t xml:space="preserve"> मानना था। इस्राएलियों और परमेश्वर के लिए उन्हीं शब्दों का उपयोग करें जिनका उपयोग आपने पिछले भागों में किया है, और याद रखें कि </w:t>
      </w:r>
      <w:r>
        <w:rPr>
          <w:b/>
          <w:lang w:val="hi_IN" w:bidi="hi_IN"/>
        </w:rPr>
        <w:t>इस्राएली</w:t>
      </w:r>
      <w:r>
        <w:rPr>
          <w:lang w:val="hi_IN" w:bidi="hi_IN"/>
        </w:rPr>
        <w:t xml:space="preserve"> और </w:t>
      </w:r>
      <w:r>
        <w:rPr>
          <w:lang w:val="hi_IN" w:bidi="hi_IN"/>
        </w:rPr>
        <w:t>परमेश्वर</w:t>
      </w:r>
      <w:r>
        <w:rPr>
          <w:lang w:val="hi_IN" w:bidi="hi_IN"/>
        </w:rPr>
        <w:t xml:space="preserve"> मुख्य शब्दावली में हैं। भय का अर्थ केवल किसी चीज़ से डरना नहीं है, बल्कि इसका अर्थ इससे कहीं अधिक गहरा होता है। यहाँ डर का अर्थ यहोवा के प्रति आदर, सम्मान और श्रद्धा का व्यवहार है। जब हम यहोवा का भय मानते हैं, तो हम बुद्धिमान बन सकते हैं और समझ प्राप्त कर सकते हैं। जो लोग यहोवा का भय मानते हैं, वे यह भी जानते हैं कि उन्हें यहोवा की आज्ञा का पालन करना चाहिए, अन्यथा वह उनकी आज्ञा न मानने के कारण उन्हें दण्ड देगा।</w:t>
      </w:r>
    </w:p>
    <w:p>
      <w:pPr/>
      <w:r>
        <w:rPr>
          <w:lang w:val="hi_IN" w:bidi="hi_IN"/>
        </w:rPr>
      </w:r>
      <w:r>
        <w:rPr>
          <w:lang w:val="hi_IN" w:bidi="hi_IN"/>
        </w:rPr>
        <w:t xml:space="preserve">यहाँ रुकें और चर्चा करें कि आप कैसे कहेंगे कि इस्राएलियों को </w:t>
      </w:r>
      <w:r>
        <w:rPr>
          <w:b/>
          <w:lang w:val="hi_IN" w:bidi="hi_IN"/>
        </w:rPr>
        <w:t>परमेश्वर का भय मानना</w:t>
      </w:r>
      <w:r>
        <w:rPr>
          <w:lang w:val="hi_IN" w:bidi="hi_IN"/>
        </w:rPr>
        <w:t xml:space="preserve"> चाहिए। </w:t>
      </w:r>
      <w:r>
        <w:rPr>
          <w:b/>
          <w:lang w:val="hi_IN" w:bidi="hi_IN"/>
        </w:rPr>
        <w:t>परमेश्वर का भय</w:t>
      </w:r>
      <w:r>
        <w:rPr>
          <w:lang w:val="hi_IN" w:bidi="hi_IN"/>
        </w:rPr>
        <w:t xml:space="preserve"> मुख्य शब्दावली में चर्चा की गई है। परमेश्वर के भय के लिए उसी शब्द का उपयोग करें जिसका उपयोग आपने अन्य अनुवादों में किया है। इस ऑडियो को यहाँ रोकें।</w:t>
      </w:r>
    </w:p>
    <w:p>
      <w:pPr/>
      <w:r>
        <w:rPr>
          <w:lang w:val="hi_IN" w:bidi="hi_IN"/>
        </w:rPr>
      </w:r>
      <w:r>
        <w:rPr>
          <w:lang w:val="hi_IN" w:bidi="hi_IN"/>
        </w:rPr>
        <w:t xml:space="preserve">एमोरी और कनानी </w:t>
      </w:r>
      <w:r>
        <w:rPr>
          <w:b/>
          <w:lang w:val="hi_IN" w:bidi="hi_IN"/>
        </w:rPr>
        <w:t>राजाओं</w:t>
      </w:r>
      <w:r>
        <w:rPr>
          <w:lang w:val="hi_IN" w:bidi="hi_IN"/>
        </w:rPr>
        <w:t xml:space="preserve"> ने जो हुआ उसके बारे में सुना। उन दिनों हर शहर का अपना राजा होता था जो शहर और आसपास के गाँवों पर शासन करता था। राजा के लिए उसी शब्द का उपयोग करें जिसका उपयोग आपने पिछले भागों में किया है, और याद रखें कि </w:t>
      </w:r>
      <w:r>
        <w:rPr>
          <w:lang w:val="hi_IN" w:bidi="hi_IN"/>
        </w:rPr>
        <w:t>राजा</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5:2–9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5:2–9 को सुनें और अपने मन में रखें।</w:t>
      </w:r>
    </w:p>
    <w:p>
      <w:pPr/>
      <w:r>
        <w:rPr>
          <w:lang w:val="hi_IN" w:bidi="hi_IN"/>
        </w:rPr>
      </w:r>
      <w:r>
        <w:rPr>
          <w:lang w:val="hi_IN" w:bidi="hi_IN"/>
        </w:rPr>
        <w:t>यदि सम्भव हो, तो यहोशू 5:2–9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5:2–9 का ऑडियो संस्करण सबसे आसानी से समझ में आने वाले अनुवाद में सुनें।</w:t>
      </w:r>
    </w:p>
    <w:p>
      <w:pPr/>
      <w:r>
        <w:rPr>
          <w:lang w:val="hi_IN" w:bidi="hi_IN"/>
        </w:rPr>
      </w:r>
      <w:r>
        <w:rPr>
          <w:lang w:val="hi_IN" w:bidi="hi_IN"/>
        </w:rPr>
        <w:t>पिछले भाग में, यहोवा ने यरदन नदी के पानी को थोड़े समय के लिए बहने से रोक दिया था ताकि इस्राएल के लोग सूखी भूमि पर चल सकें। यहोशू ने पुरुषों से नदी के तल के बीच से पत्थरों को उठवाया और उन्हें नदी के किनारे ढेर करवा दिया, जो सभी के पार जाने के बाद फिर से बहने लगी। भविष्य में, पत्थरों का यह ढेर इस्राएलियों को याद दिलाएगा कि यहोवा ने नदी पार करने में उनकी कैसे सहायता की।</w:t>
      </w:r>
    </w:p>
    <w:p>
      <w:pPr/>
      <w:r>
        <w:rPr>
          <w:lang w:val="hi_IN" w:bidi="hi_IN"/>
        </w:rPr>
      </w:r>
      <w:r>
        <w:rPr>
          <w:lang w:val="hi_IN" w:bidi="hi_IN"/>
        </w:rPr>
        <w:t>इस भाग और अगले भाग में, यहोवा इस्राएलियों को उन दो बहुत महत्वपूर्ण अनुष्ठानों की याद दिलाता है जिन्हें प्रतिज्ञा किए हुए देश में प्रवेश करते समय इस्राएलियों को सदैव करना चाहिए। इस भाग में, यहोवा चाहता है कि इस्राएली हर इस्राएली पुरुष का खतना करें। आपको याद होगा कि जब पुरुषों का खतना किया जाता है, तो लिंग के सिरे की ढीली त्वचा, अर्थात् चमड़ी, को काट दिया जाता है। ऐसा करने के लिए, यहोवा यहोशू से कहता है कि वह चकमक नाम के एक पत्थर से चाकू बनाए। लोग चकमक को किसी दूसरी वस्तु से ठोककर या चोट मारकर तोड़ते हैं, ताकि उसमें एक तेज धार बनाई जा सके। उस समय मनुष्यों ने अभी-अभी लोहे का उपयोग शुरू किया था, इसलिए बहुत से लोग अब भी चाकू बनाने के लिए चकमक पत्थर का उपयोग करते थे।</w:t>
      </w:r>
    </w:p>
    <w:p>
      <w:pPr/>
      <w:r>
        <w:rPr>
          <w:lang w:val="hi_IN" w:bidi="hi_IN"/>
        </w:rPr>
      </w:r>
      <w:r>
        <w:rPr>
          <w:lang w:val="hi_IN" w:bidi="hi_IN"/>
        </w:rPr>
        <w:t>यहाँ रुकें और समूह में चकमक से काटे हुए चाकू की तस्वीर देखें। इस ऑडियो को यहाँ रोकें।</w:t>
      </w:r>
    </w:p>
    <w:p>
      <w:pPr/>
      <w:r>
        <w:rPr>
          <w:lang w:val="hi_IN" w:bidi="hi_IN"/>
        </w:rPr>
      </w:r>
      <w:r>
        <w:rPr>
          <w:lang w:val="hi_IN" w:bidi="hi_IN"/>
        </w:rPr>
        <w:t>यहोवा यहोशू से कहता है कि वह इस्राएल के पुत्रों, अर्थात् इस्राएली पुरुषों और लड़कों का दूसरी बार खतना करने के लिए चकमक के चाकूओं का उपयोग करे। आपको याद होगा कि जब यहोवा ने उत्पत्ति की पुस्तक में अब्राहम के साथ एक वाचा, अर्थात् एक विशेष समझौता किया था, तब यहोवा ने अब्राहम से कहा था कि उस समय से अब्राहम के सभी पुरुष वंशजों, अर्थात् सभी इस्राएली पुरुषों का खतना किया जाना चाहिए। खतना इस्राएलियों के साथ यहोवा की विशेष वाचा के समझौते का एक चिन्ह या संकेत है। यहोवा ने कहा था कि अब्राहम के सभी पुरुष वंशजों का खतना किया जाना चाहिए, ताकि वे वाचा में अपनी ओर से भाग पूरा करें।</w:t>
      </w:r>
    </w:p>
    <w:p>
      <w:pPr/>
      <w:r>
        <w:rPr>
          <w:lang w:val="hi_IN" w:bidi="hi_IN"/>
        </w:rPr>
      </w:r>
      <w:r>
        <w:rPr>
          <w:lang w:val="hi_IN" w:bidi="hi_IN"/>
        </w:rPr>
        <w:t>यहाँ रुकें और समूह के रूप में इस प्रश्न पर चर्चा करें: अपनी संस्कृति के उन लोगों के बारे में एक कहानी सुनाएँ जिन्होंने एक विशेष समझौता किया था। इस समझौते के भाग के रूप में प्रत्येक व्यक्ति को क्या करना था? यदि किसी व्यक्ति ने अपना भाग नहीं निभाया, तो क्या होगा? इस ऑडियो को यहाँ रोकें।</w:t>
      </w:r>
    </w:p>
    <w:p>
      <w:pPr/>
      <w:r>
        <w:rPr>
          <w:lang w:val="hi_IN" w:bidi="hi_IN"/>
        </w:rPr>
      </w:r>
      <w:r>
        <w:rPr>
          <w:lang w:val="hi_IN" w:bidi="hi_IN"/>
        </w:rPr>
        <w:t>हम निश्चित नहीं हैं कि यहोवा ने यहोशू से इस्राएलियों का फिर से, या दूसरी बार, खतना करने के लिए क्यों कहा। संभव है कि यहोवा का अर्थ यह हो कि जो इस्राएली मिस्र में खतना किए गए थे, वे पहला समूह थे, और जो इस्राएली जंगल में जन्मे थे, वे दूसरा समूह हैं जिनका खतना किया जाना है। या यहोवा का यह भी अर्थ हो सकता है कि वे पुरुष जिनका खतना इस्राएलियों के मिस्र से निकलने से पहले बचपन में किया गया था, उनका फिर से खतना किया जाना चाहिए। इस्राएलियों की तरह, मिस्रियों में भी खतने की प्रथा थी। परन्तु मिस्रियों ने लिंग के सिरे की ढीली त्वचा का केवल एक भाग ही काट दिया जाता था, जिससे उनका खतना अधूरा होता था। इसलिए यदि बड़े इस्राएली पुरुषों का खतना मिस्र की रीति के अनुसार हुआ था, तो यहोवा का अर्थ यह हो सकता है कि यहोशू को इन पुरुषों की बची हुई ढीली त्वचा को भी हटाना चाहिए।</w:t>
      </w:r>
    </w:p>
    <w:p>
      <w:pPr/>
      <w:r>
        <w:rPr>
          <w:lang w:val="hi_IN" w:bidi="hi_IN"/>
        </w:rPr>
      </w:r>
      <w:r>
        <w:rPr>
          <w:lang w:val="hi_IN" w:bidi="hi_IN"/>
        </w:rPr>
        <w:t>इस भाग में कहा गया है कि यहोशू वही करता है जो यहोवा ने यहोशू को करने के लिए कहा था। यहोशू पत्थरों से चाकू बनाता है और इस्राएल के पुरुषों और लड़कों का खतना उस स्थान पर करता है जिसे गिबेथ हारालोत कहा जाता है, जिसका अर्थ है “खतने की पहाड़ी।”</w:t>
      </w:r>
    </w:p>
    <w:p>
      <w:pPr/>
      <w:r>
        <w:rPr>
          <w:lang w:val="hi_IN" w:bidi="hi_IN"/>
        </w:rPr>
      </w:r>
      <w:r>
        <w:rPr>
          <w:lang w:val="hi_IN" w:bidi="hi_IN"/>
        </w:rPr>
        <w:t>यहाँ रुकें और समूह के रूप में पत्थर से बने चाकूओं की तस्वीर देखें। इस ऑडियो को यहाँ रोकें।</w:t>
      </w:r>
    </w:p>
    <w:p>
      <w:pPr/>
      <w:r>
        <w:rPr>
          <w:lang w:val="hi_IN" w:bidi="hi_IN"/>
        </w:rPr>
      </w:r>
      <w:r>
        <w:rPr>
          <w:lang w:val="hi_IN" w:bidi="hi_IN"/>
        </w:rPr>
        <w:t>यहाँ रुकें और समूह के रूप में गिबेथ हारलोत को कनान के नक्शे पर ढूँढें। इस ऑडियो को यहाँ रोकें।</w:t>
      </w:r>
    </w:p>
    <w:p>
      <w:pPr/>
      <w:r>
        <w:rPr>
          <w:lang w:val="hi_IN" w:bidi="hi_IN"/>
        </w:rPr>
      </w:r>
      <w:r>
        <w:rPr>
          <w:lang w:val="hi_IN" w:bidi="hi_IN"/>
        </w:rPr>
        <w:t>जंगल में मरने वाले सभी पुरुषों का खतना मिस्र में किया गया था। परन्तु जंगल में पैदा हुए लड़कों का खतना नहीं किया गया था। इस भाग में यह नहीं बताया गया है कि इस्राएलियों ने जंगल में लड़कों का खतना क्यों नहीं किया। परन्तु यह हमें यह याद दिलाता है कि जो लोग मिस्र से निकलते समय 20 वर्ष या उससे अधिक आयु के थे, वे अब तक मर चुके थे। यहोवा ने इन इस्राएलियों को जंगल में मार डालने के द्वारा दण्ड दिया। यहोवा ने इन इस्राएलियों को दण्ड दिया क्योंकि उन्होंने यहोवा की आवाज को नहीं सुना था या यहोवा की आज्ञा का पालन नहीं किया था। आप इस कहानी को गिनती की पुस्तक से याद कर सकते हैं। क्योंकि इस्राएलियों ने यहोवा की आवाज़ नहीं सुनी, अर्थात् उसकी आज्ञा नहीं मानी, इसलिए यहोवा ने शपथ खाई, या एक विशेष प्रतिज्ञा की, कि वह उन इस्राएलियों को, जो 20 वर्ष या उससे अधिक आयु के थे, उस भूमि में प्रवेश करने नहीं देगा जिसे उसने इस्राएल को देने का वादा किया था। यहोवा ने कहा कि केवल उन लोगों के बच्चे ही यहोशू और कालेब के साथ देश में प्रवेश करेंगे। इसलिए यह भाग हमें यह याद दिलाता है कि जिन पुरुषों और लड़कों का यहोशू को खतना करना है, वे वही बच्चे हैं जिन्हें यहोवा ने जंगल में मरने वालों के स्थान पर "खड़ा किया" था।</w:t>
      </w:r>
    </w:p>
    <w:p>
      <w:pPr/>
      <w:r>
        <w:rPr>
          <w:lang w:val="hi_IN" w:bidi="hi_IN"/>
        </w:rPr>
      </w:r>
      <w:r>
        <w:rPr>
          <w:lang w:val="hi_IN" w:bidi="hi_IN"/>
        </w:rPr>
        <w:t>यहाँ रुकें और समूह में इस प्रश्न पर चर्चा करें: उस समय की कहानी सुनाएँ जब किसी माता-पिता ने अपने बच्चे से कुछ वादा किया था, लेकिन फिर बच्चे ने माता-पिता की आज्ञा का उल्लंघन किया। यदि माता-पिता बच्चे को दण्ड देने के लिए अपने वादे को पूरा करने में अधिक देर करें, तो क्या होगा? एक माता-पिता ऐसा क्यों करेंगे, और बच्चा कैसे प्रतिक्रिया देगा? इस ऑडियो को यहाँ रोकें।</w:t>
      </w:r>
    </w:p>
    <w:p>
      <w:pPr/>
      <w:r>
        <w:rPr>
          <w:lang w:val="hi_IN" w:bidi="hi_IN"/>
        </w:rPr>
      </w:r>
      <w:r>
        <w:rPr>
          <w:lang w:val="hi_IN" w:bidi="hi_IN"/>
        </w:rPr>
        <w:t>जब यहोशू ने सभी लड़कों और पुरुषों का खतना कर दिया, तब इस्राएली अपने डेरे से तब तक नहीं हिले जब तक कि सभी के घाव भर नहीं गए।</w:t>
      </w:r>
    </w:p>
    <w:p>
      <w:pPr/>
      <w:r>
        <w:rPr>
          <w:lang w:val="hi_IN" w:bidi="hi_IN"/>
        </w:rPr>
      </w:r>
      <w:r>
        <w:rPr>
          <w:lang w:val="hi_IN" w:bidi="hi_IN"/>
        </w:rPr>
        <w:t>अन्त में, यहोवा यहोशू से कहता है कि आज के दिन यहोवा ने इस्राएल से मिस्र की शर्म को “लुढ़काकर हटा दिया” है। मिस्रियों ने कहा था कि इस्राएलियों का परमेश्वर उन्हें जंगल में मरने के लिए लाया है, परन्तु यहोवा दिखा रहा है कि मिस्री गलत थे। यहोवा इस्राएलियों को कनान में लाएगा, जैसा यहोवा ने वादा किया था। यही कारण है कि इस्राएली इस स्थान का नाम गिलगाल रखते हैं, जिसका अर्थ है “लुढ़का देना।”</w:t>
      </w:r>
    </w:p>
    <w:p>
      <w:pPr/>
      <w:r>
        <w:rPr>
          <w:lang w:val="hi_IN" w:bidi="hi_IN"/>
        </w:rPr>
      </w:r>
      <w:r>
        <w:rPr>
          <w:lang w:val="hi_IN" w:bidi="hi_IN"/>
        </w:rPr>
        <w:t>यहाँ रुकें और समूह के रूप में गिलगाल को कनान के नक्शे पर ढूँढें।</w:t>
      </w:r>
      <w:r>
        <w:rPr>
          <w:lang w:val="hi_IN" w:bidi="hi_IN"/>
        </w:rPr>
      </w:r>
    </w:p>
    <w:p>
      <w:pPr>
        <w:pStyle w:val="Heading3"/>
      </w:pPr>
      <w:r>
        <w:rPr>
          <w:lang w:val="hi_IN" w:bidi="hi_IN"/>
        </w:rPr>
        <w:t>घटनाओं को समझाना</w:t>
      </w:r>
    </w:p>
    <w:p>
      <w:pPr/>
      <w:r>
        <w:rPr>
          <w:lang w:val="hi_IN" w:bidi="hi_IN"/>
        </w:rPr>
      </w:r>
      <w:r>
        <w:rPr>
          <w:lang w:val="hi_IN" w:bidi="hi_IN"/>
        </w:rPr>
        <w:t>यहोशू 5:2–9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यहोशू से कहता है कि वह इस्राएल के सभी पुत्रों, या इस्राएली पुरुषों और लड़कों का खतना करे।</w:t>
      </w:r>
    </w:p>
    <w:p>
      <w:pPr/>
      <w:r>
        <w:rPr>
          <w:lang w:val="hi_IN" w:bidi="hi_IN"/>
        </w:rPr>
      </w:r>
      <w:r>
        <w:rPr>
          <w:b/>
          <w:lang w:val="hi_IN" w:bidi="hi_IN"/>
        </w:rPr>
        <w:t>दूसरे दृश्य में:</w:t>
      </w:r>
      <w:r>
        <w:rPr>
          <w:lang w:val="hi_IN" w:bidi="hi_IN"/>
        </w:rPr>
        <w:t xml:space="preserve"> यहोशू वही करता है जो यहोवा उसे करने के लिए कहता है। यहोशू पत्थरों से चाकू बनाता है और इस्राएल के पुरुषों और लड़कों का खतना उस स्थान पर करता है जिसे अब लोग गिबेथ हारालोत कहते हैं।</w:t>
      </w:r>
    </w:p>
    <w:p>
      <w:pPr/>
      <w:r>
        <w:rPr>
          <w:lang w:val="hi_IN" w:bidi="hi_IN"/>
        </w:rPr>
      </w:r>
      <w:r>
        <w:rPr>
          <w:b/>
          <w:lang w:val="hi_IN" w:bidi="hi_IN"/>
        </w:rPr>
        <w:t>तीसरे दृश्य में:</w:t>
      </w:r>
      <w:r>
        <w:rPr>
          <w:lang w:val="hi_IN" w:bidi="hi_IN"/>
        </w:rPr>
        <w:t xml:space="preserve"> यह भाग बताता है कि यहोशू को पुरुषों और लड़कों का खतना क्यों करना था। जंगल में मरने वाले सभी वृद्ध इस्राएली पुरुषों का खतना मिस्र में किया गया था, परन्तु जंगल में पैदा हुए लोगों का खतना नहीं किया गया था। यहोवा ने वृद्ध इस्राएलियों को दण्ड दिया था और उन्हें जंगल में मार डाला था, परन्तु यहोवा ने यह वादा किया था कि उनके बच्चे देश में प्रवेश कर सकते हैं। इसलिए अब इस्राएलियों की यह नई पीढ़ी को भूमि में प्रवेश करने से पहले खतना करना आवश्यक है।</w:t>
      </w:r>
    </w:p>
    <w:p>
      <w:pPr/>
      <w:r>
        <w:rPr>
          <w:lang w:val="hi_IN" w:bidi="hi_IN"/>
        </w:rPr>
      </w:r>
      <w:r>
        <w:rPr>
          <w:b/>
          <w:lang w:val="hi_IN" w:bidi="hi_IN"/>
        </w:rPr>
        <w:t>चौथे दृश्य में:</w:t>
      </w:r>
      <w:r>
        <w:rPr>
          <w:lang w:val="hi_IN" w:bidi="hi_IN"/>
        </w:rPr>
        <w:t xml:space="preserve"> जब यहोशू पुरुषों और लड़कों का खतना कर लेता है, तब तक इस्राएली अपने डेरे से नहीं चलते, जब तक घाव ठीक नहीं हो जाते हैं।</w:t>
      </w:r>
    </w:p>
    <w:p>
      <w:pPr/>
      <w:r>
        <w:rPr>
          <w:lang w:val="hi_IN" w:bidi="hi_IN"/>
        </w:rPr>
      </w:r>
      <w:r>
        <w:rPr>
          <w:b/>
          <w:lang w:val="hi_IN" w:bidi="hi_IN"/>
        </w:rPr>
        <w:t>पाँचवें दृश्य में:</w:t>
      </w:r>
      <w:r>
        <w:rPr>
          <w:lang w:val="hi_IN" w:bidi="hi_IN"/>
        </w:rPr>
        <w:t xml:space="preserve"> यहोवा यहोशू से कहता है, “आज मैंने तुम से मिस्र की लज्जा को दूर कर दिया है।” यही कारण है कि इस्राएलियों ने उस स्थान का नाम गिलगाल रखा, जिसका अर्थ है “लुढ़का देना।”</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वे इस्राएली जो मिस्र से निकलते समय 20 वर्ष या उससे अधिक आयु के थे और जिनकी मृत्यु हो चुकी है</w:t>
      </w:r>
    </w:p>
    <w:p>
      <w:pPr>
        <w:pStyle w:val="ListBullet"/>
        <w:spacing w:line="240" w:lineRule="auto"/>
        <w:ind w:left="720"/>
      </w:pPr>
      <w:r>
        <w:rPr>
          <w:lang w:val="hi_IN" w:bidi="hi_IN"/>
        </w:rPr>
      </w:r>
      <w:r>
        <w:rPr>
          <w:lang w:val="hi_IN" w:bidi="hi_IN"/>
        </w:rPr>
        <w:t>वे इस्राएली पुरुष और लड़के जो अब जीवित हैं और जिनका खतना किया जाना आवश्यक है</w:t>
      </w:r>
    </w:p>
    <w:p>
      <w:pPr>
        <w:pStyle w:val="ListBullet"/>
        <w:spacing w:line="240" w:lineRule="auto"/>
        <w:ind w:left="720"/>
      </w:pPr>
      <w:r>
        <w:rPr>
          <w:lang w:val="hi_IN" w:bidi="hi_IN"/>
        </w:rPr>
      </w:r>
      <w:r>
        <w:rPr>
          <w:lang w:val="hi_IN" w:bidi="hi_IN"/>
        </w:rPr>
        <w:t>इस्राएलियों का पूरा डेरा</w:t>
      </w:r>
    </w:p>
    <w:p>
      <w:pPr>
        <w:pStyle w:val="ListBullet"/>
        <w:spacing w:line="240" w:lineRule="auto"/>
        <w:ind w:left="720"/>
      </w:pPr>
      <w:r>
        <w:rPr>
          <w:lang w:val="hi_IN" w:bidi="hi_IN"/>
        </w:rPr>
      </w:r>
      <w:r>
        <w:rPr>
          <w:lang w:val="hi_IN" w:bidi="hi_IN"/>
        </w:rPr>
        <w:t>और मिस्री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इस प्रकार शुरू होता है कि “उस समय” यहोवा ने यहोशू से कहा कि वह चकमक नामक पत्थर से चाकू बनाए और उन चाकुओं का उपयोग करके इस्राएल के पुत्रों का दूसरी बार खतना करे। यह कहानी पिछली कहानी के समान ही समय और स्थान पर घटित होती है। इसलिए यह कहानी तब की है जब इस्राएली अभी भी गिलगाल में अपने तम्बुओं में रह रहे थे।</w:t>
      </w:r>
    </w:p>
    <w:p>
      <w:pPr/>
      <w:r>
        <w:rPr>
          <w:lang w:val="hi_IN" w:bidi="hi_IN"/>
        </w:rPr>
      </w:r>
      <w:r>
        <w:rPr>
          <w:lang w:val="hi_IN" w:bidi="hi_IN"/>
        </w:rPr>
        <w:t>यहाँ रुकें और समूह के रूप में गिलगाल को कनान के नक्शे पर ढूँढें। इस ऑडियो को यहाँ रोकें।</w:t>
      </w:r>
    </w:p>
    <w:p>
      <w:pPr/>
      <w:r>
        <w:rPr>
          <w:lang w:val="hi_IN" w:bidi="hi_IN"/>
        </w:rPr>
      </w:r>
      <w:r>
        <w:rPr>
          <w:lang w:val="hi_IN" w:bidi="hi_IN"/>
        </w:rPr>
        <w:t>आपको याद होगा कि अब्राहम इस्राएलियों का पहला पूर्वज था। अब्राहम के नाम का अर्थ है “बहुत सी जातियों का पिता।” जब अब्राहम 75 वर्ष का था, तो यहोवा ने अब्राहम के साथ एक वाचा की थी कि वह सदा इस्राएलियों का परमेश्वर रहेगा, और इस्राएली सदैव यहोवा के लोग रहेंगे। वाचा के एक भाग के रूप में, यहोवा ने अब्राहम से कहा कि वह अपने और अब्राहम के घराने के हर पुरुष व्यक्ति का खतना करे। यहोवा ने यह भी कहा था कि भविष्य में अब्राहम के पूर्वज, अर्थात् इस्राएली, हर एक लड़के का उसके जन्म के आठवें दिन खतना करें। यहोवा ने कहा कि यह दिखाएगा कि इस्राएली यहोवा के विशेष लोग थे।</w:t>
      </w:r>
    </w:p>
    <w:p>
      <w:pPr/>
      <w:r>
        <w:rPr>
          <w:lang w:val="hi_IN" w:bidi="hi_IN"/>
        </w:rPr>
      </w:r>
      <w:r>
        <w:rPr>
          <w:lang w:val="hi_IN" w:bidi="hi_IN"/>
        </w:rPr>
        <w:t>यहोवा के लिए स्वीकार्य होने के लिए पुरुषों का खतना किया जाना पड़ता था। खतना करना अर्थात् किसी लड़के या पुरुष के लिंग के सिरे की ढीली त्वचा को काट देना। पिता, या जो विशेष रूप से प्रशिक्षित था, आमतौर पर ऐसा करता था। खाल को काटने से घाव हो जाता था, इसलिए लोग आमतौर पर एक ही स्थान पर ठहरते और विश्राम करते थे जब तक घाव ठीक नहीं हो जाता था।</w:t>
      </w:r>
    </w:p>
    <w:p>
      <w:pPr/>
      <w:r>
        <w:rPr>
          <w:lang w:val="hi_IN" w:bidi="hi_IN"/>
        </w:rPr>
      </w:r>
      <w:r>
        <w:rPr>
          <w:lang w:val="hi_IN" w:bidi="hi_IN"/>
        </w:rPr>
        <w:t>यहाँ एक समूह के रूप में रुकें और चर्चा करें कि आप अपने अनुवाद में खतना और यहोवा और इस्राएलियों के बीच की वाचा के बारे में कैसे बात करेंगे। इस ऑडियो को यहाँ रोकें।</w:t>
      </w:r>
    </w:p>
    <w:p>
      <w:pPr/>
      <w:r>
        <w:rPr>
          <w:lang w:val="hi_IN" w:bidi="hi_IN"/>
        </w:rPr>
      </w:r>
      <w:r>
        <w:rPr>
          <w:lang w:val="hi_IN" w:bidi="hi_IN"/>
        </w:rPr>
        <w:t>इस भाग में कहा गया है कि यहोशू वही करता है जो यहोवा ने यहोशू को करने के लिए कहा था। यद्यपि इस भाग में कहा गया है कि यहोशू गिबत हारलोत में चाकू बनाता है और पुरुषों और लड़कों का खतना करता है, परन्तु शायद इसका अर्थ यह है कि भले ही माता-पिता या अन्य लोग खतना करते हैं, फिर भी यहोशू को यह सुनिश्चित करना होगा कि हर कोई यहोवा के कहने के अनुसार चले। मूल भाषा में, गिबत हारलोत का अर्थ है “खतना की पहाड़ी,” अर्थात् “खलड़ियों की पहाड़ी।” इसका अर्थ यह नहीं है कि उस स्थान का पहले से ही यह नाम था। इस्राएलियों ने इस स्थान को यह नाम इसलिए दिया क्योंकि उन्होंने उस दिन बहुत से खतने किए थे।</w:t>
      </w:r>
    </w:p>
    <w:p>
      <w:pPr/>
      <w:r>
        <w:rPr>
          <w:lang w:val="hi_IN" w:bidi="hi_IN"/>
        </w:rPr>
      </w:r>
      <w:r>
        <w:rPr>
          <w:lang w:val="hi_IN" w:bidi="hi_IN"/>
        </w:rPr>
        <w:t>यहाँ रुकें और समूह के रूप में चर्चा करें कि आप इस स्थान के नाम के बारे में कैसे बात करेंगे, और इस घटना के कारण लोगों ने इसे यह नाम कैसे रखा। इस ऑडियो को यहाँ रोकें।</w:t>
      </w:r>
    </w:p>
    <w:p>
      <w:pPr/>
      <w:r>
        <w:rPr>
          <w:lang w:val="hi_IN" w:bidi="hi_IN"/>
        </w:rPr>
      </w:r>
      <w:r>
        <w:rPr>
          <w:lang w:val="hi_IN" w:bidi="hi_IN"/>
        </w:rPr>
        <w:t>इस भाग में कहा गया है कि सभी “योद्धा” जंगल में मर गए। “योद्धा” वे पुरुष हैं जो 20 वर्ष या उससे अधिक आयु के हैं जो सैनिकों के रूप में युद्ध करने में सक्षम थे। यहोवा ने उन्हें कनान में प्रवेश किए बिना मरने की अनुमति दी थी, ताकि उनकी अवज्ञा के लिए दण्ड दिया जा सके। परन्तु उनके बच्चों को देश में प्रवेश करने की अनुमति देकर यहोवा ने इस्राएल के लोगों के साथ अपनी वाचा को बनाए रखा। कहानीकार कहता है कि यहोवा ने "हमें" देश देने का वादा किया था। कहानीकार अपने आप को उन इस्राएलियों में से एक के रूप में देखता है जिनसे यहोवा ने यह प्रतिज्ञा की थी। कहानीकार हमें याद दिला रहा है कि अब यहोवा ने इस्राएलियों से किया गया अपना वादा पूरा कर लिया है, और कहानीकार अब उस देश में रहने वाले इस्राएलियों में से एक है।</w:t>
      </w:r>
    </w:p>
    <w:p>
      <w:pPr/>
      <w:r>
        <w:rPr>
          <w:lang w:val="hi_IN" w:bidi="hi_IN"/>
        </w:rPr>
      </w:r>
      <w:r>
        <w:rPr>
          <w:lang w:val="hi_IN" w:bidi="hi_IN"/>
        </w:rPr>
        <w:t>यहाँ रुकें और समूह में चर्चा करें कि आप अपने अनुवाद में इस्राएलियों की अवज्ञा और दण्ड, और यहोवा की क्षमा के बारे में कैसे बात करेंगे। इस ऑडियो को यहाँ रोकें।</w:t>
      </w:r>
    </w:p>
    <w:p>
      <w:pPr/>
      <w:r>
        <w:rPr>
          <w:lang w:val="hi_IN" w:bidi="hi_IN"/>
        </w:rPr>
      </w:r>
      <w:r>
        <w:rPr>
          <w:lang w:val="hi_IN" w:bidi="hi_IN"/>
        </w:rPr>
        <w:t>बाइबल अक्सर कनान का वर्णन “दूध और शहद की धाराएं बहने वाली भूमि” के रूप में करती है। यह एक विशेष प्रकार की भाषा है, जिसका अर्थ है कि यह भूमि बहुत उपजाऊ और समृद्ध है, जहाँ चीज़ें अच्छी तरह उगती हैं और भोजन तथा पशुओं की बहुतायत होती है। बाइबल में कई स्थानों पर इसी वाक्यांश का उपयोग किया गया है। शहद एक मीठा तरल है जिसे मधुमक्खियाँ बनाती हैं। बाइबल के समय में शहद लोगों के प्रिय खाद्य पदार्थों में से एक था। इस्राएली अक्सर गाय, भेड़ या बकरियों का दूध पीते थे, और इस दूध का उपयोग दही या पनीर बनाने के लिए भी करते थे, जो एक ठोस भोजन है।</w:t>
      </w:r>
    </w:p>
    <w:p>
      <w:pPr/>
      <w:r>
        <w:rPr>
          <w:lang w:val="hi_IN" w:bidi="hi_IN"/>
        </w:rPr>
      </w:r>
      <w:r>
        <w:rPr>
          <w:lang w:val="hi_IN" w:bidi="hi_IN"/>
        </w:rPr>
        <w:t>यहाँ रुकें और समूह में चर्चा करें कि आप कनान को समृद्ध और उपजाऊ दिखाने के लिए कौन से शब्द या वाक्यांश प्रयोग करेंगे। सोचें कि आप अपनी संस्कृति में एक समृद्ध और उपजाऊ भूमि का वर्णन कैसे करते हैं। आप अपने अनुवाद में इसका वर्णन करने के लिए सबसे स्वाभाविक तरीके का उपयोग कर सकते हैं। इस ऑडियो को यहाँ रोकें।</w:t>
      </w:r>
    </w:p>
    <w:p>
      <w:pPr/>
      <w:r>
        <w:rPr>
          <w:lang w:val="hi_IN" w:bidi="hi_IN"/>
        </w:rPr>
      </w:r>
      <w:r>
        <w:rPr>
          <w:lang w:val="hi_IN" w:bidi="hi_IN"/>
        </w:rPr>
        <w:t>जब पुरुषों और लड़कों के घाव भर जाते हैं, तब यहोवा यहोशू से कहता है कि उसने इस्राएल से मिस्र की लज्जा को “लुढ़काकर दूर कर दिया है,” अर्थात् जैसे कोई व्यक्ति किसी गोल वस्तु को लुढ़काकर हटाता है वैसे ही उसने उसे हटा दिया है। मूसा द्वारा इस्राएलियों को मिस्र से निकालकर लाए हुए 40 वर्ष हो चुके हैं, और इस दौरान बहुत से इस्राएली बूढ़े हो गए और जंगल में मर गए। इसलिए मिस्रियों ने कहा कि इस्राएलियों का परमेश्वर उन्हें जंगल में मरने के लिए ले आया था। लेकिन अब यहोवा यह साबित करेगा कि मिस्री गलत हैं। यहोवा खतना किए गए इस्राएलियों की इस नई पीढ़ी को कनान में लाएगा। यद्यपि यहोवा ने इस्राएलियों की पहली पीढ़ी को दण्ड दिया और उन्हें कनान में प्रवेश करने नहीं दिया, फिर भी उसने यह प्रतिज्ञा की कि वह उनकी सन्तानों को “उठाएगा” ताकि वे कनान में प्रवेश करें। “उठाना” का अर्थ है किसी व्यक्ति को ज़मीन पर लेटी हुई अवस्था से ऊपर उठाना। लोग बहुत सम्मान दिखाने के लिए भूमि पर लेट जाते थे, या इसलिए कि वे बहुत डरे हुए थे। लोग यहोवा की आराधना करने या कोई महत्वपूर्ण काम करने के लिए उठते हैं। यहोवा कह रहा था कि इस्राएलियों की पहली पीढ़ी की सन्तानें ही उस भूमि को जीतने का महत्वपूर्ण कार्य करेंगी, जिसका वादा उसने उनसे किया था।</w:t>
      </w:r>
    </w:p>
    <w:p>
      <w:pPr/>
      <w:r>
        <w:rPr>
          <w:lang w:val="hi_IN" w:bidi="hi_IN"/>
        </w:rPr>
      </w:r>
      <w:r>
        <w:rPr>
          <w:lang w:val="hi_IN" w:bidi="hi_IN"/>
        </w:rPr>
        <w:t>यहाँ रुकें और समूह में चर्चा करें कि आप लोगों को किसी महत्वपूर्ण कार्य के लिए कैसे तैयार करते हैं। आप कैसे वर्णन करेंगे कि यहोवा मिस्र से बाहर निकलने वाले इस्राएलियों के बच्चों को कैसे “उठाता है”? इस ऑडियो को यहाँ रोकें।</w:t>
      </w:r>
    </w:p>
    <w:p>
      <w:pPr/>
      <w:r>
        <w:rPr>
          <w:lang w:val="hi_IN" w:bidi="hi_IN"/>
        </w:rPr>
      </w:r>
      <w:r>
        <w:rPr>
          <w:lang w:val="hi_IN" w:bidi="hi_IN"/>
        </w:rPr>
        <w:t>यहोवा ने जो यहोशू से कहा, उसके कारण इस्राएलियों ने इस स्थान का नाम गिलगाल रखा। मूल भाषा में गिलगाल नाम उस शब्द से बहुत मिलता-जुलता सुनाई देता है जिसका अर्थ है हटाया गया, या “लुढ़काकर दूर किया गया।” भविष्य में, इस्राएली अक्सर गिलगाल में यहोवा की आराधना करने के लिए इकट्ठा होंगे।</w:t>
      </w:r>
    </w:p>
    <w:p>
      <w:pPr/>
      <w:r>
        <w:rPr>
          <w:lang w:val="hi_IN" w:bidi="hi_IN"/>
        </w:rPr>
      </w:r>
      <w:r>
        <w:rPr>
          <w:lang w:val="hi_IN" w:bidi="hi_IN"/>
        </w:rPr>
        <w:t>यहाँ रुकें और यदि आवश्यक हो, तो समूह के रूप में कनान के नक्शे पर गिलगाल को फिर से देखें। इस ऑडियो को यहाँ रोकें।</w:t>
      </w:r>
    </w:p>
    <w:p>
      <w:pPr/>
      <w:r>
        <w:rPr>
          <w:lang w:val="hi_IN" w:bidi="hi_IN"/>
        </w:rPr>
      </w:r>
      <w:r>
        <w:rPr>
          <w:lang w:val="hi_IN" w:bidi="hi_IN"/>
        </w:rPr>
        <w:t>यहाँ रुकें और समूह में चर्चा करें कि आप इस स्थान के नाम—गिलगाल—के बारे में कैसे बताएँगे, और कैसे लोगों ने इस स्थान को यह नाम इसलिए दिया क्योंकि यहोवा ने इस दिन यहाँ जो किया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5:2–9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वे इस्राएली जो मिस्र से निकलते समय 20 वर्ष या उससे अधिक आयु के थे और जिनकी मृत्यु हो चुकी है</w:t>
      </w:r>
    </w:p>
    <w:p>
      <w:pPr>
        <w:pStyle w:val="ListBullet"/>
        <w:spacing w:line="240" w:lineRule="auto"/>
        <w:ind w:left="720"/>
      </w:pPr>
      <w:r>
        <w:rPr>
          <w:lang w:val="hi_IN" w:bidi="hi_IN"/>
        </w:rPr>
      </w:r>
      <w:r>
        <w:rPr>
          <w:lang w:val="hi_IN" w:bidi="hi_IN"/>
        </w:rPr>
        <w:t>वे इस्राएली पुरुष और लड़के जो अब जीवित हैं और जिनका खतना किया जाना आवश्यक है</w:t>
      </w:r>
    </w:p>
    <w:p>
      <w:pPr>
        <w:pStyle w:val="ListBullet"/>
        <w:spacing w:line="240" w:lineRule="auto"/>
        <w:ind w:left="720"/>
      </w:pPr>
      <w:r>
        <w:rPr>
          <w:lang w:val="hi_IN" w:bidi="hi_IN"/>
        </w:rPr>
      </w:r>
      <w:r>
        <w:rPr>
          <w:lang w:val="hi_IN" w:bidi="hi_IN"/>
        </w:rPr>
        <w:t>इस्राएलियों का पूरा डेरा</w:t>
      </w:r>
    </w:p>
    <w:p>
      <w:pPr>
        <w:pStyle w:val="ListBullet"/>
        <w:spacing w:line="240" w:lineRule="auto"/>
        <w:ind w:left="720"/>
      </w:pPr>
      <w:r>
        <w:rPr>
          <w:lang w:val="hi_IN" w:bidi="hi_IN"/>
        </w:rPr>
      </w:r>
      <w:r>
        <w:rPr>
          <w:lang w:val="hi_IN" w:bidi="hi_IN"/>
        </w:rPr>
        <w:t>और मिस्री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यहोशू से कहता है कि वह पत्थर के चाकू बनाए और इस्राएल के सभी पुत्रों, अर्थात् इस्राएली पुरुषों और लड़कों का खतना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यहोशू वही करता है जो यहोवा उसे करने के लिए कहता है। यहोशू पत्थरों से चाकू बनाता है और इस्राएल के पुरुषों और लड़कों का खतना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पुरुषों और लड़कों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हम सीखते हैं कि यहोशू को ये खतने करने की आवश्यकता क्यों है। सभी बुजुर्ग इस्राएली पुरुष मर चुके हैं, और यहोवा अब तैयार है कि यहोशू इस्राएलियों को कनान में ले जाए। परन्तु पहले इस्राएलियों को वाचा में अपनी ओर से भाग पूरा करना है, जिसके लिए उन्हें यह सुनिश्चित करना होगा कि सभी पुरुषों का खतना किया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पुरुषों और लड़कों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इस्राएली तब तक अपने डेरे से नहीं चलते, जब तक सभी लड़कों और पुरुषों के घाव ठीक नहीं हो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पूरे डेरे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यहोवा यहोशू से कहता है कि उसने इस्राएल से मिस्र की शर्म को “लुढ़काकर हटा दिया” है। यही कारण है कि यह स्थान गिलगाल के नाम से जाना गया, जिसका अर्थ है “लुढ़का देना।”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5:2–9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कहानी की शुरुआत में, यहोवा यहोशू से कहता है कि वह </w:t>
      </w:r>
      <w:r>
        <w:rPr>
          <w:b/>
          <w:lang w:val="hi_IN" w:bidi="hi_IN"/>
        </w:rPr>
        <w:t>चकमक</w:t>
      </w:r>
      <w:r>
        <w:rPr>
          <w:lang w:val="hi_IN" w:bidi="hi_IN"/>
        </w:rPr>
        <w:t xml:space="preserve"> पत्थर से चाकू बनाए। उस समय लोगों ने लोहे का उपयोग करना अभी शुरू ही किया था, इसलिए चाकू अक्सर पत्थर से बनाए जाते थे। चकमक एक प्रकार का बिल्लौर है। लोग चकमक को किसी दूसरी वस्तु से ठोकते या तोड़ते हैं, ताकि उसमें एक तेज धार बनाई जा सके।</w:t>
      </w:r>
    </w:p>
    <w:p>
      <w:pPr/>
      <w:r>
        <w:rPr>
          <w:lang w:val="hi_IN" w:bidi="hi_IN"/>
        </w:rPr>
      </w:r>
      <w:r>
        <w:rPr>
          <w:lang w:val="hi_IN" w:bidi="hi_IN"/>
        </w:rPr>
        <w:t xml:space="preserve">यहाँ रुकें और समूह में चर्चा करें कि आप </w:t>
      </w:r>
      <w:r>
        <w:rPr>
          <w:b/>
          <w:lang w:val="hi_IN" w:bidi="hi_IN"/>
        </w:rPr>
        <w:t>चकमक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ने यहोशू से इस्राएल के पुत्रों का </w:t>
      </w:r>
      <w:r>
        <w:rPr>
          <w:b/>
          <w:lang w:val="hi_IN" w:bidi="hi_IN"/>
        </w:rPr>
        <w:t>खतना करने</w:t>
      </w:r>
      <w:r>
        <w:rPr>
          <w:lang w:val="hi_IN" w:bidi="hi_IN"/>
        </w:rPr>
        <w:t xml:space="preserve"> को कहा। खतना करने का अर्थ है किसी लड़के या पुरुष के लिंग के सिरे से ढीली त्वचा को काट देना। यहोवा ने अब्राहम से कहा कि इस्राएलियों को अपने सभी शिशु लड़कों का जन्म के आठवें दिन खतना करना होगा, जो इस्राएलियों के साथ यहोवा की वाचा का चिन्ह है।</w:t>
      </w:r>
    </w:p>
    <w:p>
      <w:pPr/>
      <w:r>
        <w:rPr>
          <w:lang w:val="hi_IN" w:bidi="hi_IN"/>
        </w:rPr>
      </w:r>
      <w:r>
        <w:rPr>
          <w:lang w:val="hi_IN" w:bidi="hi_IN"/>
        </w:rPr>
        <w:t xml:space="preserve">यहाँ रुकें और समूह में चर्चा करें कि आप </w:t>
      </w:r>
      <w:r>
        <w:rPr>
          <w:b/>
          <w:lang w:val="hi_IN" w:bidi="hi_IN"/>
        </w:rPr>
        <w:t>खतना</w:t>
      </w:r>
      <w:r>
        <w:rPr>
          <w:lang w:val="hi_IN" w:bidi="hi_IN"/>
        </w:rPr>
        <w:t xml:space="preserve"> के लिए किस शब्द या वाक्यांश का उपयोग करेंगे। अधिक जानकारी के लिए मुख्य शब्दावली में </w:t>
      </w:r>
      <w:r>
        <w:rPr>
          <w:b/>
          <w:lang w:val="hi_IN" w:bidi="hi_IN"/>
        </w:rPr>
        <w:t>खतना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w:t>
      </w:r>
      <w:r>
        <w:rPr>
          <w:b/>
          <w:lang w:val="hi_IN" w:bidi="hi_IN"/>
        </w:rPr>
        <w:t>इस्राएल</w:t>
      </w:r>
      <w:r>
        <w:rPr>
          <w:lang w:val="hi_IN" w:bidi="hi_IN"/>
        </w:rPr>
        <w:t xml:space="preserve"> के पुत्र" का अर्थ है सभी </w:t>
      </w:r>
      <w:r>
        <w:rPr>
          <w:b/>
          <w:lang w:val="hi_IN" w:bidi="hi_IN"/>
        </w:rPr>
        <w:t>इस्राएली</w:t>
      </w:r>
      <w:r>
        <w:rPr>
          <w:lang w:val="hi_IN" w:bidi="hi_IN"/>
        </w:rPr>
        <w:t xml:space="preserve"> पुरुष। इस्राएल या इस्राएलियों के लिए उन्हीं शब्दों या वाक्यांशों का उपयोग करें जिनका उपयोग आपने पिछले भागों में किया था। </w:t>
      </w:r>
      <w:r>
        <w:rPr>
          <w:lang w:val="hi_IN" w:bidi="hi_IN"/>
        </w:rPr>
        <w:t>इस्राएल</w:t>
      </w:r>
      <w:r>
        <w:rPr>
          <w:lang w:val="hi_IN" w:bidi="hi_IN"/>
        </w:rPr>
        <w:t xml:space="preserve"> और </w:t>
      </w:r>
      <w:r>
        <w:rPr>
          <w:b/>
          <w:lang w:val="hi_IN" w:bidi="hi_IN"/>
        </w:rPr>
        <w:t xml:space="preserve">इस्राएलियों </w:t>
      </w:r>
      <w:r>
        <w:rPr>
          <w:lang w:val="hi_IN" w:bidi="hi_IN"/>
        </w:rPr>
        <w:t>के बारे में अधिक जानकारी के लिए, मुख्य शब्दावली को देखें।</w:t>
      </w:r>
    </w:p>
    <w:p>
      <w:pPr/>
      <w:r>
        <w:rPr>
          <w:lang w:val="hi_IN" w:bidi="hi_IN"/>
        </w:rPr>
      </w:r>
      <w:r>
        <w:rPr>
          <w:lang w:val="hi_IN" w:bidi="hi_IN"/>
        </w:rPr>
        <w:t xml:space="preserve">मूल भाषा में, जिस स्थान का नाम </w:t>
      </w:r>
      <w:r>
        <w:rPr>
          <w:b/>
          <w:lang w:val="hi_IN" w:bidi="hi_IN"/>
        </w:rPr>
        <w:t>गिबत हारलोत</w:t>
      </w:r>
      <w:r>
        <w:rPr>
          <w:lang w:val="hi_IN" w:bidi="hi_IN"/>
        </w:rPr>
        <w:t xml:space="preserve"> था, वह एक ऐसा वाक्यांश है जिसका अर्थ है “खतना की पहाड़ी” या “खलड़ियों की पहाड़ी” इस कहानी के दौरान किए गए सभी खतनों के कारण इस्राएलियों ने उस स्थान को यह नाम दिया।</w:t>
      </w:r>
    </w:p>
    <w:p>
      <w:pPr/>
      <w:r>
        <w:rPr>
          <w:lang w:val="hi_IN" w:bidi="hi_IN"/>
        </w:rPr>
      </w:r>
      <w:r>
        <w:rPr>
          <w:lang w:val="hi_IN" w:bidi="hi_IN"/>
        </w:rPr>
        <w:t xml:space="preserve">यहाँ रुकें और समूह में चर्चा करें कि आप </w:t>
      </w:r>
      <w:r>
        <w:rPr>
          <w:b/>
          <w:lang w:val="hi_IN" w:bidi="hi_IN"/>
        </w:rPr>
        <w:t>गिबत हारलोत</w:t>
      </w:r>
      <w:r>
        <w:rPr>
          <w:lang w:val="hi_IN" w:bidi="hi_IN"/>
        </w:rPr>
        <w:t xml:space="preserve"> नाम के स्थान को क्या कहेंगे। आप चाहें तो अपनी भाषा में उसी अर्थ वाला कोई शब्द या वाक्यांश प्रयोग कर सकते हैं। यदि आपने पहले ही बाइबल की किसी अन्य पुस्तक में इस स्थान के नाम का अनुवाद किया है, तो उसी शब्द का उपयोग करें जिसका उपयोग आपने वहाँ किया है। इस ऑडियो को यहाँ रोकें।</w:t>
      </w:r>
    </w:p>
    <w:p>
      <w:pPr/>
      <w:r>
        <w:rPr>
          <w:lang w:val="hi_IN" w:bidi="hi_IN"/>
        </w:rPr>
      </w:r>
      <w:r>
        <w:rPr>
          <w:lang w:val="hi_IN" w:bidi="hi_IN"/>
        </w:rPr>
        <w:t>इस्राएली 40 वर्षों तक जंगल में भटकते रहे, जब तक कि सभी योद्धाओं की मृत्यु नहीं हो गई। योद्धा वे पुरुष थे जो इस्राएल की सेना का हिस्सा बनने के लिए पर्याप्त उम्र के थे। इस समय इस्राएल में 20 साल या उससे अधिक उम्र के सभी पुरुष युद्ध में लड़ने में सक्षम थे।</w:t>
      </w:r>
    </w:p>
    <w:p>
      <w:pPr/>
      <w:r>
        <w:rPr>
          <w:lang w:val="hi_IN" w:bidi="hi_IN"/>
        </w:rPr>
      </w:r>
      <w:r>
        <w:rPr>
          <w:lang w:val="hi_IN" w:bidi="hi_IN"/>
        </w:rPr>
        <w:t>यहाँ रुकें और समूह में चर्चा करें कि आप उन पुरुषों का वर्णन करने के लिए किस शब्द या वाक्यांश का उपयोग करेंगे जो युद्ध में लड़ने के लिए पर्याप्त आयु के थे। यदि आपने पहले ही बाइबल की किसी अन्य पुस्तक में उसी शब्द या वाक्यांश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क्योंकि इस्राएलियों की पहली पीढ़ी ने यहोवा की आज्ञा का उल्लंघन किया, इसलिए यहोवा ने </w:t>
      </w:r>
      <w:r>
        <w:rPr>
          <w:b/>
          <w:lang w:val="hi_IN" w:bidi="hi_IN"/>
        </w:rPr>
        <w:t>शपथ ली</w:t>
      </w:r>
      <w:r>
        <w:rPr>
          <w:lang w:val="hi_IN" w:bidi="hi_IN"/>
        </w:rPr>
        <w:t xml:space="preserve"> कि वह उन्हें कनान में प्रवेश नहीं करने देगा। शपथ लेना का अर्थ है </w:t>
      </w:r>
      <w:r>
        <w:rPr>
          <w:b/>
          <w:lang w:val="hi_IN" w:bidi="hi_IN"/>
        </w:rPr>
        <w:t>प्रतिज्ञा</w:t>
      </w:r>
      <w:r>
        <w:rPr>
          <w:lang w:val="hi_IN" w:bidi="hi_IN"/>
        </w:rPr>
        <w:t xml:space="preserve"> करना, या एक विशेष वादा करना। शपथ के लिए उसी शब्द या वाक्यांश का उपयोग करें जिसका उपयोग आपने पिछले भागों में किया था। </w:t>
      </w:r>
      <w:r>
        <w:rPr>
          <w:lang w:val="hi_IN" w:bidi="hi_IN"/>
        </w:rPr>
        <w:t>शपथ</w:t>
      </w:r>
      <w:r>
        <w:rPr>
          <w:lang w:val="hi_IN" w:bidi="hi_IN"/>
        </w:rPr>
        <w:t xml:space="preserve"> के बारे में अधिक जानकारी के लिए, मुख्य शब्दावली को देखें। </w:t>
      </w:r>
    </w:p>
    <w:p>
      <w:pPr/>
      <w:r>
        <w:rPr>
          <w:lang w:val="hi_IN" w:bidi="hi_IN"/>
        </w:rPr>
      </w:r>
      <w:r>
        <w:rPr>
          <w:lang w:val="hi_IN" w:bidi="hi_IN"/>
        </w:rPr>
        <w:t>इससे पहले, यहोवा ने "उनके पूर्वजों से" शपथ खाई थी कि वह कनान इस्राएलियों को दे देगा। "उनके पूर्वजों से" यह वाक्यांश उनके वास्तविक पूर्वजों और उनके पितरों से भी है।</w:t>
      </w:r>
    </w:p>
    <w:p>
      <w:pPr/>
      <w:r>
        <w:rPr>
          <w:lang w:val="hi_IN" w:bidi="hi_IN"/>
        </w:rPr>
      </w:r>
      <w:r>
        <w:rPr>
          <w:lang w:val="hi_IN" w:bidi="hi_IN"/>
        </w:rPr>
        <w:t xml:space="preserve">यहाँ रुकें और समूह में चर्चा करें कि आप </w:t>
      </w:r>
      <w:r>
        <w:rPr>
          <w:b/>
          <w:lang w:val="hi_IN" w:bidi="hi_IN"/>
        </w:rPr>
        <w:t>उनके पूर्वजों</w:t>
      </w:r>
      <w:r>
        <w:rPr>
          <w:lang w:val="hi_IN" w:bidi="hi_IN"/>
        </w:rPr>
        <w:t xml:space="preserve"> के लिए किन शब्दों या वाक्यांशों का उपयोग करेंगे। यदि आपने पहले ही बाइबल की किसी अन्य पुस्तक में इस वाक्यांश का अनुवाद किया है, तो उन्हीं शब्दों का उपयोग करें जिनका उपयोग आपने वहाँ किया है। इस ऑडियो को यहाँ रोकें।</w:t>
      </w:r>
    </w:p>
    <w:p>
      <w:pPr/>
      <w:r>
        <w:rPr>
          <w:lang w:val="hi_IN" w:bidi="hi_IN"/>
        </w:rPr>
      </w:r>
      <w:r>
        <w:rPr>
          <w:lang w:val="hi_IN" w:bidi="hi_IN"/>
        </w:rPr>
        <w:t>इस्राएली उस स्थान को गिलगाल कहते हैं, क्योंकि यहोवा ने उनके अपमान को दूर कर दिया है। मिस्री अब उनका मज़ाक नहीं उड़ा सकते और उन्हें यह नहीं कह सकते कि यहोवा शक्तिशाली नहीं है।</w:t>
      </w:r>
    </w:p>
    <w:p>
      <w:pPr/>
      <w:r>
        <w:rPr>
          <w:lang w:val="hi_IN" w:bidi="hi_IN"/>
        </w:rPr>
      </w:r>
      <w:r>
        <w:rPr>
          <w:lang w:val="hi_IN" w:bidi="hi_IN"/>
        </w:rPr>
        <w:t>यहाँ रुकें और समूह में चर्चा करें: आपने पहले ही पिछले भागों में गिलगाल नाम का उपयोग किया है। यह नई जानकारी आपके गिलगाल कहने के तरीके को कैसे प्रभावित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5:10–15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5:10–15 को सुनें और अपने मन में रखें।</w:t>
      </w:r>
    </w:p>
    <w:p>
      <w:pPr/>
      <w:r>
        <w:rPr>
          <w:lang w:val="hi_IN" w:bidi="hi_IN"/>
        </w:rPr>
      </w:r>
      <w:r>
        <w:rPr>
          <w:lang w:val="hi_IN" w:bidi="hi_IN"/>
        </w:rPr>
        <w:t>यदि सम्भव हो, तो यहोशू 5:10–15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5:10–15 का ऑडियो संस्करण सबसे आसानी से समझ में आने वाले अनुवाद में सुनें।</w:t>
      </w:r>
    </w:p>
    <w:p>
      <w:pPr/>
      <w:r>
        <w:rPr>
          <w:lang w:val="hi_IN" w:bidi="hi_IN"/>
        </w:rPr>
      </w:r>
      <w:r>
        <w:rPr>
          <w:lang w:val="hi_IN" w:bidi="hi_IN"/>
        </w:rPr>
        <w:t>पिछली कहानी में, जब इस्राएली गिलगाल में डेरा डाले हुए थे, तब यहोवा ने यहोशू से कहा कि वह इस्राएल के सभी पुरुषों और लड़कों का खतना करे। इस्राएली पुरुषों की पिछली पीढ़ी का मिस्र में खतना किया गया था, परन्तु जंगल में पैदा हुए लोगों का अभी तक खतना नहीं किया गया था। यहोशू ने वही किया जो यहोवा ने कहा, और यहोवा ने यहोशू से कहा कि उस दिन उसने इस्राएल से मिस्र की दासता की लज्जा को दूर कर दिया है।</w:t>
      </w:r>
    </w:p>
    <w:p>
      <w:pPr/>
      <w:r>
        <w:rPr>
          <w:lang w:val="hi_IN" w:bidi="hi_IN"/>
        </w:rPr>
      </w:r>
      <w:r>
        <w:rPr>
          <w:lang w:val="hi_IN" w:bidi="hi_IN"/>
        </w:rPr>
        <w:t>इस कहानी में, इस्राएली अभी भी गिलगाल में डेरा डाले हुए हैं, जो यरीहो के मैदानों में स्थित है, जो यरदन नदी के पश्चिम में एक बड़ा और समतल चराई का मैदान है।</w:t>
      </w:r>
    </w:p>
    <w:p>
      <w:pPr/>
      <w:r>
        <w:rPr>
          <w:lang w:val="hi_IN" w:bidi="hi_IN"/>
        </w:rPr>
      </w:r>
      <w:r>
        <w:rPr>
          <w:lang w:val="hi_IN" w:bidi="hi_IN"/>
        </w:rPr>
        <w:t>यहाँ रुकें और समूह के रूप में कनान के नक्शे पर गिलगाल और यरीहो को ढूँढें। इस ऑडियो को यहाँ रोकें।</w:t>
      </w:r>
    </w:p>
    <w:p>
      <w:pPr/>
      <w:r>
        <w:rPr>
          <w:lang w:val="hi_IN" w:bidi="hi_IN"/>
        </w:rPr>
      </w:r>
      <w:r>
        <w:rPr>
          <w:lang w:val="hi_IN" w:bidi="hi_IN"/>
        </w:rPr>
        <w:t>कहानी इस्राएलियों के फसह का पर्व मनाने से शुरू होती है। आपको याद होगा कि इस्राएलियों ने पहली बार फसह का पर्व तब मनाया था जब वे अभी भी मिस्र में ही थे। क्योंकि मिस्र के राजा ने मूसा और इस्राएलियों को जाने देने से इनकार कर दिया, इसलिए यहोवा ने मिस्रियों पर विपत्तियाँ, अर्थात् दण्ड भेजे। आखरी महामारी में, परमेश्वर के एक दूत ने मिस्रियों के प्रत्येक पहिलौठे को मार डाला, परन्तु वह इस्राएलियों के घरों को “पार करके” गया और उनके पुत्रों को नहीं मार डाला। उसी रात, परमेश्वर ने इस्राएलियों को एक विशेष “फसह” भोजन करने को कहा, और परमेश्वर ने यह भी कहा कि वे हर वर्ष फसह मनाएँ, ताकि वे सदा याद रखें कि परमेश्वर ने उन्हें कैसे बचाया था।</w:t>
      </w:r>
    </w:p>
    <w:p>
      <w:pPr/>
      <w:r>
        <w:rPr>
          <w:lang w:val="hi_IN" w:bidi="hi_IN"/>
        </w:rPr>
      </w:r>
      <w:r>
        <w:rPr>
          <w:lang w:val="hi_IN" w:bidi="hi_IN"/>
        </w:rPr>
        <w:t>इस कहानी में, इस्राएलियों ने वर्ष के पहले महीने के 14वें दिन की शाम को गिलगाल में फसह का पर्व मनाया। इस्राएलियों के लिए, वर्ष का पहला महीना साल का वह समय होता है जिसे हम मार्च और अप्रैल के नाम से जानते हैं। यह वर्ष का वही दिन और महीना था, जो मिस्र में पहला फसह का पर्व था, इसलिए इस दिन का इस्राएलियों के लिए एक महत्वपूर्ण अर्थ होगा। यह दिन 40 साल पहले मिस्र से उनकी यात्रा की शुरुआत की याद दिलाता था, जब यहोवा ने उन्हें दास होने से बचाया था। हम गिनती की पुस्तक में सुनते हैं कि इस्राएलियों ने मिस्र से निकलने के अगले साल सीनै पर्वत के जंगल में फसह का पर्व मनाया। अब, यह कहानी शायद उस समय के बाद से पहली बार है जब उन्होंने फसह का पर्व मनाया है। यहोवा ने कहा था कि सभी पुरुषों और लड़कों का खतना होना आवश्यक है, तभी वे फसह के भोजन में भाग ले सकते हैं। इसलिए पुरुषों का खतना करने के बाद, जैसा कि हमने पिछली कहानी में सुना था, अब पूरा इस्राएल एक बार फिर फसह का पर्व मनाने के लिए तैयार है।</w:t>
      </w:r>
    </w:p>
    <w:p>
      <w:pPr/>
      <w:r>
        <w:rPr>
          <w:lang w:val="hi_IN" w:bidi="hi_IN"/>
        </w:rPr>
      </w:r>
      <w:r>
        <w:rPr>
          <w:lang w:val="hi_IN" w:bidi="hi_IN"/>
        </w:rPr>
        <w:t>यहाँ रुकें और समूह में उस नक़्शे को देखें जो मिस्र, सीनै पर्वत और कनान को दिखाता है, तथा उस दिशा को भी दर्शाता है जिसमें इस्राएली मिस्र से कनान तक गए। इस ऑडियो को यहाँ रोकें।</w:t>
      </w:r>
    </w:p>
    <w:p>
      <w:pPr/>
      <w:r>
        <w:rPr>
          <w:lang w:val="hi_IN" w:bidi="hi_IN"/>
        </w:rPr>
      </w:r>
      <w:r>
        <w:rPr>
          <w:lang w:val="hi_IN" w:bidi="hi_IN"/>
        </w:rPr>
        <w:t>यहाँ रुकें और समूह में इस प्रश्न पर चर्चा करें: आपके लोग हर साल कौन से महत्वपूर्ण दिन या उत्सव मनाते हैं? ये दिन आपको अतीत में जो हुआ था, उसके बारे में याद करने में क्या मदद करते हैं? वे आपको यह याद रखने में कैसे मदद करते हैं कि आज आपके समुदाय के बारे में क्या सच है? इस ऑडियो को यहाँ रोकें।</w:t>
      </w:r>
    </w:p>
    <w:p>
      <w:pPr/>
      <w:r>
        <w:rPr>
          <w:lang w:val="hi_IN" w:bidi="hi_IN"/>
        </w:rPr>
      </w:r>
      <w:r>
        <w:rPr>
          <w:lang w:val="hi_IN" w:bidi="hi_IN"/>
        </w:rPr>
        <w:t>अगले दिन, इस्राएलियों द्वारा फसह का पर्व मनाने के बाद, इस्राएलियों ने वह भोजन खाया जो कनान देश में उगता था। उन्होंने बिना खमीर के बनी रोटी, या फुलके खाए, और उन्होंने भुना हुआ अनाज खाया। यह अनाज शायद जौ था, जो वर्ष के इस समय पूरी तरह पक गया होगा और खेतों से चुनने के लिए तैयार होगा। यह पहली बार था जब इस्राएलियों ने कनान में उगने वाला भोजन खाया। यहोवा अब अपना वह वादा पूरा करना शुरू कर रहा था कि वह उन्हें यह भूमि और उसमें उगने वाला भोजन देगा।</w:t>
      </w:r>
    </w:p>
    <w:p>
      <w:pPr/>
      <w:r>
        <w:rPr>
          <w:lang w:val="hi_IN" w:bidi="hi_IN"/>
        </w:rPr>
      </w:r>
      <w:r>
        <w:rPr>
          <w:lang w:val="hi_IN" w:bidi="hi_IN"/>
        </w:rPr>
        <w:t>यह कहानी पर्व का विवरण नहीं देती है और न ही यह बताती है कि इस्राएलियों ने भोजन कैसे तैयार किया। हालाँकि, आपको याद होगा कि लैव्यव्यवस्था की पुस्तक में, यहोवा ने मूसा को निर्देश दिया था कि इस्राएलियों के नई फसल या खेत में उगने वाले भोजन को खाने से पहले, याजक को यहोवा के सामने कुछ अनाज हिलाना था। यह इस्राएलियों को याद दिलाने के लिए महत्वपूर्ण था कि यह सारा भोजन यहोवा की ओर से आया था।</w:t>
      </w:r>
    </w:p>
    <w:p>
      <w:pPr/>
      <w:r>
        <w:rPr>
          <w:lang w:val="hi_IN" w:bidi="hi_IN"/>
        </w:rPr>
      </w:r>
      <w:r>
        <w:rPr>
          <w:lang w:val="hi_IN" w:bidi="hi_IN"/>
        </w:rPr>
        <w:t>आपको याद होगा कि यहोवा ने जंगल में इस्राएलियों को भोजन देने के लिए हर सुबह आकाश से मन्ना प्रदान किया था। यह मन्ना उसी दिन बंद हो गया जिस दिन इस्राएलियों ने कनान में इस भोजन को खाया। यहोवा ने मन्ना का उपयोग इस्राएलियों को यह सिखाने के लिए किया था कि वे अपनी दैनिक आवश्यकताओं के लिए उस पर भरोसा करें, परन्तु अब वह उन्हें कनान में उगने वाला भोजन दे रहा था, जैसा उसने वादा किया था।</w:t>
      </w:r>
    </w:p>
    <w:p>
      <w:pPr/>
      <w:r>
        <w:rPr>
          <w:lang w:val="hi_IN" w:bidi="hi_IN"/>
        </w:rPr>
      </w:r>
      <w:r>
        <w:rPr>
          <w:lang w:val="hi_IN" w:bidi="hi_IN"/>
        </w:rPr>
        <w:t>यहाँ एक समूह के रूप में रुकें और बिना खमीर के जौ के आटे से बनी रोटी की तस्वीर देखें। इस ऑडियो को यहाँ रोकें।</w:t>
      </w:r>
    </w:p>
    <w:p>
      <w:pPr/>
      <w:r>
        <w:rPr>
          <w:lang w:val="hi_IN" w:bidi="hi_IN"/>
        </w:rPr>
      </w:r>
      <w:r>
        <w:rPr>
          <w:lang w:val="hi_IN" w:bidi="hi_IN"/>
        </w:rPr>
        <w:t>यहाँ एक समूह के रूप में रुकें और भुने हुए जौ की तस्वीर देखें। इस ऑडियो को यहाँ रोकें।</w:t>
      </w:r>
    </w:p>
    <w:p>
      <w:pPr/>
      <w:r>
        <w:rPr>
          <w:lang w:val="hi_IN" w:bidi="hi_IN"/>
        </w:rPr>
      </w:r>
      <w:r>
        <w:rPr>
          <w:lang w:val="hi_IN" w:bidi="hi_IN"/>
        </w:rPr>
        <w:t>कुछ समय बीत जाता है, तब कहानी का यह अगला भाग घटित होता है। हम नहीं जानते कि कितना समय बीत गया, लेकिन यह कुछ दिन हो सकते हैं। कहानी बताती है कि एक दिन, जब यहोशू और इस्राएल के लोग अभी भी यरीहो के पास डेरा डाले हुए थे, तब यहोशू अचानक एक व्यक्ति को अपने सामने खड़ा देखता है, जिसके हाथ में तलवार होती है। तलवार एक ऐसा हथियार है जिसकी धार लंबी और तेज होती है।</w:t>
      </w:r>
    </w:p>
    <w:p>
      <w:pPr/>
      <w:r>
        <w:rPr>
          <w:lang w:val="hi_IN" w:bidi="hi_IN"/>
        </w:rPr>
      </w:r>
      <w:r>
        <w:rPr>
          <w:lang w:val="hi_IN" w:bidi="hi_IN"/>
        </w:rPr>
        <w:t>यहाँ एक समूह के रूप में रुकें और यदि आवश्यक हो, तो तलवार की एक तस्वीर देखें। इस ऑडियो को यहाँ रोकें।</w:t>
      </w:r>
    </w:p>
    <w:p>
      <w:pPr/>
      <w:r>
        <w:rPr>
          <w:lang w:val="hi_IN" w:bidi="hi_IN"/>
        </w:rPr>
      </w:r>
      <w:r>
        <w:rPr>
          <w:lang w:val="hi_IN" w:bidi="hi_IN"/>
        </w:rPr>
        <w:t>यहाँ एक समूह के रूप में रुकें और यदि आवश्यक हो तो फिर से कनान के नक्शे पर गिलगाल और यरीहो को देखें। इस ऑडियो को यहाँ रोकें।</w:t>
      </w:r>
    </w:p>
    <w:p>
      <w:pPr/>
      <w:r>
        <w:rPr>
          <w:lang w:val="hi_IN" w:bidi="hi_IN"/>
        </w:rPr>
      </w:r>
      <w:r>
        <w:rPr>
          <w:lang w:val="hi_IN" w:bidi="hi_IN"/>
        </w:rPr>
        <w:t>यह ध्यान देना महत्वपूर्ण है कि वह व्यक्ति अपने हाथ में अपनी तलवार कैसे पकड़े हुए है। तलवार उसकी कमर से बंधी हुई नहीं है। इसका अर्थ यह होगा कि वह व्यक्ति युद्ध करने या लोगों की युद्ध में अगुवाई करने के लिए तैयार है। यहोशू जानता है कि इस्राएली अब शत्रु की भूमि पर हैं और उन्हें कनान देश को लेने के लिए युद्ध करना होगा, जिसका वादा यहोवा ने उनसे किया था। इसलिए यहोशू उस व्यक्ति से पूछता है कि क्या वह इस्राएल की ओर है या इस्राएल के शत्रुओं की ओर। यहोशू पूछ रहा है कि क्या वह व्यक्ति इस्राएल का मित्र और कनानियों का शत्रु है, या क्या वह व्यक्ति कनानियों का मित्र और इस्राएल का शत्रु है।</w:t>
      </w:r>
    </w:p>
    <w:p>
      <w:pPr/>
      <w:r>
        <w:rPr>
          <w:lang w:val="hi_IN" w:bidi="hi_IN"/>
        </w:rPr>
      </w:r>
      <w:r>
        <w:rPr>
          <w:lang w:val="hi_IN" w:bidi="hi_IN"/>
        </w:rPr>
        <w:t>वह व्यक्ति उत्तर देता है, "नहीं।" वह व्यक्ति कहता है कि वह यहोवा की सेना का सेनापति या कप्तान है। यह व्यक्ति वास्तव में एक स्वर्गदूत हो सकता है, क्योंकि “यहोवा की सेना” वाक्यांश शायद उन स्वर्गदूतों को दर्शाता है जो यहोवा के युद्धों में लड़ते हैं। जब वह व्यक्ति कहता है, “नहीं,” तो वह कह रहा है कि वह उन दोनों में से कुछ भी नहीं है जो यहोशू पूछता है। वह व्यक्ति एक इस्राएली सैनिक नहीं है, और वह शत्रु सैनिक नहीं है। दूसरे शब्दों में, यह व्यक्ति यहोवा के लिए युद्ध करता है, न कि यहोशू के लिए। इसलिए यदि इस्राएल यहोवा के साथ अपनी वाचा का पालन नहीं करता, तो यहोवा इस व्यक्ति को इस्राएल को दण्ड देने के लिए भेज सकता है। परन्तु, यहोवा इसके बजाय इस व्यक्ति को इस्राएल की ओर से और इस्राएल के शत्रुओं के विरुद्ध लड़ने के लिए भेज सकता था।</w:t>
      </w:r>
    </w:p>
    <w:p>
      <w:pPr/>
      <w:r>
        <w:rPr>
          <w:lang w:val="hi_IN" w:bidi="hi_IN"/>
        </w:rPr>
      </w:r>
      <w:r>
        <w:rPr>
          <w:lang w:val="hi_IN" w:bidi="hi_IN"/>
        </w:rPr>
        <w:t>यहोशू आदर दिखाने के लिए अपना मुँह भूमि की ओर करके गिर पड़ता है। फिर यहोशू आदरपूर्वक उस व्यक्ति से पूछता है कि वह व्यक्ति यहोशू को क्या करने की आज्ञा देता है। यहोशू द्वारा उपयोग किए जाने वाले शब्द और उसका व्यवहार यह नहीं दर्शाता कि यह स्वयं परमेश्वर है जो यहोशू के पास आया है। हालाँकि, कहानी उसे एक पुरुष करके संबोधित करती है, फिर भी वह व्यक्ति एक स्वर्गदूत की तरह बोलता और कार्य करता है, और यहोशू भी उसके साथ स्वर्गदूत जैसा व्यवहार करता है।</w:t>
      </w:r>
    </w:p>
    <w:p>
      <w:pPr/>
      <w:r>
        <w:rPr>
          <w:lang w:val="hi_IN" w:bidi="hi_IN"/>
        </w:rPr>
      </w:r>
      <w:r>
        <w:rPr>
          <w:lang w:val="hi_IN" w:bidi="hi_IN"/>
        </w:rPr>
        <w:t>यहाँ रुकें और समूह के रूप में इस प्रश्न पर चर्चा करें: किसी ऐसे समय की कहानी सुनाएँ जब आपके समुदाय में किसी ने परमेश्वर के किसी संदेशवाहक या स्वर्गदूत को देखा या उससे बात की। इस बारे में बात करें कि जब उसने संदेशवाहक को देखा तो उस व्यक्ति ने कैसी प्रतिक्रिया दी, और उसने कैसे सम्मान दिखाया। इस ऑडियो को यहाँ रोकें।</w:t>
      </w:r>
    </w:p>
    <w:p>
      <w:pPr/>
      <w:r>
        <w:rPr>
          <w:lang w:val="hi_IN" w:bidi="hi_IN"/>
        </w:rPr>
      </w:r>
      <w:r>
        <w:rPr>
          <w:lang w:val="hi_IN" w:bidi="hi_IN"/>
        </w:rPr>
        <w:t>क्योंकि वह व्यक्ति तलवार पकड़े हुए है और कहता है कि वह यहोवा की सेना का सेनापति है, इसलिए संभवतः यहोशू उससे युद्ध के लिए निर्देश मिलने की अपेक्षा करता है। इसके बजाय, वह व्यक्ति यहोशू से कहता है कि वह अपने पैरों से अपनी जूतियाँ उतार दे। वह व्यक्ति कहता है कि यहोशू को ऐसा करना चाहिए क्योंकि जहाँ यहोशू खड़ा है वह पवित्र है।</w:t>
      </w:r>
    </w:p>
    <w:p>
      <w:pPr/>
      <w:r>
        <w:rPr>
          <w:lang w:val="hi_IN" w:bidi="hi_IN"/>
        </w:rPr>
      </w:r>
      <w:r>
        <w:rPr>
          <w:lang w:val="hi_IN" w:bidi="hi_IN"/>
        </w:rPr>
        <w:t>आपको याद होगा कि निर्गमन की पुस्तक में जब यहोवा ने पहली बार मूसा से बात की थी, तब यहोवा ने मूसा से भी कहा था कि वह अपने जूते उतार दे क्योंकि वह पवित्र भूमि पर या किसी पवित्र स्थान में खड़ा था। उस संस्कृति में, लोग बाहर चलते समय अपने पैरों की रक्षा के लिए जूते पहनते थे। परन्तु लोग किसी मन्दिर या आराधना के स्थान में जाते समय अपने जूते उतार देते थे, ताकि वे उस स्थान में गंदगी या धूल न लाएँ। इस प्रकार, उस स्थान की पवित्रता यह दिखाती है कि यहोवा अपने प्रतिनिधि, स्वर्गदूत के द्वारा यहोशू से मिल रहा है। यद्यपि यहोशू पहले ही आदर दिखाने के लिए मुँह के बल भूमि पर झुक चुका है, फिर भी उसके पैरों में उसके अशुद्ध जूते अभी भी हैं। इसलिए यहोशू उस व्यक्ति के कहने के अनुसार करता है और अपने जूते उतार देता है। अब यहोशू उस हर बात के लिए तैयार है जो यहोवा करने वाला है।</w:t>
      </w:r>
      <w:r>
        <w:rPr>
          <w:lang w:val="hi_IN" w:bidi="hi_IN"/>
        </w:rPr>
      </w:r>
    </w:p>
    <w:p>
      <w:pPr>
        <w:pStyle w:val="Heading3"/>
      </w:pPr>
      <w:r>
        <w:rPr>
          <w:lang w:val="hi_IN" w:bidi="hi_IN"/>
        </w:rPr>
        <w:t>घटनाओं को समझाना</w:t>
      </w:r>
    </w:p>
    <w:p>
      <w:pPr/>
      <w:r>
        <w:rPr>
          <w:lang w:val="hi_IN" w:bidi="hi_IN"/>
        </w:rPr>
      </w:r>
      <w:r>
        <w:rPr>
          <w:lang w:val="hi_IN" w:bidi="hi_IN"/>
        </w:rPr>
        <w:t>यहोशू 5:10–15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 फसह का पर्व मनाते हैं। वे कनान देश का भोजन खाते हैं, जिसमें अखमीरी रोटियाँ और भुना हुआ अनाज शामिल है। यहोवा मन्ना भी प्रदान करना बंद कर देता है, क्योंकि अब लोग कनान में उगने वाला भोजन खा सकते हैं।</w:t>
      </w:r>
    </w:p>
    <w:p>
      <w:pPr/>
      <w:r>
        <w:rPr>
          <w:lang w:val="hi_IN" w:bidi="hi_IN"/>
        </w:rPr>
      </w:r>
      <w:r>
        <w:rPr>
          <w:b/>
          <w:lang w:val="hi_IN" w:bidi="hi_IN"/>
        </w:rPr>
        <w:t>दूसरे दृश्य में:</w:t>
      </w:r>
      <w:r>
        <w:rPr>
          <w:lang w:val="hi_IN" w:bidi="hi_IN"/>
        </w:rPr>
        <w:t xml:space="preserve"> एक अलग दिन, जब इस्राएली अभी भी यरीहो के पास डेरा डाले हुए थे, यहोशू अचानक एक व्यक्ति को तलवार पकड़े हुए देखता है। यहोशू भूमि पर मुँह के बल गिर जाता है और पूछता है कि क्या वह व्यक्ति इस्राएल का मित्र है या शत्रु है। वह व्यक्ति कहता है कि वह न तो मित्र है और न ही शत्रु है, लेकिन वह यहोवा की सेना का सेनापति है। यहोशू उस व्यक्ति से पूछता है कि वह उससे क्या करवाना चाहता है। यहोवा की सेना का प्रधान यहोशू से कहता है कि यहोशू अपने पैरों से जूते उतार दे, क्योंकि यहोशू पवित्र भूमि पर खड़ा है। यहोशू वही करता है जो वह व्यक्ति कहता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 की सेना का सेनापति या कप्तान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कहानी शुरू होती है, तो इस्राएली अभी भी गिलगाल में डेरा डाले हुए हैं। इसका अर्थ है कि इस्राएली उस स्थान से नहीं निकले हैं जहाँ पिछली कहानी में यहोशू ने पुरुषों और लड़कों का खतना किया था। हम गिलगाल का सटीक स्थान नहीं जानते हैं, लेकिन हम जानते हैं कि यह यरीहो के पास था। हम यह भी जानते हैं कि गिलगाल यरीहो के पूर्व में था, लेकिन यरदन नदी के पश्चिम में था। कहानी कहती है कि इस्राएलियों ने यरीहो के मैदानों में फसह का पर्व मनाया। ये मैदान यरीहो के चारों ओर बड़े, समतल घास के मैदान थे जहाँ लोग खाने के लिए जौ जैसी फसलें उगाते थे। गिलगाल इन मैदानों में स्थित था।</w:t>
      </w:r>
    </w:p>
    <w:p>
      <w:pPr/>
      <w:r>
        <w:rPr>
          <w:lang w:val="hi_IN" w:bidi="hi_IN"/>
        </w:rPr>
      </w:r>
      <w:r>
        <w:rPr>
          <w:lang w:val="hi_IN" w:bidi="hi_IN"/>
        </w:rPr>
        <w:t>निर्गमन की पुस्तक में मूसा को दिए गए निर्देशों में यहोवा ने कहा कि फसह में भाग लेने से पहले पुरुषों और लड़कों का खतना किया जाना आवश्यक था। इसलिए पिछली कहानी में सभी पुरुषों और लड़कों का खतना होने के बाद, अब वे पहली बार फसह में भाग लेने में सक्षम हैं। निर्गमन की पुस्तक में, यहोवा ने इस्राएलियों को आज्ञा दी थी कि जब वे कनान की प्रतिज्ञा की हुई भूमि में प्रवेश करें, तब वे फसह का उत्सव मनाएँ। इसलिए इस कहानी में फसह का उत्सव यहोशू के लिए बहुत महत्वपूर्ण रहा होगा ताकि वह यह सुनिश्चित कर सके कि वे यहोवा की हर बात का पालन कर रहे हैं।</w:t>
      </w:r>
    </w:p>
    <w:p>
      <w:pPr/>
      <w:r>
        <w:rPr>
          <w:lang w:val="hi_IN" w:bidi="hi_IN"/>
        </w:rPr>
      </w:r>
      <w:r>
        <w:rPr>
          <w:lang w:val="hi_IN" w:bidi="hi_IN"/>
        </w:rPr>
        <w:t>यहाँ रुकें और चर्चा करें कि आप कैसे स्पष्ट करेंगे कि इस्राएली अभी भी पिछली कहानी के उसी स्थान पर डेरा डाले हुए हैं। गिलगाल के लिए उसी शब्द या वाक्यांश का उपयोग करें जिसका उपयोग आपने पिछली कहानी में किया था। इस ऑडियो को यहाँ रोकें।</w:t>
      </w:r>
    </w:p>
    <w:p>
      <w:pPr/>
      <w:r>
        <w:rPr>
          <w:lang w:val="hi_IN" w:bidi="hi_IN"/>
        </w:rPr>
      </w:r>
      <w:r>
        <w:rPr>
          <w:lang w:val="hi_IN" w:bidi="hi_IN"/>
        </w:rPr>
        <w:t>मूल भाषा में, फसह शब्द उस भोजन को दर्शाता है जो केवल एक रात तक चलता है, और उसके अगले दिन इस्राएली अखमीरी रोटी का पर्व मनाना शुरू करते हैं। लेकिन इस कहानी में, ऐसा लगता है कि फसह शब्द एक से अधिक रातों की ओर संकेत कर रहा है। यद्यपि कहानी में अखमीरी रोटी का पर्व नहीं कहा गया है, फिर भी यह बताती है कि इस्राएलियों ने बिना खमीर की रोटी खाई, जो अखमीरी रोटी का पर्व मनाने का एक महत्वपूर्ण भाग है। इसलिए ऐसा प्रतीत होता है कि कहानी में दोनों घटनाओं के बारे में एक साथ बात करने के लिए फसह शब्द का उपयोग किया गया है।</w:t>
      </w:r>
    </w:p>
    <w:p>
      <w:pPr/>
      <w:r>
        <w:rPr>
          <w:lang w:val="hi_IN" w:bidi="hi_IN"/>
        </w:rPr>
      </w:r>
      <w:r>
        <w:rPr>
          <w:lang w:val="hi_IN" w:bidi="hi_IN"/>
        </w:rPr>
        <w:t>कहानी कहती है कि इस्राएलियों ने वर्ष के पहले महीने के 14वें दिन की शाम को फसह का पर्व मनाया। आपको याद होगा कि पिछली कहानी में, इस्राएलियों ने वर्ष के पहले महीने के 10वें दिन, अर्थात् इससे केवल 4 दिन पहले, यरदन पार किया था। आपको यह भी याद होगा कि यहोशू ने सभी पुरुषों और लड़कों का यरदन पार करने के ठीक बाद खतना किया था। इसलिए जब इस्राएली फसह मनाते हैं, तब पुरुषों और लड़कों के घाव अभी पूरी तरह भरे नहीं होंगे, बल्कि वे शायद अभी भी बहुत नाज़ुक होंगे। इस्राएलियों के लिए, वर्ष का पहला महीना वह समय था जिसे हम मार्च और अप्रैल के रूप में जानते हैं। यह समझना भी महत्वपूर्ण है कि इस्राएलियों के लिए, नया दिन सूर्यास्त से शुरू होता है, इसलिए “शाम को” वाक्यांश का अर्थ है नए दिन की शुरुआत। अपने अनुवाद में ऐसे शब्दों का उपयोग करें जिससे स्पष्ट हो कि यह शाम चौदहवें दिन की शुरुआत थी।</w:t>
      </w:r>
    </w:p>
    <w:p>
      <w:pPr/>
      <w:r>
        <w:rPr>
          <w:lang w:val="hi_IN" w:bidi="hi_IN"/>
        </w:rPr>
      </w:r>
      <w:r>
        <w:rPr>
          <w:lang w:val="hi_IN" w:bidi="hi_IN"/>
        </w:rPr>
        <w:t>यहाँ एक समूह के रूप में रुकें और चर्चा करें कि आप कहानी के इस भाग का अनुवाद कैसे करेंगे ताकि लोग समझ सकें कि यह शाम महीने के 14वें दिन की शुरुआत थी। इस ऑडियो को यहाँ रोकें।</w:t>
      </w:r>
    </w:p>
    <w:p>
      <w:pPr/>
      <w:r>
        <w:rPr>
          <w:lang w:val="hi_IN" w:bidi="hi_IN"/>
        </w:rPr>
      </w:r>
      <w:r>
        <w:rPr>
          <w:lang w:val="hi_IN" w:bidi="hi_IN"/>
        </w:rPr>
        <w:t>फसह के पर्व ने इस्राएलियों को उस समय की याद दिलाई जब परमेश्वर ने उन्हें मिस्र में दास होने से छुटकारा दिया था। इस्राएलियों को बहुत जल्दी मिस्र से निकलना पड़ा, इसलिए उनके पास उस पहले फसह के भोजन के लिए रोटी बनाने के लिए बहुत कम समय था। खमीर वाली रोटी बनाने के लिए, ताकि वह फूल सके, उसे पकाने से पहले लंबे समय तक रखा जाना आवश्यक होता है। इस्राएलियों के पास इंतजार करने का समय नहीं था, इसलिए फसह की रोटी बिना खमीर के बनाई गई थी। कुछ भाषाएँ बिना तैयार किए गए भोजन और तैयार किए गए भोजन के बीच अंतर दिखाती हैं। यहाँ ऐसा प्रतीत होता है कि भूमि की उपज, अर्थात् कनान में उगने वाला भोजन, उस अनाज को दर्शाता है जिसे इस्राएलियों ने इकट्ठा किया था। फिर इस्राएलियों ने उस अनाज से अखमीरी चपटी रोटियाँ, अर्थात् बिना खमीर की रोटियाँ बनाईं।</w:t>
      </w:r>
    </w:p>
    <w:p>
      <w:pPr/>
      <w:r>
        <w:rPr>
          <w:lang w:val="hi_IN" w:bidi="hi_IN"/>
        </w:rPr>
      </w:r>
      <w:r>
        <w:rPr>
          <w:lang w:val="hi_IN" w:bidi="hi_IN"/>
        </w:rPr>
        <w:t>इस कहानी में इस्राएलियों ने सेंका हुआ, या भुना हुआ, अनाज भी खाया। अनाज शायद जौ था। जौ एक अनाज की फसल थी जिसे लोग आमतौर पर मिस्र और कनान दोनों में उगाते थे। लोग जौ को पशुओं और लोगों दोनों के लिए भोजन के रूप में उपयोग करते थे। लोग आमतौर पर इसकी फसल मार्च या अप्रैल में काटते थे, इसलिए इस समय यह खेतों से इकट्ठा करने के लिए तैयार हो गया होगा। अखमीरी रोटियाँ और भुने हुए अनाज दोनों आसानी और तेज़ी से बनने वाली चीज़ें थीं।</w:t>
      </w:r>
    </w:p>
    <w:p>
      <w:pPr/>
      <w:r>
        <w:rPr>
          <w:lang w:val="hi_IN" w:bidi="hi_IN"/>
        </w:rPr>
      </w:r>
      <w:r>
        <w:rPr>
          <w:lang w:val="hi_IN" w:bidi="hi_IN"/>
        </w:rPr>
        <w:t>यहाँ एक समूह के रूप में रुकें और यदि आवश्यक हो तो फिर से बिना खमीर के बनी रोटियों और भुने हुए जौ की तस्वीरें देखें। चर्चा करें कि आप अखमीर या बिना खमीर का अनुवाद कैसे करेंगे। इस ऑडियो को यहाँ रोकें।</w:t>
      </w:r>
    </w:p>
    <w:p>
      <w:pPr/>
      <w:r>
        <w:rPr>
          <w:lang w:val="hi_IN" w:bidi="hi_IN"/>
        </w:rPr>
      </w:r>
      <w:r>
        <w:rPr>
          <w:lang w:val="hi_IN" w:bidi="hi_IN"/>
        </w:rPr>
        <w:t>कहानी बताती है कि फसह के अगले दिन, अर्थात् उसी दिन जब उन्होंने कनान की भूमि का भोजन खाया, यहोवा ने हर सुबह आकाश से मन्ना भेजना बंद कर दिया, जैसा वह जंगल में इस्राएलियों को खिलाने के लिए करता था। आपको याद होगा कि “मन्ना” शब्द का अर्थ संभवतः “यह क्या है?” रहा होगा, जो इस्राएलियों ने कहा था जब यहोवा ने पहली बार निर्गमन की पुस्तक में आकाश से यह भोजन भेजा था। मन्ना जंगल में उनके समय के दौरान इस्राएलियों के लिए भोजन का मुख्य स्रोत था। निर्गमन की पुस्तक मन्ना का वर्णन एक सफेद पदार्थ के रूप में करती है, जिसका स्वाद शहद से बने पतले पुए या रोटी जैसा था। जब लोग मन्ना को पीसकर उबालते हैं, तो वे उसे रोटियों की तरह पका सकते थे। यहोवा ने इस्राएलियों को आज्ञा दी थी कि वे केवल उतना ही मन्ना इकट्ठा करें जितना उनके परिवार के लिए एक दिन के भोजन के लिए पर्याप्त हो, और कुछ भी बचाकर न रखें। सप्ताह के छठे दिन उन्हें दुगुना भाग इकट्ठा करना था, ताकि वे सब्त के दिन विश्राम कर सकें और उस दिन मन्ना इकट्ठा करने का काम न करना पड़े। क्योंकि यहोवा ने इस्राएलियों को उनकी आवश्यकता से अधिक मन्ना इकट्ठा करने की अनुमति नहीं दी, इससे यह स्पष्ट हुआ कि सब कुछ यहोवा से ही आता है और इस्राएली यहोवा के बिना जीवित नहीं रह सकते। यह कहानी हमें बताती है कि इस्राएलियों ने फिर कभी मन्ना नहीं देखा, और अब वे एक नया भोजन खाने लगे—कनान की भूमि की उपज।</w:t>
      </w:r>
    </w:p>
    <w:p>
      <w:pPr/>
      <w:r>
        <w:rPr>
          <w:lang w:val="hi_IN" w:bidi="hi_IN"/>
        </w:rPr>
      </w:r>
      <w:r>
        <w:rPr>
          <w:lang w:val="hi_IN" w:bidi="hi_IN"/>
        </w:rPr>
        <w:t>यहाँ रुकें और समूह में इस प्रश्न पर चर्चा करें: उस समय की कोई कहानी सुनाएँ जब लोगों ने अचानक किसी चीज़ को देखना या अनुभव करना बंद कर दिया, लेकिन उसके स्थान पर कोई नई चीज़ आ गई। ध्यान दें कि आप इन परिवर्तनों के होने के बारे में कैसे बताते हैं। इस ऑडियो को यहाँ रोकें।</w:t>
      </w:r>
    </w:p>
    <w:p>
      <w:pPr/>
      <w:r>
        <w:rPr>
          <w:lang w:val="hi_IN" w:bidi="hi_IN"/>
        </w:rPr>
      </w:r>
      <w:r>
        <w:rPr>
          <w:lang w:val="hi_IN" w:bidi="hi_IN"/>
        </w:rPr>
        <w:t>अब कहानी मूल भाषा में एक विशेष शब्द का उपयोग करती है, जो यह दर्शाता है कि कहानी के इस अगले भाग के होने से पहले कुछ समय बीत चुका है। हम नहीं जानते कि कितना समय बीत गया, लेकिन शायद कुछ दिन हो गए हैं। कहानी में कहा गया है, “जब यहोशू यरीहो के पास था।” “पास” शब्द का अर्थ शायद “निकट” है। हम पहले से जानते हैं कि इस्राएल के लोग गिलगाल में डेरा डाले हुए हैं, जो यरीहो के पास है। इसलिए संभव है कि यहोशू इस्राएलियों के डेरे में था, या शायद वह गुप्त रूप से यह देखने के लिए यरीहो के और करीब गया था कि युद्ध में अपनी रक्षा करने के लिए वह शहर कितना तैयार है। हमें इस बात का निश्चित रूप से पता नहीं है। इसलिए आप शायद इस तरह से कह सकते हैं, “एक दिन जब यहोशू और इस्राएल के लोग यरीहो के पास डेरा डाले हुए थे।”</w:t>
      </w:r>
    </w:p>
    <w:p>
      <w:pPr/>
      <w:r>
        <w:rPr>
          <w:lang w:val="hi_IN" w:bidi="hi_IN"/>
        </w:rPr>
      </w:r>
      <w:r>
        <w:rPr>
          <w:lang w:val="hi_IN" w:bidi="hi_IN"/>
        </w:rPr>
        <w:t>यहाँ एक समूह के रूप में रुकें और चर्चा करें कि आप यह कैसे स्पष्ट करेंगे कि यहोशू यरीहो के पास था। इस ऑडियो को यहाँ रोकें।</w:t>
      </w:r>
    </w:p>
    <w:p>
      <w:pPr/>
      <w:r>
        <w:rPr>
          <w:lang w:val="hi_IN" w:bidi="hi_IN"/>
        </w:rPr>
      </w:r>
      <w:r>
        <w:rPr>
          <w:lang w:val="hi_IN" w:bidi="hi_IN"/>
        </w:rPr>
        <w:t>अब कहानीकार एक ऐसे शब्द से हमारा ध्यान आकर्षित करता है जो यह दर्शाता है कि कुछ आश्चर्यजनक होने वाला है। यहोशू ऊपर देखता है और अपने सामने एक व्यक्ति को तलवार पकड़े हुए देखता है। यहोशू उस व्यक्ति से पूछता है कि क्या वह व्यक्ति इस्राएल का मित्र है या शत्रु है। वह व्यक्ति कहता है, “नहीं,” जिसका अर्थ है कि वह न तो मित्र है और न ही शत्रु। वह व्यक्ति कहता है कि वह यहोवा की सेना का सेनापति या कप्तान है। बहुत से लोग मानते हैं कि यह व्यक्ति एक स्वर्गदूत था, लेकिन कहानी हमें यह नहीं बताती है। सम्भवतः यहोवा की सेना उन स्वर्गदूतों की सेना है जो यहोवा के युद्धों को लड़ते हैं। यहोवा की यह सेना इस्राएल के युद्धों में भी सहायता करेगी, क्योंकि जब इस्राएली यहोवा का अनुसरण करते हैं, तब वे वास्तव में यहोवा के ही युद्धों को लड़ रहे होते हैं। आप शायद यह कह सकते हैं, “मैं ही हूँ जो आज्ञा देता हूँ” या “मैं ही आज्ञा देता हूँ।” यहोशू महान आदर प्रकट करने के लिए मुँह के बल भूमि पर गिर पड़ता है।</w:t>
      </w:r>
    </w:p>
    <w:p>
      <w:pPr/>
      <w:r>
        <w:rPr>
          <w:lang w:val="hi_IN" w:bidi="hi_IN"/>
        </w:rPr>
      </w:r>
      <w:r>
        <w:rPr>
          <w:lang w:val="hi_IN" w:bidi="hi_IN"/>
        </w:rPr>
        <w:t>यहाँ रुकें और समूह के रूप में इस प्रश्न पर चर्चा करें: आपकी भाषा में, कोई एक व्यक्ति दूसरे व्यक्ति से ऐसा सवाल कैसे पूछेगा, जिसमें वह उम्मीद करता हो कि सामने वाला व्यक्ति दो विकल्पों में से किसी एक को चुने? कोई व्यक्ति यह जवाब कैसे दे सकता है कि उत्तर दिए गए विकल्पों में से कोई भी नहीं है? इस बात पर ध्यान दें कि वह व्यक्ति कैसे प्रतिक्रिया देता है। इस कहानी में, यहोवा की सेना का प्रधान यहोशू द्वारा दिए गए विकल्पों में से किसी भी विकल्प के साथ उत्तर नहीं देता है। वह कहता है कि वह न तो इस्राएलियों के पक्ष में है और न ही उनके विरुद्ध है। आप उसके उत्तर का अनुवाद कैसे करेंगे? इस ऑडियो को यहाँ रोकें।</w:t>
      </w:r>
    </w:p>
    <w:p>
      <w:pPr/>
      <w:r>
        <w:rPr>
          <w:lang w:val="hi_IN" w:bidi="hi_IN"/>
        </w:rPr>
      </w:r>
      <w:r>
        <w:rPr>
          <w:lang w:val="hi_IN" w:bidi="hi_IN"/>
        </w:rPr>
        <w:t>जब यहोशू उस व्यक्ति की बात सुनता है, तो यहोशू उस व्यक्ति के प्रति अपना सम्मान प्रकट करने के लिए अपने आप को मुँह के बल भूमि पर गिरा देता है। यहोशू उस व्यक्ति को “मेरा प्रभु” या “मेरा स्वामी” कहता है, और वह अपने आप को उस व्यक्ति का “सेवक” कहता है। फिर यहोशू उस व्यक्ति से पूछता है कि वह व्यक्ति यहोशू को क्या करने की आज्ञा देता है। यह दिखाता है कि यहोशू समझता है कि यह व्यक्ति यहोशू से अधिक महत्वपूर्ण है।</w:t>
      </w:r>
    </w:p>
    <w:p>
      <w:pPr/>
      <w:r>
        <w:rPr>
          <w:lang w:val="hi_IN" w:bidi="hi_IN"/>
        </w:rPr>
      </w:r>
      <w:r>
        <w:rPr>
          <w:lang w:val="hi_IN" w:bidi="hi_IN"/>
        </w:rPr>
        <w:t>यहाँ रुकें और एक-दूसरे को दिखाने का प्रयास करें कि यहोशू का मुँह के बल भूमि पर गिरना कैसा दिख सकता है। समूह के रूप में चर्चा करें कि जब यहोशू उस व्यक्ति की बात सुनता है, तब वह क्या करता है और क्या कहता है, इसे आप कैसे वर्णित करेंगे। इस ऑडियो को यहाँ रोकें।</w:t>
      </w:r>
    </w:p>
    <w:p>
      <w:pPr/>
      <w:r>
        <w:rPr>
          <w:lang w:val="hi_IN" w:bidi="hi_IN"/>
        </w:rPr>
      </w:r>
      <w:r>
        <w:rPr>
          <w:lang w:val="hi_IN" w:bidi="hi_IN"/>
        </w:rPr>
        <w:t>यहाँ समूह के रूप में रुकें और चर्चा करें कि आप कैसे स्पष्ट करेंगे कि यह व्यक्ति यहोवा की ओर से है। यदि आवश्यकता हो, तो परमेश्वर के दूत के साथ हुई बातचीत का वर्णन करने के लिए शब्दों और वाक्यांशों के लिए दूसरे चरण में बताई गई कहानी को फिर से देखें। इस ऑडियो को यहाँ रोकें।</w:t>
      </w:r>
    </w:p>
    <w:p>
      <w:pPr/>
      <w:r>
        <w:rPr>
          <w:lang w:val="hi_IN" w:bidi="hi_IN"/>
        </w:rPr>
      </w:r>
      <w:r>
        <w:rPr>
          <w:lang w:val="hi_IN" w:bidi="hi_IN"/>
        </w:rPr>
        <w:t>वह व्यक्ति यहोशू से कहता है कि वह अपने पैरों से अपने जूते उतार दे। लोग यात्रा पर जाते समय या पथरीली भूमि पर चलते समय अपने पैरों के निचले भाग की रक्षा करने के लिए जूतियाँ पहनते थे। जूते के नीचे एक तला होता है और उसे पैर में बाँधने के लिए पट्टियाँ या फीते होते हैं, ताकि वह अपनी जगह पर बना रहे। वह व्यक्ति कहता है कि यहोशू को अपने जूते उतारने चाहिए, क्योंकि जिस स्थान पर यहोशू खड़ा है वह पवित्र है। आपको याद होगा कि यहोवा पवित्र है, जिसका अर्थ है कि यहोवा पूरी तरह से भला, शुद्ध, शक्तिशाली और महिमामय है। कोई भी स्थान, व्यक्ति या वस्तु जो यहोवा को समर्पित है, उसे पवित्र कहा जाता है। इसका अर्थ है कि वह वस्तु या व्यक्ति यहोवा के विशेष उद्देश्यों के लिए अलग किया गया है। परमेश्वर के सामने स्वीकार किए जाने के लिए इस्राएलियों को कुछ रिवाजों का पालन करना पड़ता था। इसे ही "अपने आपको शुद्ध करना" या "स्वच्छ करना" कहा जाता था। जूते अशुद्ध माने जाते थे क्योंकि वे गंदी और धूल भरी सड़कों पर चलते थे, इसलिए यहोशू को अपने जूते उतारने पड़े।</w:t>
      </w:r>
    </w:p>
    <w:p>
      <w:pPr/>
      <w:r>
        <w:rPr>
          <w:lang w:val="hi_IN" w:bidi="hi_IN"/>
        </w:rPr>
      </w:r>
      <w:r>
        <w:rPr>
          <w:lang w:val="hi_IN" w:bidi="hi_IN"/>
        </w:rPr>
        <w:t>यहाँ एक समूह के रूप में रुकें और जूतों की एक तस्वीर देखें। इस ऑडियो को यहाँ रोकें।</w:t>
      </w:r>
    </w:p>
    <w:p>
      <w:pPr/>
      <w:r>
        <w:rPr>
          <w:lang w:val="hi_IN" w:bidi="hi_IN"/>
        </w:rPr>
      </w:r>
      <w:r>
        <w:rPr>
          <w:lang w:val="hi_IN" w:bidi="hi_IN"/>
        </w:rPr>
        <w:t>कहानी तब समाप्त होती है जब यहोशू यहोवा की सेना के सेनापति की बात का पालन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5:10–15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 की सेना का सेनापति या कप्तान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इस्राएली अब भी गिलगाल में डेरा डाले हुए हैं, जो यरीहो के पास वही स्थान है जहाँ वे पिछली कहानी में ठहरे थे। यहाँ इस्राएली फसह का पर्व मनाते हैं। वे कनान देश का भोजन खाते हैं, जिसमें अखमीरी रोटियाँ और भुने हुए अनाज शामिल हैं। यहोवा मन्ना भी प्रदान करना बंद कर देता है, क्योंकि अब लोग कनान में उगने वाला भोजन खा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दूसरे दिन होता है जब इस्राएली अभी भी यरीहो के पास डेरा डाले हुए हैं। यहोशू अचानक एक व्यक्ति को तलवार पकड़े हुए देखता है। यहोशू पूछता है कि क्या वह व्यक्ति इस्राएल का मित्र है या शत्रु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वह व्यक्ति कहता है कि वह न तो मित्र है और न ही शत्रु है, लेकिन वह यहोवा की सेना का सेनापति है।</w:t>
      </w:r>
    </w:p>
    <w:p>
      <w:pPr>
        <w:pStyle w:val="ListBullet"/>
        <w:spacing w:line="240" w:lineRule="auto"/>
        <w:ind w:left="720"/>
      </w:pPr>
      <w:r>
        <w:rPr>
          <w:lang w:val="hi_IN" w:bidi="hi_IN"/>
        </w:rPr>
      </w:r>
      <w:r>
        <w:rPr>
          <w:lang w:val="hi_IN" w:bidi="hi_IN"/>
        </w:rPr>
        <w:t>तलवार पकड़े हुए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भूमि पर मुँह के बल गिर जाता है। यहोशू आदरपूर्वक उस पुरुष से पूछता है कि वह उससे क्या करवाना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सेना का प्रधान यहोशू से कहता है कि यहोशू अपने पैरों से जूते उतारे, क्योंकि यहोशू पवित्र भूमि पर खड़ा है।</w:t>
      </w:r>
    </w:p>
    <w:p>
      <w:pPr>
        <w:pStyle w:val="ListBullet"/>
        <w:spacing w:line="240" w:lineRule="auto"/>
        <w:ind w:left="720"/>
      </w:pPr>
      <w:r>
        <w:rPr>
          <w:lang w:val="hi_IN" w:bidi="hi_IN"/>
        </w:rPr>
      </w:r>
      <w:r>
        <w:rPr>
          <w:lang w:val="hi_IN" w:bidi="hi_IN"/>
        </w:rPr>
        <w:t>तलवार पकड़े हुए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अपने जूते उतार देता है, ठीक वैसे ही जैसे उस व्यक्ति ने यहोशू को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यहोशू 5:10–15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पिछली कहानी में, यहोवा ने यहोशू से कहा कि वह इस्राएल के सभी पुरुषों और लड़कों का </w:t>
      </w:r>
      <w:r>
        <w:rPr>
          <w:b/>
          <w:lang w:val="hi_IN" w:bidi="hi_IN"/>
        </w:rPr>
        <w:t>खतना</w:t>
      </w:r>
      <w:r>
        <w:rPr>
          <w:lang w:val="hi_IN" w:bidi="hi_IN"/>
        </w:rPr>
        <w:t xml:space="preserve"> करे। यह इस कहानी में आगे वे जो करने वाले थे, उसके लिए इस्राएलियों को तैयार करने में बहुत महत्वपूर्ण था। आपको याद होगा कि खतना करने का अर्थ है किसी लड़के या पुरुष के लिंग के सिरे की ढीली त्वचा, अर्थात चमड़ी, को काट देना। खतना के लिए उसी शब्द या वाक्यांश का उपयोग करें जिसका उपयोग आपने पिछले भाग में किया था। अधिक जानकारी के लिए, मुख्य शब्दावली में </w:t>
      </w:r>
      <w:r>
        <w:rPr>
          <w:b/>
          <w:lang w:val="hi_IN" w:bidi="hi_IN"/>
        </w:rPr>
        <w:t>खतना</w:t>
      </w:r>
      <w:r>
        <w:rPr>
          <w:lang w:val="hi_IN" w:bidi="hi_IN"/>
        </w:rPr>
        <w:t xml:space="preserve"> शब्द देखें।</w:t>
      </w:r>
    </w:p>
    <w:p>
      <w:pPr/>
      <w:r>
        <w:rPr>
          <w:lang w:val="hi_IN" w:bidi="hi_IN"/>
        </w:rPr>
      </w:r>
      <w:r>
        <w:rPr>
          <w:lang w:val="hi_IN" w:bidi="hi_IN"/>
        </w:rPr>
        <w:t xml:space="preserve">कहानी की शुरुआत में कहा गया है कि जब “इस्राएल के पुत्र” गिलगाल में डेरा डाले हुए थे, तब </w:t>
      </w:r>
      <w:r>
        <w:rPr>
          <w:b/>
          <w:lang w:val="hi_IN" w:bidi="hi_IN"/>
        </w:rPr>
        <w:t>इस्राएलियों</w:t>
      </w:r>
      <w:r>
        <w:rPr>
          <w:lang w:val="hi_IN" w:bidi="hi_IN"/>
        </w:rPr>
        <w:t xml:space="preserve"> ने </w:t>
      </w:r>
      <w:r>
        <w:rPr>
          <w:b/>
          <w:lang w:val="hi_IN" w:bidi="hi_IN"/>
        </w:rPr>
        <w:t>फसह</w:t>
      </w:r>
      <w:r>
        <w:rPr>
          <w:lang w:val="hi_IN" w:bidi="hi_IN"/>
        </w:rPr>
        <w:t xml:space="preserve"> का पर्व मनाया। “इस्राएल के पुत्र” का अर्थ है सभी इस्राएली पुरुष। फसह एक महत्वपूर्ण पर्व था जिसे यहोवा ने इस्राएलियों से कहा था कि वे हर साल मनाएँ ताकि उन्हें उस समय की याद दिलाए जब यहोवा ने इस्राएलियों को मिस्र में मृत्यु से बचाया था।</w:t>
      </w:r>
    </w:p>
    <w:p>
      <w:pPr/>
      <w:r>
        <w:rPr>
          <w:lang w:val="hi_IN" w:bidi="hi_IN"/>
        </w:rPr>
      </w:r>
      <w:r>
        <w:rPr>
          <w:lang w:val="hi_IN" w:bidi="hi_IN"/>
        </w:rPr>
        <w:t xml:space="preserve">यहाँ रुकें और समूह में चर्चा करें कि आप </w:t>
      </w:r>
      <w:r>
        <w:rPr>
          <w:b/>
          <w:lang w:val="hi_IN" w:bidi="hi_IN"/>
        </w:rPr>
        <w:t>फसह</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w:t>
      </w:r>
      <w:r>
        <w:rPr>
          <w:b/>
          <w:lang w:val="hi_IN" w:bidi="hi_IN"/>
        </w:rPr>
        <w:t>इस्राएल</w:t>
      </w:r>
      <w:r>
        <w:rPr>
          <w:lang w:val="hi_IN" w:bidi="hi_IN"/>
        </w:rPr>
        <w:t xml:space="preserve"> और </w:t>
      </w:r>
      <w:r>
        <w:rPr>
          <w:b/>
          <w:lang w:val="hi_IN" w:bidi="hi_IN"/>
        </w:rPr>
        <w:t>इस्राएलियों</w:t>
      </w:r>
      <w:r>
        <w:rPr>
          <w:lang w:val="hi_IN" w:bidi="hi_IN"/>
        </w:rPr>
        <w:t xml:space="preserve"> के लिए उन्हीं शब्दों या वाक्यांशों का उपयोग करें जिनका उपयोग आपने पिछले भागों में किया था। </w:t>
      </w:r>
      <w:r>
        <w:rPr>
          <w:b/>
          <w:lang w:val="hi_IN" w:bidi="hi_IN"/>
        </w:rPr>
        <w:t>इस्राएल</w:t>
      </w:r>
      <w:r>
        <w:rPr>
          <w:lang w:val="hi_IN" w:bidi="hi_IN"/>
        </w:rPr>
        <w:t xml:space="preserve">, </w:t>
      </w:r>
      <w:r>
        <w:rPr>
          <w:b/>
          <w:lang w:val="hi_IN" w:bidi="hi_IN"/>
        </w:rPr>
        <w:t>इस्राएलियों</w:t>
      </w:r>
      <w:r>
        <w:rPr>
          <w:lang w:val="hi_IN" w:bidi="hi_IN"/>
        </w:rPr>
        <w:t xml:space="preserve"> और </w:t>
      </w:r>
      <w:r>
        <w:rPr>
          <w:b/>
          <w:lang w:val="hi_IN" w:bidi="hi_IN"/>
        </w:rPr>
        <w:t>फसह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कहानी बताती है कि इस्राएलियों ने </w:t>
      </w:r>
      <w:r>
        <w:rPr>
          <w:b/>
          <w:lang w:val="hi_IN" w:bidi="hi_IN"/>
        </w:rPr>
        <w:t>फसल</w:t>
      </w:r>
      <w:r>
        <w:rPr>
          <w:lang w:val="hi_IN" w:bidi="hi_IN"/>
        </w:rPr>
        <w:t xml:space="preserve"> में से कुछ खाया, अर्थात “भूमि की </w:t>
      </w:r>
      <w:r>
        <w:rPr>
          <w:b/>
          <w:lang w:val="hi_IN" w:bidi="hi_IN"/>
        </w:rPr>
        <w:t>उपज</w:t>
      </w:r>
      <w:r>
        <w:rPr>
          <w:lang w:val="hi_IN" w:bidi="hi_IN"/>
        </w:rPr>
        <w:t>” खाई। उपज वह भोजन है जो लोग खेती से उगाते हैं। फसल वह शब्द है जो उस भोजन को दर्शाता है जो पौधे पर पूरी तरह विकसित हो चुका है और जिसे खाने के लिए पौधे से तोड़ने के लिए तैयार किया गया है। फसल के लिए उसी शब्द या वाक्यांश का उपयोग करें जिसका उपयोग आपने पिछले भागों में किया था।</w:t>
      </w:r>
    </w:p>
    <w:p>
      <w:pPr/>
      <w:r>
        <w:rPr>
          <w:lang w:val="hi_IN" w:bidi="hi_IN"/>
        </w:rPr>
      </w:r>
      <w:r>
        <w:rPr>
          <w:lang w:val="hi_IN" w:bidi="hi_IN"/>
        </w:rPr>
        <w:t xml:space="preserve">यहाँ रुकें और समूह में चर्चा करें कि आप </w:t>
      </w:r>
      <w:r>
        <w:rPr>
          <w:b/>
          <w:lang w:val="hi_IN" w:bidi="hi_IN"/>
        </w:rPr>
        <w:t>उपज</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कहानी में कहा गया है कि इस्राएलियों ने “अखमीरी रोटियाँ,” अर्थात् बिना खमीर की रोटी खाई। </w:t>
      </w:r>
      <w:r>
        <w:rPr>
          <w:b/>
          <w:lang w:val="hi_IN" w:bidi="hi_IN"/>
        </w:rPr>
        <w:t>खमीर</w:t>
      </w:r>
      <w:r>
        <w:rPr>
          <w:lang w:val="hi_IN" w:bidi="hi_IN"/>
        </w:rPr>
        <w:t xml:space="preserve"> एक किण्वित पदार्थ है जो रोटी के आटे को पकाने से पहले फूलने में मदद करता है। खमीर से बनी रोटी अधिक मुलायम और फूली हुई होती है। </w:t>
      </w:r>
      <w:r>
        <w:rPr>
          <w:b/>
          <w:lang w:val="hi_IN" w:bidi="hi_IN"/>
        </w:rPr>
        <w:t>फुलके</w:t>
      </w:r>
      <w:r>
        <w:rPr>
          <w:lang w:val="hi_IN" w:bidi="hi_IN"/>
        </w:rPr>
        <w:t xml:space="preserve"> यहाँ छोटे-छोटे रोटी के टुकड़ों के लिए प्रयुक्त एक और शब्द है।</w:t>
      </w:r>
    </w:p>
    <w:p>
      <w:pPr/>
      <w:r>
        <w:rPr>
          <w:lang w:val="hi_IN" w:bidi="hi_IN"/>
        </w:rPr>
      </w:r>
      <w:r>
        <w:rPr>
          <w:lang w:val="hi_IN" w:bidi="hi_IN"/>
        </w:rPr>
        <w:t xml:space="preserve">यहाँ रुकें और समूह में चर्चा करें कि आप </w:t>
      </w:r>
      <w:r>
        <w:rPr>
          <w:b/>
          <w:lang w:val="hi_IN" w:bidi="hi_IN"/>
        </w:rPr>
        <w:t>अखमीरी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कहानी बताती है कि इस्राएलियों ने भुना हुआ, या सेंका हुआ, अनाज भी खाया। इसका अर्थ है कि इस्राएलियों ने सीधे पौधे का अनाज नहीं खाया। इस्राएलियों ने पहले अनाज को आग पर भून लिया और फिर उसे खाया।</w:t>
      </w:r>
    </w:p>
    <w:p>
      <w:pPr/>
      <w:r>
        <w:rPr>
          <w:lang w:val="hi_IN" w:bidi="hi_IN"/>
        </w:rPr>
      </w:r>
      <w:r>
        <w:rPr>
          <w:lang w:val="hi_IN" w:bidi="hi_IN"/>
        </w:rPr>
        <w:t xml:space="preserve">यहाँ रुकें और समूह में चर्चा करें कि आप </w:t>
      </w:r>
      <w:r>
        <w:rPr>
          <w:b/>
          <w:lang w:val="hi_IN" w:bidi="hi_IN"/>
        </w:rPr>
        <w:t>सूखे हुए अनाज</w:t>
      </w:r>
      <w:r>
        <w:rPr>
          <w:lang w:val="hi_IN" w:bidi="hi_IN"/>
        </w:rPr>
        <w:t xml:space="preserve">, या </w:t>
      </w:r>
      <w:r>
        <w:rPr>
          <w:b/>
          <w:lang w:val="hi_IN" w:bidi="hi_IN"/>
        </w:rPr>
        <w:t>भुने हुए अनाज</w:t>
      </w:r>
      <w:r>
        <w:rPr>
          <w:lang w:val="hi_IN" w:bidi="hi_IN"/>
        </w:rPr>
        <w:t xml:space="preserve"> के लिए किस शब्द या वाक्यांश का उपयोग करेंगे। यदि आवश्यक हो, तो भुने हुए जौ की तस्वीर फिर से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उसी दिन जब इस्राएलियों ने </w:t>
      </w:r>
      <w:r>
        <w:rPr>
          <w:b/>
          <w:lang w:val="hi_IN" w:bidi="hi_IN"/>
        </w:rPr>
        <w:t>कनान</w:t>
      </w:r>
      <w:r>
        <w:rPr>
          <w:lang w:val="hi_IN" w:bidi="hi_IN"/>
        </w:rPr>
        <w:t xml:space="preserve"> देश का भोजन खाया, उसी दिन से कहानी में कहा गया है कि यहोवा ने इस्राएलियों के खाने के लिए हर दिन </w:t>
      </w:r>
      <w:r>
        <w:rPr>
          <w:b/>
          <w:lang w:val="hi_IN" w:bidi="hi_IN"/>
        </w:rPr>
        <w:t>मन्ना</w:t>
      </w:r>
      <w:r>
        <w:rPr>
          <w:lang w:val="hi_IN" w:bidi="hi_IN"/>
        </w:rPr>
        <w:t xml:space="preserve"> नहीं भेजा। मन्ना एक सफेद भोजन था जिसका स्वाद शहद से बने फुलको के जैसा था। जब मन्ना पीसा और उबाला जाता था, तो उसे रोटियों की तरह पकाया जा सकता था। जब यहोवा ने पहली बार जंगल में इस्राएलियों को खिलाने के लिए मन्ना भेजा, तो इस्राएलियों ने कहा, “यह क्या है?”</w:t>
      </w:r>
    </w:p>
    <w:p>
      <w:pPr/>
      <w:r>
        <w:rPr>
          <w:lang w:val="hi_IN" w:bidi="hi_IN"/>
        </w:rPr>
      </w:r>
      <w:r>
        <w:rPr>
          <w:lang w:val="hi_IN" w:bidi="hi_IN"/>
        </w:rPr>
        <w:t xml:space="preserve">यहाँ रुकें और समूह में चर्चा करें कि आप </w:t>
      </w:r>
      <w:r>
        <w:rPr>
          <w:b/>
          <w:lang w:val="hi_IN" w:bidi="hi_IN"/>
        </w:rPr>
        <w:t>मन्ना</w:t>
      </w:r>
      <w:r>
        <w:rPr>
          <w:lang w:val="hi_IN" w:bidi="hi_IN"/>
        </w:rPr>
        <w:t xml:space="preserve">और </w:t>
      </w:r>
      <w:r>
        <w:rPr>
          <w:b/>
          <w:lang w:val="hi_IN" w:bidi="hi_IN"/>
        </w:rPr>
        <w:t>कनान</w:t>
      </w:r>
      <w:r>
        <w:rPr>
          <w:lang w:val="hi_IN" w:bidi="hi_IN"/>
        </w:rPr>
        <w:t xml:space="preserve"> देश के लिए किस शब्द या वाक्यांश का उपयोग करेंगे। </w:t>
      </w:r>
      <w:r>
        <w:rPr>
          <w:b/>
          <w:lang w:val="hi_IN" w:bidi="hi_IN"/>
        </w:rPr>
        <w:t>कनान</w:t>
      </w:r>
      <w:r>
        <w:rPr>
          <w:lang w:val="hi_IN" w:bidi="hi_IN"/>
        </w:rPr>
        <w:t xml:space="preserve"> के बारे में अधिक जानकारी के लिए मुख्य शब्दावली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एक दिन, जब इस्राएली अभी भी यरीहो के पास डेरा डाले हुए थे, यहोशू एक व्यक्ति को अपने सामने खड़ा देखता है, जिसके हाथ में </w:t>
      </w:r>
      <w:r>
        <w:rPr>
          <w:b/>
          <w:lang w:val="hi_IN" w:bidi="hi_IN"/>
        </w:rPr>
        <w:t>तलवार</w:t>
      </w:r>
      <w:r>
        <w:rPr>
          <w:lang w:val="hi_IN" w:bidi="hi_IN"/>
        </w:rPr>
        <w:t xml:space="preserve"> होती है। तलवार एक ऐसा हथियार है जिसमें लंबी और तेज धार होती है, जिसका उपयोग सैनिक शत्रु पर वार करने या भेदने के लिए करते हैं। बाइबल के समय में तलवारों का उपयोग अक्सर युद्ध में किया जाता था।</w:t>
      </w:r>
    </w:p>
    <w:p>
      <w:pPr/>
      <w:r>
        <w:rPr>
          <w:lang w:val="hi_IN" w:bidi="hi_IN"/>
        </w:rPr>
      </w:r>
      <w:r>
        <w:rPr>
          <w:lang w:val="hi_IN" w:bidi="hi_IN"/>
        </w:rPr>
        <w:t xml:space="preserve">यहाँ एक समूह के रूप में रुकें और यदि आवश्यक हो, तो </w:t>
      </w:r>
      <w:r>
        <w:rPr>
          <w:b/>
          <w:lang w:val="hi_IN" w:bidi="hi_IN"/>
        </w:rPr>
        <w:t>तलवार</w:t>
      </w:r>
      <w:r>
        <w:rPr>
          <w:lang w:val="hi_IN" w:bidi="hi_IN"/>
        </w:rPr>
        <w:t xml:space="preserve"> की एक तस्वीर देखें। समूह में चर्चा करें कि आप तलवार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यहोशू उस व्यक्ति से पूछता है कि क्या वह व्यक्ति इस्राएल का मित्र है या शत्रु है। वह व्यक्ति कहता है, “नहीं,” या दोनों में से कोई नहीं। वह व्यक्ति कहता है कि वह यहोवा की सेना का </w:t>
      </w:r>
      <w:r>
        <w:rPr>
          <w:b/>
          <w:lang w:val="hi_IN" w:bidi="hi_IN"/>
        </w:rPr>
        <w:t>सेनापति</w:t>
      </w:r>
      <w:r>
        <w:rPr>
          <w:lang w:val="hi_IN" w:bidi="hi_IN"/>
        </w:rPr>
        <w:t xml:space="preserve"> या कप्तान है। सेनापति वह व्यक्ति होता है जो सेना का नेतृत्व करने का प्रभारी है।</w:t>
      </w:r>
    </w:p>
    <w:p>
      <w:pPr/>
      <w:r>
        <w:rPr>
          <w:lang w:val="hi_IN" w:bidi="hi_IN"/>
        </w:rPr>
      </w:r>
      <w:r>
        <w:rPr>
          <w:lang w:val="hi_IN" w:bidi="hi_IN"/>
        </w:rPr>
        <w:t xml:space="preserve">यहाँ रुकें और समूह में चर्चा करें कि आप </w:t>
      </w:r>
      <w:r>
        <w:rPr>
          <w:b/>
          <w:lang w:val="hi_IN" w:bidi="hi_IN"/>
        </w:rPr>
        <w:t>सेनापति</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यहोशू उस व्यक्ति से पूछता है कि वह उससे क्या करवाना चाहता है। यहोशू उस व्यक्ति को “मेरा </w:t>
      </w:r>
      <w:r>
        <w:rPr>
          <w:b/>
          <w:lang w:val="hi_IN" w:bidi="hi_IN"/>
        </w:rPr>
        <w:t>प्रभु</w:t>
      </w:r>
      <w:r>
        <w:rPr>
          <w:lang w:val="hi_IN" w:bidi="hi_IN"/>
        </w:rPr>
        <w:t xml:space="preserve">” कहता है, और यहोशू अपने आप को “तेरा </w:t>
      </w:r>
      <w:r>
        <w:rPr>
          <w:b/>
          <w:lang w:val="hi_IN" w:bidi="hi_IN"/>
        </w:rPr>
        <w:t>सेवक</w:t>
      </w:r>
      <w:r>
        <w:rPr>
          <w:lang w:val="hi_IN" w:bidi="hi_IN"/>
        </w:rPr>
        <w:t xml:space="preserve">” कहता है। “मेरा प्रभु” का अर्थ है मेरा स्वामी, या अधिकार रखने वाला व्यक्ति। “तेरा सेवक” का अर्थ है कि यहोशू वह जो भी कहता है उसे करने के लिए तैयार है, ठीक वैसे ही जैसे कोई सेवक या दास करता है। प्रभु, सेवक और स्वामी के लिए उन्हीं शब्दों या वाक्यांशों का उपयोग करें जिनका उपयोग आपने पिछले भागों में किया है। </w:t>
      </w:r>
      <w:r>
        <w:rPr>
          <w:b/>
          <w:lang w:val="hi_IN" w:bidi="hi_IN"/>
        </w:rPr>
        <w:t>प्रभु</w:t>
      </w:r>
      <w:r>
        <w:rPr>
          <w:lang w:val="hi_IN" w:bidi="hi_IN"/>
        </w:rPr>
        <w:t xml:space="preserve"> और </w:t>
      </w:r>
      <w:r>
        <w:rPr>
          <w:b/>
          <w:lang w:val="hi_IN" w:bidi="hi_IN"/>
        </w:rPr>
        <w:t>सेवक</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 सेना का प्रधान यहोशू से कहता है कि वह अपने </w:t>
      </w:r>
      <w:r>
        <w:rPr>
          <w:b/>
          <w:lang w:val="hi_IN" w:bidi="hi_IN"/>
        </w:rPr>
        <w:t>जूते</w:t>
      </w:r>
      <w:r>
        <w:rPr>
          <w:lang w:val="hi_IN" w:bidi="hi_IN"/>
        </w:rPr>
        <w:t xml:space="preserve"> उतारे, क्योंकि यह एक </w:t>
      </w:r>
      <w:r>
        <w:rPr>
          <w:b/>
          <w:lang w:val="hi_IN" w:bidi="hi_IN"/>
        </w:rPr>
        <w:t>पवित्र</w:t>
      </w:r>
      <w:r>
        <w:rPr>
          <w:lang w:val="hi_IN" w:bidi="hi_IN"/>
        </w:rPr>
        <w:t xml:space="preserve"> स्थान है। लोग यात्रा पर जाते समय या पथरीली भूमि पर चलते समय अपने पैरों के निचले भाग की रक्षा करने के लिए जूतियाँ पहनते थे। जूतियों के नीचे एक तला होता है और उसे पैर में बाँधने के लिए पट्टियाँ या फीते होते हैं, ताकि वह अपनी जगह पर बना रहे। पवित्र का अर्थ है अच्छा, या पूरी तरह से शुद्ध। कोई भी स्थान, व्यक्ति या वस्तु जो यहोवा को समर्पित है, उसे पवित्र कहा जाता है। यहोवा ने इस्राएलियों को अपने पवित्र लोग होने और यहोवा के उद्देश्यों को पूरा करने के लिए चुना था। पवित्र होने के लिए उन्हें सही तरीके से यहोवा की आराधना करनी थी।</w:t>
      </w:r>
    </w:p>
    <w:p>
      <w:pPr/>
      <w:r>
        <w:rPr>
          <w:lang w:val="hi_IN" w:bidi="hi_IN"/>
        </w:rPr>
      </w:r>
      <w:r>
        <w:rPr>
          <w:lang w:val="hi_IN" w:bidi="hi_IN"/>
        </w:rPr>
        <w:t xml:space="preserve">यहाँ रुकें और समूह में चर्चा करें कि आप </w:t>
      </w:r>
      <w:r>
        <w:rPr>
          <w:b/>
          <w:lang w:val="hi_IN" w:bidi="hi_IN"/>
        </w:rPr>
        <w:t>जूते</w:t>
      </w:r>
      <w:r>
        <w:rPr>
          <w:lang w:val="hi_IN" w:bidi="hi_IN"/>
        </w:rPr>
        <w:t xml:space="preserve"> और </w:t>
      </w:r>
      <w:r>
        <w:rPr>
          <w:b/>
          <w:lang w:val="hi_IN" w:bidi="hi_IN"/>
        </w:rPr>
        <w:t>पवित्र</w:t>
      </w:r>
      <w:r>
        <w:rPr>
          <w:lang w:val="hi_IN" w:bidi="hi_IN"/>
        </w:rPr>
        <w:t xml:space="preserve"> के लिए किस शब्द या वाक्यांश का उपयोग करेंगे। यदि आपने पहले ही बाइबल की किसी अन्य पुस्तक में इन शब्दों या वाक्यांशों का अनुवाद किया है, तो उन्हीं शब्दों का उपयोग करें जिनका उपयोग आपने वहाँ किया है। </w:t>
      </w:r>
      <w:r>
        <w:rPr>
          <w:b/>
          <w:lang w:val="hi_IN" w:bidi="hi_IN"/>
        </w:rPr>
        <w:t>पवित्र</w:t>
      </w:r>
      <w:r>
        <w:rPr>
          <w:lang w:val="hi_IN" w:bidi="hi_IN"/>
        </w:rPr>
        <w:t xml:space="preserve"> शब्द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6:1–14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6:1–14 को सुनें और अपने मन में रखें।</w:t>
      </w:r>
    </w:p>
    <w:p>
      <w:pPr/>
      <w:r>
        <w:rPr>
          <w:lang w:val="hi_IN" w:bidi="hi_IN"/>
        </w:rPr>
      </w:r>
      <w:r>
        <w:rPr>
          <w:lang w:val="hi_IN" w:bidi="hi_IN"/>
        </w:rPr>
        <w:t>यदि सम्भव हो, तो यहोशू 6:1–14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6:1–14 का ऑडियो संस्करण सबसे आसानी से समझ में आने वाले अनुवाद में सुनें।</w:t>
      </w:r>
    </w:p>
    <w:p>
      <w:pPr/>
      <w:r>
        <w:rPr>
          <w:lang w:val="hi_IN" w:bidi="hi_IN"/>
        </w:rPr>
      </w:r>
      <w:r>
        <w:rPr>
          <w:lang w:val="hi_IN" w:bidi="hi_IN"/>
        </w:rPr>
        <w:t>पिछले भाग में, यहोशू एक स्वर्गदूत से मिला, जो यहोवा की सेना का प्रधान था। यह स्वर्गदूत, या यहोवा का दूत, स्पष्ट रूप से यहोशू को याद दिलाता है कि जब इस्राएली कनान देश पर अधिकार करना आरम्भ करते हैं, तब यहोवा उनके साथ उपस्थित था। अब यहोवा यहोशू को निर्देश देने वाले हैं कि वह यरीहो को कैसे पराजित करे, जो इस्राएलियों के सामने आने वाला पहला कनानी शहर है।</w:t>
      </w:r>
    </w:p>
    <w:p>
      <w:pPr/>
      <w:r>
        <w:rPr>
          <w:lang w:val="hi_IN" w:bidi="hi_IN"/>
        </w:rPr>
      </w:r>
      <w:r>
        <w:rPr>
          <w:lang w:val="hi_IN" w:bidi="hi_IN"/>
        </w:rPr>
        <w:t>यहाँ रुकें और समूह में यरदन नदी, कनान देश, गिलगाल का डेरा और यरीहो को दिखाने वाले नक्शे को देखें। इस ऑडियो को यहाँ रोकें।</w:t>
      </w:r>
    </w:p>
    <w:p>
      <w:pPr/>
      <w:r>
        <w:rPr>
          <w:lang w:val="hi_IN" w:bidi="hi_IN"/>
        </w:rPr>
      </w:r>
      <w:r>
        <w:rPr>
          <w:lang w:val="hi_IN" w:bidi="hi_IN"/>
        </w:rPr>
        <w:t>यहोशू यह बताना शुरू करता है कि जब इस्राएली यरीहो शहर पर पहुँचे, तब उन्होंने वहाँ क्या पाया। शहर बंद था, जिसका अर्थ है कि यरीहो के पुरुषों ने शहर की दीवारों के फाटकों को बंद कर दिया था, और कोई भी बाहर से दरवाजे नहीं खोल सकता था। जैसा कि आपको याद है, यरीहो वह शहर था जहाँ यहोशू के भेद लेनेवाले लोग राहाब से मिले थे। राहाब ने भेद लेनेवालों से कहा कि उसके लोग इस्राएलियों और उनके परमेश्वर के बारे में जानते हैं, और वे उनसे बहुत डरते हैं। इसलिए यहोशू शहर को सुरक्षित और बंद पाता है, क्योंकि लोग इस्राएली सेना से डरे हुए थे। वास्तव में, वे इतने डरे हुए थे कि उन्होंने किसी को शहर के अंदर या बाहर जाने की अनुमति नहीं दी।</w:t>
      </w:r>
    </w:p>
    <w:p>
      <w:pPr/>
      <w:r>
        <w:rPr>
          <w:lang w:val="hi_IN" w:bidi="hi_IN"/>
        </w:rPr>
      </w:r>
      <w:r>
        <w:rPr>
          <w:lang w:val="hi_IN" w:bidi="hi_IN"/>
        </w:rPr>
        <w:t>यहाँ रुकें और समूह के रूप में यरीहो शहर के चित्र को देखें जिसकी दीवारें और दरवाजे बंद हैं। जहाँ आप रहते हैं, वह नगर या शहर, अपने आप को शत्रुओं से कैसे बचाते हैं? आपकी संस्कृति में सैनिक शत्रुओं को दूर से आते हुए कैसे देखते हैं? इस ऑडियो को यहाँ रोकें।</w:t>
      </w:r>
    </w:p>
    <w:p>
      <w:pPr/>
      <w:r>
        <w:rPr>
          <w:lang w:val="hi_IN" w:bidi="hi_IN"/>
        </w:rPr>
      </w:r>
      <w:r>
        <w:rPr>
          <w:lang w:val="hi_IN" w:bidi="hi_IN"/>
        </w:rPr>
        <w:t>यहोवा यहोशू से कहता है कि वह यरीहो को यहोशू के हाथों में दे रहा है। यह विशेष भाषा है, जिसका अर्थ है कि यहोवा यहोशू को उस शहर, उसके राजा और उसके वीर पुरुषों, अर्थात् उसके मजबूत और साहसी युद्धकर्ताओं पर विजय देगा। यहोवा यहोशू और उसके सैनिकों को आज्ञा देता है कि वे शहर के चारों ओर लगातार छह दिनों तक प्रतिदिन एक बार घूमें। यहाँ “परिक्रमा करना” मुख्यतः किसी सैन्य गतिविधि को नहीं, बल्कि एक औपचारिक और गंभीर धार्मिक जुलूस को दर्शाता है। उस समय और उस क्षेत्र में शहर बहुत बड़े नहीं होते थे, इसलिए इस्राएलियों को यरीहो के चारों ओर घूमने में अधिक समय नहीं लगता था। यरीहो शहर का माप केवल 225 मीटर गुना 80 मीटर था। संभव है कि इस्राएली जुलूस के आगे चलने वाले लोग तब तक डेरे में लौट आए हों, जबकि समूह के बाकी लोग अभी भी यरीहो के चारों ओर परिक्रमा पूरी कर रहे हों। हम पिछले भागों से जानते हैं कि इस्राएली सैनिकों की संख्या लगभग 40,000 पुरुषों की थी।</w:t>
      </w:r>
    </w:p>
    <w:p>
      <w:pPr/>
      <w:r>
        <w:rPr>
          <w:lang w:val="hi_IN" w:bidi="hi_IN"/>
        </w:rPr>
      </w:r>
      <w:r>
        <w:rPr>
          <w:lang w:val="hi_IN" w:bidi="hi_IN"/>
        </w:rPr>
        <w:t>यहाँ रुकें और समूह के रूप में इस प्रश्न पर चर्चा करें। आपकी संस्कृति में सैनिक कैसे चलते हैं? यदि वे नहीं चलते, तो सेनापति अपने योद्धाओं को शत्रुओं को भयभीत करने के लिए कैसे व्यवस्थित करते हैं? इस ऑडियो को यहाँ रोकें।</w:t>
      </w:r>
    </w:p>
    <w:p>
      <w:pPr/>
      <w:r>
        <w:rPr>
          <w:lang w:val="hi_IN" w:bidi="hi_IN"/>
        </w:rPr>
      </w:r>
      <w:r>
        <w:rPr>
          <w:lang w:val="hi_IN" w:bidi="hi_IN"/>
        </w:rPr>
        <w:t>यहोवा कहता है कि वाचा का सन्दूक इस्राएलियों के आगे जाएगा। जैसा कि आपको याद होगा, सन्दूक एक आयताकार पेटी थी, जो अपने लोगों के बीच यहोवा की वास्तविक उपस्थिति का प्रतीक था। सन्दूक के भीतर वाचा की व्यवस्था की पत्थर की पट्टियाँ थीं, अर्थात् दृढ़ प्रतिज्ञा जो यहोवा ने इस्राएलियों के साथ बाँधी थी। हम जानते हैं कि चार याजक सन्दूक को उठाकर चलते थे, क्योंकि उसके दोनों ओर उठाने के लिए डण्डे लगे हुए थे।</w:t>
      </w:r>
    </w:p>
    <w:p>
      <w:pPr/>
      <w:r>
        <w:rPr>
          <w:lang w:val="hi_IN" w:bidi="hi_IN"/>
        </w:rPr>
      </w:r>
      <w:r>
        <w:rPr>
          <w:lang w:val="hi_IN" w:bidi="hi_IN"/>
        </w:rPr>
        <w:t>यहाँ रुकें और समूह के रूप में वाचा के सन्दूक और उसके उठाने वाले डण्डों की एक तस्वीर देखें। इस ऑडियो को यहाँ रोकें।</w:t>
      </w:r>
    </w:p>
    <w:p>
      <w:pPr/>
      <w:r>
        <w:rPr>
          <w:lang w:val="hi_IN" w:bidi="hi_IN"/>
        </w:rPr>
      </w:r>
      <w:r>
        <w:rPr>
          <w:lang w:val="hi_IN" w:bidi="hi_IN"/>
        </w:rPr>
        <w:t>यहोवा कहता है कि सात याजक मेढ़े के सींगों के नरसिंगे लिए हुए सन्दूक के आगे-आगे चलें। लोगों ने इन नरसिंगों को मेढ़ों के सींगों से बनाया। याजक उनमें फूँक मारते थे ताकि एक ऊँची आवाज़ उत्पन्न हो। याजक प्रतिदिन इन्हें ले जाते हुए इन नरसिंगों को फूँकेंगे।</w:t>
      </w:r>
    </w:p>
    <w:p>
      <w:pPr/>
      <w:r>
        <w:rPr>
          <w:lang w:val="hi_IN" w:bidi="hi_IN"/>
        </w:rPr>
      </w:r>
      <w:r>
        <w:rPr>
          <w:lang w:val="hi_IN" w:bidi="hi_IN"/>
        </w:rPr>
        <w:t>यहाँ रुकें और समूह के रूप में मेढ़े के नरसिंगों की एक तस्वीर देखें। इस ऑडियो को यहाँ रोकें।</w:t>
      </w:r>
    </w:p>
    <w:p>
      <w:pPr/>
      <w:r>
        <w:rPr>
          <w:lang w:val="hi_IN" w:bidi="hi_IN"/>
        </w:rPr>
      </w:r>
      <w:r>
        <w:rPr>
          <w:lang w:val="hi_IN" w:bidi="hi_IN"/>
        </w:rPr>
        <w:t>हालाँकि, यहोवा सातवें दिन के लिए विशेष निर्देश देता है। सातवें दिन, इस्राएली शहर के चारों ओर सात बार परिक्रमा करेंगे। याजक चलते समय लगातार अपने नरसिंगों को फूँकेंगे। सातवीं परिक्रमा के अंत में, याजकों के नरसिंगे मौन हो जाएंगे। इसके बाद यहोशू याजकों को अपने नरसिंगों से एक लंबी ध्वनि निकालने का संकेत देगा। उसी समय, सैनिक जोर से चिल्लाएँगे, और यरीहो की दीवारें गिर जाएँगी। इस्राएली इस प्रकार के युद्ध-नाद का उपयोग शत्रु सैनिकों को डराने और अपने सैनिकों का उत्साह बढ़ाने के लिए करते थे। यहोवा कहता है कि जब दीवार गिर जाएगी, तब सैनिक जहाँ भी होंगे, वे दीवार के ऊपर चढ़कर सीधे शहर में प्रवेश करेंगे।</w:t>
      </w:r>
    </w:p>
    <w:p>
      <w:pPr/>
      <w:r>
        <w:rPr>
          <w:lang w:val="hi_IN" w:bidi="hi_IN"/>
        </w:rPr>
      </w:r>
      <w:r>
        <w:rPr>
          <w:lang w:val="hi_IN" w:bidi="hi_IN"/>
        </w:rPr>
        <w:t>इसलिए नून का पुत्र यहोशू याजकों को यहोवा के सभी निर्देश देता है। यहोशू उनसे कहता है कि वे सन्दूक को सैनिकों के आगे लेकर चलें। वह सात याजकों से यह भी कहता है कि वे नरसिंगे लेकर सन्दूक के सामने चलें। फिर यहोशू इस्राएली सेना को आज्ञा देता है कि वे “आगे बढ़ें” या “कूच करें” और शहर के चारों ओर चलें। यहोशू सैनिकों के एक छोटे समूह को सन्दूक के आगे भेजता है, अर्थात् अग्रिम रक्षक, और बाकी सैनिक सन्दूक के पीछे चलते हैं। इसका अर्थ है कि दल का क्रम इस प्रकार है: अग्रिम पहरा, नरसिंगों के साथ याजक, सन्दूक, और अंत में, पिछला पहरा, यानी बाकी सैनिक।</w:t>
      </w:r>
    </w:p>
    <w:p>
      <w:pPr/>
      <w:r>
        <w:rPr>
          <w:lang w:val="hi_IN" w:bidi="hi_IN"/>
        </w:rPr>
      </w:r>
      <w:r>
        <w:rPr>
          <w:lang w:val="hi_IN" w:bidi="hi_IN"/>
        </w:rPr>
        <w:t>यहाँ रुकें और समूह के रूप में यरीहो के चारों ओर परिक्रमा करने वाले इस्राएली जुलूस के एक रेखा-चित्र को देखें। इस ऑडियो को यहाँ रोकें।</w:t>
      </w:r>
    </w:p>
    <w:p>
      <w:pPr/>
      <w:r>
        <w:rPr>
          <w:lang w:val="hi_IN" w:bidi="hi_IN"/>
        </w:rPr>
      </w:r>
      <w:r>
        <w:rPr>
          <w:lang w:val="hi_IN" w:bidi="hi_IN"/>
        </w:rPr>
        <w:t>इस्राएली यहोशू की सभी आज्ञाओं का पालन करते हैं। जब तक इस्राएली चलते रहते हैं, उस पूरे समय याजक अपने नरसिंगों को फूँकते रहते हैं। इसके विपरीत, यहोशू सैनिकों से कहता है कि वे शांत रहें। सैनिक न तो चिल्लाते हैं और न ही एक शब्द कहते हैं, जब तक कि सातवें दिन यहोशू उन्हें एक साथ चिल्लाने के लिए नहीं कहता। यहोशू इस बात पर जोर देता है कि सन्दूक ही शहर के चारों ओर घूमेगा और फिर गिलगाल में इस्राएलियों के डेरे में लौट आएगा। भले ही वह सैनिकों का उल्लेख नहीं करता है, फिर भी कहानी के बाकी भाग से हम जानते हैं कि सैनिकों और याजकों का पूरा समूह सन्दूक के साथ जाएगा। यहोशू इस बात पर जोर देता है कि यहोवा की उपस्थिति ही इस्राएलियों के सामने जाती है और अंततः यह ही उन्हें विजय देगी। जब समूह एक बार यरीहो के चारों ओर घूम लेगी, तो पूरी इस्राएली सेना अपने डेरे में लौट आएगी और वहाँ रात बिताएगी।</w:t>
      </w:r>
    </w:p>
    <w:p>
      <w:pPr/>
      <w:r>
        <w:rPr>
          <w:lang w:val="hi_IN" w:bidi="hi_IN"/>
        </w:rPr>
      </w:r>
      <w:r>
        <w:rPr>
          <w:lang w:val="hi_IN" w:bidi="hi_IN"/>
        </w:rPr>
        <w:t>यहोशू और उसके बाकी सैनिक और याजक अगले दिन सुबह दूसरे दिन शहर के चारों ओर परिक्रमा करने के लिए जल्दी उठते हैं। पहले की तरह, इस्राएली सन्दूक के सामने और पीछे उसी क्रम में चलते हैं, और याजक मेढ़ों के सींगों या नरसिंगे को लगातार बजाते हैं। वे रात को सोने के लिए अपने डेरे में लौट आते हैं। पहले दिन को शामिल करते हुए, इस्राएली लगातार छह दिनों तक उसी प्रकार शहर के चारों ओर चलते हैं।</w:t>
      </w:r>
    </w:p>
    <w:p>
      <w:pPr/>
      <w:r>
        <w:rPr>
          <w:lang w:val="hi_IN" w:bidi="hi_IN"/>
        </w:rPr>
      </w:r>
      <w:r>
        <w:rPr>
          <w:lang w:val="hi_IN" w:bidi="hi_IN"/>
        </w:rPr>
        <w:t>अगले भाग में, हम देखेंगे कि सातवें दिन यहोवा इस्राएलियों के लिए यरीहो शहर को कैसे पराजित करता है क्योंकि उन्होंने यहोवा की आज्ञाओं का पालन किया था।</w:t>
      </w:r>
      <w:r>
        <w:rPr>
          <w:lang w:val="hi_IN" w:bidi="hi_IN"/>
        </w:rPr>
      </w:r>
    </w:p>
    <w:p>
      <w:pPr>
        <w:pStyle w:val="Heading3"/>
      </w:pPr>
      <w:r>
        <w:rPr>
          <w:lang w:val="hi_IN" w:bidi="hi_IN"/>
        </w:rPr>
        <w:t>घटनाओं को समझाना</w:t>
      </w:r>
    </w:p>
    <w:p>
      <w:pPr/>
      <w:r>
        <w:rPr>
          <w:lang w:val="hi_IN" w:bidi="hi_IN"/>
        </w:rPr>
      </w:r>
      <w:r>
        <w:rPr>
          <w:lang w:val="hi_IN" w:bidi="hi_IN"/>
        </w:rPr>
        <w:t>यहोशू 6:1–14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यरीहो शहर को देखता है और देखता है कि उसके दरवाजे बंद हैं। कोई भी न तो अंदर जा सकता है और न ही बाहर आ सकता है। यहोवा यहोशू से कहता है कि उसने यहोशू को यरीहो, उसके राजा और उसके सैनिकों पर विजय दी है। यहोवा यहोशू को आज्ञा देता है कि वह अपने सैनिकों और याजकों को यह आज्ञा दे कि वे सन्दूक के साथ शहर के चारों ओर छह दिनों तक घूमे। सातवें दिन की परिक्रमा के बाद, यहोवा कहता है कि वह इस्राएलियों को विजय देगा। यहोवा कहता है कि जब सैनिक एक साथ चिल्लाएँगे और याजक तुरहियाँ फूँकेंगे, तब शहर की दीवारें गिर जाएँगी।</w:t>
      </w:r>
    </w:p>
    <w:p>
      <w:pPr/>
      <w:r>
        <w:rPr>
          <w:lang w:val="hi_IN" w:bidi="hi_IN"/>
        </w:rPr>
      </w:r>
      <w:r>
        <w:rPr>
          <w:b/>
          <w:lang w:val="hi_IN" w:bidi="hi_IN"/>
        </w:rPr>
        <w:t>दूसरे दृश्य में:</w:t>
      </w:r>
      <w:r>
        <w:rPr>
          <w:lang w:val="hi_IN" w:bidi="hi_IN"/>
        </w:rPr>
        <w:t xml:space="preserve"> यहोशू याजकों को बुलाता है और उन्हें यहोवा की आज्ञाएँ देता है। जब यहोशू कहते हैं, “आगे बढ़ो,” तब इस्राएलियों का जुलूस शहर के चारों ओर चलना शुरू करती है: पहले सशस्त्र सैनिक, फिर सात याजक जो अपने नरसिंगे फूँकते हैं, उसके बाद सन्दूक, और अंत में बाकी सैनिक। सैनिक पूरी तरह शांत हैं। जब वे शहर के चारों ओर परिक्रमा कर लेते हैं, तो इस्राएली रात को सोने के लिए अपने डेरे में लौट आते हैं।</w:t>
      </w:r>
    </w:p>
    <w:p>
      <w:pPr/>
      <w:r>
        <w:rPr>
          <w:lang w:val="hi_IN" w:bidi="hi_IN"/>
        </w:rPr>
      </w:r>
      <w:r>
        <w:rPr>
          <w:b/>
          <w:lang w:val="hi_IN" w:bidi="hi_IN"/>
        </w:rPr>
        <w:t>तीसरे दृश्य में:</w:t>
      </w:r>
      <w:r>
        <w:rPr>
          <w:lang w:val="hi_IN" w:bidi="hi_IN"/>
        </w:rPr>
        <w:t xml:space="preserve"> यहोशू अगली सुबह याजकों और सैनिकों के साथ जल्दी उठता है। पहले की तरह, वे शहर के चारों ओर घूमें, याजक अपने नरसिंगे फूँक रहे थे और सैनिक चुपचाप खड़े रहे। वे डेरे में लौट आते हैं और वहाँ रात भर रहते हैं। पहले दिन को शामिल करते हुए, इस्राएली छह दिनों तक उसी प्रकार शहर के चारों ओर चलते हैं, जैसा यहोवा ने आज्ञा दी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नरसिंगे वाले सात याजक</w:t>
      </w:r>
    </w:p>
    <w:p>
      <w:pPr>
        <w:pStyle w:val="ListBullet"/>
        <w:spacing w:line="240" w:lineRule="auto"/>
        <w:ind w:left="720"/>
      </w:pPr>
      <w:r>
        <w:rPr>
          <w:lang w:val="hi_IN" w:bidi="hi_IN"/>
        </w:rPr>
      </w:r>
      <w:r>
        <w:rPr>
          <w:lang w:val="hi_IN" w:bidi="hi_IN"/>
        </w:rPr>
        <w:t>सन्दूक ले जाने वाले चार याजक</w:t>
      </w:r>
    </w:p>
    <w:p>
      <w:pPr>
        <w:pStyle w:val="ListBullet"/>
        <w:spacing w:line="240" w:lineRule="auto"/>
        <w:ind w:left="720"/>
      </w:pPr>
      <w:r>
        <w:rPr>
          <w:lang w:val="hi_IN" w:bidi="hi_IN"/>
        </w:rPr>
      </w:r>
      <w:r>
        <w:rPr>
          <w:lang w:val="hi_IN" w:bidi="hi_IN"/>
        </w:rPr>
        <w:t>सन्दूक के सामने सैनिक</w:t>
      </w:r>
    </w:p>
    <w:p>
      <w:pPr>
        <w:pStyle w:val="ListBullet"/>
        <w:spacing w:line="240" w:lineRule="auto"/>
        <w:ind w:left="720"/>
      </w:pPr>
      <w:r>
        <w:rPr>
          <w:lang w:val="hi_IN" w:bidi="hi_IN"/>
        </w:rPr>
      </w:r>
      <w:r>
        <w:rPr>
          <w:lang w:val="hi_IN" w:bidi="hi_IN"/>
        </w:rPr>
        <w:t>सन्दूक के पीछे सैनिक</w:t>
      </w:r>
    </w:p>
    <w:p>
      <w:pPr>
        <w:pStyle w:val="ListBullet"/>
        <w:spacing w:line="240" w:lineRule="auto"/>
        <w:ind w:left="720"/>
      </w:pPr>
      <w:r>
        <w:rPr>
          <w:lang w:val="hi_IN" w:bidi="hi_IN"/>
        </w:rPr>
      </w:r>
      <w:r>
        <w:rPr>
          <w:lang w:val="hi_IN" w:bidi="hi_IN"/>
        </w:rPr>
        <w:t>और यरीहो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देखता है कि यरीहो शहर पूरी तरह बंद है। शहर की दीवारों में सभी दरवाजे बंद हैं, और कोई भी अंदर या बाहर नहीं जा सकता है। यरीहो के लोग इस्राएलियों से डरते हैं।</w:t>
      </w:r>
    </w:p>
    <w:p>
      <w:pPr/>
      <w:r>
        <w:rPr>
          <w:lang w:val="hi_IN" w:bidi="hi_IN"/>
        </w:rPr>
      </w:r>
      <w:r>
        <w:rPr>
          <w:lang w:val="hi_IN" w:bidi="hi_IN"/>
        </w:rPr>
        <w:t>जब यहोवा यहोशू से कहता है कि उसने शहर, उसके राजा और उसके बहादुर सैनिकों को यहोशू के हाथों में दे दिया है, तो यह विशेष भाषा है जिसका अर्थ है कि यहोवा यहोशू को उस शहर पर पूरी शक्ति और विजय दे रहा है। यहोवा यहोशू से कहता है कि यहोशू और उसके सैनिक छह दिनों तक उसी तरह शहर के चारों ओर चलेंगे। यह ध्यान देना महत्वपूर्ण है कि यह लगातार छह दिनों के लिए है। हर दिन परिक्रमा का क्रम समान होगा।</w:t>
      </w:r>
    </w:p>
    <w:p>
      <w:pPr/>
      <w:r>
        <w:rPr>
          <w:lang w:val="hi_IN" w:bidi="hi_IN"/>
        </w:rPr>
      </w:r>
      <w:r>
        <w:rPr>
          <w:lang w:val="hi_IN" w:bidi="hi_IN"/>
        </w:rPr>
        <w:t>यहोवा कहता है कि सात याजक भी मेढ़े के सींगों के साथ सन्दूक के सामने चलेंगे। सन्दूक जुलूस का सबसे महत्वपूर्ण भाग है, क्योंकि यह यहोवा की उपस्थिति को दर्शाता है जब वे इस्राएलियों के साथ चलते हैं। यह याद रखना महत्वपूर्ण है कि चार और याजक भी सन्दूक को उठाएँगे, क्योंकि सन्दूक में उठाने के लिए चार डण्डे लगे होते हैं।</w:t>
      </w:r>
    </w:p>
    <w:p>
      <w:pPr/>
      <w:r>
        <w:rPr>
          <w:lang w:val="hi_IN" w:bidi="hi_IN"/>
        </w:rPr>
      </w:r>
      <w:r>
        <w:rPr>
          <w:lang w:val="hi_IN" w:bidi="hi_IN"/>
        </w:rPr>
        <w:t>यहोवा कहता है कि परिक्रमा का सातवाँ दिन अलग होगा। शहर के चारों ओर एक बार चलने के बजाय, इस्राएली शहर के चारों ओर सात बार चलेंगे। जब वे अपनी परिक्रमा पूरी कर लेंगे, तब सैनिक प्रतीक्षा करेंगे जब तक याजक अपनी नरसिंगों से एक ऊँची ध्वनि नहीं निकालते। फिर सभी सैनिक चिल्लाएँगे। जब ऐसा होगा, तब शहर की दीवारें सीधी नीचे गिर जाएँगी, अर्थात् ढह जाएँगी। उन्हें गिराकर नहीं ढाया जाएगा। तब जब दीवारें गिर जाएँगी, उस समय जहाँ-जहाँ इस्राएली सैनिक होंगे, वहीं से वे शहर में प्रवेश करके युद्ध करेंगे।</w:t>
      </w:r>
    </w:p>
    <w:p>
      <w:pPr/>
      <w:r>
        <w:rPr>
          <w:lang w:val="hi_IN" w:bidi="hi_IN"/>
        </w:rPr>
      </w:r>
      <w:r>
        <w:rPr>
          <w:lang w:val="hi_IN" w:bidi="hi_IN"/>
        </w:rPr>
        <w:t>यहोशू याजकों को एक साथ बुलाता है और उन्हें यहोवा के निर्देश देता है। यह ध्यान देना महत्वपूर्ण है कि कहानी आगे बढ़ते समय कहानीकार अधिक विवरण देता है। पहले हम यहोवा के कुछ ही निर्देशों के बारे में सुनते हैं जो उसने यहोशू को दिए थे, पर अब जब यहोशू याजकों को बताता है कि क्या करना है, तब हम यहोवा की पूरी योजना सुनते हैं।</w:t>
      </w:r>
    </w:p>
    <w:p>
      <w:pPr/>
      <w:r>
        <w:rPr>
          <w:lang w:val="hi_IN" w:bidi="hi_IN"/>
        </w:rPr>
      </w:r>
      <w:r>
        <w:rPr>
          <w:lang w:val="hi_IN" w:bidi="hi_IN"/>
        </w:rPr>
        <w:t>यह याद रखना महत्वपूर्ण है कि जब यहोशू उनसे कहता है, “वाचा के सन्दूक को उठा लो,” तो वह याजकों को निर्देश दे रहा होता है कि वे उसके डण्डों के साथ सन्दूक को शारीरिक रूप से उठाएँ।</w:t>
      </w:r>
    </w:p>
    <w:p>
      <w:pPr/>
      <w:r>
        <w:rPr>
          <w:lang w:val="hi_IN" w:bidi="hi_IN"/>
        </w:rPr>
      </w:r>
      <w:r>
        <w:rPr>
          <w:lang w:val="hi_IN" w:bidi="hi_IN"/>
        </w:rPr>
        <w:t>यद्यपि कहानी में यह पहले नहीं कहा गया है, फिर भी यहोशू अब इस्राएलियों के यात्रा के क्रम के बारे में अधिक विशेष निर्देश देता है। जब वह उनसे कहता है, “आगे बढ़ो” या “आगे जाओ,” तो वह सैनिकों के एक छोटे दल को आदेश देता है कि वे तुरहियाँ लिए हुए सात याजकों से आगे चलें। सात याजकों के बाद, सन्दूक उठाए हुए चार याजक चलेंगे, और अंत में बाकी सैनिक सन्दूक के पीछे चलेंगे।</w:t>
      </w:r>
    </w:p>
    <w:p>
      <w:pPr/>
      <w:r>
        <w:rPr>
          <w:lang w:val="hi_IN" w:bidi="hi_IN"/>
        </w:rPr>
      </w:r>
      <w:r>
        <w:rPr>
          <w:lang w:val="hi_IN" w:bidi="hi_IN"/>
        </w:rPr>
        <w:t>यहाँ रुकें और उस समय के बारे में चर्चा करें जब आपने किसी को किसी और को आगे बढ़ने का आदेश देते हुए सुना हो। आपके सेनापति अपने सैनिकों को चलना शुरू कराने के लिए क्या कहते हैं? जब यहोशू सैनिकों से “आगे बढ़ने” या “आगे चलने” के लिए कहता है तो आप इसका अनुवाद कैसे करेंगे? इस ऑडियो को यहाँ रोकें।</w:t>
      </w:r>
    </w:p>
    <w:p>
      <w:pPr/>
      <w:r>
        <w:rPr>
          <w:lang w:val="hi_IN" w:bidi="hi_IN"/>
        </w:rPr>
      </w:r>
      <w:r>
        <w:rPr>
          <w:lang w:val="hi_IN" w:bidi="hi_IN"/>
        </w:rPr>
        <w:t>यह याद रखना महत्वपूर्ण है कि पिछला पहरा सन्दूक से कुछ दूरी बनाए रखता था, क्योंकि उन्हें यहोवा की उपस्थिति के बहुत निकट नहीं जाना था।</w:t>
      </w:r>
    </w:p>
    <w:p>
      <w:pPr/>
      <w:r>
        <w:rPr>
          <w:lang w:val="hi_IN" w:bidi="hi_IN"/>
        </w:rPr>
      </w:r>
      <w:r>
        <w:rPr>
          <w:lang w:val="hi_IN" w:bidi="hi_IN"/>
        </w:rPr>
        <w:t>जब यहोशू कहता है कि सात याजक यहोवा के सामने जाते थे, तो इसका अर्थ है कि वे सन्दूक से आगे चलते थे, क्योंकि सन्दूक यहोवा की अदृश्य उपस्थिति को दर्शाता था।</w:t>
      </w:r>
    </w:p>
    <w:p>
      <w:pPr/>
      <w:r>
        <w:rPr>
          <w:lang w:val="hi_IN" w:bidi="hi_IN"/>
        </w:rPr>
      </w:r>
      <w:r>
        <w:rPr>
          <w:lang w:val="hi_IN" w:bidi="hi_IN"/>
        </w:rPr>
        <w:t>यहाँ रुकें और पत्थरों या अन्य वस्तुओं का उपयोग करके अपना एक नमूना बनाएँ कि इस्राएली शहर के चारों ओर कैसे चलते थे। इस ऑडियो को यहाँ रोकें।</w:t>
      </w:r>
    </w:p>
    <w:p>
      <w:pPr/>
      <w:r>
        <w:rPr>
          <w:lang w:val="hi_IN" w:bidi="hi_IN"/>
        </w:rPr>
      </w:r>
      <w:r>
        <w:rPr>
          <w:lang w:val="hi_IN" w:bidi="hi_IN"/>
        </w:rPr>
        <w:t>यह याद रखना महत्वपूर्ण है कि जब वे चलते हैं, तब कोई भी सैनिक कोई आवाज़ नहीं करता। ऐसा इसलिए है क्योंकि यहोशू ने उन्हें सातवें दिन तक कोई आवाज़ न करने का आदेश दिया था, जब तक वह उन्हें जयजयकार करने के लिए कहेंगे। यहोशू “तुम चिल्लाना नहीं” और “तुम्हारी आवाज़ सुनाई न देने देना” जैसे वाक्यों को दोहराता है, ताकि यह स्पष्ट हो कि सैनिकों को पूरी तरह शांत रहना है। इसका अर्थ है कि जब इस्राएली चलते हैं, तब याजकों द्वारा लगातार नरसिंगों फूँकने की ध्वनि ही एकमात्र आवाज़ होती है।</w:t>
      </w:r>
    </w:p>
    <w:p>
      <w:pPr/>
      <w:r>
        <w:rPr>
          <w:lang w:val="hi_IN" w:bidi="hi_IN"/>
        </w:rPr>
      </w:r>
      <w:r>
        <w:rPr>
          <w:lang w:val="hi_IN" w:bidi="hi_IN"/>
        </w:rPr>
        <w:t>यहोशू ने याजकों को आदेश दिया कि वे यहोवा के सन्दूक को शहर के चारों ओर ले जाएँ। यहोवा की उपस्थिति ही वह कारण है जिससे इस्राएली युद्ध में विजय प्राप्त करते हैं, और कहानीकार इसे बहुत स्पष्ट रूप से दिखाता है। यद्यपि यहोशू उनका उल्लेख नहीं करता, फिर भी जब याजक सन्दूक को शहर के चारों ओर ले जाते हैं, तब सैनिक और याजक भी उसके साथ चलते हैं।</w:t>
      </w:r>
    </w:p>
    <w:p>
      <w:pPr/>
      <w:r>
        <w:rPr>
          <w:lang w:val="hi_IN" w:bidi="hi_IN"/>
        </w:rPr>
      </w:r>
      <w:r>
        <w:rPr>
          <w:lang w:val="hi_IN" w:bidi="hi_IN"/>
        </w:rPr>
        <w:t>इस भाग में, यहोशू एक ही सन्दूक को दर्शाने के लिए अलग-अलग शीर्षकों का उपयोग करता है। सन्दूक, यहोवा का सन्दूक और यहोवा की वाचा का सन्दूक सभी उसी सन्दूक को दर्शाते हैं जहाँ यहोवा की उपस्थिति रहती थी।</w:t>
      </w:r>
    </w:p>
    <w:p>
      <w:pPr/>
      <w:r>
        <w:rPr>
          <w:lang w:val="hi_IN" w:bidi="hi_IN"/>
        </w:rPr>
      </w:r>
      <w:r>
        <w:rPr>
          <w:lang w:val="hi_IN" w:bidi="hi_IN"/>
        </w:rPr>
        <w:t>यहाँ रुकें और चर्चा करें: हालाँकि इस भाग में कहा गया है कि सन्दूक उनसे आगे-आगे चलता था, फिर भी याजक वास्तव में सन्दूक को उठाकर ले जाते थे। सन्दूक पर जोर देकर, यह भाग यह स्पष्ट करता है कि सन्दूक इस्राएलियों की विजय के लिए महत्वपूर्ण है। आप अपने अनुवाद में इसे कैसे स्पष्ट करेंगे? इस ऑडियो को यहाँ रोकें।</w:t>
      </w:r>
    </w:p>
    <w:p>
      <w:pPr/>
      <w:r>
        <w:rPr>
          <w:lang w:val="hi_IN" w:bidi="hi_IN"/>
        </w:rPr>
      </w:r>
      <w:r>
        <w:rPr>
          <w:lang w:val="hi_IN" w:bidi="hi_IN"/>
        </w:rPr>
        <w:t>यह ध्यान देने योग्य है कि प्रत्येक परिक्रमा के अंत में, इस्राएली रात बिताने के लिए गिलगाल में अपने डेरे में लौट आते हैं। वे अगली सुबह जल्दी उठते हैं और उसी तरह शहर के चारों ओर परिक्रमा करते हैं। पहले दिन को शामिल करते हुए, वे ऐसा लगातार छह दिनों तक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6:1–14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नरसिंगे वाले सात याजक</w:t>
      </w:r>
    </w:p>
    <w:p>
      <w:pPr>
        <w:pStyle w:val="ListBullet"/>
        <w:spacing w:line="240" w:lineRule="auto"/>
        <w:ind w:left="720"/>
      </w:pPr>
      <w:r>
        <w:rPr>
          <w:lang w:val="hi_IN" w:bidi="hi_IN"/>
        </w:rPr>
      </w:r>
      <w:r>
        <w:rPr>
          <w:lang w:val="hi_IN" w:bidi="hi_IN"/>
        </w:rPr>
        <w:t>सन्दूक ले जाने वाले चार याजक</w:t>
      </w:r>
    </w:p>
    <w:p>
      <w:pPr>
        <w:pStyle w:val="ListBullet"/>
        <w:spacing w:line="240" w:lineRule="auto"/>
        <w:ind w:left="720"/>
      </w:pPr>
      <w:r>
        <w:rPr>
          <w:lang w:val="hi_IN" w:bidi="hi_IN"/>
        </w:rPr>
      </w:r>
      <w:r>
        <w:rPr>
          <w:lang w:val="hi_IN" w:bidi="hi_IN"/>
        </w:rPr>
        <w:t>सन्दूक के सामने सैनिक</w:t>
      </w:r>
    </w:p>
    <w:p>
      <w:pPr>
        <w:pStyle w:val="ListBullet"/>
        <w:spacing w:line="240" w:lineRule="auto"/>
        <w:ind w:left="720"/>
      </w:pPr>
      <w:r>
        <w:rPr>
          <w:lang w:val="hi_IN" w:bidi="hi_IN"/>
        </w:rPr>
      </w:r>
      <w:r>
        <w:rPr>
          <w:lang w:val="hi_IN" w:bidi="hi_IN"/>
        </w:rPr>
        <w:t>सन्दूक के पीछे सैनिक</w:t>
      </w:r>
    </w:p>
    <w:p>
      <w:pPr>
        <w:pStyle w:val="ListBullet"/>
        <w:spacing w:line="240" w:lineRule="auto"/>
        <w:ind w:left="720"/>
      </w:pPr>
      <w:r>
        <w:rPr>
          <w:lang w:val="hi_IN" w:bidi="hi_IN"/>
        </w:rPr>
      </w:r>
      <w:r>
        <w:rPr>
          <w:lang w:val="hi_IN" w:bidi="hi_IN"/>
        </w:rPr>
        <w:t>और यरीहो के लोग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ऐसा अभिनय करें कि यहोशू यरीहो नगर को देखता है कि उसके दरवाजे बंद हैं। कोई भी न तो अंदर जा सकता है और न ही बाहर आ सकता है। यहोवा यहोशू से कहता है कि उसने यहोशू को यरीहो, उसके राजा और उसके सैनिकों पर विजय दी है।</w:t>
      </w:r>
    </w:p>
    <w:p>
      <w:pPr>
        <w:pStyle w:val="ListBullet"/>
        <w:spacing w:line="240" w:lineRule="auto"/>
        <w:ind w:left="720"/>
      </w:pPr>
      <w:r>
        <w:rPr>
          <w:lang w:val="hi_IN" w:bidi="hi_IN"/>
        </w:rPr>
      </w:r>
      <w:r>
        <w:rPr>
          <w:lang w:val="hi_IN" w:bidi="hi_IN"/>
        </w:rPr>
        <w:t>नाटक को रोकें। 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ऐसा अभिनय करें कि यहोवा यहोशू को आज्ञा देता है कि वह अपने सैनिकों और याजकों को यह आज्ञा दे कि वे सन्दूक के साथ शहर के चारों ओर छह दिनों तक घूमे। सातवें दिन की परिक्रमा के बाद, यहोवा कहता है कि वह इस्राएलियों को विजय देगा। यहोवा कहता है कि जब सैनिक एक साथ चिल्लाएँगे और याजक नरसिंगे फूँकेंगे, तब शहर की दीवारें गिर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यहोशू याजकों को बुलाता है और उन्हें यहोवा की आज्ञाएँ देता है। जब यहोशू कहता है, “आगे बढ़ो,” तब इस्राएलियों का जुलूस शहर के चारों ओर चलना शुरू करता है: पहले सशस्त्र सैनिक, फिर सात याजक जो अपने नरसिंगे फूँकते हैं, फिर वे चार याजक जो सन्दूक को उठाए हुए होते हैं, और अंत में बाकी सैनिक। सैनिक पूरी तरह से शांत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अभिनय करें कि इस्राएलियों ने शहर के चारों ओर परिक्रमा करना समाप्त किया। वे रात को सोने के लिए अपने डेरे में लौट आते हैं। अगली सुबह यहोशू, याजक और सैनिक जल्दी उठते हैं। पहले की तरह, वे नगर के चारों ओर घूमते थे, याजक अपने नरसिंगे फूँक रहे थे और सैनिक चुपचाप खड़े रहे। वे डेरे में लौट आते हैं और वहाँ रात भर ठहरते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यरीहो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आज्ञा के अनुसार, छह दिनों तक इस्राएलियों के उसी प्रकार शहर के चारों ओर परिक्रमा करने का अभिनय करें।</w:t>
      </w:r>
      <w:r>
        <w:rPr>
          <w:lang w:val="hi_IN" w:bidi="hi_IN"/>
        </w:rPr>
      </w:r>
    </w:p>
    <w:p>
      <w:pPr>
        <w:pStyle w:val="Heading3"/>
      </w:pPr>
      <w:r>
        <w:rPr>
          <w:lang w:val="hi_IN" w:bidi="hi_IN"/>
        </w:rPr>
        <w:t>आवश्यक जानकारी</w:t>
      </w:r>
    </w:p>
    <w:p>
      <w:pPr/>
      <w:r>
        <w:rPr>
          <w:lang w:val="hi_IN" w:bidi="hi_IN"/>
        </w:rPr>
      </w:r>
      <w:r>
        <w:rPr>
          <w:lang w:val="hi_IN" w:bidi="hi_IN"/>
        </w:rPr>
        <w:t>यहोशू 6:1–14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पाता है कि यरीहो </w:t>
      </w:r>
      <w:r>
        <w:rPr>
          <w:b/>
          <w:lang w:val="hi_IN" w:bidi="hi_IN"/>
        </w:rPr>
        <w:t>शहर</w:t>
      </w:r>
      <w:r>
        <w:rPr>
          <w:lang w:val="hi_IN" w:bidi="hi_IN"/>
        </w:rPr>
        <w:t xml:space="preserve"> पूरी तरह बंद था, क्योंकि लोग </w:t>
      </w:r>
      <w:r>
        <w:rPr>
          <w:b/>
          <w:lang w:val="hi_IN" w:bidi="hi_IN"/>
        </w:rPr>
        <w:t>इस्राएलियों</w:t>
      </w:r>
      <w:r>
        <w:rPr>
          <w:lang w:val="hi_IN" w:bidi="hi_IN"/>
        </w:rPr>
        <w:t xml:space="preserve"> से डरे हुए थे। याद रखें, इस्राएली परमेश्वर के विशेष लोग थे। ऐसे शहर के लिए जो इतना बड़ा था कि उसके चारों ओर दीवार थी, उसी शब्द या वाक्यांश का उपयोग करें, जैसा कि आपने पिछले भागों में उपयोग किया है। इस्राएलियों के लिए उसी शब्द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जैसे </w:t>
      </w:r>
      <w:r>
        <w:rPr>
          <w:b/>
          <w:lang w:val="hi_IN" w:bidi="hi_IN"/>
        </w:rPr>
        <w:t>यहोवा</w:t>
      </w:r>
      <w:r>
        <w:rPr>
          <w:lang w:val="hi_IN" w:bidi="hi_IN"/>
        </w:rPr>
        <w:t xml:space="preserve"> ने मूसा से सीधे बात की थी, वैसे ही यहोवा इस्राएलियों के नए अगुवे यहोशू से सीधे बात करता है। यहोवा यहोशू से कहता है कि वह यरीहो और उसके </w:t>
      </w:r>
      <w:r>
        <w:rPr>
          <w:b/>
          <w:lang w:val="hi_IN" w:bidi="hi_IN"/>
        </w:rPr>
        <w:t>राजा</w:t>
      </w:r>
      <w:r>
        <w:rPr>
          <w:lang w:val="hi_IN" w:bidi="hi_IN"/>
        </w:rPr>
        <w:t xml:space="preserve"> पर विजय प्राप्त करेगा। यहोवा और राजा के लिए उन्हीं शब्दों या वाक्यांशों का उपयोग करें जिनका उपयोग आपने पिछले भागों में किया था। </w:t>
      </w:r>
      <w:r>
        <w:rPr>
          <w:b/>
          <w:lang w:val="hi_IN" w:bidi="hi_IN"/>
        </w:rPr>
        <w:t>यहोवा</w:t>
      </w:r>
      <w:r>
        <w:rPr>
          <w:lang w:val="hi_IN" w:bidi="hi_IN"/>
        </w:rPr>
        <w:t xml:space="preserve"> और </w:t>
      </w:r>
      <w:r>
        <w:rPr>
          <w:b/>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सात </w:t>
      </w:r>
      <w:r>
        <w:rPr>
          <w:b/>
          <w:lang w:val="hi_IN" w:bidi="hi_IN"/>
        </w:rPr>
        <w:t>याजक</w:t>
      </w:r>
      <w:r>
        <w:rPr>
          <w:lang w:val="hi_IN" w:bidi="hi_IN"/>
        </w:rPr>
        <w:t xml:space="preserve"> सन्दूक के सामने मेढ़ों के सींगों के नरसिंगे उठाएँगे और वे उन्हें लगातार फूँकेंगे।</w:t>
      </w:r>
    </w:p>
    <w:p>
      <w:pPr/>
      <w:r>
        <w:rPr>
          <w:lang w:val="hi_IN" w:bidi="hi_IN"/>
        </w:rPr>
      </w:r>
      <w:r>
        <w:rPr>
          <w:lang w:val="hi_IN" w:bidi="hi_IN"/>
        </w:rPr>
        <w:t xml:space="preserve">यहाँ रुकें और चर्चा करें कि आप </w:t>
      </w:r>
      <w:r>
        <w:rPr>
          <w:b/>
          <w:lang w:val="hi_IN" w:bidi="hi_IN"/>
        </w:rPr>
        <w:t>मेढ़े के सींगों</w:t>
      </w:r>
      <w:r>
        <w:rPr>
          <w:lang w:val="hi_IN" w:bidi="hi_IN"/>
        </w:rPr>
        <w:t xml:space="preserve"> का वर्णन करने के लिए किस शब्द या वाक्यांश का उपयोग करेंगे। यदि आवश्यक हो, तो मेढ़ों के सींगों की तस्वीर फिर से देखें। उसी शब्द या वाक्यांश का उपयोग करना सुनिश्चित करें जिसका उपयोग आपने पिछली पुस्तकों में किया था। इस ऑडियो को यहाँ रोकें।</w:t>
      </w:r>
    </w:p>
    <w:p>
      <w:pPr/>
      <w:r>
        <w:rPr>
          <w:lang w:val="hi_IN" w:bidi="hi_IN"/>
        </w:rPr>
      </w:r>
      <w:r>
        <w:rPr>
          <w:b/>
          <w:lang w:val="hi_IN" w:bidi="hi_IN"/>
        </w:rPr>
        <w:t>याजक</w:t>
      </w:r>
      <w:r>
        <w:rPr>
          <w:lang w:val="hi_IN" w:bidi="hi_IN"/>
        </w:rPr>
        <w:t xml:space="preserve"> निवास-स्थान में सेवा करते थे, लोगों की ओर से बलिदान चढ़ाते थे, और लोगों को सिखाते थे कि कैसे जीना है। याजक के लिए उसी शब्द का प्रयोग करें जो आपने पिछले भागों में प्रयोग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यहोवा कहते हैं कि जब इस्राएली यरीहो शहर के चारों ओर घूमेंगे, तब सन्दूक उनके आगे-आगे चलेगा। </w:t>
      </w:r>
      <w:r>
        <w:rPr>
          <w:b/>
          <w:lang w:val="hi_IN" w:bidi="hi_IN"/>
        </w:rPr>
        <w:t>सन्दूक</w:t>
      </w:r>
      <w:r>
        <w:rPr>
          <w:lang w:val="hi_IN" w:bidi="hi_IN"/>
        </w:rPr>
        <w:t xml:space="preserve"> या </w:t>
      </w:r>
      <w:r>
        <w:rPr>
          <w:b/>
          <w:lang w:val="hi_IN" w:bidi="hi_IN"/>
        </w:rPr>
        <w:t>वाचा का सन्दूक</w:t>
      </w:r>
      <w:r>
        <w:rPr>
          <w:lang w:val="hi_IN" w:bidi="hi_IN"/>
        </w:rPr>
        <w:t xml:space="preserve">, एक लकड़ी का सन्दूक था जिसे शुद्ध सोने से मढ़ा गया था, और जिसे बनाने के लिए यहोवा ने मूसा को आदेश दिया था। इस भाग में, सन्दूक के लिए अलग-अलग नाम उपयोग किए गए हैं, जिनमें सन्दूक, यहोवा का सन्दूक और यहोवा की वाचा का सन्दूक शामिल हैं। सन्दूक में पत्थर की वे पट्टियाँ रखी हुई थीं जो यहोवा ने मूसा को दी थीं, और उन पर 10 व्यवस्थाएँ, या 10 आज्ञाएँ लिखी हुई थीं। इस्राएलियों ने इन पट्टियों को वाचा कहा, अर्थात् वह बाध्यकारी प्रतिज्ञा जो यहोवा ने अपने लोगों के साथ की थी। इस्राएलियों का मानना था कि यहोवा उस स्थान पर वास करता था जो सन्दूक के ठीक ऊपर था, इसलिए यह परमेश्वर की उपस्थिति का प्रतीक बन गया। वाचा के सन्दूक के लिए उसी शब्द या वाक्यांश का प्रयोग करें जो आपने पिछले भागों में प्रयोग किया है। </w:t>
      </w:r>
      <w:r>
        <w:rPr>
          <w:b/>
          <w:lang w:val="hi_IN" w:bidi="hi_IN"/>
        </w:rPr>
        <w:t>वाचा के संदूक</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6:15–27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6:15–27 को सुनें और अपने मन में रखें।</w:t>
      </w:r>
    </w:p>
    <w:p>
      <w:pPr/>
      <w:r>
        <w:rPr>
          <w:lang w:val="hi_IN" w:bidi="hi_IN"/>
        </w:rPr>
      </w:r>
      <w:r>
        <w:rPr>
          <w:lang w:val="hi_IN" w:bidi="hi_IN"/>
        </w:rPr>
        <w:t>यदि सम्भव हो, तो यहोशू 6:15–27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6:15–27 का ऑडियो संस्करण सबसे आसानी से समझ में आने वाले अनुवाद में सुनें।</w:t>
      </w:r>
    </w:p>
    <w:p>
      <w:pPr/>
      <w:r>
        <w:rPr>
          <w:lang w:val="hi_IN" w:bidi="hi_IN"/>
        </w:rPr>
      </w:r>
      <w:r>
        <w:rPr>
          <w:lang w:val="hi_IN" w:bidi="hi_IN"/>
        </w:rPr>
        <w:t>पिछले भाग में, यहोशू कनान के पहले नगर, यरीहो, में पहुँचा और उसने पाया कि नगर की दीवारों के फाटक बन्द थे और कोई भी भीतर या बाहर नहीं जा रहा था। यहोवा ने यहोशू को यरीहो को पराजित करने के लिए विशेष निर्देश दिए। इस्राएलियों ने यहोवा के निर्देशों का पालन किया और लगातार छह दिनों तक नगर के चारों ओर कूच किया। अब सातवें दिन, यहोवा इस्राएलियों को यरीहो पर विजय देगा।</w:t>
      </w:r>
    </w:p>
    <w:p>
      <w:pPr/>
      <w:r>
        <w:rPr>
          <w:lang w:val="hi_IN" w:bidi="hi_IN"/>
        </w:rPr>
      </w:r>
      <w:r>
        <w:rPr>
          <w:lang w:val="hi_IN" w:bidi="hi_IN"/>
        </w:rPr>
        <w:t>सातवें दिन, यहोशू, याजक और इस्राएली सैनिक अपने शिविर में भोर के समय, यानी जब सुबह सूरज उग रहा था, तब उठे। उन्होंने यरीहो नगर के चारों ओर एक बार नहीं, बल्कि सात बार कूच किया, जैसा यहोवा ने आज्ञा दी थी। उन्होंने पहले छह दिनों की तरह ही उसी क्रम में कूच किया। इसका अर्थ है कि सबसे आगे अग्रिम दल चलता था, उसके बाद नरसिंगे बजाने वाले याजक, फिर सन्दूक उठाए हुए याजक, और अंत में बाकी सैनिक चलते थे।</w:t>
      </w:r>
    </w:p>
    <w:p>
      <w:pPr/>
      <w:r>
        <w:rPr>
          <w:lang w:val="hi_IN" w:bidi="hi_IN"/>
        </w:rPr>
      </w:r>
      <w:r>
        <w:rPr>
          <w:lang w:val="hi_IN" w:bidi="hi_IN"/>
        </w:rPr>
        <w:t>यद्यपि घटनाओं का क्रम भ्रमित करने वाला हो सकता है, फिर भी सम्भवतः सातवीं बार कूच करने के बाद यहोशू ने याजकों द्वारा अन्तिम बार नरसिंगे बजाने से पहले सैनिकों को निर्देश दिए। यहोशू इस्राएली सेना से कहता है कि जब याजक नरसिंगे बजाएँ, तब वे ज़ोर से जयकार करें।</w:t>
      </w:r>
    </w:p>
    <w:p>
      <w:pPr/>
      <w:r>
        <w:rPr>
          <w:lang w:val="hi_IN" w:bidi="hi_IN"/>
        </w:rPr>
      </w:r>
      <w:r>
        <w:rPr>
          <w:lang w:val="hi_IN" w:bidi="hi_IN"/>
        </w:rPr>
        <w:t>यहाँ रुकें और समूह में मेढ़ों के सींगों से बने नरसिंगों का चित्र देखें। इस ऑडियो को यहाँ रोकें।</w:t>
      </w:r>
    </w:p>
    <w:p>
      <w:pPr/>
      <w:r>
        <w:rPr>
          <w:lang w:val="hi_IN" w:bidi="hi_IN"/>
        </w:rPr>
      </w:r>
      <w:r>
        <w:rPr>
          <w:lang w:val="hi_IN" w:bidi="hi_IN"/>
        </w:rPr>
        <w:t>यहोशू कहता है कि यहोवा उन्हें नगर पर विजय देगा। यहोशू यह स्पष्ट करता है कि यद्यपि इस्राएली युद्ध करेंगे, परन्तु यरीहो पर उनकी विजय यहोवा की सामर्थ्य के कारण होगी, न कि उनकी अपनी चतुराई या शक्ति के कारण।</w:t>
      </w:r>
    </w:p>
    <w:p>
      <w:pPr/>
      <w:r>
        <w:rPr>
          <w:lang w:val="hi_IN" w:bidi="hi_IN"/>
        </w:rPr>
      </w:r>
      <w:r>
        <w:rPr>
          <w:lang w:val="hi_IN" w:bidi="hi_IN"/>
        </w:rPr>
        <w:t>यहोशू अपनी सेना से कहता है कि वे नगर की हर वस्तु को यहोवा के लिए पूरी तरह नष्ट करने हेतु अर्पित कर देंगे। इसका अर्थ है कि इस्राएलियों को नगर की हर वस्तु को यहोवा के लिए अर्पण के रूप में नष्ट करना होगा। इसमें जवान और बूढ़े लोग, पशु और निर्जीव वस्तुएँ, सब शामिल हैं।</w:t>
      </w:r>
    </w:p>
    <w:p>
      <w:pPr/>
      <w:r>
        <w:rPr>
          <w:lang w:val="hi_IN" w:bidi="hi_IN"/>
        </w:rPr>
      </w:r>
      <w:r>
        <w:rPr>
          <w:lang w:val="hi_IN" w:bidi="hi_IN"/>
        </w:rPr>
        <w:t>यहाँ रुकें और समूह में इस प्रश्न पर चर्चा करें: उस समय की एक कहानी सुनाएँ जब आपकी सेना, या ऐसी सेना जिसके बारे में आपने सुना हो, ने किसी नगर या क्षेत्र को पूरी तरह पराजित या नष्ट कर दिया हो। इस ऑडियो को यहाँ रोकें।</w:t>
      </w:r>
    </w:p>
    <w:p>
      <w:pPr/>
      <w:r>
        <w:rPr>
          <w:lang w:val="hi_IN" w:bidi="hi_IN"/>
        </w:rPr>
      </w:r>
      <w:r>
        <w:rPr>
          <w:lang w:val="hi_IN" w:bidi="hi_IN"/>
        </w:rPr>
        <w:t>यहोशू कहता है कि केवल एक अपवाद होगा, सैनिक राहाब वेश्या और उसके घर में रहने वाले सब लोगों को नष्ट नहीं करेंगे। इसका शाब्दिक अर्थ यह नहीं है कि वे राहाब के घर में आने वाले किसी भी व्यक्ति को नहीं मारेंगे, बल्कि यह राहाब के पूरे विस्तृत परिवार को संदर्भित करता है। जैसा कि आपको याद होगा, राहाब ने इस्राएली भेद लेने वालों को छिपाया था और उन्हें भागने में सहायता की थी। भेद लेने वालों, या दूतों, ने राहाब से वादा किया था कि जब इस्राएली यरीहो को जीतेंगे, तब वे राहाब या उसके परिवार को हानि नहीं पहुँचाएँगे, बशर्ते कि राहाब और उसका परिवार उसके घर के भीतर ही रहें। यदि राहाब के परिवार का कोई सदस्य उसके घर से बाहर निकलता, तो वह व्यक्ति बचाया नहीं जाता।</w:t>
      </w:r>
    </w:p>
    <w:p>
      <w:pPr/>
      <w:r>
        <w:rPr>
          <w:lang w:val="hi_IN" w:bidi="hi_IN"/>
        </w:rPr>
      </w:r>
      <w:r>
        <w:rPr>
          <w:lang w:val="hi_IN" w:bidi="hi_IN"/>
        </w:rPr>
        <w:t>इसके विपरीत, यहोशू अपने सैनिकों को आदेश देता है कि वे नगर की बाकी सारी वस्तुओं को नष्ट कर दें। यहोशू इस बात पर ज़ोर देता है कि सैनिक उसकी आज्ञा का पालन करें, जब वह उनसे कहता है, “उन वस्तुओं से अपने आप को दूर रखो जो विनाश के लिए समर्पित की गई हैं।” यद्यपि सैनिक लालच के कारण उन समर्पित वस्तुओं को लेने के लिए प्रलोभित हो सकते हैं, यहोशू यह सुनिश्चित करना चाहता है कि वे यहोवा की कोई भी वस्तु न लें। यहोशू चेतावनी देता है कि यदि सैनिक यहोवा के लिए समर्पित वस्तुओं को ले लेते हैं, तो वे पूरे इस्राएल पर विपत्ति ले आएँगे।</w:t>
      </w:r>
    </w:p>
    <w:p>
      <w:pPr/>
      <w:r>
        <w:rPr>
          <w:lang w:val="hi_IN" w:bidi="hi_IN"/>
        </w:rPr>
      </w:r>
      <w:r>
        <w:rPr>
          <w:lang w:val="hi_IN" w:bidi="hi_IN"/>
        </w:rPr>
        <w:t>यहाँ रुकें और समूह में इस प्रश्न पर चर्चा करें: आपकी संस्कृति में युद्ध की कहानियों में, पराजित शत्रु की अधिकांश वस्तुएँ किसके पास जाती हैं? क्यों? इस ऑडियो को यहाँ रोकें।</w:t>
      </w:r>
    </w:p>
    <w:p>
      <w:pPr/>
      <w:r>
        <w:rPr>
          <w:lang w:val="hi_IN" w:bidi="hi_IN"/>
        </w:rPr>
      </w:r>
      <w:r>
        <w:rPr>
          <w:lang w:val="hi_IN" w:bidi="hi_IN"/>
        </w:rPr>
        <w:t>परन्तु यदि इस्राएलियों को चाँदी और सोना, या पीतल और लोहे के बर्तन मिलें, तो वे उन्हें नष्ट न करें, क्योंकि वे यहोवा के लिए पवित्र, अर्थात् अलग किए हुए हैं। बर्तनों का अर्थ किसी भी प्रकार के पात्र, औज़ार या सजावटी वस्तु से हो सकता है। वस्तुओं को नष्ट करने के बजाय, यहोशू सैनिकों से कहता है कि वे उन्हें भण्डारगृह, अर्थात् खजाने में रखने के लिए सुरक्षित रखें। याजक खजाने में से उन वस्तुओं का उपयोग यहोवा की आराधना के लिए कर सकते थे। भण्डारगृह सम्भवतः तम्बू में या उसके निकट था। जैसा कि आपको याद होगा, मिलापवाले तम्बू वह चलायमान तम्बू था जहाँ यहोवा अपने लोगों के बीच रहता था और इस्राएली यहोवा की आराधना करते थे।</w:t>
      </w:r>
    </w:p>
    <w:p>
      <w:pPr/>
      <w:r>
        <w:rPr>
          <w:lang w:val="hi_IN" w:bidi="hi_IN"/>
        </w:rPr>
      </w:r>
      <w:r>
        <w:rPr>
          <w:lang w:val="hi_IN" w:bidi="hi_IN"/>
        </w:rPr>
        <w:t>जब यहोशू ने निर्देश देना समाप्त किया, तब याजकों ने मेढ़ों के सींगों के नरसिंगे बजाए और उसी समय इस्राएली सेना ने ज़ोर से जय जयकार की। तुरन्त यरीहो की दीवारें गिर पड़ीं और इस्राएली सेना नगर में चढ़ गई, गिरी हुई दीवारों के ऊपर से होकर भीतर गई और उस पर कब्ज़ा कर लिया। सेना को ऊपर चढ़ना पड़ा, क्योंकि यरीहो एक पहाड़ी पर बसा हुआ था।</w:t>
      </w:r>
    </w:p>
    <w:p>
      <w:pPr/>
      <w:r>
        <w:rPr>
          <w:lang w:val="hi_IN" w:bidi="hi_IN"/>
        </w:rPr>
      </w:r>
      <w:r>
        <w:rPr>
          <w:lang w:val="hi_IN" w:bidi="hi_IN"/>
        </w:rPr>
        <w:t>यहाँ रुकें और समूह के रूप में यरीहो और उसकी दीवारों की तस्वीर देखें। इस ऑडियो को यहाँ रोकें।</w:t>
      </w:r>
    </w:p>
    <w:p>
      <w:pPr/>
      <w:r>
        <w:rPr>
          <w:lang w:val="hi_IN" w:bidi="hi_IN"/>
        </w:rPr>
      </w:r>
      <w:r>
        <w:rPr>
          <w:lang w:val="hi_IN" w:bidi="hi_IN"/>
        </w:rPr>
        <w:t>फिर इस्राएली सेना ने नगर को “तलवार की धार से” पूरी तरह नष्ट कर दिया। इसका अर्थ है कि उन्होंने अपनी तलवारें लीं और नगर के हर किसी को मार डाला, जिनमें सभी लोग और पशु शामिल थे।</w:t>
      </w:r>
    </w:p>
    <w:p>
      <w:pPr/>
      <w:r>
        <w:rPr>
          <w:lang w:val="hi_IN" w:bidi="hi_IN"/>
        </w:rPr>
      </w:r>
      <w:r>
        <w:rPr>
          <w:lang w:val="hi_IN" w:bidi="hi_IN"/>
        </w:rPr>
        <w:t>यहाँ रुकें और समूह में तलवार की एक तस्वीर देखें। इस ऑडियो को यहाँ रोकें।</w:t>
      </w:r>
    </w:p>
    <w:p>
      <w:pPr/>
      <w:r>
        <w:rPr>
          <w:lang w:val="hi_IN" w:bidi="hi_IN"/>
        </w:rPr>
      </w:r>
      <w:r>
        <w:rPr>
          <w:lang w:val="hi_IN" w:bidi="hi_IN"/>
        </w:rPr>
        <w:t>परन्तु यहोशू राहाब से भेद लेने वालों का किया हुआ वादा निभाता है। यहोशू उन दो व्यक्तियों को आदेश देता है कि वे राहाब के घर जाएँ और उसे तथा उसके परिवार के सभी सदस्यों को घर से बाहर ले आएँ। इस्राएली राहाब और उसके परिवार को नष्ट नहीं करते, क्योंकि भेद लेने वालों ने उससे उसे बचाने का वादा किया था। वे दोनों व्यक्ति यहोशू की आज्ञा का पालन करते हैं और राहाब, उसके माता-पिता, उसके भाइयों और उसके परिवार के सभी अन्य सदस्यों को नगर से बाहर ले जाते हैं। भेद लेने वाले राहाब के परिवार को इस्राएली शिविर के बाहर रखते हैं, क्योंकि वे कनानी हैं और यहोवा की व्यवस्थाओं का पालन नहीं करते। इस कारण वे अनुष्ठानिक रूप से अशुद्ध हैं। इस्राएलियों के लिए, शुद्ध व्यक्ति वह था जो यहोवा की सेवा के योग्य हो और जो यहोवा की आराधना में भाग लेने के लिए स्वीकार्य हो। अशुद्ध लोग, जैसे कनानी, यहोवा की सेवा के लिए अयोग्य थे। यदि कोई अशुद्ध व्यक्ति किसी शुद्ध व्यक्ति को छूता, तो वह व्यक्ति भी अशुद्ध हो जाता और इस्राएलियों के बाकी लोगों के साथ शिविर में नहीं रह सकता था। परन्तु राहाब “आज तक इस्राएलियों के बीच रहती है।” यह कहने का एक और तरीका है कि राहाब और उसके वंशज इस्राएल की जाति का भाग बन गए। हम ठीक-ठीक नहीं जानते कि यह कैसे हुआ, परन्तु किसी समय राहाब या उसके किसी वंशज ने किसी इस्राएली परिवार में विवाह किया होगा।</w:t>
      </w:r>
    </w:p>
    <w:p>
      <w:pPr/>
      <w:r>
        <w:rPr>
          <w:lang w:val="hi_IN" w:bidi="hi_IN"/>
        </w:rPr>
      </w:r>
      <w:r>
        <w:rPr>
          <w:lang w:val="hi_IN" w:bidi="hi_IN"/>
        </w:rPr>
        <w:t>इस्राएली यरीहो को पूरी तरह नष्ट कर देते हैं। वे न केवल राहाब के परिवार को छोड़कर हर व्यक्ति और पशु को मार डालते हैं, बल्कि वे नगर के अंदर की हर बची हुई चीज़ को भी जला देते हैं। यहोशू इस बात पर ज़ोर देता है कि सैनिकों ने यहोवा की आज्ञा का पालन किया और नगर को जलाने से पहले सभी बहुमूल्य धातुओं की वस्तुओं को निकाल लिया। इस्राएलियों ने इन वस्तुओं को यहोवा के खजाने के लिए मिलापवाले तम्बू, अर्थात् यहोवा के भवन में रखा।</w:t>
      </w:r>
    </w:p>
    <w:p>
      <w:pPr/>
      <w:r>
        <w:rPr>
          <w:lang w:val="hi_IN" w:bidi="hi_IN"/>
        </w:rPr>
      </w:r>
      <w:r>
        <w:rPr>
          <w:lang w:val="hi_IN" w:bidi="hi_IN"/>
        </w:rPr>
        <w:t>जब इस्राएली नगर को नष्ट कर देते हैं, तब यहोशू एक शपथ लेता है, अर्थात् इस्राएलियों को एक गंभीर चेतावनी देता है। यहोशू कहता है कि जो कोई यरीहो को फिर से बसाएगा, उसे यहोवा शाप देगा, अर्थात् दण्डित करेगा। जब कोई किसी को शाप देता था, तो उसका अर्थ होता था कि यहोवा उस व्यक्ति से क्रोधित है और उसे दण्ड देगा। यहोशू कहता है कि यदि कोई यरीहो की नींव डालेगा, तो उसका पहलौठा पुत्र मर जाएगा, और यदि कोई उसके फाटक खड़े करेगा, तो उसका सबसे छोटा पुत्र मर जाएगा। नींव नगर की दीवारों का वह निचला भाग होता है जो दीवारों का सारा भार संभालता है। नींव संरचना को स्थिर बनाती है। फाटक नगर की दीवारों का वह भाग होते थे जहाँ से लोग नगर के भीतर और बाहर आ-जा सकते थे। यहोशू उस स्थान पर रहने वाले किसी भी व्यक्ति को श्राप नहीं दे रहा है जहाँ कभी यरीहो था। बल्कि वह यह कह रहा है कि यहोवा किसी भी उस व्यक्ति को दण्ड देगा जो इस नगर को उसकी दीवारों और फाटक सहित एक युद्ध के नगर के रूप में फिर से बसाएगा।</w:t>
      </w:r>
    </w:p>
    <w:p>
      <w:pPr/>
      <w:r>
        <w:rPr>
          <w:lang w:val="hi_IN" w:bidi="hi_IN"/>
        </w:rPr>
      </w:r>
      <w:r>
        <w:rPr>
          <w:lang w:val="hi_IN" w:bidi="hi_IN"/>
        </w:rPr>
        <w:t>यहाँ रुकें और समूह में इस प्रश्न पर चर्चा करें: आपकी संस्कृति में लोग श्रापों का उपयोग कैसे करते हैं? श्राप कौन देता है और क्यों? यहोशू द्वारा नगर को दिए गए श्राप और आपकी संस्कृति में लोग जिस प्रकार श्रापों का उपयोग करते हैं, उनमें क्या अंतर है? इस ऑडियो को यहाँ रोकें।</w:t>
      </w:r>
    </w:p>
    <w:p>
      <w:pPr/>
      <w:r>
        <w:rPr>
          <w:lang w:val="hi_IN" w:bidi="hi_IN"/>
        </w:rPr>
      </w:r>
      <w:r>
        <w:rPr>
          <w:lang w:val="hi_IN" w:bidi="hi_IN"/>
        </w:rPr>
        <w:t>जैसा यहोवा ने वचन दिया था, यहोवा यहोशू के साथ था और उसने उसके हर काम में उसकी सहायता की। कनान देश के सब लोगों ने सुना कि यहोशू कितना महान व्यक्ति था। यहोवा पहले कनानी नगर को, जहाँ इस्राएली पहुँचे, केवल नरसिंगों और जय जयकारों के द्वारा पराजित करता है। यरीहो की पराजय उस अंतिम विजय की पहली झलक थी जो यहोवा अपने लोगों को कनान देश पर देने वाला था।</w:t>
      </w:r>
      <w:r>
        <w:rPr>
          <w:lang w:val="hi_IN" w:bidi="hi_IN"/>
        </w:rPr>
      </w:r>
    </w:p>
    <w:p>
      <w:pPr>
        <w:pStyle w:val="Heading3"/>
      </w:pPr>
      <w:r>
        <w:rPr>
          <w:lang w:val="hi_IN" w:bidi="hi_IN"/>
        </w:rPr>
        <w:t>घटनाओं को समझाना</w:t>
      </w:r>
    </w:p>
    <w:p>
      <w:pPr/>
      <w:r>
        <w:rPr>
          <w:lang w:val="hi_IN" w:bidi="hi_IN"/>
        </w:rPr>
      </w:r>
      <w:r>
        <w:rPr>
          <w:lang w:val="hi_IN" w:bidi="hi_IN"/>
        </w:rPr>
        <w:t>यहोशू 6:15–27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याजक और इस्राएली सैनिक शिविर में सुबह जल्दी उठते हैं। फिर वे वाचा के सन्दूक के साथ यरीहो नगर के चारों ओर सात बार कूच करते हैं।</w:t>
      </w:r>
    </w:p>
    <w:p>
      <w:pPr/>
      <w:r>
        <w:rPr>
          <w:lang w:val="hi_IN" w:bidi="hi_IN"/>
        </w:rPr>
      </w:r>
      <w:r>
        <w:rPr>
          <w:b/>
          <w:lang w:val="hi_IN" w:bidi="hi_IN"/>
        </w:rPr>
        <w:t>दूसरे दृश्य में:</w:t>
      </w:r>
      <w:r>
        <w:rPr>
          <w:lang w:val="hi_IN" w:bidi="hi_IN"/>
        </w:rPr>
        <w:t xml:space="preserve"> यरीहो के चारों ओर सातवीं बार कूच करने के बाद, यहोशू सैनिकों से कहता है कि जब याजक मेढ़ों के सींगों के नरसिंगे बजाएँ, तब वे ज़ोर से जयजयकार करें, और यहोवा उन्हें विजय देगा। यहोशू उनसे कहता है कि वे नगर के सभी लोगों और पशुओं को नष्ट कर दें। इस्राएली केवल राहाब और उसके परिवार को छोड़ देंगे। यहोशू उनसे कहता है कि वे नगर से अपने लिए कुछ भी न लें, क्योंकि इससे इस्राएलियों पर दण्ड आएगा। यहोशू सैनिकों से कहता है कि वे चाँदी, सोना और लोहे तथा पीतल के बर्तनों को यहोवा के खजाने के लिए सुरक्षित रखें।</w:t>
      </w:r>
    </w:p>
    <w:p>
      <w:pPr/>
      <w:r>
        <w:rPr>
          <w:lang w:val="hi_IN" w:bidi="hi_IN"/>
        </w:rPr>
      </w:r>
      <w:r>
        <w:rPr>
          <w:b/>
          <w:lang w:val="hi_IN" w:bidi="hi_IN"/>
        </w:rPr>
        <w:t>तीसरे दृश्य में:</w:t>
      </w:r>
      <w:r>
        <w:rPr>
          <w:lang w:val="hi_IN" w:bidi="hi_IN"/>
        </w:rPr>
        <w:t xml:space="preserve"> यहोशू संकेत देता है, और याजक ज़ोर से मेढ़ों के सींगों के नरसिंगे बजाते हैं, जबकि सभी इस्राएली सैनिक जयजयकार करते हैं। तुरन्त नगर की दीवारें गिर जाती हैं और सभी इस्राएली सैनिक नगर में चढ़कर उस पर कब्ज़ा कर लेते हैं। इस्राएली सेना नगर को पूरी तरह नष्ट कर देती है और उसके भीतर के हर व्यक्ति और पशु को मार डालती है।</w:t>
      </w:r>
    </w:p>
    <w:p>
      <w:pPr/>
      <w:r>
        <w:rPr>
          <w:lang w:val="hi_IN" w:bidi="hi_IN"/>
        </w:rPr>
      </w:r>
      <w:r>
        <w:rPr>
          <w:b/>
          <w:lang w:val="hi_IN" w:bidi="hi_IN"/>
        </w:rPr>
        <w:t>चौथे दृश्य में:</w:t>
      </w:r>
      <w:r>
        <w:rPr>
          <w:lang w:val="hi_IN" w:bidi="hi_IN"/>
        </w:rPr>
        <w:t xml:space="preserve"> यहोशू उन दो भेद लेने वालों से कहता है कि वे राहाब के घर जाएँ और उसे तथा उसके परिवार को नगर से बाहर ले आएँ। भेद लेने वाले यहोशू की आज्ञा का पालन करते हैं। वे राहाब और उसके परिवार को यरीहो से बाहर ले आते हैं और उन्हें इस्राएली शिविर के बाहर रखते हैं।</w:t>
      </w:r>
    </w:p>
    <w:p>
      <w:pPr/>
      <w:r>
        <w:rPr>
          <w:lang w:val="hi_IN" w:bidi="hi_IN"/>
        </w:rPr>
      </w:r>
      <w:r>
        <w:rPr>
          <w:b/>
          <w:lang w:val="hi_IN" w:bidi="hi_IN"/>
        </w:rPr>
        <w:t>पाँचवें दृश्य में:</w:t>
      </w:r>
      <w:r>
        <w:rPr>
          <w:lang w:val="hi_IN" w:bidi="hi_IN"/>
        </w:rPr>
        <w:t xml:space="preserve"> जब इस्राएली यहोवा के खजाने के लिए सभी बहुमूल्य धातुओं को बाहर निकाल लेते हैं, तब इस्राएली सेना यरीहो में बची हुई हर वस्तु को जला देती है। यहोशू कहता है कि जो कोई यरीहो को फिर से बसाने का प्रयास करेगा, उसे यहोवा दण्ड देगा और उसके बच्चे मर जाएँगे। यहोशू की प्रसिद्धि पूरे देश में फैल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मेढ़ों के सींगों के नरसिंगे लिए हुए याजक</w:t>
      </w:r>
    </w:p>
    <w:p>
      <w:pPr>
        <w:pStyle w:val="ListBullet"/>
        <w:spacing w:line="240" w:lineRule="auto"/>
        <w:ind w:left="720"/>
      </w:pPr>
      <w:r>
        <w:rPr>
          <w:lang w:val="hi_IN" w:bidi="hi_IN"/>
        </w:rPr>
      </w:r>
      <w:r>
        <w:rPr>
          <w:lang w:val="hi_IN" w:bidi="hi_IN"/>
        </w:rPr>
        <w:t>दो इस्राएली भेद लेने वाले</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और यरीहो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इस्राएली पहले ही लगातार छह दिनों तक वाचा के सन्दूक के साथ यरीहो के चारों ओर कूच कर चुके हैं। वे यहोवा के सभी निर्देशों का पालन करते आ रहे हैं। यहोवा ने पहले ही यहोशू से विजय का वादा किया है।</w:t>
      </w:r>
    </w:p>
    <w:p>
      <w:pPr/>
      <w:r>
        <w:rPr>
          <w:lang w:val="hi_IN" w:bidi="hi_IN"/>
        </w:rPr>
      </w:r>
      <w:r>
        <w:rPr>
          <w:lang w:val="hi_IN" w:bidi="hi_IN"/>
        </w:rPr>
        <w:t>सातवें दिन, इस्राएली सेना नगर के चारों ओर सात बार कूच करती है, जैसा यहोवा ने कहा था। जैसा कि आपको याद होगा, सन्दूक, जो यहोवा की उपस्थिति का प्रतिनिधित्व करता है, इस्राएली सेना के सामने जा रहा है।</w:t>
      </w:r>
    </w:p>
    <w:p>
      <w:pPr/>
      <w:r>
        <w:rPr>
          <w:lang w:val="hi_IN" w:bidi="hi_IN"/>
        </w:rPr>
      </w:r>
      <w:r>
        <w:rPr>
          <w:lang w:val="hi_IN" w:bidi="hi_IN"/>
        </w:rPr>
        <w:t>संभवतः नगर के चारों ओर सातवीं बार कूच करने के बाद, यहोशू सैनिकों को निर्देश देता है। यहोशू पहले सैनिकों को निर्देश देता है, फिर जब याजक मेढ़ों के सींगों के नरसिंगे बजाते हैं, तब वे अन्तिम बार जयजयकार करते हैं।</w:t>
      </w:r>
    </w:p>
    <w:p>
      <w:pPr/>
      <w:r>
        <w:rPr>
          <w:lang w:val="hi_IN" w:bidi="hi_IN"/>
        </w:rPr>
      </w:r>
      <w:r>
        <w:rPr>
          <w:lang w:val="hi_IN" w:bidi="hi_IN"/>
        </w:rPr>
        <w:t>यहोशू सैनिकों से कहता है कि यहोवा ने उन्हें नगर दिया है। इस अभिव्यक्ति का अर्थ है कि यहोवा इस्राएलियों को यरीहो पर अधिकार करने में सहायता करेगा। यद्यपि यह अभी तक घटित नहीं हुआ है, यह वाक्यांश दर्शाता है कि यहोशू को पूरा विश्वास है कि यहोवा की शक्ति से विजय अवश्य होगी।</w:t>
      </w:r>
    </w:p>
    <w:p>
      <w:pPr/>
      <w:r>
        <w:rPr>
          <w:lang w:val="hi_IN" w:bidi="hi_IN"/>
        </w:rPr>
      </w:r>
      <w:r>
        <w:rPr>
          <w:lang w:val="hi_IN" w:bidi="hi_IN"/>
        </w:rPr>
        <w:t>यहोशू सैनिकों से कहता है कि उन्हें यरीहो में सब कुछ यहोवा के लिए समर्पित कर देना चाहिए। अर्थात् उन्हें सभी भवनों, सभी लोगों और सभी पशुओं को पूरी तरह नष्ट कर देना होगा। इस्राएली सेना को यरीहो को अर्पण के रूप में, अर्थात् उसे यहोवा को समर्पित करने के लिए नष्ट करना होगा, क्योंकि विजय यहोवा ने ही उन्हें दी थी।</w:t>
      </w:r>
    </w:p>
    <w:p>
      <w:pPr/>
      <w:r>
        <w:rPr>
          <w:lang w:val="hi_IN" w:bidi="hi_IN"/>
        </w:rPr>
      </w:r>
      <w:r>
        <w:rPr>
          <w:lang w:val="hi_IN" w:bidi="hi_IN"/>
        </w:rPr>
        <w:t>यहाँ रुकें और समूह में चर्चा करें: यहाँ पृष्ठभूमि तैयार करने वाले भाग में बताई गई उस कहानी को फिर से सुनाएँ, जिसमें आपकी सेना या किसी ऐसी सेना ने, जिसके बारे में आपने सुना है, किसी नगर या क्षेत्र को पूरी तरह नष्ट कर दिया था। इस बात पर ध्यान दें कि आप नगर के पूर्ण विनाश के बारे में बताने के लिए कौन-से शब्द और वाक्यांश प्रयोग करते हैं। आप “विनाश के लिए समर्पित करना” का अनुवाद कैसे करेंगे? इस ऑडियो को यहाँ रोकें।</w:t>
      </w:r>
    </w:p>
    <w:p>
      <w:pPr/>
      <w:r>
        <w:rPr>
          <w:lang w:val="hi_IN" w:bidi="hi_IN"/>
        </w:rPr>
      </w:r>
      <w:r>
        <w:rPr>
          <w:lang w:val="hi_IN" w:bidi="hi_IN"/>
        </w:rPr>
        <w:t>यह ध्यान देना महत्वपूर्ण है कि एक ही समय में दो कहानियाँ बताई जा रही हैं—यरीहो के विनाश की और राहाब की कहानी। इन कहानियों को एक साथ बताने से इस बात पर ज़ोर मिलता है कि ये कहानियाँ एक-दूसरे से कितनी अलग हैं। जहाँ इस्राएली यरीहो को पूरी तरह नष्ट कर देते हैं, वहीं वे राहाब और उसके घर के अन्य लोगों को बचा लेते हैं। “उसके घर के अन्य लोग” राहाब के परिवार के अन्य सदस्यों को दर्शाता है। यहोशू उन्हें इसलिए बचा लेता है क्योंकि राहाब ने जब इस्राएली भेद लेने वाले पहली बार यरीहो आए थे, तब उन्हें छिपाया था।</w:t>
      </w:r>
    </w:p>
    <w:p>
      <w:pPr/>
      <w:r>
        <w:rPr>
          <w:lang w:val="hi_IN" w:bidi="hi_IN"/>
        </w:rPr>
      </w:r>
      <w:r>
        <w:rPr>
          <w:lang w:val="hi_IN" w:bidi="hi_IN"/>
        </w:rPr>
        <w:t>यहोशू सैनिकों को चेतावनी देता है कि भले ही वे नगर की वस्तुओं को अपने लिए लेना चाहें, पर वे कुछ भी न लें, क्योंकि उन्हें सब कुछ नष्ट करके यहोवा के लिए अर्पित करना है। यदि सैनिक यरीहो से कुछ भी लेते हैं, तो यहोशू कहता है कि वे पूरे इस्राएली शिविर पर विनाश, अर्थात् दण्ड का कारण बनेंगे।</w:t>
      </w:r>
    </w:p>
    <w:p>
      <w:pPr/>
      <w:r>
        <w:rPr>
          <w:lang w:val="hi_IN" w:bidi="hi_IN"/>
        </w:rPr>
      </w:r>
      <w:r>
        <w:rPr>
          <w:lang w:val="hi_IN" w:bidi="hi_IN"/>
        </w:rPr>
        <w:t>यहोशू सैनिकों को आज्ञा देता है कि वे नगर में मिलने वाले सारे सोने, चाँदी और लोहे तथा पीतल के बर्तनों को बचाकर रखें। ये वस्तुएँ पवित्र हैं, अर्थात् यहोवा के लिए अलग की गई हैं, और याजक उन्हें यहोवा के खजाने, अर्थात् मिलापवाले तम्बू के भण्डारगृह में रखेंगे। यहीं पर याजक वे वस्तुएँ रखते थे जिनका उपयोग वे आराधना के अनुष्ठानों में करते थे।</w:t>
      </w:r>
    </w:p>
    <w:p>
      <w:pPr/>
      <w:r>
        <w:rPr>
          <w:lang w:val="hi_IN" w:bidi="hi_IN"/>
        </w:rPr>
      </w:r>
      <w:r>
        <w:rPr>
          <w:lang w:val="hi_IN" w:bidi="hi_IN"/>
        </w:rPr>
        <w:t>इस्राएली सेना ठीक वैसा ही करती है जैसा यहोशू ने आदेश दिया था। याजक अन्तिम बार मेढ़ों के सींगों के नरसिंगे बजाते हैं, और उसी समय पूरी इस्राएली सेना जयजयकार करती है। यरीहो की दीवारें सीधी नीचे गिर पड़ती हैं, अर्थात् ढह जाती हैं, और सैनिक खंडहरों पर चढ़कर जहाँ-जहाँ वे खड़े होते हैं वहीं से नगर में प्रवेश कर जाते हैं। “उन्होंने नगर को ले लिया” इस वाक्यांश का अर्थ है कि उन्होंने यरीहो के सैनिकों को पराजित किया और नगर पर अधिकार कर लिया।</w:t>
      </w:r>
    </w:p>
    <w:p>
      <w:pPr/>
      <w:r>
        <w:rPr>
          <w:lang w:val="hi_IN" w:bidi="hi_IN"/>
        </w:rPr>
      </w:r>
      <w:r>
        <w:rPr>
          <w:lang w:val="hi_IN" w:bidi="hi_IN"/>
        </w:rPr>
        <w:t>जब यहोशू कहता है कि उन्होंने नगर को “तलवार की धार से विनाश के लिए समर्पित किया,” तो इसका अर्थ है कि इस्राएलियों ने अपनी तलवारों से नगर के सभी लोगों और पशुओं को मार डाला।</w:t>
      </w:r>
    </w:p>
    <w:p>
      <w:pPr/>
      <w:r>
        <w:rPr>
          <w:lang w:val="hi_IN" w:bidi="hi_IN"/>
        </w:rPr>
      </w:r>
      <w:r>
        <w:rPr>
          <w:lang w:val="hi_IN" w:bidi="hi_IN"/>
        </w:rPr>
        <w:t>यहोशू उन दो भेद लेने वालों से कहता है कि वे अपना वादा निभाएँ और राहाब के घर जाकर उसे तथा उसके परिवार को नगर से बाहर निकाल लें। राहाब का परिवार यरीहो के पूर्ण विनाश में एकमात्र अपवाद था। यह स्पष्ट नहीं है कि यहोशू ने भेद लेने वालों को ये निर्देश युद्ध शुरू होने से पहले दिए थे या बाद में। आप कहानी को इस प्रकार पुनः व्यवस्थित कर सकते हैं कि यहोशू युद्ध शुरू होने से पहले ही भेद लेने वालों को निर्देश दे। यह ध्यान रखें कि अपने अनुवाद में कहानी का क्रम इस प्रकार रखें कि वह सबसे अधिक स्पष्ट और सहज समझ में आए।</w:t>
      </w:r>
    </w:p>
    <w:p>
      <w:pPr/>
      <w:r>
        <w:rPr>
          <w:lang w:val="hi_IN" w:bidi="hi_IN"/>
        </w:rPr>
      </w:r>
      <w:r>
        <w:rPr>
          <w:lang w:val="hi_IN" w:bidi="hi_IN"/>
        </w:rPr>
        <w:t>यह ध्यान देना महत्वपूर्ण है कि भेद लेने वाले राहाब और उसके परिवार को इस्राएली शिविर के बाहर रखते हैं, क्योंकि राहाब और उसके परिवार के सदस्य कनानी हैं और इसलिए धार्मिक रीति से अशुद्ध माने जाते हैं।</w:t>
      </w:r>
    </w:p>
    <w:p>
      <w:pPr/>
      <w:r>
        <w:rPr>
          <w:lang w:val="hi_IN" w:bidi="hi_IN"/>
        </w:rPr>
      </w:r>
      <w:r>
        <w:rPr>
          <w:lang w:val="hi_IN" w:bidi="hi_IN"/>
        </w:rPr>
        <w:t>इस्राएली सैनिक यरीहो में मिलने वाली सभी बहुमूल्य धातुओं को यहोवा के खजाने के लिए अलग रख देते हैं। फिर सैनिक पूरे नगर को जला देते हैं।</w:t>
      </w:r>
    </w:p>
    <w:p>
      <w:pPr/>
      <w:r>
        <w:rPr>
          <w:lang w:val="hi_IN" w:bidi="hi_IN"/>
        </w:rPr>
      </w:r>
      <w:r>
        <w:rPr>
          <w:lang w:val="hi_IN" w:bidi="hi_IN"/>
        </w:rPr>
        <w:t>यहोशू यरीहो के पूर्ण विनाश पर जोर देने के लिए पुनरावृत्ति का उपयोग करता है। इसके विपरीत, यहोशू राहाब और उसके परिवार के बचाव पर जोर देने के लिए भी पुनरावृत्ति का उपयोग करता है। यहोशू कहता है कि उसने “राहाब और उसके परिवार को बचा लिया,” और यह भी कि “वह आज तक इस्राएलियों के बीच रहती है।” जबकि यहोशू ने यरीहो को श्राप दिया, वहीं राहाब के वंशज परमेश्वर के लोगों का भाग बन गए।</w:t>
      </w:r>
    </w:p>
    <w:p>
      <w:pPr/>
      <w:r>
        <w:rPr>
          <w:lang w:val="hi_IN" w:bidi="hi_IN"/>
        </w:rPr>
      </w:r>
      <w:r>
        <w:rPr>
          <w:lang w:val="hi_IN" w:bidi="hi_IN"/>
        </w:rPr>
        <w:t>यहोशू एक शपथ लेता है, या इस्राएलियों को एक कड़ी चेतावनी देता है। यहोशू कहता है, “अपने पहलौठे पुत्र की कीमत पर वह उसकी नींव डालेगा। “अपने सबसे छोटे पुत्र की कीमत पर वह उसके फाटक खड़े करेगा।” इसका अर्थ है कि यहोवा उस को श्राप देगा, अर्थात् दण्डित करेगा, जो यरीहो को फिर से बसाएगा। उनके बच्चे, बड़े से छोटे तक, मर जाएँगे।</w:t>
      </w:r>
    </w:p>
    <w:p>
      <w:pPr/>
      <w:r>
        <w:rPr>
          <w:lang w:val="hi_IN" w:bidi="hi_IN"/>
        </w:rPr>
      </w:r>
      <w:r>
        <w:rPr>
          <w:lang w:val="hi_IN" w:bidi="hi_IN"/>
        </w:rPr>
        <w:t>यहोवा यहोशू के साथ है और यहोशू के हर काम में उसकी मदद करता है। कनान देश में हर कोई यहोशू और यहोशू के किए हुए कामों के बारे में सुनता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6:15–27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मेढ़ों के सींगों के नरसिंगे लिए हुए याजक</w:t>
      </w:r>
    </w:p>
    <w:p>
      <w:pPr>
        <w:pStyle w:val="ListBullet"/>
        <w:spacing w:line="240" w:lineRule="auto"/>
        <w:ind w:left="720"/>
      </w:pPr>
      <w:r>
        <w:rPr>
          <w:lang w:val="hi_IN" w:bidi="hi_IN"/>
        </w:rPr>
      </w:r>
      <w:r>
        <w:rPr>
          <w:lang w:val="hi_IN" w:bidi="hi_IN"/>
        </w:rPr>
        <w:t>दो इस्राएली भेद लेने वाले</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राहाब का परिवार</w:t>
      </w:r>
    </w:p>
    <w:p>
      <w:pPr>
        <w:pStyle w:val="ListBullet"/>
        <w:spacing w:line="240" w:lineRule="auto"/>
        <w:ind w:left="720"/>
      </w:pPr>
      <w:r>
        <w:rPr>
          <w:lang w:val="hi_IN" w:bidi="hi_IN"/>
        </w:rPr>
      </w:r>
      <w:r>
        <w:rPr>
          <w:lang w:val="hi_IN" w:bidi="hi_IN"/>
        </w:rPr>
        <w:t>और यरीहो के लोग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यहोशू, याजकों और इस्राएली सैनिकों के शिविर में सुबह जल्दी उठने का अभिनय करें। वे वाचा के सन्दूक के साथ यरीहो नगर के चारों ओर सात बार कूच करते हैं। यरीहो के चारों ओर सातवीं बार कूच करने के बाद, यहोशू सैनिकों से कहता है कि जब याजक मेढ़ों के सींगों के नरसिंगे बजाएँ, तब वे ज़ोर से जयजयकार करें, और यहोवा उन्हें विजय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सैनिकों से नगर के सभी लोगों और पशुओं को नष्ट करने के लिए कहना अभिनय करके दिखाएँ। सैनिक केवल राहाब और उसके परिवार को छोड़ देंगे। यहोशू उनसे कहता है कि वे नगर से कुछ भी न लें, क्योंकि इससे वे इस्राएलियों पर दण्ड ले आएँगे। यहोशू सैनिकों से कहता है कि वे चाँदी, सोना और लोहे तथा पीतल के बर्तनों को यहोवा के खजाने के लिए सुरक्षित रखें।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संकेत देने का, याजकों के ज़ोर से मेढ़ों के सींगों के नरसिंगे बजाने का, और सभी इस्राएली सैनिकों के जयजयकार करने का अभिनय करें। तुरंत नगर की दीवारें गिर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सभी इस्राएली नगर में चढ़कर उस पर कब्ज़ा कर लेते हैं। इस्राएली सेना नगर को पूरी तरह से नष्ट कर देती है और उसके अंदर के हर व्यक्ति और पशु को मार डालती है।</w:t>
      </w:r>
    </w:p>
    <w:p>
      <w:pPr/>
      <w:r>
        <w:rPr>
          <w:lang w:val="hi_IN" w:bidi="hi_IN"/>
        </w:rPr>
      </w:r>
      <w:r>
        <w:rPr>
          <w:lang w:val="hi_IN" w:bidi="hi_IN"/>
        </w:rPr>
        <w:t>उसी समय यहोशू का उन दो भेदियों से राहाब के घर जाने और राहाब तथा उसके परिवार को नगर से बाहर लाने के लिए कहना अभिनय करके दिखाएँ। भेद लेने वाले यहोशू की आज्ञा का पालन करते हैं। वे राहाब और उसके परिवार को यरीहो से बाहर ले आते हैं और उन्हें इस्राएली शिविर के बाहर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राहाब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 भेदियों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सैनिकों के द्वारा यहोवा के खजाने के लिए सभी बहुमूल्य धातुओं को बाहर निकालने का अभिनय करें। फिर वे यरीहो में बचा हुआ सब कुछ जला देते हैं। यहोशू कहता है कि जो कोई यरीहो को फिर से बसाने का प्रयास करेगा, यहोवा उसे श्राप देगा, या दण्ड देगा, और उसके बच्चे मर जाएँगे। यहोशू की प्रसिद्धि पूरे देश में फैल जाती है।</w:t>
      </w:r>
      <w:r>
        <w:rPr>
          <w:lang w:val="hi_IN" w:bidi="hi_IN"/>
        </w:rPr>
      </w:r>
    </w:p>
    <w:p>
      <w:pPr>
        <w:pStyle w:val="Heading3"/>
      </w:pPr>
      <w:r>
        <w:rPr>
          <w:lang w:val="hi_IN" w:bidi="hi_IN"/>
        </w:rPr>
        <w:t>आवश्यक जानकारी</w:t>
      </w:r>
    </w:p>
    <w:p>
      <w:pPr/>
      <w:r>
        <w:rPr>
          <w:lang w:val="hi_IN" w:bidi="hi_IN"/>
        </w:rPr>
      </w:r>
      <w:r>
        <w:rPr>
          <w:lang w:val="hi_IN" w:bidi="hi_IN"/>
        </w:rPr>
        <w:t>यहोशू 6:15–27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इस्राएली सेना यरीहो </w:t>
      </w:r>
      <w:r>
        <w:rPr>
          <w:b/>
          <w:lang w:val="hi_IN" w:bidi="hi_IN"/>
        </w:rPr>
        <w:t>नगर</w:t>
      </w:r>
      <w:r>
        <w:rPr>
          <w:lang w:val="hi_IN" w:bidi="hi_IN"/>
        </w:rPr>
        <w:t xml:space="preserve"> के चारों ओर सात बार कूच कर लेती है, तब यहोशू सैनिकों से कहता है कि वे उसी समय जयजयकार करें जब </w:t>
      </w:r>
      <w:r>
        <w:rPr>
          <w:b/>
          <w:lang w:val="hi_IN" w:bidi="hi_IN"/>
        </w:rPr>
        <w:t>याजक</w:t>
      </w:r>
      <w:r>
        <w:rPr>
          <w:lang w:val="hi_IN" w:bidi="hi_IN"/>
        </w:rPr>
        <w:t xml:space="preserve"> नरसिंगे, अर्थात् </w:t>
      </w:r>
      <w:r>
        <w:rPr>
          <w:b/>
          <w:lang w:val="hi_IN" w:bidi="hi_IN"/>
        </w:rPr>
        <w:t>मेढ़ों के सींग</w:t>
      </w:r>
      <w:r>
        <w:rPr>
          <w:lang w:val="hi_IN" w:bidi="hi_IN"/>
        </w:rPr>
        <w:t xml:space="preserve"> बजाएँ। नगर, याजक और मेढ़े के सींगों के लिए वही शब्द प्रयोग करें जो आपने पिछले भागों में उपयोग किए हैं।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यहोशू सैनिकों से कहता है कि वे ज़ोर से जयजयकार करें, क्योंकि </w:t>
      </w:r>
      <w:r>
        <w:rPr>
          <w:b/>
          <w:lang w:val="hi_IN" w:bidi="hi_IN"/>
        </w:rPr>
        <w:t>यहोवा</w:t>
      </w:r>
      <w:r>
        <w:rPr>
          <w:lang w:val="hi_IN" w:bidi="hi_IN"/>
        </w:rPr>
        <w:t xml:space="preserve"> ने उन्हें नगर दे दिया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b/>
          <w:lang w:val="hi_IN" w:bidi="hi_IN"/>
        </w:rPr>
        <w:t>यहोशू</w:t>
      </w:r>
      <w:r>
        <w:rPr>
          <w:lang w:val="hi_IN" w:bidi="hi_IN"/>
        </w:rPr>
        <w:t xml:space="preserve"> सैनिकों से कहता है कि वे राहाब वेश्या को ज़िंदा छोड़ दें, क्योंकि उसने उन </w:t>
      </w:r>
      <w:r>
        <w:rPr>
          <w:b/>
          <w:lang w:val="hi_IN" w:bidi="hi_IN"/>
        </w:rPr>
        <w:t>भेद लेने वालों</w:t>
      </w:r>
      <w:r>
        <w:rPr>
          <w:lang w:val="hi_IN" w:bidi="hi_IN"/>
        </w:rPr>
        <w:t xml:space="preserve"> को छिपाया था जिन्हें उन्होंने भेजा था। वेश्या और भेदियों के लिए उसी शब्द का उपयोग करना सुनिश्चित करें जिसका उपयोग आपने राहाब के बारे में पिछली कहानी में किया था।</w:t>
      </w:r>
    </w:p>
    <w:p>
      <w:pPr/>
      <w:r>
        <w:rPr>
          <w:lang w:val="hi_IN" w:bidi="hi_IN"/>
        </w:rPr>
      </w:r>
      <w:r>
        <w:rPr>
          <w:lang w:val="hi_IN" w:bidi="hi_IN"/>
        </w:rPr>
        <w:t xml:space="preserve">इस्राएली नगर की हर जीवित वस्तु को तलवार से नष्ट कर देते हैं, </w:t>
      </w:r>
      <w:r>
        <w:rPr>
          <w:b/>
          <w:lang w:val="hi_IN" w:bidi="hi_IN"/>
        </w:rPr>
        <w:t>अर्थात्</w:t>
      </w:r>
      <w:r>
        <w:rPr>
          <w:lang w:val="hi_IN" w:bidi="hi_IN"/>
        </w:rPr>
        <w:t xml:space="preserve"> वे अपनी तलवारों से हर पशु और हर व्यक्ति को मार डालते हैं। तलवार के लिए उसी शब्द का उपयोग करें जिसका उपयोग आपने पिछले भागों में किया है।</w:t>
      </w:r>
    </w:p>
    <w:p>
      <w:pPr/>
      <w:r>
        <w:rPr>
          <w:lang w:val="hi_IN" w:bidi="hi_IN"/>
        </w:rPr>
      </w:r>
      <w:r>
        <w:rPr>
          <w:lang w:val="hi_IN" w:bidi="hi_IN"/>
        </w:rPr>
        <w:t xml:space="preserve">यहोशू सैनिकों से कहता है कि यदि वे यहोवा के लिए समर्पित वस्तुओं में से कुछ भी ले लेते हैं, तो वे </w:t>
      </w:r>
      <w:r>
        <w:rPr>
          <w:b/>
          <w:lang w:val="hi_IN" w:bidi="hi_IN"/>
        </w:rPr>
        <w:t>इस्राएल</w:t>
      </w:r>
      <w:r>
        <w:rPr>
          <w:lang w:val="hi_IN" w:bidi="hi_IN"/>
        </w:rPr>
        <w:t xml:space="preserve"> के शिविर पर विनाश ले आएँगे। इस्राएल का शिविर इस्राएलियों या इस्राएल के लोगों को दर्शाता है। इस्राएल के लिए उसी शब्द का उपयोग करें जिसका उपयोग आपने पिछले भागों में किया है। इस्राएल के बारे में अधिक जानकारी के लिए, </w:t>
      </w:r>
      <w:r>
        <w:rPr>
          <w:lang w:val="hi_IN" w:bidi="hi_IN"/>
        </w:rPr>
        <w:t>मुख्य</w:t>
      </w:r>
      <w:r>
        <w:rPr>
          <w:lang w:val="hi_IN" w:bidi="hi_IN"/>
        </w:rPr>
        <w:t xml:space="preserve"> शब्दावली देखें।</w:t>
      </w:r>
    </w:p>
    <w:p>
      <w:pPr/>
      <w:r>
        <w:rPr>
          <w:lang w:val="hi_IN" w:bidi="hi_IN"/>
        </w:rPr>
      </w:r>
      <w:r>
        <w:rPr>
          <w:lang w:val="hi_IN" w:bidi="hi_IN"/>
        </w:rPr>
        <w:t xml:space="preserve">सोने, चाँदी, पीतल या लोहे की सभी वस्तुएँ </w:t>
      </w:r>
      <w:r>
        <w:rPr>
          <w:b/>
          <w:lang w:val="hi_IN" w:bidi="hi_IN"/>
        </w:rPr>
        <w:t>पवित्र</w:t>
      </w:r>
      <w:r>
        <w:rPr>
          <w:lang w:val="hi_IN" w:bidi="hi_IN"/>
        </w:rPr>
        <w:t xml:space="preserve"> हैं, या यहोवा के लिए अलग रखी गई हैं। पवित्र के लिए उसी शब्द का उपयोग करें जो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सोने, चाँदी, पीतल और लोहे की ये वस्तुएँ यहोवा के खजाने की </w:t>
      </w:r>
      <w:r>
        <w:rPr>
          <w:b/>
          <w:lang w:val="hi_IN" w:bidi="hi_IN"/>
        </w:rPr>
        <w:t>होंगी</w:t>
      </w:r>
      <w:r>
        <w:rPr>
          <w:lang w:val="hi_IN" w:bidi="hi_IN"/>
        </w:rPr>
        <w:t>। खजाना एक भण्डारगृह था जिसका उपयोग याजक मिलापवाले तम्बू में या उसके निकट करते थे। याजक उन वस्तुओं को भण्डारगृह में रखते थे जिनका उपयोग वे आराधना के अनुष्ठानों के दौरान करते थे।</w:t>
      </w:r>
    </w:p>
    <w:p>
      <w:pPr/>
      <w:r>
        <w:rPr>
          <w:lang w:val="hi_IN" w:bidi="hi_IN"/>
        </w:rPr>
      </w:r>
      <w:r>
        <w:rPr>
          <w:lang w:val="hi_IN" w:bidi="hi_IN"/>
        </w:rPr>
        <w:t xml:space="preserve">यहाँ रुकें और समूह में चर्चा करें कि </w:t>
      </w:r>
      <w:r>
        <w:rPr>
          <w:b/>
          <w:lang w:val="hi_IN" w:bidi="hi_IN"/>
        </w:rPr>
        <w:t>खजाना</w:t>
      </w:r>
      <w:r>
        <w:rPr>
          <w:lang w:val="hi_IN" w:bidi="hi_IN"/>
        </w:rPr>
        <w:t xml:space="preserve"> के लिए आप कौन-सा शब्द या वाक्यांश प्रयोग करेंगे। इस ऑडियो को यहाँ रोकें।</w:t>
      </w:r>
    </w:p>
    <w:p>
      <w:pPr/>
      <w:r>
        <w:rPr>
          <w:lang w:val="hi_IN" w:bidi="hi_IN"/>
        </w:rPr>
      </w:r>
      <w:r>
        <w:rPr>
          <w:lang w:val="hi_IN" w:bidi="hi_IN"/>
        </w:rPr>
        <w:t xml:space="preserve">जब इस्राएली सेना यरीहो को पूरी तरह से नष्ट कर देती है, तब यहोशू </w:t>
      </w:r>
      <w:r>
        <w:rPr>
          <w:b/>
          <w:lang w:val="hi_IN" w:bidi="hi_IN"/>
        </w:rPr>
        <w:t>शपथ लेता</w:t>
      </w:r>
      <w:r>
        <w:rPr>
          <w:lang w:val="hi_IN" w:bidi="hi_IN"/>
        </w:rPr>
        <w:t xml:space="preserve"> है। शपथ एक गंभीर प्रतिज्ञा हो सकती है जो एक गंभीर चेतावनी भी होती है। इस स्थिति में, यहोवा यह वादा कर रहा है कि वह उस व्यक्ति को श्राप देगा जो यरीहो नगर का पुनर्निर्माण करेगा। इस तरह यहोवा लोगों को चेतावनी दे रहा है। शपथ के लिए उसी शब्द का उपयोग करें, जिसका अर्थ है चेतावनी, जिसका उपयोग आपने पिछले भागों में किया था। </w:t>
      </w:r>
      <w:r>
        <w:rPr>
          <w:lang w:val="hi_IN" w:bidi="hi_IN"/>
        </w:rPr>
        <w:t>शपथ</w:t>
      </w:r>
      <w:r>
        <w:rPr>
          <w:lang w:val="hi_IN" w:bidi="hi_IN"/>
        </w:rPr>
        <w:t xml:space="preserve"> के बारे में अधिक जानकारी के लिए, मुख्य शब्दावली को देखें। </w:t>
      </w:r>
    </w:p>
    <w:p>
      <w:pPr/>
      <w:r>
        <w:rPr>
          <w:lang w:val="hi_IN" w:bidi="hi_IN"/>
        </w:rPr>
      </w:r>
      <w:r>
        <w:rPr>
          <w:lang w:val="hi_IN" w:bidi="hi_IN"/>
        </w:rPr>
        <w:t xml:space="preserve">यहोशू कहता है कि जो कोई यरीहो को फिर से बनाने का </w:t>
      </w:r>
      <w:r>
        <w:rPr>
          <w:b/>
          <w:lang w:val="hi_IN" w:bidi="hi_IN"/>
        </w:rPr>
        <w:t>प्रयास</w:t>
      </w:r>
      <w:r>
        <w:rPr>
          <w:lang w:val="hi_IN" w:bidi="hi_IN"/>
        </w:rPr>
        <w:t xml:space="preserve"> करेगा, यहोवा उसे श्राप देगा। किसी को श्राप देना किसी को आशीष देने का उल्टा होता है। जब आप उन्हें श्राप देते हैं, तो आप यह कामना करते हैं कि उनके साथ कुछ बुरा हो। जब यहोवा किसी को श्राप देता है, तो जो बुरी बात यहोवा कहता है कि होने वाली है, वह निश्चित रूप से घटित होगी। यहोवा लोगों को दण्ड देने के लिए श्राप देता है। यहोवा ने इस्राएलियों से कहा कि यदि वे उसकी आज्ञा मानेंगे, तो यहोवा उन्हें आशीष देगा। यदि वे यहोवा की आज्ञा का उल्लंघन करते, तो यहोवा उन्हें श्राप देता।</w:t>
      </w:r>
    </w:p>
    <w:p>
      <w:pPr/>
      <w:r>
        <w:rPr>
          <w:lang w:val="hi_IN" w:bidi="hi_IN"/>
        </w:rPr>
      </w:r>
      <w:r>
        <w:rPr>
          <w:lang w:val="hi_IN" w:bidi="hi_IN"/>
        </w:rPr>
        <w:t xml:space="preserve">यहाँ रुकें और समूह के रूप में चर्चा करें कि आप </w:t>
      </w:r>
      <w:r>
        <w:rPr>
          <w:b/>
          <w:lang w:val="hi_IN" w:bidi="hi_IN"/>
        </w:rPr>
        <w:t>शाप</w:t>
      </w:r>
      <w:r>
        <w:rPr>
          <w:lang w:val="hi_IN" w:bidi="hi_IN"/>
        </w:rPr>
        <w:t xml:space="preserve"> के लिए किस शब्द या वाक्यांश का इस्तेमाल करेंगे। अधिक जानकारी के लिए मुख्य शब्दावली में </w:t>
      </w:r>
      <w:r>
        <w:rPr>
          <w:lang w:val="hi_IN" w:bidi="hi_IN"/>
        </w:rPr>
        <w:t>श्राप</w:t>
      </w:r>
      <w:r>
        <w:rPr>
          <w:lang w:val="hi_IN" w:bidi="hi_IN"/>
        </w:rPr>
        <w:t xml:space="preserve"> शब्द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7:1–9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7:1–9 को सुनें और अपने मन में रखें।</w:t>
      </w:r>
    </w:p>
    <w:p>
      <w:pPr/>
      <w:r>
        <w:rPr>
          <w:lang w:val="hi_IN" w:bidi="hi_IN"/>
        </w:rPr>
      </w:r>
      <w:r>
        <w:rPr>
          <w:lang w:val="hi_IN" w:bidi="hi_IN"/>
        </w:rPr>
        <w:t>यदि सम्भव हो, तो यहोशू 7:1–9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7:1–9 का ऑडियो संस्करण सबसे आसानी से समझ में आने वाले अनुवाद में सुनें।</w:t>
      </w:r>
    </w:p>
    <w:p>
      <w:pPr/>
      <w:r>
        <w:rPr>
          <w:lang w:val="hi_IN" w:bidi="hi_IN"/>
        </w:rPr>
      </w:r>
      <w:r>
        <w:rPr>
          <w:lang w:val="hi_IN" w:bidi="hi_IN"/>
        </w:rPr>
        <w:t>पिछले भाग में, यहोवा ने इस्राएलियों को उस पहले कनानी नगर पर विजय दी जहाँ वे पहुँचे—यरीहो। यहोशू ने अपने सैनिकों से कहा कि वे नगर की हर वस्तु को पूरी तरह नष्ट करके उसे यहोवा के लिए समर्पित करें। यहोशू ने सैनिकों को चेतावनी दी कि यदि वे यरीहो से कुछ भी लेते हैं, तो यहोवा सभी इस्राएलियों को दण्ड देगा। अब हमें पता चलता है कि किसी ने गुप्त रूप से यरीहो से कुछ ले लिया था, और इसके कारण इस्राएली अपनी अगली लड़ाई हार जाएँगे।</w:t>
      </w:r>
    </w:p>
    <w:p>
      <w:pPr/>
      <w:r>
        <w:rPr>
          <w:lang w:val="hi_IN" w:bidi="hi_IN"/>
        </w:rPr>
      </w:r>
      <w:r>
        <w:rPr>
          <w:lang w:val="hi_IN" w:bidi="hi_IN"/>
        </w:rPr>
        <w:t>इस भाग की शुरुआत में हमें पता चलता है कि इस्राएलियों ने यहोवा के प्रति विश्वासघात किया, क्योंकि इस्राएलियों द्वारा नगर को नष्ट करने से पहले किसी ने यरीहो से कुछ ले लिया था। जैसा कि हम जानते हैं, इस्राएलियों को यरीहो के भीतर की सारी चीज़ों को जला देना था। ये सभी चीजें यहोवा के लिए भेंट थीं। जब इस्राएलियों ने विनाश के लिए समर्पित सभी वस्तुओं को नहीं जलाया, तब वे यहोवा के प्रति अविश्वासी हुए, क्योंकि यह यहोवा के विरुद्ध एक गंभीर अपराध था। वर्णनकर्ता न केवल हमें यह बताता है कि किसने यहोवा की आज्ञा का उल्लंघन किया, बल्कि वह उस व्यक्ति की वंशावली, अर्थात् उसके पूर्वजों का भी उल्लेख करता है। यह यहूदा के गोत्र का आकान था, जो कर्मी का पुत्र, जिम्री का पोता और जरह का परपोता था। यद्यपि केवल एक ही व्यक्ति ने यहोवा की आज्ञा का उल्लंघन किया, फिर भी आकान के कारण यहोवा सभी इस्राएलियों पर अत्यन्त क्रोधित हुआ।</w:t>
      </w:r>
    </w:p>
    <w:p>
      <w:pPr/>
      <w:r>
        <w:rPr>
          <w:lang w:val="hi_IN" w:bidi="hi_IN"/>
        </w:rPr>
      </w:r>
      <w:r>
        <w:rPr>
          <w:lang w:val="hi_IN" w:bidi="hi_IN"/>
        </w:rPr>
        <w:t>यहाँ रुकें और समूह में इस प्रश्न पर चर्चा करें: उस समय की कहानी सुनाएँ जब किसी एक व्यक्ति के गलत काम ने पूरे समुदाय को गंभीर रूप से प्रभावित किया हो। इस ऑडियो को यहाँ रोकें।</w:t>
      </w:r>
    </w:p>
    <w:p>
      <w:pPr/>
      <w:r>
        <w:rPr>
          <w:lang w:val="hi_IN" w:bidi="hi_IN"/>
        </w:rPr>
      </w:r>
      <w:r>
        <w:rPr>
          <w:lang w:val="hi_IN" w:bidi="hi_IN"/>
        </w:rPr>
        <w:t>क्योंकि आकान ने यरीहो से वस्तुएँ गुप्त रूप से ले ली थीं, इसलिए यहोशू को उसकी अवज्ञा के इस काम के बारे में पता नहीं था। जैसा उसने पहले यरीहो के साथ किया था, वैसे ही यहोशू गिलगाल में इस्राएली शिविर से भेद लेने वालों को भेजता है ताकि पास के एक नगर, आई, के बारे में जानकारी प्राप्त कर सकें। आई बेतेल के पूर्व में, बेत-आवेन के पास स्थित था। वह यरीहो से लगभग 24 किलोमीटर उत्तर-पश्चिम में एक पहाड़ी श्रृंखला पर स्थित नगर था। आई यरीहो की तुलना में छोटा भी था और अधिक ऊँचाई पर स्थित था।</w:t>
      </w:r>
    </w:p>
    <w:p>
      <w:pPr/>
      <w:r>
        <w:rPr>
          <w:lang w:val="hi_IN" w:bidi="hi_IN"/>
        </w:rPr>
      </w:r>
      <w:r>
        <w:rPr>
          <w:lang w:val="hi_IN" w:bidi="hi_IN"/>
        </w:rPr>
        <w:t>यहाँ रुकें और समूह में नक्शा देखें कि यरीहो, आई और बेतेल एक-दूसरे के संबंध में कहाँ स्थित हैं। इस ऑडियो को यहाँ रोकें।</w:t>
      </w:r>
    </w:p>
    <w:p>
      <w:pPr/>
      <w:r>
        <w:rPr>
          <w:lang w:val="hi_IN" w:bidi="hi_IN"/>
        </w:rPr>
      </w:r>
      <w:r>
        <w:rPr>
          <w:lang w:val="hi_IN" w:bidi="hi_IN"/>
        </w:rPr>
        <w:t>यहोशू अपने भेद लेने वालों से कहता है कि वे ऊपर जाकर आई और उसके आस-पास के क्षेत्र के बारे में जानकारी एकत्र करें। यहोशू ऐसी हर जानकारी जानना चाहता है जो उसे आई पर आक्रमण की योजना बनाने में सहायता करे। भेद लेने वाले यहोशू की आज्ञा का पालन करते हैं। फिर भेद लेने वाले लौटकर उसे बताते हैं कि उन्होंने क्या पता लगाया है। भेद लेने वाले यहोशू से कहते हैं कि आई पर आक्रमण करने के लिए पूरी इस्राएली सेना भेजने की आवश्यकता नहीं है। भेद लेने वालों का कहना है कि इसके बजाय यहोशू केवल 2,000 से 3,000 पुरुषों की सहायता से आई को पराजित कर सकता है। यह इस्राएली सेना का एक बहुत छोटा हिस्सा था, क्योंकि उनके पास कुल मिलाकर लगभग 40,000 सैनिक थे। भेद लेने वाले कहते हैं कि यहोशू को पूरी सेना को थकाने की कोई आवश्यकता नहीं है, क्योंकि यहोशू केवल कुछ सैनिक भेजकर इस छोटे नगर को आसानी से पराजित कर सकता है।</w:t>
      </w:r>
    </w:p>
    <w:p>
      <w:pPr/>
      <w:r>
        <w:rPr>
          <w:lang w:val="hi_IN" w:bidi="hi_IN"/>
        </w:rPr>
      </w:r>
      <w:r>
        <w:rPr>
          <w:lang w:val="hi_IN" w:bidi="hi_IN"/>
        </w:rPr>
        <w:t>यहोशू भेद लेने वालों की सलाह का पालन करता है। यहोशू केवल 3,000 सैनिकों को आई पर आक्रमण करने के लिए भेजता है। परन्तु इस छोटे नगर के विरुद्ध आसानी से जीतने के बजाय, आई के सैनिक इस्राएली सैनिकों को पराजित कर देते हैं और उन्हें भागने पर मजबूर कर देते हैं। आई के सैनिक नगर के फाटक के सामने और शेबारिम की ओर जाती हुई ढलान पर, जो पत्थर की खदानें थीं, 36 इस्राएली पुरुषों को मार डालते हैं। यरीहो की तरह, आई को एक दीवार ने घेरा हुआ था। दीवार का फाटक ही लोगों के अंदर और बाहर जाने का एकमात्र तरीका था। आई के सैनिकों ने इस्राएलियों का शेबारिम तक पीछा किया, जो एक ऐसा स्थान था जहाँ लोग चीज़ें बनाने में इस्तेमाल करने के लिए पत्थर खोदते थे। आई के लोगों द्वारा पराजित किए जाने के कारण इस्राएलियों के हृदय भय से पिघल गए। यह विशेष भाषा है। “हृदय भय से पिघल गए” का अर्थ है कि इस पराजय के कारण इस्राएली बहुत डर गए और उनका साहस टूट गया।</w:t>
      </w:r>
    </w:p>
    <w:p>
      <w:pPr/>
      <w:r>
        <w:rPr>
          <w:lang w:val="hi_IN" w:bidi="hi_IN"/>
        </w:rPr>
      </w:r>
      <w:r>
        <w:rPr>
          <w:lang w:val="hi_IN" w:bidi="hi_IN"/>
        </w:rPr>
        <w:t>जब सैनिक लौटकर यहोशू को बताते हैं कि क्या हुआ, तब यहोशू और पुरनिए, अर्थात् अन्य इस्राएली अगुवे, अपने वस्त्र फाड़ लेते हैं और अपने सिर पर धूल डालते हैं। वे यहोवा के सन्दूक के सामने शाम तक अपने मुँह के बल भूमि पर गिर पड़े। जैसा कि आपको याद होगा, सन्दूक यहोवा की उपस्थिति का प्रतीक था। इब्री संस्कृति में, जब लोग अपने वस्त्र फाड़ते थे, भूमि पर लेटते थे और अपने सिर पर धूल डालते थे, तो वे अपनी दीनता और शोक प्रकट करते थे।</w:t>
      </w:r>
    </w:p>
    <w:p>
      <w:pPr/>
      <w:r>
        <w:rPr>
          <w:lang w:val="hi_IN" w:bidi="hi_IN"/>
        </w:rPr>
      </w:r>
      <w:r>
        <w:rPr>
          <w:lang w:val="hi_IN" w:bidi="hi_IN"/>
        </w:rPr>
        <w:t>यहाँ रुकें और समूह में इस प्रश्न पर चर्चा करें: आपकी संस्कृति में लोग दीनता और शोक प्रकट करने के लिए क्या करते हैं? आप जहाँ रहते हैं, वहाँ किसी सेना के पराजित होने के बाद वह कैसे व्यवहार करती है? इस ऑडियो को यहाँ रोकें।</w:t>
      </w:r>
    </w:p>
    <w:p>
      <w:pPr/>
      <w:r>
        <w:rPr>
          <w:lang w:val="hi_IN" w:bidi="hi_IN"/>
        </w:rPr>
      </w:r>
      <w:r>
        <w:rPr>
          <w:lang w:val="hi_IN" w:bidi="hi_IN"/>
        </w:rPr>
        <w:t>यहोशू यहोवा से अपनी प्रार्थना की शुरुआत “हाय!” या “यह बहुत भयानक है!” जैसे शब्दों से करता है, जिससे वह अपना दुःख और आघात प्रकट करता है। यहोशू शिकायत करने के लिए यहोवा से एक ऐसा प्रश्न पूछता है जिसके उत्तर की वह यहोवा से अपेक्षा नहीं करता। यहोशू सोचता है कि इस्राएल की पराजय के लिए शायद यहोवा ही जिम्मेदार है। यहोशू पूछता है कि यदि यहोवा अमोरियों को उन्हें पराजित करने देने वाला था, तो फिर यहोवा ने इस्राएलियों को यरदन नदी पार करके प्रतिज्ञा किए हुए देश में क्यों जाने दिया। जब यहोशू अमोरी लोगों का उल्लेख करता है, तो यहोशू या तो सभी कनानियों की बात कर रहा हो सकता है, या विशेष रूप से उन लोगों की जो आई के पास पहाड़ी क्षेत्रों में रहते थे। यहोशू मानता है कि अमोरी लोग इस्राएलियों को नष्ट कर देंगे, अर्थात् उन्हें मार डालेंगे। यहोशू यह कहकर अपना पछतावा प्रकट करता है कि काश इस्राएली यरदन नदी के पूर्वी भाग में ही संतुष्ट रहते और उस देश में प्रवेश न करते जिसे यहोवा ने उन्हें देने का वादा किया था।</w:t>
      </w:r>
    </w:p>
    <w:p>
      <w:pPr/>
      <w:r>
        <w:rPr>
          <w:lang w:val="hi_IN" w:bidi="hi_IN"/>
        </w:rPr>
      </w:r>
      <w:r>
        <w:rPr>
          <w:lang w:val="hi_IN" w:bidi="hi_IN"/>
        </w:rPr>
        <w:t>यहाँ रुकें और समूह में यरदन नदी और कनान देश को दिखाने वाले नक्शे को देखें। इस ऑडियो को यहाँ रोकें।</w:t>
      </w:r>
    </w:p>
    <w:p>
      <w:pPr/>
      <w:r>
        <w:rPr>
          <w:lang w:val="hi_IN" w:bidi="hi_IN"/>
        </w:rPr>
      </w:r>
      <w:r>
        <w:rPr>
          <w:lang w:val="hi_IN" w:bidi="hi_IN"/>
        </w:rPr>
        <w:t>यहोशू पूछता है, “मैं इस बात के बारे में क्या कहूँ कि इस्राएल अपने शत्रुओं से भाग गए?” यह एक और प्रश्न है जिसका उत्तर यहोशू यहोवा से देने की उम्मीद नहीं करता है। यहोशू इस प्रश्न का उपयोग यहोवा के विरुद्ध अपनी शिकायत जारी रखने के लिए करते हैं, क्योंकि यहोशू समझ नहीं पा रहे हैं कि यहोवा आई के लोगों को इस्राएलियों को पराजित करने की अनुमति क्यों देंगे। जब यहोशू कहता है, “इस्राएल ने अपने शत्रुओं की ओर पीठ फेर ली,” तो उसका अर्थ है कि वे युद्ध से भाग गए, इसलिए उनके शत्रुओं ने उन्हें पराजित कर दिया। यहोशू यहोवा से कहता है कि कनान में रहने वाले सभी लोग इस्राएलियों की हार के बारे में सुनेंगे, और वे आकर इस्राएलियों पर आक्रमण करेंगे। जब यहोशू कहता है कि वे “हमारा नाम पृथ्वी से मिटा देंगे,” तो उसका अर्थ है कि उनके शत्रु उन्हें मार डालेंगे और फिर किसी को भी इस्राएलियों का नाम याद नहीं रहेगा। फिर यहोशू एक और ऐसा प्रश्न पूछता है जिसकी वह यहोवा से उत्तर देने की अपेक्षा नहीं करता: यहोशू पूछता है कि यहोवा अपने महान नाम के लिए क्या करेगा। यहोशू यह दृढ़ता से संकेत करता है कि इस्राएल की पराजय से यहोवा की प्रतिष्ठा को हानि पहुँचेगी, क्योंकि कनान के लोग यहोवा को एक कमजोर परमेश्वर समझेंगे जो अपने लोगों को शत्रुओं से पराजित होने देता है।</w:t>
      </w:r>
    </w:p>
    <w:p>
      <w:pPr/>
      <w:r>
        <w:rPr>
          <w:lang w:val="hi_IN" w:bidi="hi_IN"/>
        </w:rPr>
      </w:r>
      <w:r>
        <w:rPr>
          <w:lang w:val="hi_IN" w:bidi="hi_IN"/>
        </w:rPr>
        <w:t>अगले भाग में, हम यहोशू की प्रार्थना पर यहोवा की प्रतिक्रिया सुनेंगे, जब यहोवा आकान की गुप्त अवज्ञा को प्रकट करेगा।</w:t>
      </w:r>
      <w:r>
        <w:rPr>
          <w:lang w:val="hi_IN" w:bidi="hi_IN"/>
        </w:rPr>
      </w:r>
    </w:p>
    <w:p>
      <w:pPr>
        <w:pStyle w:val="Heading3"/>
      </w:pPr>
      <w:r>
        <w:rPr>
          <w:lang w:val="hi_IN" w:bidi="hi_IN"/>
        </w:rPr>
        <w:t>घटनाओं को समझाना</w:t>
      </w:r>
    </w:p>
    <w:p>
      <w:pPr/>
      <w:r>
        <w:rPr>
          <w:lang w:val="hi_IN" w:bidi="hi_IN"/>
        </w:rPr>
      </w:r>
      <w:r>
        <w:rPr>
          <w:lang w:val="hi_IN" w:bidi="hi_IN"/>
        </w:rPr>
        <w:t>यहोशू 7:1–9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आकान गुप्त रूप से यरीहो से कुछ वस्तुएँ ले लेता है, इससे पहले कि इस्राएली सेना नगर की सब वस्तुओं को नष्ट करे।</w:t>
      </w:r>
    </w:p>
    <w:p>
      <w:pPr/>
      <w:r>
        <w:rPr>
          <w:lang w:val="hi_IN" w:bidi="hi_IN"/>
        </w:rPr>
      </w:r>
      <w:r>
        <w:rPr>
          <w:b/>
          <w:lang w:val="hi_IN" w:bidi="hi_IN"/>
        </w:rPr>
        <w:t>दूसरे दृश्य में:</w:t>
      </w:r>
      <w:r>
        <w:rPr>
          <w:lang w:val="hi_IN" w:bidi="hi_IN"/>
        </w:rPr>
        <w:t xml:space="preserve"> यहोशू आई में भेदियों को भेजता है। भेद लेने वाले छोटे से नगर में जाते हैं। फिर भेद लेने वाले लौटकर यहोशू को विवरण देते हैं। भेद लेने वाले यहोशू से कहते हैं कि आई को पराजित करने के लिए यहोशू को केवल 2,000 से 3,000 सैनिक भेजने की आवश्यकता है। यहोशू उनकी सलाह पर ध्यान देता है। यहोशू 3,000 सैनिकों को आई पर आक्रमण करने के लिए भेजता है।</w:t>
      </w:r>
    </w:p>
    <w:p>
      <w:pPr/>
      <w:r>
        <w:rPr>
          <w:lang w:val="hi_IN" w:bidi="hi_IN"/>
        </w:rPr>
      </w:r>
      <w:r>
        <w:rPr>
          <w:b/>
          <w:lang w:val="hi_IN" w:bidi="hi_IN"/>
        </w:rPr>
        <w:t>तीसरे दृश्य में:</w:t>
      </w:r>
      <w:r>
        <w:rPr>
          <w:lang w:val="hi_IN" w:bidi="hi_IN"/>
        </w:rPr>
        <w:t xml:space="preserve"> 3,000 इस्राएली सैनिक आई पर आक्रमण करते हैं, परन्तु आई के लोग इस्राएलियों को पराजित कर देते हैं। आई की रक्षा करने वाले सैनिक 36 इस्राएलियों को मार डालते हैं। सैनिक इस्राएलियों को नगर से दूर, पहाड़ी के नीचे और पत्थर की खदान तक खदेड़ते हैं।</w:t>
      </w:r>
    </w:p>
    <w:p>
      <w:pPr/>
      <w:r>
        <w:rPr>
          <w:lang w:val="hi_IN" w:bidi="hi_IN"/>
        </w:rPr>
      </w:r>
      <w:r>
        <w:rPr>
          <w:b/>
          <w:lang w:val="hi_IN" w:bidi="hi_IN"/>
        </w:rPr>
        <w:t>चौथे दृश्य में:</w:t>
      </w:r>
      <w:r>
        <w:rPr>
          <w:lang w:val="hi_IN" w:bidi="hi_IN"/>
        </w:rPr>
        <w:t xml:space="preserve"> बचे हुए इस्राएली सैनिक शिविर में लौट आते हैं। सैनिक यहोशू को बताते हैं कि आई में क्या हुआ। यहोशू और इस्राएली पुरनिए अपने वस्त्र फाड़ लेते हैं, सन्दूक के सामने भूमि पर लेट जाते हैं और अपने सिर पर धूल डालते हैं। शाम में, यहोशू यहोवा से प्रार्थना करता है। यहोशू पूछता है कि यहोवा ने उनके शत्रुओं को उन्हें पराजित करने की अनुमति क्यों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आकान</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आई के सैनिक</w:t>
      </w:r>
    </w:p>
    <w:p>
      <w:pPr>
        <w:pStyle w:val="ListBullet"/>
        <w:spacing w:line="240" w:lineRule="auto"/>
        <w:ind w:left="720"/>
      </w:pPr>
      <w:r>
        <w:rPr>
          <w:lang w:val="hi_IN" w:bidi="hi_IN"/>
        </w:rPr>
      </w:r>
      <w:r>
        <w:rPr>
          <w:lang w:val="hi_IN" w:bidi="hi_IN"/>
        </w:rPr>
        <w:t>इस्राएली भेद लेने वाले</w:t>
      </w:r>
    </w:p>
    <w:p>
      <w:pPr>
        <w:pStyle w:val="ListBullet"/>
        <w:spacing w:line="240" w:lineRule="auto"/>
        <w:ind w:left="720"/>
      </w:pPr>
      <w:r>
        <w:rPr>
          <w:lang w:val="hi_IN" w:bidi="hi_IN"/>
        </w:rPr>
      </w:r>
      <w:r>
        <w:rPr>
          <w:lang w:val="hi_IN" w:bidi="hi_IN"/>
        </w:rPr>
        <w:t>इस्राएली पुरनिए</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इस्राएलियों को यरीहो की हर वस्तु को नष्ट करने के लिए कहा था, ताकि वे उस नगर को यहोवा के लिए विनाश के लिए समर्पित करें। इसका अर्थ है कि आकान ने इस्राएली सेना के द्वारा नगर को पूरी तरह नष्ट करने से पहले गुप्त रूप से यरीहो से कुछ वस्तुएँ ले ली थीं। आकान ने यहोवा के प्रति विश्वास नहीं रखा, अर्थात् उसने यहोवा से किया हुआ वचन नहीं निभाया।</w:t>
      </w:r>
    </w:p>
    <w:p>
      <w:pPr/>
      <w:r>
        <w:rPr>
          <w:lang w:val="hi_IN" w:bidi="hi_IN"/>
        </w:rPr>
      </w:r>
      <w:r>
        <w:rPr>
          <w:lang w:val="hi_IN" w:bidi="hi_IN"/>
        </w:rPr>
        <w:t>यद्यपि केवल एक व्यक्ति ने यहोवा की आज्ञा का उल्लंघन किया, फिर भी यहोवा का क्रोध पूरे इस्राएल पर भड़क उठा। यह एक विशेष अभिव्यक्ति है जिसका अर्थ है कि यहोवा सभी इस्राएलियों पर बहुत क्रोधित था।</w:t>
      </w:r>
    </w:p>
    <w:p>
      <w:pPr/>
      <w:r>
        <w:rPr>
          <w:lang w:val="hi_IN" w:bidi="hi_IN"/>
        </w:rPr>
      </w:r>
      <w:r>
        <w:rPr>
          <w:lang w:val="hi_IN" w:bidi="hi_IN"/>
        </w:rPr>
        <w:t>यहाँ रुकें और अपने समूह के साथ चर्चा करें: उस समय के बारे में बात करें जब कोई ऐसा व्यक्ति जिसे आप जानते हैं, किसी और पर बहुत क्रोधित था क्योंकि उस व्यक्ति ने विश्वासघात किया या कोई वादा तोड़ा था। इस बात पर ध्यान दें कि आप इस तीव्र क्रोध का वर्णन कैसे करते हैं। आप यह वर्णन करने के लिए किन शब्दों या वाक्यांशों का उपयोग करेंगे कि यहोवा इस्राएलियों पर बहुत क्रोधित है? इस ऑडियो को यहाँ रोकें।</w:t>
      </w:r>
    </w:p>
    <w:p>
      <w:pPr/>
      <w:r>
        <w:rPr>
          <w:lang w:val="hi_IN" w:bidi="hi_IN"/>
        </w:rPr>
      </w:r>
      <w:r>
        <w:rPr>
          <w:lang w:val="hi_IN" w:bidi="hi_IN"/>
        </w:rPr>
        <w:t>अब कहानी इस बात पर ध्यान केंद्रित करती है कि यहोशू क्या कर रहा है। यहोशू को नहीं पता कि आकान ने क्या किया है, इसलिए यहोशू लोगों को “ऊपर जाने” और आई नगर के पास के क्षेत्र की जाँच करने के लिए भेजता है। यहोशू यह उम्मीद करता है कि इस्राएली कनान के नगरों पर विजय प्राप्त करना जारी रखेंगे।</w:t>
      </w:r>
    </w:p>
    <w:p>
      <w:pPr/>
      <w:r>
        <w:rPr>
          <w:lang w:val="hi_IN" w:bidi="hi_IN"/>
        </w:rPr>
      </w:r>
      <w:r>
        <w:rPr>
          <w:lang w:val="hi_IN" w:bidi="hi_IN"/>
        </w:rPr>
        <w:t>यह याद रखना महत्वपूर्ण है कि यहोशू यरीहो के नष्ट किए गए नगर के पास गिलगाल में इस्राएली शिविर में है। क्योंकि आई एक पहाड़ी श्रृंखला पर स्थित था, इसलिए भेद लेने वालों को नगर तक पहुँचने के लिए ऊपर की ओर चढ़ना पड़ा।</w:t>
      </w:r>
    </w:p>
    <w:p>
      <w:pPr/>
      <w:r>
        <w:rPr>
          <w:lang w:val="hi_IN" w:bidi="hi_IN"/>
        </w:rPr>
      </w:r>
      <w:r>
        <w:rPr>
          <w:lang w:val="hi_IN" w:bidi="hi_IN"/>
        </w:rPr>
        <w:t>भेद लेने वाले आई जाते हैं। फिर भेद लेने वाले लौटकर यहोशू को विवरण देते हैं। भेद लेने वाले यहोशू से कहते हैं कि नगर को पराजित करने के लिए उन्हें केवल 2,000 से 3,000 सैनिक भेजने की आवश्यकता है, क्योंकि वह नगर छोटा है।</w:t>
      </w:r>
    </w:p>
    <w:p>
      <w:pPr/>
      <w:r>
        <w:rPr>
          <w:lang w:val="hi_IN" w:bidi="hi_IN"/>
        </w:rPr>
      </w:r>
      <w:r>
        <w:rPr>
          <w:lang w:val="hi_IN" w:bidi="hi_IN"/>
        </w:rPr>
        <w:t>यहोशू 3,000 सैनिकों को पहाड़ी पर आई पर आक्रमण करने के लिए भेजता है, जबकि बाकी सेना इस्राएली शिविर में रहती है। यरीहो की तरह, आई एक दीवार से घिरा हुआ था।</w:t>
      </w:r>
    </w:p>
    <w:p>
      <w:pPr/>
      <w:r>
        <w:rPr>
          <w:lang w:val="hi_IN" w:bidi="hi_IN"/>
        </w:rPr>
      </w:r>
      <w:r>
        <w:rPr>
          <w:lang w:val="hi_IN" w:bidi="hi_IN"/>
        </w:rPr>
        <w:t>वर्णनकर्ता हमें बताता है कि आई ने इस्राएलियों को पराजित किया और 36 सैनिकों को मार डाला। फिर वर्णनकर्ता हमें जो हुआ उसके बारे में और अधिक विस्तार से बताता है। दोनों सेनाएँ नगर के फाटकों के सामने युद्ध करती हैं, और फिर इस्राएली मुड़कर भाग जाते हैं। आई के सैनिक इस्राएली सैनिकों का पीछा करते हुए उन्हें पहाड़ी से नीचे शेबारिम तक खदेड़ते हैं, जो पत्थर की खदान थी। रास्ते में, आई सैनिक 36 इस्राएली सैनिकों को मार डालते हैं।</w:t>
      </w:r>
    </w:p>
    <w:p>
      <w:pPr/>
      <w:r>
        <w:rPr>
          <w:lang w:val="hi_IN" w:bidi="hi_IN"/>
        </w:rPr>
      </w:r>
      <w:r>
        <w:rPr>
          <w:lang w:val="hi_IN" w:bidi="hi_IN"/>
        </w:rPr>
        <w:t>इस्राएलियों के हृदय पिघल गए और जल के समान हो गए। आपको याद होगा कि यरीहो के लोगों के हृदय भय से पिघल गए थे। यह भी एक विशेष भाषा है जिसका अर्थ है कि इस्राएली बहुत भयभीत थे।</w:t>
      </w:r>
    </w:p>
    <w:p>
      <w:pPr/>
      <w:r>
        <w:rPr>
          <w:lang w:val="hi_IN" w:bidi="hi_IN"/>
        </w:rPr>
      </w:r>
      <w:r>
        <w:rPr>
          <w:lang w:val="hi_IN" w:bidi="hi_IN"/>
        </w:rPr>
        <w:t>जब वे यह समाचार सुनते हैं, तब यहोशू और इस्राएली पुरनिए अपने वस्त्र फाड़ लेते हैं, सन्दूक के सामने भूमि पर लेट जाते हैं और शोक प्रकट करने के लिए अपने सिर पर धूल डालते हैं। संभवतः उन्होंने अपने हृदय के दर्द के प्रतीक के रूप में अपने ऊपरी और भीतरी वस्त्रों को अपनी छाती के सामने से फाड़ा। यहोशू को ऐसा होने की उम्मीद नहीं थी!</w:t>
      </w:r>
    </w:p>
    <w:p>
      <w:pPr/>
      <w:r>
        <w:rPr>
          <w:lang w:val="hi_IN" w:bidi="hi_IN"/>
        </w:rPr>
      </w:r>
      <w:r>
        <w:rPr>
          <w:lang w:val="hi_IN" w:bidi="hi_IN"/>
        </w:rPr>
        <w:t>यह याद रखना महत्वपूर्ण है कि यहोवा का सन्दूक यहोवा की उपस्थिति का प्रतिनिधित्व करता था। इसे दिखाने का एक तरीका यह है कि जब यहोशू और पुरनिए भूमि पर लेटे हों, तब यहोवा की भूमिका निभाने वाला अभिनेता उनके सामने खड़ा हो।</w:t>
      </w:r>
    </w:p>
    <w:p>
      <w:pPr/>
      <w:r>
        <w:rPr>
          <w:lang w:val="hi_IN" w:bidi="hi_IN"/>
        </w:rPr>
      </w:r>
      <w:r>
        <w:rPr>
          <w:lang w:val="hi_IN" w:bidi="hi_IN"/>
        </w:rPr>
        <w:t>यहोशू यहोवा से प्रार्थना करता है। यहोशू “हाय!” या “यह बहुत भयानक है!” जैसे शब्दों का प्रयोग करता है, ताकि वह अपना दुःख और शोक प्रकट कर सके। यहोशू यहोवा को सम्मान देने के लिए "प्रभु" या स्वामी कहकर पुकारता है। यहोशू कई ऐसे प्रश्न पूछता है जिनका उत्तर यहोशू यहोवा से मिलने की उम्मीद नहीं करता। इसके बजाय, यहोशू इन प्रश्नों का उपयोग यहोवा के विरुद्ध शिकायत करने के लिए करता है। यहोशू समझ नहीं पा रहा है कि यहोवा आई को इस्राएलियों को हराने की अनुमति क्यों देगा।</w:t>
      </w:r>
    </w:p>
    <w:p>
      <w:pPr/>
      <w:r>
        <w:rPr>
          <w:lang w:val="hi_IN" w:bidi="hi_IN"/>
        </w:rPr>
      </w:r>
      <w:r>
        <w:rPr>
          <w:lang w:val="hi_IN" w:bidi="hi_IN"/>
        </w:rPr>
        <w:t>यहाँ रुकें और समूह में चर्चा करें: जब आप बहुत दुखी या परेशान होते हैं, तो आप अपना दुख कैसे प्रकट करते हैं? आप किन शब्दों का प्रयोग करते हैं यह कहने के लिए कि स्थिति बहुत बुरी है? इस ऑडियो को यहाँ रोकें।</w:t>
      </w:r>
    </w:p>
    <w:p>
      <w:pPr/>
      <w:r>
        <w:rPr>
          <w:lang w:val="hi_IN" w:bidi="hi_IN"/>
        </w:rPr>
      </w:r>
      <w:r>
        <w:rPr>
          <w:lang w:val="hi_IN" w:bidi="hi_IN"/>
        </w:rPr>
        <w:t>जब यहोशू कहता है, “अमोरियों के हाथ में दे देना,” तो वह एक विशेष भाषा का प्रयोग कर रहा है जिसका अर्थ है कि यहोवा ने अमोरियों को इस्राएलियों पर अधिकार रखने और उन्हें पराजित करने की अनुमति दी है।</w:t>
      </w:r>
    </w:p>
    <w:p>
      <w:pPr/>
      <w:r>
        <w:rPr>
          <w:lang w:val="hi_IN" w:bidi="hi_IN"/>
        </w:rPr>
      </w:r>
      <w:r>
        <w:rPr>
          <w:lang w:val="hi_IN" w:bidi="hi_IN"/>
        </w:rPr>
        <w:t>यहोशू यहोवा से पूछता है कि यहोवा ने लोगों को यरदन नदी पार करने की अनुमति क्यों दी। यहोशू इस प्रश्न का उपयोग यह दिखाने के लिए करता है कि उसे इस बात का पछतावा है कि इस्राएली कनान देश में प्रवेश कर गए।</w:t>
      </w:r>
    </w:p>
    <w:p>
      <w:pPr/>
      <w:r>
        <w:rPr>
          <w:lang w:val="hi_IN" w:bidi="hi_IN"/>
        </w:rPr>
      </w:r>
      <w:r>
        <w:rPr>
          <w:lang w:val="hi_IN" w:bidi="hi_IN"/>
        </w:rPr>
        <w:t>यहोशू पूछता है, "मैं क्या कह सकता हूँ...?" यहोशू की शिकायत पर जोर देने के लिए। यहोशू ने कहा कि इस्राएलियों ने अपने शत्रुओं की ओर पीठ फेर ली। यह एक विशेष भाषा है जिसका अर्थ है कि इस्राएली अपने शत्रुओं से भाग गए। यहोशू डरता है कि उनके शत्रु “पृथ्वी से हमारे नाम मिटा देंगे।” यह एक विशेष भाषा है जिसका अर्थ है कि कनानी इस्राएलियों को मार डालेंगे और फिर कोई भी इस्राएलियों को याद नहीं रखेगा।</w:t>
      </w:r>
    </w:p>
    <w:p>
      <w:pPr/>
      <w:r>
        <w:rPr>
          <w:lang w:val="hi_IN" w:bidi="hi_IN"/>
        </w:rPr>
      </w:r>
      <w:r>
        <w:rPr>
          <w:lang w:val="hi_IN" w:bidi="hi_IN"/>
        </w:rPr>
        <w:t>यहाँ रुकें और समूह में चर्चा करें: उन लोगों के बारे में सोचें जिन्हें अब कोई याद नहीं करता, सम्भवतः इसलिए कि किसी अन्य समूह ने उन्हें पूरी तरह नष्ट कर दिया था। आप इस बारे में कैसे बात करते हैं कि कोई उन्हें याद नहीं रखता? इस ऑडियो को यहाँ रोकें।</w:t>
      </w:r>
    </w:p>
    <w:p>
      <w:pPr/>
      <w:r>
        <w:rPr>
          <w:lang w:val="hi_IN" w:bidi="hi_IN"/>
        </w:rPr>
      </w:r>
      <w:r>
        <w:rPr>
          <w:lang w:val="hi_IN" w:bidi="hi_IN"/>
        </w:rPr>
        <w:t>यहोशू यह प्रश्न करता है, “इससे तेरे महान नाम पर क्या प्रभाव पड़ेगा?” इस प्रकार वह यहोवा को बताना चाहता है कि इस्राएलियों की पराजय से यहोवा की प्रतिष्ठा को हानि पहुँचेगी। यहोशू मानता है कि कनान देश में रहने वाले लोग यहोवा को कमजोर समझेंगे, क्योंकि यहोवा ने उन्हें अपने लोगों को पराजित करने की अनुमति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7:1–9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आकान</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आई के सैनिक</w:t>
      </w:r>
    </w:p>
    <w:p>
      <w:pPr>
        <w:pStyle w:val="ListBullet"/>
        <w:spacing w:line="240" w:lineRule="auto"/>
        <w:ind w:left="720"/>
      </w:pPr>
      <w:r>
        <w:rPr>
          <w:lang w:val="hi_IN" w:bidi="hi_IN"/>
        </w:rPr>
      </w:r>
      <w:r>
        <w:rPr>
          <w:lang w:val="hi_IN" w:bidi="hi_IN"/>
        </w:rPr>
        <w:t>इस्राएली भेद लेने वाले</w:t>
      </w:r>
    </w:p>
    <w:p>
      <w:pPr>
        <w:pStyle w:val="ListBullet"/>
        <w:spacing w:line="240" w:lineRule="auto"/>
        <w:ind w:left="720"/>
      </w:pPr>
      <w:r>
        <w:rPr>
          <w:lang w:val="hi_IN" w:bidi="hi_IN"/>
        </w:rPr>
      </w:r>
      <w:r>
        <w:rPr>
          <w:lang w:val="hi_IN" w:bidi="hi_IN"/>
        </w:rPr>
        <w:t xml:space="preserve">इस्राएली </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आकान के द्वारा गुप्त रूप से यरीहो से वस्तुएँ लेने का अभिनय करें, इससे पहले कि इस्राएली सेना नगर की सब वस्तुओं को नष्ट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द्वारा भेद लेने वालों को आई भेजने का अभिनय करें। भेद लेने वाले छोटे से नगर में जाते हैं। फिर भेद लेने वाले लौटकर यहोशू को विवरण देते हैं। भेद लेने वाले यहोशू से कहते हैं कि आई को पराजित करने के लिए यहोशू को केवल 2,000 से 3,000 सैनिक भेजने की आवश्यकता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भेद लेने वालों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द्वारा भेद लेने वालों की सलाह सुनने का अभिनय करें। यहोशू 3,000 सैनिकों को आई पर आक्रमण करने के लिए भेजता है। 3,000 इस्राएली सैनिक आई पर हमला करते हैं, लेकिन शत्रु उन्हें हरा देता है। आई की रक्षा करने वाले सैनिक 36 इस्राएलियों को मार डालते हैं। सैनिक इस्राएलियों को नगर से दूर, पहाड़ी के नीचे पत्थर की खदान तक खदेड़ते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आई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बचे हुए इस्राएली सैनिकों के शिविर में लौटने और यहोशू को यह बताने का अभिनय करें कि आई में क्या हुआ।</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पराजित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और इस्राएली पुरनियों के अपने वस्त्र फाड़ने, सन्दूक के सामने भूमि पर लेटने और अपने सिर पर धूल डालने का अभिनय करें। शाम में, यहोशू यहोवा से प्रार्थना करता है। यहोशू पूछता है कि यहोवा ने उन्हें पराजित होने की अनुमति क्यों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7:1–9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आकान अविश्वासयोग्य था, अर्थात् उसने विश्वासघात किया, जब उसने यरीहो से विनाश के लिए समर्पित कुछ वस्तुएँ ले लीं। विनाश के लिए </w:t>
      </w:r>
      <w:r>
        <w:rPr>
          <w:b/>
          <w:lang w:val="hi_IN" w:bidi="hi_IN"/>
        </w:rPr>
        <w:t>समर्पित वस्तुएँ</w:t>
      </w:r>
      <w:r>
        <w:rPr>
          <w:lang w:val="hi_IN" w:bidi="hi_IN"/>
        </w:rPr>
        <w:t xml:space="preserve"> से आशय यरीहो की उन सभी वस्तुओं से है जिन्हें यहोवा ने इस्राएलियों को नष्ट करने के लिए कहा था, ताकि वे उन्हें यहोवा को अर्पित कर सकें। ये वस्तुएँ यहोवा की थीं। यह सुनिश्चित करें कि समर्पित वस्तुओं का अनुवाद आप उसी प्रकार करें जैसा आपने पिछले भागों में किया है।</w:t>
      </w:r>
    </w:p>
    <w:p>
      <w:pPr/>
      <w:r>
        <w:rPr>
          <w:lang w:val="hi_IN" w:bidi="hi_IN"/>
        </w:rPr>
      </w:r>
      <w:r>
        <w:rPr>
          <w:b/>
          <w:lang w:val="hi_IN" w:bidi="hi_IN"/>
        </w:rPr>
        <w:t>विश्वास</w:t>
      </w:r>
      <w:r>
        <w:rPr>
          <w:lang w:val="hi_IN" w:bidi="hi_IN"/>
        </w:rPr>
        <w:t xml:space="preserve"> वह भरोसा है कि यहोवा अपने विषय में जो कहता है, वह सत्य है। जो व्यक्ति </w:t>
      </w:r>
      <w:r>
        <w:rPr>
          <w:b/>
          <w:lang w:val="hi_IN" w:bidi="hi_IN"/>
        </w:rPr>
        <w:t>विश्वासयोग्य</w:t>
      </w:r>
      <w:r>
        <w:rPr>
          <w:lang w:val="hi_IN" w:bidi="hi_IN"/>
        </w:rPr>
        <w:t xml:space="preserve"> होता है, वह वही करने के लिए प्रतिबद्ध होता है जो यहोवा उसे करने के लिए कहता है। क्योंकि आकान ने यहोवा की कही बात पर भरोसा नहीं किया और उसने वह नहीं किया जो यहोवा ने उसे करने के लिए कहा था, इसलिए आकान अविश्वासयोग्य हुआ।</w:t>
      </w:r>
    </w:p>
    <w:p>
      <w:pPr/>
      <w:r>
        <w:rPr>
          <w:lang w:val="hi_IN" w:bidi="hi_IN"/>
        </w:rPr>
      </w:r>
      <w:r>
        <w:rPr>
          <w:lang w:val="hi_IN" w:bidi="hi_IN"/>
        </w:rPr>
        <w:t xml:space="preserve">यहाँ रुकें और चर्चा करें कि आप आकान के </w:t>
      </w:r>
      <w:r>
        <w:rPr>
          <w:b/>
          <w:lang w:val="hi_IN" w:bidi="hi_IN"/>
        </w:rPr>
        <w:t>अविश्वासयोग्य</w:t>
      </w:r>
      <w:r>
        <w:rPr>
          <w:lang w:val="hi_IN" w:bidi="hi_IN"/>
        </w:rPr>
        <w:t xml:space="preserve"> होने के बारे में कैसे बात करेंगे। </w:t>
      </w:r>
      <w:r>
        <w:rPr>
          <w:lang w:val="hi_IN" w:bidi="hi_IN"/>
        </w:rPr>
        <w:t>विश्वास</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यहोशू लोगों को आई नगर के बारे में </w:t>
      </w:r>
      <w:r>
        <w:rPr>
          <w:b/>
          <w:lang w:val="hi_IN" w:bidi="hi_IN"/>
        </w:rPr>
        <w:t>भेद</w:t>
      </w:r>
      <w:r>
        <w:rPr>
          <w:lang w:val="hi_IN" w:bidi="hi_IN"/>
        </w:rPr>
        <w:t xml:space="preserve"> लेने, अर्थात् जानकारी एकत्र करने के लिए भेजता है। भेद लेने वाले के लिए उसी शब्द का उपयोग करें जिसका उपयोग आपने पिछले भागों में किया है।</w:t>
      </w:r>
    </w:p>
    <w:p>
      <w:pPr/>
      <w:r>
        <w:rPr>
          <w:lang w:val="hi_IN" w:bidi="hi_IN"/>
        </w:rPr>
      </w:r>
      <w:r>
        <w:rPr>
          <w:b/>
          <w:lang w:val="hi_IN" w:bidi="hi_IN"/>
        </w:rPr>
        <w:t>इस्राएलियों</w:t>
      </w:r>
      <w:r>
        <w:rPr>
          <w:lang w:val="hi_IN" w:bidi="hi_IN"/>
        </w:rPr>
        <w:t xml:space="preserve"> का एक छोटा समूह आई नगर पर हमला करता है, लेकिन आई सैनिक उन्हें हरा देते हैं। इस्राएली शब्द से तात्पर्य </w:t>
      </w:r>
      <w:r>
        <w:rPr>
          <w:b/>
          <w:lang w:val="hi_IN" w:bidi="hi_IN"/>
        </w:rPr>
        <w:t>अब्राहम</w:t>
      </w:r>
      <w:r>
        <w:rPr>
          <w:lang w:val="hi_IN" w:bidi="hi_IN"/>
        </w:rPr>
        <w:t xml:space="preserve"> के सभी वंशजों, या यहोवा के लोगों से है। इस्राएलियों के लिए उसी शब्द या वाक्यांश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इस्राएलियों के हृदय डर </w:t>
      </w:r>
      <w:r>
        <w:rPr>
          <w:b/>
          <w:lang w:val="hi_IN" w:bidi="hi_IN"/>
        </w:rPr>
        <w:t>में पिघल गए</w:t>
      </w:r>
      <w:r>
        <w:rPr>
          <w:lang w:val="hi_IN" w:bidi="hi_IN"/>
        </w:rPr>
        <w:t>। "डर में पिघलने" के लिए उन्हीं शब्दों या वाक्यांशों का उपयोग करें जिनका उपयोग आपने पिछले भागों में किया है।</w:t>
      </w:r>
    </w:p>
    <w:p>
      <w:pPr/>
      <w:r>
        <w:rPr>
          <w:lang w:val="hi_IN" w:bidi="hi_IN"/>
        </w:rPr>
      </w:r>
      <w:r>
        <w:rPr>
          <w:lang w:val="hi_IN" w:bidi="hi_IN"/>
        </w:rPr>
        <w:t xml:space="preserve">जब यहोशू पराजय के बारे में सुनता है, तो वह अपने वस्त्र फाड़ लेता है और </w:t>
      </w:r>
      <w:r>
        <w:rPr>
          <w:b/>
          <w:lang w:val="hi_IN" w:bidi="hi_IN"/>
        </w:rPr>
        <w:t>यहोवा</w:t>
      </w:r>
      <w:r>
        <w:rPr>
          <w:lang w:val="hi_IN" w:bidi="hi_IN"/>
        </w:rPr>
        <w:t xml:space="preserve"> के सन्दूक, या </w:t>
      </w:r>
      <w:r>
        <w:rPr>
          <w:b/>
          <w:lang w:val="hi_IN" w:bidi="hi_IN"/>
        </w:rPr>
        <w:t>वाचा के सन्दूक</w:t>
      </w:r>
      <w:r>
        <w:rPr>
          <w:lang w:val="hi_IN" w:bidi="hi_IN"/>
        </w:rPr>
        <w:t xml:space="preserve">, के सामने भूमि पर लेट जाता है। यहोवा परमेश्वर का व्यक्तिगत नाम है और इस पूरे भाग में इसका प्रयोग किया जाएगा। वाचा का सन्दूक वह सन्दूक है जिसमें इस्राएली उन पत्थर की पट्टिकाओं को रखते थे जिन पर यहोवा ने अपनी व्यवस्था लिखी थी। सन्दूक यहोवा की उपस्थिति का प्रतीक था। यहोवा और यहोवा के सन्दूक के लिए उसी शब्द या वाक्यांश का उपयोग करें जिसका उपयोग आपने पिछले भागों में किया था। </w:t>
      </w:r>
      <w:r>
        <w:rPr>
          <w:b/>
          <w:lang w:val="hi_IN" w:bidi="hi_IN"/>
        </w:rPr>
        <w:t>यहोवा</w:t>
      </w:r>
      <w:r>
        <w:rPr>
          <w:lang w:val="hi_IN" w:bidi="hi_IN"/>
        </w:rPr>
        <w:t xml:space="preserve"> या </w:t>
      </w:r>
      <w:r>
        <w:rPr>
          <w:b/>
          <w:lang w:val="hi_IN" w:bidi="hi_IN"/>
        </w:rPr>
        <w:t>वाचा के सन्दूक</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के </w:t>
      </w:r>
      <w:r>
        <w:rPr>
          <w:b/>
          <w:lang w:val="hi_IN" w:bidi="hi_IN"/>
        </w:rPr>
        <w:t>पुरनिए</w:t>
      </w:r>
      <w:r>
        <w:rPr>
          <w:lang w:val="hi_IN" w:bidi="hi_IN"/>
        </w:rPr>
        <w:t xml:space="preserve"> भी अपनी सेना की पराजय पर यहोशू के साथ शोक मनाते हैं। पुरनिया वह व्यक्ति होता है जिसके पास समुदाय में अधिकार होता है। पुरनिए अक्सर वृद्ध पुरुष होते थे और आमतौर पर परिवारों या परिवारों के समूहों के प्रधान होते थे।</w:t>
      </w:r>
    </w:p>
    <w:p>
      <w:pPr/>
      <w:r>
        <w:rPr>
          <w:lang w:val="hi_IN" w:bidi="hi_IN"/>
        </w:rPr>
      </w:r>
      <w:r>
        <w:rPr>
          <w:lang w:val="hi_IN" w:bidi="hi_IN"/>
        </w:rPr>
        <w:t xml:space="preserve">यहाँ रुकें और समूह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w:t>
      </w:r>
      <w:r>
        <w:rPr>
          <w:lang w:val="hi_IN" w:bidi="hi_IN"/>
        </w:rPr>
        <w:t>पुरनियों</w:t>
      </w:r>
      <w:r>
        <w:rPr>
          <w:lang w:val="hi_IN" w:bidi="hi_IN"/>
        </w:rPr>
        <w:t xml:space="preserve">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यहोशू यहोवा से प्रार्थना करता है और उसे "</w:t>
      </w:r>
      <w:r>
        <w:rPr>
          <w:b/>
          <w:lang w:val="hi_IN" w:bidi="hi_IN"/>
        </w:rPr>
        <w:t>प्रभु</w:t>
      </w:r>
      <w:r>
        <w:rPr>
          <w:lang w:val="hi_IN" w:bidi="hi_IN"/>
        </w:rPr>
        <w:t xml:space="preserve"> यहोवा" कहता है। प्रभु, अर्थात् स्वामी, की उपाधि सम्मान को दर्शाती है। यहोशू इस उपाधि का उपयोग यह दिखाने के लिए करता है कि यहोवा का उस पर अधिकार है। प्रभु के लिए उसी शब्द या वाक्यांश का उपयोग करें, जिसका अर्थ है स्वामी, जिसका उपयोग आपने पिछले भागों में किया था।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यहोवा से पूछता है कि यहोवा ने इस्राएलियों को </w:t>
      </w:r>
      <w:r>
        <w:rPr>
          <w:b/>
          <w:lang w:val="hi_IN" w:bidi="hi_IN"/>
        </w:rPr>
        <w:t>यरदन नदी</w:t>
      </w:r>
      <w:r>
        <w:rPr>
          <w:lang w:val="hi_IN" w:bidi="hi_IN"/>
        </w:rPr>
        <w:t xml:space="preserve"> पार करने की अनुमति क्यों दी। यरदन नदी एक लंबी नदी है जो इस्राएल से उत्तर से दक्षिण तक जाती है। यरदन नदी महत्वपूर्ण है क्योंकि इस्राएलियों को उस देश में प्रवेश करने के लिए इसे पार करना पड़ा जिसे यहोवा ने इस्राएलियों को देने का वादा किया था। यरदन नदी के लिए उसी शब्द या वाक्यांश का उपयोग करें जिसका उपयोग आपने पिछले भागों में किया था।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 xml:space="preserve">यहोशू कहता है कि </w:t>
      </w:r>
      <w:r>
        <w:rPr>
          <w:b/>
          <w:lang w:val="hi_IN" w:bidi="hi_IN"/>
        </w:rPr>
        <w:t>कनानी</w:t>
      </w:r>
      <w:r>
        <w:rPr>
          <w:lang w:val="hi_IN" w:bidi="hi_IN"/>
        </w:rPr>
        <w:t xml:space="preserve"> इस्राएलियों की पराजय के बारे में सुनेंगे और इस्राएलियों को नष्ट कर देंगे। कनानी उन लोगों को संदर्भित करते हैं जो </w:t>
      </w:r>
      <w:r>
        <w:rPr>
          <w:b/>
          <w:lang w:val="hi_IN" w:bidi="hi_IN"/>
        </w:rPr>
        <w:t>कनान</w:t>
      </w:r>
      <w:r>
        <w:rPr>
          <w:lang w:val="hi_IN" w:bidi="hi_IN"/>
        </w:rPr>
        <w:t xml:space="preserve"> देश में रहते थे, या वह देश जिसे यहोवा ने अब्राहम के वंशजों को देने का वादा किया था। कनानियों के लिए उसी शब्द या वाक्यांश का उपयोग करें जिसका उपयोग आपने पिछले भागों में किया था। </w:t>
      </w:r>
      <w:r>
        <w:rPr>
          <w:b/>
          <w:lang w:val="hi_IN" w:bidi="hi_IN"/>
        </w:rPr>
        <w:t>कनान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7:10–26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7:10–26 को सुनें और अपने मन में रखें।</w:t>
      </w:r>
    </w:p>
    <w:p>
      <w:pPr/>
      <w:r>
        <w:rPr>
          <w:lang w:val="hi_IN" w:bidi="hi_IN"/>
        </w:rPr>
      </w:r>
      <w:r>
        <w:rPr>
          <w:lang w:val="hi_IN" w:bidi="hi_IN"/>
        </w:rPr>
        <w:t>यदि सम्भव हो, तो यहोशू 7:10–26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7:10–26 का ऑडियो संस्करण सबसे आसानी से समझ में आने वाले अनुवाद में सुनें।</w:t>
      </w:r>
    </w:p>
    <w:p>
      <w:pPr/>
      <w:r>
        <w:rPr>
          <w:lang w:val="hi_IN" w:bidi="hi_IN"/>
        </w:rPr>
      </w:r>
      <w:r>
        <w:rPr>
          <w:lang w:val="hi_IN" w:bidi="hi_IN"/>
        </w:rPr>
        <w:t>पिछले भाग में, एक इस्राएली व्यक्ति, आकान, ने यरीहो से यहोवा के लिए समर्पित कुछ वस्तुओं को गुप्त रूप से चुरा लिया था। यहोशू को यह पता नहीं था, इसलिए उसने अपनी सेना का एक भाग पास के एक कनानी नगर पर आक्रमण करने के लिए भेजा, परन्तु शत्रु के सैनिकों ने इस्राएलियों को पराजित कर दिया। यहोशू ने यहोवा से प्रार्थना की और पूछा कि यहोवा ने शत्रु को अपने लोगों को पराजित करने की अनुमति क्यों दी। अब, यहोवा यहोशू को उत्तर देता है। यहोवा प्रकट करता है कि इस्राएलियों के युद्ध में हारने के लिए कौन जिम्मेदार है।</w:t>
      </w:r>
    </w:p>
    <w:p>
      <w:pPr/>
      <w:r>
        <w:rPr>
          <w:lang w:val="hi_IN" w:bidi="hi_IN"/>
        </w:rPr>
      </w:r>
      <w:r>
        <w:rPr>
          <w:lang w:val="hi_IN" w:bidi="hi_IN"/>
        </w:rPr>
        <w:t>जैसा कि आपको याद होगा, पिछले भाग में यहोशू और इस्राएली पुरनिए सन्दूक के सामने भूमि पर लेटकर शोक मना रहे थे। यहोशू के यहोवा से शिकायत करने के बाद, अब यहोवा उत्तर देता है। यहोवा यहोशू से कहता है कि वह खड़े हो। यहोवा यहोशू से यह पूछकर उसे डाँटता है कि वह भूमि पर क्यों लेटा है। यहोवा कहता है कि इस्राएल ने पाप किया, अर्थात् यहोवा की अवज्ञा की, और इस्राएल ने यहोवा की वाचा को तोड़ दिया। यहोवा की वाचा, अर्थात् उसके इस्राएलियों के साथ किए गए समझौते का एक भाग यह था कि इस्राएलियों को उन कनानी नगरों के भीतर की हर वस्तु को नष्ट करना था जिन्हें वे पराजित करते थे। इन वस्तुओं को नष्ट करना उन्हें यहोवा को समर्पित करने का एक तरीका था। यहोवा कहता है कि इस्राएल ने यरीहो से विनाश के लिए समर्पित कुछ वस्तुएँ चुरा लीं, फिर उसके बारे में झूठ बोला, और उन वस्तुओं को अपनी ही वस्तुओं के बीच छिपा दिया। यद्यपि केवल आकान ने ही अवज्ञा की, फिर भी यहोवा कहता है कि आकान के कार्यों के लिए पूरा इस्राएल उत्तरदायी है। यहोशू को अभी तक यह नहीं पता कि आकान ने क्या किया, परन्तु आकान के कारण इस्राएली अपने शत्रुओं को पराजित नहीं कर पाएँगे। इसके बजाय, इस्राएली अपने शत्रुओं की ओर पीठ फेरेंगे, या पराजित होकर अपने शत्रुओं से भाग जाएँगे। यहोवा कहता है कि यदि इस्राएली विनाश के लिए समर्पित वस्तुओं को नष्ट नहीं करेंगे, तो यहोवा अब उनके साथ नहीं रहेगा और यहोवा इस्राएलियों को नष्ट कर देगा।</w:t>
      </w:r>
    </w:p>
    <w:p>
      <w:pPr/>
      <w:r>
        <w:rPr>
          <w:lang w:val="hi_IN" w:bidi="hi_IN"/>
        </w:rPr>
      </w:r>
      <w:r>
        <w:rPr>
          <w:lang w:val="hi_IN" w:bidi="hi_IN"/>
        </w:rPr>
        <w:t>यहोवा यहोशू से कहता है कि वह इस्राएलियों से कहे कि वे अपने आप को पवित्र करें, या स्वयं को पवित्र बनाएँ, ताकि वे अगले दिन यहोवा के सामने उपस्थित हो सकें। इसका अर्थ है कि लोग अपने आप को तैयार करने के लिए एक अनुष्ठान करेंगे। इस अनुष्ठान में लोग अपने पापों को स्वीकार करेंगे, और यहोवा उनका दोष दूर करेगा ताकि वे पवित्र बन सकें, अर्थात् अगले दिन यहोवा के सामने आने योग्य हो सकें।</w:t>
      </w:r>
    </w:p>
    <w:p>
      <w:pPr/>
      <w:r>
        <w:rPr>
          <w:lang w:val="hi_IN" w:bidi="hi_IN"/>
        </w:rPr>
      </w:r>
      <w:r>
        <w:rPr>
          <w:lang w:val="hi_IN" w:bidi="hi_IN"/>
        </w:rPr>
        <w:t>यहाँ रुकें और समूह में इस प्रश्न पर चर्चा करें: आपके यहाँ कौन से ऐसे लज्जाजनक कार्य हैं जो किसी एक व्यक्ति द्वारा किए जाने पर पूरे समुदाय को प्रभावित करते हैं? जब कोई व्यक्ति ऐसे कार्य करता है, तो उसके और पूरे समुदाय के लिए क्या परिणाम होते हैं? इस ऑडियो को यहाँ रोकें।</w:t>
      </w:r>
    </w:p>
    <w:p>
      <w:pPr/>
      <w:r>
        <w:rPr>
          <w:lang w:val="hi_IN" w:bidi="hi_IN"/>
        </w:rPr>
      </w:r>
      <w:r>
        <w:rPr>
          <w:lang w:val="hi_IN" w:bidi="hi_IN"/>
        </w:rPr>
        <w:t>यहोवा यहोशू से कहता है कि लोग अपने आप को यहोवा के सामने प्रस्तुत करें। यद्यपि वर्णनकर्ता इसका उल्लेख नहीं करता, इसका अर्थ है कि लोग मिलापवाले तम्बू के सामने खड़े होंगे, अर्थात् उस तम्बू के सामने जहाँ इस्राएली वाचा का सन्दूक रखते थे।</w:t>
      </w:r>
    </w:p>
    <w:p>
      <w:pPr/>
      <w:r>
        <w:rPr>
          <w:lang w:val="hi_IN" w:bidi="hi_IN"/>
        </w:rPr>
      </w:r>
      <w:r>
        <w:rPr>
          <w:lang w:val="hi_IN" w:bidi="hi_IN"/>
        </w:rPr>
        <w:t>यहाँ रुकें और समूह में मिलापवाले तम्बू और वाचा के सन्दूक का चित्र देखें। इस ऑडियो को यहाँ रोकें।</w:t>
      </w:r>
    </w:p>
    <w:p>
      <w:pPr/>
      <w:r>
        <w:rPr>
          <w:lang w:val="hi_IN" w:bidi="hi_IN"/>
        </w:rPr>
      </w:r>
      <w:r>
        <w:rPr>
          <w:lang w:val="hi_IN" w:bidi="hi_IN"/>
        </w:rPr>
        <w:t>पहले, लोग इस्राएल के अपने 12 गोत्रों के समूहों में यहोवा के सामने खड़े होंगे। जब यहोवा किसी गोत्र को चुनता है, तब उस गोत्र का प्रत्येक कुल यहोवा के सामने खड़ा होगा। जब यहोवा किसी कुल को चुनता है, तब उस कुल का प्रत्येक घराना, अर्थात् परिवार, यहोवा के सामने खड़ा होगा। जब यहोवा किसी घराने को चुनता है, तब उस परिवार का प्रत्येक पुरुष यहोवा के सामने खड़ा होगा। अन्त में, यहोवा उस व्यक्ति को चुनेगा जो समर्पित वस्तुओं को चुराने के लिए जिम्मेदार है। इससे दोषी व्यक्ति पूरे इस्राएल के सामने और यहोवा की उपस्थिति के सामने अकेला खड़ा रह जाता है।</w:t>
      </w:r>
    </w:p>
    <w:p>
      <w:pPr/>
      <w:r>
        <w:rPr>
          <w:lang w:val="hi_IN" w:bidi="hi_IN"/>
        </w:rPr>
      </w:r>
      <w:r>
        <w:rPr>
          <w:lang w:val="hi_IN" w:bidi="hi_IN"/>
        </w:rPr>
        <w:t>यहोवा यहोशू से कहता है कि वह दोषी व्यक्ति को, उसके परिवार और उसकी सारी सम्पत्ति सहित, मार डाले और जला दे। क्योंकि उस व्यक्ति ने यहोवा की आज्ञा के अनुसार विनाश के लिए समर्पित वस्तुओं को नष्ट नहीं किया, इसलिए अब इस्राएलियों को उस व्यक्ति को नष्ट करना होगा। इस्राएलियों को यह इसलिए करना होगा क्योंकि उस व्यक्ति ने जान-बूझकर वाचा को तोड़ा और यहोवा से किया हुआ अपना वादा न निभाकर इस्राएल पर बड़ा अपमान ले आया।</w:t>
      </w:r>
    </w:p>
    <w:p>
      <w:pPr/>
      <w:r>
        <w:rPr>
          <w:lang w:val="hi_IN" w:bidi="hi_IN"/>
        </w:rPr>
      </w:r>
      <w:r>
        <w:rPr>
          <w:lang w:val="hi_IN" w:bidi="hi_IN"/>
        </w:rPr>
        <w:t>यहोशू हर बात का पालन वैसे ही करता है जैसा यहोवा ने अभी-अभी कहा था। भोर होते ही अगली सुबह, 12 गोत्र मिलापवाले तम्बू में यहोवा के सामने आते हैं। यद्यपि हम ठीक-ठीक नहीं जानते कि यहोवा ने कैसे चुना, बहुत से विद्वान मानते हैं कि इस्राएलियों ने चिट्ठियाँ डालीं, या छोटे पत्थर फेंके। जिस तरह से पत्थर भूमि पर गिरे, वह यहोवा के चुनाव को दिखाता था। यहोवा पहले यहूदा के गोत्र को चुनता है। फिर यहोवा जेरहियों के कुल को चुनता है। इसके बाद, यहोवा जिम्री के परिवार को चुनता है। जब जिम्री के परिवार के सभी पुरुष आगे बढ़ते हैं, तब यहोवा आकान को चुनता है। आकान कर्मी का पुत्र था, जो ज़िम्री का पुत्र, ज़ेरह का पुत्र और यहूदा के गोत्र का था।</w:t>
      </w:r>
    </w:p>
    <w:p>
      <w:pPr/>
      <w:r>
        <w:rPr>
          <w:lang w:val="hi_IN" w:bidi="hi_IN"/>
        </w:rPr>
      </w:r>
      <w:r>
        <w:rPr>
          <w:lang w:val="hi_IN" w:bidi="hi_IN"/>
        </w:rPr>
        <w:t>यहोशू आकान को "मेरे बेटे" कहकर पुकारता है। यह किसी उच्च पद वाले व्यक्ति द्वारा निम्न पद वाले व्यक्ति से विनम्रता से बात करने का एक तरीका है। यहोशू आकान से कहता है कि वह सत्य बताकर यहोवा को महिमा, अर्थात् आदर, दे। यहोशू आकान से कहता है कि वह अपने किए हुए कार्य को अंगीकार करे। यहोशू आकान को चेतावनी देता है कि वह इसे गुप्त न रखे।</w:t>
      </w:r>
    </w:p>
    <w:p>
      <w:pPr/>
      <w:r>
        <w:rPr>
          <w:lang w:val="hi_IN" w:bidi="hi_IN"/>
        </w:rPr>
      </w:r>
      <w:r>
        <w:rPr>
          <w:lang w:val="hi_IN" w:bidi="hi_IN"/>
        </w:rPr>
        <w:t>यहाँ रुकें और एक समूह के रूप में इस प्रश्न पर चर्चा करें: आपकी संस्कृति में, लोग अपना दोष कैसे स्वीकार करते हैं, या यह स्वीकार करने के लिए सार्वजनिक बयान कैसे देते हैं कि वे किसी अपराध के दोषी हैं? आप जहाँ रहते हैं, वहाँ जब कोई व्यक्ति किसी दूसरे पर अपराध का आरोप लगाता है, तो क्या होता है? इस ऑडियो को यहाँ रोकें।</w:t>
      </w:r>
    </w:p>
    <w:p>
      <w:pPr/>
      <w:r>
        <w:rPr>
          <w:lang w:val="hi_IN" w:bidi="hi_IN"/>
        </w:rPr>
      </w:r>
      <w:r>
        <w:rPr>
          <w:lang w:val="hi_IN" w:bidi="hi_IN"/>
        </w:rPr>
        <w:t>आकान अंगीकार करता है कि उसने यहोवा के विरुद्ध पाप किया है। आकान स्वीकार करता है कि जब उसने लूट में मिली कुछ सुन्दर वस्तुएँ देखीं, जिन्हें इस्राएलियों ने यरीहो में पाया था, तब उसने उनमें से कुछ अपने पास रख लीं। आकान ने बाबेल की एक सुन्दर चादर या वस्त्र, दो सौ शेकेल चाँदी और सोने की एक डली चुरा ली थी। इसका अर्थ है कि चाँदी का वजन दो किलोग्राम से थोड़ा अधिक था। सोने के उस टुकड़े का वजन लगभग आधा किलोग्राम था।</w:t>
      </w:r>
    </w:p>
    <w:p>
      <w:pPr/>
      <w:r>
        <w:rPr>
          <w:lang w:val="hi_IN" w:bidi="hi_IN"/>
        </w:rPr>
      </w:r>
      <w:r>
        <w:rPr>
          <w:lang w:val="hi_IN" w:bidi="hi_IN"/>
        </w:rPr>
        <w:t>यहाँ रुकें और समूह में बाबेल की एक चादर, चाँदी और सोने का चित्र देखें। इस ऑडियो को यहाँ रोकें।</w:t>
      </w:r>
    </w:p>
    <w:p>
      <w:pPr/>
      <w:r>
        <w:rPr>
          <w:lang w:val="hi_IN" w:bidi="hi_IN"/>
        </w:rPr>
      </w:r>
      <w:r>
        <w:rPr>
          <w:lang w:val="hi_IN" w:bidi="hi_IN"/>
        </w:rPr>
        <w:t>आकान कहता है कि उसने उन वस्तुओं की इच्छा की थी, अर्थात् आकान उन्हें अपने लिए बहुत चाहता था। आकान मानता है कि यह ऐसा ही है मानो उसने चीजें चुराई हों, क्योंकि वे समर्पित वस्तुएँ वास्तव में यहोवा की थीं। आकान स्वीकार करता है कि उसने चुराई हुई वस्तुओं को अपने तम्बू के नीचे गाड़ दिया था, जिसमें चाँदी को चादर और सोने के नीचे दबाकर रखा था। फिर यहोशू संदेशवाहकों को तम्बू के नीचे खोजने के लिए भेजता है। संदेशवाहक आकान के तम्बू की ओर दौड़ते हैं और वहाँ गड़ी हुई वस्तुओं को पाते हैं। संदेशवाहक उन वस्तुओं को लाकर यहोशू और मिलापवाले तम्बू के सामने रख देते हैं।</w:t>
      </w:r>
    </w:p>
    <w:p>
      <w:pPr/>
      <w:r>
        <w:rPr>
          <w:lang w:val="hi_IN" w:bidi="hi_IN"/>
        </w:rPr>
      </w:r>
      <w:r>
        <w:rPr>
          <w:lang w:val="hi_IN" w:bidi="hi_IN"/>
        </w:rPr>
        <w:t>फिर यहोशू और इस्राएली आकान को, चुराई हुई वस्तुओं को, उसके परिवार को, उसके पशुओं को और उसकी सारी सम्पत्ति को लेकर आकोर की तराई, अर्थात् क्लेश की तराई, में ले जाते हैं। जब वे वहाँ पहुँचते हैं, तब यहोशू आकान से एक ऐसा प्रश्न पूछता है जिसका उत्तर उसे आकान से मिलने की उम्मीद नहीं थी। यहोशू पूछता है, “तूने हम पर यह क्लेश क्यों लाया?” यहोशू यह बात आकान को यहोवा की अवज्ञा करने और इस्राएलियों को उनके शत्रुओं के सामने हारने का कारण बनने के लिए डाँटने हेतु कहता है। यहोवा ने अपने लोगों के साथ जो वाचा की थी उसके अनुसार, पाप, अर्थात् अवज्ञा, का दण्ड मृत्यु है। तब सभी इस्राएली आकान पर पत्थर मारते हैं, जब तक कि वह मर नहीं जाता। वे यही कार्य आकान के परिवार के साथ भी करते हैं, फिर उनके शरीरों को और आकान की सारी सम्पत्ति को जला देते हैं। इस्राएली उनके शरीरों पर पत्थरों का ढेर लगा देते हैं, जब तक कि इस्राएलियों को वे शरीर और दिखाई न दें। वर्णनकर्ता कहता है कि जब यहोशू की पुस्तक लिखी जा रही थी, तब भी वे पत्थर वहीं थे।</w:t>
      </w:r>
    </w:p>
    <w:p>
      <w:pPr/>
      <w:r>
        <w:rPr>
          <w:lang w:val="hi_IN" w:bidi="hi_IN"/>
        </w:rPr>
      </w:r>
      <w:r>
        <w:rPr>
          <w:lang w:val="hi_IN" w:bidi="hi_IN"/>
        </w:rPr>
        <w:t>यहाँ रुकें और समूह में इस प्रश्न पर चर्चा करें: आपकी संस्कृति में किसी अपराध के लिए सबसे कठोर दण्ड क्या माना जाता है? दण्ड कौन देता है? इस ऑडियो को यहाँ रोकें।</w:t>
      </w:r>
    </w:p>
    <w:p>
      <w:pPr/>
      <w:r>
        <w:rPr>
          <w:lang w:val="hi_IN" w:bidi="hi_IN"/>
        </w:rPr>
      </w:r>
      <w:r>
        <w:rPr>
          <w:lang w:val="hi_IN" w:bidi="hi_IN"/>
        </w:rPr>
        <w:t>क्योंकि इस्राएलियों ने यहोवा की आज्ञा मानी और विनाश के लिए समर्पित वस्तुओं को नष्ट किया, इसलिए यहोवा यहोवा के भड़कते हुए क्रोध से फिर गया। यह एक विशेष अभिव्यक्ति है जिसका अर्थ है कि यहोवा अब इस्राएलियों पर क्रोधित नहीं था। इसका अर्थ है कि इस्राएली एक बार फिर अपने शत्रुओं पर विजय प्राप्त कर सकते थे, क्योंकि यहोवा उनके साथ था। वर्णनकर्ता हमें बताता है कि इस्राएली उस तराई को, जहाँ आकान मरा, “आकोर की तराई,” अर्थात् “क्लेश की तराई,” कहते रहे।</w:t>
      </w:r>
      <w:r>
        <w:rPr>
          <w:lang w:val="hi_IN" w:bidi="hi_IN"/>
        </w:rPr>
      </w:r>
    </w:p>
    <w:p>
      <w:pPr>
        <w:pStyle w:val="Heading3"/>
      </w:pPr>
      <w:r>
        <w:rPr>
          <w:lang w:val="hi_IN" w:bidi="hi_IN"/>
        </w:rPr>
        <w:t>घटनाओं को समझाना</w:t>
      </w:r>
    </w:p>
    <w:p>
      <w:pPr/>
      <w:r>
        <w:rPr>
          <w:lang w:val="hi_IN" w:bidi="hi_IN"/>
        </w:rPr>
      </w:r>
      <w:r>
        <w:rPr>
          <w:lang w:val="hi_IN" w:bidi="hi_IN"/>
        </w:rPr>
        <w:t>यहोशू 7:10–26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सन्दूक के सामने भूमि पर लेटा हुआ है। यहोवा यहोशू से कहता है कि वह उठ जाए। यहोवा यहोशू से कहता है कि इस्राएल उत्तरदायी है, क्योंकि किसी ने वाचा तोड़ी और यरीहो से विनाश के लिए समर्पित वस्तुएँ चुरा लीं, फिर उसके बारे में झूठ बोला और उन वस्तुओं को अपनी ही वस्तुओं में छिपा दिया। यहोवा कहता है कि यहोवा इस्राएल के साथ नहीं रहेगा और जब तक इस्राएली विनाश के लिए समर्पित वस्तुओं को नष्ट नहीं करेंगे, तब तक वे अपने शत्रुओं पर विजय नहीं पा सकेंगे।</w:t>
      </w:r>
    </w:p>
    <w:p>
      <w:pPr/>
      <w:r>
        <w:rPr>
          <w:lang w:val="hi_IN" w:bidi="hi_IN"/>
        </w:rPr>
      </w:r>
      <w:r>
        <w:rPr>
          <w:b/>
          <w:lang w:val="hi_IN" w:bidi="hi_IN"/>
        </w:rPr>
        <w:t>दूसरे दृश्य में:</w:t>
      </w:r>
      <w:r>
        <w:rPr>
          <w:lang w:val="hi_IN" w:bidi="hi_IN"/>
        </w:rPr>
        <w:t xml:space="preserve"> यहोवा यहोशू से कहता है कि वह जाकर लोगों को पवित्र करे। यहोवा यहोशू को यह निर्देश देता है कि अगले दिन इस्राएलियों को यहोवा के सामने कैसे उपस्थित होना है। यहोवा यहोशू से यह भी कहता है कि अगले दिन इस्राएलियों को उस व्यक्ति को मारकर जला देना होगा जिसने विनाश के लिए समर्पित वस्तुएँ ली थीं, क्योंकि उस व्यक्ति ने वाचा तोड़ी है।</w:t>
      </w:r>
    </w:p>
    <w:p>
      <w:pPr/>
      <w:r>
        <w:rPr>
          <w:lang w:val="hi_IN" w:bidi="hi_IN"/>
        </w:rPr>
      </w:r>
      <w:r>
        <w:rPr>
          <w:b/>
          <w:lang w:val="hi_IN" w:bidi="hi_IN"/>
        </w:rPr>
        <w:t>तीसरे दृश्य में:</w:t>
      </w:r>
      <w:r>
        <w:rPr>
          <w:lang w:val="hi_IN" w:bidi="hi_IN"/>
        </w:rPr>
        <w:t xml:space="preserve"> यहोवा के सामने खड़े होने के लिए अपने आप को शुद्ध करने के बाद, यहोशू और इस्राएली अगले दिन मिलापवाले तम्बू के सामने खड़े होते हैं। यहोवा आकान को उस व्यक्ति के रूप में चुनता है जिसने वाचा तोड़ी थी।</w:t>
      </w:r>
    </w:p>
    <w:p>
      <w:pPr/>
      <w:r>
        <w:rPr>
          <w:lang w:val="hi_IN" w:bidi="hi_IN"/>
        </w:rPr>
      </w:r>
      <w:r>
        <w:rPr>
          <w:b/>
          <w:lang w:val="hi_IN" w:bidi="hi_IN"/>
        </w:rPr>
        <w:t>चौथे दृश्य में:</w:t>
      </w:r>
      <w:r>
        <w:rPr>
          <w:lang w:val="hi_IN" w:bidi="hi_IN"/>
        </w:rPr>
        <w:t xml:space="preserve"> यहोशू आकान से कहता है कि वह सत्य बताकर यहोवा का सम्मान करे। आकान स्वीकार करता है कि उसने यरीहो से एक चादर, चाँदी और सोना चुराया और उन्हें आकान के तम्बू के नीचे छिपा दिया। यहोशू लोगों को आकान के तम्बू के नीचे से वे वस्तुएँ ढूँढ़ने के लिए भेजता है, और वे लोग उन वस्तुओं को मिलापवाले तम्बू के पास वापस ले आते हैं।</w:t>
      </w:r>
    </w:p>
    <w:p>
      <w:pPr/>
      <w:r>
        <w:rPr>
          <w:lang w:val="hi_IN" w:bidi="hi_IN"/>
        </w:rPr>
      </w:r>
      <w:r>
        <w:rPr>
          <w:b/>
          <w:lang w:val="hi_IN" w:bidi="hi_IN"/>
        </w:rPr>
        <w:t>पाँचवें दृश्य में:</w:t>
      </w:r>
      <w:r>
        <w:rPr>
          <w:lang w:val="hi_IN" w:bidi="hi_IN"/>
        </w:rPr>
        <w:t xml:space="preserve"> यहोशू और इस्राएली आकान को, विनाश के लिए समर्पित वस्तुओं को, उसके परिवार को और उसकी सारी सम्पत्ति को आकोर की तराई में ले जाते हैं। यहोशू कहता है कि अब यहोवा आकान को दंड देगा। इस्राएली आकान पर और फिर आकान के परिवार पर पत्थर मारते हैं, जब तक कि वे मर नहीं जाते। इस्राएली उनके शवों और आकान की सभी संपत्तियों को जला देते हैं। यहोवा अब इस्राएलियों से क्रोधित नहीं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जेरहियों का कुल</w:t>
      </w:r>
    </w:p>
    <w:p>
      <w:pPr>
        <w:pStyle w:val="ListBullet"/>
        <w:spacing w:line="240" w:lineRule="auto"/>
        <w:ind w:left="720"/>
      </w:pPr>
      <w:r>
        <w:rPr>
          <w:lang w:val="hi_IN" w:bidi="hi_IN"/>
        </w:rPr>
      </w:r>
      <w:r>
        <w:rPr>
          <w:lang w:val="hi_IN" w:bidi="hi_IN"/>
        </w:rPr>
        <w:t>जिम्री का परिवार</w:t>
      </w:r>
    </w:p>
    <w:p>
      <w:pPr>
        <w:pStyle w:val="ListBullet"/>
        <w:spacing w:line="240" w:lineRule="auto"/>
        <w:ind w:left="720"/>
      </w:pPr>
      <w:r>
        <w:rPr>
          <w:lang w:val="hi_IN" w:bidi="hi_IN"/>
        </w:rPr>
      </w:r>
      <w:r>
        <w:rPr>
          <w:lang w:val="hi_IN" w:bidi="hi_IN"/>
        </w:rPr>
        <w:t>आकान</w:t>
      </w:r>
    </w:p>
    <w:p>
      <w:pPr>
        <w:pStyle w:val="ListBullet"/>
        <w:spacing w:line="240" w:lineRule="auto"/>
        <w:ind w:left="720"/>
      </w:pPr>
      <w:r>
        <w:rPr>
          <w:lang w:val="hi_IN" w:bidi="hi_IN"/>
        </w:rPr>
      </w:r>
      <w:r>
        <w:rPr>
          <w:lang w:val="hi_IN" w:bidi="hi_IN"/>
        </w:rPr>
        <w:t>आकान का परिवार</w:t>
      </w:r>
    </w:p>
    <w:p>
      <w:pPr>
        <w:pStyle w:val="ListBullet"/>
        <w:spacing w:line="240" w:lineRule="auto"/>
        <w:ind w:left="720"/>
      </w:pPr>
      <w:r>
        <w:rPr>
          <w:lang w:val="hi_IN" w:bidi="hi_IN"/>
        </w:rPr>
      </w:r>
      <w:r>
        <w:rPr>
          <w:lang w:val="hi_IN" w:bidi="hi_IN"/>
        </w:rPr>
        <w:t>और संदेशवाहक, यहोशू के पुरुष</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भाग में यहोवा ने इस्राएलियों को यरीहो के भीतर की हर वस्तु को नष्ट करने की आज्ञा दी थी। यह यहोवा के लिए एक प्रकार की भेंट थी। यहोवा ने कहा था कि जो कोई नगर से वस्तुएँ लेकर यहोवा की अवज्ञा करेगा, वह पूरे इस्राएल पर विनाश ले आएगा।</w:t>
      </w:r>
    </w:p>
    <w:p>
      <w:pPr/>
      <w:r>
        <w:rPr>
          <w:lang w:val="hi_IN" w:bidi="hi_IN"/>
        </w:rPr>
      </w:r>
      <w:r>
        <w:rPr>
          <w:lang w:val="hi_IN" w:bidi="hi_IN"/>
        </w:rPr>
        <w:t>यह याद रखना महत्वपूर्ण है कि यहोशू यहोवा से प्रार्थना करते समय अपने शोक को प्रकट करने के लिए भूमि पर लेटा हुआ था। जब यहोवा यहोशू से कहता है कि वह उठ जाए और उससे पूछता है, “तू मुँह के बल क्यों पड़ा है?” यह यहोशू को डाँटने का एक तरीका है।</w:t>
      </w:r>
    </w:p>
    <w:p>
      <w:pPr/>
      <w:r>
        <w:rPr>
          <w:lang w:val="hi_IN" w:bidi="hi_IN"/>
        </w:rPr>
      </w:r>
      <w:r>
        <w:rPr>
          <w:lang w:val="hi_IN" w:bidi="hi_IN"/>
        </w:rPr>
        <w:t>यहोवा कहता है कि इस्राएल ने पाप किया, यहोवा की वाचा को तोड़ा, विनाश के लिए समर्पित वस्तुएँ चुरा लीं, झूठ बोला और उन वस्तुओं को अपनी ही वस्तुओं के बीच छिपा दिया। किन्तु वास्तव में यहोवा केवल एक ही व्यक्ति, आकान, के कार्यों का वर्णन कर रहा है। यहोवा आकान के कार्यों के लिए पूरे इस्राएल को जिम्मेदार ठहराता है।</w:t>
      </w:r>
    </w:p>
    <w:p>
      <w:pPr/>
      <w:r>
        <w:rPr>
          <w:lang w:val="hi_IN" w:bidi="hi_IN"/>
        </w:rPr>
      </w:r>
      <w:r>
        <w:rPr>
          <w:lang w:val="hi_IN" w:bidi="hi_IN"/>
        </w:rPr>
        <w:t>जब यहोवा कहता है कि इस्राएली “अपने शत्रुओं के सामने ठहर नहीं सकते” और उन्होंने “अपने शत्रुओं की ओर पीठ फेर ली,” तब यहोवा एक विशेष भाषा का प्रयोग कर रहा है। इस विशेष भाषा का अर्थ है कि इस्राएली यहोवा के बिना अपने शत्रुओं पर विजय प्राप्त नहीं कर सकते। यहोवा कहता है कि जब तक इस्राएली चुराई हुई वस्तुओं को नष्ट नहीं करेंगे, तब तक वह उनके साथ नहीं रहेगा।</w:t>
      </w:r>
    </w:p>
    <w:p>
      <w:pPr/>
      <w:r>
        <w:rPr>
          <w:lang w:val="hi_IN" w:bidi="hi_IN"/>
        </w:rPr>
      </w:r>
      <w:r>
        <w:rPr>
          <w:lang w:val="hi_IN" w:bidi="hi_IN"/>
        </w:rPr>
        <w:t>यहोवा यहोशू से कहता है कि वह लोगों को पवित्र करे, अर्थात् उन्हें अनुष्ठानिक रूप से शुद्ध करने और यहोवा की उपासना के लिए तैयार करे। यहोवा यहोशू को ठीक-ठीक बताता है कि उसे इस्राएलियों से क्या कहना है।</w:t>
      </w:r>
    </w:p>
    <w:p>
      <w:pPr/>
      <w:r>
        <w:rPr>
          <w:lang w:val="hi_IN" w:bidi="hi_IN"/>
        </w:rPr>
      </w:r>
      <w:r>
        <w:rPr>
          <w:lang w:val="hi_IN" w:bidi="hi_IN"/>
        </w:rPr>
        <w:t>फिर यहोवा यहोशू को इस बारे में विशेष निर्देश देता है कि इस्राएलियों को यहोवा के सामने कैसे उपस्थित होना है। सबसे पहले, इस्राएलियों को अपने 12 गोत्रों में विभाजित होना चाहिए। यह स्पष्ट नहीं है कि यहोवा अपने चुनाव को इस्राएलियों को ठीक-ठीक कैसे दिखाएगा, परन्तु जब यहोवा किसी एक गोत्र को चुनता है, तब उस गोत्र का प्रत्येक कुल यहोवा के सामने खड़ा होगा। जब यहोवा किसी कुल को चुनता है, तब उस कुल का प्रत्येक परिवार यहोवा के सामने खड़ा होगा। जब यहोवा किसी परिवार को चुनता है, तब उस परिवार का प्रत्येक पुरुष यहोवा के सामने खड़ा होगा। अन्त में, यहोवा उस व्यक्ति को चुनेगा जो विनाश के लिए समर्पित वस्तुओं को चुराने के लिए जिम्मेदार है। इससे वह दोषी व्यक्ति सारे इस्राएल के सामने और यहोवा की उपस्थिति में अकेला खड़ा रह जाएगा। यहोवा इस बात पर ज़ोर देता है कि दोषी व्यक्ति ने बहुत भयानक काम किया है। उस व्यक्ति ने उस वाचा, अर्थात् विशेष समझौते, को तोड़ दिया है जो इस्राएल के यहोवा के साथ है।</w:t>
      </w:r>
    </w:p>
    <w:p>
      <w:pPr/>
      <w:r>
        <w:rPr>
          <w:lang w:val="hi_IN" w:bidi="hi_IN"/>
        </w:rPr>
      </w:r>
      <w:r>
        <w:rPr>
          <w:lang w:val="hi_IN" w:bidi="hi_IN"/>
        </w:rPr>
        <w:t>यहाँ रुकें और समूह में चर्चा करें: अपने समुदाय में किसी व्यक्ति द्वारा पहले किए गए किसी भयानक कार्य का वर्णन करें। आप इस कार्य का वर्णन कैसे करते हैं? इस ऑडियो को यहाँ रोकें।</w:t>
      </w:r>
    </w:p>
    <w:p>
      <w:pPr/>
      <w:r>
        <w:rPr>
          <w:lang w:val="hi_IN" w:bidi="hi_IN"/>
        </w:rPr>
      </w:r>
      <w:r>
        <w:rPr>
          <w:lang w:val="hi_IN" w:bidi="hi_IN"/>
        </w:rPr>
        <w:t>यद्यपि वर्णनकर्ता इसका उल्लेख नहीं करता, फिर भी इस्राएली यहोवा की आज्ञा मानते हैं और पूरे दिन अपने आप को शुद्ध करते हैं। संभवतः वे अपने पापों को स्वीकार करने और यहोवा से मिलने की तैयारी में स्वयं को धार्मिक रीति से शुद्ध करने के लिए कुछ अनुष्ठान करते हैं।</w:t>
      </w:r>
    </w:p>
    <w:p>
      <w:pPr/>
      <w:r>
        <w:rPr>
          <w:lang w:val="hi_IN" w:bidi="hi_IN"/>
        </w:rPr>
      </w:r>
      <w:r>
        <w:rPr>
          <w:lang w:val="hi_IN" w:bidi="hi_IN"/>
        </w:rPr>
        <w:t>भोर होते ही अगली सुबह, यहोशू और इस्राएली यहोवा के सामने उपस्थित होते हैं। यह याद रखना महत्वपूर्ण है कि इस्राएली मिलापवाले तम्बू के सामने खड़े हैं, जो यहोवा की उपस्थिति का प्रतीक है। संभवतः इस्राएली चिट्ठियाँ डालते हैं, अर्थात् छोटे पत्थर फेंकते हैं और उनके गिरने के ढंग से यहोवा की इच्छा जानने का प्रयास करते हैं।</w:t>
      </w:r>
    </w:p>
    <w:p>
      <w:pPr/>
      <w:r>
        <w:rPr>
          <w:lang w:val="hi_IN" w:bidi="hi_IN"/>
        </w:rPr>
      </w:r>
      <w:r>
        <w:rPr>
          <w:lang w:val="hi_IN" w:bidi="hi_IN"/>
        </w:rPr>
        <w:t>इस्राएली अपने-अपने गोत्रों के अनुसार प्रस्तुत होते हैं, और यहोवा यहूदा को चुनता है। फिर यहूदा कुलों में विभाजित होता है, और यहोवा जरहियों को चुनता है। जरही कुल परिवारों में विभाजित होता है, और यहोवा जिम्री के परिवार को चुनता है। जिम्री का परिवार व्यक्तिगत पुरुषों में विभाजित होता है, और यहोवा आकान को चुनता है।</w:t>
      </w:r>
    </w:p>
    <w:p>
      <w:pPr/>
      <w:r>
        <w:rPr>
          <w:lang w:val="hi_IN" w:bidi="hi_IN"/>
        </w:rPr>
      </w:r>
      <w:r>
        <w:rPr>
          <w:lang w:val="hi_IN" w:bidi="hi_IN"/>
        </w:rPr>
        <w:t>यह याद रखना महत्वपूर्ण है कि जब यहोशू आकान को “मेरे बेटे” कहता है, तो यह उच्च पद वाले व्यक्ति द्वारा निम्न पद वाले व्यक्ति से नम्रता से बात करने का एक तरीका है।</w:t>
      </w:r>
    </w:p>
    <w:p>
      <w:pPr/>
      <w:r>
        <w:rPr>
          <w:lang w:val="hi_IN" w:bidi="hi_IN"/>
        </w:rPr>
      </w:r>
      <w:r>
        <w:rPr>
          <w:lang w:val="hi_IN" w:bidi="hi_IN"/>
        </w:rPr>
        <w:t>यहाँ रुकें और समूह में चर्चा करें कि जब आप किसी निम्न पद वाले व्यक्ति से बात शुरू करते हैं, तो आप उससे क्या कह सकते हैं। इस ऑडियो को यहाँ रोकें।</w:t>
      </w:r>
    </w:p>
    <w:p>
      <w:pPr/>
      <w:r>
        <w:rPr>
          <w:lang w:val="hi_IN" w:bidi="hi_IN"/>
        </w:rPr>
      </w:r>
      <w:r>
        <w:rPr>
          <w:lang w:val="hi_IN" w:bidi="hi_IN"/>
        </w:rPr>
        <w:t>यहोशू आकान से कहता है कि वह सत्य बताकर यहोवा का आदर करे और यहोवा की स्तुति करे। आकान अपने किए हुए काम को अंगीकार करता है। आकान कहता है कि उसने यरीहो से एक चादर, चाँदी और सोना चुराया और इन वस्तुओं को आकान के तम्बू के नीचे छिपा दिया। यह याद रखना महत्वपूर्ण है कि आकान ने वह तम्बू अपने परिवार के साथ साझा किया था, इसलिए संभव है कि उसके परिवार को उसके किए हुए काम के बारे में पता हो।</w:t>
      </w:r>
    </w:p>
    <w:p>
      <w:pPr/>
      <w:r>
        <w:rPr>
          <w:lang w:val="hi_IN" w:bidi="hi_IN"/>
        </w:rPr>
      </w:r>
      <w:r>
        <w:rPr>
          <w:lang w:val="hi_IN" w:bidi="hi_IN"/>
        </w:rPr>
        <w:t>यहोशू संदेशवाहकों को आकान के तम्बू के नीचे खोजने के लिए भेजता है। संदेशवाहक उन वस्तुओं को ढूँढकर यहोशू के पास वापस लाते हैं। संदेशवाहक इन वस्तुओं को मिलापवाले तम्बू के सामने फैला देते हैं।</w:t>
      </w:r>
    </w:p>
    <w:p>
      <w:pPr/>
      <w:r>
        <w:rPr>
          <w:lang w:val="hi_IN" w:bidi="hi_IN"/>
        </w:rPr>
      </w:r>
      <w:r>
        <w:rPr>
          <w:lang w:val="hi_IN" w:bidi="hi_IN"/>
        </w:rPr>
        <w:t>यहोशू और इस्राएली आकान को, उसके परिवार को, उसके द्वारा चुराई हुई वस्तुओं को, उसके पालतू पशुओं को और उसकी सारी सम्पत्ति को पकड़कर आकोर की तराई में ले जाते हैं। यह ध्यान देना महत्वपूर्ण है कि वर्णनकर्ता यह भी बताता है कि आकान के पुत्र और पुत्रियाँ भी मारे गए। वर्णनकर्ता यह बात इस पर ज़ोर देने के लिए कहता है कि आकान का वंश, अर्थात् उसके वंशज, समाप्त हो गए। यह दिखाता है कि जैसे आकान के परिवार ने मिलकर यहोवा की आज्ञा मानने का वादा किया था, वैसे ही उन्होंने मिलकर उस वादे को तोड़ा भी। यही कारण है कि यहोवा ने पूरे परिवार को दंड दिया।</w:t>
      </w:r>
    </w:p>
    <w:p>
      <w:pPr/>
      <w:r>
        <w:rPr>
          <w:lang w:val="hi_IN" w:bidi="hi_IN"/>
        </w:rPr>
      </w:r>
      <w:r>
        <w:rPr>
          <w:lang w:val="hi_IN" w:bidi="hi_IN"/>
        </w:rPr>
        <w:t>यहोशू आकान से पूछता है, “तूने इस्राएल पर यह क्लेश क्यों लाया है?” यहोशू यह बात आकान को विनाश के लिए समर्पित वस्तुएँ चुराने और आई के विरुद्ध इस्राएल की हार का कारण बनने के लिए डाँटने हेतु कहता है। यहोवा आकान को दण्ड देकर उस पर क्लेश लाता है। आकान की सज़ा मृत्यु है।</w:t>
      </w:r>
    </w:p>
    <w:p>
      <w:pPr/>
      <w:r>
        <w:rPr>
          <w:lang w:val="hi_IN" w:bidi="hi_IN"/>
        </w:rPr>
      </w:r>
      <w:r>
        <w:rPr>
          <w:lang w:val="hi_IN" w:bidi="hi_IN"/>
        </w:rPr>
        <w:t>इस्राएली आकान और उसके परिवार को पत्थर फेंक-फेंककर तब तक मारते हैं, जब तक वे मर नहीं जाते। फिर इस्राएली शवों और आकान की सारी संपत्ति को जला देते हैं, और उन पर पत्थरों का ढेर लगा देते हैं। वे उस स्थान को आकोर की घाटी, या क्लेश की घाटी कहते हैं। इसके बाद, यहोवा का भड़कता हुआ क्रोध शांत हो जाता है। यह एक विशेष भाषा है जिसका अर्थ है कि यहोवा का इस्राएलियों पर क्रोध शांत हो गया।</w:t>
      </w:r>
    </w:p>
    <w:p>
      <w:pPr/>
      <w:r>
        <w:rPr>
          <w:lang w:val="hi_IN" w:bidi="hi_IN"/>
        </w:rPr>
      </w:r>
      <w:r>
        <w:rPr>
          <w:lang w:val="hi_IN" w:bidi="hi_IN"/>
        </w:rPr>
        <w:t>यहाँ रुकें और समूह में चर्चा करें: उस समय के बारे में सोचें जब आपका या आपके किसी जानने वाले का बहुत अधिक गुस्सा शांत हुआ। आपने अपने क्रोध के शांत होने के बारे में कैसे बात की?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7:10–26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जेरहियों का कुल</w:t>
      </w:r>
    </w:p>
    <w:p>
      <w:pPr>
        <w:pStyle w:val="ListBullet"/>
        <w:spacing w:line="240" w:lineRule="auto"/>
        <w:ind w:left="720"/>
      </w:pPr>
      <w:r>
        <w:rPr>
          <w:lang w:val="hi_IN" w:bidi="hi_IN"/>
        </w:rPr>
      </w:r>
      <w:r>
        <w:rPr>
          <w:lang w:val="hi_IN" w:bidi="hi_IN"/>
        </w:rPr>
        <w:t>जिम्री का परिवार</w:t>
      </w:r>
    </w:p>
    <w:p>
      <w:pPr>
        <w:pStyle w:val="ListBullet"/>
        <w:spacing w:line="240" w:lineRule="auto"/>
        <w:ind w:left="720"/>
      </w:pPr>
      <w:r>
        <w:rPr>
          <w:lang w:val="hi_IN" w:bidi="hi_IN"/>
        </w:rPr>
      </w:r>
      <w:r>
        <w:rPr>
          <w:lang w:val="hi_IN" w:bidi="hi_IN"/>
        </w:rPr>
        <w:t>आकान</w:t>
      </w:r>
    </w:p>
    <w:p>
      <w:pPr>
        <w:pStyle w:val="ListBullet"/>
        <w:spacing w:line="240" w:lineRule="auto"/>
        <w:ind w:left="720"/>
      </w:pPr>
      <w:r>
        <w:rPr>
          <w:lang w:val="hi_IN" w:bidi="hi_IN"/>
        </w:rPr>
      </w:r>
      <w:r>
        <w:rPr>
          <w:lang w:val="hi_IN" w:bidi="hi_IN"/>
        </w:rPr>
        <w:t>आकान का परिवार</w:t>
      </w:r>
    </w:p>
    <w:p>
      <w:pPr>
        <w:pStyle w:val="ListBullet"/>
        <w:spacing w:line="240" w:lineRule="auto"/>
        <w:ind w:left="720"/>
      </w:pPr>
      <w:r>
        <w:rPr>
          <w:lang w:val="hi_IN" w:bidi="hi_IN"/>
        </w:rPr>
      </w:r>
      <w:r>
        <w:rPr>
          <w:lang w:val="hi_IN" w:bidi="hi_IN"/>
        </w:rPr>
        <w:t>और संदेशवाहक, यहोशू के पुरुष</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सन्दूक के सामने भूमि पर लेटे हुए यहोशू का अभिनय करें। यहोवा यहोशू से कहता है कि वह उठ जाए। यहोवा कहता है कि इस्राएल उत्तरदायी है, क्योंकि किसी ने वाचा तोड़ी है। किसी ने यरीहो से विनाश के लिए समर्पित वस्तुएँ चुरा लीं, उसके बारे में झूठ बोला और उन वस्तुओं को अपने सामान में छिपा दिया। यहोवा कहता है कि वह इस्राएल के साथ नहीं रहेगा और जब तक इस्राएली विनाश के लिए समर्पित वस्तुओं को नष्ट नहीं करेंगे, तब तक वे अपने शत्रुओं पर विजय नहीं पा सकेंगे।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द्वारा यहोशू से जाकर लोगों को पवित्र करने के लिए कहने का अभिनय करें। यहोवा यहोशू को आज्ञा देता है कि वह लोगों से कहे, "कल के लिए तैयार होने के लिए अपने आप को शुद्ध करो। “तुम्हारे बीच विनाश के लिए समर्पित वस्तुएँ हैं, और जब तक तुम उन्हें नष्ट नहीं करोगे, तब तक तुम अपने शत्रुओं पर विजय प्राप्त नहीं कर सकते।” यहोवा यहोशू को यह निर्देश देता है कि अगले दिन इस्राएलियों को यहोवा के सामने कैसे उपस्थित होना है। यहोवा यहोशू से यह भी कहता है कि अगले दिन इस्राएलियों को उस व्यक्ति को मारकर जला देना होगा जिसने विनाश के लिए समर्पित वस्तुएँ ली थीं, क्योंकि उस व्यक्ति ने वाचा तोड़ी है।</w:t>
      </w:r>
    </w:p>
    <w:p>
      <w:pPr/>
      <w:r>
        <w:rPr>
          <w:lang w:val="hi_IN" w:bidi="hi_IN"/>
        </w:rPr>
      </w:r>
      <w:r>
        <w:rPr>
          <w:lang w:val="hi_IN" w:bidi="hi_IN"/>
        </w:rPr>
        <w:t>यहोशू के द्वारा इस्राएलियों को यहोवा के निर्देश बताने और इस्राएलियों के अपने आप को शुद्ध करने का अभिनय करें। अगले दिन यहोशू और इस्राएली मिलापवाले तम्बू के सामने खड़े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के अपने 12 गोत्रों में विभाजित होने का अभिनय करें। यहोवा के द्वारा यहूदा के गोत्र को चुनने का अभिनय करें। यहूदा का गोत्र आगे आता है और कुलों में विभाजित हो जाता है। फिर यहोवा जरहियों के कुल को चुनता है, और वे आगे आते हैं तथा परिवारों में विभाजित होते हैं। फिर यहोवा जिम्री के परिवार को चुनता है, और वे आगे आते हैं। जिम्री के पुरुष आगे आते हैं, और यहोवा आकान को चुनता है। यहोशू के द्वारा आकान से सत्य बताकर यहोवा का आदर करने के लिए कहने का अभिनय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आकान के द्वारा यह स्वीकार करने का अभिनय करें कि उसने यरीहो से एक चादर, चाँदी और सोना चुराया और उन्हें अपने तम्बू के नीचे छिपा दिया। यहोशू लोगों को आकान के तम्बू के नीचे से वे वस्तुएँ ढूँढ़ने के लिए भेजता है। वे लोग गड़ी हुई वस्तुओं को पाते हैं और उन्हें मिलापवाले तम्बू में यहोशू के पास वापस ले आते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और इस्राएलियों के द्वारा आकान को, विनाश के लिए समर्पित वस्तुओं को, उसके परिवार को और उसकी सारी सम्पत्ति को आकोर की तराई में ले जाने का अभिनय करें। यहोशू पूछता है कि आकान ने पूरे इस्राएल पर क्लेश क्यों लाया। यहोशू कहता है कि अब यहोवा आकान को दंड देगा। इस्राएली पहले आकान पर पथराव करते हैं, फिर उसके परिवार पर। इस्राएली उनके शवों और आकान की सभी संपत्तियों को जला देते हैं। यहोवा अब इस्राएलियों से क्रोधित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द्वारा आकान के साथ तराई में हुई घटना को याद करने और उसे “क्लेश की तराई” पुकारने का अभिनय करें।</w:t>
      </w:r>
      <w:r>
        <w:rPr>
          <w:lang w:val="hi_IN" w:bidi="hi_IN"/>
        </w:rPr>
      </w:r>
    </w:p>
    <w:p>
      <w:pPr>
        <w:pStyle w:val="Heading3"/>
      </w:pPr>
      <w:r>
        <w:rPr>
          <w:lang w:val="hi_IN" w:bidi="hi_IN"/>
        </w:rPr>
        <w:t>आवश्यक जानकारी</w:t>
      </w:r>
    </w:p>
    <w:p>
      <w:pPr/>
      <w:r>
        <w:rPr>
          <w:lang w:val="hi_IN" w:bidi="hi_IN"/>
        </w:rPr>
      </w:r>
      <w:r>
        <w:rPr>
          <w:lang w:val="hi_IN" w:bidi="hi_IN"/>
        </w:rPr>
        <w:t>यहोशू 7:10–26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प्रमुख पदों पर चर्चा करेगा।</w:t>
      </w:r>
    </w:p>
    <w:p>
      <w:pPr/>
      <w:r>
        <w:rPr>
          <w:lang w:val="hi_IN" w:bidi="hi_IN"/>
        </w:rPr>
      </w:r>
      <w:r>
        <w:rPr>
          <w:b/>
          <w:lang w:val="hi_IN" w:bidi="hi_IN"/>
        </w:rPr>
        <w:t>यहोवा</w:t>
      </w:r>
      <w:r>
        <w:rPr>
          <w:lang w:val="hi_IN" w:bidi="hi_IN"/>
        </w:rPr>
        <w:t xml:space="preserve"> यहोशू से कहता है कि वह उठ जाए। याद रखें, यहोवा परमेश्वर का व्यक्तिगत नाम है और इस पूरे भाग में इसका उपयोग किया जाएगा।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यहोशू से कहता है कि वह उठ जाए, क्योंकि </w:t>
      </w:r>
      <w:r>
        <w:rPr>
          <w:b/>
          <w:lang w:val="hi_IN" w:bidi="hi_IN"/>
        </w:rPr>
        <w:t>इस्राएल</w:t>
      </w:r>
      <w:r>
        <w:rPr>
          <w:lang w:val="hi_IN" w:bidi="hi_IN"/>
        </w:rPr>
        <w:t xml:space="preserve"> में किसी ने पाप किया है, अर्थात् यहोवा की अवज्ञा की है। इस्राएल </w:t>
      </w:r>
      <w:r>
        <w:rPr>
          <w:b/>
          <w:lang w:val="hi_IN" w:bidi="hi_IN"/>
        </w:rPr>
        <w:t>अब्राहम</w:t>
      </w:r>
      <w:r>
        <w:rPr>
          <w:lang w:val="hi_IN" w:bidi="hi_IN"/>
        </w:rPr>
        <w:t xml:space="preserve"> के वंशजों या यहोवा के लोगों को दर्शाता है। यहोवा कहता है कि किसी ने यहोवा की </w:t>
      </w:r>
      <w:r>
        <w:rPr>
          <w:b/>
          <w:lang w:val="hi_IN" w:bidi="hi_IN"/>
        </w:rPr>
        <w:t>वाचा</w:t>
      </w:r>
      <w:r>
        <w:rPr>
          <w:lang w:val="hi_IN" w:bidi="hi_IN"/>
        </w:rPr>
        <w:t xml:space="preserve"> तोड़ दी है। जैसा कि आपको याद होगा, वाचा वह औपचारिक समझौता था जो यहोवा ने अपने लोगों के साथ किया था जिसे तोड़ा नहीं जा सकता था। यहोवा ने इस्राएलियों को </w:t>
      </w:r>
      <w:r>
        <w:rPr>
          <w:b/>
          <w:lang w:val="hi_IN" w:bidi="hi_IN"/>
        </w:rPr>
        <w:t>कनान देश देने का वचन दिया थ</w:t>
      </w:r>
      <w:r>
        <w:rPr>
          <w:lang w:val="hi_IN" w:bidi="hi_IN"/>
        </w:rPr>
        <w:t xml:space="preserve">ा, और इस्राएलियों ने यहोवा पर भरोसा करने और उसकी आज्ञा मानने का वादा किया था। क्योंकि आकान ने यहोवा की अवज्ञा की और यरीहो से कुछ वस्तुएँ ले लीं, इसलिए आकान ने यहोवा की वाचा तोड़ दी। </w:t>
      </w:r>
      <w:r>
        <w:rPr>
          <w:lang w:val="hi_IN" w:bidi="hi_IN"/>
        </w:rPr>
        <w:t>इस्राएल</w:t>
      </w:r>
      <w:r>
        <w:rPr>
          <w:lang w:val="hi_IN" w:bidi="hi_IN"/>
        </w:rPr>
        <w:t xml:space="preserve"> और </w:t>
      </w:r>
      <w:r>
        <w:rPr>
          <w:lang w:val="hi_IN" w:bidi="hi_IN"/>
        </w:rPr>
        <w:t>वाचा</w:t>
      </w:r>
      <w:r>
        <w:rPr>
          <w:lang w:val="hi_IN" w:bidi="hi_IN"/>
        </w:rPr>
        <w:t xml:space="preserve"> के लिए वही शब्द या वाक्यांश प्रयोग करें जो आपने पिछले भागों में उपयोग किए हैं। इस्राएल और वाचा के बारे में अधिक जानकारी के लिए, मुख्य शब्दावली देखें।</w:t>
      </w:r>
    </w:p>
    <w:p>
      <w:pPr/>
      <w:r>
        <w:rPr>
          <w:lang w:val="hi_IN" w:bidi="hi_IN"/>
        </w:rPr>
      </w:r>
      <w:r>
        <w:rPr>
          <w:lang w:val="hi_IN" w:bidi="hi_IN"/>
        </w:rPr>
        <w:t xml:space="preserve">यहाँ रुकें और चर्चा करें कि आप </w:t>
      </w:r>
      <w:r>
        <w:rPr>
          <w:b/>
          <w:lang w:val="hi_IN" w:bidi="hi_IN"/>
        </w:rPr>
        <w:t>पाप</w:t>
      </w:r>
      <w:r>
        <w:rPr>
          <w:lang w:val="hi_IN" w:bidi="hi_IN"/>
        </w:rPr>
        <w:t xml:space="preserve"> के लिए किस शब्द या वाक्यांश का उपयोग करेंगे। </w:t>
      </w:r>
      <w:r>
        <w:rPr>
          <w:lang w:val="hi_IN" w:bidi="hi_IN"/>
        </w:rPr>
        <w:t>पाप</w:t>
      </w:r>
      <w:r>
        <w:rPr>
          <w:lang w:val="hi_IN" w:bidi="hi_IN"/>
        </w:rPr>
        <w:t xml:space="preserve"> के बारे में अधिक जानकारी के लिए मुख्य शब्दावली देखें। यदि आपने पहले ही बाइबल के किसी अन्य भाग में इस शब्द का अनुवाद किया है, तो यहाँ उसी शब्द का उपयोग करें। इस ऑडियो को यहाँ रोकें।</w:t>
      </w:r>
    </w:p>
    <w:p>
      <w:pPr/>
      <w:r>
        <w:rPr>
          <w:lang w:val="hi_IN" w:bidi="hi_IN"/>
        </w:rPr>
      </w:r>
      <w:r>
        <w:rPr>
          <w:lang w:val="hi_IN" w:bidi="hi_IN"/>
        </w:rPr>
        <w:t xml:space="preserve">यहोवा कहता है कि किसी ने यरीहो से </w:t>
      </w:r>
      <w:r>
        <w:rPr>
          <w:b/>
          <w:lang w:val="hi_IN" w:bidi="hi_IN"/>
        </w:rPr>
        <w:t>समर्पित कुछ वस्तुएँ</w:t>
      </w:r>
      <w:r>
        <w:rPr>
          <w:lang w:val="hi_IN" w:bidi="hi_IN"/>
        </w:rPr>
        <w:t xml:space="preserve"> ले ली हैं। फिर उस व्यक्ति ने इसके बारे में झूठ बोला और उन वस्तुओं को अपने सामान के बीच छिपा दिया। “समर्पित वस्तुएँ” से आशय यरीहो के भीतर की उन सभी वस्तुओं से है जिन्हें यहोवा ने अपने लोगों को नष्ट करने की आज्ञा दी थी। नगर के भीतर की वस्तुओं को नष्ट करना उन्हें यहोवा को अर्पित करने का एक तरीका था। "समर्पित वस्तुओं" के लिए उसी शब्द या वाक्यांश का उपयोग करें जिसका उपयोग आपने पिछले भागों में किया था।</w:t>
      </w:r>
    </w:p>
    <w:p>
      <w:pPr/>
      <w:r>
        <w:rPr>
          <w:lang w:val="hi_IN" w:bidi="hi_IN"/>
        </w:rPr>
      </w:r>
      <w:r>
        <w:rPr>
          <w:lang w:val="hi_IN" w:bidi="hi_IN"/>
        </w:rPr>
        <w:t xml:space="preserve">यहोशू को लोगों को </w:t>
      </w:r>
      <w:r>
        <w:rPr>
          <w:b/>
          <w:lang w:val="hi_IN" w:bidi="hi_IN"/>
        </w:rPr>
        <w:t>पवित्र</w:t>
      </w:r>
      <w:r>
        <w:rPr>
          <w:lang w:val="hi_IN" w:bidi="hi_IN"/>
        </w:rPr>
        <w:t xml:space="preserve"> करने की आवश्यकता है। “पवित्र करना” का अर्थ है किसी को यहोवा के लिए पवित्र और अलग ठहराना। इस स्थिति में, लोगों ने एक विशेष अनुष्ठान के द्वारा अपने आप को शुद्ध किया, जिससे वह सब कुछ दूर हो जाए जो उन्हें अशुद्ध और यहोवा की आराधना के लिए अयोग्य बना सकता था। पवित्र ठहराने के लिए उसी शब्द या वाक्यांश का उपयोग करें जिसका उपयोग आपने पिछले भागों में किया है। </w:t>
      </w:r>
      <w:r>
        <w:rPr>
          <w:b/>
          <w:lang w:val="hi_IN" w:bidi="hi_IN"/>
        </w:rPr>
        <w:t>पवित्र ठहराना</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परमेश्वर को इस्राएल का यहोवा, परमेश्वर </w:t>
      </w:r>
      <w:r>
        <w:rPr>
          <w:b/>
          <w:lang w:val="hi_IN" w:bidi="hi_IN"/>
        </w:rPr>
        <w:t>कहता</w:t>
      </w:r>
      <w:r>
        <w:rPr>
          <w:lang w:val="hi_IN" w:bidi="hi_IN"/>
        </w:rPr>
        <w:t xml:space="preserve"> है। यह उपाधि इस्राएलियों को याद दिलाती है कि यहोवा इस्राएल का विशेष वाचा का परमेश्वर है। यहोवा ने इस्राएलियों को देश देने का वचन दिया था, और इस्राएलियों ने यहोवा की आज्ञा मानने का वादा किया था। इस्राएल के परमेश्वर यहोवा के लिए उसी वाक्यांश का उपयोग करें जिसका उपयोग आपने पिछले भागों में किया है, और याद रखें कि </w:t>
      </w:r>
      <w:r>
        <w:rPr>
          <w:lang w:val="hi_IN" w:bidi="hi_IN"/>
        </w:rPr>
        <w:t>परमेश्वर</w:t>
      </w:r>
      <w:r>
        <w:rPr>
          <w:lang w:val="hi_IN" w:bidi="hi_IN"/>
        </w:rPr>
        <w:t xml:space="preserve"> मुख्य शब्दावली में है।</w:t>
      </w:r>
    </w:p>
    <w:p>
      <w:pPr/>
      <w:r>
        <w:rPr>
          <w:lang w:val="hi_IN" w:bidi="hi_IN"/>
        </w:rPr>
      </w:r>
      <w:r>
        <w:rPr>
          <w:lang w:val="hi_IN" w:bidi="hi_IN"/>
        </w:rPr>
        <w:t>यहोवा यहोशू को इस बारे में विशेष निर्देश देता है कि इस्राएलियों को अपने आप को कैसे प्रस्तुत करना है। पहले वे गोत्र के अनुसार, फिर कुल के अनुसार, और फिर परिवार या घराने के अनुसार प्रकट होंगे। गोत्र रिश्तेदारों का सबसे बड़ा समूह होता था। एक गोत्र में कई कुल होते थे। कुल रिश्तेदारों का एक छोटा समूह होता था, जिसमें अलग-अलग घराने या परिवार शामिल होते थे। घराना या परिवार आमतौर पर परिवार के उन सदस्यों का समूह होता था जो साथ रहते थे।</w:t>
      </w:r>
    </w:p>
    <w:p>
      <w:pPr/>
      <w:r>
        <w:rPr>
          <w:lang w:val="hi_IN" w:bidi="hi_IN"/>
        </w:rPr>
      </w:r>
      <w:r>
        <w:rPr>
          <w:lang w:val="hi_IN" w:bidi="hi_IN"/>
        </w:rPr>
        <w:t xml:space="preserve">यहाँ रुकें और चर्चा करें कि </w:t>
      </w:r>
      <w:r>
        <w:rPr>
          <w:b/>
          <w:lang w:val="hi_IN" w:bidi="hi_IN"/>
        </w:rPr>
        <w:t>“गोत्र”</w:t>
      </w:r>
      <w:r>
        <w:rPr>
          <w:lang w:val="hi_IN" w:bidi="hi_IN"/>
        </w:rPr>
        <w:t xml:space="preserve">, </w:t>
      </w:r>
      <w:r>
        <w:rPr>
          <w:b/>
          <w:lang w:val="hi_IN" w:bidi="hi_IN"/>
        </w:rPr>
        <w:t>“कुल”</w:t>
      </w:r>
      <w:r>
        <w:rPr>
          <w:lang w:val="hi_IN" w:bidi="hi_IN"/>
        </w:rPr>
        <w:t xml:space="preserve"> और </w:t>
      </w:r>
      <w:r>
        <w:rPr>
          <w:b/>
          <w:lang w:val="hi_IN" w:bidi="hi_IN"/>
        </w:rPr>
        <w:t>“घराना”</w:t>
      </w:r>
      <w:r>
        <w:rPr>
          <w:lang w:val="hi_IN" w:bidi="hi_IN"/>
        </w:rPr>
        <w:t xml:space="preserve"> के लिए आप कौन-से शब्द प्रयोग करेंगे। यह सुनिश्चित करें कि “गोत्र”, “कुल” और “घराना” के लिए वही शब्द या वाक्यांश प्रयोग करें जो आपने बाइबल की पिछली पुस्तकों में उपयोग किए हैं। </w:t>
      </w:r>
      <w:r>
        <w:rPr>
          <w:lang w:val="hi_IN" w:bidi="hi_IN"/>
        </w:rPr>
        <w:t>घराना</w:t>
      </w:r>
      <w:r>
        <w:rPr>
          <w:lang w:val="hi_IN" w:bidi="hi_IN"/>
        </w:rPr>
        <w:t xml:space="preserve"> शब्द मुख्य शब्दावली में है। इस ऑडियो को यहाँ रोकें।</w:t>
      </w:r>
    </w:p>
    <w:p>
      <w:pPr/>
      <w:r>
        <w:rPr>
          <w:lang w:val="hi_IN" w:bidi="hi_IN"/>
        </w:rPr>
      </w:r>
      <w:r>
        <w:rPr>
          <w:lang w:val="hi_IN" w:bidi="hi_IN"/>
        </w:rPr>
        <w:t xml:space="preserve">यहोशू आकान से कहता है कि वह यहोवा को </w:t>
      </w:r>
      <w:r>
        <w:rPr>
          <w:b/>
          <w:lang w:val="hi_IN" w:bidi="hi_IN"/>
        </w:rPr>
        <w:t>महिमा</w:t>
      </w:r>
      <w:r>
        <w:rPr>
          <w:lang w:val="hi_IN" w:bidi="hi_IN"/>
        </w:rPr>
        <w:t xml:space="preserve"> दे और सच बताए। जब लोग यहोवा की महिमा करते हैं, तो वे यहोवा की स्तुति करते हैं, यहोवा की प्रशंसा करते हैं, और यहोवा के बारे में अच्छी बातें कहते हैं।</w:t>
      </w:r>
    </w:p>
    <w:p>
      <w:pPr/>
      <w:r>
        <w:rPr>
          <w:lang w:val="hi_IN" w:bidi="hi_IN"/>
        </w:rPr>
      </w:r>
      <w:r>
        <w:rPr>
          <w:lang w:val="hi_IN" w:bidi="hi_IN"/>
        </w:rPr>
        <w:t xml:space="preserve">यहाँ रुकें और चर्चा करें कि आप </w:t>
      </w:r>
      <w:r>
        <w:rPr>
          <w:b/>
          <w:lang w:val="hi_IN" w:bidi="hi_IN"/>
        </w:rPr>
        <w:t>महिमा</w:t>
      </w:r>
      <w:r>
        <w:rPr>
          <w:lang w:val="hi_IN" w:bidi="hi_IN"/>
        </w:rPr>
        <w:t xml:space="preserve"> के लिए किस शब्द या वाक्यांश का उपयोग करेंगे। महिमा के लिए उसी शब्द या वाक्यांश का उपयोग करें जिसका उपयोग आपने बाइबल की पिछली पुस्तकों में किया था। </w:t>
      </w:r>
      <w:r>
        <w:rPr>
          <w:lang w:val="hi_IN" w:bidi="hi_IN"/>
        </w:rPr>
        <w:t>महिमा</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आकान स्वीकार करता है कि उसने यरीहो से </w:t>
      </w:r>
      <w:r>
        <w:rPr>
          <w:b/>
          <w:lang w:val="hi_IN" w:bidi="hi_IN"/>
        </w:rPr>
        <w:t>लूट</w:t>
      </w:r>
      <w:r>
        <w:rPr>
          <w:lang w:val="hi_IN" w:bidi="hi_IN"/>
        </w:rPr>
        <w:t>, अर्थात् बहुमूल्य वस्तुएँ, ले ली थीं।</w:t>
      </w:r>
    </w:p>
    <w:p>
      <w:pPr/>
      <w:r>
        <w:rPr>
          <w:lang w:val="hi_IN" w:bidi="hi_IN"/>
        </w:rPr>
      </w:r>
      <w:r>
        <w:rPr>
          <w:lang w:val="hi_IN" w:bidi="hi_IN"/>
        </w:rPr>
        <w:t xml:space="preserve">यहाँ रुकें और चर्चा करें कि आप आकान द्वारा यरीहो से ली गई </w:t>
      </w:r>
      <w:r>
        <w:rPr>
          <w:b/>
          <w:lang w:val="hi_IN" w:bidi="hi_IN"/>
        </w:rPr>
        <w:t>लूट</w:t>
      </w:r>
      <w:r>
        <w:rPr>
          <w:lang w:val="hi_IN" w:bidi="hi_IN"/>
        </w:rPr>
        <w:t>, अर्थात् बहुमूल्य वस्तुओं, के बारे में कैसे बताएँगे। इस ऑडियो को यहाँ रोकें।</w:t>
      </w:r>
    </w:p>
    <w:p>
      <w:pPr/>
      <w:r>
        <w:rPr>
          <w:lang w:val="hi_IN" w:bidi="hi_IN"/>
        </w:rPr>
      </w:r>
      <w:r>
        <w:rPr>
          <w:lang w:val="hi_IN" w:bidi="hi_IN"/>
        </w:rPr>
        <w:t>आकान ने 200 शेकेल चाँदी और 50 शेकेल वज़न की सोने की एक डली ले ली थी। एक शेकेल वजन की एक इकाई है, जिसका भार लगभग 11.4 ग्राम होता है। इस मामले में, चाँदी का वज़न दो किलोग्राम से थोड़ा अधिक था। सोने के उस टुकड़े का वजन लगभग आधा किलोग्राम था।</w:t>
      </w:r>
    </w:p>
    <w:p>
      <w:pPr/>
      <w:r>
        <w:rPr>
          <w:lang w:val="hi_IN" w:bidi="hi_IN"/>
        </w:rPr>
      </w:r>
      <w:r>
        <w:rPr>
          <w:lang w:val="hi_IN" w:bidi="hi_IN"/>
        </w:rPr>
        <w:t xml:space="preserve">यहाँ रुकें और चर्चा करें कि आप चाँदी और सोने के टुकड़ों के वजन के बारे में कैसे बात करेंगे। यदि आप किलोग्राम के स्थान पर शेकेल शब्द का उपयोग करते हैं, तो शेकेल के लिए वही शब्द या वाक्यांश प्रयोग करें जो आपने बाइबल की पिछली </w:t>
      </w:r>
      <w:r>
        <w:rPr>
          <w:b/>
          <w:lang w:val="hi_IN" w:bidi="hi_IN"/>
        </w:rPr>
        <w:t>पुस्तकों</w:t>
      </w:r>
      <w:r>
        <w:rPr>
          <w:lang w:val="hi_IN" w:bidi="hi_IN"/>
        </w:rPr>
        <w:t xml:space="preserve"> में उपयोग किया है। </w:t>
      </w:r>
      <w:r>
        <w:rPr>
          <w:b/>
          <w:lang w:val="hi_IN" w:bidi="hi_IN"/>
        </w:rPr>
        <w:t>शेकेल</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8:1–13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8:1–13 को सुनें और अपने मन में रखें।</w:t>
      </w:r>
    </w:p>
    <w:p>
      <w:pPr/>
      <w:r>
        <w:rPr>
          <w:lang w:val="hi_IN" w:bidi="hi_IN"/>
        </w:rPr>
      </w:r>
      <w:r>
        <w:rPr>
          <w:lang w:val="hi_IN" w:bidi="hi_IN"/>
        </w:rPr>
        <w:t>यदि सम्भव हो, तो यहोशू 8:1–13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8:1–13 का ऑडियो संस्करण सबसे आसानी से समझ में आने वाले अनुवाद में सुनें।</w:t>
      </w:r>
    </w:p>
    <w:p>
      <w:pPr/>
      <w:r>
        <w:rPr>
          <w:lang w:val="hi_IN" w:bidi="hi_IN"/>
        </w:rPr>
      </w:r>
      <w:r>
        <w:rPr>
          <w:lang w:val="hi_IN" w:bidi="hi_IN"/>
        </w:rPr>
        <w:t>पहले, आई के सैनिकों ने इस्राएली सैनिकों के एक समूह को पराजित किया, क्योंकि एक इस्राएली ने गुप्त रूप से यरीहो से वस्तुएँ चुरा ली थीं और यहोवा की वाचा तोड़ दी थी। यहोवा की आज्ञा का पालन करते हुए, इस्राएलियों ने उस व्यक्ति को पत्थर मारकर मार डाला और चुराई हुई वस्तुओं को नष्ट कर दिया, ताकि वे यहोवा के साथ अपने संबंध को पुनः स्थापित कर सकें। अब, यहोवा यहोशू को बताता है कि आई नगर को कैसे पराजित करना है।</w:t>
      </w:r>
    </w:p>
    <w:p>
      <w:pPr/>
      <w:r>
        <w:rPr>
          <w:lang w:val="hi_IN" w:bidi="hi_IN"/>
        </w:rPr>
      </w:r>
      <w:r>
        <w:rPr>
          <w:lang w:val="hi_IN" w:bidi="hi_IN"/>
        </w:rPr>
        <w:t>यहोवा यहोशू से बात करता है। यहोवा यहोशू से कहता है कि वह न डरे और न ही निराश हो। जैसा कि आपको याद होगा, पिछली बार जब यहोशू ने आई पर सैनिक भेजे थे, तब आई ने इस्राएलियों को पराजित कर दिया था। इस बार, यहोवा यहोशू से कहता है कि वह पूरी इस्राएली सेना को आई पर आक्रमण करने के लिए ले जाए। जैसा उसने यरीहो में किया था, वैसे ही यहोवा यहोशू से कहता है कि उसने आई के राजा, उसके लोगों, उसके नगर और उसके देश को यहोशू के हाथ में सौंप दिया है। यह एक विशेष अभिव्यक्ति है जिसका अर्थ है कि यहोवा यहोशू को उस नगर को पराजित करने में सहायता करेगा। जैसा पहले था, वैसे ही यहोवा चाहता है कि यहोशू आई नगर के भीतर रहने वाले सब लोगों को नष्ट कर दे। किन्तु यरीहो के विपरीत, इस बार यहोवा कहता है कि इस्राएली नगर के भीतर के पशुओं, अर्थात् पालतू जानवरों, और बहुमूल्य वस्तुओं को अपने लिए रख सकते हैं। यहोवा यहोशू से कहता है कि वह नगर के पीछे घात लगवाए। यह एक युद्ध-रणनीति है जिसमें यहोशू कुछ इस्राएली सैनिकों को छिपने के लिए भेजेगा, ताकि वे अचानक आई पर आक्रमण कर सकें।</w:t>
      </w:r>
    </w:p>
    <w:p>
      <w:pPr/>
      <w:r>
        <w:rPr>
          <w:lang w:val="hi_IN" w:bidi="hi_IN"/>
        </w:rPr>
      </w:r>
      <w:r>
        <w:rPr>
          <w:lang w:val="hi_IN" w:bidi="hi_IN"/>
        </w:rPr>
        <w:t>यहाँ रुकें और समूह में चर्चा करें: आपकी संस्कृति में लोग शत्रु या शिकार को अचानक पकड़ने के लिए कौन-सी युद्ध या शिकार की रणनीतियाँ अपनाते हैं? अपने समुदाय या लोगों के समूह से किसी महान युद्ध या शिकार की कहानी सुनाइए। इस ऑडियो को यहाँ रोकें।</w:t>
      </w:r>
    </w:p>
    <w:p>
      <w:pPr/>
      <w:r>
        <w:rPr>
          <w:lang w:val="hi_IN" w:bidi="hi_IN"/>
        </w:rPr>
      </w:r>
      <w:r>
        <w:rPr>
          <w:lang w:val="hi_IN" w:bidi="hi_IN"/>
        </w:rPr>
        <w:t>यहोशू यहोवा की आज्ञा मानता है और सभी इस्राएली सैनिकों को लेकर आई पर आक्रमण करने जाता है। यहोशू अपने 30,000 श्रेष्ठ योद्धाओं को चुनता है और उन्हें विशेष निर्देश देता है। यहोशू अपने सैनिकों को होने वाली घटनाओं का सारांश देता है। यहोशू उन्हें एक युद्ध योजना देता है। यहोशू सैनिकों से कहता है कि वे नगर के पीछे, अर्थात् उसके पश्चिमी भाग में जाकर छिप जाएँ, ताकि बाद में वे नगर पर अचानक आक्रमण कर सकें। सैनिकों को नगर से बहुत दूर नहीं जाना चाहिए, और उन्हें हर समय आक्रमण के लिए तैयार रहना चाहिए।</w:t>
      </w:r>
    </w:p>
    <w:p>
      <w:pPr/>
      <w:r>
        <w:rPr>
          <w:lang w:val="hi_IN" w:bidi="hi_IN"/>
        </w:rPr>
      </w:r>
      <w:r>
        <w:rPr>
          <w:lang w:val="hi_IN" w:bidi="hi_IN"/>
        </w:rPr>
        <w:t>जब सैनिक छिपे हुए होंगे, तब यहोशू और बाकी सेना ऐसे नगर के सामने की ओर बढ़ेंगे मानो वे उस पर आक्रमण करने जा रहे हों। हम पिछले भागों से जानते हैं कि इस्राएली सेना में कुल लगभग 40,000 सैनिक थे, इसलिए यहोशू लगभग 10,000 लोगों को लेकर नगर के सामने की ओर बढ़ा होगा। यहोशू कहता है कि जब आई के सैनिक इस्राएलियों पर आक्रमण करने के लिए बाहर आएँगे, तब इस्राएली मुड़कर भाग जाएँगे, जैसे वे पहली बार भागे थे। परन्तु इस बार, इस्राएली भय से नहीं भागेंगे। इसके बजाय, इस्राएली भाग जाएँगे ताकि आई के सैनिकों को छल करके उनके नगर से बाहर निकाला जा सके। यहोशू कहता है कि आई के सैनिक सोचेंगे कि वे इस्राएलियों को वैसे ही पराजित कर रहे हैं जैसे उन्होंने पहले किया था। जब यहोशू और उसके लोग आई के सैनिकों को नगर से दूर ले जाएँगे, तब वे 30,000 सैनिक अपने छिपने के स्थान से निकलकर नगर पर अधिकार कर लेंगे, अर्थात् उसे जीत लेंगे। यहोशू सैनिकों से कहता है कि यहोवा नगर पर विजय पाने में उनकी सहायता करेगा। जब सैनिक नगर को जीत लेते हैं, तब यहोशू उनसे कहता है कि वे नगर को जला दें, क्योंकि यह यहोवा की आज्ञा थी। यह बहुत महत्वपूर्ण है कि इस बार इस्राएली यहोवा की आज्ञाओं का पालन करें।</w:t>
      </w:r>
    </w:p>
    <w:p>
      <w:pPr/>
      <w:r>
        <w:rPr>
          <w:lang w:val="hi_IN" w:bidi="hi_IN"/>
        </w:rPr>
      </w:r>
      <w:r>
        <w:rPr>
          <w:lang w:val="hi_IN" w:bidi="hi_IN"/>
        </w:rPr>
        <w:t>इसलिए 30,000 सैनिक गिलगाल के शिविर से निकलकर रात के लिए छिपने हेतु चुपके से आई नगर के पीछे चले जाते हैं। सैनिक बेतेल और आई के बीच, अर्थात् आई से लगभग 3 किलोमीटर पश्चिम की ओर छिप जाते हैं। वहाँ वे अगले दिन इस्राएली आक्रमण के शुरू होने का इंतजार करते हैं। इस बीच, यहोशू बाकी इस्राएलियों के साथ उनके डेरे में रात भर रहता है।</w:t>
      </w:r>
    </w:p>
    <w:p>
      <w:pPr/>
      <w:r>
        <w:rPr>
          <w:lang w:val="hi_IN" w:bidi="hi_IN"/>
        </w:rPr>
      </w:r>
      <w:r>
        <w:rPr>
          <w:lang w:val="hi_IN" w:bidi="hi_IN"/>
        </w:rPr>
        <w:t>यहाँ रुकें और समूह में गिलगाल में इस्राएली शिविर, आई और बेतेल का नक्शा देखें। इस ऑडियो को यहाँ रोकें।</w:t>
      </w:r>
    </w:p>
    <w:p>
      <w:pPr/>
      <w:r>
        <w:rPr>
          <w:lang w:val="hi_IN" w:bidi="hi_IN"/>
        </w:rPr>
      </w:r>
      <w:r>
        <w:rPr>
          <w:lang w:val="hi_IN" w:bidi="hi_IN"/>
        </w:rPr>
        <w:t>अगली सुबह तड़के, यहोशू और पुरनिए, अर्थात् अन्य इस्राएली अगुवे, बाकी इस्राएलियों को लेकर आई की ओर बढ़ते हैं। यह 25 किलोमीटर, या लगभग 15 मील की दूरी थी। इस्राएली सेना आई के पास, ठीक नगर के सामने पहुँचती है, और फिर उत्तर की ओर डेरा डालती है, जहाँ सेना और आई के बीच केवल एक तराई है। इसका अर्थ है कि आई के सैनिक आसानी से इस्राएली सेना को अपने सामने डेरा डाले हुए देख सकते हैं। यहोशू 5,000 लोगों को बेतेल और आई के बीच, आई के पश्चिम की ओर घात लगाने का आदेश देता है। यह स्पष्ट नहीं है कि 30,000 और 5,000 की संख्या में इतना अंतर क्यों है, लेकिन हमारा मानना है कि यह वही घात लगाकर किया गया हमला था।</w:t>
      </w:r>
    </w:p>
    <w:p>
      <w:pPr/>
      <w:r>
        <w:rPr>
          <w:lang w:val="hi_IN" w:bidi="hi_IN"/>
        </w:rPr>
      </w:r>
      <w:r>
        <w:rPr>
          <w:lang w:val="hi_IN" w:bidi="hi_IN"/>
        </w:rPr>
        <w:t>यहाँ रुकें और समूह में एक नक्शा देखें जिसमें आई नगर, यरदन की तराई, इस्राएली शिविर की जगह और इस्राएलियों के घात का स्थान दिखाया गया है। इस ऑडियो को यहाँ रोकें।</w:t>
      </w:r>
    </w:p>
    <w:p>
      <w:pPr/>
      <w:r>
        <w:rPr>
          <w:lang w:val="hi_IN" w:bidi="hi_IN"/>
        </w:rPr>
      </w:r>
      <w:r>
        <w:rPr>
          <w:lang w:val="hi_IN" w:bidi="hi_IN"/>
        </w:rPr>
        <w:t>यहोशू और पुरनियों ने सेना को नगर के उत्तर और पश्चिम की ओर उनके स्थानों पर तैनात किया, या व्यवस्थित किया। उन्होंने मुख्य सेना को उत्तर की ओर तैनात किया, जबकि पश्चिम की ओर सैनिक छिपकर बैठे रहे, ताकि वे नगर पर अचानक आक्रमण कर सकें। यहोशू नीचे उतरकर तराई में रात बिताता है।</w:t>
      </w:r>
    </w:p>
    <w:p>
      <w:pPr/>
      <w:r>
        <w:rPr>
          <w:lang w:val="hi_IN" w:bidi="hi_IN"/>
        </w:rPr>
      </w:r>
      <w:r>
        <w:rPr>
          <w:lang w:val="hi_IN" w:bidi="hi_IN"/>
        </w:rPr>
        <w:t>सबके युद्ध की स्थिति में तैनात हो जाने के बाद, अगला भाग इस्राएलियों और आई नगर के बीच होने वाले युद्ध का वर्णन करेगा।</w:t>
      </w:r>
      <w:r>
        <w:rPr>
          <w:lang w:val="hi_IN" w:bidi="hi_IN"/>
        </w:rPr>
      </w:r>
    </w:p>
    <w:p>
      <w:pPr>
        <w:pStyle w:val="Heading3"/>
      </w:pPr>
      <w:r>
        <w:rPr>
          <w:lang w:val="hi_IN" w:bidi="hi_IN"/>
        </w:rPr>
        <w:t>घटनाओं को समझाना</w:t>
      </w:r>
    </w:p>
    <w:p>
      <w:pPr/>
      <w:r>
        <w:rPr>
          <w:lang w:val="hi_IN" w:bidi="hi_IN"/>
        </w:rPr>
      </w:r>
      <w:r>
        <w:rPr>
          <w:lang w:val="hi_IN" w:bidi="hi_IN"/>
        </w:rPr>
        <w:t>यहोशू 8:1–13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यहोशू से कहता है कि वह न डरे और पूरी सेना को लेकर आई पर आक्रमण करे। यहोवा कहता है कि वह यहोशू को विजय देगा। यहोवा कहता है कि यहोशू को आई को पूरी तरह नष्ट करना है, परन्तु यहोवा सैनिकों को पालतू पशुओं और बहुमूल्य वस्तुओं को अपने लिए रखने की अनुमति देता है। यहोवा कहता है कि यहोशू को नगर के पीछे घात लगाना होगा।</w:t>
      </w:r>
    </w:p>
    <w:p>
      <w:pPr/>
      <w:r>
        <w:rPr>
          <w:lang w:val="hi_IN" w:bidi="hi_IN"/>
        </w:rPr>
      </w:r>
      <w:r>
        <w:rPr>
          <w:b/>
          <w:lang w:val="hi_IN" w:bidi="hi_IN"/>
        </w:rPr>
        <w:t>दूसरे दृश्य में:</w:t>
      </w:r>
      <w:r>
        <w:rPr>
          <w:lang w:val="hi_IN" w:bidi="hi_IN"/>
        </w:rPr>
        <w:t xml:space="preserve"> यहोशू 30,000 सैनिकों को नगर के पश्चिम की ओर घात लगाने के लिए विशेष निर्देश देता है। यहोशू कहता है कि सेना का मुख्य भाग नगर के सामने से आक्रमण करेगा, फिर मुड़कर भाग जाएगा। वे ऐसा इसलिए करेंगे ताकि आई सैनिकों को उनके शहर से दूर ले जा सकें। जब ऐसा होगा, तब पश्चिम के सैनिक अचानक आक्रमण करेंगे और आई को जीत लेंगे। यहोशू उनसे कहता है कि यहोवा उन्हें विजय देगा और जब वे नगर को जीत लें, तब उन्हें उसमें सब कुछ पूरी तरह से जला देना है। यहोशू गुप्त रूप से घात लगाने के लिए सैनिकों को रात में बाहर भेजता है।</w:t>
      </w:r>
    </w:p>
    <w:p>
      <w:pPr/>
      <w:r>
        <w:rPr>
          <w:lang w:val="hi_IN" w:bidi="hi_IN"/>
        </w:rPr>
      </w:r>
      <w:r>
        <w:rPr>
          <w:b/>
          <w:lang w:val="hi_IN" w:bidi="hi_IN"/>
        </w:rPr>
        <w:t>तीसरे दृश्य में:</w:t>
      </w:r>
      <w:r>
        <w:rPr>
          <w:lang w:val="hi_IN" w:bidi="hi_IN"/>
        </w:rPr>
        <w:t xml:space="preserve"> यहोशू रात को शिविर में ठहरता है। भोर को अगली सुबह, यहोशू और पुरनिए बाकी इस्राएली सेना को लेकर आई की ओर बढ़ते हैं। जब वे नगर के सामने पहुँचते हैं, तब वे उत्तर की ओर डेरा डालते हैं। उस रात, यहोशू 5,000 लोगों को पश्चिम की ओर घात में शामिल होने के लिए भेजता है। यहोशू और पुरनिए सेना को युद्ध की स्थिति में व्यवस्थित करते हैं। यहोशू रात को तराई में ठहरता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घात</w:t>
      </w:r>
    </w:p>
    <w:p>
      <w:pPr>
        <w:pStyle w:val="ListBullet"/>
        <w:spacing w:line="240" w:lineRule="auto"/>
        <w:ind w:left="720"/>
      </w:pPr>
      <w:r>
        <w:rPr>
          <w:lang w:val="hi_IN" w:bidi="hi_IN"/>
        </w:rPr>
      </w:r>
      <w:r>
        <w:rPr>
          <w:lang w:val="hi_IN" w:bidi="hi_IN"/>
        </w:rPr>
        <w:t>और आई सैनिक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आई के सैनिकों ने हाल ही में 36 लोगों को मार डाला था और इस्राएली सेना के एक छोटे भाग को पराजित किया था, जब एक इस्राएली ने यरीहो में यहोवा की अवज्ञा की थी।</w:t>
      </w:r>
    </w:p>
    <w:p>
      <w:pPr/>
      <w:r>
        <w:rPr>
          <w:lang w:val="hi_IN" w:bidi="hi_IN"/>
        </w:rPr>
      </w:r>
      <w:r>
        <w:rPr>
          <w:lang w:val="hi_IN" w:bidi="hi_IN"/>
        </w:rPr>
        <w:t>जब यहोवा कहता है, "डरो मत," और "हताश मत हो," तो वह पुनरावृत्ति का प्रयोग करता है। यहोवा पुनरावृत्ति का प्रयोग इस बात पर ज़ोर देने के लिए करता है कि इस बार यहोशू को डरने का कोई कारण नहीं है।</w:t>
      </w:r>
    </w:p>
    <w:p>
      <w:pPr/>
      <w:r>
        <w:rPr>
          <w:lang w:val="hi_IN" w:bidi="hi_IN"/>
        </w:rPr>
      </w:r>
      <w:r>
        <w:rPr>
          <w:lang w:val="hi_IN" w:bidi="hi_IN"/>
        </w:rPr>
        <w:t>पहले के विपरीत, जब यहोवा इस्राएलियों के साथ नहीं था, इस बार यहोवा प्रतिज्ञा करता है कि वह आई, उसके राजा, उसके लोगों और उसके देश को यहोशू के हाथ में दे देगा। यह एक विशेष भाषा है जिसका अर्थ है कि यहोवा यहोशू को विजय देगा।</w:t>
      </w:r>
    </w:p>
    <w:p>
      <w:pPr/>
      <w:r>
        <w:rPr>
          <w:lang w:val="hi_IN" w:bidi="hi_IN"/>
        </w:rPr>
      </w:r>
      <w:r>
        <w:rPr>
          <w:lang w:val="hi_IN" w:bidi="hi_IN"/>
        </w:rPr>
        <w:t>जब यहोवा कहता है कि यहोशू को आई के साथ वैसा ही करना है जैसा उसने यरीहो के साथ किया था, तो उसका अर्थ है कि यहोशू को नगर को पूरी तरह नष्ट करना है, उसमें रहने वाले सब लोगों को मारकर और नगर को जला देना है। इस बार एकमात्र अपवाद यह है कि इस्राएली बहुमूल्य वस्तुएँ और पशुधन, या गाय, भेड़ और बकरियों जैसे पालतू जानवर, अपने पास रख सकते हैं।</w:t>
      </w:r>
    </w:p>
    <w:p>
      <w:pPr/>
      <w:r>
        <w:rPr>
          <w:lang w:val="hi_IN" w:bidi="hi_IN"/>
        </w:rPr>
      </w:r>
      <w:r>
        <w:rPr>
          <w:lang w:val="hi_IN" w:bidi="hi_IN"/>
        </w:rPr>
        <w:t>यहोवा यहोशू से नगर के पीछे, यानी पश्चिम की ओर, एक घात, या अचानक आक्रमण, करने के लिए कहता है। इसका अर्थ है कि घात में बैठे सैनिक छिपकर प्रतीक्षा करेंगे, जब तक कि नगर पर आक्रमण करने का समय न आ जाए।</w:t>
      </w:r>
    </w:p>
    <w:p>
      <w:pPr/>
      <w:r>
        <w:rPr>
          <w:lang w:val="hi_IN" w:bidi="hi_IN"/>
        </w:rPr>
      </w:r>
      <w:r>
        <w:rPr>
          <w:lang w:val="hi_IN" w:bidi="hi_IN"/>
        </w:rPr>
        <w:t>यहोशू इस्राएली सैनिकों को आई की ओर बढ़ने के लिए तैयार करता है। यहोशू 30,000 सैनिकों को विशेष निर्देश देता है कि वे आई के पश्चिमी भाग में, अर्थात् नगर के पीछे, घात लगाकर बैठें। यहोशू एक विशेष शब्द का उपयोग करता है ताकि सैनिक वह जो कहने वाला है उसे ध्यान से सुनें।</w:t>
      </w:r>
    </w:p>
    <w:p>
      <w:pPr/>
      <w:r>
        <w:rPr>
          <w:lang w:val="hi_IN" w:bidi="hi_IN"/>
        </w:rPr>
      </w:r>
      <w:r>
        <w:rPr>
          <w:lang w:val="hi_IN" w:bidi="hi_IN"/>
        </w:rPr>
        <w:t>यहाँ रुकें और समूह में चर्चा करें: आप आमतौर पर उत्तर, दक्षिण, पूर्व और पश्चिम जैसी दिशाओं के बारे में कैसे बात करते हैं? आई का पश्चिमी भाग आई का वह भाग होगा जहाँ सूर्य अस्त होता है। आई का उत्तरी भाग वह स्थान है जहाँ यहोशू और बाकी सेना स्थित हैं। जब आप उत्तर की ओर मुख करके खड़े होते हैं, तो डूबता हुआ सूर्य आपकी बाईं ओर होता है। इस बारे में सोचें कि आप घात के स्थान का वर्णन कैसे करेंगे, जो पश्चिम दिशा में है, और यहोशू तथा बाकी सेना के स्थान का वर्णन कैसे करेंगे, जो उत्तर दिशा में है। इस ऑडियो को यहाँ रोकें।</w:t>
      </w:r>
    </w:p>
    <w:p>
      <w:pPr/>
      <w:r>
        <w:rPr>
          <w:lang w:val="hi_IN" w:bidi="hi_IN"/>
        </w:rPr>
      </w:r>
      <w:r>
        <w:rPr>
          <w:lang w:val="hi_IN" w:bidi="hi_IN"/>
        </w:rPr>
        <w:t>यहाँ रुकें और समूह में चर्चा करें: उस समय के बारे में सोचें जब किसी अगुवे ने अपने लोगों का ध्यान आकर्षित करना चाहा। उस अगुवे ने सभी से खुद को ध्यानपूर्वक सुनने के लिए कहने हेतु किन शब्दों या वाक्यांशों का उपयोग किया? इस ऑडियो को यहाँ रोकें।</w:t>
      </w:r>
    </w:p>
    <w:p>
      <w:pPr/>
      <w:r>
        <w:rPr>
          <w:lang w:val="hi_IN" w:bidi="hi_IN"/>
        </w:rPr>
      </w:r>
      <w:r>
        <w:rPr>
          <w:lang w:val="hi_IN" w:bidi="hi_IN"/>
        </w:rPr>
        <w:t>यह याद रखना महत्वपूर्ण है कि यहोशू सैनिकों को युद्ध की योजना उसे करने से पहले ही बता देता है। यहोशू कहता है कि बाकी सेना सामने से आक्रमण करेगी और फिर भागने का नाटक करेगी, ताकि आई के सैनिक अपने नगर से बाहर निकल आएँ। आई के सैनिक सोचेंगे कि वे जीत रहे हैं, क्योंकि वे पहले ही एक बार इस्राएलियों को हरा चुके हैं। जैसे ही शत्रु के सैनिक नगर से बाहर निकलेंगे, वैसे ही आई के पश्चिम की ओर छिपे हुए सैनिक नगर पर पीछे से आक्रमण करेंगे और उसे जीत लेंगे।</w:t>
      </w:r>
    </w:p>
    <w:p>
      <w:pPr/>
      <w:r>
        <w:rPr>
          <w:lang w:val="hi_IN" w:bidi="hi_IN"/>
        </w:rPr>
      </w:r>
      <w:r>
        <w:rPr>
          <w:lang w:val="hi_IN" w:bidi="hi_IN"/>
        </w:rPr>
        <w:t>यहोशू घात में शामिल सैनिकों से कहता है कि यहोवा उस नगर को उनके हाथ में दे देगा। यह एक विशेष भाषा है जिसका अर्थ है कि यहोवा उन्हें विजय देगा।</w:t>
      </w:r>
    </w:p>
    <w:p>
      <w:pPr/>
      <w:r>
        <w:rPr>
          <w:lang w:val="hi_IN" w:bidi="hi_IN"/>
        </w:rPr>
      </w:r>
      <w:r>
        <w:rPr>
          <w:lang w:val="hi_IN" w:bidi="hi_IN"/>
        </w:rPr>
        <w:t>यहोशू सैनिकों से कहता है कि जब वे नगर को जीत लें, तब यहोवा चाहता है कि वे उसमें सब कुछ जला दें। यहोशू सैनिकों से कहता है कि वे सब कुछ जला दें, क्योंकि यहोवा ने उन्हें ऐसा करने की आज्ञा दी है। फिर यहोशू कहता है, “देखो, मैंने तुम्हें आज्ञा दी है,” ताकि यह दिखाया जा सके कि सैनिकों के लिए यहोवा की आज्ञा का पालन करना कितना महत्वपूर्ण है।</w:t>
      </w:r>
    </w:p>
    <w:p>
      <w:pPr/>
      <w:r>
        <w:rPr>
          <w:lang w:val="hi_IN" w:bidi="hi_IN"/>
        </w:rPr>
      </w:r>
      <w:r>
        <w:rPr>
          <w:lang w:val="hi_IN" w:bidi="hi_IN"/>
        </w:rPr>
        <w:t>यहाँ रुकें और समूह में चर्चा करें: जब कोई अगुवा या माता-पिता अपने अनुयायियों से सच में चाहते हैं कि वे उनकी बात मानें, तो वे कौन-सी बातें कहते हैं जिससे यह स्पष्ट हो कि उन्हें हर निर्देश का पालन करना ही होगा? इस ऑडियो को यहाँ रोकें।</w:t>
      </w:r>
    </w:p>
    <w:p>
      <w:pPr/>
      <w:r>
        <w:rPr>
          <w:lang w:val="hi_IN" w:bidi="hi_IN"/>
        </w:rPr>
      </w:r>
      <w:r>
        <w:rPr>
          <w:lang w:val="hi_IN" w:bidi="hi_IN"/>
        </w:rPr>
        <w:t>यह ध्यान देना महत्वपूर्ण है कि सैनिक रात के समय नगर के पश्चिमी भाग में अपने छिपने के स्थान पर जाते हैं, जिससे शत्रु सैनिकों द्वारा उन्हें देखे जाने की संभावना कम हो जाती है। यहोशू गिलगाल में इस्राएली शिविर में बाकी सैनिकों और लोगों के साथ रात बिताता है।</w:t>
      </w:r>
    </w:p>
    <w:p>
      <w:pPr/>
      <w:r>
        <w:rPr>
          <w:lang w:val="hi_IN" w:bidi="hi_IN"/>
        </w:rPr>
      </w:r>
      <w:r>
        <w:rPr>
          <w:lang w:val="hi_IN" w:bidi="hi_IN"/>
        </w:rPr>
        <w:t>अगले दिन यहोशू और पुरनिए इस्राएली सेना को लेकर आई की ओर बढ़ते हैं, जो लगभग 25 किलोमीटर की चढ़ाई वाली यात्रा है। वे नगर के सामने पहुँचते हैं और फिर उत्तर की ओर डेरा डालते हैं, जहाँ उनके और आई के बीच एक तराई, अर्थात् नीची भूमि, होती है। इसका अर्थ है कि शत्रु उन्हें अपने नगर की दीवारों से उस तराई के पार देख सकता था।</w:t>
      </w:r>
    </w:p>
    <w:p>
      <w:pPr/>
      <w:r>
        <w:rPr>
          <w:lang w:val="hi_IN" w:bidi="hi_IN"/>
        </w:rPr>
      </w:r>
      <w:r>
        <w:rPr>
          <w:lang w:val="hi_IN" w:bidi="hi_IN"/>
        </w:rPr>
        <w:t>उस रात, यहोशू 5,000 सैनिकों को पश्चिम की ओर घात में भाग लेने के लिए भेजता है। यह स्पष्ट नहीं है कि यह घटना उसी रात हुई जब यहोशू अपने सैनिकों के साथ आई के सामने डेरा डाले हुए था, या यहोशू ने पहले ही इन सैनिकों को भेज दिया था। चूँकि इस कहानी में घटनाओं का क्रम बहुत अस्पष्ट है, इसलिए इसका अनुवाद उसी बाइबल पाठ के अनुसार करना सबसे अच्छा होगा जिसे आप सुन रहे हैं।</w:t>
      </w:r>
    </w:p>
    <w:p>
      <w:pPr/>
      <w:r>
        <w:rPr>
          <w:lang w:val="hi_IN" w:bidi="hi_IN"/>
        </w:rPr>
      </w:r>
      <w:r>
        <w:rPr>
          <w:lang w:val="hi_IN" w:bidi="hi_IN"/>
        </w:rPr>
        <w:t>यहोशू और पुरनिए, अर्थात् इस्राएली अगुवे, सेना को अपनी-अपनी जगहों पर तैनात करते हैं, और वर्णनकर्ता हमें याद दिलाता है कि सेना के सभी भाग कहाँ डेरा डाले हुए हैं। घात में बैठे सैनिक, अर्थात् छिपे हुए सैनिक, पश्चिम दिशा में हैं, और बाकी सेना तराई के पार उत्तर दिशा में है, जहाँ से आई के लोग उन्हें देख सकते थे।</w:t>
      </w:r>
    </w:p>
    <w:p>
      <w:pPr/>
      <w:r>
        <w:rPr>
          <w:lang w:val="hi_IN" w:bidi="hi_IN"/>
        </w:rPr>
      </w:r>
      <w:r>
        <w:rPr>
          <w:lang w:val="hi_IN" w:bidi="hi_IN"/>
        </w:rPr>
        <w:t>उस रात, यहोशू नीचे तराई में उतरता है और तराई में ही रात बिताता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8:1–13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घात</w:t>
      </w:r>
    </w:p>
    <w:p>
      <w:pPr>
        <w:pStyle w:val="ListBullet"/>
        <w:spacing w:line="240" w:lineRule="auto"/>
        <w:ind w:left="720"/>
      </w:pPr>
      <w:r>
        <w:rPr>
          <w:lang w:val="hi_IN" w:bidi="hi_IN"/>
        </w:rPr>
      </w:r>
      <w:r>
        <w:rPr>
          <w:lang w:val="hi_IN" w:bidi="hi_IN"/>
        </w:rPr>
        <w:t>और आई सैनिक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यहोवा के द्वारा यहोशू से यह कहने का अभिनय करें कि वह न डरे और पूरी सेना को लेकर आई पर आक्रमण करे। यहोवा कहता है कि वह यहोशू को विजय देगा। यहोवा कहता है कि यहोशू को आई को पूरी तरह नष्ट करना है, परन्तु यहोवा सैनिकों को पालतू पशुओं और बहुमूल्य वस्तुओं को अपने पास रखने की अनुमति देता है। यहोवा कहता है कि यहोशू को नगर के पीछे घात लगाना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द्वारा 30,000 सैनिकों को नगर के पश्चिम की ओर घात लगाने के लिए विशेष निर्देश देने का अभिनय करें। यहोशू कहता है कि सेना का मुख्य भाग नगर के सामने से आक्रमण करेगा और फिर मुड़कर भाग जाएगा। वे ऐसा इसीलिए करेंगे ताकि आई के सैनिकों को उनके नगर से बाहर खींच सकें। जब ऐसा होगा, तब पश्चिम में छिपे हुए सैनिक अचानक आक्रमण करेंगे और आई को जीत लेंगे। यहोशू सैनिकों से कहता है कि यहोवा उन्हें विजय देगा और जब वे नगर को जीत लें, तब उन्हें उसमें सब कुछ पूरी तरह जला देना होगा। यहोशू उनसे कहता है कि यहोवा उन्हें विजय देगा और जब वे नगर को जीत लें, तब उन्हें उसमें सब कुछ जला देना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घात में शामिल सैनिकों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रात के लिए शिविर में रहने का अभिनय करें। भोर को अगली सुबह, यहोशू और पुरनिए बाकी इस्राएली सेना को लेकर आई की ओर बढ़ते हैं। जब वे नगर के सामने पहुँचते हैं, तब वे उत्तर की ओर डेरा डालते हैं। किसी समय, यहोशू 5,000 लोगों को पश्चिम की ओर घात में शामिल होने के लिए भेजता है। यहोशू और पुरनिए सेना को युद्ध की स्थिति में व्यवस्थित करते हैं। यहोशू रात के लिए तराई में ठहरता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आई के सैनिकों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8:1–13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यहोवा</w:t>
      </w:r>
      <w:r>
        <w:rPr>
          <w:lang w:val="hi_IN" w:bidi="hi_IN"/>
        </w:rPr>
        <w:t xml:space="preserve"> यहोशू से बात करता है और उससे कहता है कि वह न डरे, बल्कि पूरी इस्राएली सेना के साथ जाकर आई </w:t>
      </w:r>
      <w:r>
        <w:rPr>
          <w:b/>
          <w:lang w:val="hi_IN" w:bidi="hi_IN"/>
        </w:rPr>
        <w:t>नगर</w:t>
      </w:r>
      <w:r>
        <w:rPr>
          <w:lang w:val="hi_IN" w:bidi="hi_IN"/>
        </w:rPr>
        <w:t xml:space="preserve"> पर आक्रमण करे। यहोवा परमेश्वर का व्यक्तिगत नाम है और इस पूरे भाग में इसका प्रयोग किया जाएगा। नगर और यहोवा के लिए उसी शब्द या वाक्यांश का उपयोग करें जिसका उपयोग आपने पिछले भागों में किया था।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यहोशू से कहता है कि उसने आई, उसके </w:t>
      </w:r>
      <w:r>
        <w:rPr>
          <w:b/>
          <w:lang w:val="hi_IN" w:bidi="hi_IN"/>
        </w:rPr>
        <w:t>राजा</w:t>
      </w:r>
      <w:r>
        <w:rPr>
          <w:lang w:val="hi_IN" w:bidi="hi_IN"/>
        </w:rPr>
        <w:t>, उसके लोगों और उस देश को “</w:t>
      </w:r>
      <w:r>
        <w:rPr>
          <w:b/>
          <w:lang w:val="hi_IN" w:bidi="hi_IN"/>
        </w:rPr>
        <w:t>यहोशू के हाथ</w:t>
      </w:r>
      <w:r>
        <w:rPr>
          <w:lang w:val="hi_IN" w:bidi="hi_IN"/>
        </w:rPr>
        <w:t xml:space="preserve"> में दे दिया है।” राजा के लिए उसी शब्द का उपयोग करें जिसका उपयोग आपने पिछले भागों में किया है, और याद रखें कि </w:t>
      </w:r>
      <w:r>
        <w:rPr>
          <w:lang w:val="hi_IN" w:bidi="hi_IN"/>
        </w:rPr>
        <w:t>राजा</w:t>
      </w:r>
      <w:r>
        <w:rPr>
          <w:lang w:val="hi_IN" w:bidi="hi_IN"/>
        </w:rPr>
        <w:t xml:space="preserve"> मुख्य शब्दावली में है। इब्रानी भाषा में “उसके हाथ में” एक विशेष अभिव्यक्ति है जो युद्ध के संदर्भ में प्रयोग होती है, जिसका अर्थ है कि यहोवा यहोशू को उसके शत्रुओं पर विजय देगा। ध्यान रखें कि “किसी के हाथ में देना” के लिए वही शब्द या वाक्यांश प्रयोग करें जो आपने पिछले भागों में उपयोग किए हैं।</w:t>
      </w:r>
    </w:p>
    <w:p>
      <w:pPr/>
      <w:r>
        <w:rPr>
          <w:lang w:val="hi_IN" w:bidi="hi_IN"/>
        </w:rPr>
      </w:r>
      <w:r>
        <w:rPr>
          <w:lang w:val="hi_IN" w:bidi="hi_IN"/>
        </w:rPr>
        <w:t xml:space="preserve">यहोवा यहोशू से कहता है कि लोग आई से बहुमूल्य वस्तुएँ और </w:t>
      </w:r>
      <w:r>
        <w:rPr>
          <w:b/>
          <w:lang w:val="hi_IN" w:bidi="hi_IN"/>
        </w:rPr>
        <w:t>पशुधन</w:t>
      </w:r>
      <w:r>
        <w:rPr>
          <w:lang w:val="hi_IN" w:bidi="hi_IN"/>
        </w:rPr>
        <w:t xml:space="preserve"> ले सकते हैं। पशुधन वे सभी जानवर होते हैं जिन्हें लोग काम या भोजन के लिए उपयोग करते हैं, जैसे गाय, भेड़ और बकरियाँ। इस प्रकार के पालतू पशुओं के लिए उसी शब्द का उपयोग करें जिसका उपयोग आपने पहले किया है।</w:t>
      </w:r>
    </w:p>
    <w:p>
      <w:pPr/>
      <w:r>
        <w:rPr>
          <w:lang w:val="hi_IN" w:bidi="hi_IN"/>
        </w:rPr>
      </w:r>
      <w:r>
        <w:rPr>
          <w:lang w:val="hi_IN" w:bidi="hi_IN"/>
        </w:rPr>
        <w:t xml:space="preserve">यहोशू यहोवा को "यहोवा तुम्हारा </w:t>
      </w:r>
      <w:r>
        <w:rPr>
          <w:b/>
          <w:lang w:val="hi_IN" w:bidi="hi_IN"/>
        </w:rPr>
        <w:t>परमेश्वर</w:t>
      </w:r>
      <w:r>
        <w:rPr>
          <w:lang w:val="hi_IN" w:bidi="hi_IN"/>
        </w:rPr>
        <w:t xml:space="preserve">" कहता है। यहोशू इस्राएलियों के वाचा के परमेश्वर और सृष्टिकर्ता के रूप में यहोवा की भूमिका पर ज़ोर दे रहा है। परमेश्वर के लिए उसी शब्द या वाक्यांश का उपयोग करें जिसका उपयोग आपने पिछले भागों में किया था।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घात की व्यवस्था करने के बाद, यहोशू और इस्राएल के </w:t>
      </w:r>
      <w:r>
        <w:rPr>
          <w:b/>
          <w:lang w:val="hi_IN" w:bidi="hi_IN"/>
        </w:rPr>
        <w:t>पुरनिए</w:t>
      </w:r>
      <w:r>
        <w:rPr>
          <w:lang w:val="hi_IN" w:bidi="hi_IN"/>
        </w:rPr>
        <w:t xml:space="preserve"> </w:t>
      </w:r>
      <w:r>
        <w:rPr>
          <w:b/>
          <w:lang w:val="hi_IN" w:bidi="hi_IN"/>
        </w:rPr>
        <w:t>इस्राएली</w:t>
      </w:r>
      <w:r>
        <w:rPr>
          <w:lang w:val="hi_IN" w:bidi="hi_IN"/>
        </w:rPr>
        <w:t xml:space="preserve"> सेना को लेकर आई की ओर बढ़ते हैं। पुरनिए अन्य इस्राएली अगुवे थे जो अलग-अलग गोत्रों और कुलों के प्रभारी थे। इस्राएल शब्द से तात्पर्य </w:t>
      </w:r>
      <w:r>
        <w:rPr>
          <w:b/>
          <w:lang w:val="hi_IN" w:bidi="hi_IN"/>
        </w:rPr>
        <w:t>अब्राहम</w:t>
      </w:r>
      <w:r>
        <w:rPr>
          <w:lang w:val="hi_IN" w:bidi="hi_IN"/>
        </w:rPr>
        <w:t xml:space="preserve"> के सभी वंशजों, या यहोवा के लोगों से है। पुरनियों और इस्राएल के लिए उसी शब्द या वाक्यांश का उपयोग करें जिसका उपयोग आपने पिछले भागों में किया था। </w:t>
      </w:r>
      <w:r>
        <w:rPr>
          <w:lang w:val="hi_IN" w:bidi="hi_IN"/>
        </w:rPr>
        <w:t>पुरनिए</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घात</w:t>
      </w:r>
      <w:r>
        <w:rPr>
          <w:lang w:val="hi_IN" w:bidi="hi_IN"/>
        </w:rPr>
        <w:t>, अर्थात् उन सैनिकों के समूह के बारे में कैसे बताएँगे जो आई के पश्चिमी भाग में छिपे हैं ताकि वे आई पर अचानक आक्रमण कर सकें। आप उनका वर्णन करने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8:14–29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8:14–29 को सुनें और अपने मन में रखें।</w:t>
      </w:r>
    </w:p>
    <w:p>
      <w:pPr/>
      <w:r>
        <w:rPr>
          <w:lang w:val="hi_IN" w:bidi="hi_IN"/>
        </w:rPr>
      </w:r>
      <w:r>
        <w:rPr>
          <w:lang w:val="hi_IN" w:bidi="hi_IN"/>
        </w:rPr>
        <w:t>यदि सम्भव हो, तो यहोशू 8:14–29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8:14–29 का ऑडियो संस्करण सबसे आसानी से समझ में आने वाले अनुवाद में सुनें।</w:t>
      </w:r>
    </w:p>
    <w:p>
      <w:pPr/>
      <w:r>
        <w:rPr>
          <w:lang w:val="hi_IN" w:bidi="hi_IN"/>
        </w:rPr>
      </w:r>
      <w:r>
        <w:rPr>
          <w:lang w:val="hi_IN" w:bidi="hi_IN"/>
        </w:rPr>
        <w:t>पिछले भाग में, यहोवा ने यहोशू को कनानी नगर आई को पराजित करने के लिए एक युद्ध योजना दी थी। यहोवा ने यहोशू से कहा कि वह नगर के पीछे घात लगाए, और यहोवा ने यह भी वादा किया कि वह यहोशू को विजय देगा। अब, यहोशू और इस्राएली सेना यहोवा के आदेशों का पालन करते हैं और आई को पराजित करते हैं।</w:t>
      </w:r>
    </w:p>
    <w:p>
      <w:pPr/>
      <w:r>
        <w:rPr>
          <w:lang w:val="hi_IN" w:bidi="hi_IN"/>
        </w:rPr>
      </w:r>
      <w:r>
        <w:rPr>
          <w:lang w:val="hi_IN" w:bidi="hi_IN"/>
        </w:rPr>
        <w:t>जैसा कि आपको याद है, यहोशू ने इस्राएली सेना को युद्ध की स्थिति में इस प्रकार व्यवस्थित किया कि घात पश्चिम में था, जबकि सेना का मुख्य भाग नगर के सामने था। यहोशू ने इस्राएल की सेना और आई नगर के बीच की तराई में रात बिताई। अगली सुबह भोर में, जब आई का राजा इस्राएली सेना के मुख्य भाग को देखता है, तो वह जल्दी से अपनी सेना इकट्ठी करता है और नगर से बाहर निकल पड़ता है। आई का राजा और उसकी सेना इस्राएलियों से युद्ध करने के लिए आगे बढ़ते हैं, और वे अरबाह, अर्थात् यरदन नदी की तराई की ओर उनका सामना करते हैं। यह तराई नगर के पूर्व में थी। आई का राजा उन इस्राएली सैनिकों के बारे में नहीं जानता था जो नगर के पीछे छिपे हुए थे।</w:t>
      </w:r>
    </w:p>
    <w:p>
      <w:pPr/>
      <w:r>
        <w:rPr>
          <w:lang w:val="hi_IN" w:bidi="hi_IN"/>
        </w:rPr>
      </w:r>
      <w:r>
        <w:rPr>
          <w:lang w:val="hi_IN" w:bidi="hi_IN"/>
        </w:rPr>
        <w:t>यहाँ रुकें और समूह में एक नक्शा देखें जिसमें आई और बेतेल नगर, यरदन नदी की तराई, और इस्राएली शिविर तथा इस्राएली घात की स्थिति दिखाई गई हो। इस ऑडियो को यहाँ रोकें।</w:t>
      </w:r>
    </w:p>
    <w:p>
      <w:pPr/>
      <w:r>
        <w:rPr>
          <w:lang w:val="hi_IN" w:bidi="hi_IN"/>
        </w:rPr>
      </w:r>
      <w:r>
        <w:rPr>
          <w:lang w:val="hi_IN" w:bidi="hi_IN"/>
        </w:rPr>
        <w:t>दोनों सेनाएँ युद्ध करना शुरू करती हैं। यहोशू और इस्राएली ऐसा दिखावा करते हैं मानो आई के सैनिक जीत रहे हों और वे उन्हें पीछे धकेल रहे हों। इस्राएली आई और यरदन नदी की तराई के बीच स्थित उस जंगल यानी आई के पूर्व के उस पथरीले क्षेत्र की ओर भागने का नाटक करते हैं जहाँ बहुत कम लोग रहते थे। इस्राएली लगातार भागते रहते हैं, जिससे आई के सैनिक अपने नगर से और भी दूर होते जा रहे थे। आई का राजा आई और पास के नगर बेतेल से सभी योद्धाओं को इस्राएलियों का पीछा करने के लिए बुलाता है। शत्रु सैनिक नगर के फाटकों से बाहर दौड़ पड़ते हैं, जिससे फाटक खुले रह जाते हैं और आई नगर बिना सुरक्षा के रह जाता है।</w:t>
      </w:r>
    </w:p>
    <w:p>
      <w:pPr/>
      <w:r>
        <w:rPr>
          <w:lang w:val="hi_IN" w:bidi="hi_IN"/>
        </w:rPr>
      </w:r>
      <w:r>
        <w:rPr>
          <w:lang w:val="hi_IN" w:bidi="hi_IN"/>
        </w:rPr>
        <w:t>यहाँ रुकें और समूह में इस प्रश्न पर चर्चा करें: आपके नगर में शत्रु के आक्रमण से बचाव के लिए किस प्रकार की सुरक्षा या रक्षा व्यवस्था है? इस ऑडियो को यहाँ रोकें।</w:t>
      </w:r>
    </w:p>
    <w:p>
      <w:pPr/>
      <w:r>
        <w:rPr>
          <w:lang w:val="hi_IN" w:bidi="hi_IN"/>
        </w:rPr>
      </w:r>
      <w:r>
        <w:rPr>
          <w:lang w:val="hi_IN" w:bidi="hi_IN"/>
        </w:rPr>
        <w:t>युद्ध के बीच में, यहोवा यहोशू से कहता है कि वह अपने भाले को आई की ओर बढ़ाकर अपना हाथ फैलाए। भाला शायद एक छोटी तलवार थी जिसका उपयोग लोग घोंपने और शिकार करने के लिए करते थे। कुछ भाले मुड़ी हुई, अर्धचंद्राकार तलवार थे। यहोवा कहता है कि वह आई को यहोशू के हाथ में दे देगा, अर्थात् उसे उस नगर पर विजय दिलाएगा।</w:t>
      </w:r>
    </w:p>
    <w:p>
      <w:pPr/>
      <w:r>
        <w:rPr>
          <w:lang w:val="hi_IN" w:bidi="hi_IN"/>
        </w:rPr>
      </w:r>
      <w:r>
        <w:rPr>
          <w:lang w:val="hi_IN" w:bidi="hi_IN"/>
        </w:rPr>
        <w:t>यहाँ रुकें और समूह में भाले का चित्र देखें। इस ऑडियो को यहाँ रोकें।</w:t>
      </w:r>
    </w:p>
    <w:p>
      <w:pPr/>
      <w:r>
        <w:rPr>
          <w:lang w:val="hi_IN" w:bidi="hi_IN"/>
        </w:rPr>
      </w:r>
      <w:r>
        <w:rPr>
          <w:lang w:val="hi_IN" w:bidi="hi_IN"/>
        </w:rPr>
        <w:t>यहोशू यहोवा की आज्ञा मानता है और अपना भाला आई की ओर तानता है। यहोशू का यह कार्य न केवल आई को पराजित करने में यहोवा की शक्ति का प्रतीक है, बल्कि यह इस्राएली घात में बैठे सैनिकों के लिए आई पर आक्रमण करने का संकेत भी हो सकता है। आई के पश्चिमी भाग में छिपे हुए सैनिक समझ गए कि यहोशू का उठाया हुआ छोटा भाला उनके अचानक आक्रमण आरम्भ करने का संकेत है। घात में बैठे इस्राएली सैनिक दौड़कर नगर में घुस जाते हैं और उस पर अधिकार कर लेते हैं। वे जल्द ही नगर के घरों और अन्य वस्तुओं में आग लगा देते हैं।</w:t>
      </w:r>
    </w:p>
    <w:p>
      <w:pPr/>
      <w:r>
        <w:rPr>
          <w:lang w:val="hi_IN" w:bidi="hi_IN"/>
        </w:rPr>
      </w:r>
      <w:r>
        <w:rPr>
          <w:lang w:val="hi_IN" w:bidi="hi_IN"/>
        </w:rPr>
        <w:t>जब आई की सेना पीछे मुड़कर देखती है, तो वे अपने नगर को जलते हुए और धुएँ से आकाश भरते हुए देखते हैं। परन्तु उनके पास भागने के लिए कोई दिशा नहीं बचती, क्योंकि इस्राएली सेना दोनों ओर खड़ी है। यहोशू और वे सैनिक जिन्होंने भागने का नाटक किया था, अचानक मुड़ जाते हैं और आई के सैनिकों पर आक्रमण करना शुरू कर देते हैं। जिन इस्राएली सैनिकों ने आई को जीतकर जला दिया था, वे नगर से बाहर निकलते हैं और पीछे से आई के सैनिकों पर आक्रमण करते हैं। इस्राएली सेना आई के सैनिकों को पराजित करती है, अर्थात् उन पर आक्रमण करके सबको मार डालती है। वे किसी को भी भागने नहीं देते, परन्तु आई के राजा को जीवित पकड़कर यहोशू के पास ले आते हैं।</w:t>
      </w:r>
    </w:p>
    <w:p>
      <w:pPr/>
      <w:r>
        <w:rPr>
          <w:lang w:val="hi_IN" w:bidi="hi_IN"/>
        </w:rPr>
      </w:r>
      <w:r>
        <w:rPr>
          <w:lang w:val="hi_IN" w:bidi="hi_IN"/>
        </w:rPr>
        <w:t>यहाँ रुकें और समूह में इस प्रश्न पर चर्चा करें: आपकी संस्कृति में सैनिक बंदी बनाए गए शत्रु नेताओं के साथ किस प्रकार का व्यवहार करते हैं? इस ऑडियो को यहाँ रोकें।</w:t>
      </w:r>
    </w:p>
    <w:p>
      <w:pPr/>
      <w:r>
        <w:rPr>
          <w:lang w:val="hi_IN" w:bidi="hi_IN"/>
        </w:rPr>
      </w:r>
      <w:r>
        <w:rPr>
          <w:lang w:val="hi_IN" w:bidi="hi_IN"/>
        </w:rPr>
        <w:t>जब इस्राएली सेना खुले मैदानों में आई के सभी सैनिकों का पीछा करके उन्हें मार डालती है, तब वे नगर में लौटते हैं और भीतर के सब लोगों को मार देते हैं। वे स्त्रियों और बच्चों को भी मार डालते हैं। आई के सब लोग तलवार की धार से गिर पड़ते हैं, अर्थात् इस्राएली अपनी तलवारों से हर व्यक्ति को मार डालते हैं। उस दिन आई के सब पुरुष और स्त्रियाँ मर जाते हैं, जिनकी संख्या 12,000 थी। जब से घात लगाकर हमला शुरू हुआ, तब से यहोशू ने अपना भाला आई नगर की ओर तब तक ताने रखा, जब तक कि वहाँ का हर व्यक्ति मारा नहीं गया। यह कार्य इस बात का प्रतीक था कि आई पर विजय यहोवा ने दिलाई थी, न कि स्वयं इस्राएलियों ने। यरीहो की तरह ही, इस्राएली सभी लोगों और नगर का पूरी तरह से विनाश करके उस नगर को पूरी तरह से यहोवा के लिए अर्पित कर देते हैं। परन्तु इस बार, यहोवा इस्राएलियों को नगर के भीतर के पशुधन और बहुमूल्य वस्तुएँ अपने लिए रखने की अनुमति देता है।</w:t>
      </w:r>
    </w:p>
    <w:p>
      <w:pPr/>
      <w:r>
        <w:rPr>
          <w:lang w:val="hi_IN" w:bidi="hi_IN"/>
        </w:rPr>
      </w:r>
      <w:r>
        <w:rPr>
          <w:lang w:val="hi_IN" w:bidi="hi_IN"/>
        </w:rPr>
        <w:t>यहाँ रुकें और समूह में इस प्रश्न पर चर्चा करें: आपकी संस्कृति में युद्ध में विजय का श्रेय किसे दिया जाता है, और क्यों? इस ऑडियो को यहाँ रोकें।</w:t>
      </w:r>
    </w:p>
    <w:p>
      <w:pPr/>
      <w:r>
        <w:rPr>
          <w:lang w:val="hi_IN" w:bidi="hi_IN"/>
        </w:rPr>
      </w:r>
      <w:r>
        <w:rPr>
          <w:lang w:val="hi_IN" w:bidi="hi_IN"/>
        </w:rPr>
        <w:t>इस्राएली सैनिक नगर के भीतर सब कुछ जला देते हैं, जिससे वह सदा के लिए खंडहरों का ढेर बन जाता है। यह उपयुक्त है, क्योंकि इब्रानी भाषा में “आई” का अर्थ खंडहर होता है। यहोशू की पुस्तक के लेखक के लिखने के समय भी आई खंडहरों का ढेर बना हुआ है। यहोशू अपने सैनिकों से आई के राजा को मरवा देता है और उसे एक पेड़ पर लटका देता है। चूंकि पेड़ के लिए प्रयुक्त शब्द का अर्थ खंभा भी हो सकता है, इसलिए इसकी पूरी संभावना है कि वे राजा के मृत शरीर को लकड़ी के नुकीले खूंटे या खंभे पर टाँग देते हैं। उस समय युद्ध में यह एक सामान्य प्रथा थी। विजेता सेना आमतौर पर पराजित शत्रुओं के शवों को इस प्रकार लटकाती थी, ताकि दूसरों के लिए यह चेतावनी हो कि उनके साथ भी ऐसा हो सकता है। सैनिक राजा के मृत शरीर को सूर्यास्त तक लटकाए रखते हैं। फिर वे शरीर को पेड़ से उतारकर नष्ट हुए नगर के फाटकों के सामने फेंक देते हैं। इस्राएली सैनिक राजा के मृत शरीर को ढकने के लिए उस पर पत्थरों का ढेर लगा देते हैं। यहोशू की पुस्तक के लेखक के लिखने के समय भी वह उसी प्रकार बना हुआ था।</w:t>
      </w:r>
      <w:r>
        <w:rPr>
          <w:lang w:val="hi_IN" w:bidi="hi_IN"/>
        </w:rPr>
      </w:r>
    </w:p>
    <w:p>
      <w:pPr>
        <w:pStyle w:val="Heading3"/>
      </w:pPr>
      <w:r>
        <w:rPr>
          <w:lang w:val="hi_IN" w:bidi="hi_IN"/>
        </w:rPr>
        <w:t>घटनाओं को समझाना</w:t>
      </w:r>
    </w:p>
    <w:p>
      <w:pPr/>
      <w:r>
        <w:rPr>
          <w:lang w:val="hi_IN" w:bidi="hi_IN"/>
        </w:rPr>
      </w:r>
      <w:r>
        <w:rPr>
          <w:lang w:val="hi_IN" w:bidi="hi_IN"/>
        </w:rPr>
        <w:t>यहोशू 8:14–29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भोर के समय, आई का राजा उत्तर दिशा में इस्राएली सेना को देखता है। आई का राजा जल्दी से अपने सैनिकों को इकट्ठा करता है और इस्राएलियों से युद्ध करने के लिए नगर से बाहर दौड़ पड़ता है। आई के सैनिक अपना नगर बिना सुरक्षा के छोड़ देते हैं।</w:t>
      </w:r>
    </w:p>
    <w:p>
      <w:pPr/>
      <w:r>
        <w:rPr>
          <w:lang w:val="hi_IN" w:bidi="hi_IN"/>
        </w:rPr>
      </w:r>
      <w:r>
        <w:rPr>
          <w:b/>
          <w:lang w:val="hi_IN" w:bidi="hi_IN"/>
        </w:rPr>
        <w:t>दूसरे दृश्य में:</w:t>
      </w:r>
      <w:r>
        <w:rPr>
          <w:lang w:val="hi_IN" w:bidi="hi_IN"/>
        </w:rPr>
        <w:t xml:space="preserve"> इस्राएली नगर के सामने आई के सैनिकों से लड़ते हैं और ऐसा दिखावा करते हैं मानो शत्रु जीत रहा हो। यहोशू और इस्राएली आई के सैनिकों को पीछे धकेलने देते हैं, इससे पहले कि वे मुड़कर दूर भागने का नाटक करें। आई के सैनिक उनका पीछा करते हैं और अपने नगर से और दूर चले जाते हैं। आई का राजा आई और बेतेल के सब सैनिकों को उनका पीछा करने के लिए बुलाता है।</w:t>
      </w:r>
    </w:p>
    <w:p>
      <w:pPr/>
      <w:r>
        <w:rPr>
          <w:lang w:val="hi_IN" w:bidi="hi_IN"/>
        </w:rPr>
      </w:r>
      <w:r>
        <w:rPr>
          <w:b/>
          <w:lang w:val="hi_IN" w:bidi="hi_IN"/>
        </w:rPr>
        <w:t>तीसरे दृश्य में:</w:t>
      </w:r>
      <w:r>
        <w:rPr>
          <w:lang w:val="hi_IN" w:bidi="hi_IN"/>
        </w:rPr>
        <w:t xml:space="preserve"> यहोवा यहोशू को आदेश देता है कि वह अपना भाला उठाकर उसे आई की ओर दिखाए। यहोवा कहता है कि वह यहोशू को विजय देगा। यहोशू यहोवा की आज्ञा मानता है, और जब यहोशू अपना भाला तानता है, तब इस्राएली अपना घात लगाना आरम्भ करते हैं। इस्राएली नगर के पश्चिम भाग में अपने छिपने के स्थान से निकलते हैं और नगर पर आक्रमण करते हैं। इस्राएली नगर पर विजय प्राप्त करते हैं और उसे जला देते हैं। यहोशू अपना भाला नगर की ओर ताने रहता है।</w:t>
      </w:r>
    </w:p>
    <w:p>
      <w:pPr/>
      <w:r>
        <w:rPr>
          <w:lang w:val="hi_IN" w:bidi="hi_IN"/>
        </w:rPr>
      </w:r>
      <w:r>
        <w:rPr>
          <w:b/>
          <w:lang w:val="hi_IN" w:bidi="hi_IN"/>
        </w:rPr>
        <w:t>चौथे दृश्य में:</w:t>
      </w:r>
      <w:r>
        <w:rPr>
          <w:lang w:val="hi_IN" w:bidi="hi_IN"/>
        </w:rPr>
        <w:t xml:space="preserve"> आई के सैनिक पीछे मुड़कर देखते हैं और अपने नगर को जलते हुए तथा आकाश में धुआँ उठता हुआ देखते हैं। आई के सैनिक भाग नहीं सकते, क्योंकि इस्राएली दोनों ओर खड़े हैं। यहोशू के सैनिक मुड़ते हैं और शत्रु सैनिकों पर आक्रमण करते हैं। इस्राएली आई के पीछे से निकलकर आते हैं और आई के सैनिकों पर पीछे से हमला करते हैं। इस्राएली नगर के बाहर आई के सभी सैनिकों का पीछा करके उन्हें मार डालते हैं। फिर इस्राएली सैनिक नगर के भीतर जाते हैं और वहाँ के सब लोगों को मार डालते हैं। सैनिक आई के राजा को बंदी बना लेते हैं। जब इस्राएली सबको पराजित कर देते हैं, तब यहोशू अंततः अपना भाला नीचे कर देता है।</w:t>
      </w:r>
    </w:p>
    <w:p>
      <w:pPr/>
      <w:r>
        <w:rPr>
          <w:lang w:val="hi_IN" w:bidi="hi_IN"/>
        </w:rPr>
      </w:r>
      <w:r>
        <w:rPr>
          <w:b/>
          <w:lang w:val="hi_IN" w:bidi="hi_IN"/>
        </w:rPr>
        <w:t>पाँचवें दृश्य में:</w:t>
      </w:r>
      <w:r>
        <w:rPr>
          <w:lang w:val="hi_IN" w:bidi="hi_IN"/>
        </w:rPr>
        <w:t xml:space="preserve"> इस्राएली आई से सभी पशु और बहुमूल्य वस्तुएँ अपने लिए ले लेते हैं। यहोशू आई में लौटता है, और यहोशू के सैनिक आई के राजा को यहोशू के पास लाते हैं। यहोशू सैनिकों को आदेश देता है कि वे राजा को मार दें और उसे सूर्यास्त तक पेड़ पर लटका दें। जब सूर्य अस्त हो जाता है, तो सैनिक शरीर को नीचे उतारते हैं और उसे नष्ट हुए नगर के सामने फेंक देते हैं। सैनिक राजा के शरीर पर पत्थरों का ढेर लगा देते हैं, ताकि यह इस घटना की स्मृति बना रहे।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घात</w:t>
      </w:r>
    </w:p>
    <w:p>
      <w:pPr>
        <w:pStyle w:val="ListBullet"/>
        <w:spacing w:line="240" w:lineRule="auto"/>
        <w:ind w:left="720"/>
      </w:pPr>
      <w:r>
        <w:rPr>
          <w:lang w:val="hi_IN" w:bidi="hi_IN"/>
        </w:rPr>
      </w:r>
      <w:r>
        <w:rPr>
          <w:lang w:val="hi_IN" w:bidi="hi_IN"/>
        </w:rPr>
        <w:t>आई का राजा</w:t>
      </w:r>
    </w:p>
    <w:p>
      <w:pPr>
        <w:pStyle w:val="ListBullet"/>
        <w:spacing w:line="240" w:lineRule="auto"/>
        <w:ind w:left="720"/>
      </w:pPr>
      <w:r>
        <w:rPr>
          <w:lang w:val="hi_IN" w:bidi="hi_IN"/>
        </w:rPr>
      </w:r>
      <w:r>
        <w:rPr>
          <w:lang w:val="hi_IN" w:bidi="hi_IN"/>
        </w:rPr>
        <w:t>आई की सेना</w:t>
      </w:r>
    </w:p>
    <w:p>
      <w:pPr>
        <w:pStyle w:val="ListBullet"/>
        <w:spacing w:line="240" w:lineRule="auto"/>
        <w:ind w:left="720"/>
      </w:pPr>
      <w:r>
        <w:rPr>
          <w:lang w:val="hi_IN" w:bidi="hi_IN"/>
        </w:rPr>
      </w:r>
      <w:r>
        <w:rPr>
          <w:lang w:val="hi_IN" w:bidi="hi_IN"/>
        </w:rPr>
        <w:t>आई के नागरिक</w:t>
      </w:r>
    </w:p>
    <w:p>
      <w:pPr>
        <w:pStyle w:val="ListBullet"/>
        <w:spacing w:line="240" w:lineRule="auto"/>
        <w:ind w:left="720"/>
      </w:pPr>
      <w:r>
        <w:rPr>
          <w:lang w:val="hi_IN" w:bidi="hi_IN"/>
        </w:rPr>
      </w:r>
      <w:r>
        <w:rPr>
          <w:lang w:val="hi_IN" w:bidi="hi_IN"/>
        </w:rPr>
        <w:t>बेतेल के पुरुष</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रात, यहोशू ने इस्राएली सेना को एक घाटी के पार और आई नगर के स्पष्ट दृश्य में तैनात किया था। आई का राजा भोर में जल्दी उठता है, इस्राएली सेना को देखता है, और शत्रु सेना पर आक्रमण करने के लिए अपने सभी योद्धाओं को इकट्ठा करने दौड़ पड़ता है।</w:t>
      </w:r>
    </w:p>
    <w:p>
      <w:pPr/>
      <w:r>
        <w:rPr>
          <w:lang w:val="hi_IN" w:bidi="hi_IN"/>
        </w:rPr>
      </w:r>
      <w:r>
        <w:rPr>
          <w:lang w:val="hi_IN" w:bidi="hi_IN"/>
        </w:rPr>
        <w:t>दोनों सेनाएँ अरबाह के सामने, या यरदन नदी की तराई के आस-पास के जंगल में मिलती हैं और युद्ध शुरू कर देती हैं। वर्णनकर्ता यह ज़रूर याद दिलाता है कि शत्रु राजा को नगर के पीछे इस्राएलियों द्वारा लगाए गए घात के बारे में कोई जानकारी नहीं है।</w:t>
      </w:r>
    </w:p>
    <w:p>
      <w:pPr/>
      <w:r>
        <w:rPr>
          <w:lang w:val="hi_IN" w:bidi="hi_IN"/>
        </w:rPr>
      </w:r>
      <w:r>
        <w:rPr>
          <w:lang w:val="hi_IN" w:bidi="hi_IN"/>
        </w:rPr>
        <w:t>यह याद रखना महत्वपूर्ण है कि पिछली बार जब इस्राएल ने आई से युद्ध किया था, तो आई ने इस्राएलियों को हरा दिया था और 36 लोगों को मार डाला था। इस बार, यहोशू और उसके सैनिक हारने का नाटक करते हैं और मुड़कर भागने लगते हैं। वे नीचे ढलान से होते हुए घाटी में भाग चुके होंगे।</w:t>
      </w:r>
    </w:p>
    <w:p>
      <w:pPr/>
      <w:r>
        <w:rPr>
          <w:lang w:val="hi_IN" w:bidi="hi_IN"/>
        </w:rPr>
      </w:r>
      <w:r>
        <w:rPr>
          <w:lang w:val="hi_IN" w:bidi="hi_IN"/>
        </w:rPr>
        <w:t>यह याद रखना महत्वपूर्ण है कि इस्राएली केवल इसलिए भाग रहे हैं ताकि आई के सैनिक अपने असुरक्षित नगर से और दूर चले जाएँ। आई का राजा न केवल अपने सभी सैनिकों को, बल्कि पास के नगर बेतेल के सैनिकों को भी इस्राएलियों का पीछा करने में मदद के लिए बुलाता है। यह ध्यान देना महत्वपूर्ण है कि कई अनुवादों में बेतेल शहर के पुरुषों को शामिल नहीं किया गया है, क्योंकि यह स्पष्ट नहीं है कि वे युद्ध में क्यों शामिल थे।</w:t>
      </w:r>
    </w:p>
    <w:p>
      <w:pPr/>
      <w:r>
        <w:rPr>
          <w:lang w:val="hi_IN" w:bidi="hi_IN"/>
        </w:rPr>
      </w:r>
      <w:r>
        <w:rPr>
          <w:lang w:val="hi_IN" w:bidi="hi_IN"/>
        </w:rPr>
        <w:t>यह याद रखना महत्वपूर्ण है कि उस समय, नगरों के चारों ओर आमतौर पर दीवारें होती थीं और प्रवेश के लिए एक द्वार होता था। यदि सैनिकों ने फाटक खुला छोड़ दिया, तो नगर पूरी तरह असुरक्षित था क्योंकि नगर के भीतर स्त्रियाँ, बच्चे और वे पुरुष थे जो युद्ध करने में असमर्थ थे।</w:t>
      </w:r>
    </w:p>
    <w:p>
      <w:pPr/>
      <w:r>
        <w:rPr>
          <w:lang w:val="hi_IN" w:bidi="hi_IN"/>
        </w:rPr>
      </w:r>
      <w:r>
        <w:rPr>
          <w:lang w:val="hi_IN" w:bidi="hi_IN"/>
        </w:rPr>
        <w:t>यहोवा यहोशू से कहता है कि वह अपना भाला आई की ओर फैलाए, और कहता है कि यहोवा आई को यहोशू के हाथ में दे देगा। यह एक विशेष भाषा है, जिसका अर्थ है कि यहोवा यहोशू को आई पर विजय देगा। इसका यह भी अर्थ है कि इस्राएली यहोवा की सामर्थ्य के कारण विजय प्राप्त करेंगे।</w:t>
      </w:r>
    </w:p>
    <w:p>
      <w:pPr/>
      <w:r>
        <w:rPr>
          <w:lang w:val="hi_IN" w:bidi="hi_IN"/>
        </w:rPr>
      </w:r>
      <w:r>
        <w:rPr>
          <w:lang w:val="hi_IN" w:bidi="hi_IN"/>
        </w:rPr>
        <w:t>जब यहोशू अपना भाला उठाता है, तो यह संभवतः इस्राएलियों के लिए घात लगाकर हमला शुरू करने का संकेत है। यह स्पष्ट नहीं है कि घात में बैठे सैनिक इस संकेत को देख सकते हैं या नहीं, या फिर जब वे यहोशू का भाला देखते हैं तो संदेशवाहकों को दौड़कर यह संदेश घात के सैनिकों तक पहुँचाना पड़ता है। किसी भी स्थिति में, जब यहोशू अपना भाला उठाता है, तो नगर के पीछे छिपे हुए इस्राएली सैनिक अपने छिपने के स्थानों से निकलते हैं, नगर में प्रवेश करते हैं और उस पर अधिकार कर लेते हैं। फिर वे यहोवा की आज्ञा का पालन करते हैं और नगर को जला देते हैं।</w:t>
      </w:r>
    </w:p>
    <w:p>
      <w:pPr/>
      <w:r>
        <w:rPr>
          <w:lang w:val="hi_IN" w:bidi="hi_IN"/>
        </w:rPr>
      </w:r>
      <w:r>
        <w:rPr>
          <w:lang w:val="hi_IN" w:bidi="hi_IN"/>
        </w:rPr>
        <w:t>यह याद रखना महत्वपूर्ण है कि शेष युद्ध समाप्त होने तक यहोशू अपना भाला लगातार आगे की ओर किए रहता है। यहोशू तब तक अपना भाला नीचे नहीं करता जब तक इस्राएली आई के सभी लोगों को मार नहीं देते हैं।</w:t>
      </w:r>
    </w:p>
    <w:p>
      <w:pPr/>
      <w:r>
        <w:rPr>
          <w:lang w:val="hi_IN" w:bidi="hi_IN"/>
        </w:rPr>
      </w:r>
      <w:r>
        <w:rPr>
          <w:lang w:val="hi_IN" w:bidi="hi_IN"/>
        </w:rPr>
        <w:t>जब यहोशू अपना भाला उठाता है, तो आई के सैनिक पीछे मुड़कर देखते हैं और अपने नगर को जलते हुए देखते हैं। फिर यहोशू के सैनिक मुड़कर आई के सैनिकों पर आक्रमण करना शुरू करते हैं। इस्राएली सैनिक जिन्होंने नगर में घात लगाई थी, वे नगर से बाहर निकलकर पीछे से आई के सैनिकों पर आक्रमण करने में सहायता करते हैं। आई के सैनिक इस्राएलियों की दो आक्रमणकारी सेनाओं के बीच में फँस जाते हैं।</w:t>
      </w:r>
    </w:p>
    <w:p>
      <w:pPr/>
      <w:r>
        <w:rPr>
          <w:lang w:val="hi_IN" w:bidi="hi_IN"/>
        </w:rPr>
      </w:r>
      <w:r>
        <w:rPr>
          <w:lang w:val="hi_IN" w:bidi="hi_IN"/>
        </w:rPr>
        <w:t>इस्राएली जंगल में आई के हर सैनिक का पीछा करके उन्हें मार डालते हैं। शत्रु सैनिक तलवार की धार से मारे जाते हैं, अर्थात् इस्राएली उन्हें अपनी तलवारों से मार डालते हैं। वे केवल आई के राजा को जीवित छोड़ते हैं और उसे यहोशू के पास लाते हैं।</w:t>
      </w:r>
    </w:p>
    <w:p>
      <w:pPr/>
      <w:r>
        <w:rPr>
          <w:lang w:val="hi_IN" w:bidi="hi_IN"/>
        </w:rPr>
      </w:r>
      <w:r>
        <w:rPr>
          <w:lang w:val="hi_IN" w:bidi="hi_IN"/>
        </w:rPr>
        <w:t>फिर इस्राएली आई नगर में वापस जाते हैं और भीतर बचे हुए सभी लोगों को मार डालते हैं। यह याद रखना महत्वपूर्ण है कि यह वही पूर्ण विनाश है जिसकी यहोवा ने यरीहो में माँग की थी। उस दिन इस्राएली आई के सभी 12,000 निवासियों को मार डालते हैं।</w:t>
      </w:r>
    </w:p>
    <w:p>
      <w:pPr/>
      <w:r>
        <w:rPr>
          <w:lang w:val="hi_IN" w:bidi="hi_IN"/>
        </w:rPr>
      </w:r>
      <w:r>
        <w:rPr>
          <w:lang w:val="hi_IN" w:bidi="hi_IN"/>
        </w:rPr>
        <w:t>यह याद रखना महत्वपूर्ण है कि यहोशू तब तक अपना भाला आगे की ओर किए रहता है जब तक इस्राएली आई को पूरी तरह नष्ट नहीं कर देते।</w:t>
      </w:r>
    </w:p>
    <w:p>
      <w:pPr/>
      <w:r>
        <w:rPr>
          <w:lang w:val="hi_IN" w:bidi="hi_IN"/>
        </w:rPr>
      </w:r>
      <w:r>
        <w:rPr>
          <w:lang w:val="hi_IN" w:bidi="hi_IN"/>
        </w:rPr>
        <w:t>इस्राएली आई के घरेलू पशुओं और बहुमूल्य वस्तुओं को वैसे ही अपने लिए रख लेते हैं जैसा यहोवा ने आज्ञा दी थी।</w:t>
      </w:r>
    </w:p>
    <w:p>
      <w:pPr/>
      <w:r>
        <w:rPr>
          <w:lang w:val="hi_IN" w:bidi="hi_IN"/>
        </w:rPr>
      </w:r>
      <w:r>
        <w:rPr>
          <w:lang w:val="hi_IN" w:bidi="hi_IN"/>
        </w:rPr>
        <w:t>यहोशू अपने सैनिकों को आज्ञा देता है कि वे आई के राजा को मार डालें और उसे एक लकड़ी के खंभे पर लटका दें। वे शरीर को वहाँ सूर्यास्त तक छोड़ देते हैं, फिर राजा के शरीर को नीचे उतारकर नष्ट हुए नगर के सामने पत्थरों के नीचे दफना देते हैं।</w:t>
      </w:r>
    </w:p>
    <w:p>
      <w:pPr/>
      <w:r>
        <w:rPr>
          <w:lang w:val="hi_IN" w:bidi="hi_IN"/>
        </w:rPr>
      </w:r>
      <w:r>
        <w:rPr>
          <w:lang w:val="hi_IN" w:bidi="hi_IN"/>
        </w:rPr>
        <w:t>यहाँ रुकें और किसी बड़े युद्ध के बारे में एक कहानी फिर से सुनाएँ। इस कहानी को सुनाते समय आपके द्वारा उपयोग किए जाने वाले शब्दों, वाक्यांशों, हाव-भाव और आवाज़ के स्वर पर ध्यान दें। आप अपने श्रोता में आगे क्या होगा, इसके प्रति रुचि कैसे पैदा कर सकते हैं? जब आप इस्राएलियों के आई पर आक्रमण की कहानी के बारे में सोचते हैं, तो इस बात पर विचार करें कि आप इस युद्ध को एक रोचक तरीके से कैसे प्रस्तुत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8:14–29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घात</w:t>
      </w:r>
    </w:p>
    <w:p>
      <w:pPr>
        <w:pStyle w:val="ListBullet"/>
        <w:spacing w:line="240" w:lineRule="auto"/>
        <w:ind w:left="720"/>
      </w:pPr>
      <w:r>
        <w:rPr>
          <w:lang w:val="hi_IN" w:bidi="hi_IN"/>
        </w:rPr>
      </w:r>
      <w:r>
        <w:rPr>
          <w:lang w:val="hi_IN" w:bidi="hi_IN"/>
        </w:rPr>
        <w:t>आई का राजा</w:t>
      </w:r>
    </w:p>
    <w:p>
      <w:pPr>
        <w:pStyle w:val="ListBullet"/>
        <w:spacing w:line="240" w:lineRule="auto"/>
        <w:ind w:left="720"/>
      </w:pPr>
      <w:r>
        <w:rPr>
          <w:lang w:val="hi_IN" w:bidi="hi_IN"/>
        </w:rPr>
      </w:r>
      <w:r>
        <w:rPr>
          <w:lang w:val="hi_IN" w:bidi="hi_IN"/>
        </w:rPr>
        <w:t>आई की सेना</w:t>
      </w:r>
    </w:p>
    <w:p>
      <w:pPr>
        <w:pStyle w:val="ListBullet"/>
        <w:spacing w:line="240" w:lineRule="auto"/>
        <w:ind w:left="720"/>
      </w:pPr>
      <w:r>
        <w:rPr>
          <w:lang w:val="hi_IN" w:bidi="hi_IN"/>
        </w:rPr>
      </w:r>
      <w:r>
        <w:rPr>
          <w:lang w:val="hi_IN" w:bidi="hi_IN"/>
        </w:rPr>
        <w:t>आई के नागरिक</w:t>
      </w:r>
    </w:p>
    <w:p>
      <w:pPr>
        <w:pStyle w:val="ListBullet"/>
        <w:spacing w:line="240" w:lineRule="auto"/>
        <w:ind w:left="720"/>
      </w:pPr>
      <w:r>
        <w:rPr>
          <w:lang w:val="hi_IN" w:bidi="hi_IN"/>
        </w:rPr>
      </w:r>
      <w:r>
        <w:rPr>
          <w:lang w:val="hi_IN" w:bidi="hi_IN"/>
        </w:rPr>
        <w:t>बेतेल के पुरुष</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आई के राजा के भोर में जल्दी उठने और उत्तर दिशा में इस्राएली सेना को देखने का अभिनय करें। आई का राजा जल्दी से अपने सैनिकों को इकट्ठा करता है और इस्राएलियों से युद्ध करने के लिए नगर से बाहर दौड़ पड़ता है। आई के सैनिक अपना नगर बिना सुरक्षा के छोड़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आई के राजा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नगर के सामने आई के सैनिकों से लड़ते हुए इस्राएलियों का अभिनय करें, जहाँ वे ऐसा दिखावा करते हैं मानो शत्रु जीत रहा हो। यहोशू और इस्राएली आई के सैनिकों को उन्हें पीछे धकेलने देते हैं, फिर वे मुड़कर भागने का नाटक करते हैं। आई के सैनिक उनका पीछा करते हैं और अपने नगर से और दूर चले जाते हैं। आई का राजा आई और बेतेल के सब सैनिकों को उनका पीछा करने के लिए बुलाता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द्वारा यहोशू को अपना भाला उठाकर उसे आई की ओर दिखाने का आदेश देने का अभिनय करें। यहोवा कहता है कि वह यहोशू को विजय देगा। यहोशू यहोवा की आज्ञा मानता है। जब यहोशू अपना भाला तानता है, तो इस्राएली घात लगाकर हमला शुरू कर देते हैं। इस्राएली नगर के पश्चिम भाग में अपने छिपने के स्थान से निकलते हैं और नगर पर आक्रमण करते हैं। वे नगर को जीत लेते हैं और उसे जला देते हैं। यहोशू अपना भाला नगर की ओर किए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आई के सैनिकों का पीछे मुड़कर अपने नगर को जलते हुए और आकाश में धुआँ उठता हुआ देखने का अभिनय करें। वे भाग नहीं सकते क्योंकि इस्राएली दोनों ओर हैं। यहोशू के सैनिक मुड़ते हैं और शत्रु सैनिकों पर आक्रमण करते हैं। इस्राएली आई से बाहर निकलते हैं और पीछे से आई के सैनिकों पर आक्रमण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आई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के नगर के बाहर आई के सभी सैनिकों का पीछा करके उन्हें मार डालने का अभिनय करें। फिर वे नगर के भीतर जाते हैं और वहाँ के सभी लोगों को मार डालते हैं। सैनिक आई के राजा को बंदी बना लेते हैं। जब सब लोग पराजित हो जाते हैं, तब यहोशू अपना भाला नीचे कर देता है।</w:t>
      </w:r>
    </w:p>
    <w:p>
      <w:pPr/>
      <w:r>
        <w:rPr>
          <w:lang w:val="hi_IN" w:bidi="hi_IN"/>
        </w:rPr>
      </w:r>
      <w:r>
        <w:rPr>
          <w:lang w:val="hi_IN" w:bidi="hi_IN"/>
        </w:rPr>
        <w:t>इस्राएलियों के द्वारा आई से सभी पशु और बहुमूल्य वस्तुएँ अपने लिए ले जाने का अभिनय करें। यहोशू आई में लौटता है और उसके सैनिक आई के राजा को उसके पास लाते हैं। यहोशू सैनिकों को आदेश देता है कि वे राजा को मार डालें और उसे शाम तक एक पेड़ पर लटकाए रखें। शाम के समय सैनिकों द्वारा राजा के मृत शरीर को नीचे उतारकर नष्ट हुए नगर के सामने फेंकने का अभिनय करें। सैनिक राजा के शरीर पर पत्थरों का ढेर लगा देते हैं, ताकि यह इस घटना की स्मृति बना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8:14–29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आई का </w:t>
      </w:r>
      <w:r>
        <w:rPr>
          <w:b/>
          <w:lang w:val="hi_IN" w:bidi="hi_IN"/>
        </w:rPr>
        <w:t>राजा</w:t>
      </w:r>
      <w:r>
        <w:rPr>
          <w:lang w:val="hi_IN" w:bidi="hi_IN"/>
        </w:rPr>
        <w:t xml:space="preserve"> अपने </w:t>
      </w:r>
      <w:r>
        <w:rPr>
          <w:b/>
          <w:lang w:val="hi_IN" w:bidi="hi_IN"/>
        </w:rPr>
        <w:t>नगर</w:t>
      </w:r>
      <w:r>
        <w:rPr>
          <w:lang w:val="hi_IN" w:bidi="hi_IN"/>
        </w:rPr>
        <w:t xml:space="preserve"> के सामने सैनिकों को देखता है, तो वह अपने सैनिकों को इकट्ठा करता है ताकि </w:t>
      </w:r>
      <w:r>
        <w:rPr>
          <w:b/>
          <w:lang w:val="hi_IN" w:bidi="hi_IN"/>
        </w:rPr>
        <w:t>इस्राएल</w:t>
      </w:r>
      <w:r>
        <w:rPr>
          <w:lang w:val="hi_IN" w:bidi="hi_IN"/>
        </w:rPr>
        <w:t xml:space="preserve"> से युद्ध कर सके। यहाँ इस्राएल शब्द से तात्पर्य </w:t>
      </w:r>
      <w:r>
        <w:rPr>
          <w:b/>
          <w:lang w:val="hi_IN" w:bidi="hi_IN"/>
        </w:rPr>
        <w:t>अब्राहम</w:t>
      </w:r>
      <w:r>
        <w:rPr>
          <w:lang w:val="hi_IN" w:bidi="hi_IN"/>
        </w:rPr>
        <w:t xml:space="preserve"> के सभी वंशजों से है, अर्थात् </w:t>
      </w:r>
      <w:r>
        <w:rPr>
          <w:b/>
          <w:lang w:val="hi_IN" w:bidi="hi_IN"/>
        </w:rPr>
        <w:t>इस्राएली</w:t>
      </w:r>
      <w:r>
        <w:rPr>
          <w:lang w:val="hi_IN" w:bidi="hi_IN"/>
        </w:rPr>
        <w:t xml:space="preserve">। नगर, इस्राएल और राजा के लिए उन्हीं शब्दों या वाक्यांशों का उपयोग करें जिनका उपयोग आपने पिछले भागों में किया था। </w:t>
      </w:r>
      <w:r>
        <w:rPr>
          <w:b/>
          <w:lang w:val="hi_IN" w:bidi="hi_IN"/>
        </w:rPr>
        <w:t>इस्राएल</w:t>
      </w:r>
      <w:r>
        <w:rPr>
          <w:lang w:val="hi_IN" w:bidi="hi_IN"/>
        </w:rPr>
        <w:t xml:space="preserve"> और </w:t>
      </w:r>
      <w:r>
        <w:rPr>
          <w:b/>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आई का राजा नहीं जानता कि इस्राएलियों ने नगर के पश्चिमी भाग में एक </w:t>
      </w:r>
      <w:r>
        <w:rPr>
          <w:b/>
          <w:lang w:val="hi_IN" w:bidi="hi_IN"/>
        </w:rPr>
        <w:t>घात</w:t>
      </w:r>
      <w:r>
        <w:rPr>
          <w:lang w:val="hi_IN" w:bidi="hi_IN"/>
        </w:rPr>
        <w:t>, अर्थात् सैनिकों का एक समूह, छिपा रखा है। घात के लिए उन्हीं शब्दों या वाक्यांशों का उपयोग करें जिनका उपयोग आपने पिछले भागों में किया है।</w:t>
      </w:r>
    </w:p>
    <w:p>
      <w:pPr/>
      <w:r>
        <w:rPr>
          <w:lang w:val="hi_IN" w:bidi="hi_IN"/>
        </w:rPr>
      </w:r>
      <w:r>
        <w:rPr>
          <w:lang w:val="hi_IN" w:bidi="hi_IN"/>
        </w:rPr>
        <w:t xml:space="preserve">आई के सैनिकों से युद्ध करने के बाद, इस्राएल हारने का नाटक करता है और </w:t>
      </w:r>
      <w:r>
        <w:rPr>
          <w:b/>
          <w:lang w:val="hi_IN" w:bidi="hi_IN"/>
        </w:rPr>
        <w:t>जंगल</w:t>
      </w:r>
      <w:r>
        <w:rPr>
          <w:lang w:val="hi_IN" w:bidi="hi_IN"/>
        </w:rPr>
        <w:t xml:space="preserve"> की ओर भाग जाता है। जंगल एक सूखा और पथरीला स्थान को दर्शाता है जहाँ लोग नहीं रहते हैं। जंगल के लिए उसी शब्द या वाक्यांश का प्रयोग करें जिसका प्रयोग आपने पिछले भागों में किया है। </w:t>
      </w:r>
      <w:r>
        <w:rPr>
          <w:b/>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युद्ध के बीच में, </w:t>
      </w:r>
      <w:r>
        <w:rPr>
          <w:b/>
          <w:lang w:val="hi_IN" w:bidi="hi_IN"/>
        </w:rPr>
        <w:t>यहोवा</w:t>
      </w:r>
      <w:r>
        <w:rPr>
          <w:lang w:val="hi_IN" w:bidi="hi_IN"/>
        </w:rPr>
        <w:t xml:space="preserve"> यहोशू से कहता है कि वह अपना भाला आई की ओर उठाए। यहोवा परमेश्वर का व्यक्तिगत नाम है, और इस पूरे भाग में इसका उपयोग किया गया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रुकें और यदि आपने अभी तक नहीं देखा है, तो समूह में </w:t>
      </w:r>
      <w:r>
        <w:rPr>
          <w:b/>
          <w:lang w:val="hi_IN" w:bidi="hi_IN"/>
        </w:rPr>
        <w:t>भाले</w:t>
      </w:r>
      <w:r>
        <w:rPr>
          <w:lang w:val="hi_IN" w:bidi="hi_IN"/>
        </w:rPr>
        <w:t xml:space="preserve"> का चित्र देखें। चर्चा करें कि आप इस प्रकार के हथियार का वर्णन करने के लिए किस शब्द का उपयोग करेंगे। इस ऑडियो को यहाँ रोकें।</w:t>
      </w:r>
    </w:p>
    <w:p>
      <w:pPr/>
      <w:r>
        <w:rPr>
          <w:lang w:val="hi_IN" w:bidi="hi_IN"/>
        </w:rPr>
      </w:r>
      <w:r>
        <w:rPr>
          <w:lang w:val="hi_IN" w:bidi="hi_IN"/>
        </w:rPr>
        <w:t>यहोवा यहोशू से कहता है कि यहोवा नगर को यहोशू के हाथ में दे देगा। याद रखें, यह वाक्यांश एक विशेष अभिव्यक्ति है जिसका अर्थ है कि यहोवा यहोशू को आई पर विजय देगा। सुनिश्चित करें कि “तेरे हाथ में दे देगा” के लिए वही वाक्यांश प्रयोग करें जो आपने पिछले भागों में उपयोग किया है।</w:t>
      </w:r>
    </w:p>
    <w:p>
      <w:pPr/>
      <w:r>
        <w:rPr>
          <w:lang w:val="hi_IN" w:bidi="hi_IN"/>
        </w:rPr>
      </w:r>
      <w:r>
        <w:rPr>
          <w:lang w:val="hi_IN" w:bidi="hi_IN"/>
        </w:rPr>
        <w:t xml:space="preserve">यहोवा इस्राएलियों को आई की सारी </w:t>
      </w:r>
      <w:r>
        <w:rPr>
          <w:b/>
          <w:lang w:val="hi_IN" w:bidi="hi_IN"/>
        </w:rPr>
        <w:t>लूट</w:t>
      </w:r>
      <w:r>
        <w:rPr>
          <w:lang w:val="hi_IN" w:bidi="hi_IN"/>
        </w:rPr>
        <w:t xml:space="preserve"> को अपने पास रखने की अनुमति देता है। याद रखें कि लूट से तात्पर्य उन बहुमूल्य वस्तुओं से है जो पराजित नगर के भीतर बची रहती हैं, जैसे कीमती धातुएँ या पालतू पशु, जिन्हें विजयी सेना अपने लिए रख लेती है। ध्यान रखें कि लूट के लिए वही शब्द या वाक्यांश प्रयोग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8:30–35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8:30–35 को सुनें और अपने मन में रखें।</w:t>
      </w:r>
    </w:p>
    <w:p>
      <w:pPr/>
      <w:r>
        <w:rPr>
          <w:lang w:val="hi_IN" w:bidi="hi_IN"/>
        </w:rPr>
      </w:r>
      <w:r>
        <w:rPr>
          <w:lang w:val="hi_IN" w:bidi="hi_IN"/>
        </w:rPr>
        <w:t>यदि सम्भव हो, तो यहोशू 8:30–35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8:30–35 का ऑडियो संस्करण सबसे आसानी से समझ में आने वाले अनुवाद में सुनें।</w:t>
      </w:r>
    </w:p>
    <w:p>
      <w:pPr/>
      <w:r>
        <w:rPr>
          <w:lang w:val="hi_IN" w:bidi="hi_IN"/>
        </w:rPr>
      </w:r>
      <w:r>
        <w:rPr>
          <w:lang w:val="hi_IN" w:bidi="hi_IN"/>
        </w:rPr>
        <w:t>पिछले भाग में, यहोशू और इस्राएलियों ने यहोवा की युद्ध योजना का पालन किया और आई नगर को पराजित किया। इस्राएलियों ने नगर और वहाँ के लोगों को पूरी तरह नष्ट कर दिया, परन्तु यहोवा ने उन्हें वहाँ के पशुओं और बहुमूल्य वस्तुओं को अपने लिए रखने की अनुमति दी। अब यहोशू एक वेदी बनाता है और लोगों की अगुवाई करता है ताकि वे उस वाचा को स्मरण करें जो यहोवा ने उनसे की थी।</w:t>
      </w:r>
    </w:p>
    <w:p>
      <w:pPr/>
      <w:r>
        <w:rPr>
          <w:lang w:val="hi_IN" w:bidi="hi_IN"/>
        </w:rPr>
      </w:r>
      <w:r>
        <w:rPr>
          <w:lang w:val="hi_IN" w:bidi="hi_IN"/>
        </w:rPr>
        <w:t>कुछ समय बाद, जब इस्राएलियों ने आई को पराजित कर दिया, तब यहोशू और इस्राएली एबाल पर्वत की ओर गए, जो आई से लगभग 32 किलोमीटर उत्तर में स्थित था। एबाल पर्वत शेकेम की तराई के उत्तर दिशा में था, जबकि गरिजीम पर्वत उस तराई के दक्षिण दिशा में था।</w:t>
      </w:r>
    </w:p>
    <w:p>
      <w:pPr/>
      <w:r>
        <w:rPr>
          <w:lang w:val="hi_IN" w:bidi="hi_IN"/>
        </w:rPr>
      </w:r>
      <w:r>
        <w:rPr>
          <w:lang w:val="hi_IN" w:bidi="hi_IN"/>
        </w:rPr>
        <w:t>यहाँ रुकें और एक समूह के रूप में एबाल पर्वत, शेकेम की तराई, गरिजीम पर्वत और आई का नक्शा देखें। इस ऑडियो को यहाँ रोकें।</w:t>
      </w:r>
    </w:p>
    <w:p>
      <w:pPr/>
      <w:r>
        <w:rPr>
          <w:lang w:val="hi_IN" w:bidi="hi_IN"/>
        </w:rPr>
      </w:r>
      <w:r>
        <w:rPr>
          <w:lang w:val="hi_IN" w:bidi="hi_IN"/>
        </w:rPr>
        <w:t>यहोशू एबाल पर्वत पर इस्राएल के परमेश्वर यहोवा के लिए एक वेदी बनाता है। इस्राएल का परमेश्वर एक ऐसी उपाधि है जो इस बात पर जोर देती है कि यहोवा अपने लोगों के लिए कौन है। यहोवा उनकी वाचा का परमेश्वर है। जैसा कि आपको याद है, इस्राएली वेदियों का उपयोग यहोवा के लिए बलिदान चढ़ाने के लिए करते थे। यहोशू मूसा की व्यवस्था की शिक्षा के अनुसार—विशेषकर व्यवस्थाविवरण में दी गई शिक्षा के अनुसार, वेदी बनाता है। इस्राएली “मूसा की व्यवस्था” वाक्यांश का उपयोग उन सभी निर्देशों के लिए करते हैं जो यहोवा ने मूसा के माध्यम से अपने लोगों को दिए थे। यहोशू मूसा को "यहोवा का सेवक" कहता है। यह एक नम्र उपाधि है जो दिखाती है कि मूसा अपने स्वामी यहोवा की आज्ञा का पालन करता है। यहोवा की व्यवस्था के अनुसार इस्राएलियों को एक वेदी बनानी थी, जो ऐसे पत्थरों को इकट्ठा करके बनाई जाए जिन्हें लोहे के औज़ारों से नहीं काटा गया हो। संभवतः इसका कारण यह है कि यहोवा चाहता है कि इस्राएलियों की उपासना कनानियों की उपासना से अलग और विशिष्ट हो, क्योंकि कनानी लोग पत्थरों को काटकर मूर्तियाँ बनाते थे। साथ ही, इस्राएली संस्कृति में बिना काटे हुए पत्थर यह दर्शाते थे कि वेदी यहोवा की है।</w:t>
      </w:r>
    </w:p>
    <w:p>
      <w:pPr/>
      <w:r>
        <w:rPr>
          <w:lang w:val="hi_IN" w:bidi="hi_IN"/>
        </w:rPr>
      </w:r>
      <w:r>
        <w:rPr>
          <w:lang w:val="hi_IN" w:bidi="hi_IN"/>
        </w:rPr>
        <w:t>यहाँ रुकें और समूह में पत्थर की वेदी की तस्वीर देखें। आपकी संस्कृति में लोग देवताओं को बलिदान कैसे चढ़ाते हैं? आप जहाँ रहते हैं, वहाँ लोग कौन-कौन से धार्मिक अनुष्ठान या रीति-रिवाज करते हैं, उसका वर्णन करें। इस ऑडियो को यहाँ रोकें।</w:t>
      </w:r>
    </w:p>
    <w:p>
      <w:pPr/>
      <w:r>
        <w:rPr>
          <w:lang w:val="hi_IN" w:bidi="hi_IN"/>
        </w:rPr>
      </w:r>
      <w:r>
        <w:rPr>
          <w:lang w:val="hi_IN" w:bidi="hi_IN"/>
        </w:rPr>
        <w:t>इस्राएली यहोवा को होमबलि और मेलबलि, या संगति बलि, चढ़ाते हैं। जब याजक इस्राएलियों की ओर से होमबलि चढ़ाते थे, तो वे पूरे पशु को वेदी पर आग में जला देते थे। यह लोगों को यहोवा के प्रति उनकी अवज्ञा से शुद्ध करने का एक तरीका था। इसके विपरीत, मेलबलि ऐसे बलिदान थे जिनमें याजक पशु का केवल एक भाग वेदी पर जलाते थे, और शेष भाग को उपासक खाते थे। जो कोई उस पशु का भाग खाता था, उसकी यहोवा के साथ संगति होती थी।</w:t>
      </w:r>
    </w:p>
    <w:p>
      <w:pPr/>
      <w:r>
        <w:rPr>
          <w:lang w:val="hi_IN" w:bidi="hi_IN"/>
        </w:rPr>
      </w:r>
      <w:r>
        <w:rPr>
          <w:lang w:val="hi_IN" w:bidi="hi_IN"/>
        </w:rPr>
        <w:t>तब यहोशू सभी इस्राएलियों के सामने व्यवस्था की एक प्रति लिखता है। यह पूरे इस्राएल के लिए एक महत्वपूर्ण घटना है, क्योंकि यहोशू व्यवस्थाविवरण में मूसा की आज्ञा का पालन कर रहा है। वहाँ यहोवा ने निर्देश दिया था कि इस्राएल के सभी राजा, अर्थात् अगुवे, अपने लिए व्यवस्था को लिखें, ताकि वे उसे भली-भाँति स्मरण रखें और उसका पालन करने की प्रतिज्ञा करें। मूसा के मरने से पहले, मूसा ने यहोशू को आज्ञा दी कि वह एबाल पर्वत पर जाकर व्यवस्था को बड़े पत्थरों पर लिखे। यह इस बात का प्रतीक है कि यहोवा ने अपने लोगों के साथ एक वाचा, अर्थात् दृढ़ प्रतिज्ञा की कि वह सदा उनके साथ रहेगा और उन्हें कनान का देश देगा। यहोवा की वाचा इस्राएलियों द्वारा यहोवा की व्यवस्था के प्रति आज्ञाकारी होने से जुड़ी हुई है, क्योंकि यहोवा की व्यवस्था ने उन्हें वाचा की शर्तें दी थीं। जैसा कि आपको याद है, मूसा ने व्यवस्था की मूल प्रति दो पत्थर की पट्टियों पर लिखी थी, और इस्राएली इन पट्टियों को वाचा के सन्दूक में रखते हैं।</w:t>
      </w:r>
    </w:p>
    <w:p>
      <w:pPr/>
      <w:r>
        <w:rPr>
          <w:lang w:val="hi_IN" w:bidi="hi_IN"/>
        </w:rPr>
      </w:r>
      <w:r>
        <w:rPr>
          <w:lang w:val="hi_IN" w:bidi="hi_IN"/>
        </w:rPr>
        <w:t>यहोशू और इस्राएली यहोवा का सम्मान करने के लिए एक अनुष्ठान करते हैं। इस्राएली वाचा के सन्दूक को, जो यहोवा की उपस्थिति का प्रतीक है, इस्राएल के सभी लोगों के बीच में स्थापित करते हैं। सम्पूर्ण इस्राएल में जन्म से इस्राएली लोग और वे परदेशी, अर्थात् विदेशी लोग भी शामिल हैं जो इस्राएली समुदाय में रहते हैं। इस्राएल के सभी पुरनिए, अधिकारी और न्यायी भी वहाँ उपस्थित होते हैं। पुरनिए गोत्रों और परिवारों के अगुवे होते थे, जबकि अधिकारियों के पास सैन्य और प्रशासनिक ज़िम्मेदारियाँ होती थीं। न्यायी वे लोग थे जो इस्राएलियों के बीच विवादों का न्याय करते थे।</w:t>
      </w:r>
    </w:p>
    <w:p>
      <w:pPr/>
      <w:r>
        <w:rPr>
          <w:lang w:val="hi_IN" w:bidi="hi_IN"/>
        </w:rPr>
      </w:r>
      <w:r>
        <w:rPr>
          <w:lang w:val="hi_IN" w:bidi="hi_IN"/>
        </w:rPr>
        <w:t>इस्राएली दो समूहों में खड़े होते हैं और वाचा के सन्दूक की ओर मुख करते हैं। इस्राएलियों का एक समूह गरिजीम पर्वत की ओर पीठ करके खड़ा होता है, जबकि दूसरा समूह एबाल पर्वत की ओर पीठ करके खड़ा होता है। संभव है कि इस्राएलियों के ये दोनों समूह दोनों पर्वतों की ढलानों पर खड़े हों और एक-दूसरे के सामने, अर्थात् सामने वाले पर्वत की दिशा में, मुख किए हुए हों। विद्वानों ने दिखाया है कि इतने बड़े समूह के लोगों के लिए यह एक अच्छा स्थान होता जहाँ वे यहोशू द्वारा कही गई हर बात सुन सकते थे। यह स्थान एक रंगमंच (एम्फीथिएटर) की तरह कार्य करता होगा, जहाँ कही गई हर बात गूंजती होगी, जिससे सभी इस्राएली यहोवा के आशीर्वाद और शाप सुन सकते थे। लेवीय याजक, जो वाचा के सन्दूक को उठाते हैं, सन्दूक के दोनों ओर अपने-अपने स्थान पर खड़े होते हैं। वे सन्दूक को खंभों पर अपने कंधों पर उठाते हैं। जैसा कि आपको याद है, केवल याजक ही वे हैं जिन्हें यहोवा सन्दूक के खंभों को छूने की अनुमति देता है। सभी याजक लेवी के गोत्र के हैं, या लेवियों के हैं।</w:t>
      </w:r>
    </w:p>
    <w:p>
      <w:pPr/>
      <w:r>
        <w:rPr>
          <w:lang w:val="hi_IN" w:bidi="hi_IN"/>
        </w:rPr>
      </w:r>
      <w:r>
        <w:rPr>
          <w:lang w:val="hi_IN" w:bidi="hi_IN"/>
        </w:rPr>
        <w:t>यहाँ रुकें और वाचा के सन्दूक को ले जाते हुए याजकों के एक चित्र को देखें। इस ऑडियो को यहाँ रोकें।</w:t>
      </w:r>
    </w:p>
    <w:p>
      <w:pPr/>
      <w:r>
        <w:rPr>
          <w:lang w:val="hi_IN" w:bidi="hi_IN"/>
        </w:rPr>
      </w:r>
      <w:r>
        <w:rPr>
          <w:lang w:val="hi_IN" w:bidi="hi_IN"/>
        </w:rPr>
        <w:t>यहोशू इस बात पर जोर देता है कि इस्राएलियों ने जो कुछ किया वह उन निर्देशों के अनुसार था जो मूसा ने व्यवस्थाविवरण में दिए थे। मूसा ने इस्राएलियों को आज्ञा दी थी कि वे व्यवस्था को पढ़ें और लोगों को आशीष दें। जब कोई व्यक्ति किसी को आशीष देता है, तो वह यहोवा से प्रार्थना करता है कि वह उस व्यक्ति पर अपनी कृपा दिखाए। इस स्थिति में, यहोशू द्वारा इस्राएलियों के सामने पूरी व्यवस्था को ऊँचे स्वर में पढ़ने से पहले, याजक लोगों को आशीर्वाद देते हैं। यहोशू लोगों के सामने मूसा की सभी शिक्षाओं को ऊँचे स्वर में पढ़ता है, जिनमें आशीष और श्राप भी शामिल हैं। अपनी मृत्यु से पहले, मूसा ने लोगों से कहा था कि यदि वे यहोवा की आज्ञा मानेंगे, तो यहोवा उन्हें आशीष देगा, परन्तु यदि वे यहोवा की आज्ञा का उल्लंघन करेंगे तो वे श्राप के भागी होंगे। श्राप वह होता है जब यहोवा किसी को दण्ड देता है। प्राचीन समय में इस प्रकार के कई समारोहों में, लोग आशीषों और श्रापों को पुकारते थे। हम यह नहीं जानते कि इस्राएल के लोग आशीर्वाद और श्राप को ऊँचे स्वर में चिल्लाते हैं या नहीं।</w:t>
      </w:r>
    </w:p>
    <w:p>
      <w:pPr/>
      <w:r>
        <w:rPr>
          <w:lang w:val="hi_IN" w:bidi="hi_IN"/>
        </w:rPr>
      </w:r>
      <w:r>
        <w:rPr>
          <w:lang w:val="hi_IN" w:bidi="hi_IN"/>
        </w:rPr>
        <w:t>यहाँ रुकें और अपने समूह से चर्चा करें: आपकी संस्कृति में लोग उन वाचाओं और प्रतिज्ञाओं का उत्सव कैसे मनाते हैं जो उनके देवताओं ने निभाई हैं? वे किस प्रकार की गतिविधियाँ करते हैं? जब वे बड़े समूहों में होते हैं, तो वे अपने आप को कैसे व्यवस्थित करते हैं? लोगों के बड़े समूह स्वयं इस अनुष्ठान में कैसे शामिल होते हैं? इस ऑडियो को यहाँ रोकें।</w:t>
      </w:r>
    </w:p>
    <w:p>
      <w:pPr/>
      <w:r>
        <w:rPr>
          <w:lang w:val="hi_IN" w:bidi="hi_IN"/>
        </w:rPr>
      </w:r>
      <w:r>
        <w:rPr>
          <w:lang w:val="hi_IN" w:bidi="hi_IN"/>
        </w:rPr>
        <w:t>जब यह कहा जाता है कि ऐसा कोई शब्द नहीं था जिसे यहोशू ने मूसा की व्यवस्था से न पढ़ा हो, तो यह इस बात पर ज़ोर देता है कि यहोशू के लिए इस्राएलियों को पूरी व्यवस्था पढ़कर सुनाना कितना महत्वपूर्ण था। वर्णनकर्ता इस बात पर भी ज़ोर देता है कि इस्राएल के सभी लोग व्यवस्था का पढ़ना सुनने के लिए उपस्थित थे। इसमें स्त्रियाँ, बच्चे और वे विदेशी लोग भी शामिल हैं, जो हर इस्राएली समारोह में हमेशा उपस्थित नहीं होते हैं। यह पूरा इस्राएली समारोह यहोवा का और इस बात का उत्सव मनाता है कि यहोवा ने अपने चुने हुए लोगों से किए गए अपने वादों को किस तरह निभाया है। इस्राएली यह दोहराते और इस बात पर ज़ोर देते हैं कि वे अपनी वाचा का आदर करेंगे और उस देश में यहोवा की व्यवस्था का पालन करेंगे जो यहोवा ने उन्हें दिया है।</w:t>
      </w:r>
      <w:r>
        <w:rPr>
          <w:lang w:val="hi_IN" w:bidi="hi_IN"/>
        </w:rPr>
      </w:r>
    </w:p>
    <w:p>
      <w:pPr>
        <w:pStyle w:val="Heading3"/>
      </w:pPr>
      <w:r>
        <w:rPr>
          <w:lang w:val="hi_IN" w:bidi="hi_IN"/>
        </w:rPr>
        <w:t>घटनाओं को समझाना</w:t>
      </w:r>
    </w:p>
    <w:p>
      <w:pPr/>
      <w:r>
        <w:rPr>
          <w:lang w:val="hi_IN" w:bidi="hi_IN"/>
        </w:rPr>
      </w:r>
      <w:r>
        <w:rPr>
          <w:lang w:val="hi_IN" w:bidi="hi_IN"/>
        </w:rPr>
        <w:t>यहोशू 8:30–35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और इस्राएली एबाल पर्वत की ओर यात्रा करते हैं। यहोशू वेदी बनाने के विषय में उन निर्देशों का पालन करता है जो यहोवा ने मूसा को दिए थे। तब याजक लोगों की ओर से यहोवा के सामने होमबलि और मेलबलि चढ़ाते हैं। यहोशू सभी इस्राएलियों की उपस्थिति में बड़े-बड़े पत्थरों पर मूसा की व्यवस्था की एक प्रति लिखता है।</w:t>
      </w:r>
    </w:p>
    <w:p>
      <w:pPr/>
      <w:r>
        <w:rPr>
          <w:lang w:val="hi_IN" w:bidi="hi_IN"/>
        </w:rPr>
      </w:r>
      <w:r>
        <w:rPr>
          <w:b/>
          <w:lang w:val="hi_IN" w:bidi="hi_IN"/>
        </w:rPr>
        <w:t>दूसरे दृश्य में:</w:t>
      </w:r>
      <w:r>
        <w:rPr>
          <w:lang w:val="hi_IN" w:bidi="hi_IN"/>
        </w:rPr>
        <w:t xml:space="preserve"> यहोशू मूसा के निर्देशों के अनुसार इस्राएलियों को दो समूहों में बाँटता है। एक समूह एबाल पर्वत के सामने खड़ा होता है और दूसरा समूह गरिजीम पर्वत के सामने खड़ा होता है। दोनों समूह एक-दूसरे के सामने खड़े होते हैं, और याजकों द्वारा उठाया गया सन्दूक उनके बीच में होता है।</w:t>
      </w:r>
    </w:p>
    <w:p>
      <w:pPr/>
      <w:r>
        <w:rPr>
          <w:lang w:val="hi_IN" w:bidi="hi_IN"/>
        </w:rPr>
      </w:r>
      <w:r>
        <w:rPr>
          <w:b/>
          <w:lang w:val="hi_IN" w:bidi="hi_IN"/>
        </w:rPr>
        <w:t>तीसरे दृश्य में:</w:t>
      </w:r>
      <w:r>
        <w:rPr>
          <w:lang w:val="hi_IN" w:bidi="hi_IN"/>
        </w:rPr>
        <w:t xml:space="preserve"> यहोशू पूरी व्यवस्था पढ़ता है, जिसमें वे आशीष और श्राप भी शामिल हैं जिन्हें मूसा ने लिखा था। यहोशू हर शब्द और हर आज्ञा को पढ़ता है जो मूसा ने दी थी। हर इस्राएली, जिनमें स्त्रियाँ और उनके बीच रहने वाले विदेशी भी शामिल हैं, यहोशू की बात सुनते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सभी इस्राएली</w:t>
      </w:r>
    </w:p>
    <w:p>
      <w:pPr>
        <w:pStyle w:val="ListBullet"/>
        <w:spacing w:line="240" w:lineRule="auto"/>
        <w:ind w:left="720"/>
      </w:pPr>
      <w:r>
        <w:rPr>
          <w:lang w:val="hi_IN" w:bidi="hi_IN"/>
        </w:rPr>
      </w:r>
      <w:r>
        <w:rPr>
          <w:lang w:val="hi_IN" w:bidi="hi_IN"/>
        </w:rPr>
        <w:t>और इस्राएलियों के बीच रहने वाले विदेशी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भाग के अंत तक इस्राएलियों ने आई को पराजित कर दिया था।</w:t>
      </w:r>
    </w:p>
    <w:p>
      <w:pPr/>
      <w:r>
        <w:rPr>
          <w:lang w:val="hi_IN" w:bidi="hi_IN"/>
        </w:rPr>
      </w:r>
      <w:r>
        <w:rPr>
          <w:lang w:val="hi_IN" w:bidi="hi_IN"/>
        </w:rPr>
        <w:t>यह याद रखना महत्वपूर्ण है कि यह भाग छोटा है, परन्तु यह इस्राएलियों द्वारा कनान देश पर अधिकार करने की बड़ी कहानी में एक महत्वपूर्ण विराम है। अब, यहोशू एबाल पर्वत पर यहोवा के लिए एक वेदी बना रहा है। इसका अर्थ है कि इस्राएली आई से एबाल पर्वत की ओर गए हैं। उन्होंने लगभग 32 किलोमीटर की दूरी तय की है।</w:t>
      </w:r>
    </w:p>
    <w:p>
      <w:pPr/>
      <w:r>
        <w:rPr>
          <w:lang w:val="hi_IN" w:bidi="hi_IN"/>
        </w:rPr>
      </w:r>
      <w:r>
        <w:rPr>
          <w:lang w:val="hi_IN" w:bidi="hi_IN"/>
        </w:rPr>
        <w:t>यह याद रखना महत्वपूर्ण है कि जब इस्राएली जंगल में थे, तब यहोवा ने मूसा को वेदी बनाने के बारे में निर्देश दिए थे। इसलिए यहोशू ठीक-ठीक जानता था कि उन निर्देशों का पालन कैसे करना है। इस्राएली वेदी को ऐसे पत्थरों से बनाते हैं जिन्हें किसी ने नहीं काटा है।</w:t>
      </w:r>
    </w:p>
    <w:p>
      <w:pPr/>
      <w:r>
        <w:rPr>
          <w:lang w:val="hi_IN" w:bidi="hi_IN"/>
        </w:rPr>
      </w:r>
      <w:r>
        <w:rPr>
          <w:lang w:val="hi_IN" w:bidi="hi_IN"/>
        </w:rPr>
        <w:t>इस्राएली वेदी पर होमबलि और मेलबलि, या संगति बलि, चढ़ाते हैं। यह याद रखना महत्वपूर्ण है कि याजकों ने लोगों की ओर से ये बलिदान चढ़ाए थे।</w:t>
      </w:r>
    </w:p>
    <w:p>
      <w:pPr/>
      <w:r>
        <w:rPr>
          <w:lang w:val="hi_IN" w:bidi="hi_IN"/>
        </w:rPr>
      </w:r>
      <w:r>
        <w:rPr>
          <w:lang w:val="hi_IN" w:bidi="hi_IN"/>
        </w:rPr>
        <w:t>फिर यहोशू पत्थरों पर निर्देश लिखता है। ये वेदी के पत्थरों से अलग पत्थर हैं। यह याद रखना महत्वपूर्ण है कि मूसा द्वारा यहोशू को दिए गए निर्देशों के अनुसार, यहोशू उन पत्थरों पर पलस्तर चढ़ाता है। इसका अर्थ है कि यहोशू उस निर्देश को उस पलस्तर पर लिखता है।</w:t>
      </w:r>
    </w:p>
    <w:p>
      <w:pPr/>
      <w:r>
        <w:rPr>
          <w:lang w:val="hi_IN" w:bidi="hi_IN"/>
        </w:rPr>
      </w:r>
      <w:r>
        <w:rPr>
          <w:lang w:val="hi_IN" w:bidi="hi_IN"/>
        </w:rPr>
        <w:t>संभव है कि यहोशू इन व्यवस्थाओं की प्रतिलिपि या तो अपने पास मौजूद किसी प्रति से करता है, या उस प्रतिलिपि से जो मूसा ने बनाई थी। यहोशू इन निर्देशों को सभी इस्राएलियों की उपस्थिति में या उनके सामने पत्थरों पर लिखता है। दूसरे शब्दों में, बहुत से इस्राएली यहोशू को देखते हैं जब वह उन निर्देशों को पत्थरों पर अंकित करता है।</w:t>
      </w:r>
    </w:p>
    <w:p>
      <w:pPr/>
      <w:r>
        <w:rPr>
          <w:lang w:val="hi_IN" w:bidi="hi_IN"/>
        </w:rPr>
      </w:r>
      <w:r>
        <w:rPr>
          <w:lang w:val="hi_IN" w:bidi="hi_IN"/>
        </w:rPr>
        <w:t>यहाँ रुकें और अपने समूह के साथ चर्चा करें: आप अपनी भाषा में यह कैसे बताएँगे कि यहोशू ने सभी लोगों की उपस्थिति में पत्थरों पर निर्देश लिखे? इस ऑडियो को यहाँ रोकें।</w:t>
      </w:r>
    </w:p>
    <w:p>
      <w:pPr/>
      <w:r>
        <w:rPr>
          <w:lang w:val="hi_IN" w:bidi="hi_IN"/>
        </w:rPr>
      </w:r>
      <w:r>
        <w:rPr>
          <w:lang w:val="hi_IN" w:bidi="hi_IN"/>
        </w:rPr>
        <w:t>यह याद रखना महत्वपूर्ण है कि मूसा ने निर्देश दिए थे कि लोगों को उनके गोत्रों के अनुसार दो पर्वतों, एबाल पर्वत और गरिजीम पर्वत, पर कैसे बाँटा जाए।</w:t>
      </w:r>
    </w:p>
    <w:p>
      <w:pPr/>
      <w:r>
        <w:rPr>
          <w:lang w:val="hi_IN" w:bidi="hi_IN"/>
        </w:rPr>
      </w:r>
      <w:r>
        <w:rPr>
          <w:lang w:val="hi_IN" w:bidi="hi_IN"/>
        </w:rPr>
        <w:t>यह ध्यान देना महत्वपूर्ण है कि इस भाग में, यह उल्लेख नहीं किया गया है कि एबाल पर्वत पर कौन से गोत्र हैं और गेरिजीम पर्वत पर कौन से गोत्र हैं। इससे पहले, मूसा ने कहा था कि शिमोन, लेवी, यहूदा, इस्साकार, यूसुफ और बिन्यामीन के गोत्र गरिजीम पर्वत पर खड़े होंगे और आशीषों का उच्चारण करेंगे। रूबेन, गाद, आशेर, जबूलून, दान और नप्ताली के गोत्र एबाल पर्वत पर खड़े होंगे और श्रापों का उच्चारण करेंगे। यद्यपि इस भाग में यह स्पष्ट रूप से नहीं कहा गया है, फिर भी सम्भव है कि गरिजीम पर्वत पर खड़े छह गोत्र आज्ञाकारिता के परिणामस्वरूप मिलने वाली आशीषों को पुकारते हों, और एबाल पर्वत पर खड़े छह गोत्र अवज्ञा के कारण आने वाले श्रापों को पुकारते हों। इससे वहाँ उपस्थित हर व्यक्ति कही गई बातों को सुन पाता है।</w:t>
      </w:r>
    </w:p>
    <w:p>
      <w:pPr/>
      <w:r>
        <w:rPr>
          <w:lang w:val="hi_IN" w:bidi="hi_IN"/>
        </w:rPr>
      </w:r>
      <w:r>
        <w:rPr>
          <w:lang w:val="hi_IN" w:bidi="hi_IN"/>
        </w:rPr>
        <w:t>यहाँ रुकें और अपने समूह के साथ चर्चा करें: आपकी संस्कृति में लोग पिछले निर्देशों के बारे में कैसे बात करते हैं और उन्हें कैसे याद रखते हैं? इस ऑडियो को यहाँ रोकें।</w:t>
      </w:r>
    </w:p>
    <w:p>
      <w:pPr/>
      <w:r>
        <w:rPr>
          <w:lang w:val="hi_IN" w:bidi="hi_IN"/>
        </w:rPr>
      </w:r>
      <w:r>
        <w:rPr>
          <w:lang w:val="hi_IN" w:bidi="hi_IN"/>
        </w:rPr>
        <w:t>इस्राएलियों के दोनों समूह एक-दूसरे के सामने खड़े होते हैं। यहोवा का सन्दूक बीच में है और याजक उसे उठाते हैं।</w:t>
      </w:r>
    </w:p>
    <w:p>
      <w:pPr/>
      <w:r>
        <w:rPr>
          <w:lang w:val="hi_IN" w:bidi="hi_IN"/>
        </w:rPr>
      </w:r>
      <w:r>
        <w:rPr>
          <w:lang w:val="hi_IN" w:bidi="hi_IN"/>
        </w:rPr>
        <w:t>सभी लोग, इस्राएली और उनके बीच रहने वाले विदेशी लोग, यहोशू को उन आशीषों और श्रापों को पढ़ते हुए सुनते हैं जो मूसा ने लिखे थे। यहोशू हर शब्द और आज्ञा को भी पढ़ता है जो मूसा ने दी थी, और सभी इस्राएली उसे सुनते हैं। वर्णनकर्ता इस बात पर ज़ोर देता है कि यहोशू हर एक शब्द पढ़ता है।</w:t>
      </w:r>
    </w:p>
    <w:p>
      <w:pPr/>
      <w:r>
        <w:rPr>
          <w:lang w:val="hi_IN" w:bidi="hi_IN"/>
        </w:rPr>
      </w:r>
      <w:r>
        <w:rPr>
          <w:lang w:val="hi_IN" w:bidi="hi_IN"/>
        </w:rPr>
        <w:t>यहाँ रुकें और अपने समूह के साथ चर्चा करें: आप अपनी भाषा में यह कैसे स्पष्ट करेंगे कि यहोशू ने व्यवस्था का हर शब्द पढ़ा, न कि केवल व्यवस्था का एक भाग?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8:30–35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सभी इस्राएली</w:t>
      </w:r>
    </w:p>
    <w:p>
      <w:pPr>
        <w:pStyle w:val="ListBullet"/>
        <w:spacing w:line="240" w:lineRule="auto"/>
        <w:ind w:left="720"/>
      </w:pPr>
      <w:r>
        <w:rPr>
          <w:lang w:val="hi_IN" w:bidi="hi_IN"/>
        </w:rPr>
      </w:r>
      <w:r>
        <w:rPr>
          <w:lang w:val="hi_IN" w:bidi="hi_IN"/>
        </w:rPr>
        <w:t>और इस्राएलियों के बीच रहने वाले विदेशी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यहोशू के द्वारा मूसा के निर्देशों को याद करने का अभिनय करें। मूसा ने उनसे कहा कि जब वे यरदन नदी को पार करेंगे तो उन्हें एक वेदी बनाने की आवश्यकता है। मूसा ने उन्हें बताया कि यह कैसे और कहाँ करना है। यहोशू का इस्राएलियों के साथ एबाल पर्वत की ओर चलते हुए अभिनय करें। यहोशू इस्राएलियों को आज्ञा देता है कि वे बिना काटे हुए पत्थरों से वेदी बनाएँ, जैसा मूसा ने आदेश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द्वारा याजकों से कहने का अभिनय करें कि वे लोगों की ओर से यहोवा के लिए होमबलि और मेलबलि चढ़ाएँ। यहोशू निर्देशों की प्रतिलिपि पत्थरों पर लिखता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द्वारा मूसा के निर्देशों के अनुसार इस्राएलियों को दो समूहों में बाँटने का अभिनय करें। एक समूह एबाल पर्वत पर खड़ा होता है और दूसरा समूह गरिजीम पर्वत पर खड़ा होता है। दोनों समूह एक-दूसरे के सामने खड़े होते हैं, और याजकों द्वारा उठाया गया सन्दूक उनके बीच में होता है। यहोशू द्वारा उन आशीषों और श्रापों को पढ़ने का अभिनय करें जो मूसा ने लिखे थे। यहोशू हर शब्द और हर आज्ञा को पढ़ता है जो मूसा ने दी थी। हर इस्राएली और उनके बीच रहने वाला हर कोई यहोशू के वचनों को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8:30–35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एबाल पर्वत पर यहोवा के लिए एक </w:t>
      </w:r>
      <w:r>
        <w:rPr>
          <w:b/>
          <w:lang w:val="hi_IN" w:bidi="hi_IN"/>
        </w:rPr>
        <w:t>वेदी</w:t>
      </w:r>
      <w:r>
        <w:rPr>
          <w:lang w:val="hi_IN" w:bidi="hi_IN"/>
        </w:rPr>
        <w:t xml:space="preserve"> बनाने के लिए जाता है। वेदी उस स्थान को दर्शाती है जहाँ लोग पशुओं को मारते हैं और उन्हें यहोवा के लिए भेंट के रूप में जलाते हैं। इस मामले में, इस्राएलियों ने वेदी बिना काटे हुए पत्थरों से बनाई, जो शायद किसी मेज़ या छोटे मंच जैसी दिखती होगी। वेदी के लिए उसी शब्द या वाक्यांश का प्रयोग करें जिसका प्रयोग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इस्राएल के </w:t>
      </w:r>
      <w:r>
        <w:rPr>
          <w:b/>
          <w:lang w:val="hi_IN" w:bidi="hi_IN"/>
        </w:rPr>
        <w:t>परमेश्वर</w:t>
      </w:r>
      <w:r>
        <w:rPr>
          <w:lang w:val="hi_IN" w:bidi="hi_IN"/>
        </w:rPr>
        <w:t xml:space="preserve"> </w:t>
      </w:r>
      <w:r>
        <w:rPr>
          <w:b/>
          <w:lang w:val="hi_IN" w:bidi="hi_IN"/>
        </w:rPr>
        <w:t>यहोवा</w:t>
      </w:r>
      <w:r>
        <w:rPr>
          <w:lang w:val="hi_IN" w:bidi="hi_IN"/>
        </w:rPr>
        <w:t xml:space="preserve"> के लिए </w:t>
      </w:r>
      <w:r>
        <w:rPr>
          <w:b/>
          <w:lang w:val="hi_IN" w:bidi="hi_IN"/>
        </w:rPr>
        <w:t>वेदी</w:t>
      </w:r>
      <w:r>
        <w:rPr>
          <w:lang w:val="hi_IN" w:bidi="hi_IN"/>
        </w:rPr>
        <w:t xml:space="preserve"> बनाता है। यहोवा परमेश्वर का व्यक्तिगत नाम है। इस्राएल का परमेश्वर एक ऐसी उपाधि है जो इस बात पर जोर देती है कि यहोवा अपने लोग इस्राएल के लिए कौन है। यहोवा इस्राएलियों का वाचा का परमेश्वर है। यहोवा, परमेश्वर और इस्राएल के लिए उन्हीं शब्दों या वाक्यांशों का उपयोग करें जिनका उपयोग आपने पिछले भागों में किया था। </w:t>
      </w:r>
      <w:r>
        <w:rPr>
          <w:b/>
          <w:lang w:val="hi_IN" w:bidi="hi_IN"/>
        </w:rPr>
        <w:t>यहोवा</w:t>
      </w:r>
      <w:r>
        <w:rPr>
          <w:lang w:val="hi_IN" w:bidi="hi_IN"/>
        </w:rPr>
        <w:t xml:space="preserve">, </w:t>
      </w:r>
      <w:r>
        <w:rPr>
          <w:b/>
          <w:lang w:val="hi_IN" w:bidi="hi_IN"/>
        </w:rPr>
        <w:t>परमेश्वर</w:t>
      </w:r>
      <w:r>
        <w:rPr>
          <w:lang w:val="hi_IN" w:bidi="hi_IN"/>
        </w:rPr>
        <w:t xml:space="preserve"> और </w:t>
      </w:r>
      <w:r>
        <w:rPr>
          <w:b/>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यहोशू और </w:t>
      </w:r>
      <w:r>
        <w:rPr>
          <w:b/>
          <w:lang w:val="hi_IN" w:bidi="hi_IN"/>
        </w:rPr>
        <w:t>इस्राएलियों</w:t>
      </w:r>
      <w:r>
        <w:rPr>
          <w:lang w:val="hi_IN" w:bidi="hi_IN"/>
        </w:rPr>
        <w:t xml:space="preserve"> ने वेदी बनाई। इस्राएली परमेश्वर के लोगों को दर्शाते हैं जो अब्राहम के वंशज थे। इस मामले में, पूरे इस्राएल में वे विदेशी भी शामिल हैं जो इस्राएली समुदाय के एक हिस्से के रूप में रहते हैं। सभी इस्राएली इस समारोह के लिए मौजूद हैं। इस्राएलियों के लिए उसी शब्द या वाक्यांश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यहोशू मूसा को यहोवा के </w:t>
      </w:r>
      <w:r>
        <w:rPr>
          <w:b/>
          <w:lang w:val="hi_IN" w:bidi="hi_IN"/>
        </w:rPr>
        <w:t>सेवक</w:t>
      </w:r>
      <w:r>
        <w:rPr>
          <w:lang w:val="hi_IN" w:bidi="hi_IN"/>
        </w:rPr>
        <w:t xml:space="preserve"> के रूप में संदर्भित करता है। एक सेवक दूसरे व्यक्ति के लिए काम करता है और समाज में उसका स्थान निम्न होता है। कई बार सेवक शब्द का उपयोग यह दिखाने के लिए किया जाता है कि कोई व्यक्ति दूसरों की सेवा करता है। इस मामले में, मूसा अपने स्वामी के रूप में यहोवा की सेवा करता है। सेवक के लिए उसी शब्द या वाक्यांश का उपयोग करें जिसका उपयोग आपने पिछले भागों में किया है। </w:t>
      </w:r>
      <w:r>
        <w:rPr>
          <w:b/>
          <w:lang w:val="hi_IN" w:bidi="hi_IN"/>
        </w:rPr>
        <w:t>सेवक</w:t>
      </w:r>
      <w:r>
        <w:rPr>
          <w:lang w:val="hi_IN" w:bidi="hi_IN"/>
        </w:rPr>
        <w:t xml:space="preserve"> के बारे में अधिक जानकारी के लिए, मुख्य शब्दावली देखें।</w:t>
      </w:r>
    </w:p>
    <w:p>
      <w:pPr/>
      <w:r>
        <w:rPr>
          <w:lang w:val="hi_IN" w:bidi="hi_IN"/>
        </w:rPr>
      </w:r>
      <w:r>
        <w:rPr>
          <w:lang w:val="hi_IN" w:bidi="hi_IN"/>
        </w:rPr>
        <w:t>इस्राएलियों ने वेदी को ठीक उसी प्रकार बनाया जैसा मूसा ने मूसा की व्यवस्था की पुस्तक में आदेश दिया था। इस संदर्भ में, “मूसा की व्यवस्था की पुस्तक” से तात्पर्य उन सभी निर्देशों से है जो यहोवा ने मूसा के माध्यम से अपने लोगों को दिए थे। मुख्य निर्देश, या दस आज्ञाएँ या व्यवस्था, पत्थर की पट्टियों पर नक्काशी की गई थीं। परन्तु सम्भवतः मूसा ने बाकी सभी निर्देश एक पत्र पर लिखे होंगे, अर्थात् ऐसे लम्बे चर्मपत्र पर जिसे लोग लपेटकर रखते थे। पुराने नियम में हमें मूसा की व्यवस्था मिलती है, विशेषकर बाइबल की पहली पाँच पुस्तकों में।</w:t>
      </w:r>
    </w:p>
    <w:p>
      <w:pPr/>
      <w:r>
        <w:rPr>
          <w:lang w:val="hi_IN" w:bidi="hi_IN"/>
        </w:rPr>
      </w:r>
      <w:r>
        <w:rPr>
          <w:lang w:val="hi_IN" w:bidi="hi_IN"/>
        </w:rPr>
        <w:t xml:space="preserve">यहाँ रुकें और समूह में समीक्षा करें कि आप मूसा की </w:t>
      </w:r>
      <w:r>
        <w:rPr>
          <w:b/>
          <w:lang w:val="hi_IN" w:bidi="hi_IN"/>
        </w:rPr>
        <w:t>व्यवस्था</w:t>
      </w:r>
      <w:r>
        <w:rPr>
          <w:lang w:val="hi_IN" w:bidi="hi_IN"/>
        </w:rPr>
        <w:t xml:space="preserve"> की पुस्तक के लिए किस शब्द या वाक्यांश का उपयोग करेंगे। याद रखें कि आपने यहोशू की पुस्तक के पहले भाग में "मूसा की व्यवस्था की पुस्तक" का अनुवाद किया है, इसलिए यहाँ उसी वाक्यांश का उपयोग करें। अधिक जानकारी के लिए </w:t>
      </w:r>
      <w:r>
        <w:rPr>
          <w:b/>
          <w:lang w:val="hi_IN" w:bidi="hi_IN"/>
        </w:rPr>
        <w:t>व्यवस्था</w:t>
      </w:r>
      <w:r>
        <w:rPr>
          <w:lang w:val="hi_IN" w:bidi="hi_IN"/>
        </w:rPr>
        <w:t xml:space="preserve"> को मुख्य शब्दावली में देखें। इस ऑडियो को यहाँ रोकें।</w:t>
      </w:r>
    </w:p>
    <w:p>
      <w:pPr/>
      <w:r>
        <w:rPr>
          <w:lang w:val="hi_IN" w:bidi="hi_IN"/>
        </w:rPr>
      </w:r>
      <w:r>
        <w:rPr>
          <w:lang w:val="hi_IN" w:bidi="hi_IN"/>
        </w:rPr>
        <w:t xml:space="preserve">मूसा की व्यवस्था के अनुसार, इस्राएली वेदी के पत्थरों को काटने के लिए लोहे के उपकरण का उपयोग नहीं कर सकते थे। लोहे के औज़ार से तात्पर्य </w:t>
      </w:r>
      <w:r>
        <w:rPr>
          <w:b/>
          <w:lang w:val="hi_IN" w:bidi="hi_IN"/>
        </w:rPr>
        <w:t>छैनी</w:t>
      </w:r>
      <w:r>
        <w:rPr>
          <w:lang w:val="hi_IN" w:bidi="hi_IN"/>
        </w:rPr>
        <w:t xml:space="preserve"> से है, जिसका उपयोग लोग बड़े पत्थरों को काटने और आकार देने के लिए करते थे।</w:t>
      </w:r>
    </w:p>
    <w:p>
      <w:pPr/>
      <w:r>
        <w:rPr>
          <w:lang w:val="hi_IN" w:bidi="hi_IN"/>
        </w:rPr>
      </w:r>
      <w:r>
        <w:rPr>
          <w:lang w:val="hi_IN" w:bidi="hi_IN"/>
        </w:rPr>
        <w:t>यहाँ रुकें और समूह में छैनी का चित्र देखें। इस ऑडियो को यहाँ रोकें।</w:t>
      </w:r>
    </w:p>
    <w:p>
      <w:pPr/>
      <w:r>
        <w:rPr>
          <w:lang w:val="hi_IN" w:bidi="hi_IN"/>
        </w:rPr>
      </w:r>
      <w:r>
        <w:rPr>
          <w:lang w:val="hi_IN" w:bidi="hi_IN"/>
        </w:rPr>
        <w:t xml:space="preserve">इस्राएली यहोवा के लिए </w:t>
      </w:r>
      <w:r>
        <w:rPr>
          <w:b/>
          <w:lang w:val="hi_IN" w:bidi="hi_IN"/>
        </w:rPr>
        <w:t>होमबलि</w:t>
      </w:r>
      <w:r>
        <w:rPr>
          <w:lang w:val="hi_IN" w:bidi="hi_IN"/>
        </w:rPr>
        <w:t xml:space="preserve"> और मेलबलि या </w:t>
      </w:r>
      <w:r>
        <w:rPr>
          <w:b/>
          <w:lang w:val="hi_IN" w:bidi="hi_IN"/>
        </w:rPr>
        <w:t>संगति बलि चढ़ाते</w:t>
      </w:r>
      <w:r>
        <w:rPr>
          <w:lang w:val="hi_IN" w:bidi="hi_IN"/>
        </w:rPr>
        <w:t xml:space="preserve"> हैं। होमबलि वह होती है जब एक याजक पूरे पशु को वेदी पर आग में जला देता है। यह लोगों को यहोवा के प्रति उनकी अवज्ञा से शुद्ध करने का एक तरीका था। इसके विपरीत, मेलबलि या संगति बलि ऐसे बलिदान थे जिनमें याजक पशु का केवल एक भाग वेदी पर जलाते थे, और शेष भाग को उपासक खाते थे। जो कोई उस पशु का भाग खाता था, उसकी यहोवा के साथ संगति होती थी।</w:t>
      </w:r>
    </w:p>
    <w:p>
      <w:pPr/>
      <w:r>
        <w:rPr>
          <w:lang w:val="hi_IN" w:bidi="hi_IN"/>
        </w:rPr>
      </w:r>
      <w:r>
        <w:rPr>
          <w:lang w:val="hi_IN" w:bidi="hi_IN"/>
        </w:rPr>
        <w:t xml:space="preserve">यहाँ रुकें और चर्चा करें कि आप </w:t>
      </w:r>
      <w:r>
        <w:rPr>
          <w:b/>
          <w:lang w:val="hi_IN" w:bidi="hi_IN"/>
        </w:rPr>
        <w:t>होमबलि</w:t>
      </w:r>
      <w:r>
        <w:rPr>
          <w:lang w:val="hi_IN" w:bidi="hi_IN"/>
        </w:rPr>
        <w:t xml:space="preserve"> और </w:t>
      </w:r>
      <w:r>
        <w:rPr>
          <w:b/>
          <w:lang w:val="hi_IN" w:bidi="hi_IN"/>
        </w:rPr>
        <w:t>मेलबलि या संगति बलि</w:t>
      </w:r>
      <w:r>
        <w:rPr>
          <w:lang w:val="hi_IN" w:bidi="hi_IN"/>
        </w:rPr>
        <w:t xml:space="preserve"> के लिए किन शब्दों या वाक्यांशों का उपयोग करेंगे। यदि आपने बाइबल की किसी अन्य पुस्तक में होमबलि या मेलबलि या संगति बलि का अनुवाद पहले ही कर लिया है, तो यहाँ भी उन्हीं शब्दों का उपयोग करें। </w:t>
      </w:r>
      <w:r>
        <w:rPr>
          <w:b/>
          <w:lang w:val="hi_IN" w:bidi="hi_IN"/>
        </w:rPr>
        <w:t>होमबलि</w:t>
      </w:r>
      <w:r>
        <w:rPr>
          <w:lang w:val="hi_IN" w:bidi="hi_IN"/>
        </w:rPr>
        <w:t xml:space="preserve"> और </w:t>
      </w:r>
      <w:r>
        <w:rPr>
          <w:b/>
          <w:lang w:val="hi_IN" w:bidi="hi_IN"/>
        </w:rPr>
        <w:t>मेलबलि या संगतिबलि</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इस्राएल के सभी पुरनिए, अधिकारी और न्यायी भी समारोह में मौजूद होते हैं। पुरनिए गोत्रों और परिवारों के इस्राएली अगुवे थे। अधिकारियों के पास सैन्य और प्रशासनिक जिम्मेदारियाँ होती थीं। न्यायी वे लोग थे जो इस्राएलियों के बीच विवादों का न्याय करते थे।</w:t>
      </w:r>
    </w:p>
    <w:p>
      <w:pPr/>
      <w:r>
        <w:rPr>
          <w:lang w:val="hi_IN" w:bidi="hi_IN"/>
        </w:rPr>
      </w:r>
      <w:r>
        <w:rPr>
          <w:lang w:val="hi_IN" w:bidi="hi_IN"/>
        </w:rPr>
        <w:t xml:space="preserve">यहाँ रुकें और चर्चा करें कि आप </w:t>
      </w:r>
      <w:r>
        <w:rPr>
          <w:b/>
          <w:lang w:val="hi_IN" w:bidi="hi_IN"/>
        </w:rPr>
        <w:t>पुरनियों</w:t>
      </w:r>
      <w:r>
        <w:rPr>
          <w:lang w:val="hi_IN" w:bidi="hi_IN"/>
        </w:rPr>
        <w:t xml:space="preserve"> </w:t>
      </w:r>
      <w:r>
        <w:rPr>
          <w:b/>
          <w:lang w:val="hi_IN" w:bidi="hi_IN"/>
        </w:rPr>
        <w:t>अधिकारियों</w:t>
      </w:r>
      <w:r>
        <w:rPr>
          <w:lang w:val="hi_IN" w:bidi="hi_IN"/>
        </w:rPr>
        <w:t xml:space="preserve"> और </w:t>
      </w:r>
      <w:r>
        <w:rPr>
          <w:b/>
          <w:lang w:val="hi_IN" w:bidi="hi_IN"/>
        </w:rPr>
        <w:t>न्यायियों</w:t>
      </w:r>
      <w:r>
        <w:rPr>
          <w:lang w:val="hi_IN" w:bidi="hi_IN"/>
        </w:rPr>
        <w:t xml:space="preserve"> के लिए किन शब्दों का उपयोग करेंगे। पुरनियों के लिए उसी शब्द या वाक्यांश का उपयोग करें जिसका उपयोग आपने पिछले भागों में किया था। </w:t>
      </w:r>
      <w:r>
        <w:rPr>
          <w:b/>
          <w:lang w:val="hi_IN" w:bidi="hi_IN"/>
        </w:rPr>
        <w:t>पुरनियों</w:t>
      </w:r>
      <w:r>
        <w:rPr>
          <w:lang w:val="hi_IN" w:bidi="hi_IN"/>
        </w:rPr>
        <w:t xml:space="preserve"> और </w:t>
      </w:r>
      <w:r>
        <w:rPr>
          <w:b/>
          <w:lang w:val="hi_IN" w:bidi="hi_IN"/>
        </w:rPr>
        <w:t>न्यायियों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समारोह के लिए सभी इस्राएली उपस्थित हैं, जिनमें वे </w:t>
      </w:r>
      <w:r>
        <w:rPr>
          <w:b/>
          <w:lang w:val="hi_IN" w:bidi="hi_IN"/>
        </w:rPr>
        <w:t>परदेशी</w:t>
      </w:r>
      <w:r>
        <w:rPr>
          <w:lang w:val="hi_IN" w:bidi="hi_IN"/>
        </w:rPr>
        <w:t xml:space="preserve">, अर्थात् </w:t>
      </w:r>
      <w:r>
        <w:rPr>
          <w:b/>
          <w:lang w:val="hi_IN" w:bidi="hi_IN"/>
        </w:rPr>
        <w:t>विदेशी लोग</w:t>
      </w:r>
      <w:r>
        <w:rPr>
          <w:lang w:val="hi_IN" w:bidi="hi_IN"/>
        </w:rPr>
        <w:t xml:space="preserve"> भी शामिल हैं जो इस्राएलियों के बीच रहते हैं। परदेशी उस व्यक्ति को कहते हैं जो किसी ऐसे देश में रहता है जहाँ वह जन्म से नहीं है, अर्थात् वह वहाँ का निवासी नहीं बल्कि विदेशी है। इस संदर्भ में, परदेशी वे लोग हैं जो अब्राहम के वंशज नहीं हैं, परन्तु इस्राएलियों के बीच रहते हैं और मूसा की व्यवस्था का पालन करते हैं।</w:t>
      </w:r>
    </w:p>
    <w:p>
      <w:pPr/>
      <w:r>
        <w:rPr>
          <w:lang w:val="hi_IN" w:bidi="hi_IN"/>
        </w:rPr>
      </w:r>
      <w:r>
        <w:rPr>
          <w:lang w:val="hi_IN" w:bidi="hi_IN"/>
        </w:rPr>
        <w:t xml:space="preserve">यहाँ रुकें और एक समूह के रूप में चर्चा करें कि आप </w:t>
      </w:r>
      <w:r>
        <w:rPr>
          <w:b/>
          <w:lang w:val="hi_IN" w:bidi="hi_IN"/>
        </w:rPr>
        <w:t>परदेशी</w:t>
      </w:r>
      <w:r>
        <w:rPr>
          <w:lang w:val="hi_IN" w:bidi="hi_IN"/>
        </w:rPr>
        <w:t xml:space="preserve"> या </w:t>
      </w:r>
      <w:r>
        <w:rPr>
          <w:b/>
          <w:lang w:val="hi_IN" w:bidi="hi_IN"/>
        </w:rPr>
        <w:t>विदेशी</w:t>
      </w:r>
      <w:r>
        <w:rPr>
          <w:lang w:val="hi_IN" w:bidi="hi_IN"/>
        </w:rPr>
        <w:t xml:space="preserve"> के लिए किस शब्द या वाक्यांश का उपयोग करेंगे। अधिक जानकारी के लिए मुख्य शब्दावली में </w:t>
      </w:r>
      <w:r>
        <w:rPr>
          <w:b/>
          <w:lang w:val="hi_IN" w:bidi="hi_IN"/>
        </w:rPr>
        <w:t>परदेशी</w:t>
      </w:r>
      <w:r>
        <w:rPr>
          <w:lang w:val="hi_IN" w:bidi="hi_IN"/>
        </w:rPr>
        <w:t xml:space="preserve"> या </w:t>
      </w:r>
      <w:r>
        <w:rPr>
          <w:b/>
          <w:lang w:val="hi_IN" w:bidi="hi_IN"/>
        </w:rPr>
        <w:t>विदेशी</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 दो समूहों में विभाजित होते हैं और बीच में </w:t>
      </w:r>
      <w:r>
        <w:rPr>
          <w:b/>
          <w:lang w:val="hi_IN" w:bidi="hi_IN"/>
        </w:rPr>
        <w:t>वाचा के सन्दूक</w:t>
      </w:r>
      <w:r>
        <w:rPr>
          <w:lang w:val="hi_IN" w:bidi="hi_IN"/>
        </w:rPr>
        <w:t xml:space="preserve"> की ओर मुख करते हैं। वाचा का सन्दूक एक ऐसा संदूक था जिसके भीतर वाचा की पत्थर की पट्टियाँ रखी जाती थीं। सन्दूक अपने लोगों के बीच यहोवा की उपस्थिति का प्रतिनिधित्व करता था। वाचा के सन्दूक के लिए उसी शब्द या वाक्यांश का प्रयोग करें जो आपने पिछले भागों में प्रयोग किया है। </w:t>
      </w:r>
      <w:r>
        <w:rPr>
          <w:b/>
          <w:lang w:val="hi_IN" w:bidi="hi_IN"/>
        </w:rPr>
        <w:t>वाचा के सन्दूक</w:t>
      </w:r>
      <w:r>
        <w:rPr>
          <w:lang w:val="hi_IN" w:bidi="hi_IN"/>
        </w:rPr>
        <w:t xml:space="preserve"> के बारे में अधिक जानकारी के लिए, मुख्य शब्दावली देखें। </w:t>
      </w:r>
    </w:p>
    <w:p>
      <w:pPr/>
      <w:r>
        <w:rPr>
          <w:lang w:val="hi_IN" w:bidi="hi_IN"/>
        </w:rPr>
      </w:r>
      <w:r>
        <w:rPr>
          <w:lang w:val="hi_IN" w:bidi="hi_IN"/>
        </w:rPr>
        <w:t xml:space="preserve">लेवी </w:t>
      </w:r>
      <w:r>
        <w:rPr>
          <w:b/>
          <w:lang w:val="hi_IN" w:bidi="hi_IN"/>
        </w:rPr>
        <w:t>याजक</w:t>
      </w:r>
      <w:r>
        <w:rPr>
          <w:lang w:val="hi_IN" w:bidi="hi_IN"/>
        </w:rPr>
        <w:t xml:space="preserve"> वे हैं जो वाचा के सन्दूक को पकड़े हुए हैं। जैसा कि आपको याद होगा, </w:t>
      </w:r>
      <w:r>
        <w:rPr>
          <w:b/>
          <w:lang w:val="hi_IN" w:bidi="hi_IN"/>
        </w:rPr>
        <w:t>लेवीय</w:t>
      </w:r>
      <w:r>
        <w:rPr>
          <w:lang w:val="hi_IN" w:bidi="hi_IN"/>
        </w:rPr>
        <w:t xml:space="preserve"> सभी लेवी के वंशज थे, जो याकूब के 12 पुत्रों में से एक थे। याजक लोगों की ओर से यहोवा के लिए बलिदान चढ़ाते थे और लोगों को सिखाते थे कि यहोवा की उपासना कैसे करनी है। सभी याजक लेवी के गोत्र के थे। याजकों के लिए उसी शब्द या वाक्यांश का इस्तेमाल करें जिसका इस्तेमाल आपने पिछले भागों में किया है। </w:t>
      </w:r>
      <w:r>
        <w:rPr>
          <w:b/>
          <w:lang w:val="hi_IN" w:bidi="hi_IN"/>
        </w:rPr>
        <w:t>लेवियों</w:t>
      </w:r>
      <w:r>
        <w:rPr>
          <w:lang w:val="hi_IN" w:bidi="hi_IN"/>
        </w:rPr>
        <w:t xml:space="preserve"> या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यहोशू व्यवस्था के सभी वचनों को पढ़ता है, जिनमें </w:t>
      </w:r>
      <w:r>
        <w:rPr>
          <w:b/>
          <w:lang w:val="hi_IN" w:bidi="hi_IN"/>
        </w:rPr>
        <w:t>आशीष</w:t>
      </w:r>
      <w:r>
        <w:rPr>
          <w:lang w:val="hi_IN" w:bidi="hi_IN"/>
        </w:rPr>
        <w:t xml:space="preserve"> और </w:t>
      </w:r>
      <w:r>
        <w:rPr>
          <w:b/>
          <w:lang w:val="hi_IN" w:bidi="hi_IN"/>
        </w:rPr>
        <w:t>श्राप</w:t>
      </w:r>
      <w:r>
        <w:rPr>
          <w:lang w:val="hi_IN" w:bidi="hi_IN"/>
        </w:rPr>
        <w:t xml:space="preserve"> शामिल हैं। आशीष वह है जब कोई व्यक्ति यहोवा से किसी व्यक्ति या वस्तु पर कृपा दिखाने के लिए कहता है। श्राप आशीष के विपरीत होता है। जब यहोवा किसी को श्राप देता है, तो जो बुरी बात यहोवा कहता है कि होने वाली है, वह निश्चित रूप से घटित होगी। परमेश्वर लोगों को उसकी आज्ञा न मानने के लिए दण्ड देने के लिए श्राप देता है। आशीष और श्राप के लिए उसी शब्द या वाक्यांश का उपयोग करें जिसका उपयोग आपने पिछले भागों में किया था। </w:t>
      </w:r>
      <w:r>
        <w:rPr>
          <w:b/>
          <w:lang w:val="hi_IN" w:bidi="hi_IN"/>
        </w:rPr>
        <w:t>आशीष</w:t>
      </w:r>
      <w:r>
        <w:rPr>
          <w:lang w:val="hi_IN" w:bidi="hi_IN"/>
        </w:rPr>
        <w:t xml:space="preserve"> और </w:t>
      </w:r>
      <w:r>
        <w:rPr>
          <w:b/>
          <w:lang w:val="hi_IN" w:bidi="hi_IN"/>
        </w:rPr>
        <w:t>श्राप</w:t>
      </w:r>
      <w:r>
        <w:rPr>
          <w:lang w:val="hi_IN" w:bidi="hi_IN"/>
        </w:rPr>
        <w:t xml:space="preserve"> के बारे में अधिक जानकारी के लिए, मुख्य शब्दावली देखें।</w:t>
      </w:r>
    </w:p>
    <w:p>
      <w:pPr/>
      <w:r>
        <w:rPr>
          <w:lang w:val="hi_IN" w:bidi="hi_IN"/>
        </w:rPr>
      </w:r>
      <w:r>
        <w:rPr>
          <w:lang w:val="hi_IN" w:bidi="hi_IN"/>
        </w:rPr>
        <w:t xml:space="preserve">यहोशू इस्राएल की </w:t>
      </w:r>
      <w:r>
        <w:rPr>
          <w:b/>
          <w:lang w:val="hi_IN" w:bidi="hi_IN"/>
        </w:rPr>
        <w:t>सभा</w:t>
      </w:r>
      <w:r>
        <w:rPr>
          <w:lang w:val="hi_IN" w:bidi="hi_IN"/>
        </w:rPr>
        <w:t xml:space="preserve">, अर्थात् </w:t>
      </w:r>
      <w:r>
        <w:rPr>
          <w:b/>
          <w:lang w:val="hi_IN" w:bidi="hi_IN"/>
        </w:rPr>
        <w:t>मण्डली</w:t>
      </w:r>
      <w:r>
        <w:rPr>
          <w:lang w:val="hi_IN" w:bidi="hi_IN"/>
        </w:rPr>
        <w:t>, के सामने पूरी व्यवस्था पढ़ता है। यहाँ सभा या मण्डली से तात्पर्य इस्राएल के लोगों के एक औपचारिक रूप से धार्मिक उद्देश्य के लिए एकत्र होने से है। सभी इस्राएली, यहाँ तक कि उनके बीच रहने वाले परदेशी भी, यहोवा की अपने विशेष लोगों के साथ की गई वाचा के पढ़े जाने को सुनने में भाग लेते हैं।</w:t>
      </w:r>
    </w:p>
    <w:p>
      <w:pPr/>
      <w:r>
        <w:rPr>
          <w:lang w:val="hi_IN" w:bidi="hi_IN"/>
        </w:rPr>
      </w:r>
      <w:r>
        <w:rPr>
          <w:lang w:val="hi_IN" w:bidi="hi_IN"/>
        </w:rPr>
        <w:t xml:space="preserve">यहाँ रुकें और समूह में चर्चा करें कि आप इस्राएल की </w:t>
      </w:r>
      <w:r>
        <w:rPr>
          <w:b/>
          <w:lang w:val="hi_IN" w:bidi="hi_IN"/>
        </w:rPr>
        <w:t>सभा</w:t>
      </w:r>
      <w:r>
        <w:rPr>
          <w:lang w:val="hi_IN" w:bidi="hi_IN"/>
        </w:rPr>
        <w:t xml:space="preserve"> या </w:t>
      </w:r>
      <w:r>
        <w:rPr>
          <w:b/>
          <w:lang w:val="hi_IN" w:bidi="hi_IN"/>
        </w:rPr>
        <w:t>मण्डली</w:t>
      </w:r>
      <w:r>
        <w:rPr>
          <w:lang w:val="hi_IN" w:bidi="hi_IN"/>
        </w:rPr>
        <w:t xml:space="preserve"> का वर्णन कैसे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9:1–15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9:1–15 को सुनें और अपने मन में रखें।</w:t>
      </w:r>
    </w:p>
    <w:p>
      <w:pPr/>
      <w:r>
        <w:rPr>
          <w:lang w:val="hi_IN" w:bidi="hi_IN"/>
        </w:rPr>
      </w:r>
      <w:r>
        <w:rPr>
          <w:lang w:val="hi_IN" w:bidi="hi_IN"/>
        </w:rPr>
        <w:t>यदि सम्भव हो, तो यहोशू 9:1–15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9:1–15 का ऑडियो संस्करण सबसे आसानी से समझ में आने वाले अनुवाद में सुनें।</w:t>
      </w:r>
    </w:p>
    <w:p>
      <w:pPr/>
      <w:r>
        <w:rPr>
          <w:lang w:val="hi_IN" w:bidi="hi_IN"/>
        </w:rPr>
      </w:r>
      <w:r>
        <w:rPr>
          <w:lang w:val="hi_IN" w:bidi="hi_IN"/>
        </w:rPr>
        <w:t>पिछले भाग में, जब इस्राएलियों ने यरीहो और आई को पराजित किया, तब यहोशू ने लोगों की अगुवाई की ताकि वे उस वाचा को स्मरण करें जो यहोवा ने उनसे की थी। जब यहोशू ने यहोवा के लिए वेदी बना ली, तब आधे लोग एबाल पर्वत के सामने खड़े हुए और आधे लोग गरिजीम पर्वत के सामने खड़े हुए। याजक वाचा के सन्दूक के साथ लोगों के बीच खड़े थे। यहोशू ने सभी लोगों को हर वह शब्द पढ़कर सुनाया जिसे यहोवा ने मूसा को लिखने की आज्ञा दी थी।</w:t>
      </w:r>
    </w:p>
    <w:p>
      <w:pPr/>
      <w:r>
        <w:rPr>
          <w:lang w:val="hi_IN" w:bidi="hi_IN"/>
        </w:rPr>
      </w:r>
      <w:r>
        <w:rPr>
          <w:lang w:val="hi_IN" w:bidi="hi_IN"/>
        </w:rPr>
        <w:t>यहोशू और इस्राएली गिलगाल में डेरा डाले हुए थे। संभवतः यह वही स्थान है जो यरीहो के पास है, जहाँ इस्राएलियों ने यरदन नदी पार करके यहोवा द्वारा वादा किए गए देश कनान में प्रवेश करने के बाद अपना पहला शिविर लगाया था।</w:t>
      </w:r>
    </w:p>
    <w:p>
      <w:pPr/>
      <w:r>
        <w:rPr>
          <w:lang w:val="hi_IN" w:bidi="hi_IN"/>
        </w:rPr>
      </w:r>
      <w:r>
        <w:rPr>
          <w:lang w:val="hi_IN" w:bidi="hi_IN"/>
        </w:rPr>
        <w:t>यहाँ रुकें और नक्शा देखें। समूह में गिलगाल, यरीहो, आई और गिबोन की पहचान करें। इस ऑडियो को यहाँ रोकें।</w:t>
      </w:r>
    </w:p>
    <w:p>
      <w:pPr/>
      <w:r>
        <w:rPr>
          <w:lang w:val="hi_IN" w:bidi="hi_IN"/>
        </w:rPr>
      </w:r>
      <w:r>
        <w:rPr>
          <w:lang w:val="hi_IN" w:bidi="hi_IN"/>
        </w:rPr>
        <w:t>कनान में बहुत से लोग यरदन नदी के पार, अर्थात् यरदन नदी के पश्चिम में रहते थे। वे हित्तियों, एमोरियों, कनानियों, परिज्जियों, हिब्वियों और यबूसियों की जनजातियाँ थीं। वे मध्य कनान की पहाड़ियों और तलहटी में, भूमध्य सागर के तट के साथ, और उत्तर में लेबानोन के पर्वतों तक रहते थे।</w:t>
      </w:r>
    </w:p>
    <w:p>
      <w:pPr/>
      <w:r>
        <w:rPr>
          <w:lang w:val="hi_IN" w:bidi="hi_IN"/>
        </w:rPr>
      </w:r>
      <w:r>
        <w:rPr>
          <w:lang w:val="hi_IN" w:bidi="hi_IN"/>
        </w:rPr>
        <w:t>यहाँ रुकें और कनान का नक्शा देखें जिसमें वे क्षेत्र शामिल हैं जहाँ हित्तियों, एमोरियों, कनानियों, परिज्जियों, हिब्वियों और यबूसियों एक समूह के रूप में रहते थे। इस ऑडियो को यहाँ रोकें।</w:t>
      </w:r>
    </w:p>
    <w:p>
      <w:pPr/>
      <w:r>
        <w:rPr>
          <w:lang w:val="hi_IN" w:bidi="hi_IN"/>
        </w:rPr>
      </w:r>
      <w:r>
        <w:rPr>
          <w:lang w:val="hi_IN" w:bidi="hi_IN"/>
        </w:rPr>
        <w:t>इनमें से प्रत्येक जनजाति में कई राजाओं ने शहरों पर शासन किया होगा। इन सभी राजाओं ने सुना कि यहोशू ने इस्राएलियों का नेतृत्व करते हुए यरीहो और आई को कैसे जीतकर नष्ट कर दिया। इन राजाओं ने यहोशू और इस्राएलियों के विरुद्ध मिलकर लड़ने के लिए अपनी-अपनी सेनाओं को एक साथ जोड़ने का निर्णय लिया।</w:t>
      </w:r>
    </w:p>
    <w:p>
      <w:pPr/>
      <w:r>
        <w:rPr>
          <w:lang w:val="hi_IN" w:bidi="hi_IN"/>
        </w:rPr>
      </w:r>
      <w:r>
        <w:rPr>
          <w:lang w:val="hi_IN" w:bidi="hi_IN"/>
        </w:rPr>
        <w:t>गिबोन के लोग, अर्थात् गिबोनवासी, हिव्वी जाति से थे। उन्होंने भी सुना कि यहोशू और इस्राएलियों ने यरीहो और आई को कैसे पराजित किया, और उन्होंने एक अलग योजना बनाई। गिबोन गिलगाल से केवल कुछ किलोमीटर दूर था, जहाँ यहोशू और इस्राएली डेरा डाले हुए थे। यद्यपि यहोवा ने इस्राएलियों को आज्ञा दी थी कि वे कनान की हर जाति को नष्ट करें, फिर भी गिबोनवासियों ने निर्णय लिया कि वे इस्राएलियों के विरुद्ध युद्ध नहीं करना चाहते। इसके बजाय, गिबोन के लोग इस्राएल के साथ एक वाचा, या शांति का समझौता करना चाहते थे।</w:t>
      </w:r>
    </w:p>
    <w:p>
      <w:pPr/>
      <w:r>
        <w:rPr>
          <w:lang w:val="hi_IN" w:bidi="hi_IN"/>
        </w:rPr>
      </w:r>
      <w:r>
        <w:rPr>
          <w:lang w:val="hi_IN" w:bidi="hi_IN"/>
        </w:rPr>
        <w:t>इसलिए गिबोनवासियों ने यह निश्चय किया कि वे इस्राएलियों को यह विश्वास दिलाकर छल करेंगे कि वे बहुत दूर से आए हैं। कुछ गिबोनवासियों ने पुराने और फटे हुए कपड़े तथा घिसे-पिटे जूते पहन लिए, ताकि वे ऐसे दिखाई दें जैसे वे किसी दूर देश से आए हों। उन्होंने पुरानी बोरियों में सूखी और भुरभुरी रोटी रखी, और दाखरस को पुराने और पैबंद लगे मशकों में भरा, जो पशु की खाल से बने पात्र होते हैं। उन्होंने उन बोरियों और मशकों को अपने गधों पर लाद लिया, जो भारी बोझ ढोने वाले पशु होते हैं।</w:t>
      </w:r>
    </w:p>
    <w:p>
      <w:pPr/>
      <w:r>
        <w:rPr>
          <w:lang w:val="hi_IN" w:bidi="hi_IN"/>
        </w:rPr>
      </w:r>
      <w:r>
        <w:rPr>
          <w:lang w:val="hi_IN" w:bidi="hi_IN"/>
        </w:rPr>
        <w:t>यहाँ रुकें और समूह में सूखी और भुरभुरी रोटी का चित्र देखें। दाखमधु की मशक की तस्वीर देखें। पुराने घिसे-पिटे जूते और पैबंद लगे कपड़ों का चित्र देखें। गधे की तस्वीर देखें। इस ऑडियो को यहाँ रोकें।</w:t>
      </w:r>
    </w:p>
    <w:p>
      <w:pPr/>
      <w:r>
        <w:rPr>
          <w:lang w:val="hi_IN" w:bidi="hi_IN"/>
        </w:rPr>
      </w:r>
      <w:r>
        <w:rPr>
          <w:lang w:val="hi_IN" w:bidi="hi_IN"/>
        </w:rPr>
        <w:t>गिबोन से आए छोटे समूह ने गिलगाल तक यात्रा की और इस्राएलियों के शिविर में यहोशू से भेंट की। उन्होंने यहोशू और इस्राएलियों से कहा कि वे दूर से आए हैं ताकि इस्राएलियों के साथ एक वाचा, अर्थात् शांति का समझौता, कर सकें। परन्तु इस्राएल के पुरुषों ने गिबोनवासियों से उनके नगर के बारे में प्रश्न किया। इस्राएली जानते थे कि उन्हें कनान की किसी भी जाति के साथ वाचा करने की अनुमति नहीं थी, और उन्हें यह भरोसा नहीं था कि गिबोनवासी अपने रहने के स्थान के बारे में सच कह रहे हैं।</w:t>
      </w:r>
    </w:p>
    <w:p>
      <w:pPr/>
      <w:r>
        <w:rPr>
          <w:lang w:val="hi_IN" w:bidi="hi_IN"/>
        </w:rPr>
      </w:r>
      <w:r>
        <w:rPr>
          <w:lang w:val="hi_IN" w:bidi="hi_IN"/>
        </w:rPr>
        <w:t>गिबोनवासियों ने यहोशू से कहा कि गिबोनवासी इस्राएलियों के सेवक बनने के लिए तैयार हैं। यहोशू ने गिबोनवासियों से प्रश्न करना जारी रखा। यहोशू ने पूछा कि वे कौन थे और वे कहाँ रहते थे। परन्तु गिबोनवासियों ने ज़ोर देकर कहा कि वे बहुत दूर के देश से आए थे।</w:t>
      </w:r>
    </w:p>
    <w:p>
      <w:pPr/>
      <w:r>
        <w:rPr>
          <w:lang w:val="hi_IN" w:bidi="hi_IN"/>
        </w:rPr>
      </w:r>
      <w:r>
        <w:rPr>
          <w:lang w:val="hi_IN" w:bidi="hi_IN"/>
        </w:rPr>
        <w:t>गिबोनवासियों ने कहा कि उन्होंने यहोवा के महान कार्यों के बारे में, यहोवा की सामर्थ्य के बारे में, और उन सब कार्यों के बारे में सुना है जो यहोवा ने मिस्र में किए थे। उन्होंने यह भी सुना था कि यहोवा और इस्राएलियों ने यरदन नदी के पूर्व में अश्तारोत में दो अमोरी राजाओं, हेशबोन के सीहोन और बाशान के ओग, को कैसे पराजित किया था। आपको गिनती की पुस्तक की कहानियों से याद होगा कि इस्राएलियों ने यरदन नदी को पार करके कनान देश में प्रवेश करने से पहले इन राजाओं को पराजित किया था। इसलिए गिबोनवासियों ने कहा क्योंकि गिबोनवासी लोगों ने ये सब बातें सुनी थीं, इसलिए उनके देश के पुरनियों और लोगों ने उनमें से कुछ को सामान बाँधने और इस्राएल के साथ एक वाचा, अर्थात् दृढ़ समझौता, करने के लिए यात्रा पर जाने को कहा। गिबोनवासियों ने इस्राएलियों से कहा कि जब वे घर से निकले थे, तब उनकी रोटियाँ गरम और ताज़ी थीं और उनकी मशकें नई और साबुत थीं। गिबोनवासियों ने कहा कि क्योंकि उन्होंने बहुत दूर और लंबे समय तक यात्रा की थी, इसलिए अब उनकी रोटी सूखी और भुरभुरी हो गई थी और उनके मशक फटकर पैबंद लगे हुए थे। गिबोनवासियों ने कहा कि उनकी लंबी यात्रा के कारण उनके कपड़े और जूते घिस-पिट गए थे।</w:t>
      </w:r>
    </w:p>
    <w:p>
      <w:pPr/>
      <w:r>
        <w:rPr>
          <w:lang w:val="hi_IN" w:bidi="hi_IN"/>
        </w:rPr>
      </w:r>
      <w:r>
        <w:rPr>
          <w:lang w:val="hi_IN" w:bidi="hi_IN"/>
        </w:rPr>
        <w:t>यहाँ रुकें और समूह में इस प्रश्न पर चर्चा करें: किसी ऐसे समय के बारे में बताएँ जब किसी ने खुद को बचाने के लिए झूठ बोला या किसी को धोखा दिया। इस ऑडियो को यहाँ रोकें।</w:t>
      </w:r>
    </w:p>
    <w:p>
      <w:pPr/>
      <w:r>
        <w:rPr>
          <w:lang w:val="hi_IN" w:bidi="hi_IN"/>
        </w:rPr>
      </w:r>
      <w:r>
        <w:rPr>
          <w:lang w:val="hi_IN" w:bidi="hi_IN"/>
        </w:rPr>
        <w:t>इस्राएलियों ने गिबोनवासियों के भोजन की जाँच की। शायद उन्होंने उसे देखा और छुआ, या शायद उन्होंने उसमें से कुछ को चखकर देखा और पाया कि वह पुराना था। हम ठीक-ठीक नहीं जानते कि इस्राएलियों ने क्या किया, परन्तु किसी भी स्थिति में इस्राएलियों ने विश्वास कर लिया कि सूखी और भुरभुरी रोटी का मतलब था कि गिबोनवासी अपने आने के स्थान के बारे में सच कह रहे थे। यहोशू और इस्राएलियों ने निर्णय लेने के लिए यहोवा से सहायता नहीं माँगी। इसके बजाय, यहोशू और इस्राएलियों ने गिबोनवासियों के साथ शांति की वाचा की। इस्राएलियों ने गिबोनवासियों को सुरक्षित रखने और उन्हें जीवित रहने देने का वचन दिया। इस्राएल के अगुवों ने शपथ खाई, अर्थात् वाचा की पुष्टि करने के लिए एक गंभीर प्रतिज्ञा की। इस्राएल के लोग गिबोन के लोगों को सुरक्षित रखने का एक पूर्ण वचन दे रहे थे, और यदि इस्राएल इस वचन को पूरा न करता, तो यहोवा इस्राएल को दण्ड दे सकता था। यदि इस्राएल इस शपथ को "तोड़े" तो यह अपमानजनक होगा।</w:t>
      </w:r>
    </w:p>
    <w:p>
      <w:pPr/>
      <w:r>
        <w:rPr>
          <w:lang w:val="hi_IN" w:bidi="hi_IN"/>
        </w:rPr>
      </w:r>
      <w:r>
        <w:rPr>
          <w:lang w:val="hi_IN" w:bidi="hi_IN"/>
        </w:rPr>
        <w:t>यहाँ रुकें और समूह में इन प्रश्नों पर चर्चा करें: किसी ऐसे समय की कहानी सुनाएँ जब किसी ने गलत जानकारी के आधार पर कोई महत्वपूर्ण निर्णय लिया हो। इस ऑडियो को यहाँ रोकें।</w:t>
      </w:r>
    </w:p>
    <w:p>
      <w:pPr/>
      <w:r>
        <w:rPr>
          <w:lang w:val="hi_IN" w:bidi="hi_IN"/>
        </w:rPr>
      </w:r>
      <w:r>
        <w:rPr>
          <w:lang w:val="hi_IN" w:bidi="hi_IN"/>
        </w:rPr>
        <w:t>यहाँ रुकें और उस समय के बारे में एक और कहानी सुनाएँ जब आपके समुदाय के दो समूहों ने शांति समझौता किया था।</w:t>
      </w:r>
      <w:r>
        <w:rPr>
          <w:lang w:val="hi_IN" w:bidi="hi_IN"/>
        </w:rPr>
      </w:r>
    </w:p>
    <w:p>
      <w:pPr>
        <w:pStyle w:val="Heading3"/>
      </w:pPr>
      <w:r>
        <w:rPr>
          <w:lang w:val="hi_IN" w:bidi="hi_IN"/>
        </w:rPr>
        <w:t>घटनाओं को समझाना</w:t>
      </w:r>
    </w:p>
    <w:p>
      <w:pPr/>
      <w:r>
        <w:rPr>
          <w:lang w:val="hi_IN" w:bidi="hi_IN"/>
        </w:rPr>
      </w:r>
      <w:r>
        <w:rPr>
          <w:lang w:val="hi_IN" w:bidi="hi_IN"/>
        </w:rPr>
        <w:t>यहोशू 9:1–15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यरदन नदी के पश्चिम के सभी राजाओं ने सुना कि यहोशू ने इस्राएलियों का नेतृत्व करते हुए यरीहो और आई नगरों को कैसे पराजित किया। राजा एक साथ मिलकर यहोशू और इस्राएलियों के विरुद्ध एक ही सेना के रूप में लड़ने का निश्चय करते हैं।</w:t>
      </w:r>
    </w:p>
    <w:p>
      <w:pPr/>
      <w:r>
        <w:rPr>
          <w:lang w:val="hi_IN" w:bidi="hi_IN"/>
        </w:rPr>
      </w:r>
      <w:r>
        <w:rPr>
          <w:b/>
          <w:lang w:val="hi_IN" w:bidi="hi_IN"/>
        </w:rPr>
        <w:t>दूसरे दृश्य में:</w:t>
      </w:r>
      <w:r>
        <w:rPr>
          <w:lang w:val="hi_IN" w:bidi="hi_IN"/>
        </w:rPr>
        <w:t xml:space="preserve"> गिबोन नगर के लोग, जो हिव्वी जाति से हैं, यह निर्णय लेते हैं कि वे युद्ध नहीं करना चाहते। इसके बजाय, वे यहोशू के साथ शांति की वाचा करना चाहते हैं। वे जानते हैं कि यहोवा ने इस्राएलियों को कनान की हर जाति को जीतने की आज्ञा दी है, इसलिए वे यहोशू और इस्राएल को यह कहकर धोखा देने की योजना बनाते हैं कि वे दूर देश से आए हैं।</w:t>
      </w:r>
    </w:p>
    <w:p>
      <w:pPr/>
      <w:r>
        <w:rPr>
          <w:lang w:val="hi_IN" w:bidi="hi_IN"/>
        </w:rPr>
      </w:r>
      <w:r>
        <w:rPr>
          <w:b/>
          <w:lang w:val="hi_IN" w:bidi="hi_IN"/>
        </w:rPr>
        <w:t>तीसरे दृश्य में:</w:t>
      </w:r>
      <w:r>
        <w:rPr>
          <w:lang w:val="hi_IN" w:bidi="hi_IN"/>
        </w:rPr>
        <w:t xml:space="preserve"> गिबोन से लोगों का एक छोटा समूह गिलगाल में यहोशू के पास आता है और वे एक वाचा करने का अनुरोध करते हैं। उनके पास सूखी और भुरभुरी रोटी तथा फटे हुए मशक हैं, और उनके कपड़े भी घिसे-पिटे हैं। वे ऐसे दिखाई देते हैं मानो उन्होंने बहुत लंबी यात्रा की हो। यहोशू और इस्राएली यहोवा से यह नहीं पूछते कि क्या करना है। इसके बजाय, इस्राएली एक वाचा करते हैं और गिबोन के लोगों की रक्षा करने तथा उन्हें सुरक्षित रखने का वचन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कनान के राजा</w:t>
      </w:r>
    </w:p>
    <w:p>
      <w:pPr>
        <w:pStyle w:val="ListBullet"/>
        <w:spacing w:line="240" w:lineRule="auto"/>
        <w:ind w:left="720"/>
      </w:pPr>
      <w:r>
        <w:rPr>
          <w:lang w:val="hi_IN" w:bidi="hi_IN"/>
        </w:rPr>
      </w:r>
      <w:r>
        <w:rPr>
          <w:lang w:val="hi_IN" w:bidi="hi_IN"/>
        </w:rPr>
        <w:t>हिव्वी जो गिबोन से हैं</w:t>
      </w:r>
    </w:p>
    <w:p>
      <w:pPr>
        <w:pStyle w:val="ListBullet"/>
        <w:spacing w:line="240" w:lineRule="auto"/>
        <w:ind w:left="720"/>
      </w:pPr>
      <w:r>
        <w:rPr>
          <w:lang w:val="hi_IN" w:bidi="hi_IN"/>
        </w:rPr>
      </w:r>
      <w:r>
        <w:rPr>
          <w:lang w:val="hi_IN" w:bidi="hi_IN"/>
        </w:rPr>
        <w:t>गिबोन के लोगों का छोटा समूह जो गिलगाल की यात्रा करते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इस्राएली, अगुवों सहित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यहोशू और इस्राएली गिलगाल में डेरा डाले हुए हैं। संभवतः यह वही स्थान है जो यरीहो के पास है, जहाँ इस्राएलियों ने यरदन नदी पार करके यहोवा द्वारा वादा किए गए देश कनान में प्रवेश करने के बाद अपना पहला शिविर लगाया था। यरदन नदी के पार, अर्थात् यरदन नदी के पश्चिम में रहने वाले कनान के सभी राजाओं ने सुना कि यहोशू और इस्राएलियों ने यरीहो और आई को कैसे जीत लिया। कनान के इन राजाओं में हित्तियों, एमोरियों, कनानियों, परिज्जियों, हिब्वियों और यबूसियों के राजा शामिल हैं। ये जनजातियाँ मध्य कनान की पहाड़ियों और तलहटी में, भूमध्य सागर के तट के साथ, और उत्तर में लेबनान के पहाड़ों तक रहती हैं।</w:t>
      </w:r>
    </w:p>
    <w:p>
      <w:pPr/>
      <w:r>
        <w:rPr>
          <w:lang w:val="hi_IN" w:bidi="hi_IN"/>
        </w:rPr>
      </w:r>
      <w:r>
        <w:rPr>
          <w:lang w:val="hi_IN" w:bidi="hi_IN"/>
        </w:rPr>
        <w:t>यहाँ रुकें और समूह में चर्चा करें: नक्शे को फिर से देखें और देखें कि कनान में प्रत्येक क्षेत्र कहाँ है। यहाँ कनान के भूगोल का विवरण पूर्व से पश्चिम की ओर जाता है। सोचिए कि आप अपने देश या क्षेत्र के क्षेत्रों का वर्णन कैसे करते हैं। जब आप भौगोलिक क्षेत्रों का वर्णन करते हैं, तो अपनी संस्कृति में आप उन्हें किस क्रम में रखेंगे? इस ऑडियो को यहाँ रोकें।</w:t>
      </w:r>
    </w:p>
    <w:p>
      <w:pPr/>
      <w:r>
        <w:rPr>
          <w:lang w:val="hi_IN" w:bidi="hi_IN"/>
        </w:rPr>
      </w:r>
      <w:r>
        <w:rPr>
          <w:lang w:val="hi_IN" w:bidi="hi_IN"/>
        </w:rPr>
        <w:t>इस्राएलियों के उस देश में प्रवेश करने से पहले जिसे यहोवा ने उन्हें देने का वचन दिया था, यहोवा ने यहोशू और इस्राएलियों को आज्ञा दी थी कि वे कनान में रहने वाले सभी लोगों को पूरी तरह नष्ट कर दें, क्योंकि यहोवा कनानियों के पाप का दण्ड देने के लिए तैयार था। यहोवा का अर्थ यह था कि इस्राएल के लोगों को उन कनानी जनजातियों को जीत लेना चाहिए जिन्होंने यहोवा की ओर मुड़ने और उसका अनुसरण करने का चुनाव नहीं किया। यहोवा का यह अर्थ नहीं था कि प्रत्येक जाति के हर एक व्यक्ति को मार डाला जाए। यहोवा ने इस्राएल को कनान में रहने वाले किसी भी व्यक्ति के साथ वाचा या शांति का समझौता करने की अनुमति नहीं दी थी। राजाओं को पता था कि यहोवा ने यहोशू और इस्राएलियों को कनान के हर राजा और नगर को जीतने और नष्ट करने की आज्ञा दी थी। राजा यहोशू और इस्राएल के विरुद्ध मिलकर युद्ध करने का निर्णय लेते हैं।</w:t>
      </w:r>
    </w:p>
    <w:p>
      <w:pPr/>
      <w:r>
        <w:rPr>
          <w:lang w:val="hi_IN" w:bidi="hi_IN"/>
        </w:rPr>
      </w:r>
      <w:r>
        <w:rPr>
          <w:lang w:val="hi_IN" w:bidi="hi_IN"/>
        </w:rPr>
        <w:t>यहाँ रुकें और चर्चा करें: एक कहानी सुनाइए कि जब आपकी संस्कृति के लोग किसी विरोधी सेना या देश से खतरा महसूस करते हैं, तो वे कैसे प्रतिक्रिया करते हैं। लोग अपनी भावनाएँ व्यक्त करने के लिए किन शब्दों या कार्यों का उपयोग करते हैं? ऑडियो को यहाँ रोकें।</w:t>
      </w:r>
    </w:p>
    <w:p>
      <w:pPr/>
      <w:r>
        <w:rPr>
          <w:lang w:val="hi_IN" w:bidi="hi_IN"/>
        </w:rPr>
      </w:r>
      <w:r>
        <w:rPr>
          <w:lang w:val="hi_IN" w:bidi="hi_IN"/>
        </w:rPr>
        <w:t>दूसरे दृश्य में, गिबोन नगर में रहने वाले लोग भी सुनते हैं कि यहोशू और इस्राएलियों ने कनान को जीतना आरम्भ कर दिया है। ये लोग गिबोन से हैं, परन्तु वे हिव्वी जाति का भी हिस्सा हैं, इसलिए उन्हें गिबोनवासी या हिव्वी कहा जाता है। गिबोन उस स्थान से केवल कुछ किलोमीटर की दूरी पर है जहाँ इस्राएली डेरा डाले हुए हैं। इस्राएल के विरुद्ध युद्ध करने के बजाय, गिबोन के लोग इस्राएल के साथ शांति की वाचा करना चाहते हैं। वाचा दो समूहों या व्यक्तियों के बीच एक वादा है। गिबोनवासी जानते हैं कि यहोवा इस्राएलियों को उनके साथ वाचा करने की अनुमति नहीं देगा, क्योंकि वे कनान में रहते हैं, इसलिए वे यह दावा करके इस्राएलियों को धोखा देने का निश्चय करते हैं कि वे दूर देश से आए हैं। वे सभी गिबोनवासी लोगों का प्रतिनिधित्व करने के लिए लोगों के एक छोटे समूह को भेजते हैं। ये लोग इस्राएलियों के लिए एक संदेश ले जाते हैं।</w:t>
      </w:r>
    </w:p>
    <w:p>
      <w:pPr/>
      <w:r>
        <w:rPr>
          <w:lang w:val="hi_IN" w:bidi="hi_IN"/>
        </w:rPr>
      </w:r>
      <w:r>
        <w:rPr>
          <w:lang w:val="hi_IN" w:bidi="hi_IN"/>
        </w:rPr>
        <w:t>यहाँ रुकें और समूह में चर्चा करें: आपकी संस्कृति उन लोगों का वर्णन कैसे करती है जो किसी व्यक्ति या ऐसे लोगों को संदेश देने जाते हैं जो किसी समूह का प्रतिनिधित्व करते हैं? इस ऑडियो को यहाँ रोकें।</w:t>
      </w:r>
    </w:p>
    <w:p>
      <w:pPr/>
      <w:r>
        <w:rPr>
          <w:lang w:val="hi_IN" w:bidi="hi_IN"/>
        </w:rPr>
      </w:r>
      <w:r>
        <w:rPr>
          <w:lang w:val="hi_IN" w:bidi="hi_IN"/>
        </w:rPr>
        <w:t>इन गिबोनवासी लोगों ने फटे-पुराने कपड़े और घिसे-पिटे जूते पहन लिए। वे सूखी और भुरभुरी रोटी को पुरानी बोरियों में रखते हैं और फटे व पैबंद लगे मशक साथ लेकर चलते हैं। मशक ऐसे पात्र होते हैं जो पशु की खाल से बनाए जाते हैं। गिबोनवासियों का छोटा समूह अपनी सारी सामग्री अपने गधों पर लादता है, जो इतने बड़े होते हैं कि भारी बोझ उठा सकते हैं। इन सभी चीजों से गिबोनवासियों का छोटा समूह ऐसा दिखाई देता है मानो वे किसी दूर देश से कई दिनों की यात्रा करके आए हों।</w:t>
      </w:r>
    </w:p>
    <w:p>
      <w:pPr/>
      <w:r>
        <w:rPr>
          <w:lang w:val="hi_IN" w:bidi="hi_IN"/>
        </w:rPr>
      </w:r>
      <w:r>
        <w:rPr>
          <w:lang w:val="hi_IN" w:bidi="hi_IN"/>
        </w:rPr>
        <w:t>तीसरे दृश्य में, गिबोनवासियों का छोटा समूह गिलगाल पहुँचता है और यहोशू से कहता है कि वे दूर देश से आए हैं और इस्राएल के साथ वाचा करना चाहते हैं। परन्तु इस्राएली गिबोनवासियों के दावे पर विश्वास नहीं करते हैं। इस्राएली कहते हैं, “हम कैसे जानें कि तुम पास ही नहीं रहते?” यदि तुम ऐसा करते हो, तो हम तुम्हारे साथ कोई संधि नहीं कर सकते।" गिबोनवासी उत्तर देते हैं, “हम आपके सेवक हैं।” गिबोनवासी ऐसा यह दिखाने के लिए कहते हैं कि वे इस्राएलियों का सम्मान करते हैं और उनकी आज्ञा मानने के लिए तैयार हैं। एक बार फिर यहोशू यह जानने की मांग करता है कि गिबोनवासी कौन हैं और वे कहाँ से आए हैं। इस बार गिबोनवासी कहते हैं कि वे दूर देश से आए हैं और उन्होंने “तुम्हारे परमेश्वर यहोवा के महान नाम” के बारे में सुना है। इसका अर्थ है कि गिबोनवासियों ने यहोवा की प्रसिद्धि और उन सभी महान कामों के बारे में सुना था जो यहोवा ने मिस्र में किए थे। उन्होंने यह भी सुना कि यहोवा ने यरदन नदी के पूर्व की ओर दो एमोरी राजाओं सीहोन और ओग के साथ क्या किया।</w:t>
      </w:r>
    </w:p>
    <w:p>
      <w:pPr/>
      <w:r>
        <w:rPr>
          <w:lang w:val="hi_IN" w:bidi="hi_IN"/>
        </w:rPr>
      </w:r>
      <w:r>
        <w:rPr>
          <w:lang w:val="hi_IN" w:bidi="hi_IN"/>
        </w:rPr>
        <w:t>यहाँ रुकें और समूह में चर्चा करें: गिबोनवासियों ने इस्राएलियों को बताया कि उन्होंने यहोवा के बारे में कैसे सुना था। आपकी संस्कृति में लोग दूसरों से सुनी हुई बातों या जानकारी को किस प्रकार बताते हैं? इस ऑडियो को यहाँ रोकें।</w:t>
      </w:r>
    </w:p>
    <w:p>
      <w:pPr/>
      <w:r>
        <w:rPr>
          <w:lang w:val="hi_IN" w:bidi="hi_IN"/>
        </w:rPr>
      </w:r>
      <w:r>
        <w:rPr>
          <w:lang w:val="hi_IN" w:bidi="hi_IN"/>
        </w:rPr>
        <w:t>जब गिबोन के देश के पुरनियों और लोगों ने यहोवा के बारे में सुना, तो उन्होंने गिबोनवासियों के उस छोटे समूह को इस्राएल के साथ वाचा करने के लिए भेजा। अपनी लंबी यात्रा के प्रमाण के रूप में, गिबोनवासी ज़ोर देते हैं कि इस्राएली उस रोटी को देखें जो उनके पास खाने के लिए बची है। गिबोनवासी कहते हैं कि जब वे घर से निकले थे तब रोटी गरम और ताज़ी थी, परन्तु अब वह सूखी और भुरभुरी हो गई है। उनकी मशकें अब फटी हुई हैं। लंबी यात्रा के कारण उनके कपड़े और जूते घिस गए हैं। इस्राएली उस भोजन की जाँच करते हैं और गिबोन के लोगों के साथ वाचा करने का निर्णय लेते हैं। संभव है कि इस्राएलियों ने उस रोटी में से कुछ खाया हो, परन्तु किसी भी स्थिति में उन्होंने उसे ध्यान से देखा। यहोशू और इस्राएली इस निर्णय को लेने में यहोवा से सहायता नहीं माँगते। आमतौर पर यहोवा अपने निर्देश महायाजक को देकर इस्राएलियों का मार्गदर्शन करता है, परन्तु इस बार यहोशू और इस्राएली यहोवा से सर्वश्रेष्ठ चुनाव के लिए मार्गदर्शन नहीं माँगते हैं। यहोशू और इस्राएली गिबोनवासियों के साथ एक वाचा करते हैं और उन्हें सुरक्षित रखने तथा उन्हें जीवित रहने देने का वचन देते हैं। इस्राएल के समुदाय के अगुवे एक बाध्यकारी शपथ के द्वारा उस वाचा की पुष्टि, अर्थात् उसको सुनिश्चित करते हैं।</w:t>
      </w:r>
    </w:p>
    <w:p>
      <w:pPr/>
      <w:r>
        <w:rPr>
          <w:lang w:val="hi_IN" w:bidi="hi_IN"/>
        </w:rPr>
      </w:r>
      <w:r>
        <w:rPr>
          <w:lang w:val="hi_IN" w:bidi="hi_IN"/>
        </w:rPr>
        <w:t>यहाँ रुकें और चर्चा करें: किसी ऐसे व्यक्ति की कहानी सुनाएँ जो झूठ बोलकर किसी और को मनाने की कोशिश करता है। वे उन्हें कैसे मनाते हैं? वे किन शब्दों या आवाज़ के लहजे का उपयोग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9:1–15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कनान के राजा</w:t>
      </w:r>
    </w:p>
    <w:p>
      <w:pPr>
        <w:pStyle w:val="ListBullet"/>
        <w:spacing w:line="240" w:lineRule="auto"/>
        <w:ind w:left="720"/>
      </w:pPr>
      <w:r>
        <w:rPr>
          <w:lang w:val="hi_IN" w:bidi="hi_IN"/>
        </w:rPr>
      </w:r>
      <w:r>
        <w:rPr>
          <w:lang w:val="hi_IN" w:bidi="hi_IN"/>
        </w:rPr>
        <w:t>गिबोन के हिव्वी</w:t>
      </w:r>
    </w:p>
    <w:p>
      <w:pPr>
        <w:pStyle w:val="ListBullet"/>
        <w:spacing w:line="240" w:lineRule="auto"/>
        <w:ind w:left="720"/>
      </w:pPr>
      <w:r>
        <w:rPr>
          <w:lang w:val="hi_IN" w:bidi="hi_IN"/>
        </w:rPr>
      </w:r>
      <w:r>
        <w:rPr>
          <w:lang w:val="hi_IN" w:bidi="hi_IN"/>
        </w:rPr>
        <w:t>गिबोन के लोगों का छोटा समूह जो गिलगाल की यात्रा करते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इस्राएली, जिनमें अगुवे शामिल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यरदन नदी के पश्चिम में रहने वाले कनान के सभी राजाओं ने सुना कि यहोशू और इस्राएलियों ने यरीहो और आई को कैसे पराजित किया। राजा यह निश्चय करते हैं कि वे सब मिलकर एक बड़ी सेना के रूप में इस्राएलियों के विरुद्ध युद्ध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कनान के राजाओं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परन्तु गिबोन नगर में रहने वाले लोग, जो हिव्वी जाति से हैं, यहोशू और इस्राएलियों के विरुद्ध युद्ध नहीं करना चाहते। इसके बजाय, गिबोनवासी, जो हिव्वी जाति का भाग हैं, यहोशू और इस्राएलियों के साथ शांति का समझौता करना चाहते हैं। वे जानते हैं कि यहोवा इस्राएलियों को कनान में रहने वाली किसी भी जाति के साथ समझौता करने की अनुमति नहीं देगा, इसलिए गिबोनवासी यहोशू और इस्राएलियों को धोखा देने का निर्णय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गिबोनवासियों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गिबोन के कुछ लोग ऐसी सामग्री इकट्ठा करते हैं जिससे ऐसा लगे कि वे दूर देश से आए हैं। वे सूखी और भुरभुरी रोटी को घिसी-पिटी बोरियों में रखते हैं और फटे व पैबंद लगे मशक साथ ले जाते हैं। वे ऐसे वस्त्र और जूते पहनते हैं जो पुराने और घिसे-पिटे दिखाई देते हैं। वे उन सामानों को अपने गधों पर लादते हैं और गिलगाल की ओर यात्रा करते हैं, जहाँ यहोशू और इस्राएली डेरा डाले हुए हैं।</w:t>
      </w:r>
    </w:p>
    <w:p>
      <w:pPr/>
      <w:r>
        <w:rPr>
          <w:lang w:val="hi_IN" w:bidi="hi_IN"/>
        </w:rPr>
      </w:r>
      <w:r>
        <w:rPr>
          <w:lang w:val="hi_IN" w:bidi="hi_IN"/>
        </w:rPr>
        <w:t>जब वे गिलगाल पहुँचते हैं, तो लोग यहोशू से कहते हैं कि वे दूर देश से आए हैं और इस्राएलियों के साथ एक वाचा करना चाहते हैं। परन्तु इस्राएल के पुरुषों ने गिबोनवासियों से कहा, "हम नहीं जानते कि तुम कहाँ से आए हो।" हो सकता है कि तुम कनान में ही रहते हो। हम तुम्हारे साथ कोई संधि नहीं कर सकते।"</w:t>
      </w:r>
    </w:p>
    <w:p>
      <w:pPr/>
      <w:r>
        <w:rPr>
          <w:lang w:val="hi_IN" w:bidi="hi_IN"/>
        </w:rPr>
      </w:r>
      <w:r>
        <w:rPr>
          <w:lang w:val="hi_IN" w:bidi="hi_IN"/>
        </w:rPr>
        <w:t>गिबोन के प्रतिनिधि उत्तर देते हैं, “हम आपके सेवक हैं।”</w:t>
      </w:r>
    </w:p>
    <w:p>
      <w:pPr/>
      <w:r>
        <w:rPr>
          <w:lang w:val="hi_IN" w:bidi="hi_IN"/>
        </w:rPr>
      </w:r>
      <w:r>
        <w:rPr>
          <w:lang w:val="hi_IN" w:bidi="hi_IN"/>
        </w:rPr>
        <w:t>इसलिए यहोशू फिर से पूछता है, "तुम कौन हो और तुम कहाँ से आए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गिबोन के छोटे समूह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इस्राएलियों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गिबोनवासियों का छोटा समूह यहोशू से कहता है कि वे दूर देश से आए हैं क्योंकि उन्होंने यहोवा की प्रसिद्धि और उन महान कार्यों के बारे में सुना है जो यहोवा ने मिस्र में किए थे। उन्होंने सुना कि यहोवा ने कैसे इस्राएलियों को अमोरी राजाओं ओग और सीहोन को पराजित करने में सहायता की। वे कहते हैं कि जब उनके देश के पुरनियों ने यहोवा के बारे में सुना, तो पुरनियों ने तुरंत उस छोटे से समूह को भेजा ताकि इस्राएलियों के साथ वाचा कर सकें। गिबोनवासियों का समूह इस्राएलियों को अपना सामान दिखाता है और कहता है, “जब हम अपने देश से निकले थे, तब हमारी रोटी गरम और ताज़ी थी, परन्तु अब यह सूखी और भुरभुरी हो गई है।” हमारे मशक नए और भरे हुए थे, और अब वे फटे हुए और खाली हो गए हैं। लंबी यात्रा से हमारे कपड़े और जूते खराब हो गए हैं।" इस्राएल के पुरुष उस सामान की जाँच करते हैं, परन्तु यहोशू और इस्राएली निर्णय लेने के लिए यहोवा से सहायता नहीं माँगते। इसलिए यहोशू गिबोन के हिव्वियों के साथ एक वाचा करता है, और इस्राएली उन्हें जीवित रहने देने की शपथ 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9:1–15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यरदन नदी</w:t>
      </w:r>
      <w:r>
        <w:rPr>
          <w:lang w:val="hi_IN" w:bidi="hi_IN"/>
        </w:rPr>
        <w:t xml:space="preserve"> के पश्चिम के सभी राजा—हित्तियों, एमोरियों, कनानियों, परिज्जियों, हिब्वियों और यबूसियों—उन लोगों के समूहों को दर्शाते हैं जो उस समय उस देश में रहते थे, जब यहोवा ने यहोशू और इस्राएलियों का नेतृत्व करते हुए उस देश को जीतने में सहायता की। ये लोग पहाड़ी प्रदेशों में, पश्चिमी तलहटी में, और भूमध्य सागर के तट के साथ-साथ उत्तर में लेबानोन के पर्वतों तक रहते थे। यरदन नदी एक लंबी नदी है जो इस क्षेत्र में उत्तर से दक्षिण की ओर बहती है। यरदन नदी के लिए उसी शब्द या वाक्यांश का उपयोग करें जिसका उपयोग आपने पिछले भागों में किया था। </w:t>
      </w:r>
      <w:r>
        <w:rPr>
          <w:b/>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यदि आवश्यक हो, कनान का नक्शा देखें जिसमें यह दिखाया गया हो कि ये लोग कहाँ रहते थे। इस ऑडियो को यहाँ रोकें।</w:t>
      </w:r>
    </w:p>
    <w:p>
      <w:pPr/>
      <w:r>
        <w:rPr>
          <w:lang w:val="hi_IN" w:bidi="hi_IN"/>
        </w:rPr>
      </w:r>
      <w:r>
        <w:rPr>
          <w:lang w:val="hi_IN" w:bidi="hi_IN"/>
        </w:rPr>
        <w:t xml:space="preserve">यरदन नदी के पश्चिम के </w:t>
      </w:r>
      <w:r>
        <w:rPr>
          <w:b/>
          <w:lang w:val="hi_IN" w:bidi="hi_IN"/>
        </w:rPr>
        <w:t>राजा</w:t>
      </w:r>
      <w:r>
        <w:rPr>
          <w:lang w:val="hi_IN" w:bidi="hi_IN"/>
        </w:rPr>
        <w:t xml:space="preserve"> यहोशू और इस्राएलियों के विरुद्ध मिलकर युद्ध करना चाहते थे। राजा वह व्यक्ति था जो किसी शहर, गोत्र या क्षेत्र पर शासन करता था। राजा के लिए उसी शब्द का उपयोग करें जिसका उपयोग आपने पिछले भागों में किया है। </w:t>
      </w:r>
      <w:r>
        <w:rPr>
          <w:b/>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गिबोन शहर में रहने वाले लोग युद्ध नहीं करना चाहते थे। इन लोगों को </w:t>
      </w:r>
      <w:r>
        <w:rPr>
          <w:b/>
          <w:lang w:val="hi_IN" w:bidi="hi_IN"/>
        </w:rPr>
        <w:t>गिबोनवासी</w:t>
      </w:r>
      <w:r>
        <w:rPr>
          <w:lang w:val="hi_IN" w:bidi="hi_IN"/>
        </w:rPr>
        <w:t xml:space="preserve"> या </w:t>
      </w:r>
      <w:r>
        <w:rPr>
          <w:b/>
          <w:lang w:val="hi_IN" w:bidi="hi_IN"/>
        </w:rPr>
        <w:t>हिव्वी</w:t>
      </w:r>
      <w:r>
        <w:rPr>
          <w:lang w:val="hi_IN" w:bidi="hi_IN"/>
        </w:rPr>
        <w:t xml:space="preserve"> कहा जाता है क्योंकि वे हिव्वी जाति के थे।</w:t>
      </w:r>
    </w:p>
    <w:p>
      <w:pPr/>
      <w:r>
        <w:rPr>
          <w:lang w:val="hi_IN" w:bidi="hi_IN"/>
        </w:rPr>
      </w:r>
      <w:r>
        <w:rPr>
          <w:lang w:val="hi_IN" w:bidi="hi_IN"/>
        </w:rPr>
        <w:t xml:space="preserve">गिबोनवासियों ने चालाकी से काम करने, अर्थात् इस्राएलियों से झूठ बोलने का निर्णय लिया। गिबोनवासी इस्राएलियों को यह विश्वास दिलाकर धोखा देना चाहते थे कि गिबोन कनान से बहुत दूर है। ऐसा दिखाने के लिए कि वे बहुत लंबी यात्रा से आए थे, उन्होंने ऐसा सामान रखा जो पुराना लग रहा था। उनकी रोटी सूखी और भुरभुरी थी, और उनके मशक फटे हुए तथा पैबंद लगे हुए थे। मशक वह पात्र होता है जो पशु की खाल से बनाया जाता है। गिबोनवासियों के पहने हुए कपड़े भी पैबंद लगे और घिसे-पिटे थे। उन्होंने अपना सारा सामान </w:t>
      </w:r>
      <w:r>
        <w:rPr>
          <w:b/>
          <w:lang w:val="hi_IN" w:bidi="hi_IN"/>
        </w:rPr>
        <w:t>गधों</w:t>
      </w:r>
      <w:r>
        <w:rPr>
          <w:lang w:val="hi_IN" w:bidi="hi_IN"/>
        </w:rPr>
        <w:t xml:space="preserve"> पर लाद लिया। गधा एक ऐसा पशु है जो इतना बड़ा और मजबूत होता है कि भारी बोझ उठा सकता है। </w:t>
      </w:r>
      <w:r>
        <w:rPr>
          <w:b/>
          <w:lang w:val="hi_IN" w:bidi="hi_IN"/>
        </w:rPr>
        <w:t>गधे</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w:t>
      </w:r>
      <w:r>
        <w:rPr>
          <w:b/>
          <w:lang w:val="hi_IN" w:bidi="hi_IN"/>
        </w:rPr>
        <w:t>सूखी और भुरभुरी रोटी</w:t>
      </w:r>
      <w:r>
        <w:rPr>
          <w:lang w:val="hi_IN" w:bidi="hi_IN"/>
        </w:rPr>
        <w:t xml:space="preserve"> का चित्र देखें। </w:t>
      </w:r>
      <w:r>
        <w:rPr>
          <w:b/>
          <w:lang w:val="hi_IN" w:bidi="hi_IN"/>
        </w:rPr>
        <w:t>मशक</w:t>
      </w:r>
      <w:r>
        <w:rPr>
          <w:lang w:val="hi_IN" w:bidi="hi_IN"/>
        </w:rPr>
        <w:t xml:space="preserve"> का चित्र देखें। </w:t>
      </w:r>
      <w:r>
        <w:rPr>
          <w:b/>
          <w:lang w:val="hi_IN" w:bidi="hi_IN"/>
        </w:rPr>
        <w:t>घिसे-पिटे कपड़ों</w:t>
      </w:r>
      <w:r>
        <w:rPr>
          <w:lang w:val="hi_IN" w:bidi="hi_IN"/>
        </w:rPr>
        <w:t xml:space="preserve"> और </w:t>
      </w:r>
      <w:r>
        <w:rPr>
          <w:b/>
          <w:lang w:val="hi_IN" w:bidi="hi_IN"/>
        </w:rPr>
        <w:t>जूतों</w:t>
      </w:r>
      <w:r>
        <w:rPr>
          <w:lang w:val="hi_IN" w:bidi="hi_IN"/>
        </w:rPr>
        <w:t xml:space="preserve"> का चित्र देखें। </w:t>
      </w:r>
      <w:r>
        <w:rPr>
          <w:b/>
          <w:lang w:val="hi_IN" w:bidi="hi_IN"/>
        </w:rPr>
        <w:t>गधे</w:t>
      </w:r>
      <w:r>
        <w:rPr>
          <w:lang w:val="hi_IN" w:bidi="hi_IN"/>
        </w:rPr>
        <w:t xml:space="preserve"> की तस्वीर देखें। चर्चा करें कि आप इनमें से प्रत्येक वस्तु को क्या कहेंगे। इस ऑडियो को यहाँ रोकें।</w:t>
      </w:r>
    </w:p>
    <w:p>
      <w:pPr/>
      <w:r>
        <w:rPr>
          <w:lang w:val="hi_IN" w:bidi="hi_IN"/>
        </w:rPr>
      </w:r>
      <w:r>
        <w:rPr>
          <w:lang w:val="hi_IN" w:bidi="hi_IN"/>
        </w:rPr>
        <w:t xml:space="preserve">गिबोनवासी गिलगाल की ओर यात्रा करते हैं, जहाँ </w:t>
      </w:r>
      <w:r>
        <w:rPr>
          <w:b/>
          <w:lang w:val="hi_IN" w:bidi="hi_IN"/>
        </w:rPr>
        <w:t>इस्राएली</w:t>
      </w:r>
      <w:r>
        <w:rPr>
          <w:lang w:val="hi_IN" w:bidi="hi_IN"/>
        </w:rPr>
        <w:t xml:space="preserve"> डेरा डाले हुए थे। इस्राएली शब्द उन लोगों को दर्शाता है जो अब्राहम के वंशज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गिबोनवासी इस्राएलियों के साथ शांति की एक संधि, या एक </w:t>
      </w:r>
      <w:r>
        <w:rPr>
          <w:b/>
          <w:lang w:val="hi_IN" w:bidi="hi_IN"/>
        </w:rPr>
        <w:t>वाचा</w:t>
      </w:r>
      <w:r>
        <w:rPr>
          <w:lang w:val="hi_IN" w:bidi="hi_IN"/>
        </w:rPr>
        <w:t xml:space="preserve">, करना चाहते थे। जब लोग एक-दूसरे के साथ वाचा बाँधते हैं, तो वे एक-दूसरे से एक पक्का वादा करते हैं जिसे वे तोड़ नहीं सकते। जब लोग वाचा बाँधते हैं, तो वे कहते हैं कि वे एक दूसरे के साथ अच्छा रिश्ता रखना चाहते हैं। इस्राएली यह वचन दे रहे थे कि वे गिबोनवासियों के साथ बिना युद्ध किए, मेल-मिलाप से रहेंगे। वाचा के लिए उसी शब्द या वाक्यांश का उपयोग करें जिसका उपयोग आपने पिछले भागों में किया था। </w:t>
      </w:r>
      <w:r>
        <w:rPr>
          <w:b/>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यदि आपने पहले ही बाइबल की किसी अन्य पुस्तक में इस शब्द का अनुवाद किया है, तो यहाँ उसी शब्द का उपयोग करें। </w:t>
      </w:r>
      <w:r>
        <w:rPr>
          <w:b/>
          <w:lang w:val="hi_IN" w:bidi="hi_IN"/>
        </w:rPr>
        <w:t>शांति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शुरुआत में यहोशू और इस्राएलियों ने विश्वास नहीं किया कि गिबोनवासी सच बता रहे थे। लेकिन जब यहोशू ने गिबोनवासियों से यह प्रश्न किया कि वे कहाँ रहते थे, तो उन्होंने उत्तर दिया, “हम आपके सेवक हैं।” </w:t>
      </w:r>
      <w:r>
        <w:rPr>
          <w:b/>
          <w:lang w:val="hi_IN" w:bidi="hi_IN"/>
        </w:rPr>
        <w:t>सेवक</w:t>
      </w:r>
      <w:r>
        <w:rPr>
          <w:lang w:val="hi_IN" w:bidi="hi_IN"/>
        </w:rPr>
        <w:t xml:space="preserve"> एक ऐसा पुरुष या स्त्री होता है जो किसी दूसरे व्यक्ति के लिए काम करता है। सेवक के लिए उसी शब्द का उपयोग करें जिसका उपयोग आपने पिछले भागों में किया था। </w:t>
      </w:r>
      <w:r>
        <w:rPr>
          <w:b/>
          <w:lang w:val="hi_IN" w:bidi="hi_IN"/>
        </w:rPr>
        <w:t>सेवक</w:t>
      </w:r>
      <w:r>
        <w:rPr>
          <w:lang w:val="hi_IN" w:bidi="hi_IN"/>
        </w:rPr>
        <w:t>के बारे में अधिक जानकारी के लिए, मुख्य शब्दावली देखें।</w:t>
      </w:r>
    </w:p>
    <w:p>
      <w:pPr/>
      <w:r>
        <w:rPr>
          <w:lang w:val="hi_IN" w:bidi="hi_IN"/>
        </w:rPr>
      </w:r>
      <w:r>
        <w:rPr>
          <w:lang w:val="hi_IN" w:bidi="hi_IN"/>
        </w:rPr>
        <w:t xml:space="preserve">यहोशू ने गिबोनवासियों से फिर पूछा कि वे कहाँ से आए हैं, और उन्होंने बताया कि उन्होंने अपने देश में इस्राएलियों के </w:t>
      </w:r>
      <w:r>
        <w:rPr>
          <w:b/>
          <w:lang w:val="hi_IN" w:bidi="hi_IN"/>
        </w:rPr>
        <w:t>यहोवा</w:t>
      </w:r>
      <w:r>
        <w:rPr>
          <w:lang w:val="hi_IN" w:bidi="hi_IN"/>
        </w:rPr>
        <w:t xml:space="preserve">, </w:t>
      </w:r>
      <w:r>
        <w:rPr>
          <w:b/>
          <w:lang w:val="hi_IN" w:bidi="hi_IN"/>
        </w:rPr>
        <w:t>परमेश्वर</w:t>
      </w:r>
      <w:r>
        <w:rPr>
          <w:lang w:val="hi_IN" w:bidi="hi_IN"/>
        </w:rPr>
        <w:t xml:space="preserve"> के बारे में सुना है। यहोवा परमेश्वर का अपना नाम है और 'परमेश्वर' किसी भी ईश्वर के बारे में बात करने का सामान्य शब्द है। यहोवा के लिए उसी शब्द या वाक्यांश और परमेश्वर के लिए उसी सामान्य शब्द का उपयोग करें, जिसका उपयोग आपने पिछले भागों में किया था। </w:t>
      </w:r>
      <w:r>
        <w:rPr>
          <w:b/>
          <w:lang w:val="hi_IN" w:bidi="hi_IN"/>
        </w:rPr>
        <w:t>यहोवा</w:t>
      </w:r>
      <w:r>
        <w:rPr>
          <w:lang w:val="hi_IN" w:bidi="hi_IN"/>
        </w:rPr>
        <w:t xml:space="preserve"> और </w:t>
      </w:r>
      <w:r>
        <w:rPr>
          <w:b/>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जब गिबोन शहर के पुरनियों ने यहोवा के बारे में सुना, तो उन्होंने इस्राएलियों के साथ वाचा बाँधने के लिए एक छोटा दल भेजा। </w:t>
      </w:r>
      <w:r>
        <w:rPr>
          <w:b/>
          <w:lang w:val="hi_IN" w:bidi="hi_IN"/>
        </w:rPr>
        <w:t>पुरनी</w:t>
      </w:r>
      <w:r>
        <w:rPr>
          <w:lang w:val="hi_IN" w:bidi="hi_IN"/>
        </w:rPr>
        <w:t xml:space="preserve"> वह व्यक्ति होता है जिसके पास समुदाय में अधिकार है। पुरनियों का एक समूह मिलकर समुदाय के मामलों पर निर्णय लेने के लिए इकट्ठा होता था। पुरनियों के लिए उसी शब्द का उपयोग करें जिसका उपयोग आपने पिछले भागों में किया है। </w:t>
      </w:r>
      <w:r>
        <w:rPr>
          <w:b/>
          <w:lang w:val="hi_IN" w:bidi="hi_IN"/>
        </w:rPr>
        <w:t>पुरनियों</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इस्राएलियों के समुदाय के अगुवों ने </w:t>
      </w:r>
      <w:r>
        <w:rPr>
          <w:b/>
          <w:lang w:val="hi_IN" w:bidi="hi_IN"/>
        </w:rPr>
        <w:t>शपथ</w:t>
      </w:r>
      <w:r>
        <w:rPr>
          <w:lang w:val="hi_IN" w:bidi="hi_IN"/>
        </w:rPr>
        <w:t xml:space="preserve"> के साथ वाचा पर मुहर लगाई। जब लोग एक-दूसरे से वादा करते हैं, तो वे उस वादे को और ज़्यादा गंभीर बनाने के लिए शपथ ले सकते हैं। जब कोई शपथ लेता है, तो वह कहता है: "मैं अपना वादा बिल्कुल निभाऊँगा। यदि मैं ऐसा न करूँ, तो परमेश्वर मुझे दण्ड दे सकता है।" शपथ के लिए उसी शब्द का उपयोग करें जिसका उपयोग आपने पिछले भागों में किया है। </w:t>
      </w:r>
      <w:r>
        <w:rPr>
          <w:b/>
          <w:lang w:val="hi_IN" w:bidi="hi_IN"/>
        </w:rPr>
        <w:t>शपथ</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रुकें और चर्चा करें कि आप </w:t>
      </w:r>
      <w:r>
        <w:rPr>
          <w:b/>
          <w:lang w:val="hi_IN" w:bidi="hi_IN"/>
        </w:rPr>
        <w:t>इस्राएल के समुदाय</w:t>
      </w:r>
      <w:r>
        <w:rPr>
          <w:lang w:val="hi_IN" w:bidi="hi_IN"/>
        </w:rPr>
        <w:t xml:space="preserve"> के लिए किस शब्द का उपयोग करेंगे। इस्राएल का समुदाय, या मण्डली, इस्राएली लोगों के पूरे समूह को दर्शाता है। यदि आपने बाइबल की पिछली पुस्तक में इस शब्द का अनुवाद किया है, तो यहाँ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9:16–27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9:16–27 को सुनें और अपने मन में रखें।</w:t>
      </w:r>
    </w:p>
    <w:p>
      <w:pPr/>
      <w:r>
        <w:rPr>
          <w:lang w:val="hi_IN" w:bidi="hi_IN"/>
        </w:rPr>
      </w:r>
      <w:r>
        <w:rPr>
          <w:lang w:val="hi_IN" w:bidi="hi_IN"/>
        </w:rPr>
        <w:t>यदि सम्भव हो, तो यहोशू 9:16–27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9:16–27 का ऑडियो संस्करण सबसे आसानी से समझ में आने वाले अनुवाद में सुनें।</w:t>
      </w:r>
    </w:p>
    <w:p>
      <w:pPr/>
      <w:r>
        <w:rPr>
          <w:lang w:val="hi_IN" w:bidi="hi_IN"/>
        </w:rPr>
      </w:r>
      <w:r>
        <w:rPr>
          <w:lang w:val="hi_IN" w:bidi="hi_IN"/>
        </w:rPr>
        <w:t>पिछले भाग में, इस्राएली गिलगाल में डेरा डाले हुए थे। गिबोन से कुछ लोग यहोशू और इस्राएलियों के पास आए और दावा किया कि वे दूर देश से हैं। उन्होंने इस्राएलियों को सूखी और भुरभुरी रोटी दिखाई और वे घिसे-पिटे कपड़े पहने हुए थे। गिबोनवासियों ने इस्राएलियों के सेवक बनने की पेशकश की। यहोशू और इस्राएलियों ने यहोवा से मार्गदर्शन नहीं माँगा। इसके बजाय, उन्होंने गिबोनवासियों के साथ एक वाचा की और उन्हें जीवित रहने देने का वादा किया।</w:t>
      </w:r>
    </w:p>
    <w:p>
      <w:pPr/>
      <w:r>
        <w:rPr>
          <w:lang w:val="hi_IN" w:bidi="hi_IN"/>
        </w:rPr>
      </w:r>
      <w:r>
        <w:rPr>
          <w:lang w:val="hi_IN" w:bidi="hi_IN"/>
        </w:rPr>
        <w:t>तीन दिन बाद, जब इस्राएलियों और गिबोनवासियों के बीच वाचा हो चुकी थी, तब इस्राएलियों को पता चला कि गिबोनवासी उनके पास ही रहते हैं। हम नहीं जानते कि इस्राएलियों ने इसका पता कैसे लगाया। संभव है कि इस्राएली उस देश में घूमते हुए संयोग से उस स्थान पर पहुँच गए जहाँ गिबोनवासी रहते थे, या शायद किसी ने उन्हें बता दिया कि गिबोनवासी कहाँ रहते हैं और तब इस्राएली उनके नगरों तक गए। हम यह जानते हैं कि तीन दिनों के भीतर इस्राएल का पूरा समुदाय गिबोन पहुँच गया। गिबोनवासी चार शहरों में रहते थे: गिबोन, कपीरा, बेरोत, और किर्यत्यारीम। ये शहर एक दूसरे के करीब थे।</w:t>
      </w:r>
    </w:p>
    <w:p>
      <w:pPr/>
      <w:r>
        <w:rPr>
          <w:lang w:val="hi_IN" w:bidi="hi_IN"/>
        </w:rPr>
      </w:r>
      <w:r>
        <w:rPr>
          <w:lang w:val="hi_IN" w:bidi="hi_IN"/>
        </w:rPr>
        <w:t>यहाँ रुकें और गिलगाल, गिबोन, कपीरा, बेरोत, और किर्यत्यारीम को दिखाने वाला नक्शा देखें। इस ऑडियो को यहाँ रोकें।</w:t>
      </w:r>
    </w:p>
    <w:p>
      <w:pPr/>
      <w:r>
        <w:rPr>
          <w:lang w:val="hi_IN" w:bidi="hi_IN"/>
        </w:rPr>
      </w:r>
      <w:r>
        <w:rPr>
          <w:lang w:val="hi_IN" w:bidi="hi_IN"/>
        </w:rPr>
        <w:t>इस्राएल का समुदाय इस्राएल के अगुवों के विरुद्ध कुड़कुड़ाया। लोग उस स्थिति से परेशान थे जो अगुवों ने पैदा की थी। इस्राएली लोग मानते थे कि यदि वे गिबोनवासियों को यहोवा की आज्ञा के अनुसार नहीं मार डालेंगे, तो यहोवा उन्हें दण्ड देगा। परन्तु अब, इस्राएल के अगुवों द्वारा गिबोनवासियों के साथ की गई वाचा, अर्थात् शांति के समझौते के कारण, यदि इस्राएली गिबोनवासियों को मारते, तो यहोवा उन्हें दण्ड दे सकता था। इस्राएल के अगुवे जानते थे कि वे यहोवा के नाम पर की गई अपनी शपथ को तोड़ नहीं सकते, यद्यपि उन्होंने यह शपथ झूठी जानकारी के आधार पर ली थी। इसलिए गिबोनवासियों को मारने के बजाय, इस्राएल के अगुवों ने यह निर्णय लिया कि वे गिबोनवासियों को सेवक बना देंगे, जो इस्राएलियों के लिए लकड़ी काटेंगे और पानी भरकर लाएँगे।</w:t>
      </w:r>
    </w:p>
    <w:p>
      <w:pPr/>
      <w:r>
        <w:rPr>
          <w:lang w:val="hi_IN" w:bidi="hi_IN"/>
        </w:rPr>
      </w:r>
      <w:r>
        <w:rPr>
          <w:lang w:val="hi_IN" w:bidi="hi_IN"/>
        </w:rPr>
        <w:t>यहाँ रुकें और समूह में इस प्रश्न पर चर्चा करें: कोई ऐसी कहानी बताइए जब एक व्यक्ति या लोगों के छोटे समूह ने ऐसा निर्णय लिया हो जिसका प्रभाव एक बड़े समूह पर पड़ा हो। इस ऑडियो को यहाँ रोकें।</w:t>
      </w:r>
    </w:p>
    <w:p>
      <w:pPr/>
      <w:r>
        <w:rPr>
          <w:lang w:val="hi_IN" w:bidi="hi_IN"/>
        </w:rPr>
      </w:r>
      <w:r>
        <w:rPr>
          <w:lang w:val="hi_IN" w:bidi="hi_IN"/>
        </w:rPr>
        <w:t>तब यहोशू ने गिबोनवासियों को अपने पास बुलवाया। यहोशू ने गिबोनवासियों से पूछा कि उन्होंने इस्राएलियों को यह कहकर क्यों धोखा दिया कि वे दूर देश से आए हैं, जबकि वे वास्तव में बहुत पास रहते थे। यहोशू ने गिबोनवासियों से कहा कि क्योंकि उन्होंने झूठ बोला था, इसलिए यहोवा ने उन्हें श्राप दिया कि वे सदा दास बने रहेंगे और परमेश्वर के भवन तथा इस्राएल के समुदाय के लिए लकड़ी काटेंगे और पानी भरेंगे। गिबोनवासी इस्राएलियों की सहायता करते थे, ताकि वे मिलापवाले तम्बू, अर्थात् यहोवा की उपासना के स्थान, के लिए आवश्यक लकड़ी और पानी प्राप्त कर सकें।</w:t>
      </w:r>
    </w:p>
    <w:p>
      <w:pPr/>
      <w:r>
        <w:rPr>
          <w:lang w:val="hi_IN" w:bidi="hi_IN"/>
        </w:rPr>
      </w:r>
      <w:r>
        <w:rPr>
          <w:lang w:val="hi_IN" w:bidi="hi_IN"/>
        </w:rPr>
        <w:t>यहाँ रुकें और लकड़ी काटते हुए व्यक्ति तथा पानी ढोते हुए व्यक्ति का चित्र देखें। इस ऑडियो को यहाँ रोकें।</w:t>
      </w:r>
    </w:p>
    <w:p>
      <w:pPr/>
      <w:r>
        <w:rPr>
          <w:lang w:val="hi_IN" w:bidi="hi_IN"/>
        </w:rPr>
      </w:r>
      <w:r>
        <w:rPr>
          <w:lang w:val="hi_IN" w:bidi="hi_IN"/>
        </w:rPr>
        <w:t>गिबोनवासियों ने यहोशू को उत्तर दिया और कहा कि वे भली-भाँति जानते थे कि यहोवा ने अपने सेवक मूसा को आज्ञा दी थी कि वह उस देश को जीत ले और वहाँ रहने वाले लोगों को नष्ट कर दे। गिबोनवासी इस्राएलियों से बहुत डरते थे और जीवित रहने के लिए उन्होंने झूठ बोला। गिबोनवासियों ने स्वीकार किया कि यहोशू और इस्राएली उनसे अधिक शक्तिशाली हैं, और उन्होंने यहोशू से कहा कि वह उनके साथ वही करे जो उसे उचित लगे।</w:t>
      </w:r>
    </w:p>
    <w:p>
      <w:pPr/>
      <w:r>
        <w:rPr>
          <w:lang w:val="hi_IN" w:bidi="hi_IN"/>
        </w:rPr>
      </w:r>
      <w:r>
        <w:rPr>
          <w:lang w:val="hi_IN" w:bidi="hi_IN"/>
        </w:rPr>
        <w:t>यहाँ रुकें और समूह में इस प्रश्न पर चर्चा करें: कोई ऐसी कहानी बताइए जब किसी ने सच कहा, भले ही उससे उसे हानि हुई हो। या, ऐसी कोई कहानी बताइए जब किसी ने हानि से बचने के लिए सच नहीं बताया। जब सच बोलने से हानि हो सकती है, तब भी सच बोलना किस प्रकार महत्वपूर्ण है? इस ऑडियो को यहाँ रोकें।</w:t>
      </w:r>
    </w:p>
    <w:p>
      <w:pPr/>
      <w:r>
        <w:rPr>
          <w:lang w:val="hi_IN" w:bidi="hi_IN"/>
        </w:rPr>
      </w:r>
      <w:r>
        <w:rPr>
          <w:lang w:val="hi_IN" w:bidi="hi_IN"/>
        </w:rPr>
        <w:t>यहोशू ने गिबोनवासियों को उन इस्राएलियों से बचाया जो उन्हें नष्ट करना चाहते थे। उस दिन से, यहोशू ने गिबोनवासियों को मिलापवाले तम्बू में काम करने के लिए नियुक्त कर दिया, जो यहोवा की उपासना का स्थान था। मिलापवाला तम्बू एक स्थान से दूसरे स्थान पर जाता था, और हर बार यहोवा इस्राएलियों को हर बार वह स्थान दिखाता था जहाँ वह चाहता था कि मिलापवाला तम्बू स्थापित किया जाए। गिबोनवासी लकड़ी काटते और पानी भरते थे, ताकि इस्राएली मिलापवाले तम्बू में वे बलिदान कर सकें जिन्हें करने के लिए यहोवा ने उनसे कहा था। गिबोनवासी “आज तक” सेवा करते आ रहे हैं, जहाँ कहीं यहोवा निर्णय ले कि वेदी, अर्थात् उपासना का स्थान, स्थापित हो।</w:t>
      </w:r>
    </w:p>
    <w:p>
      <w:pPr/>
      <w:r>
        <w:rPr>
          <w:lang w:val="hi_IN" w:bidi="hi_IN"/>
        </w:rPr>
      </w:r>
      <w:r>
        <w:rPr>
          <w:lang w:val="hi_IN" w:bidi="hi_IN"/>
        </w:rPr>
        <w:t>यहाँ रुकें और एक समूह के रूप में यहोवा की वेदी की एक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यहोशू 9:16–27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गिबोनवासियों के साथ वाचा करने के तीन दिन बाद, इस्राएलियों को पता चलता है कि गिबोनवासी पास ही, पड़ोसियों की तरह रहते हैं। पूरा इस्राएली समुदाय गिबोनवासियों के नगरों की ओर यात्रा करता है। इस्राएली लोग गिबोनवासियों को मारना चाहते हैं, जैसा कि यहोवा ने पहले आज्ञा दी थी, परन्तु इस्राएलियों को उन्हें मारने की अनुमति नहीं है क्योंकि इस्राएल के अगुवों ने यहोवा के सामने गिबोनवासियों को हानि न पहुँचाने की एक दृढ़ शपथ ली थी।</w:t>
      </w:r>
    </w:p>
    <w:p>
      <w:pPr/>
      <w:r>
        <w:rPr>
          <w:lang w:val="hi_IN" w:bidi="hi_IN"/>
        </w:rPr>
      </w:r>
      <w:r>
        <w:rPr>
          <w:b/>
          <w:lang w:val="hi_IN" w:bidi="hi_IN"/>
        </w:rPr>
        <w:t>दूसरे दृश्य में:</w:t>
      </w:r>
      <w:r>
        <w:rPr>
          <w:lang w:val="hi_IN" w:bidi="hi_IN"/>
        </w:rPr>
        <w:t xml:space="preserve"> इस्राएल के लोग अपने अगुवों के विरुद्ध कुड़कुड़ाते हैं। लोग गिबोनवासियों को मारना चाहते हैं ताकि वे देश के किसी भी निवासी को नष्ट करने की यहोवा की आज्ञा का पालन कर सकें। परन्तु अगुवे लोगों को याद दिलाते हैं कि अगुवों ने यहोवा के सामने एक दृढ़ शपथ खाई है, और यदि वे उस शपथ को तोड़ते हैं, तो यहोवा बहुत क्रोधित होगा। अगुवे मानते हैं कि गिबोनवासियों को इस्राएलियों के लिए लकड़ी काटने और पानी भरने के द्वारा दास बन जाना चाहिए।</w:t>
      </w:r>
    </w:p>
    <w:p>
      <w:pPr/>
      <w:r>
        <w:rPr>
          <w:lang w:val="hi_IN" w:bidi="hi_IN"/>
        </w:rPr>
      </w:r>
      <w:r>
        <w:rPr>
          <w:b/>
          <w:lang w:val="hi_IN" w:bidi="hi_IN"/>
        </w:rPr>
        <w:t>तीसरे दृश्य में:</w:t>
      </w:r>
      <w:r>
        <w:rPr>
          <w:lang w:val="hi_IN" w:bidi="hi_IN"/>
        </w:rPr>
        <w:t xml:space="preserve"> यहोशू गिबोनवासियों को अपने पास बुलाता है और पूछता है कि उन्होंने दूर रहने के बारे में झूठ क्यों बोला, जबकि वे इस्राएलियों के पास ही रहते हैं। गिबोनवासी उत्तर देते हैं कि उन्हें पता था कि यहोवा ने इस्राएलियों को देश के सभी निवासियों को नष्ट करने की आज्ञा दी थी, इसलिए उन्होंने जीवित रहने के लिए झूठ बोला। वे इस बात पर सहमत हैं कि यहोशू उनके साथ वैसा ही व्यवहार करे जैसा वह सबसे अच्छा समझता है। इसलिए यहोशू इस्राएलियों को गिबोनवासियों को मारने की अनुमति नहीं देता है। इसके बजाय, यहोशू उन्हें यहोवा की वेदी के लिए लकड़ी काटने वाले और पानी ढोने वाले बना देता है, जहाँ कहीं भी यहोवा उसे रखने के लिए चुनता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समुदाय, या इस्राएली</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गिबोनवासी</w:t>
      </w:r>
    </w:p>
    <w:p>
      <w:pPr>
        <w:pStyle w:val="ListBullet"/>
        <w:spacing w:line="240" w:lineRule="auto"/>
        <w:ind w:left="720"/>
      </w:pPr>
      <w:r>
        <w:rPr>
          <w:lang w:val="hi_IN" w:bidi="hi_IN"/>
        </w:rPr>
      </w:r>
      <w:r>
        <w:rPr>
          <w:lang w:val="hi_IN" w:bidi="hi_IN"/>
        </w:rPr>
        <w:t>और यहोशू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इस्राएलियों ने कनान के चारों ओर यात्रा की। गिबोनवासियों के साथ वाचा और गंभीर शपथ करने के तीन दिन बाद, इस्राएली गिबोनवासियों के क्षेत्र में पहुँचे और उन्होंने पाया कि गिबोनवासी वास्तव में उनके पास, पड़ोसियों की तरह ही रहते हैं। इसका अर्थ है कि इस्राएल ने एक दिन गिबोन के साथ वाचा की, अगले दिन यात्रा की, और तीसरे दिन उन्होंने गिबोनवासियों के नगरों को पाया, जिनमें गिबोन, कपीरा, बेरोत, और किर्यत्यारीम शामिल थे। ये शहर गिलगाल से केवल 30 किलोमीटर की दूरी पर थे, जहाँ इस्राएली डेरा डाले हुए थे। इस्राएल के लोग गिबोनवासियों को मार डालना चाहते थे, लेकिन वे उन पर आक्रमण नहीं कर सके, क्योंकि इस्राएली अगुवों ने यहोवा के सामने गिबोनवासियों को हानि न पहुँचाने की एक गंभीर शपथ खाई थी।</w:t>
      </w:r>
    </w:p>
    <w:p>
      <w:pPr/>
      <w:r>
        <w:rPr>
          <w:lang w:val="hi_IN" w:bidi="hi_IN"/>
        </w:rPr>
      </w:r>
      <w:r>
        <w:rPr>
          <w:lang w:val="hi_IN" w:bidi="hi_IN"/>
        </w:rPr>
        <w:t>यहाँ रुकें और समूह में चर्चा करें: एक ऐसी कहानी सुनाएँ जहाँ कहानी की कुछ घटनाएँ पहली घटनाओं के कुछ दिन बाद घटित होती हैं। आपकी संस्कृति दिनों की गिनती कैसे करती है? इस ऑडियो को यहाँ रोकें।</w:t>
      </w:r>
    </w:p>
    <w:p>
      <w:pPr/>
      <w:r>
        <w:rPr>
          <w:lang w:val="hi_IN" w:bidi="hi_IN"/>
        </w:rPr>
      </w:r>
      <w:r>
        <w:rPr>
          <w:lang w:val="hi_IN" w:bidi="hi_IN"/>
        </w:rPr>
        <w:t>इस्राएल के लोग अपने अगुवों के विरुद्ध कुड़कुड़ाते, अर्थात् शिकायत करते हैं, क्योंकि अगुवों ने गिबोनवासियों के साथ वाचा की थी।</w:t>
      </w:r>
    </w:p>
    <w:p>
      <w:pPr/>
      <w:r>
        <w:rPr>
          <w:lang w:val="hi_IN" w:bidi="hi_IN"/>
        </w:rPr>
      </w:r>
      <w:r>
        <w:rPr>
          <w:lang w:val="hi_IN" w:bidi="hi_IN"/>
        </w:rPr>
        <w:t>यहाँ रुकें और उस समय के बारे में बात करें जब लोगों के एक समूह ने अपने अगुवों के बारे में शिकायत की थी। वे कैसे शिकायत करते हैं, इसका वर्णन करने के लिए आप किन शब्दों या वाक्यांशों का उपयोग करते हैं? इस ऑडियो को यहाँ रोकें।</w:t>
      </w:r>
    </w:p>
    <w:p>
      <w:pPr/>
      <w:r>
        <w:rPr>
          <w:lang w:val="hi_IN" w:bidi="hi_IN"/>
        </w:rPr>
      </w:r>
      <w:r>
        <w:rPr>
          <w:lang w:val="hi_IN" w:bidi="hi_IN"/>
        </w:rPr>
        <w:t>लोग उस देश में रहने वाले लोगों को नष्ट करने की यहोवा की आज्ञा का पालन करना चाहते हैं। परन्तु अगुवे लोगों को याद दिलाते हैं, "चूँकि हमने यहोवा के सामने शपथ ली है, इसलिए हम उसे तोड़ नहीं सकते। यदि हम ऐसा करते हैं, तो यहोवा क्रोधित होगा। हमें गिबोनवासियों को जीवित रहने देना चाहिए।" यदि इस्राएली गिबोनवासियों के साथ की गई शपथ को तोड़ते, तो यहोवा का प्रकोप, या क्रोध, उन पर आता और उन्हें दण्ड देता। इसलिए, क्योंकि इस्राएली गिबोनवासियों को मार नहीं सकते, अगुवे इसके बजाय यह निर्णय लेते हैं कि गिबोनवासी इस्राएली समुदाय के लिए लकड़ी काटने और पानी ढोने का काम करेंगे। आमतौर पर, ये काम सेवक, दास या विदेशी लोग करते थे। अगुवे यह सुनिश्चित करना चाहते हैं कि गिबोन के लोगों का इस्राएल के लोगों पर कोई प्रभाव न रहे। अगुवे स्वयं गिबोन के लोगों को यह नहीं बताते कि गिबोनवासी क्या भूमिकाएँ निभाएँगे। इसके बजाय, यहोशू गिबोनवासियों को यह जानकारी बताता है।</w:t>
      </w:r>
    </w:p>
    <w:p>
      <w:pPr/>
      <w:r>
        <w:rPr>
          <w:lang w:val="hi_IN" w:bidi="hi_IN"/>
        </w:rPr>
      </w:r>
      <w:r>
        <w:rPr>
          <w:lang w:val="hi_IN" w:bidi="hi_IN"/>
        </w:rPr>
        <w:t>यहाँ रुकें और समूह में चर्चा करें: एक ऐसी कहानी सुनाएँ जिसमें एक ऐसा निर्णय शामिल हो जो एक समूह द्वारा एक समय पर लिया गया हो, लेकिन एक अगुवा बाद में उसे सूचित करता है। कौन-से शब्द श्रोता को घटनाओं के क्रम को समझने में सहायता करते हैं? इस ऑडियो को यहाँ रोकें।</w:t>
      </w:r>
    </w:p>
    <w:p>
      <w:pPr/>
      <w:r>
        <w:rPr>
          <w:lang w:val="hi_IN" w:bidi="hi_IN"/>
        </w:rPr>
      </w:r>
      <w:r>
        <w:rPr>
          <w:lang w:val="hi_IN" w:bidi="hi_IN"/>
        </w:rPr>
        <w:t>यहोशू ने गिबोन के लोगों के पास एक दूत भेजा और अनुरोध किया कि गिबोनवासियों का एक समूह आकर यहोशू से बात करे। दूत गिबोन से लोगों, या लोगों के एक समूह को यहोशू के पास लाया, और यहोशू ने उनसे पूछा, “तुमने हमसे झूठ क्यों बोला और कहा कि तुम दूर रहते हो, जबकि तुम हमारे पास ही रहते हो?” क्योंकि गिबोनवासियों ने यहोशू से झूठ बोला, इसलिए यहोवा ने गिबोनवासियों को श्राप दिया और उन्हें इस्राएलियों के लिए काम करने के लिए एक दण्ड दिया। तब यहोशू गिबोनवासियों से कहता है, “यहोवा ने तुम्हें श्राप दिया है कि तुम सदा दास बने रहोगे, जो मेरे परमेश्वर के भवन के लिए लकड़ी काटोगे और पानी भरोगे।” यद्यपि इस्राएली अगुवों ने पहले ही तय कर लिया था कि गिबोनवासी क्या काम करेंगे, फिर भी यहोशू ही गिबोनवासियों को उस निर्णय के बारे में बताता है। गिबोनवासी यहोशू को बहुत सम्मान से उत्तर देते हैं, "हम तेरे सेवक हैं, और हमने ऐसा इसलिए किया क्योंकि हमें अपने जीवन का डर था। मूसा ने यहोवा की सेवा की, और हम जानते हैं कि यहोवा ने तुम्हें पूरा देश देने का वचन दिया था, और उसने तुम्हें उसमें रहने वाले लोगों को मार डालने की आज्ञा दी थी। गिबोनवासी समझते हैं कि यहोशू और इस्राएलियों का उन पर अधिकार है। इसका अर्थ है कि इस्राएली यह तय कर सकते हैं कि गिबोनवासियों के साथ कैसा व्यवहार करना है, और इस्राएली उनके साथ कैसा व्यवहार करने का निर्णय लेते हैं, इस बारे में गिबोनवासियों को कुछ भी कहने का अधिकार नहीं है।</w:t>
      </w:r>
    </w:p>
    <w:p>
      <w:pPr/>
      <w:r>
        <w:rPr>
          <w:lang w:val="hi_IN" w:bidi="hi_IN"/>
        </w:rPr>
      </w:r>
      <w:r>
        <w:rPr>
          <w:lang w:val="hi_IN" w:bidi="hi_IN"/>
        </w:rPr>
        <w:t>इसलिए यहोशू ने इस्राएलियों को गिबोनवासियों को मारने की अनुमति नहीं दी। परन्तु यहोशू और इस्राएल के अगुवों ने गिबोनवासियों को इस्राएल के समुदाय और यहोवा की वेदी के लिए, जहाँ कहीं भी यहोवा उसे स्थापित करना चाहे, लकड़ी काटने वाले और पानी भरने वाले बना दिया। इस्राएलियों के पास एक मिलापवाला तम्बू था जिसे वे एक स्थान से दूसरे स्थान पर ले जाते थे। यहोवा ने उन्हें बताया कि हर बार जब वे डेरा डालते, तब उन्हें इसे कहाँ लगाना है। इस्राएलियों ने यहोवा की उपासना में बलिदान चढ़ाने के लिए मिलापवाले तम्बू के साथ वेदी स्थापित की। कभी-कभी, यहोवा ने विशेष स्थानों और अवसरों के लिए वेदियों के निर्माण के बारे में भी विशेष निर्देश दिए थे। गिबोनवासी वेदी पर सेवा करते थे, और वर्णनकर्ता हमें बताता है कि वे “आज तक” सेवा करते आ रहे हैं, अर्थात् उस समय तक जब वर्णनकर्ता ने यह कहानी लिखी थी।</w:t>
      </w:r>
    </w:p>
    <w:p>
      <w:pPr/>
      <w:r>
        <w:rPr>
          <w:lang w:val="hi_IN" w:bidi="hi_IN"/>
        </w:rPr>
      </w:r>
      <w:r>
        <w:rPr>
          <w:lang w:val="hi_IN" w:bidi="hi_IN"/>
        </w:rPr>
        <w:t>यहाँ रुकें और समूह में चर्चा करें: यहाँ "वेदी" यहोवा की उपासना के एक स्थान को दर्शाता है, क्योंकि उपासना में वेदी पर बलिदान चढ़ाना शामिल था। आप अपनी संस्कृति में उपासना के स्थानों का वर्णन कैसे करते हैं? कौन तय करता है कि आप परमेश्वर या आपकी संस्कृति के देवताओं की आराधना कहाँ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9:16–27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समुदाय, या इस्राएली</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गिबोनवासी</w:t>
      </w:r>
    </w:p>
    <w:p>
      <w:pPr>
        <w:pStyle w:val="ListBullet"/>
        <w:spacing w:line="240" w:lineRule="auto"/>
        <w:ind w:left="720"/>
      </w:pPr>
      <w:r>
        <w:rPr>
          <w:lang w:val="hi_IN" w:bidi="hi_IN"/>
        </w:rPr>
      </w:r>
      <w:r>
        <w:rPr>
          <w:lang w:val="hi_IN" w:bidi="hi_IN"/>
        </w:rPr>
        <w:t>और यहोशू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एक उदाहरण और संभावित प्रतिक्रियाएं निम्नलिखित हैं।</w:t>
      </w:r>
    </w:p>
    <w:p>
      <w:pPr/>
      <w:r>
        <w:rPr>
          <w:lang w:val="hi_IN" w:bidi="hi_IN"/>
        </w:rPr>
      </w:r>
      <w:r>
        <w:rPr>
          <w:lang w:val="hi_IN" w:bidi="hi_IN"/>
        </w:rPr>
        <w:t>गिबोनवासियों के साथ वाचा और गंभीर शपथ करने के तीन दिन बाद, इस्राएलियों को पता चलता है कि गिबोनवासियों ने उनसे झूठ बोला था। गिबोनवासी इस्राएलियों के पड़ोसी हैं। तुरंत, इस्राएल के लोग गिबोनवासियों के नगरों की ओर यात्रा करते हैं और तीन दिनों के भीतर वहाँ पहुँच जाते हैं। परन्तु इस्राएलियों ने गिबोनवासियों पर आक्रमण नहीं किया क्योंकि इस्राएली अगुवों ने यहोवा के सामने गिबोन की रक्षा करने की एक गंभीर शपथ खाई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लोग इस्राएली अगुवों के विरुद्ध कुड़कुड़ाते हैं क्योंकि अगुवों ने गिबोनवासियों के साथ एक संधि की थी। परन्तु अगुवों ने उत्तर दिया, "क्योंकि हमने यहोवा के सामने एक गंभीर शपथ खाई है, इसलिए हम उन पर आक्रमण नहीं कर सकते। हमें उन्हें जीवित रहने देना होगा क्योंकि यदि हम अपनी शपथ तोड़ते हैं तो यहोवा बहुत क्रोधित होगा।" इसलिए इस्राएलियों ने अपने अगुवों की आज्ञा मानी और गिबोनवासियों को जीवित रहने दिया, परन्तु उन्होंने गिबोनवासियों से इस्राएली समुदाय के लिए लकड़ी कटवाने और पानी भरवाने का काम कराया।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अगुवों की भूमिका निभाने वाले लोगों से पूछें, "आप क्या सोच रहे हैं और क्या महसूस कर रहे हैं?" वे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ने गिबोनवासियों को अपने पास आने के लिए बुलाया। यहोशू ने गिबोनवासियों से पूछा, “तुमने हमसे यह झूठ क्यों बोला कि तुम दूर देश से आए हो? तुम हमारे पड़ोसी हैं! अब यहोवा तुम्हें श्राप देगा। तुम हमेशा यहोवा के भवन के लिए लकड़ी काटोगे और पानी ढोओगे, जहाँ कहीं भी यहोवा उसे स्थापित करने के लिए चुनेगा।"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गिबोन के लोग यहोशू को उत्तर देते हैं, “हम आपके सेवक हैं, परन्तु हमें स्पष्ट रूप से बताया गया था कि यहोवा ने मूसा को यह आज्ञा दी थी कि वह यहोवा के लोगों को उस देश पर अधिकार करने और वहाँ के सभी निवासियों को मार डालने का निर्देश दे।” हमें डर था कि हम मर जाएँगे, इसलिए हमने तुमसे झूठ बोला। हम जानते हैं कि हम आपकी दया पर हैं कि आप वह करें जो आपको उचित लगे।" इसलिए यहोशू ने इस्राएलियों को गिबोनवासियों को मारने की अनुमति नहीं दी। यहोशू ने गिबोनवासियों को इस्राएल के समुदाय और यहोवा के भवन के लिए लकड़ी काटने वाले और पानी भरने वाले बना दिया, जहाँ कहीं भी यहोवा उसे स्थापित करना चाहता था। गिबोनवासी ये काम उस समय तक करते रहते हैं जब कहानीकार इस अंश को लिखता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गिबोनवासियों की भूमिका निभाने वाले लोगों से पूछें, "आप क्या सोच रहे हैं और क्या महसूस कर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9:16–27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लोगों द्वारा गिबोनवासियों के साथ उन्हें जीवित रहने देने की </w:t>
      </w:r>
      <w:r>
        <w:rPr>
          <w:b/>
          <w:lang w:val="hi_IN" w:bidi="hi_IN"/>
        </w:rPr>
        <w:t>वाचा</w:t>
      </w:r>
      <w:r>
        <w:rPr>
          <w:lang w:val="hi_IN" w:bidi="hi_IN"/>
        </w:rPr>
        <w:t xml:space="preserve"> करने के तीन दिन बाद, उन्हें पता चला कि गिबोनवासियों ने सच नहीं बताया था। जब लोग एक वाचा बाँधते हैं, तो वे एक दूसरे से पवित्र वादा करते हैं जिसे वे तोड़ नहीं सकते। वाचा के लिए उसी शब्द या वाक्यांश का उपयोग करें जिसका उपयोग आपने पिछले भागों में किया था। </w:t>
      </w:r>
      <w:r>
        <w:rPr>
          <w:b/>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इस्राएलियों ने पता लगाया कि गिबोनवासी उनके </w:t>
      </w:r>
      <w:r>
        <w:rPr>
          <w:b/>
          <w:lang w:val="hi_IN" w:bidi="hi_IN"/>
        </w:rPr>
        <w:t>पड़ोसी</w:t>
      </w:r>
      <w:r>
        <w:rPr>
          <w:lang w:val="hi_IN" w:bidi="hi_IN"/>
        </w:rPr>
        <w:t xml:space="preserve"> थे। पड़ोसी वह व्यक्ति होता है जो किसी दूसरे व्यक्ति के पास रहता है। गिबोनवासी इस्राएलियों के साथ एक ही भूमि में रहते थे। गिबोनवासी किसी दूर के देश में नहीं रहते थे।</w:t>
      </w:r>
    </w:p>
    <w:p>
      <w:pPr/>
      <w:r>
        <w:rPr>
          <w:lang w:val="hi_IN" w:bidi="hi_IN"/>
        </w:rPr>
      </w:r>
      <w:r>
        <w:rPr>
          <w:lang w:val="hi_IN" w:bidi="hi_IN"/>
        </w:rPr>
        <w:t xml:space="preserve">यहाँ रुकें और एक समूह में चर्चा करें कि आप </w:t>
      </w:r>
      <w:r>
        <w:rPr>
          <w:b/>
          <w:lang w:val="hi_IN" w:bidi="hi_IN"/>
        </w:rPr>
        <w:t>पड़ोसी</w:t>
      </w:r>
      <w:r>
        <w:rPr>
          <w:lang w:val="hi_IN" w:bidi="hi_IN"/>
        </w:rPr>
        <w:t xml:space="preserve"> के लिए किस शब्द या वाक्यांश का उपयोग करेंगे। अधिक जानकारी के लिए मुख्य शब्दावली में </w:t>
      </w:r>
      <w:r>
        <w:rPr>
          <w:b/>
          <w:lang w:val="hi_IN" w:bidi="hi_IN"/>
        </w:rPr>
        <w:t>पड़ोसी</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इस्राएली</w:t>
      </w:r>
      <w:r>
        <w:rPr>
          <w:lang w:val="hi_IN" w:bidi="hi_IN"/>
        </w:rPr>
        <w:t xml:space="preserve"> गिलगाल से तुरंत निकल पड़े ताकि गिबोनवासियों के नगरों की ओर यात्रा कर सकें। इस्राएली शब्द उन लोगों को दर्शाता है जो अब्राहम के वंशज हैं। नगर और इस्राएली के लिए उन्हीं शब्दों या वाक्यांशों का उपयोग करें जिनका उपयोग आपने पिछले भागों में किया था। </w:t>
      </w:r>
      <w:r>
        <w:rPr>
          <w:b/>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यहाँ रुकें और एक नक्शा देखें जिसमें इस्राएलियों के गिलगाल के शिविर के साथ-साथ गिबोनवासियों के नगर शामिल हैं। इस ऑडियो को यहाँ रोकें।</w:t>
      </w:r>
    </w:p>
    <w:p>
      <w:pPr/>
      <w:r>
        <w:rPr>
          <w:lang w:val="hi_IN" w:bidi="hi_IN"/>
        </w:rPr>
      </w:r>
      <w:r>
        <w:rPr>
          <w:lang w:val="hi_IN" w:bidi="hi_IN"/>
        </w:rPr>
        <w:t xml:space="preserve">इस्राएलियों ने गिबोनवासियों पर आक्रमण नहीं किया, क्योंकि इस्राएल के अगुवों ने यहोवा के सामने एक दृढ़ </w:t>
      </w:r>
      <w:r>
        <w:rPr>
          <w:b/>
          <w:lang w:val="hi_IN" w:bidi="hi_IN"/>
        </w:rPr>
        <w:t>शपथ</w:t>
      </w:r>
      <w:r>
        <w:rPr>
          <w:lang w:val="hi_IN" w:bidi="hi_IN"/>
        </w:rPr>
        <w:t xml:space="preserve"> खाई थी कि वे गिबोनवासियों को सुरक्षित रखेंगे। जब लोग एक-दूसरे से वादा करते हैं, तो वे उस वादे को और ज़्यादा गंभीर बनाने के लिए शपथ ले सकते हैं। जब कोई शपथ लेता है, तो वह कहता है, "मैं अपना वादा बिल्कुल निभाऊँगा।" यदि मैं ऐसा नहीं करता, तो यहोवा मुझे दण्ड दे सकता है।" यदि कोई शपथ लेने के बाद भी अपना वादा नहीं निभाता, तो हम कहते हैं कि उसने अपनी शपथ तोड़ दी। शपथ तोड़ना एक बहुत शर्मनाक और खतरनाक बात थी। शपथ के लिए उसी शब्द का उपयोग करें जिसका उपयोग आपने पिछले भागों में किया है। </w:t>
      </w:r>
      <w:r>
        <w:rPr>
          <w:b/>
          <w:lang w:val="hi_IN" w:bidi="hi_IN"/>
        </w:rPr>
        <w:t>शपथ</w:t>
      </w:r>
      <w:r>
        <w:rPr>
          <w:lang w:val="hi_IN" w:bidi="hi_IN"/>
        </w:rPr>
        <w:t xml:space="preserve"> के बारे में अधिक जानकारी के लिए, मुख्य शब्दावली को देखें। </w:t>
      </w:r>
    </w:p>
    <w:p>
      <w:pPr/>
      <w:r>
        <w:rPr>
          <w:lang w:val="hi_IN" w:bidi="hi_IN"/>
        </w:rPr>
      </w:r>
      <w:r>
        <w:rPr>
          <w:lang w:val="hi_IN" w:bidi="hi_IN"/>
        </w:rPr>
        <w:t xml:space="preserve">इस्राएली अगुवों ने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के सामने शपथ खाई थी। यहोवा परमेश्वर का व्यक्तिगत नाम है, और परमेश्वर सृष्टिकर्ता परमेश्वर के बारे में बात करने का सामान्य तरीका है। इस्राएल, यहोवा के लिए उन्हीं शब्दों या वाक्यांशों का, और परमेश्वर के लिए उसी सामान्य शब्द का उपयोग करें जिसका उपयोग आपने पिछले भागों में किया था। </w:t>
      </w:r>
      <w:r>
        <w:rPr>
          <w:b/>
          <w:lang w:val="hi_IN" w:bidi="hi_IN"/>
        </w:rPr>
        <w:t>इस्राएल,</w:t>
      </w:r>
      <w:r>
        <w:rPr>
          <w:lang w:val="hi_IN" w:bidi="hi_IN"/>
        </w:rPr>
        <w:t xml:space="preserve"> </w:t>
      </w:r>
      <w:r>
        <w:rPr>
          <w:b/>
          <w:lang w:val="hi_IN" w:bidi="hi_IN"/>
        </w:rPr>
        <w:t>यहोवा</w:t>
      </w:r>
      <w:r>
        <w:rPr>
          <w:lang w:val="hi_IN" w:bidi="hi_IN"/>
        </w:rPr>
        <w:t xml:space="preserve"> और </w:t>
      </w:r>
      <w:r>
        <w:rPr>
          <w:b/>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का समुदाय, अर्थात् मण्डली, अपने अगुवों के विरुद्ध कुड़कुड़ाया क्योंकि अगुवों ने शपथ खाई थी। </w:t>
      </w:r>
      <w:r>
        <w:rPr>
          <w:b/>
          <w:lang w:val="hi_IN" w:bidi="hi_IN"/>
        </w:rPr>
        <w:t>इस्राएल के समुदाय</w:t>
      </w:r>
      <w:r>
        <w:rPr>
          <w:lang w:val="hi_IN" w:bidi="hi_IN"/>
        </w:rPr>
        <w:t xml:space="preserve"> के लिए उसी शब्द का उपयोग करें जिसका उपयोग आपने पिछले भागों में किया था। अगुवों ने इस्राएलियों से कहा कि अगुवों को गिबोनवासियों को जीवित रहने देने की अपनी शपथ निभानी होगी। यदि इस्राएली गिबोनवासियों को मारते, तो यहोवा अपना </w:t>
      </w:r>
      <w:r>
        <w:rPr>
          <w:b/>
          <w:lang w:val="hi_IN" w:bidi="hi_IN"/>
        </w:rPr>
        <w:t>क्रोध</w:t>
      </w:r>
      <w:r>
        <w:rPr>
          <w:lang w:val="hi_IN" w:bidi="hi_IN"/>
        </w:rPr>
        <w:t xml:space="preserve"> इस्राएल के लोगों पर भेजता। क्रोध वह प्रबल गुस्सा है जो यहोवा को पाप और बुराई देखकर होता है। क्रोध, गुस्से से भी अधिक तीव्र होता है, और इसमें पाप के कारण लोगों को दंड देना शामिल होता है।</w:t>
      </w:r>
    </w:p>
    <w:p>
      <w:pPr/>
      <w:r>
        <w:rPr>
          <w:lang w:val="hi_IN" w:bidi="hi_IN"/>
        </w:rPr>
      </w:r>
      <w:r>
        <w:rPr>
          <w:lang w:val="hi_IN" w:bidi="hi_IN"/>
        </w:rPr>
        <w:t xml:space="preserve">यहाँ रुकें और समूह में चर्चा करें कि आप </w:t>
      </w:r>
      <w:r>
        <w:rPr>
          <w:b/>
          <w:lang w:val="hi_IN" w:bidi="hi_IN"/>
        </w:rPr>
        <w:t>क्रोध</w:t>
      </w:r>
      <w:r>
        <w:rPr>
          <w:lang w:val="hi_IN" w:bidi="hi_IN"/>
        </w:rPr>
        <w:t xml:space="preserve"> के लिए किस शब्द या वाक्यांश का उपयोग करेंगे। अधिक जानकारी के लिए मुख्य शब्दावली में </w:t>
      </w:r>
      <w:r>
        <w:rPr>
          <w:b/>
          <w:lang w:val="hi_IN" w:bidi="hi_IN"/>
        </w:rPr>
        <w:t>क्रोध</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अगुवे इस्राएल के लोगों से कहते हैं कि गिबोनवासी जीवित रहें, परन्तु अब से गिबोनवासी </w:t>
      </w:r>
      <w:r>
        <w:rPr>
          <w:b/>
          <w:lang w:val="hi_IN" w:bidi="hi_IN"/>
        </w:rPr>
        <w:t>लकड़ी काटने</w:t>
      </w:r>
      <w:r>
        <w:rPr>
          <w:lang w:val="hi_IN" w:bidi="hi_IN"/>
        </w:rPr>
        <w:t xml:space="preserve"> और </w:t>
      </w:r>
      <w:r>
        <w:rPr>
          <w:b/>
          <w:lang w:val="hi_IN" w:bidi="hi_IN"/>
        </w:rPr>
        <w:t>पानी भरने</w:t>
      </w:r>
      <w:r>
        <w:rPr>
          <w:lang w:val="hi_IN" w:bidi="hi_IN"/>
        </w:rPr>
        <w:t xml:space="preserve"> का काम करेंगे। गिबोनवासी इस्राएल के समुदाय के लिए लकड़ी के लिए पेड़ काटने और कुओं या झरनों से पानी भरने के काम के लिए जिम्मेदार थे। ये ऐसे काम थे जो आमतौर पर दास या सेवक करते थे।</w:t>
      </w:r>
    </w:p>
    <w:p>
      <w:pPr/>
      <w:r>
        <w:rPr>
          <w:lang w:val="hi_IN" w:bidi="hi_IN"/>
        </w:rPr>
      </w:r>
      <w:r>
        <w:rPr>
          <w:lang w:val="hi_IN" w:bidi="hi_IN"/>
        </w:rPr>
        <w:t xml:space="preserve">यहाँ रुकें और समूह में चर्चा करें कि आप </w:t>
      </w:r>
      <w:r>
        <w:rPr>
          <w:b/>
          <w:lang w:val="hi_IN" w:bidi="hi_IN"/>
        </w:rPr>
        <w:t>लकड़ी काटने वाले</w:t>
      </w:r>
      <w:r>
        <w:rPr>
          <w:lang w:val="hi_IN" w:bidi="hi_IN"/>
        </w:rPr>
        <w:t xml:space="preserve"> और </w:t>
      </w:r>
      <w:r>
        <w:rPr>
          <w:b/>
          <w:lang w:val="hi_IN" w:bidi="hi_IN"/>
        </w:rPr>
        <w:t>पानी ढोने वाले</w:t>
      </w:r>
      <w:r>
        <w:rPr>
          <w:lang w:val="hi_IN" w:bidi="hi_IN"/>
        </w:rPr>
        <w:t xml:space="preserve"> के लिए किस शब्द या वाक्यांश का उपयोग करेंगे। यहोशू की पूरी पुस्तक में लकड़ी काटने और पानी ढोने वाले के लिए एक ही शब्द या वाक्यांश का उपयोग करें। यहाँ रुकें और लकड़ी काटते हुए और पानी ढोते हुए या खींचते हुए व्यक्ति की तस्वीर देखें।</w:t>
      </w:r>
    </w:p>
    <w:p>
      <w:pPr/>
      <w:r>
        <w:rPr>
          <w:lang w:val="hi_IN" w:bidi="hi_IN"/>
        </w:rPr>
      </w:r>
      <w:r>
        <w:rPr>
          <w:lang w:val="hi_IN" w:bidi="hi_IN"/>
        </w:rPr>
        <w:t xml:space="preserve">तब यहोशू गिबोनवासियों को अपने पास बुलाता है और उनसे पूछता है कि उन्होंने इस्राएलियों को क्यों धोखा दिया। यहोशू गिबोनवासियों से कहता है कि अब से वे </w:t>
      </w:r>
      <w:r>
        <w:rPr>
          <w:b/>
          <w:lang w:val="hi_IN" w:bidi="hi_IN"/>
        </w:rPr>
        <w:t>श्रापित हैं कि वे दास बने रहें</w:t>
      </w:r>
      <w:r>
        <w:rPr>
          <w:lang w:val="hi_IN" w:bidi="hi_IN"/>
        </w:rPr>
        <w:t xml:space="preserve"> और लकड़ी काटने तथा पानी भरने का काम करें। किसी को श्राप देना किसी को आशीष देने का उल्टा होता है। जब आप किसी को श्राप देते हैं, तो आप यह कामना करते हैं कि उसके साथ कुछ बुरा हो। लोग मानते थे कि श्राप सच हो सकता है। अधिक जानकारी के लिए मुख्य शब्दावली में </w:t>
      </w:r>
      <w:r>
        <w:rPr>
          <w:b/>
          <w:lang w:val="hi_IN" w:bidi="hi_IN"/>
        </w:rPr>
        <w:t>श्राप</w:t>
      </w:r>
      <w:r>
        <w:rPr>
          <w:lang w:val="hi_IN" w:bidi="hi_IN"/>
        </w:rPr>
        <w:t xml:space="preserve"> शब्द देखें। श्राप के लिए उसी शब्द का उपयोग करें जिसका उपयोग आपने पिछले भागों में किया है।</w:t>
      </w:r>
    </w:p>
    <w:p>
      <w:pPr/>
      <w:r>
        <w:rPr>
          <w:lang w:val="hi_IN" w:bidi="hi_IN"/>
        </w:rPr>
      </w:r>
      <w:r>
        <w:rPr>
          <w:lang w:val="hi_IN" w:bidi="hi_IN"/>
        </w:rPr>
        <w:t xml:space="preserve">गिबोनवासी यहोशू को उत्तर देते हैं और अपने आप को उसके </w:t>
      </w:r>
      <w:r>
        <w:rPr>
          <w:b/>
          <w:lang w:val="hi_IN" w:bidi="hi_IN"/>
        </w:rPr>
        <w:t>सेवक</w:t>
      </w:r>
      <w:r>
        <w:rPr>
          <w:lang w:val="hi_IN" w:bidi="hi_IN"/>
        </w:rPr>
        <w:t xml:space="preserve"> कहते हैं। सेवक एक ऐसा पुरुष या स्त्री होता है जो किसी दूसरे व्यक्ति के लिए काम करता है। बाइबल में आप सेवक या दास के लिए एक ही शब्द का उपयोग कर सकते हैं। यदि आप एक सेवक हैं, तो आमतौर पर समुदाय में आपकी स्थिति निम्न होती है। दास के लिए उसी शब्द या वाक्यांश का उपयोग करें जिसका उपयोग आपने पिछले भागों में किया है। </w:t>
      </w:r>
      <w:r>
        <w:rPr>
          <w:b/>
          <w:lang w:val="hi_IN" w:bidi="hi_IN"/>
        </w:rPr>
        <w:t>सेवक</w:t>
      </w:r>
      <w:r>
        <w:rPr>
          <w:lang w:val="hi_IN" w:bidi="hi_IN"/>
        </w:rPr>
        <w:t xml:space="preserve"> के बारे में अधिक जानकारी के लिए, मुख्य शब्दावली देखें।</w:t>
      </w:r>
    </w:p>
    <w:p>
      <w:pPr/>
      <w:r>
        <w:rPr>
          <w:lang w:val="hi_IN" w:bidi="hi_IN"/>
        </w:rPr>
      </w:r>
      <w:r>
        <w:rPr>
          <w:lang w:val="hi_IN" w:bidi="hi_IN"/>
        </w:rPr>
        <w:t xml:space="preserve">गिबोनवासी यहोशू से कहते हैं कि उन्होंने जीवित रहने के लिए अपने रहने के स्थान के बारे में झूठ बोला था। गिबोनवासी स्वीकार करते हैं कि वे अब यहोशू के हाथों में हैं, या यहोशू की शक्ति के अधीन हैं। यहोशू गिबोनवासियों को मारे जाने से बचाता है और उनसे कहता है कि अब वे समुदाय के लिए और यहोवा की वेदी के लिए लकड़ी काटकर और पानी भरकर इस्राएल की सेवा करेंगे, जहाँ कहीं भी यहोवा वेदी के </w:t>
      </w:r>
      <w:r>
        <w:rPr>
          <w:b/>
          <w:lang w:val="hi_IN" w:bidi="hi_IN"/>
        </w:rPr>
        <w:t>होने</w:t>
      </w:r>
      <w:r>
        <w:rPr>
          <w:lang w:val="hi_IN" w:bidi="hi_IN"/>
        </w:rPr>
        <w:t xml:space="preserve"> का चुनाव करे। वेदी उस स्थान को संदर्भित कर सकती है जहाँ लोग पशुओं को मारते हैं और उन्हें यहोवा के लिए भेंट के रूप में जलाते हैं, या यह उस स्थान को संदर्भित कर सकती है जहाँ लोग धूप जलाते हैं। लोग अक्सर पत्थरों से वेदी बनाते थे। गिबोनवासी सदा के लिए ऐसे सेवक बने रहेंगे जो वेदी पर बलिदानों के लिए लकड़ी काटेंगे और उनके लिए आवश्यक पानी ढोएंगे। वेदी के लिए उसी शब्द का उपयोग करें जो आपने पिछले भागों में उपयोग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यहाँ रुकें और एक समूह के रूप में यहोवा की वेदी की एक तस्वीर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10:1–15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10:1–15 को सुनें और अपने मन में रखें।</w:t>
      </w:r>
    </w:p>
    <w:p>
      <w:pPr/>
      <w:r>
        <w:rPr>
          <w:lang w:val="hi_IN" w:bidi="hi_IN"/>
        </w:rPr>
      </w:r>
      <w:r>
        <w:rPr>
          <w:lang w:val="hi_IN" w:bidi="hi_IN"/>
        </w:rPr>
        <w:t>यदि सम्भव हो, तो यहोशू 10:1–15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10:1–15 का ऑडियो संस्करण सबसे आसानी से समझ में आने वाले अनुवाद में सुनें।</w:t>
      </w:r>
    </w:p>
    <w:p>
      <w:pPr/>
      <w:r>
        <w:rPr>
          <w:lang w:val="hi_IN" w:bidi="hi_IN"/>
        </w:rPr>
      </w:r>
      <w:r>
        <w:rPr>
          <w:lang w:val="hi_IN" w:bidi="hi_IN"/>
        </w:rPr>
        <w:t>पिछले भाग में, इस्राएलियों ने पता लगाया कि गिबोनवासी दूर नहीं रहते थे। गिबोनवासी इस्राएलियों के पड़ोसी थे। क्योंकि इस्राएल ने गिबोन के साथ शांति की वाचा की थी, इसलिए इस्राएलियों ने गिबोन पर आक्रमण नहीं किया। इसके बजाय, यहोशू ने आदेश दिया कि गिबोनवासी लकड़ी काटने वाले और पानी भरने वाले के रूप में इस्राएल की सेवा करेंगे।</w:t>
      </w:r>
    </w:p>
    <w:p>
      <w:pPr/>
      <w:r>
        <w:rPr>
          <w:lang w:val="hi_IN" w:bidi="hi_IN"/>
        </w:rPr>
      </w:r>
      <w:r>
        <w:rPr>
          <w:lang w:val="hi_IN" w:bidi="hi_IN"/>
        </w:rPr>
        <w:t>गिबोनवासियों का सामना करने के बाद, इस्राएल के लोग गिलगाल के अपने डेरे में लौट आए। गिलगाल यरीहो और आई के पास है, वे नगर जिन्हें इस्राएलियों ने यहोवा की आज्ञा मानकर पूरी तरह नष्ट कर दिया था।</w:t>
      </w:r>
    </w:p>
    <w:p>
      <w:pPr/>
      <w:r>
        <w:rPr>
          <w:lang w:val="hi_IN" w:bidi="hi_IN"/>
        </w:rPr>
      </w:r>
      <w:r>
        <w:rPr>
          <w:lang w:val="hi_IN" w:bidi="hi_IN"/>
        </w:rPr>
        <w:t>यहाँ रुकें और एक समूह के रूप में एक नक्शा देखें जिसमें यरीहो, आई और गिलगाल शामिल हैं। इस ऑडियो को यहाँ रोकें।</w:t>
      </w:r>
    </w:p>
    <w:p>
      <w:pPr/>
      <w:r>
        <w:rPr>
          <w:lang w:val="hi_IN" w:bidi="hi_IN"/>
        </w:rPr>
      </w:r>
      <w:r>
        <w:rPr>
          <w:lang w:val="hi_IN" w:bidi="hi_IN"/>
        </w:rPr>
        <w:t>उस समय, अदोनीसेदेक यरूशलेम का राजा था, जो एमोरियों का नगर था। अमोरी कनानी जातियों का एक हिस्सा थे। अदोनीसेदेक ने सुना कि कैसे यहोशू ने यरीहो और आई को पूरी तरह नष्ट कर दिया और उन दोनों नगरों के राजाओं को मार डाला। अदोनीसेदेक ने यह भी सुना कि कैसे गिबोनवासियों ने इस्राएलियों के साथ शांति की वाचा की थी और वे इस्राएलियों के बीच रह रहे थे। राजा अदोनीसेदेक और उसके लोग डरे हुए थे क्योंकि गिबोन एक बड़ा और महत्वपूर्ण नगर था। गिबोन आई से बड़ा और किसी अन्य नगर जितना बड़ा था जिस पर राजाओं ने शासन किया। गिबोन के पुरुष महान योद्धाओं के रूप में जाने जाते थे। गिबोनवासियों के साथ इस्राएल की शांति राजा अदोनीसेदेक के राज्य के लिए खतरा होती, क्योंकि अब यदि वे यरूशलेम पर आक्रमण करते, तो इस्राएल और गिबोन मिलकर जीतना कठिन होते।</w:t>
      </w:r>
    </w:p>
    <w:p>
      <w:pPr/>
      <w:r>
        <w:rPr>
          <w:lang w:val="hi_IN" w:bidi="hi_IN"/>
        </w:rPr>
      </w:r>
      <w:r>
        <w:rPr>
          <w:lang w:val="hi_IN" w:bidi="hi_IN"/>
        </w:rPr>
        <w:t>उस समय एमोरी नगरों के चार अन्य राजा थे। ये राजा हेब्रोन का राजा होहाम, यर्मूत का राजा पीराम, लाकीश का राजा योपियाह और एग्लोन का राजा दबीर थे। इसलिए अदोनीसेदेक ने एमोरियों के उन चार राजाओं को संदेश भेजे। उन संदेशों के द्वारा अन्य राजाओं को गिबोनवासियों पर आक्रमण करने में अदोनीसेदेक का साथ देने के लिए कहा गया, क्योंकि गिबोनवासियों ने यहोशू और इस्राएलियों के साथ शांति समझौता कर लिया था। ये पाँच राजा अपनी सेनाओं के साथ मिलकर गिबोन को घेरने और आक्रमण करने के लिए आए। उन दिनों बड़े नगरों के चारों ओर आमतौर पर दीवारें होती थीं। जब कोई सेना किसी नगर को चारों ओर से घेर लेती थी, तो वह उस नगर के लोगों के लिए दीवारों के बाहर जाकर भोजन या पानी प्राप्त करना असम्भव बना देती थी। शत्रु सेनाएँ अक्सर नगरों को घेर लेती थीं ताकि लोग भूख से कमजोर हो जाएँ। फिर सेना उस नगर पर तब आक्रमण करती थी जब वह सबसे अधिक कमजोर होता था।</w:t>
      </w:r>
    </w:p>
    <w:p>
      <w:pPr/>
      <w:r>
        <w:rPr>
          <w:lang w:val="hi_IN" w:bidi="hi_IN"/>
        </w:rPr>
      </w:r>
      <w:r>
        <w:rPr>
          <w:lang w:val="hi_IN" w:bidi="hi_IN"/>
        </w:rPr>
        <w:t>यहाँ रुकें और एक समूह के रूप में एक नक्शा देखें जिसमें गिबोन, यरूशलेम, हेब्रोन, यर्मूत, लाकीश और एग्लोन शामिल हैं। इस प्रश्न पर समूह में चर्चा करें: अपनी संस्कृति के उस समय के बारे में बताएँ जब लोगों या शहरों का एक समूह किसी दूसरे समूह के विरुद्ध लड़ने के लिए एकजुट हुआ। इस ऑडियो को यहाँ रोकें।</w:t>
      </w:r>
    </w:p>
    <w:p>
      <w:pPr/>
      <w:r>
        <w:rPr>
          <w:lang w:val="hi_IN" w:bidi="hi_IN"/>
        </w:rPr>
      </w:r>
      <w:r>
        <w:rPr>
          <w:lang w:val="hi_IN" w:bidi="hi_IN"/>
        </w:rPr>
        <w:t>तुरंत गिबोन के कुछ पुरुषों ने गिलगाल में यहोशू के पास संदेश भेजे। उन्होंने यहोशू से विनती की कि वह उन्हें अकेला न छोड़े, बल्कि जल्दी आकर उन्हें अमोरी राजाओं के आक्रमण से बचाए। उन्हें यहोशू की आवश्यकता थी कि वह उन्हें बचाए और उनकी सहायता करे। क्योंकि इस्राएल ने गिबोन के साथ एक वाचा या संधि की थी, इसलिए इस्राएल को उनकी मदद करनी पड़ी। यहोशू ने तुरंत अपनी सेना को इकट्ठा किया, जिसमें सबसे अच्छे योद्धा शामिल थे, और गिलगाल से गिबोन की यात्रा की। प्रस्थान करने से पहले, यहोवा ने यहोशू को आश्वासन दिया कि इस्राएलियों को अमोरी सेनाओं से डरना नहीं चाहिए। यहोवा निश्चित रूप से इस्राएलियों को एमोरियों पर विजय देगा। यहोवा ने यह भी कहा कि एक भी एमोरी इस्राएल के विरुद्ध युद्ध करने के लिए खड़ा नहीं होगा!</w:t>
      </w:r>
    </w:p>
    <w:p>
      <w:pPr/>
      <w:r>
        <w:rPr>
          <w:lang w:val="hi_IN" w:bidi="hi_IN"/>
        </w:rPr>
      </w:r>
      <w:r>
        <w:rPr>
          <w:lang w:val="hi_IN" w:bidi="hi_IN"/>
        </w:rPr>
        <w:t>यहोशू और इस्राएली सेना पूरी रात खड़े पहाड़ी रास्तों पर चलती रही। उन्होंने इतनी तेजी से यात्रा की कि जब वे गिबोन पहुँचे, तो उन्होंने अमोरी सेनाओं को चौंका दिया। यहोवा ने ऐसा किया कि जब अमोरी सेनाओं ने इस्राएली सेना को उन पर आक्रमण करते देखा, तो वे भयभीत और बहुत भ्रमित हो गईं और भागने लगीं। तब यहोवा ने इस्राएलियों को गिबोन में बहुत से अमोरियों को मारने दिया और बाकी अमोरियों को बेत-होरोन नगर के पहाड़ी मार्ग से नीचे तक खदेड़ने दिया। यहोवा ने इस्राएली सेना को शक्ति दी कि वे अमोरियों पर आक्रमण करते रहें, यहाँ तक कि दक्षिण में अजेका और मक्‍केदा नगरों तक।</w:t>
      </w:r>
    </w:p>
    <w:p>
      <w:pPr/>
      <w:r>
        <w:rPr>
          <w:lang w:val="hi_IN" w:bidi="hi_IN"/>
        </w:rPr>
      </w:r>
      <w:r>
        <w:rPr>
          <w:lang w:val="hi_IN" w:bidi="hi_IN"/>
        </w:rPr>
        <w:t>जब अमोरी बेथ-होरोन में पहाड़ी से इस्राएली सेना से दूर भाग रहे थे, तब यहोवा ने अमोरी सेना पर बड़े-बड़े ओले बरसाए। ओले अजेका तक गिरते रहे। उस दिन ओलों से मरने वालों की संख्या इस्राएली सेना की तलवारों से मरने वालों से अधिक थी।</w:t>
      </w:r>
    </w:p>
    <w:p>
      <w:pPr/>
      <w:r>
        <w:rPr>
          <w:lang w:val="hi_IN" w:bidi="hi_IN"/>
        </w:rPr>
      </w:r>
      <w:r>
        <w:rPr>
          <w:lang w:val="hi_IN" w:bidi="hi_IN"/>
        </w:rPr>
        <w:t>यहाँ रुकें और एक नक्शा देखें जिसमें वह मार्ग शामिल है जिससे अमोरी सैनिक भागे थे, जिसमें गिबोन, बेत-होरोन, अजेका और मक्केदा शामिल हैं। एक समूह के रूप में एक बड़े ओले की तस्वीर देखें। इस ऑडियो को यहाँ रोकें।</w:t>
      </w:r>
    </w:p>
    <w:p>
      <w:pPr/>
      <w:r>
        <w:rPr>
          <w:lang w:val="hi_IN" w:bidi="hi_IN"/>
        </w:rPr>
      </w:r>
      <w:r>
        <w:rPr>
          <w:lang w:val="hi_IN" w:bidi="hi_IN"/>
        </w:rPr>
        <w:t>उस दिन, यहोवा ने इस्राएल के पुरुषों को अमोरियों पर विजय दी। उसी दिन, यहोशू ने इस्राएल के सभी लोगों के सामने यहोवा से प्रार्थना की। यहोशू ने यहोवा से गिबोन के ऊपर सूर्य को थामने और ऐयालोन की घाटी में चंद्रमा को रोकने के लिए कहा, जो बेथ-होरोन के पहाड़ी मार्ग के दक्षिण में है।</w:t>
      </w:r>
    </w:p>
    <w:p>
      <w:pPr/>
      <w:r>
        <w:rPr>
          <w:lang w:val="hi_IN" w:bidi="hi_IN"/>
        </w:rPr>
      </w:r>
      <w:r>
        <w:rPr>
          <w:lang w:val="hi_IN" w:bidi="hi_IN"/>
        </w:rPr>
        <w:t>और इसलिए सूर्य स्थिर रहा और चंद्रमा पूरे दिन नहीं चला, जबकि इस्राएलियों ने अपने शत्रुओं को पूरी तरह से पराजित कर दिया। यहोशू इस कहानी को याशार की पुस्तक से उद्धृत करता है, जो शायद प्राचीन युद्ध के गीतों की एक पुस्तक थी। यहोवा ने वही किया जो यहोशू ने माँगा था। न तो पहले कभी और न ही उसके बाद कभी यहोवा ने किसी व्यक्ति की प्रार्थना का इस प्रकार उत्तर दिया कि सूर्य और चंद्रमा स्थिर हो गए हों। यहोवा ने यहोशू की सुनी और इस्राएल की ओर से लड़ा। उनकी विजय के बाद, यहोशू और इस्राएली गिलगाल के अपने शिविर में लौट आए।</w:t>
      </w:r>
    </w:p>
    <w:p>
      <w:pPr/>
      <w:r>
        <w:rPr>
          <w:lang w:val="hi_IN" w:bidi="hi_IN"/>
        </w:rPr>
      </w:r>
      <w:r>
        <w:rPr>
          <w:lang w:val="hi_IN" w:bidi="hi_IN"/>
        </w:rPr>
        <w:t xml:space="preserve">यहाँ रुकें और समूह में इस प्रश्न पर चर्चा करें: उस समय के बारे में बताइए जब कुछ ऐसा हुआ जिसे कोई समझा नहीं सका। लोगों ने कैसे प्रतिक्रिया दी? </w:t>
      </w:r>
      <w:r>
        <w:rPr>
          <w:lang w:val="hi_IN" w:bidi="hi_IN"/>
        </w:rPr>
      </w:r>
    </w:p>
    <w:p>
      <w:pPr>
        <w:pStyle w:val="Heading3"/>
      </w:pPr>
      <w:r>
        <w:rPr>
          <w:lang w:val="hi_IN" w:bidi="hi_IN"/>
        </w:rPr>
        <w:t>घटनाओं को समझाना</w:t>
      </w:r>
    </w:p>
    <w:p>
      <w:pPr/>
      <w:r>
        <w:rPr>
          <w:lang w:val="hi_IN" w:bidi="hi_IN"/>
        </w:rPr>
      </w:r>
      <w:r>
        <w:rPr>
          <w:lang w:val="hi_IN" w:bidi="hi_IN"/>
        </w:rPr>
        <w:t>यहोशू 10:1–15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यरूशलेम के राजा अदोनीसेदेक को पता चलता है कि यहोशू ने यरीहो और आई के नगरों को पूरी तरह नष्ट कर दिया है और उनके राजाओं को मार डाला है। अदोनीसेदेक को यह भी पता चला कि गिबोनवासियों ने इस्राएलियों के साथ शांति की वाचा की थी। राजा और उसके लोग बहुत डरे हुए हैं।</w:t>
      </w:r>
    </w:p>
    <w:p>
      <w:pPr/>
      <w:r>
        <w:rPr>
          <w:lang w:val="hi_IN" w:bidi="hi_IN"/>
        </w:rPr>
      </w:r>
      <w:r>
        <w:rPr>
          <w:b/>
          <w:lang w:val="hi_IN" w:bidi="hi_IN"/>
        </w:rPr>
        <w:t>दूसरे दृश्य में:</w:t>
      </w:r>
      <w:r>
        <w:rPr>
          <w:lang w:val="hi_IN" w:bidi="hi_IN"/>
        </w:rPr>
        <w:t xml:space="preserve"> अदोनीसेदेक अमोरियों के अन्य चार राजाओं को संदेश भेजता है। अदोनीसेदेक अन्य राजाओं से आग्रह करता है कि वे गिबोन को नष्ट करने में उसके साथ शामिल हों क्योंकि उन्होंने यहोशू और इस्राएलियों के साथ शांति समझौता किया है। इसलिए पाँच राजा और उनकी सेनाएँ मिलकर गिबोन के नगर या क्षेत्र को घेरती हैं और उस पर आक्रमण करती हैं।</w:t>
      </w:r>
    </w:p>
    <w:p>
      <w:pPr/>
      <w:r>
        <w:rPr>
          <w:lang w:val="hi_IN" w:bidi="hi_IN"/>
        </w:rPr>
      </w:r>
      <w:r>
        <w:rPr>
          <w:b/>
          <w:lang w:val="hi_IN" w:bidi="hi_IN"/>
        </w:rPr>
        <w:t>तीसरे दृश्य में:</w:t>
      </w:r>
      <w:r>
        <w:rPr>
          <w:lang w:val="hi_IN" w:bidi="hi_IN"/>
        </w:rPr>
        <w:t xml:space="preserve"> गिबोन के पुरुष गिलगाल में यहोशू को तत्काल संदेश भेजते हैं और उससे विनती करते हैं कि वह गिबोनवासियों को पाँच अमोरी राजाओं से बचाए। तुरंत, यहोशू और उसके योद्धा गिलगाल से गिबोन के लिए निकलते हैं। यहोवा यहोशू को आश्वासन देता है कि यहोवा पहले ही इस्राएल को अमोरियों पर विजय दे चुका है, और इस्राएलियों को डरना नहीं चाहिए।</w:t>
      </w:r>
    </w:p>
    <w:p>
      <w:pPr/>
      <w:r>
        <w:rPr>
          <w:lang w:val="hi_IN" w:bidi="hi_IN"/>
        </w:rPr>
      </w:r>
      <w:r>
        <w:rPr>
          <w:b/>
          <w:lang w:val="hi_IN" w:bidi="hi_IN"/>
        </w:rPr>
        <w:t>चौथे दृश्य में:</w:t>
      </w:r>
      <w:r>
        <w:rPr>
          <w:lang w:val="hi_IN" w:bidi="hi_IN"/>
        </w:rPr>
        <w:t xml:space="preserve"> यहोशू और इस्राएली सेना तुरंत गिबोन की ओर कूच करती है, और वहाँ पहुँचकर अमोरी सेना को चौंका देती है। यहोवा अमोरियों को भय से भागने पर मजबूर करता है, और इस्राएली सेना गिबोन में बहुतों को मार देती है और बाकी का पीछा करती है। यहोवा भागते हुए अमोरियों पर बड़े-बड़े ओले बरसाकर उससे कहीं अधिक सैनिकों को मारता है जितने इस्राएली सेना अपनी तलवारों से मारती है।</w:t>
      </w:r>
    </w:p>
    <w:p>
      <w:pPr/>
      <w:r>
        <w:rPr>
          <w:lang w:val="hi_IN" w:bidi="hi_IN"/>
        </w:rPr>
      </w:r>
      <w:r>
        <w:rPr>
          <w:b/>
          <w:lang w:val="hi_IN" w:bidi="hi_IN"/>
        </w:rPr>
        <w:t>पाँचवें दृश्य में:</w:t>
      </w:r>
      <w:r>
        <w:rPr>
          <w:lang w:val="hi_IN" w:bidi="hi_IN"/>
        </w:rPr>
        <w:t xml:space="preserve"> उसी दिन जब यहोवा इस्राएल के लिए अमोरियों को पराजित करता है, यहोशू प्रार्थना करता है और यहोवा से सूर्य और चन्द्रमा को ठहराने के लिए कहता है। यहोवा सूर्य और चंद्रमा को आकाश में चलने से रोक देता है ताकि यहोशू अमोरियों को पराजित कर सके। न तो इससे पहले और न ही तब से यहोवा ने कभी इस तरह की प्रार्थना का उत्तर दिया और इस तरह से कार्य किया। जब वे युद्ध समाप्त करते हैं, तो यहोशू और इस्राएली गिलगाल को लौटते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अदोनीसेदेक</w:t>
      </w:r>
    </w:p>
    <w:p>
      <w:pPr>
        <w:pStyle w:val="ListBullet"/>
        <w:spacing w:line="240" w:lineRule="auto"/>
        <w:ind w:left="720"/>
      </w:pPr>
      <w:r>
        <w:rPr>
          <w:lang w:val="hi_IN" w:bidi="hi_IN"/>
        </w:rPr>
      </w:r>
      <w:r>
        <w:rPr>
          <w:lang w:val="hi_IN" w:bidi="hi_IN"/>
        </w:rPr>
        <w:t>अमोरियों के चार राजा: हेब्रोन का होहाम, यर्मूत का पिराम, लाकीश का योपिया, एग्लोन का दबीर</w:t>
      </w:r>
    </w:p>
    <w:p>
      <w:pPr>
        <w:pStyle w:val="ListBullet"/>
        <w:spacing w:line="240" w:lineRule="auto"/>
        <w:ind w:left="720"/>
      </w:pPr>
      <w:r>
        <w:rPr>
          <w:lang w:val="hi_IN" w:bidi="hi_IN"/>
        </w:rPr>
      </w:r>
      <w:r>
        <w:rPr>
          <w:lang w:val="hi_IN" w:bidi="hi_IN"/>
        </w:rPr>
        <w:t>गिबोनवासी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अमोरी सेनाएँ</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यरूशलेम का राजा अदोनीसेदेक यह सुनता है कि यहोशू ने यरीहो और आई को जीतकर नाश कर दिया है, और यहोशू ने उनके राजाओं को भी मार डाला है। अदोनीसेदेक को यह भी पता चलता है कि इस्राएलियों और गिबोनवासियों ने आपस में शांति की वाचा की थी। इन घटनाओं के कारण राजा और उसके लोग भयभीत हो जाते हैं। यरूशलेम एक ऐसा शहर था जहाँ कुछ अमोरी लोग रहते थे। यरूशलेम यरीहो और आई और गिबोन के बीच स्थित था। गिबोन एक बड़ा और महत्वपूर्ण शहर था, जो आई से बहुत बड़ा था। गिबोनवासी योद्धा शक्तिशाली और मजबूत थे। गिबोनवासियों की इस्राएल के साथ शांति की वाचा का अर्थ यह था कि इस्राएल और गिबोन एक ही पक्ष में लड़ते थे, यद्यपि गिबोनवासी दास थे। राजा अदोनीसेदेक को संभवतः भय था कि इस्राएली उसे जीतने के लिए अगला कूच यरूशलेम की ओर करेंगे।</w:t>
      </w:r>
    </w:p>
    <w:p>
      <w:pPr/>
      <w:r>
        <w:rPr>
          <w:lang w:val="hi_IN" w:bidi="hi_IN"/>
        </w:rPr>
      </w:r>
      <w:r>
        <w:rPr>
          <w:lang w:val="hi_IN" w:bidi="hi_IN"/>
        </w:rPr>
        <w:t>यहाँ रुकें और एक समूह में वह नक्शा देखें जिसमें यरीहो, आई, गिबोन और यरूशलेम शामिल हैं। इस ऑडियो को यहाँ रोकें।</w:t>
      </w:r>
    </w:p>
    <w:p>
      <w:pPr/>
      <w:r>
        <w:rPr>
          <w:lang w:val="hi_IN" w:bidi="hi_IN"/>
        </w:rPr>
      </w:r>
      <w:r>
        <w:rPr>
          <w:lang w:val="hi_IN" w:bidi="hi_IN"/>
        </w:rPr>
        <w:t>दूसरे दृश्य में, अदोनीसेदेक अमोरियों के अन्य चार राजाओं को संदेश भेजता है। अमोरी कनान के पहाड़ी देश में रहते थे, और वे बहुत मजबूत योद्धा थे। पाँचों राजाओं के नगर कनान से होकर जाने वाले एक व्यापार मार्ग पर स्थित महत्वपूर्ण नगर थे। अदोनीसेदेक हेब्रोन के होहाम, यर्मूत के पीराम, लाकीश के याफिया और एग्लोन के देबीर को गिबोन पर आक्रमण करने के लिए अपने साथ जुड़ने का निमंत्रण देता है, क्योंकि गिबोन ने अपने आप को इस्राएल के साथ मिला लिया है। अन्य राजा अदोनीसेदेक के साथ मिल जाते हैं, और उनकी सारी सेनाएँ मिलकर गिबोन को घेर लेती हैं, ताकि आक्रमण करने से पहले उसे अलग कर दें।</w:t>
      </w:r>
    </w:p>
    <w:p>
      <w:pPr/>
      <w:r>
        <w:rPr>
          <w:lang w:val="hi_IN" w:bidi="hi_IN"/>
        </w:rPr>
      </w:r>
      <w:r>
        <w:rPr>
          <w:lang w:val="hi_IN" w:bidi="hi_IN"/>
        </w:rPr>
        <w:t>तीसरे दृश्य में, गिबोनवासी गिलगाल में यहोशू के पास संदेशवाहक भेजते हैं। वे यह दिखाने के लिए आदरपूर्ण शब्दों का प्रयोग करते हैं कि वे इस्राएल के अधिकार के अधीन हैं और यहोशू से सहायता की विनती करते हैं। वे कहते हैं, "हम तेरे सेवक हैं और तेरी सुरक्षा में हैं। कृपया हमें छोड़ न दें! सभी अमोरी राजा हम पर आक्रमण करने के लिए एकजुट हो गए हैं।" तुरंत, यहोशू सबसे अच्छे योद्धाओं सहित पूरी सेना को इकट्ठा करता है। कूच आरंभ करने से पहले, यहोवा यहोशू को आश्वासन देता है कि इस्राएलियों को एमोरियों की सेना से डरना नहीं चाहिए। यद्यपि यह जानकारी कहानी में इस्राएलियों के कूच आरंभ करने के बाद आती है, फिर भी हम जानते हैं कि कूच आरंभ करने से पहले यहोवा यहोशू का उत्साह बढ़ाता है। यहोवा पहले ही अमोरियों को इस्राएल के हाथ में दे चुका है। इसका अर्थ है कि यहोवा ने पहले ही इस्राएल को अमोरियों पर विजय दे दी है, और एक भी अमोरी इस्राएल के सामने खड़ा नहीं हो पाएगा।</w:t>
      </w:r>
    </w:p>
    <w:p>
      <w:pPr/>
      <w:r>
        <w:rPr>
          <w:lang w:val="hi_IN" w:bidi="hi_IN"/>
        </w:rPr>
      </w:r>
      <w:r>
        <w:rPr>
          <w:lang w:val="hi_IN" w:bidi="hi_IN"/>
        </w:rPr>
        <w:t>यहाँ रुकें और समूह में चर्चा करें: किसी ऐसे समय की कहानी सुनाएँ जब किसी की परिस्थितियाँ निराशाजनक लगती थीं। यदि आप निराश महसूस कर रहे होते, तो आप किसी से मदद के लिए कैसे गिड़गिड़ाते? आप किन शब्दों का इस्तेमाल करेंगे? इस ऑडियो को यहाँ रोकें।</w:t>
      </w:r>
    </w:p>
    <w:p>
      <w:pPr/>
      <w:r>
        <w:rPr>
          <w:lang w:val="hi_IN" w:bidi="hi_IN"/>
        </w:rPr>
      </w:r>
      <w:r>
        <w:rPr>
          <w:lang w:val="hi_IN" w:bidi="hi_IN"/>
        </w:rPr>
        <w:t>चौथे दृश्य में, यहोशू ने अपनी सेना ली और उसमें इस्राएल के सबसे अच्छे योद्धाओं को शामिल किया। वे पूरी रात कठिन पहाड़ी दर्रों से होकर कूच करते रहे और गिबोन पहुँच गए। पर्वत पृथ्वी की सतह का ऊँचा भाग होता है, जिसकी ढालें बहुत खड़ी होती हैं। पहाड़ी मार्ग दो पहाड़ों के बीच का एक रास्ता है। क्योंकि वे बहुत तेजी से यात्रा कर रहे थे, इसलिए जब वे पहुँचे तो इस्राएली सेना ने एमोरियों को चौंका दिया। यहोवा ने एमोरियों के सैनिकों को भयभीत कर दिया और उन्हें चारों दिशाओं में भागने पर विवश कर दिया।</w:t>
      </w:r>
    </w:p>
    <w:p>
      <w:pPr/>
      <w:r>
        <w:rPr>
          <w:lang w:val="hi_IN" w:bidi="hi_IN"/>
        </w:rPr>
      </w:r>
      <w:r>
        <w:rPr>
          <w:lang w:val="hi_IN" w:bidi="hi_IN"/>
        </w:rPr>
        <w:t>यहाँ रुकें और एक पहाड़ी मार्ग की तस्वीर देखें। इस प्रश्न पर समूह में चर्चा करें: आप उन लोगों का वर्णन कैसे करेंगे जो अत्यन्त भयभीत और बहुत भ्रमित हैं? इस ऑडियो को यहाँ रोकें।</w:t>
      </w:r>
    </w:p>
    <w:p>
      <w:pPr/>
      <w:r>
        <w:rPr>
          <w:lang w:val="hi_IN" w:bidi="hi_IN"/>
        </w:rPr>
      </w:r>
      <w:r>
        <w:rPr>
          <w:lang w:val="hi_IN" w:bidi="hi_IN"/>
        </w:rPr>
        <w:t>इस्राएलियों ने गिबोन में बहुत से एमोरियों को मार डाला, और जब शेष एमोरी भाग रहे थे तब यहोवा ने इस्राएल को उनका पीछा करने की शक्ति दी। सैनिक बेथ-होरोन के मार्ग से भागे, और इस्राएलियों ने उनका पीछा करते हुए उन्हें अजेका और मक्केदा नगरों तक खदेड़ दिया। इस्राएलियों ने उन्हें काट गिराया, अर्थात तलवारों से मार डाला। जब एमोरी भाग रहे थे, तब यहोवा ने एक बड़ा तूफ़ान उठाया। यहोवा ने एमोरियों पर "बड़े-बड़े ओले बरसाए।" इससे हमें पता चलता है कि यहोवा ही ओलों का तूफ़ान लाया था। ओले जमे हुए जल की बूंदें होती हैं, जो गरज और बिजली के साथ आने वाले बड़े तूफानों के दौरान गिर सकती हैं। ओलों से मरने वाले एमोरियों की संख्या उन एमोरियों से अधिक थी जिन्हें इस्राएली सैनिकों ने अपनी तलवारों से मारा था।</w:t>
      </w:r>
    </w:p>
    <w:p>
      <w:pPr/>
      <w:r>
        <w:rPr>
          <w:lang w:val="hi_IN" w:bidi="hi_IN"/>
        </w:rPr>
      </w:r>
      <w:r>
        <w:rPr>
          <w:lang w:val="hi_IN" w:bidi="hi_IN"/>
        </w:rPr>
        <w:t>यहाँ रुककर समूह में चर्चा करें: जब कोई देवता किसी प्राकृतिक आपदा के होने का कारण बनता है, तो आप उसके बारे में कैसे बात करेंगे? यहाँ यहोवा ने “ओले बरसाए,” जिसका अर्थ है कि यहोवा ही ओले गिरने का कारण था। आप यहोवा के द्वारा ऐसी घटना घटित करने के बारे में कैसे बात करेंगे? इस ऑडियो को यहाँ रोकें।</w:t>
      </w:r>
    </w:p>
    <w:p>
      <w:pPr/>
      <w:r>
        <w:rPr>
          <w:lang w:val="hi_IN" w:bidi="hi_IN"/>
        </w:rPr>
      </w:r>
      <w:r>
        <w:rPr>
          <w:lang w:val="hi_IN" w:bidi="hi_IN"/>
        </w:rPr>
        <w:t>पाँचवें दृश्य में, उसी दिन जब यहोवा ने यहोशू और इस्राएलियों को एमोरियों पर विजय दी, यहोवा ने इस्राएलियों के लिए और भी अद्भुत काम किए। उसी दिन, यहोशू ने इस्राएल के सभी लोगों के सामने यहोवा से प्रार्थना की। यहोशू ने सूर्य और चंद्रमा से स्थिर रहने के लिए कहा। यद्यपि यहोशू ने सूर्य और चंद्रमा से कहा, हम जानते हैं कि इसका अर्थ यह है कि यहोशू यहोवा से प्रार्थना कर रहा था कि वह सूर्य और चंद्रमा को आकाश में स्थिर रखे, ताकि यहोशू के पास एमोरियों को पूरी तरह पराजित करने के लिए पर्याप्त समय हो। यहोवा ने यहोशू की प्रार्थना का उत्तर देते हुए सूर्य और चंद्रमा को गिबोन के ऊपर आकाश में स्थिर रखा, जब तक कि इस्राएल ने एमोरियों को पराजित नहीं कर दिया। चूंकि सूर्य नहीं चला, इसलिए वह दिन एक सामान्य दिन से अधिक लंबा था। किसी ने इस घटना को याशार की पुस्तक में दर्ज किया, जो संभवतः वीरों के लिए स्तुति के गीतों का संग्रह है। लोग इन गीतों को कागज़ के एक लंबे टुकड़े पर लिखते थे, जिसे वे लपेटकर रखते थे। अब हमारे पास याशार की पुस्तक की कोई प्रति नहीं है, परन्तु हम जानते हैं कि उसमें लिखा है कि सूर्य सामान्य दिन की तरह अस्त नहीं हुआ। न इससे पहले और न इसके बाद कभी ऐसा दिन हुआ है जब सूर्य स्थिर नहीं रहा।</w:t>
      </w:r>
    </w:p>
    <w:p>
      <w:pPr/>
      <w:r>
        <w:rPr>
          <w:lang w:val="hi_IN" w:bidi="hi_IN"/>
        </w:rPr>
      </w:r>
      <w:r>
        <w:rPr>
          <w:lang w:val="hi_IN" w:bidi="hi_IN"/>
        </w:rPr>
        <w:t>यहाँ रुककर समूह में चर्चा करें: आप सामान्यतः सूर्य और चंद्रमा की आकाश में गति के बारे में कैसे बात करते हैं? आप सूर्य और चंद्रमा के स्थिर रहने के बारे में कैसे बात करेंगे? इस ऑडियो को यहाँ रोकें।</w:t>
      </w:r>
    </w:p>
    <w:p>
      <w:pPr/>
      <w:r>
        <w:rPr>
          <w:lang w:val="hi_IN" w:bidi="hi_IN"/>
        </w:rPr>
      </w:r>
      <w:r>
        <w:rPr>
          <w:lang w:val="hi_IN" w:bidi="hi_IN"/>
        </w:rPr>
        <w:t>उस समय के बाद से यहोवा ने किसी व्यक्ति की आवाज़ या कुछ माँगने के लिए की गई किसी व्यक्ति की प्रार्थना का इस तरह से कभी उत्तर नहीं दिया है।</w:t>
      </w:r>
    </w:p>
    <w:p>
      <w:pPr/>
      <w:r>
        <w:rPr>
          <w:lang w:val="hi_IN" w:bidi="hi_IN"/>
        </w:rPr>
      </w:r>
      <w:r>
        <w:rPr>
          <w:lang w:val="hi_IN" w:bidi="hi_IN"/>
        </w:rPr>
        <w:t>यहाँ रुककर समूह में चर्चा करें: उस किसी विशेष प्रार्थना के बारे में एक कहानी बताइए जिसका उत्तर परमेश्वर ने दिया हो। आप किन शब्दों का उपयोग करेंगे यह बताने के लिए कि परमेश्वर प्रार्थनाओं का उत्तर विभिन्न तरीकों से देता है? इस ऑडियो को यहाँ रोकें।</w:t>
      </w:r>
    </w:p>
    <w:p>
      <w:pPr/>
      <w:r>
        <w:rPr>
          <w:lang w:val="hi_IN" w:bidi="hi_IN"/>
        </w:rPr>
      </w:r>
      <w:r>
        <w:rPr>
          <w:lang w:val="hi_IN" w:bidi="hi_IN"/>
        </w:rPr>
        <w:t>युद्ध समाप्त होने के बाद, यहोशू और उसके साथ के इस्राएली गिलगाल लौट आए। कहानी आगे एमोरियों के साथ जो हुआ उसके बारे में और बताती है, जिससे यह असंभव प्रतीत होता है कि यहोशू और इस्राएली इस समय गिलगाल लौटे थे। हम निश्चित नहीं हैं कि कहानी हमें यह क्यों बताती है कि वे अब लौट आए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10:1–15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अदोनीसेदेक</w:t>
      </w:r>
    </w:p>
    <w:p>
      <w:pPr>
        <w:pStyle w:val="ListBullet"/>
        <w:spacing w:line="240" w:lineRule="auto"/>
        <w:ind w:left="720"/>
      </w:pPr>
      <w:r>
        <w:rPr>
          <w:lang w:val="hi_IN" w:bidi="hi_IN"/>
        </w:rPr>
      </w:r>
      <w:r>
        <w:rPr>
          <w:lang w:val="hi_IN" w:bidi="hi_IN"/>
        </w:rPr>
        <w:t>अमोरियों के चार राजा: हेब्रोन का होहाम, यर्मूत का पिराम, लाकीश का योपिया, एग्लोन का दबीर</w:t>
      </w:r>
    </w:p>
    <w:p>
      <w:pPr>
        <w:pStyle w:val="ListBullet"/>
        <w:spacing w:line="240" w:lineRule="auto"/>
        <w:ind w:left="720"/>
      </w:pPr>
      <w:r>
        <w:rPr>
          <w:lang w:val="hi_IN" w:bidi="hi_IN"/>
        </w:rPr>
      </w:r>
      <w:r>
        <w:rPr>
          <w:lang w:val="hi_IN" w:bidi="hi_IN"/>
        </w:rPr>
        <w:t>गिबोनवासी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अमोरी सेनाएँ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और संभावित प्रतिक्रियाओं का एक उदाहरण निम्नलिखित है।</w:t>
      </w:r>
    </w:p>
    <w:p>
      <w:pPr/>
      <w:r>
        <w:rPr>
          <w:lang w:val="hi_IN" w:bidi="hi_IN"/>
        </w:rPr>
      </w:r>
      <w:r>
        <w:rPr>
          <w:lang w:val="hi_IN" w:bidi="hi_IN"/>
        </w:rPr>
        <w:t>यरूशलेम का राजा अदोनीसेदेक यह सुनता है कि यहोशू ने यरीहो और आई नगरों को पूरी तरह नाश कर दिया है, और यहोशू ने उन दोनों नगरों के राजाओं को भी मार डाला है। अदोनीसेदेक यह भी सुनता है कि गिबोन ने इस्राएल के साथ शांति की वाचा की है और अब वह इस्राएल के लोगों के बीच सेवा करता है। अदोनीसेदेक और उसके लोग गिबोन और इस्राएल के बीच की वाचा से डरते हैं, क्योंकि गिबोन एक बड़ा और महत्वपूर्ण नगर है जो पराक्रमी योद्धाओं से भरा हुआ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अदोनीसेदेक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अदोनीसेदेक अन्य एमोरी राजाओं, हेब्रोन के होहाम, यर्मूत के पीराम, लाकीश के याफिया, और एग्लोन के देबीर, को संदेश भेजता है। अदोनीसेदेक उन राजाओं से आग्रह करता है कि वे उसके साथ मिलकर गिबोन पर आक्रमण करें, क्योंकि उन्होंने यहोशू और इस्राएलियों के साथ मेल कर लिया है। सब राजा सहमत हो जाते हैं, और उनकी सेनाएँ मिलकर गिबोन नगर को घेरकर उस पर आक्रमण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पाँच एमोरी राजाओं की भूमिका निभाने वाले लोगों से पूछें, "आप क्या सोच रहे हैं और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गिबोन के लोगों ने जल्दी से गिलगाल में यहोशू को एक संदेश भेजा। वे कहते हैं, "हम आपके सेवक हैं! कृपया हमें छोड़ न दें। आकर हमें सभी एमोरी राजाओं और उनकी सेनाओं से बचाओ!" यहोशू तुरंत गिलगाल से गिबोन के लिए निकलता है। उसके जाने से पहले, यहोवा यहोशू को आश्वासन देता है कि उसे डरना नहीं चाहिए। यहोवा इस्राएल और गिबोनवासियों के लिए एमोरियों को पराजित करेगा। एक भी एमोरी यहोवा और इस्राएल के विरुद्ध खड़ा नहीं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गिबोनवासियों की भूमिका निभाने वाले लोगों से पूछें, "आप क्या सोच रहे हैं और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पूरी रात पहाड़ी दर्रों से होकर कूच करता है और एमोरियों को अचानक आ घेरता है। यहोवा एमोरियों को भय के कारण इस्राएलियों से भागने पर विवश कर देता है। यहोवा इस्राएलियों की सहायता करता है कि वे गिबोन में बहुत से एमोरियों को मार डालें, और उन्हें शक्ति देता है कि वे एमोरियों का पीछा बेथ-होरोन से लेकर अजेका और मक्केदा तक करें। जब एमोरी इस्राएल से भाग रहे थे, तब यहोवा एक बड़ा तूफ़ान उठाता है और बेथ-होरोन से लेकर अजेका तक उन पर बड़े-बड़े ओले बरसाता है। उस दिन यहोवा ने ओलों से जितने एमोरियों को मार डाला, उनकी संख्या इस्राएलियों की तलवारों से मरने वालों से अधिक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सेना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एमोरी सेनाओं की भूमिका निभा रहे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उसी दिन जब यहोवा ने यहोशू को एमोरी सेनाओं को पराजित करने में मदद की, यहोशू ने इस्राएल के सभी लोगों के सामने यहोवा से प्रार्थना की। यहोशू ने यहोवा से सूर्य और चंद्रमा को आकाश में स्थिर रखकर दिन को लंबा करने के लिए कहा। यहोशू यह सुनिश्चित करना चाहता था कि उसके पास एमोरियों को पराजित करने के लिए पर्याप्त समय हो। यहोवा ने यहोशू को उत्तर देते हुए सूर्य को पूरे दिन आकाश में ऊँचा बनाए रखा; सूर्य उस समय अस्त नहीं हुआ जब उसे सामान्यतः होना चाहिए था। ये घटनाएँ याशार की पुस्तक में लिखी गई हैं। न तो पहले और न ही तब से कभी यहोवा ने किसी व्यक्ति की प्रार्थनाओं को सुना और इस तरह कार्य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इस्राएल ने एमोरियों को पूरी तरह से पराजित किया, तो पूरा इस्राएल गिलगाल लौट आया।</w:t>
      </w:r>
      <w:r>
        <w:rPr>
          <w:lang w:val="hi_IN" w:bidi="hi_IN"/>
        </w:rPr>
      </w:r>
    </w:p>
    <w:p>
      <w:pPr>
        <w:pStyle w:val="Heading3"/>
      </w:pPr>
      <w:r>
        <w:rPr>
          <w:lang w:val="hi_IN" w:bidi="hi_IN"/>
        </w:rPr>
        <w:t>आवश्यक जानकारी</w:t>
      </w:r>
    </w:p>
    <w:p>
      <w:pPr/>
      <w:r>
        <w:rPr>
          <w:lang w:val="hi_IN" w:bidi="hi_IN"/>
        </w:rPr>
      </w:r>
      <w:r>
        <w:rPr>
          <w:lang w:val="hi_IN" w:bidi="hi_IN"/>
        </w:rPr>
        <w:t>यहोशू 10:1–15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अदोनीसेदेक यरूशलेम का राजा था। यरूशलेम एक ऐसा शहर है जो एमोरियों का था। यह एक पहाड़ी पर बसा हुआ है, और यह इस्राएल के लोगों के लिए एक महत्वपूर्ण शहर है।</w:t>
      </w:r>
    </w:p>
    <w:p>
      <w:pPr/>
      <w:r>
        <w:rPr>
          <w:lang w:val="hi_IN" w:bidi="hi_IN"/>
        </w:rPr>
      </w:r>
      <w:r>
        <w:rPr>
          <w:lang w:val="hi_IN" w:bidi="hi_IN"/>
        </w:rPr>
        <w:t xml:space="preserve">यहाँ रुकें और समूह में चर्चा करें कि आप </w:t>
      </w:r>
      <w:r>
        <w:rPr>
          <w:b/>
          <w:lang w:val="hi_IN" w:bidi="hi_IN"/>
        </w:rPr>
        <w:t>यरूशलेम</w:t>
      </w:r>
      <w:r>
        <w:rPr>
          <w:lang w:val="hi_IN" w:bidi="hi_IN"/>
        </w:rPr>
        <w:t xml:space="preserve"> के लिए किस शब्द या वाक्यांश का उपयोग करेंगे। अधिक जानकारी के लिए मुख्य शब्दावली में </w:t>
      </w:r>
      <w:r>
        <w:rPr>
          <w:b/>
          <w:lang w:val="hi_IN" w:bidi="hi_IN"/>
        </w:rPr>
        <w:t>यरूशलेम</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अदोनीसेदेक एक </w:t>
      </w:r>
      <w:r>
        <w:rPr>
          <w:b/>
          <w:lang w:val="hi_IN" w:bidi="hi_IN"/>
        </w:rPr>
        <w:t>राजा</w:t>
      </w:r>
      <w:r>
        <w:rPr>
          <w:lang w:val="hi_IN" w:bidi="hi_IN"/>
        </w:rPr>
        <w:t xml:space="preserve"> था। राजा वह व्यक्ति होता है जो किसी नगर </w:t>
      </w:r>
      <w:r>
        <w:rPr>
          <w:b/>
          <w:lang w:val="hi_IN" w:bidi="hi_IN"/>
        </w:rPr>
        <w:t>या</w:t>
      </w:r>
      <w:r>
        <w:rPr>
          <w:lang w:val="hi_IN" w:bidi="hi_IN"/>
        </w:rPr>
        <w:t xml:space="preserve"> क्षेत्र पर शासन करता है। नगर और राजा के लिए उन्हीं शब्दों का इस्तेमाल करें जिनका इस्तेमाल आपने पिछले भागों में किया है। </w:t>
      </w:r>
      <w:r>
        <w:rPr>
          <w:b/>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अदोनीसेदेक ने सुना कि कैसे यहोशू ने यरीहो और आई को </w:t>
      </w:r>
      <w:r>
        <w:rPr>
          <w:b/>
          <w:lang w:val="hi_IN" w:bidi="hi_IN"/>
        </w:rPr>
        <w:t>पूरी तरह नष्ट कर दिया</w:t>
      </w:r>
      <w:r>
        <w:rPr>
          <w:lang w:val="hi_IN" w:bidi="hi_IN"/>
        </w:rPr>
        <w:t xml:space="preserve"> और उनके राजाओं को मार डाला। यहोवा ने मूसा और फिर यहोशू को आज्ञा दी थी कि वे प्रतिज्ञा किए हुए देश के कनानी शहरों को पूरी तरह नष्ट कर दें। मूल भाषा में कहा गया है कि इस्राएलियों को नगरों को विनाश के लिए समर्पित करना चाहिए, अर्थात उन्हें अपने आप को इस बात के लिए प्रतिबद्ध करना चाहिए कि वे उन नगरों का पूरी तरह नाश कर दें। यहोवा ने इस्राएल को आज्ञा दी कि वे उन लोगों को मार डालें जो यहोवा के विरुद्ध लड़ते थे, परन्तु जो कोई यहोवा का अनुसरण करने को फिरता, उसे जीवित रहने दें। "पूरी तरह नष्ट करने" के लिए उसी शब्द या वाक्यांश का उपयोग करें जिसका उपयोग आपने पिछले भागों में किया था।</w:t>
      </w:r>
    </w:p>
    <w:p>
      <w:pPr/>
      <w:r>
        <w:rPr>
          <w:lang w:val="hi_IN" w:bidi="hi_IN"/>
        </w:rPr>
      </w:r>
      <w:r>
        <w:rPr>
          <w:lang w:val="hi_IN" w:bidi="hi_IN"/>
        </w:rPr>
        <w:t xml:space="preserve">अदोनीसेदेक डरा हुआ है क्योंकि गिबोनवासियों ने इस्राएलियों के साथ शांति की थी। आपको पिछले भाग में याद होगा कि गिबोनवासियों ने इस्राएलियों के साथ शांति की एक वाचा, या एक मजबूत वादा किया था। इस भाग में केवल यह कहा गया है कि उन्होंने संधि की, या एक-दूसरे के साथ शांति से रहने के लिए सहमत हुए। आप केवल यह कह सकते हैं कि उन्होंने मेल किया, या फिर यह भी कह सकते हैं कि उन्होंने आपस में </w:t>
      </w:r>
      <w:r>
        <w:rPr>
          <w:b/>
          <w:lang w:val="hi_IN" w:bidi="hi_IN"/>
        </w:rPr>
        <w:t>शांति की वाचा</w:t>
      </w:r>
      <w:r>
        <w:rPr>
          <w:lang w:val="hi_IN" w:bidi="hi_IN"/>
        </w:rPr>
        <w:t xml:space="preserve"> की। यदि आप शांति की वाचा कहते हैं, तो उन्हीं शब्दों का उपयोग करें जिनका उपयोग आपने पिछले भागों में किया है, और यदि आवश्यक हो तो </w:t>
      </w:r>
      <w:r>
        <w:rPr>
          <w:b/>
          <w:lang w:val="hi_IN" w:bidi="hi_IN"/>
        </w:rPr>
        <w:t>वाचा</w:t>
      </w:r>
      <w:r>
        <w:rPr>
          <w:lang w:val="hi_IN" w:bidi="hi_IN"/>
        </w:rPr>
        <w:t xml:space="preserve"> और </w:t>
      </w:r>
      <w:r>
        <w:rPr>
          <w:b/>
          <w:lang w:val="hi_IN" w:bidi="hi_IN"/>
        </w:rPr>
        <w:t>शांति</w:t>
      </w:r>
      <w:r>
        <w:rPr>
          <w:lang w:val="hi_IN" w:bidi="hi_IN"/>
        </w:rPr>
        <w:t xml:space="preserve"> के लिए मुख्य शब्दावली देखें।</w:t>
      </w:r>
    </w:p>
    <w:p>
      <w:pPr/>
      <w:r>
        <w:rPr>
          <w:lang w:val="hi_IN" w:bidi="hi_IN"/>
        </w:rPr>
      </w:r>
      <w:r>
        <w:rPr>
          <w:lang w:val="hi_IN" w:bidi="hi_IN"/>
        </w:rPr>
        <w:t>इसलिए अदोनीसेदेक अन्य एमोरी राजाओं से आग्रह करता है कि वे गिबोन पर आक्रमण करने में उसके साथ शामिल हों। एमोरी कनान देश में रहने वाली एक जनजाति थी। वे कनान के मध्य भाग के पहाड़ी देश में रहते थे और यरूशलेम, हेब्रोन, यर्मूत, लाकीश और एग्लोन जैसे शहरों में रहते थे।</w:t>
      </w:r>
    </w:p>
    <w:p>
      <w:pPr/>
      <w:r>
        <w:rPr>
          <w:lang w:val="hi_IN" w:bidi="hi_IN"/>
        </w:rPr>
      </w:r>
      <w:r>
        <w:rPr>
          <w:lang w:val="hi_IN" w:bidi="hi_IN"/>
        </w:rPr>
        <w:t xml:space="preserve">यहाँ रुककर कनान का नक्शा देखें ताकि यह समझ सकें कि एमोरी कहाँ रहते थे। </w:t>
      </w:r>
      <w:r>
        <w:rPr>
          <w:b/>
          <w:lang w:val="hi_IN" w:bidi="hi_IN"/>
        </w:rPr>
        <w:t>एमोरियों</w:t>
      </w:r>
      <w:r>
        <w:rPr>
          <w:lang w:val="hi_IN" w:bidi="hi_IN"/>
        </w:rPr>
        <w:t xml:space="preserve"> के लिए उसी शब्द या वाक्यांश का उपयोग करें जिसका उपयोग आपने पिछले भागों में किया था। इस ऑडियो को यहाँ रोकें।</w:t>
      </w:r>
    </w:p>
    <w:p>
      <w:pPr/>
      <w:r>
        <w:rPr>
          <w:lang w:val="hi_IN" w:bidi="hi_IN"/>
        </w:rPr>
      </w:r>
      <w:r>
        <w:rPr>
          <w:lang w:val="hi_IN" w:bidi="hi_IN"/>
        </w:rPr>
        <w:t xml:space="preserve">अदोनीसेदेक गिबोन पर आक्रमण करना चाहता है क्योंकि उन्होंने इस्राएल के लोगों या </w:t>
      </w:r>
      <w:r>
        <w:rPr>
          <w:b/>
          <w:lang w:val="hi_IN" w:bidi="hi_IN"/>
        </w:rPr>
        <w:t>इस्राएलियों</w:t>
      </w:r>
      <w:r>
        <w:rPr>
          <w:lang w:val="hi_IN" w:bidi="hi_IN"/>
        </w:rPr>
        <w:t xml:space="preserve"> के साथ शांति की है। इस्राएली के लिए उसी शब्द का उपयोग करें जिसका उपयोग आपने पिछले भागों में किया था। </w:t>
      </w:r>
      <w:r>
        <w:rPr>
          <w:b/>
          <w:lang w:val="hi_IN" w:bidi="hi_IN"/>
        </w:rPr>
        <w:t>इस्राएली</w:t>
      </w:r>
      <w:r>
        <w:rPr>
          <w:lang w:val="hi_IN" w:bidi="hi_IN"/>
        </w:rPr>
        <w:t xml:space="preserve"> के बारे में अधिक जानकारी के लिए, मुख्य शब्दावली को देखें।</w:t>
      </w:r>
    </w:p>
    <w:p>
      <w:pPr/>
      <w:r>
        <w:rPr>
          <w:lang w:val="hi_IN" w:bidi="hi_IN"/>
        </w:rPr>
      </w:r>
      <w:r>
        <w:rPr>
          <w:lang w:val="hi_IN" w:bidi="hi_IN"/>
        </w:rPr>
        <w:t xml:space="preserve">जब उनका नगर घेर लिया जाता है, तब गिबोनवासी यहोशू के पास संदेश भेजते हैं और उससे विनती करते हैं कि वह अपने </w:t>
      </w:r>
      <w:r>
        <w:rPr>
          <w:b/>
          <w:lang w:val="hi_IN" w:bidi="hi_IN"/>
        </w:rPr>
        <w:t>सेवकों</w:t>
      </w:r>
      <w:r>
        <w:rPr>
          <w:lang w:val="hi_IN" w:bidi="hi_IN"/>
        </w:rPr>
        <w:t xml:space="preserve"> को न छोड़े। सेवक के लिए उसी शब्द का उपयोग करें जिसका उपयोग आपने पिछले भागों में किया था। </w:t>
      </w:r>
      <w:r>
        <w:rPr>
          <w:b/>
          <w:lang w:val="hi_IN" w:bidi="hi_IN"/>
        </w:rPr>
        <w:t>सेवक</w:t>
      </w:r>
      <w:r>
        <w:rPr>
          <w:lang w:val="hi_IN" w:bidi="hi_IN"/>
        </w:rPr>
        <w:t xml:space="preserve"> के बारे में अधिक जानकारी के लिए, मुख्य शब्दावली देखें।</w:t>
      </w:r>
    </w:p>
    <w:p>
      <w:pPr/>
      <w:r>
        <w:rPr>
          <w:lang w:val="hi_IN" w:bidi="hi_IN"/>
        </w:rPr>
      </w:r>
      <w:r>
        <w:rPr>
          <w:lang w:val="hi_IN" w:bidi="hi_IN"/>
        </w:rPr>
        <w:t xml:space="preserve">इससे पहले कि यहोशू और इस्राएली सेना गिलगाल से गिबोन की ओर कूच करें, </w:t>
      </w:r>
      <w:r>
        <w:rPr>
          <w:b/>
          <w:lang w:val="hi_IN" w:bidi="hi_IN"/>
        </w:rPr>
        <w:t>यहोवा</w:t>
      </w:r>
      <w:r>
        <w:rPr>
          <w:lang w:val="hi_IN" w:bidi="hi_IN"/>
        </w:rPr>
        <w:t xml:space="preserve"> ने उन्हें आश्वासन दिया कि उन्हें भयभीत नहीं होना चाहिए, क्योंकि यहोवा इस्राएल के लिए एमोरियों को पराजित करेगा।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ने एमोरियों की सेना को भय के कारण इस्राएलियों से भागने पर विवश किया, और इस्राएलियों ने उनका पीछा करते हुए उन्हें बेथ-होरोन से लेकर अजेका और मक्केदा तक खदेड़ा। जैसे ही एमोरी भागते गए, यहोवा ने उन पर आकाश से बड़े-बड़े </w:t>
      </w:r>
      <w:r>
        <w:rPr>
          <w:b/>
          <w:lang w:val="hi_IN" w:bidi="hi_IN"/>
        </w:rPr>
        <w:t>ओले</w:t>
      </w:r>
      <w:r>
        <w:rPr>
          <w:lang w:val="hi_IN" w:bidi="hi_IN"/>
        </w:rPr>
        <w:t xml:space="preserve"> बरसाए। ओले बारिश या बर्फ की एक जमी हुई बूँद है। कभी-कभी ओले मुर्गियों के अंडों के जितने बड़े हो सकते हैं। तीव्र तूफान के दौरान आकाश से ओले गिर सकते हैं।</w:t>
      </w:r>
    </w:p>
    <w:p>
      <w:pPr/>
      <w:r>
        <w:rPr>
          <w:lang w:val="hi_IN" w:bidi="hi_IN"/>
        </w:rPr>
      </w:r>
      <w:r>
        <w:rPr>
          <w:lang w:val="hi_IN" w:bidi="hi_IN"/>
        </w:rPr>
        <w:t xml:space="preserve">यहाँ रुकें और समूह में एक </w:t>
      </w:r>
      <w:r>
        <w:rPr>
          <w:b/>
          <w:lang w:val="hi_IN" w:bidi="hi_IN"/>
        </w:rPr>
        <w:t>ओले</w:t>
      </w:r>
      <w:r>
        <w:rPr>
          <w:lang w:val="hi_IN" w:bidi="hi_IN"/>
        </w:rPr>
        <w:t xml:space="preserve"> की तस्वीर देखें। समूह में चर्चा करें कि आप ओलों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ने ओलों के द्वारा जितने एमोरियों को मार डाला, उतने इस्राएलियों ने </w:t>
      </w:r>
      <w:r>
        <w:rPr>
          <w:b/>
          <w:lang w:val="hi_IN" w:bidi="hi_IN"/>
        </w:rPr>
        <w:t>तलवारों</w:t>
      </w:r>
      <w:r>
        <w:rPr>
          <w:lang w:val="hi_IN" w:bidi="hi_IN"/>
        </w:rPr>
        <w:t xml:space="preserve"> से नहीं मारे। तलवारों के लिए उसी शब्द का उपयोग करें जिसका उपयोग आपने पिछले भागों में किया था।</w:t>
      </w:r>
    </w:p>
    <w:p>
      <w:pPr/>
      <w:r>
        <w:rPr>
          <w:lang w:val="hi_IN" w:bidi="hi_IN"/>
        </w:rPr>
      </w:r>
      <w:r>
        <w:rPr>
          <w:lang w:val="hi_IN" w:bidi="hi_IN"/>
        </w:rPr>
        <w:t xml:space="preserve">उसी दिन जब यहोवा ने एमोरियों को पराजित किया, यहोशू ने यहोवा से बात की और उससे प्रार्थना की कि वह सूर्य और चंद्रमा को आकाश में स्थिर रखे, ताकि दिन इतना लंबा हो जाए कि इस्राएल एमोरियों को पूरी तरह पराजित कर सके। यहोवा से बात करने का अर्थ है </w:t>
      </w:r>
      <w:r>
        <w:rPr>
          <w:b/>
          <w:lang w:val="hi_IN" w:bidi="hi_IN"/>
        </w:rPr>
        <w:t>प्रार्थना</w:t>
      </w:r>
      <w:r>
        <w:rPr>
          <w:lang w:val="hi_IN" w:bidi="hi_IN"/>
        </w:rPr>
        <w:t xml:space="preserve"> करना। जब कोई प्रार्थना करता है, तो वह यहोवा के साथ संवाद करता है। जब यहोवा किसी की प्रार्थना सुनता है और उत्तर देता है, तो हम कहते हैं कि यहोवा ने किसी की प्रार्थना का उत्तर दिया 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इस भाग में मूल भाषा में यहोवा से प्रार्थना करने के लिए शब्द का उपयोग नहीं किया गया है। यह कहता है कि यहोवा ने किसी व्यक्ति की आवाज़ को सुना। हालाँकि, यदि आप चाहें तो आप प्रार्थना के लिए अपने शब्द का उपयोग कर सकते हैं। अधिक जानकारी के लिए मुख्य शब्दावली में </w:t>
      </w:r>
      <w:r>
        <w:rPr>
          <w:b/>
          <w:lang w:val="hi_IN" w:bidi="hi_IN"/>
        </w:rPr>
        <w:t>प्रार्थना</w:t>
      </w:r>
      <w:r>
        <w:rPr>
          <w:lang w:val="hi_IN" w:bidi="hi_IN"/>
        </w:rPr>
        <w:t xml:space="preserve">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सूर्य के स्थिर रहने के लिए यहोशू की प्रार्थना </w:t>
      </w:r>
      <w:r>
        <w:rPr>
          <w:b/>
          <w:lang w:val="hi_IN" w:bidi="hi_IN"/>
        </w:rPr>
        <w:t>याशार की पुस्तक</w:t>
      </w:r>
      <w:r>
        <w:rPr>
          <w:lang w:val="hi_IN" w:bidi="hi_IN"/>
        </w:rPr>
        <w:t xml:space="preserve"> में भी पाई जाती है। यह एक प्राचीन पुस्तक थी, जो संभवतः प्राचीन युद्ध-गीतों का एक संग्रह थी। याद रखें कि उस समय लोगों ने पांडुलिपियों पर कहानियाँ और इतिहास लिखीं, जो कागज़ या चमड़े की लंबी चादरें होती थीं, जिन्हें वे लपेटकर रखते थे।</w:t>
      </w:r>
    </w:p>
    <w:p>
      <w:pPr/>
      <w:r>
        <w:rPr>
          <w:lang w:val="hi_IN" w:bidi="hi_IN"/>
        </w:rPr>
      </w:r>
      <w:r>
        <w:rPr>
          <w:lang w:val="hi_IN" w:bidi="hi_IN"/>
        </w:rPr>
        <w:t xml:space="preserve">यहाँ रुकें और समूह में चर्चा करें कि आप </w:t>
      </w:r>
      <w:r>
        <w:rPr>
          <w:b/>
          <w:lang w:val="hi_IN" w:bidi="hi_IN"/>
        </w:rPr>
        <w:t>याशार की पुस्तक</w:t>
      </w:r>
      <w:r>
        <w:rPr>
          <w:lang w:val="hi_IN" w:bidi="hi_IN"/>
        </w:rPr>
        <w:t xml:space="preserve"> के लिए किस शब्द या वाक्यांश का उपयोग करेंगे। यदि आवश्यक हो, तो यह तय करने में सहायता के लिए कि याशार की पुस्तक को क्या कहा जाए, एक पांडुलिपि का चित्र देख लें।</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10:16–28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10:16–28 को सुनें और अपने मन में रखें।</w:t>
      </w:r>
    </w:p>
    <w:p>
      <w:pPr/>
      <w:r>
        <w:rPr>
          <w:lang w:val="hi_IN" w:bidi="hi_IN"/>
        </w:rPr>
      </w:r>
      <w:r>
        <w:rPr>
          <w:lang w:val="hi_IN" w:bidi="hi_IN"/>
        </w:rPr>
        <w:t>यदि सम्भव हो, तो यहोशू 10:16–28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10:16–28 का ऑडियो संस्करण सबसे आसानी से समझ में आने वाले अनुवाद में सुनें।</w:t>
      </w:r>
    </w:p>
    <w:p>
      <w:pPr/>
      <w:r>
        <w:rPr>
          <w:lang w:val="hi_IN" w:bidi="hi_IN"/>
        </w:rPr>
      </w:r>
      <w:r>
        <w:rPr>
          <w:lang w:val="hi_IN" w:bidi="hi_IN"/>
        </w:rPr>
        <w:t>पिछले भाग में पाँच एमोरी राजा गिबोन पर आक्रमण करने के लिए एकत्र हुए, क्योंकि गिबोन ने इस्राएल के लोगों के साथ शांति कर ली थी। यहोवा ने इस्राएल और गिबोन के लिए युद्ध किया और एमोरी सेनाओं को पराजित किया। यहोवा ने सेनाओं पर ओले बरसाए। यहोवा ने यहोशू की उस प्रार्थना का भी उत्तर दिया जिसमें उसने दिन को बढ़ाने के लिए कहा था, और सूर्य को आकाश में स्थिर रखा ताकि इस्राएली सेना एमोरियों की सेनाओं को पूरी तरह नाश कर सके।</w:t>
      </w:r>
    </w:p>
    <w:p>
      <w:pPr/>
      <w:r>
        <w:rPr>
          <w:lang w:val="hi_IN" w:bidi="hi_IN"/>
        </w:rPr>
      </w:r>
      <w:r>
        <w:rPr>
          <w:lang w:val="hi_IN" w:bidi="hi_IN"/>
        </w:rPr>
        <w:t>पिछले भाग के अंत में बताया गया है कि युद्ध के बाद यहोशू और इस्राएली गिलगाल लौट आए। हालाँकि, यह भाग युद्ध के समाप्त होने से पहले हुई घटनाओं के बारे में बताता है। यह कहानी इस्राएल की सेना के गिलगाल के अपने शिविर में लौटने से पहले होती है।</w:t>
      </w:r>
    </w:p>
    <w:p>
      <w:pPr/>
      <w:r>
        <w:rPr>
          <w:lang w:val="hi_IN" w:bidi="hi_IN"/>
        </w:rPr>
      </w:r>
      <w:r>
        <w:rPr>
          <w:lang w:val="hi_IN" w:bidi="hi_IN"/>
        </w:rPr>
        <w:t>एमोरियों और इस्राएलियों के बीच युद्ध के दौरान, पाँच एमोरी राजा यहोशू और इस्राएलियों से भाग जाते हैं। वे छिपने के लिए मक्केदा के पास एक गुफा में भाग जाते हैं। जब कोई उन्हें पाता है और यहोशू को बताता है, तो यहोशू सैनिकों को आदेश देता है कि वे गुफा के प्रवेश द्वार के सामने बड़े-बड़े पत्थर लुढ़काएँ। यहोशू कुछ लोगों को वहीं रहने और राजाओं को गुफा के भीतर ही रोके रखने का आदेश देता है। यहोशू बाकी सेना से कहता है कि वे एमोरी सैनिकों का पीछा करते रहें। इस्राएली एमोरियों का पीछा करते हैं ताकि कोई भी उनके नगरों में लौट न सके। यहोवा ने पहले ही वादा किया है कि यहोवा एमोरियों को पराजित करेगा।</w:t>
      </w:r>
    </w:p>
    <w:p>
      <w:pPr/>
      <w:r>
        <w:rPr>
          <w:lang w:val="hi_IN" w:bidi="hi_IN"/>
        </w:rPr>
      </w:r>
      <w:r>
        <w:rPr>
          <w:lang w:val="hi_IN" w:bidi="hi_IN"/>
        </w:rPr>
        <w:t>यहाँ रुकें और किसी गुफा की तस्वीर देखें। इस ऑडियो को यहाँ रोकें।</w:t>
      </w:r>
    </w:p>
    <w:p>
      <w:pPr/>
      <w:r>
        <w:rPr>
          <w:lang w:val="hi_IN" w:bidi="hi_IN"/>
        </w:rPr>
      </w:r>
      <w:r>
        <w:rPr>
          <w:lang w:val="hi_IN" w:bidi="hi_IN"/>
        </w:rPr>
        <w:t>यहोशू और शेष सेना एमोरियों का पीछा करते रहते हैं और लगभग सभी एमोरी सैनिकों को मार डालते हैं। इस्राएली एमोरियों का तेजी से पीछा करते हैं, क्योंकि यदि एमोरी अपनी दीवारों से घिरे नगरों में वापस पहुँच जाएँ, तो वे सुरक्षित हो जाएंगे। केवल थोड़े से एमोरी बच निकलते हैं और अपने नगरों में लौट पाते हैं। युद्ध के समाप्त होने के बाद, इस्राएली मक्केदा के बाहर इस्राएली सेना के शिविर में यहोशू के पास सुरक्षित रूप से लौटते हैं। एक भी शत्रु ऐसा नहीं बचा जिसमें इतना साहस हो कि वह इस्राएल के लिए खतरे का कारण हो।</w:t>
      </w:r>
    </w:p>
    <w:p>
      <w:pPr/>
      <w:r>
        <w:rPr>
          <w:lang w:val="hi_IN" w:bidi="hi_IN"/>
        </w:rPr>
      </w:r>
      <w:r>
        <w:rPr>
          <w:lang w:val="hi_IN" w:bidi="hi_IN"/>
        </w:rPr>
        <w:t>यहाँ रुकें और एक नक्शा देखें जिसमें वह मार्ग शामिल है जिसे एमोरी सेनाओं ने इस्राएल से पीछे हटने के लिए अपनाया था। इस ऑडियो को यहाँ रोकें।</w:t>
      </w:r>
    </w:p>
    <w:p>
      <w:pPr/>
      <w:r>
        <w:rPr>
          <w:lang w:val="hi_IN" w:bidi="hi_IN"/>
        </w:rPr>
      </w:r>
      <w:r>
        <w:rPr>
          <w:lang w:val="hi_IN" w:bidi="hi_IN"/>
        </w:rPr>
        <w:t>यहोशू अपने सैनिकों से कहता है कि वे बड़े-बड़े पत्थरों को हटाएँ और यरूशलेम, हेब्रोन, यर्मूत, लाकीश और एग्लोन के राजाओं को यहोशू के पास ले आएँ। यहोशू अपनी सेना के सेनापतियों या अधिकारियों को आज्ञा देता है कि वे आकर प्रत्येक राजा की गर्दनों पर अपने पैर रखें। ऐसा करना यह दिखाता है कि इस्राएलियों का अपने शत्रुओं पर पूर्ण अधिकार है, क्योंकि इस्राएल ने उन्हें पराजित किया है। जब सेनापतियों ने आज्ञा मानी, तो यहोशू उन्हें याद दिलाता है कि यहोवा ने उसे क्या बताया था। उन्हें कभी भी भयभीत या निराश नहीं होना चाहिए, बल्कि उन्हें दृढ़ और साहसी बने रहना चाहिए, क्योंकि यहोवा इस्राएल के सभी शत्रुओं को पराजित करेगा।</w:t>
      </w:r>
    </w:p>
    <w:p>
      <w:pPr/>
      <w:r>
        <w:rPr>
          <w:lang w:val="hi_IN" w:bidi="hi_IN"/>
        </w:rPr>
      </w:r>
      <w:r>
        <w:rPr>
          <w:lang w:val="hi_IN" w:bidi="hi_IN"/>
        </w:rPr>
        <w:t>यहाँ रुकें और समूह में इस प्रश्न पर चर्चा करें: अपने क्षेत्र के किसी ऐसे समय की कहानी सुनाएँ जब एक जनसमूह ने दूसरे जनसमूह को पूरी तरह से जीत लिया हो। विजेताओं ने यह दिखाने के लिए किस प्रकार के काम किए कि उन्होंने अन्य लोगों को पूरी तरह जीता है? इस ऑडियो को यहाँ रोकें।</w:t>
      </w:r>
    </w:p>
    <w:p>
      <w:pPr/>
      <w:r>
        <w:rPr>
          <w:lang w:val="hi_IN" w:bidi="hi_IN"/>
        </w:rPr>
      </w:r>
      <w:r>
        <w:rPr>
          <w:lang w:val="hi_IN" w:bidi="hi_IN"/>
        </w:rPr>
        <w:t>यहोशू प्रत्येक राजा को मार डालता है, और यहोशू के लोग उनके शवों को पाँच वृक्षों या खंभों पर लटका देते हैं। यह वही कार्य है जो यहोशू ने आई के राजा के साथ किया था जब उसने उस नगर का नाश किया था। उनके शव सूर्यास्त तक वहीं लटके रहते हैं, तब यहोशू अपने लोगों को आदेश देता है कि वे शवों को नीचे उतारकर उस गुफा में डाल दें जहाँ वे छिपे हुए थे। उस समय इस्राएल में लोगों को सूर्यास्त से पहले मृत देहों को उतारना आवश्यक था, नहीं तो वे देह भूमि को अशुद्ध कर देतीं, अर्थात उस भूमि को यहोवा के उपयोग के लिए अपवित्र बना देतीं। उन लोगों ने गुफा के द्वार पर बड़े-बड़े पत्थर रख दिए, और वे आज तक वहीं बने हुए हैं।</w:t>
      </w:r>
    </w:p>
    <w:p>
      <w:pPr/>
      <w:r>
        <w:rPr>
          <w:lang w:val="hi_IN" w:bidi="hi_IN"/>
        </w:rPr>
      </w:r>
      <w:r>
        <w:rPr>
          <w:lang w:val="hi_IN" w:bidi="hi_IN"/>
        </w:rPr>
        <w:t>उसी दिन, यहोशू मक्केदा के एमोरी नगर को नष्ट कर देता है। हम ठीक-ठीक नहीं जानते कि मक्केदा कहाँ स्थित थी, लेकिन हम जानते हैं कि यह अजेका के पास थी। यहोशू अपने लोगों से कहता है कि वे नगर के हर एक व्यक्ति को तलवारों से मार डालें। तब यहोशू मक्केदा के राजा को उसी प्रकार मार डालता है जैसे यहोशू यरीहो के राजा को मार डालता है। मक्केदा के लोगों में से कोई भी जीवित नहीं बचता।</w:t>
      </w:r>
    </w:p>
    <w:p>
      <w:pPr/>
      <w:r>
        <w:rPr>
          <w:lang w:val="hi_IN" w:bidi="hi_IN"/>
        </w:rPr>
      </w:r>
      <w:r>
        <w:rPr>
          <w:lang w:val="hi_IN" w:bidi="hi_IN"/>
        </w:rPr>
        <w:t>यहाँ रुककर समूह में इस प्रश्न पर चर्चा करें: बताएँ कि यदि आपकी संस्कृति के लोगों से किसी पूरे समूह को मार डालने के लिए कहा जाए, तो वे कैसी प्रतिक्रिया देंगे।</w:t>
      </w:r>
      <w:r>
        <w:rPr>
          <w:lang w:val="hi_IN" w:bidi="hi_IN"/>
        </w:rPr>
      </w:r>
    </w:p>
    <w:p>
      <w:pPr>
        <w:pStyle w:val="Heading3"/>
      </w:pPr>
      <w:r>
        <w:rPr>
          <w:lang w:val="hi_IN" w:bidi="hi_IN"/>
        </w:rPr>
        <w:t>घटनाओं को समझाना</w:t>
      </w:r>
    </w:p>
    <w:p>
      <w:pPr/>
      <w:r>
        <w:rPr>
          <w:lang w:val="hi_IN" w:bidi="hi_IN"/>
        </w:rPr>
      </w:r>
      <w:r>
        <w:rPr>
          <w:lang w:val="hi_IN" w:bidi="hi_IN"/>
        </w:rPr>
        <w:t>यहोशू 10:16–28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इस्राएलियों और एमोरियों के बीच युद्ध के दौरान, एमोरियों के पाँच राजा भागकर एक गुफा में छिप जाते हैं। जब कोई यहोशू को यह बात बताता है, तो वह अपने लोगों को आदेश देता है कि वे गुफा के द्वार पर बड़े-बड़े पत्थर जमा दें और कुछ लोगों को पहरे के लिए नियुक्त करें ताकि वे राजाओं को गुफा के भीतर ही रखें। यहोशू शेष सेना को एमोरियों का पीछा जारी रखने का आदेश देता है।</w:t>
      </w:r>
    </w:p>
    <w:p>
      <w:pPr/>
      <w:r>
        <w:rPr>
          <w:lang w:val="hi_IN" w:bidi="hi_IN"/>
        </w:rPr>
      </w:r>
      <w:r>
        <w:rPr>
          <w:b/>
          <w:lang w:val="hi_IN" w:bidi="hi_IN"/>
        </w:rPr>
        <w:t>दूसरे दृश्य में:</w:t>
      </w:r>
      <w:r>
        <w:rPr>
          <w:lang w:val="hi_IN" w:bidi="hi_IN"/>
        </w:rPr>
        <w:t xml:space="preserve"> यहोशू और सेना एमोरियों का संहार करते हैं। केवल कुछ ही सैनिक सुरक्षित रूप से अपने नगरों तक पहुँच पाते हैं। इस्राएली सेना मक्केदा के शिविर में लौट आती है, और कोई भी शत्रु नहीं बचता जो इस्राएल के लिए खतरा बने।</w:t>
      </w:r>
    </w:p>
    <w:p>
      <w:pPr/>
      <w:r>
        <w:rPr>
          <w:lang w:val="hi_IN" w:bidi="hi_IN"/>
        </w:rPr>
      </w:r>
      <w:r>
        <w:rPr>
          <w:b/>
          <w:lang w:val="hi_IN" w:bidi="hi_IN"/>
        </w:rPr>
        <w:t>तीसरे दृश्य में:</w:t>
      </w:r>
      <w:r>
        <w:rPr>
          <w:lang w:val="hi_IN" w:bidi="hi_IN"/>
        </w:rPr>
        <w:t xml:space="preserve"> यहोशू अपने लोगों को राजाओं को गुफा से बाहर निकालने और राजाओं को यहोशू के पास लाने का आदेश देता है। तब यहोशू अपने सेनापतियों से कहता है कि वे राजाओं की गर्दनों पर अपने पाँव रखें, जो पूर्ण अधिकार का चिन्ह है। यहोशू राजाओं को मार डालता है और अपने लोगों को उनके शवों को पाँच वृक्षों पर टाँगने का आदेश देता है। सूर्यास्त पर वे लोग शवों को नीचे उतारकर फिर से गुफा में डाल देते हैं, और उसके द्वार पर और बड़े-बड़े पत्थर जमा देते हैं।</w:t>
      </w:r>
    </w:p>
    <w:p>
      <w:pPr/>
      <w:r>
        <w:rPr>
          <w:lang w:val="hi_IN" w:bidi="hi_IN"/>
        </w:rPr>
      </w:r>
      <w:r>
        <w:rPr>
          <w:b/>
          <w:lang w:val="hi_IN" w:bidi="hi_IN"/>
        </w:rPr>
        <w:t>चौथे दृश्य में:</w:t>
      </w:r>
      <w:r>
        <w:rPr>
          <w:lang w:val="hi_IN" w:bidi="hi_IN"/>
        </w:rPr>
        <w:t xml:space="preserve"> उसी दिन जब वे एमोरियों को पराजित करते हैं, यहोशू और इस्राएली सेना मक्केदा नगर पर आक्रमण करते हैं। वे उस नगर का पूरी तरह नाश कर देते हैं और किसी को भी जीवित नहीं छोड़ते। यहोशू राजा को उसी तरह मार डालता है जैसे उसने यरीहो के राजा को मार डाला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सैनिक, या यहोशू के पुरुष</w:t>
      </w:r>
    </w:p>
    <w:p>
      <w:pPr>
        <w:pStyle w:val="ListBullet"/>
        <w:spacing w:line="240" w:lineRule="auto"/>
        <w:ind w:left="720"/>
      </w:pPr>
      <w:r>
        <w:rPr>
          <w:lang w:val="hi_IN" w:bidi="hi_IN"/>
        </w:rPr>
      </w:r>
      <w:r>
        <w:rPr>
          <w:lang w:val="hi_IN" w:bidi="hi_IN"/>
        </w:rPr>
        <w:t>एमोरी सैनिक</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पाँच एमोरी राजा</w:t>
      </w:r>
    </w:p>
    <w:p>
      <w:pPr>
        <w:pStyle w:val="ListBullet"/>
        <w:spacing w:line="240" w:lineRule="auto"/>
        <w:ind w:left="720"/>
      </w:pPr>
      <w:r>
        <w:rPr>
          <w:lang w:val="hi_IN" w:bidi="hi_IN"/>
        </w:rPr>
      </w:r>
      <w:r>
        <w:rPr>
          <w:lang w:val="hi_IN" w:bidi="hi_IN"/>
        </w:rPr>
        <w:t>इस्राएली सेना के सेनापति</w:t>
      </w:r>
    </w:p>
    <w:p>
      <w:pPr>
        <w:pStyle w:val="ListBullet"/>
        <w:spacing w:line="240" w:lineRule="auto"/>
        <w:ind w:left="720"/>
      </w:pPr>
      <w:r>
        <w:rPr>
          <w:lang w:val="hi_IN" w:bidi="hi_IN"/>
        </w:rPr>
      </w:r>
      <w:r>
        <w:rPr>
          <w:lang w:val="hi_IN" w:bidi="hi_IN"/>
        </w:rPr>
        <w:t>और मक्केदा नगर के निवासी, जिनमें मक्केदा का राजा भी शामिल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वास्तव में उस समय से पहले की है जब इस्राएली सैनिक गिलगाल के अपने शिविर में लौटते हैं। उस समय के वर्णनकर्ता अक्सर पहले पूरी कहानी का वर्णन कर देते थे, और फिर वापस जाकर उसी कहानी के बारे में और विवरण देते थे।</w:t>
      </w:r>
    </w:p>
    <w:p>
      <w:pPr/>
      <w:r>
        <w:rPr>
          <w:lang w:val="hi_IN" w:bidi="hi_IN"/>
        </w:rPr>
      </w:r>
      <w:r>
        <w:rPr>
          <w:lang w:val="hi_IN" w:bidi="hi_IN"/>
        </w:rPr>
        <w:t>यहाँ रुककर समूह में चर्चा करें: जब आप कोई कहानी समाप्त कर लेते हैं, पर फिर उसमें हुई किसी बात के बारे में और समझाना चाहते हैं, तो आप क्या करते हैं? ध्यान दें कि जब आप अभी बताई गई कहानी के बारे में अतिरिक्त जानकारी देते हैं, तो आप उस भाग की शुरुआत कैसे करते हैं। इस ऑडियो को यहाँ रोकें।</w:t>
      </w:r>
    </w:p>
    <w:p>
      <w:pPr/>
      <w:r>
        <w:rPr>
          <w:lang w:val="hi_IN" w:bidi="hi_IN"/>
        </w:rPr>
      </w:r>
      <w:r>
        <w:rPr>
          <w:lang w:val="hi_IN" w:bidi="hi_IN"/>
        </w:rPr>
        <w:t>पिछले भाग में, इस्राएली और एमोरी युद्ध कर रहे थे। उस युद्ध के दौरान, एमोरियों के पाँच राजा इस्राएली सेना से भाग जाते हैं। यह भाग यह वर्णन करता है कि जब वे भाग जाते हैं तो क्या होता है।</w:t>
      </w:r>
    </w:p>
    <w:p>
      <w:pPr/>
      <w:r>
        <w:rPr>
          <w:lang w:val="hi_IN" w:bidi="hi_IN"/>
        </w:rPr>
      </w:r>
      <w:r>
        <w:rPr>
          <w:lang w:val="hi_IN" w:bidi="hi_IN"/>
        </w:rPr>
        <w:t>युद्ध के दौरान पाँचों राजा चुपके से निकलकर मक्केदा नगर के पास एक गुफा में छिप जाते हैं। परन्तु कोई उन्हें ढूँढ़ लेता है और यहोशू को, जो मक्केदा में इस्राएली शिविर में है, एक संदेश भेजता है। यहोशू अपने लोगों को आदेश देता है कि वे गुफा के सामने बड़े-बड़े पत्थर जमा दें। यहोशू कुछ लोगों को भी आदेश देता है कि वे गुफा के द्वार पर पहरा दें, ताकि राजा भाग न सकें। यहोशू बाकी सेना से कहता है कि वे एमोरी सैनिकों का पीछा करते रहें। एमोरी सैनिक दीवारों से घिरे अपने नगरों की ओर भाग रहे हैं। किसी नगर के चारों ओर की दीवारें उस नगर को सुरक्षित बनाती थीं। यहोशू नहीं चाहता कि कोई भी सैनिक बचकर अपने नगरों के भीतर सुरक्षित हो जाए।</w:t>
      </w:r>
    </w:p>
    <w:p>
      <w:pPr/>
      <w:r>
        <w:rPr>
          <w:lang w:val="hi_IN" w:bidi="hi_IN"/>
        </w:rPr>
      </w:r>
      <w:r>
        <w:rPr>
          <w:lang w:val="hi_IN" w:bidi="hi_IN"/>
        </w:rPr>
        <w:t>दूसरे दृश्य में, यहोशू और इस्राएली सेना एमोरियों की सेनाओं का पूरी तरह वध कर देते हैं। वध का अर्थ है किसी को पूरी तरह नष्ट करना या पूर्ण रूप से पराजित करना।</w:t>
      </w:r>
    </w:p>
    <w:p>
      <w:pPr/>
      <w:r>
        <w:rPr>
          <w:lang w:val="hi_IN" w:bidi="hi_IN"/>
        </w:rPr>
      </w:r>
      <w:r>
        <w:rPr>
          <w:lang w:val="hi_IN" w:bidi="hi_IN"/>
        </w:rPr>
        <w:t>यहाँ रुककर समूह में चर्चा करें: इस प्रकार की हत्या का वर्णन करने के लिए आप किन शब्दों का उपयोग करेंगे? इस ऑडियो को यहाँ रोकें।</w:t>
      </w:r>
    </w:p>
    <w:p>
      <w:pPr/>
      <w:r>
        <w:rPr>
          <w:lang w:val="hi_IN" w:bidi="hi_IN"/>
        </w:rPr>
      </w:r>
      <w:r>
        <w:rPr>
          <w:lang w:val="hi_IN" w:bidi="hi_IN"/>
        </w:rPr>
        <w:t>केवल कुछ ही एमोरी बच पाते हैं जो अपने नगरों तक पहुँचते हैं। इस्राएली सेना यहोशू के साथ सुरक्षित रूप से मक्केदा के शिविर में लौट आती है। इस्राएलियों ने कोई भी शत्रु जीवित नहीं छोड़ा जो इस्राएल के लिए परेशानी खड़ी करे।</w:t>
      </w:r>
    </w:p>
    <w:p>
      <w:pPr/>
      <w:r>
        <w:rPr>
          <w:lang w:val="hi_IN" w:bidi="hi_IN"/>
        </w:rPr>
      </w:r>
      <w:r>
        <w:rPr>
          <w:lang w:val="hi_IN" w:bidi="hi_IN"/>
        </w:rPr>
        <w:t>तीसरे दृश्य में, यहोशू अपने लोगों से कहता है कि वे गुफा का मुँह खोलें, अर्थात गुफा के द्वार से पत्थरों को हटाएँ, और पाँचों राजाओं को बाहर निकालकर यहोशू के पास ले आएँ। यहोशू के लोग यरूशलेम, हेब्रोन, यर्मूत, लाकीश और एग्लोन के राजाओं को बाहर निकाल लाते हैं। तब यहोशू अपनी सेना के प्रधानों से कहता है कि वे प्रत्येक राजा की गर्दन पर अपने पाँव रखें। प्रत्येक राजा को ज़मीन पर लेटना पड़ा, और इस्राएली सेना के सेनापतियों को राजाओं की गर्दन पर अपने पैर रखने पड़े। यह एक प्राचीन प्रथा थी, जो एक समूह के दूसरे पर पूर्ण अधिकार को दर्शाती थी। सेनापति यहोशू की आज्ञा मानते हैं। यहोशू उन्हें याद दिलाता है, "कभी भी न डरो और न ही निराश हो, बल्कि दृढ़ और साहसी बनो। यहोवा तुम्हारे हर शत्रु को पराजित करेगा।" यहोशू हर राजा को मार डालता है और लोगों को आदेश देता है कि वे उनके शवों को पाँच वृक्षों या खंभों पर लटका दें। इसका अर्थ है कि इस्राएली सैनिकों ने प्रत्येक राजा के शरीर में एक नुकीला खंभा या शाखा भेद दी। सूर्यास्त के समय, यहोशू पुरुषों को शवों को नीचे उतारने और उन्हें उस गुफा में फेंकने का आदेश देता है जहाँ वे पुरुष छिपे हुए थे। सैनिक गुफा के द्वार पर बड़े-बड़े पत्थर जमा देते हैं, और वे पत्थर आज तक बने हुए हैं। इसका अर्थ है कि गुफा के द्वार पर पत्थर उस समय भी मौजूद थे जब किसी ने यहोशू की पुस्तक लिखी थी। लेखक इस वाक्यांश का उपयोग हमें यह बताने के लिए करता है कि यह एक सच्ची कहानी है।</w:t>
      </w:r>
    </w:p>
    <w:p>
      <w:pPr/>
      <w:r>
        <w:rPr>
          <w:lang w:val="hi_IN" w:bidi="hi_IN"/>
        </w:rPr>
      </w:r>
      <w:r>
        <w:rPr>
          <w:lang w:val="hi_IN" w:bidi="hi_IN"/>
        </w:rPr>
        <w:t>यहाँ रुककर समूह में इस प्रश्न पर चर्चा करें: आप किसी कहानी को इस प्रकार कैसे समाप्त करते हैं कि श्रोता जान सकें कि वह सच्ची है? आप कौन-सा प्रमाण साझा करते हैं जिससे लोगों को पता चले कि आप जो बता रहे हैं वह वास्तव में हुआ है? इस ऑडियो को यहाँ रोकें।</w:t>
      </w:r>
    </w:p>
    <w:p>
      <w:pPr/>
      <w:r>
        <w:rPr>
          <w:lang w:val="hi_IN" w:bidi="hi_IN"/>
        </w:rPr>
      </w:r>
      <w:r>
        <w:rPr>
          <w:lang w:val="hi_IN" w:bidi="hi_IN"/>
        </w:rPr>
        <w:t>चौथे दृश्य में, उसी दिन यहोशू और इस्राएली सेना मक्केदा पर आक्रमण करते हैं। उन्होंने मक्केदा को तलवार की धार से मारा और नगर के हर व्यक्ति को विनाश के लिए समर्पित कर दिया। इसका अर्थ है कि वे नगर का पूरी तरह नाश कर देते हैं और किसी को भी जीवित नहीं छोड़ते, जैसा कि यहोवा ने आज्ञा दी थी। यहोशू मक्केदा के राजा को उसी प्रकार मार डालता है जैसे उसने यरीहो के राजा को मारा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10:16–28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सैनिक, या यहोशू के पुरुष</w:t>
      </w:r>
    </w:p>
    <w:p>
      <w:pPr>
        <w:pStyle w:val="ListBullet"/>
        <w:spacing w:line="240" w:lineRule="auto"/>
        <w:ind w:left="720"/>
      </w:pPr>
      <w:r>
        <w:rPr>
          <w:lang w:val="hi_IN" w:bidi="hi_IN"/>
        </w:rPr>
      </w:r>
      <w:r>
        <w:rPr>
          <w:lang w:val="hi_IN" w:bidi="hi_IN"/>
        </w:rPr>
        <w:t>एमोरी सैनिक</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पाँच एमोरी राजा</w:t>
      </w:r>
    </w:p>
    <w:p>
      <w:pPr>
        <w:pStyle w:val="ListBullet"/>
        <w:spacing w:line="240" w:lineRule="auto"/>
        <w:ind w:left="720"/>
      </w:pPr>
      <w:r>
        <w:rPr>
          <w:lang w:val="hi_IN" w:bidi="hi_IN"/>
        </w:rPr>
      </w:r>
      <w:r>
        <w:rPr>
          <w:lang w:val="hi_IN" w:bidi="hi_IN"/>
        </w:rPr>
        <w:t>इस्राएली सेना के सेनापति</w:t>
      </w:r>
    </w:p>
    <w:p>
      <w:pPr>
        <w:pStyle w:val="ListBullet"/>
        <w:spacing w:line="240" w:lineRule="auto"/>
        <w:ind w:left="720"/>
      </w:pPr>
      <w:r>
        <w:rPr>
          <w:lang w:val="hi_IN" w:bidi="hi_IN"/>
        </w:rPr>
      </w:r>
      <w:r>
        <w:rPr>
          <w:lang w:val="hi_IN" w:bidi="hi_IN"/>
        </w:rPr>
        <w:t>और मक्केदा नगर के निवासी, जिनमें मक्केदा का राजा भी शामिल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और सम्भावित उत्तर का एक उदाहरण निम्नलिखित है।</w:t>
      </w:r>
    </w:p>
    <w:p>
      <w:pPr/>
      <w:r>
        <w:rPr>
          <w:lang w:val="hi_IN" w:bidi="hi_IN"/>
        </w:rPr>
      </w:r>
      <w:r>
        <w:rPr>
          <w:lang w:val="hi_IN" w:bidi="hi_IN"/>
        </w:rPr>
        <w:t>इस्राएलियों और एमोरियों के बीच युद्ध के दौरान, एमोरियों के पाँच राजा इस्राएली सेना से बचकर भाग निकलते हैं। राजा चुपके से निकलकर मक्केदा के पास एक गुफा में छिप जाते हैं। जब कोई उन्हें ढूँढ़ लेता है और यहोशू को समाचार भेजता है, तब यहोशू अपने लोगों को आदेश देता है कि वे गुफा के द्वार के सामने बड़े-बड़े पत्थर जमा दें। यहोशू कुछ लोगों को यह भी आदेश देता है कि वे गुफा के द्वार पर पहरा दें, ताकि पाँचों राजा भाग न सकें। यहोशू इस्राएली सेना के शेष लोगों को आदेश देता है कि वे एमोरियों की सेना का पीछा करते रहें और पीछे से उन पर आक्रमण करें। यहोशू नहीं चाहता कि एमोरियों की सेना का कोई भी व्यक्ति सुरक्षित रूप से अपने नगरों तक पहुँच जाए। यहोशू जानता है कि यहोवा ने इस्राएल के लोगों को एमोरियों पर विजय का वचन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पाँच एमोरी राजाओं की भूमिका निभाने वाले लोगों से पूछें, "आप क्या सोच रहे हैं और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और इस्राएली एमोरियों की सेना का पीछा करते रहते हैं और उन्हें पूरी तरह नष्ट कर देते हैं। केवल कुछ ही एमोरी सैनिक सुरक्षित रूप से अपने दीवारों से घिरे नगरों तक पहुँच पाते हैं। इस्राएली उन पाँचों सेनाओं के बाकी बचे सभी सैनिकों को मार डालते हैं। इस्राएली उस शिविर में वापस लौटते हैं जहाँ यहोशू मक्केदा नगर के बाहर प्रतीक्षा करता है। इस्राएली किसी को भी जीवित नहीं छोड़ते जो इस्राएल के लिए परेशानी खड़ी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एमोरियों के जीवित बचे लोगों की भूमिका निभाने वाले लोगों से पूछें, "आप क्या सोच रहे हैं और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कुछ लोगों को आदेश देता है कि वे गुफा के द्वार से पत्थरों को हटाएँ और पाँचों एमोरी राजाओं को यहोशू के पास ले आएँ। कुछ इस्राएली सैनिक यरूशलेम, हेब्रोन, यर्मूत, लाकीश और एग्लोन के राजाओं को यहोशू के पास ले आते हैं। यहोशू इस्राएली सेना के सेनापतियों को बुलाकर आदेश देता है कि वे प्रत्येक राजा की गर्दन पर अपने पाँव रखें। जब सेनापति आज्ञा मानते हैं, तब यहोशू उन्हें स्मरण दिलाता है कि वे कभी भयभीत या निराश न हों। यहोशू उनसे कहता है, “दृढ़ और साहसी बनो, क्योंकि यहोवा तुम्हारे सभी शत्रुओं को पराजित करता रहेगा।”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सेना के सेनापतियों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पाँच एमोरी राजाओं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हर राजा को मार डालता है और लोगों को आदेश देता है कि वे उनके शवों को पाँच वृक्षों या खंभों पर लटका दें। जब सूर्य अस्त होने लगता है, तब यहोशू अपने लोगों को आदेश देता है कि वे राजाओं के शवों को नीचे उतारकर उस गुफा में डाल दें जहाँ वे छिपे हुए थे। तब वे लोग गुफा के द्वार के सामने पत्थर जमा देते हैं, जो आज भी वहीं मौजूद हैं।</w:t>
      </w:r>
    </w:p>
    <w:p>
      <w:pPr/>
      <w:r>
        <w:rPr>
          <w:lang w:val="hi_IN" w:bidi="hi_IN"/>
        </w:rPr>
      </w:r>
      <w:r>
        <w:rPr>
          <w:lang w:val="hi_IN" w:bidi="hi_IN"/>
        </w:rPr>
        <w:t>उसी दिन जब यहोशू और इस्राएली एमोरियों की सेनाओं को पराजित करते हैं और उनके राजाओं को मार डालते हैं, इस्राएल के लोग मक्केदा नगर पर आक्रमण करके उसे जीत लेते हैं। इस्राएली नगर के प्रत्येक व्यक्ति को मार डालते हैं और किसी को भी जीवित नहीं छोड़ते। तब यहोशू मक्केदा के राजा को उसी प्रकार मार डालता है जैसे उसने यरीहो के राजा को मारा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मक्केदा के लोगों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10:16–28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इस्राएलियों और एमोरियों के बीच युद्ध के दौरान, एमोरियों के पाँच </w:t>
      </w:r>
      <w:r>
        <w:rPr>
          <w:b/>
          <w:lang w:val="hi_IN" w:bidi="hi_IN"/>
        </w:rPr>
        <w:t>राजा</w:t>
      </w:r>
      <w:r>
        <w:rPr>
          <w:lang w:val="hi_IN" w:bidi="hi_IN"/>
        </w:rPr>
        <w:t xml:space="preserve"> भागकर एक गुफा में छिप जाते हैं। राजा वह व्यक्ति होता है जो किसी नगर या क्षेत्र पर शासन करता है। राजा के लिए उसी शब्द या वाक्यांश का उपयोग करें जिसका उपयोग आपने पिछले भागों में किया था। </w:t>
      </w:r>
      <w:r>
        <w:rPr>
          <w:b/>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पाँचों राजा मक्केदा नगर के पास एक </w:t>
      </w:r>
      <w:r>
        <w:rPr>
          <w:b/>
          <w:lang w:val="hi_IN" w:bidi="hi_IN"/>
        </w:rPr>
        <w:t>गुफा</w:t>
      </w:r>
      <w:r>
        <w:rPr>
          <w:lang w:val="hi_IN" w:bidi="hi_IN"/>
        </w:rPr>
        <w:t xml:space="preserve"> में छिप जाते हैं। गुफा एक बड़ा भूमिगत कक्ष होता है, जो पहाड़ी या चट्टान के भीतर होता है। गुफाएँ आमतौर पर पानी या हवा से प्राकृतिक रूप से बनती हैं। गुफा के प्रवेश द्वार को अक्सर उसका मुँह कहा जाता है।</w:t>
      </w:r>
    </w:p>
    <w:p>
      <w:pPr/>
      <w:r>
        <w:rPr>
          <w:lang w:val="hi_IN" w:bidi="hi_IN"/>
        </w:rPr>
      </w:r>
      <w:r>
        <w:rPr>
          <w:lang w:val="hi_IN" w:bidi="hi_IN"/>
        </w:rPr>
        <w:t xml:space="preserve">यहाँ रुकें और समूह के रूप में किसी गुफा की तस्वीर देखें। समूह में चर्चा करें कि आप </w:t>
      </w:r>
      <w:r>
        <w:rPr>
          <w:b/>
          <w:lang w:val="hi_IN" w:bidi="hi_IN"/>
        </w:rPr>
        <w:t>गुफा</w:t>
      </w:r>
      <w:r>
        <w:rPr>
          <w:lang w:val="hi_IN" w:bidi="hi_IN"/>
        </w:rPr>
        <w:t xml:space="preserve"> के लिए किस शब्द या वाक्यांश का उपयोग करेंगे और आप </w:t>
      </w:r>
      <w:r>
        <w:rPr>
          <w:b/>
          <w:lang w:val="hi_IN" w:bidi="hi_IN"/>
        </w:rPr>
        <w:t>मुँह</w:t>
      </w:r>
      <w:r>
        <w:rPr>
          <w:lang w:val="hi_IN" w:bidi="hi_IN"/>
        </w:rPr>
        <w:t xml:space="preserve"> के लिए किस शब्द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यहोशू कुछ लोगों को गुफा की रखवाली करने का आदेश देता है, जबकि शेष सेना एमोरी सैनिकों का पीछा करती है। यहोशू इस्राएली सेना को स्मरण दिलाता है कि </w:t>
      </w:r>
      <w:r>
        <w:rPr>
          <w:b/>
          <w:lang w:val="hi_IN" w:bidi="hi_IN"/>
        </w:rPr>
        <w:t>यहोवा</w:t>
      </w:r>
      <w:r>
        <w:rPr>
          <w:lang w:val="hi_IN" w:bidi="hi_IN"/>
        </w:rPr>
        <w:t xml:space="preserve">, उनका </w:t>
      </w:r>
      <w:r>
        <w:rPr>
          <w:b/>
          <w:lang w:val="hi_IN" w:bidi="hi_IN"/>
        </w:rPr>
        <w:t>परमेश्वर</w:t>
      </w:r>
      <w:r>
        <w:rPr>
          <w:lang w:val="hi_IN" w:bidi="hi_IN"/>
        </w:rPr>
        <w:t xml:space="preserve">, ने प्रतिज्ञा की है कि वह एमोरियों को उनके हाथ में कर देगा, अर्थात उनके शत्रुओं को पराजित करेगा। यहोवा और परमेश्वर के लिए उसी शब्द या वाक्यांश का उपयोग करें जिसका उपयोग आपने पिछले भागों में किया था। </w:t>
      </w:r>
      <w:r>
        <w:rPr>
          <w:b/>
          <w:lang w:val="hi_IN" w:bidi="hi_IN"/>
        </w:rPr>
        <w:t>यहोवा</w:t>
      </w:r>
      <w:r>
        <w:rPr>
          <w:lang w:val="hi_IN" w:bidi="hi_IN"/>
        </w:rPr>
        <w:t xml:space="preserve"> और </w:t>
      </w:r>
      <w:r>
        <w:rPr>
          <w:b/>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यहोवा </w:t>
      </w:r>
      <w:r>
        <w:rPr>
          <w:b/>
          <w:lang w:val="hi_IN" w:bidi="hi_IN"/>
        </w:rPr>
        <w:t>इस्राएलियों</w:t>
      </w:r>
      <w:r>
        <w:rPr>
          <w:lang w:val="hi_IN" w:bidi="hi_IN"/>
        </w:rPr>
        <w:t xml:space="preserve"> से वादा करता है कि यहोवा उनके शत्रुओं को पराजित करेगा। इस्राएली के लिए उसी शब्द या वाक्यांश का उपयोग करें जिसका उपयोग आपने पिछले भागों में किया था। </w:t>
      </w:r>
      <w:r>
        <w:rPr>
          <w:b/>
          <w:lang w:val="hi_IN" w:bidi="hi_IN"/>
        </w:rPr>
        <w:t>इस्राएली</w:t>
      </w:r>
      <w:r>
        <w:rPr>
          <w:lang w:val="hi_IN" w:bidi="hi_IN"/>
        </w:rPr>
        <w:t xml:space="preserve"> के बारे में अधिक जानकारी के लिए, मुख्य शब्दावली को देखें।</w:t>
      </w:r>
    </w:p>
    <w:p>
      <w:pPr/>
      <w:r>
        <w:rPr>
          <w:lang w:val="hi_IN" w:bidi="hi_IN"/>
        </w:rPr>
      </w:r>
      <w:r>
        <w:rPr>
          <w:lang w:val="hi_IN" w:bidi="hi_IN"/>
        </w:rPr>
        <w:t xml:space="preserve">जब यहोशू सेनाओं को पराजित कर लेता है, तब वह लोगों को आदेश देता है कि वे पाँचों राजाओं को गुफा से बाहर ले आएँ। तब यहोशू इस्राएली सेना के </w:t>
      </w:r>
      <w:r>
        <w:rPr>
          <w:b/>
          <w:lang w:val="hi_IN" w:bidi="hi_IN"/>
        </w:rPr>
        <w:t>सेनापतियों</w:t>
      </w:r>
      <w:r>
        <w:rPr>
          <w:lang w:val="hi_IN" w:bidi="hi_IN"/>
        </w:rPr>
        <w:t xml:space="preserve"> को आदेश देता है कि वे राजाओं की गर्दनों पर अपने पाँव रखें। सेनापति सेना का अगुवा होता है। सेनापति के लिए उसी शब्द या वाक्यांश का उपयोग करें जिसका उपयोग आपने पिछले भागों में किया था।</w:t>
      </w:r>
    </w:p>
    <w:p>
      <w:pPr/>
      <w:r>
        <w:rPr>
          <w:lang w:val="hi_IN" w:bidi="hi_IN"/>
        </w:rPr>
      </w:r>
      <w:r>
        <w:rPr>
          <w:lang w:val="hi_IN" w:bidi="hi_IN"/>
        </w:rPr>
        <w:t xml:space="preserve">उसी दिन जब यहोशू एमोरियों की सेनाओं को पराजित करता है, यहोशू और इस्राएली सेना मक्केदा के प्रत्येक व्यक्ति को </w:t>
      </w:r>
      <w:r>
        <w:rPr>
          <w:b/>
          <w:lang w:val="hi_IN" w:bidi="hi_IN"/>
        </w:rPr>
        <w:t>तलवार की धार से मार डालते</w:t>
      </w:r>
      <w:r>
        <w:rPr>
          <w:lang w:val="hi_IN" w:bidi="hi_IN"/>
        </w:rPr>
        <w:t xml:space="preserve"> हैं। यहोशू मक्केदा </w:t>
      </w:r>
      <w:r>
        <w:rPr>
          <w:b/>
          <w:lang w:val="hi_IN" w:bidi="hi_IN"/>
        </w:rPr>
        <w:t>शहर</w:t>
      </w:r>
      <w:r>
        <w:rPr>
          <w:lang w:val="hi_IN" w:bidi="hi_IN"/>
        </w:rPr>
        <w:t xml:space="preserve"> को </w:t>
      </w:r>
      <w:r>
        <w:rPr>
          <w:b/>
          <w:lang w:val="hi_IN" w:bidi="hi_IN"/>
        </w:rPr>
        <w:t>विनाश के लिए समर्पित करता है</w:t>
      </w:r>
      <w:r>
        <w:rPr>
          <w:lang w:val="hi_IN" w:bidi="hi_IN"/>
        </w:rPr>
        <w:t>। इन वाक्यांशों का अर्थ है कि इस्राएली उस नगर और उसके निवासियों को पूरी तरह नाश कर देते हैं और किसी को भी जीवित नहीं छोड़ते। इस्राएली यह सब यहोवा की उस आज्ञा के पालन में करते हैं कि वे उस देश के उन लोगों से कोई संबंध न रखें जो यहोवा का अनुसरण नहीं करते। नगर, तलवार की धार से मारने और विनाश के लिए समर्पित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10:29–43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10:29–43 को सुनें और अपने मनों में रखें।</w:t>
      </w:r>
    </w:p>
    <w:p>
      <w:pPr/>
      <w:r>
        <w:rPr>
          <w:lang w:val="hi_IN" w:bidi="hi_IN"/>
        </w:rPr>
      </w:r>
      <w:r>
        <w:rPr>
          <w:lang w:val="hi_IN" w:bidi="hi_IN"/>
        </w:rPr>
        <w:t>यदि सम्भव हो, तो यहोशू 10:29–43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10:29–43 का ऑडियो संस्करण सबसे आसानी से समझ में आने वाले अनुवाद में सुनें।</w:t>
      </w:r>
    </w:p>
    <w:p>
      <w:pPr/>
      <w:r>
        <w:rPr>
          <w:lang w:val="hi_IN" w:bidi="hi_IN"/>
        </w:rPr>
      </w:r>
      <w:r>
        <w:rPr>
          <w:lang w:val="hi_IN" w:bidi="hi_IN"/>
        </w:rPr>
        <w:t>पिछले भाग में, यहोशू और इस्राएली सेना ने पाँच एमोरी सेनाओं को हराया और पाँच राजाओं को मार डाला। तब इस्राएलियों ने मक्केदा नगर को पूरी तरह से नष्ट कर दिया और कोई भी जीवित नहीं बचा। यहोशू ने मक्केदा के राजा को उसी तरह मार डाला जैसे उसने यरीहो के राजा को मार डाला था।</w:t>
      </w:r>
    </w:p>
    <w:p>
      <w:pPr/>
      <w:r>
        <w:rPr>
          <w:lang w:val="hi_IN" w:bidi="hi_IN"/>
        </w:rPr>
      </w:r>
      <w:r>
        <w:rPr>
          <w:lang w:val="hi_IN" w:bidi="hi_IN"/>
        </w:rPr>
        <w:t>इस्राएलियों द्वारा मक्केदा नगर को नष्ट करने के बाद, वे कनान के दक्षिणी भाग में आगे बढ़ना जारी रखते हैं। जैसे ही वे हर नगर में पहुँचते हैं, इस्राएली यहोवा की आज्ञा का पालन करते हुए उन नगरों और वहाँ रहने वाले लोगों का नाश कर देते हैं। जब यहोशू और इस्राएली किसी नगर के सभी लोगों को मार देते हैं, तो वे उस नगर पर यहोवा के लिए दावा करते हैं।</w:t>
      </w:r>
    </w:p>
    <w:p>
      <w:pPr/>
      <w:r>
        <w:rPr>
          <w:lang w:val="hi_IN" w:bidi="hi_IN"/>
        </w:rPr>
      </w:r>
      <w:r>
        <w:rPr>
          <w:lang w:val="hi_IN" w:bidi="hi_IN"/>
        </w:rPr>
        <w:t>यहाँ रुकें और समूह में दक्षिणी कनान का नक्शा देखें। इस नक्शे में ये नगर शामिल हैं जिन्हें यहोशू ने जीता था: मक्केदा, लिब्ना, लाकीश, एग्लोन, हेब्रोन और दबीर। इस ऑडियो को यहाँ रोकें।</w:t>
      </w:r>
    </w:p>
    <w:p>
      <w:pPr/>
      <w:r>
        <w:rPr>
          <w:lang w:val="hi_IN" w:bidi="hi_IN"/>
        </w:rPr>
      </w:r>
      <w:r>
        <w:rPr>
          <w:lang w:val="hi_IN" w:bidi="hi_IN"/>
        </w:rPr>
        <w:t>मक्केदा के बाद इस्राएली जिस नगर पर विजय प्राप्त करते हैं, वह लिब्ना है। इस्राएली लिब्ना के विरुद्ध लड़ते हैं, और यहोवा इस्राएलियों को लिब्ना और उसके राजा पर विजय देता है। यहोशू और इस्राएली लिब्ना के हर व्यक्ति को मार डालते हैं, जिसमें राजा भी शामिल है। इस्राएली लिब्ना के किसी भी व्यक्ति को जीवित नहीं छोड़ते हैं। यहोशू लिब्ना के राजा को उसी तरह मार डालता है जैसे यहोशू ने यरीहो के राजा को मार डाला था।</w:t>
      </w:r>
    </w:p>
    <w:p>
      <w:pPr/>
      <w:r>
        <w:rPr>
          <w:lang w:val="hi_IN" w:bidi="hi_IN"/>
        </w:rPr>
      </w:r>
      <w:r>
        <w:rPr>
          <w:lang w:val="hi_IN" w:bidi="hi_IN"/>
        </w:rPr>
        <w:t>इसके बाद, यहोशू और इस्राएली दक्षिण में लाकीश की ओर बढ़ते हैं। वे घेराबंदी करते हैं, या नगर को घेर लेते हैं और उस पर हमला करते हैं। दूसरे दिन, यहोशू और इस्राएली नगर को हराते हैं और लाकीश के सभी लोगों को मार डालते हैं। जैसे उन्होंने लिब्ना में सभी को मार डाला, वैसे ही इस्राएली लाकीश में सभी को मार डालते हैं। फिर से, यहोवा लाकीश को इस्राएलियों के हाथों में देता है, जिसका अर्थ है कि यहोवा इस्राएलियों को विजय देता है। लाकीश का राजा उन पाँच एमोरी राजाओं में से था जिन्होंने इस्राएल के विरुद्ध युद्ध किया था। यहोशू ने पहले ही इस राजा को मार डाला था। जब इस्राएली लाकीश के लोगों के विरुद्ध लड़ते हैं, तो राजा होराम लाकीश के लोगों की मदद करने के लिए गेजेर नगर से आता है। यहोशू सबको तलवार से मार डालता है, अर्थात सबको मार देता है, जिनमें होराम और गेजेर की सेना भी शामिल है। गेजेर की सेना में से कोई भी जीवित नहीं बचा। इस्राएली इस समय गेजेर नगर पर हमला नहीं करते हैं, लेकिन वे उसकी सारी सेना को मार डालते हैं।</w:t>
      </w:r>
    </w:p>
    <w:p>
      <w:pPr/>
      <w:r>
        <w:rPr>
          <w:lang w:val="hi_IN" w:bidi="hi_IN"/>
        </w:rPr>
      </w:r>
      <w:r>
        <w:rPr>
          <w:lang w:val="hi_IN" w:bidi="hi_IN"/>
        </w:rPr>
        <w:t>फिर, यहोशू और पूरा इस्राएल लाकीश से दक्षिण-पश्चिम की ओर एग्लोन नगर की ओर जाते हैं। वे नगर की घेराबंदी करते हैं और उस पर हमला करते हैं। उसी दिन, वे नगर पर कब्जा कर लेते हैं और वहाँ रहने वाले हर व्यक्ति को मार डालते हैं, जैसे उन्होंने लाकीश के साथ किया था। यहोशू ने पहले ही गुफा में एग्लोन के राजा को मार डाला था।</w:t>
      </w:r>
    </w:p>
    <w:p>
      <w:pPr/>
      <w:r>
        <w:rPr>
          <w:lang w:val="hi_IN" w:bidi="hi_IN"/>
        </w:rPr>
      </w:r>
      <w:r>
        <w:rPr>
          <w:lang w:val="hi_IN" w:bidi="hi_IN"/>
        </w:rPr>
        <w:t>यहोशू और इस्राएली पहाड़ों में हेब्रोन की ओर ऊपर बढ़ते हैं। वे हेब्रोन के लोगों और उसके राजा के विरुद्ध लड़ते हैं और वहाँ रहने वाले सभी लोगों को मार डालते हैं, जैसे उन्होंने एग्लोन में किया था। वे पास के नगरों के सभी लोगों को भी मार डालते हैं। यहोशू ने गुफा में अन्य एमोरी राजाओं के साथ हेब्रोन के एक राजा को मार डाला था, लेकिन हेब्रोन में एक नया राजा था। यहोशू हेब्रोन के नए राजा को मार डालता है। इस्राएल ने हेब्रोन में किसी को जीवित नहीं छोड़ा, जैसे इस्राएल ने एग्लोन में भी किसी को जीवित नहीं छोड़ा था।</w:t>
      </w:r>
    </w:p>
    <w:p>
      <w:pPr/>
      <w:r>
        <w:rPr>
          <w:lang w:val="hi_IN" w:bidi="hi_IN"/>
        </w:rPr>
      </w:r>
      <w:r>
        <w:rPr>
          <w:lang w:val="hi_IN" w:bidi="hi_IN"/>
        </w:rPr>
        <w:t>अन्त में, इस्राएली मुड़ते हैं और दबीर पर हमला करते हैं। वे राजा और दबीर के आसपास के नगरों को कब्जा कर लेते हैं और उन्हें तलवारों से मार डालते हैं। इस्राएली किसी भी व्यक्ति को जीवित नहीं छोड़ते। वे दबीर और उसके राजा के साथ वही करते हैं जो उन्होंने हेब्रोन और लिब्ना और उसके राजा के साथ किया था।</w:t>
      </w:r>
    </w:p>
    <w:p>
      <w:pPr/>
      <w:r>
        <w:rPr>
          <w:lang w:val="hi_IN" w:bidi="hi_IN"/>
        </w:rPr>
      </w:r>
      <w:r>
        <w:rPr>
          <w:lang w:val="hi_IN" w:bidi="hi_IN"/>
        </w:rPr>
        <w:t>यहाँ रुकें और समूह में इस प्रश्न पर चर्चा करें: यहोवा ने यहोशू को जिन नगरों को उसने जीता, उनमें हर एक व्यक्ति को मार डालने की आज्ञा दी। एक नगर के सभी लोगों को मार डालकर, यहोशू ने वह नगर यहोवा को समर्पित कर दिया। आपकी संस्कृति में लोग अपने चीजों को अपने देवताओं को कैसे समर्पित करते हैं? आप अपने देवता को कुछ क्यों समर्पित करेंगे? इस ऑडियो को यहाँ रोकें।</w:t>
      </w:r>
    </w:p>
    <w:p>
      <w:pPr/>
      <w:r>
        <w:rPr>
          <w:lang w:val="hi_IN" w:bidi="hi_IN"/>
        </w:rPr>
      </w:r>
      <w:r>
        <w:rPr>
          <w:lang w:val="hi_IN" w:bidi="hi_IN"/>
        </w:rPr>
        <w:t>यहोशू ने पूरे देश पर विजय प्राप्त की: पहाड़ी देश या देश का मध्य भाग; नेगेव, जो दक्षिणी जंगल क्षेत्र है; मैदानों और तट के बीच की निचली पहाड़ियाँ, या पश्चिमी तलहटी; और मृत सागर की ओर जाने वाली ढलानें। यहोशू ने किसी को भी जीवित नहीं छोड़ा, बल्कि उन सभी को यहोवा के लिए समर्पित कर दिया, ठीक वैसे ही जैसे इस्राएल के परमेश्वर यहोवा ने आज्ञा दी थी। यहोशू ने उन्हें मारा, अर्थात नगरों में सबको मार डाला, कादेशबर्ने से, जो यहूदा की दक्षिणी सीमा का भाग है, लेकर भूमध्य सागर के तट पर गाज़ा तक। यहोशू ने गोशेन क्षेत्र पर विजय प्राप्त की। हम ठीक-ठीक नहीं जानते कि यह क्षेत्र कहाँ है, पर यह वह गोशेन नहीं है जो मिस्र में है। यहोशू ने उत्तर में गिबोन तक के नगरों को जीत लिया। यहोशू ने इन सभी नगरों को एक ही समय में, या एक ही लगातार युद्ध में नष्ट कर दिया, क्योंकि इस्राएल के परमेश्वर यहोवा ने इस्राएल के लिए युद्ध किया।</w:t>
      </w:r>
    </w:p>
    <w:p>
      <w:pPr/>
      <w:r>
        <w:rPr>
          <w:lang w:val="hi_IN" w:bidi="hi_IN"/>
        </w:rPr>
      </w:r>
      <w:r>
        <w:rPr>
          <w:lang w:val="hi_IN" w:bidi="hi_IN"/>
        </w:rPr>
        <w:t>यहाँ रुकें और उस देश का नक्शा देखें जिसे यहोशू और इस्राएलियों ने जीता था। इस ऑडियो को यहाँ रोकें।</w:t>
      </w:r>
    </w:p>
    <w:p>
      <w:pPr/>
      <w:r>
        <w:rPr>
          <w:lang w:val="hi_IN" w:bidi="hi_IN"/>
        </w:rPr>
      </w:r>
      <w:r>
        <w:rPr>
          <w:lang w:val="hi_IN" w:bidi="hi_IN"/>
        </w:rPr>
        <w:t>सभी नगरों को हराने के बाद, यहोशू और इस्राएली गिलगाल की छावनी में लौटते हैं।</w:t>
      </w:r>
      <w:r>
        <w:rPr>
          <w:lang w:val="hi_IN" w:bidi="hi_IN"/>
        </w:rPr>
      </w:r>
    </w:p>
    <w:p>
      <w:pPr>
        <w:pStyle w:val="Heading3"/>
      </w:pPr>
      <w:r>
        <w:rPr>
          <w:lang w:val="hi_IN" w:bidi="hi_IN"/>
        </w:rPr>
        <w:t>घटनाओं को समझाना</w:t>
      </w:r>
    </w:p>
    <w:p>
      <w:pPr/>
      <w:r>
        <w:rPr>
          <w:lang w:val="hi_IN" w:bidi="hi_IN"/>
        </w:rPr>
      </w:r>
      <w:r>
        <w:rPr>
          <w:lang w:val="hi_IN" w:bidi="hi_IN"/>
        </w:rPr>
        <w:t>यहोशू 10:29–43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मक्केदा को नष्ट करने के बाद, यहोशू और इस्राएली लिब्ना की यात्रा करते हैं। वे लिब्ना के सभी लोगों पर हमला करते हैं और उन्हें नष्ट कर देते हैं। वे लिब्ना के राजा को उसी तरह मार डालते हैं जैसे उन्होंने यरीहो के राजा को मार डाला था।</w:t>
      </w:r>
    </w:p>
    <w:p>
      <w:pPr/>
      <w:r>
        <w:rPr>
          <w:lang w:val="hi_IN" w:bidi="hi_IN"/>
        </w:rPr>
      </w:r>
      <w:r>
        <w:rPr>
          <w:b/>
          <w:lang w:val="hi_IN" w:bidi="hi_IN"/>
        </w:rPr>
        <w:t>दूसरे दृश्य में:</w:t>
      </w:r>
      <w:r>
        <w:rPr>
          <w:lang w:val="hi_IN" w:bidi="hi_IN"/>
        </w:rPr>
        <w:t xml:space="preserve"> यहोशू इस्राएलियों को लाकीश की ओर ले जाता है, और वे नगर पर हमला करते हैं। दूसरे दिन, यहोवा इस्राएल को लाकीश पर विजय देता है। जब इस्राएली लाकीश को हराते हैं, तो गेजेर का राजा होराम लाकीश के लोगों की मदद करने के लिए एक सेना के साथ पहुँचता है। यहोशू राजा होराम और उसकी सेना को भी नष्ट कर देता है।</w:t>
      </w:r>
    </w:p>
    <w:p>
      <w:pPr/>
      <w:r>
        <w:rPr>
          <w:lang w:val="hi_IN" w:bidi="hi_IN"/>
        </w:rPr>
      </w:r>
      <w:r>
        <w:rPr>
          <w:b/>
          <w:lang w:val="hi_IN" w:bidi="hi_IN"/>
        </w:rPr>
        <w:t>तीसरे दृश्य में:</w:t>
      </w:r>
      <w:r>
        <w:rPr>
          <w:lang w:val="hi_IN" w:bidi="hi_IN"/>
        </w:rPr>
        <w:t xml:space="preserve"> यहोशू और इस्राएली एग्लोन की यात्रा करते हैं और उस नगर के सभी लोगों को मार डालते हैं।</w:t>
      </w:r>
    </w:p>
    <w:p>
      <w:pPr/>
      <w:r>
        <w:rPr>
          <w:lang w:val="hi_IN" w:bidi="hi_IN"/>
        </w:rPr>
      </w:r>
      <w:r>
        <w:rPr>
          <w:b/>
          <w:lang w:val="hi_IN" w:bidi="hi_IN"/>
        </w:rPr>
        <w:t>चौथे दृश्य में:</w:t>
      </w:r>
      <w:r>
        <w:rPr>
          <w:lang w:val="hi_IN" w:bidi="hi_IN"/>
        </w:rPr>
        <w:t xml:space="preserve"> इस्राएली हेब्रोन की यात्रा करते हैं और नगर के सभी लोगों, आसपास के नगरों में रहने वाले सभी लोगों और हेब्रोन के राजा को मार डालते हैं।</w:t>
      </w:r>
    </w:p>
    <w:p>
      <w:pPr/>
      <w:r>
        <w:rPr>
          <w:lang w:val="hi_IN" w:bidi="hi_IN"/>
        </w:rPr>
      </w:r>
      <w:r>
        <w:rPr>
          <w:b/>
          <w:lang w:val="hi_IN" w:bidi="hi_IN"/>
        </w:rPr>
        <w:t>पाँचवें दृश्य में:</w:t>
      </w:r>
      <w:r>
        <w:rPr>
          <w:lang w:val="hi_IN" w:bidi="hi_IN"/>
        </w:rPr>
        <w:t xml:space="preserve"> इस्राएली दबीर की यात्रा करते हैं, जहाँ वे नगर पर हमला करते हैं और उस पर विजय प्राप्त करते हैं। वे राजा सहित हर व्यक्ति को मार डालते हैं, जैसे उन्होंने हेब्रोन और लिब्ना में किया था।</w:t>
      </w:r>
    </w:p>
    <w:p>
      <w:pPr/>
      <w:r>
        <w:rPr>
          <w:lang w:val="hi_IN" w:bidi="hi_IN"/>
        </w:rPr>
      </w:r>
      <w:r>
        <w:rPr>
          <w:b/>
          <w:lang w:val="hi_IN" w:bidi="hi_IN"/>
        </w:rPr>
        <w:t>छठे दृश्य में:</w:t>
      </w:r>
      <w:r>
        <w:rPr>
          <w:lang w:val="hi_IN" w:bidi="hi_IN"/>
        </w:rPr>
        <w:t xml:space="preserve"> यहोशू पूरे देश पर विजय प्राप्त करता है: पहाड़ी देश, पूर्वी ढलान, पश्चिमी पहाड़ियाँ और दक्षिण का सूखा देश। यहोशू अपनी सेना को दक्षिण में कादेशबर्ने से तट के पास गाजा की ओर ले जाता है। यहोशू उन्हें गोशेन क्षेत्र के पार और उत्तर में गिबोन तक की ओर ले जाता है। यहोशू उस देश के हर राजा को हराता है और उसके सभी लोगों को मार डालता है। यहोशू किसी को नहीं छोड़ता है क्योंकि इस्राएल के परमेश्वर, यहोवा ने यहोशू को उन सभी को मार डालने की आज्ञा दी थी। यहोशू यह सब इसलिए कर सका क्योंकि इस्राएल का परमेश्वर यहोवा अपने लोगों के लिए लड़ रहा था। जब देश पर विजय प्राप्त हो जाती है, तब यहोशू और इस्राएली गिलगाल की छावनी में लौट आते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लिब्ना के लोग और राजा</w:t>
      </w:r>
    </w:p>
    <w:p>
      <w:pPr>
        <w:pStyle w:val="ListBullet"/>
        <w:spacing w:line="240" w:lineRule="auto"/>
        <w:ind w:left="720"/>
      </w:pPr>
      <w:r>
        <w:rPr>
          <w:lang w:val="hi_IN" w:bidi="hi_IN"/>
        </w:rPr>
      </w:r>
      <w:r>
        <w:rPr>
          <w:lang w:val="hi_IN" w:bidi="hi_IN"/>
        </w:rPr>
        <w:t>लाकीश के लोग</w:t>
      </w:r>
    </w:p>
    <w:p>
      <w:pPr>
        <w:pStyle w:val="ListBullet"/>
        <w:spacing w:line="240" w:lineRule="auto"/>
        <w:ind w:left="720"/>
      </w:pPr>
      <w:r>
        <w:rPr>
          <w:lang w:val="hi_IN" w:bidi="hi_IN"/>
        </w:rPr>
      </w:r>
      <w:r>
        <w:rPr>
          <w:lang w:val="hi_IN" w:bidi="hi_IN"/>
        </w:rPr>
        <w:t>राजा होराम और उसकी सेना</w:t>
      </w:r>
    </w:p>
    <w:p>
      <w:pPr>
        <w:pStyle w:val="ListBullet"/>
        <w:spacing w:line="240" w:lineRule="auto"/>
        <w:ind w:left="720"/>
      </w:pPr>
      <w:r>
        <w:rPr>
          <w:lang w:val="hi_IN" w:bidi="hi_IN"/>
        </w:rPr>
      </w:r>
      <w:r>
        <w:rPr>
          <w:lang w:val="hi_IN" w:bidi="hi_IN"/>
        </w:rPr>
        <w:t>एग्लोन के लोग</w:t>
      </w:r>
    </w:p>
    <w:p>
      <w:pPr>
        <w:pStyle w:val="ListBullet"/>
        <w:spacing w:line="240" w:lineRule="auto"/>
        <w:ind w:left="720"/>
      </w:pPr>
      <w:r>
        <w:rPr>
          <w:lang w:val="hi_IN" w:bidi="hi_IN"/>
        </w:rPr>
      </w:r>
      <w:r>
        <w:rPr>
          <w:lang w:val="hi_IN" w:bidi="hi_IN"/>
        </w:rPr>
        <w:t>हेब्रोन के लोग और राजा</w:t>
      </w:r>
    </w:p>
    <w:p>
      <w:pPr>
        <w:pStyle w:val="ListBullet"/>
        <w:spacing w:line="240" w:lineRule="auto"/>
        <w:ind w:left="720"/>
      </w:pPr>
      <w:r>
        <w:rPr>
          <w:lang w:val="hi_IN" w:bidi="hi_IN"/>
        </w:rPr>
      </w:r>
      <w:r>
        <w:rPr>
          <w:lang w:val="hi_IN" w:bidi="hi_IN"/>
        </w:rPr>
        <w:t>दबीर के लोग और राजा</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यहोशू और पूरा इस्राएल मक्केदा से लिब्ना जाते हैं। जब हम सुनते हैं कि यहोशू और "पूरा इस्राएल" लिब्ना पर हमला करते हैं, तो इसका अर्थ है कि यहोशू और इस्राएली सेना आक्रमण करती है। कहानीकार इस बात पर जोर दे रहा है कि इस्राएली लोग और सेना सभी एकीकृत तरीके से कार्य कर रहे हैं। यदि आवश्यक हो, तो आप अपने अनुवाद में कह सकते हैं कि यहोशू और "सेना" ने लिब्ना पर हमला किया है।</w:t>
      </w:r>
    </w:p>
    <w:p>
      <w:pPr/>
      <w:r>
        <w:rPr>
          <w:lang w:val="hi_IN" w:bidi="hi_IN"/>
        </w:rPr>
      </w:r>
      <w:r>
        <w:rPr>
          <w:lang w:val="hi_IN" w:bidi="hi_IN"/>
        </w:rPr>
        <w:t xml:space="preserve">यहोशू और इस्राएल की सेना लिब्ना पर हमला करती है और नगर के विरुद्ध युद्ध करती है। यहोवा लिब्ना नगर और उसके राजा को इस्राएलियों के हाथों में देता है। इसका अर्थ है कि यहोवा इस्राएलियों को लिब्ना के लोगों पर विजय देता है। यहोशू लिब्ना को तलवार की धार से मारता है। इसका अर्थ है कि यहोशू और सेना लिब्ना में हर व्यक्ति को अपनी तलवारों से मार डालते हैं, और वे किसी को भी जीवित नहीं छोड़ते। यहोशू लिब्ना के राजा को मार डालता है जैसे यहोशू ने यरीहो के राजा को मार डाला था। इस प्रकार यहोशू हर नगर को यहोवा के लिए समर्पित करता है, या हर नगर पर यहोवा के लिए दावा करता है। यहोवा ने इस्राएलियों को आज्ञा दी थी कि वे किसी भी ऐसे नगर या गोत्र को पूरी तरह नष्ट कर दें जो मूर्तियों की उपासना करता हो। </w:t>
      </w:r>
    </w:p>
    <w:p>
      <w:pPr/>
      <w:r>
        <w:rPr>
          <w:lang w:val="hi_IN" w:bidi="hi_IN"/>
        </w:rPr>
      </w:r>
      <w:r>
        <w:rPr>
          <w:lang w:val="hi_IN" w:bidi="hi_IN"/>
        </w:rPr>
        <w:t>यहाँ रुकें और समूह में निम्नलिखित पर चर्चा करें: लेखक प्रत्येक नगर के लिए उसी जानकारी को दोहराता है जिसमें इस्राएल विजय प्राप्त करता है, क्योंकि इस्राएली युद्धों के बारे में कहानियाँ इसी तरह सुनाते हैं। यदि आपकी कहानी सुनाने की शैली अलग है, तो आपको इस तरह से जानकारी दोहराने की आवश्यकता नहीं है। हालाँकि, यह याद रखना महत्वपूर्ण है कि कहानीकार इस बात पर जोर देना चाहता है कि हर नगर में, इस्राएली उन सभी बातों का पालन करते हैं जिन्हें करने की यहोवा उन्हें आज्ञा देता है। चर्चा करें कि आप किसी व्यक्ति के बार-बार किए गए कार्यों के बारे में कैसे बात करते हैं। हर बार दोहराए जाने वाले काम का वर्णन करते समय आप उसी बात को कैसे कहते हैं? इस कहानी में प्रत्येक नगर के कार्यों पर ध्यान दें, और देखें कि क्या आप सुन सकते हैं कि हर बार जब इस्राएल की सेना किसी नगर में आती है, तो वह उसी बात को कैसे करती है। इस ऑडियो को यहाँ रोकें।</w:t>
      </w:r>
    </w:p>
    <w:p>
      <w:pPr/>
      <w:r>
        <w:rPr>
          <w:lang w:val="hi_IN" w:bidi="hi_IN"/>
        </w:rPr>
      </w:r>
      <w:r>
        <w:rPr>
          <w:lang w:val="hi_IN" w:bidi="hi_IN"/>
        </w:rPr>
        <w:t>दूसरे दृश्य में, यहोशू और इस्राएली लाकीश नगर के विरुद्ध लड़ने के लिए आगे बढ़ते हैं। वे हमला करने से पहले नगर की घेराबंदी करते हैं, या उसे घेर लेते हैं ताकि कोई भी भोजन और पानी लेने के लिए नगर से बाहर न जा सके। युद्ध के दूसरे दिन, यहोशू और पूरे इस्राएल ने लाकीश पर कब्ज़ा कर लिया और उसे तलवार के घाट उतार दिया। फिर से, यहोवा नगर को इस्राएल के लोगों को दे देता है। वे एक भी व्यक्ति को जीवित नहीं छोड़ते हैं, जैसे उन्होंने लिब्ना के साथ किया था। इस समय, गेजेर का राजा होराम लाकीश के लोगों की इस्राएल के विरुद्ध लड़ने में मदद करने के लिए अपनी सेना लाता है। यहोशू गेजेर के राजा और उसकी सारी सेना को मार डालता है। इस्राएली किसी को जीवित नहीं छोड़ते हैं। यह याद रखना महत्वपूर्ण है कि इस्राएली सेना गेजेर नगर पर विजय प्राप्त नहीं करती है, बल्कि केवल राजा और उसकी सेना को हराती है।</w:t>
      </w:r>
    </w:p>
    <w:p>
      <w:pPr/>
      <w:r>
        <w:rPr>
          <w:lang w:val="hi_IN" w:bidi="hi_IN"/>
        </w:rPr>
      </w:r>
      <w:r>
        <w:rPr>
          <w:lang w:val="hi_IN" w:bidi="hi_IN"/>
        </w:rPr>
        <w:t>यहाँ रुकें और समूह में चर्चा करें: हर नगर में हम सुनते हैं कि यहोवा इस्राएल को विजय देता है, या इस्राएल उस नगर को विनाश के लिए समर्पित करता है। इस्राएली भरोसा करते हैं कि यहोवा ही है जो उन्हें अपने शत्रुओं को हराने की सामर्थ्य देता है, और वे यहोवा की आज्ञा मानते हैं क्योंकि वे यहोवा पर भरोसा करते हैं। अपनी संस्कृति से एक कहानी सुनाएँ जब किसी व्यक्ति या समूह ने अपने देवता का पूरी तरह से अनुसरण किया, और उनके देवता ने कैसे पूरी तरह से विजय दी। इस बात पर ध्यान दें कि आप कौन से शब्दों और वाक्यांशों का उपयोग करते हैं यह बताने के लिए कि लोग अपने परमेश्वर के प्रति कितने समर्पित और आज्ञाकारी थे। इस ऑडियो को यहाँ रोकें।</w:t>
      </w:r>
    </w:p>
    <w:p>
      <w:pPr/>
      <w:r>
        <w:rPr>
          <w:lang w:val="hi_IN" w:bidi="hi_IN"/>
        </w:rPr>
      </w:r>
      <w:r>
        <w:rPr>
          <w:lang w:val="hi_IN" w:bidi="hi_IN"/>
        </w:rPr>
        <w:t>तीसरे दृश्य में, यहोशू और पूरा इस्राएल एग्लोन की यात्रा करते हैं, जहाँ वे नगर के विरुद्ध लड़ते हैं और एक ही दिन में उसे हराते हैं। इस्राएली नगर को यहोवा को समर्पित करते हैं और नगर के हर एक व्यक्ति को मार डालते हैं, जैसे उन्होंने लाकीश के साथ किया था। प्रत्येक नगर के विनाश के विवरण में कुछ उन्हीं शब्दों और वाक्यांशों का उपयोग किया गया है। कहानीकार यहोवा की सामर्थ्य और युद्धों में सहायता पर जोर देने के लिए इस तरह से बातों को दोहराता है।</w:t>
      </w:r>
    </w:p>
    <w:p>
      <w:pPr/>
      <w:r>
        <w:rPr>
          <w:lang w:val="hi_IN" w:bidi="hi_IN"/>
        </w:rPr>
      </w:r>
      <w:r>
        <w:rPr>
          <w:lang w:val="hi_IN" w:bidi="hi_IN"/>
        </w:rPr>
        <w:t>चौथे दृश्य में, यहोशू और सारा इस्राएल पहाड़ी पर चढ़कर हेब्रोन और उसके आस-पास के नगरों पर आक्रमण करने जाते हैं। हेब्रोन को घेरने वाले छोटे नगर अपनी रक्षा के लिए हेब्रोन पर निर्भर हैं। इस्राएली नगर और उसके छोटे नगरों से लड़ते हैं और उन पर कब्जा कर लेते हैं। इस्राएलियों ने हेब्रोन के राजा सहित हर एक व्यक्ति को मार डाला। यहोशू किसी को भी जीवित नहीं छोड़ता है जैसे उसने एग्लोन में किया था।</w:t>
      </w:r>
    </w:p>
    <w:p>
      <w:pPr/>
      <w:r>
        <w:rPr>
          <w:lang w:val="hi_IN" w:bidi="hi_IN"/>
        </w:rPr>
      </w:r>
      <w:r>
        <w:rPr>
          <w:lang w:val="hi_IN" w:bidi="hi_IN"/>
        </w:rPr>
        <w:t>पाँचवें दृश्य में, यहोशू और इस्राएली दबीर नगर और उसके आसपास के नगरों पर हमला करने के लिए मुड़ते हैं। इस्राएली नगर को हराते हैं और उसके राजा और उसके सभी निवासियों को पकड़ लेते हैं और उन्हें मार डालते हैं। यहोशू दबीर के राजा को मार डालता है जैसे उसने हेब्रोन और लिब्ना के राजाओं को मार डाला था।</w:t>
      </w:r>
    </w:p>
    <w:p>
      <w:pPr/>
      <w:r>
        <w:rPr>
          <w:lang w:val="hi_IN" w:bidi="hi_IN"/>
        </w:rPr>
      </w:r>
      <w:r>
        <w:rPr>
          <w:lang w:val="hi_IN" w:bidi="hi_IN"/>
        </w:rPr>
        <w:t>छठे दृश्य में, हम उन युद्धों का सारांश सुनते हैं जो यहोशू कनान के दक्षिणी भाग को जीतने के लिए लड़ता है। यहोशू पहाड़ी देश से लेकर नेगेव के जंगल तक, निचले क्षेत्रों से लेकर मृत सागर की ओर जाने वाली पहाड़ियों की ढलानों तक पूरे देश पर विजय प्राप्त करता है। यहोशू और पूरा इस्राएल उस देश के हर नगर के हर व्यक्ति को मार डालने के लिए यहोवा की आज्ञा का पालन करते हैं। यहोशू और इस्राएली कादेशबर्ने से लेकर गाजा तक, गोशेन से लेकर गिबोन तक के सभी लोगों को मार डालते हैं। वे यह सब एक ही समय में एक लंबे लगातार युद्ध में करते हैं, एक नगर से दूसरे नगर तक बढ़ते हुए।</w:t>
      </w:r>
    </w:p>
    <w:p>
      <w:pPr/>
      <w:r>
        <w:rPr>
          <w:lang w:val="hi_IN" w:bidi="hi_IN"/>
        </w:rPr>
      </w:r>
      <w:r>
        <w:rPr>
          <w:lang w:val="hi_IN" w:bidi="hi_IN"/>
        </w:rPr>
        <w:t>यहाँ रुकें और समूह में उन नगरों का नक्शा देखें जिन्हें यहोशू ने जीता था। इस ऑडियो को यहाँ रोकें।</w:t>
      </w:r>
    </w:p>
    <w:p>
      <w:pPr/>
      <w:r>
        <w:rPr>
          <w:lang w:val="hi_IN" w:bidi="hi_IN"/>
        </w:rPr>
      </w:r>
      <w:r>
        <w:rPr>
          <w:lang w:val="hi_IN" w:bidi="hi_IN"/>
        </w:rPr>
        <w:t>यहोशू इन सभी नगरों और राजाओं को एक ही समय में कब्जा कर लेता है और उन्हें नष्ट कर देता है। क्योंकि यहोवा इस्राएलियों को विजय देता है, इसलिए ये सभी युद्ध एक नगर से दूसरे नगर की एक लंबी यात्रा के दौरान होते हैं। हम ठीक-ठीक नहीं जानते कि यहोशू को इन नगरों और राजाओं को जीतने में कितना समय लगा, पर सम्भव है कि इसमें काफी समय लगा हो।</w:t>
      </w:r>
    </w:p>
    <w:p>
      <w:pPr/>
      <w:r>
        <w:rPr>
          <w:lang w:val="hi_IN" w:bidi="hi_IN"/>
        </w:rPr>
      </w:r>
      <w:r>
        <w:rPr>
          <w:lang w:val="hi_IN" w:bidi="hi_IN"/>
        </w:rPr>
        <w:t>यहाँ रुकें और समूह में चर्चा करें कि आप यहोशू और सेना इन नगरों के विरुद्ध लड़ने वाले उस लंबे और निरंतर युद्ध के बारे में कैसे बात करेंगे। इस ऑडियो को यहाँ रोकें।</w:t>
      </w:r>
    </w:p>
    <w:p>
      <w:pPr/>
      <w:r>
        <w:rPr>
          <w:lang w:val="hi_IN" w:bidi="hi_IN"/>
        </w:rPr>
      </w:r>
      <w:r>
        <w:rPr>
          <w:lang w:val="hi_IN" w:bidi="hi_IN"/>
        </w:rPr>
        <w:t>इस्राएली इन सभी लोगों पर विजय प्राप्त करने में सक्षम थे क्योंकि इस्राएल के परमेश्वर यहोवा ने इस्राएल के लिए युद्ध किया और इस्राएल को विजय दी। यहोवा ने इस्राएलियों से कहा था कि वे केवल उसी की उपासना करें और उन अन्य देवताओं की नहीं जिनकी कनानी लोग उपासना करते थे। इस कहानी में, यहोशू ने फिर से यह स्पष्ट किया कि वह यहोवा ही था, कोई और देवता नहीं, जिसने इस्राएलियों को विजय दिलाई। हम इस नमूने को यहोशू की पूरी पुस्तक में देखते हैं, जब इस्राएली महसूस करते हैं कि यह यहोवा है, न कि कोई कनानी देवता, जो उनकी मदद कर रहा है। जब उन्होंने देश के सभी लोगों को जीत लिया, तो यहोशू और पूरा इस्राएल गिलगाल की छावनी में लौट आए।</w:t>
      </w:r>
    </w:p>
    <w:p>
      <w:pPr/>
      <w:r>
        <w:rPr>
          <w:lang w:val="hi_IN" w:bidi="hi_IN"/>
        </w:rPr>
      </w:r>
      <w:r>
        <w:rPr>
          <w:lang w:val="hi_IN" w:bidi="hi_IN"/>
        </w:rPr>
        <w:t>यहाँ रुकें और समूह में चर्चा करें: किसी ऐसे समय के बारे में बताएँ जब कोई व्यक्ति किसी ऐसे काम को पूरा करने में सक्षम था जो असंभव लगता था। आप लोगों को यह समझने में मदद करने के लिए किन शब्दों का उपयोग करेंगे कि यहोवा इस्राएल के लिए कैसे लड़ा?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10:29–43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लिब्ना के लोग और राजा</w:t>
      </w:r>
    </w:p>
    <w:p>
      <w:pPr>
        <w:pStyle w:val="ListBullet"/>
        <w:spacing w:line="240" w:lineRule="auto"/>
        <w:ind w:left="720"/>
      </w:pPr>
      <w:r>
        <w:rPr>
          <w:lang w:val="hi_IN" w:bidi="hi_IN"/>
        </w:rPr>
      </w:r>
      <w:r>
        <w:rPr>
          <w:lang w:val="hi_IN" w:bidi="hi_IN"/>
        </w:rPr>
        <w:t>लाकीश के लोग</w:t>
      </w:r>
    </w:p>
    <w:p>
      <w:pPr>
        <w:pStyle w:val="ListBullet"/>
        <w:spacing w:line="240" w:lineRule="auto"/>
        <w:ind w:left="720"/>
      </w:pPr>
      <w:r>
        <w:rPr>
          <w:lang w:val="hi_IN" w:bidi="hi_IN"/>
        </w:rPr>
      </w:r>
      <w:r>
        <w:rPr>
          <w:lang w:val="hi_IN" w:bidi="hi_IN"/>
        </w:rPr>
        <w:t>राजा होराम और उसकी सेना</w:t>
      </w:r>
    </w:p>
    <w:p>
      <w:pPr>
        <w:pStyle w:val="ListBullet"/>
        <w:spacing w:line="240" w:lineRule="auto"/>
        <w:ind w:left="720"/>
      </w:pPr>
      <w:r>
        <w:rPr>
          <w:lang w:val="hi_IN" w:bidi="hi_IN"/>
        </w:rPr>
      </w:r>
      <w:r>
        <w:rPr>
          <w:lang w:val="hi_IN" w:bidi="hi_IN"/>
        </w:rPr>
        <w:t>एग्लोन के लोग</w:t>
      </w:r>
    </w:p>
    <w:p>
      <w:pPr>
        <w:pStyle w:val="ListBullet"/>
        <w:spacing w:line="240" w:lineRule="auto"/>
        <w:ind w:left="720"/>
      </w:pPr>
      <w:r>
        <w:rPr>
          <w:lang w:val="hi_IN" w:bidi="hi_IN"/>
        </w:rPr>
      </w:r>
      <w:r>
        <w:rPr>
          <w:lang w:val="hi_IN" w:bidi="hi_IN"/>
        </w:rPr>
        <w:t>हेब्रोन के लोग और राजा</w:t>
      </w:r>
    </w:p>
    <w:p>
      <w:pPr>
        <w:pStyle w:val="ListBullet"/>
        <w:spacing w:line="240" w:lineRule="auto"/>
        <w:ind w:left="720"/>
      </w:pPr>
      <w:r>
        <w:rPr>
          <w:lang w:val="hi_IN" w:bidi="hi_IN"/>
        </w:rPr>
      </w:r>
      <w:r>
        <w:rPr>
          <w:lang w:val="hi_IN" w:bidi="hi_IN"/>
        </w:rPr>
        <w:t>दबीर के लोग और राजा</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और इस्राएली लिब्ना नगर की यात्रा करते हैं। इस्राएली नगर के लोगों पर हमला करते हैं और उनके विरुद्ध लड़ते हैं। लेकिन यहोवा इस्राएलियों को लिब्ना और उसके राजा पर विजय देता है। यहोशू और इस्राएली लिब्ना नगर के हर व्यक्ति को मार डालते हैं। इस्राएली किसी को जीवित नहीं छोड़ते हैं। और वे लिब्ना के राजा को मार डालते हैं जैसे उन्होंने यरीहो के राजा को मार डाला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और इस्राएली लाकीश की ओर यात्रा करते हैं। वे नगर को घेरते हैं और उस पर हमला करते हैं। युद्ध के दूसरे दिन, यहोवा इस्राएलियों को लाकीश पर विजय देता है। वे लाकीश में हर व्यक्ति को मार डालते हैं जैसे उन्होंने लिब्ना में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लाकीश में युद्ध हो रहा था, तब राजा होराम और उसकी सेना गेजेर से लाकीश के लोगों की सहायता करने के लिए आए। यहोशू और इस्राएली राजा और उसकी सेना को पूरी तरह से नष्ट कर देते हैं, और किसी को भी जीवित नहीं छोड़ते।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होराम और उसकी सेना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और इस्राएली सेना द्वारा लाकीश में सभी को मार डालने के बाद, वे एग्लोन नगर की यात्रा करते हैं, जहाँ वे नगर को घेर लेते हैं और उस पर हमला करते हैं। उसी दिन, इस्राएली एग्लोन के लोगों को हराते हैं और नगर के हर व्यक्ति को मार डालते हैं, जैसे उन्होंने लाकीश में किया था।</w:t>
      </w:r>
    </w:p>
    <w:p>
      <w:pPr/>
      <w:r>
        <w:rPr>
          <w:lang w:val="hi_IN" w:bidi="hi_IN"/>
        </w:rPr>
      </w:r>
      <w:r>
        <w:rPr>
          <w:lang w:val="hi_IN" w:bidi="hi_IN"/>
        </w:rPr>
        <w:t>फिर इस्राएली चढ़ाई करते हुए हेब्रोन की ओर जाते हैं, जहाँ वे नगर और उसके आसपास के कस्बों पर हमला करते हैं। वे हेब्रोन के सभी लोगों से लड़ते हैं और उन्हें मार डालते हैं, जिसमें उसके राजा भी शामिल था। यहोशू यह सुनिश्चित करता है कि कोई भी जीवित न रहे।</w:t>
      </w:r>
    </w:p>
    <w:p>
      <w:pPr/>
      <w:r>
        <w:rPr>
          <w:lang w:val="hi_IN" w:bidi="hi_IN"/>
        </w:rPr>
      </w:r>
      <w:r>
        <w:rPr>
          <w:lang w:val="hi_IN" w:bidi="hi_IN"/>
        </w:rPr>
        <w:t>अन्त में, यहोशू इस्राएलियों को मुड़ने और दबीर पर हमला करने के लिए अगुवाई करता है। वे नगर और उसके आसपास के कस्बों से लड़ते हैं और उन्हें नष्ट कर देते हैं। यहोशू दबीर के राजा सहित वहाँ के सभी लोगों को मार डालता है, जैसे उसने हेब्रोन और लिब्ना में सभी को मार डाला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एग्लोन, हेब्रोन और दबीर के लोगों की भूमिका निभाने वाले लोगों से पूछें, "आप क्या सोच रहे हैं या क्या महसूस कर रहे हैं?" लोग कुछ इस तरह के उत्तर दे सकते हैं, जैसे:</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और इस्राएलियों ने उस देश पर विजय प्राप्त की, जिसमें पहाड़ी देश, नेगेव का जंगल, तराइयां और मृत सागर की ओर जाने वाली ढलानें शामिल थीं। उन्होंने किसी भी नगर में किसी को भी जीवित नहीं छोड़ा, क्योंकि यहोवा ने आज्ञा दी थी कि मूर्तियों की उपासना करने वाले हर व्यक्ति को मार डाला जाए। दक्षिण में कादेशबर्ने से लेकर तट पर गाजा तक, गोशेन के मध्य क्षेत्र से लेकर उत्तर में गिबोन तक, यहोशू और इस्राएलियों ने नगरों को नष्ट कर दिया और वहाँ रहने वाले हर व्यक्ति को मार डाला। यहोशू ने इन सभी नगरों को एक ही लंबे युद्ध में जीत लिया क्योंकि इस्राएल के परमेश्वर यहोवा ने इस्राएल के लिए युद्ध किया। जब इस्राएलियों ने उस क्षेत्र के सभी नगरों को जीत लिया था, तब यहोशू इस्राएल को गिलगाल स्थित उनकी छावनी में वापस 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10:29–43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यहोशू और पूरे </w:t>
      </w:r>
      <w:r>
        <w:rPr>
          <w:b/>
          <w:lang w:val="hi_IN" w:bidi="hi_IN"/>
        </w:rPr>
        <w:t>इस्राएल</w:t>
      </w:r>
      <w:r>
        <w:rPr>
          <w:lang w:val="hi_IN" w:bidi="hi_IN"/>
        </w:rPr>
        <w:t xml:space="preserve"> ने मक्केदा से लिब्ना की यात्रा की। सारा इस्राएल सेना के सभी </w:t>
      </w:r>
      <w:r>
        <w:rPr>
          <w:b/>
          <w:lang w:val="hi_IN" w:bidi="hi_IN"/>
        </w:rPr>
        <w:t>इस्राएलियों</w:t>
      </w:r>
      <w:r>
        <w:rPr>
          <w:lang w:val="hi_IN" w:bidi="hi_IN"/>
        </w:rPr>
        <w:t xml:space="preserve"> को दर्शाता है। कुछ अनुवादों में कहा गया है कि यहोशू अपनी सारी सेना के साथ गया, और कुछ अनुवादों में कहा गया है कि यहोशू पूरे इस्राएल, या इस्राएलियों के साथ गया। यदि आप यहाँ इस्राएल या इस्राएली कहते हैं, तो इस्राएल या इस्राएली के लिए उसी शब्द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इस्राएलियों ने नगर पर हमला किया, और यहोवा ने नगर को इस्राएल के हाथों में दे दिया। इसका अर्थ है कि यहोवा ने इस्राएल को वह दिया जो उन्हें लिब्ना नगर पर विजय पाने के लिए आवश्यक था। यह वाक्यांश लाकीश के विरुद्ध युद्ध में भी दिखाई देता है। जब आप यहोवा द्वारा लोगों को इस्राएल के हाथों में देने के बारे में बात करते हैं, तो उसी तरह के शब्दों का उपयोग करें जिनका उपयोग आपने पिछले भागों में किया था।</w:t>
      </w:r>
    </w:p>
    <w:p>
      <w:pPr/>
      <w:r>
        <w:rPr>
          <w:lang w:val="hi_IN" w:bidi="hi_IN"/>
        </w:rPr>
      </w:r>
      <w:r>
        <w:rPr>
          <w:b/>
          <w:lang w:val="hi_IN" w:bidi="hi_IN"/>
        </w:rPr>
        <w:t>यहोवा</w:t>
      </w:r>
      <w:r>
        <w:rPr>
          <w:lang w:val="hi_IN" w:bidi="hi_IN"/>
        </w:rPr>
        <w:t xml:space="preserve"> के लिए उसी शब्द का उपयोग करें जिसका उपयोग आपने पिछले भागों में किया था।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फिर यहोशू ने लिब्ना नगर को </w:t>
      </w:r>
      <w:r>
        <w:rPr>
          <w:b/>
          <w:lang w:val="hi_IN" w:bidi="hi_IN"/>
        </w:rPr>
        <w:t>तलवार की धार से मारा</w:t>
      </w:r>
      <w:r>
        <w:rPr>
          <w:lang w:val="hi_IN" w:bidi="hi_IN"/>
        </w:rPr>
        <w:t xml:space="preserve">। यहोशू और इस्राएलियों ने नगर और उसमें मौजूद हर व्यक्ति का </w:t>
      </w:r>
      <w:r>
        <w:rPr>
          <w:b/>
          <w:lang w:val="hi_IN" w:bidi="hi_IN"/>
        </w:rPr>
        <w:t>पूरी तरह विनाश</w:t>
      </w:r>
      <w:r>
        <w:rPr>
          <w:lang w:val="hi_IN" w:bidi="hi_IN"/>
        </w:rPr>
        <w:t xml:space="preserve"> कर दिया। इसका अर्थ है कि यहोशू ने नगर के हर व्यक्ति को मार डाला, किसी को भी जीवित नहीं छोड़ा, यहोवा की आज्ञा के अनुसार उन सभी लोगों को मार डाला जो मूर्तियों की उपासना करते थे। यह वाक्यांश, "नगर को तलवार की धार से मारना," लाकीश, एग्लोन, हेब्रोन और दबीर के युद्धों में भी पाया जाता है। तलवार की धार से मारने और विनाश के लिए समर्पित के लिए उन्हीं शब्दों या वाक्यांशों का उपयोग करें जिनका उपयोग आपने पिछले भागों में किया था।</w:t>
      </w:r>
    </w:p>
    <w:p>
      <w:pPr/>
      <w:r>
        <w:rPr>
          <w:lang w:val="hi_IN" w:bidi="hi_IN"/>
        </w:rPr>
      </w:r>
      <w:r>
        <w:rPr>
          <w:lang w:val="hi_IN" w:bidi="hi_IN"/>
        </w:rPr>
        <w:t xml:space="preserve">यहोवा ने लिब्ना नगर और उसके राजा को इस्राएल के हाथों में दे दिया। एक </w:t>
      </w:r>
      <w:r>
        <w:rPr>
          <w:b/>
          <w:lang w:val="hi_IN" w:bidi="hi_IN"/>
        </w:rPr>
        <w:t>राजा</w:t>
      </w:r>
      <w:r>
        <w:rPr>
          <w:lang w:val="hi_IN" w:bidi="hi_IN"/>
        </w:rPr>
        <w:t xml:space="preserve"> वह व्यक्ति होता है जिसने किसी नगर या क्षेत्र पर शासन किया हो। राजा के लिए उसी शब्द का इस्तेमाल करें जो आपने पिछले भागों में इस्तेमाल किया है। </w:t>
      </w:r>
      <w:r>
        <w:rPr>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यहोशू और इस्राएलियों ने लाकीश नगर की घेराबंदी की। घेराबंदी करने का अर्थ है किसी नगर को चारों ओर से घेर लेना ताकि कोई भी अंदर न जा सके और न ही बाहर निकल सके। यह वाक्यांश एग्लोन के साथ युद्ध के प्रसंग में भी आता है।</w:t>
      </w:r>
    </w:p>
    <w:p>
      <w:pPr/>
      <w:r>
        <w:rPr>
          <w:lang w:val="hi_IN" w:bidi="hi_IN"/>
        </w:rPr>
      </w:r>
      <w:r>
        <w:rPr>
          <w:lang w:val="hi_IN" w:bidi="hi_IN"/>
        </w:rPr>
        <w:t xml:space="preserve">यहाँ रुकें और समूह में चर्चा करें कि आप </w:t>
      </w:r>
      <w:r>
        <w:rPr>
          <w:b/>
          <w:lang w:val="hi_IN" w:bidi="hi_IN"/>
        </w:rPr>
        <w:t>घेराबंदी</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या वाक्यांश का उपयोग करें जिसका उपयोग आपने वहाँ किया है। इस ऑडियो को यहाँ रोकें।</w:t>
      </w:r>
    </w:p>
    <w:p>
      <w:pPr/>
      <w:r>
        <w:rPr>
          <w:lang w:val="hi_IN" w:bidi="hi_IN"/>
        </w:rPr>
      </w:r>
      <w:r>
        <w:rPr>
          <w:lang w:val="hi_IN" w:bidi="hi_IN"/>
        </w:rPr>
        <w:t>यहोशू ने हेब्रोन और उसके आस-पास के नगरों, अर्थात उसके चारों ओर के छोटे-छोटे कस्बों, पर आक्रमण किया। हेब्रोन और दबीर दोनों के चारों ओर छोटे नगर थे जो अपनी रक्षा के लिए किसी बड़े नगर पर निर्भर थे। हेब्रोन और देबीर के चारों ओर के इन छोटे नगरों के लिए भी वही शब्द “नगर” प्रयोग हुआ है, इसलिए ये ऐसे छोटे नगर थे जिनके चारों ओर नगर की दीवार हो भी सकती थी और नहीं भी। उन नगरों के लिए उसी शब्द का उपयोग करें जो शायद इतने बड़े थे कि उनके चारों ओर दीवारें हों।</w:t>
      </w:r>
    </w:p>
    <w:p>
      <w:pPr/>
      <w:r>
        <w:rPr>
          <w:lang w:val="hi_IN" w:bidi="hi_IN"/>
        </w:rPr>
      </w:r>
      <w:r>
        <w:rPr>
          <w:lang w:val="hi_IN" w:bidi="hi_IN"/>
        </w:rPr>
        <w:t xml:space="preserve">यहोशू और सारा इस्राएल देश को जीत सके क्योंकि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ने उनकी सहायता की। इस्राएल के परमेश्वर यहोवा के लिए उन्हीं शब्दों या वाक्यांशों का उपयोग करें जिनका उपयोग आपने पिछले भागों में किया था। </w:t>
      </w:r>
      <w:r>
        <w:rPr>
          <w:b/>
          <w:lang w:val="hi_IN" w:bidi="hi_IN"/>
        </w:rPr>
        <w:t>यहोवा</w:t>
      </w:r>
      <w:r>
        <w:rPr>
          <w:lang w:val="hi_IN" w:bidi="hi_IN"/>
        </w:rPr>
        <w:t xml:space="preserve"> और </w:t>
      </w:r>
      <w:r>
        <w:rPr>
          <w:lang w:val="hi_IN" w:bidi="hi_IN"/>
        </w:rPr>
        <w:t>परमेश्वर</w:t>
      </w:r>
      <w:r>
        <w:rPr>
          <w:lang w:val="hi_IN" w:bidi="hi_IN"/>
        </w:rPr>
        <w:t xml:space="preserve"> के लिए सामान्य शब्द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11:1–15 को सुनें और अपने मन में रखें।</w:t>
      </w:r>
    </w:p>
    <w:p>
      <w:pPr/>
      <w:r>
        <w:rPr>
          <w:lang w:val="hi_IN" w:bidi="hi_IN"/>
        </w:rPr>
      </w:r>
      <w:r>
        <w:rPr>
          <w:lang w:val="hi_IN" w:bidi="hi_IN"/>
        </w:rPr>
        <w:t>यदि सम्भव हो, तो यहोशू 11:1–15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11:1–15 का ऑडियो संस्करण सबसे आसानी से समझ में आने वाले अनुवाद में सुनें।</w:t>
      </w:r>
    </w:p>
    <w:p>
      <w:pPr/>
      <w:r>
        <w:rPr>
          <w:lang w:val="hi_IN" w:bidi="hi_IN"/>
        </w:rPr>
      </w:r>
      <w:r>
        <w:rPr>
          <w:lang w:val="hi_IN" w:bidi="hi_IN"/>
        </w:rPr>
        <w:t>पिछले भाग में, यहोशू और इस्राएलियों ने लिब्ना, लाकीश, एग्लोन, हेब्रोन और दबीर के नगरों को नष्ट कर दिया। यहोशू ने दक्षिण में कादेशबर्ने से लेकर तट पर गाजा तक, और पूरे गोशेन क्षेत्र को उत्तर में गिबोन तक जीत लिया। यहोशू ने देश के चारों ओर एक ही यात्रा में इन सभी नगरों को जीत लिया क्योंकि यहोवा ने इस्राएल के लिए युद्ध किया।</w:t>
      </w:r>
    </w:p>
    <w:p>
      <w:pPr/>
      <w:r>
        <w:rPr>
          <w:lang w:val="hi_IN" w:bidi="hi_IN"/>
        </w:rPr>
      </w:r>
      <w:r>
        <w:rPr>
          <w:lang w:val="hi_IN" w:bidi="hi_IN"/>
        </w:rPr>
        <w:t>जब यहोशू और इस्राएलियों ने सभी नगरों को जीत लिया, तो वे गिलगाल के डेरे पर लौट आए। गिलगाल उस देश के उत्तर-पूर्व में था जिसे उन्होंने जीता था, और उस स्थान के पास था जहाँ यरीहो और ऐ थे। पिछले भाग में, यहोशू और इस्राएल ने कनान के दक्षिणी भाग पर विजय प्राप्त की। इस भाग में, यहोशू इस्राएल की कनान के उत्तरी भाग को जीतने के लिए अगुवाई करता है।</w:t>
      </w:r>
    </w:p>
    <w:p>
      <w:pPr/>
      <w:r>
        <w:rPr>
          <w:lang w:val="hi_IN" w:bidi="hi_IN"/>
        </w:rPr>
      </w:r>
      <w:r>
        <w:rPr>
          <w:lang w:val="hi_IN" w:bidi="hi_IN"/>
        </w:rPr>
        <w:t>जब हासोर का राजा याबीन दक्षिणी नगरों पर यहोशू की विजय के बारे में सुनता है, तो राजा याबीन अपने आसपास के अन्य राजाओं को संदेश भेजता है। हासोर गलील क्षेत्र का एक महत्वपूर्ण रणनीतिक नगर था। यह अपने आसपास के अन्य नगरों से बड़ा था और अन्य उत्तरी नगरों का अगुवा था। राजा याबीन कई राजाओं को संदेश भेजता है, जिनमें मादोन का राजा योबाब, शिम्रोन का राजा और आकशाप का राजा शामिल हैं। हमें निश्चय नहीं है कि ये नगर कहाँ स्थित थे। राजा याबीन उत्तरी पहाड़ों के राजाओं को भी संदेश भेजता है। वह अराबा या गलील झील के दक्षिण में यरदन नदी की घाटी के राजाओं को और पश्चिम में तराई या निचले पहाड़ों के लोगों को संदेश भेजता है। वह पश्चिम में नपोत दोर नगर के राजा को एक संदेश भेजता है। वह यरदन नदी के दोनों किनारों पर कनानियों के राजाओं को संदेश भेजता है, जिनमें पहाड़ों में एमोरी, हित्ती, परिज्जी और यबूसी लोग शामिल हैं। वह उन हिब्बियों को संदेश भेजता है जो मिस्पा देश में हेर्मोन पहाड़ के नीचे रहते थे, जो गिलगाल के उत्तर-पूर्व में है। राजा याबीन का संदेश कहता है कि हर राजा अपनी सेनाओं को एक साथ इकट्ठा करे ताकि वे यहोशू और इस्राएलियों के विरुद्ध युद्ध करें।</w:t>
      </w:r>
    </w:p>
    <w:p>
      <w:pPr/>
      <w:r>
        <w:rPr>
          <w:lang w:val="hi_IN" w:bidi="hi_IN"/>
        </w:rPr>
      </w:r>
      <w:r>
        <w:rPr>
          <w:lang w:val="hi_IN" w:bidi="hi_IN"/>
        </w:rPr>
        <w:t>यहाँ रुकें और समूह में उत्तरी कनान का नक्शा देखें। इस ऑडियो को यहाँ रोकें।</w:t>
      </w:r>
    </w:p>
    <w:p>
      <w:pPr/>
      <w:r>
        <w:rPr>
          <w:lang w:val="hi_IN" w:bidi="hi_IN"/>
        </w:rPr>
      </w:r>
      <w:r>
        <w:rPr>
          <w:lang w:val="hi_IN" w:bidi="hi_IN"/>
        </w:rPr>
        <w:t>इसलिए सभी राजा और उनकी सेनाएँ मेरोम नदी के पास छावनी डालने के लिए एक साथ इकट्ठा हुए। वहाँ इतने सारे सैनिक जमा हुए हैं कि उन्हें गिनना असंभव होगा। यह ऐसा होगा जैसे समुद्र के किनारे की रेत के कणों को गिनने की कोशिश करना। उनके पास बहुत से रथ भी हैं जिन्हें घोड़े खींचते हैं। वे इस्राएलियों से लड़ने के लिए तैयार हैं।</w:t>
      </w:r>
    </w:p>
    <w:p>
      <w:pPr/>
      <w:r>
        <w:rPr>
          <w:lang w:val="hi_IN" w:bidi="hi_IN"/>
        </w:rPr>
      </w:r>
      <w:r>
        <w:rPr>
          <w:lang w:val="hi_IN" w:bidi="hi_IN"/>
        </w:rPr>
        <w:t>यहाँ रुकें और समूह में समुद्र के किनारे की रेत की एक तस्वीर देखें। घोड़े की तस्वीर और रथ की तस्वीर देखें। इस ऑडियो को यहाँ रोकें।</w:t>
      </w:r>
    </w:p>
    <w:p>
      <w:pPr/>
      <w:r>
        <w:rPr>
          <w:lang w:val="hi_IN" w:bidi="hi_IN"/>
        </w:rPr>
      </w:r>
      <w:r>
        <w:rPr>
          <w:lang w:val="hi_IN" w:bidi="hi_IN"/>
        </w:rPr>
        <w:t>यहोवा यहोशू से कहता है कि वह उस बड़ी सेना से न डरे। यहोवा यहोशू से प्रतिज्ञा करता है कि अगले दिन उसी समय तक यहोवा सेनाओं के पूरे समूह को इस्राएल के हाथ में दे देगा, और सभी कनानी सैनिक मारे जाएँगे। यहोवा यहोशू से कहता है कि वह घोड़ों की पिछली टाँगों की नसें काट दे ताकि वे चल न सकें, और युद्ध के बाद सभी रथों को आग से जला दे।</w:t>
      </w:r>
    </w:p>
    <w:p>
      <w:pPr/>
      <w:r>
        <w:rPr>
          <w:lang w:val="hi_IN" w:bidi="hi_IN"/>
        </w:rPr>
      </w:r>
      <w:r>
        <w:rPr>
          <w:lang w:val="hi_IN" w:bidi="hi_IN"/>
        </w:rPr>
        <w:t>इसलिए यहोशू और सभी इस्राएली योद्धा मेरोम नदी की ओर यात्रा करते हैं और अचानक उन सेनाओं पर हमला करते हैं। यहोवा वही करता है जिसका उसने वादा किया था और इस्राएल को सेनाओं पर विजय दिलाता है। इस्राएली सेना उन्हें हराती है और महान सीदोन और मिस्रेपोत मैम तक उनका पीछा करती है, और पूर्व में मिस्पा की घाटी तक उनका पीछा करती है। इस्राएली सेना के सैनिकों को तब तक मारते रहते हैं जब तक कि एक भी सैनिक जीवित नहीं बचता। और यहोशू ठीक वैसा ही करता है जैसा यहोवा ने आज्ञा दी थी। यहोशू घोड़ों को लंगड़ा करता है और रथों को जला देता है।</w:t>
      </w:r>
    </w:p>
    <w:p>
      <w:pPr/>
      <w:r>
        <w:rPr>
          <w:lang w:val="hi_IN" w:bidi="hi_IN"/>
        </w:rPr>
      </w:r>
      <w:r>
        <w:rPr>
          <w:lang w:val="hi_IN" w:bidi="hi_IN"/>
        </w:rPr>
        <w:t>इस्राएली सेना द्वारा बड़ी सेना को हराने के बाद, यहोशू इस्राएली सेना को हासोर की ओर वापस ले जाता है। उस समय, हासोर और उसका राजा उस क्षेत्र के अन्य सभी राज्यों पर शासन करते थे। इस्राएली नगर पर कब्जा करते हैं और उसके राजा को तलवार से मार डालते हैं। इस्राएली हासोर पर तलवार की धार से हमला करते हैं और पूरे नगर का पूरी तरह से विनाश कर देते हैं। दूसरे शब्दों में, वे उस नगर को यहोवा के लिए समर्पित करते हैं, और हर व्यक्ति, या हर उस वस्तु को जिसमें प्राण है, मार डालते हैं। फिर इस्राएल हासोर को आग से जला देता है।</w:t>
      </w:r>
    </w:p>
    <w:p>
      <w:pPr/>
      <w:r>
        <w:rPr>
          <w:lang w:val="hi_IN" w:bidi="hi_IN"/>
        </w:rPr>
      </w:r>
      <w:r>
        <w:rPr>
          <w:lang w:val="hi_IN" w:bidi="hi_IN"/>
        </w:rPr>
        <w:t>यहोशू इन सभी नगरों और उनके राजाओं पर कब्जा करता है। उस समय लोग पुराने नगरों के खंडहरों के ऊपर बड़े-बड़े नगर बनाते थे। लोग आमतौर पर इन नगरों के चारों ओर बड़ी दीवारें बनाते थे ताकि उनमें रहने वाले लोगों की रक्षा की जा सके। समय के साथ, लोग पुराने उजड़े नगरों की परतों के ऊपर नए नगर बनाते गए, जिससे वे नगर और भी ऊँचे होते गए। इसलिए, हासोर और वे सभी नगर जिन्हें यहोशू और सेना ने जीता, ऊँचे टीलों पर स्थित थे। यहोशू और इस्राएली सेना हासोर को जला देते हैं, लेकिन वे अन्य नगरों को नहीं जलाते। जिन नगरों को इस्राएली सेना नहीं जलाती, उनमें वे सारी कीमती वस्तुएँ और पशुधन अपने लिए रख लेते हैं। लेकिन वे हर नगर के हर व्यक्ति को मार डालते हैं, और किसी को भी जीवित नहीं छोड़ते, क्योंकि वे यहोवा के दास मूसा को दी गई यहोवा की आज्ञा का पालन करते हैं। यहोवा ने इस समय से बहुत पहले मूसा को आज्ञाएँ दी थीं, और मूसा ने यहोशू को बताया था कि जब यहोशू देश को जीते तो उसे क्या करना है। यहोशू यहोवा और मूसा की आज्ञा का पालन करता है, और वह सब कुछ करता है जो यहोवा ने मूसा को आदेश दिया था।</w:t>
      </w:r>
    </w:p>
    <w:p>
      <w:pPr/>
      <w:r>
        <w:rPr>
          <w:lang w:val="hi_IN" w:bidi="hi_IN"/>
        </w:rPr>
      </w:r>
      <w:r>
        <w:rPr>
          <w:lang w:val="hi_IN" w:bidi="hi_IN"/>
        </w:rPr>
        <w:t>यहाँ रुकें और समूह में इस प्रश्न पर चर्चा करें: जब आपके लोग अन्य देशों पर विजय प्राप्त करते हैं, तो वे कैसे तय करते हैं कि क्या नष्ट करना है और क्या बनाए रखना है? इस ऑडियो को यहाँ रोकें।</w:t>
      </w:r>
    </w:p>
    <w:p>
      <w:pPr/>
      <w:r>
        <w:rPr>
          <w:lang w:val="hi_IN" w:bidi="hi_IN"/>
        </w:rPr>
      </w:r>
      <w:r>
        <w:rPr>
          <w:lang w:val="hi_IN" w:bidi="hi_IN"/>
        </w:rPr>
        <w:t>यहाँ रुकें और समूह में इस प्रश्न पर चर्चा करें: अपनी संस्कृति के एक अगुवे के बारे में एक कहानी सुनाएँ। जब उनका अगुआ उन्हें कुछ करने का आदेश देता है, तो लोग क्या करते हैं? क्या होता है जब उनका अगुवा उन्हें वह काम करने की आज्ञा देता है जो बहुत पहले किसी और ने आज्ञा दी थी?</w:t>
      </w:r>
      <w:r>
        <w:rPr>
          <w:lang w:val="hi_IN" w:bidi="hi_IN"/>
        </w:rPr>
      </w:r>
    </w:p>
    <w:p>
      <w:pPr>
        <w:pStyle w:val="Heading3"/>
      </w:pPr>
      <w:r>
        <w:rPr>
          <w:lang w:val="hi_IN" w:bidi="hi_IN"/>
        </w:rPr>
        <w:t>घटनाओं को समझाना</w:t>
      </w:r>
    </w:p>
    <w:p>
      <w:pPr/>
      <w:r>
        <w:rPr>
          <w:lang w:val="hi_IN" w:bidi="hi_IN"/>
        </w:rPr>
      </w:r>
      <w:r>
        <w:rPr>
          <w:lang w:val="hi_IN" w:bidi="hi_IN"/>
        </w:rPr>
        <w:t>यहोशू 11:1–15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हासोर का राजा याबीन सुनता है कि कैसे इस्राएल ने दक्षिणी नगरों पर विजय प्राप्त की और सभी पड़ोसी राजाओं को संदेश भेजता है। याबीन चाहता है कि सभी राजा इस्राएल को हराने के लिए अपनी सेनाओं के साथ एकजुट हों। इसलिए सभी राजा मेरोम में इस्राएलियों के विरुद्ध युद्ध करने के लिए एक साथ इकट्ठा होते हैं।</w:t>
      </w:r>
    </w:p>
    <w:p>
      <w:pPr/>
      <w:r>
        <w:rPr>
          <w:lang w:val="hi_IN" w:bidi="hi_IN"/>
        </w:rPr>
      </w:r>
      <w:r>
        <w:rPr>
          <w:b/>
          <w:lang w:val="hi_IN" w:bidi="hi_IN"/>
        </w:rPr>
        <w:t>दूसरे दृश्य में:</w:t>
      </w:r>
      <w:r>
        <w:rPr>
          <w:lang w:val="hi_IN" w:bidi="hi_IN"/>
        </w:rPr>
        <w:t xml:space="preserve"> यहोवा यहोशू से कहता है कि वह न डरे, क्योंकि अगले दिन उसी समय तक, यहोवा इस्राएल को विजय देगा, और कनानी सेनाओं का हर सैनिक मर जाएगा। यहोवा यहोशू से कहता है कि वह युद्ध के बाद घोड़ों की नसें काट दे और रथों को जला दे। अगले दिन, यहोवा इस्राएल को विजय देता है, और यहोशू यहोवा की हर आज्ञा का पालन करता है।</w:t>
      </w:r>
    </w:p>
    <w:p>
      <w:pPr/>
      <w:r>
        <w:rPr>
          <w:lang w:val="hi_IN" w:bidi="hi_IN"/>
        </w:rPr>
      </w:r>
      <w:r>
        <w:rPr>
          <w:b/>
          <w:lang w:val="hi_IN" w:bidi="hi_IN"/>
        </w:rPr>
        <w:t>तीसरे दृश्य में:</w:t>
      </w:r>
      <w:r>
        <w:rPr>
          <w:lang w:val="hi_IN" w:bidi="hi_IN"/>
        </w:rPr>
        <w:t xml:space="preserve"> यहोशू इस्राएली सेना को हासोर की ओर वापस ले जाता है ताकि उसे नष्ट कर दे और उसके राजा को मार डाले। इस्राएल हासोर को पूरी तरह से नष्ट कर देता है और उसे जला देता है। यहोशू और इस्राएल हासोर के अलावा पहाड़ों के किसी भी अन्य नगर को नहीं जलाते हैं। इस्राएल हर नगर से कीमती वस्तुएँ और पशुधन ले लेता है, लेकिन हर व्यक्ति को मार देता है, जब तक कि कोई भी जीवित न बचे। जैसे यहोवा ने मूसा को आज्ञा दी, वैसे ही मूसा ने यहोशू को आज्ञा दी। यहोशू वह सब कुछ करता है जो यहोवा और मूसा ने आज्ञा दी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हासोर का राजा याबीन</w:t>
      </w:r>
    </w:p>
    <w:p>
      <w:pPr>
        <w:pStyle w:val="ListBullet"/>
        <w:spacing w:line="240" w:lineRule="auto"/>
        <w:ind w:left="720"/>
      </w:pPr>
      <w:r>
        <w:rPr>
          <w:lang w:val="hi_IN" w:bidi="hi_IN"/>
        </w:rPr>
      </w:r>
      <w:r>
        <w:rPr>
          <w:lang w:val="hi_IN" w:bidi="hi_IN"/>
        </w:rPr>
        <w:t>पड़ोसी गोत्रों के राजा</w:t>
      </w:r>
    </w:p>
    <w:p>
      <w:pPr>
        <w:pStyle w:val="ListBullet"/>
        <w:spacing w:line="240" w:lineRule="auto"/>
        <w:ind w:left="720"/>
      </w:pPr>
      <w:r>
        <w:rPr>
          <w:lang w:val="hi_IN" w:bidi="hi_IN"/>
        </w:rPr>
      </w:r>
      <w:r>
        <w:rPr>
          <w:lang w:val="hi_IN" w:bidi="hi_IN"/>
        </w:rPr>
        <w:t>सभी सेनाओं के सैनिक</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हासोर में रहने वाले लोग</w:t>
      </w:r>
    </w:p>
    <w:p>
      <w:pPr>
        <w:pStyle w:val="ListBullet"/>
        <w:spacing w:line="240" w:lineRule="auto"/>
        <w:ind w:left="720"/>
      </w:pPr>
      <w:r>
        <w:rPr>
          <w:lang w:val="hi_IN" w:bidi="hi_IN"/>
        </w:rPr>
      </w:r>
      <w:r>
        <w:rPr>
          <w:lang w:val="hi_IN" w:bidi="hi_IN"/>
        </w:rPr>
        <w:t>और घोड़े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जब हासोर का राजा याबीन कनान के दक्षिणी भाग पर इस्राएल की विजय के बारे में सुनता है, तो याबीन कनान के उत्तरी भाग के पड़ोसी राजाओं को संदेश भेजता है। इन राजाओं में मादोन का राजा योबाब, शिम्रोन का राजा और आकशाप का राजा शामिल हैं। याबीन उत्तरी पहाड़ी देश के राजाओं को भी संदेश भेजता है। वह गलील झील के दक्षिण में जंगल क्षेत्र या अराबा में राजाओं को और तट की ओर जाने वाले निचले स्थानों या निचले पहाड़ों के राजाओं को संदेश भेजता है। और वह पश्चिम में दोर को संदेश भेजता है। याबीन ने यरदन नदी के पूर्व और पश्चिम में कनान के पूरे उत्तरी भाग में संदेश भेजे। वह एमोरियों, हित्तियों, परिज्जियों और यबूसियों के राजाओं और हेर्मोन पहाड़ के नीचे हिब्बियों के राजा को संदेश भेजता है। राजा याबीन द्वारा भेजा गया संदेश कहता है कि हर राजा को अपनी सेना इकट्ठा करनी चाहिए और इस्राएल के विरुद्ध युद्ध करने के लिए एक साथ आना चाहिए। हर राजा जो यह संदेश प्राप्त करता है, वह अपनी सेना इकट्ठा करता है, और वे सभी मेरोम नदी के पास इकट्ठा होते हैं। वे इस्राएल से लड़ने के लिए तैयार हैं। इकट्ठे हुए सैनिकों की संख्या समुद्र के किनारे की रेत के कणों जितनी अधिक है। इसका अर्थ है कि इतने सैनिक हैं कि उन्हें गिनना असंभव होगा। हर सेना में रथ भी होते हैं जिन्हें घोड़े खींचते हैं। रथ उस समय का सबसे उन्नत हथियार था जिसका उपयोग लोग करते थे। यह सेना की सामर्थ्य का प्रतीक था। रथ सैनिकों और सामग्रियों को बहुत जल्दी ले जाकर सेनाओं की मदद करते थे। घोड़ा एक बड़ा पशु है जिसका उपयोग लोग भारी बोझ खींचने या उठाने के लिए करते हैं।</w:t>
      </w:r>
    </w:p>
    <w:p>
      <w:pPr/>
      <w:r>
        <w:rPr>
          <w:lang w:val="hi_IN" w:bidi="hi_IN"/>
        </w:rPr>
      </w:r>
      <w:r>
        <w:rPr>
          <w:lang w:val="hi_IN" w:bidi="hi_IN"/>
        </w:rPr>
        <w:t>यहाँ रुकें और समूह में चर्चा करें: एक समूह के बारे में एक कहानी सुनाएँ जो इतना बड़ा है कि गिनना असंभव है। कौन-से शब्द दर्शकों को यह समझने में मदद करते हैं कि समूह कितना बड़ा है? इस ऑडियो को यहाँ रोकें।</w:t>
      </w:r>
    </w:p>
    <w:p>
      <w:pPr/>
      <w:r>
        <w:rPr>
          <w:lang w:val="hi_IN" w:bidi="hi_IN"/>
        </w:rPr>
      </w:r>
      <w:r>
        <w:rPr>
          <w:lang w:val="hi_IN" w:bidi="hi_IN"/>
        </w:rPr>
        <w:t>दूसरे दृश्य में, हम जानते हैं कि यहोशू इन सभी राजाओं की सेनाओं के बारे में सुनता है जो एक साथ इकट्ठा होती हैं। इस समय यहोशू और इस्राएली सेना मेरोम नदी के पास हो सकती है। यहोवा यहोशू से कहता है, "कनानियों की सेनाओं से मत डर, क्योंकि मैं उन्हें इस्राएल को दे दूँगा। कल इस समय तक, वे सभी मर जाएँगे। तब तुम उनके घोड़ों की पिछली टाँगों की नसें काट देना और उनके रथों को आग से जला देना।" यहोवा प्रतिज्ञा करता है कि वह यह सुनिश्चित करेगा कि अगले दिन इसी समय तक इस्राएल कनानी सेना को हरा दे। इसका अर्थ है कि लड़ाई शायद उससे पहले शुरू हो जाएगी, लेकिन अगले दिन उसी समय तक युद्ध समाप्त हो जाएगा। यहोवा यहोशू से कहता है कि वह घोड़ों की नसें काट दे। घोड़े की नस काटने का अर्थ है उसकी टखने की मांसपेशियों को काट कर उसे लंगड़ा कर देना, ताकि वह चल न सके। यहोवा यहोशू से यह भी कहता है कि वह रथों को जला दे। यहोवा नहीं चाहता कि इस्राएल युद्ध में घोड़ों या रथों का उपयोग करे। इसलिए यहोशू और पूरी इस्राएली सेना मेरोम में अचानक कनानी सेना पर हमला करती है। यहोवा कनानियों की सेना को इस्राएल के हाथों में दे देता है, जिसका अर्थ है कि इस्राएल कनानियों को पूरी तरह से हराता है। फिर इस्राएली सेना कनानी सेना का उत्तर और पश्चिम की ओर बड़े सीदोन और मिस्रेपोत मैम तक और पूर्व में मिस्पा की घाटी तक पीछा करती है। वे हर कनानी सैनिक को तब तक मारते हैं जब तक कि कोई भी जीवित न बचे। यहोशू यहोवा की आज्ञा का पालन करता है। यहोशू की सेना के सैनिक घोड़ों की पिछली टाँगों की नसें काट देते हैं और रथों को जला देते हैं। फिर से लेखक हमें बताता है कि यहोशू यहोवा की आज्ञाओं का पालन करता है।</w:t>
      </w:r>
    </w:p>
    <w:p>
      <w:pPr/>
      <w:r>
        <w:rPr>
          <w:lang w:val="hi_IN" w:bidi="hi_IN"/>
        </w:rPr>
      </w:r>
      <w:r>
        <w:rPr>
          <w:lang w:val="hi_IN" w:bidi="hi_IN"/>
        </w:rPr>
        <w:t>यहाँ रुकें और समूह में चर्चा करें: एक ऐसी कहानी बताइए जिसमें कोई व्यक्ति आदेशों का पालन करता है। किसी कहानी में आप इस बात पर कैसे जोर देते हैं कि किसी ने किसी आदेश का अच्छी तरह पालन किया? इस ऑडियो को यहाँ रोकें।</w:t>
      </w:r>
    </w:p>
    <w:p>
      <w:pPr/>
      <w:r>
        <w:rPr>
          <w:lang w:val="hi_IN" w:bidi="hi_IN"/>
        </w:rPr>
      </w:r>
      <w:r>
        <w:rPr>
          <w:lang w:val="hi_IN" w:bidi="hi_IN"/>
        </w:rPr>
        <w:t>युद्ध के बाद, यहोशू इस्राएली सेना को हासोर की ओर अगुवाई करता है। वे हासोर और उसके राजा पर कब्जा कर लेते हैं और हर व्यक्ति को तलवार से मार डालते हैं। इस्राएली हासोर नगर को नष्ट कर देते हैं, क्योंकि वही उत्तर के सभी गोत्रों का प्रमुख नगर है। इस्राएली हासोर नगर पर तलवार की धार से हमला करते हैं और उसे विनाश के लिए समर्पित कर देते हैं। इसका अर्थ है कि वे हर व्यक्ति को मार डालते हैं क्योंकि वे यहोवा की आज्ञा का पालन करते हैं। फिर इस्राएल हासोर नगर को जला देता है। यहोशू हर नगर और उसके राजा पर कब्जा कर लेता है और उन्हें नष्ट कर देता है। यहोशू और इस्राएली यहोवा की आज्ञाओं का पालन करने के लिए हर जीवित व्यक्ति को मार डालते हैं। कहानीकार बार-बार बताता है कि यहोशू और इस्राएली हर नगर में हर व्यक्ति के साथ क्या करते हैं। कहानीकार के लिए यह महत्वपूर्ण है कि हम जानें कि इस्राएली हर किसी को नष्ट कर देते हैं और यहोवा की आज्ञाओं का पालन करते हैं। यहोवा मूसा, यहोशू और इस्राएलियों को आज्ञा देता है कि वे हर नगर के हर व्यक्ति को विनाश के लिए समर्पित करें। हालाँकि, इस्राएली हासोर के अलावा टीले पर मौजूद किसी भी नगर को नहीं जलाते हैं। उन दिनों लोग उन नगरों के अवशेषों के ऊपर नगर बनाते थे जो पहले से मौजूद होते थे। इससे नगर ऊँचे होते गए, यहाँ तक कि नगर पहाड़ियों के ऊपर स्थित हो गए। इस्राएल हर नगर की सारी लूट या मूल्यवान वस्तुएँ और पशुओं को ले लेता है ताकि वे उनका उपयोग कर सकें, लेकिन वे हर व्यक्ति को मार डालते हैं।</w:t>
      </w:r>
    </w:p>
    <w:p>
      <w:pPr/>
      <w:r>
        <w:rPr>
          <w:lang w:val="hi_IN" w:bidi="hi_IN"/>
        </w:rPr>
      </w:r>
      <w:r>
        <w:rPr>
          <w:lang w:val="hi_IN" w:bidi="hi_IN"/>
        </w:rPr>
        <w:t>यहाँ रुकें और समूह में चर्चा करें: आप उन नगरों का वर्णन कैसे करेंगे जो लोगों ने एक टीले पर बनाए हैं? इस ऑडियो को यहाँ रोकें।</w:t>
      </w:r>
    </w:p>
    <w:p>
      <w:pPr/>
      <w:r>
        <w:rPr>
          <w:lang w:val="hi_IN" w:bidi="hi_IN"/>
        </w:rPr>
      </w:r>
      <w:r>
        <w:rPr>
          <w:lang w:val="hi_IN" w:bidi="hi_IN"/>
        </w:rPr>
        <w:t>अब कहानीकार जो हुआ उसका सारांश देता है। जैसे यहोवा ने मूसा को आज्ञा दी, वैसे ही मूसा ने यहोशू को आज्ञा दी। यहोशू यहोवा द्वारा मूसा को दी गई हर आज्ञा का पूरी तरह से पालन करता है।</w:t>
      </w:r>
    </w:p>
    <w:p>
      <w:pPr/>
      <w:r>
        <w:rPr>
          <w:lang w:val="hi_IN" w:bidi="hi_IN"/>
        </w:rPr>
      </w:r>
      <w:r>
        <w:rPr>
          <w:lang w:val="hi_IN" w:bidi="hi_IN"/>
        </w:rPr>
        <w:t>यहाँ रुकें और समूह में चर्चा करें: उस समय के बारे में एक कहानी सुनाएँ जब आपके लोगों ने एक बड़ा युद्ध जीता था। इस बात पर ध्यान दें कि आप कहानी को कैसे समाप्त करते हैं। आप अंत में जो हुआ उसका सारांश कैसे बताएंगे?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11:1–15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हासोर का राजा याबीन</w:t>
      </w:r>
    </w:p>
    <w:p>
      <w:pPr>
        <w:pStyle w:val="ListBullet"/>
        <w:spacing w:line="240" w:lineRule="auto"/>
        <w:ind w:left="720"/>
      </w:pPr>
      <w:r>
        <w:rPr>
          <w:lang w:val="hi_IN" w:bidi="hi_IN"/>
        </w:rPr>
      </w:r>
      <w:r>
        <w:rPr>
          <w:lang w:val="hi_IN" w:bidi="hi_IN"/>
        </w:rPr>
        <w:t>पड़ोसी गोत्रों के राजा</w:t>
      </w:r>
    </w:p>
    <w:p>
      <w:pPr>
        <w:pStyle w:val="ListBullet"/>
        <w:spacing w:line="240" w:lineRule="auto"/>
        <w:ind w:left="720"/>
      </w:pPr>
      <w:r>
        <w:rPr>
          <w:lang w:val="hi_IN" w:bidi="hi_IN"/>
        </w:rPr>
      </w:r>
      <w:r>
        <w:rPr>
          <w:lang w:val="hi_IN" w:bidi="hi_IN"/>
        </w:rPr>
        <w:t>सभी सेनाओं के सैनिक</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हासोर में रहने वाले लोग</w:t>
      </w:r>
    </w:p>
    <w:p>
      <w:pPr>
        <w:pStyle w:val="ListBullet"/>
        <w:spacing w:line="240" w:lineRule="auto"/>
        <w:ind w:left="720"/>
      </w:pPr>
      <w:r>
        <w:rPr>
          <w:lang w:val="hi_IN" w:bidi="hi_IN"/>
        </w:rPr>
      </w:r>
      <w:r>
        <w:rPr>
          <w:lang w:val="hi_IN" w:bidi="hi_IN"/>
        </w:rPr>
        <w:t>और घोड़े</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प्रतिउत्तर निम्नलिखित हैं।</w:t>
      </w:r>
    </w:p>
    <w:p>
      <w:pPr/>
      <w:r>
        <w:rPr>
          <w:lang w:val="hi_IN" w:bidi="hi_IN"/>
        </w:rPr>
      </w:r>
      <w:r>
        <w:rPr>
          <w:lang w:val="hi_IN" w:bidi="hi_IN"/>
        </w:rPr>
        <w:t>हाजोर का राजा याबीन सुनता है कि यहोशू और इस्राएलियों ने दक्षिण के सभी कनानी राज्यों को कैसे पराजित किया। फिर राजा याबीन अपने सभी पड़ोसी राजाओं को संदेश भेजता है और उनसे कहता है कि वे इस्राएल पर एक साथ हमला करने के लिए अपनी सेनाओं को लेकर आएँ। इसलिए सभी पड़ोसी राजा मेरोम में अपनी सेनाओं के साथ इकट्ठा होते हैं। इतने सारे सैनिक एक साथ इकट्ठा हो जाते हैं कि उन्हें गिनना असंभव हो जाता है। हर सेना के पास ऐसे घोड़े भी हैं जो रथों को खींचते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याबीन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पड़ोसी गोत्रों के राजाओं की भूमिका निभाने वाले लोगों से पूछें, "आप क्या सोच रहे हैं या क्या महसूस कर रहे हैं?" लोग इस तरह के उत्तर दे सकते हैं, जैसे:</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यहोशू इस्राएल से लड़ने के लिए इकट्ठा हुई सेनाओं को देखता है, तो यहोवा यहोशू से बात करता है। यहोवा यहोशू से कहता है, "कनानियों की सेनाओं से मत डर। मैं तुम्हें उन पर विजय दूँगा। कल तक, वे सभी मर जाएँगे। इसके बाद, तुम्हें उनके घोड़ों को लंगड़ा करना होगा और उनके रथों को जला देना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दिन यहोशू और इस्राएली सेना अचानक कनानी सेना पर हमला करते हैं। यहोवा इस्राएल को कनानियों पर विजय देता है, और इस्राएली पूर्व, पश्चिम और उत्तर में कनानियों का पीछा करते हैं, जब तक कि हर कनानी सैनिक मर न जाए। यहोशू और उसकी सेना घोड़ों को लंगड़ा कर देती है और रथों को जला देती है जैसा यहोवा ने आज्ञा दी थी।</w:t>
      </w:r>
    </w:p>
    <w:p>
      <w:pPr/>
      <w:r>
        <w:rPr>
          <w:lang w:val="hi_IN" w:bidi="hi_IN"/>
        </w:rPr>
      </w:r>
      <w:r>
        <w:rPr>
          <w:lang w:val="hi_IN" w:bidi="hi_IN"/>
        </w:rPr>
        <w:t>उस समय, यहोशू इस्राएली सेना की अगुवाई करता है ताकि वह मुड़कर हासोर पर हमला कर सके। वे हासोर के हर व्यक्ति को मार डालते हैं, जिसमें राजा याबीन भी शामिल है। तब यहोशू उस नगर को पूरी तरह जला देता है। इस्राएली हासोर को नष्ट कर देते हैं और उसे जला देते हैं, क्योंकि हासोर उत्तरी कनानी राज्यों का अगुवा था। वे हासोर को तलवार की धार से मारते हैं और यहोवा की आज्ञा का पालन करते हुए उसे विनाश के लिए समर्पित कर देते हैं। वे एक व्यक्ति को भी जीवित नहीं छोड़ते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हासोर के निवासियों की भूमिका निभाने वाले लोगों से पूछें, "आप क्या सोच रहे हैं या क्या महसूस कर रहे हैं?" लोग इस तरह के उत्तर दे सकते हैं, जैसे:</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और इस्राएली हर राज्य को उसके राजाओं सहित जीत लेते हैं। वे मूसा की आज्ञा का पालन करने के लिए सभी को मार डालते हैं। परन्तु इस्राएल केवल हासोर नगर को ही जलाता है। वे अन्य हर नगर को, जो पहाड़ियों पर थे, छोड़ देते हैं, यद्यपि वे वहाँ के सब लोगों को मार डालते हैं। वे लूट, अर्थात कीमती वस्तुएँ, और पशुओं को अपने लिए रख लेते हैं, परन्तु हर नगर में हर व्यक्ति को मार डालते हैं। यहोवा ने मूसा को आज्ञा दी थी, और मूसा ने यहोशू को आज्ञा दी। यहोशू हर उस आज्ञा का पूरी तरह पालन करता है जो यहोवा ने मूसा के द्वारा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11:1–15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हासोर का </w:t>
      </w:r>
      <w:r>
        <w:rPr>
          <w:b/>
          <w:lang w:val="hi_IN" w:bidi="hi_IN"/>
        </w:rPr>
        <w:t>राजा</w:t>
      </w:r>
      <w:r>
        <w:rPr>
          <w:lang w:val="hi_IN" w:bidi="hi_IN"/>
        </w:rPr>
        <w:t xml:space="preserve"> याबीन दक्षिणी गोत्रों पर इस्राएल की विजय के बारे में सुनता है और सभी पड़ोसी राजाओं और </w:t>
      </w:r>
      <w:r>
        <w:rPr>
          <w:b/>
          <w:lang w:val="hi_IN" w:bidi="hi_IN"/>
        </w:rPr>
        <w:t>राज्यों</w:t>
      </w:r>
      <w:r>
        <w:rPr>
          <w:lang w:val="hi_IN" w:bidi="hi_IN"/>
        </w:rPr>
        <w:t xml:space="preserve"> को संदेश भेजता है। राजा वह व्यक्ति होता है जो किसी नगर या क्षेत्र पर शासन करता है। एक राज्य वह क्षेत्र या वे लोग होते हैं जिन पर एक राजा शासन करता है। राजा के लिए उसी शब्द का इस्तेमाल करें जो आपने पिछले भागों में इस्तेमाल किया है। </w:t>
      </w:r>
      <w:r>
        <w:rPr>
          <w:b/>
          <w:lang w:val="hi_IN" w:bidi="hi_IN"/>
        </w:rPr>
        <w:t>राजा</w:t>
      </w:r>
      <w:r>
        <w:rPr>
          <w:lang w:val="hi_IN" w:bidi="hi_IN"/>
        </w:rPr>
        <w:t xml:space="preserve"> और </w:t>
      </w:r>
      <w:r>
        <w:rPr>
          <w:b/>
          <w:lang w:val="hi_IN" w:bidi="hi_IN"/>
        </w:rPr>
        <w:t>राज्य</w:t>
      </w:r>
      <w:r>
        <w:rPr>
          <w:lang w:val="hi_IN" w:bidi="hi_IN"/>
        </w:rPr>
        <w:t xml:space="preserve"> के बारे में अधिक जानकारी के लिए, मुख्य शब्दावली देखें।</w:t>
      </w:r>
    </w:p>
    <w:p>
      <w:pPr/>
      <w:r>
        <w:rPr>
          <w:lang w:val="hi_IN" w:bidi="hi_IN"/>
        </w:rPr>
      </w:r>
      <w:r>
        <w:rPr>
          <w:lang w:val="hi_IN" w:bidi="hi_IN"/>
        </w:rPr>
        <w:t>राजा याबीन के संदेश के जवाब में, सभी राजा इस्राएल के विरुद्ध युद्ध करने के लिए अपने सैनिकों को इकट्ठा करते हैं। इतने अधिक सैनिक इकट्ठे हो जाते हैं कि उनकी संख्या “समुद्र के किनारे की रेत के कणों के समान” होती है।" यह एक ऐसा वाक्यांश है जिसका अर्थ है कि सैनिक इतने अधिक हैं कि उन्हें गिनना असम्भव है, या उन्हें गिनने की कोशिश करना भी असम्भव होगा।</w:t>
      </w:r>
    </w:p>
    <w:p>
      <w:pPr/>
      <w:r>
        <w:rPr>
          <w:lang w:val="hi_IN" w:bidi="hi_IN"/>
        </w:rPr>
      </w:r>
      <w:r>
        <w:rPr>
          <w:lang w:val="hi_IN" w:bidi="hi_IN"/>
        </w:rPr>
        <w:t xml:space="preserve">यहाँ रुकें और समूह में समुद्र के किनारे की रेत की एक तस्वीर देखें। समूह में चर्चा करें कि आप </w:t>
      </w:r>
      <w:r>
        <w:rPr>
          <w:b/>
          <w:lang w:val="hi_IN" w:bidi="hi_IN"/>
        </w:rPr>
        <w:t xml:space="preserve">समुद्र के किनारे पर रेत </w:t>
      </w:r>
      <w:r>
        <w:rPr>
          <w:lang w:val="hi_IN" w:bidi="hi_IN"/>
        </w:rPr>
        <w:t xml:space="preserve"> के लिए किस शब्द या वाक्यांश का उपयोग करेंगे। यदि आपने पहले ही बाइबल की किसी अन्य पुस्तक में इस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कनानी सेनाएँ बहुत से </w:t>
      </w:r>
      <w:r>
        <w:rPr>
          <w:b/>
          <w:lang w:val="hi_IN" w:bidi="hi_IN"/>
        </w:rPr>
        <w:t>घोड़े</w:t>
      </w:r>
      <w:r>
        <w:rPr>
          <w:lang w:val="hi_IN" w:bidi="hi_IN"/>
        </w:rPr>
        <w:t xml:space="preserve"> भी लाती हैं जो </w:t>
      </w:r>
      <w:r>
        <w:rPr>
          <w:b/>
          <w:lang w:val="hi_IN" w:bidi="hi_IN"/>
        </w:rPr>
        <w:t>रथों</w:t>
      </w:r>
      <w:r>
        <w:rPr>
          <w:lang w:val="hi_IN" w:bidi="hi_IN"/>
        </w:rPr>
        <w:t xml:space="preserve"> को खींचते हैं। घोड़ा एक बड़ा पशु है जिसका उपयोग भारी बोझ खींचने या उठाने के लिए किया जाता है। रथ घोड़ों द्वारा खींचा जाने वाला दो पहियों वाला वाहन है जिसका उपयोग प्राचीन समय में युद्ध या परेड में किया जाता था।</w:t>
      </w:r>
    </w:p>
    <w:p>
      <w:pPr/>
      <w:r>
        <w:rPr>
          <w:lang w:val="hi_IN" w:bidi="hi_IN"/>
        </w:rPr>
      </w:r>
      <w:r>
        <w:rPr>
          <w:lang w:val="hi_IN" w:bidi="hi_IN"/>
        </w:rPr>
        <w:t xml:space="preserve">यहाँ रुकें और समूह में एक </w:t>
      </w:r>
      <w:r>
        <w:rPr>
          <w:b/>
          <w:lang w:val="hi_IN" w:bidi="hi_IN"/>
        </w:rPr>
        <w:t>घोड़े</w:t>
      </w:r>
      <w:r>
        <w:rPr>
          <w:lang w:val="hi_IN" w:bidi="hi_IN"/>
        </w:rPr>
        <w:t xml:space="preserve"> और </w:t>
      </w:r>
      <w:r>
        <w:rPr>
          <w:b/>
          <w:lang w:val="hi_IN" w:bidi="hi_IN"/>
        </w:rPr>
        <w:t>रथ</w:t>
      </w:r>
      <w:r>
        <w:rPr>
          <w:lang w:val="hi_IN" w:bidi="hi_IN"/>
        </w:rPr>
        <w:t xml:space="preserve"> की तस्वीर देखें। समूह में चर्चा करें कि आप घोड़े और रथ के लिए किस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कनानी सेनाएँ इस्राएल के विरुद्ध युद्ध करने के लिए आती हैं। इस भाग में, इस्राएल उन लोगों को दर्शाता है जो अब्राहम के वंशज थे। </w:t>
      </w:r>
      <w:r>
        <w:rPr>
          <w:b/>
          <w:lang w:val="hi_IN" w:bidi="hi_IN"/>
        </w:rPr>
        <w:t>इस्राएल</w:t>
      </w:r>
      <w:r>
        <w:rPr>
          <w:lang w:val="hi_IN" w:bidi="hi_IN"/>
        </w:rPr>
        <w:t xml:space="preserve"> या </w:t>
      </w:r>
      <w:r>
        <w:rPr>
          <w:b/>
          <w:lang w:val="hi_IN" w:bidi="hi_IN"/>
        </w:rPr>
        <w:t>इस्राएलियों</w:t>
      </w:r>
      <w:r>
        <w:rPr>
          <w:lang w:val="hi_IN" w:bidi="hi_IN"/>
        </w:rPr>
        <w:t xml:space="preserve"> के लिए उसी शब्द का उपयोग करें जिसका उपयोग आपने पिछले भागों में किया था। </w:t>
      </w:r>
      <w:r>
        <w:rPr>
          <w:b/>
          <w:lang w:val="hi_IN" w:bidi="hi_IN"/>
        </w:rPr>
        <w:t>इस्राएल</w:t>
      </w:r>
      <w:r>
        <w:rPr>
          <w:lang w:val="hi_IN" w:bidi="hi_IN"/>
        </w:rPr>
        <w:t xml:space="preserve"> या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यहोशू से बात करता है ताकि वह इस्राएल को आश्वस्त कर सके कि यहोवा उन्हें कनानी सेना पर विजय देगा। यहोवा के लिए उसी शब्द का उपयोग करें जिसका उपयोग आपने पिछले भागों में किया था।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यहोवा यहोशू से यह भी कहता है कि जब यहोवा सेनाओं को पराजित कर दे, तब यहोशू घोड़ों की पिछली टाँगों की नसें काट दे और रथों को जला दे। घोड़े की नसें काटने का अर्थ है उसकी टखने के ऊपर की मांसपेशी को काटना, जिससे घोड़ा अपंग हो जाता है और चल नहीं पाता।</w:t>
      </w:r>
    </w:p>
    <w:p>
      <w:pPr/>
      <w:r>
        <w:rPr>
          <w:lang w:val="hi_IN" w:bidi="hi_IN"/>
        </w:rPr>
      </w:r>
      <w:r>
        <w:rPr>
          <w:lang w:val="hi_IN" w:bidi="hi_IN"/>
        </w:rPr>
        <w:t xml:space="preserve">यहाँ रुकें और समूह में चर्चा करें कि आप </w:t>
      </w:r>
      <w:r>
        <w:rPr>
          <w:b/>
          <w:lang w:val="hi_IN" w:bidi="hi_IN"/>
        </w:rPr>
        <w:t>घोड़ों की नसें काटने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कनानियों को </w:t>
      </w:r>
      <w:r>
        <w:rPr>
          <w:b/>
          <w:lang w:val="hi_IN" w:bidi="hi_IN"/>
        </w:rPr>
        <w:t>इस्राएल के हाथों में</w:t>
      </w:r>
      <w:r>
        <w:rPr>
          <w:lang w:val="hi_IN" w:bidi="hi_IN"/>
        </w:rPr>
        <w:t xml:space="preserve"> दे देता है। "इस्राएल के हाथों में देना” का अर्थ है कि यहोवा यहोशू और इस्राएल को सामर्थ्य देता है कि वे कनानी सेनाओं को पराजित करें और नगरों को नष्ट करें। इस्राएली </w:t>
      </w:r>
      <w:r>
        <w:rPr>
          <w:b/>
          <w:lang w:val="hi_IN" w:bidi="hi_IN"/>
        </w:rPr>
        <w:t>लूट</w:t>
      </w:r>
      <w:r>
        <w:rPr>
          <w:lang w:val="hi_IN" w:bidi="hi_IN"/>
        </w:rPr>
        <w:t xml:space="preserve"> ले लेते हैं और </w:t>
      </w:r>
      <w:r>
        <w:rPr>
          <w:b/>
          <w:lang w:val="hi_IN" w:bidi="hi_IN"/>
        </w:rPr>
        <w:t>हर नगर को तलवार की धार से मारते हैं</w:t>
      </w:r>
      <w:r>
        <w:rPr>
          <w:lang w:val="hi_IN" w:bidi="hi_IN"/>
        </w:rPr>
        <w:t xml:space="preserve"> और </w:t>
      </w:r>
      <w:r>
        <w:rPr>
          <w:b/>
          <w:lang w:val="hi_IN" w:bidi="hi_IN"/>
        </w:rPr>
        <w:t>उसे विनाश के लिए समर्पित कर देते हैं</w:t>
      </w:r>
      <w:r>
        <w:rPr>
          <w:lang w:val="hi_IN" w:bidi="hi_IN"/>
        </w:rPr>
        <w:t>। इन वाक्यांशों का अर्थ है कि इस्राएली हर नगर में हर एक व्यक्ति को मार डालते हैं और किसी को भी जीवित नहीं छोड़ते हैं। वे ऐसा मूसा के द्वारा दी गई यहोवा की आज्ञा के अनुसार पालन करते हैं। लूट, नगर और "इस्राएल के हाथों में," "तलवार की धार पर रखना," और "विनाश के लिए समर्पित करना" जैसे वाक्यांशों के लिए उन्हीं शब्दों या वाक्यांशों का प्रयोग करें जिनका प्रयोग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11:16–23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11:16–23 को सुनें और अपने मनों में रखें।</w:t>
      </w:r>
    </w:p>
    <w:p>
      <w:pPr/>
      <w:r>
        <w:rPr>
          <w:lang w:val="hi_IN" w:bidi="hi_IN"/>
        </w:rPr>
      </w:r>
      <w:r>
        <w:rPr>
          <w:lang w:val="hi_IN" w:bidi="hi_IN"/>
        </w:rPr>
        <w:t>यदि सम्भव हो, तो यहोशू 11:16–23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11:16–23 का ऑडियो संस्करण सबसे आसानी से समझ में आने वाले अनुवाद में सुनें।</w:t>
      </w:r>
    </w:p>
    <w:p>
      <w:pPr/>
      <w:r>
        <w:rPr>
          <w:lang w:val="hi_IN" w:bidi="hi_IN"/>
        </w:rPr>
      </w:r>
      <w:r>
        <w:rPr>
          <w:lang w:val="hi_IN" w:bidi="hi_IN"/>
        </w:rPr>
        <w:t>पिछले भाग में, यहोवा ने यहोशू और इस्राएलियों को कनान के उत्तरी राज्यों पर विजय दी। इस्राएलियों ने हर नगर के हर व्यक्ति को मार डाला, परन्तु उन्होंने हासोर को छोड़कर, जिसे यहोशू ने जला दिया, बाकी सभी नगरों को खड़ा रहने दिया। यहोशू ने यहोवा द्वारा मूसा को दी गई हर आज्ञा का पूरी तरह से पालन किया।</w:t>
      </w:r>
    </w:p>
    <w:p>
      <w:pPr/>
      <w:r>
        <w:rPr>
          <w:lang w:val="hi_IN" w:bidi="hi_IN"/>
        </w:rPr>
      </w:r>
      <w:r>
        <w:rPr>
          <w:lang w:val="hi_IN" w:bidi="hi_IN"/>
        </w:rPr>
        <w:t>यह भाग कहानी को दोबारा बताता है और यहोशू और इस्राएलियों द्वारा किए गए उन सब कामों का सारांश देता है, जब वे कनान देश में प्रवेश करते हैं जिसे यहोवा ने उन्हें देने का वादा किया था। यहोवा यहोशू और इस्राएलियों को जहाँ भी वे युद्ध करते हैं, विजय देता है। यहोशू यहोवा की आज्ञाओं का पालन करता है जो यहोवा ने मूसा के द्वारा दी थीं।</w:t>
      </w:r>
    </w:p>
    <w:p>
      <w:pPr/>
      <w:r>
        <w:rPr>
          <w:lang w:val="hi_IN" w:bidi="hi_IN"/>
        </w:rPr>
      </w:r>
      <w:r>
        <w:rPr>
          <w:lang w:val="hi_IN" w:bidi="hi_IN"/>
        </w:rPr>
        <w:t>भले ही इस भाग में कहा गया है कि यहोशू पूरे देश पर विजय प्राप्त करता है, फिर भी कुछ कनानी लोग इस्राएल में रहते हैं। हालाँकि, यहोशू और इस्राएली सेना इतने राज्यों पर विजय प्राप्त कर लेती है कि कनानी लोगों का उस देश पर अब अधिकार नहीं रहता। कनानी इस्राएल के विरुद्ध लड़ नहीं सकते और न ही इस्राएल को उस देश पर कब्जा करने से रोक सकते हैं। इस तरह, यहोशू और इस्राएल पूरे देश पर विजय प्राप्त करते हैं।</w:t>
      </w:r>
    </w:p>
    <w:p>
      <w:pPr/>
      <w:r>
        <w:rPr>
          <w:lang w:val="hi_IN" w:bidi="hi_IN"/>
        </w:rPr>
      </w:r>
      <w:r>
        <w:rPr>
          <w:lang w:val="hi_IN" w:bidi="hi_IN"/>
        </w:rPr>
        <w:t>यहोशू और इस्राएली सेना दक्षिण में एदोम के पास हालाक पहाड़ तक और उत्तर में हेर्मोन पहाड़ और लबानोन पहाड़ के बीच घाटी में बालगाद नगर तक की पूरी भूमि पर विजय प्राप्त करते हैं। वे मध्य पहाड़ी देश और पहाड़ियों, दक्षिण में नेगेव के जंगल, गोशेन के पूरे क्षेत्र और उसके दक्षिण में सूखा देश, और अराबा पर विजय प्राप्त करते हैं, जिसे यरदन नदी की घाटी भी कहा जाता है। पहाड़ की तलहटी समुद्र और पहाड़ी क्षेत्र के बीच की निचली पहाड़ियाँ हैं। यह गोशेन उस गोशेन के समान नहीं है जो मिस्र के पास है। इस्राएली इस क्षेत्र के सभी राजाओं को कब्ज़े में ले लेते हैं और उन्हें मार डालते हैं।</w:t>
      </w:r>
    </w:p>
    <w:p>
      <w:pPr/>
      <w:r>
        <w:rPr>
          <w:lang w:val="hi_IN" w:bidi="hi_IN"/>
        </w:rPr>
      </w:r>
      <w:r>
        <w:rPr>
          <w:lang w:val="hi_IN" w:bidi="hi_IN"/>
        </w:rPr>
        <w:t>यहाँ रुकें और समूह में उस देश का नक्शा देखें जिसे यहोशू ने जीता था। इस ऑडियो को यहाँ रोकें।</w:t>
      </w:r>
    </w:p>
    <w:p>
      <w:pPr/>
      <w:r>
        <w:rPr>
          <w:lang w:val="hi_IN" w:bidi="hi_IN"/>
        </w:rPr>
      </w:r>
      <w:r>
        <w:rPr>
          <w:lang w:val="hi_IN" w:bidi="hi_IN"/>
        </w:rPr>
        <w:t>यहोशू लंबे समय तक राजाओं के विरुद्ध युद्ध करता है। हम ठीक-ठीक नहीं जानते कि सारे देश को जीतने में कितना समय लगता है, लेकिन इसमें सात वर्ष तक लग सकते हैं। इस समय के दौरान, केवल गिबोन नगर के हिब्बियों ने इस्राएल के साथ मेल किया। इस्राएल युद्ध में अन्य सभी नगरों को हरा देता है।</w:t>
      </w:r>
    </w:p>
    <w:p>
      <w:pPr/>
      <w:r>
        <w:rPr>
          <w:lang w:val="hi_IN" w:bidi="hi_IN"/>
        </w:rPr>
      </w:r>
      <w:r>
        <w:rPr>
          <w:lang w:val="hi_IN" w:bidi="hi_IN"/>
        </w:rPr>
        <w:t>यहोवा अन्य हर राजा और हर नगर के निवासियों के मन को कठोर कर देता है। कनान के लोग घमंडी और हठी हो जाते हैं, और वे इस्राएलियों से लड़ने के लिए तैयार हो जाते हैं। यहोवा जानता है कि यह होगा, इसलिए यहोवा मूसा को आज्ञा देता है कि वह कनान में रहने वाले सभी लोगों को मार डाले। यहोवा उन लोगों पर दया नहीं करता, क्योंकि वे हठी हैं और इस्राएलियों से लड़ना चाहते हैं।</w:t>
      </w:r>
    </w:p>
    <w:p>
      <w:pPr/>
      <w:r>
        <w:rPr>
          <w:lang w:val="hi_IN" w:bidi="hi_IN"/>
        </w:rPr>
      </w:r>
      <w:r>
        <w:rPr>
          <w:lang w:val="hi_IN" w:bidi="hi_IN"/>
        </w:rPr>
        <w:t>यहाँ रुकें और समूह में इस प्रश्न पर चर्चा करें: एक ऐसी कहानी सुनाएँ जिसमें किसी व्यक्ति ने बहुत हठीले तरीके से व्यवहार किया हो, और उसके जिद्दी कार्यों से उसके साथ बुरा हुआ हो। इस ऑडियो को यहाँ रोकें।</w:t>
      </w:r>
    </w:p>
    <w:p>
      <w:pPr/>
      <w:r>
        <w:rPr>
          <w:lang w:val="hi_IN" w:bidi="hi_IN"/>
        </w:rPr>
      </w:r>
      <w:r>
        <w:rPr>
          <w:lang w:val="hi_IN" w:bidi="hi_IN"/>
        </w:rPr>
        <w:t>इस समय के दौरान, यहोशू अनाकियों को भी नष्ट कर देता है जो हेब्रोन, दबीर, अनाब और यहूदा और इस्राएल के पहाड़ी देश में रहते हैं। यहोशू अनाकियों को पूरे इस्राएल से हटा देता है। अनाकी लोग अनाक के वंशज हैं, और वे बहुत लम्बे योद्धा हैं। यहोशू अनाकियों और उनके नगरों को पूरी तरह से नष्ट कर देता है। यहोशू गाजा, गत और अशदोद को छोड़कर, जो भूमध्य सागर के तट पर स्थित नगर थे, उस देश के सभी अनाकियों को मार डालता है।</w:t>
      </w:r>
    </w:p>
    <w:p>
      <w:pPr/>
      <w:r>
        <w:rPr>
          <w:lang w:val="hi_IN" w:bidi="hi_IN"/>
        </w:rPr>
      </w:r>
      <w:r>
        <w:rPr>
          <w:lang w:val="hi_IN" w:bidi="hi_IN"/>
        </w:rPr>
        <w:t>इस तरह, यहोशू और पूरा इस्राएल उस आज्ञा का पालन करने के लिए पूरे देश पर विजय प्राप्त करते हैं जो यहोवा ने मूसा को दी थी। यहोशू सारा देश इस्राएलियों के बीच बाँट देता है। यहोशू 12 इस्राएलियों के गोत्रों में से प्रत्येक को यहोवा की ओर से अपना भाग या संपति देता है। आपको याद है कि अब्राहम, याकूब और मूसा के समय से ही, यहोवा ने अब्राहम और याकूब के वंशजों से प्रतिज्ञा की थी कि एक दिन यह देश उनका होगा। अब यहोवा इस वादे को पूरा कर रहा है। यहोवा एक और प्रतिज्ञा को भी पूरा करता है जो उसने इस्राएलियों को दी थी। यहोवा इस्राएलियों को इस देश में विश्राम या शांति देता है जो उसने उन्हें दिया है।</w:t>
      </w:r>
    </w:p>
    <w:p>
      <w:pPr/>
      <w:r>
        <w:rPr>
          <w:lang w:val="hi_IN" w:bidi="hi_IN"/>
        </w:rPr>
      </w:r>
      <w:r>
        <w:rPr>
          <w:lang w:val="hi_IN" w:bidi="hi_IN"/>
        </w:rPr>
        <w:t>यहाँ रुकें और समूह में चर्चा करें: एक कहानी सुनाएँ कि आपकी संस्कृति में लोग उस भूमि को कैसे विभाजित करते हैं जिस पर वे रहते हैं। वे कैसे जानते हैं कि भूमि के हर भाग का स्वामी कौन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यहोशू 11:16–23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और इस्राएली सेना दक्षिण से उत्तर तक और पूर्व से पश्चिम तक पूरे देश को जीत लेते हैं। वे उस देश के हर राजा को पकड़ लेते हैं और उन्हें मार डालते हैं। वे लंबे समय तक सभी राजाओं के विरुद्ध युद्ध करते हैं।</w:t>
      </w:r>
    </w:p>
    <w:p>
      <w:pPr/>
      <w:r>
        <w:rPr>
          <w:lang w:val="hi_IN" w:bidi="hi_IN"/>
        </w:rPr>
      </w:r>
      <w:r>
        <w:rPr>
          <w:b/>
          <w:lang w:val="hi_IN" w:bidi="hi_IN"/>
        </w:rPr>
        <w:t>दूसरे दृश्य में:</w:t>
      </w:r>
      <w:r>
        <w:rPr>
          <w:lang w:val="hi_IN" w:bidi="hi_IN"/>
        </w:rPr>
        <w:t xml:space="preserve"> गिबोन को छोड़कर कोई भी नगर इस्राएल के साथ मेल नहीं करता। यहोवा देश के बाकी निवासियों को हठी बना देता है, और वे इस्राएल के विरुद्ध लड़ना चाहते हैं। यहोवा ऐसा इसलिए करता है ताकि इस्राएल बिना दया के कनानियों को पूरी तरह से नष्ट कर दे। यहोवा ने मूसा को आज्ञा दी थी कि वह कनान के लोगों को पूरी तरह से नष्ट कर दे।</w:t>
      </w:r>
    </w:p>
    <w:p>
      <w:pPr/>
      <w:r>
        <w:rPr>
          <w:lang w:val="hi_IN" w:bidi="hi_IN"/>
        </w:rPr>
      </w:r>
      <w:r>
        <w:rPr>
          <w:b/>
          <w:lang w:val="hi_IN" w:bidi="hi_IN"/>
        </w:rPr>
        <w:t>तीसरे दृश्य में:</w:t>
      </w:r>
      <w:r>
        <w:rPr>
          <w:lang w:val="hi_IN" w:bidi="hi_IN"/>
        </w:rPr>
        <w:t xml:space="preserve"> जब वह राजाओं से लड़ रहा है, तब यहोशू अनाकियों को भी नष्ट कर देता है। ये वे लोग हैं जो हेब्रोन, दबीर, अनाब और इस्राएल और यहूदा के पहाड़ी देश में रहते थे। केवल कुछ ही अनाकी गाज़ा, गत और अशदोद में शेष रह जाते हैं। इसलिए यहोशू ने मूसा को दी गई यहोवा की आज्ञाओं का पालन करता है और उस देश को जीत लेता है। यहोशू इस्राएल के गोत्रों के बीच उस देश को उनकी विरासत या अधिकार के रूप में विभाजित करता है, और लोगों को उस देश में शांति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अनाकी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यहोशू के उन युद्धों का सार प्रस्तुत करता है जिनके द्वारा उसने पूरे कनान को जीता। पहला दृश्य हमें याद दिलाता है कि यहोशू और इस्राएली पहाड़ी देश और निचले इलाकों की, नेगेव के जंगल की, गोशेन के पूरे देश की और अराबा की, जिसे यरदन नदी की घाटी भी कहा जाता है, सारी भूमि पर कब्जा कर लेते हैं। इस्राएली दक्षिण में हालाक पहाड़ से लेकर लेबानोन की घाटी तक सभी राजाओं को पकड़ लेते हैं और उन्हें मार डालते हैं, जो उत्तर में हेर्मोन पहाड़ के आधार पर हैं। यहोशू द्वारा जीती गई पूरी भूमि का विस्तृत विवरण हमें यह समझने में मदद करता है कि यहोशू पूरे कनान देश में युद्ध करता है और विजय प्राप्त करता है। यहोशू और इस्राएल की सेना लगभग सात वर्षों तक राजाओं के विरुद्ध युद्ध करते हैं, और यहोवा उन्हें विजय देता है।</w:t>
      </w:r>
    </w:p>
    <w:p>
      <w:pPr/>
      <w:r>
        <w:rPr>
          <w:lang w:val="hi_IN" w:bidi="hi_IN"/>
        </w:rPr>
      </w:r>
      <w:r>
        <w:rPr>
          <w:lang w:val="hi_IN" w:bidi="hi_IN"/>
        </w:rPr>
        <w:t>यहाँ रुकें और समूह में इस प्रश्न पर चर्चा करें: एक ऐसी कहानी सुनाएँ जिसमें आप किसी देश के क्षेत्र, विशेष रूप से उस भूमि का क्षेत्रफल और उसकी दूरी का वर्णन कर रहे हैं। इस बात पर ध्यान दें कि आप उस देश के बड़े क्षेत्र और उसकी सीमाओं का वर्णन कैसे करते हैं। अब उस क्षेत्र की सीमाओं का वर्णन करने के सबसे स्वाभाविक तरीके से अभ्यास करें जिसे यहोशू और इस्राएली सेना ने जीता था। इस ऑडियो को यहाँ रोकें।</w:t>
      </w:r>
    </w:p>
    <w:p>
      <w:pPr/>
      <w:r>
        <w:rPr>
          <w:lang w:val="hi_IN" w:bidi="hi_IN"/>
        </w:rPr>
      </w:r>
      <w:r>
        <w:rPr>
          <w:lang w:val="hi_IN" w:bidi="hi_IN"/>
        </w:rPr>
        <w:t>दूसरे दृश्य में, कनान का कोई भी नगर इस्राएल के साथ मेल नहीं करता, सिवाय गिबोन में रहने वाले हिव्वी लोगों के, जिनके बारे में हमने पहले की कहानी में सुना था। इस्राएल युद्ध में बाकी सभी नगरों को हराता है। यहोवा कनान के लोगों के मन को कठोर करता है। इसका अर्थ है कि यहोवा उन्हें घमंडी और जिद्दी बना देता है और इस्राएल के विरुद्ध युद्ध करने के लिए तैयार करता है। यहोवा ऐसा इसलिए करता है ताकि इस्राएली कनानियों और उनके नगरों को विनाश के लिए समर्पित कर दें और बिना दया के उन्हें पूरी तरह से नष्ट कर दें। यहोवा ने पहले ही मूसा को आज्ञा दी थी कि वह सभी कनानी लोगों को पूरी तरह से नष्ट कर दे।</w:t>
      </w:r>
    </w:p>
    <w:p>
      <w:pPr/>
      <w:r>
        <w:rPr>
          <w:lang w:val="hi_IN" w:bidi="hi_IN"/>
        </w:rPr>
      </w:r>
      <w:r>
        <w:rPr>
          <w:lang w:val="hi_IN" w:bidi="hi_IN"/>
        </w:rPr>
        <w:t>यहाँ रुकें और समूह में इस प्रश्न पर चर्चा करें: पिछले चरण में जो कहानी आपने उस व्यक्ति के बारे में बताई थी जिसने हठी व्यवहार किया, उसे याद करें। अब, कहानी को फिर से सुनाएँ और हठी का वर्णन करने के लिए आप किन शब्दों का उपयोग करते हैं, उन पर ध्यान दें। आप कनान के उन लोगों के बारे में कैसे बात करेंगे जिनके मन कठोर हैं? इस ऑडियो को यहाँ रोकें।</w:t>
      </w:r>
    </w:p>
    <w:p>
      <w:pPr/>
      <w:r>
        <w:rPr>
          <w:lang w:val="hi_IN" w:bidi="hi_IN"/>
        </w:rPr>
      </w:r>
      <w:r>
        <w:rPr>
          <w:lang w:val="hi_IN" w:bidi="hi_IN"/>
        </w:rPr>
        <w:t>तीसरे दृश्य में, उस लंबे समय के दौरान जब यहोशू और सेना कनानी राजाओं से युद्ध करते हैं, यहोशू अनाकियों के विरुद्ध भी लड़ता है। अनाकी विशाल योद्धा थे जो अनाक के वंशज थे, और वे कनान में भी रहते थे। यहोशू अनाकियों को काट डालता है, अर्थात उन्हें और उनके नगरों को नष्ट कर देता है। अनाकी हेब्रोन, दबीर, अनाब और यहूदा और इस्राएल के पहाड़ी देश में रहते थे। यहोशू देश में किसी भी अनाकी को नहीं छोड़ता, पर कुछ अनाकी गाज़ा, गत और अशदोद में बच जाते हैं। इसलिए यहोशू उस आज्ञा का पालन करने के लिए पूरे देश पर कब्ज़ा कर लेता है, या उसे जीत लेता है, जो यहोवा ने मूसा को दी थी। यहोशू इस्राएल को वह देश उनकी विरासत, अर्थात उनकी संपत्ति के रूप में देता है। विरासत यहोवा द्वारा अपने लोगों को दिया गया एक ऐसा उपहार है जिसे कोई भी छीन नहीं सकता। यहाँ, यहोशू इस्राएल के प्रत्येक गोत्र को उस देश के भाग देता है जिसे यहोवा ने उन्हें देने का वादा किया है। जब प्रत्येक गोत्र को अपनी भूमि मिल जाती है, तब वे अंततः युद्ध से उस विश्राम का अनुभव करते हैं जिसका यहोवा ने उनसे वादा किया था। इस तरह, कहानीकार यहोशू की पुस्तक के पहले भाग को समाप्त करता है और यह बताता है कि यहोवा अपने लोगों को विजय और उनकी प्रतिज्ञा की गई विरासत या सम्पत्ति को देता है। यह कहानी इस्राएल के इतिहास के अगले भाग की ओर भी संकेत करती है, एक ऐसा समय जब उन्हें विश्राम और शांति मिलेगी।</w:t>
      </w:r>
    </w:p>
    <w:p>
      <w:pPr/>
      <w:r>
        <w:rPr>
          <w:lang w:val="hi_IN" w:bidi="hi_IN"/>
        </w:rPr>
      </w:r>
      <w:r>
        <w:rPr>
          <w:lang w:val="hi_IN" w:bidi="hi_IN"/>
        </w:rPr>
        <w:t>यहाँ रुकें और समूह में इस प्रश्न पर चर्चा करें: उस समय के बारे में बात करें जब आपके परिवार या समुदाय ने एक समुदाय के रूप में शांति या विश्राम महसूस किया था। कहानी सुनाएँ, और इस समयावधि के बारे में बात करते समय अपने द्वारा उपयोग किए जाने वाले शब्दों पर ध्यान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11:16–23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अनाकी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यहोशू और इस्राएली सेना पूरे कनान देश को जीत लेते हैं। वे दक्षिण में हालाक पहाड़ से लेकर उत्तर में हेर्मोन पहाड़ तक की भूमि पर कब्जा कर लेते हैं। यहोवा यहोशू को उस देश के सभी राजाओं और राज्यों पर विजय देता है। भले ही इसमें लंबा समय लगता है, फिर भी यहोशू सभी राजाओं को पकड़ लेता है और उन्हें मार डालता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गिबोन के लोगों को छोड़कर किसी भी राज्य ने इस्राएल के साथ मेल नहीं की। यहोशू और इस्राएली युद्ध में अन्य सभी राजाओं और राज्यों को हराते हैं। कनान के लोग इस्राएल से इसलिए लड़ते हैं क्योंकि यहोवा उनके मनों को हठी, घमंडी और इस्राएल के विरुद्ध लड़ने के लिए तैयार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कनानियों की भूमिका निभाने वाले लोगों से पूछें, "आप क्या सोच रहे हैं और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कनानियों के मन कठोर कर देता है, क्योंकि यहोवा चाहता है कि इस्राएल कनानियों को विनाश के लिए समर्पित कर दे और उन्हें पूरी तरह नष्ट कर दे। यहोवा पहले ही मूसा को आज्ञा दे चुका है कि सभी कनानी गोत्रों को बिना दया के नष्ट कर दिया जाना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लोगों से पूछें, "आप क्या सोच रहे हैं और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यहोशू और इस्राएली सभी कनानी राजाओं से युद्ध कर रहे होते हैं, उसी समय यहोशू अनाकियों को भी पराजित कर देता है। अनाकी हेब्रोन, दबीर, अनाब और पहाड़ी देश में रहते थे। यहोशू अनाकियों और उनके नगरों को पूरी तरह नष्ट कर देता है, यद्यपि कुछ अनाकी गाज़ा, गत और अशदोद में रह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अनाकियों की भूमिका निभाने वाले लोगों से पूछें, "आप क्या सोच रहे हैं और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यहोशू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इसलिए यहोशू और पूरा इस्राएल उस पूरे देश को उसी बात के अनुसार ले लेते हैं जो यहोवा ने मूसा को करने की आज्ञा दी थी। यहोशू वह देश इस्राएल को यहोवा की ओर से उनकी विरासत या सम्पत्ति के रूप में देता है। यहोशू प्रत्येक गोत्र के लिए देश को भागों में विभाजित करता है। जब यहोशू ने देश को बाँट दिया है, तब इस्राएल देश में शांति से रहने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लोगों से पूछें, "आप क्या सोच रहे हैं और क्या महसूस कर रहे हैं?" लोग कुछ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11:16–23 का ऑडियो संस्करण सबसे आसानी से समझ में आने वाले अनुवाद में सुनें।</w:t>
      </w:r>
    </w:p>
    <w:p>
      <w:pPr/>
      <w:r>
        <w:rPr>
          <w:lang w:val="hi_IN" w:bidi="hi_IN"/>
        </w:rPr>
      </w:r>
      <w:r>
        <w:rPr>
          <w:lang w:val="hi_IN" w:bidi="hi_IN"/>
        </w:rPr>
        <w:t>इस चरण में, समूह इस भाग के मुख्य पदों और शब्दों पर चर्चा करेगा।</w:t>
      </w:r>
    </w:p>
    <w:p>
      <w:pPr/>
      <w:r>
        <w:rPr>
          <w:lang w:val="hi_IN" w:bidi="hi_IN"/>
        </w:rPr>
      </w:r>
      <w:r>
        <w:rPr>
          <w:lang w:val="hi_IN" w:bidi="hi_IN"/>
        </w:rPr>
        <w:t xml:space="preserve">लंबे समय तक कनान के राजाओं के विरुद्ध युद्ध करने के बाद, यहोशू </w:t>
      </w:r>
      <w:r>
        <w:rPr>
          <w:b/>
          <w:lang w:val="hi_IN" w:bidi="hi_IN"/>
        </w:rPr>
        <w:t>इस्राएल</w:t>
      </w:r>
      <w:r>
        <w:rPr>
          <w:lang w:val="hi_IN" w:bidi="hi_IN"/>
        </w:rPr>
        <w:t xml:space="preserve"> के लिए पूरे देश पर अधिकार कर लेता है। इस्राएल वे सभी लोग हैं जो </w:t>
      </w:r>
      <w:r>
        <w:rPr>
          <w:b/>
          <w:lang w:val="hi_IN" w:bidi="hi_IN"/>
        </w:rPr>
        <w:t>अब्राहम</w:t>
      </w:r>
      <w:r>
        <w:rPr>
          <w:lang w:val="hi_IN" w:bidi="hi_IN"/>
        </w:rPr>
        <w:t xml:space="preserve"> के वंशज हैं, जिन्हें </w:t>
      </w:r>
      <w:r>
        <w:rPr>
          <w:b/>
          <w:lang w:val="hi_IN" w:bidi="hi_IN"/>
        </w:rPr>
        <w:t>इस्राएली</w:t>
      </w:r>
      <w:r>
        <w:rPr>
          <w:lang w:val="hi_IN" w:bidi="hi_IN"/>
        </w:rPr>
        <w:t xml:space="preserve"> भी कहा जाता है। इस्राएल और इस्राएलियों के लिए उसी शब्द या वाक्यांश का उपयोग करें जिसका उपयोग आपने पिछले भागों में किया था। </w:t>
      </w:r>
      <w:r>
        <w:rPr>
          <w:lang w:val="hi_IN" w:bidi="hi_IN"/>
        </w:rPr>
        <w:t>इस्राएल</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और इस्राएल कनान के सभी </w:t>
      </w:r>
      <w:r>
        <w:rPr>
          <w:b/>
          <w:lang w:val="hi_IN" w:bidi="hi_IN"/>
        </w:rPr>
        <w:t>राजाओं</w:t>
      </w:r>
      <w:r>
        <w:rPr>
          <w:lang w:val="hi_IN" w:bidi="hi_IN"/>
        </w:rPr>
        <w:t xml:space="preserve"> को पकड़ लेते हैं और उन्हें मार डालते हैं। राजा वह व्यक्ति होता है जो किसी नगर या क्षेत्र पर शासन करता है। राजा के लिए उसी शब्द या वाक्यांश का उपयोग करें जिसका उपयोग आपने पिछले भागों में किया था। </w:t>
      </w:r>
      <w:r>
        <w:rPr>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गिबोन के लोगों को छोड़कर, किसी भी अन्य कनानी लोगों ने इस्राएल के साथ </w:t>
      </w:r>
      <w:r>
        <w:rPr>
          <w:b/>
          <w:lang w:val="hi_IN" w:bidi="hi_IN"/>
        </w:rPr>
        <w:t>शान्ति</w:t>
      </w:r>
      <w:r>
        <w:rPr>
          <w:lang w:val="hi_IN" w:bidi="hi_IN"/>
        </w:rPr>
        <w:t xml:space="preserve"> नहीं बनाया। जब लोग बिना झगड़े के मिल-जुलकर रहते हैं, तो वे शांति से रहते हैं। शांति के लिए उसी शब्द या वाक्यांश का उपयोग करें जिसका उपयोग आपने पिछले भागों में किया था। </w:t>
      </w:r>
      <w:r>
        <w:rPr>
          <w:b/>
          <w:lang w:val="hi_IN" w:bidi="hi_IN"/>
        </w:rPr>
        <w:t>शांति</w:t>
      </w:r>
      <w:r>
        <w:rPr>
          <w:lang w:val="hi_IN" w:bidi="hi_IN"/>
        </w:rPr>
        <w:t xml:space="preserve"> के बारे में अधिक जानकारी के लिए मुख्य शब्दावली को देखें।</w:t>
      </w:r>
    </w:p>
    <w:p>
      <w:pPr/>
      <w:r>
        <w:rPr>
          <w:lang w:val="hi_IN" w:bidi="hi_IN"/>
        </w:rPr>
      </w:r>
      <w:r>
        <w:rPr>
          <w:b/>
          <w:lang w:val="hi_IN" w:bidi="hi_IN"/>
        </w:rPr>
        <w:t>यहोवा</w:t>
      </w:r>
      <w:r>
        <w:rPr>
          <w:lang w:val="hi_IN" w:bidi="hi_IN"/>
        </w:rPr>
        <w:t xml:space="preserve"> गिबोन को छोड़कर बाकी सभी कनानी राजाओं और नगरों के मनों को कठोर कर देता है। यहोवा के लिए उसी शब्द का उपयोग करें जिसका उपयोग आपने पिछले भागों में किया है, और याद रखें कि </w:t>
      </w:r>
      <w:r>
        <w:rPr>
          <w:b/>
          <w:lang w:val="hi_IN" w:bidi="hi_IN"/>
        </w:rPr>
        <w:t>यहोवा</w:t>
      </w:r>
      <w:r>
        <w:rPr>
          <w:lang w:val="hi_IN" w:bidi="hi_IN"/>
        </w:rPr>
        <w:t xml:space="preserve"> मुख्य शब्दावली में है। “किसी के मन को कठोर करना” एक ऐसा वाक्यांश है जिसका अर्थ है किसी व्यक्ति को ऐसा बना देना कि वह भावनाहीन हो जाए और अपने जीवन में परमेश्वर के कार्य के प्रति प्रतिक्रिया न दे सके। जब यहोवा कनानियों के मन को कठोर कर देता है, तो वे घमण्डी और हठी हो जाते हैं और यहोवा और इस्राएल के विरुद्ध युद्ध करना चाहते हैं।</w:t>
      </w:r>
    </w:p>
    <w:p>
      <w:pPr/>
      <w:r>
        <w:rPr>
          <w:lang w:val="hi_IN" w:bidi="hi_IN"/>
        </w:rPr>
      </w:r>
      <w:r>
        <w:rPr>
          <w:lang w:val="hi_IN" w:bidi="hi_IN"/>
        </w:rPr>
        <w:t xml:space="preserve">यहाँ रुकें और समूह में चर्चा करें कि आप </w:t>
      </w:r>
      <w:r>
        <w:rPr>
          <w:b/>
          <w:lang w:val="hi_IN" w:bidi="hi_IN"/>
        </w:rPr>
        <w:t>हृदय को कठोर</w:t>
      </w:r>
      <w:r>
        <w:rPr>
          <w:lang w:val="hi_IN" w:bidi="hi_IN"/>
        </w:rPr>
        <w:t xml:space="preserve"> करने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यहोवा कनानियों के मनों को कठोर कर देता है ताकि इस्राएल उन्हें पूरी तरह नष्ट कर दे और उन पर कोई दया या दयालुता न दिखाए। “उन्हें पूरी तरह नष्ट करना” एक ऐसा वाक्यांश है जो “विनाश के लिए समर्पित करना” के समान अर्थ रखता है। इसका अर्थ है लोगों के एक समूह को नष्ट करना और यहोवा की आज्ञा का पालन करने के लिए किसी को भी जीवित न छोड़ना।</w:t>
      </w:r>
    </w:p>
    <w:p>
      <w:pPr/>
      <w:r>
        <w:rPr>
          <w:lang w:val="hi_IN" w:bidi="hi_IN"/>
        </w:rPr>
      </w:r>
      <w:r>
        <w:rPr>
          <w:lang w:val="hi_IN" w:bidi="hi_IN"/>
        </w:rPr>
        <w:t xml:space="preserve">यहाँ रुकें और चर्चा करें कि आप उन्हें </w:t>
      </w:r>
      <w:r>
        <w:rPr>
          <w:b/>
          <w:lang w:val="hi_IN" w:bidi="hi_IN"/>
        </w:rPr>
        <w:t>पूरी तरह से नष्ट करने</w:t>
      </w:r>
      <w:r>
        <w:rPr>
          <w:lang w:val="hi_IN" w:bidi="hi_IN"/>
        </w:rPr>
        <w:t xml:space="preserve"> के बारे में कैसे बात करेंगे और </w:t>
      </w:r>
      <w:r>
        <w:rPr>
          <w:b/>
          <w:lang w:val="hi_IN" w:bidi="hi_IN"/>
        </w:rPr>
        <w:t>दया</w:t>
      </w:r>
      <w:r>
        <w:rPr>
          <w:lang w:val="hi_IN" w:bidi="hi_IN"/>
        </w:rPr>
        <w:t xml:space="preserve"> के बारे में कैसे बात करेंगे। </w:t>
      </w:r>
      <w:r>
        <w:rPr>
          <w:lang w:val="hi_IN" w:bidi="hi_IN"/>
        </w:rPr>
        <w:t>दया</w:t>
      </w:r>
      <w:r>
        <w:rPr>
          <w:lang w:val="hi_IN" w:bidi="hi_IN"/>
        </w:rPr>
        <w:t xml:space="preserve"> मुख्य शब्दावली में है। इस ऑडियो को यहाँ रोकें।</w:t>
      </w:r>
    </w:p>
    <w:p>
      <w:pPr/>
      <w:r>
        <w:rPr>
          <w:lang w:val="hi_IN" w:bidi="hi_IN"/>
        </w:rPr>
      </w:r>
      <w:r>
        <w:rPr>
          <w:lang w:val="hi_IN" w:bidi="hi_IN"/>
        </w:rPr>
        <w:t>यहोशू द्वारा पूरा देश जीत लेने के बाद, यहोशू वह देश इस्राएल के लोगों को विरासत या सम्पत्ति के रूप में दे देता है। विरासत या सम्पत्ति, एक ऐसा उपहार है जो यहोवा अपने लोगों को देता है, और कोई भी उस उपहार को छीन नहीं सकता।</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या </w:t>
      </w:r>
      <w:r>
        <w:rPr>
          <w:b/>
          <w:lang w:val="hi_IN" w:bidi="hi_IN"/>
        </w:rPr>
        <w:t>संपत्ति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यहोशू ने पूरी भूमि इस्राएल के गोत्रों को बाँट दी, तब उस भूमि को युद्ध से विश्राम मिला। यह एक ऐसी अभिव्यक्ति है जिसका अर्थ है कि देश के सभी लोग लड़ना बंद कर देते हैं और शांति से रहते हैं।</w:t>
      </w:r>
    </w:p>
    <w:p>
      <w:pPr/>
      <w:r>
        <w:rPr>
          <w:lang w:val="hi_IN" w:bidi="hi_IN"/>
        </w:rPr>
      </w:r>
      <w:r>
        <w:rPr>
          <w:lang w:val="hi_IN" w:bidi="hi_IN"/>
        </w:rPr>
        <w:t xml:space="preserve">यदि आवश्यक हो, तो यहाँ रुकें और समूह में चर्चा करें कि आप </w:t>
      </w:r>
      <w:r>
        <w:rPr>
          <w:b/>
          <w:lang w:val="hi_IN" w:bidi="hi_IN"/>
        </w:rPr>
        <w:t>भूमि को युद्ध से विश्राम मिला</w:t>
      </w:r>
      <w:r>
        <w:rPr>
          <w:lang w:val="hi_IN" w:bidi="hi_IN"/>
        </w:rPr>
        <w:t xml:space="preserve"> के लिए किस शब्द या वाक्यांश का उपयोग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12:1–6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12:1–6 को सुनें और अपने मन में रखें।</w:t>
      </w:r>
    </w:p>
    <w:p>
      <w:pPr/>
      <w:r>
        <w:rPr>
          <w:lang w:val="hi_IN" w:bidi="hi_IN"/>
        </w:rPr>
      </w:r>
      <w:r>
        <w:rPr>
          <w:lang w:val="hi_IN" w:bidi="hi_IN"/>
        </w:rPr>
        <w:t>यदि सम्भव हो, तो यहोशू 12:1–6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12:1–6 का ऑडियो संस्करण सबसे आसानी से समझ में आने वाले अनुवाद में सुनें।</w:t>
      </w:r>
    </w:p>
    <w:p>
      <w:pPr/>
      <w:r>
        <w:rPr>
          <w:lang w:val="hi_IN" w:bidi="hi_IN"/>
        </w:rPr>
      </w:r>
      <w:r>
        <w:rPr>
          <w:lang w:val="hi_IN" w:bidi="hi_IN"/>
        </w:rPr>
        <w:t>पिछले भाग में, यहोशू ने इस बात का सारांश दिया कि इस्राएलियों ने कनान के लोगों पर कैसे विजय प्राप्त की। यहोशू और इस्राएलियों ने उत्तरी और दक्षिणी कनान के राजाओं से लंबे समय तक युद्ध किया, और यहोवा ने उन्हें हर राजा और राज्य पर विजय दी। यहोशू ने जीते हुए देश को इस्राएल के गोत्रों के बीच यहोवा की ओर से उनकी विरासत के रूप में बाँट दिया।</w:t>
      </w:r>
    </w:p>
    <w:p>
      <w:pPr/>
      <w:r>
        <w:rPr>
          <w:lang w:val="hi_IN" w:bidi="hi_IN"/>
        </w:rPr>
      </w:r>
      <w:r>
        <w:rPr>
          <w:lang w:val="hi_IN" w:bidi="hi_IN"/>
        </w:rPr>
        <w:t>यह भाग उन सभी राजाओं और क्षेत्रों की सूची की शुरुआत करता है जिन्हें इस्राएलियों ने उस देश में जीता जिसे यहोवा ने उन्हें देने का वादा किया था। जब लेखक इन राजाओं की सूची देता है, तो यह ऐसा है मानो वह उसके लोगों को उस भूमि को जीतने में सहायता करने के लिए यहोवा की स्तुति कर रहा है। इस भाग में, हम उन राजाओं और उस देश का सार सुनते हैं जिन्हें इस्राएल ने यरदन नदी पार करने और कनान देश में प्रवेश करने से पहले जीता था। ये राजा यरदन नदी के पूर्व में रहते थे। यहोवा पहले ही मूसा और इस्राएलियों की सहायता कर चुका था कि वे इन राजाओं को पराजित करें और उनके क्षेत्र पर अधिकार कर लें। यह सब उस समय हुआ जब यहोशू इस्राएल का अगुवा नहीं बना था। गिनती 21:21–35 में, मूसा इस कहानी को बताता है कि इस्राएलियों ने एमोरी राजाओं सीहोन और ओग को कैसे पराजित किया।</w:t>
      </w:r>
    </w:p>
    <w:p>
      <w:pPr/>
      <w:r>
        <w:rPr>
          <w:lang w:val="hi_IN" w:bidi="hi_IN"/>
        </w:rPr>
      </w:r>
      <w:r>
        <w:rPr>
          <w:lang w:val="hi_IN" w:bidi="hi_IN"/>
        </w:rPr>
        <w:t>यहाँ रुकें और समूह के रूप में यरदन नदी की एक तस्वीर देखें। इस ऑडियो को यहाँ रोकें।</w:t>
      </w:r>
    </w:p>
    <w:p>
      <w:pPr/>
      <w:r>
        <w:rPr>
          <w:lang w:val="hi_IN" w:bidi="hi_IN"/>
        </w:rPr>
      </w:r>
      <w:r>
        <w:rPr>
          <w:lang w:val="hi_IN" w:bidi="hi_IN"/>
        </w:rPr>
        <w:t>मूसा और इस्राएलियों ने जो देश जीता, वह दक्षिण में अर्नोन घाटी से आरम्भ होता है। अर्नोन नदी उस घाटी से होकर बहती है और मृत सागर में गिरती है, जो सागर के उत्तरी और दक्षिणी भागों के लगभग बीच में स्थित है। यह देश उत्तर की ओर हेर्मोन पहाड़ तक फैला हुआ है और इसमें यरदन नदी के पूर्व की सारी भूमि शामिल है, जिसमें अराबा नाम का जंगल का क्षेत्र भी शामिल है, जिसे कभी-कभी यरदन नदी की घाटी भी कहा जाता है, क्योंकि यह यरदन नदी के पास है। लोग इस पूरे क्षेत्र को यरदन पूर्व कहते हैं। यह उस देश का एक भाग है जिसका वादा यहोवा ने इस्राएल से एक विरासत के रूप में किया था।</w:t>
      </w:r>
    </w:p>
    <w:p>
      <w:pPr/>
      <w:r>
        <w:rPr>
          <w:lang w:val="hi_IN" w:bidi="hi_IN"/>
        </w:rPr>
      </w:r>
      <w:r>
        <w:rPr>
          <w:lang w:val="hi_IN" w:bidi="hi_IN"/>
        </w:rPr>
        <w:t>यहाँ रुकें और समूह के रूप में यरदन नदी के पूर्व में उस देश का नक्शा देखें जिसे इस्राएल ने जीता था। ऊपर सूचीबद्ध क्षेत्रों को देखें: अर्नोन की घाटी, अर्नोन नदी, मृत सागर, हेर्मोन पहाड़ और अराबा का जंगल। इस ऑडियो को यहाँ रोकें।</w:t>
      </w:r>
    </w:p>
    <w:p>
      <w:pPr/>
      <w:r>
        <w:rPr>
          <w:lang w:val="hi_IN" w:bidi="hi_IN"/>
        </w:rPr>
      </w:r>
      <w:r>
        <w:rPr>
          <w:lang w:val="hi_IN" w:bidi="hi_IN"/>
        </w:rPr>
        <w:t>जिन राजाओं को मूसा और इस्राएलियों ने पराजित किया, उनमें से एक एमोरियों का राजा सीहोन था। राजा सीहोन हेशबोन में रहता था। यह नगर मृत सागर के उत्तरी सिरे के पूर्व में स्थित था। राजा सीहोन गिलाद देश के दक्षिणी भाग पर शासन करता था, जो उत्तर में यब्बोक नदी और दक्षिण में अर्नोन नदी के बीच स्थित है। राजा सीहोन अरोएर से शासन करता था, जो अर्नोन घाटी के किनारे पर स्थित है। उसका क्षेत्र अर्नोन की घाटी के बीच से लेकर अरोएर और मृत सागर के बीच के क्षेत्र तक फैला हुआ था। राजा सीहोन ने पूर्व की ओर यरदन की घाटी पर भी शासन किया, जो उत्तर में किन्नेरेत सागर, यानी गलील सागर से लेकर दक्षिण में मृत सागर तक फैली थी। राजा सीहोन के क्षेत्र में मृत सागर के पूर्व में बेत्यशीमोत और पीसगा पर्वत तक के क्षेत्र शामिल थे।</w:t>
      </w:r>
    </w:p>
    <w:p>
      <w:pPr/>
      <w:r>
        <w:rPr>
          <w:lang w:val="hi_IN" w:bidi="hi_IN"/>
        </w:rPr>
      </w:r>
      <w:r>
        <w:rPr>
          <w:lang w:val="hi_IN" w:bidi="hi_IN"/>
        </w:rPr>
        <w:t>यहाँ रुकें और समूह के रूप में राजा सीहोन के देश का नक्शा देखें। इस ऑडियो को यहाँ रोकें।</w:t>
      </w:r>
    </w:p>
    <w:p>
      <w:pPr/>
      <w:r>
        <w:rPr>
          <w:lang w:val="hi_IN" w:bidi="hi_IN"/>
        </w:rPr>
      </w:r>
      <w:r>
        <w:rPr>
          <w:lang w:val="hi_IN" w:bidi="hi_IN"/>
        </w:rPr>
        <w:t>मूसा और इस्राएलियों ने बाशान के राजा ओग को भी पराजित किया। वह रपाई के अंतिम लोगों में से एक था। रेफाइम विशाल योद्धाओं की एक प्राचीन जाति के लोग थे जो कनान में रहा करते थे। राजा ओग अश्तारोत और एद्रेई के नगरों से शासन करता था। ये नगर गलील सागर के पूर्व और दक्षिण-पूर्व में स्थित थे, और एक-दूसरे से लगभग 25 किलोमीटर की दूरी पर थे। वह उत्तर में हेर्मोन पर्वत और पूर्व में सालेका नगर तक के देश पर शासन करता था। राजा ओग ने पूरे बाशान पर भी शासन किया, जो गलील सागर के पूर्व और उत्तर-पूर्व में स्थित है। बाशान पूर्व में गेशूर और माका के क्षेत्रों तक फैला हुआ था। राजा ओग ने गिलाद के उत्तरी भाग पर दक्षिण की ओर हेशबोन के राजा सीहोन के देश तक शासन किया।</w:t>
      </w:r>
    </w:p>
    <w:p>
      <w:pPr/>
      <w:r>
        <w:rPr>
          <w:lang w:val="hi_IN" w:bidi="hi_IN"/>
        </w:rPr>
      </w:r>
      <w:r>
        <w:rPr>
          <w:lang w:val="hi_IN" w:bidi="hi_IN"/>
        </w:rPr>
        <w:t>यहाँ रुकें और समूह के रूप में राजा ओग के देश का नक्शा देखें। इस ऑडियो को यहाँ रोकें।</w:t>
      </w:r>
    </w:p>
    <w:p>
      <w:pPr/>
      <w:r>
        <w:rPr>
          <w:lang w:val="hi_IN" w:bidi="hi_IN"/>
        </w:rPr>
      </w:r>
      <w:r>
        <w:rPr>
          <w:lang w:val="hi_IN" w:bidi="hi_IN"/>
        </w:rPr>
        <w:t>मूसा यहोवा का सेवक था। उसने और इस्राएलियों ने राजा सीहोन और राजा ओग को पराजित किया। मूसा ने उनकी भूमि यहोवा की ओर से उनकी विरासत और संपत्ति के रूप में इस्राएली गोत्रों - रूबेन, गाद और मनश्शे के आधे गोत्र को दे दी।</w:t>
      </w:r>
      <w:r>
        <w:rPr>
          <w:lang w:val="hi_IN" w:bidi="hi_IN"/>
        </w:rPr>
      </w:r>
    </w:p>
    <w:p>
      <w:pPr>
        <w:pStyle w:val="Heading3"/>
      </w:pPr>
      <w:r>
        <w:rPr>
          <w:lang w:val="hi_IN" w:bidi="hi_IN"/>
        </w:rPr>
        <w:t>घटनाओं को समझाना</w:t>
      </w:r>
    </w:p>
    <w:p>
      <w:pPr/>
      <w:r>
        <w:rPr>
          <w:lang w:val="hi_IN" w:bidi="hi_IN"/>
        </w:rPr>
      </w:r>
      <w:r>
        <w:rPr>
          <w:lang w:val="hi_IN" w:bidi="hi_IN"/>
        </w:rPr>
        <w:t>यहोशू 12:1–6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और इस्राएलियों ने यरदन नदी के पूर्व में रहने वाले राजाओं को पराजित किया और उनके क्षेत्र पर कब्जा कर लिया। उनकी भूमि अर्नोन की घाटी से लेकर हेर्मोन पर्वत तक की थी, और इसमें यरदन नदी के पूर्व की सारी भूमि शामिल थी।</w:t>
      </w:r>
    </w:p>
    <w:p>
      <w:pPr/>
      <w:r>
        <w:rPr>
          <w:lang w:val="hi_IN" w:bidi="hi_IN"/>
        </w:rPr>
      </w:r>
      <w:r>
        <w:rPr>
          <w:b/>
          <w:lang w:val="hi_IN" w:bidi="hi_IN"/>
        </w:rPr>
        <w:t>दूसरे दृश्य में:</w:t>
      </w:r>
      <w:r>
        <w:rPr>
          <w:lang w:val="hi_IN" w:bidi="hi_IN"/>
        </w:rPr>
        <w:t xml:space="preserve"> अब हम यरदन नदी के पूर्व में देश के दक्षिणी भाग के बारे में सुनते हैं। मूसा और इस्राएलियों ने हेशबोन के राजा सीहोन को पराजित किया। राजा सीहोन ने गिलाद के दक्षिणी भाग पर शासन किया। राजा सीहोन ने यरदन नदी के पूर्व में गलील सागर से लेकर मृत सागर तक के देश पर नियंत्रण किया, जो दक्षिण में पीसगा पर्वत तक के सभी क्षेत्रों में था।</w:t>
      </w:r>
    </w:p>
    <w:p>
      <w:pPr/>
      <w:r>
        <w:rPr>
          <w:lang w:val="hi_IN" w:bidi="hi_IN"/>
        </w:rPr>
      </w:r>
      <w:r>
        <w:rPr>
          <w:b/>
          <w:lang w:val="hi_IN" w:bidi="hi_IN"/>
        </w:rPr>
        <w:t>तीसरे दृश्य में:</w:t>
      </w:r>
      <w:r>
        <w:rPr>
          <w:lang w:val="hi_IN" w:bidi="hi_IN"/>
        </w:rPr>
        <w:t xml:space="preserve"> अब हम यरदन नदी के पूर्व में देश के उत्तरी भाग के बारे में सुनते हैं। मूसा और इस्राएलियों ने बाशान के राजा ओग को पराजित किया। राजा ओग रपाई के लोगों में से अंतिम था, और वह अश्तारोत और एद्रेई में रहता था। राजा ओग ने गिलाद के उत्तरी भाग पर शासन किया, जो दक्षिण में राजा सीहोन के देश की सीमाओं से लेकर उत्तर में हेर्मोन पर्वत तक और पश्चिम में गशूर और माका की सीमाओं तक फैला था।</w:t>
      </w:r>
    </w:p>
    <w:p>
      <w:pPr/>
      <w:r>
        <w:rPr>
          <w:lang w:val="hi_IN" w:bidi="hi_IN"/>
        </w:rPr>
      </w:r>
      <w:r>
        <w:rPr>
          <w:b/>
          <w:lang w:val="hi_IN" w:bidi="hi_IN"/>
        </w:rPr>
        <w:t>चौथे दृश्य में:</w:t>
      </w:r>
      <w:r>
        <w:rPr>
          <w:lang w:val="hi_IN" w:bidi="hi_IN"/>
        </w:rPr>
        <w:t xml:space="preserve"> यहोवा के सेवक मूसा ने इन राजाओं पर विजय प्राप्त की और उनका देश रूबेन, गाद और मनश्शे के आधे गोत्र को विरासत के रूप में दे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हेशबोन का राजा सीहोन</w:t>
      </w:r>
    </w:p>
    <w:p>
      <w:pPr>
        <w:pStyle w:val="ListBullet"/>
        <w:spacing w:line="240" w:lineRule="auto"/>
        <w:ind w:left="720"/>
      </w:pPr>
      <w:r>
        <w:rPr>
          <w:lang w:val="hi_IN" w:bidi="hi_IN"/>
        </w:rPr>
      </w:r>
      <w:r>
        <w:rPr>
          <w:lang w:val="hi_IN" w:bidi="hi_IN"/>
        </w:rPr>
        <w:t>और बाशान का राजा ओग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हम किसी ऐसी बात को देख रहे हैं जो पहले ही हो चुकी है। यहोवा ने पहले ही मूसा और इस्राएलियों को उन राजाओं पर विजय दे दी थी जो यरदन नदी के पूर्व में शासन करते थे। मूसा ने पहले ही उन राजाओं का देश रूबेन, गाद और मनश्शे के आधे गोत्र को दे दिया था। यह सब तब हुआ, जब यहोशू इस्राएल का अगुवा नहीं बना था और जब इस्राएली यरदन नदी पार करके कनान देश को जीतने नहीं गए थे। मूसा ने जो देश गोत्रों को दिया, उसकी दक्षिणी सीमा अर्नोन घाटी थी और उत्तरी सीमा हेर्मोन पर्वत था। यह यरदन नदी के पूर्व में पूरा देश था, जिसमें अराबा जंगल भी शामिल था।</w:t>
      </w:r>
    </w:p>
    <w:p>
      <w:pPr/>
      <w:r>
        <w:rPr>
          <w:lang w:val="hi_IN" w:bidi="hi_IN"/>
        </w:rPr>
      </w:r>
      <w:r>
        <w:rPr>
          <w:lang w:val="hi_IN" w:bidi="hi_IN"/>
        </w:rPr>
        <w:t>यहाँ रुकें और समूह में चर्चा करें: यह कहानी उन राजाओं की सूची से शुरू होती है जिन्हें इस्राएलियों ने कनान पर विजय प्राप्त करने की शुरुआत में ही जीता था। यह घटना पिछली कहानियों की घटनाओं से पहले हुई थी। आप इस कहानी को कैसे शुरू करेंगे ताकि यह दिखाया जा सके कि यह उन राजाओं की सूची है जिन्हें इस्राएलियों ने पहले जीता था? इस ऑडियो को यहाँ रोकें।</w:t>
      </w:r>
    </w:p>
    <w:p>
      <w:pPr/>
      <w:r>
        <w:rPr>
          <w:lang w:val="hi_IN" w:bidi="hi_IN"/>
        </w:rPr>
      </w:r>
      <w:r>
        <w:rPr>
          <w:lang w:val="hi_IN" w:bidi="hi_IN"/>
        </w:rPr>
        <w:t>दूसरे दृश्य में, मूसा और इस्राएलियों ने पहले हेशबोन के राजा सीहोन को पराजित किया। राजा सीहोन ने गिलाद के दक्षिणी भाग पर शासन किया। उसका देश उत्तर में यब्बोक नदी से दक्षिण में अर्नोन नदी की घाटी तक था। उसका क्षेत्र दक्षिण-पूर्व में अर्नोन की घाटी के किनारे पर अरोएर तक और दक्षिण-पश्चिम में अरोएर और मृत सागर के बीच आधे तक फैला हुआ था। उसने यरदन नदी के पश्चिम में गलील सागर से लेकर मृत सागर तक के देश पर शासन किया। उसकी भूमि में बेत्यशीमोत नगर और पिसगा पर्वत शामिल थे।</w:t>
      </w:r>
    </w:p>
    <w:p>
      <w:pPr/>
      <w:r>
        <w:rPr>
          <w:lang w:val="hi_IN" w:bidi="hi_IN"/>
        </w:rPr>
      </w:r>
      <w:r>
        <w:rPr>
          <w:lang w:val="hi_IN" w:bidi="hi_IN"/>
        </w:rPr>
        <w:t>यहाँ रुकें और राजा सीहोन के देश की सीमाओं का नक्शा देखें। समूह में चर्चा करें: यदि आप इन सीमाओं का वर्णन कर रहे थे, तो आप यह कैसे करेंगे? आप अपने विवरण में सीमाओं के क्रम को बाइबल के विवरण से अलग कैसे बनाएँगे? यदि आप चाहें तो क्रम को बदल सकते हैं। इस ऑडियो को यहाँ रोकें।</w:t>
      </w:r>
    </w:p>
    <w:p>
      <w:pPr/>
      <w:r>
        <w:rPr>
          <w:lang w:val="hi_IN" w:bidi="hi_IN"/>
        </w:rPr>
      </w:r>
      <w:r>
        <w:rPr>
          <w:lang w:val="hi_IN" w:bidi="hi_IN"/>
        </w:rPr>
        <w:t>तीसरे दृश्य में, मूसा और इस्राएलियों ने बाशान के राजा ओग को भी पराजित किया। राजा ओग रपाइयों के अंतिम लोगों में से एक था। रपाई के लोग महान योद्धा थे जो बहुत बड़े भी थे। वे मूसा और इस्राएलियों के उस देश में प्रवेश करने से पहले कनान में रहते थे। राजा ओग अश्तारोत और एद्रेई में रहता था। राजा ओग ने गिलाद के उत्तरी भाग पर शासन किया। राजा ओग के क्षेत्र में पूर्व में बाशान का सारा देश, उत्तर में हेर्मोन पर्वत और सालेका नगर और पश्चिम में गेशूर और माका के क्षेत्रों का देश शामिल था। राजा ओग का देश दक्षिण में राजा सीहोन के देश की सीमा तक फैला हुआ था।</w:t>
      </w:r>
    </w:p>
    <w:p>
      <w:pPr/>
      <w:r>
        <w:rPr>
          <w:lang w:val="hi_IN" w:bidi="hi_IN"/>
        </w:rPr>
      </w:r>
      <w:r>
        <w:rPr>
          <w:lang w:val="hi_IN" w:bidi="hi_IN"/>
        </w:rPr>
        <w:t>चौथे दृश्य में एक निष्कर्ष दिया गया है: यहोवा के दास मूसा ने इन राजाओं को पराजित किया और उन्हें मार डाला, और उनका देश ले लिया। लेखक इस पद में मूसा का दो बार यहोवा के सेवक के रूप में वर्णन करता है। यह संभव है कि लेखक इस बात पर ज़ोर दे रहा हो कि इस्राएल के गोत्रों का यरदन नदी के पूर्व के देश पर वास्तव में अधिकार था। मूसा ने उस देश को यहोवा की ओर से विरासत और संपत्ति के रूप में इस्राएल के गोत्रों रूबेन, गाद और मनश्शे के आधे गोत्र को दे दिया।</w:t>
      </w:r>
    </w:p>
    <w:p>
      <w:pPr/>
      <w:r>
        <w:rPr>
          <w:lang w:val="hi_IN" w:bidi="hi_IN"/>
        </w:rPr>
      </w:r>
      <w:r>
        <w:rPr>
          <w:lang w:val="hi_IN" w:bidi="hi_IN"/>
        </w:rPr>
        <w:t>यहाँ रुकें और समूह के रूप में उस देश का नक्शा देखें जिसे मूसा और इस्राएलियों ने यरदन नदी के पूर्व में जीता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12:1–6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हेशबोन का राजा सीहोन</w:t>
      </w:r>
    </w:p>
    <w:p>
      <w:pPr>
        <w:pStyle w:val="ListBullet"/>
        <w:spacing w:line="240" w:lineRule="auto"/>
        <w:ind w:left="720"/>
      </w:pPr>
      <w:r>
        <w:rPr>
          <w:lang w:val="hi_IN" w:bidi="hi_IN"/>
        </w:rPr>
      </w:r>
      <w:r>
        <w:rPr>
          <w:lang w:val="hi_IN" w:bidi="hi_IN"/>
        </w:rPr>
        <w:t>और बाशान का राजा ओग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मूसा और इस्राएलियों ने यरदन नदी के पूर्व के राजाओं को पराजित किया और उनके देश पर अधिकार कर लिया, इससे पहले कि इस्राएली यरदन पार करके कनान देश में प्रवेश करते। जिस देश पर उन्होंने विजय प्राप्त की थी, वह अर्नोन नदी की घाटी से लेकर हेर्मोन पर्वत तक फैली हुई थी और इसमें यरदन घाटी के पूर्व की सारी भूमि शामिल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लोगों से पूछें, "आप क्या सोच रहे हैं और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और इस्राएलियों ने हेशबोन के राजा सीहोन को पराजित किया। राजा सीहोन ने गिलाद के दक्षिणी भाग पर शासन किया। उसका राज्य अर्नोन नदी की घाटी के बीच से यब्बोक नदी तक फैला हुआ था। राजा सीहोन ने यरदन नदी की घाटी पर पूर्व में गलील सागर से लेकर मृत सागर तक पीसगा पर्वत तक शासन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हेशबोन के राजा सीहोन की भूमिका निभाने वाले व्यक्ति से पूछें, “आप क्या सोच रहे हैं और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और इस्राएलियों ने बाशान के राजा ओग को भी पराजित किया। राजा ओग ने गिलाद के उत्तरी भाग पर शासन किया। राजा ओग रपाई का एक हिस्सा था, जो बड़े और शक्तिशाली योद्धा थे। उसकी भूमि उत्तर में हेर्मोन पर्वत से लेकर पूर्व में पूरे बाशान तक, पश्चिम में गेशूर और माका के क्षेत्रों तक और दक्षिण में राजा सीहोन के देश की सीमा तक फैली हुई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बाशान के राजा ओग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 सेवक मूसा ने राजा सीहोन और राजा ओग को जीता और उनके क्षेत्रों पर विजय प्राप्त की। मूसा ने वह देश रूबेन, गाद और मनश्शे के गोत्रों को यहोवा की विरासत के रूप में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12:1–6 का ऑडियो संस्करण सबसे आसानी से समझ में आने वाले अनुवाद में सुनें।</w:t>
      </w:r>
    </w:p>
    <w:p>
      <w:pPr/>
      <w:r>
        <w:rPr>
          <w:lang w:val="hi_IN" w:bidi="hi_IN"/>
        </w:rPr>
      </w:r>
      <w:r>
        <w:rPr>
          <w:lang w:val="hi_IN" w:bidi="hi_IN"/>
        </w:rPr>
        <w:t>इस चरण में, समूह इस भाग के मुख्य पदों और शब्दों पर चर्चा करेगा।</w:t>
      </w:r>
    </w:p>
    <w:p>
      <w:pPr/>
      <w:r>
        <w:rPr>
          <w:lang w:val="hi_IN" w:bidi="hi_IN"/>
        </w:rPr>
      </w:r>
      <w:r>
        <w:rPr>
          <w:lang w:val="hi_IN" w:bidi="hi_IN"/>
        </w:rPr>
        <w:t xml:space="preserve">मूसा और इस्राएलियों ने पहले यरदन नदी के पूर्व में दो </w:t>
      </w:r>
      <w:r>
        <w:rPr>
          <w:b/>
          <w:lang w:val="hi_IN" w:bidi="hi_IN"/>
        </w:rPr>
        <w:t>राजाओं</w:t>
      </w:r>
      <w:r>
        <w:rPr>
          <w:lang w:val="hi_IN" w:bidi="hi_IN"/>
        </w:rPr>
        <w:t xml:space="preserve"> को पराजित किया था। राजा वह व्यक्ति था जो किसी शहर या क्षेत्र पर शासन करता था। राजा के लिए उसी शब्द या वाक्यांश का उपयोग करें जिसका उपयोग आपने पिछले भागों में किया था। </w:t>
      </w:r>
      <w:r>
        <w:rPr>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मूसा ने जिन राजाओं को पराजित किया, वे </w:t>
      </w:r>
      <w:r>
        <w:rPr>
          <w:b/>
          <w:lang w:val="hi_IN" w:bidi="hi_IN"/>
        </w:rPr>
        <w:t>यरदन नदी</w:t>
      </w:r>
      <w:r>
        <w:rPr>
          <w:lang w:val="hi_IN" w:bidi="hi_IN"/>
        </w:rPr>
        <w:t xml:space="preserve"> के पूर्व के देश पर शासन करते थे। यरदन नदी एक लंबी नदी है जो इस्राएल से उत्तर से दक्षिण तक जाती है। यरदन नदी के लिए उसी शब्द या वाक्यांश का उपयोग करें जिसका उपयोग आपने पिछले भागों में किया था।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 xml:space="preserve">मूसा और </w:t>
      </w:r>
      <w:r>
        <w:rPr>
          <w:b/>
          <w:lang w:val="hi_IN" w:bidi="hi_IN"/>
        </w:rPr>
        <w:t>इस्राएलियों</w:t>
      </w:r>
      <w:r>
        <w:rPr>
          <w:lang w:val="hi_IN" w:bidi="hi_IN"/>
        </w:rPr>
        <w:t xml:space="preserve"> ने राजाओं को मार डाला और उनके देश पर कब्जा कर लिया। इस्राएली अब्राहम के वंशज हैं। कनान देश इस्राएल के गोत्रों के बीच विभाजित था। इस्राएली के लिए उसी शब्द या वाक्यांश का उपयोग करें जिसका उपयोग आपने पिछले भागों में किया था। </w:t>
      </w:r>
      <w:r>
        <w:rPr>
          <w:b/>
          <w:lang w:val="hi_IN" w:bidi="hi_IN"/>
        </w:rPr>
        <w:t>इस्राएली</w:t>
      </w:r>
      <w:r>
        <w:rPr>
          <w:lang w:val="hi_IN" w:bidi="hi_IN"/>
        </w:rPr>
        <w:t xml:space="preserve"> के बारे में अधिक जानकारी के लिए, मुख्य शब्दावली को देखें।</w:t>
      </w:r>
    </w:p>
    <w:p>
      <w:pPr/>
      <w:r>
        <w:rPr>
          <w:lang w:val="hi_IN" w:bidi="hi_IN"/>
        </w:rPr>
      </w:r>
      <w:r>
        <w:rPr>
          <w:lang w:val="hi_IN" w:bidi="hi_IN"/>
        </w:rPr>
        <w:t xml:space="preserve">राजा सीहोन ने दक्षिणी भाग पर शासन किया और राजा ओग ने </w:t>
      </w:r>
      <w:r>
        <w:rPr>
          <w:b/>
          <w:lang w:val="hi_IN" w:bidi="hi_IN"/>
        </w:rPr>
        <w:t>गिलाद</w:t>
      </w:r>
      <w:r>
        <w:rPr>
          <w:lang w:val="hi_IN" w:bidi="hi_IN"/>
        </w:rPr>
        <w:t xml:space="preserve"> के उत्तरी भागों पर शासन किया। गिलाद यरदन नदी के पूर्व में एक क्षेत्र था। हम निश्चित रूप से नहीं जानते कि गिलाद की प्राचीन सीमाएँ क्या थीं, पर हम यह जानते हैं कि गिलाद का क्षेत्र उस बड़े भाग को शामिल करता था जिसे इस्राएलियों ने यरदन नदी के पूर्व में जीता था।</w:t>
      </w:r>
    </w:p>
    <w:p>
      <w:pPr/>
      <w:r>
        <w:rPr>
          <w:lang w:val="hi_IN" w:bidi="hi_IN"/>
        </w:rPr>
      </w:r>
      <w:r>
        <w:rPr>
          <w:lang w:val="hi_IN" w:bidi="hi_IN"/>
        </w:rPr>
        <w:t xml:space="preserve">यहाँ रुकें और समूह में चर्चा करें कि आप </w:t>
      </w:r>
      <w:r>
        <w:rPr>
          <w:b/>
          <w:lang w:val="hi_IN" w:bidi="hi_IN"/>
        </w:rPr>
        <w:t>गिलाद</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 xml:space="preserve">बाशान का राजा ओग उस समूह से था जिन्हें </w:t>
      </w:r>
      <w:r>
        <w:rPr>
          <w:b/>
          <w:lang w:val="hi_IN" w:bidi="hi_IN"/>
        </w:rPr>
        <w:t>रपाई</w:t>
      </w:r>
      <w:r>
        <w:rPr>
          <w:lang w:val="hi_IN" w:bidi="hi_IN"/>
        </w:rPr>
        <w:t xml:space="preserve"> कहा जाता है। रपाई उन लोगों का एक समूह था जो कनान में रहते थे। वे बहुत लंबे थे और बड़े योद्धा थे।</w:t>
      </w:r>
    </w:p>
    <w:p>
      <w:pPr/>
      <w:r>
        <w:rPr>
          <w:lang w:val="hi_IN" w:bidi="hi_IN"/>
        </w:rPr>
      </w:r>
      <w:r>
        <w:rPr>
          <w:lang w:val="hi_IN" w:bidi="hi_IN"/>
        </w:rPr>
        <w:t xml:space="preserve">यहाँ रुकें और समूह में चर्चा करें कि आप </w:t>
      </w:r>
      <w:r>
        <w:rPr>
          <w:b/>
          <w:lang w:val="hi_IN" w:bidi="hi_IN"/>
        </w:rPr>
        <w:t>रपाई</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मूसा यहोवा का एक </w:t>
      </w:r>
      <w:r>
        <w:rPr>
          <w:b/>
          <w:lang w:val="hi_IN" w:bidi="hi_IN"/>
        </w:rPr>
        <w:t>सेवक</w:t>
      </w:r>
      <w:r>
        <w:rPr>
          <w:lang w:val="hi_IN" w:bidi="hi_IN"/>
        </w:rPr>
        <w:t xml:space="preserve"> था। सेवक एक ऐसा पुरुष या स्त्री होता है जो किसी दूसरे व्यक्ति के लिए काम करता है। सेवक के लिए उसी शब्द या वाक्यांश का उपयोग करें जिसका उपयोग आपने पिछले भागों में किया है। </w:t>
      </w:r>
      <w:r>
        <w:rPr>
          <w:lang w:val="hi_IN" w:bidi="hi_IN"/>
        </w:rPr>
        <w:t>सेवक</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परमेश्वर का एक व्यक्तिगत नाम है जो इस्राएल के लोगों के साथ परमेश्वर के निकट संबंध को दिखाता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मूसा ने वह देश जिसे उसने और इस्राएलियों ने यरदन नदी के पूर्व में जीता था, रूबेन, गाद और मनश्शे के आधे गोत्र को उनकी </w:t>
      </w:r>
      <w:r>
        <w:rPr>
          <w:b/>
          <w:lang w:val="hi_IN" w:bidi="hi_IN"/>
        </w:rPr>
        <w:t>विरासत</w:t>
      </w:r>
      <w:r>
        <w:rPr>
          <w:lang w:val="hi_IN" w:bidi="hi_IN"/>
        </w:rPr>
        <w:t xml:space="preserve"> या सम्पत्ति के रूप में दे दिया। विरासत यहोवा की ओर से एक उपहार है। विरासत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12:7–24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12:7–24 को सुनें और अपने मन में रखें।</w:t>
      </w:r>
    </w:p>
    <w:p>
      <w:pPr/>
      <w:r>
        <w:rPr>
          <w:lang w:val="hi_IN" w:bidi="hi_IN"/>
        </w:rPr>
      </w:r>
      <w:r>
        <w:rPr>
          <w:lang w:val="hi_IN" w:bidi="hi_IN"/>
        </w:rPr>
        <w:t>यदि सम्भव हो, तो यहोशू 12:7–24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12:7–24 का ऑडियो संस्करण सबसे आसानी से समझ में आने वाले अनुवाद में सुनें।</w:t>
      </w:r>
    </w:p>
    <w:p>
      <w:pPr/>
      <w:r>
        <w:rPr>
          <w:lang w:val="hi_IN" w:bidi="hi_IN"/>
        </w:rPr>
      </w:r>
      <w:r>
        <w:rPr>
          <w:lang w:val="hi_IN" w:bidi="hi_IN"/>
        </w:rPr>
        <w:t>पिछले भाग में, लेखक ने बताया कि कैसे मूसा और इस्राएलियों ने पहले ही यरदन नदी के पूर्व के राजाओं को पराजित कर दिया था। फिर मूसा ने वह देश रूबेन, गाद और मनश्शे के आधे गोत्र को यहोवा की ओर से उनकी विरासत के रूप में दे दिया।</w:t>
      </w:r>
    </w:p>
    <w:p>
      <w:pPr/>
      <w:r>
        <w:rPr>
          <w:lang w:val="hi_IN" w:bidi="hi_IN"/>
        </w:rPr>
      </w:r>
      <w:r>
        <w:rPr>
          <w:lang w:val="hi_IN" w:bidi="hi_IN"/>
        </w:rPr>
        <w:t>यह भाग लोगों को यहोवा की विजय की याद दिलाना जारी रखता है। यह यहोवा की स्तुति के समान है। यह भाग उन सभी राजाओं और क्षेत्रों का वर्णन करता है जिन्हें यहोशू और इस्राएलियों ने यरदन नदी के पश्चिम दिशा में जीता था। यहोशू का लेखक पहले ही उन कुछ युद्धों का वर्णन कर चुका है जिनमें इस्राएल ने इन राजाओं को पराजित किया था। परन्तु यहोशू के लेखक ने पहले इनमें से कुछ राजाओं और क्षेत्रों का उल्लेख नहीं किया है। हम जानते हैं कि इनमें से कुछ नगर कहाँ स्थित थे, परन्तु हम यह ठीक-ठीक नहीं जानते कि अन्य नगर कहाँ रहे होंगे।</w:t>
      </w:r>
    </w:p>
    <w:p>
      <w:pPr/>
      <w:r>
        <w:rPr>
          <w:lang w:val="hi_IN" w:bidi="hi_IN"/>
        </w:rPr>
      </w:r>
      <w:r>
        <w:rPr>
          <w:lang w:val="hi_IN" w:bidi="hi_IN"/>
        </w:rPr>
        <w:t>यहोशू और इस्राएलियों ने यरदन नदी के पश्चिम दिशा के राजाओं को पराजित किया। इस देश की सीमाएँ उत्तर में लबानोन घाटी में बालगाद से लेकर दक्षिण में एदोम के पास हालाक पर्वत तक जाती थीं। यहोशू ने यह पूरी भूमि इस्राएल के शेष साढ़े नौ गोत्रों को उनकी सम्पत्ति के रूप में दे दी। यहोशू ने जो देश दिया, उसमें मध्य के पहाड़, पश्चिमी तराई, अराबा की घाटी, पूर्वी ढलानें अर्थात वे स्थान जहाँ भूमि ऊँचाई से नीचाई की ओर जाती है, यहूदिया का जंगल, और दक्षिणी कनान का नेगेव का जंगल शामिल था। यहोशू और इस्राएलियों के उस देश पर कब्जा करने से पहले, यह हित्ती, एमोरी, कनानी, परिज्जी, हिब्बी और यबूसी गोत्रों का था।</w:t>
      </w:r>
    </w:p>
    <w:p>
      <w:pPr/>
      <w:r>
        <w:rPr>
          <w:lang w:val="hi_IN" w:bidi="hi_IN"/>
        </w:rPr>
      </w:r>
      <w:r>
        <w:rPr>
          <w:lang w:val="hi_IN" w:bidi="hi_IN"/>
        </w:rPr>
        <w:t>यहाँ रुकें और एक समूह के रूप में उस पूरे देश का नक्शा देखें जिसे यहोशू और इस्राएलियों ने यरदन नदी के पश्चिम में जीता था। बाइबल के भाग को फिर से सुनें और ध्यान दें कि नक्शे पर प्रत्येक स्थान कहाँ है। इस ऑडियो को यहाँ रोकें।</w:t>
      </w:r>
    </w:p>
    <w:p>
      <w:pPr/>
      <w:r>
        <w:rPr>
          <w:lang w:val="hi_IN" w:bidi="hi_IN"/>
        </w:rPr>
      </w:r>
      <w:r>
        <w:rPr>
          <w:lang w:val="hi_IN" w:bidi="hi_IN"/>
        </w:rPr>
        <w:t>फिर लेखक राजाओं और उनके नगरों के नाम सूचीबद्ध करता है जिन्हें इस्राएलियों ने पराजित किया था। लेखक ने उन्हें उस क्रम में सूचीबद्ध किया जिसमें यहोशू और इस्राएल ने उन्हें पराजित किया। यहोशू और इस्राएल ने पहले यरीहो के राजा और उसके नगर को पराजित किया। फिर उन्होंने ऐ के राजा को पराजित किया, जो बेतेल के पास स्थित है। इसके बाद, यहोशू और इस्राएलियों ने यरूशलेम, हेब्रोन, यर्मूत, लाकीश और एग्लोन के राजाओं को पराजित किया। पहले हमने उस लंबे युद्ध की कहानी पढ़ी जिसमें यहोशू ने दक्षिण के इन राजाओं को पराजित किया था। फिर यहोशू ने गेजेर के राजा, दबीर के राजा, गेदेर के राजा, होर्मा के राजा और अराद के राजा को पराजित किया। हमारे पास इन युद्धों का कोई रिकॉर्ड नहीं है, लेकिन हम जानते हैं कि ये राजा कनान के दक्षिणी भाग में रहते थे। फिर यहोशू ने लिब्ना के राजा, अदुल्लाम के राजा और मक्केदा के राजा को पराजित किया। ये नगर भी कनान के दक्षिणी भाग में थे।</w:t>
      </w:r>
    </w:p>
    <w:p>
      <w:pPr/>
      <w:r>
        <w:rPr>
          <w:lang w:val="hi_IN" w:bidi="hi_IN"/>
        </w:rPr>
      </w:r>
      <w:r>
        <w:rPr>
          <w:lang w:val="hi_IN" w:bidi="hi_IN"/>
        </w:rPr>
        <w:t>यहाँ रुकें और समूह में उन राजाओं के नगरों का नक्शा देखें जिन्हें यहोशू ने कनान के दक्षिणी भाग में जीता था। इस ऑडियो को यहाँ रोकें।</w:t>
      </w:r>
    </w:p>
    <w:p>
      <w:pPr/>
      <w:r>
        <w:rPr>
          <w:lang w:val="hi_IN" w:bidi="hi_IN"/>
        </w:rPr>
      </w:r>
      <w:r>
        <w:rPr>
          <w:lang w:val="hi_IN" w:bidi="hi_IN"/>
        </w:rPr>
        <w:t>यहोशू ने कनान के मध्य और उत्तरी भाग में राजाओं के विरुद्ध युद्ध करना जारी रखा। उसने और इस्राएल ने बेतेल के राजा, तप्पूआ के राजा, हेपेर के राजा, अपेक के राजा, लश्शारोन के राजा और मादोन के राजा को पराजित किया। हम निश्चित रूप से नहीं जानते कि ये राजा कहाँ रहते थे। यहोशू ने हासोर के राजा, शिम्रोन्मरोन के राजा, अक्षाप के राजा, तानाक के राजा, मेगिद्दो के राजा, केदेश के राजा, कर्मेल में योकनाम के राजा, दोर में दोर का राजा, गिलगाल में गोयीम का राजा और तिर्सा के राजा को पराजित किया। इन राजाओं में से कुछ ने यहोशू और इस्राएलियों के विरुद्ध एक साथ युद्ध किया, लेकिन इस्राएलियों ने उन सभी को पराजित किया। ये सभी राजा कनान के उत्तरी भाग में रहते थे।</w:t>
      </w:r>
    </w:p>
    <w:p>
      <w:pPr/>
      <w:r>
        <w:rPr>
          <w:lang w:val="hi_IN" w:bidi="hi_IN"/>
        </w:rPr>
      </w:r>
      <w:r>
        <w:rPr>
          <w:lang w:val="hi_IN" w:bidi="hi_IN"/>
        </w:rPr>
        <w:t>यहाँ रुकें और समूह के रूप में उन राजाओं का नक्शा देखें जिन्हें यहोशू ने कनान के उत्तरी भाग में जीता था। इस ऑडियो को यहाँ रोकें।</w:t>
      </w:r>
    </w:p>
    <w:p>
      <w:pPr/>
      <w:r>
        <w:rPr>
          <w:lang w:val="hi_IN" w:bidi="hi_IN"/>
        </w:rPr>
      </w:r>
      <w:r>
        <w:rPr>
          <w:lang w:val="hi_IN" w:bidi="hi_IN"/>
        </w:rPr>
        <w:t>कुल मिलाकर, यहोशू और इस्राएल की सेना ने कनान में 31 राजाओं पर विजय प्राप्त की। यह यहोशू की पुस्तक के इस भाग का अंत है, और यह हमें उस महान विजय की याद दिलाता है जो यहोवा ने इस्राएलियों को कनान में उनके शत्रुओं पर दी थी। अब हम इस्राएलियों की उस कहानी की ओर बढ़ते हैं जब वे उस देश में बस गए थे।</w:t>
      </w:r>
      <w:r>
        <w:rPr>
          <w:lang w:val="hi_IN" w:bidi="hi_IN"/>
        </w:rPr>
      </w:r>
    </w:p>
    <w:p>
      <w:pPr>
        <w:pStyle w:val="Heading3"/>
      </w:pPr>
      <w:r>
        <w:rPr>
          <w:lang w:val="hi_IN" w:bidi="hi_IN"/>
        </w:rPr>
        <w:t>घटनाओं को समझाना</w:t>
      </w:r>
    </w:p>
    <w:p>
      <w:pPr/>
      <w:r>
        <w:rPr>
          <w:lang w:val="hi_IN" w:bidi="hi_IN"/>
        </w:rPr>
      </w:r>
      <w:r>
        <w:rPr>
          <w:lang w:val="hi_IN" w:bidi="hi_IN"/>
        </w:rPr>
        <w:t>यहोशू 12:7–24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जब लेखक लोगों को उन राजाओं की याद दिलाता है जिन्हें इस्राएलियों ने यरदन नदी के पश्चिमी तट पर पराजित किया था, तब वह देश की सीमाओं का वर्णन करने से आरम्भ करता है। इस देश में मध्य पर्वत, पूर्वी और पश्चिमी ढलानें, यरदन नदी की घाटी और यहूदिया और दक्षिणी कनान का जंगल शामिल हैं। यहोशू के इन राजाओं पर विजय प्राप्त करने से पहले, कनानी वहाँ रहते थे।</w:t>
      </w:r>
    </w:p>
    <w:p>
      <w:pPr/>
      <w:r>
        <w:rPr>
          <w:lang w:val="hi_IN" w:bidi="hi_IN"/>
        </w:rPr>
      </w:r>
      <w:r>
        <w:rPr>
          <w:b/>
          <w:lang w:val="hi_IN" w:bidi="hi_IN"/>
        </w:rPr>
        <w:t>दूसरे दृश्य में:</w:t>
      </w:r>
      <w:r>
        <w:rPr>
          <w:lang w:val="hi_IN" w:bidi="hi_IN"/>
        </w:rPr>
        <w:t xml:space="preserve"> यहोशू ने कनान के दक्षिणी भाग के राजाओं पर विजय प्राप्त की।</w:t>
      </w:r>
    </w:p>
    <w:p>
      <w:pPr/>
      <w:r>
        <w:rPr>
          <w:lang w:val="hi_IN" w:bidi="hi_IN"/>
        </w:rPr>
      </w:r>
      <w:r>
        <w:rPr>
          <w:b/>
          <w:lang w:val="hi_IN" w:bidi="hi_IN"/>
        </w:rPr>
        <w:t>तीसरे दृश्य में:</w:t>
      </w:r>
      <w:r>
        <w:rPr>
          <w:lang w:val="hi_IN" w:bidi="hi_IN"/>
        </w:rPr>
        <w:t xml:space="preserve"> अगले चरण में यहोशू ने कनान के मध्य और उत्तरी भाग के राजाओं को जीता। कुल मिलाकर, यहोशू ने 31 राजाओं को पराजित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दक्षिणी कनान के राजा</w:t>
      </w:r>
    </w:p>
    <w:p>
      <w:pPr>
        <w:pStyle w:val="ListBullet"/>
        <w:spacing w:line="240" w:lineRule="auto"/>
        <w:ind w:left="720"/>
      </w:pPr>
      <w:r>
        <w:rPr>
          <w:lang w:val="hi_IN" w:bidi="hi_IN"/>
        </w:rPr>
      </w:r>
      <w:r>
        <w:rPr>
          <w:lang w:val="hi_IN" w:bidi="hi_IN"/>
        </w:rPr>
        <w:t>और उत्तरी कनान के राजा</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लेखक वर्णन करता है कि कैसे यहोशू और इस्राएलियों ने यरदन नदी के पश्चिम दिशा के राजाओं को पराजित किया। ये राजा उत्तर में लबानोन घाटी में बाल गाद से लेकर दक्षिण में सेईर के पास हालाक पर्वत तक रहते थे। यहोशू ने पूरा देश इस्राएल के गोत्रों को उनकी सम्पत्ति या विरासत के रूप में दे दिया। यह देश यहोवा की ओर से एक उपहार या विरासत था जिसे यहोवा ने इस्राएल को देने का वादा किया था। हर गोत्र अपनी-अपनी भूमि का स्वामी होगा। इस देश में पूरा कनान शामिल था, जिसमें पहाड़ी देश और पूर्वी और पश्चिमी पहाड़ियों से लेकर पर्वत तक शामिल था। इस पहाड़ी देश में कई स्थान थे जहाँ कुछ भूमि अन्य क्षेत्रों की तुलना में ऊँची थी, लेकिन ये पहाड़ियाँ छोटी थीं। तराई वे छोटी पहाड़ियाँ होती हैं जो किसी बड़े पर्वत-समूह के आधार पर स्थित होती हैं। तराई पहाड़ियों से बड़ी होती हैं, परन्तु पर्वतों से छोटी होती हैं। पर्वत बड़ी और खड़ी पहाड़ियाँ होती हैं जो अपने आसपास की भूमि से अचानक ऊपर उठती हैं। यहोवा ने जो देश इस्राएलियों को दिया, उसमें अराबा अर्थात यरदन नदी की घाटी, यहूदिया का जंगल, और नेगेव का जंगल शामिल था। जंगल एक सुनसान और बंजर स्थान होता है जहाँ पानी नहीं होता और लगभग कोई पौधे या पेड़ नहीं होते। यहोशू के उस देश के राजाओं पर विजय प्राप्त करने से पहले, वहाँ अन्य लोग रहते थे, जैसे हित्ती, एमोरी, कनानी, परिज्जी, हिब्बी और यबूसी।</w:t>
      </w:r>
    </w:p>
    <w:p>
      <w:pPr/>
      <w:r>
        <w:rPr>
          <w:lang w:val="hi_IN" w:bidi="hi_IN"/>
        </w:rPr>
      </w:r>
      <w:r>
        <w:rPr>
          <w:lang w:val="hi_IN" w:bidi="hi_IN"/>
        </w:rPr>
        <w:t>यहाँ रुकें और समूह के रूप में चर्चा करें: आप उस पूरे देश का वर्णन कैसे करेंगे जो यहोशू ने लोगों को यहोवा की ओर से उनकी विरासत या सम्पत्ति के रूप में दिया था? आप पहाड़ी क्षेत्र, पूर्वी और पश्चिमी तराई, और पर्वतों के बारे में कैसे बात करेंगे? आप यहूदिया के जंगल और नेगेव के जंगल के बारे में कैसे बात करेंगे? इस ऑडियो को यहाँ रोकें।</w:t>
      </w:r>
    </w:p>
    <w:p>
      <w:pPr/>
      <w:r>
        <w:rPr>
          <w:lang w:val="hi_IN" w:bidi="hi_IN"/>
        </w:rPr>
      </w:r>
      <w:r>
        <w:rPr>
          <w:lang w:val="hi_IN" w:bidi="hi_IN"/>
        </w:rPr>
        <w:t>दूसरे दृश्य में, यहोशू ने कनान के दक्षिणी भाग के राजाओं को पराजित किया। लेखक इन राजाओं को उसी क्रम में सूचीबद्ध करता है जिसमें यहोशू ने उन पर विजय प्राप्त की थी। प्रत्येक राजा का नाम “एक” संख्या के साथ सूचीबद्ध है, ताकि हम समझ सकें कि यहोशू ने प्रत्येक नगर के एक राजा को पराजित किया। हम जानते हैं कि संभवतः हर बड़े नगर के आसपास कई छोटे नगर और गाँव होते थे, और बड़े नगर का राजा उन सभी पर शासन करता था। पहले यहोशू और इस्राएल ने यरीहो और ऐ के राजाओं को पराजित किया। यहोशू का लेखक यहोशू की पुस्तक में पहले इन युद्धों की कहानियाँ बताता है। इसके बाद, यहोशू ने यरूशलेम, हेब्रोन, यर्मूत, लाकीश और एग्लोन के राजाओं को पराजित किया। इन राजाओं ने एक समूह के रूप में इस्राएल के विरुद्ध युद्ध किया, और इस्राएल ने उन्हें पराजित किया और राजाओं को मार डाला। यहोशू का लेखक यहोशू की पुस्तक में पहले इस युद्ध का वर्णन करता है। इसके बाद, यहोशू ने गेजेर, दबीर, गेदेर, होर्मा, अराद, लिब्ना, अदुल्लाम और मक्केदा के राजाओं को पराजित किया। लेखक यहोशू की पुस्तक में पहले दबीर, लिब्ना और मक्केदा के राजाओं के विरुद्ध हुए युद्धों का उल्लेख करता है।</w:t>
      </w:r>
    </w:p>
    <w:p>
      <w:pPr/>
      <w:r>
        <w:rPr>
          <w:lang w:val="hi_IN" w:bidi="hi_IN"/>
        </w:rPr>
      </w:r>
      <w:r>
        <w:rPr>
          <w:lang w:val="hi_IN" w:bidi="hi_IN"/>
        </w:rPr>
        <w:t>यहाँ रुकें और समूह में चर्चा करें: एक ऐसी कहानी सुनाएँ जिसमें समान वस्तुओं की सूची शामिल हो। आप वस्तुओं की वह सूची किसी और को कैसे बताते हैं ताकि वे उस सूची को याद रख सकें? इस ऑडियो को यहाँ रोकें।</w:t>
      </w:r>
    </w:p>
    <w:p>
      <w:pPr/>
      <w:r>
        <w:rPr>
          <w:lang w:val="hi_IN" w:bidi="hi_IN"/>
        </w:rPr>
      </w:r>
      <w:r>
        <w:rPr>
          <w:lang w:val="hi_IN" w:bidi="hi_IN"/>
        </w:rPr>
        <w:t>तीसरे दृश्य में, यहोशू ने कनान के मध्य और उत्तरी भाग के राजाओं को पराजित किया। लेखक इन राजाओं को आमतौर पर उस क्रम में सूचीबद्ध करता है जिसमें यहोशू ने उन्हें पराजित किया। यहोशू ने हर नगर के एक राजा को पराजित किया, और संभवतः हर राजा अपने छोटे नगरों और गाँवों के समूह पर भी शासन करता था। यहोशू और इस्राएलियों ने बेतेल, तप्पूह, हेपेर, अपेक और लश्शारोन के राजाओं को पराजित किया। हमारे पास इन युद्धों का कोई रिकॉर्ड नहीं है। फिर यहोशू ने मादोन, हासोर, शिम्रोन्मरोन और अक्षाप के राजाओं को पराजित किया। हमारे पास यहोशू की पुस्तक में पहले से ही मादोन, हासोर और अक्षाप के राजाओं के विरुद्ध युद्ध का संक्षिप्त विवरण है। यहोशू ने तानाक, मेगिद्दो, केदेश, कर्मेल में योकनाम, दोर में दोर, गिलगाल में गोयीम और तिर्सा के राजाओं को पराजित किया। कुल मिलाकर, यहोशू और इस्राएलियों ने कनान के 31 राजाओं को पराजित किया और उनकी भूमि पर कब्जा कर लिया।</w:t>
      </w:r>
    </w:p>
    <w:p>
      <w:pPr/>
      <w:r>
        <w:rPr>
          <w:lang w:val="hi_IN" w:bidi="hi_IN"/>
        </w:rPr>
      </w:r>
      <w:r>
        <w:rPr>
          <w:lang w:val="hi_IN" w:bidi="hi_IN"/>
        </w:rPr>
        <w:t>यहाँ रुकें और समूह के रूप में उन सभी राजाओं का नक्शा देखें जिन्हें यहोशू ने कनान में पराजित किया। इस ऑडियो को यहाँ रोकें।</w:t>
      </w:r>
    </w:p>
    <w:p>
      <w:pPr/>
      <w:r>
        <w:rPr>
          <w:lang w:val="hi_IN" w:bidi="hi_IN"/>
        </w:rPr>
      </w:r>
      <w:r>
        <w:rPr>
          <w:lang w:val="hi_IN" w:bidi="hi_IN"/>
        </w:rPr>
        <w:t>यहाँ रुकें और समूह में चर्चा करें: आप किसी लंबी सूची को कैसे समाप्त करते हैं ताकि यह दिखाया जा सके कि वह समाप्त हो चुकी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12:7–24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दक्षिणी कनान के राजा</w:t>
      </w:r>
    </w:p>
    <w:p>
      <w:pPr>
        <w:pStyle w:val="ListBullet"/>
        <w:spacing w:line="240" w:lineRule="auto"/>
        <w:ind w:left="720"/>
      </w:pPr>
      <w:r>
        <w:rPr>
          <w:lang w:val="hi_IN" w:bidi="hi_IN"/>
        </w:rPr>
      </w:r>
      <w:r>
        <w:rPr>
          <w:lang w:val="hi_IN" w:bidi="hi_IN"/>
        </w:rPr>
        <w:t>और उत्तरी कनान के राजा</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की भूमिका निभाने वाले व्यक्ति को यह उत्तर देना चाहिए कि अगर वे उस पात्र के स्थान पर होते तो वे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और सम्भावित उत्तर का एक उदाहरण निम्नलिखित है।</w:t>
      </w:r>
    </w:p>
    <w:p>
      <w:pPr/>
      <w:r>
        <w:rPr>
          <w:lang w:val="hi_IN" w:bidi="hi_IN"/>
        </w:rPr>
      </w:r>
      <w:r>
        <w:rPr>
          <w:lang w:val="hi_IN" w:bidi="hi_IN"/>
        </w:rPr>
        <w:t>यहोशू और इस्राएलियों ने यरदन नदी के पश्चिम दिशा के कई राजाओं को पराजित किया, जो उत्तर में बाल गाद से लेकर दक्षिण में हालाक पर्वत तक थे। यहोशू ने यह सारा देश इस्राएल के हर गोत्र को उनकी अपनी संपत्ति के रूप में दे दिया। इस देश में पहाड़ियाँ, पर्वत, जंगल और यरदन नदी की घाटी शामिल थी। यहोशू और इस्राएलियों के सभी राजाओं को पराजित करने से पहले, अन्य कनानी लोग उस देश में रहते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कनानियों की भूमिका निभाने वाले लोगों से पूछें, "आप क्या सोच रहे हैं या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और इस्राएलियों ने राजाओं की एक लंबी सूची को पराजित किया। पराजित किए गए राजा कनान के दक्षिणी भाग से शुरू होते हैं। यहोशू ने पहले यरीहो और ऐ के राजाओं को पराजित किया। इसके बाद यहोशू ने उन राजाओं के एक समूह को पराजित किया जो मिलकर लड़ने के लिए एक साथ आए थे। ये यरूशलेम, हेब्रोन, यर्मूत, लाकीश और एग्लोन के राजा थे। फिर यहोशू ने गेजेर, दबीर, गेदेर, होर्मा, अराद, लिब्ना, अदुल्लाम और मक्केदा के राजाओं को पराजित किया। यहोशू ने कनान के दक्षिणी भाग के इन सभी राजाओं को पराजित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यहोशू और इस्राएलियों ने मध्य और उत्तरी कनान के राजाओं को पराजित करना शुरू किया। उन्होंने बेतेल, तप्पूह, हेपेर, अपेक और लश्शारोन के राजाओं को पराजित किया। फिर यहोशू और इस्राएल ने मादोन, हासोर और शिम्रोन्मरोन और अक्षाप के राजाओं के विरुद्ध युद्ध किया और उन्हें पराजित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उत्तरी कनान के राजाओं की भूमिका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इसके बाद यहोशू ने तानाक, मेगिद्दो, केदेश, योकनाम, दोर, गोयीम और तिर्सा के राजाओं को पराजित किया। एक साथ मिलकर, यहोशू और इस्राएल ने 31 राजाओं को पराजित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12:7–24 का ऑडियो संस्करण सबसे आसानी से समझ में आने वाले अनुवाद में सुनें।</w:t>
      </w:r>
    </w:p>
    <w:p>
      <w:pPr/>
      <w:r>
        <w:rPr>
          <w:lang w:val="hi_IN" w:bidi="hi_IN"/>
        </w:rPr>
      </w:r>
      <w:r>
        <w:rPr>
          <w:lang w:val="hi_IN" w:bidi="hi_IN"/>
        </w:rPr>
        <w:t>इस चरण में, समूह इस भाग के मुख्य पदों और शब्दों पर चर्चा करेगा।</w:t>
      </w:r>
    </w:p>
    <w:p>
      <w:pPr/>
      <w:r>
        <w:rPr>
          <w:lang w:val="hi_IN" w:bidi="hi_IN"/>
        </w:rPr>
      </w:r>
      <w:r>
        <w:rPr>
          <w:lang w:val="hi_IN" w:bidi="hi_IN"/>
        </w:rPr>
        <w:t xml:space="preserve">यह भाग उन </w:t>
      </w:r>
      <w:r>
        <w:rPr>
          <w:b/>
          <w:lang w:val="hi_IN" w:bidi="hi_IN"/>
        </w:rPr>
        <w:t>राजाओं</w:t>
      </w:r>
      <w:r>
        <w:rPr>
          <w:lang w:val="hi_IN" w:bidi="hi_IN"/>
        </w:rPr>
        <w:t xml:space="preserve"> की सूची देता है जिन्हें यहोशू और </w:t>
      </w:r>
      <w:r>
        <w:rPr>
          <w:b/>
          <w:lang w:val="hi_IN" w:bidi="hi_IN"/>
        </w:rPr>
        <w:t>इस्राएलियों</w:t>
      </w:r>
      <w:r>
        <w:rPr>
          <w:lang w:val="hi_IN" w:bidi="hi_IN"/>
        </w:rPr>
        <w:t xml:space="preserve"> ने कनान में पराजित किया था। राजा और इस्राएलियों के लिए उसी शब्द या वाक्यांश का उपयोग करें जिसका उपयोग आपने पिछले भागों में किया था। </w:t>
      </w:r>
      <w:r>
        <w:rPr>
          <w:lang w:val="hi_IN" w:bidi="hi_IN"/>
        </w:rPr>
        <w:t>राजा</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ने जिन राजाओं को पराजित किया वे </w:t>
      </w:r>
      <w:r>
        <w:rPr>
          <w:b/>
          <w:lang w:val="hi_IN" w:bidi="hi_IN"/>
        </w:rPr>
        <w:t>यरदन नदी</w:t>
      </w:r>
      <w:r>
        <w:rPr>
          <w:lang w:val="hi_IN" w:bidi="hi_IN"/>
        </w:rPr>
        <w:t xml:space="preserve"> के पश्चिम में थे। यरदन नदी इस्राएल की एक महत्वपूर्ण नदी है जो उत्तर से दक्षिण की ओर बहती है। जब इस्राएली कनान में प्रवेश करते थे, तो वे यरदन नदी को पूर्व से पश्चिम की ओर पार करते थे। यरदन नदी के लिए उसी शब्द या वाक्यांश का उपयोग करें जिसका उपयोग आपने पिछले भागों में किया था।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 xml:space="preserve">यहोशू और लोगों ने जिस देश पर विजय प्राप्त की, उसमें यहूदिया का </w:t>
      </w:r>
      <w:r>
        <w:rPr>
          <w:b/>
          <w:lang w:val="hi_IN" w:bidi="hi_IN"/>
        </w:rPr>
        <w:t>जंगल</w:t>
      </w:r>
      <w:r>
        <w:rPr>
          <w:lang w:val="hi_IN" w:bidi="hi_IN"/>
        </w:rPr>
        <w:t xml:space="preserve"> और नेगेव का जंगल शामिल था। जंगल एक रेगिस्तान या सुनसान, बंजर स्थान होता है जहाँ पानी नहीं होता। जंगल में लगभग कोई भी पेड़ या झाड़ियाँ नहीं होती हैं। जंगल के लिए उसी शब्द का उपयोग करें जिसका उपयोग आपने पिछले भागों में किया था।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यहोशू ने देश को इस्राएल के गोत्रों के बीच विभाजित किया ताकि वह उनकी </w:t>
      </w:r>
      <w:r>
        <w:rPr>
          <w:b/>
          <w:lang w:val="hi_IN" w:bidi="hi_IN"/>
        </w:rPr>
        <w:t>विरासत</w:t>
      </w:r>
      <w:r>
        <w:rPr>
          <w:lang w:val="hi_IN" w:bidi="hi_IN"/>
        </w:rPr>
        <w:t xml:space="preserve"> या </w:t>
      </w:r>
      <w:r>
        <w:rPr>
          <w:b/>
          <w:lang w:val="hi_IN" w:bidi="hi_IN"/>
        </w:rPr>
        <w:t>सम्पत्ति</w:t>
      </w:r>
      <w:r>
        <w:rPr>
          <w:lang w:val="hi_IN" w:bidi="hi_IN"/>
        </w:rPr>
        <w:t xml:space="preserve"> हो। एक संपत्ति, या एक विरासत, वह चीज़ होती है जिसका स्वामित्व किसी और के पास होता है। जब यहोशू ने प्रत्येक गोत्र को देश दिया, तो वह भूमि उनकी विरासत के रूप में उनकी अपनी हो गई, जिसका वादा यहोवा ने उनसे किया था। आप उसी शब्द का उपयोग कर सकते हैं जिसका उपयोग आपने पिछले भाग में विरासत या अधिकार के लिए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13:1–7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13:1–7 को सुनें और अपने मन में रखें।</w:t>
      </w:r>
    </w:p>
    <w:p>
      <w:pPr/>
      <w:r>
        <w:rPr>
          <w:lang w:val="hi_IN" w:bidi="hi_IN"/>
        </w:rPr>
      </w:r>
      <w:r>
        <w:rPr>
          <w:lang w:val="hi_IN" w:bidi="hi_IN"/>
        </w:rPr>
        <w:t>यदि सम्भव हो, तो यहोशू 13:1–7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13:1–7 का ऑडियो संस्करण सबसे आसानी से समझ में आने वाले अनुवाद में सुनें।</w:t>
      </w:r>
    </w:p>
    <w:p>
      <w:pPr/>
      <w:r>
        <w:rPr>
          <w:lang w:val="hi_IN" w:bidi="hi_IN"/>
        </w:rPr>
      </w:r>
      <w:r>
        <w:rPr>
          <w:lang w:val="hi_IN" w:bidi="hi_IN"/>
        </w:rPr>
        <w:t>पिछली कहानी में, यहोशू ने उन 31 राजाओं को सूचीबद्ध किया जिन्हें उसने और इस्राएलियों ने यरदन नदी के पश्चिम में प्रतिज्ञा किए हुए देश, या कनान में पराजित किया था।</w:t>
      </w:r>
    </w:p>
    <w:p>
      <w:pPr/>
      <w:r>
        <w:rPr>
          <w:lang w:val="hi_IN" w:bidi="hi_IN"/>
        </w:rPr>
      </w:r>
      <w:r>
        <w:rPr>
          <w:lang w:val="hi_IN" w:bidi="hi_IN"/>
        </w:rPr>
        <w:t>यह कहानी यहोशू की पुस्तक के दूसरे भाग को शुरू करती है। यहोशू का लेखक उन देशों और लोगों का सारांश देता है जिन्हें इस्राएलियों ने जीता या उन्हें जीता नहीं था। यहोशू देश को इस्राएल के प्रत्येक गोत्र के लिए उनकी विरासत या संपत्ति के रूप में बाँट देता है।</w:t>
      </w:r>
    </w:p>
    <w:p>
      <w:pPr/>
      <w:r>
        <w:rPr>
          <w:lang w:val="hi_IN" w:bidi="hi_IN"/>
        </w:rPr>
      </w:r>
      <w:r>
        <w:rPr>
          <w:lang w:val="hi_IN" w:bidi="hi_IN"/>
        </w:rPr>
        <w:t>कहानी तब शुरू होती है जब यहोशू की उम्र 90 से 100 वर्ष से अधिक के बीच होती है। आपको पिछली कहानी में याद होगा, यहोवा यहोशू को आज्ञा देता है कि वह प्रतिज्ञा किए हुए देश को विभाजित करे और यहोशू के मरने से पहले इस्राएल के प्रत्येक गोत्र को देश का एक भाग विरासत या सम्पत्ति के रूप में दे दे। कई वर्ष पहले, यहोवा ने यहोशू को प्रतिज्ञा किए हुए देश को जीतने की आज्ञा दी थी। यहोशू अब वृद्ध हो गया है, लेकिन इस्राएलियों ने अभी तक प्रतिज्ञा किए हुए देश के अधिकांश भाग पर विजय नहीं प्राप्त की है। यहोवा यहोशू से कहता है कि अब जब वह बूढ़ा हो गया है, तो वह इस्राएल के गोत्रों के लिए प्रतिज्ञा किए हुए देश का बाँटवारा पूरा करे। यहोशू को मरने से पहले इस्राएलियों के लिए प्रतिज्ञा किए हुए देश का बाँटवारा करना है।</w:t>
      </w:r>
    </w:p>
    <w:p>
      <w:pPr/>
      <w:r>
        <w:rPr>
          <w:lang w:val="hi_IN" w:bidi="hi_IN"/>
        </w:rPr>
      </w:r>
      <w:r>
        <w:rPr>
          <w:lang w:val="hi_IN" w:bidi="hi_IN"/>
        </w:rPr>
        <w:t>यहाँ रुकें और समूह में निम्नलिखित पर चर्चा करें: अपनी संस्कृति की कोई ऐसी कहानी सुनाएँ जिसमें किसी वृद्ध व्यक्ति को मरने से पहले एक अंतिम महत्वपूर्ण काम पूरा करना होता है। इस ऑडियो को यहाँ रोकें।</w:t>
      </w:r>
    </w:p>
    <w:p>
      <w:pPr/>
      <w:r>
        <w:rPr>
          <w:lang w:val="hi_IN" w:bidi="hi_IN"/>
        </w:rPr>
      </w:r>
      <w:r>
        <w:rPr>
          <w:lang w:val="hi_IN" w:bidi="hi_IN"/>
        </w:rPr>
        <w:t>इस कहानी में, यहोवा यहोशू को उस सारी भूमि के बारे में बताता है जो यरदन नदी के पश्चिम में प्रतिज्ञा किए हुए देश में इस्राएल के साढ़े नौ गोत्रों के लिए अभी भी जीतने के लिए बाकी है। यह ध्यान देने योग्य है कि जिन क्षेत्रों में कनानियों की संख्या सबसे कम थी, वही वे क्षेत्र थे जिन्हें इस्राएलियों ने यहोशू के नेतृत्व में जीतकर बसाया था। इस्राएलियों ने अभी तक उन क्षेत्रों को नहीं जीता था जहाँ कनानियों की सबसे अधिक संख्या थी।</w:t>
      </w:r>
    </w:p>
    <w:p>
      <w:pPr/>
      <w:r>
        <w:rPr>
          <w:lang w:val="hi_IN" w:bidi="hi_IN"/>
        </w:rPr>
      </w:r>
      <w:r>
        <w:rPr>
          <w:lang w:val="hi_IN" w:bidi="hi_IN"/>
        </w:rPr>
        <w:t>यहोवा यहोशू से कनान के दक्षिणी भाग का वर्णन करता है, जिसे इस्राएलियों को अभी भी जीतना बाकी है। यहोवा ने चार क्षेत्रों के नाम बताए हैं: सबसे पहले, कनान का वह बड़ा क्षेत्र जो दक्षिण में शीहोर नदी या मिस्र के नाले से लेकर उत्तर में एक्रोन नगर तक फैला हुआ था। दूसरा, वह क्षेत्र जो पलिश्ती लोगों का था। तीसरा, वह क्षेत्र जो गेशूरी लोगों का था। और चौथा, वह क्षेत्र जो अव्वी लोगों का था। यह संभव है कि पलिश्ती और गेशूरी वास्तव में कनान के बड़े क्षेत्र के भीतर ही रहते थे, जिससे ये केवल तीन अलग-अलग क्षेत्र बन जाते हैं।</w:t>
      </w:r>
    </w:p>
    <w:p>
      <w:pPr/>
      <w:r>
        <w:rPr>
          <w:lang w:val="hi_IN" w:bidi="hi_IN"/>
        </w:rPr>
      </w:r>
      <w:r>
        <w:rPr>
          <w:lang w:val="hi_IN" w:bidi="hi_IN"/>
        </w:rPr>
        <w:t>यहाँ एक समूह के रूप में रुकें और कनान देश का नक्शा देखें, और शीहोर नदी तथा एक्रोन की सीमा पर ध्यान दें। इस ऑडियो को यहाँ रोकें।</w:t>
      </w:r>
    </w:p>
    <w:p>
      <w:pPr/>
      <w:r>
        <w:rPr>
          <w:lang w:val="hi_IN" w:bidi="hi_IN"/>
        </w:rPr>
      </w:r>
      <w:r>
        <w:rPr>
          <w:lang w:val="hi_IN" w:bidi="hi_IN"/>
        </w:rPr>
        <w:t>पलिश्ती ऐसे क्षेत्र में रहते थे जिसमें पाँच बड़े नगर शामिल थे, और उन पर पाँच मुख्य पलिश्ती शासक शासन करते थे। ये गाजा, अश्कलोन, अश्दोद, गत और एक्रोन के नगर थे। ये सभी नगर उस देश के भीतर थे जो यहोवा ने इस्राएलियों को दिया था। पलिश्ती मूल रूप से कनान देश के नहीं थे, लेकिन उन्होंने देश के एक भाग पर विजय प्राप्त कर ली थी और वहाँ रह रहे थे। यहोवा चाहता था कि इस्राएली पलिश्तियों पर भी विजय प्राप्त करें।</w:t>
      </w:r>
    </w:p>
    <w:p>
      <w:pPr/>
      <w:r>
        <w:rPr>
          <w:lang w:val="hi_IN" w:bidi="hi_IN"/>
        </w:rPr>
      </w:r>
      <w:r>
        <w:rPr>
          <w:lang w:val="hi_IN" w:bidi="hi_IN"/>
        </w:rPr>
        <w:t>यहाँ रुकें और समूह में कनान का नक्शा देखें और पाँच नगरों पर ध्यान दें: गाजा, अश्कलोन, अश्दोद, गत और एक्रोन। इस ऑडियो को यहाँ रोकें।</w:t>
      </w:r>
    </w:p>
    <w:p>
      <w:pPr/>
      <w:r>
        <w:rPr>
          <w:lang w:val="hi_IN" w:bidi="hi_IN"/>
        </w:rPr>
      </w:r>
      <w:r>
        <w:rPr>
          <w:lang w:val="hi_IN" w:bidi="hi_IN"/>
        </w:rPr>
        <w:t>गशूरी और अव्वी शायद कनान के दक्षिणी भाग में, पलिश्ती नगर गाजा के दक्षिण-पूर्व में एक-दूसरे के पास रहते थे।</w:t>
      </w:r>
    </w:p>
    <w:p>
      <w:pPr/>
      <w:r>
        <w:rPr>
          <w:lang w:val="hi_IN" w:bidi="hi_IN"/>
        </w:rPr>
      </w:r>
      <w:r>
        <w:rPr>
          <w:lang w:val="hi_IN" w:bidi="hi_IN"/>
        </w:rPr>
        <w:t>अब यहोवा यहोशू से कनान के उत्तरी भाग का वर्णन करता है, जिसे इस्राएलियों को अभी भी जीतना बाकी है। यहोवा कहता है कि कनानियों की सारी भूमि अभी भी शेष है। आपको याद होगा कि कनानी एक ऐसा नाम है जिसमें कई अलग-अलग लोगों के गोत्र शामिल हो सकते हैं। कनान के इस क्षेत्र में, यहोवा सीदोनियों और गबालियों के क्षेत्रों का वर्णन करता है।</w:t>
      </w:r>
    </w:p>
    <w:p>
      <w:pPr/>
      <w:r>
        <w:rPr>
          <w:lang w:val="hi_IN" w:bidi="hi_IN"/>
        </w:rPr>
      </w:r>
      <w:r>
        <w:rPr>
          <w:lang w:val="hi_IN" w:bidi="hi_IN"/>
        </w:rPr>
        <w:t>यहोवा कहता है कि यहोशू आरा नगर को ले, जो सीदोनियों का है, और वहाँ से उत्तर में अपेक नगर तक भूमि को ले, जो एमोरियों के देश की सीमा पर था। याद रखें कि पिछली कहानी में, यहोशू ने अपेक नगर पर विजय प्राप्त की।</w:t>
      </w:r>
    </w:p>
    <w:p>
      <w:pPr/>
      <w:r>
        <w:rPr>
          <w:lang w:val="hi_IN" w:bidi="hi_IN"/>
        </w:rPr>
      </w:r>
      <w:r>
        <w:rPr>
          <w:lang w:val="hi_IN" w:bidi="hi_IN"/>
        </w:rPr>
        <w:t>यहाँ रुकें और समूह में कनान का नक्शा देखें, और आरा नगर और अपेक नगर पर ध्यान दें। इस ऑडियो को यहाँ रोकें।</w:t>
      </w:r>
    </w:p>
    <w:p>
      <w:pPr/>
      <w:r>
        <w:rPr>
          <w:lang w:val="hi_IN" w:bidi="hi_IN"/>
        </w:rPr>
      </w:r>
      <w:r>
        <w:rPr>
          <w:lang w:val="hi_IN" w:bidi="hi_IN"/>
        </w:rPr>
        <w:t>यहोवा कहता है कि यहोशू को गबालियों के क्षेत्र पर विजय प्राप्त करनी चाहिए। गबाली लोग गबाल क्षेत्र में रहते थे जो भूमध्य सागर के तट पर स्थित बिब्लोस नगर से लेकर, सिदोन के उत्तर से होते हुए पूर्व की ओर आज के लेबनान तक फैला हुआ था। इस क्षेत्र की दक्षिणी सीमा लबानोन के पहाड़ों के बीच घाटी में हेर्मोन पर्वत के नीचे बाल गाद नगर है। इस क्षेत्र की उत्तरी सीमा हमात नगर या लेबो हमात है, जो शायद लबानोन घाटी के उत्तरी बिंदु के पास है। हम बाद की कहानियों से जानते हैं कि इस्राएलियों ने इस देश पर कभी पूरी तरह विजय नहीं प्राप्त की।</w:t>
      </w:r>
    </w:p>
    <w:p>
      <w:pPr/>
      <w:r>
        <w:rPr>
          <w:lang w:val="hi_IN" w:bidi="hi_IN"/>
        </w:rPr>
      </w:r>
      <w:r>
        <w:rPr>
          <w:lang w:val="hi_IN" w:bidi="hi_IN"/>
        </w:rPr>
        <w:t>यहोवा अंत में यहोशू से कहता है कि वह लबानोन के क्षेत्र के पहाड़ों से लेकर दक्षिण में मिस्रपोतमैम नगर तक रहने वाले सभी लोगों को निकाल देगा। इस क्षेत्र में सीदोनियों की पूरी भूमि शामिल है।</w:t>
      </w:r>
    </w:p>
    <w:p>
      <w:pPr/>
      <w:r>
        <w:rPr>
          <w:lang w:val="hi_IN" w:bidi="hi_IN"/>
        </w:rPr>
      </w:r>
      <w:r>
        <w:rPr>
          <w:lang w:val="hi_IN" w:bidi="hi_IN"/>
        </w:rPr>
        <w:t>यहाँ रुकें और समूह में कनान का नक्शा देखें, जिसमें सीदोन, बाल गाद, हेर्मोन पर्वत, लबानोन के पहाड़, हमात और मिस्रपोतमैम को ध्यान में रखा गया है। इस ऑडियो को यहाँ रोकें।</w:t>
      </w:r>
    </w:p>
    <w:p>
      <w:pPr/>
      <w:r>
        <w:rPr>
          <w:lang w:val="hi_IN" w:bidi="hi_IN"/>
        </w:rPr>
      </w:r>
      <w:r>
        <w:rPr>
          <w:lang w:val="hi_IN" w:bidi="hi_IN"/>
        </w:rPr>
        <w:t>फिर यहोवा यहोशू को आज्ञा देता है कि वह कनान देश को इस्राएलियों के साढ़े नौ गोत्रों में बाँट दे, जो यरदन नदी के पश्चिम की ओर रहेंगे। यह यहोवा की ओर से उनकी विरासत होगी।</w:t>
      </w:r>
    </w:p>
    <w:p>
      <w:pPr/>
      <w:r>
        <w:rPr>
          <w:lang w:val="hi_IN" w:bidi="hi_IN"/>
        </w:rPr>
      </w:r>
      <w:r>
        <w:rPr>
          <w:lang w:val="hi_IN" w:bidi="hi_IN"/>
        </w:rPr>
        <w:t>यहाँ रुकें और समूह में चर्चा करें: आपके अनुसार यहोवा यहोशू से क्यों कहता है कि वह कनान देश को इस्राएल के गोत्रों में बाँट दे, जबकि उन्होंने अभी तक उसे पूरी तरह जीता भी नहीं है? यह इस्राएल के गोत्रों को युद्ध जीतने में कैसे मदद करेगा?</w:t>
      </w:r>
      <w:r>
        <w:rPr>
          <w:lang w:val="hi_IN" w:bidi="hi_IN"/>
        </w:rPr>
      </w:r>
    </w:p>
    <w:p>
      <w:pPr>
        <w:pStyle w:val="Heading3"/>
      </w:pPr>
      <w:r>
        <w:rPr>
          <w:lang w:val="hi_IN" w:bidi="hi_IN"/>
        </w:rPr>
        <w:t>घटनाओं को समझाना</w:t>
      </w:r>
    </w:p>
    <w:p>
      <w:pPr/>
      <w:r>
        <w:rPr>
          <w:lang w:val="hi_IN" w:bidi="hi_IN"/>
        </w:rPr>
      </w:r>
      <w:r>
        <w:rPr>
          <w:lang w:val="hi_IN" w:bidi="hi_IN"/>
        </w:rPr>
        <w:t>यहोशू 13:1–7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यहोशू से कहता है कि वह अब बूढ़ा हो गया है, परन्तु कनान देश में अभी भी बहुत सा देश है जिसे इस्राएलियों को जीतना बाकी है। यहोवा फिर कनान के दक्षिणी भाग में उस देश की सीमाओं का वर्णन करता है जिसे अभी तक नहीं जीता गया है, और उन लोगों का भी जो वहाँ रहते हैं।</w:t>
      </w:r>
    </w:p>
    <w:p>
      <w:pPr/>
      <w:r>
        <w:rPr>
          <w:lang w:val="hi_IN" w:bidi="hi_IN"/>
        </w:rPr>
      </w:r>
      <w:r>
        <w:rPr>
          <w:b/>
          <w:lang w:val="hi_IN" w:bidi="hi_IN"/>
        </w:rPr>
        <w:t>दूसरे दृश्य में:</w:t>
      </w:r>
      <w:r>
        <w:rPr>
          <w:lang w:val="hi_IN" w:bidi="hi_IN"/>
        </w:rPr>
        <w:t xml:space="preserve"> यहोवा कनान के उत्तरी भाग में उस देश की सीमाओं का वर्णन करता है जिसे अभी तक नहीं जीता गया है, और उन लोगों का भी जो वहाँ रहते हैं।</w:t>
      </w:r>
    </w:p>
    <w:p>
      <w:pPr/>
      <w:r>
        <w:rPr>
          <w:lang w:val="hi_IN" w:bidi="hi_IN"/>
        </w:rPr>
      </w:r>
      <w:r>
        <w:rPr>
          <w:b/>
          <w:lang w:val="hi_IN" w:bidi="hi_IN"/>
        </w:rPr>
        <w:t>तीसरे दृश्य में:</w:t>
      </w:r>
      <w:r>
        <w:rPr>
          <w:lang w:val="hi_IN" w:bidi="hi_IN"/>
        </w:rPr>
        <w:t xml:space="preserve"> यहोवा यहोशू को आज्ञा देता है कि वह यरदन नदी के पश्चिम की भूमि को इस्राएल के साढ़े नौ गोत्रों में विरासत के रूप में बाँट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गाजा, अश्दोद, अश्कलोन, गत और एक्रोन के पाँच पलिश्ती शासक</w:t>
      </w:r>
    </w:p>
    <w:p>
      <w:pPr>
        <w:pStyle w:val="ListBullet"/>
        <w:spacing w:line="240" w:lineRule="auto"/>
        <w:ind w:left="720"/>
      </w:pPr>
      <w:r>
        <w:rPr>
          <w:lang w:val="hi_IN" w:bidi="hi_IN"/>
        </w:rPr>
      </w:r>
      <w:r>
        <w:rPr>
          <w:lang w:val="hi_IN" w:bidi="hi_IN"/>
        </w:rPr>
        <w:t>गशूरी</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अव्वी</w:t>
      </w:r>
    </w:p>
    <w:p>
      <w:pPr>
        <w:pStyle w:val="ListBullet"/>
        <w:spacing w:line="240" w:lineRule="auto"/>
        <w:ind w:left="720"/>
      </w:pPr>
      <w:r>
        <w:rPr>
          <w:lang w:val="hi_IN" w:bidi="hi_IN"/>
        </w:rPr>
      </w:r>
      <w:r>
        <w:rPr>
          <w:lang w:val="hi_IN" w:bidi="hi_IN"/>
        </w:rPr>
        <w:t>सीदोनी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गबाली</w:t>
      </w:r>
    </w:p>
    <w:p>
      <w:pPr>
        <w:pStyle w:val="ListBullet"/>
        <w:spacing w:line="240" w:lineRule="auto"/>
        <w:ind w:left="720"/>
      </w:pPr>
      <w:r>
        <w:rPr>
          <w:lang w:val="hi_IN" w:bidi="hi_IN"/>
        </w:rPr>
      </w:r>
      <w:r>
        <w:rPr>
          <w:lang w:val="hi_IN" w:bidi="hi_IN"/>
        </w:rPr>
        <w:t>और यरदन नदी के पश्चिम में साढ़े नौ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हम सुनते हैं कि यहोशू वृद्ध है। फिर हम सुनते हैं कि यहोवा यहोशू से कहता है कि वह बूढ़ा हो गया है। लेखक इसे दोहराता है ताकि यह जोर दिया जा सके कि यहोशू सच में वृद्ध है और जल्द ही मर जाएगा। फिर यहोवा आगे यहोशू से कहता है कि यद्यपि यहोशू और इस्राएलियों ने कई वर्षों में प्रतिज्ञा किए हुए देश के बहुत से भाग पर विजय प्राप्त कर लिया है, फिर भी इस्राएलियों के पास जीतने और बसने के लिए बहुत सी भूमि है।</w:t>
      </w:r>
    </w:p>
    <w:p>
      <w:pPr/>
      <w:r>
        <w:rPr>
          <w:lang w:val="hi_IN" w:bidi="hi_IN"/>
        </w:rPr>
      </w:r>
      <w:r>
        <w:rPr>
          <w:lang w:val="hi_IN" w:bidi="hi_IN"/>
        </w:rPr>
        <w:t>पहले यहोवा कनान के दक्षिण में उस देश का वर्णन करता है, जिसे इस्राएलियों को अभी भी जीतना बाकी है। यहोवा कनान के दक्षिणी भाग में चार क्षेत्रों का वर्णन करता हुआ प्रतीत होता है: पहला, पलिश्तियों का क्षेत्र, गेशूरियों का क्षेत्र, अव्वियों का क्षेत्र, और कनानियों का एक बड़ा क्षेत्र। यह स्पष्ट नहीं है कि पलिश्ती और गशूरी उस बड़े क्षेत्र में रहते थे जो कनानियों का था, या ये अलग-अलग क्षेत्र थे। शीहोर नदी, जो इस क्षेत्र की दक्षिणी सीमा है, उसे मिस्र का नाला भी कहा जाता है। यह नदी वर्ष के उस समय सूखी रहती है जब वर्षा नहीं होती, और उस समय पानी से भर जाती है जब वर्षा अधिक होती है।</w:t>
      </w:r>
    </w:p>
    <w:p>
      <w:pPr/>
      <w:r>
        <w:rPr>
          <w:lang w:val="hi_IN" w:bidi="hi_IN"/>
        </w:rPr>
      </w:r>
      <w:r>
        <w:rPr>
          <w:lang w:val="hi_IN" w:bidi="hi_IN"/>
        </w:rPr>
        <w:t>यहाँ रुकें और कनान का नक्शा फिर से देखें। समूह में चर्चा करें कि आप कनान के दक्षिणी भाग के बारे में कैसे बात करेंगे जिसका वर्णन यहोवा यहोशू से करता है। आप पलिश्तियों और पाँच शासकों और उनके नगरों के क्षेत्र का वर्णन कैसे करेंगे? आप गशूरियों के क्षेत्र और कनानियों के बड़े क्षेत्र का वर्णन कैसे करेंगे? इस ऑडियो को यहाँ रोकें।</w:t>
      </w:r>
    </w:p>
    <w:p>
      <w:pPr/>
      <w:r>
        <w:rPr>
          <w:lang w:val="hi_IN" w:bidi="hi_IN"/>
        </w:rPr>
      </w:r>
      <w:r>
        <w:rPr>
          <w:lang w:val="hi_IN" w:bidi="hi_IN"/>
        </w:rPr>
        <w:t>दूसरे दृश्य में यहोवा कनान के उत्तर में उस देश का वर्णन करता है जिसे इस्राएलियों को अभी भी जीतना है। यहोवा उल्लेख करता है कि आरा सीदोनियों का है। हम निश्चित रूप से नहीं जानते कि आरा एक गुफा है जैसा कि उसके नाम का अर्थ है या वह आरा नाम का कोई नगर है। किसी भी स्थिति में, यह शायद भूमध्य सागर के तट पर है। यहोवा उस देश के बारे में कहता है जो पूर्व की ओर, अर्थात सूर्योदय की दिशा में, सारे लबानोन तक फैला हुआ है।</w:t>
      </w:r>
    </w:p>
    <w:p>
      <w:pPr/>
      <w:r>
        <w:rPr>
          <w:lang w:val="hi_IN" w:bidi="hi_IN"/>
        </w:rPr>
      </w:r>
      <w:r>
        <w:rPr>
          <w:lang w:val="hi_IN" w:bidi="hi_IN"/>
        </w:rPr>
        <w:t>यहाँ रुकें और समूह में चर्चा करें: आपकी संस्कृति में लोग उत्तर, दक्षिण, पूर्व और पश्चिम जैसी दिशाओं के बारे में कैसे बात करते हैं? यहाँ, लोगों ने पूर्व के बारे में उस दिशा के संदर्भ में बात की जहाँ से सूर्य निकलता है। आप इस बात का वर्णन कैसे करेंगे कि यह देश भूमध्य सागर के तट पर स्थित नगरों से लेकर पूर्व की ओर फैला हुआ है? इस ऑडियो को यहाँ रोकें।</w:t>
      </w:r>
    </w:p>
    <w:p>
      <w:pPr/>
      <w:r>
        <w:rPr>
          <w:lang w:val="hi_IN" w:bidi="hi_IN"/>
        </w:rPr>
      </w:r>
      <w:r>
        <w:rPr>
          <w:lang w:val="hi_IN" w:bidi="hi_IN"/>
        </w:rPr>
        <w:t>लबानोन के क्षेत्र में दो ऊँची पर्वत श्रृंखलाएँ हैं और उनके बीच में एक उपजाऊ घाटी है। लबानोन के पहाड़ 3,300 मीटर से अधिक ऊँचाई तक पहुँचते हैं और 150 किलोमीटर से अधिक दूरी तक फैले हुए हैं। हेर्मोन पर्वत पूर्वी श्रृंखला के दक्षिणी छोर पर एक पर्वत है। हेर्मोन पर्वत गलील के सागर से लगभग 40 किलोमीटर उत्तर-पूर्व में है, जो इस्राएल की उत्तर-पूर्वी सीमा है। हर्मोन पर्वत प्राचीन इस्राएल में सबसे ऊँचा पर्वत है जिसमें कई पर्वत चोटियाँ हैं, और सबसे ऊँची चोटियाँ आमतौर पर बर्फ से ढकी होती हैं। कहानी इस देश की पूर्वी सीमा का वर्णन इस प्रकार करती है: हेर्मोन पर्वत के नीचे लबानोन घाटी के सबसे दक्षिणी स्थान पर स्थित बाल गाद नगर से लेकर, लेबो हमात अर्थात हमात नगर तक, जो लबानोन घाटी के सबसे उत्तरी स्थान पर है।</w:t>
      </w:r>
    </w:p>
    <w:p>
      <w:pPr/>
      <w:r>
        <w:rPr>
          <w:lang w:val="hi_IN" w:bidi="hi_IN"/>
        </w:rPr>
      </w:r>
      <w:r>
        <w:rPr>
          <w:lang w:val="hi_IN" w:bidi="hi_IN"/>
        </w:rPr>
        <w:t>यहाँ रुकें और समूह में लबानोन के बर्फ से ढके पहाड़ों की एक तस्वीर देखें। एक समूह में हेर्मोन पर्वत की तस्वीर देखें। इस ऑडियो को यहाँ रोकें।</w:t>
      </w:r>
    </w:p>
    <w:p>
      <w:pPr/>
      <w:r>
        <w:rPr>
          <w:lang w:val="hi_IN" w:bidi="hi_IN"/>
        </w:rPr>
      </w:r>
      <w:r>
        <w:rPr>
          <w:lang w:val="hi_IN" w:bidi="hi_IN"/>
        </w:rPr>
        <w:t>फिर यहोवा इस देश की पश्चिमी सीमा का वर्णन लबानोन की पश्चिमी पर्वत श्रृंखला के रूप में करता है, जो भूमध्य सागर के तट पर है। यह सीदोनियों का देश है, और यह लबानोन के उत्तर में पहाड़ी क्षेत्रों से लेकर दक्षिण में मिस्रपोतमैम नगर तक जाता है।</w:t>
      </w:r>
    </w:p>
    <w:p>
      <w:pPr/>
      <w:r>
        <w:rPr>
          <w:lang w:val="hi_IN" w:bidi="hi_IN"/>
        </w:rPr>
      </w:r>
      <w:r>
        <w:rPr>
          <w:lang w:val="hi_IN" w:bidi="hi_IN"/>
        </w:rPr>
        <w:t>यहाँ रुकें और कनान का नक्शा फिर से देखें। समूह में वर्णन करें कि आप कनान के उत्तरी भाग की सीमाओं के बारे में कैसे बात करेंगे जिनका वर्णन यहोवा यहोशू से करता है। आप लबानोन के दो पहाड़ी क्षेत्रों का वर्णन कैसे करेंगे? इस ऑडियो को यहाँ रोकें।</w:t>
      </w:r>
    </w:p>
    <w:p>
      <w:pPr/>
      <w:r>
        <w:rPr>
          <w:lang w:val="hi_IN" w:bidi="hi_IN"/>
        </w:rPr>
      </w:r>
      <w:r>
        <w:rPr>
          <w:lang w:val="hi_IN" w:bidi="hi_IN"/>
        </w:rPr>
        <w:t>तीसरे दृश्य में यहोवा यहोशू से कहता है कि वह उन लोगों को देश से बाहर निकाल देगा। सबसे अधिक संभावना है, यहोवा कह रहा है कि यहोवा सभी शेष जातियों को निकाल देगा। इस्राएलियों को कनान की जातियों के विरुद्ध शारीरिक रूप से युद्ध करना होगा, परन्तु यहोवा उन्हें इन जातियों पर विजय देने वाला है जो अभी भी कनान में रहती हैं। यहोवा इन देशों की सीमाओं का वर्णन करता है ताकि इस्राएलियों को यह दिखाया जा सके कि यहोवा उनसे किए गए अपने वादे के बारे में गंभीर है।</w:t>
      </w:r>
    </w:p>
    <w:p>
      <w:pPr/>
      <w:r>
        <w:rPr>
          <w:lang w:val="hi_IN" w:bidi="hi_IN"/>
        </w:rPr>
      </w:r>
      <w:r>
        <w:rPr>
          <w:lang w:val="hi_IN" w:bidi="hi_IN"/>
        </w:rPr>
        <w:t>यहाँ रुकें और समूह में चर्चा करें: एक सच्ची कहानी सुनाएँ जिसमें आप किसी भूमि या नगर के क्षेत्र का वर्णन करते हैं। इस तरह की कहानी के विवरण आपके दर्शकों को कैसे साबित करते हैं कि यह एक सच्ची कहानी है? आप विवरण इस तरह कैसे साझा करते हैं कि दर्शकों को विश्वास हो जाए कि आप वहाँ गए हैं और आप उस क्षेत्र को जानते हैं? इससे आपके इस क्षेत्र का विवरण देने के तरीके पर क्या प्रभाव पड़ेगा? इस ऑडियो को यहाँ रोकें।</w:t>
      </w:r>
    </w:p>
    <w:p>
      <w:pPr/>
      <w:r>
        <w:rPr>
          <w:lang w:val="hi_IN" w:bidi="hi_IN"/>
        </w:rPr>
      </w:r>
      <w:r>
        <w:rPr>
          <w:lang w:val="hi_IN" w:bidi="hi_IN"/>
        </w:rPr>
        <w:t>यद्यपि कनान में अभी भी अन्य राष्ट्र रह रहे हैं, फिर भी यहोवा यहोशू को आज्ञा देता है कि वह कनान को बाँट दे और उस देश को इस्राएल के गोत्रों को विरासत या अधिकार के रूप में दे। फिर यहोवा यह स्पष्ट करता है कि यहोवा यरदन नदी के पश्चिम की भूमि को साढ़े नौ गोत्रों में विभाजित करने की बात कर रहा है, जिनमें रूबेन, गाद और मनश्शे का आधा गोत्र शामिल नहीं है जो यरदन नदी के पूर्व में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13:1–7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गाजा, अश्दोद, अश्कलोन, गत और एक्रोन के पाँच पलिश्ती शासक</w:t>
      </w:r>
    </w:p>
    <w:p>
      <w:pPr>
        <w:pStyle w:val="ListBullet"/>
        <w:spacing w:line="240" w:lineRule="auto"/>
        <w:ind w:left="720"/>
      </w:pPr>
      <w:r>
        <w:rPr>
          <w:lang w:val="hi_IN" w:bidi="hi_IN"/>
        </w:rPr>
      </w:r>
      <w:r>
        <w:rPr>
          <w:lang w:val="hi_IN" w:bidi="hi_IN"/>
        </w:rPr>
        <w:t>गशूरी</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अव्वी</w:t>
      </w:r>
    </w:p>
    <w:p>
      <w:pPr>
        <w:pStyle w:val="ListBullet"/>
        <w:spacing w:line="240" w:lineRule="auto"/>
        <w:ind w:left="720"/>
      </w:pPr>
      <w:r>
        <w:rPr>
          <w:lang w:val="hi_IN" w:bidi="hi_IN"/>
        </w:rPr>
      </w:r>
      <w:r>
        <w:rPr>
          <w:lang w:val="hi_IN" w:bidi="hi_IN"/>
        </w:rPr>
        <w:t>सीदोनी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गबाली</w:t>
      </w:r>
    </w:p>
    <w:p>
      <w:pPr>
        <w:pStyle w:val="ListBullet"/>
        <w:spacing w:line="240" w:lineRule="auto"/>
        <w:ind w:left="720"/>
      </w:pPr>
      <w:r>
        <w:rPr>
          <w:lang w:val="hi_IN" w:bidi="hi_IN"/>
        </w:rPr>
      </w:r>
      <w:r>
        <w:rPr>
          <w:lang w:val="hi_IN" w:bidi="hi_IN"/>
        </w:rPr>
        <w:t>और यरदन नदी के पश्चिम में साढ़े नौ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और संभावित प्रतिक्रियाओं का एक उदाहरण निम्नलिखित है।</w:t>
      </w:r>
    </w:p>
    <w:p>
      <w:pPr/>
      <w:r>
        <w:rPr>
          <w:lang w:val="hi_IN" w:bidi="hi_IN"/>
        </w:rPr>
      </w:r>
      <w:r>
        <w:rPr>
          <w:lang w:val="hi_IN" w:bidi="hi_IN"/>
        </w:rPr>
        <w:t>यहोवा यहोशू से कहता है कि वह अब बूढ़ा हो गया है, परन्तु इस्राएल के लिए कनान देश में अभी भी बहुत सी भूमि है जिसे जीतना बाकी है। यहोवा फिर उस देश की सीमाओं का वर्णन करता है जिसे अभी तक नहीं जीता गया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के साढ़े नौ गोत्रों की भूमिका निभाने वाले लोगों से पूछें, "आप क्या महसूस कर रहे हैं या क्या सोच रहे हैं?" लोग कुछ इस तरह के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यहोशू से कहता है कि वह उस देश में रहने वाले लोगों को बाहर निकाल देगा। यहोवा यहोशू को यह भी आज्ञा देता है कि वह यरदन नदी के पश्चिम में कनान के हिस्सों को प्रतिज्ञा किए हुए देश में रहने वाले इस्राएल के साढ़े नौ गोत्रों को विरासत या अधिकार के रूप में बाँट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13:1–7 का ऑडियो संस्करण सबसे आसानी से समझ में आने वाले अनुवाद में सुनें।</w:t>
      </w:r>
    </w:p>
    <w:p>
      <w:pPr/>
      <w:r>
        <w:rPr>
          <w:lang w:val="hi_IN" w:bidi="hi_IN"/>
        </w:rPr>
      </w:r>
      <w:r>
        <w:rPr>
          <w:lang w:val="hi_IN" w:bidi="hi_IN"/>
        </w:rPr>
        <w:t>इस चरण में, समूह इस भाग के मुख्य पदों और शब्दों पर चर्चा करेगा।</w:t>
      </w:r>
    </w:p>
    <w:p>
      <w:pPr/>
      <w:r>
        <w:rPr>
          <w:lang w:val="hi_IN" w:bidi="hi_IN"/>
        </w:rPr>
      </w:r>
      <w:r>
        <w:rPr>
          <w:b/>
          <w:lang w:val="hi_IN" w:bidi="hi_IN"/>
        </w:rPr>
        <w:t>यहोवा</w:t>
      </w:r>
      <w:r>
        <w:rPr>
          <w:lang w:val="hi_IN" w:bidi="hi_IN"/>
        </w:rPr>
        <w:t xml:space="preserve"> यहोशू से कहता है कि अभी भी बहुत सी भूमि अधिकार करने के लिए शेष है। यहोवा एक ऐसा नाम है जो परमेश्वर अपने आप को देता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किसी वस्तु पर </w:t>
      </w:r>
      <w:r>
        <w:rPr>
          <w:b/>
          <w:lang w:val="hi_IN" w:bidi="hi_IN"/>
        </w:rPr>
        <w:t>अधिकार करना</w:t>
      </w:r>
      <w:r>
        <w:rPr>
          <w:lang w:val="hi_IN" w:bidi="hi_IN"/>
        </w:rPr>
        <w:t xml:space="preserve"> मतलब है उस पर कब्ज़ा करना जो पहले किसी और की थी, और उसका नया स्वामी बन जाना। सामान्य रूप से लोग किसी वस्तु या भूमि पर अधिकार खरीद-बिक्री के द्वारा या युद्ध के माध्यम से प्राप्त करते हैं। अधिकार करने के लिए उसी शब्द या वाक्यांश का उपयोग करें जिसका उपयोग आपने पिछले भागों में किया है।</w:t>
      </w:r>
    </w:p>
    <w:p>
      <w:pPr/>
      <w:r>
        <w:rPr>
          <w:lang w:val="hi_IN" w:bidi="hi_IN"/>
        </w:rPr>
      </w:r>
      <w:r>
        <w:rPr>
          <w:lang w:val="hi_IN" w:bidi="hi_IN"/>
        </w:rPr>
        <w:t xml:space="preserve">यहोवा लोगों को </w:t>
      </w:r>
      <w:r>
        <w:rPr>
          <w:b/>
          <w:lang w:val="hi_IN" w:bidi="hi_IN"/>
        </w:rPr>
        <w:t>इस्राएलियों</w:t>
      </w:r>
      <w:r>
        <w:rPr>
          <w:lang w:val="hi_IN" w:bidi="hi_IN"/>
        </w:rPr>
        <w:t xml:space="preserve"> के सामने से </w:t>
      </w:r>
      <w:r>
        <w:rPr>
          <w:b/>
          <w:lang w:val="hi_IN" w:bidi="hi_IN"/>
        </w:rPr>
        <w:t>बाहर निकाल देगा</w:t>
      </w:r>
      <w:r>
        <w:rPr>
          <w:lang w:val="hi_IN" w:bidi="hi_IN"/>
        </w:rPr>
        <w:t xml:space="preserve">। इस्राएलियों और "निकालने" के लिए उन्हीं शब्दों या वाक्यांशों का उपयोग करें जिनका उपयोग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यहोशू को आज्ञा देता है कि वह कनान के प्रतिज्ञा किए हुए देश को यरदन नदी के पश्चिम में रहने वाले इस्राएल के साढ़े नौ गोत्रों को उनकी विरासत या संपत्ति के रूप में </w:t>
      </w:r>
      <w:r>
        <w:rPr>
          <w:b/>
          <w:lang w:val="hi_IN" w:bidi="hi_IN"/>
        </w:rPr>
        <w:t>बाँट दे</w:t>
      </w:r>
      <w:r>
        <w:rPr>
          <w:lang w:val="hi_IN" w:bidi="hi_IN"/>
        </w:rPr>
        <w:t xml:space="preserve"> या </w:t>
      </w:r>
      <w:r>
        <w:rPr>
          <w:b/>
          <w:lang w:val="hi_IN" w:bidi="hi_IN"/>
        </w:rPr>
        <w:t>वितरित करे</w:t>
      </w:r>
      <w:r>
        <w:rPr>
          <w:lang w:val="hi_IN" w:bidi="hi_IN"/>
        </w:rPr>
        <w:t>। किसी चीज़ को बाँटने का अर्थ है उसे एक पूरे में से हिस्सा या भाग के रूप में निर्धारित करके अलग-अलग लोगों को देना।</w:t>
      </w:r>
    </w:p>
    <w:p>
      <w:pPr/>
      <w:r>
        <w:rPr>
          <w:lang w:val="hi_IN" w:bidi="hi_IN"/>
        </w:rPr>
      </w:r>
      <w:r>
        <w:rPr>
          <w:lang w:val="hi_IN" w:bidi="hi_IN"/>
        </w:rPr>
        <w:t xml:space="preserve">यहाँ रुकें और समूह में चर्चा करें कि आप </w:t>
      </w:r>
      <w:r>
        <w:rPr>
          <w:b/>
          <w:lang w:val="hi_IN" w:bidi="hi_IN"/>
        </w:rPr>
        <w:t>बाँटने</w:t>
      </w:r>
      <w:r>
        <w:rPr>
          <w:lang w:val="hi_IN" w:bidi="hi_IN"/>
        </w:rPr>
        <w:t xml:space="preserve"> या </w:t>
      </w:r>
      <w:r>
        <w:rPr>
          <w:b/>
          <w:lang w:val="hi_IN" w:bidi="hi_IN"/>
        </w:rPr>
        <w:t>वितरित</w:t>
      </w:r>
      <w:r>
        <w:rPr>
          <w:lang w:val="hi_IN" w:bidi="hi_IN"/>
        </w:rPr>
        <w:t xml:space="preserve"> करने के लिए किस शब्द या वाक्यांश का उपयोग करेंगे। इस ऑडियो को यहाँ रोकें।</w:t>
      </w:r>
    </w:p>
    <w:p>
      <w:pPr/>
      <w:r>
        <w:rPr>
          <w:lang w:val="hi_IN" w:bidi="hi_IN"/>
        </w:rPr>
      </w:r>
      <w:r>
        <w:rPr>
          <w:b/>
          <w:lang w:val="hi_IN" w:bidi="hi_IN"/>
        </w:rPr>
        <w:t>विरासत</w:t>
      </w:r>
      <w:r>
        <w:rPr>
          <w:lang w:val="hi_IN" w:bidi="hi_IN"/>
        </w:rPr>
        <w:t xml:space="preserve"> वह चीज़ है जो किसी व्यक्ति को अपने पूर्वज से मिलती है और वह उस पर अधिकार प्राप्त करता है। विरासत आमतौर पर संपत्ति, व्यापार, धन, घर या भूमि होती है। विरासत या अधिकार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13:8–13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13:8–13 को सुनें और अपने मन में रखें।</w:t>
      </w:r>
    </w:p>
    <w:p>
      <w:pPr/>
      <w:r>
        <w:rPr>
          <w:lang w:val="hi_IN" w:bidi="hi_IN"/>
        </w:rPr>
      </w:r>
      <w:r>
        <w:rPr>
          <w:lang w:val="hi_IN" w:bidi="hi_IN"/>
        </w:rPr>
        <w:t>यदि सम्भव हो, तो यहोशू 13:8–13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13:8–13 का ऑडियो संस्करण सबसे आसानी से समझ में आने वाले अनुवाद में सुनें।</w:t>
      </w:r>
    </w:p>
    <w:p>
      <w:pPr/>
      <w:r>
        <w:rPr>
          <w:lang w:val="hi_IN" w:bidi="hi_IN"/>
        </w:rPr>
      </w:r>
      <w:r>
        <w:rPr>
          <w:lang w:val="hi_IN" w:bidi="hi_IN"/>
        </w:rPr>
        <w:t>यह भाग पिछली कहानी के बाद आता है, जिसमें यहोवा यहोशू को बताता है कि यरदन नदी के पश्चिम में प्रतिज्ञा किए हुए देश में इस्राएलियों के पास अभी भी कितनी भूमि जीतने के लिए बची है।</w:t>
      </w:r>
    </w:p>
    <w:p>
      <w:pPr/>
      <w:r>
        <w:rPr>
          <w:lang w:val="hi_IN" w:bidi="hi_IN"/>
        </w:rPr>
      </w:r>
      <w:r>
        <w:rPr>
          <w:lang w:val="hi_IN" w:bidi="hi_IN"/>
        </w:rPr>
        <w:t>यह भाग इस बारे में बात करता है कि मूसा ने यरदन नदी के पूर्व की पूरी भूमि को रूबेन और गाद के गोत्रों और मनश्शे के आधे गोत्र को विरासत या अधिकार के रूप में पहले ही आवंटित कर दिया था या वितरित कर दिया था। मूसा ने यरदन के पूर्व में इन गोत्रों को पहले ही देश का वितरण कर दिया था, जबकि यहोशू ने यरदन के पश्चिम में साढ़े नौ गोत्रों को उस देश का वितरण कर दिया था। हम यह जानकारी फिर से सुनते हैं क्योंकि यह याद रखना महत्वपूर्ण है कि यद्यपि यरदन नदी ने गोत्रों को अलग कर दिया था, फिर भी सभी गोत्र इस्राएली थे और लेवियों को छोड़कर उन सभी को विरासत के रूप में भूमि मिली थी।</w:t>
      </w:r>
    </w:p>
    <w:p>
      <w:pPr/>
      <w:r>
        <w:rPr>
          <w:lang w:val="hi_IN" w:bidi="hi_IN"/>
        </w:rPr>
      </w:r>
      <w:r>
        <w:rPr>
          <w:lang w:val="hi_IN" w:bidi="hi_IN"/>
        </w:rPr>
        <w:t>यह भाग उस पूरे देश की सीमाओं का वर्णन करता है जिसे मूसा ने यरदन नदी के पूर्वी भाग में रूबेन, गाद और मनश्शे के आधे गोत्र को वितरित किया था। उस भूमि की दक्षिणी सीमाएँ अर्नोन नदी की तराई में उसके उत्तरी तट पर स्थित अरोएर नगर से, अर्नोन की तराई के नगर सहित, मेदबा के मैदान से दीबोन तक जाती हैं। अरोएर नगर अर्नोन नदी के उत्तरी तट पर था, जो मृत सागर के पूर्व में था।</w:t>
      </w:r>
    </w:p>
    <w:p>
      <w:pPr/>
      <w:r>
        <w:rPr>
          <w:lang w:val="hi_IN" w:bidi="hi_IN"/>
        </w:rPr>
      </w:r>
      <w:r>
        <w:rPr>
          <w:lang w:val="hi_IN" w:bidi="hi_IN"/>
        </w:rPr>
        <w:t>यहाँ रुकें और समूह के रूप में यरदन नदी के पूर्व में इस्राएली देश के नक्शे को देखें। अरोएर, अर्नोन नदी की घाटी, मेदबा का मैदान, मृत सागर और दीबोन के स्थान पर ध्यान दें। नदी के तट पर अरोएर नगर के स्थान पर ध्यान दें। एक नदी की घाटी और एक मैदानी क्षेत्र की तस्वीर देखें। इस ऑडियो को यहाँ रोकें।</w:t>
      </w:r>
    </w:p>
    <w:p>
      <w:pPr/>
      <w:r>
        <w:rPr>
          <w:lang w:val="hi_IN" w:bidi="hi_IN"/>
        </w:rPr>
      </w:r>
      <w:r>
        <w:rPr>
          <w:lang w:val="hi_IN" w:bidi="hi_IN"/>
        </w:rPr>
        <w:t>दीबोन मेदबा के मैदान में मोआबियों का एक नगर था जिस पर इस्राएलियों ने मोआबियों से कब्ज़ा कर लिया था। फिर वह देश मेदबा के मैदान से उत्तर की ओर जाता है, जो दक्षिण में अर्नोन नदी और उत्तर में हेशबोन नगर के बीच एक ऊँचा और समतल क्षेत्र है। आपको गिनती की पुस्तक से याद होगा कि मेदबा नगर मोआबियों का एक नगर था जिसे इस्राएलियों ने एमोरियों के राजा सीहोन से ले लिया था, जब राजा सीहोन ने इस्राएलियों को अपने देश में से शान्तिपूर्वक जाने नहीं दिया था।</w:t>
      </w:r>
    </w:p>
    <w:p>
      <w:pPr/>
      <w:r>
        <w:rPr>
          <w:lang w:val="hi_IN" w:bidi="hi_IN"/>
        </w:rPr>
      </w:r>
      <w:r>
        <w:rPr>
          <w:lang w:val="hi_IN" w:bidi="hi_IN"/>
        </w:rPr>
        <w:t>यरदन नदी के पूर्व में स्थित क्षेत्र में वे सभी नगर शामिल हैं जिन पर एमोरियों के राजा सीहोन ने हेशबोन में शासन किया था। हेशबोन एक और समतल, उपजाऊ मैदानी क्षेत्र है। वह देश अम्मोनियों की सीमा तक फैला हुआ था।</w:t>
      </w:r>
    </w:p>
    <w:p>
      <w:pPr/>
      <w:r>
        <w:rPr>
          <w:lang w:val="hi_IN" w:bidi="hi_IN"/>
        </w:rPr>
      </w:r>
      <w:r>
        <w:rPr>
          <w:lang w:val="hi_IN" w:bidi="hi_IN"/>
        </w:rPr>
        <w:t>यहाँ रुकें और समूह में नक्शे को फिर से देखें। हेशबोन के स्थान और अम्मोनियों की सीमा पर ध्यान दें। इस ऑडियो को यहाँ रोकें।</w:t>
      </w:r>
    </w:p>
    <w:p>
      <w:pPr/>
      <w:r>
        <w:rPr>
          <w:lang w:val="hi_IN" w:bidi="hi_IN"/>
        </w:rPr>
      </w:r>
      <w:r>
        <w:rPr>
          <w:lang w:val="hi_IN" w:bidi="hi_IN"/>
        </w:rPr>
        <w:t>इस क्षेत्र में गिलाद का क्षेत्र शामिल है। गिलाद में यरदन नदी की तराई की पूर्वी ढलानें, या पहाड़ों की ढलानें, और उसके पूर्व में ऊपर के समतल देश शामिल है।</w:t>
      </w:r>
    </w:p>
    <w:p>
      <w:pPr/>
      <w:r>
        <w:rPr>
          <w:lang w:val="hi_IN" w:bidi="hi_IN"/>
        </w:rPr>
      </w:r>
      <w:r>
        <w:rPr>
          <w:lang w:val="hi_IN" w:bidi="hi_IN"/>
        </w:rPr>
        <w:t>यहाँ रुकें और समूह में नक्शे पर गिलाद के स्थान पर ध्यान दें। इस ऑडियो को यहाँ रोकें।</w:t>
      </w:r>
    </w:p>
    <w:p>
      <w:pPr/>
      <w:r>
        <w:rPr>
          <w:lang w:val="hi_IN" w:bidi="hi_IN"/>
        </w:rPr>
      </w:r>
      <w:r>
        <w:rPr>
          <w:lang w:val="hi_IN" w:bidi="hi_IN"/>
        </w:rPr>
        <w:t>उस क्षेत्र में गशूरियों का राज्य और माकातियों का राज्य भी सम्मिलित है, जो गलील की झील के उत्तर-पूर्व में दो छोटे राज्य हैं।</w:t>
      </w:r>
    </w:p>
    <w:p>
      <w:pPr/>
      <w:r>
        <w:rPr>
          <w:lang w:val="hi_IN" w:bidi="hi_IN"/>
        </w:rPr>
      </w:r>
      <w:r>
        <w:rPr>
          <w:lang w:val="hi_IN" w:bidi="hi_IN"/>
        </w:rPr>
        <w:t>समूह में यहाँ रुकें और नक्शे पर गशूर और माका के स्थान पर ध्यान दें। इस ऑडियो को यहाँ रोकें।</w:t>
      </w:r>
    </w:p>
    <w:p>
      <w:pPr/>
      <w:r>
        <w:rPr>
          <w:lang w:val="hi_IN" w:bidi="hi_IN"/>
        </w:rPr>
      </w:r>
      <w:r>
        <w:rPr>
          <w:lang w:val="hi_IN" w:bidi="hi_IN"/>
        </w:rPr>
        <w:t>इस क्षेत्र में ओग का पूर्व राज्य भी शामिल है, जो हेर्मोन पर्वत से शुरू हुआ था। हेर्मोन पर्वत गलील के सागर से लगभग 40 किलोमीटर उत्तर-पूर्व में है, जो इस्राएल की उत्तर-पूर्वी सीमा है। हेर्मोन पर्वत प्राचीन इस्राएल का सबसे ऊँचा पर्वत है, जिसमें कई पर्वत चोटियाँ हैं। सबसे ऊँची चोटियों पर आमतौर पर बर्फ होती है।</w:t>
      </w:r>
    </w:p>
    <w:p>
      <w:pPr/>
      <w:r>
        <w:rPr>
          <w:lang w:val="hi_IN" w:bidi="hi_IN"/>
        </w:rPr>
      </w:r>
      <w:r>
        <w:rPr>
          <w:lang w:val="hi_IN" w:bidi="hi_IN"/>
        </w:rPr>
        <w:t>यहाँ रुकें और समूह में हेर्मोन पर्वत का नक्शा और तस्वीर देखें। इस ऑडियो को यहाँ रोकें।</w:t>
      </w:r>
    </w:p>
    <w:p>
      <w:pPr/>
      <w:r>
        <w:rPr>
          <w:lang w:val="hi_IN" w:bidi="hi_IN"/>
        </w:rPr>
      </w:r>
      <w:r>
        <w:rPr>
          <w:lang w:val="hi_IN" w:bidi="hi_IN"/>
        </w:rPr>
        <w:t>वह भूमि बाशान की पूरी घाटी और सल्का तक फैली हुई है और इसमें बाशान के राजा ओग का पूरा क्षेत्र शामिल है, जो अश्तारोत और एद्रेई में शासन करता था। बाशान गलील सागर के उत्तर-पूर्व में है। बाशान कृषि के लिए एक उपजाऊ घाटी है। सल्का बाशान की पूर्वी सीमा पर एक नगर है।</w:t>
      </w:r>
    </w:p>
    <w:p>
      <w:pPr/>
      <w:r>
        <w:rPr>
          <w:lang w:val="hi_IN" w:bidi="hi_IN"/>
        </w:rPr>
      </w:r>
      <w:r>
        <w:rPr>
          <w:lang w:val="hi_IN" w:bidi="hi_IN"/>
        </w:rPr>
        <w:t>ओग बाशान का एमोरी राजा था जो राजधानी अश्तारोत और एद्रेई नगर में शासन करता था। ओग रपाई की अंतिम जातियों में से एक था, जो विशालकाय लोगो की वह जाति थी जो अपनी अत्यधिक ऊँचाई के लिए जानी जाती थी। रपाई का उल्लेख पिछली कहानियों में किया गया था। यहोशू इस्राएलियों को स्मरण दिलाता है कि मूसा ने प्रतिज्ञा किए हुए देश में से ओग और सब रपाई दानवों को मारकर निकाल दिया था।</w:t>
      </w:r>
    </w:p>
    <w:p>
      <w:pPr/>
      <w:r>
        <w:rPr>
          <w:lang w:val="hi_IN" w:bidi="hi_IN"/>
        </w:rPr>
      </w:r>
      <w:r>
        <w:rPr>
          <w:lang w:val="hi_IN" w:bidi="hi_IN"/>
        </w:rPr>
        <w:t>यहाँ रुकें और समूह के रूप में नक्शे पर बाशान, सल्का, अश्तारोत और एद्रेई के स्थान को देखें। इस ऑडियो को यहाँ रोकें।</w:t>
      </w:r>
    </w:p>
    <w:p>
      <w:pPr/>
      <w:r>
        <w:rPr>
          <w:lang w:val="hi_IN" w:bidi="hi_IN"/>
        </w:rPr>
      </w:r>
      <w:r>
        <w:rPr>
          <w:lang w:val="hi_IN" w:bidi="hi_IN"/>
        </w:rPr>
        <w:t>परन्तु इस्राएलियों ने गशूरियों और माकातियों को उस देश से न तो मार डाला था और न ही उन्हें निकाल बाहर किया था, जिसे मूसा ने मनश्शे के आधे गोत्र को वितरित किया था। यहोशू के लेखन के समय तक, गशूरी और माकाती उस देश में रहते थे। इस भाग का लेखक इस्राएलियों को एक चेतावनी देता है—वे वह करने में असफल रहे हैं जो यहोवा ने उन्हें करने के लिए कहा था।</w:t>
      </w:r>
    </w:p>
    <w:p>
      <w:pPr/>
      <w:r>
        <w:rPr>
          <w:lang w:val="hi_IN" w:bidi="hi_IN"/>
        </w:rPr>
      </w:r>
      <w:r>
        <w:rPr>
          <w:lang w:val="hi_IN" w:bidi="hi_IN"/>
        </w:rPr>
        <w:t>यहाँ रुकें और समूह के रूप में नक्शे पर गशूर और माका के स्थान को देखें।</w:t>
      </w:r>
      <w:r>
        <w:rPr>
          <w:lang w:val="hi_IN" w:bidi="hi_IN"/>
        </w:rPr>
      </w:r>
    </w:p>
    <w:p>
      <w:pPr>
        <w:pStyle w:val="Heading3"/>
      </w:pPr>
      <w:r>
        <w:rPr>
          <w:lang w:val="hi_IN" w:bidi="hi_IN"/>
        </w:rPr>
        <w:t>घटनाओं को समझाना</w:t>
      </w:r>
    </w:p>
    <w:p>
      <w:pPr/>
      <w:r>
        <w:rPr>
          <w:lang w:val="hi_IN" w:bidi="hi_IN"/>
        </w:rPr>
      </w:r>
      <w:r>
        <w:rPr>
          <w:lang w:val="hi_IN" w:bidi="hi_IN"/>
        </w:rPr>
        <w:t>यहोशू 13:8–13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यहोशू इस्राएलियों को याद दिलाता है कि मूसा ने रूबेन, गाद और मनश्शे के आधे गोत्र को यरदन नदी के पूर्व में उनकी विरासत का देश पहले ही दे दिया था।</w:t>
      </w:r>
    </w:p>
    <w:p>
      <w:pPr/>
      <w:r>
        <w:rPr>
          <w:lang w:val="hi_IN" w:bidi="hi_IN"/>
        </w:rPr>
      </w:r>
      <w:r>
        <w:rPr>
          <w:b/>
          <w:lang w:val="hi_IN" w:bidi="hi_IN"/>
        </w:rPr>
        <w:t>दूसरे दृश्य में:</w:t>
      </w:r>
      <w:r>
        <w:rPr>
          <w:lang w:val="hi_IN" w:bidi="hi_IN"/>
        </w:rPr>
        <w:t xml:space="preserve"> यहोशू दो राजाओं और चार राज्यों के साथ-साथ देश के कुछ नगरों, कस्बों और क्षेत्रों का उल्लेख करता है। ये दोनों राजा एमोरियों का राजा सीहोन और बाशान का राजा ओग हैं। यहोशू इस्राएलियों को याद दिलाता है कि मूसा ने रपाईयों के साथ बाशान के राजा ओग को मार डाला था और उन्हें निकाल दिया था। यहोशू इस्राएलियों को याद दिलाता है कि वे गशूरियों और माकातियों को मारने और प्रतिज्ञा किए हुए देश से बाहर निकालने में असफल रहे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विशेषकर रूबेन, गाद, और मनश्शे के आधे गोत्र के लोग</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हेशबोन में एमोरियों का राजा सीहोन</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गशूरी</w:t>
      </w:r>
    </w:p>
    <w:p>
      <w:pPr>
        <w:pStyle w:val="ListBullet"/>
        <w:spacing w:line="240" w:lineRule="auto"/>
        <w:ind w:left="720"/>
      </w:pPr>
      <w:r>
        <w:rPr>
          <w:lang w:val="hi_IN" w:bidi="hi_IN"/>
        </w:rPr>
      </w:r>
      <w:r>
        <w:rPr>
          <w:lang w:val="hi_IN" w:bidi="hi_IN"/>
        </w:rPr>
        <w:t>माकाती</w:t>
      </w:r>
    </w:p>
    <w:p>
      <w:pPr>
        <w:pStyle w:val="ListBullet"/>
        <w:spacing w:line="240" w:lineRule="auto"/>
        <w:ind w:left="720"/>
      </w:pPr>
      <w:r>
        <w:rPr>
          <w:lang w:val="hi_IN" w:bidi="hi_IN"/>
        </w:rPr>
      </w:r>
      <w:r>
        <w:rPr>
          <w:lang w:val="hi_IN" w:bidi="hi_IN"/>
        </w:rPr>
        <w:t>बाशान का राजा ओग</w:t>
      </w:r>
    </w:p>
    <w:p>
      <w:pPr>
        <w:pStyle w:val="ListBullet"/>
        <w:spacing w:line="240" w:lineRule="auto"/>
        <w:ind w:left="720"/>
      </w:pPr>
      <w:r>
        <w:rPr>
          <w:lang w:val="hi_IN" w:bidi="hi_IN"/>
        </w:rPr>
      </w:r>
      <w:r>
        <w:rPr>
          <w:lang w:val="hi_IN" w:bidi="hi_IN"/>
        </w:rPr>
        <w:t>और रपाई</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कहानीकार अपने भाग की शुरुआत इस्राएलियों को यह याद दिलाकर करता है कि मूसा ने पहले ही रूबेन, गाद और मनश्शे के आधे गोत्र को यरदन नदी के पूर्व में उनका देश दे दिया था। फिर से, कहानीकार मूसा को "यहोवा का सेवक" कहता है ताकि वह इस्राएलियों को याद दिलाए कि यहोवा ने अपने लोगों को वह देश दिया था जिसका उसने उनसे वादा किया था। मूसा यहोवा के सेवक के रूप में कार्य कर रहा था और यहोवा के द्वारा दी गई हर बात का पालन करता था।</w:t>
      </w:r>
    </w:p>
    <w:p>
      <w:pPr/>
      <w:r>
        <w:rPr>
          <w:lang w:val="hi_IN" w:bidi="hi_IN"/>
        </w:rPr>
      </w:r>
      <w:r>
        <w:rPr>
          <w:lang w:val="hi_IN" w:bidi="hi_IN"/>
        </w:rPr>
        <w:t>यहोशू इस्राएलियों से दो बार कहता है कि यह मूसा ही था जिसने वह देश रूबेन और गाद के गोत्रों और मनश्शे के आधे गोत्र को दिया था। ऐसा इसलिए है ताकि वे याद रखें कि यरदन नदी के पूर्व में रहने वाले ढाई गोत्रों को विरासत में शामिल किया गया था। मूसा ने उन्हें वह देश अधिकार करने के लिए दिया था।</w:t>
      </w:r>
    </w:p>
    <w:p>
      <w:pPr/>
      <w:r>
        <w:rPr>
          <w:lang w:val="hi_IN" w:bidi="hi_IN"/>
        </w:rPr>
      </w:r>
      <w:r>
        <w:rPr>
          <w:lang w:val="hi_IN" w:bidi="hi_IN"/>
        </w:rPr>
        <w:t>यह भाग उस सारे देश का संक्षिप्त वर्णन करता है जो इस्राएली गोत्रों रूबेन, गाद, और मनश्शे के आधे गोत्र ने अपना भाग पाया या प्राप्त किया। यह भाग केवल एक अवलोकन है, पर अगले भाग प्रत्येक गोत्र की विशिष्ट सीमाओं के बारे में बात करेंगे।</w:t>
      </w:r>
    </w:p>
    <w:p>
      <w:pPr/>
      <w:r>
        <w:rPr>
          <w:lang w:val="hi_IN" w:bidi="hi_IN"/>
        </w:rPr>
      </w:r>
      <w:r>
        <w:rPr>
          <w:lang w:val="hi_IN" w:bidi="hi_IN"/>
        </w:rPr>
        <w:t>यह याद रखना महत्वपूर्ण है कि इस्राएलियों के देश में नदियाँ अक्सर घाटियों से होकर बहती थीं, जो नदी के दोनों ओर ऊँची भूमि के बीच की नीची भूमि होती थी। इन घाटियों को तंग घाटी या तराई कहा जा सकता है। पठार, या मैदान, ऊँची समतल भूमि होते हैं, और वे अक्सर फसल बोने के लिए अच्छी उपजाऊ भूमि होती हैं।</w:t>
      </w:r>
    </w:p>
    <w:p>
      <w:pPr/>
      <w:r>
        <w:rPr>
          <w:lang w:val="hi_IN" w:bidi="hi_IN"/>
        </w:rPr>
      </w:r>
      <w:r>
        <w:rPr>
          <w:lang w:val="hi_IN" w:bidi="hi_IN"/>
        </w:rPr>
        <w:t>यहाँ रुकें और समूह में एक नदी की घाटी, एक मैदानी क्षेत्र और हेर्मोन पर्वत की एक तस्वीर देखें। इस ऑडियो को यहाँ रोकें।</w:t>
      </w:r>
    </w:p>
    <w:p>
      <w:pPr/>
      <w:r>
        <w:rPr>
          <w:lang w:val="hi_IN" w:bidi="hi_IN"/>
        </w:rPr>
      </w:r>
      <w:r>
        <w:rPr>
          <w:lang w:val="hi_IN" w:bidi="hi_IN"/>
        </w:rPr>
        <w:t>यहाँ रुकें और समूह में चर्चा करें: अपने देश या क्षेत्र की सीमाओं का वर्णन करें, जिसमें वे नदियाँ और समतल भूमियाँ भी शामिल हैं जो इन सीमाओं को बनाती हैं। उन तरीकों के बारे में सोचें जिनसे आप उन क्षेत्रों की सीमाओं और भूमि का वर्णन करते हैं जिनमें आपके लोग रहते हैं। यह उस तरीके से कैसे सामान या अलग है जिस तरह से कहानीकार इस भाग में इस देश का वर्णन करता है? यदि यह सहायक है, तो आप नक्शे को फिर से देख सकते हैं। इस ऑडियो को यहाँ रोकें।</w:t>
      </w:r>
    </w:p>
    <w:p>
      <w:pPr/>
      <w:r>
        <w:rPr>
          <w:lang w:val="hi_IN" w:bidi="hi_IN"/>
        </w:rPr>
      </w:r>
      <w:r>
        <w:rPr>
          <w:lang w:val="hi_IN" w:bidi="hi_IN"/>
        </w:rPr>
        <w:t>कहानीकार हमें बाशान के राजा ओग के बारे में बताता है। राजा ओग ने बाशान नगर पर और अश्तारोत और एद्रेई के नगरों पर भी शासन किया। कहानीकार हमें स्मरण दिलाता है कि राजा ओग उन बहुत लंबे लोगों के एक छोटे समूह रपाइयों में से अकेला बचा हुआ था, क्योंकि मूसा ने बाकी सब रपाइयों पर आक्रमण करके उन्हें मार डाला था।</w:t>
      </w:r>
    </w:p>
    <w:p>
      <w:pPr/>
      <w:r>
        <w:rPr>
          <w:lang w:val="hi_IN" w:bidi="hi_IN"/>
        </w:rPr>
      </w:r>
      <w:r>
        <w:rPr>
          <w:lang w:val="hi_IN" w:bidi="hi_IN"/>
        </w:rPr>
        <w:t>यहाँ रुकें और समूह में चर्चा करें: आप राजा ओग और रपाइयों के बारे में अतिरिक्त जानकारी कैसे देंगे? इस ऑडियो को यहाँ रोकें।</w:t>
      </w:r>
    </w:p>
    <w:p>
      <w:pPr/>
      <w:r>
        <w:rPr>
          <w:lang w:val="hi_IN" w:bidi="hi_IN"/>
        </w:rPr>
      </w:r>
      <w:r>
        <w:rPr>
          <w:lang w:val="hi_IN" w:bidi="hi_IN"/>
        </w:rPr>
        <w:t>यह कहानी इस बात से समाप्त होती है कि इस्राएलियों ने उन सभी लोगों को पूरी तरह से निकाला नहीं था, अर्थात् उन्हें पूरी तरह से दूर नहीं किया था और उन्हें नहीं मार डाला था जैसा यहोवा ने उन्हें करने के लिए कहा था। वास्तव में, गशूर और माका के लोग अभी भी इस्राएलियों के बीच रहते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13:8–13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विशेषकर रूबेन, गाद, और मनश्शे के आधे गोत्र के लोग</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हेशबोन में एमोरियों का राजा सीहोन</w:t>
      </w:r>
    </w:p>
    <w:p>
      <w:pPr>
        <w:pStyle w:val="ListBullet"/>
        <w:spacing w:line="240" w:lineRule="auto"/>
        <w:ind w:left="720"/>
      </w:pPr>
      <w:r>
        <w:rPr>
          <w:lang w:val="hi_IN" w:bidi="hi_IN"/>
        </w:rPr>
      </w:r>
      <w:r>
        <w:rPr>
          <w:lang w:val="hi_IN" w:bidi="hi_IN"/>
        </w:rPr>
        <w:t>अम्मोनी</w:t>
      </w:r>
    </w:p>
    <w:p>
      <w:pPr>
        <w:pStyle w:val="ListBullet"/>
        <w:spacing w:line="240" w:lineRule="auto"/>
        <w:ind w:left="720"/>
      </w:pPr>
      <w:r>
        <w:rPr>
          <w:lang w:val="hi_IN" w:bidi="hi_IN"/>
        </w:rPr>
      </w:r>
      <w:r>
        <w:rPr>
          <w:lang w:val="hi_IN" w:bidi="hi_IN"/>
        </w:rPr>
        <w:t>गशूरी</w:t>
      </w:r>
    </w:p>
    <w:p>
      <w:pPr>
        <w:pStyle w:val="ListBullet"/>
        <w:spacing w:line="240" w:lineRule="auto"/>
        <w:ind w:left="720"/>
      </w:pPr>
      <w:r>
        <w:rPr>
          <w:lang w:val="hi_IN" w:bidi="hi_IN"/>
        </w:rPr>
      </w:r>
      <w:r>
        <w:rPr>
          <w:lang w:val="hi_IN" w:bidi="hi_IN"/>
        </w:rPr>
        <w:t>माकाती</w:t>
      </w:r>
    </w:p>
    <w:p>
      <w:pPr>
        <w:pStyle w:val="ListBullet"/>
        <w:spacing w:line="240" w:lineRule="auto"/>
        <w:ind w:left="720"/>
      </w:pPr>
      <w:r>
        <w:rPr>
          <w:lang w:val="hi_IN" w:bidi="hi_IN"/>
        </w:rPr>
      </w:r>
      <w:r>
        <w:rPr>
          <w:lang w:val="hi_IN" w:bidi="hi_IN"/>
        </w:rPr>
        <w:t>बाशान का राजा ओग</w:t>
      </w:r>
    </w:p>
    <w:p>
      <w:pPr>
        <w:pStyle w:val="ListBullet"/>
        <w:spacing w:line="240" w:lineRule="auto"/>
        <w:ind w:left="720"/>
      </w:pPr>
      <w:r>
        <w:rPr>
          <w:lang w:val="hi_IN" w:bidi="hi_IN"/>
        </w:rPr>
      </w:r>
      <w:r>
        <w:rPr>
          <w:lang w:val="hi_IN" w:bidi="hi_IN"/>
        </w:rPr>
        <w:t>और रपाई</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उस पूरे देश का वर्णन करता है जिसे मूसा ने यरदन नदी के पूर्व में मनश्शे के आधे गोत्र तथा रूबेन और गाद के गोत्रों को भाग के रूप में, अर्थात् सम्पत्ति के रूप में बाँटा था। यहोशू दो राजाओं और चार राज्यों के साथ-साथ कुछ नगरों, कस्बों और भूमि के क्षेत्रों का उल्लेख करता है। वे दोनों राजा एमोरियों का राजा सीहोन और बाशान का राजा ओग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इस्राएलियों को याद दिलाता है कि मूसा ने रपाइयों के साथ बाशान के राजा ओग को मार डाला था और उन्हें निकाल दिया था। यहोशू इस्राएलियों को स्मरण दिलाता है कि वे मनश्शे के आधे गोत्र के भाग से गशूरियों और माकातियों को मारकर निकालने में असफल रहे थे। गशूरी और माकाती प्रतिज्ञा किए हुए देश में मनश्शे के आधे गोत्र के साथ रहते आ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13:8–13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यहोवा के</w:t>
      </w:r>
      <w:r>
        <w:rPr>
          <w:lang w:val="hi_IN" w:bidi="hi_IN"/>
        </w:rPr>
        <w:t xml:space="preserve"> </w:t>
      </w:r>
      <w:r>
        <w:rPr>
          <w:b/>
          <w:lang w:val="hi_IN" w:bidi="hi_IN"/>
        </w:rPr>
        <w:t>दास</w:t>
      </w:r>
      <w:r>
        <w:rPr>
          <w:lang w:val="hi_IN" w:bidi="hi_IN"/>
        </w:rPr>
        <w:t xml:space="preserve"> मूसा ने रूबेनियों, गादियों, और मनश्शे के आधे गोत्र को भूमि का </w:t>
      </w:r>
      <w:r>
        <w:rPr>
          <w:b/>
          <w:lang w:val="hi_IN" w:bidi="hi_IN"/>
        </w:rPr>
        <w:t>भाग</w:t>
      </w:r>
      <w:r>
        <w:rPr>
          <w:lang w:val="hi_IN" w:bidi="hi_IN"/>
        </w:rPr>
        <w:t xml:space="preserve"> बाँट दिया था। भाग, या सम्पत्ति, वह है जिसे कोई व्यक्ति अपने पूर्वज से प्राप्त करता है और उसका स्वामी बन जाता है। विरासत आमतौर पर संपत्ति, व्यापार, धन, घर या भूमि होती है। विरासत, यहोवा और सेवक के लिए उसी शब्द या वाक्यांश का उपयोग करें जिसका उपयोग आपने पिछले भागों में किया था। </w:t>
      </w:r>
      <w:r>
        <w:rPr>
          <w:b/>
          <w:lang w:val="hi_IN" w:bidi="hi_IN"/>
        </w:rPr>
        <w:t>यहोवा</w:t>
      </w:r>
      <w:r>
        <w:rPr>
          <w:lang w:val="hi_IN" w:bidi="hi_IN"/>
        </w:rPr>
        <w:t xml:space="preserve"> और </w:t>
      </w:r>
      <w:r>
        <w:rPr>
          <w:lang w:val="hi_IN" w:bidi="hi_IN"/>
        </w:rPr>
        <w:t>सेवक</w:t>
      </w:r>
      <w:r>
        <w:rPr>
          <w:lang w:val="hi_IN" w:bidi="hi_IN"/>
        </w:rPr>
        <w:t xml:space="preserve"> के बारे में अधिक जानकारी के लिए, मुख्य शब्दावली देखें।</w:t>
      </w:r>
    </w:p>
    <w:p>
      <w:pPr/>
      <w:r>
        <w:rPr>
          <w:lang w:val="hi_IN" w:bidi="hi_IN"/>
        </w:rPr>
      </w:r>
      <w:r>
        <w:rPr>
          <w:lang w:val="hi_IN" w:bidi="hi_IN"/>
        </w:rPr>
        <w:t xml:space="preserve">किसी चीज़ को </w:t>
      </w:r>
      <w:r>
        <w:rPr>
          <w:b/>
          <w:lang w:val="hi_IN" w:bidi="hi_IN"/>
        </w:rPr>
        <w:t>आवंटित</w:t>
      </w:r>
      <w:r>
        <w:rPr>
          <w:lang w:val="hi_IN" w:bidi="hi_IN"/>
        </w:rPr>
        <w:t xml:space="preserve"> करना उसे पूरे के एक भाग या हिस्से के रूप में वितरित करना है। आवंटित करने के लिए उसी शब्द या वाक्यांश का उपयोग करें जिसका उपयोग आपने पिछले भागों में किया था।</w:t>
      </w:r>
    </w:p>
    <w:p>
      <w:pPr/>
      <w:r>
        <w:rPr>
          <w:lang w:val="hi_IN" w:bidi="hi_IN"/>
        </w:rPr>
      </w:r>
      <w:r>
        <w:rPr>
          <w:lang w:val="hi_IN" w:bidi="hi_IN"/>
        </w:rPr>
        <w:t xml:space="preserve">यहोशू अर्नोन की </w:t>
      </w:r>
      <w:r>
        <w:rPr>
          <w:b/>
          <w:lang w:val="hi_IN" w:bidi="hi_IN"/>
        </w:rPr>
        <w:t>घाटी</w:t>
      </w:r>
      <w:r>
        <w:rPr>
          <w:lang w:val="hi_IN" w:bidi="hi_IN"/>
        </w:rPr>
        <w:t xml:space="preserve"> और मेदबा के सारे मैदान या </w:t>
      </w:r>
      <w:r>
        <w:rPr>
          <w:b/>
          <w:lang w:val="hi_IN" w:bidi="hi_IN"/>
        </w:rPr>
        <w:t>पठार</w:t>
      </w:r>
      <w:r>
        <w:rPr>
          <w:lang w:val="hi_IN" w:bidi="hi_IN"/>
        </w:rPr>
        <w:t xml:space="preserve"> की बात करता है जो दीबोन तक है। घाटी भूमि का एक लंबा भाग होता है जो निचले स्तर पर होता है, और सामान्यतः पहाड़ियों या पहाड़ों के बीच होता है। घाटी के लिए उसी शब्द या वाक्यांश का उपयोग करें जिसका उपयोग आपने पिछले भागों में किया था। मैदान या पठार भूमि का एक चौड़ा, समतल भाग होता है जो ऊँचे क्षेत्र में स्थित होता है।</w:t>
      </w:r>
    </w:p>
    <w:p>
      <w:pPr/>
      <w:r>
        <w:rPr>
          <w:lang w:val="hi_IN" w:bidi="hi_IN"/>
        </w:rPr>
      </w:r>
      <w:r>
        <w:rPr>
          <w:lang w:val="hi_IN" w:bidi="hi_IN"/>
        </w:rPr>
        <w:t xml:space="preserve">यहाँ रुक और एक समूह के रूप में </w:t>
      </w:r>
      <w:r>
        <w:rPr>
          <w:b/>
          <w:lang w:val="hi_IN" w:bidi="hi_IN"/>
        </w:rPr>
        <w:t>पठार</w:t>
      </w:r>
      <w:r>
        <w:rPr>
          <w:lang w:val="hi_IN" w:bidi="hi_IN"/>
        </w:rPr>
        <w:t xml:space="preserve"> या मैदान की तस्वीर देखें। समूह में चर्चा करें कि आप पठार के लिए कौन 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यहोशू सीहोन और ओग का उल्लेख </w:t>
      </w:r>
      <w:r>
        <w:rPr>
          <w:b/>
          <w:lang w:val="hi_IN" w:bidi="hi_IN"/>
        </w:rPr>
        <w:t>राजाओं</w:t>
      </w:r>
      <w:r>
        <w:rPr>
          <w:lang w:val="hi_IN" w:bidi="hi_IN"/>
        </w:rPr>
        <w:t xml:space="preserve"> के रूप में करता है। राजा के लिए उसी शब्द का उपयोग करें जिसका उपयोग आपने पिछले भागों में किया है, और याद रखें कि </w:t>
      </w:r>
      <w:r>
        <w:rPr>
          <w:lang w:val="hi_IN" w:bidi="hi_IN"/>
        </w:rPr>
        <w:t>राजा</w:t>
      </w:r>
      <w:r>
        <w:rPr>
          <w:lang w:val="hi_IN" w:bidi="hi_IN"/>
        </w:rPr>
        <w:t xml:space="preserve"> मुख्य शब्दावली में है।</w:t>
      </w:r>
    </w:p>
    <w:p>
      <w:pPr/>
      <w:r>
        <w:rPr>
          <w:lang w:val="hi_IN" w:bidi="hi_IN"/>
        </w:rPr>
      </w:r>
      <w:r>
        <w:rPr>
          <w:lang w:val="hi_IN" w:bidi="hi_IN"/>
        </w:rPr>
        <w:t xml:space="preserve">यहोशू ओग के पूरे </w:t>
      </w:r>
      <w:r>
        <w:rPr>
          <w:b/>
          <w:lang w:val="hi_IN" w:bidi="hi_IN"/>
        </w:rPr>
        <w:t>राज्य</w:t>
      </w:r>
      <w:r>
        <w:rPr>
          <w:lang w:val="hi_IN" w:bidi="hi_IN"/>
        </w:rPr>
        <w:t xml:space="preserve"> का उल्लेख करता है, जो </w:t>
      </w:r>
      <w:r>
        <w:rPr>
          <w:b/>
          <w:lang w:val="hi_IN" w:bidi="hi_IN"/>
        </w:rPr>
        <w:t>रपाई</w:t>
      </w:r>
      <w:r>
        <w:rPr>
          <w:lang w:val="hi_IN" w:bidi="hi_IN"/>
        </w:rPr>
        <w:t xml:space="preserve"> नाम के लोगों के समूह का अवशेष था, या एकमात्र व्यक्ति था जो बचा हुआ था। राज्य के लिए उसी शब्द या वाक्यांश का उपयोग करें जिसका उपयोग आपने पिछले भागों में किया था, और याद रखें कि </w:t>
      </w:r>
      <w:r>
        <w:rPr>
          <w:lang w:val="hi_IN" w:bidi="hi_IN"/>
        </w:rPr>
        <w:t>राज्य</w:t>
      </w:r>
      <w:r>
        <w:rPr>
          <w:lang w:val="hi_IN" w:bidi="hi_IN"/>
        </w:rPr>
        <w:t xml:space="preserve"> मुख्य शब्दावली में है। रपाई उन विशालकाय लोगों का नाम है जो कनान में रहते थे, इससे पहले कि मूसा ने उनको मार डाला था। रपाईम के लिए उसी शब्द या वाक्यांश का उपयोग करें जिसका उपयोग आपने पिछले भागों में किया था।</w:t>
      </w:r>
    </w:p>
    <w:p>
      <w:pPr/>
      <w:r>
        <w:rPr>
          <w:lang w:val="hi_IN" w:bidi="hi_IN"/>
        </w:rPr>
      </w:r>
      <w:r>
        <w:rPr>
          <w:b/>
          <w:lang w:val="hi_IN" w:bidi="hi_IN"/>
        </w:rPr>
        <w:t>इस्राएलियों</w:t>
      </w:r>
      <w:r>
        <w:rPr>
          <w:lang w:val="hi_IN" w:bidi="hi_IN"/>
        </w:rPr>
        <w:t xml:space="preserve"> ने गशूर और माका के लोगों को नहीं निकाला, या उन्हें नष्ट नहीं किया। यह वह गशूर नहीं है जो यरदन नदी के पश्चिम में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और यहोवा </w:t>
      </w:r>
      <w:r>
        <w:rPr>
          <w:b/>
          <w:lang w:val="hi_IN" w:bidi="hi_IN"/>
        </w:rPr>
        <w:t>लोगों को देश से निकाल देते हैं</w:t>
      </w:r>
      <w:r>
        <w:rPr>
          <w:lang w:val="hi_IN" w:bidi="hi_IN"/>
        </w:rPr>
        <w:t>, या उन्हें नष्ट कर देते हैं ताकि वे देश को पूरी तरह छोड़ दें। यहाँ इस कार्य का वर्णन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13:14–23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13:14–23 को सुनें और अपने मन में रखें।</w:t>
      </w:r>
    </w:p>
    <w:p>
      <w:pPr/>
      <w:r>
        <w:rPr>
          <w:lang w:val="hi_IN" w:bidi="hi_IN"/>
        </w:rPr>
      </w:r>
      <w:r>
        <w:rPr>
          <w:lang w:val="hi_IN" w:bidi="hi_IN"/>
        </w:rPr>
        <w:t>यदि सम्भव हो, तो यहोशू 13:14–23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13:14–23 का ऑडियो संस्करण सबसे आसानी से समझ में आने वाले अनुवाद में सुनें।</w:t>
      </w:r>
    </w:p>
    <w:p>
      <w:pPr/>
      <w:r>
        <w:rPr>
          <w:lang w:val="hi_IN" w:bidi="hi_IN"/>
        </w:rPr>
      </w:r>
      <w:r>
        <w:rPr>
          <w:lang w:val="hi_IN" w:bidi="hi_IN"/>
        </w:rPr>
        <w:t>यह भाग पिछली कहानी के बाद आता है, जहाँ यहोशू यरदन नदी के पूर्व में उस पूरी भूमि का वर्णन करता है, जो मूसा ने रूबेन, गाद और मनश्शे के आधे गोत्र को दी थी। मूसा ने मरने से पहले यरदन नदी के पूर्व में इन गोत्रों को यह भूमि आवंटित कर दी थी, या वितरित कर दी थी, परन्तु यहोशू ने यरदन नदी के पश्चिम में साढ़े नौ गोत्रों को उस देश का वितरण किया। यह याद रखना महत्वपूर्ण है कि यद्यपि यरदन नदी ने गोत्रों को अलग कर दिया था, फिर भी सभी गोत्र इस्राएली थे और लेवियों को छोड़कर उन सभी को विरासत के रूप में भूमि मिली थी।</w:t>
      </w:r>
    </w:p>
    <w:p>
      <w:pPr/>
      <w:r>
        <w:rPr>
          <w:lang w:val="hi_IN" w:bidi="hi_IN"/>
        </w:rPr>
      </w:r>
      <w:r>
        <w:rPr>
          <w:lang w:val="hi_IN" w:bidi="hi_IN"/>
        </w:rPr>
        <w:t>यह भाग यहोशू द्वारा यह समझाने से शुरू होता है कि लेवियों को भूमि का भाग क्यों नहीं मिला। इसके बजाय, यहोवा ने प्रतिज्ञा की कि इस्राएली जो भोजन-भेंट उसे चढ़ाते हैं उसका एक भाग वह लेवियों को उनके निज भाग के रूप में देगा। आपको याद होगा कि यद्यपि कभी-कभी इस्राएली पूरे पशु को यहोवा के लिए भेंट के रूप में जलाते थे, लेकिन कभी-कभी वे पशु का केवल एक भाग ही जलाते थे, और बाकी हिस्सा लेवियों और उनके परिवारों के खाने के लिए होता था। यह इस बात को समझने में मदद करता है कि हम लेवियों को मिलने वाली किसी भूमि के बारे में नहीं सुनेंगे।</w:t>
      </w:r>
    </w:p>
    <w:p>
      <w:pPr/>
      <w:r>
        <w:rPr>
          <w:lang w:val="hi_IN" w:bidi="hi_IN"/>
        </w:rPr>
      </w:r>
      <w:r>
        <w:rPr>
          <w:lang w:val="hi_IN" w:bidi="hi_IN"/>
        </w:rPr>
        <w:t>यहाँ रुकें और समूह में इस प्रश्न पर चर्चा करें: आपकी संस्कृति में लोग विरासत को कैसे और क्यों विभाजित करते हैं? लोग कैसे प्रतिक्रिया देते हैं, जब विरासत का उनका हिस्सा दूसरों से अलग लगता है? आपके समुदाय के लोग यह कैसे तय करते हैं कि किसे भूमि नहीं मिलेगी? इस ऑडियो को यहाँ रोकें।</w:t>
      </w:r>
    </w:p>
    <w:p>
      <w:pPr/>
      <w:r>
        <w:rPr>
          <w:lang w:val="hi_IN" w:bidi="hi_IN"/>
        </w:rPr>
      </w:r>
      <w:r>
        <w:rPr>
          <w:lang w:val="hi_IN" w:bidi="hi_IN"/>
        </w:rPr>
        <w:t>इस भाग में यहोशू उस भूमि का वर्णन करता है जो मूसा ने रूबेन के गोत्र को उसके कुलों या परिवार के समूहों के अनुसार दी थी। रूबेन के गोत्र का क्षेत्र यरदन नदी के पूर्वी किनारे का दक्षिणी भाग है। उनके क्षेत्र में ज्यादातर सीहोन के पूर्व राज्य का हिस्सा है।</w:t>
      </w:r>
    </w:p>
    <w:p>
      <w:pPr/>
      <w:r>
        <w:rPr>
          <w:lang w:val="hi_IN" w:bidi="hi_IN"/>
        </w:rPr>
      </w:r>
      <w:r>
        <w:rPr>
          <w:lang w:val="hi_IN" w:bidi="hi_IN"/>
        </w:rPr>
        <w:t>यहोशू देश का वर्णन दक्षिण में अर्नोन नदी की तराई में अर्नोन नदी के किनारे स्थित अरोएर नगर से आरम्भ करता है, अर्नोन की तराई के नगर सहित, और उत्तर में मेदबा के मैदान तक। उनके क्षेत्र में हेशबोन जो सबसे उत्तरी नगर है, और मेदबा के मैदानों में नौ अन्य नगर भी शामिल हैं। अरोएर नगर अर्नोन नदी के उत्तरी तट पर था, जो उस स्थान से लगभग 15 मील ऊपर की ओर था जहाँ अर्नोन नदी मृत सागर में मिलती है। अर्नोन की घाटी का किनारा अर्नोन की नदी को दर्शाता है जो अर्नोन की घाटी से होकर बहती थी। फिर यहोशू एक दूसरे नगर का उल्लेख करता है। दूसरा नगर अर्नोन की घाटी के बीच में है, न कि अर्नोन नदी के तट पर।</w:t>
      </w:r>
    </w:p>
    <w:p>
      <w:pPr/>
      <w:r>
        <w:rPr>
          <w:lang w:val="hi_IN" w:bidi="hi_IN"/>
        </w:rPr>
      </w:r>
      <w:r>
        <w:rPr>
          <w:lang w:val="hi_IN" w:bidi="hi_IN"/>
        </w:rPr>
        <w:t>यहाँ रुकें और एक समूह में रूबेन के गोत्र के क्षेत्र का नक्शा देखें। अर्नोन नदी के तट पर अरोएर नगर के दक्षिण में स्थित स्थान पर ध्यान दें, साथ ही उत्तर में मेदबा के मैदानों पर ध्यान दें। हेशबोन नगर, पिसगा पर्वत और बेत्यशीमोत के स्थान पर ध्यान दें। इस ऑडियो को यहाँ रोकें।</w:t>
      </w:r>
    </w:p>
    <w:p>
      <w:pPr/>
      <w:r>
        <w:rPr>
          <w:lang w:val="hi_IN" w:bidi="hi_IN"/>
        </w:rPr>
      </w:r>
      <w:r>
        <w:rPr>
          <w:lang w:val="hi_IN" w:bidi="hi_IN"/>
        </w:rPr>
        <w:t>मेदबा का मैदान दक्षिण में अर्नोन नदी और उत्तर में हेशबोन नगर के बीच एक ऊँचे, समतल क्षेत्र को दर्शाता है। मेदबा का मैदान 600 से 700 मीटर ऊँचा था, जो हेशबोन नगर के दक्षिण में और दीबोन नगर के उत्तर में था। याद रखें कि मेदबा नगर मृत सागर के उत्तर-पूर्व में एक मोआबियों का नगर था, जिसे इस्राएलियों ने एमोरियों के राजा सीहोन से ले लिया था, जब राजा सीहोन ने इस्राएलियों को अपने देश में से शान्तिपूर्वक जाने नहीं दिया था।</w:t>
      </w:r>
    </w:p>
    <w:p>
      <w:pPr/>
      <w:r>
        <w:rPr>
          <w:lang w:val="hi_IN" w:bidi="hi_IN"/>
        </w:rPr>
      </w:r>
      <w:r>
        <w:rPr>
          <w:lang w:val="hi_IN" w:bidi="hi_IN"/>
        </w:rPr>
        <w:t>हेशबोन एमोरियों का एक नगर था जिसे इस्राएलियों ने राजा सीहोन से लिया था। यह अम्मोन के ठीक पश्चिम में गाद और रूबेन के क्षेत्र की सीमा पर है। बेतपोर पिसगा पर्वत की ढलानों, या पहाड़ की ढलान, पर स्थित एक नगर था जो मैदानों के उत्तर-पश्चिम भाग में बेत्यशीमोत के साथ था। बेतपोर वह स्थान है जहाँ मूसा ने मरने से पहले इस्राएलियों से आखिरी बार बात की थी।</w:t>
      </w:r>
    </w:p>
    <w:p>
      <w:pPr/>
      <w:r>
        <w:rPr>
          <w:lang w:val="hi_IN" w:bidi="hi_IN"/>
        </w:rPr>
      </w:r>
      <w:r>
        <w:rPr>
          <w:lang w:val="hi_IN" w:bidi="hi_IN"/>
        </w:rPr>
        <w:t>रूबेन गोत्र का क्षेत्र एमोरियों के राजा सीहोन के सभी नगरों को सम्मिलित करता था, जो हेशबोन में राज्य करता था। मूसा ने राजा सीहोन को और मिद्यान से उसकी सहायता करने वाले राजाओं को पराजित किया। आपको पिछली कहानी से याद होगा कि मूसा ने इस्राएलियों को राजा सीहोन के पास भेजा था ताकि वे उसके देश से होकर जाने की अनुमति माँगे। राजा सीहोन ने इनकार कर दिया और इस्राएलियों पर हमला करने के लिए निकला। परन्तु मूसा के नेतृत्व में इस्राएलियों ने सीहोन को मार डाला और उसकी भूमि पर कब्जा कर लिया।</w:t>
      </w:r>
    </w:p>
    <w:p>
      <w:pPr/>
      <w:r>
        <w:rPr>
          <w:lang w:val="hi_IN" w:bidi="hi_IN"/>
        </w:rPr>
      </w:r>
      <w:r>
        <w:rPr>
          <w:lang w:val="hi_IN" w:bidi="hi_IN"/>
        </w:rPr>
        <w:t>कई मिद्यानी शासक या प्रधान राजा सीहोन के सेवक थे या उसके साथ सहयोगी थे। मूसा ने इन प्रधानों को भी मार डाला। मिद्यान अकाबा की खाड़ी के पूर्व में और एदोम के दक्षिण में स्थित क्षेत्र था। सीहोन और मिद्यानी शासकों के अलावा, इस्राएलियों ने बोर के पुत्र बिलाम जादूगर को भी मार डाला था, जिसने भविष्य बताने की कोशिश की थी। इस्राएलियों के पूरे इतिहास में, हम सुनते हैं कि यहोवा ने उन लोगों को कैसे दंड दिया जो उसका अनुसरण नहीं करते थे।</w:t>
      </w:r>
    </w:p>
    <w:p>
      <w:pPr/>
      <w:r>
        <w:rPr>
          <w:lang w:val="hi_IN" w:bidi="hi_IN"/>
        </w:rPr>
      </w:r>
      <w:r>
        <w:rPr>
          <w:lang w:val="hi_IN" w:bidi="hi_IN"/>
        </w:rPr>
        <w:t>यहाँ रुकें और समूह में इस प्रश्न पर चर्चा करें: आपकी संस्कृति में लोगों को भूमि प्राप्त होने के विभिन्न तरीके क्या-क्या हैं? वे कौन लोग हैं जिन्हें उन्होंने इस प्रक्रिया में हटाया या पराजित किया? इस ऑडियो को यहाँ रोकें।</w:t>
      </w:r>
    </w:p>
    <w:p>
      <w:pPr/>
      <w:r>
        <w:rPr>
          <w:lang w:val="hi_IN" w:bidi="hi_IN"/>
        </w:rPr>
      </w:r>
      <w:r>
        <w:rPr>
          <w:lang w:val="hi_IN" w:bidi="hi_IN"/>
        </w:rPr>
        <w:t>यरदन नदी, जिसमें मृत सागर का एक भाग भी शामिल था, रूबेन के गोत्र की पश्चिमी सीमा थी।</w:t>
      </w:r>
      <w:r>
        <w:rPr>
          <w:lang w:val="hi_IN" w:bidi="hi_IN"/>
        </w:rPr>
      </w:r>
    </w:p>
    <w:p>
      <w:pPr>
        <w:pStyle w:val="Heading3"/>
      </w:pPr>
      <w:r>
        <w:rPr>
          <w:lang w:val="hi_IN" w:bidi="hi_IN"/>
        </w:rPr>
        <w:t>घटनाओं को समझाना</w:t>
      </w:r>
    </w:p>
    <w:p>
      <w:pPr/>
      <w:r>
        <w:rPr>
          <w:lang w:val="hi_IN" w:bidi="hi_IN"/>
        </w:rPr>
      </w:r>
      <w:r>
        <w:rPr>
          <w:lang w:val="hi_IN" w:bidi="hi_IN"/>
        </w:rPr>
        <w:t>यहोशू 13:14–23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ने लेवियों को भूमि का कोई भाग नहीं दिया, क्योंकि यहोवा ने प्रतिज्ञा की थी कि उनका भाग वही भोजन भेंटें होंगी, जो इस्राएली यहोवा को चढ़ाते थे।</w:t>
      </w:r>
    </w:p>
    <w:p>
      <w:pPr/>
      <w:r>
        <w:rPr>
          <w:lang w:val="hi_IN" w:bidi="hi_IN"/>
        </w:rPr>
      </w:r>
      <w:r>
        <w:rPr>
          <w:b/>
          <w:lang w:val="hi_IN" w:bidi="hi_IN"/>
        </w:rPr>
        <w:t>दूसरे दृश्य में:</w:t>
      </w:r>
      <w:r>
        <w:rPr>
          <w:lang w:val="hi_IN" w:bidi="hi_IN"/>
        </w:rPr>
        <w:t xml:space="preserve"> मूसा ने रूबेनियों को उनके कुलों या परिवार के समूहों के अनुसार उनकी भूमि दी। उनका क्षेत्र दक्षिण में अर्नोन नदी पर अरोएर से लेकर उत्तर में मेदबा के मैदान तक फैला हुआ था। इसमें हेशबोन के साथ-साथ मैदान के नौ अन्य नगर भी शामिल थे। इसमें पहाड़ी पर स्थित सेरेथश्शहर और पिसगा पर्वत की ढलान पर बेतपोर और बेत्यशीमोत भी शामिल थे।</w:t>
      </w:r>
    </w:p>
    <w:p>
      <w:pPr/>
      <w:r>
        <w:rPr>
          <w:lang w:val="hi_IN" w:bidi="hi_IN"/>
        </w:rPr>
      </w:r>
      <w:r>
        <w:rPr>
          <w:b/>
          <w:lang w:val="hi_IN" w:bidi="hi_IN"/>
        </w:rPr>
        <w:t>तीसरे दृश्य में:</w:t>
      </w:r>
      <w:r>
        <w:rPr>
          <w:lang w:val="hi_IN" w:bidi="hi_IN"/>
        </w:rPr>
        <w:t xml:space="preserve"> मूसा ने रूबेन को एमोरियों के राजा सीहोन के सभी नगर और क्षेत्र दे दिए। मूसा ने राजा सीहोन के साथ-साथ राजा सीहोन के सहयोगियों को भी मार डाला था जो मिद्यानी प्रधान थे। इस्राएलियों ने बिलाम को भी मार डाला जो टोना करता था।</w:t>
      </w:r>
    </w:p>
    <w:p>
      <w:pPr/>
      <w:r>
        <w:rPr>
          <w:lang w:val="hi_IN" w:bidi="hi_IN"/>
        </w:rPr>
      </w:r>
      <w:r>
        <w:rPr>
          <w:b/>
          <w:lang w:val="hi_IN" w:bidi="hi_IN"/>
        </w:rPr>
        <w:t>चौथे दृश्य में:</w:t>
      </w:r>
      <w:r>
        <w:rPr>
          <w:lang w:val="hi_IN" w:bidi="hi_IN"/>
        </w:rPr>
        <w:t xml:space="preserve"> कहानीकार हमें यह बताकर समाप्त करता है कि पश्चिम की ओर यरदन नदी रूबेन के गोत्र की सीमा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लेविय</w:t>
      </w:r>
    </w:p>
    <w:p>
      <w:pPr>
        <w:pStyle w:val="ListBullet"/>
        <w:spacing w:line="240" w:lineRule="auto"/>
        <w:ind w:left="720"/>
      </w:pPr>
      <w:r>
        <w:rPr>
          <w:lang w:val="hi_IN" w:bidi="hi_IN"/>
        </w:rPr>
      </w:r>
      <w:r>
        <w:rPr>
          <w:lang w:val="hi_IN" w:bidi="hi_IN"/>
        </w:rPr>
        <w:t>रूबेन का गोत्र</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मिद्यानी शासक</w:t>
      </w:r>
    </w:p>
    <w:p>
      <w:pPr>
        <w:pStyle w:val="ListBullet"/>
        <w:spacing w:line="240" w:lineRule="auto"/>
        <w:ind w:left="720"/>
      </w:pPr>
      <w:r>
        <w:rPr>
          <w:lang w:val="hi_IN" w:bidi="hi_IN"/>
        </w:rPr>
      </w:r>
      <w:r>
        <w:rPr>
          <w:lang w:val="hi_IN" w:bidi="hi_IN"/>
        </w:rPr>
        <w:t>और बिलाम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यहाँ लेवियों के गोत्र का उल्लेख करता है ताकि यह समझाया जा सके कि उनकी कोई भूमि की विरासत नहीं है। यहोवा ने लेवियों से एक अलग विरासत का वादा किया था। इस भाग में यहोशू कहता है कि लेवी लोग होमबलि या अन्नबलि प्राप्त करते हैं जो लोग यहोवा को भेंट चढाते हैं। यहोशू यह जानकारी इस सूची में जोड़ता है कि प्रत्येक गोत्र को क्या मिला, ताकि यह स्पष्ट हो कि इन भागों में लेवियों के लिए भूमि का कोई उल्लेख क्यों नहीं है।</w:t>
      </w:r>
    </w:p>
    <w:p>
      <w:pPr/>
      <w:r>
        <w:rPr>
          <w:lang w:val="hi_IN" w:bidi="hi_IN"/>
        </w:rPr>
      </w:r>
      <w:r>
        <w:rPr>
          <w:lang w:val="hi_IN" w:bidi="hi_IN"/>
        </w:rPr>
        <w:t>याद रखें कि यहोशू उस भूमि की सीमाओं का वर्णन कर रहा है जो मूसा ने यरदन नदी के पूर्व में रूबेन के गोत्र को पहले ही दी थीं। यहोशू पहले दक्षिणी और उत्तरी सीमाओं का वर्णन करता है। दक्षिणी सीमा अरोएर है जो उस तंग घाटी या गहरी तराई में स्थित है जहाँ से अर्नोन नदी बहती है। उत्तरी सीमा मेदबा का पठार या मैदान, या भूमि का बड़ा समतल क्षेत्र है, जो हेशबोन नगर तक पूरे रास्ते फैला हुआ है। यहोशू रूबेनी क्षेत्र में जिन नगर सूची देता है, उनमें अरोएर, हेशबोन, दीबोन, बामोतबाल, बेतबाल्मोन, यहस, कदेमोत, मेपात, किर्यातैम, सिबमा, सेरेथश्शहर, पिसगा की ढलानों पर बेतपोर और बेत्यशीमोत हैं। याद रखें कि ढलानें पहाड़ों का हल्का झुकाव होती हैं, जो सामान्यतः पहाड़ के निचले हिस्से की ओर होती हैं।</w:t>
      </w:r>
    </w:p>
    <w:p>
      <w:pPr/>
      <w:r>
        <w:rPr>
          <w:lang w:val="hi_IN" w:bidi="hi_IN"/>
        </w:rPr>
      </w:r>
      <w:r>
        <w:rPr>
          <w:lang w:val="hi_IN" w:bidi="hi_IN"/>
        </w:rPr>
        <w:t>यहाँ रुकें और एक समूह में मिलकर यह गतिविधि को करें: यहोशू जिन विभिन्न नगरों का उल्लेख करता है उन्हें दिखाने के लिए वस्तुओं का उपयोग करें और उन्हें भूमि पर उसी प्रकार रखने का प्रयास करें जैसे वे पाठ में स्थित हैं। अभ्यास करें कि आप अपनी भाषा में नामों का उच्चारण कैसे करेंगे। यदि आवश्यक हो तो नक्शा फिर से देखें। इस ऑडियो को यहाँ रोकें।</w:t>
      </w:r>
    </w:p>
    <w:p>
      <w:pPr/>
      <w:r>
        <w:rPr>
          <w:lang w:val="hi_IN" w:bidi="hi_IN"/>
        </w:rPr>
      </w:r>
      <w:r>
        <w:rPr>
          <w:lang w:val="hi_IN" w:bidi="hi_IN"/>
        </w:rPr>
        <w:t>यहोशू उल्लेख करता है कि राजा सीहोन के राज्य का पूरा क्षेत्र रूबेन के गोत्र के पास गया। परन्तु मूसा ने रूबेन के गोत्र को राजा सीहोन के राज्य का वह भाग दिया जो मेदबा के मैदानों में था। मूसा ने सीहोन का बाकी क्षेत्र इस्राएल के एक और गोत्र को दे दिया।</w:t>
      </w:r>
    </w:p>
    <w:p>
      <w:pPr/>
      <w:r>
        <w:rPr>
          <w:lang w:val="hi_IN" w:bidi="hi_IN"/>
        </w:rPr>
      </w:r>
      <w:r>
        <w:rPr>
          <w:lang w:val="hi_IN" w:bidi="hi_IN"/>
        </w:rPr>
        <w:t>लेखक पृष्ठभूमि की ऐतिहासिक जानकारी देता है ताकि इस्राएलियों को उन सब बातों का स्मरण दिलाए जो यहोवा ने उनके लिए की थीं, और उन सब तरीकों का भी जिनसे यहोवा ने देश के लोगों को दण्ड दिया और निकाल दिया। मूसा और इस्राएलियों ने पहले राजा सीहोन और उसके मिद्यानी प्रधानों के साथ-साथ बोर के पुत्र बिलाम को मार डाला था। बिलाम जादूटोना करता था। यहोशू बिलाम के बारे में अतिरिक्त जानकारी समझाता है ताकि अपने दर्शकों को याद दिला सके कि बिलाम कौन था।</w:t>
      </w:r>
    </w:p>
    <w:p>
      <w:pPr/>
      <w:r>
        <w:rPr>
          <w:lang w:val="hi_IN" w:bidi="hi_IN"/>
        </w:rPr>
      </w:r>
      <w:r>
        <w:rPr>
          <w:lang w:val="hi_IN" w:bidi="hi_IN"/>
        </w:rPr>
        <w:t>पश्चिम की ओर रूबेनी सीमा यरदन नदी और मृत सागर है, भले ही इस भाग में केवल यरदन नदी का उल्लेख किया गया है।</w:t>
      </w:r>
    </w:p>
    <w:p>
      <w:pPr/>
      <w:r>
        <w:rPr>
          <w:lang w:val="hi_IN" w:bidi="hi_IN"/>
        </w:rPr>
      </w:r>
      <w:r>
        <w:rPr>
          <w:lang w:val="hi_IN" w:bidi="hi_IN"/>
        </w:rPr>
        <w:t>लेखक एक सारांश कथन के साथ समाप्त करता है कि ये नगर और उनके गाँव रूबेन के गोत्र के परिवारों या कुलों की विरासत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13:14–23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लेविय</w:t>
      </w:r>
    </w:p>
    <w:p>
      <w:pPr>
        <w:pStyle w:val="ListBullet"/>
        <w:spacing w:line="240" w:lineRule="auto"/>
        <w:ind w:left="720"/>
      </w:pPr>
      <w:r>
        <w:rPr>
          <w:lang w:val="hi_IN" w:bidi="hi_IN"/>
        </w:rPr>
      </w:r>
      <w:r>
        <w:rPr>
          <w:lang w:val="hi_IN" w:bidi="hi_IN"/>
        </w:rPr>
        <w:t>रूबेन का गोत्र</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मिद्यानी शासक</w:t>
      </w:r>
    </w:p>
    <w:p>
      <w:pPr>
        <w:pStyle w:val="ListBullet"/>
        <w:spacing w:line="240" w:lineRule="auto"/>
        <w:ind w:left="720"/>
      </w:pPr>
      <w:r>
        <w:rPr>
          <w:lang w:val="hi_IN" w:bidi="hi_IN"/>
        </w:rPr>
      </w:r>
      <w:r>
        <w:rPr>
          <w:lang w:val="hi_IN" w:bidi="hi_IN"/>
        </w:rPr>
        <w:t>और बिलाम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मूसा ने लेवियों को भूमि का भाग नहीं दिया, क्योंकि यहोवा ने प्रतिज्ञा की थी कि उनका भाग वह भोजन-भेंट होगी जो यहोवा को दी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ने रूबेनियों को उनके कुलों या परिवार के समूहों के अनुसार उनकी भूमि दी। उनका क्षेत्र दक्षिण में अर्नोन नदी पर अरोएर से लेकर उत्तर में मेदबा के मैदान तक फैला हुआ था। इसमें हेशबोन के साथ-साथ मैदान के नौ अन्य नगर भी शामिल थे। इसमें पहाड़ी पर स्थित सेरेथश्शहर और पिसगा पर्वत की ढलान पर बेतपोर और बेत्यशीमोत भी शामिल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रूबेनियों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ने रूबेन को एमोरियों के राजा सीहोन के सभी नगर और क्षेत्र दे दिए थे। मूसा ने राजा सीहोन के साथ-साथ उसके सहयोगियों को भी मार डाला था जो मिद्यानी प्रधान थे। इस्राएलियों ने बिलाम को भी मार डाला जो जादूटोना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पश्चिम की ओर यरदन नदी रूबेन के गोत्र की सीमा थी। ये रूबेन के उसके कुलों या परिवार के समूहों के अनुसार क्षेत्र हैं।</w:t>
      </w:r>
      <w:r>
        <w:rPr>
          <w:lang w:val="hi_IN" w:bidi="hi_IN"/>
        </w:rPr>
      </w:r>
    </w:p>
    <w:p>
      <w:pPr>
        <w:pStyle w:val="Heading3"/>
      </w:pPr>
      <w:r>
        <w:rPr>
          <w:lang w:val="hi_IN" w:bidi="hi_IN"/>
        </w:rPr>
        <w:t>आवश्यक जानकारी</w:t>
      </w:r>
    </w:p>
    <w:p>
      <w:pPr/>
      <w:r>
        <w:rPr>
          <w:lang w:val="hi_IN" w:bidi="hi_IN"/>
        </w:rPr>
      </w:r>
      <w:r>
        <w:rPr>
          <w:lang w:val="hi_IN" w:bidi="hi_IN"/>
        </w:rPr>
        <w:t>यहोशू 13:14–23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मूसा ने </w:t>
      </w:r>
      <w:r>
        <w:rPr>
          <w:b/>
          <w:lang w:val="hi_IN" w:bidi="hi_IN"/>
        </w:rPr>
        <w:t>लेवियों</w:t>
      </w:r>
      <w:r>
        <w:rPr>
          <w:lang w:val="hi_IN" w:bidi="hi_IN"/>
        </w:rPr>
        <w:t xml:space="preserve"> को भूमि की कोई विरासत नहीं दी, क्योंकि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ने वादा किया था कि उनकी विरासत </w:t>
      </w:r>
      <w:r>
        <w:rPr>
          <w:b/>
          <w:lang w:val="hi_IN" w:bidi="hi_IN"/>
        </w:rPr>
        <w:t>होमबलि</w:t>
      </w:r>
      <w:r>
        <w:rPr>
          <w:lang w:val="hi_IN" w:bidi="hi_IN"/>
        </w:rPr>
        <w:t xml:space="preserve">, अर्थात </w:t>
      </w:r>
      <w:r>
        <w:rPr>
          <w:b/>
          <w:lang w:val="hi_IN" w:bidi="hi_IN"/>
        </w:rPr>
        <w:t>आग द्वारा चढ़ाए</w:t>
      </w:r>
      <w:r>
        <w:rPr>
          <w:lang w:val="hi_IN" w:bidi="hi_IN"/>
        </w:rPr>
        <w:t xml:space="preserve"> जाने वाले अर्पण, या यहोवा को दिए जाने वाले भोजन-भेंट होगी। याजकों को कुछ होमबलि अपने भोजन के रूप में मिलती थीं। लेवी इस्राएल के 12 गोत्रों में से एक हैं और वे ही थे जो लोगों की ओर से यहोवा को बलिदान चढ़ाते थे। यहोवा परमेश्वर का व्यक्तिगत और वास्तविक नाम है। परमेश्वर एकमात्र सच्चा सृष्टिकर्ता परमेश्वर है। होमबलि आमतौर पर वे बलिदान होते हैं जो यहोवा को चढ़ाए जाते हैं और जिन्हें निवासस्थान या मंदिर में वेदी पर पूरी तरह से जला दिया जाता है। यहाँ इन भेंटों से संभवतः अन्य प्रकार की भेंटों का संकेत है, जिनमें पशु का कुछ भाग जलाया जाता था, परन्तु शेष भाग लेवियों के खाने के लिए होता था। उन्हीं शब्दों का उपयोग करें जिनका उपयोग आपने पिछले भागों में लेवियों, यहोवा, परमेश्वर, इस्राएल और होमबलि के लिए किया है। लेवियों, यहोवा, परमेश्वर, इस्राएल और होमबलि के बारे में अधिक जानकारी के लिए, मुख्य शब्दावली देखें।</w:t>
      </w:r>
    </w:p>
    <w:p>
      <w:pPr/>
      <w:r>
        <w:rPr>
          <w:lang w:val="hi_IN" w:bidi="hi_IN"/>
        </w:rPr>
      </w:r>
      <w:r>
        <w:rPr>
          <w:lang w:val="hi_IN" w:bidi="hi_IN"/>
        </w:rPr>
        <w:t xml:space="preserve">यहोवा की ओर से </w:t>
      </w:r>
      <w:r>
        <w:rPr>
          <w:b/>
          <w:lang w:val="hi_IN" w:bidi="hi_IN"/>
        </w:rPr>
        <w:t>विरासत</w:t>
      </w:r>
      <w:r>
        <w:rPr>
          <w:lang w:val="hi_IN" w:bidi="hi_IN"/>
        </w:rPr>
        <w:t xml:space="preserve"> या </w:t>
      </w:r>
      <w:r>
        <w:rPr>
          <w:b/>
          <w:lang w:val="hi_IN" w:bidi="hi_IN"/>
        </w:rPr>
        <w:t>अधिकार</w:t>
      </w:r>
      <w:r>
        <w:rPr>
          <w:lang w:val="hi_IN" w:bidi="hi_IN"/>
        </w:rPr>
        <w:t xml:space="preserve"> के लिए उसी शब्द का उपयोग करें जिसका उपयोग आपने पिछले भागों में किया है।</w:t>
      </w:r>
    </w:p>
    <w:p>
      <w:pPr/>
      <w:r>
        <w:rPr>
          <w:lang w:val="hi_IN" w:bidi="hi_IN"/>
        </w:rPr>
      </w:r>
      <w:r>
        <w:rPr>
          <w:lang w:val="hi_IN" w:bidi="hi_IN"/>
        </w:rPr>
        <w:t xml:space="preserve">मूसा ने रूबेनियों को उनके </w:t>
      </w:r>
      <w:r>
        <w:rPr>
          <w:b/>
          <w:lang w:val="hi_IN" w:bidi="hi_IN"/>
        </w:rPr>
        <w:t>कुलों</w:t>
      </w:r>
      <w:r>
        <w:rPr>
          <w:lang w:val="hi_IN" w:bidi="hi_IN"/>
        </w:rPr>
        <w:t xml:space="preserve"> या परिवार के समूहों के अनुसार उनकी भूमि दी। कुलों के लिए उसी शब्द का उपयोग करें जिसका उपयोग आपने पिछले भागों में किया है।</w:t>
      </w:r>
    </w:p>
    <w:p>
      <w:pPr/>
      <w:r>
        <w:rPr>
          <w:lang w:val="hi_IN" w:bidi="hi_IN"/>
        </w:rPr>
      </w:r>
      <w:r>
        <w:rPr>
          <w:lang w:val="hi_IN" w:bidi="hi_IN"/>
        </w:rPr>
        <w:t xml:space="preserve">रूबेनी इस्राएल के 12 गोत्रों में से एक हैं, जिनका नाम याकूब के पहले पुत्र के नाम पर रखा गया है। मूसा ने जो क्षेत्र रूबेन के गोत्र को दिया था, वह अर्नोन की </w:t>
      </w:r>
      <w:r>
        <w:rPr>
          <w:b/>
          <w:lang w:val="hi_IN" w:bidi="hi_IN"/>
        </w:rPr>
        <w:t>घाटी</w:t>
      </w:r>
      <w:r>
        <w:rPr>
          <w:lang w:val="hi_IN" w:bidi="hi_IN"/>
        </w:rPr>
        <w:t xml:space="preserve"> के किनारे और उसके मध्य भाग में स्थित था। घाटी वह नदी का तल होता है जो कम वर्षा होने पर सूखा भी रह सकता है। घाटी के लिए उसी शब्द का उपयोग करें जिसका उपयोग आपने पिछले भागों में किया है।</w:t>
      </w:r>
    </w:p>
    <w:p>
      <w:pPr/>
      <w:r>
        <w:rPr>
          <w:lang w:val="hi_IN" w:bidi="hi_IN"/>
        </w:rPr>
      </w:r>
      <w:r>
        <w:rPr>
          <w:lang w:val="hi_IN" w:bidi="hi_IN"/>
        </w:rPr>
        <w:t xml:space="preserve">मूसा ने रूबेन के गोत्र को एमोरियों के </w:t>
      </w:r>
      <w:r>
        <w:rPr>
          <w:b/>
          <w:lang w:val="hi_IN" w:bidi="hi_IN"/>
        </w:rPr>
        <w:t>राजा</w:t>
      </w:r>
      <w:r>
        <w:rPr>
          <w:lang w:val="hi_IN" w:bidi="hi_IN"/>
        </w:rPr>
        <w:t xml:space="preserve"> सीहोन के सभी नगर और क्षेत्र दे दिए। राजा के लिए उसी शब्द का उपयोग करें जिसका उपयोग आपने पिछले भागों में किया है, और याद रखें कि राजा मुख्य शब्दावली में है।</w:t>
      </w:r>
    </w:p>
    <w:p>
      <w:pPr/>
      <w:r>
        <w:rPr>
          <w:lang w:val="hi_IN" w:bidi="hi_IN"/>
        </w:rPr>
      </w:r>
      <w:r>
        <w:rPr>
          <w:lang w:val="hi_IN" w:bidi="hi_IN"/>
        </w:rPr>
        <w:t>मूसा ने राजा सीहोन के साथ-साथ उसके सहयोगियों को भी मार डाला था जो मिद्यानी अगुवे या प्रधान थे। कहानीकार अगुवों के लिए एक सामान्य शब्द और प्रधानों के लिए दूसरा शब्द दोनों का उपयोग करता है, जो अगुवे हैं और राजाओं से थोड़ा कम हैं। प्रधान राजा के परिवार का हिस्सा हो सकते हैं। दोनों ही गोत्र के प्रधानों की तरह शासक हैं।</w:t>
      </w:r>
    </w:p>
    <w:p>
      <w:pPr/>
      <w:r>
        <w:rPr>
          <w:lang w:val="hi_IN" w:bidi="hi_IN"/>
        </w:rPr>
      </w:r>
      <w:r>
        <w:rPr>
          <w:lang w:val="hi_IN" w:bidi="hi_IN"/>
        </w:rPr>
        <w:t xml:space="preserve">यहाँ रुकें और समूह में चर्चा करें कि आप मिद्यानियों और मिद्यानी हाकिमों के </w:t>
      </w:r>
      <w:r>
        <w:rPr>
          <w:b/>
          <w:lang w:val="hi_IN" w:bidi="hi_IN"/>
        </w:rPr>
        <w:t>अगुवों</w:t>
      </w:r>
      <w:r>
        <w:rPr>
          <w:lang w:val="hi_IN" w:bidi="hi_IN"/>
        </w:rPr>
        <w:t xml:space="preserve"> या </w:t>
      </w:r>
      <w:r>
        <w:rPr>
          <w:b/>
          <w:lang w:val="hi_IN" w:bidi="hi_IN"/>
        </w:rPr>
        <w:t>गोत्र के प्रधानों</w:t>
      </w:r>
      <w:r>
        <w:rPr>
          <w:lang w:val="hi_IN" w:bidi="hi_IN"/>
        </w:rPr>
        <w:t xml:space="preserve"> के लिए किन शब्दों का उपयोग करेंगे। याद रखें कि ये प्रधान या अगुवे शायद राजा सीहोन के सेवक थे। इस ऑडियो को यहाँ रोकें।</w:t>
      </w:r>
    </w:p>
    <w:p>
      <w:pPr/>
      <w:r>
        <w:rPr>
          <w:lang w:val="hi_IN" w:bidi="hi_IN"/>
        </w:rPr>
      </w:r>
      <w:r>
        <w:rPr>
          <w:lang w:val="hi_IN" w:bidi="hi_IN"/>
        </w:rPr>
        <w:t xml:space="preserve">इस्राएलियों ने बिलाम को भी </w:t>
      </w:r>
      <w:r>
        <w:rPr>
          <w:b/>
          <w:lang w:val="hi_IN" w:bidi="hi_IN"/>
        </w:rPr>
        <w:t>तलवार के घाट उतार दिया</w:t>
      </w:r>
      <w:r>
        <w:rPr>
          <w:lang w:val="hi_IN" w:bidi="hi_IN"/>
        </w:rPr>
        <w:t>, या बिलाम को मार डाला। बिलाम जादूटोना या भविष्यवाणी करता था। इसका अर्थ है कि बिलाम आत्माओं या अन्य देवताओं से संवाद करता था। "बिलाम को तलवार से मारो" के लिए उसी वाक्यांश का उपयोग करें जो आपने पिछले भागों में किया है।</w:t>
      </w:r>
    </w:p>
    <w:p>
      <w:pPr/>
      <w:r>
        <w:rPr>
          <w:lang w:val="hi_IN" w:bidi="hi_IN"/>
        </w:rPr>
      </w:r>
      <w:r>
        <w:rPr>
          <w:lang w:val="hi_IN" w:bidi="hi_IN"/>
        </w:rPr>
        <w:t xml:space="preserve">यहाँ रुकें और समूह में चर्चा करें कि आप </w:t>
      </w:r>
      <w:r>
        <w:rPr>
          <w:b/>
          <w:lang w:val="hi_IN" w:bidi="hi_IN"/>
        </w:rPr>
        <w:t>भविष्य बताना</w:t>
      </w:r>
      <w:r>
        <w:rPr>
          <w:lang w:val="hi_IN" w:bidi="hi_IN"/>
        </w:rPr>
        <w:t xml:space="preserve"> के लिए किस शब्द या वाक्यांश का उपयोग करेंगे। अधिक जानकारी के लिए मुख्य शब्दावली में भविष्य बताना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पश्चिम की ओर </w:t>
      </w:r>
      <w:r>
        <w:rPr>
          <w:b/>
          <w:lang w:val="hi_IN" w:bidi="hi_IN"/>
        </w:rPr>
        <w:t>यरदन नदी</w:t>
      </w:r>
      <w:r>
        <w:rPr>
          <w:lang w:val="hi_IN" w:bidi="hi_IN"/>
        </w:rPr>
        <w:t xml:space="preserve"> रूबेन के गोत्र की सीमा थी। ये रूबेन के क्षेत्र हैं, जो उसके कुलों या परिवार समूहों के अनुसार हैं। यरदन नदी इस्राएल में उत्तर से दक्षिण की ओर बहती है। यरदन नदी के लिए उसी शब्द का उपयोग करें जिसका उपयोग आपने पिछले भागों में किया है। यरदन नदी के बारे में अधिक जानकारी के लिए, मुख्य शब्दावली देखें।</w:t>
      </w:r>
    </w:p>
    <w:p>
      <w:pPr/>
      <w:r>
        <w:rPr>
          <w:lang w:val="hi_IN" w:bidi="hi_IN"/>
        </w:rPr>
      </w:r>
      <w:r>
        <w:rPr>
          <w:lang w:val="hi_IN" w:bidi="hi_IN"/>
        </w:rPr>
        <w:t xml:space="preserve">यह रूबेन के गोत्र की उनकी कुलों के अनुसार विरासत थी, जिसमें </w:t>
      </w:r>
      <w:r>
        <w:rPr>
          <w:b/>
          <w:lang w:val="hi_IN" w:bidi="hi_IN"/>
        </w:rPr>
        <w:t>नगर</w:t>
      </w:r>
      <w:r>
        <w:rPr>
          <w:lang w:val="hi_IN" w:bidi="hi_IN"/>
        </w:rPr>
        <w:t xml:space="preserve"> और </w:t>
      </w:r>
      <w:r>
        <w:rPr>
          <w:b/>
          <w:lang w:val="hi_IN" w:bidi="hi_IN"/>
        </w:rPr>
        <w:t>गाँव</w:t>
      </w:r>
      <w:r>
        <w:rPr>
          <w:lang w:val="hi_IN" w:bidi="hi_IN"/>
        </w:rPr>
        <w:t xml:space="preserve"> शामिल थे। नगर बड़े नगर होते हैं जिनके चारों ओर सुरक्षा के लिए दीवारें होती हैं। गाँव नगरों से छोटे होते थे और अक्सर सुरक्षा के लिए नगरों पर निर्भर रहते थे। नगरों और गाँवों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13:24–33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13:24–33 को सुनें और अपने मन में रखें।</w:t>
      </w:r>
    </w:p>
    <w:p>
      <w:pPr/>
      <w:r>
        <w:rPr>
          <w:lang w:val="hi_IN" w:bidi="hi_IN"/>
        </w:rPr>
      </w:r>
      <w:r>
        <w:rPr>
          <w:lang w:val="hi_IN" w:bidi="hi_IN"/>
        </w:rPr>
        <w:t>यदि सम्भव हो, तो यहोशू 13:24–33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13:24–33 का ऑडियो संस्करण सबसे आसानी से समझ में आने वाले अनुवाद में सुनें।</w:t>
      </w:r>
    </w:p>
    <w:p>
      <w:pPr/>
      <w:r>
        <w:rPr>
          <w:lang w:val="hi_IN" w:bidi="hi_IN"/>
        </w:rPr>
      </w:r>
      <w:r>
        <w:rPr>
          <w:lang w:val="hi_IN" w:bidi="hi_IN"/>
        </w:rPr>
        <w:t>यहोशू उस क्षेत्र का वर्णन करता आ रहा है जो मूसा ने यरदन के पूर्व में ढाई गोत्रों को दिया था। आपको याद होगा कि जब इस्राएली यरदन नदी के पूर्वी भाग में आए, तब रूबेन, गाद और मनश्शे के आधे गोत्र ने उस क्षेत्र में रहने का अनुरोध किया था। ये ढाई गोत्र प्रतिज्ञा किए हुए देश में आगे नहीं जाना चाहते थे। मूसा ने उनका अनुरोध पसंद नहीं किया, लेकिन वह सहमत हो गया क्योंकि ढाई गोत्रों ने इस्राएल के बाकी लोगों के साथ यहोवा के लिए युद्ध करने का वादा किया था, ताकि वे देश के निवासियों को बाहर निकालें।</w:t>
      </w:r>
    </w:p>
    <w:p>
      <w:pPr/>
      <w:r>
        <w:rPr>
          <w:lang w:val="hi_IN" w:bidi="hi_IN"/>
        </w:rPr>
      </w:r>
      <w:r>
        <w:rPr>
          <w:lang w:val="hi_IN" w:bidi="hi_IN"/>
        </w:rPr>
        <w:t>अब, यहोशू उस भूमि का वर्णन करता है जो मूसा ने यरदन नदी के पूर्व में गाद के गोत्र को उनके परिवारों या कुलों के अनुसार दी थी। यह क्षेत्र याजेर से पूर्व की ओर जाता था, और उसमें सारा गिलाद सम्मिलित था। गिलाद उस पहाड़ी क्षेत्र को संदर्भित करता था जो यरदन नदी के पूर्व में था और पूर्व की ओर जंगल की सीमा तक जाता था। मूसा ने गाद को अरोएर नगर तक अम्मोनों की आधी भूमि भी दे दी। यह अरोएर नगर वही नगर नहीं था जो मूसा ने रूबेन के गोत्र को दिया था। यह नगर और भी उत्तर में था और रब्बा के पास, या उसके सामने था। यह स्पष्ट नहीं है कि यह अरोएर, रब्बा के पूर्व की ओर है या पश्चिम की ओर। दक्षिणी सीमा राजा सीहोन की राजधानी हेशबोन तक जाती है। मूसा ने हेशबोन रूबेन के गोत्र को दे दिया, लेकिन हेशबोन दोनों गोत्रों के बीच की सीमा पर है।</w:t>
      </w:r>
    </w:p>
    <w:p>
      <w:pPr/>
      <w:r>
        <w:rPr>
          <w:lang w:val="hi_IN" w:bidi="hi_IN"/>
        </w:rPr>
      </w:r>
      <w:r>
        <w:rPr>
          <w:lang w:val="hi_IN" w:bidi="hi_IN"/>
        </w:rPr>
        <w:t>हम आज उन बहुत से नगरों के स्थान नहीं जानते जिनके बारे में हम इस भाग में सुनते हैं। महनैम गिलाद का वह स्थान था जहाँ याकूब ने परमेश्वर के दूतों को देखा। महानैम गाद की सीमा पर था, जहाँ मनश्शे का आधा गोत्र भी रहता था, ये लोग गिलाद में भी बसे हुए थे। हमारा मानना है कि यह यब्बोक नदी से लगभग 20 किलोमीटर उत्तर में है। वह क्षेत्र भी उत्तर की ओर यरदन नदी के ठीक पूर्व में लोदबार तक भी फैला हुआ था। चार नगर यरदन घाटी में थे, या नदी के पास की निचली भूमि में। उस क्षेत्र की पश्चिमी सीमा यरदन नदी भी थी, और यह उत्तर में गलील सागर के दक्षिणी सिरे तक जाती थी। फिर सीमा पूर्व की ओर मुड़ गई।</w:t>
      </w:r>
    </w:p>
    <w:p>
      <w:pPr/>
      <w:r>
        <w:rPr>
          <w:lang w:val="hi_IN" w:bidi="hi_IN"/>
        </w:rPr>
      </w:r>
      <w:r>
        <w:rPr>
          <w:lang w:val="hi_IN" w:bidi="hi_IN"/>
        </w:rPr>
        <w:t>यहाँ रुकें और समूह में गाद गोत्र के क्षेत्र को दिखाने वाला एक नक्शा देखें। इस ऑडियो को यहाँ रोकें।</w:t>
      </w:r>
    </w:p>
    <w:p>
      <w:pPr/>
      <w:r>
        <w:rPr>
          <w:lang w:val="hi_IN" w:bidi="hi_IN"/>
        </w:rPr>
      </w:r>
      <w:r>
        <w:rPr>
          <w:lang w:val="hi_IN" w:bidi="hi_IN"/>
        </w:rPr>
        <w:t>फिर यहोशू उस भूमि का वर्णन करता है जो मूसा ने मनश्शे के आधे गोत्र के कुलों को दी थी। यह भूमि सीधे गाद के गोत्र के उत्तर में है। उनकी भूमि में महनैम शामिल था, जो गाद के सबसे उत्तरी बिन्दु से आगे दक्षिण में था। यह गिलाद में और गाद की सीमा पर था और इसमें पूरा बाशान शामिल था। बाशान की राजधानी उत्तर में अश्तारोत थी और राजा ओग के शासन के अधीन थी। इस्राएलियों ने एद्रेई में राजा ओग को पराजित किया और उसकी भूमि ले ली जो मूसा ने मनश्शे के आधे गोत्र को दी थी।</w:t>
      </w:r>
    </w:p>
    <w:p>
      <w:pPr/>
      <w:r>
        <w:rPr>
          <w:lang w:val="hi_IN" w:bidi="hi_IN"/>
        </w:rPr>
      </w:r>
      <w:r>
        <w:rPr>
          <w:lang w:val="hi_IN" w:bidi="hi_IN"/>
        </w:rPr>
        <w:t>यहाँ रुकें और समूह में इस प्रश्न पर चर्चा करें: आपकी संस्कृति में लोग एक-दूसरे के बीच भूमि और क्षेत्र को कैसे विभाजित करते हैं? कौन तय करता है कि भूमि के कौन से भाग किसको मिलेंगे? इस ऑडियो को यहाँ रोकें।</w:t>
      </w:r>
    </w:p>
    <w:p>
      <w:pPr/>
      <w:r>
        <w:rPr>
          <w:lang w:val="hi_IN" w:bidi="hi_IN"/>
        </w:rPr>
      </w:r>
      <w:r>
        <w:rPr>
          <w:lang w:val="hi_IN" w:bidi="hi_IN"/>
        </w:rPr>
        <w:t>यहाँ रुकें और एक साथ समूह में वह नक्शा देखें जिसमें मनश्शे के आधे गोत्र का क्षेत्र शामिल है। गिलान, अश्तारोत और एद्रेई के स्थान पर ध्यान दें।</w:t>
      </w:r>
    </w:p>
    <w:p>
      <w:pPr/>
      <w:r>
        <w:rPr>
          <w:lang w:val="hi_IN" w:bidi="hi_IN"/>
        </w:rPr>
      </w:r>
      <w:r>
        <w:rPr>
          <w:lang w:val="hi_IN" w:bidi="hi_IN"/>
        </w:rPr>
        <w:t>यहोशू यरदन नदी के पूर्व में भूमि के विभाजन का सारांश कथन प्रस्तुत करता है। मूसा ने यह भूमि रूबेन, गाद और मनश्शे के आधे गोत्र को दे दी थी, जबकि इस्राएली यरीहो के पूर्व में मोआब के मैदानों में डेरा डाले हुए थे। परन्तु मूसा ने लेवी गोत्र को भूमि नहीं दी, क्योंकि इस्राएल के परमेश्वर यहोवा ने स्वयं उनकी विरासत होने का वादा किया था। यहोवा ने प्रतिज्ञा की कि वह यहोवा के सामने चढ़ाए जाने वाले भोजन-भेंट लेवियों को यहोवा की ओर से उनकी विरासत या उपहार के रूप में देगा।</w:t>
      </w:r>
    </w:p>
    <w:p>
      <w:pPr/>
      <w:r>
        <w:rPr>
          <w:lang w:val="hi_IN" w:bidi="hi_IN"/>
        </w:rPr>
      </w:r>
      <w:r>
        <w:rPr>
          <w:lang w:val="hi_IN" w:bidi="hi_IN"/>
        </w:rPr>
        <w:t>यहाँ रुकें और यदि आवश्यक हो, तो साथ में नक्शे को देखें और मोआब के मैदानों को ढूँढ़ें।</w:t>
      </w:r>
      <w:r>
        <w:rPr>
          <w:lang w:val="hi_IN" w:bidi="hi_IN"/>
        </w:rPr>
      </w:r>
    </w:p>
    <w:p>
      <w:pPr>
        <w:pStyle w:val="Heading3"/>
      </w:pPr>
      <w:r>
        <w:rPr>
          <w:lang w:val="hi_IN" w:bidi="hi_IN"/>
        </w:rPr>
        <w:t>घटनाओं को समझाना</w:t>
      </w:r>
    </w:p>
    <w:p>
      <w:pPr/>
      <w:r>
        <w:rPr>
          <w:lang w:val="hi_IN" w:bidi="hi_IN"/>
        </w:rPr>
      </w:r>
      <w:r>
        <w:rPr>
          <w:lang w:val="hi_IN" w:bidi="hi_IN"/>
        </w:rPr>
        <w:t>यहोशू 13:24–33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उस भूमि का वर्णन करता है जो मूसा ने गाद के गोत्र के कुलों को दी थी।</w:t>
      </w:r>
    </w:p>
    <w:p>
      <w:pPr/>
      <w:r>
        <w:rPr>
          <w:lang w:val="hi_IN" w:bidi="hi_IN"/>
        </w:rPr>
      </w:r>
      <w:r>
        <w:rPr>
          <w:b/>
          <w:lang w:val="hi_IN" w:bidi="hi_IN"/>
        </w:rPr>
        <w:t>दूसरे दृश्य में:</w:t>
      </w:r>
      <w:r>
        <w:rPr>
          <w:lang w:val="hi_IN" w:bidi="hi_IN"/>
        </w:rPr>
        <w:t xml:space="preserve"> यहोशू उस भूमि का वर्णन करता है जो मूसा ने मनश्शे के आधे गोत्र के कुलों को दी थी, जो माकीर का पुत्र था।</w:t>
      </w:r>
    </w:p>
    <w:p>
      <w:pPr/>
      <w:r>
        <w:rPr>
          <w:lang w:val="hi_IN" w:bidi="hi_IN"/>
        </w:rPr>
      </w:r>
      <w:r>
        <w:rPr>
          <w:b/>
          <w:lang w:val="hi_IN" w:bidi="hi_IN"/>
        </w:rPr>
        <w:t>तीसरे दृश्य में:</w:t>
      </w:r>
      <w:r>
        <w:rPr>
          <w:lang w:val="hi_IN" w:bidi="hi_IN"/>
        </w:rPr>
        <w:t xml:space="preserve"> मूसा ने यह भूमि बाँट दी, जबकि इस्राएली यरदन नदी के पूर्वी भाग में यरीहो के पूर्व में मोआब के मैदानों में डेरा डाले हुए थे। परन्तु मूसा ने लेवी गोत्र को कोई भूमि का भाग नहीं दिया, क्योंकि यहोवा ने उनकी विरासत स्वयं होने का वादा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गाद का गोत्र</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मनश्शे का आधा गोत्र</w:t>
      </w:r>
    </w:p>
    <w:p>
      <w:pPr>
        <w:pStyle w:val="ListBullet"/>
        <w:spacing w:line="240" w:lineRule="auto"/>
        <w:ind w:left="720"/>
      </w:pPr>
      <w:r>
        <w:rPr>
          <w:lang w:val="hi_IN" w:bidi="hi_IN"/>
        </w:rPr>
      </w:r>
      <w:r>
        <w:rPr>
          <w:lang w:val="hi_IN" w:bidi="hi_IN"/>
        </w:rPr>
        <w:t>राजा ओग</w:t>
      </w:r>
    </w:p>
    <w:p>
      <w:pPr>
        <w:pStyle w:val="ListBullet"/>
        <w:spacing w:line="240" w:lineRule="auto"/>
        <w:ind w:left="720"/>
      </w:pPr>
      <w:r>
        <w:rPr>
          <w:lang w:val="hi_IN" w:bidi="hi_IN"/>
        </w:rPr>
      </w:r>
      <w:r>
        <w:rPr>
          <w:lang w:val="hi_IN" w:bidi="hi_IN"/>
        </w:rPr>
        <w:t>माकीर</w:t>
      </w:r>
    </w:p>
    <w:p>
      <w:pPr>
        <w:pStyle w:val="ListBullet"/>
        <w:spacing w:line="240" w:lineRule="auto"/>
        <w:ind w:left="720"/>
      </w:pPr>
      <w:r>
        <w:rPr>
          <w:lang w:val="hi_IN" w:bidi="hi_IN"/>
        </w:rPr>
      </w:r>
      <w:r>
        <w:rPr>
          <w:lang w:val="hi_IN" w:bidi="hi_IN"/>
        </w:rPr>
        <w:t>और लेवी का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 भाग में यहोशू उस भूमि का वर्णन कर रहा है जो मूसा ने डेढ़ गोत्रों को दी थी। मूसा ने वह भूमि तब दी जब इस्राएली यरदन नदी के पूर्वी भाग में, मोआब के मैदानों में डेरा डाले हुए थे, इससे पहले कि वे प्रतिज्ञा किए हुए देश में प्रवेश करते।</w:t>
      </w:r>
    </w:p>
    <w:p>
      <w:pPr/>
      <w:r>
        <w:rPr>
          <w:lang w:val="hi_IN" w:bidi="hi_IN"/>
        </w:rPr>
      </w:r>
      <w:r>
        <w:rPr>
          <w:lang w:val="hi_IN" w:bidi="hi_IN"/>
        </w:rPr>
        <w:t>यहाँ रुकें और समूह में इस प्रश्न पर चर्चा करें: अतीत की एक कहानी सुनाएँ जो आपने किसी और को करते हुए देखा हो। अतीत में उस व्यक्ति के बारे में बात करने के लिए आपने किस भाषा का उपयोग किया था। ध्यान दो कि यदि आपने इस घटना को स्वयं देखा है, तो क्या आप ऐसी कोई विशेष भाषा उपयोग करते हैं जो केवल सुनने पर उपयोग नहीं करते। इस ऑडियो को यहाँ रोकें।</w:t>
      </w:r>
    </w:p>
    <w:p>
      <w:pPr/>
      <w:r>
        <w:rPr>
          <w:lang w:val="hi_IN" w:bidi="hi_IN"/>
        </w:rPr>
      </w:r>
      <w:r>
        <w:rPr>
          <w:lang w:val="hi_IN" w:bidi="hi_IN"/>
        </w:rPr>
        <w:t>यहोशू उस भूमि का वर्णन करता है जो मूसा ने गाद के गोत्र के कुलों को दी थी। गाद में गिलाद का अधिकांश भाग और अम्मोन की आधी भूमि शामिल है, जहाँ तक अरोएर नगर है। याद रखें कि हमें निश्चित नहीं है कि अरोएर, रब्बा के पूर्व में है या पश्चिम में। अरोएर, रब्बा के "सामने" है, लेकिन हम नहीं जानते कि इसका अर्थ है कि यह रब्बा के पूर्व में है या पश्चिम में।</w:t>
      </w:r>
    </w:p>
    <w:p>
      <w:pPr/>
      <w:r>
        <w:rPr>
          <w:lang w:val="hi_IN" w:bidi="hi_IN"/>
        </w:rPr>
      </w:r>
      <w:r>
        <w:rPr>
          <w:lang w:val="hi_IN" w:bidi="hi_IN"/>
        </w:rPr>
        <w:t>यहाँ रुकें और समूह में चर्चा करें कि आप एक-दूसरे के पूर्व या पश्चिम में स्थित नगरों के बारे में कैसे बात करते हैं। इस ऑडियो को यहाँ रोकें।</w:t>
      </w:r>
    </w:p>
    <w:p>
      <w:pPr/>
      <w:r>
        <w:rPr>
          <w:lang w:val="hi_IN" w:bidi="hi_IN"/>
        </w:rPr>
      </w:r>
      <w:r>
        <w:rPr>
          <w:lang w:val="hi_IN" w:bidi="hi_IN"/>
        </w:rPr>
        <w:t>गाद के गोत्र की सीमाएँ नगरों की एक सूची हैं। वे नगर याजेर, गिलाद, अरोएर, रब्बा, हेशबोन, रामत मिस्पे, बतोनीम्, महनैम, दबीर, बेतहराम, बेतनिम्रा, सुक्कोत, और सापोन हैं।</w:t>
      </w:r>
    </w:p>
    <w:p>
      <w:pPr/>
      <w:r>
        <w:rPr>
          <w:lang w:val="hi_IN" w:bidi="hi_IN"/>
        </w:rPr>
      </w:r>
      <w:r>
        <w:rPr>
          <w:lang w:val="hi_IN" w:bidi="hi_IN"/>
        </w:rPr>
        <w:t>यहाँ रुकें और नगरों के नामों की सूची बनाने का अभ्यास करें। चर्चा करें कि आप अपनी भाषा में उनका उच्चारण कैसे करेंगे। इस ऑडियो को यहाँ रोकें।</w:t>
      </w:r>
    </w:p>
    <w:p>
      <w:pPr/>
      <w:r>
        <w:rPr>
          <w:lang w:val="hi_IN" w:bidi="hi_IN"/>
        </w:rPr>
      </w:r>
      <w:r>
        <w:rPr>
          <w:lang w:val="hi_IN" w:bidi="hi_IN"/>
        </w:rPr>
        <w:t>गाद के गोत्र के बाद, यहोशू उस भूमि का वर्णन करता है जो मूसा ने मनश्शे के आधे गोत्र को दी थी, जो गाद के गोत्र के उत्तर में है। इस भूमि का बहुत भाग गिलाद के उत्तरी भागों और बाशान के उस पूर्व राज्य को भी सम्मिलित करता था जो राजा ओग का था। मूसा ने मनश्शे को बाशान में याईर के 60 गाँव दिए। याईर मनश्शे का वंशज था, इसलिए इस नगर का नाम उसके नाम पर रखा गया क्योंकि उसने एक ही समय में इन 60 गाँवों को जीत लिया था।</w:t>
      </w:r>
    </w:p>
    <w:p>
      <w:pPr/>
      <w:r>
        <w:rPr>
          <w:lang w:val="hi_IN" w:bidi="hi_IN"/>
        </w:rPr>
      </w:r>
      <w:r>
        <w:rPr>
          <w:lang w:val="hi_IN" w:bidi="hi_IN"/>
        </w:rPr>
        <w:t>यहाँ रुकें और समूह में इस प्रश्न पर चर्चा करें: आपके समुदाय में लोग नगरों या गाँवों के नाम कैसे रखते हैं? इस ऑडियो को यहाँ रोकें।</w:t>
      </w:r>
    </w:p>
    <w:p>
      <w:pPr/>
      <w:r>
        <w:rPr>
          <w:lang w:val="hi_IN" w:bidi="hi_IN"/>
        </w:rPr>
      </w:r>
      <w:r>
        <w:rPr>
          <w:lang w:val="hi_IN" w:bidi="hi_IN"/>
        </w:rPr>
        <w:t>यहोशू एक सारांश कथन देता है कि मूसा ने यरदन नदी के पूर्वी भाग में ढाई गोत्रों के लिए भूमि को कैसे विभाजित किया। यहोशू पूर्वी गोत्रों की सीमाओं की शुरुआत में उसने जो कहा था, उसे फिर से दोहराता है, कि लेवी गोत्र को कोई भूमि नहीं मिली क्योंकि इस्राएल का परमेश्वर यहोवा स्वयं उनकी विरासत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13:24–33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गाद का गोत्र</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मनश्शे का आधा गोत्र</w:t>
      </w:r>
    </w:p>
    <w:p>
      <w:pPr>
        <w:pStyle w:val="ListBullet"/>
        <w:spacing w:line="240" w:lineRule="auto"/>
        <w:ind w:left="720"/>
      </w:pPr>
      <w:r>
        <w:rPr>
          <w:lang w:val="hi_IN" w:bidi="hi_IN"/>
        </w:rPr>
      </w:r>
      <w:r>
        <w:rPr>
          <w:lang w:val="hi_IN" w:bidi="hi_IN"/>
        </w:rPr>
        <w:t>राजा ओग</w:t>
      </w:r>
    </w:p>
    <w:p>
      <w:pPr>
        <w:pStyle w:val="ListBullet"/>
        <w:spacing w:line="240" w:lineRule="auto"/>
        <w:ind w:left="720"/>
      </w:pPr>
      <w:r>
        <w:rPr>
          <w:lang w:val="hi_IN" w:bidi="hi_IN"/>
        </w:rPr>
      </w:r>
      <w:r>
        <w:rPr>
          <w:lang w:val="hi_IN" w:bidi="hi_IN"/>
        </w:rPr>
        <w:t>माकीर</w:t>
      </w:r>
    </w:p>
    <w:p>
      <w:pPr>
        <w:pStyle w:val="ListBullet"/>
        <w:spacing w:line="240" w:lineRule="auto"/>
        <w:ind w:left="720"/>
      </w:pPr>
      <w:r>
        <w:rPr>
          <w:lang w:val="hi_IN" w:bidi="hi_IN"/>
        </w:rPr>
      </w:r>
      <w:r>
        <w:rPr>
          <w:lang w:val="hi_IN" w:bidi="hi_IN"/>
        </w:rPr>
        <w:t>और लेवी का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उस भूमि का वर्णन करता है जो मूसा ने गाद के गोत्र के कुलों को दी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यहोशू उस भूमि का वर्णन करता है जो मूसा ने मनश्शे के आधे गोत्र के कुलों को दी थी, जो माकीर का पुत्र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मनश्शे के आधे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ने इस भूमि को तब वितरित किया जब इस्राएली यरदन नदी के पूर्वी भाग में यरीहो के पूर्व में मोआब के मैदानों में डेरा डाले हुए थे। परन्तु मूसा ने लेवी गोत्र को कोई भूमि का भाग नहीं दिया, क्योंकि यहोवा ने उनका भाग होने का वादा किया था।</w:t>
      </w:r>
      <w:r>
        <w:rPr>
          <w:lang w:val="hi_IN" w:bidi="hi_IN"/>
        </w:rPr>
      </w:r>
    </w:p>
    <w:p>
      <w:pPr>
        <w:pStyle w:val="Heading3"/>
      </w:pPr>
      <w:r>
        <w:rPr>
          <w:lang w:val="hi_IN" w:bidi="hi_IN"/>
        </w:rPr>
        <w:t>आवश्यक जानकारी</w:t>
      </w:r>
    </w:p>
    <w:p>
      <w:pPr/>
      <w:r>
        <w:rPr>
          <w:lang w:val="hi_IN" w:bidi="hi_IN"/>
        </w:rPr>
      </w:r>
      <w:r>
        <w:rPr>
          <w:lang w:val="hi_IN" w:bidi="hi_IN"/>
        </w:rPr>
        <w:t>यहोशू 13:24–33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मूसा ने </w:t>
      </w:r>
      <w:r>
        <w:rPr>
          <w:b/>
          <w:lang w:val="hi_IN" w:bidi="hi_IN"/>
        </w:rPr>
        <w:t>यरदन नदी</w:t>
      </w:r>
      <w:r>
        <w:rPr>
          <w:lang w:val="hi_IN" w:bidi="hi_IN"/>
        </w:rPr>
        <w:t xml:space="preserve"> के पूर्व की ओर गाद के गोत्र के </w:t>
      </w:r>
      <w:r>
        <w:rPr>
          <w:b/>
          <w:lang w:val="hi_IN" w:bidi="hi_IN"/>
        </w:rPr>
        <w:t>बड़े परिवारों</w:t>
      </w:r>
      <w:r>
        <w:rPr>
          <w:lang w:val="hi_IN" w:bidi="hi_IN"/>
        </w:rPr>
        <w:t xml:space="preserve">, अर्थात </w:t>
      </w:r>
      <w:r>
        <w:rPr>
          <w:b/>
          <w:lang w:val="hi_IN" w:bidi="hi_IN"/>
        </w:rPr>
        <w:t>कुलों</w:t>
      </w:r>
      <w:r>
        <w:rPr>
          <w:lang w:val="hi_IN" w:bidi="hi_IN"/>
        </w:rPr>
        <w:t xml:space="preserve">, को यहोवा की ओर से </w:t>
      </w:r>
      <w:r>
        <w:rPr>
          <w:b/>
          <w:lang w:val="hi_IN" w:bidi="hi_IN"/>
        </w:rPr>
        <w:t>विरासत</w:t>
      </w:r>
      <w:r>
        <w:rPr>
          <w:lang w:val="hi_IN" w:bidi="hi_IN"/>
        </w:rPr>
        <w:t xml:space="preserve"> दी। मूसा ने नगरों और उनके आसपास के गाँवों को गाद को निज भूमि के रूप में दे दिया। यरदन नदी वह नदी है जो इस्राएल में उत्तर से दक्षिण की ओर बहती है। कुलों या बड़े परिवार के समूहों के लिए, विरासत और यरदन नदी के लिए उन्हीं शब्दों का उपयोग करें जिनका उपयोग आपने पिछले भागों में किया है।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b/>
          <w:lang w:val="hi_IN" w:bidi="hi_IN"/>
        </w:rPr>
        <w:t>नगर</w:t>
      </w:r>
      <w:r>
        <w:rPr>
          <w:lang w:val="hi_IN" w:bidi="hi_IN"/>
        </w:rPr>
        <w:t xml:space="preserve"> उन कस्बों से बड़े होते हैं जिनके चारों ओर सुरक्षा के लिए दीवारें होती हैं। </w:t>
      </w:r>
      <w:r>
        <w:rPr>
          <w:b/>
          <w:lang w:val="hi_IN" w:bidi="hi_IN"/>
        </w:rPr>
        <w:t>गाँव</w:t>
      </w:r>
      <w:r>
        <w:rPr>
          <w:lang w:val="hi_IN" w:bidi="hi_IN"/>
        </w:rPr>
        <w:t xml:space="preserve"> नगरों से छोटे होते हैं और अक्सर सुरक्षा के लिए उन पर निर्भर रहते थे। नगरों और गाँवों के लिए उसी शब्द का उपयोग करें जिसका उपयोग आपने पिछले भागों में किया है।</w:t>
      </w:r>
    </w:p>
    <w:p>
      <w:pPr/>
      <w:r>
        <w:rPr>
          <w:lang w:val="hi_IN" w:bidi="hi_IN"/>
        </w:rPr>
      </w:r>
      <w:r>
        <w:rPr>
          <w:lang w:val="hi_IN" w:bidi="hi_IN"/>
        </w:rPr>
        <w:t>फिर मूसा ने मनश्शे के आधे गोत्र को भी यरदन नदी के पूर्व की ओर एक विरासत दी। मूसा ने वह भूमि माकीर के वंशजों को दे दी जो मनश्शे का पुत्र था। मनश्शे के गोत्र के एक व्यक्ति याईर ने कई साल पहले 60 गाँवों को जीत लिया था। इन नगरों का नाम हव्वोतयाईर था, लेकिन यहाँ उन्हें केवल याईर के गाँव कहा जाता है। याद रखें कि एक नगर आमतौर पर गाँव से बड़ा होता है, और अक्सर उसके चारों ओर दीवारें होती हैं ताकि वह शत्रु के हमले से बच सके, लेकिन शायद याईर के इन गाँवों में कोई दीवारें नहीं होंगी।</w:t>
      </w:r>
    </w:p>
    <w:p>
      <w:pPr/>
      <w:r>
        <w:rPr>
          <w:lang w:val="hi_IN" w:bidi="hi_IN"/>
        </w:rPr>
      </w:r>
      <w:r>
        <w:rPr>
          <w:lang w:val="hi_IN" w:bidi="hi_IN"/>
        </w:rPr>
        <w:t xml:space="preserve">मूसा ने इन भूमियों को तब वितरित किया जब इस्राएली यरदन नदी के उस पार यरीहो के पूर्व में मोआब के मैदानों में डेरा डाले हुए थे। लेकिन मूसा ने </w:t>
      </w:r>
      <w:r>
        <w:rPr>
          <w:b/>
          <w:lang w:val="hi_IN" w:bidi="hi_IN"/>
        </w:rPr>
        <w:t>लेवी</w:t>
      </w:r>
      <w:r>
        <w:rPr>
          <w:lang w:val="hi_IN" w:bidi="hi_IN"/>
        </w:rPr>
        <w:t xml:space="preserve"> गोत्र को कोई विरासत नहीं दी।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ने </w:t>
      </w:r>
      <w:r>
        <w:rPr>
          <w:b/>
          <w:lang w:val="hi_IN" w:bidi="hi_IN"/>
        </w:rPr>
        <w:t>लेवियों</w:t>
      </w:r>
      <w:r>
        <w:rPr>
          <w:lang w:val="hi_IN" w:bidi="hi_IN"/>
        </w:rPr>
        <w:t xml:space="preserve"> से प्रतिज्ञा की थी कि वह उनकी विरासत होगा। लेवी इस्राएल के 12 गोत्रों में से एक हैं। यहोवा परमेश्वर का व्यक्तिगत और वास्तविक नाम है। परमेश्वर एकमात्र सच्चा सृष्टिकर्ता परमेश्वर है। यहाँ इस्राएल याकूब के वंशज हैं। उन्हीं शब्दों या वाक्यांशों का उपयोग करें जिनका उपयोग आपने पिछले भागों में लेवी या लेवियों, यहोवा, परमेश्वर और इस्राएल के लिए किया है। </w:t>
      </w:r>
      <w:r>
        <w:rPr>
          <w:b/>
          <w:lang w:val="hi_IN" w:bidi="hi_IN"/>
        </w:rPr>
        <w:t>लेवियों</w:t>
      </w:r>
      <w:r>
        <w:rPr>
          <w:lang w:val="hi_IN" w:bidi="hi_IN"/>
        </w:rPr>
        <w:t xml:space="preserve">, </w:t>
      </w:r>
      <w:r>
        <w:rPr>
          <w:b/>
          <w:lang w:val="hi_IN" w:bidi="hi_IN"/>
        </w:rPr>
        <w:t>यहोवा</w:t>
      </w:r>
      <w:r>
        <w:rPr>
          <w:lang w:val="hi_IN" w:bidi="hi_IN"/>
        </w:rPr>
        <w:t xml:space="preserve">, </w:t>
      </w:r>
      <w:r>
        <w:rPr>
          <w:lang w:val="hi_IN" w:bidi="hi_IN"/>
        </w:rPr>
        <w:t>परमेश्वर</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14:1–15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14:1–15 को सुनें और अपने मन में रखें।</w:t>
      </w:r>
    </w:p>
    <w:p>
      <w:pPr/>
      <w:r>
        <w:rPr>
          <w:lang w:val="hi_IN" w:bidi="hi_IN"/>
        </w:rPr>
      </w:r>
      <w:r>
        <w:rPr>
          <w:lang w:val="hi_IN" w:bidi="hi_IN"/>
        </w:rPr>
        <w:t>यदि सम्भव हो, तो यहोशू 13:24–33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14:1–15 का ऑडियो संस्करण सबसे आसानी से समझ में आने वाले अनुवाद में सुनें।</w:t>
      </w:r>
    </w:p>
    <w:p>
      <w:pPr/>
      <w:r>
        <w:rPr>
          <w:lang w:val="hi_IN" w:bidi="hi_IN"/>
        </w:rPr>
      </w:r>
      <w:r>
        <w:rPr>
          <w:lang w:val="hi_IN" w:bidi="hi_IN"/>
        </w:rPr>
        <w:t>इस्राएलियों ने यरदन नदी को पार करके पश्चिम की ओर कनान देश में प्रवेश किया, और उन्होंने उस देश पर अधिकार कर लिया है। अब वे शेष साढ़े नौ गोत्रों के बीच भूमि का बँटवारा कर रहे हैं। याद रखें कि मूसा ने यरदन नदी के पूर्व की भूमि को रूबेन, गाद और मनश्शे के आधे गोत्र के बीच बाँट दिया था।</w:t>
      </w:r>
    </w:p>
    <w:p>
      <w:pPr/>
      <w:r>
        <w:rPr>
          <w:lang w:val="hi_IN" w:bidi="hi_IN"/>
        </w:rPr>
      </w:r>
      <w:r>
        <w:rPr>
          <w:lang w:val="hi_IN" w:bidi="hi_IN"/>
        </w:rPr>
        <w:t>यहाँ रुकें और एक साथ इस्राएल के गोत्रों के बीच देश के बँटवारे का नक्शा देखें। गिलगाल, कादेशबर्ने और हेब्रोन नगरों पर भी ध्यान दें। इस ऑडियो को यहाँ रोकें।</w:t>
      </w:r>
    </w:p>
    <w:p>
      <w:pPr/>
      <w:r>
        <w:rPr>
          <w:lang w:val="hi_IN" w:bidi="hi_IN"/>
        </w:rPr>
      </w:r>
      <w:r>
        <w:rPr>
          <w:lang w:val="hi_IN" w:bidi="hi_IN"/>
        </w:rPr>
        <w:t>यहाँ रुकें और समूह में इस प्रश्न पर एक साथ चर्चा करें: चर्चा करें कि आपके समुदाय में भूमि को पहली बार बड़े कुलों या परिवारों के बीच कैसे बाँटा गया था। इस ऑडियो को यहाँ रोकें।</w:t>
      </w:r>
    </w:p>
    <w:p>
      <w:pPr/>
      <w:r>
        <w:rPr>
          <w:lang w:val="hi_IN" w:bidi="hi_IN"/>
        </w:rPr>
      </w:r>
      <w:r>
        <w:rPr>
          <w:lang w:val="hi_IN" w:bidi="hi_IN"/>
        </w:rPr>
        <w:t>अब यहोशू, एलीआजर याजक जो हारून का पुत्र था और प्रत्येक गोत्र के परिवारों के प्रधान, मिलकर बचे हुए साढ़े नौ गोत्रों के बीच देश का बाँटवारा करने जा रहे हैं। यहोवा ने यहोशू को आज्ञा दी कि वह चिट्ठी डालकर भूमि को बाँट दे, ताकि यह देखा जा सके कि किसको कौन सी भूमि मिलती है। इसका अर्थ है कि अगुओं ने संभवतः ऐसे पत्थर फेंके होंगे जिन पर किसी प्रकार के चिह्न बने थे और जो प्रत्येक गोत्र का प्रतिनिधित्व करते थे। फिर वे उन पत्थरों को किसी प्रकार के घड़े में या यहाँ तक कि किसी वस्त्र में रखते थे, और या तो घड़े में से एक पत्थर को बाहर निकालते थे या वस्त्र में से एक को बाहर खींच लेते थे। इस्राएली इसे उन तरीकों में से एक मानते थे जिससे यहोवा किसी विषय में अपनी इच्छा प्रकट करता था। यह उस समय निर्णय लेने का एक सामान्य तरीका था।</w:t>
      </w:r>
    </w:p>
    <w:p>
      <w:pPr/>
      <w:r>
        <w:rPr>
          <w:lang w:val="hi_IN" w:bidi="hi_IN"/>
        </w:rPr>
      </w:r>
      <w:r>
        <w:rPr>
          <w:lang w:val="hi_IN" w:bidi="hi_IN"/>
        </w:rPr>
        <w:t>यहाँ रुकें और समूह में एक साथ उन पत्थरों की एक तस्वीर देखें जिनका उपयोग लोग चिट्ठी डालने के लिए करते थे। यहाँ रुकें और यदि उपलब्ध हो, तो चिट्ठियां फेंकने वाले लोगों का वीडियो देखें। इस ऑडियो को यहाँ रोकें।</w:t>
      </w:r>
    </w:p>
    <w:p>
      <w:pPr/>
      <w:r>
        <w:rPr>
          <w:lang w:val="hi_IN" w:bidi="hi_IN"/>
        </w:rPr>
      </w:r>
      <w:r>
        <w:rPr>
          <w:lang w:val="hi_IN" w:bidi="hi_IN"/>
        </w:rPr>
        <w:t>यहाँ रुकें और समूह में इस प्रश्न पर चर्चा करें: आपकी संस्कृति में लोग बड़े निर्णयों के लिए परमेश्वर या अपने देवताओं से मार्गदर्शन प्राप्त करने की कोशिश कैसे करते हैं? इस ऑडियो को यहाँ रोकें।</w:t>
      </w:r>
    </w:p>
    <w:p>
      <w:pPr/>
      <w:r>
        <w:rPr>
          <w:lang w:val="hi_IN" w:bidi="hi_IN"/>
        </w:rPr>
      </w:r>
      <w:r>
        <w:rPr>
          <w:lang w:val="hi_IN" w:bidi="hi_IN"/>
        </w:rPr>
        <w:t>आपको याद होगा कि लेवी इस्राएल के गोत्रों में से एक हैं। यहोवा ने लेवियों को उस देश में कोई भाग नहीं दिया, क्योंकि यहोवा स्वयं उनकी विरासत है। फिर भी लेवियों को कुछ नगर और अपनी भेड़ों-बकरियों के लिए चराई की भूमि दी गई थी। यूसुफ का गोत्र दो आधे गोत्रों में विभाजित हो गया, मनश्शे और एप्रैम, जो यूसुफ के पुत्र हैं। इसलिए यहोशू ने देश को इस्राएल के गोत्रों के लिए 12 भागों में बाँट दिया। इसमें मनश्शे और एप्रैम के गोत्र शामिल थे, लेकिन लेवी का गोत्र शामिल नहीं था। इस्राएलियों ने उस आज्ञा का पालन किया जो यहोवा ने कनान देश को बाँटने के बारे में मूसा को दी थी।</w:t>
      </w:r>
    </w:p>
    <w:p>
      <w:pPr/>
      <w:r>
        <w:rPr>
          <w:lang w:val="hi_IN" w:bidi="hi_IN"/>
        </w:rPr>
      </w:r>
      <w:r>
        <w:rPr>
          <w:lang w:val="hi_IN" w:bidi="hi_IN"/>
        </w:rPr>
        <w:t>यहाँ रुकें और समूह में इस प्रश्न पर चर्चा करें: चर्चा करें कि आपकी संस्कृति में लोग याजक या धार्मिक अगुवे कैसे बनते हैं। क्या वे किसी विशेष गोत्र, परिवारों या कुलों से आते हैं? याजकों या धार्मिक अगुवों को मिलने वाली किसी भी विरासत या उपहारों पर चर्चा करें। इस ऑडियो को यहाँ रोकें।</w:t>
      </w:r>
    </w:p>
    <w:p>
      <w:pPr/>
      <w:r>
        <w:rPr>
          <w:lang w:val="hi_IN" w:bidi="hi_IN"/>
        </w:rPr>
      </w:r>
      <w:r>
        <w:rPr>
          <w:lang w:val="hi_IN" w:bidi="hi_IN"/>
        </w:rPr>
        <w:t>अब यहोशू एक उदाहरण देता है कि उसने भूमि का बँटवारा कैसे किया। इस्राएली अभी भी यरदन नदी के पश्चिम की ओर गिलगाल में डेरा डाले हुए थे, जब कालेब और यहूदा के गोत्र के कुछ लोग यहोशू के पास आए। संभव है कि यहूदा के गोत्र के कुछ लोग कालेब के साथ आए हों, क्योंकि कालेब भी सम्भवतः यहूदा के गोत्र से था। इस बात की पूरी संभावना है कि यह घटना यहोशू, एलीआजर और अगुवों द्वारा यरदन के पश्चिमी किनारे की भूमि को बाँटने से पहले हुई थी। कालेब और यहोशू उन 12 भेदियों में से दो थे जिन्हें मूसा ने इस्राएलियों की मिस्र से प्रस्थान की यात्रा की शुरुआत में कनान देश का भेद लेने के लिए भेजा था। कालेब और यहोशू ही केवल वे दो लोग थे जो विश्वास करते थे कि यहोवा उन्हें वह देश देगा। वे उन 12 भेदियों में से केवल 2 ही हैं जिन्हें यहोवा ने प्रतिज्ञा किए हुए देश में प्रवेश करने की अनुमति दी थी।</w:t>
      </w:r>
    </w:p>
    <w:p>
      <w:pPr/>
      <w:r>
        <w:rPr>
          <w:lang w:val="hi_IN" w:bidi="hi_IN"/>
        </w:rPr>
      </w:r>
      <w:r>
        <w:rPr>
          <w:lang w:val="hi_IN" w:bidi="hi_IN"/>
        </w:rPr>
        <w:t>कालेब यहोशू को उन बातों की याद दिलाता है जो यहोवा ने मूसा से कालेब के बारे में कही थीं, जब वे देश का भेद लेके लौटे थे। कालेब ने अच्छी सूचना दी थी और पूरे मन से यहोवा का अनुसरण किया था, जबकि अन्य भेदियों ने इस्राएलियों के हृदय को भय से पिघला दिए थे। इस कारण यहोवा ने मूसा से कहा था कि प्रतिज्ञा किए हुए देश में जहाँ-जहाँ कालेब के पाँव पड़े थे, वह भाग कालेब का होगा। अब कालेब वह लेने आया है जिसका वादा यहोवा ने उससे किया था।</w:t>
      </w:r>
    </w:p>
    <w:p>
      <w:pPr/>
      <w:r>
        <w:rPr>
          <w:lang w:val="hi_IN" w:bidi="hi_IN"/>
        </w:rPr>
      </w:r>
      <w:r>
        <w:rPr>
          <w:lang w:val="hi_IN" w:bidi="hi_IN"/>
        </w:rPr>
        <w:t>यहाँ रुकें और समूह में इस प्रश्न पर चर्चा करें: एक ऐसे वादे के बारे में एक कहानी सुनाएँ जो किसी ने आपसे या आपके किसी जानने वाले व्यक्ति से किया हो। उस व्यक्ति ने वादा कैसे निभाया? आपको या जिस व्यक्ति को वादा मिला, उसे वादा मिलने से पहले और बाद में कैसा महसूस हुआ? इस ऑडियो को यहाँ रोकें।</w:t>
      </w:r>
    </w:p>
    <w:p>
      <w:pPr/>
      <w:r>
        <w:rPr>
          <w:lang w:val="hi_IN" w:bidi="hi_IN"/>
        </w:rPr>
      </w:r>
      <w:r>
        <w:rPr>
          <w:lang w:val="hi_IN" w:bidi="hi_IN"/>
        </w:rPr>
        <w:t>कालेब उन आज्ञा न मानने वाले इस्राएलियों के साथ अपनी तुलना करता है जिन्हें यहोवा ने जंगल में मार डाला, और अपने साथ भी, जिसे यहोवा ने 45 वर्षों तक जीवित रखा है। यहोवा ने कालेब को जीवित रखा क्योंकि कालेब ने यहोवा की आज्ञा मानी और वह सब कुछ किया जो यहोवा ने उससे करने के लिए कहा था। कालेब कहता है कि वह अभी भी उतना ही मजबूत है जितना वह तब था, और कालेब युद्ध में जाने के लिए उतना ही तैयार है। यह अच्छा है, क्योंकि मूसा ने कालेब से हेब्रोन के क्षेत्र का वादा किया था। अनाकी बहुत लंबे और शक्तिशाली लोग थे, और वे हेब्रोन क्षेत्र के दीवारों से घिरे नगरों में रहते थे। वास्तव में, हेब्रोन नगर को किर्यतअर्बा कहा जाता था, क्योंकि अनाकियों में से एक महान व्यक्ति का नाम अर्बा था। लेकिन कालेब भरोसा करता है कि यहोवा की सहायता से वह अनाकियों को पराजित कर सकता है। यहोशू पहले ही अनाकियों को हरा चुका था, परन्तु ऐसा प्रतीत होता है कि वे फिर से उस देश में आ गए हैं, और अब कालेब को उन्हें फिर से पराजित करना होगा।</w:t>
      </w:r>
    </w:p>
    <w:p>
      <w:pPr/>
      <w:r>
        <w:rPr>
          <w:lang w:val="hi_IN" w:bidi="hi_IN"/>
        </w:rPr>
      </w:r>
      <w:r>
        <w:rPr>
          <w:lang w:val="hi_IN" w:bidi="hi_IN"/>
        </w:rPr>
        <w:t>फिर यहोशू यहोवा से कालेब को आशीष देने के लिए कहता है, और वह कालेब और कालेब के वंशजों को हेब्रोन का क्षेत्र कालेब की विरासत के रूप में देता है। इस प्रकार कालेब और उसके वंशजों ने हेब्रोन के देश पर अधिकार कर लिया। कालेब के इस क्षेत्र में अनाकियों को पराजित करने के बाद देश में युद्ध से शांति मिली, और यहोशू प्रत्येक गोत्र को सारा देश बाँट सका।</w:t>
      </w:r>
      <w:r>
        <w:rPr>
          <w:lang w:val="hi_IN" w:bidi="hi_IN"/>
        </w:rPr>
      </w:r>
    </w:p>
    <w:p>
      <w:pPr>
        <w:pStyle w:val="Heading3"/>
      </w:pPr>
      <w:r>
        <w:rPr>
          <w:lang w:val="hi_IN" w:bidi="hi_IN"/>
        </w:rPr>
        <w:t>घटनाओं को समझाना</w:t>
      </w:r>
    </w:p>
    <w:p>
      <w:pPr/>
      <w:r>
        <w:rPr>
          <w:lang w:val="hi_IN" w:bidi="hi_IN"/>
        </w:rPr>
      </w:r>
      <w:r>
        <w:rPr>
          <w:lang w:val="hi_IN" w:bidi="hi_IN"/>
        </w:rPr>
        <w:t>यहोशू 14:1–15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 यहोशू की पुस्तक के अगले भाग का परिचय है, जहाँ वह प्रत्येक गोत्र को भूमि देता है। यहोशू, एलीआजर और साढ़े नौ गोत्रों के अगुवे सभी यरदन नदी के पश्चिम में भूमि को चिट्ठियों से विभाजित करते हैं, ठीक वैसे ही जैसे यहोवा ने आज्ञा दी थी।</w:t>
      </w:r>
    </w:p>
    <w:p>
      <w:pPr/>
      <w:r>
        <w:rPr>
          <w:lang w:val="hi_IN" w:bidi="hi_IN"/>
        </w:rPr>
      </w:r>
      <w:r>
        <w:rPr>
          <w:b/>
          <w:lang w:val="hi_IN" w:bidi="hi_IN"/>
        </w:rPr>
        <w:t>दूसरे दृश्य में:</w:t>
      </w:r>
      <w:r>
        <w:rPr>
          <w:lang w:val="hi_IN" w:bidi="hi_IN"/>
        </w:rPr>
        <w:t xml:space="preserve"> कालेब और यहूदा का गोत्र गिलगाल में यहोशू के पास आते हैं। कालेब यहोशू को 45 साल पहले मूसा से कहे गए यहोवा के वचनों की याद दिलाता है। यहोवा ने प्रतिज्ञा की थी कि देश में जहाँ-जहाँ कालेब के पाँव पड़े, वह सब उसे देगा, क्योंकि कालेब ने पूरे मन से यहोवा का अनुसरण किया था।</w:t>
      </w:r>
    </w:p>
    <w:p>
      <w:pPr/>
      <w:r>
        <w:rPr>
          <w:lang w:val="hi_IN" w:bidi="hi_IN"/>
        </w:rPr>
      </w:r>
      <w:r>
        <w:rPr>
          <w:b/>
          <w:lang w:val="hi_IN" w:bidi="hi_IN"/>
        </w:rPr>
        <w:t>तीसरे दृश्य में:</w:t>
      </w:r>
      <w:r>
        <w:rPr>
          <w:lang w:val="hi_IN" w:bidi="hi_IN"/>
        </w:rPr>
        <w:t xml:space="preserve"> कालेब यहोशू से वह भूमि माँगता है जिसका यहोवा ने कालेब से वादा किया था। यहोशू जानता है कि अब भी अनाकी लोग उस देश के गढ़वाले नगरों में रहते हैं। परन्तु कालेब भरोसा करता है कि यहोवा उन्हें देश से बाहर निकालने में उसकी मदद करेगा।</w:t>
      </w:r>
    </w:p>
    <w:p>
      <w:pPr/>
      <w:r>
        <w:rPr>
          <w:lang w:val="hi_IN" w:bidi="hi_IN"/>
        </w:rPr>
      </w:r>
      <w:r>
        <w:rPr>
          <w:b/>
          <w:lang w:val="hi_IN" w:bidi="hi_IN"/>
        </w:rPr>
        <w:t>चौथे दृश्य में:</w:t>
      </w:r>
      <w:r>
        <w:rPr>
          <w:lang w:val="hi_IN" w:bidi="hi_IN"/>
        </w:rPr>
        <w:t xml:space="preserve"> यहोशू कालेब को आशीष देता है और उसे हेब्रोन की भूमि देता है। कालेब और उसके वंशज तब से अब तक हेब्रोन के अधिकारी रहे हैं। हेब्रोन को अनाकियों में से एक महान व्यक्ति के नाम पर किर्यतअर्बा कहा जाता था। अब देश को युद्ध से विश्राम मिला।</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याजक और हारून का पुत्र, एलीआजर</w:t>
      </w:r>
    </w:p>
    <w:p>
      <w:pPr>
        <w:pStyle w:val="ListBullet"/>
        <w:spacing w:line="240" w:lineRule="auto"/>
        <w:ind w:left="720"/>
      </w:pPr>
      <w:r>
        <w:rPr>
          <w:lang w:val="hi_IN" w:bidi="hi_IN"/>
        </w:rPr>
      </w:r>
      <w:r>
        <w:rPr>
          <w:lang w:val="hi_IN" w:bidi="hi_IN"/>
        </w:rPr>
        <w:t>साढ़े नौ गोत्रों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यरदन के पूर्व में ढाई गोत्र</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यहूदा के लोग</w:t>
      </w:r>
    </w:p>
    <w:p>
      <w:pPr>
        <w:pStyle w:val="ListBullet"/>
        <w:spacing w:line="240" w:lineRule="auto"/>
        <w:ind w:left="720"/>
      </w:pPr>
      <w:r>
        <w:rPr>
          <w:lang w:val="hi_IN" w:bidi="hi_IN"/>
        </w:rPr>
      </w:r>
      <w:r>
        <w:rPr>
          <w:lang w:val="hi_IN" w:bidi="hi_IN"/>
        </w:rPr>
        <w:t>बाकी इस्राएली</w:t>
      </w:r>
    </w:p>
    <w:p>
      <w:pPr>
        <w:pStyle w:val="ListBullet"/>
        <w:spacing w:line="240" w:lineRule="auto"/>
        <w:ind w:left="720"/>
      </w:pPr>
      <w:r>
        <w:rPr>
          <w:lang w:val="hi_IN" w:bidi="hi_IN"/>
        </w:rPr>
      </w:r>
      <w:r>
        <w:rPr>
          <w:lang w:val="hi_IN" w:bidi="hi_IN"/>
        </w:rPr>
        <w:t>और अनाकी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अधिकांश घटनाएँ यरदन नदी के पश्चिम की ओर गिलगाल में, यरीहो के पूर्व में, घटित होती हैं।</w:t>
      </w:r>
    </w:p>
    <w:p>
      <w:pPr/>
      <w:r>
        <w:rPr>
          <w:lang w:val="hi_IN" w:bidi="hi_IN"/>
        </w:rPr>
      </w:r>
      <w:r>
        <w:rPr>
          <w:lang w:val="hi_IN" w:bidi="hi_IN"/>
        </w:rPr>
        <w:t>यहाँ रुकें और यदि आवश्यक हो, तो प्रतिज्ञा किए हुए देश का नक्शा फिर से देखें। ध्यान दें कि गिलगाल कहाँ है। इस ऑडियो को यहाँ रोकें।</w:t>
      </w:r>
    </w:p>
    <w:p>
      <w:pPr/>
      <w:r>
        <w:rPr>
          <w:lang w:val="hi_IN" w:bidi="hi_IN"/>
        </w:rPr>
      </w:r>
      <w:r>
        <w:rPr>
          <w:lang w:val="hi_IN" w:bidi="hi_IN"/>
        </w:rPr>
        <w:t>लेखक इस भाग की शुरुआत इस सारांश के साथ करता है कि यहोशू प्रत्येक गोत्र को कनान देश का उनका भाग कैसे देता है। यह यहोशू की पुस्तक के अगले भाग का परिचय है। यहोशू पहले ही यरदन के पश्चिमी भाग में ढाई गोत्रों को भूमि दे चुका था। अब यहोशू शेष साढ़े नौ गोत्रों को भूमि देगा। हम फिर से सुनते हैं कि लेवियों को यहोवा की ओर से कोई विरासत नहीं मिली क्योंकि वे यहोवा की सेवा करने के लिए अलग किए गए थे। यहोवा स्वयं उनकी विरासत था। परन्तु 12 गोत्रों को फिर भी भूमि की विरासत मिली। यहोशू यह समझाने के लिए रुक जाता है कि क्यों। यूसुफ, जो याकूब के या इस्राएल के पुत्रों में से एक था, उसके दो पुत्र थे, जिनके नाम मनश्शे और एप्रैम थे। ये दो पुत्र इस्राएल के दो गोत्रों के प्रधान बन गए। यह इसलिए है क्योंकि यूसुफ का गोत्र उसके दो पुत्रों मनश्शे और एप्रैम के बीच बँटकर दो गोत्र बन गया। बाकी दृश्य इस विस्तृत विवरण से शुरू होते हैं कि यहोशू ने गोत्रों के बीच भूमि को चिट्ठियों से कैसे विभाजित किया।</w:t>
      </w:r>
    </w:p>
    <w:p>
      <w:pPr/>
      <w:r>
        <w:rPr>
          <w:lang w:val="hi_IN" w:bidi="hi_IN"/>
        </w:rPr>
      </w:r>
      <w:r>
        <w:rPr>
          <w:lang w:val="hi_IN" w:bidi="hi_IN"/>
        </w:rPr>
        <w:t>यहाँ रुकें और समूह में इस प्रश्न पर चर्चा करें: आप किसी ऐसी कहानी या बातचीत को कैसे शुरू करते हैं जिसमें आप बहुत सारी विस्तृत जानकारी देने वाले हैं? इस ऑडियो को यहाँ रोकें।</w:t>
      </w:r>
    </w:p>
    <w:p>
      <w:pPr/>
      <w:r>
        <w:rPr>
          <w:lang w:val="hi_IN" w:bidi="hi_IN"/>
        </w:rPr>
      </w:r>
      <w:r>
        <w:rPr>
          <w:lang w:val="hi_IN" w:bidi="hi_IN"/>
        </w:rPr>
        <w:t>यहाँ रुकें और चर्चा करें कि आप चिट्ठियाँ डालकर या पत्थर फेंककर निर्णय लेने के विचार का वर्णन कैसे करेंगे। इस ऑडियो को यहाँ रोकें।</w:t>
      </w:r>
    </w:p>
    <w:p>
      <w:pPr/>
      <w:r>
        <w:rPr>
          <w:lang w:val="hi_IN" w:bidi="hi_IN"/>
        </w:rPr>
      </w:r>
      <w:r>
        <w:rPr>
          <w:lang w:val="hi_IN" w:bidi="hi_IN"/>
        </w:rPr>
        <w:t>दूसरे दृश्य में, कनीज़ियों के कुल से यपुन्ने का पुत्र कालेब वह विरासत माँगता है जिसका वादा यहोवा ने 45 साल पहले किया था। हम कालेब के पिता का नाम और परिवार का इतिहास सुनते हैं ताकि हम जान सकें कि यह वही कालेब है जिसके बारे में हमने पहले सुना है। कालेब उस समय की कहानी याद कर रहा है जब इस्राएली कादेशबर्ने में थे। कालेब यहोशू को उस भूमि की विरासत के बारे में याद दिलाता है जिसका वादा यहोवा ने कालेब से यहोवा के प्रति पूरे मन से विश्वासयोग्य रहने के लिए किया था। कालेब कहता है कि जो दूसरे इस्राएली उसके साथ देश का भेद लेने गए थे, उन्होंने इस्राएलियों का मन पिघला दिया, अर्थात् इस्राएलियों को डरा दिया था। परन्तु कालेब पूरे मन से यहोवा का अनुसरण करता था, जिसका अर्थ है कि उसने उत्साह से यहोवा की आज्ञा मानी और उस पर भरोसा किया। इसलिए यहोवा ने कालेब से उस देश की प्रतिज्ञा की जहाँ उसके पाँव चले थे, अर्थात् उसने कालेब को कनान के उस क्षेत्र का वादा किया जिसका कालेब ने भेद लिया था।</w:t>
      </w:r>
    </w:p>
    <w:p>
      <w:pPr/>
      <w:r>
        <w:rPr>
          <w:lang w:val="hi_IN" w:bidi="hi_IN"/>
        </w:rPr>
      </w:r>
      <w:r>
        <w:rPr>
          <w:lang w:val="hi_IN" w:bidi="hi_IN"/>
        </w:rPr>
        <w:t>यहाँ रुकें और समूह में इस प्रश्न पर चर्चा करें: आप किसी कहानी को किसी कहानी के भीतर कैसे साझा करते हैं? आप यह कैसे सुनिश्चित करते हो कि इस समय जो हो रहा है और जो बहुत वर्ष पहले हुआ था, उनके बीच का अन्तर आसानी से समझ में आए? इस ऑडियो को यहाँ रोकें।</w:t>
      </w:r>
    </w:p>
    <w:p>
      <w:pPr/>
      <w:r>
        <w:rPr>
          <w:lang w:val="hi_IN" w:bidi="hi_IN"/>
        </w:rPr>
      </w:r>
      <w:r>
        <w:rPr>
          <w:lang w:val="hi_IN" w:bidi="hi_IN"/>
        </w:rPr>
        <w:t>यहाँ रुकें और निम्नलिखित पर चर्चा करें: कालेब पूरे मन से यहोवा का अनुसरण करता था। वह हर बात में यहोवा की आज्ञा मानता और उस पर भरोसा करता था। बहुत वर्ष पहले जो दूसरे इस्राएली कालेब के साथ कनान में गए थे, उन्होंने ऐसा नहीं किया। तुम उस अन्तर के विषय में कैसे बताएँगे जो कालेब उन दूसरे भेद लेने वालों और अपने बीच दिखाता है, जिन्होंने इस्राएलियों का मन पिघला दिया, और वह स्वयं जिसने यहोवा का अनुसरण किया? इस ऑडियो को यहाँ रोकें।</w:t>
      </w:r>
    </w:p>
    <w:p>
      <w:pPr/>
      <w:r>
        <w:rPr>
          <w:lang w:val="hi_IN" w:bidi="hi_IN"/>
        </w:rPr>
      </w:r>
      <w:r>
        <w:rPr>
          <w:lang w:val="hi_IN" w:bidi="hi_IN"/>
        </w:rPr>
        <w:t>तीसरे दृश्य में कालेब उस विरासत की माँग करता है जिसका यहोवा ने उससे वादा किया था। कालेब कहता है, "मुझे मेरी विरासत दो।" कालेब यहोशू से विनम्रता से पूछता है। कालेब की विरासत की भूमि वह है जहाँ अनाकी लोग, जो दानव हैं, रहते हैं। कालेब को निश्चय है कि वह युद्ध करने के लिए पर्याप्त बलवान है, और बाहर जाने और भीतर आने के लिए भी पर्याप्त बलवान है। इसका अर्थ है कि कालेब इतना मजबूत है कि वह कोई भी सामान्य काम कर सकता है और कोई भी यात्रा कर सकता है। कालेब अधिक निश्चित है कि यहोवा अपना वादा निभाएगा और अनाकियों को निकालने में कालेब की सहायता करेगा।</w:t>
      </w:r>
    </w:p>
    <w:p>
      <w:pPr/>
      <w:r>
        <w:rPr>
          <w:lang w:val="hi_IN" w:bidi="hi_IN"/>
        </w:rPr>
      </w:r>
      <w:r>
        <w:rPr>
          <w:lang w:val="hi_IN" w:bidi="hi_IN"/>
        </w:rPr>
        <w:t>यहाँ रुकें और समूह में चर्चा करें कि आप युद्ध लड़ने और दैनिक आवश्यक काम करने की शक्ति होने के बारे में कैसे बात करेंगे। इस ऑडियो को यहाँ रोकें।</w:t>
      </w:r>
    </w:p>
    <w:p>
      <w:pPr/>
      <w:r>
        <w:rPr>
          <w:lang w:val="hi_IN" w:bidi="hi_IN"/>
        </w:rPr>
      </w:r>
      <w:r>
        <w:rPr>
          <w:lang w:val="hi_IN" w:bidi="hi_IN"/>
        </w:rPr>
        <w:t>चौथे दृश्य में यहोशू कालेब को आशीष देता है और कालेब को हेब्रोन का क्षेत्र देता है। जब कोई किसी और को आशीष देता था, तो वह केवल उसके लिए शुभकामना या भाग्य की कामना करने से कहीं अधिक कुछ करता था। वे किसी व्यक्ति को अपना काम पूरा करने के लिए सामर्थ्य और शक्ति देते हैं।</w:t>
      </w:r>
    </w:p>
    <w:p>
      <w:pPr/>
      <w:r>
        <w:rPr>
          <w:lang w:val="hi_IN" w:bidi="hi_IN"/>
        </w:rPr>
      </w:r>
      <w:r>
        <w:rPr>
          <w:lang w:val="hi_IN" w:bidi="hi_IN"/>
        </w:rPr>
        <w:t>यहाँ रुकें और यदि उपयुक्त हो, तो यहोवा के नाम से एक-दूसरे को और अपने समुदाय को आशीष देने के लिए समय निकालें। ध्यान दें कि आप किन शब्दों का उपयोग करते हैं, और जिस व्यक्ति को आप आशीष देते हैं, उसके लिए आपका मन क्या चाहता है। इस ऑडियो को यहाँ रोकें।</w:t>
      </w:r>
    </w:p>
    <w:p>
      <w:pPr/>
      <w:r>
        <w:rPr>
          <w:lang w:val="hi_IN" w:bidi="hi_IN"/>
        </w:rPr>
      </w:r>
      <w:r>
        <w:rPr>
          <w:lang w:val="hi_IN" w:bidi="hi_IN"/>
        </w:rPr>
        <w:t>कालेब और उसके वंशजों ने हेब्रोन की भूमि को अपने अधिकार में ले लिया और तब से उसके अधिकारी बने हुए हैं। यह इस बात को व्यक्त करने का एक तरीका है कि यह एक स्थायी घटना थी, और कम से कम उस समय तक सत्य बनी रही जब यह पुस्तक लिखी गई। कालेब के देश पर कब्जा करने से पहले, उसे किर्यतअर्बा कहा जाता था, जो अनाकियों में से एक महान व्यक्ति के नाम पर था। अब देश युद्ध से विश्राम पाता है, जिसका अर्थ है कि वहाँ रहने वाले लोग शांति में हैं और युद्ध नहीं कर रहे हैं। यह यहोशू के अगले भाग का परिचय देने का एक तरीका है। अगले भाग में, हम देखेंगे कि यहोशू देश को कैसे विभाजित करता है क्योंकि अब देश में शांति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14:1–15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 xml:space="preserve">एलीआजर, याजक जो हारून का पुत्र था </w:t>
      </w:r>
    </w:p>
    <w:p>
      <w:pPr>
        <w:pStyle w:val="ListBullet"/>
        <w:spacing w:line="240" w:lineRule="auto"/>
        <w:ind w:left="720"/>
      </w:pPr>
      <w:r>
        <w:rPr>
          <w:lang w:val="hi_IN" w:bidi="hi_IN"/>
        </w:rPr>
      </w:r>
      <w:r>
        <w:rPr>
          <w:lang w:val="hi_IN" w:bidi="hi_IN"/>
        </w:rPr>
        <w:t>साढ़े नौ गोत्रों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यरदन के पूर्व में ढाई गोत्र</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यहूदा के लोग</w:t>
      </w:r>
    </w:p>
    <w:p>
      <w:pPr>
        <w:pStyle w:val="ListBullet"/>
        <w:spacing w:line="240" w:lineRule="auto"/>
        <w:ind w:left="720"/>
      </w:pPr>
      <w:r>
        <w:rPr>
          <w:lang w:val="hi_IN" w:bidi="hi_IN"/>
        </w:rPr>
      </w:r>
      <w:r>
        <w:rPr>
          <w:lang w:val="hi_IN" w:bidi="hi_IN"/>
        </w:rPr>
        <w:t>बाकी इस्राएली</w:t>
      </w:r>
    </w:p>
    <w:p>
      <w:pPr>
        <w:pStyle w:val="ListBullet"/>
        <w:spacing w:line="240" w:lineRule="auto"/>
        <w:ind w:left="720"/>
      </w:pPr>
      <w:r>
        <w:rPr>
          <w:lang w:val="hi_IN" w:bidi="hi_IN"/>
        </w:rPr>
      </w:r>
      <w:r>
        <w:rPr>
          <w:lang w:val="hi_IN" w:bidi="hi_IN"/>
        </w:rPr>
        <w:t>और अनाकी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एलीआजर और साढ़े नौ गोत्रों के अगुवे सभी यरदन नदी के पश्चिम में भूमि को चिट्ठियों से विभाजित करते हैं, ठीक वैसे ही जैसे यहोवा ने आज्ञा दी थी। मूसा ने पहले ही यरदन नदी के पूर्व में इस्राएल के ढाई गोत्रों को भूमि दे दी थी। लेवियों को भूमि की विरासत नहीं मिली।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यूसुफ के पुत्र, मनश्शे और एप्रैम, इस्राएल के दो गोत्र बन गए, और उन्होंने कुछ लेवियों को उनके झुण्डों के लिए कुछ नगर और चरागाह दिए।</w:t>
      </w:r>
    </w:p>
    <w:p>
      <w:pPr/>
      <w:r>
        <w:rPr>
          <w:lang w:val="hi_IN" w:bidi="hi_IN"/>
        </w:rPr>
      </w:r>
      <w:r>
        <w:rPr>
          <w:lang w:val="hi_IN" w:bidi="hi_IN"/>
        </w:rPr>
        <w:t>कालेब और यहूदा का गोत्र गिलगाल में यहोशू के पास आते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कालेब यहोशू को 45 साल पहले मूसा से कहे गए यहोवा के वचनों की याद दिलाता है। जब यहोशू और कालेब 10 अन्य भेद लेने वालों के साथ प्रतिज्ञा किए हुए देश में गए, तो कालेब एक अच्छा विवरण लेकर आया और यहोवा के प्रति विश्वासयोग्य रहा। बाकी भेद लेने वालों ने इस्राएलियों के हृदय में डर डाल दिया। यहोवा ने वादा किया था कि वह कालेब को उस देश में जहाँ उसका पैर छूए, वह हर जगह देगा, क्योंकि कालेब पूरे मन से यहोवा का अनुसरण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कालेब यह स्वीकार करता है कि यहोवा ने उसे 45 वर्षों तक जीवित रखा है, जबकि इस्राएली जंगल में भटक रहे थे। अब कालेब 85 साल का है और अभी भी उतना ही मजबूत और युद्ध के लिए तैयार है जितना तब था जब वह 40 साल 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कालेब यहोशू से वह भूमि माँगता है जिसका यहोवा ने उससे वादा किया था। यहोशू जानता है कि अनाकी लोग उस देश के गढ़वाली नगरों में रहते थे। परन्तु कालेब भरोसा करता है कि यहोवा उन्हें देश से बाहर निकालने में उसकी मदद करेगा।</w:t>
      </w:r>
    </w:p>
    <w:p>
      <w:pPr/>
      <w:r>
        <w:rPr>
          <w:lang w:val="hi_IN" w:bidi="hi_IN"/>
        </w:rPr>
      </w:r>
      <w:r>
        <w:rPr>
          <w:lang w:val="hi_IN" w:bidi="hi_IN"/>
        </w:rPr>
        <w:t>यहोशू कालेब को आशीष देता है और उसे हेब्रोन की भूमि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कालेब और उसके वंशज तब से अब तक हेब्रोन के अधिकारी रहे हैं। हेब्रोन को अनाकियों में से एक महान व्यक्ति के नाम पर किर्यतअर्बा कहा जाता था। अब देश को युद्ध से विश्राम मिला।</w:t>
      </w:r>
      <w:r>
        <w:rPr>
          <w:lang w:val="hi_IN" w:bidi="hi_IN"/>
        </w:rPr>
      </w:r>
    </w:p>
    <w:p>
      <w:pPr>
        <w:pStyle w:val="Heading3"/>
      </w:pPr>
      <w:r>
        <w:rPr>
          <w:lang w:val="hi_IN" w:bidi="hi_IN"/>
        </w:rPr>
        <w:t>आवश्यक जानकारी</w:t>
      </w:r>
    </w:p>
    <w:p>
      <w:pPr/>
      <w:r>
        <w:rPr>
          <w:lang w:val="hi_IN" w:bidi="hi_IN"/>
        </w:rPr>
      </w:r>
      <w:r>
        <w:rPr>
          <w:lang w:val="hi_IN" w:bidi="hi_IN"/>
        </w:rPr>
        <w:t>यहोशू 14:1–15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एलेआज़र </w:t>
      </w:r>
      <w:r>
        <w:rPr>
          <w:b/>
          <w:lang w:val="hi_IN" w:bidi="hi_IN"/>
        </w:rPr>
        <w:t>याजक</w:t>
      </w:r>
      <w:r>
        <w:rPr>
          <w:lang w:val="hi_IN" w:bidi="hi_IN"/>
        </w:rPr>
        <w:t xml:space="preserve"> और </w:t>
      </w:r>
      <w:r>
        <w:rPr>
          <w:b/>
          <w:lang w:val="hi_IN" w:bidi="hi_IN"/>
        </w:rPr>
        <w:t>इस्राएल</w:t>
      </w:r>
      <w:r>
        <w:rPr>
          <w:lang w:val="hi_IN" w:bidi="hi_IN"/>
        </w:rPr>
        <w:t xml:space="preserve"> के गोत्रों के </w:t>
      </w:r>
      <w:r>
        <w:rPr>
          <w:b/>
          <w:lang w:val="hi_IN" w:bidi="hi_IN"/>
        </w:rPr>
        <w:t>कुलों</w:t>
      </w:r>
      <w:r>
        <w:rPr>
          <w:lang w:val="hi_IN" w:bidi="hi_IN"/>
        </w:rPr>
        <w:t xml:space="preserve"> के अगुए मिलकर </w:t>
      </w:r>
      <w:r>
        <w:rPr>
          <w:b/>
          <w:lang w:val="hi_IN" w:bidi="hi_IN"/>
        </w:rPr>
        <w:t>कनान</w:t>
      </w:r>
      <w:r>
        <w:rPr>
          <w:lang w:val="hi_IN" w:bidi="hi_IN"/>
        </w:rPr>
        <w:t xml:space="preserve"> देश को उन भागों में बाँटते हैं जिन्हें </w:t>
      </w:r>
      <w:r>
        <w:rPr>
          <w:b/>
          <w:lang w:val="hi_IN" w:bidi="hi_IN"/>
        </w:rPr>
        <w:t>इस्राएलियों</w:t>
      </w:r>
      <w:r>
        <w:rPr>
          <w:lang w:val="hi_IN" w:bidi="hi_IN"/>
        </w:rPr>
        <w:t xml:space="preserve"> ने अपनी </w:t>
      </w:r>
      <w:r>
        <w:rPr>
          <w:b/>
          <w:lang w:val="hi_IN" w:bidi="hi_IN"/>
        </w:rPr>
        <w:t>विरासत</w:t>
      </w:r>
      <w:r>
        <w:rPr>
          <w:lang w:val="hi_IN" w:bidi="hi_IN"/>
        </w:rPr>
        <w:t xml:space="preserve"> के रूप में प्राप्त किया। कनान वह देश है जिसका वादा यहोवा ने अब्राहम और याकूब या इस्राएल के वंशजों से किया था। इस्राएली याकूब के वंशज हैं। कभी-कभी परमेश्वर के लोगों के बारे में बात करते समय उन्हें केवल "इस्राएल" कहा जाता है। इस्राएल के लोग 12 गोत्रों में विभाजित थे, और हर गोत्र में बड़े परिवार के समूह या उनमें कुल होते थे। यहाँ, कुल का अर्थ केवल बड़े पारिवारिक समूह है। कुलों, याजक, इस्राएल, कनान, इस्राएलियों और विरासत के लिए उन्हीं शब्दों का उपयोग करें जिनका उपयोग आपने पिछले भागों में किया है। </w:t>
      </w:r>
      <w:r>
        <w:rPr>
          <w:b/>
          <w:lang w:val="hi_IN" w:bidi="hi_IN"/>
        </w:rPr>
        <w:t>याजक</w:t>
      </w:r>
      <w:r>
        <w:rPr>
          <w:lang w:val="hi_IN" w:bidi="hi_IN"/>
        </w:rPr>
        <w:t xml:space="preserve">, </w:t>
      </w:r>
      <w:r>
        <w:rPr>
          <w:lang w:val="hi_IN" w:bidi="hi_IN"/>
        </w:rPr>
        <w:t>इस्राएल</w:t>
      </w:r>
      <w:r>
        <w:rPr>
          <w:lang w:val="hi_IN" w:bidi="hi_IN"/>
        </w:rPr>
        <w:t xml:space="preserve">, </w:t>
      </w:r>
      <w:r>
        <w:rPr>
          <w:b/>
          <w:lang w:val="hi_IN" w:bidi="hi_IN"/>
        </w:rPr>
        <w:t>कनान</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यहोशू ने यरदन नदी के पश्चिम के इस देश को चिट्ठी डालकर बाँटा और इसे साढ़े नौ गोत्रों को दे दिया, जैसा </w:t>
      </w:r>
      <w:r>
        <w:rPr>
          <w:b/>
          <w:lang w:val="hi_IN" w:bidi="hi_IN"/>
        </w:rPr>
        <w:t>यहोवा</w:t>
      </w:r>
      <w:r>
        <w:rPr>
          <w:lang w:val="hi_IN" w:bidi="hi_IN"/>
        </w:rPr>
        <w:t xml:space="preserve"> ने आज्ञा दी थी। मूसा ने पहले ही </w:t>
      </w:r>
      <w:r>
        <w:rPr>
          <w:b/>
          <w:lang w:val="hi_IN" w:bidi="hi_IN"/>
        </w:rPr>
        <w:t>यरदन नदी</w:t>
      </w:r>
      <w:r>
        <w:rPr>
          <w:lang w:val="hi_IN" w:bidi="hi_IN"/>
        </w:rPr>
        <w:t xml:space="preserve"> के पूर्व में इस्राएल के ढाई गोत्रों को भूमि दे दी थी। यहोवा परमेश्वर का व्यक्तिगत और वास्तविक नाम है। यरदन नदी (जिसे यरदन भी कहा जाता है), इस्राएल के देश से होकर उत्तर से दक्षिण की ओर बहती है। यहोवा और यरदन नदी के लिए उन्हीं शब्दों का उपयोग करें जिनका उपयोग आपने पिछले भागों में किया है। </w:t>
      </w:r>
      <w:r>
        <w:rPr>
          <w:b/>
          <w:lang w:val="hi_IN" w:bidi="hi_IN"/>
        </w:rPr>
        <w:t>यहोवा</w:t>
      </w:r>
      <w:r>
        <w:rPr>
          <w:lang w:val="hi_IN" w:bidi="hi_IN"/>
        </w:rPr>
        <w:t xml:space="preserve"> और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b/>
          <w:lang w:val="hi_IN" w:bidi="hi_IN"/>
        </w:rPr>
        <w:t>लेवियों</w:t>
      </w:r>
      <w:r>
        <w:rPr>
          <w:lang w:val="hi_IN" w:bidi="hi_IN"/>
        </w:rPr>
        <w:t xml:space="preserve"> को भूमि का कोई भाग नहीं मिला, लेकिन उन्हें रहने के लिए </w:t>
      </w:r>
      <w:r>
        <w:rPr>
          <w:b/>
          <w:lang w:val="hi_IN" w:bidi="hi_IN"/>
        </w:rPr>
        <w:t>नगर</w:t>
      </w:r>
      <w:r>
        <w:rPr>
          <w:lang w:val="hi_IN" w:bidi="hi_IN"/>
        </w:rPr>
        <w:t xml:space="preserve"> और अपने </w:t>
      </w:r>
      <w:r>
        <w:rPr>
          <w:b/>
          <w:lang w:val="hi_IN" w:bidi="hi_IN"/>
        </w:rPr>
        <w:t>पशुओं</w:t>
      </w:r>
      <w:r>
        <w:rPr>
          <w:lang w:val="hi_IN" w:bidi="hi_IN"/>
        </w:rPr>
        <w:t xml:space="preserve"> के लिए चराई की भूमि मिली। नगर इतने बड़े थे कि उनके चारों ओर दीवारें थीं। पशुओं में मवेशी, बकरियाँ और भेड़ें शामिल हो सकती थीं। लेवियों, पशुओं और नगरों के लिए उसी शब्द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चरागाह</w:t>
      </w:r>
      <w:r>
        <w:rPr>
          <w:lang w:val="hi_IN" w:bidi="hi_IN"/>
        </w:rPr>
        <w:t xml:space="preserve"> के लिए किस शब्द या वाक्यांश का उपयोग करेंगे, जहाँ लेवियों के पशु रह और खा सकते हैं। यह वह भूमि होगी जो मवेशी, भेड़ और बकरियों के लिए अच्छी है जिसमें वे रहे और घास खाएँ। इस ऑडियो को यहाँ रोकें।</w:t>
      </w:r>
    </w:p>
    <w:p>
      <w:pPr/>
      <w:r>
        <w:rPr>
          <w:lang w:val="hi_IN" w:bidi="hi_IN"/>
        </w:rPr>
      </w:r>
      <w:r>
        <w:rPr>
          <w:lang w:val="hi_IN" w:bidi="hi_IN"/>
        </w:rPr>
        <w:t xml:space="preserve">कालेब और यहूदा का गोत्र गिलगाल में यहोशू के पास आते हैं। कालेब यहोशू को यहोवा के उन वचनों की याद दिलाता है जो उन्होंने 45 साल पहले </w:t>
      </w:r>
      <w:r>
        <w:rPr>
          <w:b/>
          <w:lang w:val="hi_IN" w:bidi="hi_IN"/>
        </w:rPr>
        <w:t>परमेश्वर</w:t>
      </w:r>
      <w:r>
        <w:rPr>
          <w:lang w:val="hi_IN" w:bidi="hi_IN"/>
        </w:rPr>
        <w:t xml:space="preserve"> के जन मूसा से कहे थे। जब यहोशू और कालेब 10 अन्य भेद लेने वालों के साथ प्रतिज्ञा किए हुए देश में गए, तो कालेब एक अच्छी जानकारी लेकर आया और अपने परमेश्वर यहोवा के प्रति विश्वासयोग्य बना रहा। परमेश्वर एकमात्र सच्चा सृष्टिकर्ता परमेश्वर है। परमेश्वर के लिए उसी सामान्य शब्द का उपयोग करें जिसका उपयोग आपने पिछले भागों में किया है।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बाकी भेद लेने वालों ने इस्राएलियों का हृदय पिघला दिया, अर्थात् उन्हें डरा दिया था। यहोवा ने प्रतिज्ञा की कि वह कालेब को उस देश की वह हर जगह दे देगा जहाँ उसने पैर रखा था, क्योंकि कालेब ने पूरे मन से यहोवा का अनुसरण किया था। "किसी का हृदय पिघलाना" या उसे डराने के लिए उन्हीं शब्दों या वाक्यांशों का उपयोग करें, जिनका उपयोग आपने पिछले भागों में किया है।</w:t>
      </w:r>
    </w:p>
    <w:p>
      <w:pPr/>
      <w:r>
        <w:rPr>
          <w:lang w:val="hi_IN" w:bidi="hi_IN"/>
        </w:rPr>
      </w:r>
      <w:r>
        <w:rPr>
          <w:lang w:val="hi_IN" w:bidi="hi_IN"/>
        </w:rPr>
        <w:t xml:space="preserve">यहाँ रुकें और समूह में चर्चा करें कि आप किसी ऐसे व्यक्ति के बारे में कैसे बात करेंगे जो </w:t>
      </w:r>
      <w:r>
        <w:rPr>
          <w:b/>
          <w:lang w:val="hi_IN" w:bidi="hi_IN"/>
        </w:rPr>
        <w:t>पूरे मन से</w:t>
      </w:r>
      <w:r>
        <w:rPr>
          <w:lang w:val="hi_IN" w:bidi="hi_IN"/>
        </w:rPr>
        <w:t xml:space="preserve"> यहोवा का अनुसरण करता है। किसी ऐसे व्यक्ति के बारे में सोचें जो हमेशा यहोवा की आज्ञा मानता है और यहोवा के लिए अपना प्रेम दिखाता है। आप उनका वर्णन कैसे करते हैं? आप कालेब के लिए किन शब्दों या वाक्यांशों का उपयोग करेंगे जो पूरे मन से यहोवा का अनुसरण करता है? इस ऑडियो को यहाँ रोकें।</w:t>
      </w:r>
    </w:p>
    <w:p>
      <w:pPr/>
      <w:r>
        <w:rPr>
          <w:lang w:val="hi_IN" w:bidi="hi_IN"/>
        </w:rPr>
      </w:r>
      <w:r>
        <w:rPr>
          <w:lang w:val="hi_IN" w:bidi="hi_IN"/>
        </w:rPr>
        <w:t xml:space="preserve">कालेब यह मानता है कि जब इस्राएली मरुभूमि या </w:t>
      </w:r>
      <w:r>
        <w:rPr>
          <w:b/>
          <w:lang w:val="hi_IN" w:bidi="hi_IN"/>
        </w:rPr>
        <w:t>जंगल</w:t>
      </w:r>
      <w:r>
        <w:rPr>
          <w:lang w:val="hi_IN" w:bidi="hi_IN"/>
        </w:rPr>
        <w:t xml:space="preserve"> में भटक रहे थे, तब यहोवा ने उसे 45 वर्षों तक जीवित रखा। मरुभूमि या जंगल एक सुनसान, और बंजर स्थान है, जहाँ पानी नहीं होता और बहुत कम पशु होते हैं। जंगल के लिए उसी शब्द का उपयोग करें जिसका उपयोग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अब कालेब 85 वर्ष का है और वह अभी भी उतना ही मजबूत और युद्ध के लिए तैयार है जितना वह 40 वर्ष की उम्र में था। कालेब यहोशू से उस देश को माँगता है जिसका वादा यहोवा ने उससे किया था। यहोशू जानता है कि अनाकी लोग उस देश में गढ़वाले नगरों में रहते थे। परन्तु कालेब भरोसा करता है कि यहोवा उन्हें देश से बाहर निकालने में उसकी मदद करेगा।</w:t>
      </w:r>
    </w:p>
    <w:p>
      <w:pPr/>
      <w:r>
        <w:rPr>
          <w:lang w:val="hi_IN" w:bidi="hi_IN"/>
        </w:rPr>
      </w:r>
      <w:r>
        <w:rPr>
          <w:lang w:val="hi_IN" w:bidi="hi_IN"/>
        </w:rPr>
        <w:t xml:space="preserve">यहोशू ने कालेब को </w:t>
      </w:r>
      <w:r>
        <w:rPr>
          <w:b/>
          <w:lang w:val="hi_IN" w:bidi="hi_IN"/>
        </w:rPr>
        <w:t>आशीष दी</w:t>
      </w:r>
      <w:r>
        <w:rPr>
          <w:lang w:val="hi_IN" w:bidi="hi_IN"/>
        </w:rPr>
        <w:t xml:space="preserve"> और उसे हेब्रोन की भूमि दी। किसी को आशीष देने का अर्थ है यह प्रार्थना करना कि यहोवा उस व्यक्ति को भलाई करने योग्य बनाए, या परमेश्वर उसके लिए भलाई के काम करे। आशीष के लिए उसी शब्द का उपयोग करें जो आपने पिछले भागों में उपयोग किया है। </w:t>
      </w:r>
      <w:r>
        <w:rPr>
          <w:lang w:val="hi_IN" w:bidi="hi_IN"/>
        </w:rPr>
        <w:t>धन्य</w:t>
      </w:r>
      <w:r>
        <w:rPr>
          <w:lang w:val="hi_IN" w:bidi="hi_IN"/>
        </w:rPr>
        <w:t xml:space="preserve"> के बारे में अधिक जानकारी के लिए, मुख्य शब्दावली देखें।</w:t>
      </w:r>
    </w:p>
    <w:p>
      <w:pPr/>
      <w:r>
        <w:rPr>
          <w:lang w:val="hi_IN" w:bidi="hi_IN"/>
        </w:rPr>
      </w:r>
      <w:r>
        <w:rPr>
          <w:lang w:val="hi_IN" w:bidi="hi_IN"/>
        </w:rPr>
        <w:t>कालेब और उसके वंशज तब से हेब्रोन को अपनी विरासत के रूप में रखते आए हैं। हेब्रोन को अनाकियों में से एक महान व्यक्ति के नाम पर किर्यतअर्बा कहा जाता था। अब देश युद्ध से विश्राम पाता है, जिसका अर्थ है कि लोग शांत हैं और युद्ध नहीं कर रहे हैं।</w:t>
      </w:r>
    </w:p>
    <w:p>
      <w:pPr/>
      <w:r>
        <w:rPr>
          <w:lang w:val="hi_IN" w:bidi="hi_IN"/>
        </w:rPr>
      </w:r>
      <w:r>
        <w:rPr>
          <w:lang w:val="hi_IN" w:bidi="hi_IN"/>
        </w:rPr>
        <w:t xml:space="preserve">यहाँ रुकें और समूह में चर्चा करें कि आप भूमि के </w:t>
      </w:r>
      <w:r>
        <w:rPr>
          <w:b/>
          <w:lang w:val="hi_IN" w:bidi="hi_IN"/>
        </w:rPr>
        <w:t>शांत होने</w:t>
      </w:r>
      <w:r>
        <w:rPr>
          <w:lang w:val="hi_IN" w:bidi="hi_IN"/>
        </w:rPr>
        <w:t xml:space="preserve">, या </w:t>
      </w:r>
      <w:r>
        <w:rPr>
          <w:b/>
          <w:lang w:val="hi_IN" w:bidi="hi_IN"/>
        </w:rPr>
        <w:t>शांतिपूर्ण होने</w:t>
      </w:r>
      <w:r>
        <w:rPr>
          <w:lang w:val="hi_IN" w:bidi="hi_IN"/>
        </w:rPr>
        <w:t xml:space="preserve"> के बारे में कैसे बात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15:1–12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15:1–12 को सुनें और अपने मन में रखें।</w:t>
      </w:r>
    </w:p>
    <w:p>
      <w:pPr/>
      <w:r>
        <w:rPr>
          <w:lang w:val="hi_IN" w:bidi="hi_IN"/>
        </w:rPr>
      </w:r>
      <w:r>
        <w:rPr>
          <w:lang w:val="hi_IN" w:bidi="hi_IN"/>
        </w:rPr>
        <w:t>यदि सम्भव हो, तो यहोशू 15:1–12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15:1–12 का ऑडियो संस्करण सबसे आसानी से समझ में आने वाले अनुवाद में सुनें।</w:t>
      </w:r>
    </w:p>
    <w:p>
      <w:pPr/>
      <w:r>
        <w:rPr>
          <w:lang w:val="hi_IN" w:bidi="hi_IN"/>
        </w:rPr>
      </w:r>
      <w:r>
        <w:rPr>
          <w:lang w:val="hi_IN" w:bidi="hi_IN"/>
        </w:rPr>
        <w:t>यहोशू ने अभी-अभी यहूदा के गोत्र के कालेब को आशीष दी है, और उसे वह विरासत दी जिसका यहोवा ने कनान में उससे वादा किया था। अब यह भाग उस देश की पूरी सीमाओं को बताता है जिसे यहोशू ने यहूदा के गोत्र को प्रतिज्ञा किए हुए देश में उनकी विरासत के रूप में दिया था।</w:t>
      </w:r>
    </w:p>
    <w:p>
      <w:pPr/>
      <w:r>
        <w:rPr>
          <w:lang w:val="hi_IN" w:bidi="hi_IN"/>
        </w:rPr>
      </w:r>
      <w:r>
        <w:rPr>
          <w:lang w:val="hi_IN" w:bidi="hi_IN"/>
        </w:rPr>
        <w:t>यहाँ रुकें और कनान के दो नक्शे देखें। सबसे पहले उस नक्शे को देखें जिसमें इस्राएल के प्रत्येक गोत्र की पूरी भूमि दिखाई गई है। फिर नक्शे को विशेष रूप से यहूदा के गोत्र के लिए देखें। इस ऑडियो को यहाँ रोकें।</w:t>
      </w:r>
    </w:p>
    <w:p>
      <w:pPr/>
      <w:r>
        <w:rPr>
          <w:lang w:val="hi_IN" w:bidi="hi_IN"/>
        </w:rPr>
      </w:r>
      <w:r>
        <w:rPr>
          <w:lang w:val="hi_IN" w:bidi="hi_IN"/>
        </w:rPr>
        <w:t>यहूदा याकूब का, जिसे इस्राएल भी कहा जाता है, पहिलौठा पुत्र नहीं था। हालाँकि, यहूदा के पिता याकूब ने यहूदा को एक विशेष आशीष दी जब वे मिस्र में थे। याकूब ने यहूदा को अगुवाई की आशीष दी। यह स्पष्ट है कि यहूदा सबसे महत्वपूर्ण गोत्र है, क्योंकि जब यहोशू और इस्राएल के अगुवे गोत्रों के क्षेत्रों के लिए चिट्ठियाँ डाल रहे थे तब यहूदा को पहला भाग मिला था। यहूदा की विरासत कनान के सभी गोत्रों में सबसे बड़ा भूमि क्षेत्र है। यहूदा का क्षेत्र एदोम और दक्षिण में सीन के जंगल तक फैला हुआ था।</w:t>
      </w:r>
    </w:p>
    <w:p>
      <w:pPr/>
      <w:r>
        <w:rPr>
          <w:lang w:val="hi_IN" w:bidi="hi_IN"/>
        </w:rPr>
      </w:r>
      <w:r>
        <w:rPr>
          <w:lang w:val="hi_IN" w:bidi="hi_IN"/>
        </w:rPr>
        <w:t>यह भाग यहूदा के क्षेत्रों की सीमाओं को परिभाषित करता है। आज हम कुछ क्षेत्रों को नहीं जानते हैं। नमक सागर, या मृत सागर, पूर्वी सीमा है। मृत सागर का दक्षिणी सिरा दक्षिणी सीमा की शुरुआत है। यह पश्चिम की ओर कादेशबर्ने की ओर नीचे उतरता है और फिर मिस्र की नदी की ओर ऊपर चढ़ता हुआ पश्चिम में भूमध्य समुद्र तक जाता है। वहाँ से वह उत्तर और पश्चिम की ओर पहाड़ी देश से होकर, जिसमें यरूशलेम के ठीक दक्षिण का भाग भी सम्मिलित है, और कई शहरों और नगरों को पार करता हुआ पश्चिम में भूमध्य समुद्र तक जाता है। उत्तरी सीमा बिन्यामीन और दान के दोनों गोत्रों के साथ एक सीमा साझा करती थी। ये यहूदा के गोत्र के कुलों के आसपास की सीमाएँ हैं।</w:t>
      </w:r>
    </w:p>
    <w:p>
      <w:pPr/>
      <w:r>
        <w:rPr>
          <w:lang w:val="hi_IN" w:bidi="hi_IN"/>
        </w:rPr>
      </w:r>
      <w:r>
        <w:rPr>
          <w:lang w:val="hi_IN" w:bidi="hi_IN"/>
        </w:rPr>
        <w:t>यहाँ रुकें और यहूदा के क्षेत्र का नक्शा देखें। इस ऑडियो को यहाँ रोकें।</w:t>
      </w:r>
    </w:p>
    <w:p>
      <w:pPr/>
      <w:r>
        <w:rPr>
          <w:lang w:val="hi_IN" w:bidi="hi_IN"/>
        </w:rPr>
      </w:r>
      <w:r>
        <w:rPr>
          <w:lang w:val="hi_IN" w:bidi="hi_IN"/>
        </w:rPr>
        <w:t>यहाँ रुकें और समूह में इस प्रश्न पर चर्चा करें: आपकी संस्कृति में लोग अपनी संपत्ति की सीमाओं को कैसे परिभाषित करते हैं? वे गोत्र की सीमाओं को कैसे परिभाषित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15:1–12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यहूदा को सबसे पहले अपने गोत्रों के अनुसार दक्षिण में एदोम तक और सीन के जंगल तक भूमि का वितरण प्राप्त हुआ।</w:t>
      </w:r>
    </w:p>
    <w:p>
      <w:pPr/>
      <w:r>
        <w:rPr>
          <w:lang w:val="hi_IN" w:bidi="hi_IN"/>
        </w:rPr>
      </w:r>
      <w:r>
        <w:rPr>
          <w:b/>
          <w:lang w:val="hi_IN" w:bidi="hi_IN"/>
        </w:rPr>
        <w:t>दूसरे दृश्य में:</w:t>
      </w:r>
      <w:r>
        <w:rPr>
          <w:lang w:val="hi_IN" w:bidi="hi_IN"/>
        </w:rPr>
        <w:t xml:space="preserve"> मृत सागर का दक्षिणी छोर, बिच्छू की चढ़ाई से होकर कादेशबर्ने तक, यहूदा की दक्षिणी सीमा है। फिर सीमा मिस्र के नाले या नदी के किनारे की ओर वापस ऊपर की ओर मुडती है और भूमध्य सागर तक जाती है।</w:t>
      </w:r>
    </w:p>
    <w:p>
      <w:pPr/>
      <w:r>
        <w:rPr>
          <w:lang w:val="hi_IN" w:bidi="hi_IN"/>
        </w:rPr>
      </w:r>
      <w:r>
        <w:rPr>
          <w:b/>
          <w:lang w:val="hi_IN" w:bidi="hi_IN"/>
        </w:rPr>
        <w:t>तीसरे दृश्य में:</w:t>
      </w:r>
      <w:r>
        <w:rPr>
          <w:lang w:val="hi_IN" w:bidi="hi_IN"/>
        </w:rPr>
        <w:t xml:space="preserve"> पूर्वी सीमा मृत सागर है जो उत्तर में यरदन नदी के मुहाने या सिरे तक जाती है।</w:t>
      </w:r>
    </w:p>
    <w:p>
      <w:pPr/>
      <w:r>
        <w:rPr>
          <w:lang w:val="hi_IN" w:bidi="hi_IN"/>
        </w:rPr>
      </w:r>
      <w:r>
        <w:rPr>
          <w:b/>
          <w:lang w:val="hi_IN" w:bidi="hi_IN"/>
        </w:rPr>
        <w:t>चौथे दृश्य में:</w:t>
      </w:r>
      <w:r>
        <w:rPr>
          <w:lang w:val="hi_IN" w:bidi="hi_IN"/>
        </w:rPr>
        <w:t xml:space="preserve"> उत्तरी सीमा मृत सागर के सबसे उत्तरी भाग से लेकर यरदन नदी की घाटी तक होती है। वहाँ से वह उत्तर और पश्चिम की ओर पहाड़ी देश से होकर, जिसमें यरूशलेम के ठीक दक्षिण का भाग भी सम्मिलित है, और कई शहरों को पार करती हुई पश्चिम में भूमध्य सागर तक जाती है।</w:t>
      </w:r>
    </w:p>
    <w:p>
      <w:pPr/>
      <w:r>
        <w:rPr>
          <w:lang w:val="hi_IN" w:bidi="hi_IN"/>
        </w:rPr>
      </w:r>
      <w:r>
        <w:rPr>
          <w:b/>
          <w:lang w:val="hi_IN" w:bidi="hi_IN"/>
        </w:rPr>
        <w:t>पाँचवें दृश्य में:</w:t>
      </w:r>
      <w:r>
        <w:rPr>
          <w:lang w:val="hi_IN" w:bidi="hi_IN"/>
        </w:rPr>
        <w:t xml:space="preserve"> पश्चिमी सीमा भूमध्य सागर है। ये सभी यहूदा के गोत्र के लोगों की सीमाएँ हैं।</w:t>
      </w:r>
    </w:p>
    <w:p>
      <w:pPr/>
      <w:r>
        <w:rPr>
          <w:lang w:val="hi_IN" w:bidi="hi_IN"/>
        </w:rPr>
      </w:r>
      <w:r>
        <w:rPr>
          <w:lang w:val="hi_IN" w:bidi="hi_IN"/>
        </w:rPr>
        <w:t>इस भाग के पात्रों में शामिल हैं:</w:t>
      </w:r>
    </w:p>
    <w:p>
      <w:pPr/>
      <w:r>
        <w:rPr>
          <w:lang w:val="hi_IN" w:bidi="hi_IN"/>
        </w:rPr>
      </w:r>
      <w:r>
        <w:rPr>
          <w:lang w:val="hi_IN" w:bidi="hi_IN"/>
        </w:rPr>
        <w:t>यहूदा के गोत्र के कुल, या बड़े परिवारिक समूह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भाग पहले वितरण का परिचय देने से शुरू होता है जो यहोशू ने यहूदा के गोत्र को दिया था। हम यहूदा की सीमाओं के बारे में बहुत से विवरण सुनते हैं। जल के स्थान पश्चिमी और पूर्वी सीमाओं को चिन्हित करते हैं, परन्तु वर्णन करने वाला हमें बहुत से स्थान बताता है ताकि हमें यहूदा की दक्षिणी और उत्तरी सीमाओं का पता चले। </w:t>
      </w:r>
    </w:p>
    <w:p>
      <w:pPr/>
      <w:r>
        <w:rPr>
          <w:lang w:val="hi_IN" w:bidi="hi_IN"/>
        </w:rPr>
      </w:r>
      <w:r>
        <w:rPr>
          <w:lang w:val="hi_IN" w:bidi="hi_IN"/>
        </w:rPr>
        <w:t>यहाँ रुकें और जब आप इस भाग को फिर से सुनें तो यहूदा के गोत्र की सीमाओं का नक्शा अपने साथ रखें। इस बारे में सोचें कि आप अपने क्षेत्र की सीमाओं के बारे में कैसे बात करते हैं। जब आप इस नक्शे पर सीमाओं की रेखाएँ खींचते हैं, तो आप सीमाओं के बारे में कैसे बात करेंगे, विशेष रूप से जब वे किसी पर्वत पर चढ़ती हैं, ढलान से गुजरती हैं, या किसी पर्वत से नीचे उतरती हैं? इस ऑडियो को यहाँ रोकें।</w:t>
      </w:r>
    </w:p>
    <w:p>
      <w:pPr/>
      <w:r>
        <w:rPr>
          <w:lang w:val="hi_IN" w:bidi="hi_IN"/>
        </w:rPr>
      </w:r>
      <w:r>
        <w:rPr>
          <w:lang w:val="hi_IN" w:bidi="hi_IN"/>
        </w:rPr>
        <w:t>विवरण दक्षिणी सीमा से शुरू होता है और पूर्व से पश्चिम तक जाता है। इसके बाद हम पूर्वी सीमा के बारे में सुनते हैं, और फिर उत्तरी सीमा के बारे में जो पूर्व से पश्चिम की ओर जाती है, फिर से उत्तरी सीमा के बारे में सुनते हैं। अन्त में हम पश्चिमी सीमा के बारे में सुनते हैं। आज हम दक्षिणी और उत्तरी सीमाओं पर स्थित कई स्थानों को नहीं जानते हैं। दक्षिणी सीमा मृत सागर से शुरू होती है, जो एक ऐसा समुद्र है जो नमक से भरा हुआ समुद्र है, और दक्षिण-पश्चिम की ओर बिच्छू दर्रे के साथ जाती है, जो शायद पहाड़ों या पहाड़ियों से होकर जाने वाला मार्ग था। हम नहीं जानते कि आज यह क्षेत्र कहाँ है। हालाँकि, दक्षिणी सीमा सीन के जंगल से होकर कादेशबर्ने तक जाती है जो उसका दक्षिणी बिन्दु है। फिर वह मुड़कर उत्तर-पश्चिम की ओर मिस्र की सूखी नदी की घाटी तक और आगे भूमध्य सागर तक जाती है।</w:t>
      </w:r>
    </w:p>
    <w:p>
      <w:pPr/>
      <w:r>
        <w:rPr>
          <w:lang w:val="hi_IN" w:bidi="hi_IN"/>
        </w:rPr>
      </w:r>
      <w:r>
        <w:rPr>
          <w:lang w:val="hi_IN" w:bidi="hi_IN"/>
        </w:rPr>
        <w:t>यहाँ रुकें और समूह में एक सूखी नदी के किनारे की तस्वीर देखें। इस ऑडियो को यहाँ रोकें।</w:t>
      </w:r>
    </w:p>
    <w:p>
      <w:pPr/>
      <w:r>
        <w:rPr>
          <w:lang w:val="hi_IN" w:bidi="hi_IN"/>
        </w:rPr>
      </w:r>
      <w:r>
        <w:rPr>
          <w:lang w:val="hi_IN" w:bidi="hi_IN"/>
        </w:rPr>
        <w:t>यहूदा की पूर्वी सीमा मृत सागर ही है, जो यरदन नदी के मुहाने तक होती है। यरदन नदी का मुहाना, जो यहूदा की पूर्वी और उत्तरी सीमा पर है, उस स्थान को दर्शाता है जहाँ नदी किसी बड़े जल के स्थान में मिलती है। यह एक ऐसा द्वार है जहाँ नदी और बड़ी झील आपस में जुड़ते हैं। यह वह स्थान है जहाँ यरदन नदी मृत सागर से मिलती है, जो लगभग 85 किलोमीटर लंबी और 10 किलोमीटर चौड़ी एक बड़ी झील है।</w:t>
      </w:r>
    </w:p>
    <w:p>
      <w:pPr/>
      <w:r>
        <w:rPr>
          <w:lang w:val="hi_IN" w:bidi="hi_IN"/>
        </w:rPr>
      </w:r>
      <w:r>
        <w:rPr>
          <w:lang w:val="hi_IN" w:bidi="hi_IN"/>
        </w:rPr>
        <w:t>उत्तरी सीमा बहुत अधिक जटिल है क्योंकि वह नगरों और घाटियों के बीच मुड़ती है, अर्थात पहाड़ों के बीच की नीची भूमि। अक्सर वह ऐसे क्षेत्र से होकर जाती है जहाँ पानी या सोता होता है, जहाँ पानी स्वाभाविक रूप से भूमि से निकलता है। सबसे महत्वपूर्ण बात यह है कि यह सीमा पहाड़ की ढलान या किनारे पर दक्षिण की ओर जाती है। बाद में, सम्भवतः किसी ने यह कथन जोड़ दिया कि यह ढलान उस क्षेत्र के ठीक दक्षिण में है जो यरूशलेम नगर बन जाता है। क्योंकि यरूशलेम इस्राएलियों के लिए एक महत्वपूर्ण नगर बन गया, इसलिए दर्शकों के लिए अच्छा था कि उन्होंने इस क्षेत्र को यरूशलेम से जोड़ा और यह समझा कि यरूशलेम यहूदा के क्षेत्र के ठीक बाहर था।</w:t>
      </w:r>
    </w:p>
    <w:p>
      <w:pPr/>
      <w:r>
        <w:rPr>
          <w:lang w:val="hi_IN" w:bidi="hi_IN"/>
        </w:rPr>
      </w:r>
      <w:r>
        <w:rPr>
          <w:lang w:val="hi_IN" w:bidi="hi_IN"/>
        </w:rPr>
        <w:t>फिर उत्तरी सीमा ऊपर चढ़ती है, या उसकी चोटी तक जाती है जो हिन्नोम की घाटी के पास है और पर्वत के ऊपर स्थित जल के सोतों तक जाती है। सीमाएँ अक्सर किसी घाटी या पहाड़ की ढलान या किनारे के साथ-साथ जाती हैं।</w:t>
      </w:r>
    </w:p>
    <w:p>
      <w:pPr/>
      <w:r>
        <w:rPr>
          <w:lang w:val="hi_IN" w:bidi="hi_IN"/>
        </w:rPr>
      </w:r>
      <w:r>
        <w:rPr>
          <w:lang w:val="hi_IN" w:bidi="hi_IN"/>
        </w:rPr>
        <w:t>यह भाग इस सारांश कथन के साथ समाप्त होता है कि ये यहूदा के परिवारों या कुलों के देश की सीमाएँ हैं।</w:t>
      </w:r>
    </w:p>
    <w:p>
      <w:pPr/>
      <w:r>
        <w:rPr>
          <w:lang w:val="hi_IN" w:bidi="hi_IN"/>
        </w:rPr>
      </w:r>
      <w:r>
        <w:rPr>
          <w:lang w:val="hi_IN" w:bidi="hi_IN"/>
        </w:rPr>
        <w:t>यहाँ रुकें और बारी-बारी से अपने गोत्र या कुल के क्षेत्र का एक दूसरे को वर्णन करें। इस बात पर ध्यान दें कि आप सीमाओं के बारे में कैसे बताते हैं। आप कहाँ से शुरू करते हैं? आप किस दिशा में जाते हैं? आप देश के किन क्षेत्रों या शहरों का वर्णन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15:1–12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r>
        <w:rPr>
          <w:lang w:val="hi_IN" w:bidi="hi_IN"/>
        </w:rPr>
      </w:r>
      <w:r>
        <w:rPr>
          <w:lang w:val="hi_IN" w:bidi="hi_IN"/>
        </w:rPr>
        <w:t>यहूदा के गोत्र के कुल, या बड़े परिवार के समूह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यहूदा के गोत्र के लिये उसके कुलों के अनुसार भूमि का बँटवारा एदोम के क्षेत्र तक और दूर दक्षिण में सीन के जंगल तक फैला हुआ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कुलों का प्रतिनिधित्व करने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उनकी दक्षिणी सीमा मृत सागर के दक्षिणी छोर से आरम्भ होती है, बिच्छू दर्रे के दक्षिण से होकर गुजरती है, सीन तक आगे बढ़ती है, और कादेशबर्ने के दक्षिण की ओर जाती है। फिर वह हेस्रोन के पास से होकर अदार तक जाती है और घूमकर कर्काआ की ओर मुड़ती है। फिर वह अज्मोन तक होकर जाती है और मिस्र की सूखी नदी की घाटी से मिलती हुई भूमध्य सागर पर समाप्त होती है। यह उनकी दक्षिणी सीमा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पूर्वी सीमा मृत सागर है जो यरदन के मुहाने तक होती है। उत्तरी सीमा समुद्र की खाड़ी से, यरदन के मुहाने पर से आरम्भ होती है, बेथोग्ला तक जाती है, और बेतराबा के उत्तर से होते हुए रूबेन के पुत्र बोहन के पत्थर तक जाती है। फिर वह सीमा आकोर की तराई से दबीर तक चढ़ती थी और उत्तर की ओर मुड़कर गिलगाल तक जाती थी, जो तराई के दक्षिण में अदुम्मीम की चढ़ाई के सामने है। फिर वह सीमा आगे बढ़कर एनशेमेश के जल, अर्थात कुएँ तक जाती है और एनरोगेल पर निकलती है। फिर वह यबूसी नगर जो यरूशलेम है, की दक्षिणी ढलान के साथ बेन-हिन्नोम की घाटी में ऊपर जाती है। वहाँ से वह हिन्नोम की तराई के पश्चिम में पहाड़ी की चोटी तक चढ़ती थी, जो रपाईम की तराई के उत्तरी छोर पर है। पहाड़ी की चोटी से निप्तोह के जल के सोते की ओर जाने वाली सीमा एप्रोन पर्वत के नगरों पर निकलकर नीचे बाला की ओर जाती थी, जिसे किर्यत्यारीम भी कहा जाता है। फिर वह बाला से सेईर पर्वत की ओर पश्चिम की ओर मुड़कर यारीम पर्वत की उत्तरी ढलान के साथ, जिसे कसालोन भी कहा जाता है, और आगे बेतशेमेश तक चलकर तिम्ना तक पहुँचती थी। वह एक्रोन की उत्तरी ढलान तक जाती थी, शिक्करोन की ओर मुडती हुई, बाला पर्वत से होकर यब्नेल तक पहुँची थी। सीमा भूमध्य सागर पर समाप्त होती है। पश्चिमी सीमा भूमध्य सागर की तटीय रेखा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 यहूदा के लोगों के कुलों के आसपास की सीमाएँ हैं।</w:t>
      </w:r>
      <w:r>
        <w:rPr>
          <w:lang w:val="hi_IN" w:bidi="hi_IN"/>
        </w:rPr>
      </w:r>
    </w:p>
    <w:p>
      <w:pPr>
        <w:pStyle w:val="Heading3"/>
      </w:pPr>
      <w:r>
        <w:rPr>
          <w:lang w:val="hi_IN" w:bidi="hi_IN"/>
        </w:rPr>
        <w:t>आवश्यक जानकारी</w:t>
      </w:r>
    </w:p>
    <w:p>
      <w:pPr/>
      <w:r>
        <w:rPr>
          <w:lang w:val="hi_IN" w:bidi="hi_IN"/>
        </w:rPr>
      </w:r>
      <w:r>
        <w:rPr>
          <w:lang w:val="hi_IN" w:bidi="hi_IN"/>
        </w:rPr>
        <w:t>यहोशू 15:1–12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यहूदा</w:t>
      </w:r>
      <w:r>
        <w:rPr>
          <w:lang w:val="hi_IN" w:bidi="hi_IN"/>
        </w:rPr>
        <w:t xml:space="preserve"> के गोत्र के लिये उसके </w:t>
      </w:r>
      <w:r>
        <w:rPr>
          <w:b/>
          <w:lang w:val="hi_IN" w:bidi="hi_IN"/>
        </w:rPr>
        <w:t>कुलों</w:t>
      </w:r>
      <w:r>
        <w:rPr>
          <w:lang w:val="hi_IN" w:bidi="hi_IN"/>
        </w:rPr>
        <w:t xml:space="preserve"> या </w:t>
      </w:r>
      <w:r>
        <w:rPr>
          <w:b/>
          <w:lang w:val="hi_IN" w:bidi="hi_IN"/>
        </w:rPr>
        <w:t>बड़े परिवार के समूहों</w:t>
      </w:r>
      <w:r>
        <w:rPr>
          <w:lang w:val="hi_IN" w:bidi="hi_IN"/>
        </w:rPr>
        <w:t xml:space="preserve"> के अनुसार वितरण, एदोम के क्षेत्र तक और दूर दक्षिण में सीन के </w:t>
      </w:r>
      <w:r>
        <w:rPr>
          <w:b/>
          <w:lang w:val="hi_IN" w:bidi="hi_IN"/>
        </w:rPr>
        <w:t>जंगल</w:t>
      </w:r>
      <w:r>
        <w:rPr>
          <w:lang w:val="hi_IN" w:bidi="hi_IN"/>
        </w:rPr>
        <w:t xml:space="preserve"> या मरुभूमि तक फैला हुआ था। यहूदा याकूब के पुत्रों में से एक था। यहूदा नाम उस देश को भी दर्शाता है जो यहोशू ने इस भाग में यहूदा के वंशजों को दिया था। यहूदा, </w:t>
      </w:r>
      <w:r>
        <w:rPr>
          <w:b/>
          <w:lang w:val="hi_IN" w:bidi="hi_IN"/>
        </w:rPr>
        <w:t>जंगल</w:t>
      </w:r>
      <w:r>
        <w:rPr>
          <w:lang w:val="hi_IN" w:bidi="hi_IN"/>
        </w:rPr>
        <w:t xml:space="preserve"> और कुलों के लिए उसी शब्द का उपयोग करें जिसका उपयोग आपने पिछले भागों में किया है।</w:t>
      </w:r>
    </w:p>
    <w:p>
      <w:pPr/>
      <w:r>
        <w:rPr>
          <w:lang w:val="hi_IN" w:bidi="hi_IN"/>
        </w:rPr>
      </w:r>
      <w:r>
        <w:rPr>
          <w:lang w:val="hi_IN" w:bidi="hi_IN"/>
        </w:rPr>
        <w:t xml:space="preserve">यहूदा की दक्षिणी सीमा </w:t>
      </w:r>
      <w:r>
        <w:rPr>
          <w:b/>
          <w:lang w:val="hi_IN" w:bidi="hi_IN"/>
        </w:rPr>
        <w:t>मृत सागर</w:t>
      </w:r>
      <w:r>
        <w:rPr>
          <w:lang w:val="hi_IN" w:bidi="hi_IN"/>
        </w:rPr>
        <w:t xml:space="preserve"> के दक्षिणी छोर पर खाड़ी से आरम्भ होती है, बिच्छू दर्रे के दक्षिण से आरम्भ होती है, सीन के जंगल तक जारी रहती है, और कादेशबर्ने के दक्षिण की ओर जाती है। मृत सागर एक नमक से भरा हुआ समुद्र है, इसलिए समुद्र में कुछ भी जीवित नहीं रह सकती है। इसे अक्सर महान नमक सागर भी कहा जाता है।</w:t>
      </w:r>
    </w:p>
    <w:p>
      <w:pPr/>
      <w:r>
        <w:rPr>
          <w:lang w:val="hi_IN" w:bidi="hi_IN"/>
        </w:rPr>
      </w:r>
      <w:r>
        <w:rPr>
          <w:lang w:val="hi_IN" w:bidi="hi_IN"/>
        </w:rPr>
        <w:t>फिर सीमा हेस्रोन से होकर अद्दार तक जाती है और कर्काआ की ओर मुड़ती है। फिर वह अस्मोन तक जाती थी और मिस्र की वादी, अर्थात् सूखी नदी की घाटी, से मिलती हुई भूमध्य समुद्र पर समाप्त होती थी। यह उनकी दक्षिणी सीमा है। मिस्र वह देश था जिसे इस्राएलियों ने प्रतिज्ञा किए हुए देश की यात्रा के लिये छोड़ दिया था। भूमध्य समुद्र इस्राएल के पश्चिम में स्थित एक बड़ा जल निकाय है।</w:t>
      </w:r>
    </w:p>
    <w:p>
      <w:pPr/>
      <w:r>
        <w:rPr>
          <w:lang w:val="hi_IN" w:bidi="hi_IN"/>
        </w:rPr>
      </w:r>
      <w:r>
        <w:rPr>
          <w:lang w:val="hi_IN" w:bidi="hi_IN"/>
        </w:rPr>
        <w:t>यहाँ रुकें और यदि आवश्यकता हो तो वादी, अर्थात् सूखी नदी की घाटी की तस्वीर देखें। इस ऑडियो को यहाँ रोकें।</w:t>
      </w:r>
    </w:p>
    <w:p>
      <w:pPr/>
      <w:r>
        <w:rPr>
          <w:lang w:val="hi_IN" w:bidi="hi_IN"/>
        </w:rPr>
      </w:r>
      <w:r>
        <w:rPr>
          <w:lang w:val="hi_IN" w:bidi="hi_IN"/>
        </w:rPr>
        <w:t xml:space="preserve">यहाँ रुकें और समूह में चर्चा करें कि आप वादी या सूखी </w:t>
      </w:r>
      <w:r>
        <w:rPr>
          <w:b/>
          <w:lang w:val="hi_IN" w:bidi="hi_IN"/>
        </w:rPr>
        <w:t>नदी</w:t>
      </w:r>
      <w:r>
        <w:rPr>
          <w:lang w:val="hi_IN" w:bidi="hi_IN"/>
        </w:rPr>
        <w:t xml:space="preserve"> की घाटी के लिए किस शब्द या वाक्यांश का उपयोग करेंगे। याद रखें कि वादी या सूखी नदी की घाटी वर्ष के उस समय सूखी रहती है जब बारिश नहीं हो रही होती। यह सामान्यतः उस वर्ष के समय में पानी से भरा रहता है जब नियमित रूप से बारिश होती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पूर्वी सीमा मृत सागर है जो </w:t>
      </w:r>
      <w:r>
        <w:rPr>
          <w:b/>
          <w:lang w:val="hi_IN" w:bidi="hi_IN"/>
        </w:rPr>
        <w:t>यरदन नदी</w:t>
      </w:r>
      <w:r>
        <w:rPr>
          <w:lang w:val="hi_IN" w:bidi="hi_IN"/>
        </w:rPr>
        <w:t xml:space="preserve"> के मुहाने तक है। यरदन नदी इस्राएल में उत्तर से दक्षिण की ओर बहती है। यरदन या यरदन नदी के लिए उसी शब्द का उपयोग करें जिसका उपयोग आपने पिछले भागों में किया है। </w:t>
      </w:r>
      <w:r>
        <w:rPr>
          <w:b/>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उत्तरी सीमा समुद्र की खाड़ी से यरदन के मुहाने पर शुरू होती है और बेतअराबा से उत्तर में रूबेन के पुत्र बोहान के पत्थर तक जाती है। फिर वह सीमा आकोर की तराई से दबीर तक चढ़ती थी और उत्तर की ओर मुड़कर गिलगाल तक जाती थी, जो तराई के दक्षिण में अदुम्मीम की चढ़ाई के सामने है। यह एनशेमेश के जल, या एनशेमेश के कुएँ तक होती हुई एनरोगेल पर निकलती है। याद रखें कि कुआँ भूमि में गहरे गड्ढे में पानी का एक स्रोत है।</w:t>
      </w:r>
    </w:p>
    <w:p>
      <w:pPr/>
      <w:r>
        <w:rPr>
          <w:lang w:val="hi_IN" w:bidi="hi_IN"/>
        </w:rPr>
      </w:r>
      <w:r>
        <w:rPr>
          <w:lang w:val="hi_IN" w:bidi="hi_IN"/>
        </w:rPr>
        <w:t xml:space="preserve">फिर सीमा यबूसी नगर अर्थात् </w:t>
      </w:r>
      <w:r>
        <w:rPr>
          <w:b/>
          <w:lang w:val="hi_IN" w:bidi="hi_IN"/>
        </w:rPr>
        <w:t>यरूशलेम</w:t>
      </w:r>
      <w:r>
        <w:rPr>
          <w:lang w:val="hi_IN" w:bidi="hi_IN"/>
        </w:rPr>
        <w:t xml:space="preserve"> की दक्षिणी ढलान के साथ बेन-हिन्नोम की घाटी तक जाती है। यरूशलेम इस्राएल की राजधानी बन गई और यहूदियों के लिए आराधना का केंद्रीय स्थान था, और यहोवा का मन्दिर वहाँ था। यरूशलेम, घाटी, ढलानों और पर्वत दर्रे के लिए उसी शब्द का उपयोग करें जिसका उपयोग आपने पिछले भागों में किया है। </w:t>
      </w:r>
      <w:r>
        <w:rPr>
          <w:b/>
          <w:lang w:val="hi_IN" w:bidi="hi_IN"/>
        </w:rPr>
        <w:t>यरूशलेम</w:t>
      </w:r>
      <w:r>
        <w:rPr>
          <w:lang w:val="hi_IN" w:bidi="hi_IN"/>
        </w:rPr>
        <w:t xml:space="preserve"> के बारे में अधिक जानकारी के लिए मुख्य शब्दावली देखें।</w:t>
      </w:r>
    </w:p>
    <w:p>
      <w:pPr/>
      <w:r>
        <w:rPr>
          <w:lang w:val="hi_IN" w:bidi="hi_IN"/>
        </w:rPr>
      </w:r>
      <w:r>
        <w:rPr>
          <w:lang w:val="hi_IN" w:bidi="hi_IN"/>
        </w:rPr>
        <w:t>वहाँ से सीमा चढ़ती है, या ऊपर चढ़ती है, जो रपाई की घाटी के उत्तरी सिरे पर हिन्नोम की घाटी के पश्चिम में बनी पहाड़ी की चोटी पर जाती है। पहाड़ी की चोटी से निप्तोह के जल के सोते की ओर जाने वाली सीमा एप्रोन पर्वत के नगरों पर निकलकर नीचे बाला की ओर जाती थी, जिसे किर्यत्यारीम भी कहा जाता है। फिर वह बाला से सेईर पर्वत की ओर पश्चिम की ओर मुड़कर यारीम पर्वत की उत्तरी ढलान के साथ, जिसे कसालोन भी कहा जाता है, और आगे बेतशेमेश तक चलकर तिम्ना तक पहुँचती थी। वह एक्रोन की उत्तरी ढलान तक जाती थी, शिक्करोन की ओर मुडती हुई, बाला पर्वत से होकर यब्नेल तक पहुँची थी। सीमा समुद्र पर समाप्त होती है।</w:t>
      </w:r>
    </w:p>
    <w:p>
      <w:pPr/>
      <w:r>
        <w:rPr>
          <w:lang w:val="hi_IN" w:bidi="hi_IN"/>
        </w:rPr>
      </w:r>
      <w:r>
        <w:rPr>
          <w:lang w:val="hi_IN" w:bidi="hi_IN"/>
        </w:rPr>
        <w:t>पश्चिमी सीमा भूमध्य सागर की तटीय रेखा है।</w:t>
      </w:r>
    </w:p>
    <w:p>
      <w:pPr/>
      <w:r>
        <w:rPr>
          <w:lang w:val="hi_IN" w:bidi="hi_IN"/>
        </w:rPr>
      </w:r>
      <w:r>
        <w:rPr>
          <w:lang w:val="hi_IN" w:bidi="hi_IN"/>
        </w:rPr>
        <w:t>यहाँ रुकें और समीक्षा करें कि आप उत्तर, दक्षिण, पूर्व और पश्चिम जैसी दिशाओं के बारे में कैसे बात करेंगे? इन दिशाओं के लिए उन्हीं शब्दों का उपयोग करें जिनका उपयोग आपने पिछले भागों में किया है। इस ऑडियो को यहाँ रोकें।</w:t>
      </w:r>
    </w:p>
    <w:p>
      <w:pPr/>
      <w:r>
        <w:rPr>
          <w:lang w:val="hi_IN" w:bidi="hi_IN"/>
        </w:rPr>
      </w:r>
      <w:r>
        <w:rPr>
          <w:lang w:val="hi_IN" w:bidi="hi_IN"/>
        </w:rPr>
        <w:t>ये यहूदा के गोत्र के आसपास की सीमाएँ उनके कुलों या परिवार के समूहों के आसपास की सीमाएँ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15:13–19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15:13–19 को सुनें और अपने मन में रखें।</w:t>
      </w:r>
    </w:p>
    <w:p>
      <w:pPr/>
      <w:r>
        <w:rPr>
          <w:lang w:val="hi_IN" w:bidi="hi_IN"/>
        </w:rPr>
      </w:r>
      <w:r>
        <w:rPr>
          <w:lang w:val="hi_IN" w:bidi="hi_IN"/>
        </w:rPr>
        <w:t>यदि सम्भव हो, तो यहोशू 15:13–19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15:13–19 का ऑडियो संस्करण सबसे आसानी से समझ में आने वाले अनुवाद में सुनें।</w:t>
      </w:r>
    </w:p>
    <w:p>
      <w:pPr/>
      <w:r>
        <w:rPr>
          <w:lang w:val="hi_IN" w:bidi="hi_IN"/>
        </w:rPr>
      </w:r>
      <w:r>
        <w:rPr>
          <w:lang w:val="hi_IN" w:bidi="hi_IN"/>
        </w:rPr>
        <w:t>यहोशू इस्राएलियों को कनान देश में ले गया और यहोवा की आज्ञा के अनुसार उस देश को चिठ्ठियाँ डालकर विभाजित करना शुरू कर दिया है। पहली चिट्ठी यहूदा के गोत्र के नाम निकली। यपुन्ने के पुत्र कालेब ने वह देश माँगा जिसका वादा यहोवा ने मूसा के द्वारा किया था। यहोशू ने कालेब को वह देश दिया जैसा यहोवा ने मूसा को करने की आज्ञा दी थी। यह देश हेब्रोन के आसपास का क्षेत्र था, जिसे पहले किर्यतअर्बा के नाम से जाना जाता था, जो अनाकियों के सबसे महान व्यक्ति के नाम पर था। अर्बा अनाक का पिता था जो अनाकियों या अनाकी लोगों का पूर्वज था। फिर कालेब ने अनाक के तीनों कुलों या बड़े परिवार के समूहों को निकाल दिया या नष्ट कर दिया। अनाक के कुल में शेशै का कुल, अहीमन का कुल और तल्मै का कुल थे। यह कहानी उस भाग को समाप्त करती है जिसमें यहोशू यहूदा के गोत्र को देश देता है। यह दिखाता है कि यहूदा के गोत्र के लोगों ने अपने क्षेत्र में रहने वाले लोगों को बाहर निकाल दिया था।</w:t>
      </w:r>
    </w:p>
    <w:p>
      <w:pPr/>
      <w:r>
        <w:rPr>
          <w:lang w:val="hi_IN" w:bidi="hi_IN"/>
        </w:rPr>
      </w:r>
      <w:r>
        <w:rPr>
          <w:lang w:val="hi_IN" w:bidi="hi_IN"/>
        </w:rPr>
        <w:t>यहाँ रुकें और हेब्रोन और दबीर और नेगेव के जंगल का नक्शा एक साथ देखें। इस ऑडियो को यहाँ रोकें।</w:t>
      </w:r>
    </w:p>
    <w:p>
      <w:pPr/>
      <w:r>
        <w:rPr>
          <w:lang w:val="hi_IN" w:bidi="hi_IN"/>
        </w:rPr>
      </w:r>
      <w:r>
        <w:rPr>
          <w:lang w:val="hi_IN" w:bidi="hi_IN"/>
        </w:rPr>
        <w:t>यहाँ रुकें और समूह में चर्चा करें: उन लोगों के एक समूह के बारे में एक कहानी सुनाएँ जो किसी ऐसे देश में रहते हैं जो किसी समय किसी और का था। आप एक समूह द्वारा दूसरे समूह को निकालने के विषय में कैसे बात करते हैं? इस ऑडियो को यहाँ रोकें।</w:t>
      </w:r>
    </w:p>
    <w:p>
      <w:pPr/>
      <w:r>
        <w:rPr>
          <w:lang w:val="hi_IN" w:bidi="hi_IN"/>
        </w:rPr>
      </w:r>
      <w:r>
        <w:rPr>
          <w:lang w:val="hi_IN" w:bidi="hi_IN"/>
        </w:rPr>
        <w:t>फिर कालेब दबीर के क्षेत्र में रहने वाले लोगों को बाहर निकाल देता है, जो हेब्रोन से लगभग 20 किलोमीटर दक्षिण में है। यहोशू ने एक समय में पहले ही दबीर को जीत लिया था, लेकिन ऐसा लगता है मानो इस समय लोग वापस उस क्षेत्र में चले गए हैं। फिर कालेब अपनी बेटी को अपनी सेना के उस व्यक्ति को पत्नी के रूप में देने की पेशकश करता है जो दबीर के आसपास के क्षेत्र को जीतता है।</w:t>
      </w:r>
    </w:p>
    <w:p>
      <w:pPr/>
      <w:r>
        <w:rPr>
          <w:lang w:val="hi_IN" w:bidi="hi_IN"/>
        </w:rPr>
      </w:r>
      <w:r>
        <w:rPr>
          <w:lang w:val="hi_IN" w:bidi="hi_IN"/>
        </w:rPr>
        <w:t>यहाँ रुकें और समूह में इस प्रश्न पर चर्चा करें: आपकी संस्कृति में लोग विवाह का उपयोग प्रतिफल के रूप में कैसे करते हैं? विभिन्न तरीकों पर चर्चा करें जिनसे परिवार अपने बच्चों के लिये भविष्य के पति या पत्नी ढूँढ़ते हैं। इस ऑडियो को यहाँ रोकें।</w:t>
      </w:r>
    </w:p>
    <w:p>
      <w:pPr/>
      <w:r>
        <w:rPr>
          <w:lang w:val="hi_IN" w:bidi="hi_IN"/>
        </w:rPr>
      </w:r>
      <w:r>
        <w:rPr>
          <w:lang w:val="hi_IN" w:bidi="hi_IN"/>
        </w:rPr>
        <w:t>ओत्नीएल, जो कालेब का भतीजा, अर्थात् कालेब के भाई कनजी का पुत्र था, उसने उस देश को जीत लिया। कालेब ने अपनी बेटी, जो ओत्नीएल की चचेरी बहन होगी, ओत्नीएल को पत्नी के रूप में दी। अधिकांश अनुवाद कहते हैं कि जब अकसा, कालेब की बेटी, ओत्नीएल के पास उसकी पत्नी बनकर आई, तब अकसा ने ओत्नीएल से कहा कि वह उसके पिता कालेब से उनके लिये भूमि माँगे। परन्तु यह कहानी के बाकी हिस्सों का विपरीत है, इसलिए कुछ अनुवादों में कहा गया है कि ओत्नीएल ने अपनी नई पत्नी अकसा से कहा कि वह अपने पिता से उन्हें कुछ देश देने के लिए विनती करे। दोनों ही मामलों में, अकसा गधे पर सवार होकर कालेब के पास जाती है और उससे आशीष, या उपहार माँगती है।</w:t>
      </w:r>
    </w:p>
    <w:p>
      <w:pPr/>
      <w:r>
        <w:rPr>
          <w:lang w:val="hi_IN" w:bidi="hi_IN"/>
        </w:rPr>
      </w:r>
      <w:r>
        <w:rPr>
          <w:lang w:val="hi_IN" w:bidi="hi_IN"/>
        </w:rPr>
        <w:t>यहाँ रुकें और समूह के रूप में इस प्रश्न पर चर्चा करें: अपने बच्चों को उनके विवाह के दिन आप किस प्रकार के उपहार देते हैं। इस ऑडियो को यहाँ रोकें।</w:t>
      </w:r>
    </w:p>
    <w:p>
      <w:pPr/>
      <w:r>
        <w:rPr>
          <w:lang w:val="hi_IN" w:bidi="hi_IN"/>
        </w:rPr>
      </w:r>
      <w:r>
        <w:rPr>
          <w:lang w:val="hi_IN" w:bidi="hi_IN"/>
        </w:rPr>
        <w:t xml:space="preserve">ओत्नीएल और अपनी बेटी अकसा को कालेब द्वारा देश का उपहार प्राचीन पश्चिम एशिया की रीति-रिवाजों में एक विशिष्ट उपहार है। बहुत बार राजा या प्रधान अपने सैन्य अधिकारियों को उनकी सेवाओं के प्रतिफल के रूप में भूमि उपहार देते थे। यह राजाओं के लिए लोगों से ऐसी ज़मीन पर जिसका इस्तेमाल फसल उगाने के लिए अभी तक किसी ने नहीं किया था, खेती करवाने का भी एक तरीका था। </w:t>
      </w:r>
    </w:p>
    <w:p>
      <w:pPr/>
      <w:r>
        <w:rPr>
          <w:lang w:val="hi_IN" w:bidi="hi_IN"/>
        </w:rPr>
      </w:r>
      <w:r>
        <w:rPr>
          <w:lang w:val="hi_IN" w:bidi="hi_IN"/>
        </w:rPr>
        <w:t>कालेब ने उस व्यक्ति को भूमि और विवाह का प्रस्ताव दिया जो अनाकियों को जीत ले, क्योंकि वह जानता था कि अनाकियों का पूरी तरह नाश करना महत्वपूर्ण है। लोगों के लिए भूमि और विवाह बहुत महत्वपूर्ण थे, इसलिए कालेब की सेना के सैनिकों ने अनाकीयों को पराजित करने के लिए कड़ी मेहनत की होगी, ताकि उन्हें यह प्रतिफल मिल सके। चूँकि कालेब ने जो देश दिया है, वह काफी सूखा है, इसलिए अकसा का पानी के स्रोतों के लिए अनुरोध सामान्य और उचित है। अकसा यह सुनिश्चित करना चाहती है कि वह और ओत्नीएल उस देश में अच्छी तरह रहने में सक्षम हों जो कालेब ने उन्हें दिया है। कालेब के लिए यह भी सामान्य है कि वह अपनी बेटी को विवाह के उपहार दे, जिससे उन्हें सफल होने में मदद मिले।</w:t>
      </w:r>
    </w:p>
    <w:p>
      <w:pPr/>
      <w:r>
        <w:rPr>
          <w:lang w:val="hi_IN" w:bidi="hi_IN"/>
        </w:rPr>
      </w:r>
      <w:r>
        <w:rPr>
          <w:lang w:val="hi_IN" w:bidi="hi_IN"/>
        </w:rPr>
        <w:t>यहाँ रुकें और समूह में इस प्रश्न पर एक साथ चर्चा करें: इस बारे में बात करें कि आपकी संस्कृति में किसी के पास बहुत भूमि होती है तो क्या होता है। कोई बहुत सी भूमि क्यों चाहता है? यदि आपके पास बहुत भूमि हो, तो उस भूमि में आप कौन सी चीजें चाहेंगे ताकि वह आपके लिए सबसे अधिक उपयोगी हो?</w:t>
      </w:r>
      <w:r>
        <w:rPr>
          <w:lang w:val="hi_IN" w:bidi="hi_IN"/>
        </w:rPr>
      </w:r>
    </w:p>
    <w:p>
      <w:pPr>
        <w:pStyle w:val="Heading3"/>
      </w:pPr>
      <w:r>
        <w:rPr>
          <w:lang w:val="hi_IN" w:bidi="hi_IN"/>
        </w:rPr>
        <w:t>घटनाओं को समझाना</w:t>
      </w:r>
    </w:p>
    <w:p>
      <w:pPr/>
      <w:r>
        <w:rPr>
          <w:lang w:val="hi_IN" w:bidi="hi_IN"/>
        </w:rPr>
      </w:r>
      <w:r>
        <w:rPr>
          <w:lang w:val="hi_IN" w:bidi="hi_IN"/>
        </w:rPr>
        <w:t>यहोशू 15:13–19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यहूदा के गोत्र के भाग में हेब्रोन का देश कालेब को देता है, जैसा यहोवा ने आज्ञा दी है। कालेब अनाकियों के तीन कुलों या बड़े परिवार के समूहों को देश से निकाल देता है।</w:t>
      </w:r>
    </w:p>
    <w:p>
      <w:pPr/>
      <w:r>
        <w:rPr>
          <w:lang w:val="hi_IN" w:bidi="hi_IN"/>
        </w:rPr>
      </w:r>
      <w:r>
        <w:rPr>
          <w:b/>
          <w:lang w:val="hi_IN" w:bidi="hi_IN"/>
        </w:rPr>
        <w:t>दूसरे दृश्य में:</w:t>
      </w:r>
      <w:r>
        <w:rPr>
          <w:lang w:val="hi_IN" w:bidi="hi_IN"/>
        </w:rPr>
        <w:t xml:space="preserve"> कालेब दबीर में रहने वाले लोगों के विरुद्ध चढ़ाई करता है। कालेब अपनी सेना में से जो कोई इस भूमि के इस भाग पर आक्रमण करके उसे जीत ले, उसे अपनी बेटी विवाह में देने का प्रस्ताव करता है। कालेब का भतीजा ओत्नीएल, उस देश पर कब्जा करता है। कालेब की बेटी, अकसा, ओत्नीएल की पत्नी बन जाती है।</w:t>
      </w:r>
    </w:p>
    <w:p>
      <w:pPr/>
      <w:r>
        <w:rPr>
          <w:lang w:val="hi_IN" w:bidi="hi_IN"/>
        </w:rPr>
      </w:r>
      <w:r>
        <w:rPr>
          <w:b/>
          <w:lang w:val="hi_IN" w:bidi="hi_IN"/>
        </w:rPr>
        <w:t>तीसरे दृश्य में:</w:t>
      </w:r>
      <w:r>
        <w:rPr>
          <w:lang w:val="hi_IN" w:bidi="hi_IN"/>
        </w:rPr>
        <w:t xml:space="preserve"> अकसा कालेब से देश का एक भूभाग माँगती है। जब अकसा अपने गधे से उतरती है, तब कालेब उससे पूछता है कि क्या बात है या वह क्या चाहती है। अकसा नेगेव के जंगल के देश के अलावा पानी के सोतों की उपहार में माँगती है। कालेब अकसा और ओत्नीएल को ऊपरी और निचले दोनों सोते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ओत्नीएल</w:t>
      </w:r>
    </w:p>
    <w:p>
      <w:pPr>
        <w:pStyle w:val="ListBullet"/>
        <w:spacing w:line="240" w:lineRule="auto"/>
        <w:ind w:left="720"/>
      </w:pPr>
      <w:r>
        <w:rPr>
          <w:lang w:val="hi_IN" w:bidi="hi_IN"/>
        </w:rPr>
      </w:r>
      <w:r>
        <w:rPr>
          <w:lang w:val="hi_IN" w:bidi="hi_IN"/>
        </w:rPr>
        <w:t>अकसा</w:t>
      </w:r>
    </w:p>
    <w:p>
      <w:pPr>
        <w:pStyle w:val="ListBullet"/>
        <w:spacing w:line="240" w:lineRule="auto"/>
        <w:ind w:left="720"/>
      </w:pPr>
      <w:r>
        <w:rPr>
          <w:lang w:val="hi_IN" w:bidi="hi_IN"/>
        </w:rPr>
      </w:r>
      <w:r>
        <w:rPr>
          <w:lang w:val="hi_IN" w:bidi="hi_IN"/>
        </w:rPr>
        <w:t>हेब्रोन के पास रहने वाले अनाकी कुल: शेशै, अहीमान और तल्मै</w:t>
      </w:r>
    </w:p>
    <w:p>
      <w:pPr>
        <w:pStyle w:val="ListBullet"/>
        <w:spacing w:line="240" w:lineRule="auto"/>
        <w:ind w:left="720"/>
      </w:pPr>
      <w:r>
        <w:rPr>
          <w:lang w:val="hi_IN" w:bidi="hi_IN"/>
        </w:rPr>
      </w:r>
      <w:r>
        <w:rPr>
          <w:lang w:val="hi_IN" w:bidi="hi_IN"/>
        </w:rPr>
        <w:t>और दबीर के पास रहने वाले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यह कहानी तीन अलग-अलग क्षेत्रों में होती है। इन क्षेत्रों में से दो को कभी-कभी अलग-अलग नामों से जाना जाता है। अनाकियों ने हेब्रोन को किर्यतअर्बा कहा था। इस नाम का अर्थ है “चार का घर।” अनाकियों ने दबीर को किर्यत्सेपेर भी कहा, जिसका अर्थ है “शास्त्रियों का घर।” नेगेव हेब्रोन और दबीर के दक्षिण में सूखा जंगल का एक क्षेत्र है।</w:t>
      </w:r>
    </w:p>
    <w:p>
      <w:pPr/>
      <w:r>
        <w:rPr>
          <w:lang w:val="hi_IN" w:bidi="hi_IN"/>
        </w:rPr>
      </w:r>
      <w:r>
        <w:rPr>
          <w:lang w:val="hi_IN" w:bidi="hi_IN"/>
        </w:rPr>
        <w:t>यहाँ रुकें और जंगल की एक तस्वीर देखें। इस ऑडियो को यहाँ रोकें।</w:t>
      </w:r>
    </w:p>
    <w:p>
      <w:pPr/>
      <w:r>
        <w:rPr>
          <w:lang w:val="hi_IN" w:bidi="hi_IN"/>
        </w:rPr>
      </w:r>
      <w:r>
        <w:rPr>
          <w:lang w:val="hi_IN" w:bidi="hi_IN"/>
        </w:rPr>
        <w:t>पहले दृश्य में, कई अनुवादों में कहा गया है कि यहोवा ने यहोशू को आज्ञा दी है कि वह हेब्रोन का देश कालेब को दे दे। परन्तु इसकी अधिक संभावना है कि यहोवा ने मूसा को आज्ञा दी है, और और फिर मूसा ने यहोशू को बताया जब यहोशू ने मूसाके बाद अगुवे का पद संभाला। अब कालेब अनाक के तीनों कुलों या बड़े परिवार के समूहों को निकाल देता है जो हेब्रोन के आसपास के देश में रहते थे। इसका अर्थ है कि कालेब और उसकी सेना अनाकियों को हेब्रोन से निकलने के लिए मजबूर कर देती है ताकि कालेब उस देश पर अधिकार कर सके।</w:t>
      </w:r>
    </w:p>
    <w:p>
      <w:pPr/>
      <w:r>
        <w:rPr>
          <w:lang w:val="hi_IN" w:bidi="hi_IN"/>
        </w:rPr>
      </w:r>
      <w:r>
        <w:rPr>
          <w:lang w:val="hi_IN" w:bidi="hi_IN"/>
        </w:rPr>
        <w:t>दूसरे दृश्य में, कालेब दबीर के लोगों को पराजित करने के लिए उनके विरुद्ध चढ़ाई करता है या उनके विरुद्ध युद्ध करता है। कालेब अपनी बेटी को पत्नी के रूप में उस व्यक्ति को देने का प्रस्ताव करता है जो दबीर में रहने वाले लोगों पर आक्रमण करके उन्हें पराजित करे। कनजी कालेब का छोटा भाई है। ओत्नीएल कनजी का पुत्र है।</w:t>
      </w:r>
    </w:p>
    <w:p>
      <w:pPr/>
      <w:r>
        <w:rPr>
          <w:lang w:val="hi_IN" w:bidi="hi_IN"/>
        </w:rPr>
      </w:r>
      <w:r>
        <w:rPr>
          <w:lang w:val="hi_IN" w:bidi="hi_IN"/>
        </w:rPr>
        <w:t>यहाँ रुकें और समूह में चर्चा करें कि आपकी संस्कृति में लोग आपके रिश्तेदारों की पहचान कैसे करते हैं? आप अपने भाई के पुत्र को क्या कहेंगे? इस ऑडियो को यहाँ रोकें।</w:t>
      </w:r>
    </w:p>
    <w:p>
      <w:pPr/>
      <w:r>
        <w:rPr>
          <w:lang w:val="hi_IN" w:bidi="hi_IN"/>
        </w:rPr>
      </w:r>
      <w:r>
        <w:rPr>
          <w:lang w:val="hi_IN" w:bidi="hi_IN"/>
        </w:rPr>
        <w:t>तीसरे दृश्य में कुछ अनुवाद कहते हैं कि जब अकसा ओत्नीएल के पास आती है, तब अकसा ओत्नीएल से एक प्रश्न पूछती है। इसे कहने का एक और तरीका यह होगा कि “उनके विवाह के दिन” अकसा ने ओत्नीएल से एक प्रश्न पूछा। अधिकांश अनुवाद कहते हैं कि अकसा ओत्नीएल को एक खेत माँगने के लिए मनाती है। परन्तु इस दृश्य के अगले भाग में अकसा कालेब से विवाह की भेंट या “आशीष” माँगती है। इसलिए इसका अनुवाद ऐसे किया जा सकता है कि ओत्नीएल अकसा को कालेब से माँगने के लिए मनाता है, या ओत्नीएल खेत माँगता है और अकसा पानी के सोतों माँगती है। हम नहीं जानते है कि अकसा पानी के कौन से सोते माँगती हैं। अपने पिता के प्रति आदर के चिन्ह के रूप में अकसा अपने गधे से उतर जाती है। कालेब उससे पूछता है, “तू क्या चाहती है” या “तू विवाह की भेंट के रूप में क्या चाहोगी?” कालेब अकसा से विनम्रता से पूछता है कि वह क्यों आई है और वह उसके लिए क्या कर सकता है।</w:t>
      </w:r>
    </w:p>
    <w:p>
      <w:pPr/>
      <w:r>
        <w:rPr>
          <w:lang w:val="hi_IN" w:bidi="hi_IN"/>
        </w:rPr>
      </w:r>
      <w:r>
        <w:rPr>
          <w:lang w:val="hi_IN" w:bidi="hi_IN"/>
        </w:rPr>
        <w:t>यहाँ रुकें और सोचें कि जब कोई आपसे कुछ माँगने के लिए आता है तो क्या होता है। आप उन्हें कैसे नमस्कार करते हैं? आप कैसे अनुवाद करेंगे कि जब अकसा अपने गधे से उतरती है तो कालेब उसका अभिवादन करता है? इस ऑडियो को यहाँ रोकें।</w:t>
      </w:r>
    </w:p>
    <w:p>
      <w:pPr/>
      <w:r>
        <w:rPr>
          <w:lang w:val="hi_IN" w:bidi="hi_IN"/>
        </w:rPr>
      </w:r>
      <w:r>
        <w:rPr>
          <w:lang w:val="hi_IN" w:bidi="hi_IN"/>
        </w:rPr>
        <w:t>अकसा जल के सोतों का आशीर्वाद, या उपहार, माँगती है, क्योंकि वह देश बहुत सूखा है। कालेब उसे ऊपरी और निचले सोते देता है। ये सोते शायद उस देश के भूभाग के बहुत पास थे जो कालेब ने उन्हें शुरू में दिया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15:13–19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कालेब</w:t>
      </w:r>
    </w:p>
    <w:p>
      <w:pPr>
        <w:pStyle w:val="ListBullet"/>
        <w:spacing w:line="240" w:lineRule="auto"/>
        <w:ind w:left="720"/>
      </w:pPr>
      <w:r>
        <w:rPr>
          <w:lang w:val="hi_IN" w:bidi="hi_IN"/>
        </w:rPr>
      </w:r>
      <w:r>
        <w:rPr>
          <w:lang w:val="hi_IN" w:bidi="hi_IN"/>
        </w:rPr>
        <w:t>ओत्नीएल</w:t>
      </w:r>
    </w:p>
    <w:p>
      <w:pPr>
        <w:pStyle w:val="ListBullet"/>
        <w:spacing w:line="240" w:lineRule="auto"/>
        <w:ind w:left="720"/>
      </w:pPr>
      <w:r>
        <w:rPr>
          <w:lang w:val="hi_IN" w:bidi="hi_IN"/>
        </w:rPr>
      </w:r>
      <w:r>
        <w:rPr>
          <w:lang w:val="hi_IN" w:bidi="hi_IN"/>
        </w:rPr>
        <w:t>अकसा</w:t>
      </w:r>
    </w:p>
    <w:p>
      <w:pPr>
        <w:pStyle w:val="ListBullet"/>
        <w:spacing w:line="240" w:lineRule="auto"/>
        <w:ind w:left="720"/>
      </w:pPr>
      <w:r>
        <w:rPr>
          <w:lang w:val="hi_IN" w:bidi="hi_IN"/>
        </w:rPr>
      </w:r>
      <w:r>
        <w:rPr>
          <w:lang w:val="hi_IN" w:bidi="hi_IN"/>
        </w:rPr>
        <w:t>हेब्रोन के पास रहने वाले अनाकी कुल: शेशै, अहीमान और तल्मै</w:t>
      </w:r>
    </w:p>
    <w:p>
      <w:pPr>
        <w:pStyle w:val="ListBullet"/>
        <w:spacing w:line="240" w:lineRule="auto"/>
        <w:ind w:left="720"/>
      </w:pPr>
      <w:r>
        <w:rPr>
          <w:lang w:val="hi_IN" w:bidi="hi_IN"/>
        </w:rPr>
      </w:r>
      <w:r>
        <w:rPr>
          <w:lang w:val="hi_IN" w:bidi="hi_IN"/>
        </w:rPr>
        <w:t>और दबीर के पास रहने वाले लोग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यहोशू यहूदा के गोत्र के भाग में हेब्रोन का देश कालेब को देता है, जैसा यहोवा ने आज्ञा दी है। कालेब अनाकियों के तीन कुलों को उस देश से निकाल देता है।</w:t>
      </w:r>
    </w:p>
    <w:p>
      <w:pPr/>
      <w:r>
        <w:rPr>
          <w:lang w:val="hi_IN" w:bidi="hi_IN"/>
        </w:rPr>
      </w:r>
      <w:r>
        <w:rPr>
          <w:lang w:val="hi_IN" w:bidi="hi_IN"/>
        </w:rPr>
        <w:t>कालेब दबीर में रहने वाले लोगों के विरुद्ध चढ़ाई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कालेब अपनी सेना में से जो कोई इस भूमि के इस भाग पर आक्रमण करके उसे जीत ले, उसे अपनी बेटी विवाह में देने का प्रस्ताव करता है। कालेब का भतीजा ओत्नीएल, उस देश पर कब्जा करता है। कालेब की बेटी, अकसा, ओत्नीएल की पत्नी बन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अकसा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ओत्नीएल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अकसा ओत्नीएल से कहती है कि वह कालेब से एक भूमि माँगे। जब अकसा अपने गधे से उतरती है, तब कालेब उससे पूछता है कि क्या बात है या वह क्या चाहती है। अकसा नेगेव के जंगल के देश के अलावा पानी के सोतों को उपहार में माँगती है। कालेब अकसा और ओत्नीएल को ऊपरी और निचले दोनों सोते देता है।</w:t>
      </w:r>
      <w:r>
        <w:rPr>
          <w:lang w:val="hi_IN" w:bidi="hi_IN"/>
        </w:rPr>
      </w:r>
    </w:p>
    <w:p>
      <w:pPr>
        <w:pStyle w:val="Heading3"/>
      </w:pPr>
      <w:r>
        <w:rPr>
          <w:lang w:val="hi_IN" w:bidi="hi_IN"/>
        </w:rPr>
        <w:t>आवश्यक जानकारी</w:t>
      </w:r>
    </w:p>
    <w:p>
      <w:pPr/>
      <w:r>
        <w:rPr>
          <w:lang w:val="hi_IN" w:bidi="hi_IN"/>
        </w:rPr>
      </w:r>
      <w:r>
        <w:rPr>
          <w:lang w:val="hi_IN" w:bidi="hi_IN"/>
        </w:rPr>
        <w:t>यहोशू 15:13–19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यहूदा के गोत्र के भाग में हेब्रोन का देश कालेब को देता है, जैसा </w:t>
      </w:r>
      <w:r>
        <w:rPr>
          <w:b/>
          <w:lang w:val="hi_IN" w:bidi="hi_IN"/>
        </w:rPr>
        <w:t>यहोवा</w:t>
      </w:r>
      <w:r>
        <w:rPr>
          <w:lang w:val="hi_IN" w:bidi="hi_IN"/>
        </w:rPr>
        <w:t xml:space="preserve"> ने आज्ञा दी थी। इस मामले में यहूदा का अर्थ है याकूब के पुत्र यहूदा के वंशज। उन्हीं शब्दों का उपयोग करें जिनका उपयोग आपने पहले यहूदा और यहोवा के लिए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कालेब अनाकियों के तीन कुलों को हेब्रोन के आसपास के देश से </w:t>
      </w:r>
      <w:r>
        <w:rPr>
          <w:b/>
          <w:lang w:val="hi_IN" w:bidi="hi_IN"/>
        </w:rPr>
        <w:t>निकाल</w:t>
      </w:r>
      <w:r>
        <w:rPr>
          <w:lang w:val="hi_IN" w:bidi="hi_IN"/>
        </w:rPr>
        <w:t xml:space="preserve"> देता है। "लोगों को निकालने" के लिए उन्हीं शब्दों या वाक्यांशों का उपयोग करें जिनका उपयोग आपने पिछले भागों में किया है।</w:t>
      </w:r>
    </w:p>
    <w:p>
      <w:pPr/>
      <w:r>
        <w:rPr>
          <w:lang w:val="hi_IN" w:bidi="hi_IN"/>
        </w:rPr>
      </w:r>
      <w:r>
        <w:rPr>
          <w:lang w:val="hi_IN" w:bidi="hi_IN"/>
        </w:rPr>
        <w:t xml:space="preserve">फिर कालेब दबीर में रहने वाले लोगों के विरुद्ध चढ़ाई करता है। कालेब अपनी सेना में से जो कोई इस भूमि के इस भाग पर आक्रमण करके उसे जीत ले, उसे अपनी बेटी विवाह में देने का प्रस्ताव करता है। कालेब का भतीजा ओत्नीएल, उस देश पर कब्जा करता है। कालेब की बेटी, अकसा, ओत्नीएल की पत्नी बन जाती है। अकसा ओत्नीएल से कहती है कि वह कालेब से एक भूमि माँगे। जब अकसा अपने </w:t>
      </w:r>
      <w:r>
        <w:rPr>
          <w:b/>
          <w:lang w:val="hi_IN" w:bidi="hi_IN"/>
        </w:rPr>
        <w:t>गधे</w:t>
      </w:r>
      <w:r>
        <w:rPr>
          <w:lang w:val="hi_IN" w:bidi="hi_IN"/>
        </w:rPr>
        <w:t xml:space="preserve"> से उतरती है, तब कालेब उससे पूछता है कि क्या बात है या वह क्या चाहती है। अकसा नेगेव के </w:t>
      </w:r>
      <w:r>
        <w:rPr>
          <w:b/>
          <w:lang w:val="hi_IN" w:bidi="hi_IN"/>
        </w:rPr>
        <w:t>जंगल</w:t>
      </w:r>
      <w:r>
        <w:rPr>
          <w:lang w:val="hi_IN" w:bidi="hi_IN"/>
        </w:rPr>
        <w:t xml:space="preserve"> में भूमि के अतिरिक्त जल के सोतों का </w:t>
      </w:r>
      <w:r>
        <w:rPr>
          <w:b/>
          <w:lang w:val="hi_IN" w:bidi="hi_IN"/>
        </w:rPr>
        <w:t>आशीष</w:t>
      </w:r>
      <w:r>
        <w:rPr>
          <w:lang w:val="hi_IN" w:bidi="hi_IN"/>
        </w:rPr>
        <w:t xml:space="preserve">, या उपहार, माँगती है। कालेब अकसा और ओत्नीएल को ऊपरी और निचले दोनों </w:t>
      </w:r>
      <w:r>
        <w:rPr>
          <w:b/>
          <w:lang w:val="hi_IN" w:bidi="hi_IN"/>
        </w:rPr>
        <w:t>सोते</w:t>
      </w:r>
      <w:r>
        <w:rPr>
          <w:lang w:val="hi_IN" w:bidi="hi_IN"/>
        </w:rPr>
        <w:t xml:space="preserve"> देता है। गधा एक ऐसा पशु है जो बहुत सी वस्तुओं या लोगों को उठा सकता है। यह घोड़े से छोटा है और एक शांतिपूर्ण पशु है। आशीष किसी को अच्छी चीज़ें देने का एक तरीका है, या परमेश्वर से उसे अच्छी चीज़ें देने के लिए विनती करना। सोता वह है जहाँ पानी स्वाभाविक रूप से भूमि से निकलता है। गधा, आशीष, जंगल और सोते के लिए उन्हीं शब्दों का उपयोग करें जिनका उपयोग आपने पिछले भागों में किया है। </w:t>
      </w:r>
      <w:r>
        <w:rPr>
          <w:b/>
          <w:lang w:val="hi_IN" w:bidi="hi_IN"/>
        </w:rPr>
        <w:t>गधा</w:t>
      </w:r>
      <w:r>
        <w:rPr>
          <w:lang w:val="hi_IN" w:bidi="hi_IN"/>
        </w:rPr>
        <w:t xml:space="preserve">, </w:t>
      </w:r>
      <w:r>
        <w:rPr>
          <w:b/>
          <w:lang w:val="hi_IN" w:bidi="hi_IN"/>
        </w:rPr>
        <w:t>आशीष</w:t>
      </w:r>
      <w:r>
        <w:rPr>
          <w:lang w:val="hi_IN" w:bidi="hi_IN"/>
        </w:rPr>
        <w:t xml:space="preserve"> और </w:t>
      </w:r>
      <w:r>
        <w:rPr>
          <w:b/>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यहाँ रुकें और यदि आवश्यक हो तो गधे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15:20–32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15:20–32 को सुनें और अपने मन में रखें।</w:t>
      </w:r>
    </w:p>
    <w:p>
      <w:pPr/>
      <w:r>
        <w:rPr>
          <w:lang w:val="hi_IN" w:bidi="hi_IN"/>
        </w:rPr>
      </w:r>
      <w:r>
        <w:rPr>
          <w:lang w:val="hi_IN" w:bidi="hi_IN"/>
        </w:rPr>
        <w:t>यदि सम्भव हो, तो यहोशू 15:20–32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15:20–32 का ऑडियो संस्करण सबसे आसानी से समझ में आने वाले अनुवाद में सुनें।</w:t>
      </w:r>
    </w:p>
    <w:p>
      <w:pPr/>
      <w:r>
        <w:rPr>
          <w:lang w:val="hi_IN" w:bidi="hi_IN"/>
        </w:rPr>
      </w:r>
      <w:r>
        <w:rPr>
          <w:lang w:val="hi_IN" w:bidi="hi_IN"/>
        </w:rPr>
        <w:t>यहोशू ने कनान देश को चिट्ठियाँ डालकर विभाजित करना शुरू कर दिया है। यहोवा ने यहोशू को आज्ञा दी कि वह उस देश को इस प्रकार विभाजित करे। पहली चिट्ठी यहूदा के गोत्र के नाम निकली। यह वह देश है जो यहूदा और बाद में यहूदिया के रूप में जाना जाता है। पिछले भागों में उस देश के भाग के बारे में बताया गया है जो यहोवा ने कालेब को दिया था, और साथ ही यहूदा के क्षेत्र की सीमाओं को भी बताया है। नीचे दिए गए भाग यहूदा के शहरों को क्षेत्र के अनुसार सूचीबद्ध करते हैं। यह भाग यहूदा के क्षेत्र के दक्षिणी भाग के शहरों को सूचीबद्ध करता है। अगले भागों में तट के पास पहाड़ियों के शहरों, फिर पहाड़ों और फिर जंगल का उल्लेख किया जाएगा। ये शहर बड़े नगर होते हैं जिनके चारों ओर अक्सर सुरक्षा के लिए दीवारें होती है।</w:t>
      </w:r>
    </w:p>
    <w:p>
      <w:pPr/>
      <w:r>
        <w:rPr>
          <w:lang w:val="hi_IN" w:bidi="hi_IN"/>
        </w:rPr>
      </w:r>
      <w:r>
        <w:rPr>
          <w:lang w:val="hi_IN" w:bidi="hi_IN"/>
        </w:rPr>
        <w:t>यहाँ रुकें और इस प्रश्न पर समूह में चर्चा करें: आपकी संस्कृति उन जिलों या भूमि के क्षेत्रों के बीच कैसे अंतर करती है जहाँ लोग रहते हैं? इस ऑडियो को यहाँ रोकें।</w:t>
      </w:r>
    </w:p>
    <w:p>
      <w:pPr/>
      <w:r>
        <w:rPr>
          <w:lang w:val="hi_IN" w:bidi="hi_IN"/>
        </w:rPr>
      </w:r>
      <w:r>
        <w:rPr>
          <w:lang w:val="hi_IN" w:bidi="hi_IN"/>
        </w:rPr>
        <w:t>इन प्रत्येक शहरों के नामों को सूचीबद्ध करना यह दिखाता है कि यह एक सच्ची कहानी है और इस्राएल के गोत्रों ने सच में यहोवा से एक देश प्राप्त किया था।</w:t>
      </w:r>
    </w:p>
    <w:p>
      <w:pPr/>
      <w:r>
        <w:rPr>
          <w:lang w:val="hi_IN" w:bidi="hi_IN"/>
        </w:rPr>
      </w:r>
      <w:r>
        <w:rPr>
          <w:lang w:val="hi_IN" w:bidi="hi_IN"/>
        </w:rPr>
        <w:t>यह भाग उन शहरों का वर्णन करता है जो यहूदा के क्षेत्र में सबसे दक्षिण में थे। वे नेगेव के जंगल में एदोम की सीमा पर हैं। मुख्य नगर बेर्शेबा के आसपास है। मदमन्ना और होर्मा इस क्षेत्र की उत्तरी सीमा पर हैं। पश्चिम में शहर शिल्हीम तक फैले हुए हैं। आज यह पहचानना संभव नहीं है कि अधिकांश शहर कहाँ स्थित थे।</w:t>
      </w:r>
    </w:p>
    <w:p>
      <w:pPr/>
      <w:r>
        <w:rPr>
          <w:lang w:val="hi_IN" w:bidi="hi_IN"/>
        </w:rPr>
      </w:r>
      <w:r>
        <w:rPr>
          <w:lang w:val="hi_IN" w:bidi="hi_IN"/>
        </w:rPr>
        <w:t>यहाँ रुकें और एक समूह के रूप में मिलकर यहूदा का नक्शा देखें और दक्षिणी क्षेत्र को पहचानें। इस ऑडियो को यहाँ रोकें।</w:t>
      </w:r>
    </w:p>
    <w:p>
      <w:pPr/>
      <w:r>
        <w:rPr>
          <w:lang w:val="hi_IN" w:bidi="hi_IN"/>
        </w:rPr>
      </w:r>
      <w:r>
        <w:rPr>
          <w:lang w:val="hi_IN" w:bidi="hi_IN"/>
        </w:rPr>
        <w:t>कुल 29 शहर हैं, हालांकि वास्तविक सूची में लगभग 35 शहर हैं। हमें नहीं पता कि संख्याएँ अलग क्यों हैं। 29 शहर बड़े शहर होंगे और उन शहरों के बाहर कुछ गाँव भी रहे होंगे। गाँव शहरों से छोटे होते हैं क्योंकि उनमें कुछ ही घर और पशुओं के लिए स्थान होता है। गाँवों में आमतौर पर उनके चारों ओर दीवारें नहीं होती हैं, जिसका अर्थ है कि गाँवों के लोग अक्सर सुरक्षा के लिए शहरों पर निर्भर रहते थे। बड़े शहरों के शासक या राजा आमतौर पर अपने नगर के आसपास के गाँवों पर शासन करते थे।</w:t>
      </w:r>
    </w:p>
    <w:p>
      <w:pPr/>
      <w:r>
        <w:rPr>
          <w:lang w:val="hi_IN" w:bidi="hi_IN"/>
        </w:rPr>
      </w:r>
      <w:r>
        <w:rPr>
          <w:lang w:val="hi_IN" w:bidi="hi_IN"/>
        </w:rPr>
        <w:t>यहाँ रुकें और समूह के रूप में इस प्रश्न पर चर्चा करें: अपने समुदाय के दक्षिणी भाग में पाए जाने वाले विभिन्न गाँव, शहर, नगर, जिले और क्षेत्र, साथ ही नदियाँ और घाटियाँ के नाम बताइए।</w:t>
      </w:r>
      <w:r>
        <w:rPr>
          <w:lang w:val="hi_IN" w:bidi="hi_IN"/>
        </w:rPr>
      </w:r>
    </w:p>
    <w:p>
      <w:pPr>
        <w:pStyle w:val="Heading3"/>
      </w:pPr>
      <w:r>
        <w:rPr>
          <w:lang w:val="hi_IN" w:bidi="hi_IN"/>
        </w:rPr>
        <w:t>घटनाओं को समझाना</w:t>
      </w:r>
    </w:p>
    <w:p>
      <w:pPr/>
      <w:r>
        <w:rPr>
          <w:lang w:val="hi_IN" w:bidi="hi_IN"/>
        </w:rPr>
      </w:r>
      <w:r>
        <w:rPr>
          <w:lang w:val="hi_IN" w:bidi="hi_IN"/>
        </w:rPr>
        <w:t>यहोशू 15:20–32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 भाग यहूदा के दक्षिणी जिले या क्षेत्र के मुख्य शहरों की सूची है।</w:t>
      </w:r>
    </w:p>
    <w:p>
      <w:pPr/>
      <w:r>
        <w:rPr>
          <w:lang w:val="hi_IN" w:bidi="hi_IN"/>
        </w:rPr>
      </w:r>
      <w:r>
        <w:rPr>
          <w:lang w:val="hi_IN" w:bidi="hi_IN"/>
        </w:rPr>
        <w:t>इस भाग के पात्रों में शामिल हैं:</w:t>
      </w:r>
    </w:p>
    <w:p>
      <w:pPr/>
      <w:r>
        <w:rPr>
          <w:lang w:val="hi_IN" w:bidi="hi_IN"/>
        </w:rPr>
      </w:r>
      <w:r>
        <w:rPr>
          <w:lang w:val="hi_IN" w:bidi="hi_IN"/>
        </w:rPr>
        <w:t>यहूदा का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संभावतः इस भाग की शुरुआत इस भाग का परिचय है और उस देश के उन क्षेत्रों के बारे में बात करती है जो यहोवा ने यहूदा के गोत्र के कुलों या बड़े परिवार के समूहों को दी थीं। इस भाग का परिवेश यहूदा के गोत्र के दक्षिणी शहर हैं, जो नेगेव मरुभूमि के क्षेत्र में, एदोम देश की सीमा के पास स्थित हैं।</w:t>
      </w:r>
    </w:p>
    <w:p>
      <w:pPr/>
      <w:r>
        <w:rPr>
          <w:lang w:val="hi_IN" w:bidi="hi_IN"/>
        </w:rPr>
      </w:r>
      <w:r>
        <w:rPr>
          <w:lang w:val="hi_IN" w:bidi="hi_IN"/>
        </w:rPr>
        <w:t>यहाँ रुकें और समूह में इस प्रश्न पर चर्चा करें: अपने समुदाय के उन शहरों की पहचान करें जिन्होंने अन्य भाषाओं या लोगों के समूहों से नाम उधार लिए हैं या अनुवाद किया है। इस ऑडियो को यहाँ रोकें।</w:t>
      </w:r>
    </w:p>
    <w:p>
      <w:pPr/>
      <w:r>
        <w:rPr>
          <w:lang w:val="hi_IN" w:bidi="hi_IN"/>
        </w:rPr>
      </w:r>
      <w:r>
        <w:rPr>
          <w:lang w:val="hi_IN" w:bidi="hi_IN"/>
        </w:rPr>
        <w:t>यहाँ रुकें और इस प्रश्न पर समूह में चर्चा करें: चर्चा करें कि इस भाग में आप नगरों के नाम कैसे याद करेंगे। आप इन प्रत्येक नाम का अनुवाद कैसे करने का निर्णय लेंगे? इस ऑडियो को यहाँ रोकें।</w:t>
      </w:r>
    </w:p>
    <w:p>
      <w:pPr/>
      <w:r>
        <w:rPr>
          <w:lang w:val="hi_IN" w:bidi="hi_IN"/>
        </w:rPr>
      </w:r>
      <w:r>
        <w:rPr>
          <w:lang w:val="hi_IN" w:bidi="hi_IN"/>
        </w:rPr>
        <w:t>ध्यान दें कि इस भाग में 29 से अधिक शहरों को सूचीबद्ध किया गया है, लेकिन अंत में कहानीकार हमें बताता है कि कुल 29 शहर और उनके आसपास के गाँव हैं।</w:t>
      </w:r>
    </w:p>
    <w:p>
      <w:pPr/>
      <w:r>
        <w:rPr>
          <w:lang w:val="hi_IN" w:bidi="hi_IN"/>
        </w:rPr>
      </w:r>
      <w:r>
        <w:rPr>
          <w:lang w:val="hi_IN" w:bidi="hi_IN"/>
        </w:rPr>
        <w:t>यहाँ रुकें और याद रखें कि आपने दूसरे चरण में अपने समुदाय के शहरों को कैसे सूचीबद्ध किया। आपने अपने शहरों को किस क्रम में रखा है? जब आपने इन नगरों को सूचीबद्ध किया तो आपने किन शब्दों या वाक्यांशों का उपयोग किया? इस बात पर ध्यान दें कि आपने अपने समुदाय के दक्षिणी शहरों और क्षेत्रों को कैसे सूचीबद्ध किया। आप इस भाग में शहरों की सूची को कैसे समाप्त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पत्थरों या लकड़ियों का उपयोग करके भूमि पर चीज़ों को बिछाने की कोशिश कर सकते हैं और प्रत्येक नगर के नाम सूचीबद्ध करने की कोशिश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यहोशू 15:20–32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r>
        <w:rPr>
          <w:lang w:val="hi_IN" w:bidi="hi_IN"/>
        </w:rPr>
      </w:r>
      <w:r>
        <w:rPr>
          <w:lang w:val="hi_IN" w:bidi="hi_IN"/>
        </w:rPr>
        <w:t>यहूदा का गोत्र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यहूदा के गोत्र के लिये उसके कुलों, अर्थात् बड़े परिवार समूहों के अनुसार उसकी विरासत है। इस भाग में यहूदा देश के दक्षिणी भाग के 29 शहरों के नाम दिए गए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लोगों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इस बारे में बात करें कि जब आपको यह महसूस होता है कि यहूदा के गोत्र ने इन सभी नगरों को प्राप्त किया है, तो आपको कैसा महसूस होता है।</w:t>
      </w:r>
      <w:r>
        <w:rPr>
          <w:lang w:val="hi_IN" w:bidi="hi_IN"/>
        </w:rPr>
      </w:r>
    </w:p>
    <w:p>
      <w:pPr>
        <w:pStyle w:val="Heading3"/>
      </w:pPr>
      <w:r>
        <w:rPr>
          <w:lang w:val="hi_IN" w:bidi="hi_IN"/>
        </w:rPr>
        <w:t>आवश्यक जानकारी</w:t>
      </w:r>
    </w:p>
    <w:p>
      <w:pPr/>
      <w:r>
        <w:rPr>
          <w:lang w:val="hi_IN" w:bidi="hi_IN"/>
        </w:rPr>
      </w:r>
      <w:r>
        <w:rPr>
          <w:lang w:val="hi_IN" w:bidi="hi_IN"/>
        </w:rPr>
        <w:t>यहोशू 15:20–32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 भाग उस देश की </w:t>
      </w:r>
      <w:r>
        <w:rPr>
          <w:b/>
          <w:lang w:val="hi_IN" w:bidi="hi_IN"/>
        </w:rPr>
        <w:t>विरासत</w:t>
      </w:r>
      <w:r>
        <w:rPr>
          <w:lang w:val="hi_IN" w:bidi="hi_IN"/>
        </w:rPr>
        <w:t xml:space="preserve"> है जो यहोवा ने यहूदा के गोत्र को उसके </w:t>
      </w:r>
      <w:r>
        <w:rPr>
          <w:b/>
          <w:lang w:val="hi_IN" w:bidi="hi_IN"/>
        </w:rPr>
        <w:t>कुलों</w:t>
      </w:r>
      <w:r>
        <w:rPr>
          <w:lang w:val="hi_IN" w:bidi="hi_IN"/>
        </w:rPr>
        <w:t xml:space="preserve"> या बड़े परिवार के समूहों के अनुसार दिया था। विरासत और कुलों के लिए उसी शब्द का उपयोग करें जिसका उपयोग आपने पिछले भागों में किया है।</w:t>
      </w:r>
    </w:p>
    <w:p>
      <w:pPr/>
      <w:r>
        <w:rPr>
          <w:lang w:val="hi_IN" w:bidi="hi_IN"/>
        </w:rPr>
      </w:r>
      <w:r>
        <w:rPr>
          <w:lang w:val="hi_IN" w:bidi="hi_IN"/>
        </w:rPr>
        <w:t xml:space="preserve">यह भाग उस देश का वितरण है जो यहोवा ने एदोम देश की सीमा पर </w:t>
      </w:r>
      <w:r>
        <w:rPr>
          <w:b/>
          <w:lang w:val="hi_IN" w:bidi="hi_IN"/>
        </w:rPr>
        <w:t>यहूदा</w:t>
      </w:r>
      <w:r>
        <w:rPr>
          <w:lang w:val="hi_IN" w:bidi="hi_IN"/>
        </w:rPr>
        <w:t xml:space="preserve"> के गोत्र को दिया था। कहानीकार हमें बताता है कि 29 दक्षिणी </w:t>
      </w:r>
      <w:r>
        <w:rPr>
          <w:b/>
          <w:lang w:val="hi_IN" w:bidi="hi_IN"/>
        </w:rPr>
        <w:t>शहर</w:t>
      </w:r>
      <w:r>
        <w:rPr>
          <w:lang w:val="hi_IN" w:bidi="hi_IN"/>
        </w:rPr>
        <w:t xml:space="preserve"> हैं। प्रत्येक नगर के आसपास सम्भवतः कुछ </w:t>
      </w:r>
      <w:r>
        <w:rPr>
          <w:b/>
          <w:lang w:val="hi_IN" w:bidi="hi_IN"/>
        </w:rPr>
        <w:t>गाँव</w:t>
      </w:r>
      <w:r>
        <w:rPr>
          <w:lang w:val="hi_IN" w:bidi="hi_IN"/>
        </w:rPr>
        <w:t xml:space="preserve"> भी थे, जिन्हें भी यहोवा ने यहूदा के गोत्र को दिया था। हालाँकि, सूची में 29 से अधिक नाम शामिल हैं। हमें नहीं पता कि शहरों के 29 से अधिक नाम क्यों हैं, लेकिन आपको संख्या का अनुवाद जैसा है वैसे ही करना चाहिए। शहर बड़े नगर होते हैं जिनके चारों ओर सुरक्षा के लिए दीवारें होती हैं। गाँव शहरों से छोटे होते हैं और अक्सर सुरक्षा के लिए शहरों पर निर्भर होते हैं। यहूदा, शहरों और गाँवों के लिए उन्हीं शब्दों का उपयोग करें जिनका उपयोग आपने पिछले भागों में किया है।</w:t>
      </w:r>
    </w:p>
    <w:p>
      <w:pPr/>
      <w:r>
        <w:rPr>
          <w:lang w:val="hi_IN" w:bidi="hi_IN"/>
        </w:rPr>
      </w:r>
      <w:r>
        <w:rPr>
          <w:lang w:val="hi_IN" w:bidi="hi_IN"/>
        </w:rPr>
        <w:t>यहाँ रुकें और समूह में चर्चा करें कि आप इस भाग में शहरों के नामों का अनुवाद कैसे करेंगे। क्या आप उनका उच्चारण इस तरह करेंगे कि वह आपकी भाषा में स्वाभाविक लगे?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15:33–47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15:33–47 को सुनें और अपने मन में रखें।</w:t>
      </w:r>
    </w:p>
    <w:p>
      <w:pPr/>
      <w:r>
        <w:rPr>
          <w:lang w:val="hi_IN" w:bidi="hi_IN"/>
        </w:rPr>
      </w:r>
      <w:r>
        <w:rPr>
          <w:lang w:val="hi_IN" w:bidi="hi_IN"/>
        </w:rPr>
        <w:t>यदि सम्भव हो, तो यहोशू 15:33–47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15:33–47 का ऑडियो संस्करण सबसे आसानी से समझ में आने वाले अनुवाद में सुनें।</w:t>
      </w:r>
    </w:p>
    <w:p>
      <w:pPr/>
      <w:r>
        <w:rPr>
          <w:lang w:val="hi_IN" w:bidi="hi_IN"/>
        </w:rPr>
      </w:r>
      <w:r>
        <w:rPr>
          <w:lang w:val="hi_IN" w:bidi="hi_IN"/>
        </w:rPr>
        <w:t>यह भाग उन शहरों या नगरों की सूची को आगे बढ़ाता है जो उस क्षेत्र का भाग हैं जिसे यहोशू ने यहूदा को दिया था। यह क्षेत्र पश्चिमी पहाड़ियों या निचली पहाड़ियों के साथ-साथ पश्चिमी तटीय क्षेत्र में है। ये यहूदा के चार जिले हैं। पिछले भाग में पहले जिले के शहरों को सूचीबद्ध किया था।</w:t>
      </w:r>
    </w:p>
    <w:p>
      <w:pPr/>
      <w:r>
        <w:rPr>
          <w:lang w:val="hi_IN" w:bidi="hi_IN"/>
        </w:rPr>
      </w:r>
      <w:r>
        <w:rPr>
          <w:lang w:val="hi_IN" w:bidi="hi_IN"/>
        </w:rPr>
        <w:t>इन चार जिलों में से पहले में 15 शहर और आसपास के गाँव शामिल हैं। दूसरे में 16 शहर और आसपास के गाँव शामिल हैं। तीसरे जिले में 9 शहर और आसपास के गाँव शामिल हैं।</w:t>
      </w:r>
    </w:p>
    <w:p>
      <w:pPr/>
      <w:r>
        <w:rPr>
          <w:lang w:val="hi_IN" w:bidi="hi_IN"/>
        </w:rPr>
      </w:r>
      <w:r>
        <w:rPr>
          <w:lang w:val="hi_IN" w:bidi="hi_IN"/>
        </w:rPr>
        <w:t>चौथा जिला पलिश्तियों के तटीय क्षेत्र में है और इसमें एक्रोन और आसपास के गाँव शामिल हैं। यह भाग यहूदा की पश्चिमी सीमा को भी समझाता है। ये सीमाएँ मिस्र की वादी तक और आगे भूमध्य समुद्र तक जाती हैं। वादी गर्म महीनों में सूखी नदी की घाटी होती है, और वर्षा ऋतु में पानी से भर जाती है।</w:t>
      </w:r>
    </w:p>
    <w:p>
      <w:pPr/>
      <w:r>
        <w:rPr>
          <w:lang w:val="hi_IN" w:bidi="hi_IN"/>
        </w:rPr>
      </w:r>
      <w:r>
        <w:rPr>
          <w:lang w:val="hi_IN" w:bidi="hi_IN"/>
        </w:rPr>
        <w:t>यहाँ रुकें और समूह के रूप में यहूदा के पश्चिमी पहाड़ियों और तटीय क्षेत्रों के नक्शे को देखें। इस ऑडियो को यहाँ रोकें।</w:t>
      </w:r>
    </w:p>
    <w:p>
      <w:pPr/>
      <w:r>
        <w:rPr>
          <w:lang w:val="hi_IN" w:bidi="hi_IN"/>
        </w:rPr>
      </w:r>
      <w:r>
        <w:rPr>
          <w:lang w:val="hi_IN" w:bidi="hi_IN"/>
        </w:rPr>
        <w:t>यहाँ रुकें और मिलकर वादी, अर्थात् सूखी नदी की घाटी,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यहोशू 15:33–47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यहोशू कनान की पश्चिमी पहाड़ियों में यहूदा के गोत्र को चार और जिले देता है। इन चार जिलों में से पहले में 14 शहर और उनके गाँव हैं।</w:t>
      </w:r>
    </w:p>
    <w:p>
      <w:pPr/>
      <w:r>
        <w:rPr>
          <w:lang w:val="hi_IN" w:bidi="hi_IN"/>
        </w:rPr>
      </w:r>
      <w:r>
        <w:rPr>
          <w:b/>
          <w:lang w:val="hi_IN" w:bidi="hi_IN"/>
        </w:rPr>
        <w:t>दूसरे दृश्य में:</w:t>
      </w:r>
      <w:r>
        <w:rPr>
          <w:lang w:val="hi_IN" w:bidi="hi_IN"/>
        </w:rPr>
        <w:t xml:space="preserve"> इन जिलों में से दूसरा जिला 16 शहरों और उनके गाँवों को सम्मिलित करता है।</w:t>
      </w:r>
    </w:p>
    <w:p>
      <w:pPr/>
      <w:r>
        <w:rPr>
          <w:lang w:val="hi_IN" w:bidi="hi_IN"/>
        </w:rPr>
      </w:r>
      <w:r>
        <w:rPr>
          <w:b/>
          <w:lang w:val="hi_IN" w:bidi="hi_IN"/>
        </w:rPr>
        <w:t>तीसरे दृश्य में:</w:t>
      </w:r>
      <w:r>
        <w:rPr>
          <w:lang w:val="hi_IN" w:bidi="hi_IN"/>
        </w:rPr>
        <w:t xml:space="preserve"> इन जिलों में से तीसरा जिला नौ शहरों और उनके गाँवों को सम्मिलित करता है।</w:t>
      </w:r>
    </w:p>
    <w:p>
      <w:pPr/>
      <w:r>
        <w:rPr>
          <w:lang w:val="hi_IN" w:bidi="hi_IN"/>
        </w:rPr>
      </w:r>
      <w:r>
        <w:rPr>
          <w:b/>
          <w:lang w:val="hi_IN" w:bidi="hi_IN"/>
        </w:rPr>
        <w:t>चौथे दृश्य में:</w:t>
      </w:r>
      <w:r>
        <w:rPr>
          <w:lang w:val="hi_IN" w:bidi="hi_IN"/>
        </w:rPr>
        <w:t xml:space="preserve"> इन जिलों में से चौथा जिला एक्रोन शहर, एक्रोन के पश्चिम का भाग, अश्दोद और गाजा तथा उनके आसपास के सभी गाँवों को सम्मिलित करता है। ये मिस्र की सूखी नदी की घाटी तक और पश्चिम में भूमध्य सागर तक फैले हुए थे।</w:t>
      </w:r>
    </w:p>
    <w:p>
      <w:pPr/>
      <w:r>
        <w:rPr>
          <w:lang w:val="hi_IN" w:bidi="hi_IN"/>
        </w:rPr>
      </w:r>
      <w:r>
        <w:rPr>
          <w:lang w:val="hi_IN" w:bidi="hi_IN"/>
        </w:rPr>
        <w:t>इस भाग के पात्रों में शामिल हैं:</w:t>
      </w:r>
    </w:p>
    <w:p>
      <w:pPr/>
      <w:r>
        <w:rPr>
          <w:lang w:val="hi_IN" w:bidi="hi_IN"/>
        </w:rPr>
      </w:r>
      <w:r>
        <w:rPr>
          <w:lang w:val="hi_IN" w:bidi="hi_IN"/>
        </w:rPr>
        <w:t>यहूदा के गोत्र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चार में से तीन जिले कनान की पश्चिमी पहाड़ियों के भीतर हैं।</w:t>
      </w:r>
    </w:p>
    <w:p>
      <w:pPr/>
      <w:r>
        <w:rPr>
          <w:lang w:val="hi_IN" w:bidi="hi_IN"/>
        </w:rPr>
      </w:r>
      <w:r>
        <w:rPr>
          <w:lang w:val="hi_IN" w:bidi="hi_IN"/>
        </w:rPr>
        <w:t>यहाँ उल्लेख किया गया अंतिम जिला पलिश्तियों के पश्चिमी तटीय क्षेत्र में है। उल्लेख की गई मुख्य सीमाएँ मिस्र की वादी या सूखी नदी की घाटी और भूमध्य सागर हैं। ध्यान दें कि इस पिछले जिले में, यहोशू शहरों के नाम बताता है और प्रत्येक के अपने-अपने नगरों और गाँवों का उल्लेख करता है। नगर शहरों से छोटे होते हैं, और गाँव नगर से छोटे होते हैं।</w:t>
      </w:r>
    </w:p>
    <w:p>
      <w:pPr/>
      <w:r>
        <w:rPr>
          <w:lang w:val="hi_IN" w:bidi="hi_IN"/>
        </w:rPr>
      </w:r>
      <w:r>
        <w:rPr>
          <w:lang w:val="hi_IN" w:bidi="hi_IN"/>
        </w:rPr>
        <w:t>यहाँ रुकें और यदि आवश्यक हो, तो यहूदा देश के पश्चिमी पहाड़ियों और तटीय क्षेत्र का नक्शा फिर से देखें। इस ऑडियो को यहाँ रोकें।</w:t>
      </w:r>
    </w:p>
    <w:p>
      <w:pPr/>
      <w:r>
        <w:rPr>
          <w:lang w:val="hi_IN" w:bidi="hi_IN"/>
        </w:rPr>
      </w:r>
      <w:r>
        <w:rPr>
          <w:lang w:val="hi_IN" w:bidi="hi_IN"/>
        </w:rPr>
        <w:t>यहाँ रुकें और समूह में एक साथ उस जिले, गाँवों या क्षेत्रों में से किसी एक का नक्शा बनाएँ जहाँ आप रहते हैं। बारी-बारी से क्षेत्रों को एक-दूसरे के लिए वर्णन करें। ध्यान दें कि आप सबसे बड़े नगरों, मध्यम आकार के नगरों और सबसे छोटे नगरों को क्या कहते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15:33–47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r>
        <w:rPr>
          <w:lang w:val="hi_IN" w:bidi="hi_IN"/>
        </w:rPr>
      </w:r>
      <w:r>
        <w:rPr>
          <w:lang w:val="hi_IN" w:bidi="hi_IN"/>
        </w:rPr>
        <w:t>यहूदा के गोत्र के लोग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यहोशू कनान की पश्चिमी पहाड़ियों में यहूदा के गोत्र को चार जिले देता है। इन चार में से पहले में 14 शहर और उनके गाँव हैं। दूसरे जिले में 16 शहर और उनके गाँव हैं। तीसरे जिले में नौ शहर और उनके गाँव हैं। यहोशू ने पश्चिमी तटीय क्षेत्र में यहूदा के गोत्र को जो चौथा जिला दिया है, उसमें एक्रोन, एक्रोन के पश्चिम के क्षेत्र, अश्दोद और गाजा के पश्चिम में और उनके आसपास के सभी नगरों और गाँवों को शामिल किया गया है। ये मिस्र की सूखी नदी की घाटी तक और पश्चिम में भूमध्य समुद्र तक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15:33–47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कनान की पश्चिमी </w:t>
      </w:r>
      <w:r>
        <w:rPr>
          <w:b/>
          <w:lang w:val="hi_IN" w:bidi="hi_IN"/>
        </w:rPr>
        <w:t>पहाड़ियों</w:t>
      </w:r>
      <w:r>
        <w:rPr>
          <w:lang w:val="hi_IN" w:bidi="hi_IN"/>
        </w:rPr>
        <w:t xml:space="preserve"> में यहूदा के गोत्र को चार जिले देता है। पर्वत की तलहटी वे नीची पहाड़ियाँ होती हैं जो किसी पर्वतमाला के नीचे स्थित होती हैं। पहाड़ियों के लिए उसी शब्द का उपयोग करें जिसका उपयोग आपने पिछले भागों में किया है।</w:t>
      </w:r>
    </w:p>
    <w:p>
      <w:pPr/>
      <w:r>
        <w:rPr>
          <w:lang w:val="hi_IN" w:bidi="hi_IN"/>
        </w:rPr>
      </w:r>
      <w:r>
        <w:rPr>
          <w:lang w:val="hi_IN" w:bidi="hi_IN"/>
        </w:rPr>
        <w:t xml:space="preserve">इन चार जिलों में से पहले में 14 </w:t>
      </w:r>
      <w:r>
        <w:rPr>
          <w:b/>
          <w:lang w:val="hi_IN" w:bidi="hi_IN"/>
        </w:rPr>
        <w:t>शहर</w:t>
      </w:r>
      <w:r>
        <w:rPr>
          <w:lang w:val="hi_IN" w:bidi="hi_IN"/>
        </w:rPr>
        <w:t xml:space="preserve">और उनकी </w:t>
      </w:r>
      <w:r>
        <w:rPr>
          <w:b/>
          <w:lang w:val="hi_IN" w:bidi="hi_IN"/>
        </w:rPr>
        <w:t>बस्तियाँ</w:t>
      </w:r>
      <w:r>
        <w:rPr>
          <w:lang w:val="hi_IN" w:bidi="hi_IN"/>
        </w:rPr>
        <w:t xml:space="preserve"> हैं। यहोशू ने पश्चिमी पहाड़ियों में यहूदा के गोत्र को जो दूसरा जिला दिया था, उसमें 16 शहर और उनकी बस्तियाँ हैं। यहोशू ने पश्चिमी पहाड़ियों में यहूदा के गोत्र को जो तीसरा जिला दिया था, उसमें नौ शहर और उनकी बस्तियाँ शामिल हैं। शहर गाँवों या बस्तियों से बड़े होते हैं और आमतौर पर सुरक्षा के लिए दीवारों से घिरे होते हैं। बस्तियाँ लोगों के सबसे छोटे समूह हैं और सुरक्षा के लिए शहरों पर निर्भर होती हैं। शहरों और बस्तियों के लिए उसी शब्द का उपयोग करें जिसका उपयोग आपने पिछले भागों में किया है।</w:t>
      </w:r>
    </w:p>
    <w:p>
      <w:pPr/>
      <w:r>
        <w:rPr>
          <w:lang w:val="hi_IN" w:bidi="hi_IN"/>
        </w:rPr>
      </w:r>
      <w:r>
        <w:rPr>
          <w:lang w:val="hi_IN" w:bidi="hi_IN"/>
        </w:rPr>
        <w:t>यहोशू यहूदा के गोत्र को पश्चिमी तटीय क्षेत्रों में जो चौथा जिला देता है, उसमें एक्रोन शहर, उसके गाँव और बस्तियाँ शामिल हैं। इसमें एक्रोन के पश्चिमी क्षेत्र, अश्दोद शहर और गाजा शहर और उनके आसपास के सभी गाँव और बस्तियाँ भी शामिल हैं। गाँव लोगों के ऐसे समूह होते हैं जो बस्ती से बड़े और शहर से छोटे होते हैं। गाँवों के लिए उसी शब्द का उपयोग करें जिसका उपयोग आपने पिछले भागों में किया है।</w:t>
      </w:r>
    </w:p>
    <w:p>
      <w:pPr/>
      <w:r>
        <w:rPr>
          <w:lang w:val="hi_IN" w:bidi="hi_IN"/>
        </w:rPr>
      </w:r>
      <w:r>
        <w:rPr>
          <w:lang w:val="hi_IN" w:bidi="hi_IN"/>
        </w:rPr>
        <w:t xml:space="preserve">यहाँ रुकें और समूह में चर्चा करें कि आप तीन अलग-अलग आकार के स्थानों को कैसे कहेंगे: </w:t>
      </w:r>
      <w:r>
        <w:rPr>
          <w:b/>
          <w:lang w:val="hi_IN" w:bidi="hi_IN"/>
        </w:rPr>
        <w:t>शहर</w:t>
      </w:r>
      <w:r>
        <w:rPr>
          <w:lang w:val="hi_IN" w:bidi="hi_IN"/>
        </w:rPr>
        <w:t xml:space="preserve">, </w:t>
      </w:r>
      <w:r>
        <w:rPr>
          <w:b/>
          <w:lang w:val="hi_IN" w:bidi="hi_IN"/>
        </w:rPr>
        <w:t>गाँव</w:t>
      </w:r>
      <w:r>
        <w:rPr>
          <w:lang w:val="hi_IN" w:bidi="hi_IN"/>
        </w:rPr>
        <w:t xml:space="preserve"> और </w:t>
      </w:r>
      <w:r>
        <w:rPr>
          <w:b/>
          <w:lang w:val="hi_IN" w:bidi="hi_IN"/>
        </w:rPr>
        <w:t>बस्तियाँ</w:t>
      </w:r>
      <w:r>
        <w:rPr>
          <w:lang w:val="hi_IN" w:bidi="hi_IN"/>
        </w:rPr>
        <w:t>। इस ऑडियो को यहाँ रोकें।</w:t>
      </w:r>
    </w:p>
    <w:p>
      <w:pPr/>
      <w:r>
        <w:rPr>
          <w:lang w:val="hi_IN" w:bidi="hi_IN"/>
        </w:rPr>
      </w:r>
      <w:r>
        <w:rPr>
          <w:lang w:val="hi_IN" w:bidi="hi_IN"/>
        </w:rPr>
        <w:t xml:space="preserve">ये मिस्र की वादी या सूखी नदी की घाटी तक और पश्चिम में भूमध्य सागर तक फैले हुए थे। </w:t>
      </w:r>
      <w:r>
        <w:rPr>
          <w:b/>
          <w:lang w:val="hi_IN" w:bidi="hi_IN"/>
        </w:rPr>
        <w:t>वादी</w:t>
      </w:r>
      <w:r>
        <w:rPr>
          <w:lang w:val="hi_IN" w:bidi="hi_IN"/>
        </w:rPr>
        <w:t xml:space="preserve"> गर्म और शुष्क ऋतुओं में सूखी नदी की घाटी होती है, और वर्षा ऋतु में पानी से भर जाती है। वादी या सूखी नदी की घाटी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15:48–63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15:48–63 को सुनें और अपने मन में रखें।</w:t>
      </w:r>
    </w:p>
    <w:p>
      <w:pPr/>
      <w:r>
        <w:rPr>
          <w:lang w:val="hi_IN" w:bidi="hi_IN"/>
        </w:rPr>
      </w:r>
      <w:r>
        <w:rPr>
          <w:lang w:val="hi_IN" w:bidi="hi_IN"/>
        </w:rPr>
        <w:t>यदि सम्भव हो, तो यहोशू 15:48–63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15:48–63 का ऑडियो संस्करण सबसे आसानी से समझ में आने वाले अनुवाद में सुनें।</w:t>
      </w:r>
    </w:p>
    <w:p>
      <w:pPr/>
      <w:r>
        <w:rPr>
          <w:lang w:val="hi_IN" w:bidi="hi_IN"/>
        </w:rPr>
      </w:r>
      <w:r>
        <w:rPr>
          <w:lang w:val="hi_IN" w:bidi="hi_IN"/>
        </w:rPr>
        <w:t>यह भाग उन शहरों, नगरों और गाँवों की सूची को आगे बढ़ाता है जो उस क्षेत्र के कुछ हिस्सों में यहोशू ने यहूदा के गोत्र को दिए थे। पिछले दो भागों में पाँच जिलों को सूचीबद्ध किया था। यह भाग पहाड़ी देश में पाँच जिलों और रेगिस्तान में एक जिले की सूची देता है।</w:t>
      </w:r>
    </w:p>
    <w:p>
      <w:pPr/>
      <w:r>
        <w:rPr>
          <w:lang w:val="hi_IN" w:bidi="hi_IN"/>
        </w:rPr>
      </w:r>
      <w:r>
        <w:rPr>
          <w:lang w:val="hi_IN" w:bidi="hi_IN"/>
        </w:rPr>
        <w:t>यहाँ रुकें और यहूदा देश का नक्शा देखें। नक्शे पर पहाड़ी देश और रेगिस्तान को देखें। जब आप इस चरण पाठ के परिचय को सुनें, तब आप इस नक्शे को देखना जारी रख सकते हैं। इस ऑडियो को यहाँ रोकें।</w:t>
      </w:r>
    </w:p>
    <w:p>
      <w:pPr/>
      <w:r>
        <w:rPr>
          <w:lang w:val="hi_IN" w:bidi="hi_IN"/>
        </w:rPr>
      </w:r>
      <w:r>
        <w:rPr>
          <w:lang w:val="hi_IN" w:bidi="hi_IN"/>
        </w:rPr>
        <w:t>पहाड़ी देश के नगर एक ऐसे क्षेत्र में स्थित हैं जो नीची पहाड़ियों का क्षेत्र है और जो उत्तर से दक्षिण तक फैली हुई एक संकीर्ण पहाड़ी पट्टी है, जो पश्चिम में तटीय नीची भूमि और पूर्व में रेगिस्तान के बीच स्थित है। ये पहाड़ियाँ लगभग 16 किलोमीटर की दूरी में ऊपर से नीचे रेगिस्तान की ओर लगभग 900 मीटर ढलान लिए हुए हैं।</w:t>
      </w:r>
    </w:p>
    <w:p>
      <w:pPr/>
      <w:r>
        <w:rPr>
          <w:lang w:val="hi_IN" w:bidi="hi_IN"/>
        </w:rPr>
      </w:r>
      <w:r>
        <w:rPr>
          <w:lang w:val="hi_IN" w:bidi="hi_IN"/>
        </w:rPr>
        <w:t>यहाँ रुकें और पहाड़ी देश की एक तस्वीर देखें। इस ऑडियो को यहाँ रोकें।</w:t>
      </w:r>
    </w:p>
    <w:p>
      <w:pPr/>
      <w:r>
        <w:rPr>
          <w:lang w:val="hi_IN" w:bidi="hi_IN"/>
        </w:rPr>
      </w:r>
      <w:r>
        <w:rPr>
          <w:lang w:val="hi_IN" w:bidi="hi_IN"/>
        </w:rPr>
        <w:t>यहाँ सूचीबद्ध पाँच जिलों में से पहले में 11 शहर और उनके गाँव हैं। याद रखें कि शहर आमतौर पर बड़े नगर होते हैं जिनके चारों ओर सुरक्षा के लिए दीवारें होती हैं। गाँव छोटी बस्तियाँ हैं जो सुरक्षा के लिए शहरों पर निर्भर होती हैं। इस जिले में, यहोशू दबीर का एक और नाम देता है, जिसे किर्यत्सन्ना कहा जाता है।</w:t>
      </w:r>
    </w:p>
    <w:p>
      <w:pPr/>
      <w:r>
        <w:rPr>
          <w:lang w:val="hi_IN" w:bidi="hi_IN"/>
        </w:rPr>
      </w:r>
      <w:r>
        <w:rPr>
          <w:lang w:val="hi_IN" w:bidi="hi_IN"/>
        </w:rPr>
        <w:t>पहाड़ी देश के पाँच जिलों में से दूसरे में नौ शहर और उनके गाँव शामिल हैं। इन शहरों में से एक हेब्रोन है, जिसे कालेब ने कब्जा कर लिया था।</w:t>
      </w:r>
    </w:p>
    <w:p>
      <w:pPr/>
      <w:r>
        <w:rPr>
          <w:lang w:val="hi_IN" w:bidi="hi_IN"/>
        </w:rPr>
      </w:r>
      <w:r>
        <w:rPr>
          <w:lang w:val="hi_IN" w:bidi="hi_IN"/>
        </w:rPr>
        <w:t>पहाड़ी देश के इन पाँच जिलों में से तीसरे जिले में 10 शहर और उनके गाँव शामिल हैं। यह क्षेत्र हेब्रोन के दक्षिण-पूर्व में माना जाता है।</w:t>
      </w:r>
    </w:p>
    <w:p>
      <w:pPr/>
      <w:r>
        <w:rPr>
          <w:lang w:val="hi_IN" w:bidi="hi_IN"/>
        </w:rPr>
      </w:r>
      <w:r>
        <w:rPr>
          <w:lang w:val="hi_IN" w:bidi="hi_IN"/>
        </w:rPr>
        <w:t>इन पाँच जिलों में से चौथे में छह शहर और उनके गाँव शामिल हैं। यह माना जाता है कि यह जिला हेब्रोन के उत्तर में है।</w:t>
      </w:r>
    </w:p>
    <w:p>
      <w:pPr/>
      <w:r>
        <w:rPr>
          <w:lang w:val="hi_IN" w:bidi="hi_IN"/>
        </w:rPr>
      </w:r>
      <w:r>
        <w:rPr>
          <w:lang w:val="hi_IN" w:bidi="hi_IN"/>
        </w:rPr>
        <w:t>और पाँचवें जिले में दो शहर और उनके गाँव शामिल हैं। यह जिला यहूदा की उत्तरी सीमा के पास है, और बिन्यामीन के गोत्र की सीमा के पास है।</w:t>
      </w:r>
    </w:p>
    <w:p>
      <w:pPr/>
      <w:r>
        <w:rPr>
          <w:lang w:val="hi_IN" w:bidi="hi_IN"/>
        </w:rPr>
      </w:r>
      <w:r>
        <w:rPr>
          <w:lang w:val="hi_IN" w:bidi="hi_IN"/>
        </w:rPr>
        <w:t>यह भाग रेगिस्तान के एक जिले को सूचीबद्ध करता है, या उस क्षेत्र में जहाँ बहुत कम उगता है और पानी बहुत कम है। यह जिला पहाड़ी देश की पूर्वी ढलानों या पूर्वी दिशा में स्थित है, और पहाड़ी से नीचे यरदन घाटी में जाता है। यह जिला छह शहरों और उनके गाँवों को सूचीबद्ध करता है।</w:t>
      </w:r>
    </w:p>
    <w:p>
      <w:pPr/>
      <w:r>
        <w:rPr>
          <w:lang w:val="hi_IN" w:bidi="hi_IN"/>
        </w:rPr>
      </w:r>
      <w:r>
        <w:rPr>
          <w:lang w:val="hi_IN" w:bidi="hi_IN"/>
        </w:rPr>
        <w:t>यहाँ रुकें और समूह में इस प्रश्न पर चर्चा करें: अपने जिलों या क्षेत्रों के विभिन्न नगरों या गाँवों के नाम और सूची दें जहाँ आपकी भाषा बोली जाती है। इस ऑडियो को यहाँ रोकें।</w:t>
      </w:r>
    </w:p>
    <w:p>
      <w:pPr/>
      <w:r>
        <w:rPr>
          <w:lang w:val="hi_IN" w:bidi="hi_IN"/>
        </w:rPr>
      </w:r>
      <w:r>
        <w:rPr>
          <w:lang w:val="hi_IN" w:bidi="hi_IN"/>
        </w:rPr>
        <w:t>लेकिन यहूदा यरूशलेम में रहने वाले यबूसी लोगों को पूरी तरह नष्ट नहीं कर सका। इसलिए तब से जब यह लिखा गया था, तब तक यरूशलेम में यबूसी और यहूदा के गोत्र के लोग एक साथ रहते थे, भले ही आखिरकार यरूशलेम बिन्यामीन के क्षेत्र के गोत्र का एक हिस्सा था।</w:t>
      </w:r>
    </w:p>
    <w:p>
      <w:pPr/>
      <w:r>
        <w:rPr>
          <w:lang w:val="hi_IN" w:bidi="hi_IN"/>
        </w:rPr>
      </w:r>
      <w:r>
        <w:rPr>
          <w:lang w:val="hi_IN" w:bidi="hi_IN"/>
        </w:rPr>
        <w:t>यहाँ रुकें और समूह में इस प्रश्न पर चर्चा करें: आपकी संस्कृति में लोग आपके देश में रहने की कोशिश करने वाले नए लोगों के प्रति कैसे प्रतिक्रिया देते हैं? चर्चा करें कि आपकी संस्कृति में आपके लोगों को शुरू में वह भूमि कैसे मिली जहाँ आप रहते हैं।</w:t>
      </w:r>
      <w:r>
        <w:rPr>
          <w:lang w:val="hi_IN" w:bidi="hi_IN"/>
        </w:rPr>
      </w:r>
    </w:p>
    <w:p>
      <w:pPr>
        <w:pStyle w:val="Heading3"/>
      </w:pPr>
      <w:r>
        <w:rPr>
          <w:lang w:val="hi_IN" w:bidi="hi_IN"/>
        </w:rPr>
        <w:t>घटनाओं को समझाना</w:t>
      </w:r>
    </w:p>
    <w:p>
      <w:pPr/>
      <w:r>
        <w:rPr>
          <w:lang w:val="hi_IN" w:bidi="hi_IN"/>
        </w:rPr>
      </w:r>
      <w:r>
        <w:rPr>
          <w:lang w:val="hi_IN" w:bidi="hi_IN"/>
        </w:rPr>
        <w:t>यहोशू 15:48–63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यहोशू पहाड़ी देश में यहूदा के गोत्र को पाँच और जिले देता है। इन जिलों में से पहले में 11 शहर और उनके गाँव हैं।</w:t>
      </w:r>
    </w:p>
    <w:p>
      <w:pPr/>
      <w:r>
        <w:rPr>
          <w:lang w:val="hi_IN" w:bidi="hi_IN"/>
        </w:rPr>
      </w:r>
      <w:r>
        <w:rPr>
          <w:b/>
          <w:lang w:val="hi_IN" w:bidi="hi_IN"/>
        </w:rPr>
        <w:t>दूसरे दृश्य में:</w:t>
      </w:r>
      <w:r>
        <w:rPr>
          <w:lang w:val="hi_IN" w:bidi="hi_IN"/>
        </w:rPr>
        <w:t xml:space="preserve"> पहाड़ी देश में इन जिलों में से दूसरे जिले में नौ शहर और उनके गाँव हैं।</w:t>
      </w:r>
    </w:p>
    <w:p>
      <w:pPr/>
      <w:r>
        <w:rPr>
          <w:lang w:val="hi_IN" w:bidi="hi_IN"/>
        </w:rPr>
      </w:r>
      <w:r>
        <w:rPr>
          <w:b/>
          <w:lang w:val="hi_IN" w:bidi="hi_IN"/>
        </w:rPr>
        <w:t>तीसरे दृश्य में:</w:t>
      </w:r>
      <w:r>
        <w:rPr>
          <w:lang w:val="hi_IN" w:bidi="hi_IN"/>
        </w:rPr>
        <w:t xml:space="preserve"> पहाड़ी देश में इन जिलों में से तीसरे जिले में दस शहर और उनके गाँव हैं।</w:t>
      </w:r>
    </w:p>
    <w:p>
      <w:pPr/>
      <w:r>
        <w:rPr>
          <w:lang w:val="hi_IN" w:bidi="hi_IN"/>
        </w:rPr>
      </w:r>
      <w:r>
        <w:rPr>
          <w:b/>
          <w:lang w:val="hi_IN" w:bidi="hi_IN"/>
        </w:rPr>
        <w:t>चौथे दृश्य में:</w:t>
      </w:r>
      <w:r>
        <w:rPr>
          <w:lang w:val="hi_IN" w:bidi="hi_IN"/>
        </w:rPr>
        <w:t xml:space="preserve"> पहाड़ी देश में इन जिलों में से चौथे जिले में छह शहर और उनके गाँव हैं।</w:t>
      </w:r>
    </w:p>
    <w:p>
      <w:pPr/>
      <w:r>
        <w:rPr>
          <w:lang w:val="hi_IN" w:bidi="hi_IN"/>
        </w:rPr>
      </w:r>
      <w:r>
        <w:rPr>
          <w:b/>
          <w:lang w:val="hi_IN" w:bidi="hi_IN"/>
        </w:rPr>
        <w:t>पाँचवें दृश्य में:</w:t>
      </w:r>
      <w:r>
        <w:rPr>
          <w:lang w:val="hi_IN" w:bidi="hi_IN"/>
        </w:rPr>
        <w:t xml:space="preserve"> पहाड़ी देश के इन जिलों में से पाँचवें जिले में दो शहर और उनके गाँव हैं।</w:t>
      </w:r>
    </w:p>
    <w:p>
      <w:pPr/>
      <w:r>
        <w:rPr>
          <w:lang w:val="hi_IN" w:bidi="hi_IN"/>
        </w:rPr>
      </w:r>
      <w:r>
        <w:rPr>
          <w:b/>
          <w:lang w:val="hi_IN" w:bidi="hi_IN"/>
        </w:rPr>
        <w:t>छठे दृश्य में:</w:t>
      </w:r>
      <w:r>
        <w:rPr>
          <w:lang w:val="hi_IN" w:bidi="hi_IN"/>
        </w:rPr>
        <w:t xml:space="preserve"> यहोशू यहूदा को पहाड़ी देश के पूर्वी भाग में जंगल में एक जिला देता है। इस जिले में छह शहर और उनके गाँव हैं।</w:t>
      </w:r>
    </w:p>
    <w:p>
      <w:pPr/>
      <w:r>
        <w:rPr>
          <w:lang w:val="hi_IN" w:bidi="hi_IN"/>
        </w:rPr>
      </w:r>
      <w:r>
        <w:rPr>
          <w:b/>
          <w:lang w:val="hi_IN" w:bidi="hi_IN"/>
        </w:rPr>
        <w:t>सातवें दृश्य में:</w:t>
      </w:r>
      <w:r>
        <w:rPr>
          <w:lang w:val="hi_IN" w:bidi="hi_IN"/>
        </w:rPr>
        <w:t xml:space="preserve"> अंत में, हम सुनते हैं कि यहूदा का गोत्र यरूशलेम से यबूसियों को नहीं निकाल सका था। इसलिए यहूदा के गोत्र के लोग कम से कम इस भाग के लिखने के समय तक यरूशलेम में यबूसियों के साथ रहते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गोत्र के लोग</w:t>
      </w:r>
    </w:p>
    <w:p>
      <w:pPr>
        <w:pStyle w:val="ListBullet"/>
        <w:spacing w:line="240" w:lineRule="auto"/>
        <w:ind w:left="720"/>
      </w:pPr>
      <w:r>
        <w:rPr>
          <w:lang w:val="hi_IN" w:bidi="hi_IN"/>
        </w:rPr>
      </w:r>
      <w:r>
        <w:rPr>
          <w:lang w:val="hi_IN" w:bidi="hi_IN"/>
        </w:rPr>
        <w:t>और यबूसी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जंगल के ठीक पास स्थित पहाड़ी देश या पहाड़ी भूमि है। पहाड़ी देश की पहाड़ियों के कारण, वहाँ की जलवायु के चलते रेगिस्तानी क्षेत्र में वर्षा कम होती होगी, और वहाँ भूमि पर खेती करना अधिक कठिन होता होगा। यहूदा के गोत्र के लिए इस क्षेत्र में पानी के सोतों या प्राकृतिक नदियों या समुद्रों के पास रहना बहुत महत्वपूर्ण था। रेगिस्तान में शायद केवल छह शहर ही हैं, क्योंकि वहाँ अधिक पानी नहीं है, बहुत गर्म है, और भूमि बहुत सूखी है। इससे लोगों के लिए रेगिस्तान में रहना कठिन हो जाता है।</w:t>
      </w:r>
    </w:p>
    <w:p>
      <w:pPr/>
      <w:r>
        <w:rPr>
          <w:lang w:val="hi_IN" w:bidi="hi_IN"/>
        </w:rPr>
      </w:r>
      <w:r>
        <w:rPr>
          <w:lang w:val="hi_IN" w:bidi="hi_IN"/>
        </w:rPr>
        <w:t>यहाँ रुकें और रेगिस्तान की एक तस्वीर देखें। इस ऑडियो को यहाँ रोकें।</w:t>
      </w:r>
    </w:p>
    <w:p>
      <w:pPr/>
      <w:r>
        <w:rPr>
          <w:lang w:val="hi_IN" w:bidi="hi_IN"/>
        </w:rPr>
      </w:r>
      <w:r>
        <w:rPr>
          <w:lang w:val="hi_IN" w:bidi="hi_IN"/>
        </w:rPr>
        <w:t>यहाँ रुकें और समूह में एक साथ एक साथ कागज पर या लकड़ियों, पत्थरों और पत्तियों का उपयोग करके अपने समुदाय का नक्शा बनाएँ। अपने आसपास की भूमि के प्रकार पर ध्यान दें। पहाड़ियों और घाटियों, पर्वतों या नालों और नदियों के नाम बताएँ। बारी-बारी से एक-दूसरे को नक़्शे और भूमि का वर्णन करें। ध्यान दें कि आप विभिन्न प्रकार की भूमि या पानी का वर्णन कैसे करते हैं। इस ऑडियो को यहाँ रोकें।</w:t>
      </w:r>
    </w:p>
    <w:p>
      <w:pPr/>
      <w:r>
        <w:rPr>
          <w:lang w:val="hi_IN" w:bidi="hi_IN"/>
        </w:rPr>
      </w:r>
      <w:r>
        <w:rPr>
          <w:lang w:val="hi_IN" w:bidi="hi_IN"/>
        </w:rPr>
        <w:t>सातवें दृश्य में, ध्यान दें कि यहूदा के गोत्र के लोग उस देश में रहने वाले लोगों को बाहर निकाल देने के लिए यहोवा की आज्ञा का पालन नहीं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15:48–63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के गोत्र के लोग</w:t>
      </w:r>
    </w:p>
    <w:p>
      <w:pPr>
        <w:pStyle w:val="ListBullet"/>
        <w:spacing w:line="240" w:lineRule="auto"/>
        <w:ind w:left="720"/>
      </w:pPr>
      <w:r>
        <w:rPr>
          <w:lang w:val="hi_IN" w:bidi="hi_IN"/>
        </w:rPr>
      </w:r>
      <w:r>
        <w:rPr>
          <w:lang w:val="hi_IN" w:bidi="hi_IN"/>
        </w:rPr>
        <w:t>और यबूसी</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यहोशू पहाड़ी देश में यहूदा के गोत्र को पाँच और जिले देता है। इन जिलों में से पहले में 11 शहर और उनके गाँव हैं। इन जिलों में से दूसरे में नौ शहर और उनके गाँव हैं। इन जिलों में से तीसरे जिले में 10 शहर और उनके गाँव हैं। इन जिलों में से चौथे में छह शहर और उनके गाँव हैं। इन जिलों में से पाँचवें जिले में दो शहर और उनके गाँव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प्रतिनिधित्व करने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यहूदा को पहाड़ी देश के पूर्वी भाग में रेगिस्तान में एक जिला देता है। इस जिले में छह शहर और उनके गाँव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प्रतिनिधित्व करने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यहूदा के गोत्र के लोग यबूसियों को यरूशलेम से नहीं निकाल सके थे। इसलिए यहूदा कम से कम इस भाग के लिखने के समय तक यरूशलेम में यबूसियों के साथ रहता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यबूसियों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यहाँ रुकें और इस भाग में दिए गए शहरों के नामों की सूची बनाने का अभ्यास करें। कस्बों के नाम सीखने के लिए वस्तुओं का उपयोग करें।</w:t>
      </w:r>
      <w:r>
        <w:rPr>
          <w:lang w:val="hi_IN" w:bidi="hi_IN"/>
        </w:rPr>
      </w:r>
    </w:p>
    <w:p>
      <w:pPr>
        <w:pStyle w:val="Heading3"/>
      </w:pPr>
      <w:r>
        <w:rPr>
          <w:lang w:val="hi_IN" w:bidi="hi_IN"/>
        </w:rPr>
        <w:t>आवश्यक जानकारी</w:t>
      </w:r>
    </w:p>
    <w:p>
      <w:pPr/>
      <w:r>
        <w:rPr>
          <w:lang w:val="hi_IN" w:bidi="hi_IN"/>
        </w:rPr>
      </w:r>
      <w:r>
        <w:rPr>
          <w:lang w:val="hi_IN" w:bidi="hi_IN"/>
        </w:rPr>
        <w:t>यहोशू 15:48–63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कनान के </w:t>
      </w:r>
      <w:r>
        <w:rPr>
          <w:b/>
          <w:lang w:val="hi_IN" w:bidi="hi_IN"/>
        </w:rPr>
        <w:t>पहाड़ी देश</w:t>
      </w:r>
      <w:r>
        <w:rPr>
          <w:lang w:val="hi_IN" w:bidi="hi_IN"/>
        </w:rPr>
        <w:t xml:space="preserve"> में यहूदा के गोत्र को पाँच जिले देता है। पहाड़ी देश उन निचली </w:t>
      </w:r>
      <w:r>
        <w:rPr>
          <w:b/>
          <w:lang w:val="hi_IN" w:bidi="hi_IN"/>
        </w:rPr>
        <w:t>पहाड़ियों</w:t>
      </w:r>
      <w:r>
        <w:rPr>
          <w:lang w:val="hi_IN" w:bidi="hi_IN"/>
        </w:rPr>
        <w:t xml:space="preserve"> या पहाड़ों का क्षेत्र है जो यहूदा के बीच में उत्तर और दक्षिण तक फैली हुई हैं। पहाड़ियों या पहाड़ी देश के लिए उसी शब्द का उपयोग करें जिसका उपयोग आपने पिछले भागों में किया है।</w:t>
      </w:r>
    </w:p>
    <w:p>
      <w:pPr/>
      <w:r>
        <w:rPr>
          <w:lang w:val="hi_IN" w:bidi="hi_IN"/>
        </w:rPr>
      </w:r>
      <w:r>
        <w:rPr>
          <w:lang w:val="hi_IN" w:bidi="hi_IN"/>
        </w:rPr>
        <w:t xml:space="preserve">इन पाँच जिलों में से पहले में 11 </w:t>
      </w:r>
      <w:r>
        <w:rPr>
          <w:b/>
          <w:lang w:val="hi_IN" w:bidi="hi_IN"/>
        </w:rPr>
        <w:t>शहर</w:t>
      </w:r>
      <w:r>
        <w:rPr>
          <w:lang w:val="hi_IN" w:bidi="hi_IN"/>
        </w:rPr>
        <w:t xml:space="preserve"> और उनके </w:t>
      </w:r>
      <w:r>
        <w:rPr>
          <w:b/>
          <w:lang w:val="hi_IN" w:bidi="hi_IN"/>
        </w:rPr>
        <w:t>गाँव</w:t>
      </w:r>
      <w:r>
        <w:rPr>
          <w:lang w:val="hi_IN" w:bidi="hi_IN"/>
        </w:rPr>
        <w:t xml:space="preserve"> हैं। यहोशू पहाड़ी देश में यहूदा के गोत्र को जो दूसरा जिला देता है, उसमें नौ शहर और उनके गाँव शामिल हैं। यहोशू पहाड़ी देश में यहूदा के गोत्र को जो तीसरा जिला देता है, उसमें दस शहर और उनके गाँव शामिल हैं। इन पाँच जिलों में से चौथे में छह शहर और उनके गाँव हैं। पाँचवें जिले में दो शहर और उनके गाँव हैं। शहर नगरों से बड़े होते हैं और आमतौर पर सुरक्षा के लिए दीवारों से घिरे होते हैं। गाँव लोगों की सबसे छोटी बस्तियाँ हैं और सुरक्षा के लिए शहरों पर निर्भर होती हैं। शहरों और गाँवों के लिए उसी शब्द का उपयोग करें जिसका उपयोग आपने पिछले भागों में किया है।</w:t>
      </w:r>
    </w:p>
    <w:p>
      <w:pPr/>
      <w:r>
        <w:rPr>
          <w:lang w:val="hi_IN" w:bidi="hi_IN"/>
        </w:rPr>
      </w:r>
      <w:r>
        <w:rPr>
          <w:lang w:val="hi_IN" w:bidi="hi_IN"/>
        </w:rPr>
        <w:t xml:space="preserve">यहोशू </w:t>
      </w:r>
      <w:r>
        <w:rPr>
          <w:b/>
          <w:lang w:val="hi_IN" w:bidi="hi_IN"/>
        </w:rPr>
        <w:t>रेगिस्तान</w:t>
      </w:r>
      <w:r>
        <w:rPr>
          <w:lang w:val="hi_IN" w:bidi="hi_IN"/>
        </w:rPr>
        <w:t xml:space="preserve">में यहूदा के गोत्र को एक जिला देता है। यह रेगिस्तान पहाड़ी देश की पूर्वी </w:t>
      </w:r>
      <w:r>
        <w:rPr>
          <w:b/>
          <w:lang w:val="hi_IN" w:bidi="hi_IN"/>
        </w:rPr>
        <w:t>ढलान</w:t>
      </w:r>
      <w:r>
        <w:rPr>
          <w:lang w:val="hi_IN" w:bidi="hi_IN"/>
        </w:rPr>
        <w:t xml:space="preserve"> पर है। रेगिस्तान एक सूखा स्थान होता है जहाँ बहुत कम पौधे उगते हैं और बहुत कम पशु रहते हैं। ढलान पहाड़ियों या पर्वतों का झुका हुआ हिस्सा होता है। रेगिस्तान और ढलान के लिए उसी शब्द का उपयोग करें जिसका उपयोग आपने पिछले भागों में किया है। </w:t>
      </w:r>
      <w:r>
        <w:rPr>
          <w:lang w:val="hi_IN" w:bidi="hi_IN"/>
        </w:rPr>
        <w:t>रेगिस्तान</w:t>
      </w:r>
      <w:r>
        <w:rPr>
          <w:lang w:val="hi_IN" w:bidi="hi_IN"/>
        </w:rPr>
        <w:t xml:space="preserve">के बारे में अधिक जानकारी के लिए, मुख्य शब्दावली देखें। </w:t>
      </w:r>
    </w:p>
    <w:p>
      <w:pPr/>
      <w:r>
        <w:rPr>
          <w:lang w:val="hi_IN" w:bidi="hi_IN"/>
        </w:rPr>
      </w:r>
      <w:r>
        <w:rPr>
          <w:lang w:val="hi_IN" w:bidi="hi_IN"/>
        </w:rPr>
        <w:t>यहूदा यबूसियों को यरूशलेम से नहीं निकाल सका था। इसलिए यहूदा के पुत्र, या यहूदा के गोत्र के लोग, कम से कम इस भाग के लिखने के समय तक यरूशलेम में यबूसियों के साथ रहते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16:1–10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16:1–10 को सुनें और अपने मन में रखें।</w:t>
      </w:r>
    </w:p>
    <w:p>
      <w:pPr/>
      <w:r>
        <w:rPr>
          <w:lang w:val="hi_IN" w:bidi="hi_IN"/>
        </w:rPr>
      </w:r>
      <w:r>
        <w:rPr>
          <w:lang w:val="hi_IN" w:bidi="hi_IN"/>
        </w:rPr>
        <w:t>यदि सम्भव हो, तो यहोशू 16:1–10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16:1–10 का ऑडियो संस्करण सबसे आसानी से समझ में आने वाले अनुवाद में सुनें।</w:t>
      </w:r>
    </w:p>
    <w:p>
      <w:pPr/>
      <w:r>
        <w:rPr>
          <w:lang w:val="hi_IN" w:bidi="hi_IN"/>
        </w:rPr>
      </w:r>
      <w:r>
        <w:rPr>
          <w:lang w:val="hi_IN" w:bidi="hi_IN"/>
        </w:rPr>
        <w:t>यह भाग इस्राएल के गोत्रों के बीच भूमि के वितरण का वर्णन करना जारी रखता है। याद रखें कि देश का पहला वितरण यहूदा के गोत्र को मिला था। भूमि का दूसरा वितरण यूसुफ के गोत्र के पास गया। इस्राएली अगुवों ने चिन्ह वाले पत्थरों, जिन्हें चिट्ठियाँ कहा जाता है, डालकर यह तय किया कि अगली भूमि किस गोत्र को दी जाए। अब यहोशू यूसुफ के गोत्र को देश दे रहा है। याद रखें कि यूसुफ का गोत्र यूसुफ के दो पुत्रों—मनश्शे, जो बड़ा है, और एप्रैम के अनुसार दो गोत्रों में विभाजित है। यह भाग यूसुफ के पूरे गोत्र की दक्षिणी सीमा और एप्रैम के आधे गोत्र की पूरी सीमा का वर्णन करता है।</w:t>
      </w:r>
    </w:p>
    <w:p>
      <w:pPr/>
      <w:r>
        <w:rPr>
          <w:lang w:val="hi_IN" w:bidi="hi_IN"/>
        </w:rPr>
      </w:r>
      <w:r>
        <w:rPr>
          <w:lang w:val="hi_IN" w:bidi="hi_IN"/>
        </w:rPr>
        <w:t>यहाँ रुकें और समूह में अपने विभिन्न गोत्रों या अपने लोगों के समूह के विभिन्न हिस्सों के बारे में बात करें। आपके गोत्र या लोगों के समूह के भीतर छोटे समूह कैसे अस्तित्व में आए? आप बड़े समूह के भीतर विभिन्न छोटे समूहों के बारे में कैसे बात करते हैं? इस ऑडियो को यहाँ रोकें।</w:t>
      </w:r>
    </w:p>
    <w:p>
      <w:pPr/>
      <w:r>
        <w:rPr>
          <w:lang w:val="hi_IN" w:bidi="hi_IN"/>
        </w:rPr>
      </w:r>
      <w:r>
        <w:rPr>
          <w:lang w:val="hi_IN" w:bidi="hi_IN"/>
        </w:rPr>
        <w:t>यूसुफ के गोत्र की दक्षिणी सीमा बिन्यामीन के गोत्र की उत्तरी सीमा के अधिकांश भाग से मिलती है।</w:t>
      </w:r>
    </w:p>
    <w:p>
      <w:pPr/>
      <w:r>
        <w:rPr>
          <w:lang w:val="hi_IN" w:bidi="hi_IN"/>
        </w:rPr>
      </w:r>
      <w:r>
        <w:rPr>
          <w:lang w:val="hi_IN" w:bidi="hi_IN"/>
        </w:rPr>
        <w:t>यहाँ रुकें और उस देश का नक्शा देखें जो यहोवा ने इस्राएल के 12 गोत्रों को दिया था। ध्यान दें कि एप्रैम और मनश्शे कहाँ स्थित हैं। इस ऑडियो को यहाँ रोकें।</w:t>
      </w:r>
    </w:p>
    <w:p>
      <w:pPr/>
      <w:r>
        <w:rPr>
          <w:lang w:val="hi_IN" w:bidi="hi_IN"/>
        </w:rPr>
      </w:r>
      <w:r>
        <w:rPr>
          <w:lang w:val="hi_IN" w:bidi="hi_IN"/>
        </w:rPr>
        <w:t>यहाँ रुकें और नाम दिए गए शहरों के साथ एप्रैम की सीमाओं का नक्शा देखें। आप इस नक्शे को देखते हुए और उसका अनुसरण करते समय अगली जानकारी सुन सकते हैं। इस ऑडियो को यहाँ रोकें।</w:t>
      </w:r>
    </w:p>
    <w:p>
      <w:pPr/>
      <w:r>
        <w:rPr>
          <w:lang w:val="hi_IN" w:bidi="hi_IN"/>
        </w:rPr>
      </w:r>
      <w:r>
        <w:rPr>
          <w:lang w:val="hi_IN" w:bidi="hi_IN"/>
        </w:rPr>
        <w:t>हम यूसुफ के गोत्र की दक्षिणी सीमा पूर्व से पश्चिम तक सुनते हैं। सीमा यरीहो के पास यरदन नदी से आरम्भ होती है, और यरीहो के पास के जल के सोतों के पूर्व की ओर जाती है। फिर यरदन नदी से, सीमा रेगिस्तान से होकर पश्चिम की ओर जाती है और बेतेल के पहाड़ी देश या पहाड़ी क्षेत्र में जाती है। कुछ संस्करणों में बेतेल और लूज का उल्लेख अलग-अलग शहरों के रूप में किया गया है, लेकिन अधिकांश लोग मानते हैं कि लूज बेतेल का दूसरा नाम है। बेतेल से सीमा पश्चिम की ओर अतारोत में एरेकियों की सीमा तक जाती है—जो कि कनानी ही थे। वहाँ से अधिकांश भाग कहते हैं कि सीमा नीचे आई थी, या नीचे की ओर गई। याद रखें कि बेतेल पहाड़ी देश में है, इसलिए सीमा भूमध्य सागर पर समाप्त होने से पहले निचले बेथोरोन और गेजेर के निचले क्षेत्र में पहाड़ों से नीचे जाती है। गेजेर समुद्र से लगभग 24 किलोमीटर की दूरी पर है।</w:t>
      </w:r>
    </w:p>
    <w:p>
      <w:pPr/>
      <w:r>
        <w:rPr>
          <w:lang w:val="hi_IN" w:bidi="hi_IN"/>
        </w:rPr>
      </w:r>
      <w:r>
        <w:rPr>
          <w:lang w:val="hi_IN" w:bidi="hi_IN"/>
        </w:rPr>
        <w:t>यहोशू यूसुफ के पुत्रों, एप्रैम और मनश्शे को यह देश उनकी विरासत के रूप में देता है। अब यह भाग एप्रैम के कुलों या बड़े परिवार के समूहों की सीमा का वर्णन करता है। यद्यपि मनश्शे यूसुफ का सबसे बड़ा पुत्र था, फिर भी यूसुफ के पिता याकूब ने यूसुफ के पुत्र एप्रैम को मनश्शे से बड़ा होने के लिए आशीर्वाद दिया था। इसलिए यहाँ यहोशू यूसुफ के गोत्र के लिये एप्रैम को भूमि का पहला भाग देता है।</w:t>
      </w:r>
    </w:p>
    <w:p>
      <w:pPr/>
      <w:r>
        <w:rPr>
          <w:lang w:val="hi_IN" w:bidi="hi_IN"/>
        </w:rPr>
      </w:r>
      <w:r>
        <w:rPr>
          <w:lang w:val="hi_IN" w:bidi="hi_IN"/>
        </w:rPr>
        <w:t>यहाँ रुकें और इस बारे में सोचें कि यहोशू भूमि की सीमाओं का वर्णन किस क्रम में करता है। क्या सबसे बड़े बच्चे की कोई जिम्मेदारी है जो छोटे बच्चों की नहीं है, या छोटे बच्चों की कोई जिम्मेदारी है जो बड़े बच्चों के पास नहीं है? किस परिस्थिति में आप किसी दूसरे बच्चे को जिम्मेदारियाँ देने का निर्णय लेते हैं? इस ऑडियो को यहाँ रोकें।</w:t>
      </w:r>
    </w:p>
    <w:p>
      <w:pPr/>
      <w:r>
        <w:rPr>
          <w:lang w:val="hi_IN" w:bidi="hi_IN"/>
        </w:rPr>
      </w:r>
      <w:r>
        <w:rPr>
          <w:lang w:val="hi_IN" w:bidi="hi_IN"/>
        </w:rPr>
        <w:t>एप्रैम की दक्षिणी सीमा का विवरण पूर्व में अत्रोतदार नाम के शहर से शुरू होता है और पश्चिम की ओर भूमध्य सागर तक जाता है। यद्यपि यह भाग सीधे नहीं कहता, पर यह सम्भव है कि एप्रैम की दक्षिणी सीमा वही हो जो पहले यूसुफ के पूरे गोत्र के लिये बताई गई दक्षिणी सीमा थी। इस भाग में सीमा के हिस्से के रूप में ऊपरी बेथोरोन का शहर शामिल है। पहाड़ी देश में ऊपरी बेथोरोन शहर इसलिए बनाया गया था ताकि वह तटीय निचले क्षेत्रों या मैदानों में शत्रुओं से खुद को बचा सके।</w:t>
      </w:r>
    </w:p>
    <w:p>
      <w:pPr/>
      <w:r>
        <w:rPr>
          <w:lang w:val="hi_IN" w:bidi="hi_IN"/>
        </w:rPr>
      </w:r>
      <w:r>
        <w:rPr>
          <w:lang w:val="hi_IN" w:bidi="hi_IN"/>
        </w:rPr>
        <w:t>फिर यह भाग एप्रैम की पूर्वी सीमा तक जाता है, जो उत्तर में मिकमतात से शुरू होती है और यानोह के पूर्व में जाती है। फिर सीमा दक्षिण की ओर मुड़कर यरीहो को छूती है, अर्थात् यह यरीहो के बाहरी भाग तक पहुँचती है। फिर पूर्वी सीमा यरदन नदी पर समाप्त होती है।</w:t>
      </w:r>
    </w:p>
    <w:p>
      <w:pPr/>
      <w:r>
        <w:rPr>
          <w:lang w:val="hi_IN" w:bidi="hi_IN"/>
        </w:rPr>
      </w:r>
      <w:r>
        <w:rPr>
          <w:lang w:val="hi_IN" w:bidi="hi_IN"/>
        </w:rPr>
        <w:t>यह भाग एप्रैम की उत्तरी सीमा तक वापस जाता है, जो मनश्शे की दक्षिणी सीमा है। उत्तरी सीमा पूर्व में तप्पूह से शुरू होती है, जो मिकमतात के ठीक पश्चिम में एक शहर है। तप्पूह एक शहर है जो यहोशू ने एप्रैम को दिया था, लेकिन इसके आसपास की भूमि मनश्शे की है। तप्पूह से सीमा काना नदी, या वादी के साथ, पश्चिम में समुद्र तक जाती है। यह वादी, अर्थात् सूखी नदी का तल, सम्भवतः वर्ष के उस समय पानी से भर जाता है जब बहुत बारिश होती है, लेकिन वर्ष के बाकी समय यह सूखा रहता है। जब पानी होता है, तो वह पहाड़ी देश से पश्चिम की ओर बहकर निचले मैदानों से होता हुआ समुद्र तक पहुँचता है।</w:t>
      </w:r>
    </w:p>
    <w:p>
      <w:pPr/>
      <w:r>
        <w:rPr>
          <w:lang w:val="hi_IN" w:bidi="hi_IN"/>
        </w:rPr>
      </w:r>
      <w:r>
        <w:rPr>
          <w:lang w:val="hi_IN" w:bidi="hi_IN"/>
        </w:rPr>
        <w:t>यहाँ रुकें और वादी, अर्थात् सूखी नदी के तल की तस्वीर देखें। इस ऑडियो को यहाँ रोकें।</w:t>
      </w:r>
    </w:p>
    <w:p>
      <w:pPr/>
      <w:r>
        <w:rPr>
          <w:lang w:val="hi_IN" w:bidi="hi_IN"/>
        </w:rPr>
      </w:r>
      <w:r>
        <w:rPr>
          <w:lang w:val="hi_IN" w:bidi="hi_IN"/>
        </w:rPr>
        <w:t>यूसुफ यह देश एप्रैम के परिवारों या कुलों को विरासत या सम्पत्ति के रूप में देता है। एप्रैम के क्षेत्र में मनश्शे की विरासत या सम्पत्ति के शहर भी शामिल हैं। यहोशू इन सभी शहरों और उनके सभी गाँवों को एप्रैम को देता है। याद रखें कि शहर एक बड़ा नगर होता है जिसके चारों ओर सुरक्षा के लिए दीवारें होती हैं। गाँव एक छोटी बस्ती होती है जो सुरक्षा के लिए शहर पर निर्भर होती है।</w:t>
      </w:r>
    </w:p>
    <w:p>
      <w:pPr/>
      <w:r>
        <w:rPr>
          <w:lang w:val="hi_IN" w:bidi="hi_IN"/>
        </w:rPr>
      </w:r>
      <w:r>
        <w:rPr>
          <w:lang w:val="hi_IN" w:bidi="hi_IN"/>
        </w:rPr>
        <w:t>एप्रैमी उस क्षेत्र पर कब्जा करने में सफल होते हैं, जो यहोशू ने उन्हें आवंटित किया था, केवल गेजेर शहर को छोड़कर। एप्रैम के लोग कनानियों को गेजेर से बाहर निकाल नहीं पाए थे, या उन्हें दूर नहीं कर पाए थे। एप्रैम के गोत्र ने कनानियों को बंधुआ मजदूरों या दासों के रूप में रहने की अनुमति दी। गेजेर समुद्र के पास निचले क्षेत्रों में था। ये शहर आमतौर पर पहाड़ी देश के शहरों से बड़े होते थे। यह संभवतः एक कारण रहा होगा कि एप्रैम के लोग उन्हें गेजेर से बाहर नहीं निकाल पाए। एप्रैमियों ने सीधे यहोवा के आज्ञा का उल्लंघन किया, जब उन्होंने गेजेर में रहने वाले लोगों को बाहर नहीं निकाला। जब यहोशू ने यह भाग लिखा था, तब गेजेर में कनानी अभी भी एप्रैमियों के साथ दासों के रूप में रह रहे थे।</w:t>
      </w:r>
    </w:p>
    <w:p>
      <w:pPr/>
      <w:r>
        <w:rPr>
          <w:lang w:val="hi_IN" w:bidi="hi_IN"/>
        </w:rPr>
      </w:r>
      <w:r>
        <w:rPr>
          <w:lang w:val="hi_IN" w:bidi="hi_IN"/>
        </w:rPr>
        <w:t>यहाँ रुकें और समूह के रूप में इस प्रश्न पर चर्चा करें: आपके लोगों के बीच कौन-कौन से अन्य समुदाय हैं जिन्होंने भूमि ली है या बस गए हैं, उनके नाम बताइए। इस बारे में बात करें कि ये लोग आपके बीच कैसे बस गए। आपके समुदाय का इन समूहों के प्रति क्या दृष्टिकोण है, और आप उनके साथ कैसे व्यवहार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16:1–10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पृष्ठभूमि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चिट्ठी यूसुफ के गोत्र के लिये निकली। यहोशू यूसुफ के गोत्र के लिए पूरे देश की दक्षिणी सीमा का वर्णन करता है। यह सीमा यरदन नदी से भूमध्य सागर तक जाती थी।</w:t>
      </w:r>
    </w:p>
    <w:p>
      <w:pPr/>
      <w:r>
        <w:rPr>
          <w:lang w:val="hi_IN" w:bidi="hi_IN"/>
        </w:rPr>
      </w:r>
      <w:r>
        <w:rPr>
          <w:b/>
          <w:lang w:val="hi_IN" w:bidi="hi_IN"/>
        </w:rPr>
        <w:t>दूसरे दृश्य में:</w:t>
      </w:r>
      <w:r>
        <w:rPr>
          <w:lang w:val="hi_IN" w:bidi="hi_IN"/>
        </w:rPr>
        <w:t xml:space="preserve"> यहोशू यूसुफ के देश को दो हिस्सों में बाँट देता है, और यहोशू एप्रैम के आधे गोत्र को पहला वितरण देता है। यहोशू एप्रैम के देश की सीमाओं का वर्णन करता है।</w:t>
      </w:r>
    </w:p>
    <w:p>
      <w:pPr/>
      <w:r>
        <w:rPr>
          <w:lang w:val="hi_IN" w:bidi="hi_IN"/>
        </w:rPr>
      </w:r>
      <w:r>
        <w:rPr>
          <w:b/>
          <w:lang w:val="hi_IN" w:bidi="hi_IN"/>
        </w:rPr>
        <w:t>तीसरे दृश्य में:</w:t>
      </w:r>
      <w:r>
        <w:rPr>
          <w:lang w:val="hi_IN" w:bidi="hi_IN"/>
        </w:rPr>
        <w:t xml:space="preserve"> एप्रैम गेजेर शहर के सभी कनानियों को बाहर नहीं निकाल सका था। एप्रैम के गोत्र ने कनानियों को गेजेर में दासों के रूप में रहने की अनुमति दी। जब यहोशू ने यह भाग लिखा था, तब कनानी अभी भी एप्रैम के गोत्र के साथ रह रहे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यूसुफ का पूरा गोत्र, जिसमें एप्रैम के गोत्र के लोग और मनश्शे के गोत्र के लोग शामिल हैं</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पहले दृश्य में, याद रखें कि एप्रैम यूसुफ का पुत्र है। यूसुफ का गोत्र उसके पुत्रों एप्रैम और मनश्शे के बीच दो टुकड़ों में विभाजित था। मनश्शे यूसुफ का सबसे बड़ा पुत्र था, लेकिन उनके दादा याकूब ने एप्रैम को एक विशेष आशीर्वाद दिया था। इस भाग के शुरू में मनश्शे और एप्रैम को उनके जन्म क्रम के अनुसार रखा गया है, लेकिन फिर यहोशू द्वारा एप्रैम को दिया गया भाग पहले वर्णित किया गया है। इस पहले दृश्य में, यहोशू पूरे देश की दक्षिणी सीमा का वर्णन करता है जो उसने यूसुफ के मनश्शे और एप्रैम के दो गोत्रों को दी थी। यह कथन कि मनश्शे और एप्रैम ने अपना भाग, अर्थात् अपनी संपत्ति प्राप्त की, पहले दृश्य का एक सारांश है। </w:t>
      </w:r>
    </w:p>
    <w:p>
      <w:pPr/>
      <w:r>
        <w:rPr>
          <w:lang w:val="hi_IN" w:bidi="hi_IN"/>
        </w:rPr>
      </w:r>
      <w:r>
        <w:rPr>
          <w:lang w:val="hi_IN" w:bidi="hi_IN"/>
        </w:rPr>
        <w:t>दूसरे दृश्य में, यहोशू एप्रैम के गोत्र को उनके देश की सीमाएँ देता है। यहोशू दक्षिणी सीमा पर पूर्व से पश्चिम तक, पूर्वी सीमा पर उत्तर से दक्षिण तक, और उत्तरी सीमा पर पूर्व से पश्चिम तक की सीमाओं का वर्णन करता है। पश्चिमी सीमा भूमध्य सागर है। यहोशू ने ये सभी शहर और उनके गाँव एप्रैम को दे दिए, जिनमें मनश्शे की विरासत के कुछ शहर भी शामिल थे। ध्यान दें कि एप्रैम के देश में कई अलग-अलग प्रकार के परिदृश्य हैं। पूर्व की सीमाएँ, यरदन नदी तक, सूखे रेगिस्तान के पास पहाड़ी देश की पूर्वी ढलानों पर हैं। एप्रैम की भूमि का अधिकांश भाग पहाड़ी देश में है, लेकिन फिर देश का पश्चिमी भाग भूमध्य सागर के पास निचले क्षेत्र हैं।</w:t>
      </w:r>
    </w:p>
    <w:p>
      <w:pPr/>
      <w:r>
        <w:rPr>
          <w:lang w:val="hi_IN" w:bidi="hi_IN"/>
        </w:rPr>
      </w:r>
      <w:r>
        <w:rPr>
          <w:lang w:val="hi_IN" w:bidi="hi_IN"/>
        </w:rPr>
        <w:t>यहाँ रुकें और इस बारे में सोचें कि यहोशू भूमि की सीमाओं का वर्णन किस क्रम में करता है। यहोशू दक्षिण की सीमाएँ बताता है, फिर उत्तर से दक्षिण तक की सीमाएँ, और फिर उत्तर से पश्चिम तक की सीमाएँ, और फिर पूर्व से पश्चिम तक की सीमाएँ। जब आप अपने देश की सीमाओं का वर्णन करते हैं, तो आप जानकारी को किस क्रम में व्यवस्थित करते हैं? इस ऑडियो को यहाँ रोकें।</w:t>
      </w:r>
    </w:p>
    <w:p>
      <w:pPr/>
      <w:r>
        <w:rPr>
          <w:lang w:val="hi_IN" w:bidi="hi_IN"/>
        </w:rPr>
      </w:r>
      <w:r>
        <w:rPr>
          <w:lang w:val="hi_IN" w:bidi="hi_IN"/>
        </w:rPr>
        <w:t>तीसरे दृश्य में, याद रखें कि यहोवा की आज्ञा उस देश में रहने वाले सभी लोगों को बाहर निकाल देने की थी। एप्रैम ने गेजेर में ऐसा नहीं किया था। इसके बजाय, एप्रैम के लोगों ने कनानियों को गेजेर में बंधुआ मजदूरों के रूप में रहने दिया। कनानी एप्रैम के लोगों के लिए दासों के समान थे—उन्हें एप्रैमियों की सेवा करने के लिए कड़ी मेहनत करनी पड़ती थी, और उनके पास कोई विकल्प नहीं था।</w:t>
      </w:r>
    </w:p>
    <w:p>
      <w:pPr/>
      <w:r>
        <w:rPr>
          <w:lang w:val="hi_IN" w:bidi="hi_IN"/>
        </w:rPr>
      </w:r>
      <w:r>
        <w:rPr>
          <w:lang w:val="hi_IN" w:bidi="hi_IN"/>
        </w:rPr>
        <w:t>यहाँ रुकें और चर्चा करें कि आप उन लोगों का वर्णन कैसे करते हैं जो दासों की तरह काम करते हैं, बिना किसी विकल्प के कड़ी मेहनत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एप्रैम की सीमाओं और शहरों का नक्शा बनाने के लिए पत्थरों, पत्तियों या लकड़ियों का उपयोग करें। शहरों और इस भाग में उल्लिखित किसी भी ऐतिहासिक चिह्नों के नाम कहने का अभ्यास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16:1–10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यूसुफ का पूरा गोत्र, जिसमें एप्रैम के गोत्र के लोग और मनश्शे के गोत्र के लोग शामिल हैं</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चिट्ठी यूसुफ के गोत्र के नाम पर पड़ी। यहोशू यूसुफ के गोत्र की दक्षिणी सीमा का वर्णन करता है, जो यरदन नदी से भूमध्य सागर तक है। यहोशू यूसुफ के देश को दो हिस्सों में बाँट देता है और पहला वितरण एप्रैम को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मनश्शे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एप्रैम के देश की सीमाओं का वर्णन करता है। सीमाएँ दक्षिणी सीमा पर पूर्व से पश्चिम की ओर जाती हैं, पूर्वी सीमा पर उत्तर से दक्षिण की ओर, और उत्तरी सीमा पर पूर्व से पश्चिम की ओर जाती हैं। पश्चिमी सीमा भूमध्य सागर है। यहोशू ये सभी शहर और उनके गाँव के साथ एप्रैम को देता है, जिनमें कुछ मनश्शे की विरासत के भाग में भी शामिल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मनश्शे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एप्रैम गेजेर में सभी कनानियों को बाहर नहीं निकाल सका था। एप्रैम के गोत्र ने कनानियों को गेजेर में दासों के रूप में रहने की अनुमति दी। जब यहोशू ने यह भाग लिखा था, तब कनानी अभी भी एप्रैम के गोत्र के साथ रह रहे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एप्रैम के गोत्र की भूमिका निभाने वाले व्यक्ति से पूछें, "आप क्या महसूस कर रहे हैं या क्या सोच रहे हैं?" वह व्यक्ति इस तरह के उत्तर दे सकता है</w:t>
      </w:r>
    </w:p>
    <w:p>
      <w:pPr/>
      <w:r>
        <w:rPr>
          <w:lang w:val="hi_IN" w:bidi="hi_IN"/>
        </w:rPr>
      </w:r>
      <w:r>
        <w:rPr>
          <w:lang w:val="hi_IN" w:bidi="hi_IN"/>
        </w:rPr>
        <w:t>यहाँ रुकें और इस भाग में देश की सीमाओं का वर्णन करने का अभ्यास करें। नगरों के नाम सीखने के लिए वस्तुओं का उपयोग करें।</w:t>
      </w:r>
      <w:r>
        <w:rPr>
          <w:lang w:val="hi_IN" w:bidi="hi_IN"/>
        </w:rPr>
      </w:r>
    </w:p>
    <w:p>
      <w:pPr>
        <w:pStyle w:val="Heading3"/>
      </w:pPr>
      <w:r>
        <w:rPr>
          <w:lang w:val="hi_IN" w:bidi="hi_IN"/>
        </w:rPr>
        <w:t>आवश्यक जानकारी</w:t>
      </w:r>
    </w:p>
    <w:p>
      <w:pPr/>
      <w:r>
        <w:rPr>
          <w:lang w:val="hi_IN" w:bidi="hi_IN"/>
        </w:rPr>
      </w:r>
      <w:r>
        <w:rPr>
          <w:lang w:val="hi_IN" w:bidi="hi_IN"/>
        </w:rPr>
        <w:t>यहोशू 16:1–10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भूमि का अगला </w:t>
      </w:r>
      <w:r>
        <w:rPr>
          <w:b/>
          <w:lang w:val="hi_IN" w:bidi="hi_IN"/>
        </w:rPr>
        <w:t>वितरण</w:t>
      </w:r>
      <w:r>
        <w:rPr>
          <w:lang w:val="hi_IN" w:bidi="hi_IN"/>
        </w:rPr>
        <w:t xml:space="preserve"> यूसुफ के गोत्र के लिए था। यहोशू यूसुफ के गोत्र की दक्षिणी सीमा का वर्णन करता है, जो </w:t>
      </w:r>
      <w:r>
        <w:rPr>
          <w:b/>
          <w:lang w:val="hi_IN" w:bidi="hi_IN"/>
        </w:rPr>
        <w:t>यरदन नदी</w:t>
      </w:r>
      <w:r>
        <w:rPr>
          <w:lang w:val="hi_IN" w:bidi="hi_IN"/>
        </w:rPr>
        <w:t xml:space="preserve"> से </w:t>
      </w:r>
      <w:r>
        <w:rPr>
          <w:b/>
          <w:lang w:val="hi_IN" w:bidi="hi_IN"/>
        </w:rPr>
        <w:t>रेगिस्तान</w:t>
      </w:r>
      <w:r>
        <w:rPr>
          <w:lang w:val="hi_IN" w:bidi="hi_IN"/>
        </w:rPr>
        <w:t xml:space="preserve"> तक है, और यरीहो से </w:t>
      </w:r>
      <w:r>
        <w:rPr>
          <w:b/>
          <w:lang w:val="hi_IN" w:bidi="hi_IN"/>
        </w:rPr>
        <w:t>पहाड़ी देश</w:t>
      </w:r>
      <w:r>
        <w:rPr>
          <w:lang w:val="hi_IN" w:bidi="hi_IN"/>
        </w:rPr>
        <w:t xml:space="preserve"> तक और भूमध्य सागर तक है। यरदन नदी एक ऐसी नदी है जो इस्राएल में उत्तर से दक्षिण की ओर बहती है। रेगिस्तान भूमि का एक बंजर और सूखा क्षेत्र है जहाँ बहुत कम पौधे उगते हैं। उन्हीं शब्दों का उपयोग करें जिनका उपयोग आपने पिछले भागों में वितरण, यरदन नदी, रेगिस्तान और पहाड़ी देश के लिए किया है। </w:t>
      </w:r>
      <w:r>
        <w:rPr>
          <w:lang w:val="hi_IN" w:bidi="hi_IN"/>
        </w:rPr>
        <w:t>यरदन नदी</w:t>
      </w:r>
      <w:r>
        <w:rPr>
          <w:lang w:val="hi_IN" w:bidi="hi_IN"/>
        </w:rPr>
        <w:t xml:space="preserve"> और </w:t>
      </w:r>
      <w:r>
        <w:rPr>
          <w:lang w:val="hi_IN" w:bidi="hi_IN"/>
        </w:rPr>
        <w:t>रेगिस्तान</w:t>
      </w:r>
      <w:r>
        <w:rPr>
          <w:lang w:val="hi_IN" w:bidi="hi_IN"/>
        </w:rPr>
        <w:t xml:space="preserve"> के बारे में अधिक जानकारी के लिए, मुख्य शब्दावली देखें।</w:t>
      </w:r>
    </w:p>
    <w:p>
      <w:pPr/>
      <w:r>
        <w:rPr>
          <w:lang w:val="hi_IN" w:bidi="hi_IN"/>
        </w:rPr>
      </w:r>
      <w:r>
        <w:rPr>
          <w:lang w:val="hi_IN" w:bidi="hi_IN"/>
        </w:rPr>
        <w:t xml:space="preserve">यूसुफ के गोत्र के लोगों, जो मनश्शे और एप्रैम के गोत्र हैं, ने यह देश अपनी </w:t>
      </w:r>
      <w:r>
        <w:rPr>
          <w:b/>
          <w:lang w:val="hi_IN" w:bidi="hi_IN"/>
        </w:rPr>
        <w:t>विरासत</w:t>
      </w:r>
      <w:r>
        <w:rPr>
          <w:lang w:val="hi_IN" w:bidi="hi_IN"/>
        </w:rPr>
        <w:t xml:space="preserve"> या </w:t>
      </w:r>
      <w:r>
        <w:rPr>
          <w:b/>
          <w:lang w:val="hi_IN" w:bidi="hi_IN"/>
        </w:rPr>
        <w:t>सम्पत्ति</w:t>
      </w:r>
      <w:r>
        <w:rPr>
          <w:lang w:val="hi_IN" w:bidi="hi_IN"/>
        </w:rPr>
        <w:t xml:space="preserve"> के रूप में प्राप्त किया है। विरासत वह धन या संपत्ति है जो आपको किसी से मिलती है, आमतौर पर उसकी मृत्यु के बाद है। विरासत के लिए उसी शब्द का उपयोग करें जिसका उपयोग आपने पिछले भागों में किया है।</w:t>
      </w:r>
    </w:p>
    <w:p>
      <w:pPr/>
      <w:r>
        <w:rPr>
          <w:lang w:val="hi_IN" w:bidi="hi_IN"/>
        </w:rPr>
      </w:r>
      <w:r>
        <w:rPr>
          <w:lang w:val="hi_IN" w:bidi="hi_IN"/>
        </w:rPr>
        <w:t xml:space="preserve">एप्रैम को भूमि बाँटी जाती है, और यहोशू एप्रैम के </w:t>
      </w:r>
      <w:r>
        <w:rPr>
          <w:b/>
          <w:lang w:val="hi_IN" w:bidi="hi_IN"/>
        </w:rPr>
        <w:t>कुलों</w:t>
      </w:r>
      <w:r>
        <w:rPr>
          <w:lang w:val="hi_IN" w:bidi="hi_IN"/>
        </w:rPr>
        <w:t>, अर्थात् बड़े परिवार समूहों के अनुसार उसकी सीमाओं का वर्णन करता है। उसी शब्द का उपयोग करें जिसका उपयोग आपने पिछले भागों में कुलों के लिए किया है।</w:t>
      </w:r>
    </w:p>
    <w:p>
      <w:pPr/>
      <w:r>
        <w:rPr>
          <w:lang w:val="hi_IN" w:bidi="hi_IN"/>
        </w:rPr>
      </w:r>
      <w:r>
        <w:rPr>
          <w:lang w:val="hi_IN" w:bidi="hi_IN"/>
        </w:rPr>
        <w:t xml:space="preserve">सीमाएँ दक्षिणी सीमा पर पूर्व से पश्चिम की ओर जाती हैं, पूर्वी सीमा पर उत्तर से दक्षिण की ओर, और उत्तरी सीमा पर पूर्व से पश्चिम की ओर जाती हैं। यहोशू ये सभी </w:t>
      </w:r>
      <w:r>
        <w:rPr>
          <w:b/>
          <w:lang w:val="hi_IN" w:bidi="hi_IN"/>
        </w:rPr>
        <w:t>शहर</w:t>
      </w:r>
      <w:r>
        <w:rPr>
          <w:lang w:val="hi_IN" w:bidi="hi_IN"/>
        </w:rPr>
        <w:t xml:space="preserve"> और </w:t>
      </w:r>
      <w:r>
        <w:rPr>
          <w:b/>
          <w:lang w:val="hi_IN" w:bidi="hi_IN"/>
        </w:rPr>
        <w:t>गाँव</w:t>
      </w:r>
      <w:r>
        <w:rPr>
          <w:lang w:val="hi_IN" w:bidi="hi_IN"/>
        </w:rPr>
        <w:t xml:space="preserve"> एप्रैम को देता है, जिनमें कुछ मनश्शे की विरासत के भाग में भी शामिल हैं। शहर नगरों से बड़े होते हैं और उनके चारों ओर सुरक्षा के लिए दीवारें होती हैं। गाँव एक छोटी बस्ती होती है जो सुरक्षा के लिए शहर पर निर्भर होती हैं। शहरों और गाँवों के लिए उन्हीं शब्दों का उपयोग करें जिनका उपयोग आपने पिछले भागों में किया है।</w:t>
      </w:r>
    </w:p>
    <w:p>
      <w:pPr/>
      <w:r>
        <w:rPr>
          <w:lang w:val="hi_IN" w:bidi="hi_IN"/>
        </w:rPr>
      </w:r>
      <w:r>
        <w:rPr>
          <w:lang w:val="hi_IN" w:bidi="hi_IN"/>
        </w:rPr>
        <w:t xml:space="preserve">एप्रैम की उत्तरी सीमा के एक भाग में काना नदी या </w:t>
      </w:r>
      <w:r>
        <w:rPr>
          <w:b/>
          <w:lang w:val="hi_IN" w:bidi="hi_IN"/>
        </w:rPr>
        <w:t>वादी</w:t>
      </w:r>
      <w:r>
        <w:rPr>
          <w:lang w:val="hi_IN" w:bidi="hi_IN"/>
        </w:rPr>
        <w:t xml:space="preserve"> शामिल थी। याद रखें कि वादी, नदी का एक तल होता है जो वर्ष के उस समय सूखा रहता है जब बारिश नहीं होती है, और वर्ष के उस समय जब बारिश हो रही होती है, तब वह पानी से भरा रहता है। वादी, अर्थात् सूखी नदी के तल के लिए उसी शब्द या वाक्यांश का उपयोग करें जिसका उपयोग आपने पिछले भागों में किया है।</w:t>
      </w:r>
    </w:p>
    <w:p>
      <w:pPr/>
      <w:r>
        <w:rPr>
          <w:lang w:val="hi_IN" w:bidi="hi_IN"/>
        </w:rPr>
      </w:r>
      <w:r>
        <w:rPr>
          <w:lang w:val="hi_IN" w:bidi="hi_IN"/>
        </w:rPr>
        <w:t xml:space="preserve">एप्रैम गेजेर में सभी कनानियों को </w:t>
      </w:r>
      <w:r>
        <w:rPr>
          <w:b/>
          <w:lang w:val="hi_IN" w:bidi="hi_IN"/>
        </w:rPr>
        <w:t>बाहर नहीं निकाल</w:t>
      </w:r>
      <w:r>
        <w:rPr>
          <w:lang w:val="hi_IN" w:bidi="hi_IN"/>
        </w:rPr>
        <w:t xml:space="preserve"> सका था। बाहर निकालने के लिए उसी वाक्यांश का उपयोग करें जिसका उपयोग आपने पिछले भागों में किया है।</w:t>
      </w:r>
    </w:p>
    <w:p>
      <w:pPr/>
      <w:r>
        <w:rPr>
          <w:lang w:val="hi_IN" w:bidi="hi_IN"/>
        </w:rPr>
      </w:r>
      <w:r>
        <w:rPr>
          <w:lang w:val="hi_IN" w:bidi="hi_IN"/>
        </w:rPr>
        <w:t xml:space="preserve">जब यहोशू ने यह भाग लिखा था, तब कनानी अभी भी एप्रैम के गोत्र के साथ रह रहे थे। कनानी </w:t>
      </w:r>
      <w:r>
        <w:rPr>
          <w:b/>
          <w:lang w:val="hi_IN" w:bidi="hi_IN"/>
        </w:rPr>
        <w:t>कनान</w:t>
      </w:r>
      <w:r>
        <w:rPr>
          <w:lang w:val="hi_IN" w:bidi="hi_IN"/>
        </w:rPr>
        <w:t xml:space="preserve"> में रहने वाले लोगों के लिए एक सामान्य शब्द हैं। </w:t>
      </w:r>
      <w:r>
        <w:rPr>
          <w:b/>
          <w:lang w:val="hi_IN" w:bidi="hi_IN"/>
        </w:rPr>
        <w:t>कनान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17:1–13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17:1–13 को सुनें और अपने मन में रखें।</w:t>
      </w:r>
    </w:p>
    <w:p>
      <w:pPr/>
      <w:r>
        <w:rPr>
          <w:lang w:val="hi_IN" w:bidi="hi_IN"/>
        </w:rPr>
      </w:r>
      <w:r>
        <w:rPr>
          <w:lang w:val="hi_IN" w:bidi="hi_IN"/>
        </w:rPr>
        <w:t>यदि सम्भव हो, तो यहोशू 17:1–13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17:1–13 का ऑडियो संस्करण सबसे आसानी से समझ में आने वाले अनुवाद में सुनें।</w:t>
      </w:r>
    </w:p>
    <w:p>
      <w:pPr/>
      <w:r>
        <w:rPr>
          <w:lang w:val="hi_IN" w:bidi="hi_IN"/>
        </w:rPr>
      </w:r>
      <w:r>
        <w:rPr>
          <w:lang w:val="hi_IN" w:bidi="hi_IN"/>
        </w:rPr>
        <w:t>यहोशू, एलीआजर याजक और इस्राएल के गोत्रों के अगुवे अभी भी इस्राएल के गोत्रों के बीच भूमि को बाँट रहे हैं। वे यूसुफ के गोत्र को भूमि का दूसरा वितरण दे रहे हैं, जो मनश्शे और एप्रैम के गोत्रों के बीच विभाजित था। यहोशू ने पहले ही एप्रैम के गोत्र को उनकी भूमि का भाग दे दिया था। अब यहोशू मनश्शे के आधे गोत्र को यरदन नदी के पश्चिमी भाग में उनकी विरासत दे रहा है। परिचय दर्शकों को याद दिलाता है कि मनश्शे के गोत्र के अन्य आधे लोगों को पहले ही यरदन नदी के पूर्वी भाग में भूमि मिल चुकी है।</w:t>
      </w:r>
    </w:p>
    <w:p>
      <w:pPr/>
      <w:r>
        <w:rPr>
          <w:lang w:val="hi_IN" w:bidi="hi_IN"/>
        </w:rPr>
      </w:r>
      <w:r>
        <w:rPr>
          <w:lang w:val="hi_IN" w:bidi="hi_IN"/>
        </w:rPr>
        <w:t>यहाँ रुकें और एक साथ 12 गोत्रों में विभाजित इस्राएल का नक्शा देखें। विशेष रूप से यरदन नदी के दोनों किनारों पर मनश्शे की भूमि के वितरण पर सभी ध्यान दें। इस ऑडियो को यहाँ रोकें।</w:t>
      </w:r>
    </w:p>
    <w:p>
      <w:pPr/>
      <w:r>
        <w:rPr>
          <w:lang w:val="hi_IN" w:bidi="hi_IN"/>
        </w:rPr>
      </w:r>
      <w:r>
        <w:rPr>
          <w:lang w:val="hi_IN" w:bidi="hi_IN"/>
        </w:rPr>
        <w:t>यह भाग मनश्शे के वंशजों और उनकी विरासत या सम्पत्ति के बारे में समझाता है। मनश्शे का एकमात्र पुत्र, माकीर, एक शक्तिशाली और बहादुर योद्धा था। यहोशू ने माकीर के कुछ वंशजों को यरदन नदी के पूर्वी भाग में गिलाद और बाशान के क्षेत्र दिए। माकीर का शायद गिलाद नाम का एक पुत्र भी था। यह गिलाद के क्षेत्र से अलग है। माकीर के पुत्र गिलाद के वंशजों को यहोशू ने यरदन नदी के पश्चिमी भाग में उनके कुलों या बड़े परिवार के समूहों के अनुसार भूमि दी। इस भाग में उन छह कुलों या बड़े परिवार के समूहों का उल्लेख किया गया है। ये छह विशेष रूप से मनश्शे के पुरुष वंशज थे, क्योंकि अगला भाग स्त्री वंशजों का उल्लेख करता है।</w:t>
      </w:r>
    </w:p>
    <w:p>
      <w:pPr/>
      <w:r>
        <w:rPr>
          <w:lang w:val="hi_IN" w:bidi="hi_IN"/>
        </w:rPr>
      </w:r>
      <w:r>
        <w:rPr>
          <w:lang w:val="hi_IN" w:bidi="hi_IN"/>
        </w:rPr>
        <w:t>हेपेर, जो मनश्शे का परपोता था, उसका सलोफाद नाम का एक पुत्र था, जिसकी केवल बेटियाँ थीं। सलोफाद के परिवार का भाग खो जाने का खतरा था क्योंकि उसके कोई पुत्र नहीं थे।</w:t>
      </w:r>
    </w:p>
    <w:p>
      <w:pPr/>
      <w:r>
        <w:rPr>
          <w:lang w:val="hi_IN" w:bidi="hi_IN"/>
        </w:rPr>
      </w:r>
      <w:r>
        <w:rPr>
          <w:lang w:val="hi_IN" w:bidi="hi_IN"/>
        </w:rPr>
        <w:t>सलोफाद की पाँच बेटियाँ एलीआजर, यहोशू और गोत्र के परिवारों के अगुवों के पास गईं। बेटियों ने अगुवों को याद दिलाया कि यहोवा ने मूसा से कहा था कि वह उन्हें भूमि दे, क्योंकि उनका कोई भाई नहीं था। आमतौर पर इस्राएली अपनी भूमि पुत्रों को देते थे, पर यदि पुत्र न हो तो यहोवा ने कहा कि वह भूमि फिर बेटियों को दी जाएगी। कानूनी रूप से, सलोफाद की बेटियाँ अपने पिता की विरासत या सम्पत्ति के योग्य थीं, क्योंकि उनका कोई भाई नहीं था। यहोशू यहोवा की आज्ञा का पालन करता है और सलोफाद की पाँच बेटियों को बाकी पाँच कुलों के साथ भूमि देता है। यहोशू मनश्शे के इन वंशजों को यरदन नदी के पश्चिम में 10 भाग देता है—एक भाग सलोफाद की प्रत्येक बेटी के लिए और एक मनश्शे के शेष पाँच गोत्रों में से प्रत्येक के लिए।</w:t>
      </w:r>
    </w:p>
    <w:p>
      <w:pPr/>
      <w:r>
        <w:rPr>
          <w:lang w:val="hi_IN" w:bidi="hi_IN"/>
        </w:rPr>
      </w:r>
      <w:r>
        <w:rPr>
          <w:lang w:val="hi_IN" w:bidi="hi_IN"/>
        </w:rPr>
        <w:t>यहाँ रुकें और समूह में इस प्रश्न पर चर्चा करें: अपनी संस्कृति में विरासत पर चर्चा करें। जब किसी की मृत्यु हो जाती है तो विरासत किसको जाती है? जब विरासत की बात आती है, तो पुत्र और पुत्रियों की क्या भूमिका होती है? किस संदर्भ में स्त्रियों को सम्पत्ति के वारिस होने की अनुमति है? इस ऑडियो को यहाँ रोकें।</w:t>
      </w:r>
    </w:p>
    <w:p>
      <w:pPr/>
      <w:r>
        <w:rPr>
          <w:lang w:val="hi_IN" w:bidi="hi_IN"/>
        </w:rPr>
      </w:r>
      <w:r>
        <w:rPr>
          <w:lang w:val="hi_IN" w:bidi="hi_IN"/>
        </w:rPr>
        <w:t>यहाँ रुकें और मनश्शे के क्षेत्र का नक्शा देखें। आप चाहें तो अगली जानकारी सुनते समय नक्शे को देखते हुए नक्शे के साथ-साथ उसका अनुसरण कर सकते हैं। इस ऑडियो को यहाँ रोकें।</w:t>
      </w:r>
    </w:p>
    <w:p>
      <w:pPr/>
      <w:r>
        <w:rPr>
          <w:lang w:val="hi_IN" w:bidi="hi_IN"/>
        </w:rPr>
      </w:r>
      <w:r>
        <w:rPr>
          <w:lang w:val="hi_IN" w:bidi="hi_IN"/>
        </w:rPr>
        <w:t>इस भाग का बाकी हिस्सा यरदन नदी के पश्चिमी भाग में मनश्शे की सीमाओं का वर्णन करता है। दक्षिणी सीमा पूर्व से शुरू होती है और पश्चिम की ओर जाती है। इसमें आशेर शहर का उल्लेख किया गया है, जो आशेर के गोत्र के क्षेत्र के समान नहीं है। दक्षिणी सीमा काना की नदी, या वादी से लेकर भूमध्य सागर तक जाती है। काना वादी का दक्षिणी भाग एप्रैम का था, और काना वादी का उत्तर भाग मनश्शे का था। दक्षिणी सीमाएँ एप्रैम के गोत्र के साथ थोड़ा सा मिलती हैं। वास्तव में, एप्रैम के कुछ शहर मनश्शे के शहरों के बीच हैं। मनश्शे के गोत्र के देश की उत्तरी सीमाएँ इस्साकार और आशेर के गोत्रों के साथ मिलती हैं।</w:t>
      </w:r>
    </w:p>
    <w:p>
      <w:pPr/>
      <w:r>
        <w:rPr>
          <w:lang w:val="hi_IN" w:bidi="hi_IN"/>
        </w:rPr>
      </w:r>
      <w:r>
        <w:rPr>
          <w:lang w:val="hi_IN" w:bidi="hi_IN"/>
        </w:rPr>
        <w:t>मनश्शे के पास भी इस्साकार के देश और आशेर के देश में शहर थे। यह भाग कई शहरों का उल्लेख करता है, साथ ही उनके लोगों और उनकी बस्तियों और गाँवों का भी। इस्राएली लोगों के देश में होने के बाद भी कनानियों का खतरा बना रहता है। वास्तव में, कनानियों का अपना देश छोड़ने का कोई इरादा नहीं है। कनानी उस क्षेत्र में लंबे समय से रहते आए हैं और उस देश के संसाधनों से बहुत लाभ उठाते रहे हैं। मनश्शे के गोत्र के लोग उन स्थानों से मूल कनानियों को निकाल नहीं सके, इसलिए उन्होंने कनानियों से अपने लिये कठोर परिश्रम कराया। यह उस आज्ञा के ठीक विपरीत था जो यहोवा ने उन्हें देश की सभी अन्यजातियों को निकाल देने के लिये दी थी।</w:t>
      </w:r>
    </w:p>
    <w:p>
      <w:pPr/>
      <w:r>
        <w:rPr>
          <w:lang w:val="hi_IN" w:bidi="hi_IN"/>
        </w:rPr>
      </w:r>
      <w:r>
        <w:rPr>
          <w:lang w:val="hi_IN" w:bidi="hi_IN"/>
        </w:rPr>
        <w:t>यहाँ रुकें और समूह में इस प्रश्न पर चर्चा करें: किसी ऐसे समय की कहानी सुनाएँ जब आपकी संस्कृति के एक समूह ने परमेश्वर या अपने देवताओं की आज्ञा का उल्लंघन किया था। क्या हुआ था? उन्हें कैसा महसूस हुआ? इसके परिणाम क्या थे?</w:t>
      </w:r>
      <w:r>
        <w:rPr>
          <w:lang w:val="hi_IN" w:bidi="hi_IN"/>
        </w:rPr>
      </w:r>
    </w:p>
    <w:p>
      <w:pPr>
        <w:pStyle w:val="Heading3"/>
      </w:pPr>
      <w:r>
        <w:rPr>
          <w:lang w:val="hi_IN" w:bidi="hi_IN"/>
        </w:rPr>
        <w:t>घटनाओं को समझाना</w:t>
      </w:r>
    </w:p>
    <w:p>
      <w:pPr/>
      <w:r>
        <w:rPr>
          <w:lang w:val="hi_IN" w:bidi="hi_IN"/>
        </w:rPr>
      </w:r>
      <w:r>
        <w:rPr>
          <w:lang w:val="hi_IN" w:bidi="hi_IN"/>
        </w:rPr>
        <w:t>यहोशू 17:1–13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भूमि का वितरण मनश्शे के गोत्र को देता है, जो यूसुफ का पहिलौठा पुत्र था। यहोशू मनश्शे के पुत्र माकीर के कुछ वंशजों को, जो गिलाद का पिता था, यरदन नदी के पूर्वी भाग में गिलाद का प्रदेश और बाशान का प्रदेश देता है।</w:t>
      </w:r>
    </w:p>
    <w:p>
      <w:pPr/>
      <w:r>
        <w:rPr>
          <w:lang w:val="hi_IN" w:bidi="hi_IN"/>
        </w:rPr>
      </w:r>
      <w:r>
        <w:rPr>
          <w:b/>
          <w:lang w:val="hi_IN" w:bidi="hi_IN"/>
        </w:rPr>
        <w:t>दूसरे दृश्य में:</w:t>
      </w:r>
      <w:r>
        <w:rPr>
          <w:lang w:val="hi_IN" w:bidi="hi_IN"/>
        </w:rPr>
        <w:t xml:space="preserve"> इस प्रकार यहोशू मनश्शे के शेष पुरुष वंशजों को उनके कुलों, अर्थात् बड़े परिवार समूहों के अनुसार यरदन नदी के पश्चिम की ओर भूमि देता है। मनश्शे के छह कुल और उनके पुत्र या पुरुष वंशज हैं।</w:t>
      </w:r>
    </w:p>
    <w:p>
      <w:pPr/>
      <w:r>
        <w:rPr>
          <w:lang w:val="hi_IN" w:bidi="hi_IN"/>
        </w:rPr>
      </w:r>
      <w:r>
        <w:rPr>
          <w:b/>
          <w:lang w:val="hi_IN" w:bidi="hi_IN"/>
        </w:rPr>
        <w:t>तीसरे दृश्य में:</w:t>
      </w:r>
      <w:r>
        <w:rPr>
          <w:lang w:val="hi_IN" w:bidi="hi_IN"/>
        </w:rPr>
        <w:t xml:space="preserve"> मनश्शे के एक कुल में पाँच बेटियाँ हैं और कोई पुत्र नहीं है। इसलिए पाँच बेटियाँ यहोशू से कहती हैं कि वह उस वादे को पूरा करे जो यहोवा ने मूसा से किया था, कि उन्हें विरासत या अधिकार के रूप में भूमि दे। इसलिए यहोशू बेटियों को अन्य पाँच कुलों के साथ भूमि देता है। इस प्रकार यहोशू यरदन नदी के पश्चिम की ओर मनश्शे के गोत्र को 10 भाग भूमि देता है, और इसके अतिरिक्त यरदन नदी के पूर्व की ओर गिलाद और बाशान का प्रदेश भी देता है।</w:t>
      </w:r>
    </w:p>
    <w:p>
      <w:pPr/>
      <w:r>
        <w:rPr>
          <w:lang w:val="hi_IN" w:bidi="hi_IN"/>
        </w:rPr>
      </w:r>
      <w:r>
        <w:rPr>
          <w:b/>
          <w:lang w:val="hi_IN" w:bidi="hi_IN"/>
        </w:rPr>
        <w:t>चौथे दृश्य में:</w:t>
      </w:r>
      <w:r>
        <w:rPr>
          <w:lang w:val="hi_IN" w:bidi="hi_IN"/>
        </w:rPr>
        <w:t xml:space="preserve"> यह भाग मनश्शे की सीमाओं का वर्णन करता है, जो दक्षिणी सीमा पर आशेर के शहर से लेकर भूमध्य सागर तक हैं, और उत्तर तथा पूर्व में आशेर और इस्साकार के गोत्रों की सीमा तक हैं। मनश्शे के क्षेत्र में कई नगर एप्रैम के हैं। और यहोशू आशेर और इस्साकार के कुछ शहर मनश्शे के गोत्र को देता है।</w:t>
      </w:r>
    </w:p>
    <w:p>
      <w:pPr/>
      <w:r>
        <w:rPr>
          <w:lang w:val="hi_IN" w:bidi="hi_IN"/>
        </w:rPr>
      </w:r>
      <w:r>
        <w:rPr>
          <w:b/>
          <w:lang w:val="hi_IN" w:bidi="hi_IN"/>
        </w:rPr>
        <w:t>पाँचवें दृश्य में:</w:t>
      </w:r>
      <w:r>
        <w:rPr>
          <w:lang w:val="hi_IN" w:bidi="hi_IN"/>
        </w:rPr>
        <w:t xml:space="preserve"> मनश्शे आशेर और इस्साकार के शहरों पर पूरा अधिकार नहीं कर सका क्योंकि कनानी वहाँ से जाने को तैयार नहीं थे। जब मनश्शे बलवान हो गया, तब उन्होंने कनानियों को दास बना लिया, परन्तु उन्हें देश से नहीं निकाला।</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मनश्शे के गोत्र के लोग</w:t>
      </w:r>
    </w:p>
    <w:p>
      <w:pPr>
        <w:pStyle w:val="ListBullet"/>
        <w:spacing w:line="240" w:lineRule="auto"/>
        <w:ind w:left="720"/>
      </w:pPr>
      <w:r>
        <w:rPr>
          <w:lang w:val="hi_IN" w:bidi="hi_IN"/>
        </w:rPr>
      </w:r>
      <w:r>
        <w:rPr>
          <w:lang w:val="hi_IN" w:bidi="hi_IN"/>
        </w:rPr>
        <w:t>माकीर</w:t>
      </w:r>
    </w:p>
    <w:p>
      <w:pPr>
        <w:pStyle w:val="ListBullet"/>
        <w:spacing w:line="240" w:lineRule="auto"/>
        <w:ind w:left="720"/>
      </w:pPr>
      <w:r>
        <w:rPr>
          <w:lang w:val="hi_IN" w:bidi="hi_IN"/>
        </w:rPr>
      </w:r>
      <w:r>
        <w:rPr>
          <w:lang w:val="hi_IN" w:bidi="hi_IN"/>
        </w:rPr>
        <w:t>गिलाद</w:t>
      </w:r>
    </w:p>
    <w:p>
      <w:pPr>
        <w:pStyle w:val="ListBullet"/>
        <w:spacing w:line="240" w:lineRule="auto"/>
        <w:ind w:left="720"/>
      </w:pPr>
      <w:r>
        <w:rPr>
          <w:lang w:val="hi_IN" w:bidi="hi_IN"/>
        </w:rPr>
      </w:r>
      <w:r>
        <w:rPr>
          <w:lang w:val="hi_IN" w:bidi="hi_IN"/>
        </w:rPr>
        <w:t>अबीएजेर, हेलेक, अस्रीएल, शेकेम, हेपेर, और शमीदा</w:t>
      </w:r>
    </w:p>
    <w:p>
      <w:pPr>
        <w:pStyle w:val="ListBullet"/>
        <w:spacing w:line="240" w:lineRule="auto"/>
        <w:ind w:left="720"/>
      </w:pPr>
      <w:r>
        <w:rPr>
          <w:lang w:val="hi_IN" w:bidi="hi_IN"/>
        </w:rPr>
      </w:r>
      <w:r>
        <w:rPr>
          <w:lang w:val="hi_IN" w:bidi="hi_IN"/>
        </w:rPr>
        <w:t>सलोफाद</w:t>
      </w:r>
    </w:p>
    <w:p>
      <w:pPr>
        <w:pStyle w:val="ListBullet"/>
        <w:spacing w:line="240" w:lineRule="auto"/>
        <w:ind w:left="720"/>
      </w:pPr>
      <w:r>
        <w:rPr>
          <w:lang w:val="hi_IN" w:bidi="hi_IN"/>
        </w:rPr>
      </w:r>
      <w:r>
        <w:rPr>
          <w:lang w:val="hi_IN" w:bidi="hi_IN"/>
        </w:rPr>
        <w:t>महला, नोवा, होग्ला, मिल्का, और तिर्सा</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तीन दृश्यों में, हम बहुत से अलग-अलग लोगों और एक-दूसरे के प्रति उनके संबंधों के बारे में सुनते हैं। यह ध्यान देना सुनिश्चित करें कि गिलाद एक व्यक्ति और एक स्थान दोनों है। गिलाद उस देश का नाम है जो यरदन नदी के पूर्वी भाग में मनश्शे के आधे गोत्र को मिला था। गिलाद मनश्शे के उन सभी कुलों का पूर्वज भी है जो यरदन नदी के पश्चिमी भाग में भूमि का वितरण प्राप्त कर रहे हैं।</w:t>
      </w:r>
    </w:p>
    <w:p>
      <w:pPr/>
      <w:r>
        <w:rPr>
          <w:lang w:val="hi_IN" w:bidi="hi_IN"/>
        </w:rPr>
      </w:r>
      <w:r>
        <w:rPr>
          <w:lang w:val="hi_IN" w:bidi="hi_IN"/>
        </w:rPr>
        <w:t>यहाँ रुकें और निम्नलिखित संबंधों को याद रखें: यूसुफ एप्रैम और मनश्शे का पिता है। मनश्शे का एक पुत्र है, उसका नाम माकीर। माकीर के कई पुत्र हो सकते हैं, लेकिन उसका एक पुत्र गिलाद है। माकीर के अन्य पुत्रों के वंशज यरदन नदी के पूर्व में गिलाद और बाशान का देश प्राप्त करते हैं। गिलाद के वंशजों को यरदन नदी के पश्चिम में दस भाग प्राप्त होते हैं। गिलाद के वंशजों के छह कुल या परिवार समूह हैं। इन कुलों में से एक कुल को भूमि के पाँच भाग मिलते हैं, प्रत्येक बेटी के लिये एक भाग। अन्य कुलों में से प्रत्येक को एक भाग भूमि प्राप्त होती है। इस प्रकार यरदन नदी के पश्चिम की ओर मनश्शे के गोत्र को भूमि के 10 भाग मिलते हैं। अब यूसुफ से प्रारम्भ करते हुए लोगों के आपसी संबंधों को चित्र बनाकर या वस्तुओं का उपयोग करके समझाएँ। इस ऑडियो को यहाँ रोकें।</w:t>
      </w:r>
    </w:p>
    <w:p>
      <w:pPr/>
      <w:r>
        <w:rPr>
          <w:lang w:val="hi_IN" w:bidi="hi_IN"/>
        </w:rPr>
      </w:r>
      <w:r>
        <w:rPr>
          <w:lang w:val="hi_IN" w:bidi="hi_IN"/>
        </w:rPr>
        <w:t>यहाँ रुकें और समूह में इस प्रश्न पर चर्चा करें: आप अपनी संस्कृति में पुरुष और स्त्री वंशजों और पीढ़ियों के बारे में कैसे बात करते हैं? आप अपने माता-पिता के माता-पिता के बारे में कैसे बात करेंगे? आप अपने बच्चों के बच्चों के बच्चों के बारे में कैसे बात करेंगे? इस ऑडियो को यहाँ रोकें।</w:t>
      </w:r>
    </w:p>
    <w:p>
      <w:pPr/>
      <w:r>
        <w:rPr>
          <w:lang w:val="hi_IN" w:bidi="hi_IN"/>
        </w:rPr>
      </w:r>
      <w:r>
        <w:rPr>
          <w:lang w:val="hi_IN" w:bidi="hi_IN"/>
        </w:rPr>
        <w:t>तीसरे दृश्य में आपको याद होगा कि हेपेर के पुत्र सलोफाद की पाँच बेटियाँ हैं। कहानीकार हमें इस पिछली कहानी की याद दिलाता है और अब हमें बताता है कि बेटियों के साथ क्या हुआ।</w:t>
      </w:r>
    </w:p>
    <w:p>
      <w:pPr/>
      <w:r>
        <w:rPr>
          <w:lang w:val="hi_IN" w:bidi="hi_IN"/>
        </w:rPr>
      </w:r>
      <w:r>
        <w:rPr>
          <w:lang w:val="hi_IN" w:bidi="hi_IN"/>
        </w:rPr>
        <w:t>चौथे दृश्य में, हम मनश्शे की सीमा का विवरण सुनते हैं, जो पूर्व में दक्षिणी सीमा से शुरू होती है और पश्चिम की ओर जाती है। सीमा आशेर नाम के शहर से शुरू होती है। यह आशेर के गोत्र के क्षेत्र के समान नहीं है। यह सीमा काना वादी से लेकर भूमध्य सागर तक जाती है। यहाँ ध्यान दें, जैसे एप्रैम के साथ, यहाँ भी भिन्न-भिन्न प्रकार के भू-दृश्य हैं—यरदन नदी और कुछ रेगिस्तान से लेकर पहाड़ी देश तक, और समुद्र के पास के निचले मैदानों तक।</w:t>
      </w:r>
    </w:p>
    <w:p>
      <w:pPr/>
      <w:r>
        <w:rPr>
          <w:lang w:val="hi_IN" w:bidi="hi_IN"/>
        </w:rPr>
      </w:r>
      <w:r>
        <w:rPr>
          <w:lang w:val="hi_IN" w:bidi="hi_IN"/>
        </w:rPr>
        <w:t>जब इस भाग के शेष हिस्से में आशेर का उल्लेख होता है, तो अब वह आशेर के गोत्र के क्षेत्र के बारे में बात कर रहा है। मनश्शे की उत्तर-पश्चिमी सीमा आशेर के गोत्र के क्षेत्र की सीमा है, और उत्तर-पूर्वी दिशा में इस्साकार के गोत्र का क्षेत्र है। यहोशू मनश्शे के गोत्र को आशेर और इस्साकार के क्षेत्रों के भीतर शहर देता है। यहोशू मनश्शे को सात शहर उनके लोगों और उनकी बस्तियों और गाँवों सहित देता है। परन्तु मनश्शे के गोत्र के लोग कनानियों को इन शहरों से नहीं निकाल सके क्योंकि कनानी जाने से इनकार करते हैं। जब इस्राएली अधिक शक्तिशाली हो गए, तो उन्होंने कनानियों को अपने लिए काम करने के लिए मजबूर कर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17:1–13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मनश्शे के गोत्र के लोग</w:t>
      </w:r>
    </w:p>
    <w:p>
      <w:pPr>
        <w:pStyle w:val="ListBullet"/>
        <w:spacing w:line="240" w:lineRule="auto"/>
        <w:ind w:left="720"/>
      </w:pPr>
      <w:r>
        <w:rPr>
          <w:lang w:val="hi_IN" w:bidi="hi_IN"/>
        </w:rPr>
      </w:r>
      <w:r>
        <w:rPr>
          <w:lang w:val="hi_IN" w:bidi="hi_IN"/>
        </w:rPr>
        <w:t>माकीर</w:t>
      </w:r>
    </w:p>
    <w:p>
      <w:pPr>
        <w:pStyle w:val="ListBullet"/>
        <w:spacing w:line="240" w:lineRule="auto"/>
        <w:ind w:left="720"/>
      </w:pPr>
      <w:r>
        <w:rPr>
          <w:lang w:val="hi_IN" w:bidi="hi_IN"/>
        </w:rPr>
      </w:r>
      <w:r>
        <w:rPr>
          <w:lang w:val="hi_IN" w:bidi="hi_IN"/>
        </w:rPr>
        <w:t>गिलाद</w:t>
      </w:r>
    </w:p>
    <w:p>
      <w:pPr>
        <w:pStyle w:val="ListBullet"/>
        <w:spacing w:line="240" w:lineRule="auto"/>
        <w:ind w:left="720"/>
      </w:pPr>
      <w:r>
        <w:rPr>
          <w:lang w:val="hi_IN" w:bidi="hi_IN"/>
        </w:rPr>
      </w:r>
      <w:r>
        <w:rPr>
          <w:lang w:val="hi_IN" w:bidi="hi_IN"/>
        </w:rPr>
        <w:t>अबीएजेर, हेलेक, अस्रीएल, शेकेम, हेपेर, और शमीदा</w:t>
      </w:r>
    </w:p>
    <w:p>
      <w:pPr>
        <w:pStyle w:val="ListBullet"/>
        <w:spacing w:line="240" w:lineRule="auto"/>
        <w:ind w:left="720"/>
      </w:pPr>
      <w:r>
        <w:rPr>
          <w:lang w:val="hi_IN" w:bidi="hi_IN"/>
        </w:rPr>
      </w:r>
      <w:r>
        <w:rPr>
          <w:lang w:val="hi_IN" w:bidi="hi_IN"/>
        </w:rPr>
        <w:t>सलोफाद</w:t>
      </w:r>
    </w:p>
    <w:p>
      <w:pPr>
        <w:pStyle w:val="ListBullet"/>
        <w:spacing w:line="240" w:lineRule="auto"/>
        <w:ind w:left="720"/>
      </w:pPr>
      <w:r>
        <w:rPr>
          <w:lang w:val="hi_IN" w:bidi="hi_IN"/>
        </w:rPr>
      </w:r>
      <w:r>
        <w:rPr>
          <w:lang w:val="hi_IN" w:bidi="hi_IN"/>
        </w:rPr>
        <w:t>महला, नोवा, होग्ला, मिल्का, और तिर्सा</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 के गोत्रों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भूमि का वितरण मनश्शे के गोत्र को देता है, जो यूसुफ का पहिलौठा पुत्र था। मूसा पहले ही मनश्शे के पुत्र माकीर के कुछ वंशजों को, जो गिलाद का पिता और एक पराक्रमी योद्धा था, यरदन नदी के पूर्व की ओर गिलाद और बाशान के प्रदेश दे चुका था। इसलिए यहोशू मनश्शे के शेष पुरुष वंशजों को यरदन नदी के पश्चिम की ओर उनके कुलों, अर्थात् बड़े परिवार समूहों के अनुसार भूमि देता है। मनश्शे के छह कुल और उनके पुत्र या पुरुष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छह कुलों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मनश्शे के एक कुल में पाँच बेटियाँ हैं और कोई पुत्र नहीं है। इसलिए पाँच बेटियाँ यहोशू से कहती हैं कि वह उस वादे को पूरा करे जो यहोवा ने मूसा से किया था, कि उन्हें विरासत या अधिकार के रूप में भूमि दे। इसलिए यहोशू बेटियों को अन्य पाँच कुलों, या बड़े परिवार समूहों के साथ भूमि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पाँच बेटियों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मनश्शे के गोत्र को 10 भाग भूमि दी गई है, और इसके अतिरिक्त गिलाद और बाशान का देश भी दिया गया है। मनश्शे की सीमाएँ आशेर और इस्साकार के गोत्रों के देश से लेकर भूमध्य सागर तक, दक्षिण में मिकमतात तक और पूर्व में यरदन नदी तक जाती हैं। मनश्शे के क्षेत्र में कई नगर एप्रैम के हैं। और यहोशू आशेर और इस्साकार के कुछ शहर मनश्शे को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मनश्शे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मनश्शे आशेर और इस्साकार के शहरों पर पूरा अधिकार नहीं कर सका क्योंकि कनानी वहाँ से जाने को तैयार नहीं थे। जब मनश्शे बलवान हो गया, तब उन्होंने कनानियों को दास बना लिया, परन्तु उन्होंने उन्हें देश से नहीं निकाला।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कनानियों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17:1–13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भूमि का </w:t>
      </w:r>
      <w:r>
        <w:rPr>
          <w:b/>
          <w:lang w:val="hi_IN" w:bidi="hi_IN"/>
        </w:rPr>
        <w:t>वितरण</w:t>
      </w:r>
      <w:r>
        <w:rPr>
          <w:lang w:val="hi_IN" w:bidi="hi_IN"/>
        </w:rPr>
        <w:t xml:space="preserve"> मनश्शे के गोत्र को देता है, जो यूसुफ का पहिलौठा पुत्र था। यहोशू </w:t>
      </w:r>
      <w:r>
        <w:rPr>
          <w:b/>
          <w:lang w:val="hi_IN" w:bidi="hi_IN"/>
        </w:rPr>
        <w:t>यरदन नदी</w:t>
      </w:r>
      <w:r>
        <w:rPr>
          <w:lang w:val="hi_IN" w:bidi="hi_IN"/>
        </w:rPr>
        <w:t xml:space="preserve"> के पूर्वी भाग में गिलाद और बाशान के क्षेत्र मनश्शे के कुछ वंशजों को देता है। यरदन नदी इस्राएल में उत्तर से दक्षिण की ओर बहती है। वितरण और यरदन नदी के लिए उन्हीं शब्दों का उपयोग करें जिनका उपयोग आपने पिछले भागों में किया है।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 xml:space="preserve">तो यहोशू मनश्शे के शेष पुरुष </w:t>
      </w:r>
      <w:r>
        <w:rPr>
          <w:b/>
          <w:lang w:val="hi_IN" w:bidi="hi_IN"/>
        </w:rPr>
        <w:t>वंशजों</w:t>
      </w:r>
      <w:r>
        <w:rPr>
          <w:lang w:val="hi_IN" w:bidi="hi_IN"/>
        </w:rPr>
        <w:t xml:space="preserve"> को यरदन नदी के पश्चिम की ओर उनके </w:t>
      </w:r>
      <w:r>
        <w:rPr>
          <w:b/>
          <w:lang w:val="hi_IN" w:bidi="hi_IN"/>
        </w:rPr>
        <w:t>कुलों</w:t>
      </w:r>
      <w:r>
        <w:rPr>
          <w:lang w:val="hi_IN" w:bidi="hi_IN"/>
        </w:rPr>
        <w:t xml:space="preserve">, अर्थात् </w:t>
      </w:r>
      <w:r>
        <w:rPr>
          <w:b/>
          <w:lang w:val="hi_IN" w:bidi="hi_IN"/>
        </w:rPr>
        <w:t>बड़े परिवार समूहों</w:t>
      </w:r>
      <w:r>
        <w:rPr>
          <w:lang w:val="hi_IN" w:bidi="hi_IN"/>
        </w:rPr>
        <w:t xml:space="preserve"> के अनुसार भूमि देता है। मनश्शे के छह कुल और उनके पुत्र, अर्थात् पुरुष वंशज, हैं। वंशज वे लोग होते हैं जो किसी के बाद उसके परिवार की वंशावली में आते हैं। वंशजों और कुलों के लिए उसी शब्द का उपयोग करें जिसका उपयोग आपने पिछले भागों में किया है। </w:t>
      </w:r>
      <w:r>
        <w:rPr>
          <w:b/>
          <w:lang w:val="hi_IN" w:bidi="hi_IN"/>
        </w:rPr>
        <w:t>वंशजों</w:t>
      </w:r>
      <w:r>
        <w:rPr>
          <w:lang w:val="hi_IN" w:bidi="hi_IN"/>
        </w:rPr>
        <w:t xml:space="preserve"> के बारे में अधिक जानकारी के लिए, मुख्य शब्दावली देखें।</w:t>
      </w:r>
    </w:p>
    <w:p>
      <w:pPr/>
      <w:r>
        <w:rPr>
          <w:lang w:val="hi_IN" w:bidi="hi_IN"/>
        </w:rPr>
      </w:r>
      <w:r>
        <w:rPr>
          <w:lang w:val="hi_IN" w:bidi="hi_IN"/>
        </w:rPr>
        <w:t xml:space="preserve">मनश्शे के एक कुल में केवल पाँच बेटियाँ हैं। इसलिए पाँच बेटियाँ यहोशू से, एलीआजर </w:t>
      </w:r>
      <w:r>
        <w:rPr>
          <w:b/>
          <w:lang w:val="hi_IN" w:bidi="hi_IN"/>
        </w:rPr>
        <w:t>याजक</w:t>
      </w:r>
      <w:r>
        <w:rPr>
          <w:lang w:val="hi_IN" w:bidi="hi_IN"/>
        </w:rPr>
        <w:t xml:space="preserve"> और गोत्रों के अगुवों से कहती हैं कि वे उस वादे को पूरा करे जो </w:t>
      </w:r>
      <w:r>
        <w:rPr>
          <w:b/>
          <w:lang w:val="hi_IN" w:bidi="hi_IN"/>
        </w:rPr>
        <w:t>यहोवा</w:t>
      </w:r>
      <w:r>
        <w:rPr>
          <w:lang w:val="hi_IN" w:bidi="hi_IN"/>
        </w:rPr>
        <w:t xml:space="preserve"> ने मूसा से किया था, कि वे उन्हें </w:t>
      </w:r>
      <w:r>
        <w:rPr>
          <w:b/>
          <w:lang w:val="hi_IN" w:bidi="hi_IN"/>
        </w:rPr>
        <w:t>विरासत</w:t>
      </w:r>
      <w:r>
        <w:rPr>
          <w:lang w:val="hi_IN" w:bidi="hi_IN"/>
        </w:rPr>
        <w:t xml:space="preserve"> के रूप में भूमि दे। याजक, यहोवा और विरासत के लिए उन्हीं शब्दों का उपयोग करें जिनका उपयोग आपने पिछले भागों में किया है। </w:t>
      </w:r>
      <w:r>
        <w:rPr>
          <w:b/>
          <w:lang w:val="hi_IN" w:bidi="hi_IN"/>
        </w:rPr>
        <w:t>याजक</w:t>
      </w:r>
      <w:r>
        <w:rPr>
          <w:lang w:val="hi_IN" w:bidi="hi_IN"/>
        </w:rPr>
        <w:t xml:space="preserve">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इसलिए यहोशू बेटियों को अन्य पाँच कुलों के साथ भूमि देता है। इसलिए यहोशू यरदन नदी के पश्चिम की ओर मनश्शे के गोत्र को 10 भाग भूमि देता है।</w:t>
      </w:r>
    </w:p>
    <w:p>
      <w:pPr/>
      <w:r>
        <w:rPr>
          <w:lang w:val="hi_IN" w:bidi="hi_IN"/>
        </w:rPr>
      </w:r>
      <w:r>
        <w:rPr>
          <w:lang w:val="hi_IN" w:bidi="hi_IN"/>
        </w:rPr>
        <w:t xml:space="preserve">मनश्शे के क्षेत्र में कई शहर </w:t>
      </w:r>
      <w:r>
        <w:rPr>
          <w:b/>
          <w:lang w:val="hi_IN" w:bidi="hi_IN"/>
        </w:rPr>
        <w:t>एप्रैम</w:t>
      </w:r>
      <w:r>
        <w:rPr>
          <w:lang w:val="hi_IN" w:bidi="hi_IN"/>
        </w:rPr>
        <w:t xml:space="preserve"> के हैं। और यहोशू आशेर और इस्साकार के कुछ शहर उनके लोगों और </w:t>
      </w:r>
      <w:r>
        <w:rPr>
          <w:b/>
          <w:lang w:val="hi_IN" w:bidi="hi_IN"/>
        </w:rPr>
        <w:t>गाँवों</w:t>
      </w:r>
      <w:r>
        <w:rPr>
          <w:lang w:val="hi_IN" w:bidi="hi_IN"/>
        </w:rPr>
        <w:t xml:space="preserve"> के साथ मनश्शे को देता है। शहर गाँवों से बड़े होते हैं और उनके चारों ओर सुरक्षा के लिए दीवारें होती हैं। गाँव एक छोटी बस्ती होती है जो सुरक्षा के लिए शहरों पर निर्भर होती है। शहरों और गाँवों के लिए उन्हीं शब्दों का उपयोग करें जिनका उपयोग आपने पिछले भागों में किया है।</w:t>
      </w:r>
    </w:p>
    <w:p>
      <w:pPr/>
      <w:r>
        <w:rPr>
          <w:lang w:val="hi_IN" w:bidi="hi_IN"/>
        </w:rPr>
      </w:r>
      <w:r>
        <w:rPr>
          <w:lang w:val="hi_IN" w:bidi="hi_IN"/>
        </w:rPr>
        <w:t xml:space="preserve">मनश्शे आशेर और इस्साकार के शहरों पर पूरा अधिकार नहीं कर सका क्योंकि कनानी वहाँ से जाने को तैयार नहीं थे। जब </w:t>
      </w:r>
      <w:r>
        <w:rPr>
          <w:b/>
          <w:lang w:val="hi_IN" w:bidi="hi_IN"/>
        </w:rPr>
        <w:t>इस्राएली</w:t>
      </w:r>
      <w:r>
        <w:rPr>
          <w:lang w:val="hi_IN" w:bidi="hi_IN"/>
        </w:rPr>
        <w:t xml:space="preserve"> लोग बलवान हो जाते हैं, तब वे कनानियों से अपने लिये काम करवाते हैं, परन्तु उन्हें देश से नहीं निकालते। बताइए कि किस तरह इस्राएलियों ने कनानियों को अपने लिए कड़ी मेहनत करने पर मजबूर किया, ठीक वैसे ही जैसे आपने पिछले भागो में बताया था। इस्राएलियों के लिए उसी शब्द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17:14–18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17:14–18 को सुनें और अपने मन में रखें।</w:t>
      </w:r>
    </w:p>
    <w:p>
      <w:pPr/>
      <w:r>
        <w:rPr>
          <w:lang w:val="hi_IN" w:bidi="hi_IN"/>
        </w:rPr>
      </w:r>
      <w:r>
        <w:rPr>
          <w:lang w:val="hi_IN" w:bidi="hi_IN"/>
        </w:rPr>
        <w:t>यदि सम्भव हो, तो यहोशू 17:14–18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17:14–18 का ऑडियो संस्करण सबसे आसानी से समझ में आने वाले अनुवाद में सुनें।</w:t>
      </w:r>
    </w:p>
    <w:p>
      <w:pPr/>
      <w:r>
        <w:rPr>
          <w:lang w:val="hi_IN" w:bidi="hi_IN"/>
        </w:rPr>
      </w:r>
      <w:r>
        <w:rPr>
          <w:lang w:val="hi_IN" w:bidi="hi_IN"/>
        </w:rPr>
        <w:t>यहोशू ने यूसुफ के गोत्र के लोगों को उनकी भूमि का भा दिया। मनश्शे और एप्रैम के गोत्र मिलकर यूसुफ का गोत्र बनाते हैं। मूसा ने मनश्शे के गोत्र के आधे भाग को यरदन नदी के पूर्व की ओर दो अन्य गोत्रों के साथ भूमि दी। यहोशू ने एप्रैम और मनश्शे के आधे गोत्र को यरदन नदी के पश्चिमी भाग में भूमि दी। अब यूसुफ के लोग एक एकीकृत गोत्र के रूप में यहोशू से शिकायत कर रहे हैं कि उनके पास अपने सभी लोगों के लिए पर्याप्त भूमि नहीं है, क्योंकि यहोवा ने उन्हें बहुत लोगों से आशीष दी है।</w:t>
      </w:r>
    </w:p>
    <w:p>
      <w:pPr/>
      <w:r>
        <w:rPr>
          <w:lang w:val="hi_IN" w:bidi="hi_IN"/>
        </w:rPr>
      </w:r>
      <w:r>
        <w:rPr>
          <w:lang w:val="hi_IN" w:bidi="hi_IN"/>
        </w:rPr>
        <w:t>यहाँ रुकें और किसी ऐसे समय की कहानी सुनाएँ जब किसी ने आपसे शिकायत की थी। आपने कैसे जवाब दिया? इस बारे में बात करें कि आपने कैसे उत्तर दिया और आप कैसे उत्तर देना चाहते थे। इस ऑडियो को यहाँ रोकें।</w:t>
      </w:r>
    </w:p>
    <w:p>
      <w:pPr/>
      <w:r>
        <w:rPr>
          <w:lang w:val="hi_IN" w:bidi="hi_IN"/>
        </w:rPr>
      </w:r>
      <w:r>
        <w:rPr>
          <w:lang w:val="hi_IN" w:bidi="hi_IN"/>
        </w:rPr>
        <w:t>यहाँ रुकें और समूह के रूप में इस प्रश्न पर चर्चा करें: क्या आपके समुदाय में ऐसे उप-गोत्र या कुल हैं जो बहुत बड़ी जनसंख्या में बढ़ गए हैं और जिनके पास पर्याप्त भूमि या संसाधन नहीं हैं? आपके समुदाय ने उस चुनौती को कैसे हल किया? इस ऑडियो को यहाँ रोकें।</w:t>
      </w:r>
    </w:p>
    <w:p>
      <w:pPr/>
      <w:r>
        <w:rPr>
          <w:lang w:val="hi_IN" w:bidi="hi_IN"/>
        </w:rPr>
      </w:r>
      <w:r>
        <w:rPr>
          <w:lang w:val="hi_IN" w:bidi="hi_IN"/>
        </w:rPr>
        <w:t>यह सम्भव है कि यूसुफ के गोत्र के लोग यह उम्मीद करते हों कि यहोशू उन्हें वह सब देगा जो वे चाहते हैं, क्योंकि यहोशू एप्रैम के गोत्र से है। परन्तु यहोशू यूसुफ के गोत्र को एक उचित उत्तर देता है। यहोशू यूसुफ के गोत्र को प्रोत्साहित करता है कि वे उस देश के लिए काम करें और उसके लिए युद्ध करें जिसमें रपाई और परिज्जी रहते हैं।</w:t>
      </w:r>
    </w:p>
    <w:p>
      <w:pPr/>
      <w:r>
        <w:rPr>
          <w:lang w:val="hi_IN" w:bidi="hi_IN"/>
        </w:rPr>
      </w:r>
      <w:r>
        <w:rPr>
          <w:lang w:val="hi_IN" w:bidi="hi_IN"/>
        </w:rPr>
        <w:t>हमें यह निश्चित नहीं हैं कि वह जंगल वाला देश, अर्थात् पेड़ों से भरा हुआ देश, जिसे यहोशू यूसुफ के गोत्र को साफ करने के लिए प्रोत्साहित करता है, यरदन नदी के पूर्व में था या पश्चिम में। रपाई अनाकियों की तरह विशाल थे, और अधिकांश लोग यरदन नदी के पूर्व में रहते थे, परन्तु कुछ लोग पश्चिम की ओर यरूशलेम के पास रहते थे। परन्तु परिज्जी आमतौर पर यरदन नदी के पश्चिम में रहते थे।</w:t>
      </w:r>
    </w:p>
    <w:p>
      <w:pPr/>
      <w:r>
        <w:rPr>
          <w:lang w:val="hi_IN" w:bidi="hi_IN"/>
        </w:rPr>
      </w:r>
      <w:r>
        <w:rPr>
          <w:lang w:val="hi_IN" w:bidi="hi_IN"/>
        </w:rPr>
        <w:t>यहाँ रुकें और यूसुफ के गोत्र का नक्शा देखें, जिसमें यह ध्यान दें कि रपाई और परिज्जी कहाँ रहते थे। इस ऑडियो को यहाँ रोकें।</w:t>
      </w:r>
    </w:p>
    <w:p>
      <w:pPr/>
      <w:r>
        <w:rPr>
          <w:lang w:val="hi_IN" w:bidi="hi_IN"/>
        </w:rPr>
      </w:r>
      <w:r>
        <w:rPr>
          <w:lang w:val="hi_IN" w:bidi="hi_IN"/>
        </w:rPr>
        <w:t>यहाँ रुकें और एक जंगल क्षेत्र की तस्वीर देखें। इस ऑडियो को यहाँ रोकें।</w:t>
      </w:r>
    </w:p>
    <w:p>
      <w:pPr/>
      <w:r>
        <w:rPr>
          <w:lang w:val="hi_IN" w:bidi="hi_IN"/>
        </w:rPr>
      </w:r>
      <w:r>
        <w:rPr>
          <w:lang w:val="hi_IN" w:bidi="hi_IN"/>
        </w:rPr>
        <w:t>यूसुफ का गोत्र अभी भी अपनी भूमि या अधिकार से असंतुष्ट है, यहोशू से शिकायत करता है कि कनानी बहुत शक्तिशाली हैं और उनके पास लोहे के रथ हैं। कनानी इन रथों का उपयोग विशेष रूप से युद्ध के लिए करते थे। कोई भी सेना जिसके पास लोहे के रथ होते वह मजबूत होती थी और अपने शत्रुओं को आसानी से पराजित करने में सक्षम होती थी। लेकिन इस्राएली ज्यादातर पैदल युद्ध करते हैं, बिना घोड़ों और रथों के लड़ते हैं। इस्राएलियों को सम्भवतः ऐसा लगता है कि रथों के साथ कनानी उनके लिए बहुत शक्तिशाली हैं, जिनसे वे लड़ नहीं सकते।</w:t>
      </w:r>
    </w:p>
    <w:p>
      <w:pPr/>
      <w:r>
        <w:rPr>
          <w:lang w:val="hi_IN" w:bidi="hi_IN"/>
        </w:rPr>
      </w:r>
      <w:r>
        <w:rPr>
          <w:lang w:val="hi_IN" w:bidi="hi_IN"/>
        </w:rPr>
        <w:t>यहाँ रुकें और एक लोहे के रथ की तस्वीर देखें। इस ऑडियो को यहाँ रोकें।</w:t>
      </w:r>
    </w:p>
    <w:p>
      <w:pPr/>
      <w:r>
        <w:rPr>
          <w:lang w:val="hi_IN" w:bidi="hi_IN"/>
        </w:rPr>
      </w:r>
      <w:r>
        <w:rPr>
          <w:lang w:val="hi_IN" w:bidi="hi_IN"/>
        </w:rPr>
        <w:t>यहाँ रुकें और समूह में इस प्रश्न पर चर्चा करें: किसी ऐसे समय के बारे में बताइए जब आपने किसी व्यक्ति से कहा कि वह अपनी समस्या का समाधान स्वयं ढूँढे । इसका परिणाम क्या हुआ? उन्होंने कैसे प्रतिक्रिया दी? इस ऑडियो को यहाँ रोकें।</w:t>
      </w:r>
    </w:p>
    <w:p>
      <w:pPr/>
      <w:r>
        <w:rPr>
          <w:lang w:val="hi_IN" w:bidi="hi_IN"/>
        </w:rPr>
      </w:r>
      <w:r>
        <w:rPr>
          <w:lang w:val="hi_IN" w:bidi="hi_IN"/>
        </w:rPr>
        <w:t>ये कनानी रथों के साथ बेतशान में रहते थे, जो यिज्रेल घाटी के पूर्वी छोर पर है। यह भूमि यरदन घाटी में जाने वाले महत्वपूर्ण व्यापार मार्ग के प्रवेश द्वार की रक्षा करती है। यह यरदन नदी के पश्चिम की ओर मनश्शे के क्षेत्र के सबसे पूर्वी भाग में स्थित है।</w:t>
      </w:r>
    </w:p>
    <w:p>
      <w:pPr/>
      <w:r>
        <w:rPr>
          <w:lang w:val="hi_IN" w:bidi="hi_IN"/>
        </w:rPr>
      </w:r>
      <w:r>
        <w:rPr>
          <w:lang w:val="hi_IN" w:bidi="hi_IN"/>
        </w:rPr>
        <w:t>यहाँ रुकें और मनश्शे और एप्रैम के क्षेत्रों के संबंध में बेतशान और यिज्रेल घाटी क्षेत्र का नक्शा देखें। इस ऑडियो को यहाँ रोकें।</w:t>
      </w:r>
    </w:p>
    <w:p>
      <w:pPr/>
      <w:r>
        <w:rPr>
          <w:lang w:val="hi_IN" w:bidi="hi_IN"/>
        </w:rPr>
      </w:r>
      <w:r>
        <w:rPr>
          <w:lang w:val="hi_IN" w:bidi="hi_IN"/>
        </w:rPr>
        <w:t>यह संभव है कि यहोशू यूसुफ के गोत्र को प्रोत्साहित करता है, जो एप्रैम का गोत्र और मनश्शे का आधा गोत्र है, वे पहाड़ी देश, जो गिलबो पर्वत है पर अधिकार करें। यह पर्वतमाला घने जंगल से भरी थी और यिज्रेल घाटी के ठीक दक्षिण में स्थित थी। यहोशू सहमत है कि यूसुफ का गोत्र बड़ा है, और यहोशू कहता है कि वे शक्तिशाली हैं। यहोशू विश्वास करता है कि वे न केवल भूमि को रहने योग्य बनाने के लिए पेड़ों को साफ करेंगे, बल्कि उन कनानियों को भी निकाल देंगे जिनके पास लोहे के रथ हैं।</w:t>
      </w:r>
    </w:p>
    <w:p>
      <w:pPr/>
      <w:r>
        <w:rPr>
          <w:lang w:val="hi_IN" w:bidi="hi_IN"/>
        </w:rPr>
      </w:r>
      <w:r>
        <w:rPr>
          <w:lang w:val="hi_IN" w:bidi="hi_IN"/>
        </w:rPr>
        <w:t xml:space="preserve">यहाँ रुकें और समूह में इस प्रश्न पर चर्चा करें: किसी ऐसे समय की कहानी सुनाएँ जब आप किसी आवश्यक चीज़ के लिए काम करने या लड़ने के लिए संघर्ष कर रहे थे, लेकिन फिर किसी ने आपको प्रोत्साहित किया हो। आपने कैसा महसूस किया? इस ऑडियो को यहाँ रोकें। </w:t>
      </w:r>
      <w:r>
        <w:rPr>
          <w:lang w:val="hi_IN" w:bidi="hi_IN"/>
        </w:rPr>
      </w:r>
    </w:p>
    <w:p>
      <w:pPr>
        <w:pStyle w:val="Heading3"/>
      </w:pPr>
      <w:r>
        <w:rPr>
          <w:lang w:val="hi_IN" w:bidi="hi_IN"/>
        </w:rPr>
        <w:t>घटनाओं को समझाना</w:t>
      </w:r>
    </w:p>
    <w:p>
      <w:pPr/>
      <w:r>
        <w:rPr>
          <w:lang w:val="hi_IN" w:bidi="hi_IN"/>
        </w:rPr>
      </w:r>
      <w:r>
        <w:rPr>
          <w:lang w:val="hi_IN" w:bidi="hi_IN"/>
        </w:rPr>
        <w:t>यहोशू 17:14–18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यूसुफ का गोत्र यहोशू से अधिक भूमि की आवश्यकता के बारे में शिकायत करता है, क्योंकि उनके गोत्र में बहुत से लोग हैं। यहोवा ने यूसुफ के गोत्र को आशीष दी है और उन्हें बढ़ा दिया है। यहोशू उत्तर देता है और उन्हें बताता है कि क्योंकि लोग बहुत हैं इसलिए वे ऊपर जाकर उस जंगल के क्षेत्र को साफ़ कर सकते हैं जहाँ परिज्जी और रपाई रहते हैं।</w:t>
      </w:r>
    </w:p>
    <w:p>
      <w:pPr/>
      <w:r>
        <w:rPr>
          <w:lang w:val="hi_IN" w:bidi="hi_IN"/>
        </w:rPr>
      </w:r>
      <w:r>
        <w:rPr>
          <w:b/>
          <w:lang w:val="hi_IN" w:bidi="hi_IN"/>
        </w:rPr>
        <w:t>दूसरे दृश्य में:</w:t>
      </w:r>
      <w:r>
        <w:rPr>
          <w:lang w:val="hi_IN" w:bidi="hi_IN"/>
        </w:rPr>
        <w:t xml:space="preserve"> यूसुफ का गोत्र अभी भी यह कहकर उत्तर देता है कि पहाड़ी देश में पर्याप्त भूमि नहीं है। यूसुफ का गोत्र उन कनानियों से भी डरता है जिनके पास लोहे के रथ है और जो घाटी में, बेतशान शहर और उसके गाँवों और यिज्रेल की घाटी में रहते हैं।</w:t>
      </w:r>
    </w:p>
    <w:p>
      <w:pPr/>
      <w:r>
        <w:rPr>
          <w:lang w:val="hi_IN" w:bidi="hi_IN"/>
        </w:rPr>
      </w:r>
      <w:r>
        <w:rPr>
          <w:b/>
          <w:lang w:val="hi_IN" w:bidi="hi_IN"/>
        </w:rPr>
        <w:t>तीसरे दृश्य में:</w:t>
      </w:r>
      <w:r>
        <w:rPr>
          <w:lang w:val="hi_IN" w:bidi="hi_IN"/>
        </w:rPr>
        <w:t xml:space="preserve"> यहोशू सहमत है कि वे बहुत से लोग हैं और वे शक्तिशाली हैं। यहोशू यूसुफ के गोत्र को पहाड़ी देश देने के लिए सहमत होता है, और यहोशू को विश्वास है कि वे उसे साफ कर देंगे और उस देश को उसकी सबसे दूरस्थ सीमाओं तक ले जाएँगे। यहोशू यह भी मानता है कि यूसुफ का गोत्र कनानियों को पराजित कर सकता है, भले ही उनके पास लोहे के रथ हैं और वे मजबूत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यूसुफ का पूरा गोत्र, जिसमें एप्रैम के गोत्र के लोग और मनश्शे के गोत्र के लोग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परिज्जी </w:t>
      </w:r>
    </w:p>
    <w:p>
      <w:pPr>
        <w:pStyle w:val="ListBullet"/>
        <w:spacing w:line="240" w:lineRule="auto"/>
        <w:ind w:left="720"/>
      </w:pPr>
      <w:r>
        <w:rPr>
          <w:lang w:val="hi_IN" w:bidi="hi_IN"/>
        </w:rPr>
      </w:r>
      <w:r>
        <w:rPr>
          <w:lang w:val="hi_IN" w:bidi="hi_IN"/>
        </w:rPr>
        <w:t>रपाई</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हम नहीं जानते कि यहोशू और यूसुफ के गोत्र के लोगों के बीच यह बातचीत कब हुई। यूसुफ के गोत्र के लोग यहोशू, एलीआजर और गोत्र के अगुवों के पास नहीं आए, बल्कि केवल यहोशू के पास आए। इसलिए हमें यह नहीं पता कि वे यहोशू के पास अपनी भूमि का वितरण मिलने के तुरंत बाद आए, या फिर यहोशू द्वारा इस्राएल के सभी गोत्रों को भूमि वितरित करने के बाद आए।</w:t>
      </w:r>
    </w:p>
    <w:p>
      <w:pPr/>
      <w:r>
        <w:rPr>
          <w:lang w:val="hi_IN" w:bidi="hi_IN"/>
        </w:rPr>
      </w:r>
      <w:r>
        <w:rPr>
          <w:lang w:val="hi_IN" w:bidi="hi_IN"/>
        </w:rPr>
        <w:t>यह भी ध्यान दें कि इस भाग में यूसुफ का गोत्र एक लोगों के रूप में एकजुट है। हम जानते हैं कि वे दो गोत्र बन गए हैं—एप्रैम और मनश्शे। लेकिन यहाँ वे यूसुफ के गोत्र के रूप में एक साथ आते हैं। यहोशू यूसुफ के गोत्र को प्रोत्साहित करता है कि वे कनानियों को पराजित कर सकते हैं और देश को साफ कर सकते हैं, अर्थात् उसे रहने के लिए तैयार कर सकते हैं। इस देश में एक जंगल था, या वहाँ पर बहुत से पेड़ थे। भूमि पर रहने के लिये लोगों को घरों और शहरों के लिए स्थान बनाने हेतु कुछ पेड़ों को काटना पड़ेगा। यहोशू गोत्र के लोगों को यूसुफ का घराना या यूसुफ का गोत्र, और साथ ही एप्रैम और मनश्शे दोनों के रूप में भी संदर्भित करता है।</w:t>
      </w:r>
    </w:p>
    <w:p>
      <w:pPr/>
      <w:r>
        <w:rPr>
          <w:lang w:val="hi_IN" w:bidi="hi_IN"/>
        </w:rPr>
      </w:r>
      <w:r>
        <w:rPr>
          <w:lang w:val="hi_IN" w:bidi="hi_IN"/>
        </w:rPr>
        <w:t>हम यह भी नहीं जानते कि यहोशू उन्हें किस देश को साफ करने के लिए प्रोत्साहित करता है। परिज्जी और रपाई ज्यादातर यरदन नदी के विपरीत किनारों पर रहते थे। परन्तु कुछ लोग मानते हैं कि यहोशू यूसुफ के गोत्र को बेतशान और यिज्रेल की घाटी के पास गिलबो पर्वत की भूमि को साफ करने के लिए प्रोत्साहित कर रहा है।</w:t>
      </w:r>
    </w:p>
    <w:p>
      <w:pPr/>
      <w:r>
        <w:rPr>
          <w:lang w:val="hi_IN" w:bidi="hi_IN"/>
        </w:rPr>
      </w:r>
      <w:r>
        <w:rPr>
          <w:lang w:val="hi_IN" w:bidi="hi_IN"/>
        </w:rPr>
        <w:t>यहाँ रुकें और समूह के रूप में इस प्रश्न पर चर्चा करें: आपकी संस्कृति में लोग दूसरों को साहसी बनने के लिए कैसे प्रोत्साहित करते हैं और उन्हें यह विश्वास कैसे दिलाते हैं कि वे काम कर सकते हैं? लोग दूसरों को प्रोत्साहित करते समय किस प्रकार के स्वर (आवाज़ के टोन) का उपयोग करते हैं? वे किस तरह की भाषा का उपयोग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17:14–18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यूसुफ का पूरा गोत्र, जिसमें एप्रैम के गोत्र के लोग और मनश्शे के गोत्र के लोग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परिज्जी </w:t>
      </w:r>
    </w:p>
    <w:p>
      <w:pPr>
        <w:pStyle w:val="ListBullet"/>
        <w:spacing w:line="240" w:lineRule="auto"/>
        <w:ind w:left="720"/>
      </w:pPr>
      <w:r>
        <w:rPr>
          <w:lang w:val="hi_IN" w:bidi="hi_IN"/>
        </w:rPr>
      </w:r>
      <w:r>
        <w:rPr>
          <w:lang w:val="hi_IN" w:bidi="hi_IN"/>
        </w:rPr>
        <w:t>रपाई</w:t>
      </w:r>
    </w:p>
    <w:p>
      <w:pPr>
        <w:pStyle w:val="ListBullet"/>
        <w:spacing w:line="240" w:lineRule="auto"/>
        <w:ind w:left="720"/>
      </w:pPr>
      <w:r>
        <w:rPr>
          <w:lang w:val="hi_IN" w:bidi="hi_IN"/>
        </w:rPr>
      </w:r>
      <w:r>
        <w:rPr>
          <w:lang w:val="hi_IN" w:bidi="hi_IN"/>
        </w:rPr>
        <w:t>और कनानी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यूसुफ का गोत्र यहोशू से अधिक भूमि की आवश्यकता के बारे में शिकायत करता है, क्योंकि उनके गोत्र में बहुत से लोग हैं। यहोवा ने यूसुफ के गोत्र को बहुत से लोग होने की आशीष दी है। यहोशू यूसुफ के गोत्र से कहता है कि क्योंकि उनके पास बहुत से लोग हैं, इसलिए वे ऊपर जाकर उस जंगल के क्षेत्र को साफ कर सकते हैं जहाँ परिज्जी और रपाई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गोत्र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यूसुफ का गोत्र अभी भी यह कहकर उत्तर देता है कि पहाड़ी देश में पर्याप्त भूमि नहीं है। वे उन कनानियों से भी डरे हुए हैं जो घाटी में, बेतशान और उसके नगरों में और यिज्रेल की घाटी में अपने लोहे के रथों के साथ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सहमत है कि वे बहुत से लोग हैं और वे शक्तिशाली हैं। यहोशू यूसुफ के गोत्र को पहाड़ी देश देने के लिए सहमत होता है, और यहोशू को विश्वास है कि वे उसे साफ कर देंगे और उस देश को उसकी सबसे दूरस्थ सीमाओं तक ले जाएँगे। यहोशू यह भी मानता है कि यूसुफ का गोत्र कनानियों को पराजित कर सकता है, भले ही उनके पास लोहे के रथ हैं और वे मजबूत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गोत्र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17:14–18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यूसुफ का गोत्र यहोशू से </w:t>
      </w:r>
      <w:r>
        <w:rPr>
          <w:b/>
          <w:lang w:val="hi_IN" w:bidi="hi_IN"/>
        </w:rPr>
        <w:t>विरासत</w:t>
      </w:r>
      <w:r>
        <w:rPr>
          <w:lang w:val="hi_IN" w:bidi="hi_IN"/>
        </w:rPr>
        <w:t xml:space="preserve"> या </w:t>
      </w:r>
      <w:r>
        <w:rPr>
          <w:b/>
          <w:lang w:val="hi_IN" w:bidi="hi_IN"/>
        </w:rPr>
        <w:t>अधिकार</w:t>
      </w:r>
      <w:r>
        <w:rPr>
          <w:lang w:val="hi_IN" w:bidi="hi_IN"/>
        </w:rPr>
        <w:t xml:space="preserve"> के रूप में अधिक भूमि की आवश्यकता के बारे में शिकायत करता है, क्योंकि उनके गोत्र में बहुत से लोग हैं, क्योंकि </w:t>
      </w:r>
      <w:r>
        <w:rPr>
          <w:b/>
          <w:lang w:val="hi_IN" w:bidi="hi_IN"/>
        </w:rPr>
        <w:t>यहोवा</w:t>
      </w:r>
      <w:r>
        <w:rPr>
          <w:lang w:val="hi_IN" w:bidi="hi_IN"/>
        </w:rPr>
        <w:t xml:space="preserve"> ने उन्हें </w:t>
      </w:r>
      <w:r>
        <w:rPr>
          <w:b/>
          <w:lang w:val="hi_IN" w:bidi="hi_IN"/>
        </w:rPr>
        <w:t>आशीष</w:t>
      </w:r>
      <w:r>
        <w:rPr>
          <w:lang w:val="hi_IN" w:bidi="hi_IN"/>
        </w:rPr>
        <w:t xml:space="preserve"> दी है। विरासत, या अधिकार, वह संपत्ति, भूमि या चीज़ें होती हैं जो किसी व्यक्ति की मृत्यु के बाद लोगों को प्राप्त होती हैं। यहोवा परमेश्वर का व्यक्तिगत नाम है। यहोवा ने लोगों को आशीष दी है क्योंकि उसने उनके लिए कुछ अच्छा किया है। विरासत या अधिकार, यहोवा और आशीष के लिए उन्हीं शब्दों का उपयोग करें जिनका उपयोग आपने पिछले भागों में किया है। </w:t>
      </w:r>
      <w:r>
        <w:rPr>
          <w:b/>
          <w:lang w:val="hi_IN" w:bidi="hi_IN"/>
        </w:rPr>
        <w:t>यहोवा</w:t>
      </w:r>
      <w:r>
        <w:rPr>
          <w:lang w:val="hi_IN" w:bidi="hi_IN"/>
        </w:rPr>
        <w:t xml:space="preserve"> और </w:t>
      </w:r>
      <w:r>
        <w:rPr>
          <w:lang w:val="hi_IN" w:bidi="hi_IN"/>
        </w:rPr>
        <w:t>आशीष</w:t>
      </w:r>
      <w:r>
        <w:rPr>
          <w:lang w:val="hi_IN" w:bidi="hi_IN"/>
        </w:rPr>
        <w:t xml:space="preserve"> के बारे में अधिक जानकारी के लिए, मुख्य शब्दावली देखें।</w:t>
      </w:r>
    </w:p>
    <w:p>
      <w:pPr/>
      <w:r>
        <w:rPr>
          <w:lang w:val="hi_IN" w:bidi="hi_IN"/>
        </w:rPr>
      </w:r>
      <w:r>
        <w:rPr>
          <w:lang w:val="hi_IN" w:bidi="hi_IN"/>
        </w:rPr>
        <w:t xml:space="preserve">यहोशू उत्तर देता है और उन्हें बताता है कि क्योंकि लोग बहुत हैं और </w:t>
      </w:r>
      <w:r>
        <w:rPr>
          <w:b/>
          <w:lang w:val="hi_IN" w:bidi="hi_IN"/>
        </w:rPr>
        <w:t>पहाड़ी देश</w:t>
      </w:r>
      <w:r>
        <w:rPr>
          <w:lang w:val="hi_IN" w:bidi="hi_IN"/>
        </w:rPr>
        <w:t xml:space="preserve"> पर्याप्त नहीं है, इसलिए वे ऊपर जाकर उस जंगल के क्षेत्र को साफ़ कर सकते हैं जहाँ परिज्जी और रपाई रहते हैं। याद रखें कि पहाड़ी देश एक ऐसा पहाड़ी क्षेत्र है जो उत्तर से दक्षिण की ओर उस देश से होकर जाता है जो यहोशू ने एप्रैम को दिया था। </w:t>
      </w:r>
      <w:r>
        <w:rPr>
          <w:b/>
          <w:lang w:val="hi_IN" w:bidi="hi_IN"/>
        </w:rPr>
        <w:t>जंगल</w:t>
      </w:r>
      <w:r>
        <w:rPr>
          <w:lang w:val="hi_IN" w:bidi="hi_IN"/>
        </w:rPr>
        <w:t xml:space="preserve"> वह भूमि है जिसमें बहुत से पेड़ हैं। पहाड़ी देश के लिए उसी शब्द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जंगल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यूसुफ का गोत्र कहता है कि पहाड़ी देश में पर्याप्त भूमि नहीं है। वे उन कनानियों से भी डरे हैं जो घाटी, बेतशान और उसके </w:t>
      </w:r>
      <w:r>
        <w:rPr>
          <w:b/>
          <w:lang w:val="hi_IN" w:bidi="hi_IN"/>
        </w:rPr>
        <w:t>गाँवों</w:t>
      </w:r>
      <w:r>
        <w:rPr>
          <w:lang w:val="hi_IN" w:bidi="hi_IN"/>
        </w:rPr>
        <w:t xml:space="preserve"> में और यिज्रेल की घाटी में अपने लोहे के रथों के साथ रहते हैं। गाँव एक छोटी बस्ती होती है जो सुरक्षा के लिए शहरों पर निर्भर होती है। उसी शब्द का उपयोग करें जिसका उपयोग आपने पिछले भागों में गाँवों के लिए किया है।</w:t>
      </w:r>
    </w:p>
    <w:p>
      <w:pPr/>
      <w:r>
        <w:rPr>
          <w:lang w:val="hi_IN" w:bidi="hi_IN"/>
        </w:rPr>
      </w:r>
      <w:r>
        <w:rPr>
          <w:lang w:val="hi_IN" w:bidi="hi_IN"/>
        </w:rPr>
        <w:t xml:space="preserve">यहोशू सहमत है कि वे बहुत से लोग हैं और वे शक्तिशाली हैं। यहोशू यूसुफ के गोत्र को पहाड़ी देश देने के लिए सहमत होता है, और यहोशू को विश्वास है कि वे उसे साफ कर देंगे और उस देश को उसकी सबसे दूरस्थ सीमाओं तक ले जाएँगे। यहोशू यह भी मानता है कि यूसुफ का गोत्र </w:t>
      </w:r>
      <w:r>
        <w:rPr>
          <w:b/>
          <w:lang w:val="hi_IN" w:bidi="hi_IN"/>
        </w:rPr>
        <w:t>कनानियों</w:t>
      </w:r>
      <w:r>
        <w:rPr>
          <w:lang w:val="hi_IN" w:bidi="hi_IN"/>
        </w:rPr>
        <w:t xml:space="preserve"> को पराजित कर सकता है, भले ही उनके पास </w:t>
      </w:r>
      <w:r>
        <w:rPr>
          <w:b/>
          <w:lang w:val="hi_IN" w:bidi="hi_IN"/>
        </w:rPr>
        <w:t>लोहे के रथ</w:t>
      </w:r>
      <w:r>
        <w:rPr>
          <w:lang w:val="hi_IN" w:bidi="hi_IN"/>
        </w:rPr>
        <w:t xml:space="preserve"> हैं और वे मजबूत हैं। लोहा एक मजबूत और कठोर धातु है जिसका उपयोग लोग अक्सर हथियार बनाने के लिए करते हैं। रथ, लोहे और कनानियों के लिए उन्हीं शब्दों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18:1–10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18:1–10 को सुनें और अपने मन में रखें।</w:t>
      </w:r>
    </w:p>
    <w:p>
      <w:pPr/>
      <w:r>
        <w:rPr>
          <w:lang w:val="hi_IN" w:bidi="hi_IN"/>
        </w:rPr>
      </w:r>
      <w:r>
        <w:rPr>
          <w:lang w:val="hi_IN" w:bidi="hi_IN"/>
        </w:rPr>
        <w:t>यदि सम्भव हो, तो यहोशू 18:1–10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18:1–10 का ऑडियो संस्करण सबसे आसानी से समझ में आने वाले अनुवाद में सुनें।</w:t>
      </w:r>
    </w:p>
    <w:p>
      <w:pPr/>
      <w:r>
        <w:rPr>
          <w:lang w:val="hi_IN" w:bidi="hi_IN"/>
        </w:rPr>
      </w:r>
      <w:r>
        <w:rPr>
          <w:lang w:val="hi_IN" w:bidi="hi_IN"/>
        </w:rPr>
        <w:t>पिछले कई भागों में यहोशू द्वारा पाँच इस्राएली गोत्रों को भूमि का वितरण करने का वर्णन किया गया है। वे यहूदा का गोत्र, रूबेन का गोत्र, गाद का गोत्र और मनश्शे दो आधे गोत्र और एप्रैम के थे।</w:t>
      </w:r>
    </w:p>
    <w:p>
      <w:pPr/>
      <w:r>
        <w:rPr>
          <w:lang w:val="hi_IN" w:bidi="hi_IN"/>
        </w:rPr>
      </w:r>
      <w:r>
        <w:rPr>
          <w:lang w:val="hi_IN" w:bidi="hi_IN"/>
        </w:rPr>
        <w:t>पिछले भाग में, एप्रैम और मनश्शे के गोत्रों ने यहोशू से कहा कि वे दुखी थे क्योंकि यहोशू ने उन्हें केवल भूमि का एक ही हिस्सा दीया, भले ही दोनों गोत्रों में बहुत से लोग थे। यहोशू ने उनसे कहा कि वे उस जंगल के देश पर विजय प्राप्त करें जो कनानियों का था। गोत्र वहाँ रहने वाले लोगों से डरे हुए थे, परन्तु यहोशू ने गोत्रों से कहा कि वे बहुत से लोग हैं और बलवान हैं, और उनके पास केवल एक ही भूमि का क्षेत्र नहीं होगा। वे पहाड़ी देश पर विजय प्राप्त करेंगे और कनानियों को पराजित करेंगे।</w:t>
      </w:r>
    </w:p>
    <w:p>
      <w:pPr/>
      <w:r>
        <w:rPr>
          <w:lang w:val="hi_IN" w:bidi="hi_IN"/>
        </w:rPr>
      </w:r>
      <w:r>
        <w:rPr>
          <w:lang w:val="hi_IN" w:bidi="hi_IN"/>
        </w:rPr>
        <w:t>इस्राएल के लोगों द्वारा देश पर विजय प्राप्त करने के बाद, इस्राएल की पूरी मण्डली या समुदाय शीलो शहर में इकट्ठी होती हैं। शीलो पहाड़ी देश के एक पर्वत पर स्थित था, उस भूमि पर जो अब एप्रैम के गोत्र की थी। यह उत्तर में शेकेम और दक्षिण में बेतेल के बीच था। यह यरदन नदी के पश्चिम में था, यरूशलेम के लगभग 32 किलोमीटर उत्तर में था। मूल भाषा में शीलो नाम का अर्थ विश्राम है। आपको व्यवस्थाविवरण की पुस्तक से याद होगा कि यहोवा ने स्वयं मूसा को आज्ञा दी थी कि वह निवास-स्थान को उस स्थान पर स्थापित करे जहाँ यहोवा चुनेगा, जहाँ यहोवा प्रतिज्ञा किए हुए देश में इस्राएलियों के बीच रहेगा। यहोशू और शायद महायाजक एलीआजर ने सभी इस्राएलियों को शीलो आने की आज्ञा दी होगी। फिर इस्राएल के लोगों ने वहाँ मिलापवाला तम्बू या निवास-स्थान स्थापित किया। आपको याद होगा कि मिलापवाला तम्बू वह तम्बू है जहाँ यहोवा अपने लोगों के साथ मिलता है। यहोवा ने मूसा को इस बारे में विस्तृत निर्देश दिए थे कि इस तम्बू और उसके अंदर की चीज़ों को कैसे बनाना और स्थापित करना है। लेवी लोग उस तंबू को उतारते, उसे उठाकर ले जाते और मरुभूमि में यात्रा करते समय प्रत्येक नए स्थान पर उसे फिर से स्थापित करते थे।</w:t>
      </w:r>
    </w:p>
    <w:p>
      <w:pPr/>
      <w:r>
        <w:rPr>
          <w:lang w:val="hi_IN" w:bidi="hi_IN"/>
        </w:rPr>
      </w:r>
      <w:r>
        <w:rPr>
          <w:lang w:val="hi_IN" w:bidi="hi_IN"/>
        </w:rPr>
        <w:t>अभी भी सात इस्राएली गोत्र हैं जिन्हें यहोशू ने अभी तक उनकी विरासत के रूप में भूमि का कोई भाग नहीं बाँटा है। ये निम्नलिखित गोत्र हैं: बिन्यामीन का गोत्र, शिमोन का गोत्र, जबूलून का गोत्र, इस्साकार का गोत्र, आशेर का गोत्र, नप्ताली का गोत्र और दान का गोत्र। यहोशू इन गोत्रों के इस्राएलियों को डाँटता है क्योंकि उन्होंने अभी तक उस देश पर विजय नहीं प्राप्त की है जो उनके पूर्वजों के परमेश्वर यहोवा ने उन्हें दिया है। सात गोत्रों ने यहोशू से अपने लिए भूमि को चिट्ठी से बाँटने के लिए कहने में कोई तत्काल आवश्यकता नहीं दिखाई। उन्होंने उस देश पर कब्जा करने की भी कोई तत्परता भी नहीं दिखाई, जो यहोवा की ओर से उनकी विरासत थी। ये गोत्र यह दिखा रहे थे कि वे यहोवा के प्रति आभारी नहीं थे, और वे अपने लिए अपने शत्रुओं पर विजय प्राप्त करने के लिए यहोवा पर भरोसा नहीं करते थे।</w:t>
      </w:r>
    </w:p>
    <w:p>
      <w:pPr/>
      <w:r>
        <w:rPr>
          <w:lang w:val="hi_IN" w:bidi="hi_IN"/>
        </w:rPr>
      </w:r>
      <w:r>
        <w:rPr>
          <w:lang w:val="hi_IN" w:bidi="hi_IN"/>
        </w:rPr>
        <w:t>यहाँ रुकें और समूह के रूप में कनान देश का नक्शा देखें, जो इस्राएल के सात गोत्रों को देश का अपना भाग प्राप्त करने से पहले था। इस ऑडियो को यहाँ रोकें।</w:t>
      </w:r>
    </w:p>
    <w:p>
      <w:pPr/>
      <w:r>
        <w:rPr>
          <w:lang w:val="hi_IN" w:bidi="hi_IN"/>
        </w:rPr>
      </w:r>
      <w:r>
        <w:rPr>
          <w:lang w:val="hi_IN" w:bidi="hi_IN"/>
        </w:rPr>
        <w:t>यहोशू इस्राएल के लोगों को आदेश देता है कि वे सात गोत्रों में से प्रत्येक से तीन व्यक्ति चुने। यहोशू कहता है कि लोग देश में इधर-उधर जाकर उसका सर्वेक्षण करें। उन्हें उस क्षेत्र के बारे में एक विवरण लिखना होगा, जिसके अनुसार प्रत्येक गोत्र को अंततः विरासत मिलेगी। उस विवरण में भूमि के विभिन्न भागों में स्थित नगरों की सूची होगी, साथ ही उनके आकार और विशेषताओं की जानकारी भी होगी। शायद इसमें मिट्टी की गुणवत्ता और उसकी स्थिति, कौन सी भूमि उपजाऊ है, और वे क्या उपज देती हैं, इसके बारे में भी जानकारी होगी। उसमें सम्भवतः यह भी बताया जाएगा कि देश में कहाँ पहाड़ हैं और कहाँ समतल भूमि है, कौन-से क्षेत्र अच्छी तरह जलयुक्त हैं और कौन-से सूखे हैं, तथा अन्य ऐसी बातें जो भूमि के विभिन्न भागों की तुलना करने में सहायता करेंगी। यहोशू कहता है कि देश का सर्वेक्षण करने के बाद, लोगों को उसे सात भागों में बाँटना होगा। यहूदा के गोत्र का पहले से ही दक्षिण में उसका क्षेत्र है। "यूसुफ का घराना," या यूसुफ के वंशज जो एप्रैम के गोत्र और मनश्शे का आधा गोत्र हैं, उनके पास पहले से ही उत्तर में अपना क्षेत्र है। ये गोत्र अपने देश में ही रहेंगे।</w:t>
      </w:r>
    </w:p>
    <w:p>
      <w:pPr/>
      <w:r>
        <w:rPr>
          <w:lang w:val="hi_IN" w:bidi="hi_IN"/>
        </w:rPr>
      </w:r>
      <w:r>
        <w:rPr>
          <w:lang w:val="hi_IN" w:bidi="hi_IN"/>
        </w:rPr>
        <w:t>यहाँ रुकें और समूह में इस प्रश्न पर चर्चा करें: आप अपने क्षेत्र में भूमि का सर्वेक्षण कैसे करते हैं? इस बारे में बात करें कि जब आप किसी क्षेत्र में रहने के लिए कोई नया स्थान ढूँढते हैं, तो आप किन बातों को महत्वपूर्ण मानते हैं। इस ऑडियो को यहाँ रोकें।</w:t>
      </w:r>
    </w:p>
    <w:p>
      <w:pPr/>
      <w:r>
        <w:rPr>
          <w:lang w:val="hi_IN" w:bidi="hi_IN"/>
        </w:rPr>
      </w:r>
      <w:r>
        <w:rPr>
          <w:lang w:val="hi_IN" w:bidi="hi_IN"/>
        </w:rPr>
        <w:t>जब लोग देश को सात हिस्सों में बाँट लेंगे, तब वे यहोशू के पास वापस आकर उसे इसकी सूचना देंगे। फिर यहोशू यहोवा के सामने सात गोत्रों के लिये चिट्ठियाँ डालेगा ताकि यहोवा दिखा सके कि वह प्रत्येक गोत्र को भूमि का कौन-सा भाग देना चाहता है। “चिट्ठियाँ डालना” वाक्यांश सम्भवतः चिन्हित वस्तुओं, अर्थात् चिट्ठियों, को किसी थैले या पात्र में डालने की प्रक्रिया को संदर्भित करता है। वस्तुएँ आमतौर पर कंकड़ होती थीं। लोग इन वस्तुओं को अलग-अलग रंगों, अलग-अलग चिन्हों या अलग-अलग नामों के साथ चिन्हित करते थे। फिर कोई व्यक्ति थैली को हिलाता है जब तक कि उनमें से एक वस्तु नहीं निकल जाती। व्यक्ति यह अपेक्षा करता था कि यहोवा सही चिन्हित वस्तु को बाहर गिरने देगा। हम पिछली कहानियों से जानते हैं कि यहोशू मिलापवाले तंबू के द्वार पर चिट्ठियाँ डालता था, और एलीआजर महायाजक तथा गोत्रों के प्रधान यहोशू के साथ उपस्थित रहते थे।</w:t>
      </w:r>
    </w:p>
    <w:p>
      <w:pPr/>
      <w:r>
        <w:rPr>
          <w:lang w:val="hi_IN" w:bidi="hi_IN"/>
        </w:rPr>
      </w:r>
      <w:r>
        <w:rPr>
          <w:lang w:val="hi_IN" w:bidi="hi_IN"/>
        </w:rPr>
        <w:t>यहाँ रुकें और समूह के रूप में चिट्ठियों की एक तस्वीर देखें। इस ऑडियो को यहाँ रोकें।</w:t>
      </w:r>
    </w:p>
    <w:p>
      <w:pPr/>
      <w:r>
        <w:rPr>
          <w:lang w:val="hi_IN" w:bidi="hi_IN"/>
        </w:rPr>
      </w:r>
      <w:r>
        <w:rPr>
          <w:lang w:val="hi_IN" w:bidi="hi_IN"/>
        </w:rPr>
        <w:t>यहाँ रुकें और समूह में इस प्रश्न पर चर्चा करें: आपकी संस्कृति में लोग उन देवताओं की इच्छा कैसे जानते करते हैं जिनका वे अनुसरण करते हैं? इस ऑडियो को यहाँ रोकें।</w:t>
      </w:r>
    </w:p>
    <w:p>
      <w:pPr/>
      <w:r>
        <w:rPr>
          <w:lang w:val="hi_IN" w:bidi="hi_IN"/>
        </w:rPr>
      </w:r>
      <w:r>
        <w:rPr>
          <w:lang w:val="hi_IN" w:bidi="hi_IN"/>
        </w:rPr>
        <w:t>फिर यहोशू इस्राएल के लोगों को फिर से याद दिलाता है कि लेवी के गोत्र को देश में कोई भाग नहीं मिलेगा, क्योंकि यहोवा का याजक होना उनकी विरासत है। और गाद, रूबेन और मनश्शे के आधे गोत्र को यरदन नदी के दूसरी ओर उनका भाग पहले ही मिल चुका था। यहोवा के सेवक मूसा ने उन्हें यह दिया था। यह कहकर यहोशू इस्राएलियों को याद दिलाता है कि केवल सात गोत्र हैं जिन्हें अभी भी अपनी भूमि के भाग प्राप्त करना बाकी है।</w:t>
      </w:r>
    </w:p>
    <w:p>
      <w:pPr/>
      <w:r>
        <w:rPr>
          <w:lang w:val="hi_IN" w:bidi="hi_IN"/>
        </w:rPr>
      </w:r>
      <w:r>
        <w:rPr>
          <w:lang w:val="hi_IN" w:bidi="hi_IN"/>
        </w:rPr>
        <w:t>अब यहोशू 7 गोत्रों के 21 लोगों से बात करता है और उनसे कहता है, "देश के चारों ओर घूम लो और उसके बारे में एक विवरण लिखो। फिर मेरे पास वापस आओ। मैं यहाँ शीलो में तुम्हारे लिए चिट्ठी डालूँगा ताकि यहोवा यह तय करे कि तुम्हारे बीच देश को कैसे बाँटना है।" इसलिए, 7 गोत्रों के 21 पुरुष अपनी यात्रा पर जाते हैं। वे पुरुष निकलकर सारे देश में जाते हैं, और वे उसके बारे में एक विवरण लिखते हैं। विवरण यह दिखाता है कि वे भूमि को सात भागों में कैसे बाँटते हैं, और प्रत्येक भाग में नगरों की सूची देती है। फिर वे पुरुष शीलो शहर के पास शिविर में यहोशू के पास लौट आते हैं।</w:t>
      </w:r>
    </w:p>
    <w:p>
      <w:pPr/>
      <w:r>
        <w:rPr>
          <w:lang w:val="hi_IN" w:bidi="hi_IN"/>
        </w:rPr>
      </w:r>
      <w:r>
        <w:rPr>
          <w:lang w:val="hi_IN" w:bidi="hi_IN"/>
        </w:rPr>
        <w:t>यहाँ रुकें और समूह में इस प्रश्न पर चर्चा करें: यहोशू लोगों से कहता है कि वे देश के बारे में एक विवरण लिखें। आप अपनी संस्कृति में महत्वपूर्ण जानकारी को कैसे दर्ज करते हैं और कैसे संग्रहीत करते हैं? इस ऑडियो को यहाँ रोकें।</w:t>
      </w:r>
    </w:p>
    <w:p>
      <w:pPr/>
      <w:r>
        <w:rPr>
          <w:lang w:val="hi_IN" w:bidi="hi_IN"/>
        </w:rPr>
      </w:r>
      <w:r>
        <w:rPr>
          <w:lang w:val="hi_IN" w:bidi="hi_IN"/>
        </w:rPr>
        <w:t>तो, वहाँ शीलो शहर में, यहोशू यहोवा के सामने मिलापवाले तम्बू के पास उनके लिए चिट्ठियाँ डालता है। यहोशू देश को इस्राएल के शेष सात गोत्रों के लिए बाँट देता है। प्रत्येक गोत्र को अपनी भूमि का हिस्सा प्राप्त होता है।</w:t>
      </w:r>
      <w:r>
        <w:rPr>
          <w:lang w:val="hi_IN" w:bidi="hi_IN"/>
        </w:rPr>
      </w:r>
    </w:p>
    <w:p>
      <w:pPr>
        <w:pStyle w:val="Heading3"/>
      </w:pPr>
      <w:r>
        <w:rPr>
          <w:lang w:val="hi_IN" w:bidi="hi_IN"/>
        </w:rPr>
        <w:t>घटनाओं को समझाना</w:t>
      </w:r>
    </w:p>
    <w:p>
      <w:pPr/>
      <w:r>
        <w:rPr>
          <w:lang w:val="hi_IN" w:bidi="hi_IN"/>
        </w:rPr>
      </w:r>
      <w:r>
        <w:rPr>
          <w:lang w:val="hi_IN" w:bidi="hi_IN"/>
        </w:rPr>
        <w:t>यहोशू 18:1–10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आठ दृश्य हैं। </w:t>
      </w:r>
    </w:p>
    <w:p>
      <w:pPr/>
      <w:r>
        <w:rPr>
          <w:lang w:val="hi_IN" w:bidi="hi_IN"/>
        </w:rPr>
      </w:r>
      <w:r>
        <w:rPr>
          <w:b/>
          <w:lang w:val="hi_IN" w:bidi="hi_IN"/>
        </w:rPr>
        <w:t>पहले दृश्य में:</w:t>
      </w:r>
      <w:r>
        <w:rPr>
          <w:lang w:val="hi_IN" w:bidi="hi_IN"/>
        </w:rPr>
        <w:t xml:space="preserve"> इस्राएल के सभी लोग शीलो शहर में इकट्ठा होते हैं और मिलापवाला तम्बू स्थापित करते हैं।</w:t>
      </w:r>
    </w:p>
    <w:p>
      <w:pPr/>
      <w:r>
        <w:rPr>
          <w:lang w:val="hi_IN" w:bidi="hi_IN"/>
        </w:rPr>
      </w:r>
      <w:r>
        <w:rPr>
          <w:b/>
          <w:lang w:val="hi_IN" w:bidi="hi_IN"/>
        </w:rPr>
        <w:t>दूसरे दृश्य में:</w:t>
      </w:r>
      <w:r>
        <w:rPr>
          <w:lang w:val="hi_IN" w:bidi="hi_IN"/>
        </w:rPr>
        <w:t xml:space="preserve"> यहोशू इस्राएलियों को डाँटता है क्योंकि सात ऐसे गोत्र हैं जो उस देश को अपने अधिकार में लेने के लिए कड़ी मेहनत नहीं कर रहे हैं जो यहोवा ने उन्हें उनकी विरासत के रूप में दिया है।</w:t>
      </w:r>
    </w:p>
    <w:p>
      <w:pPr/>
      <w:r>
        <w:rPr>
          <w:lang w:val="hi_IN" w:bidi="hi_IN"/>
        </w:rPr>
      </w:r>
      <w:r>
        <w:rPr>
          <w:b/>
          <w:lang w:val="hi_IN" w:bidi="hi_IN"/>
        </w:rPr>
        <w:t>तीसरे दृश्य में:</w:t>
      </w:r>
      <w:r>
        <w:rPr>
          <w:lang w:val="hi_IN" w:bidi="hi_IN"/>
        </w:rPr>
        <w:t xml:space="preserve"> यहोशू इस्राएल के लोगों को आदेश देता है कि वे सात गोत्रों में से प्रत्येक से तीन व्यक्ति चुने ताकि यहोशू उन्हें उस देश का सर्वेक्षण करने के लिए भेज सके जिसे वे प्राप्त करना चाहते हैं। यहोशू इस्राएलियों को बताता है कि चुने गए लोगों से वह क्या करने की अपेक्षा करता है। ये लोग उस क्षेत्र के बारे में एक विवरण लिखेंगे, उन प्रस्तावित विभाजनों के अनुसार जो प्रत्येक गोत्र को मिलेंगे। वे देश को सात क्षेत्रों में बाँट देंगे।</w:t>
      </w:r>
    </w:p>
    <w:p>
      <w:pPr/>
      <w:r>
        <w:rPr>
          <w:lang w:val="hi_IN" w:bidi="hi_IN"/>
        </w:rPr>
      </w:r>
      <w:r>
        <w:rPr>
          <w:b/>
          <w:lang w:val="hi_IN" w:bidi="hi_IN"/>
        </w:rPr>
        <w:t>चौथे दृश्य में:</w:t>
      </w:r>
      <w:r>
        <w:rPr>
          <w:lang w:val="hi_IN" w:bidi="hi_IN"/>
        </w:rPr>
        <w:t xml:space="preserve"> यहोशू इस्राएलियों से कहता है कि जब लोग देश को सात हिस्सों में बाँट लेंगे, तब वे यहोशू के पास वापस आकर उसे इसकी सूचना देंगे। फिर यहोशू यहोवा के सामने सात गोत्रों के लिए चिट्ठियाँ डालेगा ताकि वह तय कर सके कि यहोवा प्रत्येक गोत्र को भूमि का कौन-सा भाग देना चाहता है।</w:t>
      </w:r>
    </w:p>
    <w:p>
      <w:pPr/>
      <w:r>
        <w:rPr>
          <w:lang w:val="hi_IN" w:bidi="hi_IN"/>
        </w:rPr>
      </w:r>
      <w:r>
        <w:rPr>
          <w:b/>
          <w:lang w:val="hi_IN" w:bidi="hi_IN"/>
        </w:rPr>
        <w:t>पाँचवें दृश्य में:</w:t>
      </w:r>
      <w:r>
        <w:rPr>
          <w:lang w:val="hi_IN" w:bidi="hi_IN"/>
        </w:rPr>
        <w:t xml:space="preserve"> यहोशू इस्राएल के लोगों को याद दिलाता है कि लेवी के गोत्र को देश में कोई भाग नहीं मिलेगा, क्योंकि उनकी विरासत यहोवा के याजक होने की है। और गाद, रूबेन और मनश्शे के आधे गोत्र को यरदन नदी की दूसरी ओर उनका भाग पहले ही मिल चुका है।</w:t>
      </w:r>
    </w:p>
    <w:p>
      <w:pPr/>
      <w:r>
        <w:rPr>
          <w:lang w:val="hi_IN" w:bidi="hi_IN"/>
        </w:rPr>
      </w:r>
      <w:r>
        <w:rPr>
          <w:b/>
          <w:lang w:val="hi_IN" w:bidi="hi_IN"/>
        </w:rPr>
        <w:t>छठे दृश्य में:</w:t>
      </w:r>
      <w:r>
        <w:rPr>
          <w:lang w:val="hi_IN" w:bidi="hi_IN"/>
        </w:rPr>
        <w:t xml:space="preserve"> अब यहोशू 7 गोत्रों से चुने गए 21 लोगों से बात करता है और उन्हें निर्देश देता है कि क्या करना है।</w:t>
      </w:r>
    </w:p>
    <w:p>
      <w:pPr/>
      <w:r>
        <w:rPr>
          <w:lang w:val="hi_IN" w:bidi="hi_IN"/>
        </w:rPr>
      </w:r>
      <w:r>
        <w:rPr>
          <w:b/>
          <w:lang w:val="hi_IN" w:bidi="hi_IN"/>
        </w:rPr>
        <w:t>सातवें दृश्य में:</w:t>
      </w:r>
      <w:r>
        <w:rPr>
          <w:lang w:val="hi_IN" w:bidi="hi_IN"/>
        </w:rPr>
        <w:t xml:space="preserve"> 7 गोत्रों के 21 पुरुष अपनी यात्रा पर निकलते हैं। वे सारे देश में जाते हैं और उस देश के बारे में एक विवरण लिखते हैं। फिर वे पुरुष शीलो शहर के पास डेरे में यहोशू के पास लौट आते हैं।</w:t>
      </w:r>
    </w:p>
    <w:p>
      <w:pPr/>
      <w:r>
        <w:rPr>
          <w:lang w:val="hi_IN" w:bidi="hi_IN"/>
        </w:rPr>
      </w:r>
      <w:r>
        <w:rPr>
          <w:b/>
          <w:lang w:val="hi_IN" w:bidi="hi_IN"/>
        </w:rPr>
        <w:t>आठवें दृश्य में:</w:t>
      </w:r>
      <w:r>
        <w:rPr>
          <w:lang w:val="hi_IN" w:bidi="hi_IN"/>
        </w:rPr>
        <w:t xml:space="preserve"> यहोशू यहोवा की उपस्थिति में इस्राएल के सात गोत्रों के लिए चिट्ठी डालता है। यहोशू देश को सात गोत्रों में बाँट देता है और प्रत्येक गोत्र को अपनी भूमि का भाग प्राप्त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सभी इस्राएली</w:t>
      </w:r>
    </w:p>
    <w:p>
      <w:pPr>
        <w:pStyle w:val="ListBullet"/>
        <w:spacing w:line="240" w:lineRule="auto"/>
        <w:ind w:left="720"/>
      </w:pPr>
      <w:r>
        <w:rPr>
          <w:lang w:val="hi_IN" w:bidi="hi_IN"/>
        </w:rPr>
      </w:r>
      <w:r>
        <w:rPr>
          <w:lang w:val="hi_IN" w:bidi="hi_IN"/>
        </w:rPr>
        <w:t>इस्राएल के सात गोत्र जिन्हें यहोशू ने अभी तक उनकी विरासत या अधिकार के रूप में भूमि का कोई भाग नहीं बाँटा है। ये बिन्यामीन, शिमोन, जबूलून, इस्साकार, आशेर, नप्ताली और दान के गोत्र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7 गोत्रों के 21 पुरुष जो देश का सर्वेक्षण करने के लिए गए थे। प्रत्येक गोत्र के तीन पुरुष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फिर इस्राएल की पूरी मण्डली या समुदाय शीलो शहर में इकट्ठी होती है। शीलो वह स्थान है जहाँ एप्रैम का गोत्र बस गया है।</w:t>
      </w:r>
    </w:p>
    <w:p>
      <w:pPr/>
      <w:r>
        <w:rPr>
          <w:lang w:val="hi_IN" w:bidi="hi_IN"/>
        </w:rPr>
      </w:r>
      <w:r>
        <w:rPr>
          <w:lang w:val="hi_IN" w:bidi="hi_IN"/>
        </w:rPr>
        <w:t>अभी भी इस्राएली लोगों के सात गोत्र हैं जिन्हें यहोशू ने उनकी विरासत या अधिकार के रूप में भूमि का कोई भाग नहीं बाँटा है। इसलिए यहोशू लोगों से बात करता है और उनसे एक प्रश्न पूछता है: "तुम उस देश पर अधिकार करना शुरू करने से लिए कब तक इंतजार करोगे जो तुम्हारे पूर्वजों के परमेश्वर यहोवा ने तुम्हें दिया है?" “देश पर अधिकार करना” एक विशेष वाक्यांश है, जिसका अर्थ है कि इस्राएली उस देश में रहने वाले कनानियों को निकाल देंगे। यहोशू यहोवा को उसकी उपाधि “तुम्हारे पूर्वजों का परमेश्वर” से संबोधित करता है। ऐसा करके, यहोशू इस बात पर जोर देता है कि यह यहोवा है, जो एकमात्र सच्चा परमेश्वर है, जिसने इस्राएली पूर्वजों से एक वादा किया था। यहोवा ही वह है जिसने इस्राएलियों को यह देश दिया है। यहोशू अपने प्रश्न के उत्तर की उम्मीद नहीं करता है। यहोशू यह प्रश्न सात गोत्रों को डाँट के रूप में कहता है।</w:t>
      </w:r>
    </w:p>
    <w:p>
      <w:pPr/>
      <w:r>
        <w:rPr>
          <w:lang w:val="hi_IN" w:bidi="hi_IN"/>
        </w:rPr>
      </w:r>
      <w:r>
        <w:rPr>
          <w:lang w:val="hi_IN" w:bidi="hi_IN"/>
        </w:rPr>
        <w:t>यहाँ रुकें और समूह में इस प्रश्न पर चर्चा करें: आप अपनी भाषा में किसी को कैसे डाँटते हैं? किसी ऐसे समय की कहानी सुनाएँ जब धार्मिक अगुवों ने लोगों को उनके देवता का पालन न करने के कारण डाँटा हो। वे कैसे बोल रहे थे? उन्होंने किस तरह की बातें कही? इस ऑडियो को यहाँ रोकें।</w:t>
      </w:r>
    </w:p>
    <w:p>
      <w:pPr/>
      <w:r>
        <w:rPr>
          <w:lang w:val="hi_IN" w:bidi="hi_IN"/>
        </w:rPr>
      </w:r>
      <w:r>
        <w:rPr>
          <w:lang w:val="hi_IN" w:bidi="hi_IN"/>
        </w:rPr>
        <w:t>यहोशू इस्राएल के लोगों को आदेश देता है कि वे सात गोत्रों में से प्रत्येक से तीन व्यक्ति चुने। यहोशू गोत्रों को बताता है कि यहोशू क्या करेगा। यहोशू लोगों को उस देश में इधर-उधर घूमने और उस देश का सर्वेक्षण करने के लिए भेजेगा जिसे वे प्राप्त करना चाहते हैं। लोगों को उस क्षेत्र के विषय में एक विवरण लिखना होगा, उस भाग अर्थात् प्रस्तावित विभाजनों के अनुसार जो प्रत्येक गोत्र को अन्त में मिलेगा।</w:t>
      </w:r>
    </w:p>
    <w:p>
      <w:pPr/>
      <w:r>
        <w:rPr>
          <w:lang w:val="hi_IN" w:bidi="hi_IN"/>
        </w:rPr>
      </w:r>
      <w:r>
        <w:rPr>
          <w:lang w:val="hi_IN" w:bidi="hi_IN"/>
        </w:rPr>
        <w:t>यहोशू वर्णन करता है कि क्या होगा। यहोशू कहता है कि जब लोग भूमि को सात भागों में बाँट लें, तब उन्हें यहोशू के पास लौटकर इसकी सुचना उसे देनी होगी। यहूदा के गोत्र का दक्षिण में पहले से ही उसका क्षेत्र है, और "यूसुफ का घराना," या यूसुफ के वंशज, जो एप्रैम के गोत्र और मनश्शे का आधा गोत्र हैं, उनके पास पहले से ही उत्तर में अपना क्षेत्र है। ये गोत्र अपने देश में ही रहेंगे। फिर यहोशू यहोवा के सामने या यहोवा की उपस्थिति में सात गोत्रों के लिए चिट्ठी डालेगा, ताकि यह तय किया जा सके कि यहोवा प्रत्येक गोत्र को भूमि का कौन-सा भाग देना चाहता है। यद्यपि कहानी में यह कहा गया है कि केवल यहोशू ही चिट्ठी डालता है, फिर भी हम पिछली कहानियों से जानते हैं कि महायाजक एलीआजर और अन्य गोत्रों के अगुवे भी वहाँ होंगे।</w:t>
      </w:r>
    </w:p>
    <w:p>
      <w:pPr/>
      <w:r>
        <w:rPr>
          <w:lang w:val="hi_IN" w:bidi="hi_IN"/>
        </w:rPr>
      </w:r>
      <w:r>
        <w:rPr>
          <w:lang w:val="hi_IN" w:bidi="hi_IN"/>
        </w:rPr>
        <w:t>यहाँ रुकें और समूह के रूप में कनान देश का नक्शा देखें, जो इस्राएल के सात गोत्रों को देश का अपना भाग प्राप्त करने से पहले का था। इस ऑडियो को यहाँ रोकें।</w:t>
      </w:r>
    </w:p>
    <w:p>
      <w:pPr/>
      <w:r>
        <w:rPr>
          <w:lang w:val="hi_IN" w:bidi="hi_IN"/>
        </w:rPr>
      </w:r>
      <w:r>
        <w:rPr>
          <w:lang w:val="hi_IN" w:bidi="hi_IN"/>
        </w:rPr>
        <w:t>फिर यहोशू इस्राएलियों को याद दिलाता है कि लेवी के गोत्र को देश में कोई भाग नहीं मिलेगा, क्योंकि यहोवा का याजक होना उनकी विरासत है। और गाद, रूबेन और मनश्शे के आधे गोत्र को यरदन नदी के पूर्वी भाग में उनका हिस्सा पहले ही मिल चुका है।</w:t>
      </w:r>
    </w:p>
    <w:p>
      <w:pPr/>
      <w:r>
        <w:rPr>
          <w:lang w:val="hi_IN" w:bidi="hi_IN"/>
        </w:rPr>
      </w:r>
      <w:r>
        <w:rPr>
          <w:lang w:val="hi_IN" w:bidi="hi_IN"/>
        </w:rPr>
        <w:t>अब यहोशू 7 गोत्रों के 21 लोगों से बात करता है और उन्हें निर्देश देता है। यहोशू कहता है, "सारे देश के चारों ओर घूम लो और उसके बारे में एक विवरण लिखो। फिर मेरे पास वापस आओ। मैं यहाँ शीलो में तुम्हारे लिए चिट्ठी डालूँगा ताकि यहोवा यह तय करे कि तुम्हारे बीच देश को कैसे बाँटना है।"</w:t>
      </w:r>
    </w:p>
    <w:p>
      <w:pPr/>
      <w:r>
        <w:rPr>
          <w:lang w:val="hi_IN" w:bidi="hi_IN"/>
        </w:rPr>
      </w:r>
      <w:r>
        <w:rPr>
          <w:lang w:val="hi_IN" w:bidi="hi_IN"/>
        </w:rPr>
        <w:t>यहाँ रुकें और समूह में इस प्रश्न पर चर्चा करें: यह भाग कई बार दोहराता है कि क्या होने वाला है। यहोशू सबसे पहले इस्राएलियों को बताता है कि वह चाहता है कि 7 गोत्रों के 21 पुरुष क्या करें। इसके बाद, यहोशू उन पुरुषों को निर्देश देता है जिन्हें इस्राएलियों ने चुना था। चर्चा करें कि आप यह कैसे स्पष्ट करेंगे कि सबसे पहले यहोशू इस्राएलियों से अपनी योजना के बारे में बात कर रहा है, और बाद में यहोशू चुने हुए लोगों को निर्देश दे रहा है। इस ऑडियो को यहाँ रोकें।</w:t>
      </w:r>
    </w:p>
    <w:p>
      <w:pPr/>
      <w:r>
        <w:rPr>
          <w:lang w:val="hi_IN" w:bidi="hi_IN"/>
        </w:rPr>
      </w:r>
      <w:r>
        <w:rPr>
          <w:lang w:val="hi_IN" w:bidi="hi_IN"/>
        </w:rPr>
        <w:t>इसलिए, 7 गोत्रों के 21 पुरुष अपनी यात्रा पर जाते हैं। वे पुरुष सारे देश में जाते हैं, और वे उसके बारे में एक विवरण लिखते हैं। वे विवरण को शायद एक कुण्डलपत्र पर लिखते हैं। लोग पुस्तकों के बजाय कुण्डलपत्रों का उपयोग करते थे। उस समय किताबें मौजूद नहीं थीं। विवरण यह दिखाता है कि वे भूमि को सात भागों में कैसे बाँटते हैं और प्रत्येक भाग में नगरों की सूची बताते हैं। फिर वे पुरुष शीलो शहर के डेरे में यहोशू के पास लौट आते हैं।</w:t>
      </w:r>
    </w:p>
    <w:p>
      <w:pPr/>
      <w:r>
        <w:rPr>
          <w:lang w:val="hi_IN" w:bidi="hi_IN"/>
        </w:rPr>
      </w:r>
      <w:r>
        <w:rPr>
          <w:lang w:val="hi_IN" w:bidi="hi_IN"/>
        </w:rPr>
        <w:t>यहाँ रुकें और समूह के रूप में कुण्डलपत्रों की एक तस्वीर देखें। इस ऑडियो को यहाँ रोकें।</w:t>
      </w:r>
    </w:p>
    <w:p>
      <w:pPr/>
      <w:r>
        <w:rPr>
          <w:lang w:val="hi_IN" w:bidi="hi_IN"/>
        </w:rPr>
      </w:r>
      <w:r>
        <w:rPr>
          <w:lang w:val="hi_IN" w:bidi="hi_IN"/>
        </w:rPr>
        <w:t>यहाँ रुकें और समूह के रूप में दृश्य का अभिनय करें। एक व्यक्ति को चुनें जो यहोशू होगा, और कुछ लोगों को चुनें जो इस्राएल के सात गोत्रों के प्रतिनिधि होंगे। यहोशू की भूमिका निभाने वाला व्यक्ति दूसरों से कहेगा कि वे पास में ही एक छोटी भूमि का सर्वेक्षण करें। वह उन्हें बताएगा कि देश को कई हिस्सों में बाँट जाने के लिए किन महत्वपूर्ण बातों का ध्यान रखना है। इसलिए वे पेड़ों, हरे क्षेत्रों, घरों, कुओं, या किसी भी अन्य ऐसी वस्तु को देख सकते हैं जिसे यहोशू की भूमिका निभाने वाला व्यक्ति देश के लिए मूल्यवान मानता है। बाहर जाने वाले लोगों को यह तय करना होगा कि वे जानकारी को कैसे दर्ज करने वाले हैं और फिर अपनी जानकारी यहोशू की भूमिका निभाने वाले व्यक्ति के पास वापस लाएँ। इस ऑडियो को यहाँ रोकें।</w:t>
      </w:r>
    </w:p>
    <w:p>
      <w:pPr/>
      <w:r>
        <w:rPr>
          <w:lang w:val="hi_IN" w:bidi="hi_IN"/>
        </w:rPr>
      </w:r>
      <w:r>
        <w:rPr>
          <w:lang w:val="hi_IN" w:bidi="hi_IN"/>
        </w:rPr>
        <w:t>इसलिए, वहाँ शीलो शहर में, यहोशू यहोवा के सामने मिलापवाले तम्बू के पास उनके लिए चिट्ठियाँ डालता है। यहोशू देश को इस्राएल के शेष सात गोत्रों के लिए बाँट देता है। प्रत्येक गोत्र को अपनी भूमि का हिस्सा प्राप्त होता है।</w:t>
      </w:r>
    </w:p>
    <w:p>
      <w:pPr/>
      <w:r>
        <w:rPr>
          <w:lang w:val="hi_IN" w:bidi="hi_IN"/>
        </w:rPr>
      </w:r>
      <w:r>
        <w:rPr>
          <w:lang w:val="hi_IN" w:bidi="hi_IN"/>
        </w:rPr>
        <w:t>यहाँ रुकें और यदि आवश्यक हो, तो समूह के रूप में चिट्ठियों की एक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18:1–10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 xml:space="preserve">इस भाग में आठ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सभी इस्राएली</w:t>
      </w:r>
    </w:p>
    <w:p>
      <w:pPr>
        <w:pStyle w:val="ListBullet"/>
        <w:spacing w:line="240" w:lineRule="auto"/>
        <w:ind w:left="720"/>
      </w:pPr>
      <w:r>
        <w:rPr>
          <w:lang w:val="hi_IN" w:bidi="hi_IN"/>
        </w:rPr>
      </w:r>
      <w:r>
        <w:rPr>
          <w:lang w:val="hi_IN" w:bidi="hi_IN"/>
        </w:rPr>
        <w:t>इस्राएल के सात गोत्र जिन्हें यहोशू ने अभी तक उनकी विरासत के रूप में भूमि का कोई भाग नहीं बाँटा है। ये बिन्यामीन का गोत्र, शिमोन का गोत्र, जबूलून का गोत्र, इस्साकार का गोत्र, आशेर का गोत्र, नप्ताली का गोत्र और दान का गोत्र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7 गोत्रों के 21 पुरुष जो जाकर देश का सर्वेक्षण करेंगे। प्रत्येक गोत्र के तीन पुरुष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इस्राएल के लोगों द्वारा देश पर विजय प्राप्त करने के बाद, इस्राएल की पूरी मण्डली शीलो शहर में इकट्ठा होती है।</w:t>
      </w:r>
    </w:p>
    <w:p>
      <w:pPr/>
      <w:r>
        <w:rPr>
          <w:lang w:val="hi_IN" w:bidi="hi_IN"/>
        </w:rPr>
      </w:r>
      <w:r>
        <w:rPr>
          <w:lang w:val="hi_IN" w:bidi="hi_IN"/>
        </w:rPr>
        <w:t>अभी भी इस्राएली लोगों के सात गोत्र हैं जिन्हें यहोशू ने उनकी विरासत के रूप में भूमि का कोई भाग नहीं बाँटा है। इसलिए यहोशू इस्राएल के लोगों को डाँटता है और कहता है कि उन्हें उस देश पर अधिकार करने के लिए इतना लंबा इंतजार नहीं करना चाहिए था जो उनके पूर्वजों के परमेश्वर यहोवा ने उन्हें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इस्राएल के लोगों को आदेश देता है कि वे सात गोत्रों में से प्रत्येक से तीन व्यक्ति चुने। यहोशू गोत्रों से कहता है कि वह लोगों को उस देश में इधर-उधर घूमने और उसका सर्वेक्षण करने के लिए भेजेगा जिसे वे प्राप्त करना चाहते हैं। वे उस क्षेत्र के बारे में एक विवरण लिखेंगे, उस भाग अर्थात् प्रस्तावित विभाजनों के अनुसार जो प्रत्येक गोत्र को अन्त में मिलेगा।</w:t>
      </w:r>
    </w:p>
    <w:p>
      <w:pPr/>
      <w:r>
        <w:rPr>
          <w:lang w:val="hi_IN" w:bidi="hi_IN"/>
        </w:rPr>
      </w:r>
      <w:r>
        <w:rPr>
          <w:lang w:val="hi_IN" w:bidi="hi_IN"/>
        </w:rPr>
        <w:t>यहोशू कहता है कि जब लोग देश को सात भागों में बाँट लेंगे, तब वे यहोशू के पास लौटकर आएंगे और उसे अपनी सूचना देंगे। यहूदा के गोत्र का दक्षिण में पहले से ही उसका क्षेत्र है, और "यूसुफ का घराना," या यूसुफ के वंशज, जो एप्रैम के गोत्र और मनश्शे का आधा गोत्र हैं, उनके पास पहले से ही उत्तर में अपना क्षेत्र है। ये गोत्र अपने देश में ही रहेंगे। फिर यहोशू यहोवा के सामने सात गोत्रों के लिए चिट्ठियाँ डालेगा ताकि वह निर्धारित कर सके कि यहोवा प्रत्येक गोत्र को भूमि का कौन-सा भाग देना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यहोशू इस्राएल के लोगों को याद दिलाता है कि लेवी के गोत्र को देश में कोई भाग नहीं मिलेगा, क्योंकि यहोवा का याजक होना उनकी विरासत है। और गाद, रूबेन और मनश्शे के आधे गोत्र को यरदन नदी की दूसरी ओर उनका भाग पहले ही मिल चुका है।</w:t>
      </w:r>
    </w:p>
    <w:p>
      <w:pPr/>
      <w:r>
        <w:rPr>
          <w:lang w:val="hi_IN" w:bidi="hi_IN"/>
        </w:rPr>
      </w:r>
      <w:r>
        <w:rPr>
          <w:lang w:val="hi_IN" w:bidi="hi_IN"/>
        </w:rPr>
        <w:t>अब यहोशू 7 गोत्रों के चुने गए 21 लोगों को निर्देश देता है: "देश के चारों ओर घूम लो और उसके बारे में एक विवरण लिखो। फिर मेरे पास वापस आओ। मैं यहाँ शीलो में तुम्हारे लिए चिट्ठी डालूँगा ताकि यहोवा यह तय करे कि तुम्हारे बीच देश को कैसे बाँटना है।"</w:t>
      </w:r>
    </w:p>
    <w:p>
      <w:pPr/>
      <w:r>
        <w:rPr>
          <w:lang w:val="hi_IN" w:bidi="hi_IN"/>
        </w:rPr>
      </w:r>
      <w:r>
        <w:rPr>
          <w:lang w:val="hi_IN" w:bidi="hi_IN"/>
        </w:rPr>
        <w:t>इसलिए, वे पुरुष अपनी यात्रा पर जाते हैं। वे पुरुष सारे देश में जाते हैं, और वे उसके बारे में एक विवरण लिखते हैं। विवरण यह दिखाता है कि वे भूमि को सात भागों में कैसे बाँटते हैं और प्रत्येक भाग में नगरों की सूची बताते हैं। फिर वे पुरुष शीलो शहर के डेरे में यहोशू के पास लौट आते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7 गोत्रों के 21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वहाँ शीलो शहर में, यहोशू यहोवा के सामने मिलापवाले तम्बू के पास उनके लिए चिट्ठियाँ डालता है। यहोशू देश को इस्राएल के शेष सात गोत्रों के लिए बाँट देता है। प्रत्येक गोत्र को अपनी भूमि का हिस्सा प्राप्त होता है।</w:t>
      </w:r>
      <w:r>
        <w:rPr>
          <w:lang w:val="hi_IN" w:bidi="hi_IN"/>
        </w:rPr>
      </w:r>
    </w:p>
    <w:p>
      <w:pPr>
        <w:pStyle w:val="Heading3"/>
      </w:pPr>
      <w:r>
        <w:rPr>
          <w:lang w:val="hi_IN" w:bidi="hi_IN"/>
        </w:rPr>
        <w:t>आवश्यक जानकारी</w:t>
      </w:r>
    </w:p>
    <w:p>
      <w:pPr/>
      <w:r>
        <w:rPr>
          <w:lang w:val="hi_IN" w:bidi="hi_IN"/>
        </w:rPr>
      </w:r>
      <w:r>
        <w:rPr>
          <w:lang w:val="hi_IN" w:bidi="hi_IN"/>
        </w:rPr>
        <w:t>यहोशू 18:1–10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फिर </w:t>
      </w:r>
      <w:r>
        <w:rPr>
          <w:b/>
          <w:lang w:val="hi_IN" w:bidi="hi_IN"/>
        </w:rPr>
        <w:t>इस्राएल के पुत्रों</w:t>
      </w:r>
      <w:r>
        <w:rPr>
          <w:lang w:val="hi_IN" w:bidi="hi_IN"/>
        </w:rPr>
        <w:t xml:space="preserve"> की पूरी </w:t>
      </w:r>
      <w:r>
        <w:rPr>
          <w:b/>
          <w:lang w:val="hi_IN" w:bidi="hi_IN"/>
        </w:rPr>
        <w:t>मण्डली</w:t>
      </w:r>
      <w:r>
        <w:rPr>
          <w:lang w:val="hi_IN" w:bidi="hi_IN"/>
        </w:rPr>
        <w:t xml:space="preserve"> या </w:t>
      </w:r>
      <w:r>
        <w:rPr>
          <w:b/>
          <w:lang w:val="hi_IN" w:bidi="hi_IN"/>
        </w:rPr>
        <w:t>समुदाय</w:t>
      </w:r>
      <w:r>
        <w:rPr>
          <w:lang w:val="hi_IN" w:bidi="hi_IN"/>
        </w:rPr>
        <w:t xml:space="preserve"> शीलो में इकट्ठा होती है और वहाँ मिलापवाला तम्बू या निवास-स्थान स्थापित करती है। मण्डली या समुदाय के लिए उसी शब्द का उपयोग करें जिसका उपयोग आपने पहले किया था। इस्राएल के पुत्र, या इस्राएली, याकूब के वंशज हैं। इस्राएल के पुत्रों के लिए उसी शब्द या वाक्यांश का उपयोग करें जिसका उपयोग आपने पिछले भागों में किया था। अधिक जानकारी के लिए मुख्य शब्दावली में </w:t>
      </w:r>
      <w:r>
        <w:rPr>
          <w:b/>
          <w:lang w:val="hi_IN" w:bidi="hi_IN"/>
        </w:rPr>
        <w:t>इस्राएलियों</w:t>
      </w:r>
      <w:r>
        <w:rPr>
          <w:lang w:val="hi_IN" w:bidi="hi_IN"/>
        </w:rPr>
        <w:t xml:space="preserve"> को देखें।</w:t>
      </w:r>
    </w:p>
    <w:p>
      <w:pPr/>
      <w:r>
        <w:rPr>
          <w:lang w:val="hi_IN" w:bidi="hi_IN"/>
        </w:rPr>
      </w:r>
      <w:r>
        <w:rPr>
          <w:b/>
          <w:lang w:val="hi_IN" w:bidi="hi_IN"/>
        </w:rPr>
        <w:t>शीलो</w:t>
      </w:r>
      <w:r>
        <w:rPr>
          <w:lang w:val="hi_IN" w:bidi="hi_IN"/>
        </w:rPr>
        <w:t xml:space="preserve"> एप्रैम के पहाड़ी देश में एक पहाड़ पर एक शहर था। यह उत्तर में शेकेम और दक्षिण में बेतेल के बीच में स्थित था। यह यरदन नदी के पश्चिम में यरूशलेम के लगभग 20 मील उत्तर में था। मूल भाषा में शीलो नाम का अर्थ "विश्राम" है।</w:t>
      </w:r>
    </w:p>
    <w:p>
      <w:pPr/>
      <w:r>
        <w:rPr>
          <w:lang w:val="hi_IN" w:bidi="hi_IN"/>
        </w:rPr>
      </w:r>
      <w:r>
        <w:rPr>
          <w:lang w:val="hi_IN" w:bidi="hi_IN"/>
        </w:rPr>
        <w:t>मिलापवाला तम्बू एक ऐसा वाक्यांश है जो कभी-कभी निवास-स्थान या परमेश्वर के घर का वर्णन करता है। यह एक बड़े तम्बू को दर्शाता है जिसे इस्राएली एक स्थान से दूसरे स्थान पर ले जाते थे। अंदर वाचा का सन्दूक था। मिलापवाला तम्बू वह स्थान था जहाँ इस्राएली यहोवा की आराधना करते थे। यह वह स्थान था जहाँ याजक मंदिर बनाने से पहले लोगों की ओर से बलिदान चढ़ाते थे।</w:t>
      </w:r>
    </w:p>
    <w:p>
      <w:pPr/>
      <w:r>
        <w:rPr>
          <w:lang w:val="hi_IN" w:bidi="hi_IN"/>
        </w:rPr>
      </w:r>
      <w:r>
        <w:rPr>
          <w:lang w:val="hi_IN" w:bidi="hi_IN"/>
        </w:rPr>
        <w:t xml:space="preserve">यहाँ रुकें और समूह में चर्चा करें कि आप </w:t>
      </w:r>
      <w:r>
        <w:rPr>
          <w:b/>
          <w:lang w:val="hi_IN" w:bidi="hi_IN"/>
        </w:rPr>
        <w:t>मिलापवाले तम्बू</w:t>
      </w:r>
      <w:r>
        <w:rPr>
          <w:lang w:val="hi_IN" w:bidi="hi_IN"/>
        </w:rPr>
        <w:t xml:space="preserve"> के लिए किस शब्द या वाक्यांश का उपयोग करेंगे। अधिक जानकारी के लिए मुख्य शब्दावली में </w:t>
      </w:r>
      <w:r>
        <w:rPr>
          <w:b/>
          <w:lang w:val="hi_IN" w:bidi="hi_IN"/>
        </w:rPr>
        <w:t>मिलापवाले तम्बू</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यहोशू इस्राएलियों को डाँटता है और उनसे पूछता है कि वे कब तक उस भूमि पर अधिकार करने के लिये जाने में देर करेंगे, जिसे </w:t>
      </w:r>
      <w:r>
        <w:rPr>
          <w:b/>
          <w:lang w:val="hi_IN" w:bidi="hi_IN"/>
        </w:rPr>
        <w:t>यहोवा</w:t>
      </w:r>
      <w:r>
        <w:rPr>
          <w:lang w:val="hi_IN" w:bidi="hi_IN"/>
        </w:rPr>
        <w:t xml:space="preserve">, उनके पूर्वजों के </w:t>
      </w:r>
      <w:r>
        <w:rPr>
          <w:b/>
          <w:lang w:val="hi_IN" w:bidi="hi_IN"/>
        </w:rPr>
        <w:t>परमेश्वर</w:t>
      </w:r>
      <w:r>
        <w:rPr>
          <w:lang w:val="hi_IN" w:bidi="hi_IN"/>
        </w:rPr>
        <w:t xml:space="preserve"> ने उन्हें दी है। यहोवा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देखें। परमेश्वर भूमण्डल के रचयिता परमेश्वर का सामान्य नाम है। उसी शब्द या वाक्यांश का उपयोग करें जिसका उपयोग आपने पिछले भागों में किया था। अधिक जानकारी के लिए मुख्य शब्दावली में </w:t>
      </w:r>
      <w:r>
        <w:rPr>
          <w:b/>
          <w:lang w:val="hi_IN" w:bidi="hi_IN"/>
        </w:rPr>
        <w:t>परमेश्वर</w:t>
      </w:r>
      <w:r>
        <w:rPr>
          <w:lang w:val="hi_IN" w:bidi="hi_IN"/>
        </w:rPr>
        <w:t xml:space="preserve"> देखें। </w:t>
      </w:r>
    </w:p>
    <w:p>
      <w:pPr/>
      <w:r>
        <w:rPr>
          <w:lang w:val="hi_IN" w:bidi="hi_IN"/>
        </w:rPr>
      </w:r>
      <w:r>
        <w:rPr>
          <w:lang w:val="hi_IN" w:bidi="hi_IN"/>
        </w:rPr>
        <w:t xml:space="preserve">यहोशू 21 पुरुषों से कहता है कि वे उस देश का विवरण लिखें जिसका सर्वेक्षण करते हैं। ये पुरुष शायद </w:t>
      </w:r>
      <w:r>
        <w:rPr>
          <w:b/>
          <w:lang w:val="hi_IN" w:bidi="hi_IN"/>
        </w:rPr>
        <w:t>कुण्डलपत्रों</w:t>
      </w:r>
      <w:r>
        <w:rPr>
          <w:lang w:val="hi_IN" w:bidi="hi_IN"/>
        </w:rPr>
        <w:t xml:space="preserve"> पर विवरण लिखते हैं। कुण्डलपत्रों या पुस्तकों के लिए उसी शब्द या वाक्यांश का उपयोग करें जिसका उपयोग आपने पिछले भागों में किया है।</w:t>
      </w:r>
    </w:p>
    <w:p>
      <w:pPr/>
      <w:r>
        <w:rPr>
          <w:lang w:val="hi_IN" w:bidi="hi_IN"/>
        </w:rPr>
      </w:r>
      <w:r>
        <w:rPr>
          <w:lang w:val="hi_IN" w:bidi="hi_IN"/>
        </w:rPr>
        <w:t xml:space="preserve">फिर यहोशू इस्राएल के लोगों को याद दिलाता है कि </w:t>
      </w:r>
      <w:r>
        <w:rPr>
          <w:b/>
          <w:lang w:val="hi_IN" w:bidi="hi_IN"/>
        </w:rPr>
        <w:t>लेवियों</w:t>
      </w:r>
      <w:r>
        <w:rPr>
          <w:lang w:val="hi_IN" w:bidi="hi_IN"/>
        </w:rPr>
        <w:t xml:space="preserve"> को देश में कोई भाग नहीं मिलेगा, क्योंकि यहोवा का </w:t>
      </w:r>
      <w:r>
        <w:rPr>
          <w:b/>
          <w:lang w:val="hi_IN" w:bidi="hi_IN"/>
        </w:rPr>
        <w:t>याजक</w:t>
      </w:r>
      <w:r>
        <w:rPr>
          <w:lang w:val="hi_IN" w:bidi="hi_IN"/>
        </w:rPr>
        <w:t xml:space="preserve"> होना उनकी विरासत है। लेवियों और याजकों के लिए उसी शब्द या वाक्यांश का उपयोग करें जिसका उपयोग आपने पिछले भागों में किया था। </w:t>
      </w:r>
      <w:r>
        <w:rPr>
          <w:b/>
          <w:lang w:val="hi_IN" w:bidi="hi_IN"/>
        </w:rPr>
        <w:t>लेवियों</w:t>
      </w:r>
      <w:r>
        <w:rPr>
          <w:lang w:val="hi_IN" w:bidi="hi_IN"/>
        </w:rPr>
        <w:t xml:space="preserve"> और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यहोशू शीलो में यहोवा के सामने इस्राएलियों के लिए </w:t>
      </w:r>
      <w:r>
        <w:rPr>
          <w:b/>
          <w:lang w:val="hi_IN" w:bidi="hi_IN"/>
        </w:rPr>
        <w:t>चिट्ठियाँ डालता</w:t>
      </w:r>
      <w:r>
        <w:rPr>
          <w:lang w:val="hi_IN" w:bidi="hi_IN"/>
        </w:rPr>
        <w:t xml:space="preserve"> है। “चिट्ठियाँ डालना” वाक्यांश सम्भवतः चिन्हित वस्तुओं, अर्थात् चिट्ठियों, को किसी थैले या पात्र में डालने की प्रक्रिया को संदर्भित करता है। ये वस्तुएँ आमतौर पर कंकड़ होती थीं। लोग इन वस्तुओं को अलग-अलग रंगों, अलग-अलग प्रतीकों या अलग-अलग नामों से चिन्हित करते थे। फिर कोई व्यक्ति थैली को हिलाता है जब तक कि उनमें से एक वस्तु नहीं निकल जाती। "चिट्ठियाँ डालना" के लिए उसी शब्द या वाक्यांश का उपयोग करें जिसका उपयोग आपने पिछले भागों में किया है।</w:t>
      </w:r>
    </w:p>
    <w:p>
      <w:pPr/>
      <w:r>
        <w:rPr>
          <w:lang w:val="hi_IN" w:bidi="hi_IN"/>
        </w:rPr>
      </w:r>
      <w:r>
        <w:rPr>
          <w:lang w:val="hi_IN" w:bidi="hi_IN"/>
        </w:rPr>
        <w:t>यहाँ रुकें और यदि आवश्यक हो, तो समूह के रूप में चिट्ठियों की एक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18:11–28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18:11–28 को सुनें और अपने मन में रखें।</w:t>
      </w:r>
    </w:p>
    <w:p>
      <w:pPr/>
      <w:r>
        <w:rPr>
          <w:lang w:val="hi_IN" w:bidi="hi_IN"/>
        </w:rPr>
      </w:r>
      <w:r>
        <w:rPr>
          <w:lang w:val="hi_IN" w:bidi="hi_IN"/>
        </w:rPr>
        <w:t>यदि सम्भव हो, तो यहोशू 18:11–28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18:11–28 का ऑडियो संस्करण सबसे आसानी से समझ में आने वाले अनुवाद में सुनें।</w:t>
      </w:r>
    </w:p>
    <w:p>
      <w:pPr/>
      <w:r>
        <w:rPr>
          <w:lang w:val="hi_IN" w:bidi="hi_IN"/>
        </w:rPr>
      </w:r>
      <w:r>
        <w:rPr>
          <w:lang w:val="hi_IN" w:bidi="hi_IN"/>
        </w:rPr>
        <w:t>पिछले भाग में, यहोशू ने इस्राएलियों को डाँटा क्योंकि सात गोत्रों ने उस देश पर अधिकार करने की तत्परता नहीं दिखाई जो यहोवा ने उन्हें उनकी विरासत के रूप में दिया था। यहोशू ने गोत्रों को आदेश दिया कि वे प्रत्येक गोत्र से तीन लोगों को चुनें और वे देश का सर्वेक्षण करें और उसे सात भागों में बाँट दें। फिर यहोशू ने चिट्ठियाँ डाली ताकि यह निर्धारित किया जा सके कि यहोवा ने प्रत्येक गोत्र के लिए भूमि के कौन-सा भाग को चुना था।</w:t>
      </w:r>
    </w:p>
    <w:p>
      <w:pPr/>
      <w:r>
        <w:rPr>
          <w:lang w:val="hi_IN" w:bidi="hi_IN"/>
        </w:rPr>
      </w:r>
      <w:r>
        <w:rPr>
          <w:lang w:val="hi_IN" w:bidi="hi_IN"/>
        </w:rPr>
        <w:t>यह भाग उन सात भागों में पहला है जो उन क्षेत्रों को उनकी सीमाओं सहित वर्णित करता है, जिन्हें यहोशू ने शेष सात गोत्रों में बाँटा। भूमि का विवरण बहुत विस्तृत है और यह ठीक-ठीक दिखाता है कि यहोवा प्रत्येक गोत्र को उनकी विरासत और अधिकार के रूप में कौन से क्षेत्र देता है। ये स्पष्ट सीमाएँ इस बात का प्रमाण हैं कि यहोवा अब्राहम, इसहाक और याकूब से की हुई अपनी प्रतिज्ञा को पूरा करता है कि वह इस्राएल के लोगों को कनान देश अधिकार में लेने के लिए देगा।</w:t>
      </w:r>
    </w:p>
    <w:p>
      <w:pPr/>
      <w:r>
        <w:rPr>
          <w:lang w:val="hi_IN" w:bidi="hi_IN"/>
        </w:rPr>
      </w:r>
      <w:r>
        <w:rPr>
          <w:lang w:val="hi_IN" w:bidi="hi_IN"/>
        </w:rPr>
        <w:t>पहली चिट्ठी, जो यहोशू ने डाली, बिन्यामीन के गोत्र के कुलों, अर्थात् बड़े परिवार समूहों, के नाम पर निकली। बिन्यामीन राहेल के द्वारा याकूब का दूसरा पुत्र था। बिन्यामीन का क्षेत्र यहूदा के क्षेत्र के उत्तर में और यूसुफ के वंशजों, एप्रैम, तथा मनश्शे के गोत्र के पश्चिमी आधे भाग की भूमि के दक्षिण में था।</w:t>
      </w:r>
    </w:p>
    <w:p>
      <w:pPr/>
      <w:r>
        <w:rPr>
          <w:lang w:val="hi_IN" w:bidi="hi_IN"/>
        </w:rPr>
      </w:r>
      <w:r>
        <w:rPr>
          <w:lang w:val="hi_IN" w:bidi="hi_IN"/>
        </w:rPr>
        <w:t>यहाँ रुकें और समूह के रूप में बिन्यामीन के गोत्र के क्षेत्र को दर्शाने वाले दो नक्शे देखें। शहरों, पहाड़ियों, घाटियों और पानी के स्रोतों जैसे नदियों और सोतों पर ध्यान दें। ध्यान दें कि बिन्यामीन के गोत्र के पड़ोसी लोग कौन हैं। जब आप शेष जानकारी सुनें, तब इन नक्शों को देखते रहें, ताकि आप उसके साथ-साथ चल सकें। इस ऑडियो को यहाँ रोकें।</w:t>
      </w:r>
    </w:p>
    <w:p>
      <w:pPr/>
      <w:r>
        <w:rPr>
          <w:lang w:val="hi_IN" w:bidi="hi_IN"/>
        </w:rPr>
      </w:r>
      <w:r>
        <w:rPr>
          <w:lang w:val="hi_IN" w:bidi="hi_IN"/>
        </w:rPr>
        <w:t>बिन्यामीन के देश की सीमा का वर्णन उत्तर की ओर से आरम्भ होता है, जहाँ सीमा कुछ दूर तक पश्चिमी मनश्शे की दक्षिणी सीमा के साथ-साथ जाती है और फिर एप्रैम की दक्षिणी सीमा के साथ चलती है। सीमा का विवरण यरदन नदी से पूर्व दिशा से शुरू होता है। उत्तरी सीमा बेतावेन के रेगिस्तान पर समाप्त होती है।</w:t>
      </w:r>
    </w:p>
    <w:p>
      <w:pPr/>
      <w:r>
        <w:rPr>
          <w:lang w:val="hi_IN" w:bidi="hi_IN"/>
        </w:rPr>
      </w:r>
      <w:r>
        <w:rPr>
          <w:lang w:val="hi_IN" w:bidi="hi_IN"/>
        </w:rPr>
        <w:t>अब यह भाग बिन्यामीन की पश्चिमी सीमा का वर्णन करता है। बेथोरोन में, सीमा बेथोरोन के सामने पहाड़ी के पश्चिमी किनारे पर दक्षिण की ओर मुड़ती है। पश्चिमी सीमा किर्यतबाल शहर पर समाप्त होती है, जिसे किर्यत्यारीम के रूप में भी जाना जाता है, जो यहूदा के गोत्र का है। पश्चिमी सीमा के पार वह भूमि है जो इस्राएल के किसी और गोत्र की विरासत और अधिकार बन जाएगी।</w:t>
      </w:r>
    </w:p>
    <w:p>
      <w:pPr/>
      <w:r>
        <w:rPr>
          <w:lang w:val="hi_IN" w:bidi="hi_IN"/>
        </w:rPr>
      </w:r>
      <w:r>
        <w:rPr>
          <w:lang w:val="hi_IN" w:bidi="hi_IN"/>
        </w:rPr>
        <w:t>अब यह भाग बिन्यामीन की दक्षिणी सीमा का वर्णन करता है, जो यहूदा के क्षेत्र की उत्तरी सीमा के साथ चलती है। बिन्यामीन की दक्षिणी सीमा किर्यत्यारीम के बाहरी हिस्सों से शुरू होती है। दक्षिणी सीमा नमक सागर, या मृत सागर के उत्तरी घाटी पर समाप्त होती है, जहाँ यरदन नदी उसमें मिल जाती है।</w:t>
      </w:r>
    </w:p>
    <w:p>
      <w:pPr/>
      <w:r>
        <w:rPr>
          <w:lang w:val="hi_IN" w:bidi="hi_IN"/>
        </w:rPr>
      </w:r>
      <w:r>
        <w:rPr>
          <w:lang w:val="hi_IN" w:bidi="hi_IN"/>
        </w:rPr>
        <w:t>बिन्यामीन की भूमि की पूर्वी ओर की सीमा यरदन नदी है। यह वह भूमि है जो बिन्यामीन के कुल को उनकी विरासत के रूप में मिलती है। ये सीमाएँ उस भूमि को चिह्नित करती हैं जो बिन्यामीन के गोत्र को उनके परिवार के समूहों के अनुसार मिलती है।</w:t>
      </w:r>
    </w:p>
    <w:p>
      <w:pPr/>
      <w:r>
        <w:rPr>
          <w:lang w:val="hi_IN" w:bidi="hi_IN"/>
        </w:rPr>
      </w:r>
      <w:r>
        <w:rPr>
          <w:lang w:val="hi_IN" w:bidi="hi_IN"/>
        </w:rPr>
        <w:t>इस देश के पूर्वी भाग में, जो बिन्यामीन गोत्र का है, 12 शहर हैं और उनके आसपास की बस्तियाँ भी हैं।</w:t>
      </w:r>
    </w:p>
    <w:p>
      <w:pPr/>
      <w:r>
        <w:rPr>
          <w:lang w:val="hi_IN" w:bidi="hi_IN"/>
        </w:rPr>
      </w:r>
      <w:r>
        <w:rPr>
          <w:lang w:val="hi_IN" w:bidi="hi_IN"/>
        </w:rPr>
        <w:t>यहाँ रुकें और इस प्रश्न पर समूह में चर्चा करें: जब आप किसी देश के बारे में बात करते हैं, तो आप देश के भीतर जो कुछ है उसका वर्णन कैसे करते हैं? आप शहर, प्राकृतिक संसाधनों, भूभाग, अच्छी मिट्टी और पानी के स्रोतों वाले क्षेत्रों के बारे में कैसे बात करते हैं? इस ऑडियो को यहाँ रोकें।</w:t>
      </w:r>
    </w:p>
    <w:p>
      <w:pPr/>
      <w:r>
        <w:rPr>
          <w:lang w:val="hi_IN" w:bidi="hi_IN"/>
        </w:rPr>
      </w:r>
      <w:r>
        <w:rPr>
          <w:lang w:val="hi_IN" w:bidi="hi_IN"/>
        </w:rPr>
        <w:t>इस क्षेत्र के पश्चिमी भाग में, जो बिन्यामीन गोत्र का ही है, और 14 शहर हैं तथा उनके आसपास की बस्तियाँ भी हैं। यहोशू इस देश को बिन्यामीन के गोत्र को वितरित करता है।</w:t>
      </w:r>
    </w:p>
    <w:p>
      <w:pPr/>
      <w:r>
        <w:rPr>
          <w:lang w:val="hi_IN" w:bidi="hi_IN"/>
        </w:rPr>
      </w:r>
      <w:r>
        <w:rPr>
          <w:lang w:val="hi_IN" w:bidi="hi_IN"/>
        </w:rPr>
        <w:t>यहाँ रुककर समूह में यह अभ्यास करें: किसी स्थानीय क्षेत्र या प्रदेश को चुनें और बारी-बारी से उसका वर्णन करें। उस क्षेत्र की सीमाओं और विशेषताओं का वर्णन करें, जैसे नगर, जल के स्रोत, कृषि क्षेत्र, आदि।</w:t>
      </w:r>
      <w:r>
        <w:rPr>
          <w:lang w:val="hi_IN" w:bidi="hi_IN"/>
        </w:rPr>
      </w:r>
    </w:p>
    <w:p>
      <w:pPr>
        <w:pStyle w:val="Heading3"/>
      </w:pPr>
      <w:r>
        <w:rPr>
          <w:lang w:val="hi_IN" w:bidi="hi_IN"/>
        </w:rPr>
        <w:t>घटनाओं को समझाना</w:t>
      </w:r>
    </w:p>
    <w:p>
      <w:pPr/>
      <w:r>
        <w:rPr>
          <w:lang w:val="hi_IN" w:bidi="hi_IN"/>
        </w:rPr>
      </w:r>
      <w:r>
        <w:rPr>
          <w:lang w:val="hi_IN" w:bidi="hi_IN"/>
        </w:rPr>
        <w:t>यहोशू 18:11–28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यह भाग बिन्यामीन के गोत्र की उत्तरी सीमा का वर्णन करता है।</w:t>
      </w:r>
    </w:p>
    <w:p>
      <w:pPr/>
      <w:r>
        <w:rPr>
          <w:lang w:val="hi_IN" w:bidi="hi_IN"/>
        </w:rPr>
      </w:r>
      <w:r>
        <w:rPr>
          <w:b/>
          <w:lang w:val="hi_IN" w:bidi="hi_IN"/>
        </w:rPr>
        <w:t>दूसरे दृश्य में:</w:t>
      </w:r>
      <w:r>
        <w:rPr>
          <w:lang w:val="hi_IN" w:bidi="hi_IN"/>
        </w:rPr>
        <w:t xml:space="preserve"> यह भाग बिन्यामीन के गोत्र की पश्चिमी सीमा का वर्णन करता है।</w:t>
      </w:r>
    </w:p>
    <w:p>
      <w:pPr/>
      <w:r>
        <w:rPr>
          <w:lang w:val="hi_IN" w:bidi="hi_IN"/>
        </w:rPr>
      </w:r>
      <w:r>
        <w:rPr>
          <w:b/>
          <w:lang w:val="hi_IN" w:bidi="hi_IN"/>
        </w:rPr>
        <w:t>तीसरे दृश्य में:</w:t>
      </w:r>
      <w:r>
        <w:rPr>
          <w:lang w:val="hi_IN" w:bidi="hi_IN"/>
        </w:rPr>
        <w:t xml:space="preserve"> यह भाग बिन्यामीन के गोत्र की दक्षिणी सीमा का वर्णन करता है।</w:t>
      </w:r>
    </w:p>
    <w:p>
      <w:pPr/>
      <w:r>
        <w:rPr>
          <w:lang w:val="hi_IN" w:bidi="hi_IN"/>
        </w:rPr>
      </w:r>
      <w:r>
        <w:rPr>
          <w:b/>
          <w:lang w:val="hi_IN" w:bidi="hi_IN"/>
        </w:rPr>
        <w:t>चौथे दृश्य में:</w:t>
      </w:r>
      <w:r>
        <w:rPr>
          <w:lang w:val="hi_IN" w:bidi="hi_IN"/>
        </w:rPr>
        <w:t xml:space="preserve"> यह भाग बिन्यामीन के गोत्र की पूर्वी सीमा का वर्णन करता है।</w:t>
      </w:r>
    </w:p>
    <w:p>
      <w:pPr/>
      <w:r>
        <w:rPr>
          <w:lang w:val="hi_IN" w:bidi="hi_IN"/>
        </w:rPr>
      </w:r>
      <w:r>
        <w:rPr>
          <w:b/>
          <w:lang w:val="hi_IN" w:bidi="hi_IN"/>
        </w:rPr>
        <w:t>पाँचवें दृश्य में:</w:t>
      </w:r>
      <w:r>
        <w:rPr>
          <w:lang w:val="hi_IN" w:bidi="hi_IN"/>
        </w:rPr>
        <w:t xml:space="preserve"> यह भाग बिन्यामीन के क्षेत्र के पूर्वी भाग के शहरों को सूचीबद्ध करता है।</w:t>
      </w:r>
    </w:p>
    <w:p>
      <w:pPr/>
      <w:r>
        <w:rPr>
          <w:lang w:val="hi_IN" w:bidi="hi_IN"/>
        </w:rPr>
      </w:r>
      <w:r>
        <w:rPr>
          <w:b/>
          <w:lang w:val="hi_IN" w:bidi="hi_IN"/>
        </w:rPr>
        <w:t>छठे दृश्य में:</w:t>
      </w:r>
      <w:r>
        <w:rPr>
          <w:lang w:val="hi_IN" w:bidi="hi_IN"/>
        </w:rPr>
        <w:t xml:space="preserve"> यह भाग बिन्यामीन के क्षेत्र के पश्चिमी भाग के शहरों को सूचीबद्ध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बिन्यामीन गोत्र, जो उस क्षेत्र में रहेगा, जिसे यहोवा उन्हें विरासत और अधिकार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ने जो पहली चिट्ठी डाली, वह बिन्यामीन गोत्र के कुलों के लिए निकली। हम ठीक से नहीं जानते कि यहोशू चिट्ठी कैसे डालता है या गोत्र चिट्ठियों के निकलने के तरीके के आधार पर भूमि कैसे चुनता है। बिन्यामीन का क्षेत्र यहूदा के क्षेत्र के उत्तर में है, और यूसुफ के वंशजों, एप्रैम और मनश्शे के गोत्र के पश्चिमी आधे भाग की भूमि के दक्षिण में है।</w:t>
      </w:r>
    </w:p>
    <w:p>
      <w:pPr/>
      <w:r>
        <w:rPr>
          <w:lang w:val="hi_IN" w:bidi="hi_IN"/>
        </w:rPr>
      </w:r>
      <w:r>
        <w:rPr>
          <w:lang w:val="hi_IN" w:bidi="hi_IN"/>
        </w:rPr>
        <w:t>यहाँ रुकें और समूह के रूप में बिन्यामीन के क्षेत्र के दो नक्शे देखें। शहरों, पहाड़ियों, घाटियों और पानी के स्रोतों जैसे नदियों और सोतों पर ध्यान दें। ध्यान दें कि बिन्यामीन के पड़ोसी गोत्र के लोग कौन हैं। जब आप शेष जानकारी सुनें, तब इन नक्शों को देखते रहें, ताकि आप उसके साथ-साथ चल सकें। इस ऑडियो को यहाँ रोकें।</w:t>
      </w:r>
    </w:p>
    <w:p>
      <w:pPr/>
      <w:r>
        <w:rPr>
          <w:lang w:val="hi_IN" w:bidi="hi_IN"/>
        </w:rPr>
      </w:r>
      <w:r>
        <w:rPr>
          <w:lang w:val="hi_IN" w:bidi="hi_IN"/>
        </w:rPr>
        <w:t>बिन्यामीन के देश की सीमा का वर्णन उत्तर की ओर से आरम्भ होता है, जहाँ सीमा कुछ दूर तक पश्चिमी मनश्शे की दक्षिणी सीमा के साथ-साथ जाती है और फिर एप्रैम की दक्षिणी सीमा के साथ चलती है। सीमा का विवरण यरदन नदी से पूर्व दिशा से शुरू होता है। फिर यह सीमा यरीहो शहर की उत्तरी ढलान से होकर जाती है। यरीहो काफी समतल क्षेत्र में स्थित है, लेकिन उत्तर और उत्तर-पश्चिम की ओर खड़े पहाड़ हैं। ढलान किसी पर्वत की खड़ी ऊँचाई को दर्शाता है। वहाँ से यह पश्चिम की ओर जाता है और पहाड़ी देश में से होकर जाता है। उत्तरी सीमा बेतावेन के रेगिस्तान पर समाप्त होती है।</w:t>
      </w:r>
    </w:p>
    <w:p>
      <w:pPr/>
      <w:r>
        <w:rPr>
          <w:lang w:val="hi_IN" w:bidi="hi_IN"/>
        </w:rPr>
      </w:r>
      <w:r>
        <w:rPr>
          <w:lang w:val="hi_IN" w:bidi="hi_IN"/>
        </w:rPr>
        <w:t>वहाँ से सीमा दक्षिणी दिशा में लूज शहर की दक्षिणी ढलान तक जाती है, जिसे बेतेल के रूप में भी जाना जाता है। सीमा अत्रोतदार गाँव तक जाती है, जो उस पहाड़ पर स्थित है जो निचले बेथोरोन के गाँव के दक्षिण में स्थित है। बेथोरोन स्वयं तो एप्रैम का है।</w:t>
      </w:r>
    </w:p>
    <w:p>
      <w:pPr/>
      <w:r>
        <w:rPr>
          <w:lang w:val="hi_IN" w:bidi="hi_IN"/>
        </w:rPr>
      </w:r>
      <w:r>
        <w:rPr>
          <w:lang w:val="hi_IN" w:bidi="hi_IN"/>
        </w:rPr>
        <w:t>अब यह भाग बिन्यामीन की पश्चिमी सीमा का वर्णन करता है। बेथोरोन में सीमा बेथोरोन के सामने पहाड़ी के पश्चिमी किनारे पर दक्षिण की ओर मुड़ती है। पश्चिमी सीमा किर्यतबाल शहर पर समाप्त होती है, जिसे किर्यत्यारीम के रूप में भी जाना जाता है, जो यहूदा के गोत्र का है। पश्चिमी सीमा के पार वह भूमि है जो इस्राएल के किसी और गोत्र की विरासत बन जाएगी।</w:t>
      </w:r>
    </w:p>
    <w:p>
      <w:pPr/>
      <w:r>
        <w:rPr>
          <w:lang w:val="hi_IN" w:bidi="hi_IN"/>
        </w:rPr>
      </w:r>
      <w:r>
        <w:rPr>
          <w:lang w:val="hi_IN" w:bidi="hi_IN"/>
        </w:rPr>
        <w:t>अब यह भाग बिन्यामीन की दक्षिणी सीमा का वर्णन करता है, जो यहूदा के क्षेत्र की उत्तरी सीमा के साथ चलती है। बिन्यामीन की दक्षिणी सीमा किर्यत्यारीम के बाहरी हिस्सों से शुरू होती है। वहाँ से सीमा एप्रोन शहर और फिर नेप्तोह के सोते के जल तक जाती है। फिर सीमा रपाईम की तराई के उत्तर की ओर पहाड़ की तलहटी तक जाती है, जहाँ हिन्नोम की तराई आरम्भ होती है। वहाँ से यह दक्षिण में हिन्नोम की घाटी से होकर यबूसियों के मध्य ढलान तक जाती है, जो यबूस शहर के दक्षिण में एक पहाड़ी चोटी है। यबूस बाद में यरूशलेम बन गया। फिर सीमा एनरोगेल सोते तक जाती है। उत्तर की ओर मुड़कर सीमा एनशेमेश के गाँव और गलीलोत शहर तक जाती है, जो शायद गिलगाल का दूसरा नाम था। गलीलोत का सटीक अर्थ स्पष्ट नहीं है। गलीलोत अदूम्मीम की चढाई के सामने है। अदूम्मीम की चढाई एक ऐसी सड़क है जो अदूम्मीम पर्वत पर जाती है। सीमा नीचे से रूबेन के पुत्र, बोहान के पत्थर तक जाती है। वहाँ से सीमा अराबा या यरदन घाटी की ढलान के उत्तर की ओर जाती है। फिर यह अराबा घाटी में जाती है, जो एक सूखा रेगिस्तान है। अराबा का अर्थ है रेगिस्तान या बंजर भूमि। सीमा बेथोग्ला नगर की उत्तरी ढलान के पास से आगे बढ़ती है। फिर दक्षिणी सीमा नमक सागर, या मृत सागर, या उत्तरी घाटी पर समाप्त होती है, जहाँ यरदन नदी उसमें मिल जाती है।</w:t>
      </w:r>
    </w:p>
    <w:p>
      <w:pPr/>
      <w:r>
        <w:rPr>
          <w:lang w:val="hi_IN" w:bidi="hi_IN"/>
        </w:rPr>
      </w:r>
      <w:r>
        <w:rPr>
          <w:lang w:val="hi_IN" w:bidi="hi_IN"/>
        </w:rPr>
        <w:t>बिन्यामीन की भूमि की पूर्वी ओर की सीमा यरदन नदी है। यह वह भूमि है जो बिन्यामीन के कुल को उनकी विरासत के रूप में मिलती है। ये सीमाएँ उस भूमि को चिह्नित करती हैं जो बिन्यामीन के गोत्र को उनके परिवार के समूहों के अनुसार मिलती है।</w:t>
      </w:r>
    </w:p>
    <w:p>
      <w:pPr/>
      <w:r>
        <w:rPr>
          <w:lang w:val="hi_IN" w:bidi="hi_IN"/>
        </w:rPr>
      </w:r>
      <w:r>
        <w:rPr>
          <w:lang w:val="hi_IN" w:bidi="hi_IN"/>
        </w:rPr>
        <w:t>इस देश के पूर्वी भाग में, जो बिन्यामीन गोत्र का है, 12 शहर हैं और उनके आसपास की बस्तियाँ भी हैं। ये शहर हैं: यरीहो, बेथोग्ला, एमेक्कसीस, बेतराबा, समारैम, बेतेल, अब्बीम, पारा, ओप्रा, कपरम्मोनी, ओफनी और गेबा।</w:t>
      </w:r>
    </w:p>
    <w:p>
      <w:pPr/>
      <w:r>
        <w:rPr>
          <w:lang w:val="hi_IN" w:bidi="hi_IN"/>
        </w:rPr>
      </w:r>
      <w:r>
        <w:rPr>
          <w:lang w:val="hi_IN" w:bidi="hi_IN"/>
        </w:rPr>
        <w:t>इस क्षेत्र के पश्चिमी भाग में, जो बिन्यामीन गोत्र का भी है, और 14 शहर हैं तथा उनके आसपास की बस्तियाँ भी हैं। ये शहर हैं: गिबोन, रामाह बेरोत, मिस्पे, कपीरा, मोसा, रेकेम, यिर्पेल, तरला, सेला, एलेप, यबूस जो यरूशलेम भी कहलाता है, गिबा और किर्यत। यहोशू इस देश को बिन्यामीन के गोत्र को वितरित करता है।</w:t>
      </w:r>
    </w:p>
    <w:p>
      <w:pPr/>
      <w:r>
        <w:rPr>
          <w:lang w:val="hi_IN" w:bidi="hi_IN"/>
        </w:rPr>
      </w:r>
      <w:r>
        <w:rPr>
          <w:lang w:val="hi_IN" w:bidi="hi_IN"/>
        </w:rPr>
        <w:t>अब समूह में बिन्यामीन के क्षेत्र को भूमि पर फिर से बनाएँ। पहले कुछ वस्तुएँ इकट्ठी करें, जैसे बड़े पत्थर, जो बिन्यामीन के पड़ोसियों—यहूदा, एप्रैम, पश्चिमी मनश्शे—को दिखाएँ, और एक अतिरिक्त पत्थर उसकी पश्चिमी सीमा के पार भविष्य के पड़ोसी को दिखाने के लिए रखें। फिर दूसरी वस्तुओं को इकट्ठा करें जिनका उपयोग आप सीमा पर स्थित शहरों और बस्तियों, देश के भीतर के शहरों, पहाड़ियों, तराइयों, और जल के स्थानों जैसे सोते, यरदन नदी, और खारे समुद्र अर्थात् मृत सागर को चिन्हित करने के लिए करेंगे। इसके बाद ऑडियो को फिर से सुनें और बार-बार रुककर प्रत्येक चिन्हित स्थान को वैसे ही रखें जैसे आप उसके विषय में सुनते हैं। जब आप सभी वस्तुओं को नीचे रख दें, तब सीमा पर सभी चिन्हों के बीच एक रेखा खींचें।</w:t>
      </w:r>
      <w:r>
        <w:rPr>
          <w:lang w:val="hi_IN" w:bidi="hi_IN"/>
        </w:rPr>
      </w:r>
    </w:p>
    <w:p>
      <w:pPr>
        <w:pStyle w:val="Heading3"/>
      </w:pPr>
      <w:r>
        <w:rPr>
          <w:lang w:val="hi_IN" w:bidi="hi_IN"/>
        </w:rPr>
        <w:t>पाठ को नाटकीय रूप देना</w:t>
      </w:r>
    </w:p>
    <w:p>
      <w:pPr/>
      <w:r>
        <w:rPr>
          <w:lang w:val="hi_IN" w:bidi="hi_IN"/>
        </w:rPr>
      </w:r>
      <w:r>
        <w:rPr>
          <w:lang w:val="hi_IN" w:bidi="hi_IN"/>
        </w:rPr>
        <w:t>यहोशू 18:11–28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बिन्यामीन का गोत्र, जो उस क्षेत्र में रहेगा, जिसे यहोवा उन्हें विरासत और अधिकार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ने जो पहली चिट्ठी डाली, वह बिन्यामीन गोत्र के कुलों के लिए निकली। बिन्यामीन का क्षेत्र यहूदा के क्षेत्र के उत्तर में और यूसुफ के वंशजों, एप्रैम और पश्चिमी मनश्शे की भूमि के दक्षिण में है।</w:t>
      </w:r>
    </w:p>
    <w:p>
      <w:pPr/>
      <w:r>
        <w:rPr>
          <w:lang w:val="hi_IN" w:bidi="hi_IN"/>
        </w:rPr>
      </w:r>
      <w:r>
        <w:rPr>
          <w:lang w:val="hi_IN" w:bidi="hi_IN"/>
        </w:rPr>
        <w:t>यहोशू बिन्यामीन गोत्र की भूमि की उत्तरी, पश्चिमी, दक्षिणी और पूर्वी सीमाओं का वर्णन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भूमि के पूर्वी और पश्चिमी भागों के शहरों का वर्णन करता है जो बिन्यामीन के गोत्र 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बिन्यामीियों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18:11–28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पहली </w:t>
      </w:r>
      <w:r>
        <w:rPr>
          <w:b/>
          <w:lang w:val="hi_IN" w:bidi="hi_IN"/>
        </w:rPr>
        <w:t>चिट्ठी</w:t>
      </w:r>
      <w:r>
        <w:rPr>
          <w:lang w:val="hi_IN" w:bidi="hi_IN"/>
        </w:rPr>
        <w:t xml:space="preserve"> जो यहोशू डालता है, वह बिन्यामीन के गोत्र के </w:t>
      </w:r>
      <w:r>
        <w:rPr>
          <w:b/>
          <w:lang w:val="hi_IN" w:bidi="hi_IN"/>
        </w:rPr>
        <w:t>कुलों</w:t>
      </w:r>
      <w:r>
        <w:rPr>
          <w:lang w:val="hi_IN" w:bidi="hi_IN"/>
        </w:rPr>
        <w:t xml:space="preserve"> या बड़े परिवार के समूहों के लिए निकलती है। चिट्ठी और कुलों या बड़े परिवार के समूहों के लिए उसी शब्द या वाक्यांश का उपयोग करें जो आपने पिछले भागों में किया था।</w:t>
      </w:r>
    </w:p>
    <w:p>
      <w:pPr/>
      <w:r>
        <w:rPr>
          <w:lang w:val="hi_IN" w:bidi="hi_IN"/>
        </w:rPr>
      </w:r>
      <w:r>
        <w:rPr>
          <w:lang w:val="hi_IN" w:bidi="hi_IN"/>
        </w:rPr>
        <w:t xml:space="preserve">उत्तरी सीमा बेतावेन के </w:t>
      </w:r>
      <w:r>
        <w:rPr>
          <w:b/>
          <w:lang w:val="hi_IN" w:bidi="hi_IN"/>
        </w:rPr>
        <w:t>रेगिस्तान</w:t>
      </w:r>
      <w:r>
        <w:rPr>
          <w:lang w:val="hi_IN" w:bidi="hi_IN"/>
        </w:rPr>
        <w:t xml:space="preserve"> पर समाप्त होती है। रेगिस्तान के लिए उसी शब्द या वाक्यांश का प्रयोग करें जिसका प्रयोग आपने पिछले भागों में किया है। </w:t>
      </w:r>
      <w:r>
        <w:rPr>
          <w:lang w:val="hi_IN" w:bidi="hi_IN"/>
        </w:rPr>
        <w:t>रेगिस्तान</w:t>
      </w:r>
      <w:r>
        <w:rPr>
          <w:lang w:val="hi_IN" w:bidi="hi_IN"/>
        </w:rPr>
        <w:t xml:space="preserve"> के बारे में अधिक जानकारी के लिए, मुख्य शब्दावली देखें। </w:t>
      </w:r>
    </w:p>
    <w:p>
      <w:pPr/>
      <w:r>
        <w:rPr>
          <w:lang w:val="hi_IN" w:bidi="hi_IN"/>
        </w:rPr>
      </w:r>
      <w:r>
        <w:rPr>
          <w:lang w:val="hi_IN" w:bidi="hi_IN"/>
        </w:rPr>
        <w:t xml:space="preserve">पश्चिमी सीमा के पार वह भूमि है जो इस्राएल के किसी और गोत्र की </w:t>
      </w:r>
      <w:r>
        <w:rPr>
          <w:b/>
          <w:lang w:val="hi_IN" w:bidi="hi_IN"/>
        </w:rPr>
        <w:t>विरासत और अधिकार</w:t>
      </w:r>
      <w:r>
        <w:rPr>
          <w:lang w:val="hi_IN" w:bidi="hi_IN"/>
        </w:rPr>
        <w:t xml:space="preserve"> बन जाएगी। "विरासत और अधिकार" के लिए उसी शब्द या वाक्यांश का उपयोग करें जिसका उपयोग आपने पिछले भागों में किया है।</w:t>
      </w:r>
    </w:p>
    <w:p>
      <w:pPr/>
      <w:r>
        <w:rPr>
          <w:lang w:val="hi_IN" w:bidi="hi_IN"/>
        </w:rPr>
      </w:r>
      <w:r>
        <w:rPr>
          <w:lang w:val="hi_IN" w:bidi="hi_IN"/>
        </w:rPr>
        <w:t>क्योंकि बिन्यामीन की दक्षिणी सीमा यहूदा की उत्तरी सीमा के साथ जाती है, इसलिए आपने पहले ही यहोशू 15:1–12 में कई स्थानों के नामों का अनुवाद और वर्णन किया है। इन स्थानों के नामों का अनुवाद या वर्णन वैसे ही करें जैसा आपने यहोशू 15:1–12 में किया है।</w:t>
      </w:r>
    </w:p>
    <w:p>
      <w:pPr/>
      <w:r>
        <w:rPr>
          <w:lang w:val="hi_IN" w:bidi="hi_IN"/>
        </w:rPr>
      </w:r>
      <w:r>
        <w:rPr>
          <w:lang w:val="hi_IN" w:bidi="hi_IN"/>
        </w:rPr>
        <w:t xml:space="preserve">उन्हीं शब्दों और वाक्यांशों का उपयोग करें जिनका उपयोग आपने पिछले भागों में भूमि के विभिन्न प्रकार के भू-दृश्यों के लिए किया है, जिसमें </w:t>
      </w:r>
      <w:r>
        <w:rPr>
          <w:b/>
          <w:lang w:val="hi_IN" w:bidi="hi_IN"/>
        </w:rPr>
        <w:t>पहाड़ी देश</w:t>
      </w:r>
      <w:r>
        <w:rPr>
          <w:lang w:val="hi_IN" w:bidi="hi_IN"/>
        </w:rPr>
        <w:t xml:space="preserve">, </w:t>
      </w:r>
      <w:r>
        <w:rPr>
          <w:b/>
          <w:lang w:val="hi_IN" w:bidi="hi_IN"/>
        </w:rPr>
        <w:t>जल के सोते</w:t>
      </w:r>
      <w:r>
        <w:rPr>
          <w:lang w:val="hi_IN" w:bidi="hi_IN"/>
        </w:rPr>
        <w:t xml:space="preserve">, </w:t>
      </w:r>
      <w:r>
        <w:rPr>
          <w:b/>
          <w:lang w:val="hi_IN" w:bidi="hi_IN"/>
        </w:rPr>
        <w:t>ढलानें</w:t>
      </w:r>
      <w:r>
        <w:rPr>
          <w:lang w:val="hi_IN" w:bidi="hi_IN"/>
        </w:rPr>
        <w:t xml:space="preserve"> या </w:t>
      </w:r>
      <w:r>
        <w:rPr>
          <w:b/>
          <w:lang w:val="hi_IN" w:bidi="hi_IN"/>
        </w:rPr>
        <w:t>पहाड़ों के किनारे</w:t>
      </w:r>
      <w:r>
        <w:rPr>
          <w:lang w:val="hi_IN" w:bidi="hi_IN"/>
        </w:rPr>
        <w:t xml:space="preserve"> शामिल हैं।</w:t>
      </w:r>
    </w:p>
    <w:p>
      <w:pPr/>
      <w:r>
        <w:rPr>
          <w:lang w:val="hi_IN" w:bidi="hi_IN"/>
        </w:rPr>
      </w:r>
      <w:r>
        <w:rPr>
          <w:lang w:val="hi_IN" w:bidi="hi_IN"/>
        </w:rPr>
        <w:t xml:space="preserve">इस देश के पूर्वी भाग में, जो बिन्यामीन गोत्र का है, 12 </w:t>
      </w:r>
      <w:r>
        <w:rPr>
          <w:b/>
          <w:lang w:val="hi_IN" w:bidi="hi_IN"/>
        </w:rPr>
        <w:t>शहर</w:t>
      </w:r>
      <w:r>
        <w:rPr>
          <w:lang w:val="hi_IN" w:bidi="hi_IN"/>
        </w:rPr>
        <w:t xml:space="preserve"> हैं और उनके आसपास की </w:t>
      </w:r>
      <w:r>
        <w:rPr>
          <w:b/>
          <w:lang w:val="hi_IN" w:bidi="hi_IN"/>
        </w:rPr>
        <w:t>बस्तियाँ</w:t>
      </w:r>
      <w:r>
        <w:rPr>
          <w:lang w:val="hi_IN" w:bidi="hi_IN"/>
        </w:rPr>
        <w:t xml:space="preserve"> भी हैं। शहर वह बड़ा स्थान होता है जहाँ कई इमारतें, सड़कें और दुकानें होती हैं जहाँ बहुत से लोग रहते हैं और काम करते हैं। अक्सर शहर के चारों ओर सुरक्षा के लिए दीवारें होती हैं। बस्तियाँ घरों के समूह का सबसे छोटा प्रकार होता है। एक बस्ती में कम भवनें और सड़कें होती हैं जहाँ कम लोग रहते हैं। आमतौर पर एक शहर के चारों ओर कई गाँव और बस्तियाँ होती हैं, और वे सुरक्षा के लिए शहर पर निर्भर रहते हैं। शहर और बस्तियों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19:1–9 को सुनें और अपने मन में रखें।</w:t>
      </w:r>
    </w:p>
    <w:p>
      <w:pPr/>
      <w:r>
        <w:rPr>
          <w:lang w:val="hi_IN" w:bidi="hi_IN"/>
        </w:rPr>
      </w:r>
      <w:r>
        <w:rPr>
          <w:lang w:val="hi_IN" w:bidi="hi_IN"/>
        </w:rPr>
        <w:t>यदि सम्भव हो, तो यहोशू 19:1–9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19:1–9 का ऑडियो संस्करण सबसे आसानी से समझ में आने वाले अनुवाद में सुनें।</w:t>
      </w:r>
    </w:p>
    <w:p>
      <w:pPr/>
      <w:r>
        <w:rPr>
          <w:lang w:val="hi_IN" w:bidi="hi_IN"/>
        </w:rPr>
      </w:r>
      <w:r>
        <w:rPr>
          <w:lang w:val="hi_IN" w:bidi="hi_IN"/>
        </w:rPr>
        <w:t xml:space="preserve">पिछला भाग उन सात भागों में से पहला था, जो उन क्षेत्रों और उनकी सीमाओं का वर्णन करता है जिन्हें यहोवा ने इस्राएल के शेष सात गोत्रों को आवंटित किया था। पहली चिट्ठी जो यहोशू ने डाली, वह बिन्यामीन के गोत्र के नाम पर निकली, और उस भाग में बिन्यामीन के क्षेत्र की सीमाओं और उसमें स्थित शहरों का वर्णन किया गया है। </w:t>
      </w:r>
    </w:p>
    <w:p>
      <w:pPr/>
      <w:r>
        <w:rPr>
          <w:lang w:val="hi_IN" w:bidi="hi_IN"/>
        </w:rPr>
      </w:r>
      <w:r>
        <w:rPr>
          <w:lang w:val="hi_IN" w:bidi="hi_IN"/>
        </w:rPr>
        <w:t>अब यहोशू फिर से चिट्ठी डालता है। यह दूसरी चिट्ठी यह प्रकट करती है कि शिमोन का गोत्र भूमि प्राप्त करने के लिए अगला है। शिमोन के गोत्र में प्रत्येक कुल, या बड़े पारिवारिक समूह, के लिए कुछ न कुछ भूमि निर्धारित की गई है। उनकी भूमि उस क्षेत्र की सीमाओं के भीतर है, जो यहूदा का गोत्र को उनके निज भाग के रूप में प्राप्त हुआ था।</w:t>
      </w:r>
    </w:p>
    <w:p>
      <w:pPr/>
      <w:r>
        <w:rPr>
          <w:lang w:val="hi_IN" w:bidi="hi_IN"/>
        </w:rPr>
      </w:r>
      <w:r>
        <w:rPr>
          <w:lang w:val="hi_IN" w:bidi="hi_IN"/>
        </w:rPr>
        <w:t>यहाँ रुकें और समूह के रूप में शिमोन के गोत्र के क्षेत्र को दर्शाने वाले दो नक्शों को देखें। शहर, पहाड़ियों, घाटियों और पानी के स्रोतों जैसे नदियों और सोतों पर ध्यान दें। ध्यान दें कि शिमोन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यह भाग शिमोन के गोत्र की भूमि की सीमाओं का वर्णन नहीं करता, परन्तु यह उन शहरों की सूची देता है जिन्हें यहोवा ने उन्हें उनके निज भाग और अधिकार के रूप में यहूदा का गोत्र के क्षेत्र के भीतर दिया। यहोवा शिमोन के गोत्र को उनके स्थायी अधिकार के रूप में ये शहर देता है: बेर्शेबा, जिसे शेबा भी कहा जाता है, मोलादा, हसर्शूआल, बाला, एसेम, एलतोलद, बतूल, होर्मा, सिकलग, बेत्मर्काबोत, हसर्शूसा, बेतलबाओत, और शारूहेन। कुल मिलाकर यहोवा शिमोन को 13 शहर और उनके चारों ओर के गाँव प्रदान करता है। ये सभी शहर और उनके आसपास के गाँव नेगेव के जंगल के सूखे क्षेत्र में स्थित हैं।</w:t>
      </w:r>
    </w:p>
    <w:p>
      <w:pPr/>
      <w:r>
        <w:rPr>
          <w:lang w:val="hi_IN" w:bidi="hi_IN"/>
        </w:rPr>
      </w:r>
      <w:r>
        <w:rPr>
          <w:lang w:val="hi_IN" w:bidi="hi_IN"/>
        </w:rPr>
        <w:t>यहाँ रुकें और समूह में चर्चा करें: यह भाग शिमोन गोत्र की भूमि को उन सभी शहरों की सूची देकर परिभाषित करता है, जो यहोवा शिमोन को देता है। सीमाओं का उल्लेख किए बिना आप किसी बड़े क्षेत्र, जैसे एक देश, का स्पष्ट वर्णन किन अन्य तरीकों से कर सकते हैं? इस ऑडियो को यहाँ रोकें।</w:t>
      </w:r>
    </w:p>
    <w:p>
      <w:pPr/>
      <w:r>
        <w:rPr>
          <w:lang w:val="hi_IN" w:bidi="hi_IN"/>
        </w:rPr>
      </w:r>
      <w:r>
        <w:rPr>
          <w:lang w:val="hi_IN" w:bidi="hi_IN"/>
        </w:rPr>
        <w:t>शिमोन के गोत्र के क्षेत्र में ऐन, रिम्मोन, एतेर, और आशान शहर भी शामिल हैं। इन चारों शहरों में उनके चारों ओर के गाँव भी सम्मिलित हैं। ऐन और रिम्मोन शहर नेगेव के जंगल में स्थित हैं, जबकि एतेर और आशान शहर उत्तर दिशा में, शेफेलाह क्षेत्र में स्थित हैं, जहाँ की भूमि उपजाऊ है। शिमोन की भूमि में दक्षिण दिशा में बालत्बेर तक के सभी अन्य शहर और उनके गाँव भी सम्मिलित हैं, जिसे नेगेव का रामाह, अर्थात् दक्षिण का रामाह भी कहा जाता है। यह वही भूमि है जिसे यहोवा शिमोन के गोत्र के बड़े-बड़े कुलों को उनके निज भाग और अधिकार के रूप में देता है।</w:t>
      </w:r>
    </w:p>
    <w:p>
      <w:pPr/>
      <w:r>
        <w:rPr>
          <w:lang w:val="hi_IN" w:bidi="hi_IN"/>
        </w:rPr>
      </w:r>
      <w:r>
        <w:rPr>
          <w:lang w:val="hi_IN" w:bidi="hi_IN"/>
        </w:rPr>
        <w:t>यहीं रुकें और समूह के रूप में शिमोन की भूमि के नक्शे को देखें। शहरों को ढूँढें और उनके स्थान पर चर्चा करें। कितने शहर किसी नदी या जलधारा के पास स्थित हैं? क्या ये शहर एक-दूसरे के करीब हैं या दूर-दूर फैले हुए हैं? क्या वे पहाड़ियों पर हैं या समतल भूमि पर हैं? आपके क्षेत्र में लोग यह कैसे तय करते थे कि शहर कहाँ बसाए जाएँ? भूमि की किन विशेषताओं के कारण उन्होंने उन स्थानों पर बसने का निर्णय लिया? इस ऑडियो को यहाँ रोकें।</w:t>
      </w:r>
    </w:p>
    <w:p>
      <w:pPr/>
      <w:r>
        <w:rPr>
          <w:lang w:val="hi_IN" w:bidi="hi_IN"/>
        </w:rPr>
      </w:r>
      <w:r>
        <w:rPr>
          <w:lang w:val="hi_IN" w:bidi="hi_IN"/>
        </w:rPr>
        <w:t xml:space="preserve">शिमोन के गोत्र को जो भूमि उनके निज भाग, या स्थायी अधिकार के रूप में मिली, वह यहूदा का गोत्र की भूमि के भीतर स्थित है। यहूदा के गोत्र को उसके लोगों की संख्या की अपेक्षा बहुत अधिक भूमि मिली थी; इसलिए यहोवा ने शिमोन के गोत्र को उनका भाग यहूदा के गोत्र की भूमि के भीतर प्रदान किया। </w:t>
      </w:r>
      <w:r>
        <w:rPr>
          <w:lang w:val="hi_IN" w:bidi="hi_IN"/>
        </w:rPr>
      </w:r>
    </w:p>
    <w:p>
      <w:pPr>
        <w:pStyle w:val="Heading3"/>
      </w:pPr>
      <w:r>
        <w:rPr>
          <w:lang w:val="hi_IN" w:bidi="hi_IN"/>
        </w:rPr>
        <w:t>घटनाओं को समझाना</w:t>
      </w:r>
    </w:p>
    <w:p>
      <w:pPr/>
      <w:r>
        <w:rPr>
          <w:lang w:val="hi_IN" w:bidi="hi_IN"/>
        </w:rPr>
      </w:r>
      <w:r>
        <w:rPr>
          <w:lang w:val="hi_IN" w:bidi="hi_IN"/>
        </w:rPr>
        <w:t>यहोशू 19:1–9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यहोशू दूसरी बार चिट्ठी डालता है। शिमौन का गोत्र भूमि पाने वाला अगला गोत्र है। उनकी भूमि उस क्षेत्र की सीमाओं के भीतर है, जो यहूदा का गोत्र को उनके निज भाग के रूप में प्राप्त हुआ था।</w:t>
      </w:r>
    </w:p>
    <w:p>
      <w:pPr/>
      <w:r>
        <w:rPr>
          <w:lang w:val="hi_IN" w:bidi="hi_IN"/>
        </w:rPr>
      </w:r>
      <w:r>
        <w:rPr>
          <w:b/>
          <w:lang w:val="hi_IN" w:bidi="hi_IN"/>
        </w:rPr>
        <w:t>दूसरे दृश्य में:</w:t>
      </w:r>
      <w:r>
        <w:rPr>
          <w:lang w:val="hi_IN" w:bidi="hi_IN"/>
        </w:rPr>
        <w:t xml:space="preserve"> यह भाग पहले 13 शहरों और उनके गाँवों की सूची देता है जो शिमोन गोत्र की भूमि में स्थित हैं।</w:t>
      </w:r>
    </w:p>
    <w:p>
      <w:pPr/>
      <w:r>
        <w:rPr>
          <w:lang w:val="hi_IN" w:bidi="hi_IN"/>
        </w:rPr>
      </w:r>
      <w:r>
        <w:rPr>
          <w:b/>
          <w:lang w:val="hi_IN" w:bidi="hi_IN"/>
        </w:rPr>
        <w:t>तीसरे दृश्य में:</w:t>
      </w:r>
      <w:r>
        <w:rPr>
          <w:lang w:val="hi_IN" w:bidi="hi_IN"/>
        </w:rPr>
        <w:t xml:space="preserve"> यह भाग चार और शहरों और उनके गाँवों की सूची देता है जो शिमोन गोत्र की भूमि में स्थित हैं।</w:t>
      </w:r>
    </w:p>
    <w:p>
      <w:pPr/>
      <w:r>
        <w:rPr>
          <w:lang w:val="hi_IN" w:bidi="hi_IN"/>
        </w:rPr>
      </w:r>
      <w:r>
        <w:rPr>
          <w:b/>
          <w:lang w:val="hi_IN" w:bidi="hi_IN"/>
        </w:rPr>
        <w:t>चौथे दृश्य में:</w:t>
      </w:r>
      <w:r>
        <w:rPr>
          <w:lang w:val="hi_IN" w:bidi="hi_IN"/>
        </w:rPr>
        <w:t xml:space="preserve"> यह भाग फिर से कहता है कि जो भूमि यहोवा शिमोन के कुल को उनकी स्थायी सम्पत्ति के रूप में देता है, वह यहूदा के कुल की भूमि के भीतर है। यह भाग स्पष्ट करता है कि ऐसा इसलिए हुआ क्योंकि यहूदा के गोत्र को उनके लोगों की संख्या की तुलना में प्रारंभ में बहुत अधिक भूमि मिल गई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शिमोन का गोत्र, जो उस क्षेत्र में रहेगा, जो यहोवा उन्हें उनके निज भाग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दूसरी चिट्ठी यह प्रकट करती है कि शिमोन का गोत्र भूमि प्राप्त करने के लिए अगला है। शिमोन के गोत्र में प्रत्येक कुल, या बड़े परिवार समूह के लिए कुछ भूमि है। उनकी भूमि उस भूमि की सीमाओं के भीतर है जो यहूदा के गोत्र को उनकी निज भाग और सम्पत्ति के रूप में मिली है।</w:t>
      </w:r>
    </w:p>
    <w:p>
      <w:pPr/>
      <w:r>
        <w:rPr>
          <w:lang w:val="hi_IN" w:bidi="hi_IN"/>
        </w:rPr>
      </w:r>
      <w:r>
        <w:rPr>
          <w:lang w:val="hi_IN" w:bidi="hi_IN"/>
        </w:rPr>
        <w:t>यहाँ रुकें और समूह के रूप में शिमोन के गोत्र के क्षेत्र को दर्शाने वाले दो नक्शों को देखें। नगर, पहाड़ियों, घाटियों और पानी के स्रोतों जैसे नदियों और सोतों पर ध्यान दें। ध्यान दें कि शिमोन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यह भाग शिमोन के गोत्र की भूमि की सीमाओं का वर्णन नहीं करता, परन्तु यह उन शहरों की सूची देता है जिन्हें यहोवा ने उन्हें उनके निज भाग के रूप में यहूदा का गोत्र के क्षेत्र के भीतर दिया। शिमोन गोत्र को निम्नलिखित शहर अपनी स्थायी संपत्ति के रूप में प्राप्त होते हैं: बेर्शेबा, जिसे शेबा भी कहा जाता है, मोलादा, हसर्शूआल, बाला, एसेम, एलतोलद, बतूल, होर्मा, सिकलग, बेत्मर्काबोत, हसर्शूसा, बेतलबाओत, और शारूहेन। कुल मिलाकर यहोवा शिमोन को 13 शहर और उनके चारों ओर के गाँव प्रदान करता है। ये सभी शहर और उनके आसपास के गाँव नेगेव के जंगल के सूखे क्षेत्र में स्थित थे।</w:t>
      </w:r>
    </w:p>
    <w:p>
      <w:pPr/>
      <w:r>
        <w:rPr>
          <w:lang w:val="hi_IN" w:bidi="hi_IN"/>
        </w:rPr>
      </w:r>
      <w:r>
        <w:rPr>
          <w:lang w:val="hi_IN" w:bidi="hi_IN"/>
        </w:rPr>
        <w:t>शिमोन के गोत्र के क्षेत्र में ऐन, रिम्मोन, एतेर, और आशान शहर भी शामिल थे। इन चारों शहरों में उनके चारों ओर के गाँव भी सम्मिलित हैं। ऐन और रिम्मोन शहर नेगेव के जंगल में स्थित हैं, जबकि एतेर और आशान उत्तर दिशा में, शेफेलाह क्षेत्र में स्थित हैं, जहाँ की भूमि उपजाऊ है। शिमोन की भूमि में दक्षिण दिशा में बालत्बेर तक के सभी अन्य शहर और उनके गाँव भी सम्मिलित हैं, जिसे नेगेव का रामाह, अर्थात् दक्षिण का रामाह भी कहा जाता है। यह वह भूमि है जो यहोवा शिमोन के कुल के परिवार के समूहों को उनकी निज भाग और सम्पत्ति के रूप में देता है।</w:t>
      </w:r>
    </w:p>
    <w:p>
      <w:pPr/>
      <w:r>
        <w:rPr>
          <w:lang w:val="hi_IN" w:bidi="hi_IN"/>
        </w:rPr>
      </w:r>
      <w:r>
        <w:rPr>
          <w:lang w:val="hi_IN" w:bidi="hi_IN"/>
        </w:rPr>
        <w:t>यहाँ रुकें और समूह में चर्चा करें कि आप उन शहरों के बारे में कैसे बात करेंगे जिन्हें लोग दो नामों से जानते हैं। इस ऑडियो को यहाँ रोकें।</w:t>
      </w:r>
    </w:p>
    <w:p>
      <w:pPr/>
      <w:r>
        <w:rPr>
          <w:lang w:val="hi_IN" w:bidi="hi_IN"/>
        </w:rPr>
      </w:r>
      <w:r>
        <w:rPr>
          <w:lang w:val="hi_IN" w:bidi="hi_IN"/>
        </w:rPr>
        <w:t>शिमोन के गोत्र को जो भूमि उनके निज भाग, या स्थायी सम्पत्ति के रूप में मिली, वह यहूदा के कुल की भूमि के भीतर स्थित है। यहूदा के गोत्र को उनके लोगों की संख्या की तुलना में बहुत अधिक भूमि मिल गई थी। इसलिए, शिमोन के गोत्र को भूमि का अपना हिस्सा उस भूमि के अंदर मिलता है जो यहूदा के गोत्र की है।</w:t>
      </w:r>
    </w:p>
    <w:p>
      <w:pPr/>
      <w:r>
        <w:rPr>
          <w:lang w:val="hi_IN" w:bidi="hi_IN"/>
        </w:rPr>
      </w:r>
      <w:r>
        <w:rPr>
          <w:lang w:val="hi_IN" w:bidi="hi_IN"/>
        </w:rPr>
        <w:t>अब, एक समूह के रूप में, भूमि पर शिमोन के क्षेत्र को फिर से बनाएँ। सबसे पहले, शहरों को दर्शाने के लिए लगभग 17 बड़े कंकड़ और गाँवों को दर्शाने के लिए लगभग 40 कंकड़ ढूँढ़ें। शिमोन के गोत्र की भूमि के नक्शे को देखते हुए, शहरों और गाँवों का प्रतिनिधित्व करने वाले बड़े कंकड़ों को भूमि पर व्यवस्थित करें। नदियों और जलधाराओं का प्रतिनिधित्व करने के लिए कुछ लकड़ियाँ ढूँढ़ें और उन्हें भूमि पर रखें। इसके बाद कुछ पत्तों वाली टहनियाँ या इसी प्रकार की अन्य वस्तुएँ ढूँढ़ें, जिन्हें आप शिमोन के गोत्र की भूमि के चारों ओर रखने के लिए उपयोग कर सकें, ताकि यहूदा के गोत्र की आसपास की भूमि को दर्शाया जा सके।</w:t>
      </w:r>
      <w:r>
        <w:rPr>
          <w:lang w:val="hi_IN" w:bidi="hi_IN"/>
        </w:rPr>
      </w:r>
    </w:p>
    <w:p>
      <w:pPr>
        <w:pStyle w:val="Heading3"/>
      </w:pPr>
      <w:r>
        <w:rPr>
          <w:lang w:val="hi_IN" w:bidi="hi_IN"/>
        </w:rPr>
        <w:t>पाठ को नाटकीय रूप देना</w:t>
      </w:r>
    </w:p>
    <w:p>
      <w:pPr/>
      <w:r>
        <w:rPr>
          <w:lang w:val="hi_IN" w:bidi="hi_IN"/>
        </w:rPr>
      </w:r>
      <w:r>
        <w:rPr>
          <w:lang w:val="hi_IN" w:bidi="hi_IN"/>
        </w:rPr>
        <w:t>यहोशू 19:1–9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शिमोन का गोत्र, जो उस क्षेत्र में रहेगा, जो यहोवा उन्हें उनके निज भाग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दूसरी चिट्ठी यह प्रकट करती है कि शिमोन का गोत्र भूमि प्राप्त करने के लिए अगला है। शिमोन गोत्र में प्रत्येक परिवार के लिए कुछ भूमि है। उनकी भूमि उस क्षेत्र की सीमाओं के भीतर है, जो यहूदा के गोत्र को उनके निज भाग के रूप में प्राप्त हुआ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शिमोन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शिमोन गोत्र को निम्नलिखित शहर अपनी स्थायी संपत्ति के रूप में प्राप्त होते हैं: बेर्शेबा, जिसे शेबा भी कहा जाता है, मोलादा, हसर्शूआल, बाला, एसेम, एलतोलद, बतूल, होर्मा, सिकलग, बेत्मर्काबोत, हसर्शूसा, बेतलबाओत, और शारूहेन। कुल मिलाकर 13 शहर हैं और उनके चारों ओर के गाँव भी हैं। ये सभी शहर और उनके आसपास के गाँव नेगेव के जंगल के सूखे क्षेत्र में स्थित हैं।</w:t>
      </w:r>
    </w:p>
    <w:p>
      <w:pPr/>
      <w:r>
        <w:rPr>
          <w:lang w:val="hi_IN" w:bidi="hi_IN"/>
        </w:rPr>
      </w:r>
      <w:r>
        <w:rPr>
          <w:lang w:val="hi_IN" w:bidi="hi_IN"/>
        </w:rPr>
        <w:t>शिमोन के गोत्र के क्षेत्र में ऐन, रिम्मोन, एतेर, और आशान शहर भी शामिल हैं। कुल मिलाकर यहोवा शिमोन को 13 शहर और उनके चारों ओर के गाँव प्रदान करता है। ऐन और रिम्मोन शहर नेगेव में स्थित हैं, जबकि एतेर और आशान उत्तर दिशा में, शेपेला क्षेत्र में स्थित हैं, जहाँ की भूमि उपजाऊ है। शिमोन की भूमि में दक्षिण दिशा में बालत्बेर तक के सभी अन्य शहर और उनके गाँव भी सम्मिलित हैं, जिसे नेगेव का रामाह, अर्थात् दक्षिण का रामाह भी कहा जाता है। यह वह भूमि है जो शिमोन के कुल के परिवारों को निज भाग के रूप में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शिमोन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वह भूमि, जो शिमोन गोत्र के कुलों को उनकी स्थायी संपत्ति के रूप में प्राप्त होती है, वह यहूदा गोत्र के कुल की भूमि के भीतर स्थित है। यहूदा के गोत्र को उनके लोगों की संख्या की तुलना में बहुत अधिक भूमि मिल गई थी। इसलिए, शिमोन के गोत्र को भूमि का अपना हिस्सा उस भूमि के अंदर मिलता है जो यहूदा के गोत्र 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19:1–9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 डालता है। यह दूसरी चिट्ठी यह प्रकट करती है कि शिमोन का गोत्र भूमि प्राप्त करने के लिए अगला है। शिमोन के गोत्र में प्रत्येक </w:t>
      </w:r>
      <w:r>
        <w:rPr>
          <w:b/>
          <w:lang w:val="hi_IN" w:bidi="hi_IN"/>
        </w:rPr>
        <w:t>कुल</w:t>
      </w:r>
      <w:r>
        <w:rPr>
          <w:lang w:val="hi_IN" w:bidi="hi_IN"/>
        </w:rPr>
        <w:t>, या बड़े पारिवारिक समूह, के लिए कुछ न कुछ भूमि निर्धारित की गई है। चिट्ठी और कुल, या बड़े परिवार के समूह के लिए उसी शब्द या वाक्यांश का उपयोग करें, जिसका उपयोग आपने पिछले अनुच्छेदों में किया था।</w:t>
      </w:r>
    </w:p>
    <w:p>
      <w:pPr/>
      <w:r>
        <w:rPr>
          <w:lang w:val="hi_IN" w:bidi="hi_IN"/>
        </w:rPr>
      </w:r>
      <w:r>
        <w:rPr>
          <w:lang w:val="hi_IN" w:bidi="hi_IN"/>
        </w:rPr>
        <w:t xml:space="preserve">शिमोन की भूमि उस क्षेत्र की सीमाओं के भीतर है, जो यहूदा का गोत्र को उनके </w:t>
      </w:r>
      <w:r>
        <w:rPr>
          <w:b/>
          <w:lang w:val="hi_IN" w:bidi="hi_IN"/>
        </w:rPr>
        <w:t>विरासत</w:t>
      </w:r>
      <w:r>
        <w:rPr>
          <w:lang w:val="hi_IN" w:bidi="hi_IN"/>
        </w:rPr>
        <w:t xml:space="preserve"> के रूप में प्राप्त हुआ था। विरासत के लिए उसी शब्द या वाक्यांश का उपयोग करें जिसका उपयोग आपने पिछले भागों में किया था।</w:t>
      </w:r>
    </w:p>
    <w:p>
      <w:pPr/>
      <w:r>
        <w:rPr>
          <w:lang w:val="hi_IN" w:bidi="hi_IN"/>
        </w:rPr>
      </w:r>
      <w:r>
        <w:rPr>
          <w:lang w:val="hi_IN" w:bidi="hi_IN"/>
        </w:rPr>
        <w:t xml:space="preserve">कुल मिलाकर 13 </w:t>
      </w:r>
      <w:r>
        <w:rPr>
          <w:b/>
          <w:lang w:val="hi_IN" w:bidi="hi_IN"/>
        </w:rPr>
        <w:t>शहर</w:t>
      </w:r>
      <w:r>
        <w:rPr>
          <w:lang w:val="hi_IN" w:bidi="hi_IN"/>
        </w:rPr>
        <w:t xml:space="preserve"> हैं और उनके चारों ओर के </w:t>
      </w:r>
      <w:r>
        <w:rPr>
          <w:b/>
          <w:lang w:val="hi_IN" w:bidi="hi_IN"/>
        </w:rPr>
        <w:t>गाँव</w:t>
      </w:r>
      <w:r>
        <w:rPr>
          <w:lang w:val="hi_IN" w:bidi="hi_IN"/>
        </w:rPr>
        <w:t xml:space="preserve"> भी हैं। शहर और गाँव के लिए उसी शब्द या वाक्यांश का उपयोग करें जिसका उपयोग आपने पिछले भागों में किया था।</w:t>
      </w:r>
    </w:p>
    <w:p>
      <w:pPr/>
      <w:r>
        <w:rPr>
          <w:lang w:val="hi_IN" w:bidi="hi_IN"/>
        </w:rPr>
      </w:r>
      <w:r>
        <w:rPr>
          <w:lang w:val="hi_IN" w:bidi="hi_IN"/>
        </w:rPr>
        <w:t xml:space="preserve">क्योंकि यहोवा ने शिमोन के गोत्र को जो भूमि दी, वह यहूदा के गोत्र की भूमि का ही एक हिस्सा है, इसलिए आपने पहले ही यहोशू की पुस्तक 15:20–32 और 15:33–47 में इस भाग के अनेक स्थानों के नामों का अनुवाद और वर्णन कर लिया है। इन स्थानों के नामों का अनुवाद या वर्णन वैसे ही करें जैसा आपने यहोशू 15:20–32 और यहोशू 15:33–47 में किया है। जब आप नेगेव के जंगल का वर्णन करते हैं तो आप </w:t>
      </w:r>
      <w:r>
        <w:rPr>
          <w:b/>
          <w:lang w:val="hi_IN" w:bidi="hi_IN"/>
        </w:rPr>
        <w:t>रेगिस्थान</w:t>
      </w:r>
      <w:r>
        <w:rPr>
          <w:lang w:val="hi_IN" w:bidi="hi_IN"/>
        </w:rPr>
        <w:t xml:space="preserve"> शब्द का भी उपयोग कर सकते हैं। यदि आवश्यक हो, तो मुख्य शब्दावली में </w:t>
      </w:r>
      <w:r>
        <w:rPr>
          <w:lang w:val="hi_IN" w:bidi="hi_IN"/>
        </w:rPr>
        <w:t>रेगिस्थान</w:t>
      </w:r>
      <w:r>
        <w:rPr>
          <w:lang w:val="hi_IN" w:bidi="hi_IN"/>
        </w:rPr>
        <w:t>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19:10–16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19:10–16 को सुनें और अपने मन में रखें।</w:t>
      </w:r>
    </w:p>
    <w:p>
      <w:pPr/>
      <w:r>
        <w:rPr>
          <w:lang w:val="hi_IN" w:bidi="hi_IN"/>
        </w:rPr>
      </w:r>
      <w:r>
        <w:rPr>
          <w:lang w:val="hi_IN" w:bidi="hi_IN"/>
        </w:rPr>
        <w:t>यदि सम्भव हो, तो यहोशू 19:10–16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19:10–16 का ऑडियो संस्करण सबसे आसानी से समझ में आने वाले अनुवाद में सुनें।</w:t>
      </w:r>
    </w:p>
    <w:p>
      <w:pPr/>
      <w:r>
        <w:rPr>
          <w:lang w:val="hi_IN" w:bidi="hi_IN"/>
        </w:rPr>
      </w:r>
      <w:r>
        <w:rPr>
          <w:lang w:val="hi_IN" w:bidi="hi_IN"/>
        </w:rPr>
        <w:t>पिछला भाग उन सात भागों में से दूसरा था, जो उन क्षेत्रों और उनकी सीमाओं का वर्णन करता है जिन्हें यहोवा ने इस्राएल के शेष सात गोत्रों को आवंटित किया था। यहोशू द्वारा डाली गई दूसरी चिट्ठी शिमोन के गोत्र के नाम निकली, और वो भाग में शिमोन के क्षेत्र का वर्णन किया गया है।</w:t>
      </w:r>
    </w:p>
    <w:p>
      <w:pPr/>
      <w:r>
        <w:rPr>
          <w:lang w:val="hi_IN" w:bidi="hi_IN"/>
        </w:rPr>
      </w:r>
      <w:r>
        <w:rPr>
          <w:lang w:val="hi_IN" w:bidi="hi_IN"/>
        </w:rPr>
        <w:t>अब यहोशू फिर से चिट्ठी डालता है। यह तीसरी चिट्ठी यह प्रकट करती है कि जबूलून का गोत्र भूमि प्राप्त करने के लिए अगला है। जबूलून याकूब का छठा और लिआ से सबसे छोटा पुत्र है। जबूलून के गोत्र में प्रत्येक कुल या बड़े परिवार समूह के लिए कुछ भूमि है। यहोशू उन्हें वह भूमि बाँटता है जो उनकी निज भाग, या स्थायी सम्पत्ति होगी। यह भूमि दक्षिण-पूर्व में सारीद शहर तक फैली हुई है।</w:t>
      </w:r>
    </w:p>
    <w:p>
      <w:pPr/>
      <w:r>
        <w:rPr>
          <w:lang w:val="hi_IN" w:bidi="hi_IN"/>
        </w:rPr>
      </w:r>
      <w:r>
        <w:rPr>
          <w:lang w:val="hi_IN" w:bidi="hi_IN"/>
        </w:rPr>
        <w:t>यहाँ रुकें और समूह में जबूलून के क्षेत्र के गोत्र को दिखाने वाले दो नक्शे देखें। शहरों, पहाड़ियों, घाटियों और पानी के स्रोतों जैसे नदियों और सोतों पर ध्यान दें। ध्यान दें कि जबूलून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दक्षिणी सीमा का विवरण पूर्व में सारीद शहर से शुरू होता है। सारीद से सीमा पश्चिम की ओर मरला शहर की ओर जाती है, और फिर दब्बेशेत शहर तक पहुँचती है। फिर सीमा योकनाम के सामने के नाले, या वादी तक पहुँचती है। एक नाला, या वादी, नदी का एक ऐसा तल होता है जिसमें कुछ मौसमों में पानी बहता है। उस सीमा के उस पार मनश्शे गोत्र के पश्चिमी आधे भाग की भूमि स्थित है।</w:t>
      </w:r>
    </w:p>
    <w:p>
      <w:pPr/>
      <w:r>
        <w:rPr>
          <w:lang w:val="hi_IN" w:bidi="hi_IN"/>
        </w:rPr>
      </w:r>
      <w:r>
        <w:rPr>
          <w:lang w:val="hi_IN" w:bidi="hi_IN"/>
        </w:rPr>
        <w:t>सारीद शहर के दूसरे छोर से सीमा मुड़कर पूर्व की ओर, अर्थात् सूर्योदय की दिशा में जाती है और किसलोत्ताबोर शहर की सीमा तक पहुँचती है। इसके बाद सीमा दाबरात शहर तक जाती है और वहाँ से आगे यापी शहर तक पहुँचती है। दक्षिण-पूर्वी सीमा के उस पार वह भूमि है जो इस्राएल के एक अन्य गोत्र को उनके निज भाग और सम्पत्ति के रूप में मिलने वाली है।</w:t>
      </w:r>
    </w:p>
    <w:p>
      <w:pPr/>
      <w:r>
        <w:rPr>
          <w:lang w:val="hi_IN" w:bidi="hi_IN"/>
        </w:rPr>
      </w:r>
      <w:r>
        <w:rPr>
          <w:lang w:val="hi_IN" w:bidi="hi_IN"/>
        </w:rPr>
        <w:t>पूर्वी सीमा वहाँ से शुरू होती है और गथेपेर शहर तक जारी रहती है। यह आगे इत्कासीन और रिम्मोन शहरों की ओर जाता है और नेआ शहर की ओर मुड़ता है।</w:t>
      </w:r>
    </w:p>
    <w:p>
      <w:pPr/>
      <w:r>
        <w:rPr>
          <w:lang w:val="hi_IN" w:bidi="hi_IN"/>
        </w:rPr>
      </w:r>
      <w:r>
        <w:rPr>
          <w:lang w:val="hi_IN" w:bidi="hi_IN"/>
        </w:rPr>
        <w:t>उत्तर की ओर सीमा हन्नातोन शहर की ओर मुड़ती है। यह सीमा पश्चिम में यिप्तहेल की तराई में समाप्त होती है। पूर्वी और उत्तरी सीमा के उस पार वह भूमि है जो इस्राएल के एक और गोत्र की निज भाग बन जाएगी।</w:t>
      </w:r>
    </w:p>
    <w:p>
      <w:pPr/>
      <w:r>
        <w:rPr>
          <w:lang w:val="hi_IN" w:bidi="hi_IN"/>
        </w:rPr>
      </w:r>
      <w:r>
        <w:rPr>
          <w:lang w:val="hi_IN" w:bidi="hi_IN"/>
        </w:rPr>
        <w:t>यह भाग जबूलून गोत्र की भूमि की पश्चिमी सीमा का वर्णन नहीं करता है। पश्चिमी सीमा के उस पार वह भूमि है जो इस्राएल के एक और गोत्र की निज भाग बन जाएगी।</w:t>
      </w:r>
    </w:p>
    <w:p>
      <w:pPr/>
      <w:r>
        <w:rPr>
          <w:lang w:val="hi_IN" w:bidi="hi_IN"/>
        </w:rPr>
      </w:r>
      <w:r>
        <w:rPr>
          <w:lang w:val="hi_IN" w:bidi="hi_IN"/>
        </w:rPr>
        <w:t>जबूलून गोत्र को 12 शहर और उनके चारों ओर के गाँव प्राप्त होते हैं। कुछ शहर कत्तात, नहलाल, शिम्रोन, यिदला, और बैतलहम हैं। कृपया ध्यान दें कि बाइबल में बेतलहेम नाम का एक और शहर है, जो यहूदा गोत्र की भूमि में स्थित है, जहाँ यीशु का जन्म बाद में हुआ था। हम नहीं जानते कि यह भाग उल्लिखित 12 शहरों में से केवल 5 शहरों को ही क्यों सूचीबद्ध करता है। यह संभव है कि यहाँ सूचीबद्ध नहीं किए गए अन्य शहर भी इस संख्या में शामिल हों। उदाहरण के लिए, नासरत शहर जबूलून गोत्र की भूमि का एक हिस्सा है, परन्तु इस भाग में उसका उल्लेख नहीं किया गया है।</w:t>
      </w:r>
    </w:p>
    <w:p>
      <w:pPr/>
      <w:r>
        <w:rPr>
          <w:lang w:val="hi_IN" w:bidi="hi_IN"/>
        </w:rPr>
      </w:r>
      <w:r>
        <w:rPr>
          <w:lang w:val="hi_IN" w:bidi="hi_IN"/>
        </w:rPr>
        <w:t>यहाँ रुकें और समूह में इस प्रश्न पर चर्चा करें: यह भाग उल्लिखित 12 में से केवल 5 शहरों को ही सूचीबद्ध करता है। आपके समुदाय में, ऐसे क्या कारण हैं कि कभी-कभी भूमि सर्वेक्षण जैसे महत्वपूर्ण दस्तावेज़ों से कुछ जानकारी गायब हो जाती है? इस ऑडियो को यहाँ रोकें।</w:t>
      </w:r>
    </w:p>
    <w:p>
      <w:pPr/>
      <w:r>
        <w:rPr>
          <w:lang w:val="hi_IN" w:bidi="hi_IN"/>
        </w:rPr>
      </w:r>
      <w:r>
        <w:rPr>
          <w:lang w:val="hi_IN" w:bidi="hi_IN"/>
        </w:rPr>
        <w:t>यह वह भूमि है जो यहोवा जबूलून गोत्र को उनके निज भाग या स्थायी सम्पति के रूप में देता है। हर कुल, या बड़े परिवार के समूह को कुछ भूमि मिलती है। उन्हें ये शहर उनके आसपास के गाँवों सहित प्राप्त होते हैं।</w:t>
      </w:r>
      <w:r>
        <w:rPr>
          <w:lang w:val="hi_IN" w:bidi="hi_IN"/>
        </w:rPr>
      </w:r>
    </w:p>
    <w:p>
      <w:pPr>
        <w:pStyle w:val="Heading3"/>
      </w:pPr>
      <w:r>
        <w:rPr>
          <w:lang w:val="hi_IN" w:bidi="hi_IN"/>
        </w:rPr>
        <w:t>घटनाओं को समझाना</w:t>
      </w:r>
    </w:p>
    <w:p>
      <w:pPr/>
      <w:r>
        <w:rPr>
          <w:lang w:val="hi_IN" w:bidi="hi_IN"/>
        </w:rPr>
      </w:r>
      <w:r>
        <w:rPr>
          <w:lang w:val="hi_IN" w:bidi="hi_IN"/>
        </w:rPr>
        <w:t>यहोशू 19:10–16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यहोशू तीसरी बार चिट्ठी डालता है। जबूलून गोत्र अपने निज भाग के रूप में भूमि प्राप्त करने वाला अगला गोत्र है। यहोशू उन्हें वह भूमि बाँटता है जो दक्षिण-पूर्व में सारीद शहर तक फैली हुई है।</w:t>
      </w:r>
    </w:p>
    <w:p>
      <w:pPr/>
      <w:r>
        <w:rPr>
          <w:lang w:val="hi_IN" w:bidi="hi_IN"/>
        </w:rPr>
      </w:r>
      <w:r>
        <w:rPr>
          <w:b/>
          <w:lang w:val="hi_IN" w:bidi="hi_IN"/>
        </w:rPr>
        <w:t>दूसरे दृश्य में:</w:t>
      </w:r>
      <w:r>
        <w:rPr>
          <w:lang w:val="hi_IN" w:bidi="hi_IN"/>
        </w:rPr>
        <w:t xml:space="preserve"> यह भाग जबूलून गोत्र की भूमि की दक्षिणी सीमा के उस भाग का वर्णन करता है जो सारीद शहर से पश्चिम की ओर जाती है।</w:t>
      </w:r>
    </w:p>
    <w:p>
      <w:pPr/>
      <w:r>
        <w:rPr>
          <w:lang w:val="hi_IN" w:bidi="hi_IN"/>
        </w:rPr>
      </w:r>
      <w:r>
        <w:rPr>
          <w:b/>
          <w:lang w:val="hi_IN" w:bidi="hi_IN"/>
        </w:rPr>
        <w:t>तीसरे दृश्य में:</w:t>
      </w:r>
      <w:r>
        <w:rPr>
          <w:lang w:val="hi_IN" w:bidi="hi_IN"/>
        </w:rPr>
        <w:t xml:space="preserve"> यह भाग जबूलून गोत्र की भूमि की दक्षिणी सीमा के उस भाग का वर्णन करता है जो सारीद शहर से पूर्व की ओर जाती है।</w:t>
      </w:r>
    </w:p>
    <w:p>
      <w:pPr/>
      <w:r>
        <w:rPr>
          <w:lang w:val="hi_IN" w:bidi="hi_IN"/>
        </w:rPr>
      </w:r>
      <w:r>
        <w:rPr>
          <w:b/>
          <w:lang w:val="hi_IN" w:bidi="hi_IN"/>
        </w:rPr>
        <w:t>चौथे दृश्य में:</w:t>
      </w:r>
      <w:r>
        <w:rPr>
          <w:lang w:val="hi_IN" w:bidi="hi_IN"/>
        </w:rPr>
        <w:t xml:space="preserve"> यह भाग जबूलून गोत्र की भूमि की पूर्वी सीमा का वर्णन करता है।</w:t>
      </w:r>
    </w:p>
    <w:p>
      <w:pPr/>
      <w:r>
        <w:rPr>
          <w:lang w:val="hi_IN" w:bidi="hi_IN"/>
        </w:rPr>
      </w:r>
      <w:r>
        <w:rPr>
          <w:b/>
          <w:lang w:val="hi_IN" w:bidi="hi_IN"/>
        </w:rPr>
        <w:t>पाँचवें दृश्य में:</w:t>
      </w:r>
      <w:r>
        <w:rPr>
          <w:lang w:val="hi_IN" w:bidi="hi_IN"/>
        </w:rPr>
        <w:t xml:space="preserve"> यह भाग जबूलून गोत्र की भूमि की उत्तरी सीमा का वर्णन करता है।</w:t>
      </w:r>
    </w:p>
    <w:p>
      <w:pPr/>
      <w:r>
        <w:rPr>
          <w:lang w:val="hi_IN" w:bidi="hi_IN"/>
        </w:rPr>
      </w:r>
      <w:r>
        <w:rPr>
          <w:b/>
          <w:lang w:val="hi_IN" w:bidi="hi_IN"/>
        </w:rPr>
        <w:t>छठे दृश्य में:</w:t>
      </w:r>
      <w:r>
        <w:rPr>
          <w:lang w:val="hi_IN" w:bidi="hi_IN"/>
        </w:rPr>
        <w:t xml:space="preserve"> यह भाग जबूलून गोत्र की भूमि में सम्मिलित 12 शहरों में से 5 शहरों और उनके आसपास के गाँवों की सूची प्रस्तुत करता है।</w:t>
      </w:r>
    </w:p>
    <w:p>
      <w:pPr/>
      <w:r>
        <w:rPr>
          <w:lang w:val="hi_IN" w:bidi="hi_IN"/>
        </w:rPr>
      </w:r>
      <w:r>
        <w:rPr>
          <w:b/>
          <w:lang w:val="hi_IN" w:bidi="hi_IN"/>
        </w:rPr>
        <w:t>सातवें दृश्य में:</w:t>
      </w:r>
      <w:r>
        <w:rPr>
          <w:lang w:val="hi_IN" w:bidi="hi_IN"/>
        </w:rPr>
        <w:t xml:space="preserve"> यह भाग इस बात की पुष्टि करता है कि यह वह भूमि है जो जबूलून गोत्र को अपने निज भाग या स्थायी सम्पत्ति के रूप में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जबूलून का गोत्र, जो उस क्षेत्र में निवास करेगा जिसे यहोवा उन्हें उनके निज भाग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तीसरी चिट्ठी यह प्रकट करती है कि जबूलून का गोत्र भूमि प्राप्त करने के लिए अगला है। जबूलून के गोत्र में प्रत्येक कुल या बड़े परिवार समूह के लिए कुछ भूमि है। यहोशू उन्हें वह भूमि बाँटता है जो उनकी निज भाग, या स्थायी सम्पत्ति होगी। यह भूमि दक्षिण-पूर्व में सारीद शहर तक फैली हुई है।</w:t>
      </w:r>
    </w:p>
    <w:p>
      <w:pPr/>
      <w:r>
        <w:rPr>
          <w:lang w:val="hi_IN" w:bidi="hi_IN"/>
        </w:rPr>
      </w:r>
      <w:r>
        <w:rPr>
          <w:lang w:val="hi_IN" w:bidi="hi_IN"/>
        </w:rPr>
        <w:t>यहाँ रुकें और समूह में जबूलून के क्षेत्र के गोत्र को दिखाने वाले दो नक्शे देखें। शहरों, पहाड़ियों, घाटियों और पानी के स्रोतों जैसे नदियों और सोतों पर ध्यान दें। ध्यान दें कि जबूलून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दक्षिणी सीमा का विवरण पूर्व में सारीद शहर से शुरू होता है। सारीद से सीमा पश्चिम की ओर मरला शहर की ओर जाती है, और फिर दब्बेशेत शहर तक पहुँचती है। फिर सीमा योकनाम के सामने के नाले तक पहुँचती है। उस सीमा के उस पार पश्चिमी मनश्शे के गोत्र की भूमि स्थित है।</w:t>
      </w:r>
    </w:p>
    <w:p>
      <w:pPr/>
      <w:r>
        <w:rPr>
          <w:lang w:val="hi_IN" w:bidi="hi_IN"/>
        </w:rPr>
      </w:r>
      <w:r>
        <w:rPr>
          <w:lang w:val="hi_IN" w:bidi="hi_IN"/>
        </w:rPr>
        <w:t>सारीद शहर के दूसरे छोर से सीमा मुड़कर पूर्व की ओर, अर्थात् सूर्योदय की दिशा में जाती है और किसलोत्ताबोर शहर की सीमा तक पहुँचती है।</w:t>
      </w:r>
    </w:p>
    <w:p>
      <w:pPr/>
      <w:r>
        <w:rPr>
          <w:lang w:val="hi_IN" w:bidi="hi_IN"/>
        </w:rPr>
      </w:r>
      <w:r>
        <w:rPr>
          <w:lang w:val="hi_IN" w:bidi="hi_IN"/>
        </w:rPr>
        <w:t>यहाँ रुकें और निम्नलिखित पर चर्चा करें: ध्यान दें कि जब लेखक पूर्व की ओर जाने वाली सीमा की बात करता है, तो वह कभी-कभी यह भी कहता है कि यह “सूर्योदय की ओर” पहुँचती है, या उस दिशा की ओर जहाँ से सूर्य हर सुबह उदय होता है। आपके विचार में लेखक ऐसा क्यों कहता है? जब आप किसी क्षेत्र की सीमाओं का वर्णन करते हैं या किसी स्थान की स्थिति बताते हैं, तो आप दिशाओं के बारे में किस प्रकार बात करते हैं? इस ऑडियो को यहाँ रोकें।</w:t>
      </w:r>
    </w:p>
    <w:p>
      <w:pPr/>
      <w:r>
        <w:rPr>
          <w:lang w:val="hi_IN" w:bidi="hi_IN"/>
        </w:rPr>
      </w:r>
      <w:r>
        <w:rPr>
          <w:lang w:val="hi_IN" w:bidi="hi_IN"/>
        </w:rPr>
        <w:t>इसके बाद सीमा रेखा दाबरात शहर तक जाती है और वहाँ से आगे यापी शहर तक पहुँचती है। दक्षिण-पूर्वी सीमा के उस पार वह भूमि है जो इस्राएल के एक और गोत्र को निज भाग के रूप में मिलने वाली है।</w:t>
      </w:r>
    </w:p>
    <w:p>
      <w:pPr/>
      <w:r>
        <w:rPr>
          <w:lang w:val="hi_IN" w:bidi="hi_IN"/>
        </w:rPr>
      </w:r>
      <w:r>
        <w:rPr>
          <w:lang w:val="hi_IN" w:bidi="hi_IN"/>
        </w:rPr>
        <w:t>पूर्वी सीमा वहाँ से शुरू होती है और गथेपेर शहर तक जारी रहती है। यह आगे इत्कासीन और रिम्मोन शहरों की ओर जाता है और नेआ शहर की ओर मुड़ता है।</w:t>
      </w:r>
    </w:p>
    <w:p>
      <w:pPr/>
      <w:r>
        <w:rPr>
          <w:lang w:val="hi_IN" w:bidi="hi_IN"/>
        </w:rPr>
      </w:r>
      <w:r>
        <w:rPr>
          <w:lang w:val="hi_IN" w:bidi="hi_IN"/>
        </w:rPr>
        <w:t>उत्तर की ओर सीमा हन्नातोन शहर की ओर मुड़ती है। यह सीमा पश्चिम में यिप्तहेल की तराई में समाप्त होती है। पूर्वी और उत्तरी सीमा के उस पार वह भूमि है जो इस्राएल के एक और गोत्र की निज भाग बन जाएगी।</w:t>
      </w:r>
    </w:p>
    <w:p>
      <w:pPr/>
      <w:r>
        <w:rPr>
          <w:lang w:val="hi_IN" w:bidi="hi_IN"/>
        </w:rPr>
      </w:r>
      <w:r>
        <w:rPr>
          <w:lang w:val="hi_IN" w:bidi="hi_IN"/>
        </w:rPr>
        <w:t>यह भाग जबूलून गोत्र की भूमि की पश्चिमी सीमा का वर्णन नहीं करता है। पश्चिमी सीमा के उस पार वह भूमि है जो इस्राएल के एक और गोत्र की निज भाग बन जाएगी।</w:t>
      </w:r>
    </w:p>
    <w:p>
      <w:pPr/>
      <w:r>
        <w:rPr>
          <w:lang w:val="hi_IN" w:bidi="hi_IN"/>
        </w:rPr>
      </w:r>
      <w:r>
        <w:rPr>
          <w:lang w:val="hi_IN" w:bidi="hi_IN"/>
        </w:rPr>
        <w:t xml:space="preserve">जबूलून गोत्र को 12 शहर और उनके चारों ओर के गाँव प्राप्त होते हैं। कुछ शहर कत्तात, नहलाल, शिम्रोन, यिदला, और बैतलहम हैं। </w:t>
      </w:r>
    </w:p>
    <w:p>
      <w:pPr/>
      <w:r>
        <w:rPr>
          <w:lang w:val="hi_IN" w:bidi="hi_IN"/>
        </w:rPr>
      </w:r>
      <w:r>
        <w:rPr>
          <w:lang w:val="hi_IN" w:bidi="hi_IN"/>
        </w:rPr>
        <w:t>यह वह भूमि है जो जबूलून के गोत्र को अपने निज भाग, या स्थायी संपत्ति के रूप में मिलती है। हर गोत्र, या बड़े परिवार के समूह को कुछ भूमि मिलती है। उन्हें ये शहर उनके आसपास के गाँवों सहित प्राप्त होते हैं।</w:t>
      </w:r>
    </w:p>
    <w:p>
      <w:pPr/>
      <w:r>
        <w:rPr>
          <w:lang w:val="hi_IN" w:bidi="hi_IN"/>
        </w:rPr>
      </w:r>
      <w:r>
        <w:rPr>
          <w:lang w:val="hi_IN" w:bidi="hi_IN"/>
        </w:rPr>
        <w:t>अब, एक समूह में, जबूलून के क्षेत्र को भूमि पर फिर से तैयार करें। पहले कुछ सामग्री इकट्ठा करें, जैसे बड़े पत्थर, जो जबूलून के गोत्र के वर्तमान पड़ोसियों—पश्चिमी मनश्शे के गोत्र—का प्रतिनिधित्व करें; और तीन अतिरिक्त पत्थर रखें जो उनके दक्षिण-पूर्वी, पूर्वी, उत्तरी और पश्चिमी सीमाओं के पार के भविष्य के पड़ोसियों को दर्शाएँ। फिर अन्य वस्तुएँ इकट्ठा करें, जिनका उपयोग आप सीमा पर स्थित नगरों तथा भूमि के भीतर के शहरों और गाँवों को चिन्हित करने के लिए करेंगे। पहाड़ियों, घाटियों और जलाशयों जैसे सोतों और नदियों का प्रतिनिधित्व करने के लिए वस्तुएँ भी ढूँढें। इसके बाद ऑडियो को फिर से सुनें और बार-बार रुककर प्रत्येक चिन्हित स्थान को वैसे ही रखें जैसे आप उसके विषय में सुनते हैं। जब आप सभी वस्तुओं को नीचे रख दें, तब सीमा पर सभी चिन्हों के बीच एक रेखा खींचें।</w:t>
      </w:r>
      <w:r>
        <w:rPr>
          <w:lang w:val="hi_IN" w:bidi="hi_IN"/>
        </w:rPr>
      </w:r>
    </w:p>
    <w:p>
      <w:pPr>
        <w:pStyle w:val="Heading3"/>
      </w:pPr>
      <w:r>
        <w:rPr>
          <w:lang w:val="hi_IN" w:bidi="hi_IN"/>
        </w:rPr>
        <w:t>पाठ को नाटकीय रूप देना</w:t>
      </w:r>
    </w:p>
    <w:p>
      <w:pPr/>
      <w:r>
        <w:rPr>
          <w:lang w:val="hi_IN" w:bidi="hi_IN"/>
        </w:rPr>
      </w:r>
      <w:r>
        <w:rPr>
          <w:lang w:val="hi_IN" w:bidi="hi_IN"/>
        </w:rPr>
        <w:t>यहोशू 19:10–16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जबूलून का गोत्र, जो उस क्षेत्र में निवास करेगा जिसे यहोवा उन्हें उनके निज भाग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तीसरी चिट्ठी यह प्रकट करती है कि जबूलून का गोत्र भूमि प्राप्त करने के लिए अगला है। जबूलून के गोत्र में प्रत्येक कुल या बड़े परिवार समूह के लिए कुछ भूमि है। यहोशू उन्हें वह भूमि बाँटता है जो उनकी निज भाग, या स्थायी सम्पत्ति होगी। यह भूमि दक्षिण-पूर्व में सारीद शहर तक फैली हुई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सारीद से सीमा पश्चिम की ओर मरला शहर की ओर जाती है, और फिर दब्बेशेत शहर तक पहुँचती है। फिर सीमा योकनाम के सामने के नाले तक पहुँचती है। </w:t>
      </w:r>
    </w:p>
    <w:p>
      <w:pPr/>
      <w:r>
        <w:rPr>
          <w:lang w:val="hi_IN" w:bidi="hi_IN"/>
        </w:rPr>
      </w:r>
      <w:r>
        <w:rPr>
          <w:lang w:val="hi_IN" w:bidi="hi_IN"/>
        </w:rPr>
        <w:t xml:space="preserve">सारीद शहर के दूसरे छोर से सीमा मुड़कर पूर्व की ओर, अर्थात् सूर्योदय की दिशा में जाती है और किसलोत्ताबोर शहर की सीमा तक पहुँचती है। इसके बाद सीमा रेखा दाबरात शहर तक जाती है और वहाँ से आगे यापी शहर तक पहुँचती है। </w:t>
      </w:r>
    </w:p>
    <w:p>
      <w:pPr/>
      <w:r>
        <w:rPr>
          <w:lang w:val="hi_IN" w:bidi="hi_IN"/>
        </w:rPr>
      </w:r>
      <w:r>
        <w:rPr>
          <w:lang w:val="hi_IN" w:bidi="hi_IN"/>
        </w:rPr>
        <w:t>पूर्वी सीमा वहाँ से शुरू होती है और गथेपेर शहर तक जारी रहती है। यह आगे इत्कासीन और रिम्मोन शहरों की ओर जाता है और नेआ शहर की ओर मुड़ता है।</w:t>
      </w:r>
    </w:p>
    <w:p>
      <w:pPr/>
      <w:r>
        <w:rPr>
          <w:lang w:val="hi_IN" w:bidi="hi_IN"/>
        </w:rPr>
      </w:r>
      <w:r>
        <w:rPr>
          <w:lang w:val="hi_IN" w:bidi="hi_IN"/>
        </w:rPr>
        <w:t xml:space="preserve">उत्तर की ओर सीमा हन्नातोन शहर की ओर मुड़ती है। यह सीमा पश्चिम में यिप्तहेल की तराई में समाप्त होती है। </w:t>
      </w:r>
    </w:p>
    <w:p>
      <w:pPr/>
      <w:r>
        <w:rPr>
          <w:lang w:val="hi_IN" w:bidi="hi_IN"/>
        </w:rPr>
      </w:r>
      <w:r>
        <w:rPr>
          <w:lang w:val="hi_IN" w:bidi="hi_IN"/>
        </w:rPr>
        <w:t xml:space="preserve">यहोवा जबूलून के गोत्र को 12 शहर और उनके आसपास के गाँव प्रदान करता है। कुछ शहर कत्तात, नहलाल, शिम्रोन, यिदला, और बैतलहम हैं। </w:t>
      </w:r>
    </w:p>
    <w:p>
      <w:pPr/>
      <w:r>
        <w:rPr>
          <w:lang w:val="hi_IN" w:bidi="hi_IN"/>
        </w:rPr>
      </w:r>
      <w:r>
        <w:rPr>
          <w:lang w:val="hi_IN" w:bidi="hi_IN"/>
        </w:rPr>
        <w:t>यह वह भूमि है जो जबूलून के गोत्र को अपने निज भाग, या स्थायी संपत्ति के रूप में मिलती है। हर गोत्र, या बड़े परिवार के समूह को कुछ भूमि मिलती है। उन्हें ये शहर उनके आसपास के गाँवों सहित प्राप्त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जबूलून के गोत्र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19:10–16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 डालता है। यह तीसरी चिट्ठी यह प्रकट करती है कि जबूलून का गोत्र भूमि प्राप्त करने के लिए अगला है। चिट्ठी के लिए उसी शब्द या वाक्यांश का उपयोग करें जिसका उपयोग आपने पिछले भागों में किया था।</w:t>
      </w:r>
    </w:p>
    <w:p>
      <w:pPr/>
      <w:r>
        <w:rPr>
          <w:lang w:val="hi_IN" w:bidi="hi_IN"/>
        </w:rPr>
      </w:r>
      <w:r>
        <w:rPr>
          <w:lang w:val="hi_IN" w:bidi="hi_IN"/>
        </w:rPr>
        <w:t xml:space="preserve">जबूलून के गोत्र में प्रत्येक </w:t>
      </w:r>
      <w:r>
        <w:rPr>
          <w:b/>
          <w:lang w:val="hi_IN" w:bidi="hi_IN"/>
        </w:rPr>
        <w:t>कुल</w:t>
      </w:r>
      <w:r>
        <w:rPr>
          <w:lang w:val="hi_IN" w:bidi="hi_IN"/>
        </w:rPr>
        <w:t xml:space="preserve"> या बड़े परिवार समूह के लिए कुछ भूमि है। कुल या बड़े परिवार समूह के लिए उसी शब्द या वाक्यांश का उपयोग करें, जिसका उपयोग आपने पिछले भागों में किया था।</w:t>
      </w:r>
    </w:p>
    <w:p>
      <w:pPr/>
      <w:r>
        <w:rPr>
          <w:lang w:val="hi_IN" w:bidi="hi_IN"/>
        </w:rPr>
      </w:r>
      <w:r>
        <w:rPr>
          <w:lang w:val="hi_IN" w:bidi="hi_IN"/>
        </w:rPr>
        <w:t xml:space="preserve">यहोशू जबूलून के गोत्र को वह भूमि बाँटता है जो उनका </w:t>
      </w:r>
      <w:r>
        <w:rPr>
          <w:b/>
          <w:lang w:val="hi_IN" w:bidi="hi_IN"/>
        </w:rPr>
        <w:t>विरासत</w:t>
      </w:r>
      <w:r>
        <w:rPr>
          <w:lang w:val="hi_IN" w:bidi="hi_IN"/>
        </w:rPr>
        <w:t>, या स्थायी सम्पत्ति होगी। विरासत/ निज भाग के लिए उसी शब्द या वाक्यांश का उपयोग करें जिसका उपयोग आपने पिछले भागों में किया था।</w:t>
      </w:r>
    </w:p>
    <w:p>
      <w:pPr/>
      <w:r>
        <w:rPr>
          <w:lang w:val="hi_IN" w:bidi="hi_IN"/>
        </w:rPr>
      </w:r>
      <w:r>
        <w:rPr>
          <w:lang w:val="hi_IN" w:bidi="hi_IN"/>
        </w:rPr>
        <w:t xml:space="preserve">फिर सीमा योकनाम के सामने के </w:t>
      </w:r>
      <w:r>
        <w:rPr>
          <w:b/>
          <w:lang w:val="hi_IN" w:bidi="hi_IN"/>
        </w:rPr>
        <w:t>नाले</w:t>
      </w:r>
      <w:r>
        <w:rPr>
          <w:lang w:val="hi_IN" w:bidi="hi_IN"/>
        </w:rPr>
        <w:t xml:space="preserve"> तक पहुँचती है। मूल भाषा में यहाँ जिस शब्द का अनुवाद नाला किया गया है, उसका अर्थ </w:t>
      </w:r>
      <w:r>
        <w:rPr>
          <w:b/>
          <w:lang w:val="hi_IN" w:bidi="hi_IN"/>
        </w:rPr>
        <w:t>घाटी</w:t>
      </w:r>
      <w:r>
        <w:rPr>
          <w:lang w:val="hi_IN" w:bidi="hi_IN"/>
        </w:rPr>
        <w:t xml:space="preserve">, </w:t>
      </w:r>
      <w:r>
        <w:rPr>
          <w:b/>
          <w:lang w:val="hi_IN" w:bidi="hi_IN"/>
        </w:rPr>
        <w:t>वादी</w:t>
      </w:r>
      <w:r>
        <w:rPr>
          <w:lang w:val="hi_IN" w:bidi="hi_IN"/>
        </w:rPr>
        <w:t xml:space="preserve"> (बरसाती नाला), या </w:t>
      </w:r>
      <w:r>
        <w:rPr>
          <w:b/>
          <w:lang w:val="hi_IN" w:bidi="hi_IN"/>
        </w:rPr>
        <w:t>सूखी नदी की धारा</w:t>
      </w:r>
      <w:r>
        <w:rPr>
          <w:lang w:val="hi_IN" w:bidi="hi_IN"/>
        </w:rPr>
        <w:t xml:space="preserve"> भी हो सकता है। सूखी नदी के तल में आमतौर पर बारिश के समय पानी बहता रहता है। नाला, वादी, सूखी नदी के तल या खाई का अनुवाद उसी तरह करें जैसे आपने पहले किया था।</w:t>
      </w:r>
    </w:p>
    <w:p>
      <w:pPr/>
      <w:r>
        <w:rPr>
          <w:lang w:val="hi_IN" w:bidi="hi_IN"/>
        </w:rPr>
      </w:r>
      <w:r>
        <w:rPr>
          <w:lang w:val="hi_IN" w:bidi="hi_IN"/>
        </w:rPr>
        <w:t>यहाँ रुकें और यदि आवश्यक हो, तो एक वादी या सूखी नदी के तल की तस्वीर देखें। इस ऑडियो को यहाँ रोकें।</w:t>
      </w:r>
    </w:p>
    <w:p>
      <w:pPr/>
      <w:r>
        <w:rPr>
          <w:lang w:val="hi_IN" w:bidi="hi_IN"/>
        </w:rPr>
      </w:r>
      <w:r>
        <w:rPr>
          <w:lang w:val="hi_IN" w:bidi="hi_IN"/>
        </w:rPr>
        <w:t xml:space="preserve">जबूलून के गोत्र को कत्तात, नहलाल, शिम्रोन, यिदला, और बैतलहम के </w:t>
      </w:r>
      <w:r>
        <w:rPr>
          <w:b/>
          <w:lang w:val="hi_IN" w:bidi="hi_IN"/>
        </w:rPr>
        <w:t>शहर</w:t>
      </w:r>
      <w:r>
        <w:rPr>
          <w:lang w:val="hi_IN" w:bidi="hi_IN"/>
        </w:rPr>
        <w:t xml:space="preserve"> प्राप्त होते हैं। यहाँ 12 शहर और उनके </w:t>
      </w:r>
      <w:r>
        <w:rPr>
          <w:b/>
          <w:lang w:val="hi_IN" w:bidi="hi_IN"/>
        </w:rPr>
        <w:t>गाँव</w:t>
      </w:r>
      <w:r>
        <w:rPr>
          <w:lang w:val="hi_IN" w:bidi="hi_IN"/>
        </w:rPr>
        <w:t xml:space="preserve"> हैं। शहर और गाँव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19:17–23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19:17–23 को सुनें और अपने मन में रखें।</w:t>
      </w:r>
    </w:p>
    <w:p>
      <w:pPr/>
      <w:r>
        <w:rPr>
          <w:lang w:val="hi_IN" w:bidi="hi_IN"/>
        </w:rPr>
      </w:r>
      <w:r>
        <w:rPr>
          <w:lang w:val="hi_IN" w:bidi="hi_IN"/>
        </w:rPr>
        <w:t>यदि सम्भव हो, तो यहोशू 19:17–23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19:17–23 का ऑडियो संस्करण सबसे आसानी से समझ में आने वाले अनुवाद में सुनें।</w:t>
      </w:r>
    </w:p>
    <w:p>
      <w:pPr/>
      <w:r>
        <w:rPr>
          <w:lang w:val="hi_IN" w:bidi="hi_IN"/>
        </w:rPr>
      </w:r>
      <w:r>
        <w:rPr>
          <w:lang w:val="hi_IN" w:bidi="hi_IN"/>
        </w:rPr>
        <w:t>पिछला भाग उन सात भागों में से तीसरा था, जिनमें उन क्षेत्रों और उनकी सीमाओं का वर्णन किया गया था जिन्हें यहोवा ने इस्राएल के शेष सात गोत्रों को बाँटा था। यहोशू द्वारा डाली गई तीसरी चिट्ठी जबूलून के गोत्र के नाम निकली, और इस भाग में जबूलून के क्षेत्र में सम्मिलित शहरों का वर्णन किया गया है।</w:t>
      </w:r>
    </w:p>
    <w:p>
      <w:pPr/>
      <w:r>
        <w:rPr>
          <w:lang w:val="hi_IN" w:bidi="hi_IN"/>
        </w:rPr>
      </w:r>
      <w:r>
        <w:rPr>
          <w:lang w:val="hi_IN" w:bidi="hi_IN"/>
        </w:rPr>
        <w:t>अब यहोशू फिर से चिट्ठी डालता है। यह चौथी चिट्ठी दिखाती है कि इस्साकार का गोत्र भूमि प्राप्त करने के लिए अगला है। इस्साकार लिआ से याकूब का पाँचवाँ पुत्र था। इस्साकार के गोत्र में प्रत्येक कुल या बड़े परिवार समूह के लिए कुछ भूमि है।</w:t>
      </w:r>
    </w:p>
    <w:p>
      <w:pPr/>
      <w:r>
        <w:rPr>
          <w:lang w:val="hi_IN" w:bidi="hi_IN"/>
        </w:rPr>
      </w:r>
      <w:r>
        <w:rPr>
          <w:lang w:val="hi_IN" w:bidi="hi_IN"/>
        </w:rPr>
        <w:t>यहाँ रुकें और समूह के रूप में इस्साकार के गोत्र के क्षेत्र को दिखाने वाले दो नक्शे देखें। शहरों, पहाड़ियों, घाटियों और पानी के स्रोतों जैसे नदियों और सोतों पर ध्यान दें। ध्यान दें कि इस्साकार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इस्साकार के गोत्र की भूमि का विवरण मुख्य रूप से शहरों के आधार पर किया गया है। इस्साकार के गोत्र के क्षेत्र में यिज्रेल, कसुल्लोत, शूनेम, हपारैम, शीओन, अनाहरत, रब्बीत, किश्योन, एबेस, रेमेत, एनगन्नीम, एनहद्दा, और बेत्पस्सेस के शहर शामिल हैं। यह सूची स्थानों के किसी विशेष क्रम का अनुसरण करती हुई प्रतीत नहीं होती है। हम नहीं जानते कि उन शहरों में से बहुत से शहर कहाँ स्थित थे। यिज्रेल शहर यिज्रेल की तराई के पूर्वी भाग में स्थित था, जो एक विशाल और उपजाऊ मैदान है। यिज्रेल का अर्थ है “परमेश्वर बोता है।” इस उपजाऊ मैदान में खाने के लिए फसलें उगाना आसान है। इस्साकार के गोत्र की भूमि इस तराई के बड़े भाग को घेरे हुए है।</w:t>
      </w:r>
    </w:p>
    <w:p>
      <w:pPr/>
      <w:r>
        <w:rPr>
          <w:lang w:val="hi_IN" w:bidi="hi_IN"/>
        </w:rPr>
      </w:r>
      <w:r>
        <w:rPr>
          <w:lang w:val="hi_IN" w:bidi="hi_IN"/>
        </w:rPr>
        <w:t>यहाँ रुकें और समूह में इस प्रश्न पर चर्चा करें: यहाँ इस भाग में जिन शहरों की सूची दी गई है, वे स्थानों के किसी विशेष क्रम का अनुसरण करते हुए प्रतीत नहीं होते हैं। जब आप अपने देश के किसी क्षेत्र का वर्णन करते हैं, तो आप शहरों या अन्य स्थलों को सूचीबद्ध करते समय किस क्रम का पालन करते हैं? इस ऑडियो को यहाँ रोकें।</w:t>
      </w:r>
    </w:p>
    <w:p>
      <w:pPr/>
      <w:r>
        <w:rPr>
          <w:lang w:val="hi_IN" w:bidi="hi_IN"/>
        </w:rPr>
      </w:r>
      <w:r>
        <w:rPr>
          <w:lang w:val="hi_IN" w:bidi="hi_IN"/>
        </w:rPr>
        <w:t>अब यह भाग इस्साकार के गोत्र की उत्तर-पश्चिमी सीमा का वर्णन करता है, जिसे वह जबूलून के गोत्र के साथ साझा करता है। पश्चिम दिशा में सीमा ताबोर शहर के पास से आरम्भ होती है, जो सीमा के दूसरी ओर स्थित था और जबूलून के गोत्र की भूमि का भाग था। फिर सीमा शहसूमाह और बेतशेमेश के शहरों के पास जाती है। सीमा पूर्व की ओर यरदन नदी तक जाती है। इस्साकार की भूमि में 16 शहर और उनके पास के गाँव शामिल हैं।</w:t>
      </w:r>
    </w:p>
    <w:p>
      <w:pPr/>
      <w:r>
        <w:rPr>
          <w:lang w:val="hi_IN" w:bidi="hi_IN"/>
        </w:rPr>
      </w:r>
      <w:r>
        <w:rPr>
          <w:lang w:val="hi_IN" w:bidi="hi_IN"/>
        </w:rPr>
        <w:t>इस्साकार का गोत्र अपनी पश्चिमी और दक्षिणी सीमाओं को पश्चिमी मनश्शे के गोत्र के साथ साझा करता है। इस्साकार के गोत्र की पूर्वी सीमा यरदन नदी है। दक्षिण-पूर्वी सीमा के उस पार वह भूमि है जो इस्राएल के एक और गोत्र की निज भाग के रूप में मिलने वाली है।</w:t>
      </w:r>
    </w:p>
    <w:p>
      <w:pPr/>
      <w:r>
        <w:rPr>
          <w:lang w:val="hi_IN" w:bidi="hi_IN"/>
        </w:rPr>
      </w:r>
      <w:r>
        <w:rPr>
          <w:lang w:val="hi_IN" w:bidi="hi_IN"/>
        </w:rPr>
        <w:t>इस्साकार के गोत्र को यह भूमि अपनी विरासत या स्थायी संपत्ति के रूप में प्राप्त होती है। हर कुल, या बड़े परिवार के समूह को कुछ भूमि मिलती है। वे इन शहरों को उनके आसपास के गाँवों सहित प्राप्त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19:17–23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यहोशू चौथी बार चिट्ठी डालता है। इस्साकार का गोत्र अपने निज भाग के रूप में भूमि प्राप्त करने वाला अगला है।</w:t>
      </w:r>
    </w:p>
    <w:p>
      <w:pPr/>
      <w:r>
        <w:rPr>
          <w:lang w:val="hi_IN" w:bidi="hi_IN"/>
        </w:rPr>
      </w:r>
      <w:r>
        <w:rPr>
          <w:b/>
          <w:lang w:val="hi_IN" w:bidi="hi_IN"/>
        </w:rPr>
        <w:t>दूसरे दृश्य में:</w:t>
      </w:r>
      <w:r>
        <w:rPr>
          <w:lang w:val="hi_IN" w:bidi="hi_IN"/>
        </w:rPr>
        <w:t xml:space="preserve"> यह भाग उन अधिकांश शहरों की सूची देता है जो इस्साकार के गोत्र की भूमि का हिस्सा हैं।</w:t>
      </w:r>
    </w:p>
    <w:p>
      <w:pPr/>
      <w:r>
        <w:rPr>
          <w:lang w:val="hi_IN" w:bidi="hi_IN"/>
        </w:rPr>
      </w:r>
      <w:r>
        <w:rPr>
          <w:b/>
          <w:lang w:val="hi_IN" w:bidi="hi_IN"/>
        </w:rPr>
        <w:t>तीसरे दृश्य में:</w:t>
      </w:r>
      <w:r>
        <w:rPr>
          <w:lang w:val="hi_IN" w:bidi="hi_IN"/>
        </w:rPr>
        <w:t xml:space="preserve"> यह भाग इस्साकार के गोत्र की भूमि की उत्तर-पश्चिमी सीमा का वर्णन करता है।</w:t>
      </w:r>
    </w:p>
    <w:p>
      <w:pPr/>
      <w:r>
        <w:rPr>
          <w:lang w:val="hi_IN" w:bidi="hi_IN"/>
        </w:rPr>
      </w:r>
      <w:r>
        <w:rPr>
          <w:b/>
          <w:lang w:val="hi_IN" w:bidi="hi_IN"/>
        </w:rPr>
        <w:t>चौथे दृश्य में:</w:t>
      </w:r>
      <w:r>
        <w:rPr>
          <w:lang w:val="hi_IN" w:bidi="hi_IN"/>
        </w:rPr>
        <w:t xml:space="preserve"> यह भाग इस बात की पुष्टि करता है कि यह वह भूमि है जो इस्साकारियों के गोत्र को अपने निज भाग या स्थायी सम्पत्ति के रूप में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इस्साकार का गोत्र, जो उस क्षेत्र में रहेगा जो यहोवा उन्हें निज भाग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चौथी चिट्ठी दिखाती है कि इस्साकार का गोत्र भूमि प्राप्त करने के लिए अगला है। इस्साकार के गोत्र में प्रत्येक कुल या बड़े परिवार समूह के लिए कुछ भूमि है।</w:t>
      </w:r>
    </w:p>
    <w:p>
      <w:pPr/>
      <w:r>
        <w:rPr>
          <w:lang w:val="hi_IN" w:bidi="hi_IN"/>
        </w:rPr>
      </w:r>
      <w:r>
        <w:rPr>
          <w:lang w:val="hi_IN" w:bidi="hi_IN"/>
        </w:rPr>
        <w:t>यहाँ रुकें और समूह के रूप में इस्साकार के गोत्र के क्षेत्र को दिखाने वाले दो नक्शे देखें। शहरों, पहाड़ियों, घाटियों और पानी के स्रोतों जैसे नदियों और सोतों पर ध्यान दें। ध्यान दें कि इस्साकार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 xml:space="preserve">इस्साकार के गोत्र के क्षेत्र में यिज्रेल, कसुल्लोत, शूनेम, हपारैम, शीओन, अनाहरत, रब्बीत, किश्योन, एबेस, रेमेत, एनगन्नीम, एनहद्दा, और बेत्पस्सेस के शहर शामिल हैं। </w:t>
      </w:r>
    </w:p>
    <w:p>
      <w:pPr/>
      <w:r>
        <w:rPr>
          <w:lang w:val="hi_IN" w:bidi="hi_IN"/>
        </w:rPr>
      </w:r>
      <w:r>
        <w:rPr>
          <w:lang w:val="hi_IN" w:bidi="hi_IN"/>
        </w:rPr>
        <w:t>यहाँ रुकें और समूह में अपने देश में शहरों के नामों के अर्थ के बारे में बात करें। इस ऑडियो को यहाँ रोकें।</w:t>
      </w:r>
    </w:p>
    <w:p>
      <w:pPr/>
      <w:r>
        <w:rPr>
          <w:lang w:val="hi_IN" w:bidi="hi_IN"/>
        </w:rPr>
      </w:r>
      <w:r>
        <w:rPr>
          <w:lang w:val="hi_IN" w:bidi="hi_IN"/>
        </w:rPr>
        <w:t>पश्चिम दिशा में उत्तर-पश्चिमी सीमा ताबोर शहर के पास से आरम्भ होती है, जो सीमा के दूसरी ओर स्थित है और जबूलून का गोत्र की भूमि का भाग है। फिर सीमा शहसूमाह और बेतशेमेश के शहरों के पास जाती है। सीमा पूर्व की ओर यरदन नदी तक जाती है। इस्साकार की भूमि में 16 शहर और उनके पास के गाँव शामिल हैं।</w:t>
      </w:r>
    </w:p>
    <w:p>
      <w:pPr/>
      <w:r>
        <w:rPr>
          <w:lang w:val="hi_IN" w:bidi="hi_IN"/>
        </w:rPr>
      </w:r>
      <w:r>
        <w:rPr>
          <w:lang w:val="hi_IN" w:bidi="hi_IN"/>
        </w:rPr>
        <w:t>इस्साकार का गोत्र इस भूमि को अपनी स्थायी सम्पत्ति के रूप में प्राप्त करता है। हर कुल, या बड़े परिवार के समूह को कुछ भूमि मिलती है। वे इन शहरों को उनके आसपास के गाँवों सहित प्राप्त करते हैं।</w:t>
      </w:r>
    </w:p>
    <w:p>
      <w:pPr/>
      <w:r>
        <w:rPr>
          <w:lang w:val="hi_IN" w:bidi="hi_IN"/>
        </w:rPr>
      </w:r>
      <w:r>
        <w:rPr>
          <w:lang w:val="hi_IN" w:bidi="hi_IN"/>
        </w:rPr>
        <w:t>अब, एक समूह में, इस्साकार के क्षेत्र को भूमि पर फिर से तैयार करें। पहले कुछ सामग्री इकट्ठा करें, जैसे बड़े पत्थर, जो इस्साकार का गोत्र के वर्तमान पड़ोसियों—जबूलून के गोत्र और पश्चिमी मनश्शे के गोत्र—का प्रतिनिधित्व करें; और एक अतिरिक्त पत्थर रखें जो उत्तरी सीमा के पार उनके भविष्य के पड़ोसी को दर्शाए। फिर अन्य वस्तुएँ इकट्ठा करें, जिनका उपयोग आप सीमा पर स्थित शहरों तथा भूमि के भीतर के शहरों और गाँवों को चिन्हित करने के लिए करेंगे। पहाड़ियों, घाटियों और सोतों और नदियों जैसे जलाशयों का प्रतिनिधित्व करने के लिए वस्तुएँ भी ढूँढें। इसके बाद ऑडियो को फिर से सुनें और बार-बार रुककर प्रत्येक चिन्हित स्थान को वैसे ही रखें जैसे आप उसके विषय में सुनते हैं। जब आप सभी वस्तुएँ रख लें, तब उत्तर-पश्चिमी सीमा पर स्थित सभी चिन्हों के बीच एक रेखा खींचें, क्योंकि यही एकमात्र सीमा है जिसका इस भाग में वर्णन किया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यहोशू 19:17–23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इस्साकार का गोत्र, जो उस क्षेत्र में रहेगा जो यहोवा उन्हें निज भाग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चौथी चिट्ठी दिखाती है कि इस्साकार का गोत्र भूमि प्राप्त करने के लिए अगला है। इस्साकार के गोत्र में प्रत्येक कुल या बड़े परिवार समूह के लिए कुछ भूमि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इस्साकार के गोत्र के क्षेत्र में यिज्रेल, कसुल्लोत, शूनेम, हपारैम, शीओन, अनाहरत, रब्बीत, किश्योन, एबेस, रेमेत, एनगन्नीम, एनहद्दा, और बेत्पस्सेस के शहर शामिल हैं। </w:t>
      </w:r>
    </w:p>
    <w:p>
      <w:pPr/>
      <w:r>
        <w:rPr>
          <w:lang w:val="hi_IN" w:bidi="hi_IN"/>
        </w:rPr>
      </w:r>
      <w:r>
        <w:rPr>
          <w:lang w:val="hi_IN" w:bidi="hi_IN"/>
        </w:rPr>
        <w:t>पश्चिम दिशा में उत्तर-पश्चिमी सीमा ताबोर शहर के पास से आरम्भ होती है, जो सीमा के दूसरी ओर स्थित है और जबूलून का गोत्र की भूमि का भाग है। फिर सीमा शहसूमाह और बेतशेमेश के शहरों के पास जाती है। सीमा पूर्व की ओर यरदन नदी तक जाती है। इस्साकार की भूमि में 16 शहर और उनके आसपास के गाँव सम्मिलित हैं।</w:t>
      </w:r>
    </w:p>
    <w:p>
      <w:pPr/>
      <w:r>
        <w:rPr>
          <w:lang w:val="hi_IN" w:bidi="hi_IN"/>
        </w:rPr>
      </w:r>
      <w:r>
        <w:rPr>
          <w:lang w:val="hi_IN" w:bidi="hi_IN"/>
        </w:rPr>
        <w:t>इस्साकार का गोत्र इस भूमि को अपनी स्थायी सम्पत्ति के रूप में प्राप्त करता है। हर कुल, या बड़े परिवार के समूह को कुछ भूमि मिलती है। वे इन शहरों को उनके आसपास के गाँवों सहित प्राप्त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इस्साकार के गोत्र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19:17–23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 डालता है। यह चौथी चिट्ठी दिखाती है कि इस्साकार का गोत्र भूमि प्राप्त करने के लिए अगला है। इस्साकार के गोत्र में प्रत्येक </w:t>
      </w:r>
      <w:r>
        <w:rPr>
          <w:b/>
          <w:lang w:val="hi_IN" w:bidi="hi_IN"/>
        </w:rPr>
        <w:t>कुल</w:t>
      </w:r>
      <w:r>
        <w:rPr>
          <w:lang w:val="hi_IN" w:bidi="hi_IN"/>
        </w:rPr>
        <w:t xml:space="preserve"> या बड़े परिवार समूह के लिए कुछ भूमि है। चिट्ठी और कुल, या बड़े परिवार के समूह के लिए उसी शब्द या वाक्यांश का उपयोग करें, जिसका उपयोग आपने पिछले अनुच्छेदों में किया था।</w:t>
      </w:r>
    </w:p>
    <w:p>
      <w:pPr/>
      <w:r>
        <w:rPr>
          <w:lang w:val="hi_IN" w:bidi="hi_IN"/>
        </w:rPr>
      </w:r>
      <w:r>
        <w:rPr>
          <w:lang w:val="hi_IN" w:bidi="hi_IN"/>
        </w:rPr>
        <w:t xml:space="preserve">इस्साकार की भूमि में 16 </w:t>
      </w:r>
      <w:r>
        <w:rPr>
          <w:b/>
          <w:lang w:val="hi_IN" w:bidi="hi_IN"/>
        </w:rPr>
        <w:t>शहर</w:t>
      </w:r>
      <w:r>
        <w:rPr>
          <w:lang w:val="hi_IN" w:bidi="hi_IN"/>
        </w:rPr>
        <w:t xml:space="preserve"> और उनके आसपास के </w:t>
      </w:r>
      <w:r>
        <w:rPr>
          <w:b/>
          <w:lang w:val="hi_IN" w:bidi="hi_IN"/>
        </w:rPr>
        <w:t>गाँव</w:t>
      </w:r>
      <w:r>
        <w:rPr>
          <w:lang w:val="hi_IN" w:bidi="hi_IN"/>
        </w:rPr>
        <w:t xml:space="preserve"> सम्मिलित हैं। शहर और गाँव के लिए उसी शब्द या वाक्यांश का उपयोग करें जिसका उपयोग आपने पिछले भागों में किया था।</w:t>
      </w:r>
    </w:p>
    <w:p>
      <w:pPr/>
      <w:r>
        <w:rPr>
          <w:lang w:val="hi_IN" w:bidi="hi_IN"/>
        </w:rPr>
      </w:r>
      <w:r>
        <w:rPr>
          <w:lang w:val="hi_IN" w:bidi="hi_IN"/>
        </w:rPr>
        <w:t xml:space="preserve">इस्साकार के गोत्र को इस भूमि को अपने </w:t>
      </w:r>
      <w:r>
        <w:rPr>
          <w:b/>
          <w:lang w:val="hi_IN" w:bidi="hi_IN"/>
        </w:rPr>
        <w:t>विरासत</w:t>
      </w:r>
      <w:r>
        <w:rPr>
          <w:lang w:val="hi_IN" w:bidi="hi_IN"/>
        </w:rPr>
        <w:t>, या स्थायी सम्पत्ति के रूप में प्राप्त करता है। विरासत/निज भाग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19:24–31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19:24–31 को सुनें और अपने मन में रखें।</w:t>
      </w:r>
    </w:p>
    <w:p>
      <w:pPr/>
      <w:r>
        <w:rPr>
          <w:lang w:val="hi_IN" w:bidi="hi_IN"/>
        </w:rPr>
      </w:r>
      <w:r>
        <w:rPr>
          <w:lang w:val="hi_IN" w:bidi="hi_IN"/>
        </w:rPr>
        <w:t>यदि सम्भव हो, तो यहोशू 19:24–31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19:24–31 का ऑडियो संस्करण सबसे आसानी से समझ में आने वाले अनुवाद में सुनें।</w:t>
      </w:r>
    </w:p>
    <w:p>
      <w:pPr/>
      <w:r>
        <w:rPr>
          <w:lang w:val="hi_IN" w:bidi="hi_IN"/>
        </w:rPr>
      </w:r>
      <w:r>
        <w:rPr>
          <w:lang w:val="hi_IN" w:bidi="hi_IN"/>
        </w:rPr>
        <w:t>पिछला भाग उन सात क्षेत्रों में से चौथा था, जिनमें उन क्षेत्रों और उनकी सीमाओं का वर्णन किया गया था जिन्हें यहोवा ने इस्राएल के शेष सात गोत्रों को बाँटा था। यहोशू द्वारा डाली गई चौथी चिट्ठी इस्साकार के गोत्र के नाम निकली, और इस भाग में इस्साकार के क्षेत्र के शहरों तथा सीमा के एक छोटे भाग का वर्णन किया गया है।</w:t>
      </w:r>
    </w:p>
    <w:p>
      <w:pPr/>
      <w:r>
        <w:rPr>
          <w:lang w:val="hi_IN" w:bidi="hi_IN"/>
        </w:rPr>
      </w:r>
      <w:r>
        <w:rPr>
          <w:lang w:val="hi_IN" w:bidi="hi_IN"/>
        </w:rPr>
        <w:t>अब यहोशू फिर से चिट्ठी डालता है। यह पाँचवीं चिट्ठी यह दर्शाती है कि आशेर का गोत्र भूमि प्राप्त करने के लिए अगला है। आशेर लिआ की दासी जिल्पा का दूसरा और सबसे छोटा पुत्र था। आशेर के गोत्र में प्रत्येक कुल या बड़े परिवार समूह के लिए कुछ भूमि है।</w:t>
      </w:r>
    </w:p>
    <w:p>
      <w:pPr/>
      <w:r>
        <w:rPr>
          <w:lang w:val="hi_IN" w:bidi="hi_IN"/>
        </w:rPr>
      </w:r>
      <w:r>
        <w:rPr>
          <w:lang w:val="hi_IN" w:bidi="hi_IN"/>
        </w:rPr>
        <w:t>यहाँ रुकें और समूह के रूप में आशेर के गोत्र के क्षेत्र को दिखाने वाले दो नक्शे देखें। शहरों, पहाड़ियों, घाटियों और पानी के स्रोतों जैसे नदियों और सोतों पर ध्यान दें। ध्यान दें कि आशेर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आशेर के गोत्र को इस्राएल के उत्तर-पश्चिम क्षेत्र में भूमि प्राप्त होती है। आशेर के गोत्र की भूमि की दक्षिणी सीमा हेल्कात शहर से शुरू होती है और पश्चिम की ओर हाली, बेतेन, अक्षाप, अलाम्मेल्लेक, अमाद, और मिशालशहरों से होकर जाती है। उस सीमा के उस पार पश्चिमी मनश्शे के गोत्र की भूमि स्थित है।</w:t>
      </w:r>
    </w:p>
    <w:p>
      <w:pPr/>
      <w:r>
        <w:rPr>
          <w:lang w:val="hi_IN" w:bidi="hi_IN"/>
        </w:rPr>
      </w:r>
      <w:r>
        <w:rPr>
          <w:lang w:val="hi_IN" w:bidi="hi_IN"/>
        </w:rPr>
        <w:t>आशेर के गोत्र की भूमि दक्षिण-पश्चिम में कर्मेल पर्वत की पहाड़ों की श्रृंखला तक फैली हुई है। उस भूमि की पश्चिमी सीमा भूमध्य सागर के साथ-साथ चलती थी। हालाँकि, यह भाग पूरी पश्चिमी सीमा का वर्णन नहीं करता है। यहाँ यह पश्चिमी सीमा के दक्षिणी बिन्दु का उल्लेख करता है, जो कर्मेल और शीहोर्लिब्नात के शहर थे।</w:t>
      </w:r>
    </w:p>
    <w:p>
      <w:pPr/>
      <w:r>
        <w:rPr>
          <w:lang w:val="hi_IN" w:bidi="hi_IN"/>
        </w:rPr>
      </w:r>
      <w:r>
        <w:rPr>
          <w:lang w:val="hi_IN" w:bidi="hi_IN"/>
        </w:rPr>
        <w:t>पूर्वी सीमा उत्तर में हेल्कात शहर से बेतदागोन शहर तक जाती है। यह जबूलून के गोत्र के क्षेत्र और यिप्तएल की तराई के क्षेत्र को छूता है, जो आशेर के गोत्र और जबूलून के गोत्र के क्षेत्रों के बीच की सीमा का एक भाग है।</w:t>
      </w:r>
    </w:p>
    <w:p>
      <w:pPr/>
      <w:r>
        <w:rPr>
          <w:lang w:val="hi_IN" w:bidi="hi_IN"/>
        </w:rPr>
      </w:r>
      <w:r>
        <w:rPr>
          <w:lang w:val="hi_IN" w:bidi="hi_IN"/>
        </w:rPr>
        <w:t>इस प्रश्न पर चर्चा करने के लिए एक समूह में यहाँ रुकें: आशेर के गोत्र की भूमि की दो प्राकृतिक सीमाएँ थीं, जो भूमध्य सागर और यिप्तहेल की तराई हैं। आपकी भूमि, या आपकी क्षेत्रों की भूमि की प्राकृतिक सीमाएँ क्या हैं? इस ऑडियो को यहाँ रोकें।</w:t>
      </w:r>
    </w:p>
    <w:p>
      <w:pPr/>
      <w:r>
        <w:rPr>
          <w:lang w:val="hi_IN" w:bidi="hi_IN"/>
        </w:rPr>
      </w:r>
      <w:r>
        <w:rPr>
          <w:lang w:val="hi_IN" w:bidi="hi_IN"/>
        </w:rPr>
        <w:t>सीमा उत्तर की ओर बेतमेक और नीएल के शहरों तक जाती है, और उत्तर में काबुल तक जाती है। आशेर के गोत्र को एब्रोन, रहोब, हम्मोन और काना शहर भी प्राप्त होते हैं। यह भूमि उत्तर में सीदोन के महत्वपूर्ण शहर तक फैली हुई है। पूर्वी सीमा के ऊपरी भाग के उस पार, जबूलून के गोत्र की भूमि के उत्तर और पूर्व में, वह भूमि है जो आगे चलकर इस्राएल के किसी अन्य गोत्र का निज भाग बनेगी।</w:t>
      </w:r>
    </w:p>
    <w:p>
      <w:pPr/>
      <w:r>
        <w:rPr>
          <w:lang w:val="hi_IN" w:bidi="hi_IN"/>
        </w:rPr>
      </w:r>
      <w:r>
        <w:rPr>
          <w:lang w:val="hi_IN" w:bidi="hi_IN"/>
        </w:rPr>
        <w:t>अब यह भाग शायद आशेर के गोत्र की भूमि की उत्तरी सीमा का वर्णन कर रहा है। सीमा दक्षिण की ओर रामाह शहर की ओर मुड़कर सोर तक जाती है, जो ऊँची दीवारों वाला एक मजबूत शहर है। होसा शहर तक पहुँचने के बाद, सीमा पश्चिम की ओर जाती है और भूमध्य सागर पर समाप्त होती है। आशेर के गोत्र की भूमि के उत्तर में कनान की भूमि है। आशेर की भूमि के गोत्र में महलाब, अकजीब, उम्मा, अपेक और रहोब के शहर शामिल हैं। कुल मिलाकर 22 शहर हैं, और उनके आसपास के गाँव भी हैं।</w:t>
      </w:r>
    </w:p>
    <w:p>
      <w:pPr/>
      <w:r>
        <w:rPr>
          <w:lang w:val="hi_IN" w:bidi="hi_IN"/>
        </w:rPr>
      </w:r>
      <w:r>
        <w:rPr>
          <w:lang w:val="hi_IN" w:bidi="hi_IN"/>
        </w:rPr>
        <w:t>आशेर का गोत्र इस भूमि को अपने निज भाग, या स्थायी संपत्ति के रूप में प्राप्त करता है। प्रत्येक कुल, या बड़े पारिवारिक समूह, को कुछ न कुछ भूमि मिलती है, और वे इन शहरों को उनके आसपास के गाँवों सहित प्राप्त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19:24–31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यहोशू पाँचवीं बार चिट्ठी डालता है। आशेर का गोत्र अपने निज भाग के रूप में भूमि प्राप्त करने वाला अगला है।</w:t>
      </w:r>
    </w:p>
    <w:p>
      <w:pPr/>
      <w:r>
        <w:rPr>
          <w:lang w:val="hi_IN" w:bidi="hi_IN"/>
        </w:rPr>
      </w:r>
      <w:r>
        <w:rPr>
          <w:b/>
          <w:lang w:val="hi_IN" w:bidi="hi_IN"/>
        </w:rPr>
        <w:t>दूसरे दृश्य में:</w:t>
      </w:r>
      <w:r>
        <w:rPr>
          <w:lang w:val="hi_IN" w:bidi="hi_IN"/>
        </w:rPr>
        <w:t xml:space="preserve"> यह भाग आशेर के गोत्र की भूमि की दक्षिणी सीमा का वर्णन करता है।</w:t>
      </w:r>
    </w:p>
    <w:p>
      <w:pPr/>
      <w:r>
        <w:rPr>
          <w:lang w:val="hi_IN" w:bidi="hi_IN"/>
        </w:rPr>
      </w:r>
      <w:r>
        <w:rPr>
          <w:b/>
          <w:lang w:val="hi_IN" w:bidi="hi_IN"/>
        </w:rPr>
        <w:t>तीसरे दृश्य में:</w:t>
      </w:r>
      <w:r>
        <w:rPr>
          <w:lang w:val="hi_IN" w:bidi="hi_IN"/>
        </w:rPr>
        <w:t xml:space="preserve"> यह भाग आशेर के गोत्र की भूमि की पश्चिमी सीमा के भाग का वर्णन करता है।</w:t>
      </w:r>
    </w:p>
    <w:p>
      <w:pPr/>
      <w:r>
        <w:rPr>
          <w:lang w:val="hi_IN" w:bidi="hi_IN"/>
        </w:rPr>
      </w:r>
      <w:r>
        <w:rPr>
          <w:b/>
          <w:lang w:val="hi_IN" w:bidi="hi_IN"/>
        </w:rPr>
        <w:t>चौथे दृश्य में:</w:t>
      </w:r>
      <w:r>
        <w:rPr>
          <w:lang w:val="hi_IN" w:bidi="hi_IN"/>
        </w:rPr>
        <w:t xml:space="preserve"> यह भाग आशेर के गोत्र की भूमि की पूर्वी सीमा का वर्णन करता है।</w:t>
      </w:r>
    </w:p>
    <w:p>
      <w:pPr/>
      <w:r>
        <w:rPr>
          <w:lang w:val="hi_IN" w:bidi="hi_IN"/>
        </w:rPr>
      </w:r>
      <w:r>
        <w:rPr>
          <w:b/>
          <w:lang w:val="hi_IN" w:bidi="hi_IN"/>
        </w:rPr>
        <w:t>पाँचवें दृश्य में:</w:t>
      </w:r>
      <w:r>
        <w:rPr>
          <w:lang w:val="hi_IN" w:bidi="hi_IN"/>
        </w:rPr>
        <w:t xml:space="preserve"> यह भाग शायद उत्तरी सीमा का वर्णन करता है, और यह आशेर के गोत्र की भूमि से संबंधित कुछ शहरों को भी सूचीबद्ध करता है।</w:t>
      </w:r>
    </w:p>
    <w:p>
      <w:pPr/>
      <w:r>
        <w:rPr>
          <w:lang w:val="hi_IN" w:bidi="hi_IN"/>
        </w:rPr>
      </w:r>
      <w:r>
        <w:rPr>
          <w:b/>
          <w:lang w:val="hi_IN" w:bidi="hi_IN"/>
        </w:rPr>
        <w:t>छठे दृश्य में:</w:t>
      </w:r>
      <w:r>
        <w:rPr>
          <w:lang w:val="hi_IN" w:bidi="hi_IN"/>
        </w:rPr>
        <w:t xml:space="preserve"> यह भाग इस बात की पुष्टि करता है कि यह आशेर के गोत्र की भूमि है, जो उन्हें अपने निज भाग या स्थायी सम्पत्ति के रूप में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आशेर का गोत्र, जो उस क्षेत्र में निवास करेगा जिसे यहोवा उन्हें उनके निज भाग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पाँचवीं चिट्ठी यह दर्शाती है कि आशेर का गोत्र भूमि प्राप्त करने के लिए अगला है। आशेर लिआ की दासी जिल्पा का दूसरा पुत्र है। आशेर के गोत्र में प्रत्येक कुल या बड़े परिवार समूह के लिए कुछ भूमि है।</w:t>
      </w:r>
    </w:p>
    <w:p>
      <w:pPr/>
      <w:r>
        <w:rPr>
          <w:lang w:val="hi_IN" w:bidi="hi_IN"/>
        </w:rPr>
      </w:r>
      <w:r>
        <w:rPr>
          <w:lang w:val="hi_IN" w:bidi="hi_IN"/>
        </w:rPr>
        <w:t>यहाँ रुकें और समूह के रूप में आशेर के गोत्र के क्षेत्र को दिखाने वाले दो नक्शे देखें। शहरों, पहाड़ियों, घाटियों और पानी के स्रोतों जैसे नदियों और सोतों पर ध्यान दें। ध्यान दें कि आशेर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आशेर के गोत्र को इस्राएल के उत्तर-पश्चिम क्षेत्र में भूमि प्राप्त होती है। आशेर के गोत्र की भूमि की दक्षिणी सीमा हेल्कात शहर से शुरू होती है और पश्चिम की ओर हाली, बेतेन, अक्षाप, अलाम्मेल्लेक, अमाद, और मिशाल शहरों से होकर जाती है। इस सीमा के उस पार पश्चिमी मनश्शे के गोत्र की भूमि स्थित है।</w:t>
      </w:r>
    </w:p>
    <w:p>
      <w:pPr/>
      <w:r>
        <w:rPr>
          <w:lang w:val="hi_IN" w:bidi="hi_IN"/>
        </w:rPr>
      </w:r>
      <w:r>
        <w:rPr>
          <w:lang w:val="hi_IN" w:bidi="hi_IN"/>
        </w:rPr>
        <w:t>आशेर के गोत्र की भूमि दक्षिण-पश्चिम में कर्मेल पर्वत की पहाड़ों की श्रृंखला तक फैली हुई है। उस भूमि की पश्चिमी सीमा भूमध्य सागर के साथ-साथ चलती है। हालाँकि, यह भाग पूरी पश्चिमी सीमा का वर्णन नहीं करता है। यहाँ यह पश्चिमी सीमा के दक्षिणी बिन्दु का उल्लेख करता है, जो कर्मेल और शीहोर्लिब्नात के शहर हैं।</w:t>
      </w:r>
    </w:p>
    <w:p>
      <w:pPr/>
      <w:r>
        <w:rPr>
          <w:lang w:val="hi_IN" w:bidi="hi_IN"/>
        </w:rPr>
      </w:r>
      <w:r>
        <w:rPr>
          <w:lang w:val="hi_IN" w:bidi="hi_IN"/>
        </w:rPr>
        <w:t>पूर्वी सीमा उत्तर में हेल्कात शहर से बेतदागोन शहर तक जाती है। यह जबूलून के गोत्र के क्षेत्र और यिप्तएल की तराई के क्षेत्र को छूता है, जो आशेर के गोत्र और जबूलून के गोत्र के क्षेत्रों के बीच की सीमा का एक भाग है।</w:t>
      </w:r>
    </w:p>
    <w:p>
      <w:pPr/>
      <w:r>
        <w:rPr>
          <w:lang w:val="hi_IN" w:bidi="hi_IN"/>
        </w:rPr>
      </w:r>
      <w:r>
        <w:rPr>
          <w:lang w:val="hi_IN" w:bidi="hi_IN"/>
        </w:rPr>
        <w:t>सीमा उत्तर की ओर बेतमेक और नीएल के शहरों तक जाती है, और उत्तर में काबुल तक जाती है। आशेर के गोत्र को एब्रोन, रहोब, हम्मोन और काना शहर भी प्राप्त होते हैं। यह भूमि उत्तर में सीदोन के महत्वपूर्ण शहर तक फैली हुई है। पूर्वी सीमा के ऊपरी भाग के उस पार, जबूलून के गोत्र की भूमि के उत्तर और पूर्व में, वह भूमि है जो आगे चलकर इस्राएल के किसी अन्य गोत्र का निज भाग बनेगी।</w:t>
      </w:r>
    </w:p>
    <w:p>
      <w:pPr/>
      <w:r>
        <w:rPr>
          <w:lang w:val="hi_IN" w:bidi="hi_IN"/>
        </w:rPr>
      </w:r>
      <w:r>
        <w:rPr>
          <w:lang w:val="hi_IN" w:bidi="hi_IN"/>
        </w:rPr>
        <w:t>अब यह भाग शायद आशेर के गोत्र की भूमि की उत्तरी सीमा का वर्णन कर रहा है। सीमा दक्षिण की ओर रामाह शहर की ओर मुड़कर सोर तक जाती है, जो ऊँची दीवारों वाला एक मजबूत शहर है। होसा शहर तक पहुँचने के बाद, सीमा पश्चिम की ओर जाती है और भूमध्य सागर पर समाप्त होती है। आशेर के गोत्र की भूमि के उत्तर में कनान की भूमि है। आशेर की भूमि के गोत्र में महलाब, अकजीब, उम्मा, अपेक और रहोब के शहर शामिल हैं। कुल मिलाकर 22 शहर हैं, और उनके आसपास के गाँव भी हैं।</w:t>
      </w:r>
    </w:p>
    <w:p>
      <w:pPr/>
      <w:r>
        <w:rPr>
          <w:lang w:val="hi_IN" w:bidi="hi_IN"/>
        </w:rPr>
      </w:r>
      <w:r>
        <w:rPr>
          <w:lang w:val="hi_IN" w:bidi="hi_IN"/>
        </w:rPr>
        <w:t>आशेर का गोत्र इस भूमि को अपने निज भाग, या स्थायी संपत्ति के रूप में प्राप्त करता है। हर कुल, या बड़े परिवार के समूह को कुछ भूमि मिलती है। वे इन शहरों को उनके आसपास के गाँवों सहित प्राप्त करते हैं।</w:t>
      </w:r>
    </w:p>
    <w:p>
      <w:pPr/>
      <w:r>
        <w:rPr>
          <w:lang w:val="hi_IN" w:bidi="hi_IN"/>
        </w:rPr>
      </w:r>
      <w:r>
        <w:rPr>
          <w:lang w:val="hi_IN" w:bidi="hi_IN"/>
        </w:rPr>
        <w:t>अब, एक समूह में, आशेर के क्षेत्र को भूमि पर फिर से तैयार करें। पहले कुछ सामग्री इकट्ठा करें, जैसे बड़े पत्थर, जो आशेर के गोत्र के वर्तमान पड़ोसियों—पश्चिमी मनश्शे के गोत्र और जबूलून के गोत्र—का प्रतिनिधित्व करें; और दो अतिरिक्त पत्थर रखें जो पूर्वी सीमा के ऊपरी भाग के पार उनके भविष्य के पड़ोसी तथा उत्तर में कनान की ओर के क्षेत्र को दर्शाएँ। भूमध्य सागर का प्रतिनिधित्व करने के लिए कुछ ढूँढें, जो पश्चिमी सीमा है। फिर अन्य वस्तुएँ इकट्ठा करें, जिनका उपयोग आप सीमा पर स्थित शहरों और भूमि के भीतर के शहरों और गाँवों को चिन्हित करने के लिए करेंगे। पहाड़ियों, घाटियों और सोतों और नदियों जैसे जलाशयों का प्रतिनिधित्व करने के लिए वस्तुएँ भी ढूँढें। इसके बाद ऑडियो को फिर से सुनें और बार-बार रुककर प्रत्येक चिन्हित स्थान को वैसे ही रखें जैसे आप उसके विषय में सुनते हैं। जब आप सभी वस्तुओं को नीचे रख दें, तब सीमा पर सभी चिन्हों के बीच एक रेखा खींचें।</w:t>
      </w:r>
      <w:r>
        <w:rPr>
          <w:lang w:val="hi_IN" w:bidi="hi_IN"/>
        </w:rPr>
      </w:r>
    </w:p>
    <w:p>
      <w:pPr>
        <w:pStyle w:val="Heading3"/>
      </w:pPr>
      <w:r>
        <w:rPr>
          <w:lang w:val="hi_IN" w:bidi="hi_IN"/>
        </w:rPr>
        <w:t>पाठ को नाटकीय रूप देना</w:t>
      </w:r>
    </w:p>
    <w:p>
      <w:pPr/>
      <w:r>
        <w:rPr>
          <w:lang w:val="hi_IN" w:bidi="hi_IN"/>
        </w:rPr>
      </w:r>
      <w:r>
        <w:rPr>
          <w:lang w:val="hi_IN" w:bidi="hi_IN"/>
        </w:rPr>
        <w:t>यहोशू 19:24–31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आशेर का गोत्र,जो उस क्षेत्र में निवास करेगा जिसे यहोवा उन्हें उनके निज भाग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पाँचवीं चिट्ठी यह दर्शाती है कि आशेर का गोत्र भूमि प्राप्त करने के लिए अगला है। आशेर लिआ की दासी जिल्पा का दूसरा पुत्र है। आशेर के गोत्र में प्रत्येक कुल या बड़े परिवार समूह के लिए कुछ भूमि है।</w:t>
      </w:r>
    </w:p>
    <w:p>
      <w:pPr/>
      <w:r>
        <w:rPr>
          <w:lang w:val="hi_IN" w:bidi="hi_IN"/>
        </w:rPr>
      </w:r>
      <w:r>
        <w:rPr>
          <w:lang w:val="hi_IN" w:bidi="hi_IN"/>
        </w:rPr>
        <w:t>आशेर के गोत्र को इस्राएल के उत्तर-पश्चिम क्षेत्र में भूमि प्राप्त होती है। आशेर के गोत्र की भूमि की दक्षिणी सीमा हेल्कात शहर से शुरू होती है और पश्चिम की ओर हाली, बेतेन, अक्षाप, अलाम्मेल्लेक, अमाद, और मिशाल शहरों से होकर जाती है।</w:t>
      </w:r>
    </w:p>
    <w:p>
      <w:pPr/>
      <w:r>
        <w:rPr>
          <w:lang w:val="hi_IN" w:bidi="hi_IN"/>
        </w:rPr>
      </w:r>
      <w:r>
        <w:rPr>
          <w:lang w:val="hi_IN" w:bidi="hi_IN"/>
        </w:rPr>
        <w:t>आशेर के गोत्र की भूमि दक्षिण-पश्चिम में कर्मेल पर्वत की पहाड़ों की श्रृंखला तक फैली हुई है। उस भूमि की पश्चिमी सीमा भूमध्य सागर के साथ-साथ चलती है। हालाँकि, यह भाग पूरी पश्चिमी सीमा का वर्णन नहीं करता है। यहाँ यह पश्चिमी सीमा के दक्षिणी बिन्दु का उल्लेख करता है, जो कर्मेल और शीहोर्लिब्नात के शहर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 भाग आशेर के गोत्र की भूमि की पूर्वी सीमा का वर्णन करता है।</w:t>
      </w:r>
    </w:p>
    <w:p>
      <w:pPr/>
      <w:r>
        <w:rPr>
          <w:lang w:val="hi_IN" w:bidi="hi_IN"/>
        </w:rPr>
      </w:r>
      <w:r>
        <w:rPr>
          <w:lang w:val="hi_IN" w:bidi="hi_IN"/>
        </w:rPr>
        <w:t>यह भाग शायद उत्तर दिशा की सीमा का वर्णन करता है और साथ ही आशेर का गोत्र की भूमि से सम्बन्धित कुछ शहरों की सूची भी प्रस्तुत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आशेर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आशेर का गोत्र इस भूमि को अपने निज भाग, या स्थायी संपत्ति के रूप में प्राप्त करता है। हर कुल, या बड़े परिवार के समूह को कुछ भूमि मिलती है। वे इन शहरों को उनके आसपास के गाँव सहित प्राप्त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यहोशू 19:24–31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 डालता है। यह पाँचवीं चिट्ठी यह दर्शाती है कि आशेर का गोत्र भूमि प्राप्त करने के लिए अगला है। आशेर के गोत्र में प्रत्येक </w:t>
      </w:r>
      <w:r>
        <w:rPr>
          <w:b/>
          <w:lang w:val="hi_IN" w:bidi="hi_IN"/>
        </w:rPr>
        <w:t>कुल</w:t>
      </w:r>
      <w:r>
        <w:rPr>
          <w:lang w:val="hi_IN" w:bidi="hi_IN"/>
        </w:rPr>
        <w:t xml:space="preserve"> या बड़े परिवार समूह के लिए कुछ भूमि है। चिट्ठी और कुल, या बड़े परिवार के समूह के लिए उसी शब्द या वाक्यांश का उपयोग करें, जिसका उपयोग आपने पिछले अनुच्छेदों में किया था।</w:t>
      </w:r>
    </w:p>
    <w:p>
      <w:pPr/>
      <w:r>
        <w:rPr>
          <w:lang w:val="hi_IN" w:bidi="hi_IN"/>
        </w:rPr>
      </w:r>
      <w:r>
        <w:rPr>
          <w:lang w:val="hi_IN" w:bidi="hi_IN"/>
        </w:rPr>
        <w:t xml:space="preserve">कुल मिलाकर 22 </w:t>
      </w:r>
      <w:r>
        <w:rPr>
          <w:b/>
          <w:lang w:val="hi_IN" w:bidi="hi_IN"/>
        </w:rPr>
        <w:t>शहर</w:t>
      </w:r>
      <w:r>
        <w:rPr>
          <w:lang w:val="hi_IN" w:bidi="hi_IN"/>
        </w:rPr>
        <w:t xml:space="preserve"> हैं, और उनके आसपास के </w:t>
      </w:r>
      <w:r>
        <w:rPr>
          <w:b/>
          <w:lang w:val="hi_IN" w:bidi="hi_IN"/>
        </w:rPr>
        <w:t>गाँव</w:t>
      </w:r>
      <w:r>
        <w:rPr>
          <w:lang w:val="hi_IN" w:bidi="hi_IN"/>
        </w:rPr>
        <w:t xml:space="preserve"> भी हैं। शहर और गाँव के लिए उसी शब्द या वाक्यांश का उपयोग करें जिसका उपयोग आपने पिछले भागों में किया था।</w:t>
      </w:r>
    </w:p>
    <w:p>
      <w:pPr/>
      <w:r>
        <w:rPr>
          <w:lang w:val="hi_IN" w:bidi="hi_IN"/>
        </w:rPr>
      </w:r>
      <w:r>
        <w:rPr>
          <w:lang w:val="hi_IN" w:bidi="hi_IN"/>
        </w:rPr>
        <w:t xml:space="preserve">आशेर का गोत्र इस भूमि को अपने </w:t>
      </w:r>
      <w:r>
        <w:rPr>
          <w:b/>
          <w:lang w:val="hi_IN" w:bidi="hi_IN"/>
        </w:rPr>
        <w:t>विरासत</w:t>
      </w:r>
      <w:r>
        <w:rPr>
          <w:lang w:val="hi_IN" w:bidi="hi_IN"/>
        </w:rPr>
        <w:t>, या स्थायी संपत्ति के रूप में प्राप्त करता है। हर कुल, या बड़े परिवार के समूह को कुछ भूमि मिलती है। विरासत/निज भाग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19:32–39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19:32–39 को सुनें और अपने मन में रखें।</w:t>
      </w:r>
    </w:p>
    <w:p>
      <w:pPr/>
      <w:r>
        <w:rPr>
          <w:lang w:val="hi_IN" w:bidi="hi_IN"/>
        </w:rPr>
      </w:r>
      <w:r>
        <w:rPr>
          <w:lang w:val="hi_IN" w:bidi="hi_IN"/>
        </w:rPr>
        <w:t>यदि सम्भव हो, तो यहोशू 19:32–39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19:32–39 का ऑडियो संस्करण सबसे आसानी से समझ में आने वाले अनुवाद में सुनें।</w:t>
      </w:r>
    </w:p>
    <w:p>
      <w:pPr/>
      <w:r>
        <w:rPr>
          <w:lang w:val="hi_IN" w:bidi="hi_IN"/>
        </w:rPr>
      </w:r>
      <w:r>
        <w:rPr>
          <w:lang w:val="hi_IN" w:bidi="hi_IN"/>
        </w:rPr>
        <w:t>पिछला भाग उन सात क्षेत्रों में से पाँचवाँ भाग था, जो उन क्षेत्रों की सीमाओं का वर्णन करते हैं जिन्हें यहोवा ने इस्राएल के शेष सात गोत्रों को बाँटा था। यहोशू द्वारा डाली गई पाँचवीं चिट्ठी आशेर के गोत्र के नाम पर निकली, और इस भाग में आशेर के गोत्र के क्षेत्र की सीमाओं और उसके शहरों का वर्णन किया गया है।</w:t>
      </w:r>
    </w:p>
    <w:p>
      <w:pPr/>
      <w:r>
        <w:rPr>
          <w:lang w:val="hi_IN" w:bidi="hi_IN"/>
        </w:rPr>
      </w:r>
      <w:r>
        <w:rPr>
          <w:lang w:val="hi_IN" w:bidi="hi_IN"/>
        </w:rPr>
        <w:t>अब यहोशू फिर से चिट्ठी डालता है। यह छठी चिट्ठी यह दर्शाती है कि नप्ताली का गोत्र भूमि प्राप्त करने के लिए अगला है। नप्ताली राहेल की दासी बिल्हा का दूसरा और सबसे छोटा पुत्र था। नप्ताली के गोत्र में प्रत्येक कुल या बड़े परिवार समूह के लिए कुछ भूमि है।</w:t>
      </w:r>
    </w:p>
    <w:p>
      <w:pPr/>
      <w:r>
        <w:rPr>
          <w:lang w:val="hi_IN" w:bidi="hi_IN"/>
        </w:rPr>
      </w:r>
      <w:r>
        <w:rPr>
          <w:lang w:val="hi_IN" w:bidi="hi_IN"/>
        </w:rPr>
        <w:t>यहाँ रुकें और एक समूह के रूप में नप्ताली के गोत्र के क्षेत्र को दिखाने वाले दो नक्शे देखें। शहरों, पहाड़ियों, घाटियों और पानी के स्रोतों जैसे नदियों और सोतों पर ध्यान दें। ध्यान दें कि नप्ताली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नप्ताली के गोत्र की भूमि की दक्षिणी सीमा हेलेप शहर से शुरू होती है, जो सानन्नीम शहर के बड़े पेड़ के पास है। सीमा अदामीनेकेब और यब्नेल के शहरों से होकर जाती है, और यह पूर्व की ओर लक्कूम शहर तक जाती है। यरदन नदी नप्ताली के गोत्र की दक्षिणी सीमा का पूर्वी छोर है। दक्षिणी सीमा के उस पार इस्साकार के गोत्र की भूमि है।</w:t>
      </w:r>
    </w:p>
    <w:p>
      <w:pPr/>
      <w:r>
        <w:rPr>
          <w:lang w:val="hi_IN" w:bidi="hi_IN"/>
        </w:rPr>
      </w:r>
      <w:r>
        <w:rPr>
          <w:lang w:val="hi_IN" w:bidi="hi_IN"/>
        </w:rPr>
        <w:t>पश्चिमी सीमा अजनोत्ताबोर शहर से होकर जाती है, जो ताबोर पर्वत के नीचे स्थित है। यह सीमा उत्तर की ओर हुक्कोक शहर तक जाती है और दक्षिण में जबूलून के गोत्र की भूमि को छूती है। सीमा पश्चिम में आशेर के गोत्र की भूमि और पूर्व में यरदन नदी को छूती है। सीमा के उत्तरी भाग के उस पार कनान की भूमि है।</w:t>
      </w:r>
    </w:p>
    <w:p>
      <w:pPr/>
      <w:r>
        <w:rPr>
          <w:lang w:val="hi_IN" w:bidi="hi_IN"/>
        </w:rPr>
      </w:r>
      <w:r>
        <w:rPr>
          <w:lang w:val="hi_IN" w:bidi="hi_IN"/>
        </w:rPr>
        <w:t>नप्ताली के गोत्र की भूमि की पूर्वी सीमा के उस पार पूर्वी मनश्शे गोत्र की भूमि है।</w:t>
      </w:r>
    </w:p>
    <w:p>
      <w:pPr/>
      <w:r>
        <w:rPr>
          <w:lang w:val="hi_IN" w:bidi="hi_IN"/>
        </w:rPr>
      </w:r>
      <w:r>
        <w:rPr>
          <w:lang w:val="hi_IN" w:bidi="hi_IN"/>
        </w:rPr>
        <w:t>उनकी भूमि के भीतर कई दृढ़ शहर या वो शहर हैं, जिनके चारों ओर मजबूत दीवारें हैं। ये शहर सिद्दीम, सेर, हम्मत, रक्कत, किन्नेरेत, अदामा, रामाह, हासोर, केदेश, एद्रेई, एन्हासोर, यिरोन, मिगदलेल, होरेम, बेतनात, और बेतशेमेश हैं। कुल मिलाकर 19 शहर हैं और उनके चारों ओर के गाँव भी हैं।</w:t>
      </w:r>
    </w:p>
    <w:p>
      <w:pPr/>
      <w:r>
        <w:rPr>
          <w:lang w:val="hi_IN" w:bidi="hi_IN"/>
        </w:rPr>
      </w:r>
      <w:r>
        <w:rPr>
          <w:lang w:val="hi_IN" w:bidi="hi_IN"/>
        </w:rPr>
        <w:t>यहाँ रुकें और समूह में इस प्रश्न पर चर्चा करें: आपके देश के शहरों में लोगों ने पिछले कुछ सालों में किस तरह के शहरी सुरक्षा उपायों का इस्तेमाल किया है? आपने यह निर्णय कैसे लिया कि किसी शहर में शहरी सुरक्षा उपाय होने चाहिए या नहीं? इस ऑडियो को यहाँ रोकें।</w:t>
      </w:r>
    </w:p>
    <w:p>
      <w:pPr/>
      <w:r>
        <w:rPr>
          <w:lang w:val="hi_IN" w:bidi="hi_IN"/>
        </w:rPr>
      </w:r>
      <w:r>
        <w:rPr>
          <w:lang w:val="hi_IN" w:bidi="hi_IN"/>
        </w:rPr>
        <w:t>नप्ताली का गोत्र इस भूमि को अपने निज भाग या स्थायी सम्पत्ति के रूप में प्राप्त करता है। हर कुल, या बड़े परिवार के समूह को कुछ भूमि मिलती है। वे इन शहरों को उनके आसपास के गाँवों सहित प्राप्त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19:32–39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छठी बार चिट्ठी डालता है। नप्ताली का गोत्र अपने निज भाग के रूप में भूमि प्राप्त करने वाला अगला है।</w:t>
      </w:r>
    </w:p>
    <w:p>
      <w:pPr/>
      <w:r>
        <w:rPr>
          <w:lang w:val="hi_IN" w:bidi="hi_IN"/>
        </w:rPr>
      </w:r>
      <w:r>
        <w:rPr>
          <w:b/>
          <w:lang w:val="hi_IN" w:bidi="hi_IN"/>
        </w:rPr>
        <w:t>दूसरे दृश्य में:</w:t>
      </w:r>
      <w:r>
        <w:rPr>
          <w:lang w:val="hi_IN" w:bidi="hi_IN"/>
        </w:rPr>
        <w:t xml:space="preserve"> यह भाग नप्ताली के गोत्र की भूमि की दक्षिणी सीमा का वर्णन करता है।</w:t>
      </w:r>
    </w:p>
    <w:p>
      <w:pPr/>
      <w:r>
        <w:rPr>
          <w:lang w:val="hi_IN" w:bidi="hi_IN"/>
        </w:rPr>
      </w:r>
      <w:r>
        <w:rPr>
          <w:b/>
          <w:lang w:val="hi_IN" w:bidi="hi_IN"/>
        </w:rPr>
        <w:t>तीसरे दृश्य में:</w:t>
      </w:r>
      <w:r>
        <w:rPr>
          <w:lang w:val="hi_IN" w:bidi="hi_IN"/>
        </w:rPr>
        <w:t xml:space="preserve"> यह भाग नप्ताली के गोत्र की भूमि की पश्चिमी सीमा के भाग का वर्णन करता है।</w:t>
      </w:r>
    </w:p>
    <w:p>
      <w:pPr/>
      <w:r>
        <w:rPr>
          <w:lang w:val="hi_IN" w:bidi="hi_IN"/>
        </w:rPr>
      </w:r>
      <w:r>
        <w:rPr>
          <w:b/>
          <w:lang w:val="hi_IN" w:bidi="hi_IN"/>
        </w:rPr>
        <w:t>चौथे दृश्य में:</w:t>
      </w:r>
      <w:r>
        <w:rPr>
          <w:lang w:val="hi_IN" w:bidi="hi_IN"/>
        </w:rPr>
        <w:t xml:space="preserve"> यह भाग उन 19 दृढ़ शहरों या मजबूत दीवारों वाले शहरों में से कुछ की सूची देता है, जो नप्ताली गोत्र के क्षेत्र में पड़ते हैं।</w:t>
      </w:r>
    </w:p>
    <w:p>
      <w:pPr/>
      <w:r>
        <w:rPr>
          <w:lang w:val="hi_IN" w:bidi="hi_IN"/>
        </w:rPr>
      </w:r>
      <w:r>
        <w:rPr>
          <w:b/>
          <w:lang w:val="hi_IN" w:bidi="hi_IN"/>
        </w:rPr>
        <w:t>पाँचवें दृश्य में:</w:t>
      </w:r>
      <w:r>
        <w:rPr>
          <w:lang w:val="hi_IN" w:bidi="hi_IN"/>
        </w:rPr>
        <w:t xml:space="preserve"> यह भाग इस बात की पुष्टि करता है कि यह नप्ताली के गोत्र की भूमि है, जो उन्हें अपने निज भाग या स्थायी संपत्ति के रूप में प्राप्त हुई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नप्ताली का गोत्र, जो उस क्षेत्र में निवास करेगा जिसे यहोवा उन्हें उनके निज भाग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छठी चिट्ठी यह दर्शाती है कि नप्ताली का गोत्र भूमि प्राप्त करने के लिए अगला है। नप्ताली के गोत्र में प्रत्येक कुल या बड़े परिवार समूह के लिए कुछ भूमि है।</w:t>
      </w:r>
    </w:p>
    <w:p>
      <w:pPr/>
      <w:r>
        <w:rPr>
          <w:lang w:val="hi_IN" w:bidi="hi_IN"/>
        </w:rPr>
      </w:r>
      <w:r>
        <w:rPr>
          <w:lang w:val="hi_IN" w:bidi="hi_IN"/>
        </w:rPr>
        <w:t>यहाँ रुकें और एक समूह के रूप में नप्ताली के गोत्र के क्षेत्र को दिखाने वाले दो नक्शे देखें। शहरों, पहाड़ियों, घाटियों और पानी के स्रोतों जैसे नदियों और सोतों पर ध्यान दें। ध्यान दें कि नप्ताली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नप्ताली के गोत्र की भूमि की दक्षिणी सीमा हेलेप शहर से शुरू होती है, जो सानन्नीम शहर के बड़े पेड़ के पास है। सीमा अदामीनेकेब और यब्नेल के शहरों से होकर जाती है, और यह पूर्व की ओर लक्कूम शहर तक जाती है। यरदन नदी नप्ताली के गोत्र की दक्षिणी सीमा का पूर्वी छोर है। दक्षिणी सीमा के उस पार इस्साकार के गोत्र की भूमि है।</w:t>
      </w:r>
    </w:p>
    <w:p>
      <w:pPr/>
      <w:r>
        <w:rPr>
          <w:lang w:val="hi_IN" w:bidi="hi_IN"/>
        </w:rPr>
      </w:r>
      <w:r>
        <w:rPr>
          <w:lang w:val="hi_IN" w:bidi="hi_IN"/>
        </w:rPr>
        <w:t>पश्चिमी सीमा अजनोत्ताबोर शहर से होकर जाती है, जो ताबोर पर्वत के नीचे स्थित है। यह सीमा उत्तर की ओर हुक्कोक शहर तक जाती है और दक्षिण में जबूलून के गोत्र की भूमि को छूती है। सीमा पश्चिम में आशेर के गोत्र की भूमि और पूर्व में यरदन नदी को छूती है। सीमा के उत्तरी भाग के उस पार कनान की भूमि है।</w:t>
      </w:r>
    </w:p>
    <w:p>
      <w:pPr/>
      <w:r>
        <w:rPr>
          <w:lang w:val="hi_IN" w:bidi="hi_IN"/>
        </w:rPr>
      </w:r>
      <w:r>
        <w:rPr>
          <w:lang w:val="hi_IN" w:bidi="hi_IN"/>
        </w:rPr>
        <w:t>नप्ताली के गोत्र की भूमि की पूर्वी सीमा के उस पार पूर्वी मनश्शे गोत्र की भूमि है।</w:t>
      </w:r>
    </w:p>
    <w:p>
      <w:pPr/>
      <w:r>
        <w:rPr>
          <w:lang w:val="hi_IN" w:bidi="hi_IN"/>
        </w:rPr>
      </w:r>
      <w:r>
        <w:rPr>
          <w:lang w:val="hi_IN" w:bidi="hi_IN"/>
        </w:rPr>
        <w:t>उनकी भूमि के भीतर कई दृढ़ शहर या वो शहर हैं, जिनके चारों ओर मजबूत दीवारें हैं। ये शहर सिद्दीम, सेर, हम्मत, रक्कत, किन्नेरेत, अदामा, रामाह, हासोर, केदेश, एद्रेई, एन्हासोर, यिरोन, मिगदलेल, होरेम, बेतनात, और बेतशेमेश हैं। कुल मिलाकर 19 शहर हैं और उनके चारों ओर के गाँव भी हैं।</w:t>
      </w:r>
    </w:p>
    <w:p>
      <w:pPr/>
      <w:r>
        <w:rPr>
          <w:lang w:val="hi_IN" w:bidi="hi_IN"/>
        </w:rPr>
      </w:r>
      <w:r>
        <w:rPr>
          <w:lang w:val="hi_IN" w:bidi="hi_IN"/>
        </w:rPr>
        <w:t>नप्ताली का गोत्र इस भूमि को अपने निज भाग या स्थायी सम्पत्ति के रूप में प्राप्त करता है। हर कुल, या बड़े परिवार के समूह को कुछ भूमि मिलती है। वे इन शहरों को उनके आसपास के गाँवों सहित प्राप्त करते हैं।</w:t>
      </w:r>
    </w:p>
    <w:p>
      <w:pPr/>
      <w:r>
        <w:rPr>
          <w:lang w:val="hi_IN" w:bidi="hi_IN"/>
        </w:rPr>
      </w:r>
      <w:r>
        <w:rPr>
          <w:lang w:val="hi_IN" w:bidi="hi_IN"/>
        </w:rPr>
        <w:t>अब, एक समूह में, नप्ताली के क्षेत्र को भूमि पर फिर से तैयार करें। पहले कुछ सामग्री इकट्ठा करें, जैसे बड़े पत्थर, नप्ताली के पड़ोसियों—इस्साकार का गोत्र, जबूलून का गोत्र, आशेर का गोत्र, पूर्वी मनश्शे का गोत्र और कनान की भूमि का प्रतिनिधित्व करें। फिर अन्य वस्तुएँ इकट्ठा करें, जिनका उपयोग आप सीमा पर स्थित शहरों तथा भूमि के भीतर के शहरों और गाँवों को चिन्हित करने के लिए करेंगे। पहाड़ियों, घाटियों और सोतों और नदियों जैसे जलाशयों का प्रतिनिधित्व करने के लिए वस्तुएँ भी ढूँढें। इसके बाद ऑडियो को फिर से सुनें और बार-बार रुककर प्रत्येक चिन्हित स्थान को वैसे ही रखें जैसे आप उसके विषय में सुनते हैं। जब आप सभी वस्तुओं को नीचे रख दें, तब सीमा पर सभी चिन्हों के बीच एक रेखा खींचें।</w:t>
      </w:r>
      <w:r>
        <w:rPr>
          <w:lang w:val="hi_IN" w:bidi="hi_IN"/>
        </w:rPr>
      </w:r>
    </w:p>
    <w:p>
      <w:pPr>
        <w:pStyle w:val="Heading3"/>
      </w:pPr>
      <w:r>
        <w:rPr>
          <w:lang w:val="hi_IN" w:bidi="hi_IN"/>
        </w:rPr>
        <w:t>पाठ को नाटकीय रूप देना</w:t>
      </w:r>
    </w:p>
    <w:p>
      <w:pPr/>
      <w:r>
        <w:rPr>
          <w:lang w:val="hi_IN" w:bidi="hi_IN"/>
        </w:rPr>
      </w:r>
      <w:r>
        <w:rPr>
          <w:lang w:val="hi_IN" w:bidi="hi_IN"/>
        </w:rPr>
        <w:t>यहोशू 19:32–39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नप्ताली का गोत्र, जो उस क्षेत्र में निवास करेगा जिसे यहोवा उन्हें उनके निज भाग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छठी चिट्ठी यह दर्शाती है कि नप्ताली का गोत्र भूमि प्राप्त करने के लिए अगला है। नप्ताली के गोत्र में प्रत्येक कुल या बड़े परिवार समूह के लिए कुछ भूमि है।</w:t>
      </w:r>
    </w:p>
    <w:p>
      <w:pPr/>
      <w:r>
        <w:rPr>
          <w:lang w:val="hi_IN" w:bidi="hi_IN"/>
        </w:rPr>
      </w:r>
      <w:r>
        <w:rPr>
          <w:lang w:val="hi_IN" w:bidi="hi_IN"/>
        </w:rPr>
        <w:t>यह भाग नप्ताली के गोत्र की भूमि की दक्षिणी सीमा का वर्णन करता है।</w:t>
      </w:r>
    </w:p>
    <w:p>
      <w:pPr/>
      <w:r>
        <w:rPr>
          <w:lang w:val="hi_IN" w:bidi="hi_IN"/>
        </w:rPr>
      </w:r>
      <w:r>
        <w:rPr>
          <w:lang w:val="hi_IN" w:bidi="hi_IN"/>
        </w:rPr>
        <w:t>यह भाग नप्ताली के गोत्र की भूमि की पश्चिमी सीमा का वर्णन करता है।</w:t>
      </w:r>
    </w:p>
    <w:p>
      <w:pPr/>
      <w:r>
        <w:rPr>
          <w:lang w:val="hi_IN" w:bidi="hi_IN"/>
        </w:rPr>
      </w:r>
      <w:r>
        <w:rPr>
          <w:lang w:val="hi_IN" w:bidi="hi_IN"/>
        </w:rPr>
        <w:t>यह भाग उन 19 दृढ़ शहरों या मजबूत दीवारों वाले शहरों में से कुछ की सूची देता है, जो नप्ताली गोत्र के क्षेत्र में पड़ते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नप्ताली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नप्ताली का गोत्र इस भूमि को अपने निज भाग या स्थायी सम्पत्ति के रूप में प्राप्त करता है। हर कुल, या बड़े परिवार के समूह को कुछ भूमि मिलती है। वे इन शहरों को उनके आसपास के गाँ सहित प्राप्त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यहोशू 19:32–39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 डालता है। यह छठी चिट्ठी यह दर्शाती है कि नप्ताली का गोत्र भूमि प्राप्त करने के लिए अगला है। नप्ताली के गोत्र में प्रत्येक </w:t>
      </w:r>
      <w:r>
        <w:rPr>
          <w:b/>
          <w:lang w:val="hi_IN" w:bidi="hi_IN"/>
        </w:rPr>
        <w:t>कुल</w:t>
      </w:r>
      <w:r>
        <w:rPr>
          <w:lang w:val="hi_IN" w:bidi="hi_IN"/>
        </w:rPr>
        <w:t xml:space="preserve"> या बड़े परिवार समूह के लिए कुछ भूमि है। चिट्ठी और कुल, या बड़े परिवार के समूह के लिए उसी शब्द या वाक्यांश का उपयोग करें, जिसका उपयोग आपने पिछले अनुच्छेदों में किया था।</w:t>
      </w:r>
    </w:p>
    <w:p>
      <w:pPr/>
      <w:r>
        <w:rPr>
          <w:lang w:val="hi_IN" w:bidi="hi_IN"/>
        </w:rPr>
      </w:r>
      <w:r>
        <w:rPr>
          <w:lang w:val="hi_IN" w:bidi="hi_IN"/>
        </w:rPr>
        <w:t xml:space="preserve">कुल मिलाकर 19 </w:t>
      </w:r>
      <w:r>
        <w:rPr>
          <w:b/>
          <w:lang w:val="hi_IN" w:bidi="hi_IN"/>
        </w:rPr>
        <w:t>शहर</w:t>
      </w:r>
      <w:r>
        <w:rPr>
          <w:lang w:val="hi_IN" w:bidi="hi_IN"/>
        </w:rPr>
        <w:t xml:space="preserve"> हैं और उनके चारों ओर के </w:t>
      </w:r>
      <w:r>
        <w:rPr>
          <w:b/>
          <w:lang w:val="hi_IN" w:bidi="hi_IN"/>
        </w:rPr>
        <w:t>गाँव</w:t>
      </w:r>
      <w:r>
        <w:rPr>
          <w:lang w:val="hi_IN" w:bidi="hi_IN"/>
        </w:rPr>
        <w:t xml:space="preserve"> भी नप्ताली की भूमि में हैं। शहर और गाँव के लिए उसी शब्द या वाक्यांश का उपयोग करें जिसका उपयोग आपने पिछले भागों में किया था।</w:t>
      </w:r>
    </w:p>
    <w:p>
      <w:pPr/>
      <w:r>
        <w:rPr>
          <w:lang w:val="hi_IN" w:bidi="hi_IN"/>
        </w:rPr>
      </w:r>
      <w:r>
        <w:rPr>
          <w:lang w:val="hi_IN" w:bidi="hi_IN"/>
        </w:rPr>
        <w:t xml:space="preserve">नप्ताली का गोत्र इस भूमि को अपने </w:t>
      </w:r>
      <w:r>
        <w:rPr>
          <w:b/>
          <w:lang w:val="hi_IN" w:bidi="hi_IN"/>
        </w:rPr>
        <w:t>विरासत</w:t>
      </w:r>
      <w:r>
        <w:rPr>
          <w:lang w:val="hi_IN" w:bidi="hi_IN"/>
        </w:rPr>
        <w:t xml:space="preserve"> या स्थायी सम्पत्ति के रूप में प्राप्त करता है। हर कुल, या बड़े परिवार के समूह को कुछ भूमि मिलती है। विरासत/निज भाग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19:40–48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19:40–48 को सुनें और अपने मन में रखें।</w:t>
      </w:r>
    </w:p>
    <w:p>
      <w:pPr/>
      <w:r>
        <w:rPr>
          <w:lang w:val="hi_IN" w:bidi="hi_IN"/>
        </w:rPr>
      </w:r>
      <w:r>
        <w:rPr>
          <w:lang w:val="hi_IN" w:bidi="hi_IN"/>
        </w:rPr>
        <w:t>यदि सम्भव हो, तो यहोशू 19:40–48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19:40–48 का ऑडियो संस्करण सबसे आसानी से समझ में आने वाले अनुवाद में सुनें।</w:t>
      </w:r>
    </w:p>
    <w:p>
      <w:pPr/>
      <w:r>
        <w:rPr>
          <w:lang w:val="hi_IN" w:bidi="hi_IN"/>
        </w:rPr>
      </w:r>
      <w:r>
        <w:rPr>
          <w:lang w:val="hi_IN" w:bidi="hi_IN"/>
        </w:rPr>
        <w:t>पिछला भाग उन सात भागों में से छठा था, जो उन क्षेत्रों और उनकी सीमाओं का वर्णन करता है जिन्हें यहोवा ने इस्राएल के शेष सात गोत्रों को बाँटा था। छठी चिट्ठी जो यहोशू ने डाली, वह नप्ताली के गोत्र के लिए निकली, और यह भाग नप्ताली के गोत्र के क्षेत्र और उसमें स्थित शहरों की सीमाओं का वर्णन करता है।</w:t>
      </w:r>
    </w:p>
    <w:p>
      <w:pPr/>
      <w:r>
        <w:rPr>
          <w:lang w:val="hi_IN" w:bidi="hi_IN"/>
        </w:rPr>
      </w:r>
      <w:r>
        <w:rPr>
          <w:lang w:val="hi_IN" w:bidi="hi_IN"/>
        </w:rPr>
        <w:t>अब यहोशू फिर से चिट्ठी डालता है। यह सातवीं चिट्ठी यह दिखाती है कि दान का गोत्र भूमि प्राप्त करने वाला अगला और अंतिम है। दान राहेल की दासी बिल्हा का पहलौठा पुत्र है। दान के गोत्र में प्रत्येक कुल, या बड़े पारिवारिक समूह के लिए कुछ भूमि निर्धारित की गई है।</w:t>
      </w:r>
    </w:p>
    <w:p>
      <w:pPr/>
      <w:r>
        <w:rPr>
          <w:lang w:val="hi_IN" w:bidi="hi_IN"/>
        </w:rPr>
      </w:r>
      <w:r>
        <w:rPr>
          <w:lang w:val="hi_IN" w:bidi="hi_IN"/>
        </w:rPr>
        <w:t>यहाँ रुकें और समूह में दान के गोत्र के क्षेत्र को दिखाने वाले दो नक्शे देखें। शहर, पहाड़ियों, घाटियों और पानी के स्रोतों जैसे नदियों और सोतों पर ध्यान दें। ध्यान दें कि दान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दान के गोत्र की भूमि में सोरा, एश्ताओल, ईरशेमेश के शहर शामिल हैं। ये यहूदा के गोत्र की भूमि के साथ सीमाई शहर हैं। ईरशेमेश शहर को बेतशेमेश भी कहा जाता है। दान के गोत्र में शालब्बीन, अय्यालोन, यितला, एलोन, तिम्नाह, एक्रोन के शहर भी हैं। तिम्ना और एक्रोन के शहर यहूदा के गोत्र की भूमि की सीमा पर हैं। दान के पास एलतके, गिब्बतोन, बालात, यहूद, बनेबराक, गत्रिम्मोन के शहर भी हैं। पिछले पाँच शहरों में से अधिकांश याफा शहर के पास हैं, जो भूमध्य सागर के तट पर स्थित है। दान के गोत्र की भूमि में मेयर्कोन और रक्कोन के शहर और वह क्षेत्र भी शामिल हैं जो याफा शहर के पास था। दान के गोत्र की भूमि दक्षिण में यहूदा के गोत्र की भूमि के साथ, पूर्व में बिन्यामीन के गोत्र की भूमि के साथ, और उत्तर में एप्रैम और पश्चिम मनश्शे के गोत्रों की भूमि के साथ मिलती है। दान के गोत्र की भूमि की पश्चिमी सीमा भूमध्य सागर है।</w:t>
      </w:r>
    </w:p>
    <w:p>
      <w:pPr/>
      <w:r>
        <w:rPr>
          <w:lang w:val="hi_IN" w:bidi="hi_IN"/>
        </w:rPr>
      </w:r>
      <w:r>
        <w:rPr>
          <w:lang w:val="hi_IN" w:bidi="hi_IN"/>
        </w:rPr>
        <w:t>यह भाग अब बताता है कि दान गोत्र को भूमि मिलने के कुछ समय बाद वे उसका पूरा अधिकार लेने में असफल रहे या उन्हें कठिनाई हुई, और उनके शत्रुओं ने उसे ले लिया। इस कारण दान के गोत्र के लोग लेशेम शहर की ओर जाते हैं और उसके विरुद्ध युद्ध करते हैं। लेशेम एक प्राचीन शहर है जो यरदन नदी के स्रोत में दान के गोत्र की भूमि के उत्तर-पूर्व में स्थित है। दान के गोत्र के लोग लेशेम शहर को जीतते हैं और लोगों को तलवारों से मार डालते हैं। न्यायियों 18 का भाग बताता है कि क्या हुआ। न्यायियों के भाग में, लेशेम को लेश कहा जाता है। फिर दान का गोत्र लेशेम शहर में जाता है और उसमें रहता है। वे उस शहर को नया नाम दान देते हैं, उस व्यक्ति के नाम पर जिससे उनका गोत्र उत्पन्न हुआ था।</w:t>
      </w:r>
    </w:p>
    <w:p>
      <w:pPr/>
      <w:r>
        <w:rPr>
          <w:lang w:val="hi_IN" w:bidi="hi_IN"/>
        </w:rPr>
      </w:r>
      <w:r>
        <w:rPr>
          <w:lang w:val="hi_IN" w:bidi="hi_IN"/>
        </w:rPr>
        <w:t>यहाँ रुककर समूह में इस्राएल के नक्शे पर लेशेम, जिसे दान भी कहा जाता है, को ढूँढ़ें। इस ऑडियो को यहाँ रोकें।</w:t>
      </w:r>
    </w:p>
    <w:p>
      <w:pPr/>
      <w:r>
        <w:rPr>
          <w:lang w:val="hi_IN" w:bidi="hi_IN"/>
        </w:rPr>
      </w:r>
      <w:r>
        <w:rPr>
          <w:lang w:val="hi_IN" w:bidi="hi_IN"/>
        </w:rPr>
        <w:t>यहाँ रुकें और इस प्रश्न पर समूह में चर्चा करें: अपने लोगों के समूह के इतिहास पर विचार करें। अलग-अलग तरीकों के बारे में बात करें जिनमें लोगों ने शहरों, गाँवों और भूमि पर अधिकार प्राप्त किया है। इस पर चर्चा करें कि ऐसे कौन-कौन से उदाहरण हैं जब लोगों ने कोई शहर प्राप्त किया, और ऐसे कौन-कौन से उदाहरण हैं जब लोगों ने किसी शहर को जीत लिया। इस ऑडियो को यहाँ रोकें।</w:t>
      </w:r>
    </w:p>
    <w:p>
      <w:pPr/>
      <w:r>
        <w:rPr>
          <w:lang w:val="hi_IN" w:bidi="hi_IN"/>
        </w:rPr>
      </w:r>
      <w:r>
        <w:rPr>
          <w:lang w:val="hi_IN" w:bidi="hi_IN"/>
        </w:rPr>
        <w:t>दान का गोत्र इस भूमि को अपनी विरासत या स्थायी अधिकार के रूप में प्राप्त करता है। हर कुल, या बड़े परिवार के समूह को कुछ भूमि मिलती है। वे इन शहरों को उनके आसपास के गाँवों सहित प्राप्त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19:40–48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यहोशू सातवीं बार चिट्ठी डालता है। दान का गोत्र अपनी विरासत के रूप में भूमि प्राप्त करने वाला अगला और अंतिम है।</w:t>
      </w:r>
    </w:p>
    <w:p>
      <w:pPr/>
      <w:r>
        <w:rPr>
          <w:lang w:val="hi_IN" w:bidi="hi_IN"/>
        </w:rPr>
      </w:r>
      <w:r>
        <w:rPr>
          <w:b/>
          <w:lang w:val="hi_IN" w:bidi="hi_IN"/>
        </w:rPr>
        <w:t>दूसरे दृश्य में:</w:t>
      </w:r>
      <w:r>
        <w:rPr>
          <w:lang w:val="hi_IN" w:bidi="hi_IN"/>
        </w:rPr>
        <w:t xml:space="preserve"> यह भाग उन शहरों की सूची देता है जो दान के गोत्र की भूमि का हिस्सा हैं।</w:t>
      </w:r>
    </w:p>
    <w:p>
      <w:pPr/>
      <w:r>
        <w:rPr>
          <w:lang w:val="hi_IN" w:bidi="hi_IN"/>
        </w:rPr>
      </w:r>
      <w:r>
        <w:rPr>
          <w:b/>
          <w:lang w:val="hi_IN" w:bidi="hi_IN"/>
        </w:rPr>
        <w:t>तीसरे दृश्य में:</w:t>
      </w:r>
      <w:r>
        <w:rPr>
          <w:lang w:val="hi_IN" w:bidi="hi_IN"/>
        </w:rPr>
        <w:t xml:space="preserve"> यह भाग समझाता है कि दान का गोत्र उन्हें मिली सारी भूमि पर अधिकार करने में असफल रहता है। इस कारण वे लेशेम शहर की ओर जाते हैं और उसके विरुद्ध युद्ध करते हैं और उसे जीत लेते हैं। वे उस शहर को नया नाम दान देते हैं, उस व्यक्ति के नाम पर जिससे उनका गोत्र उत्पन्न हुआ था।</w:t>
      </w:r>
    </w:p>
    <w:p>
      <w:pPr/>
      <w:r>
        <w:rPr>
          <w:lang w:val="hi_IN" w:bidi="hi_IN"/>
        </w:rPr>
      </w:r>
      <w:r>
        <w:rPr>
          <w:b/>
          <w:lang w:val="hi_IN" w:bidi="hi_IN"/>
        </w:rPr>
        <w:t>चौथे दृश्य में:</w:t>
      </w:r>
      <w:r>
        <w:rPr>
          <w:lang w:val="hi_IN" w:bidi="hi_IN"/>
        </w:rPr>
        <w:t xml:space="preserve"> यह भाग इस बात की पुष्टि करता है कि यह दान के गोत्र की भूमि है, जिसे वे अपनी विरासत या स्थायी अधिकार के रूप में प्राप्त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दान का गोत्र, जो उस क्षेत्र में रहेगा, जिसे यहोवा उन्हें विरासत के रूप में दे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फिर से चिट्ठी डालता है। यह सातवीं चिट्ठी यह दिखाती है कि दान का गोत्र भूमि प्राप्त करने वाला अगला और अंतिम है। दान के गोत्र में प्रत्येक कुल, या बड़े पारिवारिक समूह के लिए कुछ भूमि निर्धारित की गई है।</w:t>
      </w:r>
    </w:p>
    <w:p>
      <w:pPr/>
      <w:r>
        <w:rPr>
          <w:lang w:val="hi_IN" w:bidi="hi_IN"/>
        </w:rPr>
      </w:r>
      <w:r>
        <w:rPr>
          <w:lang w:val="hi_IN" w:bidi="hi_IN"/>
        </w:rPr>
        <w:t>यहाँ रुकें और समूह में दान के गोत्र के क्षेत्र को दिखाने वाले दो नक्शे देखें। शहर, पहाड़ियों, घाटियों और पानी के स्रोतों जैसे नदियों और सोतों पर ध्यान दें। ध्यान दें कि दान के गोत्र के पड़ोसी कौन हैं। जब आप शेष जानकारी सुनें, तब इस नक्शे को देखते रहें, ताकि आप साथ-साथ समझते हुए आगे बढ़ सकें। इस ऑडियो को यहाँ रोकें।</w:t>
      </w:r>
    </w:p>
    <w:p>
      <w:pPr/>
      <w:r>
        <w:rPr>
          <w:lang w:val="hi_IN" w:bidi="hi_IN"/>
        </w:rPr>
      </w:r>
      <w:r>
        <w:rPr>
          <w:lang w:val="hi_IN" w:bidi="hi_IN"/>
        </w:rPr>
        <w:t>दान के गोत्र की भूमि में सोरा, एश्ताओल, ईरशेमेश के शहर शामिल हैं। ये यहूदा के गोत्र की भूमि के साथ सीमाई शहर हैं। ईरशेमेश शहर को बेतशेमेश भी कहा जाता है। दान के गोत्र में शालब्बीन, अय्यालोन, यितला, एलोन, तिम्नाह, एक्रोन के शहर भी हैं। तिम्ना और एक्रोन के शहर यहूदा के गोत्र की भूमि की सीमा पर हैं। दान के पास एलतके, गिब्बतोन, बालात, यहूद, बनेबराक, गत्रिम्मोन के शहर भी हैं। पिछले पाँच शहरों में से अधिकांश याफा शहर के पास हैं, जो भूमध्य सागर के तट पर स्थित है। दान के गोत्र की भूमि में मेयर्कोन और रक्कोन के शहर और वह क्षेत्र भी शामिल हैं जो याफा शहर के पास था। दान के गोत्र की भूमि दक्षिण में यहूदा के गोत्र की भूमि के साथ, पूर्व में बिन्यामीन के गोत्र की भूमि के साथ, और उत्तर में एप्रैम और पश्चिम मनश्शे के गोत्रों की भूमि के साथ मिलती है। दान के गोत्र की भूमि की पश्चिमी सीमा भूमध्य सागर है।</w:t>
      </w:r>
    </w:p>
    <w:p>
      <w:pPr/>
      <w:r>
        <w:rPr>
          <w:lang w:val="hi_IN" w:bidi="hi_IN"/>
        </w:rPr>
      </w:r>
      <w:r>
        <w:rPr>
          <w:lang w:val="hi_IN" w:bidi="hi_IN"/>
        </w:rPr>
        <w:t>यह भाग अब बताता है कि दान गोत्र को भूमि मिलने के कुछ समय बाद वे उसका पूरा अधिकार लेने में असफल रहे या उन्हें कठिनाई हुई, और उनके शत्रुओं ने उसे ले लिया। इस कारण दान के गोत्र के लोग लेशेम शहर की ओर जाते हैं और उसके विरुद्ध युद्ध करते हैं। लेशेम एक प्राचीन शहर है जो यरदन नदी के स्रोत में दान के गोत्र की भूमि के उत्तर-पूर्व में स्थित है। दान के गोत्र के लोग लेशेम शहर को जीतते हैं और लोगों को तलवारों से मार डालते हैं। फिर दान का गोत्र लेशेम शहर में जाता है और उसमें रहता है। वे उस शहर को नया नाम दान देते हैं, उस व्यक्ति के नाम पर जिससे उनका गोत्र उत्पन्न हुआ था।</w:t>
      </w:r>
    </w:p>
    <w:p>
      <w:pPr/>
      <w:r>
        <w:rPr>
          <w:lang w:val="hi_IN" w:bidi="hi_IN"/>
        </w:rPr>
      </w:r>
      <w:r>
        <w:rPr>
          <w:lang w:val="hi_IN" w:bidi="hi_IN"/>
        </w:rPr>
        <w:t>यहाँ रुकें और समूह में इस्राएल के नक्शे पर लेशेम शहर, या दान को ढूँढें। इस ऑडियो को यहाँ रोकें।</w:t>
      </w:r>
    </w:p>
    <w:p>
      <w:pPr/>
      <w:r>
        <w:rPr>
          <w:lang w:val="hi_IN" w:bidi="hi_IN"/>
        </w:rPr>
      </w:r>
      <w:r>
        <w:rPr>
          <w:lang w:val="hi_IN" w:bidi="hi_IN"/>
        </w:rPr>
        <w:t>दान का गोत्र इस भूमि को अपनी विरासत या स्थायी अधिकार के रूप में प्राप्त करता है। हर कुल, या बड़े परिवार के समूह को कुछ भूमि मिलती है। वे इन शहरों को उनके आसपास के गाँवों सहित प्राप्त करते हैं।</w:t>
      </w:r>
    </w:p>
    <w:p>
      <w:pPr/>
      <w:r>
        <w:rPr>
          <w:lang w:val="hi_IN" w:bidi="hi_IN"/>
        </w:rPr>
      </w:r>
      <w:r>
        <w:rPr>
          <w:lang w:val="hi_IN" w:bidi="hi_IN"/>
        </w:rPr>
        <w:t>अब, एक समूह में, दान के क्षेत्र को भूमि पर फिर से बनाएँ। पहले कुछ वस्तुएँ इकट्ठा करें, जैसे बड़े पत्थर, जो दान के पड़ोसियों—यहूदा का गोत्र, बिन्यामीन का गोत्र, एप्रैम का गोत्र और पश्चिमी मनश्शे का गोत्र प्रतिनिधित्व करे। भूमध्य सागर का प्रतिनिधित्व करने के लिए एक वस्तु ढूँढें। फिर दूसरी वस्तुओं को इकट्ठा करें जिनका उपयोग आप सीमा पर स्थित शहरों और देश के भीतर के शहरों और गाँवों को चिन्हित करने के लिए करेंगे। पहाड़ियों, घाटियों और सोतों और नदियों जैसे जलाशयों का प्रतिनिधित्व करने के लिए वस्तुएँ भी ढूँढें। इसके बाद ऑडियो को फिर से सुनें और बार-बार रुककर प्रत्येक चिन्हित स्थान को वैसे ही रखें जैसे आप उसके विषय में सुनते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यहोशू 19:40–48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एलीआजर याजक और गोत्रों के अगुवे। भले ही इस भाग में उनका उल्लेख नहीं किया गया है, फिर भी हम जानते हैं कि चिट्ठी डालने वाले लोग वे ही हैं।</w:t>
      </w:r>
    </w:p>
    <w:p>
      <w:pPr>
        <w:pStyle w:val="ListBullet"/>
        <w:spacing w:line="240" w:lineRule="auto"/>
        <w:ind w:left="720"/>
      </w:pPr>
      <w:r>
        <w:rPr>
          <w:lang w:val="hi_IN" w:bidi="hi_IN"/>
        </w:rPr>
      </w:r>
      <w:r>
        <w:rPr>
          <w:lang w:val="hi_IN" w:bidi="hi_IN"/>
        </w:rPr>
        <w:t>और दान का गोत्र, जो उस क्षेत्र में रहेगा, जिसे यहोवा उन्हें विरासत के रूप में दे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फिर से चिट्ठी डालता है। यह सातवीं चिट्ठी यह दिखाती है कि दान का गोत्र भूमि प्राप्त करने वाला अगला और अंतिम है। दान के गोत्र में प्रत्येक कुल, या बड़े पारिवारिक समूह के लिए कुछ भूमि निर्धारित की गई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 भाग उन शहरों की सूची देता है जो दान के गोत्र की भूमि का हिस्सा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दान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 भाग अब बताता है कि दान गोत्र को भूमि मिलने के कुछ समय बाद वे उसका पूरा अधिकार लेने में असफल रहे या उन्हें कठिनाई हुई, और उनके शत्रुओं ने उसे ले लिया। इस कारण दान के गोत्र के लोग लेशेम शहर की ओर जाते हैं और उसके विरुद्ध युद्ध करते हैं। दान के गोत्र के लोग लेशेम शहर को जीतते हैं और लोगों को तलवारों से मार डालते हैं। फिर दान का गोत्र लेशेम शहर में जाता है और उसमें रहता है। वे उस शहर को नया नाम दान देते हैं, उस व्यक्ति के नाम पर जिससे उनका गोत्र उत्पन्न हुआ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दान के गोत्र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दान का गोत्र इस भूमि को अपनी विरासत या स्थायी सम्पति के रूप में प्राप्त करता है। हर कुल, या बड़े परिवार के समूह को कुछ भूमि मिलती है। वे इन शहरों को उनके आसपास के गाँवों सहित प्राप्त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यहोशू 19:40–48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फिर से </w:t>
      </w:r>
      <w:r>
        <w:rPr>
          <w:b/>
          <w:lang w:val="hi_IN" w:bidi="hi_IN"/>
        </w:rPr>
        <w:t>चिट्ठी</w:t>
      </w:r>
      <w:r>
        <w:rPr>
          <w:lang w:val="hi_IN" w:bidi="hi_IN"/>
        </w:rPr>
        <w:t xml:space="preserve">डालता है। यह सातवीं चिट्ठी यह दिखाती है कि दान का गोत्र भूमि प्राप्त करने वाला अगला और अंतिम है। दान के गोत्र में प्रत्येक </w:t>
      </w:r>
      <w:r>
        <w:rPr>
          <w:b/>
          <w:lang w:val="hi_IN" w:bidi="hi_IN"/>
        </w:rPr>
        <w:t>कुल</w:t>
      </w:r>
      <w:r>
        <w:rPr>
          <w:lang w:val="hi_IN" w:bidi="hi_IN"/>
        </w:rPr>
        <w:t>, या बड़े पारिवारिक समूह के लिए कुछ भूमि निर्धारित की गई है।</w:t>
      </w:r>
    </w:p>
    <w:p>
      <w:pPr/>
      <w:r>
        <w:rPr>
          <w:lang w:val="hi_IN" w:bidi="hi_IN"/>
        </w:rPr>
      </w:r>
      <w:r>
        <w:rPr>
          <w:lang w:val="hi_IN" w:bidi="hi_IN"/>
        </w:rPr>
        <w:t>चिट्ठी और कुल, या बड़े परिवार के समूह के लिए उसी शब्द या वाक्यांश का उपयोग करें, जिसका उपयोग आपने पिछले अनुच्छेदों में किया था।</w:t>
      </w:r>
    </w:p>
    <w:p>
      <w:pPr/>
      <w:r>
        <w:rPr>
          <w:lang w:val="hi_IN" w:bidi="hi_IN"/>
        </w:rPr>
      </w:r>
      <w:r>
        <w:rPr>
          <w:lang w:val="hi_IN" w:bidi="hi_IN"/>
        </w:rPr>
        <w:t xml:space="preserve">दान का गोत्र इस भूमि को अपने </w:t>
      </w:r>
      <w:r>
        <w:rPr>
          <w:b/>
          <w:lang w:val="hi_IN" w:bidi="hi_IN"/>
        </w:rPr>
        <w:t>विरासत</w:t>
      </w:r>
      <w:r>
        <w:rPr>
          <w:lang w:val="hi_IN" w:bidi="hi_IN"/>
        </w:rPr>
        <w:t xml:space="preserve"> या स्थायी अधिकार के रूप में प्राप्त करता है। हर कुल, या बड़े परिवार के समूह को कुछ भूमि मिलती है। वे इन </w:t>
      </w:r>
      <w:r>
        <w:rPr>
          <w:b/>
          <w:lang w:val="hi_IN" w:bidi="hi_IN"/>
        </w:rPr>
        <w:t>शहरों</w:t>
      </w:r>
      <w:r>
        <w:rPr>
          <w:lang w:val="hi_IN" w:bidi="hi_IN"/>
        </w:rPr>
        <w:t xml:space="preserve"> को उनके आसपास की </w:t>
      </w:r>
      <w:r>
        <w:rPr>
          <w:b/>
          <w:lang w:val="hi_IN" w:bidi="hi_IN"/>
        </w:rPr>
        <w:t>गाँवों</w:t>
      </w:r>
      <w:r>
        <w:rPr>
          <w:lang w:val="hi_IN" w:bidi="hi_IN"/>
        </w:rPr>
        <w:t xml:space="preserve"> सहित प्राप्त करते हैं। विरासत, शहरों और गाँवों के लिए उसी शब्द या वाक्यांश का उपयोग करें जिसका उपयोग आपने पिछले भागों में किया था।</w:t>
      </w:r>
    </w:p>
    <w:p>
      <w:pPr/>
      <w:r>
        <w:rPr>
          <w:lang w:val="hi_IN" w:bidi="hi_IN"/>
        </w:rPr>
      </w:r>
      <w:r>
        <w:rPr>
          <w:lang w:val="hi_IN" w:bidi="hi_IN"/>
        </w:rPr>
        <w:t xml:space="preserve">दान गोत्र के लोग लेशेम शहर को जीत लेते हैं और </w:t>
      </w:r>
      <w:r>
        <w:rPr>
          <w:b/>
          <w:lang w:val="hi_IN" w:bidi="hi_IN"/>
        </w:rPr>
        <w:t>शहर को तलवार के घाट उतार देते हैं</w:t>
      </w:r>
      <w:r>
        <w:rPr>
          <w:lang w:val="hi_IN" w:bidi="hi_IN"/>
        </w:rPr>
        <w:t xml:space="preserve">, या </w:t>
      </w:r>
      <w:r>
        <w:rPr>
          <w:b/>
          <w:lang w:val="hi_IN" w:bidi="hi_IN"/>
        </w:rPr>
        <w:t>शहर पर तलवार से प्रहार करते हैं</w:t>
      </w:r>
      <w:r>
        <w:rPr>
          <w:lang w:val="hi_IN" w:bidi="hi_IN"/>
        </w:rPr>
        <w:t>। “किसी शहर को तलवार के घाट उतारना” या “तलवार से प्रहार करना” का अर्थ है उस शहर के लोगों को तलवारों से मार डालना। "तलवार के घाट उतारना" के लिए उसी शब्द या वाक्यांश का उपयोग करें जिसका उपयोग आपने पहले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19:49–51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19:49–51 को सुनें और अपने मन में रखें।</w:t>
      </w:r>
    </w:p>
    <w:p>
      <w:pPr/>
      <w:r>
        <w:rPr>
          <w:lang w:val="hi_IN" w:bidi="hi_IN"/>
        </w:rPr>
      </w:r>
      <w:r>
        <w:rPr>
          <w:lang w:val="hi_IN" w:bidi="hi_IN"/>
        </w:rPr>
        <w:t>यदि सम्भव हो, तो यहोशू 19:49–51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19:49–51 का ऑडियो संस्करण सबसे आसानी से समझ में आने वाले अनुवाद में सुनें।</w:t>
      </w:r>
    </w:p>
    <w:p>
      <w:pPr/>
      <w:r>
        <w:rPr>
          <w:lang w:val="hi_IN" w:bidi="hi_IN"/>
        </w:rPr>
      </w:r>
      <w:r>
        <w:rPr>
          <w:lang w:val="hi_IN" w:bidi="hi_IN"/>
        </w:rPr>
        <w:t>पिछला भाग उन सात भागों में से अंतिम था, जिन्होंने उन क्षेत्रों और उनकी सीमाओं का वर्णन किया था जिन्हें यहोवा ने इस्राएल के शेष सात गोत्रों को बाँटा था। अन्तिम चिट्ठी जो यहोशू ने डाली थी, वह दान के गोत्र के लिए निकली, और इस भाग में उन शहरों की सूची दी गई है, जो उनके गाँवों सहित दान के क्षेत्र में थे।</w:t>
      </w:r>
    </w:p>
    <w:p>
      <w:pPr/>
      <w:r>
        <w:rPr>
          <w:lang w:val="hi_IN" w:bidi="hi_IN"/>
        </w:rPr>
      </w:r>
      <w:r>
        <w:rPr>
          <w:lang w:val="hi_IN" w:bidi="hi_IN"/>
        </w:rPr>
        <w:t>यह कहानी शीलो में होती है, जहाँ मिलापवाला तम्बू या निवास-स्थान है। जब इस्राएल के लोग भूमि को सभी गोत्रों के बीच बाँटने का काम पूरा कर लेते हैं, तो वे नून के पुत्र यहोशू को उसकी विरासत के रूप में कुछ भूमि देते हैं। यहोवा ने कहा था कि यहोशू जो भी नगर चाहता है, उसे ले सकता है। यहोवा ने संभवतः यह उस समय कहा जब उसने यहोशू अध्याय 15 में यपुन्ने के पुत्र कालेब को कनान में भूमि देने का वादा किया था। इसलिए इस्राएली यहोशू को वह नगर देते हैं जिसे वह स्वयं चुनता है, अर्थात् तिम्नत्सेरह। बाइबल के एक अन्य भाग में इसे तिम्नतहेरेस कहा जाता है। यह नगर पहाड़ी देश में है जो एप्रैम के गोत्र का है, क्योंकि यहोशू एप्रैम का है। तिम्नतसेरह यरूशलेम के 27 किलोमीटर उत्तर-पश्चिम में है। यहोशू उस नगर का पुनर्निर्माण करता है, जो उसे मिलने के समय उजड़ा हुआ था, और वह वहाँ बस जाता है।</w:t>
      </w:r>
    </w:p>
    <w:p>
      <w:pPr/>
      <w:r>
        <w:rPr>
          <w:lang w:val="hi_IN" w:bidi="hi_IN"/>
        </w:rPr>
      </w:r>
      <w:r>
        <w:rPr>
          <w:lang w:val="hi_IN" w:bidi="hi_IN"/>
        </w:rPr>
        <w:t>यहाँ रुकें और समूह में एप्रैम और यहोशू के शहर तिम्नतसेरह का नक्शा देखें। इस ऑडियो को यहाँ रोकें।</w:t>
      </w:r>
    </w:p>
    <w:p>
      <w:pPr/>
      <w:r>
        <w:rPr>
          <w:lang w:val="hi_IN" w:bidi="hi_IN"/>
        </w:rPr>
      </w:r>
      <w:r>
        <w:rPr>
          <w:lang w:val="hi_IN" w:bidi="hi_IN"/>
        </w:rPr>
        <w:t>ये वे भूमि के भाग हैं जिन्हें याजक एलीआजर और नून के पुत्र यहोशू ने इस्राएलियों के गोत्रों के कुलों, अर्थात् परिवारों, के अगुवों के साथ मिलकर भाग के रूप में बाँटा था। आपको याद होगा कि यहोवा ने मूसा से कहा था कि वह इस्राएल के प्रत्येक गोत्र में से एक अगुवा चुने, जो यहोशू और एलीआजर याजक के साथ भूमि को बाँटने में सहायता करे। एलीआजर, यहोशू और गोत्र के अगुवों ने भूमि को बाँटने के लिए चिट्ठियों का उपयोग किया। उन्होंने शीलो के मिलापवाले तम्बू के सामने चिट्ठियाँ डालीं, क्योंकि मिलापवाला तम्बू वह स्थान है जहाँ यहोवा की उपस्थिति होती है। इस तरह, उन्होंने भूमि को बाँटने का काम पूरा किया।</w:t>
      </w:r>
    </w:p>
    <w:p>
      <w:pPr/>
      <w:r>
        <w:rPr>
          <w:lang w:val="hi_IN" w:bidi="hi_IN"/>
        </w:rPr>
      </w:r>
      <w:r>
        <w:rPr>
          <w:lang w:val="hi_IN" w:bidi="hi_IN"/>
        </w:rPr>
        <w:t>यहाँ रुककर समूह में इस प्रश्न पर चर्चा करें: आपके समुदाय में भूमि का बँटवारा कौन तय करता है, और वे यह निर्णय कैसे लेते हैं? यदि आपके देश में क्षेत्रों की सीमाएँ अब और नहीं बदलतीं, तो उन्हें पहले किसने निर्धारित किया था और उन्होंने यह कैसे किया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यहोशू 19:49–51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जब इस्राएली भूमि को बाँटने का काम पूरा कर लेते हैं, तो वे नून के पुत्र यहोशू को उसकी विरासत के रूप में कुछ भूमि देते हैं। यहोवा ने पहले जो कहा था, उसके अनुसार, इस्राएली यहोशू को एक नगर देते हैं जिसे वह चुनता है, जो एप्रैम के पहाड़ी देश में तिम्नत्सेरह है।</w:t>
      </w:r>
    </w:p>
    <w:p>
      <w:pPr/>
      <w:r>
        <w:rPr>
          <w:lang w:val="hi_IN" w:bidi="hi_IN"/>
        </w:rPr>
      </w:r>
      <w:r>
        <w:rPr>
          <w:b/>
          <w:lang w:val="hi_IN" w:bidi="hi_IN"/>
        </w:rPr>
        <w:t>दूसरे दृश्य में:</w:t>
      </w:r>
      <w:r>
        <w:rPr>
          <w:lang w:val="hi_IN" w:bidi="hi_IN"/>
        </w:rPr>
        <w:t xml:space="preserve"> यह भाग उन सभी भागों को समाप्त करता है जो यह बताते हैं कि यहोवा ने इस्राएल के 12 गोत्रों को भूमि कैसे बाँटी।</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और इस्राएली गोत्रों के कुलों या परिवारों के अगुवे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शीलो में होती है, जहाँ मिलापवाला तम्बू है। जब इस्राएल के लोग सभी गोत्रों के बीच भूमि को बाँटने का काम पूरा कर लेते हैं, तो वे नून के पुत्र यहोशू को उसकी विरासत के रूप में कुछ भूमि देते हैं। यहोवा ने कहा था कि यहोशू जो भी नगर चाहता है, उसे ले सकता है। यहोवा ने ऐसा पहले कहा था, परन्तु हमारे पास इसका कोई उल्लेख नहीं है। आप इस भाग को इस प्रकार व्यवस्थित कर सकते हैं ताकि यह इस तरह कहे, “यहोवा ने पहले ही आज्ञा दी थी कि यहोशू जो भी नगर चाहता है, उसे ले ले। इसलिए जब इस्राएलियों ने भूमि को बाँटने का काम पूरा कर लिया, तो उन्होंने यहोशू को एक ऐसा नगर दिया जिसे उसने अपनी विरासत के रूप में चुना।"</w:t>
      </w:r>
    </w:p>
    <w:p>
      <w:pPr/>
      <w:r>
        <w:rPr>
          <w:lang w:val="hi_IN" w:bidi="hi_IN"/>
        </w:rPr>
      </w:r>
      <w:r>
        <w:rPr>
          <w:lang w:val="hi_IN" w:bidi="hi_IN"/>
        </w:rPr>
        <w:t>इस्राएल के लोग यहोशू को वह नगर देते हैं जिसे वह चुनता है, जो तिम्नत्सेरह है, जिसे तिम्नत्हेरेस भी कहा जाता है, जो पहाड़ी देश में एप्रैम के गोत्र का है। यहोशू एप्रैम के गोत्र का है, इसलिए शायद यही कारण है कि वह इस नगर को चुनता है। तिम्नतसेरह यरूशलेम के 27 किलोमीटर उत्तर-पश्चिम में है। यहोशू उस नगर का पुनर्निर्माण करता है, क्योंकि जब उसे वह मिला था तब वह उजड़ा हुआ था, और वह वहाँ बस जाता है।</w:t>
      </w:r>
    </w:p>
    <w:p>
      <w:pPr/>
      <w:r>
        <w:rPr>
          <w:lang w:val="hi_IN" w:bidi="hi_IN"/>
        </w:rPr>
      </w:r>
      <w:r>
        <w:rPr>
          <w:lang w:val="hi_IN" w:bidi="hi_IN"/>
        </w:rPr>
        <w:t>यहाँ रुकें और समूह में एप्रैम और यहोशू के नगर तिम्नतसेरह का नक्शा देखें। इस ऑडियो को यहाँ रोकें।</w:t>
      </w:r>
    </w:p>
    <w:p>
      <w:pPr/>
      <w:r>
        <w:rPr>
          <w:lang w:val="hi_IN" w:bidi="hi_IN"/>
        </w:rPr>
      </w:r>
      <w:r>
        <w:rPr>
          <w:lang w:val="hi_IN" w:bidi="hi_IN"/>
        </w:rPr>
        <w:t>यहाँ रुककर समूह में इस प्रश्न पर चर्चा करें: जिस नगर को यहोशू ने चुना, उसके दो अलग-अलग नाम थे, और यही स्थिति कुछ अन्य नगरों की भी थी जिन्हें इस्राएलियों ने विरासत में पाया। क्या आपके देश में ऐसे नगर या क्षेत्र हैं जिनके एक से अधिक नाम हैं? यदि हाँ, तो हर नगर के अलग-अलग नाम कहाँ से आए? इस ऑडियो को यहाँ रोकें।</w:t>
      </w:r>
    </w:p>
    <w:p>
      <w:pPr/>
      <w:r>
        <w:rPr>
          <w:lang w:val="hi_IN" w:bidi="hi_IN"/>
        </w:rPr>
      </w:r>
      <w:r>
        <w:rPr>
          <w:lang w:val="hi_IN" w:bidi="hi_IN"/>
        </w:rPr>
        <w:t>अब यह भाग इस्राएल के गोत्रों को भूमि के वितरण के बारे में बात करने वाले सभी भागों का सारांश देता है और समाप्त करता है। यह यहोशू 14:1–2 में यहोशू के इस भाग के परिचय के लगभग समान है, जो इन भागों की शुरुआत करता है जो भूमि के वितरण के बारे में बात करते हैं। ये वे भूमि के भाग हैं जिन्हें याजक एलीआजर और नून के पुत्र यहोशू ने इस्राएलियों के गोत्रों के कुलों, अर्थात् परिवारों, के अगुवों के साथ मिलकर भाग के रूप में बाँटा था। वे शीलो के मिलापवाले तम्बू के सामने चिट्ठियाँ डालते हैं, क्योंकि मिलापवाला तम्बू वह स्थान है जहाँ यहोवा की उपस्थिति होती है। इस तरह वे भूमि को विभाजित करने का काम पूरा करते हैं।</w:t>
      </w:r>
    </w:p>
    <w:p>
      <w:pPr/>
      <w:r>
        <w:rPr>
          <w:lang w:val="hi_IN" w:bidi="hi_IN"/>
        </w:rPr>
      </w:r>
      <w:r>
        <w:rPr>
          <w:lang w:val="hi_IN" w:bidi="hi_IN"/>
        </w:rPr>
        <w:t>यहाँ रुकें और समूह में इस प्रश्न पर चर्चा करें: यह उस पूरी कहानी को समाप्त करता है जब यहोवा ने इस्राएल के 12 गोत्रों को भूमि आवंटित की थी। इस कहानी की शुरुआत, जो कई भाग पहले था, और इस भाग में इस कहानी का अन्त, लगभग एक ही हैं। अपनी संस्कृति में आप कहानी के किसी महत्वपूर्ण भाग की शुरुआत और अंत को कैसे चिह्नित करते हैं? ध्यान रखें कि यह कहानी उस भूमि की एक सूची या विवरण है जो यहोवा अपने लोगों को देता है। आपकी संस्कृति में, आप कैसे किसी आधिकारिक अभिलेख की शुरुआत और समाप्ति करेंगे जिसमें अधिकारियों द्वारा लोगों को दी गई भूमि का विवरण 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19:49–51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महायाजक एलीआजर</w:t>
      </w:r>
    </w:p>
    <w:p>
      <w:pPr>
        <w:pStyle w:val="ListBullet"/>
        <w:spacing w:line="240" w:lineRule="auto"/>
        <w:ind w:left="720"/>
      </w:pPr>
      <w:r>
        <w:rPr>
          <w:lang w:val="hi_IN" w:bidi="hi_IN"/>
        </w:rPr>
      </w:r>
      <w:r>
        <w:rPr>
          <w:lang w:val="hi_IN" w:bidi="hi_IN"/>
        </w:rPr>
        <w:t>और इस्राएली गोत्रों के कुलों या परिवारों के अगुवे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जब इस्राएल के लोग सभी कुलों के बीच भूमि को बाँटने का काम पूरा कर लेते हैं, तो वे नून के पुत्र यहोशू को उसकी विरासत के रूप में कुछ भूमि देते हैं। यहोवा ने कहा था कि यहोशू जो भी नगर चाहता है, उसे ले सकता है। इसलिए, इस्राएल के लोग यहोशू को वह नगर देते हैं जिसे वह चुनता है, जो तिम्नत्सेरह या तिम्नत्हेरेस है। यह नगर पहाड़ी देश में है जो एप्रैम के कुल का है, क्योंकि यहोशू एप्रैम के गोत्र का है। तिम्नतसेरह यरूशलेम के 27 किलोमीटर उत्तर-पश्चिम में है। यहोशू उस नगर का पुनर्निर्माण करता है, जो उसे मिलने के समय उजड़ा हुआ था, और वह वहाँ बस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 भूमि के वे भाग हैं जिन्हें याजक एलीआजर और नून का पुत्र यहोशू इस्राएली गोत्रों के परिवारों के अगुवों के साथ मिलकर विरासत के रूप में बाँटते हैं। वे मिलापवाले तम्बू के प्रवेश द्वार पर शीलो में यहोवा की उपस्थिति में भूमि को बाँटने के लिए चिट्ठियों का उपयोग करते हैं। इस तरह, वे भूमि को विभाजित करने का काम पूरा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महायाजक एलीआजर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19:49–51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w:t>
      </w:r>
      <w:r>
        <w:rPr>
          <w:b/>
          <w:lang w:val="hi_IN" w:bidi="hi_IN"/>
        </w:rPr>
        <w:t>इस्राएल के पुत्र</w:t>
      </w:r>
      <w:r>
        <w:rPr>
          <w:lang w:val="hi_IN" w:bidi="hi_IN"/>
        </w:rPr>
        <w:t xml:space="preserve">, या </w:t>
      </w:r>
      <w:r>
        <w:rPr>
          <w:b/>
          <w:lang w:val="hi_IN" w:bidi="hi_IN"/>
        </w:rPr>
        <w:t>इस्राएली</w:t>
      </w:r>
      <w:r>
        <w:rPr>
          <w:lang w:val="hi_IN" w:bidi="hi_IN"/>
        </w:rPr>
        <w:t xml:space="preserve">, सभी कुलों के बीच भूमि को बाँटने का काम पूरा कर लेते हैं, तो वे नून के पुत्र यहोशू को उसकी </w:t>
      </w:r>
      <w:r>
        <w:rPr>
          <w:b/>
          <w:lang w:val="hi_IN" w:bidi="hi_IN"/>
        </w:rPr>
        <w:t>विरासत</w:t>
      </w:r>
      <w:r>
        <w:rPr>
          <w:lang w:val="hi_IN" w:bidi="hi_IN"/>
        </w:rPr>
        <w:t xml:space="preserve"> के रूप में कुछ भूमि देते हैं। इस्राएल के पुत्रों के लिए उसी शब्द या वाक्यांश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 विरासत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ने कहा था कि यहोशू जो भी नगर चाहता है, उसे ले सकता है। यहोवा के लिए उसी नाम का उपयोग करें जो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 भूमि के वे भाग हैं जिन्हें </w:t>
      </w:r>
      <w:r>
        <w:rPr>
          <w:b/>
          <w:lang w:val="hi_IN" w:bidi="hi_IN"/>
        </w:rPr>
        <w:t>याजक</w:t>
      </w:r>
      <w:r>
        <w:rPr>
          <w:lang w:val="hi_IN" w:bidi="hi_IN"/>
        </w:rPr>
        <w:t xml:space="preserve"> एलीआजर और नून के पुत्र यहोशू ने इस्राएली गोत्रों के परिवारों के अगुवों के साथ मिलकर भाग और अधिकार के रूप में बाँटा था। उन्होंने मिलापवाले तम्बू के प्रवेश द्वार पर शीलो में यहोवा की उपस्थिति में भूमि को बाँटने के लिए </w:t>
      </w:r>
      <w:r>
        <w:rPr>
          <w:b/>
          <w:lang w:val="hi_IN" w:bidi="hi_IN"/>
        </w:rPr>
        <w:t>चिट्ठियों</w:t>
      </w:r>
      <w:r>
        <w:rPr>
          <w:lang w:val="hi_IN" w:bidi="hi_IN"/>
        </w:rPr>
        <w:t xml:space="preserve"> का उपयोग किया। यह पद, यहोशू 19:51, यहोशू 14:1 की तरह है, जिसका आपने पहले अनुवाद किया था। आपको यह तुलना करनी चाहिए कि आपने उस पद में समान शब्दों और वाक्यांशों का अनुवाद कैसे किया और यहाँ उनका अनुवाद उसी तरह करें। याजक और चिट्ठियों के लिए उसी शब्द या वाक्यांश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b/>
          <w:lang w:val="hi_IN" w:bidi="hi_IN"/>
        </w:rPr>
        <w:t>मिलापवाले तम्बू</w:t>
      </w:r>
      <w:r>
        <w:rPr>
          <w:lang w:val="hi_IN" w:bidi="hi_IN"/>
        </w:rPr>
        <w:t xml:space="preserve"> के लिए उसी शब्द या वाक्यांश का उपयोग करें जिसका उपयोग आपने पिछले भागों में किया था। मिलापवाले तम्बू के बारे में अधिक जानकारी के लिए, जो निवासस्थान को दर्शाता है, मुख्य शब्दावली में </w:t>
      </w:r>
      <w:r>
        <w:rPr>
          <w:lang w:val="hi_IN" w:bidi="hi_IN"/>
        </w:rPr>
        <w:t>निवासस्थान</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20:1–9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20:1–9 को सुनें और अपने मन में रखें।</w:t>
      </w:r>
    </w:p>
    <w:p>
      <w:pPr/>
      <w:r>
        <w:rPr>
          <w:lang w:val="hi_IN" w:bidi="hi_IN"/>
        </w:rPr>
      </w:r>
      <w:r>
        <w:rPr>
          <w:lang w:val="hi_IN" w:bidi="hi_IN"/>
        </w:rPr>
        <w:t>यदि सम्भव हो, तो यहोशू 20:1–9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20:1–9 का ऑडियो संस्करण सबसे आसानी से समझ में आने वाले अनुवाद में सुनें।</w:t>
      </w:r>
    </w:p>
    <w:p>
      <w:pPr/>
      <w:r>
        <w:rPr>
          <w:lang w:val="hi_IN" w:bidi="hi_IN"/>
        </w:rPr>
      </w:r>
      <w:r>
        <w:rPr>
          <w:lang w:val="hi_IN" w:bidi="hi_IN"/>
        </w:rPr>
        <w:t>पिछले भाग में, जब यहोशू ने इस्राएल के सभी गोत्रों के बीच भूमि को बाँटने का काम पूरा कर लिया था, तब इस्राएलियों ने यहोशू को उसकी विरासत के रूप में एक शहर दिया। इस्राएलियों ने यहोवा के निर्देशों का पालन किया जब उन्होंने यहोशू को वह शहर दिया जिसे उसने चुना था, जो एप्रैम का तिम्नत्सेरह था। यहोशू ने शहर का पुनर्निर्माण किया और वहाँ बस गया।</w:t>
      </w:r>
    </w:p>
    <w:p>
      <w:pPr/>
      <w:r>
        <w:rPr>
          <w:lang w:val="hi_IN" w:bidi="hi_IN"/>
        </w:rPr>
      </w:r>
      <w:r>
        <w:rPr>
          <w:lang w:val="hi_IN" w:bidi="hi_IN"/>
        </w:rPr>
        <w:t>अब यहोवा यहोशू के माध्यम से इस्राएल के पुत्रों, या इस्राएलियों से बात करता है। यहोवा यहोशू को आज्ञा देता है कि वह इस्राएलियों से कहे कि अब शरण शहरों या सुरक्षा के शहरों को चुनने का समय है। यहोवा ने पहले ही मूसा के माध्यम से इस्राएलियों को शरण के शहरों के बारे में निर्देश दे दिए थे। यहोवा यहोशू के द्वारा इस्राएलियों को निर्देश देता है कि वे इन शहरों को चुनें ताकि कोई हत्यारा, या जो गलती से किसी और को मार डालता है और उसका ऐसा करने का इरादा नहीं था, सुरक्षित रहने के लिए इन शहरों में से किसी एक की ओर दौड़ सके। यहोवा ने इस्राएलियों को बताया था कि इन शहरों को कैसे स्थापित किया जाए। यहोवा समझाता है कि ये शहर हत्यारे को लहू का पलटा लेने वाले से बचाएँगे जो उस हत्यारे को मारना आएंगे।</w:t>
      </w:r>
    </w:p>
    <w:p>
      <w:pPr/>
      <w:r>
        <w:rPr>
          <w:lang w:val="hi_IN" w:bidi="hi_IN"/>
        </w:rPr>
      </w:r>
      <w:r>
        <w:rPr>
          <w:lang w:val="hi_IN" w:bidi="hi_IN"/>
        </w:rPr>
        <w:t>लहू का पलटा लेने वाला मरे हुए व्यक्ति का एक रिश्तेदार है। उसका काम हत्या का बदला लेना, या उसका प्रतिशोध करना था। लहू का प्रतिशोध लेने वाला उन लोगों को दंड देता था जिन्होंने हत्या की थी, ताकि हत्यारे द्वारा परिवार को जो पीड़ा या हानि हुई थी उसका एक प्रकार का बदला लिया जा सके। लहू का प्रतिशोध लेने वाला यह काम उस हत्या करने वाले को मारकर करता था। यह उस दंड के सिद्धांत की पुष्टि करता है जिसे यहोवा ने उत्पत्ति की पुस्तक में स्थापित किया था, जब यहोवा ने कहा था कि यदि कोई किसी व्यक्ति को मारता है, तो उस हत्या करने वाले को भी कोई और मारेगा। यहोवा चाहता है कि उसकी जाति शुद्ध हो और हत्यारों से मुक्त हो, क्योंकि जब दूसरों को मार डालने वाले लोगों को जीवित रहने की अनुमति देते हैं, तो वे राष्ट्र और भूमि अशुद्ध हो जाती है, या यहोवा की सेवा के लिए अयोग्य हो जाती है। परन्तु यहोवा उन लोगों की रक्षा करना चाहता है जो गलती से या बिना किसी इरादे के किसी को मार डालते हैं।</w:t>
      </w:r>
    </w:p>
    <w:p>
      <w:pPr/>
      <w:r>
        <w:rPr>
          <w:lang w:val="hi_IN" w:bidi="hi_IN"/>
        </w:rPr>
      </w:r>
      <w:r>
        <w:rPr>
          <w:lang w:val="hi_IN" w:bidi="hi_IN"/>
        </w:rPr>
        <w:t>यहाँ रुकें और समूह में इस प्रश्न पर चर्चा करें: आपके लोगों का समूह उस व्यक्ति के लिए कौन से अलग-अलग प्रकार के दंड देता है जो जानबूझकर किसी व्यक्ति की हत्या करता है और जो किसी व्यक्ति को गलती से मार डालता है? इस ऑडियो को यहाँ रोकें।</w:t>
      </w:r>
    </w:p>
    <w:p>
      <w:pPr/>
      <w:r>
        <w:rPr>
          <w:lang w:val="hi_IN" w:bidi="hi_IN"/>
        </w:rPr>
      </w:r>
      <w:r>
        <w:rPr>
          <w:lang w:val="hi_IN" w:bidi="hi_IN"/>
        </w:rPr>
        <w:t>यहोवा यहोशू से कहता है कि वह इस्राएलियों से कहे कि जो हत्यारा अनजाने में किसी को मार डालता है, वह शरण के शहरों में से एक की ओर भागो। हत्यारा को शहर के फाटक पर खड़ा होना चाहिए, जहाँ पुरनिए मामलों का न्याय करें और शहर के अगुवों को समझाएँ कि उसने क्या किया। शहर के फाटक का प्रवेश-स्थान वह क्षेत्र होता है जो शहर के प्रवेश द्वार के पास होता है। शहर के पुरनिये, अर्थात् स्थानीय अधिकारी, शहर के फाटक पर इकट्ठा होते थे ताकि वे उन झगड़ों का निर्णय करें जो लोग उनके सामने निपटारे के लिए लाते थे। अगुवे शायद यह तय करते थे कि उन्हें क्या लगता है कि हत्यारे ने जानबूझकर उस व्यक्ति की हत्या कर दी थी या गलती से। हमें यह निश्चित नहीं है कि शहर के अगुवों ने हत्यारे की गवाही के अलावा किस बात का उपयोग किया था यह तय करने के लिए कि वह दोषी था या नहीं। यदि वे यह न्याय करें कि उसने जानबूझकर उस व्यक्ति को मारा था, तो अगुवे उसे लहू का पलटा लेने वाले को दे देते।</w:t>
      </w:r>
    </w:p>
    <w:p>
      <w:pPr/>
      <w:r>
        <w:rPr>
          <w:lang w:val="hi_IN" w:bidi="hi_IN"/>
        </w:rPr>
      </w:r>
      <w:r>
        <w:rPr>
          <w:lang w:val="hi_IN" w:bidi="hi_IN"/>
        </w:rPr>
        <w:t>यहाँ रुकें और समूह में चर्चा करें: आप अपने समुदाय में संघर्षों के बारे में निर्णय लेने के लिए कहाँ इकट्ठा होते हैं? वे निर्णय कौन लोग मिलकर लेते हैं? इस ऑडियो को यहाँ रोकें।</w:t>
      </w:r>
    </w:p>
    <w:p>
      <w:pPr/>
      <w:r>
        <w:rPr>
          <w:lang w:val="hi_IN" w:bidi="hi_IN"/>
        </w:rPr>
      </w:r>
      <w:r>
        <w:rPr>
          <w:lang w:val="hi_IN" w:bidi="hi_IN"/>
        </w:rPr>
        <w:t>यदि वह हत्या करने वाला अगुवों को यह विश्वास दिला देता कि वह सच बोल रहा है और निर्दोष है, या उसने जानबूझकर उस व्यक्ति को मारने का इरादा नहीं किया था, तो पुरनिये उसे शहर में आने की अनुमति देते थे। पुरनिए उस व्यक्ति को शहर में रहने के लिए एक स्थान देते थे, और वह व्यक्ति उनके बीच रहेगा। और यदि लहू का पलटा वाला उस हत्या करने वाले का पीछा करता, तो पुरनियों को उस व्यक्ति को, जो सुरक्षा के लिए उनके शहर में भागकर आया था, उसे उसके मारने वाले के हवाले नहीं करना था। उन्हें उस हत्यारे की रक्षा करनी थी, क्योंकि उसने बिना योजना बनाए दूसरे व्यक्ति को मार डाला था, न कि इसलिए कि वह उस व्यक्ति से नफरत करता था।</w:t>
      </w:r>
    </w:p>
    <w:p>
      <w:pPr/>
      <w:r>
        <w:rPr>
          <w:lang w:val="hi_IN" w:bidi="hi_IN"/>
        </w:rPr>
      </w:r>
      <w:r>
        <w:rPr>
          <w:lang w:val="hi_IN" w:bidi="hi_IN"/>
        </w:rPr>
        <w:t>यहाँ रुककर समूह में उन स्थितियों पर चर्चा करें जब किसी ने अपने किसी रिश्तेदार के साथ हुए अपराध के बाद बदला लिया हो। इस ऑडियो को यहाँ रोकें।</w:t>
      </w:r>
    </w:p>
    <w:p>
      <w:pPr/>
      <w:r>
        <w:rPr>
          <w:lang w:val="hi_IN" w:bidi="hi_IN"/>
        </w:rPr>
      </w:r>
      <w:r>
        <w:rPr>
          <w:lang w:val="hi_IN" w:bidi="hi_IN"/>
        </w:rPr>
        <w:t>हत्या करने वाले को शरण शहर, अर्थात् सुरक्षा के शहर में तब तक रहना होता था जब तक उसके शहर की मण्डली या समुदाय इकट्ठा होकर उसके मामले का निर्णय न कर ले। यहाँ "मण्डली" का अर्थ इस्राएली समुदाय के वयस्क पुरुषों से है। गिनती अध्याय 35 यह स्पष्ट करता है कि उस हत्यारे के अपने शहर की मण्डली ही उसका न्याय करेगी और फिर यदि वह निर्दोष था, तो उसे शरण शहर में वापस भेज देगी। मण्डली यह तय करेगी कि उस हत्यारे ने मृतक को गलती से मारा था, न कि इसलिए कि वह उस व्यक्ति से नफरत करता था। यदि ऐसा था, तो वे उस हत्यारे को शरण शहर, या सुरक्षा के शहर में वापस भेज देते हैं। यदि वह हत्यारा निर्दोष होता, तो उसे उस समय के महायाजक की मृत्यु होने तक शरण शहर में ही रहना था। याद रखें कि यहोवा ने पहले उत्पत्ति की पुस्तक में कहा था कि यदि कोई व्यक्ति किसी को मारता है, तो उस हत्यारे को कोई और मारेगा। क्योंकि उस हत्या करने वाले ने अनजाने में उस व्यक्ति को मारा था, इसलिए यहोवा महायाजक की स्वाभाविक मृत्यु को उस हत्या करने वाले के स्थान पर एक विकल्प या बदले के रूप में प्रदान करता है, ताकि उस हत्या करने वाले को मरना न पड़े। महायाजक एकमात्र व्यक्ति था जिसे पवित्र तेल का अभिषेक प्राप्त होता था। यह अभिषेक महायाजक को अन्य सभी लोगों से अलग करता है ताकि वह एक विशेष तरीके से यहोवा की सेवा कर सके। केवल महायाजक की मृत्यु ही उस हत्या करने वाले को छुड़ा सकती थी, या उसे मुक्त कर सकती थी। कोई और यह नहीं कर सकता था। महायाजक की मृत्यु के बाद, हत्यारा उस शहर में अपने घर लौटने के लिए स्वतंत्र था जहाँ से वह भाग गया था।</w:t>
      </w:r>
    </w:p>
    <w:p>
      <w:pPr/>
      <w:r>
        <w:rPr>
          <w:lang w:val="hi_IN" w:bidi="hi_IN"/>
        </w:rPr>
      </w:r>
      <w:r>
        <w:rPr>
          <w:lang w:val="hi_IN" w:bidi="hi_IN"/>
        </w:rPr>
        <w:t>यहाँ रुकें और समूह में चर्चा करें: आपके लोगों के समूह में कौन न्याय करता है और संघर्षों के बारे में निर्णय लेता है? यदि समुदाय के सदस्य शामिल हो जाते हैं, तो आप यह कैसे तय करते हैं कि न्याय में कौन भाग लेता है? इस ऑडियो को यहाँ रोकें।</w:t>
      </w:r>
    </w:p>
    <w:p>
      <w:pPr/>
      <w:r>
        <w:rPr>
          <w:lang w:val="hi_IN" w:bidi="hi_IN"/>
        </w:rPr>
      </w:r>
      <w:r>
        <w:rPr>
          <w:lang w:val="hi_IN" w:bidi="hi_IN"/>
        </w:rPr>
        <w:t>इसलिए इस्राएली वह करते हैं जो यहोवा उन्हें यहोशू के माध्यम से करने का आज्ञा देता है। वे शरण के छह शहरों या सुरक्षा के शहरों को अलग करते हैं। इन शहरों में से तीन यरदन नदी के पश्चिम की ओर और तीन शहर पूर्व की ओर हैं।</w:t>
      </w:r>
    </w:p>
    <w:p>
      <w:pPr/>
      <w:r>
        <w:rPr>
          <w:lang w:val="hi_IN" w:bidi="hi_IN"/>
        </w:rPr>
      </w:r>
      <w:r>
        <w:rPr>
          <w:lang w:val="hi_IN" w:bidi="hi_IN"/>
        </w:rPr>
        <w:t>यहाँ रुकें और समूह में इस्राएल के शरण शहरों या सुरक्षा के शहरों को दिखाने वाला नक्शा देखें। इस ऑडियो को यहाँ रोकें।</w:t>
      </w:r>
    </w:p>
    <w:p>
      <w:pPr/>
      <w:r>
        <w:rPr>
          <w:lang w:val="hi_IN" w:bidi="hi_IN"/>
        </w:rPr>
      </w:r>
      <w:r>
        <w:rPr>
          <w:lang w:val="hi_IN" w:bidi="hi_IN"/>
        </w:rPr>
        <w:t>ये सभी इस्राएलियों और उनके बीच रहने वाले किसी भी विदेशी के लिए चुने हुए शहर, या सुरक्षा के शहर हैं, ताकि जो कोई किसी व्यक्ति को गलती से मार डाले, वह वहाँ भाग सके। तब जिस व्यक्ति की मृत्यु हो गई थी, उसका रिश्तेदार उस हत्यारे को जब तक वह वहाँ रहे, तब तक नहीं मारेगा।</w:t>
      </w:r>
    </w:p>
    <w:p>
      <w:pPr/>
      <w:r>
        <w:rPr>
          <w:lang w:val="hi_IN" w:bidi="hi_IN"/>
        </w:rPr>
      </w:r>
      <w:r>
        <w:rPr>
          <w:lang w:val="hi_IN" w:bidi="hi_IN"/>
        </w:rPr>
        <w:t>यहाँ रुकें और समूह में इस प्रश्न पर चर्चा करें: यदि आपके लोगों के समूह में रहने वाला कोई विदेशी किसी को मार डालता है तो क्या होता है? एक विदेशी के रूप में उसके लिए कानून कैसे बदल जाते हैं, या क्या एक विदेशी के लिए कानून नहीं बदलते हैं?</w:t>
      </w:r>
      <w:r>
        <w:rPr>
          <w:lang w:val="hi_IN" w:bidi="hi_IN"/>
        </w:rPr>
      </w:r>
    </w:p>
    <w:p>
      <w:pPr>
        <w:pStyle w:val="Heading3"/>
      </w:pPr>
      <w:r>
        <w:rPr>
          <w:lang w:val="hi_IN" w:bidi="hi_IN"/>
        </w:rPr>
        <w:t>घटनाओं को समझाना</w:t>
      </w:r>
    </w:p>
    <w:p>
      <w:pPr/>
      <w:r>
        <w:rPr>
          <w:lang w:val="hi_IN" w:bidi="hi_IN"/>
        </w:rPr>
      </w:r>
      <w:r>
        <w:rPr>
          <w:lang w:val="hi_IN" w:bidi="hi_IN"/>
        </w:rPr>
        <w:t>यहोशू 20:1–9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यहोशू से बात करता है और उसे आज्ञा देता है कि वह इस्राएलियों से कहे कि वे शरण के शहर, अर्थात् सुरक्षा के शहरों को चुनें।</w:t>
      </w:r>
    </w:p>
    <w:p>
      <w:pPr/>
      <w:r>
        <w:rPr>
          <w:lang w:val="hi_IN" w:bidi="hi_IN"/>
        </w:rPr>
      </w:r>
      <w:r>
        <w:rPr>
          <w:b/>
          <w:lang w:val="hi_IN" w:bidi="hi_IN"/>
        </w:rPr>
        <w:t>दूसरे दृश्य में:</w:t>
      </w:r>
      <w:r>
        <w:rPr>
          <w:lang w:val="hi_IN" w:bidi="hi_IN"/>
        </w:rPr>
        <w:t xml:space="preserve"> यहोवा यहोशू से कहता है कि वह इस्राएलियों से कहे कि हत्यारा इन शहरों में से एक की ओर दौड़कर शहर के फाटक के प्रवेश द्वार पर खड़ा रहे, जहाँ पुरनिए उनके मामलों का न्याय करते हैं। यदि उसने गलती से दूसरे व्यक्ति को मार डाला है तो उन्हें उस हत्यारे की रक्षा करनी है।</w:t>
      </w:r>
    </w:p>
    <w:p>
      <w:pPr/>
      <w:r>
        <w:rPr>
          <w:lang w:val="hi_IN" w:bidi="hi_IN"/>
        </w:rPr>
      </w:r>
      <w:r>
        <w:rPr>
          <w:b/>
          <w:lang w:val="hi_IN" w:bidi="hi_IN"/>
        </w:rPr>
        <w:t>तीसरे दृश्य में:</w:t>
      </w:r>
      <w:r>
        <w:rPr>
          <w:lang w:val="hi_IN" w:bidi="hi_IN"/>
        </w:rPr>
        <w:t xml:space="preserve"> यहोशू को इस्राएलियों से कहना है कि उस हत्यारे को शरण शहर में, अर्थात् सुरक्षा के शहर में ही रहना होगा, जब तक कि उसके अपने शहर की मण्डली या समुदाय इकट्ठा हो कर उसके मामले का न्याय न कर दे। उसे शरण शहर में तब तक रहना है जब तक उस समय के महायाजक की मृत्यु नहीं हो जाती है। इसके बाद, हत्यारा उस शहर में अपने घर लौटने के लिए स्वतंत्र होगा जहाँ से वह भाग आया था।</w:t>
      </w:r>
    </w:p>
    <w:p>
      <w:pPr/>
      <w:r>
        <w:rPr>
          <w:lang w:val="hi_IN" w:bidi="hi_IN"/>
        </w:rPr>
      </w:r>
      <w:r>
        <w:rPr>
          <w:b/>
          <w:lang w:val="hi_IN" w:bidi="hi_IN"/>
        </w:rPr>
        <w:t>चौथे दृश्य में:</w:t>
      </w:r>
      <w:r>
        <w:rPr>
          <w:lang w:val="hi_IN" w:bidi="hi_IN"/>
        </w:rPr>
        <w:t xml:space="preserve"> इस्राएली छह शरण शहर, अर्थात् सुरक्षा के शहरों को अलग करते हैं। इन शहरों में से तीन यरदन नदी के पश्चिम की ओर और तीन शहर पूर्व की ओर हैं।</w:t>
      </w:r>
    </w:p>
    <w:p>
      <w:pPr/>
      <w:r>
        <w:rPr>
          <w:lang w:val="hi_IN" w:bidi="hi_IN"/>
        </w:rPr>
      </w:r>
      <w:r>
        <w:rPr>
          <w:b/>
          <w:lang w:val="hi_IN" w:bidi="hi_IN"/>
        </w:rPr>
        <w:t>पाँचवें दृश्य में:</w:t>
      </w:r>
      <w:r>
        <w:rPr>
          <w:lang w:val="hi_IN" w:bidi="hi_IN"/>
        </w:rPr>
        <w:t xml:space="preserve"> यह भाग इस बात का सार बताता है कि यहोशू ने शरण शहरों, अर्थात् सुरक्षा के शहरों, के विषय में क्या कहा। वे सभी इस्राएलियों और इस्राएलियों के बीच रहने वाले सभी विदेशियों के लिए सुरक्षित स्थान होने थे, ताकि जो कोई भी किसी व्यक्ति को गलती से मार दे, तो वह वहाँ भाग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लहू का पलटा लेने वाला</w:t>
      </w:r>
    </w:p>
    <w:p>
      <w:pPr>
        <w:pStyle w:val="ListBullet"/>
        <w:spacing w:line="240" w:lineRule="auto"/>
        <w:ind w:left="720"/>
      </w:pPr>
      <w:r>
        <w:rPr>
          <w:lang w:val="hi_IN" w:bidi="hi_IN"/>
        </w:rPr>
      </w:r>
      <w:r>
        <w:rPr>
          <w:lang w:val="hi_IN" w:bidi="hi_IN"/>
        </w:rPr>
        <w:t>शहर के पुरनिए, या अगुवे</w:t>
      </w:r>
    </w:p>
    <w:p>
      <w:pPr>
        <w:pStyle w:val="ListBullet"/>
        <w:spacing w:line="240" w:lineRule="auto"/>
        <w:ind w:left="720"/>
      </w:pPr>
      <w:r>
        <w:rPr>
          <w:lang w:val="hi_IN" w:bidi="hi_IN"/>
        </w:rPr>
      </w:r>
      <w:r>
        <w:rPr>
          <w:lang w:val="hi_IN" w:bidi="hi_IN"/>
        </w:rPr>
        <w:t>शरण शहर की मण्डली या समुदाय</w:t>
      </w:r>
    </w:p>
    <w:p>
      <w:pPr>
        <w:pStyle w:val="ListBullet"/>
        <w:spacing w:line="240" w:lineRule="auto"/>
        <w:ind w:left="720"/>
      </w:pPr>
      <w:r>
        <w:rPr>
          <w:lang w:val="hi_IN" w:bidi="hi_IN"/>
        </w:rPr>
      </w:r>
      <w:r>
        <w:rPr>
          <w:lang w:val="hi_IN" w:bidi="hi_IN"/>
        </w:rPr>
        <w:t>उस शहर की मण्डली या समुदाय, जहाँ से हत्यारा है</w:t>
      </w:r>
    </w:p>
    <w:p>
      <w:pPr>
        <w:pStyle w:val="ListBullet"/>
        <w:spacing w:line="240" w:lineRule="auto"/>
        <w:ind w:left="720"/>
      </w:pPr>
      <w:r>
        <w:rPr>
          <w:lang w:val="hi_IN" w:bidi="hi_IN"/>
        </w:rPr>
      </w:r>
      <w:r>
        <w:rPr>
          <w:lang w:val="hi_IN" w:bidi="hi_IN"/>
        </w:rPr>
        <w:t>और इस्राएल में रहने वाले विदेशी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यहोशू 12 गोत्रों के बीच भूमि को बाँटने का काम पूरा कर लेता है, तब यहोवा यहोशू को आज्ञा देता है कि वह इस्राएलियों से कहे कि अब शरण शहरों अर्थात् सुरक्षा के शहरों को चुनने का समय आ गया है। यहोवा ने पहले ही मूसा के माध्यम से इस्राएलियों को शरण के शहरों के बारे में निर्देश दे दिए थे। यहोवा कह रहा है कि अब उन निर्देशों का पालन करने का समय आ गया है जो उसने वर्षों पहले इस्राएलियों को दिए थे।</w:t>
      </w:r>
    </w:p>
    <w:p>
      <w:pPr/>
      <w:r>
        <w:rPr>
          <w:lang w:val="hi_IN" w:bidi="hi_IN"/>
        </w:rPr>
      </w:r>
      <w:r>
        <w:rPr>
          <w:lang w:val="hi_IN" w:bidi="hi_IN"/>
        </w:rPr>
        <w:t>यहाँ रुककर समूह में चर्चा करें: जब यहोवा ने यहोशू से बात की, तब यहोवा ने स्पष्ट कर दिया कि वह यहोशू को आज्ञा दे रहा था कि वह इस्राएलियों को शरण शहर चुनने की आज्ञा दे। अपनी भाषा में निर्देश या आज्ञाएँ देने के लिए उपयोग किए जाने वाले अलग-अलग शब्दों के बारे में बात करें। इस बारे में बात करें कि आप यह कैसे स्पष्ट करेंगे कि यहोवा इस्राएलियों को आज्ञा दे रहा है कि वे शरण शहर स्थापित करने के बारे में आज्ञाओं पर पालन करें जो यहोवा ने उन्हें कई साल पहले दिए थे। इस ऑडियो को यहाँ रोकें।</w:t>
      </w:r>
    </w:p>
    <w:p>
      <w:pPr/>
      <w:r>
        <w:rPr>
          <w:lang w:val="hi_IN" w:bidi="hi_IN"/>
        </w:rPr>
      </w:r>
      <w:r>
        <w:rPr>
          <w:lang w:val="hi_IN" w:bidi="hi_IN"/>
        </w:rPr>
        <w:t>यहोशू को इस्राएलियों से कहना होगा कि शरण के शहर, अर्थात् सुरक्षा के शहर, उन सभी हत्यारों के लिए होंगे जो गलती से किसी को मार डालते हैं या जो उस व्यक्ति को मारने का इरादा नहीं रखते हैं। यहोवा उस हत्यारे को उस शहर की ओर भागने की अनुमति देता है ताकि वह हत्यारा उस लहू का पलटा लेने वाले से सुरक्षित रह सके जो उस हत्यारे को मारना चाहता है।</w:t>
      </w:r>
    </w:p>
    <w:p>
      <w:pPr/>
      <w:r>
        <w:rPr>
          <w:lang w:val="hi_IN" w:bidi="hi_IN"/>
        </w:rPr>
      </w:r>
      <w:r>
        <w:rPr>
          <w:lang w:val="hi_IN" w:bidi="hi_IN"/>
        </w:rPr>
        <w:t>हत्या करने वाले को इन शरण शहरों, अर्थात् सुरक्षा के शहरों, में से किसी एक में भाग जाना था। हत्या करने वाले को शहर के फाटक के प्रवेश-स्थान पर खड़ा होना था, जहाँ पुरनिये मामलों का न्याय करते थे। हत्यारे को शहर के अगुवों को बताना है कि उसने क्या किया।</w:t>
      </w:r>
    </w:p>
    <w:p>
      <w:pPr/>
      <w:r>
        <w:rPr>
          <w:lang w:val="hi_IN" w:bidi="hi_IN"/>
        </w:rPr>
      </w:r>
      <w:r>
        <w:rPr>
          <w:lang w:val="hi_IN" w:bidi="hi_IN"/>
        </w:rPr>
        <w:t xml:space="preserve">यदि वह हत्या करने वाला अगुवों को यह विश्वास दिला दे कि वह सच बोल रहा है और जानबूझकर हत्या करने का दोषी नहीं है, तो पुरनियों को उसे शहर में आने की अनुमति देनी थी। पुरनिए उन हत्यारे को नगर में रहने के लिए एक स्थान देंगे, और वह हत्यारा उनके बीच रहेगा। यदि लहू का पलटा लेने वाला उस हत्या करने वाले का पीछा करे, तो पुरनियों को उस व्यक्ति को, जो सुरक्षा के लिए उनके शहर में भागकर आया है, उसे उसके मारने वाले के हवाले नहीं करना था। उन्हें उस हत्या करने वाले की रक्षा करनी थी, क्योंकि उसने दूसरे व्यक्ति को बिना योजना बनाए मार दिया था, और उसने पहले से उस व्यक्ति से बैर नहीं रखा था। </w:t>
      </w:r>
    </w:p>
    <w:p>
      <w:pPr/>
      <w:r>
        <w:rPr>
          <w:lang w:val="hi_IN" w:bidi="hi_IN"/>
        </w:rPr>
      </w:r>
      <w:r>
        <w:rPr>
          <w:lang w:val="hi_IN" w:bidi="hi_IN"/>
        </w:rPr>
        <w:t>हत्या करने वाले को शरण शहर, अर्थात् सुरक्षा के शहर में रहना होता है, जब तक उसके अपने शहर का समुदाय इकट्ठा नहीं हो जाता और उसके मामले का न्याय नहीं कर लेता। यदि हत्यारा निर्दोष है, क्योंकि उसने गलती से या उससे नफरत किए बिना उसे मार डाला है, तो समुदाय उस हत्या करने वाले को शरण शहर, अर्थात् सुरक्षा के शहर में लौटा देगा। उस हत्यारे को शरण शहर में तब तक रहना है जब तक उस समय के महायाजक की मृत्यु नहीं हो जाती है। इसके बाद, हत्यारा उस शहर में अपने घर लौटने के लिए स्वतंत्र होगा जहाँ से वह भाग आया था।</w:t>
      </w:r>
    </w:p>
    <w:p>
      <w:pPr/>
      <w:r>
        <w:rPr>
          <w:lang w:val="hi_IN" w:bidi="hi_IN"/>
        </w:rPr>
      </w:r>
      <w:r>
        <w:rPr>
          <w:lang w:val="hi_IN" w:bidi="hi_IN"/>
        </w:rPr>
        <w:t>जब यहोशू ने इस्राएलियों को ये बातें बताया, तब इस्राएली छह शरण शहर, अर्थात् सुरक्षा के शहरों को अलग करते हैं। इनमें से तीन शहर यरदन नदी के पश्चिम की ओर और तीन शहर पूर्व की ओर हैं। मूल भाषा में “अलग रखना” के लिए शब्द का अर्थ है, “विशेष उपयोग के लिए अलग रखना।”</w:t>
      </w:r>
    </w:p>
    <w:p>
      <w:pPr/>
      <w:r>
        <w:rPr>
          <w:lang w:val="hi_IN" w:bidi="hi_IN"/>
        </w:rPr>
      </w:r>
      <w:r>
        <w:rPr>
          <w:lang w:val="hi_IN" w:bidi="hi_IN"/>
        </w:rPr>
        <w:t>यहाँ रुककर समूह में चर्चा करें: आपकी भाषा में कौन से शब्द उपयोग किए जाते हैं यह दिखाने के लिए कि किसी वस्तु या किसी स्थान को किसी विशेष उद्देश्य के लिए अलग ठहराया गया है या अलग रखा गया है? इस ऑडियो को यहाँ रोकें।</w:t>
      </w:r>
    </w:p>
    <w:p>
      <w:pPr/>
      <w:r>
        <w:rPr>
          <w:lang w:val="hi_IN" w:bidi="hi_IN"/>
        </w:rPr>
      </w:r>
      <w:r>
        <w:rPr>
          <w:lang w:val="hi_IN" w:bidi="hi_IN"/>
        </w:rPr>
        <w:t>पश्चिम की ओर इस्राएली नप्ताली के गोत्र के पहाड़ी देश में गलील क्षेत्र में केदेश शहर को चुनते हैं। वे एप्रैम के गोत्र के पहाड़ी देश में शेकेम शहर को भी चुनते हैं। और वे यहूदा के गोत्र के पहाड़ी देश में किर्यतअर्बा शहर, जिसे हेब्रोन भी कहा जाता है, चुनते हैं। यरदन नदी के पार, यरीहो शहर के पूर्व में, इस्राएलियों ने बेसेर शहर को अलग ठहराया, जो जंगल में, रूबेन गोत्र के अधिकार वाले समतल प्रदेश में था। उन्होंने गिलाद के क्षेत्र में गाद गोत्र की भूमि में रामोत शहर को भी चुना। और उन्होंने बाशान में गोलन शहर को चुना, जो मनश्शे के गोत्र की भूमि है।</w:t>
      </w:r>
    </w:p>
    <w:p>
      <w:pPr/>
      <w:r>
        <w:rPr>
          <w:lang w:val="hi_IN" w:bidi="hi_IN"/>
        </w:rPr>
      </w:r>
      <w:r>
        <w:rPr>
          <w:lang w:val="hi_IN" w:bidi="hi_IN"/>
        </w:rPr>
        <w:t>यहाँ रुकें और एक समूह के रूप में शरण शहरों या सुरक्षा के शहरों को दिखाने वाला नक्शा देखें। इस ऑडियो को यहाँ रोकें।</w:t>
      </w:r>
    </w:p>
    <w:p>
      <w:pPr/>
      <w:r>
        <w:rPr>
          <w:lang w:val="hi_IN" w:bidi="hi_IN"/>
        </w:rPr>
      </w:r>
      <w:r>
        <w:rPr>
          <w:lang w:val="hi_IN" w:bidi="hi_IN"/>
        </w:rPr>
        <w:t>इस भाग का अन्त इस बात का सार बताता है कि यहोशू ने शरण शहरों, अर्थात् सुरक्षा के शहरों, के विषय में क्या कहा। वे सभी इस्राएलियों और उनके बीच रहने वाले सभी विदेशियों के लिए सुरक्षित स्थान होने थे, ताकि जो कोई भी किसी व्यक्ति को गलती से मार डाले, वह वहाँ भाग सके। हत्यारा उस नगर में सुरक्षित होगा, और लहू का पलटा लेने वाला उसे तब तक नहीं मार पाएगा जब तक समुदाय उस हत्यारे के मामले का न्याय नहीं कर लेता और उसे दोषी नहीं ठहरता।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20:1–9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लहू का पलटा लेने वाला</w:t>
      </w:r>
    </w:p>
    <w:p>
      <w:pPr>
        <w:pStyle w:val="ListBullet"/>
        <w:spacing w:line="240" w:lineRule="auto"/>
        <w:ind w:left="720"/>
      </w:pPr>
      <w:r>
        <w:rPr>
          <w:lang w:val="hi_IN" w:bidi="hi_IN"/>
        </w:rPr>
      </w:r>
      <w:r>
        <w:rPr>
          <w:lang w:val="hi_IN" w:bidi="hi_IN"/>
        </w:rPr>
        <w:t>शहर के पुरनिए, या अगुवे</w:t>
      </w:r>
    </w:p>
    <w:p>
      <w:pPr>
        <w:pStyle w:val="ListBullet"/>
        <w:spacing w:line="240" w:lineRule="auto"/>
        <w:ind w:left="720"/>
      </w:pPr>
      <w:r>
        <w:rPr>
          <w:lang w:val="hi_IN" w:bidi="hi_IN"/>
        </w:rPr>
      </w:r>
      <w:r>
        <w:rPr>
          <w:lang w:val="hi_IN" w:bidi="hi_IN"/>
        </w:rPr>
        <w:t>शरण शहर की मण्डली या समुदाय</w:t>
      </w:r>
    </w:p>
    <w:p>
      <w:pPr>
        <w:pStyle w:val="ListBullet"/>
        <w:spacing w:line="240" w:lineRule="auto"/>
        <w:ind w:left="720"/>
      </w:pPr>
      <w:r>
        <w:rPr>
          <w:lang w:val="hi_IN" w:bidi="hi_IN"/>
        </w:rPr>
      </w:r>
      <w:r>
        <w:rPr>
          <w:lang w:val="hi_IN" w:bidi="hi_IN"/>
        </w:rPr>
        <w:t>उस शहर की मण्डली या समुदाय, जहाँ का हत्यारा है</w:t>
      </w:r>
    </w:p>
    <w:p>
      <w:pPr>
        <w:pStyle w:val="ListBullet"/>
        <w:spacing w:line="240" w:lineRule="auto"/>
        <w:ind w:left="720"/>
      </w:pPr>
      <w:r>
        <w:rPr>
          <w:lang w:val="hi_IN" w:bidi="hi_IN"/>
        </w:rPr>
      </w:r>
      <w:r>
        <w:rPr>
          <w:lang w:val="hi_IN" w:bidi="hi_IN"/>
        </w:rPr>
        <w:t>और इस्राएल में रहने वाले विदेशी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यहोशू 12 गोत्रों के बीच भूमि को बाँटने का काम पूरा कर लेता है, तब यहोवा यहोशू को आज्ञा देता है कि वह इस्राएलियों से बात करे और कहे, “अब शरण शहरों अर्थात् सुरक्षा के शहरों को चुनने का समय आ गया है, जिनके बारे में मैंने पहले मूसा के द्वारा तुमसे बात 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यहोवा यहोशू से कहता है कि वह इस्राएलियों से कहे कि शरण शहर, अर्थात् सुरक्षा के शहर, उस हर व्यक्ति के लिए होंगे जो किसी को गलती से मार दे और उसे मारने का उसका इरादा न हो। उस व्यक्ति को इन शहरों में से किसी एक में भाग जाने की अनुमति थी, ताकि वह लहू का पलटा लेने वाले से सुरक्षित रह सके, जो उसे मारना चाहता था। </w:t>
      </w:r>
    </w:p>
    <w:p>
      <w:pPr/>
      <w:r>
        <w:rPr>
          <w:lang w:val="hi_IN" w:bidi="hi_IN"/>
        </w:rPr>
      </w:r>
      <w:r>
        <w:rPr>
          <w:lang w:val="hi_IN" w:bidi="hi_IN"/>
        </w:rPr>
        <w:t>हत्या करने वाले को इन शरण शहरों, अर्थात् सुरक्षा के शहरों, में से किसी एक में भाग जाना था। उसे शहर के फाटक के प्रवेश द्वार पर खड़ा होना है, जहाँ पुरनिए मामलों का न्याय करते हैं। उसे शहर के अगुवों को बताना है कि उसने क्या किया।</w:t>
      </w:r>
    </w:p>
    <w:p>
      <w:pPr/>
      <w:r>
        <w:rPr>
          <w:lang w:val="hi_IN" w:bidi="hi_IN"/>
        </w:rPr>
      </w:r>
      <w:r>
        <w:rPr>
          <w:lang w:val="hi_IN" w:bidi="hi_IN"/>
        </w:rPr>
        <w:t>यदि हत्यारा अगुवों को यह विश्वास दिलाता है कि वह सच बोल रहा है और जानबूझकर हत्या करने का निर्दोष है, तो पुरनिओं को उस हत्यारे को शहर में आने की अनुमति देनी चाहिए। पुरनिओं को उसे वहाँ रहने के लिए एक स्थान देना होगा, और वह उनके बीच रहेगा। यदि लहू का पलटा लेने वाला उस हत्या करने वाले का पीछा करे, तो पुरनियों को उस व्यक्ति को जो उनके शहर में सुरक्षा के लिए भागकर आया था, उसे उसके मारने वाले के हवाले नहीं करना था। उन्हें उस हत्या करने वाले की रक्षा करनी थी, क्योंकि उसने दूसरे व्यक्ति को बिना योजना बनाए मार दिया था, और उसने पहले से उस व्यक्ति से बैर नहीं रखा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हत्या करने वाले को शरण शहर, अर्थात् सुरक्षा के शहर में रहना होता है, जब तक उसका समुदाय इकट्ठा नहीं हो जाता और उसके मामले का न्याय नहीं कर लेता। यदि वह हत्यारा निर्दोष है, तो उसे शरण शहर में तब तक रहना है जब तक उस समय के महायाजक की मृत्यु नहीं हो जाती है। इसके बाद, हत्यारा उस शहर में अपने घर लौटने के लिए स्वतंत्र है जहाँ से वह भाग गया था।</w:t>
      </w:r>
    </w:p>
    <w:p>
      <w:pPr/>
      <w:r>
        <w:rPr>
          <w:lang w:val="hi_IN" w:bidi="hi_IN"/>
        </w:rPr>
      </w:r>
      <w:r>
        <w:rPr>
          <w:lang w:val="hi_IN" w:bidi="hi_IN"/>
        </w:rPr>
        <w:t>जब यहोशू ने इस्राएलियों को ये बातें बताया, तब इस्राएली छह शरण शहर, अर्थात् सुरक्षा के शहरों को अलग करते हैं। इनमें से तीन शहर यरदन नदी के पश्चिम की ओर और तीन शहर पूर्व की ओर हैं।</w:t>
      </w:r>
    </w:p>
    <w:p>
      <w:pPr/>
      <w:r>
        <w:rPr>
          <w:lang w:val="hi_IN" w:bidi="hi_IN"/>
        </w:rPr>
      </w:r>
      <w:r>
        <w:rPr>
          <w:lang w:val="hi_IN" w:bidi="hi_IN"/>
        </w:rPr>
        <w:t>शरण शहर, या सुरक्षा के शहर, सभी इस्राएलियों और उनके बीच रहने वाले सभी विदेशियों के लिए सुरक्षित स्थान होने थे, ताकि जो कोई भी किसी व्यक्ति को गलती से मार डाले, वह वहाँ भाग सके। हत्यारा उस शहर में सुरक्षित होगा और लहू का पलटा लेने वाला उसे तब तक नहीं मार पाएगा जब तक समुदाय उस हत्यारे के मामले का न्याय नहीं कर लेता और उसे दोषी नहीं ठहरता।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20:1–9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यहोवा</w:t>
      </w:r>
      <w:r>
        <w:rPr>
          <w:lang w:val="hi_IN" w:bidi="hi_IN"/>
        </w:rPr>
        <w:t xml:space="preserve"> यहोशू को आज्ञा देता है कि वह इस्राएल के पुत्रों, या इस्राएलियों से कहे, “अब शरण शहरों या सुरक्षा के शहरों को </w:t>
      </w:r>
      <w:r>
        <w:rPr>
          <w:b/>
          <w:lang w:val="hi_IN" w:bidi="hi_IN"/>
        </w:rPr>
        <w:t>चुनने का समय</w:t>
      </w:r>
      <w:r>
        <w:rPr>
          <w:lang w:val="hi_IN" w:bidi="hi_IN"/>
        </w:rPr>
        <w:t xml:space="preserve"> है, जिनके बारे में मैंने पहले मूसा को बताया था।” यहोवा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b/>
          <w:lang w:val="hi_IN" w:bidi="hi_IN"/>
        </w:rPr>
        <w:t>इस्राएल के पुत्र</w:t>
      </w:r>
      <w:r>
        <w:rPr>
          <w:lang w:val="hi_IN" w:bidi="hi_IN"/>
        </w:rPr>
        <w:t xml:space="preserve">, या </w:t>
      </w:r>
      <w:r>
        <w:rPr>
          <w:b/>
          <w:lang w:val="hi_IN" w:bidi="hi_IN"/>
        </w:rPr>
        <w:t>इस्राएलियों</w:t>
      </w:r>
      <w:r>
        <w:rPr>
          <w:lang w:val="hi_IN" w:bidi="hi_IN"/>
        </w:rPr>
        <w:t xml:space="preserve">, इस्राएल या याकूब के वंशजों को दर्शाते हैं। इस्राएल के पुत्रों के लिए उसी शब्द या वाक्यांश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शरण शहरों</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 शहर तुम्हारे लिए </w:t>
      </w:r>
      <w:r>
        <w:rPr>
          <w:b/>
          <w:lang w:val="hi_IN" w:bidi="hi_IN"/>
        </w:rPr>
        <w:t>लहू का पलटा</w:t>
      </w:r>
      <w:r>
        <w:rPr>
          <w:lang w:val="hi_IN" w:bidi="hi_IN"/>
        </w:rPr>
        <w:t xml:space="preserve"> लेने वाले से शरण होंगे। लहू का पलटा लेने वाला मरे हुए व्यक्ति का एक रिश्तेदार था जिसका काम हत्या का पलटा लेना था। लहू का पलटा लेने वाला </w:t>
      </w:r>
      <w:r>
        <w:rPr>
          <w:b/>
          <w:lang w:val="hi_IN" w:bidi="hi_IN"/>
        </w:rPr>
        <w:t>हत्या करने वाले</w:t>
      </w:r>
      <w:r>
        <w:rPr>
          <w:lang w:val="hi_IN" w:bidi="hi_IN"/>
        </w:rPr>
        <w:t xml:space="preserve"> को दंड देता था, ताकि हत्या करने वाले के कारण परिवार को जो पीड़ा या हानि हुई थी उसका एक प्रकार का बदला लिया जा सके। लहू का पलटा लेने वाला यह काम उस हत्या करने वाले को मारकर करता था।</w:t>
      </w:r>
    </w:p>
    <w:p>
      <w:pPr/>
      <w:r>
        <w:rPr>
          <w:lang w:val="hi_IN" w:bidi="hi_IN"/>
        </w:rPr>
      </w:r>
      <w:r>
        <w:rPr>
          <w:lang w:val="hi_IN" w:bidi="hi_IN"/>
        </w:rPr>
        <w:t xml:space="preserve">यहाँ रुकें और समूह में चर्चा करें कि आप </w:t>
      </w:r>
      <w:r>
        <w:rPr>
          <w:b/>
          <w:lang w:val="hi_IN" w:bidi="hi_IN"/>
        </w:rPr>
        <w:t>लहू का पलटा लेने वाले</w:t>
      </w:r>
      <w:r>
        <w:rPr>
          <w:lang w:val="hi_IN" w:bidi="hi_IN"/>
        </w:rPr>
        <w:t xml:space="preserve"> और </w:t>
      </w:r>
      <w:r>
        <w:rPr>
          <w:b/>
          <w:lang w:val="hi_IN" w:bidi="hi_IN"/>
        </w:rPr>
        <w:t>हत्यारे</w:t>
      </w:r>
      <w:r>
        <w:rPr>
          <w:lang w:val="hi_IN" w:bidi="hi_IN"/>
        </w:rPr>
        <w:t xml:space="preserve"> के लिए किन शब्दों या वाक्यांशों का उपयोग करेंगे। यदि आपने पहले ही बाइबल की किसी अन्य पुस्तक में इन वाक्यांशों का अनुवाद किया है, तो उसी वाक्यांश का उपयोग करें जिसका उपयोग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21:1–8 को सुनें और अपने मन में रखें।</w:t>
      </w:r>
    </w:p>
    <w:p>
      <w:pPr/>
      <w:r>
        <w:rPr>
          <w:lang w:val="hi_IN" w:bidi="hi_IN"/>
        </w:rPr>
      </w:r>
      <w:r>
        <w:rPr>
          <w:lang w:val="hi_IN" w:bidi="hi_IN"/>
        </w:rPr>
        <w:t>यदि सम्भव हो, तो यहोशू 21:1–8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21:1–8 का ऑडियो संस्करण सबसे आसानी से समझ में आने वाले अनुवाद में सुनें।</w:t>
      </w:r>
    </w:p>
    <w:p>
      <w:pPr/>
      <w:r>
        <w:rPr>
          <w:lang w:val="hi_IN" w:bidi="hi_IN"/>
        </w:rPr>
      </w:r>
      <w:r>
        <w:rPr>
          <w:lang w:val="hi_IN" w:bidi="hi_IN"/>
        </w:rPr>
        <w:t>इस्राएली उस देश में हैं जिसे यहोवा ने उन्हें देने का वादा किया था। इस्राएली चिट्ठियाँ डालते हैं, और इस्राएल के गोत्रों को एक विशेष भूमि मिलती है जहाँ प्रत्येक गोत्र रहेगा। यहोवा शरण शहरों को चुनने के लिए भी निर्देश देता है, जहाँ वह व्यक्ति सुरक्षित रहने के लिए जा सकता है जिसने किसी दूसरे व्यक्ति को गलती से मार दिया हो। अब, इस्राएली इस्राएल के अंतिम गोत्र, लेवियों को रहने के लिए 48 विशेष शहर देते हैं। ये शहर इस्राएल के दूसरे गोत्रों की सारी भूमि में फैले हुए थे। यहोवा ने मूसा को आज्ञा दी कि वह ये नगर लेवियों को दे दे, और अब इस्राएली ये नगर लेवियों को रहने के लिए देकर यहोवा की आज्ञा का पालन करते हैं।</w:t>
      </w:r>
    </w:p>
    <w:p>
      <w:pPr/>
      <w:r>
        <w:rPr>
          <w:lang w:val="hi_IN" w:bidi="hi_IN"/>
        </w:rPr>
      </w:r>
      <w:r>
        <w:rPr>
          <w:lang w:val="hi_IN" w:bidi="hi_IN"/>
        </w:rPr>
        <w:t>लेवियों के अगुवे इस्राएल के अगुवों के पास आते हैं, जिनमें एलीआजर याजक, नून का पुत्र यहोशू और इस्राएल के अन्य गोत्रों के अगुवे शामिल हैं। लेवी लोग लेवी के वंशज थे, जो इस्राएल के 12 पुत्रों में से एक था। लेवी के तीन पुत्र थे: कहात, गेर्शोन और मरारी। कहात के पोतों में से एक हारून था, जो इस्राएल के लोगों का पहला याजक बना। हारून के पुरुष वंशज इस्राएल के याजकों के रूप में यहोवा की सेवा करने के लिए जिम्मेदार थे। लेवियों को इस्राएल के अन्य गोत्रों की तरह भूमि नहीं मिली क्योंकि लेवियों को पवित्र पुरुषों के रूप में अलग किया गया था और वे यहोवा की सेवा करते थे। परन्तु लेवियों के पास रहने के लिए शहर थे, जो उस भूमि के भीतर थे जो अन्य गोत्रों को दी गई थी।</w:t>
      </w:r>
    </w:p>
    <w:p>
      <w:pPr/>
      <w:r>
        <w:rPr>
          <w:lang w:val="hi_IN" w:bidi="hi_IN"/>
        </w:rPr>
      </w:r>
      <w:r>
        <w:rPr>
          <w:lang w:val="hi_IN" w:bidi="hi_IN"/>
        </w:rPr>
        <w:t>यहाँ रुकें और समूह में इस प्रश्न पर चर्चा करें: समूह को बताएँ कि आप किस परिवार, कुल या गोत्र का हिस्सा हैं, या आपके पूर्वज कौन थे। आपके समुदाय में अन्य गोत्र या परिवार के समूह कौन हैं? क्या आपके समुदाय में किसी अन्य परिवारों या गोत्रों के साथ अलग व्यवहार किया जाता है? इस ऑडियो को यहाँ रोकें।</w:t>
      </w:r>
    </w:p>
    <w:p>
      <w:pPr/>
      <w:r>
        <w:rPr>
          <w:lang w:val="hi_IN" w:bidi="hi_IN"/>
        </w:rPr>
      </w:r>
      <w:r>
        <w:rPr>
          <w:lang w:val="hi_IN" w:bidi="hi_IN"/>
        </w:rPr>
        <w:t>लेवी शीलो में इस्राएल के अगुवों के पास आते हैं, जो वही स्थान है जहाँ अगुवे इस्राएल के अन्य गोत्रों को भूमि बाँटने के लिए इकट्ठा हुए थे। शीलो एक नगर है, जो यरदन नदी के पश्चिम की ओर एप्रैम की भूमि में शेकेम के 12 मील दक्षिण में है।</w:t>
      </w:r>
    </w:p>
    <w:p>
      <w:pPr/>
      <w:r>
        <w:rPr>
          <w:lang w:val="hi_IN" w:bidi="hi_IN"/>
        </w:rPr>
      </w:r>
      <w:r>
        <w:rPr>
          <w:lang w:val="hi_IN" w:bidi="hi_IN"/>
        </w:rPr>
        <w:t>यहाँ रुकें और समूह में शीलो का नक्शा देखें। इस ऑडियो को यहाँ रोकें।</w:t>
      </w:r>
    </w:p>
    <w:p>
      <w:pPr/>
      <w:r>
        <w:rPr>
          <w:lang w:val="hi_IN" w:bidi="hi_IN"/>
        </w:rPr>
      </w:r>
      <w:r>
        <w:rPr>
          <w:lang w:val="hi_IN" w:bidi="hi_IN"/>
        </w:rPr>
        <w:t>लेवीय लोग इस्राएल के अगुवों को यहोवा की उस आज्ञा का स्मरण दिलाते हैं जो उसने मूसा को दी थी कि लेवीयों को रहने के लिए शहर और उनके मवेशियों के लिए चराई की भूमि सहित भूमि दी जाए। मवेशी बड़े पशु हैं जिन्हें इस्राएली भोजन, खेती और यहोवा को बलिदान चढ़ाने के लिए पालते थे। चरागाह भूमि का एक खुला क्षेत्र होता है जहाँ लोगों की किसी भी सहायता के बिना घास उगती है। लेवियों के समय में, यह महत्वपूर्ण था कि लोगों के पास उनके पशुओं के लिए खाने के लिए पर्याप्त घास वाली भूमि हो। पुराने नियम के एक और भाग में, यहोवा कहता है कि प्रत्येक लेवी शहर के चारों ओर लगभग 1,000 वर्ग मीटर का क्षेत्र होना चाहिए, जो पशुओं के चराई के लिए आरक्षित हो।</w:t>
      </w:r>
    </w:p>
    <w:p>
      <w:pPr/>
      <w:r>
        <w:rPr>
          <w:lang w:val="hi_IN" w:bidi="hi_IN"/>
        </w:rPr>
      </w:r>
      <w:r>
        <w:rPr>
          <w:lang w:val="hi_IN" w:bidi="hi_IN"/>
        </w:rPr>
        <w:t>यहाँ रुकें और समूह में मवेशियों और चराई की भूमि की तस्वीर देखें। इस ऑडियो को यहाँ रोकें।</w:t>
      </w:r>
    </w:p>
    <w:p>
      <w:pPr/>
      <w:r>
        <w:rPr>
          <w:lang w:val="hi_IN" w:bidi="hi_IN"/>
        </w:rPr>
      </w:r>
      <w:r>
        <w:rPr>
          <w:lang w:val="hi_IN" w:bidi="hi_IN"/>
        </w:rPr>
        <w:t>इस्राएल के अगुवे पहले से ही यहोवा की आज्ञा के बारे में जानते हैं। इस्राएल के लोग वही करते हैं जिसकी आज्ञा यहोवा ने दी थी, और वे लेवीयों को रहने के लिए ये शहर और उनके पशुओं के घास चरने के लिए शहरों के आसपास की भूमि देते हैं। यह भाग दिखाता है कि यहोवा लेवियों को रहने के लिए शहर देने का अपना वादा निभाता है। हम यहोशू की पुस्तक और पुराने नियम के अन्य भागों से जानते हैं कि लेवी लोग इस्राएल की सारी भूमि में शहरों में रहते थे, और वे इस्राएलियों को यहोवा के मार्ग पर चलना सिखाते और उनकी अगुवाई करते थे।</w:t>
      </w:r>
    </w:p>
    <w:p>
      <w:pPr/>
      <w:r>
        <w:rPr>
          <w:lang w:val="hi_IN" w:bidi="hi_IN"/>
        </w:rPr>
      </w:r>
      <w:r>
        <w:rPr>
          <w:lang w:val="hi_IN" w:bidi="hi_IN"/>
        </w:rPr>
        <w:t>इस्राएली अगुवे शहरों को लेवियों को देने के लिए चिट्ठियाँ डालते हैं ताकि वे लेवियों को दें, जो वे चाहते थे, जैसे अन्य गोत्रों को अपनी भूमि मिली थी। इस समय इस्राएलियों के बीच किसी महत्वपूर्ण बात को तय करने के लिए चिट्ठियाँ डालना एक सामान्य तरीका था। जब लोग चिट्ठियाँ डालते थे, तब वे सम्भवतः पत्थरों, पासों, या चिन्ह लगी लकड़ियों जैसी वस्तुओं को किसी पात्र में रखते थे, और फिर निर्णय करने के लिए एक वस्तु को निकालते थे, या एक वस्तु को बाहर फेंकते थे। इस्राएली मानते थे कि यहोवा ही है जिसने अन्त में चिट्ठियों का परिणाम निर्धारित किया।</w:t>
      </w:r>
    </w:p>
    <w:p>
      <w:pPr/>
      <w:r>
        <w:rPr>
          <w:lang w:val="hi_IN" w:bidi="hi_IN"/>
        </w:rPr>
      </w:r>
      <w:r>
        <w:rPr>
          <w:lang w:val="hi_IN" w:bidi="hi_IN"/>
        </w:rPr>
        <w:t>यहाँ रुकें और समूह में इस प्रश्न पर चर्चा करें: आप अपने समुदाय में निर्णय कैसे करते हैं? यदि आप चिट्ठियाँ डालते हैं, तो आप यह कैसे करते हैं? इस ऑडियो को यहाँ रोकें।</w:t>
      </w:r>
    </w:p>
    <w:p>
      <w:pPr/>
      <w:r>
        <w:rPr>
          <w:lang w:val="hi_IN" w:bidi="hi_IN"/>
        </w:rPr>
      </w:r>
      <w:r>
        <w:rPr>
          <w:lang w:val="hi_IN" w:bidi="hi_IN"/>
        </w:rPr>
        <w:t>अगुवे लेवियों के तीनों कुलों में से प्रत्येक को रहने के लिए विशेष स्थान देते हैं। कुल 48 शहर हैं जो इस्राएल के अगुवे लेवी परिवारों को देते हैं, और यहोवा ने पहले ही उनमें से 6 शहरों को उन लोगों के शरण शहरों के रूप में अलग कर दिया है जिन्होंने अनजाने में किसी को मार डाला था। यह भाग हमें बताता है कि सभी 48 लेवीय शहर, जिनमें 6 शरण शहर भी शामिल हैं, किस गोत्र की भूमि में थे। ये सभी नगर इस्राएल के 12 गोत्रों की भूमि के भीतर हैं, जो रूबेन, शिमोन, यहूदा, इस्साकार, जबूलून, दान, नप्ताली, गाद, आशेर, यूसुफ और बिन्यामीन हैं। याद रखें कि यूसुफ का गोत्र दो आधे गोत्रों में विभाजित था, जिन्हें एप्रैम और मनश्शे कहा जाता है।</w:t>
      </w:r>
    </w:p>
    <w:p>
      <w:pPr/>
      <w:r>
        <w:rPr>
          <w:lang w:val="hi_IN" w:bidi="hi_IN"/>
        </w:rPr>
      </w:r>
      <w:r>
        <w:rPr>
          <w:lang w:val="hi_IN" w:bidi="hi_IN"/>
        </w:rPr>
        <w:t>सबसे पहले, अगुवे कहातियों के लिए शहरों के लिए चिट्ठियाँ डालते हैं, जिनमें हारून याजक के वंशज भी शामिल हैं। लेविय, जो हारून के वंशज हैं, उन्हें यहूदा, शिमोन और बिन्यामीन की भूमि के 13 शहर मिलते हैं। अगुवे हारून के वंशजों को उनके शहर पहले देते हैं, क्योंकि हारून के वंशज यहोवा के लिए याजक हैं। पहले शहर हारून के वंशजों को देना यह दिखाता है कि याजक इस्राएल के लोगों के लिए कितने महत्वपूर्ण हैं। उनके शहर यरूशलेम के सबसे पास भी हैं, जो वह स्थान है जहाँ याजक बाद में यहोवा की सेवा करेंगे। बाकी कहातियों को एप्रैम, दान और मनश्शे के आधे गोत्र की भूमि से 10 शहर मिलते हैं, जो यरदन नदी के पश्चिम में रहते हैं।</w:t>
      </w:r>
    </w:p>
    <w:p>
      <w:pPr/>
      <w:r>
        <w:rPr>
          <w:lang w:val="hi_IN" w:bidi="hi_IN"/>
        </w:rPr>
      </w:r>
      <w:r>
        <w:rPr>
          <w:lang w:val="hi_IN" w:bidi="hi_IN"/>
        </w:rPr>
        <w:t>लेवी के अन्य दो गोत्र—गेर्शोन और मरारी—भी इस्राएल के दूसरे गोत्रों की भूमि से अपने शहर प्राप्त करते हैं। गेर्शोन के वंशजों को इस्साकार, आशेर, नप्ताली और यरदन नदी के पूर्व की ओर रहने वाले मनश्शे के आधे गोत्र के कुलों की भूमि से गलील में 13 शहर मिलते हैं। मरारी के वंशजों को रूबेन, गाद और जबूलून के गोत्रों की भूमि से 12 शहर मिलते हैं।</w:t>
      </w:r>
    </w:p>
    <w:p>
      <w:pPr/>
      <w:r>
        <w:rPr>
          <w:lang w:val="hi_IN" w:bidi="hi_IN"/>
        </w:rPr>
      </w:r>
      <w:r>
        <w:rPr>
          <w:lang w:val="hi_IN" w:bidi="hi_IN"/>
        </w:rPr>
        <w:t>यहाँ रुकें और इस्राएल के गोत्रों के लिए गोत्रों की भूमि का नक्शा देखें। इस ऑडियो को यहाँ रोकें।</w:t>
      </w:r>
    </w:p>
    <w:p>
      <w:pPr/>
      <w:r>
        <w:rPr>
          <w:lang w:val="hi_IN" w:bidi="hi_IN"/>
        </w:rPr>
      </w:r>
      <w:r>
        <w:rPr>
          <w:lang w:val="hi_IN" w:bidi="hi_IN"/>
        </w:rPr>
        <w:t>इस भाग का अंतिम भाग उस भूमि का सारांश देता है जो लेवियों को मिलता है। इस्राएलियों के अगुवे लेवियों को ये शहर और चराई के क्षेत्र देते हैं, ठीक वैसे ही जैसे यहोवा ने मूसा को आज्ञा दी थी।</w:t>
      </w:r>
      <w:r>
        <w:rPr>
          <w:lang w:val="hi_IN" w:bidi="hi_IN"/>
        </w:rPr>
      </w:r>
    </w:p>
    <w:p>
      <w:pPr>
        <w:pStyle w:val="Heading3"/>
      </w:pPr>
      <w:r>
        <w:rPr>
          <w:lang w:val="hi_IN" w:bidi="hi_IN"/>
        </w:rPr>
        <w:t>घटनाओं को समझाना</w:t>
      </w:r>
    </w:p>
    <w:p>
      <w:pPr/>
      <w:r>
        <w:rPr>
          <w:lang w:val="hi_IN" w:bidi="hi_IN"/>
        </w:rPr>
      </w:r>
      <w:r>
        <w:rPr>
          <w:lang w:val="hi_IN" w:bidi="hi_IN"/>
        </w:rPr>
        <w:t>यहोशू 21:1–8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लेवी लोग यहोवा के उस वादे के अनुसार, जिसमें लेवीयों के रहने के लिए शहर देने की बात कही गई थी, उन शहरों को माँगने के लिए इस्राएल के अगुवों के पास आते हैं। इस्राएल के अगुवे लेवियों को रहने के लिए वे शहर देते हैं जो इस्राएल के अन्य गोत्रों की भूमि में हैं।</w:t>
      </w:r>
    </w:p>
    <w:p>
      <w:pPr/>
      <w:r>
        <w:rPr>
          <w:lang w:val="hi_IN" w:bidi="hi_IN"/>
        </w:rPr>
      </w:r>
      <w:r>
        <w:rPr>
          <w:b/>
          <w:lang w:val="hi_IN" w:bidi="hi_IN"/>
        </w:rPr>
        <w:t>दूसरे दृश्य में:</w:t>
      </w:r>
      <w:r>
        <w:rPr>
          <w:lang w:val="hi_IN" w:bidi="hi_IN"/>
        </w:rPr>
        <w:t xml:space="preserve"> कहात के गोत्र में हारून के वंशज रहने के लिए अपने 13 शहर प्राप्त करते हैं, और कहात के अन्य वंशज रहने के लिए अपने 10 शहर प्राप्त करते हैं।</w:t>
      </w:r>
    </w:p>
    <w:p>
      <w:pPr/>
      <w:r>
        <w:rPr>
          <w:lang w:val="hi_IN" w:bidi="hi_IN"/>
        </w:rPr>
      </w:r>
      <w:r>
        <w:rPr>
          <w:b/>
          <w:lang w:val="hi_IN" w:bidi="hi_IN"/>
        </w:rPr>
        <w:t>तीसरे दृश्य में:</w:t>
      </w:r>
      <w:r>
        <w:rPr>
          <w:lang w:val="hi_IN" w:bidi="hi_IN"/>
        </w:rPr>
        <w:t xml:space="preserve"> गेर्शोन के वंशजों को रहने के लिए अपने 13 शहर मिलते हैं, और मरारी के वंशजों को रहने के लिए अपने 12 शहर मिलते हैं।</w:t>
      </w:r>
    </w:p>
    <w:p>
      <w:pPr/>
      <w:r>
        <w:rPr>
          <w:lang w:val="hi_IN" w:bidi="hi_IN"/>
        </w:rPr>
      </w:r>
      <w:r>
        <w:rPr>
          <w:b/>
          <w:lang w:val="hi_IN" w:bidi="hi_IN"/>
        </w:rPr>
        <w:t>चौथे दृश्य में:</w:t>
      </w:r>
      <w:r>
        <w:rPr>
          <w:lang w:val="hi_IN" w:bidi="hi_IN"/>
        </w:rPr>
        <w:t xml:space="preserve"> यह एक सारांश है कि सभी लेवियों को रहने के लिए अपने शहर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के अगुवे</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इस्राएल के गोत्रों के अगुवे</w:t>
      </w:r>
    </w:p>
    <w:p>
      <w:pPr>
        <w:pStyle w:val="ListBullet"/>
        <w:spacing w:line="240" w:lineRule="auto"/>
        <w:ind w:left="720"/>
      </w:pPr>
      <w:r>
        <w:rPr>
          <w:lang w:val="hi_IN" w:bidi="hi_IN"/>
        </w:rPr>
      </w:r>
      <w:r>
        <w:rPr>
          <w:lang w:val="hi_IN" w:bidi="hi_IN"/>
        </w:rPr>
        <w:t>कहाती कुल</w:t>
      </w:r>
    </w:p>
    <w:p>
      <w:pPr>
        <w:pStyle w:val="ListBullet"/>
        <w:spacing w:line="240" w:lineRule="auto"/>
        <w:ind w:left="720"/>
      </w:pPr>
      <w:r>
        <w:rPr>
          <w:lang w:val="hi_IN" w:bidi="hi_IN"/>
        </w:rPr>
      </w:r>
      <w:r>
        <w:rPr>
          <w:lang w:val="hi_IN" w:bidi="hi_IN"/>
        </w:rPr>
        <w:t>गेर्शोनी कुल</w:t>
      </w:r>
    </w:p>
    <w:p>
      <w:pPr>
        <w:pStyle w:val="ListBullet"/>
        <w:spacing w:line="240" w:lineRule="auto"/>
        <w:ind w:left="720"/>
      </w:pPr>
      <w:r>
        <w:rPr>
          <w:lang w:val="hi_IN" w:bidi="hi_IN"/>
        </w:rPr>
      </w:r>
      <w:r>
        <w:rPr>
          <w:lang w:val="hi_IN" w:bidi="hi_IN"/>
        </w:rPr>
        <w:t>और मरारी कुल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 भाग से पहले, यहोवा ने इस्राएलियों को बताया था कि वे उन लोगों के लिए शरण शहरों को कैसे चुनें जो किसी और को गलती से मार डालते हैं। याद रखें कि इस वर्तमान भाग में ये छह शरण शहर भी शामिल किए गए हैं, क्योंकि वे कुछ शहर हैं जहाँ लेवी रहेंगे।</w:t>
      </w:r>
    </w:p>
    <w:p>
      <w:pPr/>
      <w:r>
        <w:rPr>
          <w:lang w:val="hi_IN" w:bidi="hi_IN"/>
        </w:rPr>
      </w:r>
      <w:r>
        <w:rPr>
          <w:lang w:val="hi_IN" w:bidi="hi_IN"/>
        </w:rPr>
        <w:t>पहले दृश्य में, याद रखें कि लेवी कुल या परिवार समूह के अगुवे इस्राएल के अगुवों के पास आकर उनसे कहते हैं कि वे उन्हें वे शहर दे दें जो यहोवा ने मूसा को देने की आज्ञा दी थी। इसका अर्थ यह नहीं है कि इस्राएल के अगुवे लेवियों को उनकी भूमि देना भूल गए हैं। अन्य सभी गोत्रों को अपनी भूमि मिली, और अब लेवियों की बारी है कि वे इस्राएल के अन्य गोत्रों की भूमि से अपने शहर प्राप्त करें। याद रखें कि इस्राएलियों के अगुवों में एलीआजर याजक, नून का पुत्र यहोशू और गोत्रों के अन्य अगुवे शामिल थे।</w:t>
      </w:r>
    </w:p>
    <w:p>
      <w:pPr/>
      <w:r>
        <w:rPr>
          <w:lang w:val="hi_IN" w:bidi="hi_IN"/>
        </w:rPr>
      </w:r>
      <w:r>
        <w:rPr>
          <w:lang w:val="hi_IN" w:bidi="hi_IN"/>
        </w:rPr>
        <w:t>स्थान भी महत्वपूर्ण है—लेवी शीलो में इस्राएल के अगुवों के पास आते हैं, जो वही स्थान है जहाँ अन्य गोत्रों को अपनी भूमि मिली थी। याद रखें कि शीलो एप्रैम की भूमि में यरदन नदी के पश्चिम की ओर है। यह वह स्थान भी है जहाँ निवास-स्थान स्थित है, और जहाँ इस्राएली अगुवे महत्वपूर्ण निर्णय लेने के लिए मिलते हैं।</w:t>
      </w:r>
    </w:p>
    <w:p>
      <w:pPr/>
      <w:r>
        <w:rPr>
          <w:lang w:val="hi_IN" w:bidi="hi_IN"/>
        </w:rPr>
      </w:r>
      <w:r>
        <w:rPr>
          <w:lang w:val="hi_IN" w:bidi="hi_IN"/>
        </w:rPr>
        <w:t>यहाँ रुकें और यदि आवश्यक हो, तो समूह में फिर से शीलो का नक्शा देखें। इस ऑडियो को यहाँ रोकें।</w:t>
      </w:r>
    </w:p>
    <w:p>
      <w:pPr/>
      <w:r>
        <w:rPr>
          <w:lang w:val="hi_IN" w:bidi="hi_IN"/>
        </w:rPr>
      </w:r>
      <w:r>
        <w:rPr>
          <w:lang w:val="hi_IN" w:bidi="hi_IN"/>
        </w:rPr>
        <w:t>याद रखें कि लेवी अगुवों का कहना है कि यहोवा ने मूसा को आज्ञा दी थी कि वह उन्हें रहने के लिए शहर दे, और उनके मवेशियों के लिए घास खाने के लिए शहरों के चारों ओर चराई की भूमि दे।</w:t>
      </w:r>
    </w:p>
    <w:p>
      <w:pPr/>
      <w:r>
        <w:rPr>
          <w:lang w:val="hi_IN" w:bidi="hi_IN"/>
        </w:rPr>
      </w:r>
      <w:r>
        <w:rPr>
          <w:lang w:val="hi_IN" w:bidi="hi_IN"/>
        </w:rPr>
        <w:t>यहाँ रुकें और यदि आवश्यक हो, तो समूह में फिर से मवेशियों और चराई की भूमि की तस्वीर देखें। इस ऑडियो को यहाँ रोकें।</w:t>
      </w:r>
    </w:p>
    <w:p>
      <w:pPr/>
      <w:r>
        <w:rPr>
          <w:lang w:val="hi_IN" w:bidi="hi_IN"/>
        </w:rPr>
      </w:r>
      <w:r>
        <w:rPr>
          <w:lang w:val="hi_IN" w:bidi="hi_IN"/>
        </w:rPr>
        <w:t>याद रखें कि जब यहोवा ने दूसरे गोत्रों में भूमि बाँटी, तब लेवीयों को अपनी अलग भूमि नहीं मिली, क्योंकि लेवी लोग पवित्र जनों के रूप में अलग ठहराए गए थे और यहोवा की सेवा करते थे, और स्वयं यहोवा ही उनका भाग था। इस्राएल के अगुवे वही करते हैं जो लेवी लोग कहते हैं, और रहने के लिए लेवियों को शहर देते हैं।</w:t>
      </w:r>
    </w:p>
    <w:p>
      <w:pPr/>
      <w:r>
        <w:rPr>
          <w:lang w:val="hi_IN" w:bidi="hi_IN"/>
        </w:rPr>
      </w:r>
      <w:r>
        <w:rPr>
          <w:lang w:val="hi_IN" w:bidi="hi_IN"/>
        </w:rPr>
        <w:t>दूसरे और तीसरे दृश्यों में, हम देखते हैं कि लेवियों के 48 शहर कहाँ स्थित हैं। इस्राएल के अगुवे चिट्ठियाँ डालते हैं ताकि यह पता चल सके कि लेवी गोत्रों में से प्रत्येक कहाँ रहेगा, उसके लिए यहोवा की इच्छा क्या है। याद रखें कि चिट्ठियाँ डालना वही तरीका था जिससे इस्राएल के अगुवों ने यह भी तय किया था कि दूसरे गोत्र कहाँ रहेंगे। उस समय चिट्ठियाँ डालना निर्णय लेने का एक सामान्य तरीका था, और लोग यह पत्थरों, पासों, या चिन्ह लगी लकड़ियों को चुनकर ऐसा करते थे।</w:t>
      </w:r>
    </w:p>
    <w:p>
      <w:pPr/>
      <w:r>
        <w:rPr>
          <w:lang w:val="hi_IN" w:bidi="hi_IN"/>
        </w:rPr>
      </w:r>
      <w:r>
        <w:rPr>
          <w:lang w:val="hi_IN" w:bidi="hi_IN"/>
        </w:rPr>
        <w:t>दूसरे दृश्य में, याद रखें कि कहात का गोत्र पहला लेवी गोत्र है जिसे अपने शहर प्राप्त हुए। लेवी का सबसे बड़ा पुत्र गेर्शोन था, न कि कहात, लेकिन याद रखें कि कहात का वंशज हारून था। हारून इस्राएल का पहला याजक बना, शायद यही कारण है कि उसके वंशजों का उल्लेख उन लेवियों की सूची में पहले किया गया है जिन्हें अपने शहर मिलते हैं। याद रखें कि हारून के वंशजों को यहूदा, शिमोन और बिन्यामीन की भूमि में 13 शहर मिलते हैं, जो यरूशलेम के सबसे पास है। कहातों के बाकी वंशजों को एप्रैम, दान और यरदन नदी के पश्चिम में रहने वाले मनश्शे के आधे गोत्र की भूमि से 10 शहर मिलते हैं।</w:t>
      </w:r>
    </w:p>
    <w:p>
      <w:pPr/>
      <w:r>
        <w:rPr>
          <w:lang w:val="hi_IN" w:bidi="hi_IN"/>
        </w:rPr>
      </w:r>
      <w:r>
        <w:rPr>
          <w:lang w:val="hi_IN" w:bidi="hi_IN"/>
        </w:rPr>
        <w:t>तीसरे दृश्य में, याद रखें कि लेवी के अन्य दो कुलों—गेर्शोन और मरारी— को अपने शहर मिलते हैं। याद रखें कि गेर्शोन के वंशजों को गलील में इस्साकार, आशेर, नप्ताली और यरदन नदी के पूर्व की ओर रहने वाले मनश्शे के आधे गोत्र के कुलों की भूमि से 13 शहर मिलते हैं। याद रखें कि मरारी के वंशजों को रूबेन, गाद और जबूलून के गोत्रों की भूमि से 12 शहर मिलते हैं। मरारी के वंशजों के बीच प्रत्येक कुल या बड़े परिवार समूह के लिए कुछ भूमि थी।</w:t>
      </w:r>
    </w:p>
    <w:p>
      <w:pPr/>
      <w:r>
        <w:rPr>
          <w:lang w:val="hi_IN" w:bidi="hi_IN"/>
        </w:rPr>
      </w:r>
      <w:r>
        <w:rPr>
          <w:lang w:val="hi_IN" w:bidi="hi_IN"/>
        </w:rPr>
        <w:t>यहाँ रुकें और समूह में चर्चा करें: यहोशू की पूरी पुस्तक में ये भाग अक्सर दर्शकों को याद दिलाते हैं कि प्रत्येक इस्राएली गोत्र कुलों या बड़े परिवार समूहों में विभाजित है। इन कई भागों में हम ऐसे वाक्यांश सुनते हैं जैसे “किसी विशेष गोत्र के कुल,” या “किसी विशेष गोत्र के बीच प्रत्येक कुल के लिए भूमि थी।” आपकी संस्कृति में, आप बड़े गोत्रों को गोत्र के भीतर कुलों या परिवार समूहों में कैसे बाँटते हैं? आप किसी बड़े गोत्र के भीतर कुलों के बारे में कैसे बात करते हैं? इस ऑडियो को यहाँ रोकें।</w:t>
      </w:r>
    </w:p>
    <w:p>
      <w:pPr/>
      <w:r>
        <w:rPr>
          <w:lang w:val="hi_IN" w:bidi="hi_IN"/>
        </w:rPr>
      </w:r>
      <w:r>
        <w:rPr>
          <w:lang w:val="hi_IN" w:bidi="hi_IN"/>
        </w:rPr>
        <w:t>चौथे दृश्य में, इस भाग के बारे में एक अंतिम सारांश कथन है। इस्राएलियों ने लेवियों को उनके शहर दिए और शहरों के चारों ओर भूमि उनके पशुओं के लिए घास खाने के लिए दी। उन्होंने चिट्ठियाँ डालकर भूमि आवंटित की, और उन्होंने यह सब ठीक वैसे ही किया जैसा यहोवा ने मूसा को आज्ञा दी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21:1–8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लेवियों के अगुवे</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इस्राएल के गोत्रों के अगुवे</w:t>
      </w:r>
    </w:p>
    <w:p>
      <w:pPr>
        <w:pStyle w:val="ListBullet"/>
        <w:spacing w:line="240" w:lineRule="auto"/>
        <w:ind w:left="720"/>
      </w:pPr>
      <w:r>
        <w:rPr>
          <w:lang w:val="hi_IN" w:bidi="hi_IN"/>
        </w:rPr>
      </w:r>
      <w:r>
        <w:rPr>
          <w:lang w:val="hi_IN" w:bidi="hi_IN"/>
        </w:rPr>
        <w:t>कहाती कुल</w:t>
      </w:r>
    </w:p>
    <w:p>
      <w:pPr>
        <w:pStyle w:val="ListBullet"/>
        <w:spacing w:line="240" w:lineRule="auto"/>
        <w:ind w:left="720"/>
      </w:pPr>
      <w:r>
        <w:rPr>
          <w:lang w:val="hi_IN" w:bidi="hi_IN"/>
        </w:rPr>
      </w:r>
      <w:r>
        <w:rPr>
          <w:lang w:val="hi_IN" w:bidi="hi_IN"/>
        </w:rPr>
        <w:t>गेर्शोनी कुल</w:t>
      </w:r>
    </w:p>
    <w:p>
      <w:pPr>
        <w:pStyle w:val="ListBullet"/>
        <w:spacing w:line="240" w:lineRule="auto"/>
        <w:ind w:left="720"/>
      </w:pPr>
      <w:r>
        <w:rPr>
          <w:lang w:val="hi_IN" w:bidi="hi_IN"/>
        </w:rPr>
      </w:r>
      <w:r>
        <w:rPr>
          <w:lang w:val="hi_IN" w:bidi="hi_IN"/>
        </w:rPr>
        <w:t>और मरारी कुल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लेवियों के अगुवे इस्राएल के अगुवों के पास आते हैं ताकि वे उन शहरों और आसपास के चराई की भूमि माँगें जो यहोवा ने मूसा को लेवियों को देने के लिए कहा था। इस्राएल के अगुवों में एलीआजर याजक, नून का पुत्र यहोशू और इस्राएल के अन्य गोत्रों के अगुवे शामिल हैं। यह शीलो में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के अगुवों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अगुवे वही करते हैं जो यहोवा ने मूसा को करने की आज्ञा दी थी। वे लेवियों को रहने के लिए शहर और अपने मवेशियों के लिए चराई की भूमि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एलीआजर याजक, नून के पुत्र यहोशू और इस्राएल के अन्य गोत्रों के अगुवों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ने यह तय करने के लिए चिट्ठियाँ डाली कि लेवियों के शहर कहाँ होने चाहिए। पहली चिट्ठी हारून याजक के वंशजों के लिए है। वे कहाती कुल का एक हिस्सा हैं। उन्हें यहूदा, शिमोन और बिन्यामीन की भूमि से 13 शहर और उनके आसपास के चराई के क्षेत्र मिलते हैं। बाकी कहातियों को एप्रैम, दान और यरदन नदी के पश्चिम में रहने वाले मनश्शे के आधे गोत्र की भूमि से 10 शहर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कहाती कुलों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गेर्शोनियों और मरारियों को भी अपने शहर मिलते हैं। गेर्शोन के वंशजों को अपने 13 शहर इस्साकार, आशेर, नप्ताली और यरदन नदी के पूर्व में रहने वाले मनश्शे के आधे गोत्र की भूमि से मिलते हैं। मरारी के वंशजों को रूबेन, गाद और जबूलून के गोत्रों की भूमि से 12 शहर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गेर्शोनियों और मरारी कुलों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सभी लेवी कुलों के लिए शहरों और चराई की भूमि बाँटने को पूरा करते हैं। वे यह सब यहोवा की मूसा को दी गई आज्ञा के अनुसार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एलीआजर याजक, नून के पुत्र यहोशू और इस्राएल के अन्य गोत्रों के अगुवों की भूमिका निभाने वाले लोगों से पूछें,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21:1–8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लेवियों</w:t>
      </w:r>
      <w:r>
        <w:rPr>
          <w:lang w:val="hi_IN" w:bidi="hi_IN"/>
        </w:rPr>
        <w:t xml:space="preserve"> के गोत्रों के अगुवे इस्राएल के अगुवों से बात करने के लिए आते हैं, जिनमें एलीआजर </w:t>
      </w:r>
      <w:r>
        <w:rPr>
          <w:b/>
          <w:lang w:val="hi_IN" w:bidi="hi_IN"/>
        </w:rPr>
        <w:t>याजक</w:t>
      </w:r>
      <w:r>
        <w:rPr>
          <w:lang w:val="hi_IN" w:bidi="hi_IN"/>
        </w:rPr>
        <w:t xml:space="preserve"> शामिल है। लेवी इस्राएल के 12 गोत्रों में से एक हैं। लेवियों और याजकों का अनुवाद उसी तरह करें जैसे आपने पिछले भागों में किया है। </w:t>
      </w:r>
      <w:r>
        <w:rPr>
          <w:b/>
          <w:lang w:val="hi_IN" w:bidi="hi_IN"/>
        </w:rPr>
        <w:t>लेवियों</w:t>
      </w:r>
      <w:r>
        <w:rPr>
          <w:lang w:val="hi_IN" w:bidi="hi_IN"/>
        </w:rPr>
        <w:t xml:space="preserve"> और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यहोशू नून का पुत्र है, और मूसा की मृत्यु के बाद वह इस्राएल का अगुवा बना। यहोशू ने </w:t>
      </w:r>
      <w:r>
        <w:rPr>
          <w:b/>
          <w:lang w:val="hi_IN" w:bidi="hi_IN"/>
        </w:rPr>
        <w:t>इस्राएलियों</w:t>
      </w:r>
      <w:r>
        <w:rPr>
          <w:lang w:val="hi_IN" w:bidi="hi_IN"/>
        </w:rPr>
        <w:t xml:space="preserve"> को </w:t>
      </w:r>
      <w:r>
        <w:rPr>
          <w:b/>
          <w:lang w:val="hi_IN" w:bidi="hi_IN"/>
        </w:rPr>
        <w:t>कनान</w:t>
      </w:r>
      <w:r>
        <w:rPr>
          <w:lang w:val="hi_IN" w:bidi="hi_IN"/>
        </w:rPr>
        <w:t xml:space="preserve"> में ले आया। गोत्र के अगुवे इस्राएल के 12 गोत्रों में से प्रत्येक के अलग-अलग परिवार समूहों के सभी पुरुष अगुवों को दर्शाते हैं। ये वही अगुवे हैं जिन्होंने इस्राएल के अन्य सभी गोत्रों को भूमि बाँटी थी। इस्राएलियों और कनान के लिए उन्हीं शब्दों का उपयोग करें जिनका उपयोग आपने पिछले भागों में किया है। </w:t>
      </w:r>
      <w:r>
        <w:rPr>
          <w:b/>
          <w:lang w:val="hi_IN" w:bidi="hi_IN"/>
        </w:rPr>
        <w:t>इस्राएलियों</w:t>
      </w:r>
      <w:r>
        <w:rPr>
          <w:lang w:val="hi_IN" w:bidi="hi_IN"/>
        </w:rPr>
        <w:t xml:space="preserve"> और </w:t>
      </w:r>
      <w:r>
        <w:rPr>
          <w:b/>
          <w:lang w:val="hi_IN" w:bidi="hi_IN"/>
        </w:rPr>
        <w:t>कनान</w:t>
      </w:r>
      <w:r>
        <w:rPr>
          <w:lang w:val="hi_IN" w:bidi="hi_IN"/>
        </w:rPr>
        <w:t xml:space="preserve"> के बारे में अधिक जानकारी के लिए, मुख्य शब्दावली देखें।</w:t>
      </w:r>
    </w:p>
    <w:p>
      <w:pPr/>
      <w:r>
        <w:rPr>
          <w:lang w:val="hi_IN" w:bidi="hi_IN"/>
        </w:rPr>
      </w:r>
      <w:r>
        <w:rPr>
          <w:lang w:val="hi_IN" w:bidi="hi_IN"/>
        </w:rPr>
        <w:t xml:space="preserve">लेवी अगुवे इस्राएली अगुवों से कहते हैं कि </w:t>
      </w:r>
      <w:r>
        <w:rPr>
          <w:b/>
          <w:lang w:val="hi_IN" w:bidi="hi_IN"/>
        </w:rPr>
        <w:t>यहोवा</w:t>
      </w:r>
      <w:r>
        <w:rPr>
          <w:lang w:val="hi_IN" w:bidi="hi_IN"/>
        </w:rPr>
        <w:t xml:space="preserve"> ने मूसा को आज्ञा दी है कि वह उन्हें ये </w:t>
      </w:r>
      <w:r>
        <w:rPr>
          <w:b/>
          <w:lang w:val="hi_IN" w:bidi="hi_IN"/>
        </w:rPr>
        <w:t>शहर</w:t>
      </w:r>
      <w:r>
        <w:rPr>
          <w:lang w:val="hi_IN" w:bidi="hi_IN"/>
        </w:rPr>
        <w:t xml:space="preserve"> और चराई की भूमि उनके मवेशियों और अन्य पशुओं के लिए दे दे। शहरों और यहोवा का अनुवाद उसी तरह करें जैसे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यहाँ रुकें और यदि आवश्यक हो, तो समूह में फिर से मवेशियों और चराई की भूमि की तस्वीर देखें। इस ऑडियो को यहाँ रोकें।</w:t>
      </w:r>
    </w:p>
    <w:p>
      <w:pPr/>
      <w:r>
        <w:rPr>
          <w:lang w:val="hi_IN" w:bidi="hi_IN"/>
        </w:rPr>
      </w:r>
      <w:r>
        <w:rPr>
          <w:lang w:val="hi_IN" w:bidi="hi_IN"/>
        </w:rPr>
        <w:t xml:space="preserve">इस्राएली अगुवे लेवी </w:t>
      </w:r>
      <w:r>
        <w:rPr>
          <w:b/>
          <w:lang w:val="hi_IN" w:bidi="hi_IN"/>
        </w:rPr>
        <w:t>कुलों</w:t>
      </w:r>
      <w:r>
        <w:rPr>
          <w:lang w:val="hi_IN" w:bidi="hi_IN"/>
        </w:rPr>
        <w:t xml:space="preserve"> में से प्रत्येक के लिए शहर और चराई की भूमि निर्धारित करने के लिए चिट्ठियाँ डालते हैं। कहाती कुलों को अपने शहर सबसे पहले मिलते हैं क्योंकि हारून याजक के वंशज कहात के कुल में थे। हारून इस्राएलियों का पहला महायाजक था। कुलों का अनुवाद उसी तरह करें जैसे आपने पिछले भागों में किया है।</w:t>
      </w:r>
    </w:p>
    <w:p>
      <w:pPr/>
      <w:r>
        <w:rPr>
          <w:lang w:val="hi_IN" w:bidi="hi_IN"/>
        </w:rPr>
      </w:r>
      <w:r>
        <w:rPr>
          <w:lang w:val="hi_IN" w:bidi="hi_IN"/>
        </w:rPr>
        <w:t xml:space="preserve">गेर्शोन के </w:t>
      </w:r>
      <w:r>
        <w:rPr>
          <w:b/>
          <w:lang w:val="hi_IN" w:bidi="hi_IN"/>
        </w:rPr>
        <w:t>वंशजों</w:t>
      </w:r>
      <w:r>
        <w:rPr>
          <w:lang w:val="hi_IN" w:bidi="hi_IN"/>
        </w:rPr>
        <w:t xml:space="preserve"> और मरारी के वंशजों को भी अपने शहर और चराई की भूमि मिलती है। वंशजों का अनुवाद उसी तरह करें जैसे आपने पिछले भागों में किया है। </w:t>
      </w:r>
      <w:r>
        <w:rPr>
          <w:b/>
          <w:lang w:val="hi_IN" w:bidi="hi_IN"/>
        </w:rPr>
        <w:t>वंशजों</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21:9–19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21:9–19 को सुनें और अपने मन में रखें।</w:t>
      </w:r>
    </w:p>
    <w:p>
      <w:pPr/>
      <w:r>
        <w:rPr>
          <w:lang w:val="hi_IN" w:bidi="hi_IN"/>
        </w:rPr>
      </w:r>
      <w:r>
        <w:rPr>
          <w:lang w:val="hi_IN" w:bidi="hi_IN"/>
        </w:rPr>
        <w:t>यदि सम्भव हो, तो यहोशू 21:9–19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21:9–19 का ऑडियो संस्करण सबसे आसानी से समझ में आने वाले अनुवाद में सुनें।</w:t>
      </w:r>
    </w:p>
    <w:p>
      <w:pPr/>
      <w:r>
        <w:rPr>
          <w:lang w:val="hi_IN" w:bidi="hi_IN"/>
        </w:rPr>
      </w:r>
      <w:r>
        <w:rPr>
          <w:lang w:val="hi_IN" w:bidi="hi_IN"/>
        </w:rPr>
        <w:t>इस्राएली उस देश में हैं जिसका वादा यहोवा ने उन्हें देने के लिए किया था। लेवी इस्राएल के अगुओं के पास आए और अपने नगरों तथा अपने पशुओं के लिए आसपास की चराई की भूमि माँगी, जिसे यहोवा ने मूसा के द्वारा उन्हें देने की आज्ञा दी थी। इस्राएल के अगुवे चिट्ठियाँ डालते हैं और लेवियों को इस्राएलियों की पूरी भूमि में 48 शहर देते हैं। लेवी गोत्रों में से प्रत्येक को अपने शहर और आसपास के चराई की भूमि मिलती है, जिनमें कहाती लोग शामिल हैं जो हारून के वंशज हैं, और अन्य कहाती, गेर्शोनी और मरारी शामिल हैं। यह भाग और निम्नलिखित भाग इन लेवी गोत्रों में से प्रत्येक को दिए गए विशेष शहरों के नाम देते हैं। यह भाग उन कहातियों के लिए 13 शहरों के नाम देता है जो हारून के वंशज हैं।</w:t>
      </w:r>
    </w:p>
    <w:p>
      <w:pPr/>
      <w:r>
        <w:rPr>
          <w:lang w:val="hi_IN" w:bidi="hi_IN"/>
        </w:rPr>
      </w:r>
      <w:r>
        <w:rPr>
          <w:lang w:val="hi_IN" w:bidi="hi_IN"/>
        </w:rPr>
        <w:t>हारून इस्राएल का पहला महायाजक था, और वह कहात का पोता था, जो लेवी के पुत्रों में से एक था। जब इस्राएली अगुवों ने लेवी कुलों को भूमि बाँटी, तो उन्होंने हारून के कहाती वंशजों के लिए पहली चिट्ठियाँ डाली क्योंकि वे यहोवा के याजक थे। याद रखें कि लेवीयों के समय में चिट्ठियाँ डालना किसी महत्वपूर्ण बात का निर्णय करने का एक सामान्य तरीका था, और अन्ततः चिट्ठियों का परिणाम यहोवा ही तय करता था। हारून के वंशजों को जो 13 शहर मिले, वे सभी यहूदा, शिमोन और बिन्यामीन के गोत्रों की भूमि में थे। याद रखें कि सम्भवतः केवल लेवी लोग ही इन शहरों में नहीं रहते थे। लेवी वहाँ रहते थे ताकि वे लोगों के लिए एक उदाहरण बनें और उन्हें यह सिखाएँ कि यहोवा का अनुसरण कैसे करना है।</w:t>
      </w:r>
    </w:p>
    <w:p>
      <w:pPr/>
      <w:r>
        <w:rPr>
          <w:lang w:val="hi_IN" w:bidi="hi_IN"/>
        </w:rPr>
      </w:r>
      <w:r>
        <w:rPr>
          <w:lang w:val="hi_IN" w:bidi="hi_IN"/>
        </w:rPr>
        <w:t>हारून के कहाती वंशजों को यहूदा और शिमोन की भूमि में नौ शहर मिले। पहला शहर हेब्रोन है, जिसे उस समय किर्यतअर्बा भी कहा जाता था, क्योंकि उसका नाम अर्बा के नाम पर था, जो अनाक का पिता था। अनाक और अर्बा वे लोग थे जो इस्राएलियों के आने से पहले उस देश में रहते थे। हेब्रोन यहूदा के पहाड़ी देश में था। पहाड़ भूमि का एक प्राकृतिक ऊँचा भाग है, और यह पर्वत से छोटा होता है। पहाड़ी देश यहूदा का एक क्षेत्र है जहाँ बहुत सी पहाड़ियाँ हैं।</w:t>
      </w:r>
    </w:p>
    <w:p>
      <w:pPr/>
      <w:r>
        <w:rPr>
          <w:lang w:val="hi_IN" w:bidi="hi_IN"/>
        </w:rPr>
      </w:r>
      <w:r>
        <w:rPr>
          <w:lang w:val="hi_IN" w:bidi="hi_IN"/>
        </w:rPr>
        <w:t>यहाँ रुकें और समूह में पहाड़ी देश की तस्वीर देखें। साथ ही, उन 13 शहरों का नक्शा देखें जो हारून के कहाती वंशजों को मिलते हैं। नक्शे पर हेब्रोन शहर को ढूँढें। इस ऑडियो को यहाँ रोकें।</w:t>
      </w:r>
    </w:p>
    <w:p>
      <w:pPr/>
      <w:r>
        <w:rPr>
          <w:lang w:val="hi_IN" w:bidi="hi_IN"/>
        </w:rPr>
      </w:r>
      <w:r>
        <w:rPr>
          <w:lang w:val="hi_IN" w:bidi="hi_IN"/>
        </w:rPr>
        <w:t>लेवियों को अपने पशुओं के लिए हेब्रोन और उसके आसपास के चराई के क्षेत्र मिले। चरागाह एक खुला क्षेत्र है जहाँ घास बिना लोगों की सहायता के उगती है। यह चराई लेवियों के पशुओं के लिए थी, ताकि वे घास खाएँ।</w:t>
      </w:r>
    </w:p>
    <w:p>
      <w:pPr/>
      <w:r>
        <w:rPr>
          <w:lang w:val="hi_IN" w:bidi="hi_IN"/>
        </w:rPr>
      </w:r>
      <w:r>
        <w:rPr>
          <w:lang w:val="hi_IN" w:bidi="hi_IN"/>
        </w:rPr>
        <w:t>यहाँ रुकें और समूह में चराई की भूमि की तस्वीर देखें। इस ऑडियो को यहाँ रोकें।</w:t>
      </w:r>
    </w:p>
    <w:p>
      <w:pPr/>
      <w:r>
        <w:rPr>
          <w:lang w:val="hi_IN" w:bidi="hi_IN"/>
        </w:rPr>
      </w:r>
      <w:r>
        <w:rPr>
          <w:lang w:val="hi_IN" w:bidi="hi_IN"/>
        </w:rPr>
        <w:t>इस्राएल के अगुवे हेब्रोन का शहर और चराई की भूमि लेवियों को देते हैं, लेकिन हेब्रोन के आसपास के खेत और बस्तियाँ यपुन्ने के पुत्र कालेब के हैं। लोगों की रक्षा के लिए शहरों के बाहर दीवारें होती थीं। खेत भोजन की फसल उगाने के लिए अच्छे थे, और गाँव लोगों के छोटे समूह थे जिनके चारों ओर कोई दीवार नहीं थी। याद रखें कि कालेब उन भेदियों में से एक था जिन्हें मूसा ने उस देश में भेजा था, और कालेब लोगों से या उस भूमि को इस्राएलियों के अधिकार में लेने से नहीं डरता था। मूसा ने कालेब को कुछ भूमि देने का वादा किया था, और यहोशू ने यह वादा निभाया जब उसने कालेब को हेब्रोन शहर के चारों ओर ये खेत और गाँव दिए। अब, इस्राएलियों के अगुवे लेवियों को हेब्रोन शहर देते हैं।</w:t>
      </w:r>
    </w:p>
    <w:p>
      <w:pPr/>
      <w:r>
        <w:rPr>
          <w:lang w:val="hi_IN" w:bidi="hi_IN"/>
        </w:rPr>
      </w:r>
      <w:r>
        <w:rPr>
          <w:lang w:val="hi_IN" w:bidi="hi_IN"/>
        </w:rPr>
        <w:t>यहाँ रुकें और समूह में खेतों और गाँव की तस्वीरें देखें। इस ऑडियो को यहाँ रोकें।</w:t>
      </w:r>
    </w:p>
    <w:p>
      <w:pPr/>
      <w:r>
        <w:rPr>
          <w:lang w:val="hi_IN" w:bidi="hi_IN"/>
        </w:rPr>
      </w:r>
      <w:r>
        <w:rPr>
          <w:lang w:val="hi_IN" w:bidi="hi_IN"/>
        </w:rPr>
        <w:t>साथ ही, यहाँ रुकें और समूह में इस प्रश्न पर चर्चा करें: अपने क्षेत्र की विभिन्न आकार की बस्तियों का वर्णन करें। आप प्रत्येक प्रकार की बस्तियों को क्या कहते हैं, और प्रत्येक प्रकार के क्षेत्र में किस प्रकार के लोग रहते हैं? इस ऑडियो को यहाँ रोकें।</w:t>
      </w:r>
    </w:p>
    <w:p>
      <w:pPr/>
      <w:r>
        <w:rPr>
          <w:lang w:val="hi_IN" w:bidi="hi_IN"/>
        </w:rPr>
      </w:r>
      <w:r>
        <w:rPr>
          <w:lang w:val="hi_IN" w:bidi="hi_IN"/>
        </w:rPr>
        <w:t>हेब्रोन शहर भी उस व्यक्ति के शरण शहरों में से एक है जो गलती से किसी दूसरे व्यक्ति को मार डालता है। याद रखें कि इस्राएल के पूरे देश में छह शरण शहर फैले हुए थे। हेब्रोन शायद सूची में पहला शहर है क्योंकि यह शरण शहर के रूप में एक महत्वपूर्ण शहर है।</w:t>
      </w:r>
    </w:p>
    <w:p>
      <w:pPr/>
      <w:r>
        <w:rPr>
          <w:lang w:val="hi_IN" w:bidi="hi_IN"/>
        </w:rPr>
      </w:r>
      <w:r>
        <w:rPr>
          <w:lang w:val="hi_IN" w:bidi="hi_IN"/>
        </w:rPr>
        <w:t>हारून याजक के वंशजों को ये अन्य आठ शहर भी उनके आसपास के चराई के साथ मिलते हैं: यत्तीर, एश्तमो, होलोन, दबीर, ऐन, युत्ता और बेतशेमेश। इस्राएलियों ने यहूदा और शिमोन की भूमि में हारून के वंशजों को जो नौ शहर दिए, उनमें से आठ शहर यहूदा की भूमि में थे, और ऐन शहर यहूदा और शिमोन दोनों का था। ये सभी शहर यरूशलेम के करीब हैं, जहाँ अंततः मंदिर बनेगा। हारून के वंशज याजक हैं, और उनके लिए आराधना के स्थान के पास होना सहायक है।</w:t>
      </w:r>
    </w:p>
    <w:p>
      <w:pPr/>
      <w:r>
        <w:rPr>
          <w:lang w:val="hi_IN" w:bidi="hi_IN"/>
        </w:rPr>
      </w:r>
      <w:r>
        <w:rPr>
          <w:lang w:val="hi_IN" w:bidi="hi_IN"/>
        </w:rPr>
        <w:t>यहाँ रुकें और उन शहरों का नक्शा देखें जो हारून के कहाती वंशजों को मिलते हैं। एक समूह के रूप में लिब्ना, यतीर, एश्तेमोआ, होलोन, दबीर, ऐन, युत्ता और बेतशेमेश शहरों को ढूँढें। इस ऑडियो को यहाँ रोकें।</w:t>
      </w:r>
    </w:p>
    <w:p>
      <w:pPr/>
      <w:r>
        <w:rPr>
          <w:lang w:val="hi_IN" w:bidi="hi_IN"/>
        </w:rPr>
      </w:r>
      <w:r>
        <w:rPr>
          <w:lang w:val="hi_IN" w:bidi="hi_IN"/>
        </w:rPr>
        <w:t>जो हारून के वंशज हैं, उन्हें भी बिन्यामीन की भूमि से चार शहर और अपने पशुओं के लिए आसपास की चराई की भूमि मिलती है। ये चार शहर गिबोन, गेबा, अनातोत और अल्मोन हैं।</w:t>
      </w:r>
    </w:p>
    <w:p>
      <w:pPr/>
      <w:r>
        <w:rPr>
          <w:lang w:val="hi_IN" w:bidi="hi_IN"/>
        </w:rPr>
      </w:r>
      <w:r>
        <w:rPr>
          <w:lang w:val="hi_IN" w:bidi="hi_IN"/>
        </w:rPr>
        <w:t>यहाँ रुकें और उन शहरों का नक्शा देखें जो हारून के कहाती वंशजों को मिलते हैं। एक समूह के रूप में गिबोन, गेबा, अनातोत और अल्मोन के शहरों को ढूँढें। इस ऑडियो को यहाँ रोकें।</w:t>
      </w:r>
    </w:p>
    <w:p>
      <w:pPr/>
      <w:r>
        <w:rPr>
          <w:lang w:val="hi_IN" w:bidi="hi_IN"/>
        </w:rPr>
      </w:r>
      <w:r>
        <w:rPr>
          <w:lang w:val="hi_IN" w:bidi="hi_IN"/>
        </w:rPr>
        <w:t>कुल मिलाकर, हारून के वंशजों को यहूदा, शिमोन और बिन्यामीन के गोत्रों की भूमि से 13 शहर और उनके आसपास के चराई के क्षेत्र मिलते हैं। हारून के वंशज इस्राएल के लोगों के लिए याजक हैं।</w:t>
      </w:r>
      <w:r>
        <w:rPr>
          <w:lang w:val="hi_IN" w:bidi="hi_IN"/>
        </w:rPr>
      </w:r>
    </w:p>
    <w:p>
      <w:pPr>
        <w:pStyle w:val="Heading3"/>
      </w:pPr>
      <w:r>
        <w:rPr>
          <w:lang w:val="hi_IN" w:bidi="hi_IN"/>
        </w:rPr>
        <w:t>घटनाओं को समझाना</w:t>
      </w:r>
    </w:p>
    <w:p>
      <w:pPr/>
      <w:r>
        <w:rPr>
          <w:lang w:val="hi_IN" w:bidi="hi_IN"/>
        </w:rPr>
      </w:r>
      <w:r>
        <w:rPr>
          <w:lang w:val="hi_IN" w:bidi="hi_IN"/>
        </w:rPr>
        <w:t>यहोशू 21:9–19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हारून के वंशज लेवियों को यहूदा और शिमोन की भूमि में शहर मिलते हैं।</w:t>
      </w:r>
    </w:p>
    <w:p>
      <w:pPr/>
      <w:r>
        <w:rPr>
          <w:lang w:val="hi_IN" w:bidi="hi_IN"/>
        </w:rPr>
      </w:r>
      <w:r>
        <w:rPr>
          <w:b/>
          <w:lang w:val="hi_IN" w:bidi="hi_IN"/>
        </w:rPr>
        <w:t>दूसरे दृश्य में:</w:t>
      </w:r>
      <w:r>
        <w:rPr>
          <w:lang w:val="hi_IN" w:bidi="hi_IN"/>
        </w:rPr>
        <w:t xml:space="preserve"> हारून के वंशजों को हेब्रोन और उसके आसपास की चराई की भूमि मिलती है। कालेब के पास पहले से ही हेब्रोन के आसपास के खेत और गाँव हैं, और हेब्रोन एक शरण शहर भी है।</w:t>
      </w:r>
    </w:p>
    <w:p>
      <w:pPr/>
      <w:r>
        <w:rPr>
          <w:lang w:val="hi_IN" w:bidi="hi_IN"/>
        </w:rPr>
      </w:r>
      <w:r>
        <w:rPr>
          <w:b/>
          <w:lang w:val="hi_IN" w:bidi="hi_IN"/>
        </w:rPr>
        <w:t>तीसरे दृश्य में:</w:t>
      </w:r>
      <w:r>
        <w:rPr>
          <w:lang w:val="hi_IN" w:bidi="hi_IN"/>
        </w:rPr>
        <w:t xml:space="preserve"> हारून के वंशजों को यहूदा और शिमोन की भूमि में आठ अन्य शहर मिलते हैं।</w:t>
      </w:r>
    </w:p>
    <w:p>
      <w:pPr/>
      <w:r>
        <w:rPr>
          <w:lang w:val="hi_IN" w:bidi="hi_IN"/>
        </w:rPr>
      </w:r>
      <w:r>
        <w:rPr>
          <w:b/>
          <w:lang w:val="hi_IN" w:bidi="hi_IN"/>
        </w:rPr>
        <w:t>चौथे दृश्य में:</w:t>
      </w:r>
      <w:r>
        <w:rPr>
          <w:lang w:val="hi_IN" w:bidi="hi_IN"/>
        </w:rPr>
        <w:t xml:space="preserve"> हारून के वंशजों को बिन्यामीन के गोत्र की भूमि में चार शहर मिलते हैं।</w:t>
      </w:r>
    </w:p>
    <w:p>
      <w:pPr/>
      <w:r>
        <w:rPr>
          <w:lang w:val="hi_IN" w:bidi="hi_IN"/>
        </w:rPr>
      </w:r>
      <w:r>
        <w:rPr>
          <w:b/>
          <w:lang w:val="hi_IN" w:bidi="hi_IN"/>
        </w:rPr>
        <w:t>पाँचवें दृश्य में:</w:t>
      </w:r>
      <w:r>
        <w:rPr>
          <w:lang w:val="hi_IN" w:bidi="hi_IN"/>
        </w:rPr>
        <w:t xml:space="preserve"> हारून के वंशजों को कुल 13 शहर और उनके आसपास के चराई के क्षेत्र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शिमोन का गोत्र</w:t>
      </w:r>
    </w:p>
    <w:p>
      <w:pPr>
        <w:pStyle w:val="ListBullet"/>
        <w:spacing w:line="240" w:lineRule="auto"/>
        <w:ind w:left="720"/>
      </w:pPr>
      <w:r>
        <w:rPr>
          <w:lang w:val="hi_IN" w:bidi="hi_IN"/>
        </w:rPr>
      </w:r>
      <w:r>
        <w:rPr>
          <w:lang w:val="hi_IN" w:bidi="hi_IN"/>
        </w:rPr>
        <w:t>लेवी लोग, जो हारून के वंशज हैं</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और बिन्यामीन का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इस्राएल के अगुवों ने लेवियों को रहने के लिए 48 शहर और उनके पशुओं के लिए उनके आसपास के चराई के क्षेत्र दिए थे। लेवीयों के तीनों कुलों को इस्राएल के अन्य गोत्रों की भूमि से अपने शहर और चराई की भूमि मिली। कहात के कुल में हारून के वंशज, कहात के कुल में अन्य लेवीय, गेर्शोन के कुल में लेवीय और मरारी के कुल में लेवीय सभी को अपनी भूमि मिलती है।</w:t>
      </w:r>
    </w:p>
    <w:p>
      <w:pPr/>
      <w:r>
        <w:rPr>
          <w:lang w:val="hi_IN" w:bidi="hi_IN"/>
        </w:rPr>
      </w:r>
      <w:r>
        <w:rPr>
          <w:lang w:val="hi_IN" w:bidi="hi_IN"/>
        </w:rPr>
        <w:t>पहले दृश्य में, याद रखें कि कहात के कुल में हारून के वंशजों को पहले अपने शहर और आसपास के चराई के क्षेत्र मिलते हैं। इस्राएल के अगुवों ने पहले उनके लिए चिट्ठी डाली क्योंकि वे इस्राएल के याजक हैं। याद रखें कि हारून के वंशजों के लिए सभी शहर यहूदा, शिमोन और बिन्यामीन के गोत्रों की भूमि से आते हैं। सूचीबद्ध पहले शहर यहूदा और शिमोन के गोत्रों की भूमि से हैं।</w:t>
      </w:r>
    </w:p>
    <w:p>
      <w:pPr/>
      <w:r>
        <w:rPr>
          <w:lang w:val="hi_IN" w:bidi="hi_IN"/>
        </w:rPr>
      </w:r>
      <w:r>
        <w:rPr>
          <w:lang w:val="hi_IN" w:bidi="hi_IN"/>
        </w:rPr>
        <w:t>दूसरे दृश्य में, हारून के वंशजों को हेब्रोन शहर और उसके आसपास के चराई के क्षेत्र मिलते हैं। याद रखें कि हेब्रोन यहूदा के गोत्र के पहाड़ी देश में है।</w:t>
      </w:r>
    </w:p>
    <w:p>
      <w:pPr/>
      <w:r>
        <w:rPr>
          <w:lang w:val="hi_IN" w:bidi="hi_IN"/>
        </w:rPr>
      </w:r>
      <w:r>
        <w:rPr>
          <w:lang w:val="hi_IN" w:bidi="hi_IN"/>
        </w:rPr>
        <w:t>यहाँ रुकें और यदि आवश्यक हो, तो एक समूह के रूप में फिर से चराई की भूमि की तस्वीर, पहाड़ी देश की तस्वीर, और उन 13 शहरों का नक्शा देखें जो हारून के कहाती वंशजों को मिलते हैं। नक्शे पर हेब्रोन शहर को ढूँढें। इस ऑडियो को यहाँ रोकें।</w:t>
      </w:r>
    </w:p>
    <w:p>
      <w:pPr/>
      <w:r>
        <w:rPr>
          <w:lang w:val="hi_IN" w:bidi="hi_IN"/>
        </w:rPr>
      </w:r>
      <w:r>
        <w:rPr>
          <w:lang w:val="hi_IN" w:bidi="hi_IN"/>
        </w:rPr>
        <w:t>याद रखें कि हेब्रोन को अर्बा नगर या किर्यतअर्बा भी कहा जाता था। मूल भाषा में, किर्यत का अर्थ है “शहर।” अर्बा एक ऐसे व्यक्ति का नाम था जो अर्बा शहर में रहता था। यह पृष्ठभूमि की जानकारी है, और आपकी भाषा में इसे किसी अलग तरीके से शामिल करना अधिक स्वाभाविक हो सकता है। उदाहरण के लिए, "इस्राएल के लोगों ने उन्हें किर्यतअर्बा नगर दिया। अर्बा अनाक का पिता था। उस नगर का एक और नाम था, हेब्रोन।"</w:t>
      </w:r>
    </w:p>
    <w:p>
      <w:pPr/>
      <w:r>
        <w:rPr>
          <w:lang w:val="hi_IN" w:bidi="hi_IN"/>
        </w:rPr>
      </w:r>
      <w:r>
        <w:rPr>
          <w:lang w:val="hi_IN" w:bidi="hi_IN"/>
        </w:rPr>
        <w:t>यहाँ रुककर समूह में इस प्रश्न पर चर्चा करें: इस भाग का अनुवाद करने का सबसे अच्छा तरीका क्या है? आप कैसे दिखाएँगे कि हेब्रोन के दो नाम थे, और अर्बा शहर नाम की उत्पत्ति क्या थी? इस ऑडियो को यहाँ रोकें।</w:t>
      </w:r>
    </w:p>
    <w:p>
      <w:pPr/>
      <w:r>
        <w:rPr>
          <w:lang w:val="hi_IN" w:bidi="hi_IN"/>
        </w:rPr>
      </w:r>
      <w:r>
        <w:rPr>
          <w:lang w:val="hi_IN" w:bidi="hi_IN"/>
        </w:rPr>
        <w:t>याद रखें कि हेब्रोन के आसपास के खेत और आसपास के गाँव हारून के वंशजों को नहीं मिले थे। याद रखें कि यपुन्ने के पुत्र कालेब को पहले ही खेत और आसपास के गाँव अपनी सम्पत्ति के रूप में मिल चुकी थीं। कालेब ने उस भूमि को अधिकार में लिया, जिसका अर्थ है कि वह भूमि यहोवा की है, लेकिन कालेब उसका उपयोग कर सकता है। याद रखें कि गाँव शहर से छोटी होती है, और उस समय गाँव के चारों ओर शहरों की तरह दीवारें नहीं होती थीं।</w:t>
      </w:r>
    </w:p>
    <w:p>
      <w:pPr/>
      <w:r>
        <w:rPr>
          <w:lang w:val="hi_IN" w:bidi="hi_IN"/>
        </w:rPr>
      </w:r>
      <w:r>
        <w:rPr>
          <w:lang w:val="hi_IN" w:bidi="hi_IN"/>
        </w:rPr>
        <w:t>यहाँ रुकें और यदि आवश्यक हो, तो समूह में फिर से खेतों और एक गाँव की तस्वीरें देखें। इस ऑडियो को यहाँ रोकें।</w:t>
      </w:r>
    </w:p>
    <w:p>
      <w:pPr/>
      <w:r>
        <w:rPr>
          <w:lang w:val="hi_IN" w:bidi="hi_IN"/>
        </w:rPr>
      </w:r>
      <w:r>
        <w:rPr>
          <w:lang w:val="hi_IN" w:bidi="hi_IN"/>
        </w:rPr>
        <w:t>याद रखें कि हेब्रोन एक शरण शहर भी है। जो व्यक्ति गलती से किसी दूसरे व्यक्ति को मार देता है, उसे सुरक्षा मिल सकती है यदि वह इस्राएल में फैले छह शरण शहरों में से किसी एक में चला जाए। कुछ भाषाओं में यह अधिक स्वाभाविक हो सकता है कि जब हेब्रोन का पहली बार उल्लेख किया जाए, उसी समय यह बताया जाए कि वह एक शरण शहर है। इसका एक उदाहरण इस तरह हो सकता है: “हारून के वंशजों को हेब्रोन, जो एक शरण शहर था, और उसके आसपास के चराई की भूमि मिली।”</w:t>
      </w:r>
    </w:p>
    <w:p>
      <w:pPr/>
      <w:r>
        <w:rPr>
          <w:lang w:val="hi_IN" w:bidi="hi_IN"/>
        </w:rPr>
      </w:r>
      <w:r>
        <w:rPr>
          <w:lang w:val="hi_IN" w:bidi="hi_IN"/>
        </w:rPr>
        <w:t>यहाँ रुकें और समूह में इस प्रश्न पर चर्चा करें: इस भाग का अपनी भाषा में अनुवाद करने का सबसे स्वाभाविक तरीका क्या है? क्या यह बेहतर होगा कि दृश्य में पहले यह बताया जाए कि हेब्रोन एक शरण शहर है? इस ऑडियो को यहाँ रोकें।</w:t>
      </w:r>
    </w:p>
    <w:p>
      <w:pPr/>
      <w:r>
        <w:rPr>
          <w:lang w:val="hi_IN" w:bidi="hi_IN"/>
        </w:rPr>
      </w:r>
      <w:r>
        <w:rPr>
          <w:lang w:val="hi_IN" w:bidi="hi_IN"/>
        </w:rPr>
        <w:t xml:space="preserve">तीसरे दृश्य में, हारून के वंशजों को यहूदा और शिमोन की भूमि से आठ अन्य शहर मिलते हैं। हारून के वंशजों को भी इन आठ शहरों में से प्रत्येक के चारों ओर चराई के क्षेत्र मिलते हैं। याद रखें कि ये शहर हैं: लिब्ना, यतीर, एश्तेमोआ, होलोन, दबीर, ऐन, युत्ता और बेतशेमेश। इनमें से अधिकांश शहर यहूदा गोत्र के पहाड़ी देश में हेब्रोन के दक्षिण में हैं, सिवाय बेतशेमेश के, जो यहूदा की भूमि की उत्तरी सीमा पर स्थित है। आठ शहर यहूदा गोत्र की भूमि में हैं, और यहूदा और शिमोन गोत्र ऐन शहर को साझा करते हैं। </w:t>
      </w:r>
    </w:p>
    <w:p>
      <w:pPr/>
      <w:r>
        <w:rPr>
          <w:lang w:val="hi_IN" w:bidi="hi_IN"/>
        </w:rPr>
      </w:r>
      <w:r>
        <w:rPr>
          <w:lang w:val="hi_IN" w:bidi="hi_IN"/>
        </w:rPr>
        <w:t>यहाँ रुकें और यदि आवश्यक हो, तो एक समूह के रूप में फिर से उन शहरों का नक्शा देखें जो हारून के कहाती वंशजों को मिलते हैं। नक्शे पर लिब्ना, यतीर, एश्तेमोआ, होलोन, दबीर, ऐन, युत्ता और बेतशेमेश के शहरों को ढूँढें। इस ऑडियो को यहाँ रोकें।</w:t>
      </w:r>
    </w:p>
    <w:p>
      <w:pPr/>
      <w:r>
        <w:rPr>
          <w:lang w:val="hi_IN" w:bidi="hi_IN"/>
        </w:rPr>
      </w:r>
      <w:r>
        <w:rPr>
          <w:lang w:val="hi_IN" w:bidi="hi_IN"/>
        </w:rPr>
        <w:t>चौथे दृश्य में, हारून के वंशजों को बिन्यामीन के गोत्र की भूमि से चार शहर मिलते हैं। उन्हें अपने चार शहरों के चारों ओर के चराई के क्षेत्र भी मिलते हैं। शहर गिबोन, गेबा, अनातोत और अल्मोन हैं। गिबोन यरूशलेम के उत्तर-पश्चिम में है, गेबा और अनातोत दोनों यरूशलेम के उत्तर-पूर्व में हैं, और अल्मोन अनातोत के उत्तर-पूर्व में है।</w:t>
      </w:r>
    </w:p>
    <w:p>
      <w:pPr/>
      <w:r>
        <w:rPr>
          <w:lang w:val="hi_IN" w:bidi="hi_IN"/>
        </w:rPr>
      </w:r>
      <w:r>
        <w:rPr>
          <w:lang w:val="hi_IN" w:bidi="hi_IN"/>
        </w:rPr>
        <w:t>यहाँ रुकें और यदि आवश्यक हो, तो एक समूह के रूप में फिर से उन शहरों का नक्शा देखें जो हारून के कहाती वंशजों को मिलते हैं। नक्शे पर गिबोन, गेबा, अनातोत और अल्मोन के शहरों को ढूँढें। इस ऑडियो को यहाँ रोकें।</w:t>
      </w:r>
    </w:p>
    <w:p>
      <w:pPr/>
      <w:r>
        <w:rPr>
          <w:lang w:val="hi_IN" w:bidi="hi_IN"/>
        </w:rPr>
      </w:r>
      <w:r>
        <w:rPr>
          <w:lang w:val="hi_IN" w:bidi="hi_IN"/>
        </w:rPr>
        <w:t>पाँचवें दृश्य में, उन सभी शहरों का सारांश कथन है जो हारून के वंशजों को मिलते हैं। कुल मिलाकर, हारून याजक के वंशजों को यहूदा, शिमोन और बिन्यामीन के गोत्रों की भूमि से 13 शहर और उनके आसपास के चराई के क्षेत्र मिलते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जब आप इस भाग और इसमें होने वाली घटनाओं की कल्पना करते हैं, तो सुनिश्चित करें कि हारून के वंशजों को मिलने वाले 13 शहरों का प्रतिनिधित्व करने के लिए वस्तुओं का उपयोग करें। सोचें कि आप कैसे दिखा सकते हैं कि हेब्रोन एक शरण शहर है और इस भाग के अन्य 12 शहरों से अलग है। सभी 13 शहरों के स्थान को ढूँढने में सहायता के लिए नक्शे का उपयोग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21:9–19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इस्राएल के प्रधान </w:t>
      </w:r>
    </w:p>
    <w:p>
      <w:pPr>
        <w:pStyle w:val="ListBullet"/>
        <w:spacing w:line="240" w:lineRule="auto"/>
        <w:ind w:left="720"/>
      </w:pPr>
      <w:r>
        <w:rPr>
          <w:lang w:val="hi_IN" w:bidi="hi_IN"/>
        </w:rPr>
      </w:r>
      <w:r>
        <w:rPr>
          <w:lang w:val="hi_IN" w:bidi="hi_IN"/>
        </w:rPr>
        <w:t>यहूदा का गोत्र</w:t>
      </w:r>
    </w:p>
    <w:p>
      <w:pPr>
        <w:pStyle w:val="ListBullet"/>
        <w:spacing w:line="240" w:lineRule="auto"/>
        <w:ind w:left="720"/>
      </w:pPr>
      <w:r>
        <w:rPr>
          <w:lang w:val="hi_IN" w:bidi="hi_IN"/>
        </w:rPr>
      </w:r>
      <w:r>
        <w:rPr>
          <w:lang w:val="hi_IN" w:bidi="hi_IN"/>
        </w:rPr>
        <w:t>शिमोन का गोत्र</w:t>
      </w:r>
    </w:p>
    <w:p>
      <w:pPr>
        <w:pStyle w:val="ListBullet"/>
        <w:spacing w:line="240" w:lineRule="auto"/>
        <w:ind w:left="720"/>
      </w:pPr>
      <w:r>
        <w:rPr>
          <w:lang w:val="hi_IN" w:bidi="hi_IN"/>
        </w:rPr>
      </w:r>
      <w:r>
        <w:rPr>
          <w:lang w:val="hi_IN" w:bidi="hi_IN"/>
        </w:rPr>
        <w:t>लेवी लोग, जो हारून के वंशज हैं</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और बिन्यामीन का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के अगुवों ने हारून के वंशजों के लिए पहले चिट्ठियाँ डाली, जो लेवी गोत्र में कहात के कुल में से हैं। हारून के वंशजों को यहूदा और शिमोन की भूमि में शहर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हारून के वंशजों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हारून के वंशज यहूदा गोत्र के पहाड़ी देश में हेब्रोन शहर और उसके आसपास की चराई की भूमि प्राप्त करते हैं। हेब्रोन उस व्यक्ति के लिए शरण शहर भी है जो गलती से किसी दूसरे व्यक्ति को मार डालता है। हेब्रोन को अर्बा के नाम पर अर्बा शहर भी कहा जाता है, जो अनाक का पिता था। हेब्रोन के आसपास के खेत और गाँव यपुन्ने के पुत्र कालेब के हैं, न कि हारून के वंशजों 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यपुन्ने के पुत्र कालेब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साथ ही, हारून के वंशजों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अगुवे यहूदा और शिमोन गोत्रों की भूमि में लेवियों को आठ अन्य शहर और उनके आसपास की चराई की भूमि भी देते हैं। ये आठ शहर लिब्ना, यतीर, एश्तेमोआ, होलोन, दबीर, ऐन, युत्ता और बेतशेमेश हैं। हारून के वंशजों को यहूदा और शिमोन के गोत्रों की भूमि में कुल नौ शहर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के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हारून के वंशजों को भी बिन्यामीन के गोत्र की भूमि से चार शहर और उनके आसपास के चराई के क्षेत्र मिलते हैं। ये चार शहर गिबोन, गेबा, अनातोत और अल्मोन हैं। हारून के वंशजों को यहूदा, शिमोन और बिन्यामीन के गोत्रों की भूमि से कुल 13 शहर और उनके आसपास के चराई के क्षेत्र मिलते हैं। हारून के वंशज याजक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बिन्यामीन के गोत्र की भूमिका निभाने वाले लोगों से पूछें,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21:9–19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अगुवे </w:t>
      </w:r>
      <w:r>
        <w:rPr>
          <w:b/>
          <w:lang w:val="hi_IN" w:bidi="hi_IN"/>
        </w:rPr>
        <w:t>लेवियों</w:t>
      </w:r>
      <w:r>
        <w:rPr>
          <w:lang w:val="hi_IN" w:bidi="hi_IN"/>
        </w:rPr>
        <w:t xml:space="preserve"> के कहाती </w:t>
      </w:r>
      <w:r>
        <w:rPr>
          <w:b/>
          <w:lang w:val="hi_IN" w:bidi="hi_IN"/>
        </w:rPr>
        <w:t>कुलों</w:t>
      </w:r>
      <w:r>
        <w:rPr>
          <w:lang w:val="hi_IN" w:bidi="hi_IN"/>
        </w:rPr>
        <w:t xml:space="preserve"> को कुछ शहर बाँटते हैं, जो हारून के वंशज हैं। लेवी यहोवा की सेवा करते हैं। कुलों और लेवियों का अनुवाद उसी तरह करें जैसे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के अगुवों ने लेवियों को दिए गए प्रत्येक शहर के लिए चिट्ठियाँ डालीं। हारून के </w:t>
      </w:r>
      <w:r>
        <w:rPr>
          <w:b/>
          <w:lang w:val="hi_IN" w:bidi="hi_IN"/>
        </w:rPr>
        <w:t>वंशजों</w:t>
      </w:r>
      <w:r>
        <w:rPr>
          <w:lang w:val="hi_IN" w:bidi="hi_IN"/>
        </w:rPr>
        <w:t xml:space="preserve"> को पहली चिट्ठी और पहले शहर मिलते हैं। वंशजों का अनुवाद उसी तरह करें जैसे आपने पिछले भागों में किया है। </w:t>
      </w:r>
      <w:r>
        <w:rPr>
          <w:b/>
          <w:lang w:val="hi_IN" w:bidi="hi_IN"/>
        </w:rPr>
        <w:t>वंशजों</w:t>
      </w:r>
      <w:r>
        <w:rPr>
          <w:lang w:val="hi_IN" w:bidi="hi_IN"/>
        </w:rPr>
        <w:t xml:space="preserve"> के बारे में अधिक जानकारी के लिए, मुख्य शब्दावली देखें।</w:t>
      </w:r>
    </w:p>
    <w:p>
      <w:pPr/>
      <w:r>
        <w:rPr>
          <w:lang w:val="hi_IN" w:bidi="hi_IN"/>
        </w:rPr>
      </w:r>
      <w:r>
        <w:rPr>
          <w:b/>
          <w:lang w:val="hi_IN" w:bidi="hi_IN"/>
        </w:rPr>
        <w:t>शहर</w:t>
      </w:r>
      <w:r>
        <w:rPr>
          <w:lang w:val="hi_IN" w:bidi="hi_IN"/>
        </w:rPr>
        <w:t xml:space="preserve"> लोगों की एक बड़ी </w:t>
      </w:r>
      <w:r>
        <w:rPr>
          <w:b/>
          <w:lang w:val="hi_IN" w:bidi="hi_IN"/>
        </w:rPr>
        <w:t>बस्ती</w:t>
      </w:r>
      <w:r>
        <w:rPr>
          <w:lang w:val="hi_IN" w:bidi="hi_IN"/>
        </w:rPr>
        <w:t xml:space="preserve"> होती है। लेवियों के समय में, शहर के भीतर रहने वाले लोगों की रक्षा के लिए शहर के चारों ओर दीवार होती थी, जबकि गाँव या बस्ती के चारों ओर दीवार नहीं होती थी। शहर और गाँव के लिए उन्हीं शब्दों का उपयोग करें जिनका उपयोग आपने पिछले भागों में किया है।</w:t>
      </w:r>
    </w:p>
    <w:p>
      <w:pPr/>
      <w:r>
        <w:rPr>
          <w:lang w:val="hi_IN" w:bidi="hi_IN"/>
        </w:rPr>
      </w:r>
      <w:r>
        <w:rPr>
          <w:lang w:val="hi_IN" w:bidi="hi_IN"/>
        </w:rPr>
        <w:t xml:space="preserve">हारून के वंशजों को जो पहला शहर मिला, वह </w:t>
      </w:r>
      <w:r>
        <w:rPr>
          <w:b/>
          <w:lang w:val="hi_IN" w:bidi="hi_IN"/>
        </w:rPr>
        <w:t>हेब्रोन</w:t>
      </w:r>
      <w:r>
        <w:rPr>
          <w:lang w:val="hi_IN" w:bidi="hi_IN"/>
        </w:rPr>
        <w:t xml:space="preserve"> था। हेब्रोन यहूदा के पहाड़ी देश का एक शहर था, और इसे अनाक के पिता अर्बा के नाम पर अर्बा शहर कहा जाता था। यपुन्ने का पुत्र कालेब के पास पहले से ही हेब्रोन के आसपास के खेतों और आसपास के गाँवों का स्वामित्व था, लेकिन हेब्रोन शहर और आसपास के चराई की भूमि हारून के वंशजों के पास गई। हेब्रोन उस व्यक्ति के लिए </w:t>
      </w:r>
      <w:r>
        <w:rPr>
          <w:b/>
          <w:lang w:val="hi_IN" w:bidi="hi_IN"/>
        </w:rPr>
        <w:t>शरण शहर</w:t>
      </w:r>
      <w:r>
        <w:rPr>
          <w:lang w:val="hi_IN" w:bidi="hi_IN"/>
        </w:rPr>
        <w:t xml:space="preserve"> भी था जिसने गलती से किसी दूसरे व्यक्ति को मार डाला था। हेब्रोन और शरण शहर का अनुवाद उसी तरह करें जैसे आपने पिछले भागों में किया है। </w:t>
      </w:r>
      <w:r>
        <w:rPr>
          <w:b/>
          <w:lang w:val="hi_IN" w:bidi="hi_IN"/>
        </w:rPr>
        <w:t>हेब्रोन</w:t>
      </w:r>
      <w:r>
        <w:rPr>
          <w:lang w:val="hi_IN" w:bidi="hi_IN"/>
        </w:rPr>
        <w:t xml:space="preserve"> के बारे में अधिक जानकारी के लिए, मुख्य शब्दावली देखें।</w:t>
      </w:r>
    </w:p>
    <w:p>
      <w:pPr/>
      <w:r>
        <w:rPr>
          <w:lang w:val="hi_IN" w:bidi="hi_IN"/>
        </w:rPr>
      </w:r>
      <w:r>
        <w:rPr>
          <w:lang w:val="hi_IN" w:bidi="hi_IN"/>
        </w:rPr>
        <w:t>यहाँ रुकें और यदि आवश्यक हो, तो एक समूह के रूप में फिर से उन 13 शहरों का नक्शा देखें जो हारून के कहाती वंशजों को मिलते हैं। नक्शे पर हेब्रोन शहर को ढूँढें। इस ऑडियो को यहाँ रोकें।</w:t>
      </w:r>
    </w:p>
    <w:p>
      <w:pPr/>
      <w:r>
        <w:rPr>
          <w:lang w:val="hi_IN" w:bidi="hi_IN"/>
        </w:rPr>
      </w:r>
      <w:r>
        <w:rPr>
          <w:lang w:val="hi_IN" w:bidi="hi_IN"/>
        </w:rPr>
        <w:t>हारून के वंशजों को भी लिब्ना, यतीर, एश्तमोआ, होलोन, दबीर, ऐन, युत्ता और बेतशेमेश के शहर और प्रत्येक शहर के चारों ओर चराई के क्षेत्र मिलते हैं। इन शहरों के नामों का अनुवाद वैसे करें जैसे आपने पिछले भागों में किया है। यहोवा ये शहर पिछले भाग में यहूदा के गोत्र को देता है। ये आठ शहर, साथ ही हेब्रोन शहर, वे नौ शहर हैं जो हारून के वंशजों को यहूदा और शिमोन के गोत्र की भूमि में मिलते हैं।</w:t>
      </w:r>
    </w:p>
    <w:p>
      <w:pPr/>
      <w:r>
        <w:rPr>
          <w:lang w:val="hi_IN" w:bidi="hi_IN"/>
        </w:rPr>
      </w:r>
      <w:r>
        <w:rPr>
          <w:lang w:val="hi_IN" w:bidi="hi_IN"/>
        </w:rPr>
        <w:t>यहाँ रुकें और यदि आवश्यक हो, तो एक समूह के रूप में फिर से उन 13 शहरों का नक्शा देखें जो हारून के कहाती वंशजों को मिलते हैं। नक्शे पर लिब्ना, यतीर, एश्तेमोआ, होलोन, दबीर, ऐन, युत्ता और बेतशेमेश के शहरों को ढूँढें। इस ऑडियो को यहाँ रोकें।</w:t>
      </w:r>
    </w:p>
    <w:p>
      <w:pPr/>
      <w:r>
        <w:rPr>
          <w:lang w:val="hi_IN" w:bidi="hi_IN"/>
        </w:rPr>
      </w:r>
      <w:r>
        <w:rPr>
          <w:lang w:val="hi_IN" w:bidi="hi_IN"/>
        </w:rPr>
        <w:t>हारून के वंशजों को भी बिन्यामीन के गोत्र की भूमि से चार शहर और उनके आसपास के चराई के क्षेत्र मिलते हैं। बिन्यामीन इस्राएल का सबसे छोटा पुत्र और इस्राएल के गोत्रों में से एक था। हारून के वंशजों को जो चार शहर मिलते हैं वे गिबोन, गेबा, अनातोत और अल्मोन हैं।</w:t>
      </w:r>
    </w:p>
    <w:p>
      <w:pPr/>
      <w:r>
        <w:rPr>
          <w:lang w:val="hi_IN" w:bidi="hi_IN"/>
        </w:rPr>
      </w:r>
      <w:r>
        <w:rPr>
          <w:lang w:val="hi_IN" w:bidi="hi_IN"/>
        </w:rPr>
        <w:t>यहाँ रुकें और यदि आवश्यक हो, तो एक समूह के रूप में फिर से उन 13 शहरों का नक्शा देखें जो हारून के कहाती वंशजों को मिलते हैं। नक्शे पर गिबोन, गेबा, अनातोत और अल्मोन के शहरों को ढूँढें। इस ऑडियो को यहाँ रोकें।</w:t>
      </w:r>
    </w:p>
    <w:p>
      <w:pPr/>
      <w:r>
        <w:rPr>
          <w:lang w:val="hi_IN" w:bidi="hi_IN"/>
        </w:rPr>
      </w:r>
      <w:r>
        <w:rPr>
          <w:b/>
          <w:lang w:val="hi_IN" w:bidi="hi_IN"/>
        </w:rPr>
        <w:t>गिबोन</w:t>
      </w:r>
      <w:r>
        <w:rPr>
          <w:lang w:val="hi_IN" w:bidi="hi_IN"/>
        </w:rPr>
        <w:t xml:space="preserve"> और </w:t>
      </w:r>
      <w:r>
        <w:rPr>
          <w:b/>
          <w:lang w:val="hi_IN" w:bidi="hi_IN"/>
        </w:rPr>
        <w:t>गेबा</w:t>
      </w:r>
      <w:r>
        <w:rPr>
          <w:lang w:val="hi_IN" w:bidi="hi_IN"/>
        </w:rPr>
        <w:t xml:space="preserve"> के शहर के नामों का अनुवाद उसी तरह करें जैसे आपने पिछले भागों में किया है। यहोवा पिछले भाग में ये शहर बिन्यामीन के गोत्र को देता है।</w:t>
      </w:r>
    </w:p>
    <w:p>
      <w:pPr/>
      <w:r>
        <w:rPr>
          <w:lang w:val="hi_IN" w:bidi="hi_IN"/>
        </w:rPr>
      </w:r>
      <w:r>
        <w:rPr>
          <w:lang w:val="hi_IN" w:bidi="hi_IN"/>
        </w:rPr>
        <w:t xml:space="preserve">यहाँ रुकें और समूह में इस प्रश्न पर चर्चा करें: आप </w:t>
      </w:r>
      <w:r>
        <w:rPr>
          <w:b/>
          <w:lang w:val="hi_IN" w:bidi="hi_IN"/>
        </w:rPr>
        <w:t>अनातोत</w:t>
      </w:r>
      <w:r>
        <w:rPr>
          <w:lang w:val="hi_IN" w:bidi="hi_IN"/>
        </w:rPr>
        <w:t xml:space="preserve"> और </w:t>
      </w:r>
      <w:r>
        <w:rPr>
          <w:b/>
          <w:lang w:val="hi_IN" w:bidi="hi_IN"/>
        </w:rPr>
        <w:t>अल्मोन</w:t>
      </w:r>
      <w:r>
        <w:rPr>
          <w:lang w:val="hi_IN" w:bidi="hi_IN"/>
        </w:rPr>
        <w:t xml:space="preserve"> शहरों के नामों का अनुवाद कैसे करेंगे? इस ऑडियो को यहाँ रोकें।</w:t>
      </w:r>
    </w:p>
    <w:p>
      <w:pPr/>
      <w:r>
        <w:rPr>
          <w:lang w:val="hi_IN" w:bidi="hi_IN"/>
        </w:rPr>
      </w:r>
      <w:r>
        <w:rPr>
          <w:lang w:val="hi_IN" w:bidi="hi_IN"/>
        </w:rPr>
        <w:t xml:space="preserve">हारून </w:t>
      </w:r>
      <w:r>
        <w:rPr>
          <w:b/>
          <w:lang w:val="hi_IN" w:bidi="hi_IN"/>
        </w:rPr>
        <w:t>याजक</w:t>
      </w:r>
      <w:r>
        <w:rPr>
          <w:lang w:val="hi_IN" w:bidi="hi_IN"/>
        </w:rPr>
        <w:t xml:space="preserve"> के वंशजों को यहूदा, शिमोन और बिन्यामीन के गोत्रों की भूमि से कुल 13 शहर और उनके आसपास की चराई के क्षेत्र मिलते हैं। याजकों का अनुवाद उसी तरह करें जैसे आपने पिछले भागों में किया है। </w:t>
      </w:r>
      <w:r>
        <w:rPr>
          <w:b/>
          <w:lang w:val="hi_IN" w:bidi="hi_IN"/>
        </w:rPr>
        <w:t>याजकों</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21:20–26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21:20–26 को सुनें और अपने मन में रखें।</w:t>
      </w:r>
    </w:p>
    <w:p>
      <w:pPr/>
      <w:r>
        <w:rPr>
          <w:lang w:val="hi_IN" w:bidi="hi_IN"/>
        </w:rPr>
      </w:r>
      <w:r>
        <w:rPr>
          <w:lang w:val="hi_IN" w:bidi="hi_IN"/>
        </w:rPr>
        <w:t>यदि सम्भव हो, तो यहोशू 21:20–26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21:20–26 का ऑडियो संस्करण सबसे आसानी से समझ में आने वाले अनुवाद में सुनें।</w:t>
      </w:r>
    </w:p>
    <w:p>
      <w:pPr/>
      <w:r>
        <w:rPr>
          <w:lang w:val="hi_IN" w:bidi="hi_IN"/>
        </w:rPr>
      </w:r>
      <w:r>
        <w:rPr>
          <w:lang w:val="hi_IN" w:bidi="hi_IN"/>
        </w:rPr>
        <w:t>इस्राएली उस देश में हैं जिसका वादा यहोवा ने उन्हें देने के लिए किया था। पिछले भाग में, लेवी इस्राएल के अगुओं के पास आए और अपने नगरों तथा अपने पशुओं के लिए आसपास की चराई की भूमि माँगी, जिसे यहोवा ने मूसा के द्वारा उन्हें देने की आज्ञा दी थी। इस्राएल के अगुओं ने चिट्ठी डालकर लेवियों को इस्राएल के पूरे देश में 48 शहर दे दिए। लेवी गोत्रों में से प्रत्येक को अपने शहर और आसपास के चराई की भूमि दी गई थी। यह भाग उन कहातियों के लिए उन 10 शहरों के नाम देता है जो हारून के वंशज नहीं थे।</w:t>
      </w:r>
    </w:p>
    <w:p>
      <w:pPr/>
      <w:r>
        <w:rPr>
          <w:lang w:val="hi_IN" w:bidi="hi_IN"/>
        </w:rPr>
      </w:r>
      <w:r>
        <w:rPr>
          <w:lang w:val="hi_IN" w:bidi="hi_IN"/>
        </w:rPr>
        <w:t>कहाती के गोत्र में, कहात के चार पुत्र थे। अम्रान सबसे बड़ा पुत्र था, और वह मूसा और हारून का पिता था। हारून इस्राएल का पहला महायाजक बना, और उसके वंशजों को पहले के भाग में यहूदा, शिमोन और बिन्यामीन के क्षेत्रों से उनके शहर मिल चुके थे। अब, कहात के अन्य तीनों पुत्रों—यिसहार, हेब्रोन और उज्जीएल—के परिवारों को अपने शहर मिलते हैं। ये कहाती याजक नहीं थे, परन्तु उन्होंने सन्दूक और निवासस्थान का सामान उठाकर और अन्य काम करके, यहोवा की सेवा की।</w:t>
      </w:r>
    </w:p>
    <w:p>
      <w:pPr/>
      <w:r>
        <w:rPr>
          <w:lang w:val="hi_IN" w:bidi="hi_IN"/>
        </w:rPr>
      </w:r>
      <w:r>
        <w:rPr>
          <w:lang w:val="hi_IN" w:bidi="hi_IN"/>
        </w:rPr>
        <w:t>कहात के इन अन्य तीन पुत्रों के कहाती वंशजों को यरदन नदी के पश्चिमी भाग में एप्रैम, दान और मनश्शे के आधे गोत्र की भूमि से कुल 10 शहर मिले। याद रखें कि एप्रैम और मनश्शे यूसुफ के दोनों पुत्र थे, जो इस्राएल के 12 पुत्रों में से एक था, और एप्रैम और मनश्शे दो आधे गोत्र थे। साथ ही, मनश्शे के गोत्र का एक भाग यरदन नदी के पश्चिमी भाग में था, और उसके गोत्र का आधा भाग यरदन नदी के पूर्वी भाग में था। उन 10 शहरों में से एक शहर शरण-शहर है।</w:t>
      </w:r>
    </w:p>
    <w:p>
      <w:pPr/>
      <w:r>
        <w:rPr>
          <w:lang w:val="hi_IN" w:bidi="hi_IN"/>
        </w:rPr>
      </w:r>
      <w:r>
        <w:rPr>
          <w:lang w:val="hi_IN" w:bidi="hi_IN"/>
        </w:rPr>
        <w:t>याद रखें कि लेवी शायद इन शहरों में रहने वाले एकमात्र लोग नहीं थे। लेवी वहाँ रहते थे ताकि वे लोगों के लिए एक उदाहरण बनें और उन्हें यह सिखाएँ कि यहोवा का अनुसरण कैसे करना है।</w:t>
      </w:r>
    </w:p>
    <w:p>
      <w:pPr/>
      <w:r>
        <w:rPr>
          <w:lang w:val="hi_IN" w:bidi="hi_IN"/>
        </w:rPr>
      </w:r>
      <w:r>
        <w:rPr>
          <w:lang w:val="hi_IN" w:bidi="hi_IN"/>
        </w:rPr>
        <w:t>जो कहाती याजक नहीं थे, उन्हें एप्रैम के देश से चार शहर मिले। पहला शहर शेकेम है। उन्हें अपने पशुओं के लिए आसपास के चराई के क्षेत्र भी मिले। चरागाह एक खुला क्षेत्र है जहाँ घास बिना लोगों की सहायता के उगती है। यह चराई लेवियों के पशुओं के लिए थी, ताकि वे घास खाएँ।</w:t>
      </w:r>
    </w:p>
    <w:p>
      <w:pPr/>
      <w:r>
        <w:rPr>
          <w:lang w:val="hi_IN" w:bidi="hi_IN"/>
        </w:rPr>
      </w:r>
      <w:r>
        <w:rPr>
          <w:lang w:val="hi_IN" w:bidi="hi_IN"/>
        </w:rPr>
        <w:t>यहाँ रुकें और समूह में चराई की भूमि की तस्वीर देखें। साथ ही, उन 10 शहरों का नक्शा देखें जो याजक न होने वाले कोहाती लोगों के लिए थे। नक्शे पर शेकेम शहर को ढूँढें। इस ऑडियो को यहाँ रोकें।</w:t>
      </w:r>
    </w:p>
    <w:p>
      <w:pPr/>
      <w:r>
        <w:rPr>
          <w:lang w:val="hi_IN" w:bidi="hi_IN"/>
        </w:rPr>
      </w:r>
      <w:r>
        <w:rPr>
          <w:lang w:val="hi_IN" w:bidi="hi_IN"/>
        </w:rPr>
        <w:t>सूची में शेकेम शहर पहले स्थान पर है, संभवतः इसलिए कि वह उन शरण नगरों में से एक था जहाँ वह व्यक्ति भाग सकता था जिसने अनजाने में किसी दूसरे व्यक्ति को मार दिया हो। याद रखें कि इस्राएल के देश में छह शरण शहर पूरे देश में फैले हुए थे।</w:t>
      </w:r>
    </w:p>
    <w:p>
      <w:pPr/>
      <w:r>
        <w:rPr>
          <w:lang w:val="hi_IN" w:bidi="hi_IN"/>
        </w:rPr>
      </w:r>
      <w:r>
        <w:rPr>
          <w:lang w:val="hi_IN" w:bidi="hi_IN"/>
        </w:rPr>
        <w:t>शेकेम एप्रैम के पहाड़ी देश में था। पहाड़ी भूमि का एक प्राकृतिक ऊँचा भाग है, और यह पर्वत से छोटा होता है। पहाड़ी देश वह क्षेत्र है जहाँ बहुत सी पहाड़ियाँ हैं।</w:t>
      </w:r>
    </w:p>
    <w:p>
      <w:pPr/>
      <w:r>
        <w:rPr>
          <w:lang w:val="hi_IN" w:bidi="hi_IN"/>
        </w:rPr>
      </w:r>
      <w:r>
        <w:rPr>
          <w:lang w:val="hi_IN" w:bidi="hi_IN"/>
        </w:rPr>
        <w:t>यहाँ रुकें और समूह में पहाड़ी देश की तस्वीर देखें। इस ऑडियो को यहाँ रोकें।</w:t>
      </w:r>
    </w:p>
    <w:p>
      <w:pPr/>
      <w:r>
        <w:rPr>
          <w:lang w:val="hi_IN" w:bidi="hi_IN"/>
        </w:rPr>
      </w:r>
      <w:r>
        <w:rPr>
          <w:lang w:val="hi_IN" w:bidi="hi_IN"/>
        </w:rPr>
        <w:t>जो कोहाती याजक नहीं थे, उन्होंने एप्रैम के गोत्र के क्षेत्र से ये अन्य तीन शहर उनके चारों ओर के चरागाहों सहित पाए: गेजेर, किबसैम, और बेथोरोन।</w:t>
      </w:r>
    </w:p>
    <w:p>
      <w:pPr/>
      <w:r>
        <w:rPr>
          <w:lang w:val="hi_IN" w:bidi="hi_IN"/>
        </w:rPr>
      </w:r>
      <w:r>
        <w:rPr>
          <w:lang w:val="hi_IN" w:bidi="hi_IN"/>
        </w:rPr>
        <w:t>यहाँ रुककर समूह के साथ उन शहरों का नक्शा देखें जो याजक न होने वाले कोहातियों के लिए थे। नक्शे पर गेजेर, किबसैम, और बेथोरोन के शहरों को ढूँढें। इस ऑडियो को यहाँ रोकें।</w:t>
      </w:r>
    </w:p>
    <w:p>
      <w:pPr/>
      <w:r>
        <w:rPr>
          <w:lang w:val="hi_IN" w:bidi="hi_IN"/>
        </w:rPr>
      </w:r>
      <w:r>
        <w:rPr>
          <w:lang w:val="hi_IN" w:bidi="hi_IN"/>
        </w:rPr>
        <w:t>जो कहाती याजक नहीं थे, उन्होंने दान के गोत्र के क्षेत्र से चार शहर पाए, और अपने पशुओं के लिए उनके चारों ओर की चराई भी पाई। ये चार शहर एलतके, गिब्बतोन, अय्यालोन, और गत्रिम्मोन थे।</w:t>
      </w:r>
    </w:p>
    <w:p>
      <w:pPr/>
      <w:r>
        <w:rPr>
          <w:lang w:val="hi_IN" w:bidi="hi_IN"/>
        </w:rPr>
      </w:r>
      <w:r>
        <w:rPr>
          <w:lang w:val="hi_IN" w:bidi="hi_IN"/>
        </w:rPr>
        <w:t>यहाँ रुकें और उन कहातियों के लिए शहरों का नक्शा देखें जो याजक नहीं थे। नक्शे पर एलतके, गिब्बेतोन, अय्यालोन, और गत्रिम्मोन के शहरों को ढूँढें। इस ऑडियो को यहाँ रोकें।</w:t>
      </w:r>
    </w:p>
    <w:p>
      <w:pPr/>
      <w:r>
        <w:rPr>
          <w:lang w:val="hi_IN" w:bidi="hi_IN"/>
        </w:rPr>
      </w:r>
      <w:r>
        <w:rPr>
          <w:lang w:val="hi_IN" w:bidi="hi_IN"/>
        </w:rPr>
        <w:t>जो कहाती याजक नहीं थे, उन्हें मनश्शे के आधे गोत्र की भूमि से दो शहर और उनके पशुओं के लिए आसपास के चराई की भूमि मिली। यह मनश्शे के गोत्र का वह भाग है जो यरदन नदी के पश्चिम में रहता था। ये दो शहर तानाक और गत्रिम्मोन थे। तानाक इस्साकार और मनश्शे के बीच देश की सीमा पर था। इस भाग में जिब्लेम को "गत्रिम्मोन" कहा गया है, परन्तु अधिकांश लोग मानते हैं कि "जिब्लेम" या "इब्लेम" बेहतर अनुवाद है, क्योंकि पुराने नियम के एक अन्य भाग में इस शहर को जिब्लेम या इब्लेम कहा गया है।</w:t>
      </w:r>
    </w:p>
    <w:p>
      <w:pPr/>
      <w:r>
        <w:rPr>
          <w:lang w:val="hi_IN" w:bidi="hi_IN"/>
        </w:rPr>
      </w:r>
      <w:r>
        <w:rPr>
          <w:lang w:val="hi_IN" w:bidi="hi_IN"/>
        </w:rPr>
        <w:t>यहाँ रुकें और उन कहातियों के लिए शहरों का नक्शा देखें जो याजक नहीं थे। नक्शे पर तानाक और गत्रिम्मोन के शहरों को ढूँढें। इस ऑडियो को यहाँ रोकें।</w:t>
      </w:r>
    </w:p>
    <w:p>
      <w:pPr/>
      <w:r>
        <w:rPr>
          <w:lang w:val="hi_IN" w:bidi="hi_IN"/>
        </w:rPr>
      </w:r>
      <w:r>
        <w:rPr>
          <w:lang w:val="hi_IN" w:bidi="hi_IN"/>
        </w:rPr>
        <w:t>अन्य कहातियों को एप्रैम, दान और मनश्शे के आधे गोत्र की भूमि से कुल 10 शहर और उनके आसपास के चराई की भूमि मिली, जो यरदन नदी के पश्चिम में रहते थे।</w:t>
      </w:r>
      <w:r>
        <w:rPr>
          <w:lang w:val="hi_IN" w:bidi="hi_IN"/>
        </w:rPr>
      </w:r>
    </w:p>
    <w:p>
      <w:pPr>
        <w:pStyle w:val="Heading3"/>
      </w:pPr>
      <w:r>
        <w:rPr>
          <w:lang w:val="hi_IN" w:bidi="hi_IN"/>
        </w:rPr>
        <w:t>घटनाओं को समझाना</w:t>
      </w:r>
    </w:p>
    <w:p>
      <w:pPr/>
      <w:r>
        <w:rPr>
          <w:lang w:val="hi_IN" w:bidi="hi_IN"/>
        </w:rPr>
      </w:r>
      <w:r>
        <w:rPr>
          <w:lang w:val="hi_IN" w:bidi="hi_IN"/>
        </w:rPr>
        <w:t>यहोशू 21:20–26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जो कहाती याजक नहीं हैं, उन्हें एप्रैम के गोत्र की भूमि से चार शहर मिलते हैं।</w:t>
      </w:r>
    </w:p>
    <w:p>
      <w:pPr/>
      <w:r>
        <w:rPr>
          <w:lang w:val="hi_IN" w:bidi="hi_IN"/>
        </w:rPr>
      </w:r>
      <w:r>
        <w:rPr>
          <w:b/>
          <w:lang w:val="hi_IN" w:bidi="hi_IN"/>
        </w:rPr>
        <w:t>दूसरे दृश्य में:</w:t>
      </w:r>
      <w:r>
        <w:rPr>
          <w:lang w:val="hi_IN" w:bidi="hi_IN"/>
        </w:rPr>
        <w:t xml:space="preserve"> जो कहाती याजक नहीं हैं, वे दान के गोत्र की भूमि से चार शहर प्राप्त करते हैं।</w:t>
      </w:r>
    </w:p>
    <w:p>
      <w:pPr/>
      <w:r>
        <w:rPr>
          <w:lang w:val="hi_IN" w:bidi="hi_IN"/>
        </w:rPr>
      </w:r>
      <w:r>
        <w:rPr>
          <w:b/>
          <w:lang w:val="hi_IN" w:bidi="hi_IN"/>
        </w:rPr>
        <w:t>तीसरे दृश्य में:</w:t>
      </w:r>
      <w:r>
        <w:rPr>
          <w:lang w:val="hi_IN" w:bidi="hi_IN"/>
        </w:rPr>
        <w:t xml:space="preserve"> जो कहाती याजक नहीं हैं, वे मनश्शे के आधे गोत्र की भूमि से दो शहर प्राप्त करते हैं, जो यरदन नदी के पश्चिम की ओर रहते हैं।</w:t>
      </w:r>
    </w:p>
    <w:p>
      <w:pPr/>
      <w:r>
        <w:rPr>
          <w:lang w:val="hi_IN" w:bidi="hi_IN"/>
        </w:rPr>
      </w:r>
      <w:r>
        <w:rPr>
          <w:b/>
          <w:lang w:val="hi_IN" w:bidi="hi_IN"/>
        </w:rPr>
        <w:t>चौथे दृश्य में:</w:t>
      </w:r>
      <w:r>
        <w:rPr>
          <w:lang w:val="hi_IN" w:bidi="hi_IN"/>
        </w:rPr>
        <w:t xml:space="preserve"> जो कहाती याजक नहीं हैं, उन्हें कुल 10 शहर और उनके चारों ओर की चराई भी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कहाती जो हारून के वंशज नहीं हैं</w:t>
      </w:r>
    </w:p>
    <w:p>
      <w:pPr>
        <w:pStyle w:val="ListBullet"/>
        <w:spacing w:line="240" w:lineRule="auto"/>
        <w:ind w:left="720"/>
      </w:pPr>
      <w:r>
        <w:rPr>
          <w:lang w:val="hi_IN" w:bidi="hi_IN"/>
        </w:rPr>
      </w:r>
      <w:r>
        <w:rPr>
          <w:lang w:val="hi_IN" w:bidi="hi_IN"/>
        </w:rPr>
        <w:t>एप्रैम का गोत्र</w:t>
      </w:r>
    </w:p>
    <w:p>
      <w:pPr>
        <w:pStyle w:val="ListBullet"/>
        <w:spacing w:line="240" w:lineRule="auto"/>
        <w:ind w:left="720"/>
      </w:pPr>
      <w:r>
        <w:rPr>
          <w:lang w:val="hi_IN" w:bidi="hi_IN"/>
        </w:rPr>
      </w:r>
      <w:r>
        <w:rPr>
          <w:lang w:val="hi_IN" w:bidi="hi_IN"/>
        </w:rPr>
        <w:t>दान का गोत्र</w:t>
      </w:r>
    </w:p>
    <w:p>
      <w:pPr>
        <w:pStyle w:val="ListBullet"/>
        <w:spacing w:line="240" w:lineRule="auto"/>
        <w:ind w:left="720"/>
      </w:pPr>
      <w:r>
        <w:rPr>
          <w:lang w:val="hi_IN" w:bidi="hi_IN"/>
        </w:rPr>
      </w:r>
      <w:r>
        <w:rPr>
          <w:lang w:val="hi_IN" w:bidi="hi_IN"/>
        </w:rPr>
        <w:t>और मनश्शे का आधा गोत्र, जो यरदन नदी के पश्चिम की ओर रहता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इस्राएल के अगुवों ने हारून के वंशजों को उनके 13 शहर और उनके पशुओं के लिए आसपास के चराई की भूमि दी थी।</w:t>
      </w:r>
    </w:p>
    <w:p>
      <w:pPr/>
      <w:r>
        <w:rPr>
          <w:lang w:val="hi_IN" w:bidi="hi_IN"/>
        </w:rPr>
      </w:r>
      <w:r>
        <w:rPr>
          <w:lang w:val="hi_IN" w:bidi="hi_IN"/>
        </w:rPr>
        <w:t>पहले दृश्य में, याद रखें कि अब कहाती जो हारून के वंशज नहीं हैं, उन्हें अपने शहर रहने के लिए मिलते हैं। याद रखें कि ये कहाती भी कहात के कुल से हैं। अम्रान कहात के चार पुत्रों में से एक है, और हारून अम्रान का पुत्र है। हारून और उसके वंशज याजक हैं।</w:t>
      </w:r>
    </w:p>
    <w:p>
      <w:pPr/>
      <w:r>
        <w:rPr>
          <w:lang w:val="hi_IN" w:bidi="hi_IN"/>
        </w:rPr>
      </w:r>
      <w:r>
        <w:rPr>
          <w:lang w:val="hi_IN" w:bidi="hi_IN"/>
        </w:rPr>
        <w:t>अब, कहात के अन्य तीन पुत्रों के वंशजों को अपने शहर मिलते हैं। याद रखें कि उन कहातियों के लिए जो याजक नहीं हैं, सभी शहर एप्रैम, दान और मनश्शे के आधे गोत्र की भूमि से मिलते हैं जो यरदन नदी के पश्चिम में रहते हैं। सूची में पहले शहर एप्रैम के गोत्र के क्षेत्र से हैं।</w:t>
      </w:r>
    </w:p>
    <w:p>
      <w:pPr/>
      <w:r>
        <w:rPr>
          <w:lang w:val="hi_IN" w:bidi="hi_IN"/>
        </w:rPr>
      </w:r>
      <w:r>
        <w:rPr>
          <w:lang w:val="hi_IN" w:bidi="hi_IN"/>
        </w:rPr>
        <w:t>याद रखें कि कहाती जो याजक नहीं हैं, उन्हें शेकेम शहर और उसके आसपास के चराई के क्षेत्र मिलते हैं।</w:t>
      </w:r>
    </w:p>
    <w:p>
      <w:pPr/>
      <w:r>
        <w:rPr>
          <w:lang w:val="hi_IN" w:bidi="hi_IN"/>
        </w:rPr>
      </w:r>
      <w:r>
        <w:rPr>
          <w:lang w:val="hi_IN" w:bidi="hi_IN"/>
        </w:rPr>
        <w:t>यहाँ रुकें और यदि आवश्यक हो, तो समूह में फिर से चराई की भूमि की तस्वीर देखें। साथ ही, उन कहातियों के शहरों का नक्शा देखें जो याजक नहीं थे। नक्शे पर शेकेम शहर को ढूँढें। इस ऑडियो को यहाँ रोकें।</w:t>
      </w:r>
    </w:p>
    <w:p>
      <w:pPr/>
      <w:r>
        <w:rPr>
          <w:lang w:val="hi_IN" w:bidi="hi_IN"/>
        </w:rPr>
      </w:r>
      <w:r>
        <w:rPr>
          <w:lang w:val="hi_IN" w:bidi="hi_IN"/>
        </w:rPr>
        <w:t>याद रखें कि शेकेम एक शरण शहर भी था। जिस व्यक्ति ने अनजाने में किसी दूसरे व्यक्ति को मार दिया हो, उसे सुरक्षा मिल सकती थी यदि वह इस्राएल में फैले हुए छह शरण नगरों में से किसी एक में चला जाता। कुछ भाषाओं में यह अधिक स्वाभाविक हो सकता है कि एप्रैम के पहाड़ी प्रदेश में उसके स्थान का उल्लेख करने के बाद यह बताया जाए कि शेकेम एक शरण शहर था। इसका एक उदाहरण इस तरह हो सकता है: “जो कहाती याजक नहीं थे, उन्होंने एप्रैम के पहाड़ी देश में शेकेम और उसके आसपास के चराई को प्राप्त किया। शेकेम एक शरण शहर था।"</w:t>
      </w:r>
    </w:p>
    <w:p>
      <w:pPr/>
      <w:r>
        <w:rPr>
          <w:lang w:val="hi_IN" w:bidi="hi_IN"/>
        </w:rPr>
      </w:r>
      <w:r>
        <w:rPr>
          <w:lang w:val="hi_IN" w:bidi="hi_IN"/>
        </w:rPr>
        <w:t>यहाँ रुकें और समूह में इस प्रश्न पर चर्चा करें: इस भाग का अपनी भाषा में अनुवाद करने का सबसे स्वाभाविक तरीका क्या है? क्या यह बेहतर होगा कि यहाँ यह बताया जाए कि शेकेम एक शरण शहर है, या दृश्य में बाद में बताया जाए? इस ऑडियो को यहाँ रोकें।</w:t>
      </w:r>
    </w:p>
    <w:p>
      <w:pPr/>
      <w:r>
        <w:rPr>
          <w:lang w:val="hi_IN" w:bidi="hi_IN"/>
        </w:rPr>
      </w:r>
      <w:r>
        <w:rPr>
          <w:lang w:val="hi_IN" w:bidi="hi_IN"/>
        </w:rPr>
        <w:t>याद रखें कि शेकेम एप्रैम के पहाड़ी देश में था।</w:t>
      </w:r>
    </w:p>
    <w:p>
      <w:pPr/>
      <w:r>
        <w:rPr>
          <w:lang w:val="hi_IN" w:bidi="hi_IN"/>
        </w:rPr>
      </w:r>
      <w:r>
        <w:rPr>
          <w:lang w:val="hi_IN" w:bidi="hi_IN"/>
        </w:rPr>
        <w:t>यहाँ रुकें और यदि आवश्यक हो, तो समूह में फिर से पहाड़ी देश की तस्वीर देखें। इस ऑडियो को यहाँ रोकें।</w:t>
      </w:r>
    </w:p>
    <w:p>
      <w:pPr/>
      <w:r>
        <w:rPr>
          <w:lang w:val="hi_IN" w:bidi="hi_IN"/>
        </w:rPr>
      </w:r>
      <w:r>
        <w:rPr>
          <w:lang w:val="hi_IN" w:bidi="hi_IN"/>
        </w:rPr>
        <w:t>जो कहाती याजक नहीं थे, उन्हें एप्रैम के गोत्र की भूमि से तीन अन्य शहर भी मिलते थे। उन्हें इन प्रत्येक शहर के चारों ओर चराई के क्षेत्र भी मिलते हैं। याद रखें कि शहर गेजेर, किबसैम, और बेथोरोन हैं। गेजेर याफा के दक्षिण-पूर्व में था, और बेथोरोन यरूशलेम के उत्तर-पश्चिम में था। पहले किबसैम का उल्लेख नहीं किया गया है।</w:t>
      </w:r>
    </w:p>
    <w:p>
      <w:pPr/>
      <w:r>
        <w:rPr>
          <w:lang w:val="hi_IN" w:bidi="hi_IN"/>
        </w:rPr>
      </w:r>
      <w:r>
        <w:rPr>
          <w:lang w:val="hi_IN" w:bidi="hi_IN"/>
        </w:rPr>
        <w:t>यदि आवश्यकता हो, तो यहाँ रुककर समूह के साथ फिर से उन शहरों का नक्शा देखें जो याजक न होने वाले कोहातियों के लिए थे। नक्शे पर गेजेर, किबसैम, और बेथोरोन के शहरों को ढूँढें। इस ऑडियो को यहाँ रोकें।</w:t>
      </w:r>
    </w:p>
    <w:p>
      <w:pPr/>
      <w:r>
        <w:rPr>
          <w:lang w:val="hi_IN" w:bidi="hi_IN"/>
        </w:rPr>
      </w:r>
      <w:r>
        <w:rPr>
          <w:lang w:val="hi_IN" w:bidi="hi_IN"/>
        </w:rPr>
        <w:t>इस भाग में, एप्रैम गोत्र के क्षेत्र के इन चार शहरों की एक सूची दी गई है, और फिर कहा गया है, "कुल चार शहर।" दूसरे दृश्य में चार शहरों की सूची के बाद, इस भाग में फिर से कहा गया है, "कुल चार शहर।"</w:t>
      </w:r>
    </w:p>
    <w:p>
      <w:pPr/>
      <w:r>
        <w:rPr>
          <w:lang w:val="hi_IN" w:bidi="hi_IN"/>
        </w:rPr>
      </w:r>
      <w:r>
        <w:rPr>
          <w:lang w:val="hi_IN" w:bidi="hi_IN"/>
        </w:rPr>
        <w:t>यहाँ रुकें और समूह में इस प्रश्न पर चर्चा करें: आप चीजों को दिलचस्प तरीके से कैसे सूचीबद्ध करते हैं? पहले दृश्य में दिए गए चार शहरों की सूची और दूसरे दृश्य में दिए गए चार शहरों की सूची का अनुवाद करने का सबसे अच्छा तरीका क्या है ताकि यह स्पष्ट हो कि प्रत्येक दृश्य में चार शहर हैं? इस ऑडियो को यहाँ रोकें।</w:t>
      </w:r>
    </w:p>
    <w:p>
      <w:pPr/>
      <w:r>
        <w:rPr>
          <w:lang w:val="hi_IN" w:bidi="hi_IN"/>
        </w:rPr>
      </w:r>
      <w:r>
        <w:rPr>
          <w:lang w:val="hi_IN" w:bidi="hi_IN"/>
        </w:rPr>
        <w:t>दूसरे दृश्य में, कहाती जो याजक नहीं हैं, उन्हें दान गोत्र की भूमि से चार शहर मिलते हैं। उन्हें अपने चार शहरों के चारों ओर आसपास के चराई के क्षेत्र भी मिलते हैं। चार शहर हैं: एलतके, गिब्बेतोन, अय्यालोन, और गत्रिम्मोन। एलतेके का स्थान अनिश्चित है। गिब्बेतोन याफा के दक्षिण में और गेजेर के पश्चिम में स्थित है। अय्यालोन यरूशलेम के उत्तर-पश्चिम में स्थित है। गत्रिम्मोन शायद याफा के उत्तर-पूर्व में था।</w:t>
      </w:r>
    </w:p>
    <w:p>
      <w:pPr/>
      <w:r>
        <w:rPr>
          <w:lang w:val="hi_IN" w:bidi="hi_IN"/>
        </w:rPr>
      </w:r>
      <w:r>
        <w:rPr>
          <w:lang w:val="hi_IN" w:bidi="hi_IN"/>
        </w:rPr>
        <w:t>यहाँ रुकें और यदि आवश्यक हो, तो समूह के रूप में उन शहरों का नक्शा देखें जो याजक न होने वाले कोहातियों के लिए थे।. नक्शे पर एलतके, गिब्बेतोन, अय्यालोन, और गत्रिम्मोन के शहरों को ढूँढें। इस ऑडियो को यहाँ रोकें।</w:t>
      </w:r>
    </w:p>
    <w:p>
      <w:pPr/>
      <w:r>
        <w:rPr>
          <w:lang w:val="hi_IN" w:bidi="hi_IN"/>
        </w:rPr>
      </w:r>
      <w:r>
        <w:rPr>
          <w:lang w:val="hi_IN" w:bidi="hi_IN"/>
        </w:rPr>
        <w:t>तीसरे दृश्य में, जो कहाती याजक नहीं थे, उन्हें मनश्शे के आधे गोत्र की भूमि से दो शहर और उनके पशुओं के लिए आसपास के चराई की भूमि मिली। यह मनश्शे के उस कुल का भाग है जो यरदन नदी के पश्चिम में रहता था। ये दो शहर तानाक और गत्रिम्मोन थे। तानाक इस्साकार और मनश्शे के बीच देश की सीमा पर था। याद रखें कि दूसरे शहर का सबसे संभावित नाम यिबलीम है, यद्यपि बहुत से अनुवाद इस शहर को इसके स्थान पर गत्रिम्मोन कहते हैं।</w:t>
      </w:r>
    </w:p>
    <w:p>
      <w:pPr/>
      <w:r>
        <w:rPr>
          <w:lang w:val="hi_IN" w:bidi="hi_IN"/>
        </w:rPr>
      </w:r>
      <w:r>
        <w:rPr>
          <w:lang w:val="hi_IN" w:bidi="hi_IN"/>
        </w:rPr>
        <w:t>यदि आवश्यकता हो, तो यहाँ रुककर समूह के साथ फिर से उन शहरों का नक्शा देखें जो याजक न होने वाले कोहातियों के लिए थे। नक्शे पर तानाक और गत्रिम्मोन के शहरों को ढूँढें। इस ऑडियो को यहाँ रोकें।</w:t>
      </w:r>
    </w:p>
    <w:p>
      <w:pPr/>
      <w:r>
        <w:rPr>
          <w:lang w:val="hi_IN" w:bidi="hi_IN"/>
        </w:rPr>
      </w:r>
      <w:r>
        <w:rPr>
          <w:lang w:val="hi_IN" w:bidi="hi_IN"/>
        </w:rPr>
        <w:t>साथ ही, यहाँ रुकें और समूह में इस प्रश्न पर चर्चा करें: आप दूसरे शहर के नाम का अनुवाद कैसे करेंगे जो अन्य कहातियों को मिलता है? क्या आप इसका अनुवाद गत्रिम्मोन या यिबलीम के रूप में करेंगे? इस ऑडियो को यहाँ रोकें।</w:t>
      </w:r>
    </w:p>
    <w:p>
      <w:pPr/>
      <w:r>
        <w:rPr>
          <w:lang w:val="hi_IN" w:bidi="hi_IN"/>
        </w:rPr>
      </w:r>
      <w:r>
        <w:rPr>
          <w:lang w:val="hi_IN" w:bidi="hi_IN"/>
        </w:rPr>
        <w:t>चौथे दृश्य में उन सभी शहरों का एक सारांश कथन है जो याजक न होने वाले कोहातियों को मिलते हैं। कुल मिलाकर, अन्य कहातियों को एप्रैम, दान और मनश्शे के आधे गोत्र की भूमि से 10 शहर और उनके आसपास के चराई के क्षेत्र मिलते हैं जो यरदन नदी के पश्चिम में रहते हैं।</w:t>
      </w:r>
    </w:p>
    <w:p>
      <w:pPr/>
      <w:r>
        <w:rPr>
          <w:lang w:val="hi_IN" w:bidi="hi_IN"/>
        </w:rPr>
      </w:r>
      <w:r>
        <w:rPr>
          <w:lang w:val="hi_IN" w:bidi="hi_IN"/>
        </w:rPr>
        <w:t>यहाँ रुकें और समूह में इस प्रश्न पर चर्चा करें: आप कहातियों के लिए जो याजक नहीं थे उनके लिए 10 शहरों के बारे में इस सारांश कथन का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जब आप इस भाग और इसमें होने वाली घटनाओं की कल्पना कर रहे हैं, तो यह सुनिश्चित करें कि उन 10 शहरों को दर्शाने के लिए वस्तुओं का उपयोग करें जो याजक न होने वाले कहातियों को मिलते हैं। सोचें कि आप कैसे दिखा सकते हैं कि शेकेम एक शरण शहर है और इस भाग के अन्य नौ शहरों से अलग है। सभी 10 शहरों के स्थान को ढूँढने में सहायता के लिए नक्शे का उपयोग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21:20–26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कहाती जो हारून के वंशज नहीं हैं</w:t>
      </w:r>
    </w:p>
    <w:p>
      <w:pPr>
        <w:pStyle w:val="ListBullet"/>
        <w:spacing w:line="240" w:lineRule="auto"/>
        <w:ind w:left="720"/>
      </w:pPr>
      <w:r>
        <w:rPr>
          <w:lang w:val="hi_IN" w:bidi="hi_IN"/>
        </w:rPr>
      </w:r>
      <w:r>
        <w:rPr>
          <w:lang w:val="hi_IN" w:bidi="hi_IN"/>
        </w:rPr>
        <w:t>एप्रैम का गोत्र</w:t>
      </w:r>
    </w:p>
    <w:p>
      <w:pPr>
        <w:pStyle w:val="ListBullet"/>
        <w:spacing w:line="240" w:lineRule="auto"/>
        <w:ind w:left="720"/>
      </w:pPr>
      <w:r>
        <w:rPr>
          <w:lang w:val="hi_IN" w:bidi="hi_IN"/>
        </w:rPr>
      </w:r>
      <w:r>
        <w:rPr>
          <w:lang w:val="hi_IN" w:bidi="hi_IN"/>
        </w:rPr>
        <w:t>दान का गोत्र</w:t>
      </w:r>
    </w:p>
    <w:p>
      <w:pPr>
        <w:pStyle w:val="ListBullet"/>
        <w:spacing w:line="240" w:lineRule="auto"/>
        <w:ind w:left="720"/>
      </w:pPr>
      <w:r>
        <w:rPr>
          <w:lang w:val="hi_IN" w:bidi="hi_IN"/>
        </w:rPr>
      </w:r>
      <w:r>
        <w:rPr>
          <w:lang w:val="hi_IN" w:bidi="hi_IN"/>
        </w:rPr>
        <w:t>और मनश्शे का आधा गोत्र, जो यरदन नदी के पश्चिम की ओर रहता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इस्राएल के अगुवे अब कहातियों के लिए चिट्ठियाँ डालते हैं जो याजक नहीं हैं। ये कहाती हारून के वंशज नहीं हैं। जो कहाती याजक नहीं हैं, वे सबसे पहले एप्रैम के पहाड़ी प्रदेश में स्थित शेकेम शहर पाते हैं। शेकेम उस व्यक्ति के लिए एक शरण शहर भी है जो गलती से किसी दूसरे व्यक्ति को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कहातियों की भूमिका निभाने वाले लोगों से पूछें जो याजक नहीं हैं,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अगुए एप्रैम के गोत्र के क्षेत्र में याजक न होने वाले कहातियों को तीन और शहर और उनके चारों ओर की चराई भी देते हैं। ये तीन शहर गेजेर, किबसैम, और बेथोरोन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एप्रैम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 कहाती याजक नहीं हैं, वे दान के गोत्र के क्षेत्र से चार शहर और उनके चारों ओर की चराई भी पाते हैं। ये चार शहर एलतके, गिब्बेतोन, अय्यालोन, और गत्रिम्मोन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दान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 कहाती याजक नहीं हैं, उन्हें मनश्शे के आधे गोत्र की भूमि से दो शहर और उनके आसपास के चराई के क्षेत्र भी मिलते हैं। यह मनश्शे के कुल का भाग है जो यरदन नदी के पश्चिम में रहता है। ये दो शहर तानाक और गत्रिम्मोन हैं। जो कहाती याजक नहीं हैं, उन्हें कुल 10 शहर और उनके चराई के क्षेत्र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मनश्शे के आधे गोत्र की भूमिका निभाने वाले लोगों से पूछें,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21:20–26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अगुवों ने </w:t>
      </w:r>
      <w:r>
        <w:rPr>
          <w:b/>
          <w:lang w:val="hi_IN" w:bidi="hi_IN"/>
        </w:rPr>
        <w:t>लेवियों</w:t>
      </w:r>
      <w:r>
        <w:rPr>
          <w:lang w:val="hi_IN" w:bidi="hi_IN"/>
        </w:rPr>
        <w:t xml:space="preserve"> के अन्य कहाती </w:t>
      </w:r>
      <w:r>
        <w:rPr>
          <w:b/>
          <w:lang w:val="hi_IN" w:bidi="hi_IN"/>
        </w:rPr>
        <w:t>कुलों</w:t>
      </w:r>
      <w:r>
        <w:rPr>
          <w:lang w:val="hi_IN" w:bidi="hi_IN"/>
        </w:rPr>
        <w:t xml:space="preserve"> को कुछ शहर सौंपे। ये कहाती हारून याजक के </w:t>
      </w:r>
      <w:r>
        <w:rPr>
          <w:b/>
          <w:lang w:val="hi_IN" w:bidi="hi_IN"/>
        </w:rPr>
        <w:t>वंशज</w:t>
      </w:r>
      <w:r>
        <w:rPr>
          <w:lang w:val="hi_IN" w:bidi="hi_IN"/>
        </w:rPr>
        <w:t xml:space="preserve"> नहीं थे, लेकिन उन्होंने </w:t>
      </w:r>
      <w:r>
        <w:rPr>
          <w:lang w:val="hi_IN" w:bidi="hi_IN"/>
        </w:rPr>
        <w:t>निवास स्थान</w:t>
      </w:r>
      <w:r>
        <w:rPr>
          <w:lang w:val="hi_IN" w:bidi="hi_IN"/>
        </w:rPr>
        <w:t xml:space="preserve"> में यहोवा की सेवा की। कुलों और लेवियों का अनुवाद उसी तरह करें जैसे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इस्राएल के अगुवों ने लेवियों को दिए गए प्रत्येक शहर के लिए चिट्ठियाँ डालीं। अन्य कहातियों को अब अपने 10 शहर एप्रैम, दान और मनश्शे के आधे गोत्र की भूमि में मिलती हैं जो यरदन नदी के पश्चिम की ओर स्थित है।</w:t>
      </w:r>
    </w:p>
    <w:p>
      <w:pPr/>
      <w:r>
        <w:rPr>
          <w:lang w:val="hi_IN" w:bidi="hi_IN"/>
        </w:rPr>
      </w:r>
      <w:r>
        <w:rPr>
          <w:b/>
          <w:lang w:val="hi_IN" w:bidi="hi_IN"/>
        </w:rPr>
        <w:t>शहर</w:t>
      </w:r>
      <w:r>
        <w:rPr>
          <w:lang w:val="hi_IN" w:bidi="hi_IN"/>
        </w:rPr>
        <w:t xml:space="preserve"> लोगों की एक बड़ी बस्ती होती है। लेवियों के समय में, शहर के भीतर रहने वाले लोगों की रक्षा के लिए शहर के चारों ओर दीवार होती थी, जबकि किसी शहर के चारों ओर कोई दीवार नहीं होती थी। लेवियों को शहर के चारों ओर </w:t>
      </w:r>
      <w:r>
        <w:rPr>
          <w:b/>
          <w:lang w:val="hi_IN" w:bidi="hi_IN"/>
        </w:rPr>
        <w:t>चराई</w:t>
      </w:r>
      <w:r>
        <w:rPr>
          <w:lang w:val="hi_IN" w:bidi="hi_IN"/>
        </w:rPr>
        <w:t xml:space="preserve"> की भूमि भी मिलती है। शहरों और चराई की भूमि का अनुवाद उसी तरह करें जैसे आपने पिछले भागों में किया है।</w:t>
      </w:r>
    </w:p>
    <w:p>
      <w:pPr/>
      <w:r>
        <w:rPr>
          <w:lang w:val="hi_IN" w:bidi="hi_IN"/>
        </w:rPr>
      </w:r>
      <w:r>
        <w:rPr>
          <w:lang w:val="hi_IN" w:bidi="hi_IN"/>
        </w:rPr>
        <w:t xml:space="preserve">शेकेम एप्रैम के गोत्र की भूमि में एक </w:t>
      </w:r>
      <w:r>
        <w:rPr>
          <w:b/>
          <w:lang w:val="hi_IN" w:bidi="hi_IN"/>
        </w:rPr>
        <w:t>शरण शहर</w:t>
      </w:r>
      <w:r>
        <w:rPr>
          <w:lang w:val="hi_IN" w:bidi="hi_IN"/>
        </w:rPr>
        <w:t xml:space="preserve"> था। जो कहाती याजक नहीं थे, उन्होंने शेकेम को अपने शहरों में से एक के रूप में प्राप्त किया। "शरण शहर"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21:27–33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21:27–33 को सुनें और अपने मन में रखें।</w:t>
      </w:r>
    </w:p>
    <w:p>
      <w:pPr/>
      <w:r>
        <w:rPr>
          <w:lang w:val="hi_IN" w:bidi="hi_IN"/>
        </w:rPr>
      </w:r>
      <w:r>
        <w:rPr>
          <w:lang w:val="hi_IN" w:bidi="hi_IN"/>
        </w:rPr>
        <w:t>यदि सम्भव हो, तो यहोशू 21:27–33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21:27–33 का ऑडियो संस्करण सबसे आसानी से समझ में आने वाले अनुवाद में सुनें।</w:t>
      </w:r>
    </w:p>
    <w:p>
      <w:pPr/>
      <w:r>
        <w:rPr>
          <w:lang w:val="hi_IN" w:bidi="hi_IN"/>
        </w:rPr>
      </w:r>
      <w:r>
        <w:rPr>
          <w:lang w:val="hi_IN" w:bidi="hi_IN"/>
        </w:rPr>
        <w:t>इस्राएली उस देश में हैं जिसका वादा यहोवा ने उन्हें देने के लिए किया था। पिछले भाग में, लेवी इस्राएल के अगुवों के पास आए और अपने पशुओं के लिए उनके नगरों और आसपास के चराई की भूमि माँगी। इस्राएल के अगुओं ने चिट्ठी डालकर लेवियों को इस्राएल के पूरे देश में 48 शहर दे दिए। लेवी कुलों में से प्रत्येक को अपने शहरों और उनके चारों ओर के चराई के क्षेत्र मिले। इस भाग में गेर्शोनियों के लिए 13 शहर हैं।</w:t>
      </w:r>
    </w:p>
    <w:p>
      <w:pPr/>
      <w:r>
        <w:rPr>
          <w:lang w:val="hi_IN" w:bidi="hi_IN"/>
        </w:rPr>
      </w:r>
      <w:r>
        <w:rPr>
          <w:lang w:val="hi_IN" w:bidi="hi_IN"/>
        </w:rPr>
        <w:t>हारून के वंशज कहाती, और जो कहाती याजक नहीं हैं, वे पहले ही अपने शहर और उनके चारों ओर की चराई पा चुके हैं। अब, गेर्शोनियों को अपने शहर और आसपास के चराई के क्षेत्र मिलते हैं। गेर्शोन लेवी के तीन पुत्रों में से सबसे बड़ा था, जो इस्राएल के पुत्रों में से एक था। गेर्शोनी लेवी थे जो याजक नहीं थे, लेकिन उन्होंने स्थानांतरित करते समय निवास स्थान के परदे उठाकर और निवास स्थान में अन्य काम करके, यहोवा की सेवा की।</w:t>
      </w:r>
    </w:p>
    <w:p>
      <w:pPr/>
      <w:r>
        <w:rPr>
          <w:lang w:val="hi_IN" w:bidi="hi_IN"/>
        </w:rPr>
      </w:r>
      <w:r>
        <w:rPr>
          <w:lang w:val="hi_IN" w:bidi="hi_IN"/>
        </w:rPr>
        <w:t>गेर्शोनियों के सभी 13 शहर कनान के उत्तरी भाग में हैं, और 13 शहरों में से 2 शरण शहर हैं। ये शहर यरदन नदी के पूर्व की ओर मनश्शे के आधे गोत्र की भूमि से, इस्साकार के गोत्र की भूमि, आशेर के गोत्र की भूमि और नप्ताली के गोत्र की भूमि से हैं। याद रखें कि इस्साकार, आशेर और नप्ताली इस्राएल के सभी पुत्र हैं, और इस्राएल के 12 गोत्रों में से 3 के नाम हैं। साथ ही, मनश्शे यूसुफ के पुत्रों में से एक था, जो इस्राएल के 12 पुत्रों में से एक था। पिछले भाग में, जो कहाती याजक नहीं थे, उन्हें मनश्शे के दूसरे आधे गोत्र से दो शहर मिले जो यरदन नदी के पश्चिमी भाग में रहते थे।</w:t>
      </w:r>
    </w:p>
    <w:p>
      <w:pPr/>
      <w:r>
        <w:rPr>
          <w:lang w:val="hi_IN" w:bidi="hi_IN"/>
        </w:rPr>
      </w:r>
      <w:r>
        <w:rPr>
          <w:lang w:val="hi_IN" w:bidi="hi_IN"/>
        </w:rPr>
        <w:t>याद रखें कि गेर्शोनी शायद इन शहरों में रहने वाले एकमात्र लोग नहीं थे। गेर्शोनी कुल के लेवी लोग शहरों में रहते थे ताकि वे लोगों के लिए एक उदाहरण बनें और लोगों को यह सिखाएँ कि यहोवा का अनुसरण कैसे करें।</w:t>
      </w:r>
    </w:p>
    <w:p>
      <w:pPr/>
      <w:r>
        <w:rPr>
          <w:lang w:val="hi_IN" w:bidi="hi_IN"/>
        </w:rPr>
      </w:r>
      <w:r>
        <w:rPr>
          <w:lang w:val="hi_IN" w:bidi="hi_IN"/>
        </w:rPr>
        <w:t>गेर्शोनियों को यरदन नदी के पूर्वी भाग में मनश्शे के आधे गोत्र की भूमि से दो शहर मिलते हैं। पहला शहर बाशान क्षेत्र का गोलन है। गेर्शोनियों को आसपास के चराई की भूमि भी मिलती है। चरागाह एक खुला क्षेत्र है जहाँ घास बिना लोगों की सहायता के उगती है। यह चराई लेवियों के पशुओं के लिए थी, ताकि वे घास खाएँ।</w:t>
      </w:r>
    </w:p>
    <w:p>
      <w:pPr/>
      <w:r>
        <w:rPr>
          <w:lang w:val="hi_IN" w:bidi="hi_IN"/>
        </w:rPr>
      </w:r>
      <w:r>
        <w:rPr>
          <w:lang w:val="hi_IN" w:bidi="hi_IN"/>
        </w:rPr>
        <w:t>यहाँ रुकें और समूह में चराई की भूमि की तस्वीर देखें। साथ ही, गेर्शोनियों को मिले शहरों का नक्शा देखें। नक्शे पर गोलन को ढूँढें। इस ऑडियो को यहाँ रोकें।</w:t>
      </w:r>
    </w:p>
    <w:p>
      <w:pPr/>
      <w:r>
        <w:rPr>
          <w:lang w:val="hi_IN" w:bidi="hi_IN"/>
        </w:rPr>
      </w:r>
      <w:r>
        <w:rPr>
          <w:lang w:val="hi_IN" w:bidi="hi_IN"/>
        </w:rPr>
        <w:t>गोलन शहर एक महत्वपूर्ण शहर है क्योंकि यह उस व्यक्ति के लिए शरण शहरों में से एक है जो गलती से किसी दूसरे व्यक्ति को मार डालता है। याद रखें कि इस्राएल के पूरे देश में छह शरण शहर फैले हुए थे। गेर्शोनियों को शायद यह शहर पहले मिलते हैं क्योंकि यह एक महत्वपूर्ण शहर है।</w:t>
      </w:r>
    </w:p>
    <w:p>
      <w:pPr/>
      <w:r>
        <w:rPr>
          <w:lang w:val="hi_IN" w:bidi="hi_IN"/>
        </w:rPr>
      </w:r>
      <w:r>
        <w:rPr>
          <w:lang w:val="hi_IN" w:bidi="hi_IN"/>
        </w:rPr>
        <w:t>मनश्शे के आधे गोत्र से गेर्शोनियों को जो दूसरा शहर मिलता है, वह बेशतरा और उसके आसपास के चराई के क्षेत्र हैं। पुराने नियम के एक अन्य भाग में बेशतरा को अश्तारोत भी कहा जाता है, जो कनानी देवताओं में से एक के नाम पर है। यह भी संभव है कि बेशतरा नाम का अर्थ "अश्तारोत का घर" हो। यह शहर शायद एक पहाड़ी पर था और इस्राएली क्षेत्र के किनारे पर था।</w:t>
      </w:r>
    </w:p>
    <w:p>
      <w:pPr/>
      <w:r>
        <w:rPr>
          <w:lang w:val="hi_IN" w:bidi="hi_IN"/>
        </w:rPr>
      </w:r>
      <w:r>
        <w:rPr>
          <w:lang w:val="hi_IN" w:bidi="hi_IN"/>
        </w:rPr>
        <w:t>यहाँ रुकें और समूह में गेर्शोनियों को प्राप्त शहरों का नक्शा देखें। नक्शे पर बेशतरा को ढूँढें। इस ऑडियो को यहाँ रोकें।</w:t>
      </w:r>
    </w:p>
    <w:p>
      <w:pPr/>
      <w:r>
        <w:rPr>
          <w:lang w:val="hi_IN" w:bidi="hi_IN"/>
        </w:rPr>
      </w:r>
      <w:r>
        <w:rPr>
          <w:lang w:val="hi_IN" w:bidi="hi_IN"/>
        </w:rPr>
        <w:t>गेर्शोनियों को अपने पशुओं के लिए इस्साकार के गोत्र की भूमि और आसपास के चराई के क्षेत्र से चार शहर मिलते हैं। ये चार शहर किश्योन, दाबरात, यर्मूत, और एनगन्नीम हैं।</w:t>
      </w:r>
    </w:p>
    <w:p>
      <w:pPr/>
      <w:r>
        <w:rPr>
          <w:lang w:val="hi_IN" w:bidi="hi_IN"/>
        </w:rPr>
      </w:r>
      <w:r>
        <w:rPr>
          <w:lang w:val="hi_IN" w:bidi="hi_IN"/>
        </w:rPr>
        <w:t>यहाँ रुकें और एक समूह में गेर्शोनियों को प्राप्त शहरों का नक्शा देखें। नक्शे पर किश्योन, दाबरात, यर्मूत, और एनगन्नीम को ढूँढें। इस ऑडियो को यहाँ रोकें।</w:t>
      </w:r>
    </w:p>
    <w:p>
      <w:pPr/>
      <w:r>
        <w:rPr>
          <w:lang w:val="hi_IN" w:bidi="hi_IN"/>
        </w:rPr>
      </w:r>
      <w:r>
        <w:rPr>
          <w:lang w:val="hi_IN" w:bidi="hi_IN"/>
        </w:rPr>
        <w:t>गेर्शोनियों को अपने पशुओं के लिए आशेर के गोत्र की भूमि और आसपास के चराई के क्षेत्र से चार शहर मिलते हैं। ये चार शहर मिशाल, अब्दोन, हेल्कात, और रहोब हैं।</w:t>
      </w:r>
    </w:p>
    <w:p>
      <w:pPr/>
      <w:r>
        <w:rPr>
          <w:lang w:val="hi_IN" w:bidi="hi_IN"/>
        </w:rPr>
      </w:r>
      <w:r>
        <w:rPr>
          <w:lang w:val="hi_IN" w:bidi="hi_IN"/>
        </w:rPr>
        <w:t>यहाँ रुकें और एक समूह में गेर्शोनियों को प्राप्त शहरों का नक्शा देखें। नक्शे पर मिशाल, अब्दोन, हेल्कात, और रहोब को ढूँढें। इस ऑडियो को यहाँ रोकें।</w:t>
      </w:r>
    </w:p>
    <w:p>
      <w:pPr/>
      <w:r>
        <w:rPr>
          <w:lang w:val="hi_IN" w:bidi="hi_IN"/>
        </w:rPr>
      </w:r>
      <w:r>
        <w:rPr>
          <w:lang w:val="hi_IN" w:bidi="hi_IN"/>
        </w:rPr>
        <w:t>गेर्शोनियों को अपने पशुओं के लिए नप्ताली के गोत्र की भूमि और आसपास के चराई के क्षेत्र से तीन शहर मिलते हैं। ये तीन शहर गलील के क्षेत्र में केदेश हैं, हम्मोतदोर, और कर्तान। केदेश उस व्यक्ति के लिए एक शरण शहर भी है जो गलती से किसी दूसरे व्यक्ति को मार डालता है। यहोशू की पुस्तक में पिछले भाग में हम्मोतदोर शहर को हम्मोत दोर भी कहा गया है, और पुराने नियम के एक अन्य भाग में हम्मोन है।</w:t>
      </w:r>
    </w:p>
    <w:p>
      <w:pPr/>
      <w:r>
        <w:rPr>
          <w:lang w:val="hi_IN" w:bidi="hi_IN"/>
        </w:rPr>
      </w:r>
      <w:r>
        <w:rPr>
          <w:lang w:val="hi_IN" w:bidi="hi_IN"/>
        </w:rPr>
        <w:t>यहाँ रुकें और एक समूह में गेर्शोनियों को मिलने वाले शहरों का नक्शा देखें। नक्शे पर केदेश, हम्मोतदोर और कर्तान को ढूँढें। इस ऑडियो को यहाँ रोकें।</w:t>
      </w:r>
    </w:p>
    <w:p>
      <w:pPr/>
      <w:r>
        <w:rPr>
          <w:lang w:val="hi_IN" w:bidi="hi_IN"/>
        </w:rPr>
      </w:r>
      <w:r>
        <w:rPr>
          <w:lang w:val="hi_IN" w:bidi="hi_IN"/>
        </w:rPr>
        <w:t>गेर्शोनियों को यरदन नदी के पूर्व की ओर मनश्शे के आधे गोत्र की भूमि और इस्साकार, आशेर और नप्ताली के गोत्रों की भूमि से कुल 13 शहर और उनके आसपास के चराई के क्षेत्र मिलते हैं।</w:t>
      </w:r>
      <w:r>
        <w:rPr>
          <w:lang w:val="hi_IN" w:bidi="hi_IN"/>
        </w:rPr>
      </w:r>
    </w:p>
    <w:p>
      <w:pPr>
        <w:pStyle w:val="Heading3"/>
      </w:pPr>
      <w:r>
        <w:rPr>
          <w:lang w:val="hi_IN" w:bidi="hi_IN"/>
        </w:rPr>
        <w:t>घटनाओं को समझाना</w:t>
      </w:r>
    </w:p>
    <w:p>
      <w:pPr/>
      <w:r>
        <w:rPr>
          <w:lang w:val="hi_IN" w:bidi="hi_IN"/>
        </w:rPr>
      </w:r>
      <w:r>
        <w:rPr>
          <w:lang w:val="hi_IN" w:bidi="hi_IN"/>
        </w:rPr>
        <w:t>यहोशू 21:27–33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गेर्शोनियों को मनश्शे के आधे गोत्र की भूमि से दो शहर मिलते हैं जो यरदन नदी के पूर्वी भाग में रहते हैं। शहरों में से एक शरण-शहर है।</w:t>
      </w:r>
    </w:p>
    <w:p>
      <w:pPr/>
      <w:r>
        <w:rPr>
          <w:lang w:val="hi_IN" w:bidi="hi_IN"/>
        </w:rPr>
      </w:r>
      <w:r>
        <w:rPr>
          <w:b/>
          <w:lang w:val="hi_IN" w:bidi="hi_IN"/>
        </w:rPr>
        <w:t>दूसरे दृश्य में:</w:t>
      </w:r>
      <w:r>
        <w:rPr>
          <w:lang w:val="hi_IN" w:bidi="hi_IN"/>
        </w:rPr>
        <w:t xml:space="preserve"> गेर्शोनियों को इस्साकार के गोत्र की भूमि से चार शहर मिलते हैं।</w:t>
      </w:r>
    </w:p>
    <w:p>
      <w:pPr/>
      <w:r>
        <w:rPr>
          <w:lang w:val="hi_IN" w:bidi="hi_IN"/>
        </w:rPr>
      </w:r>
      <w:r>
        <w:rPr>
          <w:b/>
          <w:lang w:val="hi_IN" w:bidi="hi_IN"/>
        </w:rPr>
        <w:t>तीसरे दृश्य में:</w:t>
      </w:r>
      <w:r>
        <w:rPr>
          <w:lang w:val="hi_IN" w:bidi="hi_IN"/>
        </w:rPr>
        <w:t xml:space="preserve"> गेर्शोनियों को आशेर के गोत्र की भूमि से चार शहर मिलते हैं।</w:t>
      </w:r>
    </w:p>
    <w:p>
      <w:pPr/>
      <w:r>
        <w:rPr>
          <w:lang w:val="hi_IN" w:bidi="hi_IN"/>
        </w:rPr>
      </w:r>
      <w:r>
        <w:rPr>
          <w:b/>
          <w:lang w:val="hi_IN" w:bidi="hi_IN"/>
        </w:rPr>
        <w:t>चौथे दृश्य में:</w:t>
      </w:r>
      <w:r>
        <w:rPr>
          <w:lang w:val="hi_IN" w:bidi="hi_IN"/>
        </w:rPr>
        <w:t xml:space="preserve"> गेर्शोनियों को नप्ताली के गोत्र की भूमि से तीन शहर मिलते हैं। शहरों में से एक शरण-शहर है।</w:t>
      </w:r>
    </w:p>
    <w:p>
      <w:pPr/>
      <w:r>
        <w:rPr>
          <w:lang w:val="hi_IN" w:bidi="hi_IN"/>
        </w:rPr>
      </w:r>
      <w:r>
        <w:rPr>
          <w:b/>
          <w:lang w:val="hi_IN" w:bidi="hi_IN"/>
        </w:rPr>
        <w:t>पाँचवें दृश्य में:</w:t>
      </w:r>
      <w:r>
        <w:rPr>
          <w:lang w:val="hi_IN" w:bidi="hi_IN"/>
        </w:rPr>
        <w:t xml:space="preserve"> गेर्शोनियों को कुल 13 शहर और उनके आसपास के चराई के क्षेत्र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लेवियों का गेर्शोनी कुल</w:t>
      </w:r>
    </w:p>
    <w:p>
      <w:pPr>
        <w:pStyle w:val="ListBullet"/>
        <w:spacing w:line="240" w:lineRule="auto"/>
        <w:ind w:left="720"/>
      </w:pPr>
      <w:r>
        <w:rPr>
          <w:lang w:val="hi_IN" w:bidi="hi_IN"/>
        </w:rPr>
      </w:r>
      <w:r>
        <w:rPr>
          <w:lang w:val="hi_IN" w:bidi="hi_IN"/>
        </w:rPr>
        <w:t>मनश्शे का आधा गोत्र, जो यरदन नदी के पूर्वी ओर रहता है</w:t>
      </w:r>
    </w:p>
    <w:p>
      <w:pPr>
        <w:pStyle w:val="ListBullet"/>
        <w:spacing w:line="240" w:lineRule="auto"/>
        <w:ind w:left="720"/>
      </w:pPr>
      <w:r>
        <w:rPr>
          <w:lang w:val="hi_IN" w:bidi="hi_IN"/>
        </w:rPr>
      </w:r>
      <w:r>
        <w:rPr>
          <w:lang w:val="hi_IN" w:bidi="hi_IN"/>
        </w:rPr>
        <w:t>इस्साकार का गोत्र</w:t>
      </w:r>
    </w:p>
    <w:p>
      <w:pPr>
        <w:pStyle w:val="ListBullet"/>
        <w:spacing w:line="240" w:lineRule="auto"/>
        <w:ind w:left="720"/>
      </w:pPr>
      <w:r>
        <w:rPr>
          <w:lang w:val="hi_IN" w:bidi="hi_IN"/>
        </w:rPr>
      </w:r>
      <w:r>
        <w:rPr>
          <w:lang w:val="hi_IN" w:bidi="hi_IN"/>
        </w:rPr>
        <w:t>आशेर का गोत्र</w:t>
      </w:r>
    </w:p>
    <w:p>
      <w:pPr>
        <w:pStyle w:val="ListBullet"/>
        <w:spacing w:line="240" w:lineRule="auto"/>
        <w:ind w:left="720"/>
      </w:pPr>
      <w:r>
        <w:rPr>
          <w:lang w:val="hi_IN" w:bidi="hi_IN"/>
        </w:rPr>
      </w:r>
      <w:r>
        <w:rPr>
          <w:lang w:val="hi_IN" w:bidi="hi_IN"/>
        </w:rPr>
        <w:t>और नप्ताली का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इस्राएल के अगुवों ने हारून के वंशज कहातियों को रहने के लिए 13 शहर और उनके पशुओं के लिए आसपास के चराई के क्षेत्र दिए थे। इस्राएल के अगुवों ने याजक नहीं होने वाले कहातियों को रहने के लिए 10 शहर और आसपास के चराई के क्षेत्र भी दिए थे।</w:t>
      </w:r>
    </w:p>
    <w:p>
      <w:pPr/>
      <w:r>
        <w:rPr>
          <w:lang w:val="hi_IN" w:bidi="hi_IN"/>
        </w:rPr>
      </w:r>
      <w:r>
        <w:rPr>
          <w:lang w:val="hi_IN" w:bidi="hi_IN"/>
        </w:rPr>
        <w:t>पहले दृश्य में, याद रखें कि अब गेर्शोन के कुल को उनके शहर मिलते हैं। गेर्शोन लेवी के तीन पुत्रों में से एक है। याद रखें कि गेर्शोनियों के लिए सभी शहर कनान के उत्तर में हैं, मनश्शे के आधे गोत्र की भूमि में जो यरदन नदी के पूर्वी भाग में रहता है, और इस्साकार, आशेर और नप्ताली के गोत्रों की भूमि में हैं। पहले शहर मनश्शे के आधे गोत्र की भूमि से हैं जो यरदन नदी के पूर्वी भाग में रहता है।</w:t>
      </w:r>
    </w:p>
    <w:p>
      <w:pPr/>
      <w:r>
        <w:rPr>
          <w:lang w:val="hi_IN" w:bidi="hi_IN"/>
        </w:rPr>
      </w:r>
      <w:r>
        <w:rPr>
          <w:lang w:val="hi_IN" w:bidi="hi_IN"/>
        </w:rPr>
        <w:t>याद रखें कि गेर्शोनियों को गोलन शहर और उसके आसपास के चराई के क्षेत्र मिलते हैं। गोलन बाशान क्षेत्र में गलील सागर के पूर्व में है।</w:t>
      </w:r>
    </w:p>
    <w:p>
      <w:pPr/>
      <w:r>
        <w:rPr>
          <w:lang w:val="hi_IN" w:bidi="hi_IN"/>
        </w:rPr>
      </w:r>
      <w:r>
        <w:rPr>
          <w:lang w:val="hi_IN" w:bidi="hi_IN"/>
        </w:rPr>
        <w:t>यहाँ रुकें और यदि आवश्यक हो, तो समूह में फिर से चराई की भूमि की तस्वीर देखें। साथ ही, यदि आवश्यक हो, तो एक समूह में गेर्शोनियों को मिले शहरों का नक्शा फिर से देखें। नक्शे पर गोलन को ढूँढें। इस ऑडियो को यहाँ रोकें।</w:t>
      </w:r>
    </w:p>
    <w:p>
      <w:pPr/>
      <w:r>
        <w:rPr>
          <w:lang w:val="hi_IN" w:bidi="hi_IN"/>
        </w:rPr>
      </w:r>
      <w:r>
        <w:rPr>
          <w:lang w:val="hi_IN" w:bidi="hi_IN"/>
        </w:rPr>
        <w:t>याद रखें कि गोलान एक शरण शहर भी है। जो व्यक्ति गलती से किसी दूसरे व्यक्ति को मार देता है, उसे सुरक्षा मिल सकती है यदि वह इस्राएल में फैले छह शरण शहरों में से किसी एक में चला जाए। याद रखें कि एक शरण शहर पहले ही हारून के वंशज लेवियों को दिया जा चुका है, और एक शरण शहर याजक न होने वाले कहातियों को भी दिया जा चुका है।</w:t>
      </w:r>
    </w:p>
    <w:p>
      <w:pPr/>
      <w:r>
        <w:rPr>
          <w:lang w:val="hi_IN" w:bidi="hi_IN"/>
        </w:rPr>
      </w:r>
      <w:r>
        <w:rPr>
          <w:lang w:val="hi_IN" w:bidi="hi_IN"/>
        </w:rPr>
        <w:t>गेर्शोनियों को मनश्शे के आधे गोत्र की भूमि में बेशतरा शहर भी प्राप्त होता है जो यरदन नदी के पूर्व की ओर रहता है। उन्हें इस शहर के चारों ओर चराई के क्षेत्र भी मिलते हैं। बेशतरा भी गोलन नगर के पूर्व में बाशान के क्षेत्र में स्थित है।</w:t>
      </w:r>
    </w:p>
    <w:p>
      <w:pPr/>
      <w:r>
        <w:rPr>
          <w:lang w:val="hi_IN" w:bidi="hi_IN"/>
        </w:rPr>
      </w:r>
      <w:r>
        <w:rPr>
          <w:lang w:val="hi_IN" w:bidi="hi_IN"/>
        </w:rPr>
        <w:t>यहाँ रुकें और गेर्शोनियों को मिले शहरों का नक्शा देखें। नक्शे पर बेशतरा को ढूँढें। इस ऑडियो को यहाँ रोकें।</w:t>
      </w:r>
    </w:p>
    <w:p>
      <w:pPr/>
      <w:r>
        <w:rPr>
          <w:lang w:val="hi_IN" w:bidi="hi_IN"/>
        </w:rPr>
      </w:r>
      <w:r>
        <w:rPr>
          <w:lang w:val="hi_IN" w:bidi="hi_IN"/>
        </w:rPr>
        <w:t>याद रखें कि पुराने नियम के एक अन्य भाग में बेशतरा को अश्तारोत भी कहा जाता है। अश्तारोत एक कनानी देवी थी।</w:t>
      </w:r>
    </w:p>
    <w:p>
      <w:pPr/>
      <w:r>
        <w:rPr>
          <w:lang w:val="hi_IN" w:bidi="hi_IN"/>
        </w:rPr>
      </w:r>
      <w:r>
        <w:rPr>
          <w:lang w:val="hi_IN" w:bidi="hi_IN"/>
        </w:rPr>
        <w:t>यहाँ रुकें और समूह में इस प्रश्न पर चर्चा करें: आप इस शहर—बेशतरा या अश्तारोत के नाम का अनुवाद कैसे करेंगे? इस ऑडियो को यहाँ रोकें।</w:t>
      </w:r>
    </w:p>
    <w:p>
      <w:pPr/>
      <w:r>
        <w:rPr>
          <w:lang w:val="hi_IN" w:bidi="hi_IN"/>
        </w:rPr>
      </w:r>
      <w:r>
        <w:rPr>
          <w:lang w:val="hi_IN" w:bidi="hi_IN"/>
        </w:rPr>
        <w:t>पहले, दूसरे, तीसरे और चौथे दृश्यों के अंत में, उस गोत्र से गेर्शोनियों को मिलने वाले शहरों की संख्या का सारांश है। उदाहरण के लिए, पहले दृश्य में यह दोनों शहरों का वर्णन करता है, और फिर पहले दृश्य के अंत में, यह कहता है "कुल दो शहर।"</w:t>
      </w:r>
    </w:p>
    <w:p>
      <w:pPr/>
      <w:r>
        <w:rPr>
          <w:lang w:val="hi_IN" w:bidi="hi_IN"/>
        </w:rPr>
      </w:r>
      <w:r>
        <w:rPr>
          <w:lang w:val="hi_IN" w:bidi="hi_IN"/>
        </w:rPr>
        <w:t>यहाँ रुकें और समूह में इस प्रश्न पर चर्चा करें: इन प्रत्येक दृश्य के अंतिम भाग का अनुवाद करने का सबसे अच्छा तरीका क्या है ताकि प्रत्येक गोत्र की भूमि में गेर्शोनियों को मिलने वाले शहरों की कुल संख्या दिखाया जा सके? आप प्रत्येक दृश्य में शहरों की कुल संख्या कैसे स्पष्ट करेंगे? इस ऑडियो को यहाँ रोकें।</w:t>
      </w:r>
    </w:p>
    <w:p>
      <w:pPr/>
      <w:r>
        <w:rPr>
          <w:lang w:val="hi_IN" w:bidi="hi_IN"/>
        </w:rPr>
      </w:r>
      <w:r>
        <w:rPr>
          <w:lang w:val="hi_IN" w:bidi="hi_IN"/>
        </w:rPr>
        <w:t>दूसरे दृश्य में, गेर्शोनियों को इस्साकार के गोत्र की भूमि से चार शहर मिलते हैं। उन्हें इन चार शहरों के चारों ओर आसपास के चराई के क्षेत्र भी मिलते हैं। चार शहर हैं: किश्योन, दाबरात, यर्मूत, और एनगन्नीम। किश्योन नासरत के दक्षिण-पूर्व में है, और दाबरात नासरत के पूर्व में है। यर्मूत किश्योन के दक्षिण में है, और एनगन्नीम गलील सागर के दक्षिण-पश्चिम में है।</w:t>
      </w:r>
    </w:p>
    <w:p>
      <w:pPr/>
      <w:r>
        <w:rPr>
          <w:lang w:val="hi_IN" w:bidi="hi_IN"/>
        </w:rPr>
      </w:r>
      <w:r>
        <w:rPr>
          <w:lang w:val="hi_IN" w:bidi="hi_IN"/>
        </w:rPr>
        <w:t>यहाँ रुकें और यदि आवश्यक हो, तो एक समूह के रूप में फिर से उन शहरों का नक्शा देखें जो गेर्शोनियों को एक समूह में प्राप्त हुए। नक्शे पर किश्योन, दाबरात, यर्मूत, और एनगन्नीम को ढूँढें। इस ऑडियो को यहाँ रोकें।</w:t>
      </w:r>
    </w:p>
    <w:p>
      <w:pPr/>
      <w:r>
        <w:rPr>
          <w:lang w:val="hi_IN" w:bidi="hi_IN"/>
        </w:rPr>
      </w:r>
      <w:r>
        <w:rPr>
          <w:lang w:val="hi_IN" w:bidi="hi_IN"/>
        </w:rPr>
        <w:t>तीसरे दृश्य में, गेर्शोनियों को आशेर के गोत्र की भूमि और आसपास के चराई के क्षेत्र से चार शहर मिलते हैं। ये चार शहर मिशाल, अब्दोन, हेल्कात, और रहोब हैं। मिशाल, हेल्कात, और रहोब के स्थान अज्ञात हैं। अब्दोन शहर अकोके के उत्तर-पूर्व में है।</w:t>
      </w:r>
    </w:p>
    <w:p>
      <w:pPr/>
      <w:r>
        <w:rPr>
          <w:lang w:val="hi_IN" w:bidi="hi_IN"/>
        </w:rPr>
      </w:r>
      <w:r>
        <w:rPr>
          <w:lang w:val="hi_IN" w:bidi="hi_IN"/>
        </w:rPr>
        <w:t>यहाँ रुकें और यदि आवश्यक हो, तो एक समूह के रूप में फिर से उन शहरों का नक्शा देखें जो गेर्शोनियों को एक समूह में प्राप्त हुए। नक्शे पर मिशाल, अब्दोन, हेल्कात, और रहोब को ढूँढें। इस ऑडियो को यहाँ रोकें।</w:t>
      </w:r>
    </w:p>
    <w:p>
      <w:pPr/>
      <w:r>
        <w:rPr>
          <w:lang w:val="hi_IN" w:bidi="hi_IN"/>
        </w:rPr>
      </w:r>
      <w:r>
        <w:rPr>
          <w:lang w:val="hi_IN" w:bidi="hi_IN"/>
        </w:rPr>
        <w:t>साथ ही, यहाँ रुकें और समूह में इस प्रश्न पर चर्चा करें: क्या आपकी भाषा में यह अधिक स्वाभाविक होगा कि आप प्रत्येक शहर के साथ “और उसके आसपास की चराई की भूमि” का अनुवाद करें, या पहले नामों की सूची दें और फिर यह कहें कि उन सभी क्षेत्रों में चारों ओर चराई की भूमि है? उदाहरण के लिए: "गेर्शोनियों को आशेर के गोत्र की भूमि से मिशाल शहर और उसके आसपास की चराई का क्षेत्र, अब्दोन शहर और उसके आसपास की चराई का क्षेत्र मिला।" इस ऑडियो को यहाँ रोकें।</w:t>
      </w:r>
    </w:p>
    <w:p>
      <w:pPr/>
      <w:r>
        <w:rPr>
          <w:lang w:val="hi_IN" w:bidi="hi_IN"/>
        </w:rPr>
      </w:r>
      <w:r>
        <w:rPr>
          <w:lang w:val="hi_IN" w:bidi="hi_IN"/>
        </w:rPr>
        <w:t>चौथे दृश्य में, गेर्शोनियों को नप्ताली के गोत्र की भूमि और आसपास की चराई के क्षेत्रों से तीन शहर मिलते हैं। तीन शहर हैं: केदेश, हम्मोतदोर और कर्तान। याद रखें कि केदेश उस व्यक्ति के लिए एक शरण शहर भी है जो गलती से किसी दूसरे व्यक्ति को मार डालता है। यह दूसरा शरण शहर है जो गेर्शोनियों को मिलता है। केदेश गलील क्षेत्र में गलील सागर के उत्तर-पश्चिम में है। हम्मोतदोर शायद गलील सागर के पश्चिमी तट पर है। याद रखें कि हम्मोतदोर को हम्मोत और हम्मोन भी कहा जाता है। कर्तान शहर का स्थान अज्ञात है।</w:t>
      </w:r>
    </w:p>
    <w:p>
      <w:pPr/>
      <w:r>
        <w:rPr>
          <w:lang w:val="hi_IN" w:bidi="hi_IN"/>
        </w:rPr>
      </w:r>
      <w:r>
        <w:rPr>
          <w:lang w:val="hi_IN" w:bidi="hi_IN"/>
        </w:rPr>
        <w:t>यहाँ रुकें और यदि आवश्यक हो, तो एक समूह के रूप में फिर से उन शहरों का नक्शा देखें जो गेर्शोनियों को एक समूह में प्राप्त हुए। नक्शे पर केदेश, हम्मोतदोर और कर्तान को ढूँढें। इस ऑडियो को यहाँ रोकें।</w:t>
      </w:r>
    </w:p>
    <w:p>
      <w:pPr/>
      <w:r>
        <w:rPr>
          <w:lang w:val="hi_IN" w:bidi="hi_IN"/>
        </w:rPr>
      </w:r>
      <w:r>
        <w:rPr>
          <w:lang w:val="hi_IN" w:bidi="hi_IN"/>
        </w:rPr>
        <w:t>साथ ही, यहाँ रुकें और समूह में इस प्रश्न पर चर्चा करें: आप हम्मोतदोर शहर का अनुवाद कैसे करेंगे? क्या आप हम्मोतदोर, हम्मोत या हम्मोन कहेंगे? इस ऑडियो को यहाँ रोकें।</w:t>
      </w:r>
    </w:p>
    <w:p>
      <w:pPr/>
      <w:r>
        <w:rPr>
          <w:lang w:val="hi_IN" w:bidi="hi_IN"/>
        </w:rPr>
      </w:r>
      <w:r>
        <w:rPr>
          <w:lang w:val="hi_IN" w:bidi="hi_IN"/>
        </w:rPr>
        <w:t>पाँचवें दृश्य में, गेर्शोनियों को मिलने वाले सभी शहरों का एक सारांश कथन है। कुल मिलाकर, गेर्शोनियों को यरदन नदी के पूर्व में रहने वाले मनश्शे के आधे गोत्र की भूमि और इस्साकार, आशेर और नप्ताली के गोत्रों की भूमि से 13 शहर और उनके आसपास की चराई के क्षेत्र मिलते हैं।</w:t>
      </w:r>
    </w:p>
    <w:p>
      <w:pPr/>
      <w:r>
        <w:rPr>
          <w:lang w:val="hi_IN" w:bidi="hi_IN"/>
        </w:rPr>
      </w:r>
      <w:r>
        <w:rPr>
          <w:lang w:val="hi_IN" w:bidi="hi_IN"/>
        </w:rPr>
        <w:t>यहाँ रुकें और समूह में इस प्रश्न पर चर्चा करें: आप गेर्शोनियों को मिलने वाले 13 शहरों के बारे में इस सारांश कथन का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जब आप इस भाग और इसमें होने वाली घटनाओं की कल्पना कर रहे हैं, तो यह सुनिश्चित करें कि गेर्शोनियों को मिलने वाले 13 शहरों का प्रतिनिधित्व करने के लिए वस्तुओं का उपयोग किया जाए। सोचें कि आप कैसे दिखा सकते हैं कि गोलन और केदेश शरण शहर हैं और इस भाग के अन्य 11 शहरों से अलग हैं। सभी 13 शहरों के स्थान को ढूँढने में सहायता के लिए नक्शे का उपयोग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21:27–33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गेर्शोनी कुल</w:t>
      </w:r>
    </w:p>
    <w:p>
      <w:pPr>
        <w:pStyle w:val="ListBullet"/>
        <w:spacing w:line="240" w:lineRule="auto"/>
        <w:ind w:left="720"/>
      </w:pPr>
      <w:r>
        <w:rPr>
          <w:lang w:val="hi_IN" w:bidi="hi_IN"/>
        </w:rPr>
      </w:r>
      <w:r>
        <w:rPr>
          <w:lang w:val="hi_IN" w:bidi="hi_IN"/>
        </w:rPr>
        <w:t xml:space="preserve">मनश्शे का आधा गोत्र, जो यरदन नदी के पूर्वी ओर रहता है </w:t>
      </w:r>
    </w:p>
    <w:p>
      <w:pPr>
        <w:pStyle w:val="ListBullet"/>
        <w:spacing w:line="240" w:lineRule="auto"/>
        <w:ind w:left="720"/>
      </w:pPr>
      <w:r>
        <w:rPr>
          <w:lang w:val="hi_IN" w:bidi="hi_IN"/>
        </w:rPr>
      </w:r>
      <w:r>
        <w:rPr>
          <w:lang w:val="hi_IN" w:bidi="hi_IN"/>
        </w:rPr>
        <w:t>इस्साकार का गोत्र</w:t>
      </w:r>
    </w:p>
    <w:p>
      <w:pPr>
        <w:pStyle w:val="ListBullet"/>
        <w:spacing w:line="240" w:lineRule="auto"/>
        <w:ind w:left="720"/>
      </w:pPr>
      <w:r>
        <w:rPr>
          <w:lang w:val="hi_IN" w:bidi="hi_IN"/>
        </w:rPr>
      </w:r>
      <w:r>
        <w:rPr>
          <w:lang w:val="hi_IN" w:bidi="hi_IN"/>
        </w:rPr>
        <w:t>आशेर का गोत्र</w:t>
      </w:r>
    </w:p>
    <w:p>
      <w:pPr>
        <w:pStyle w:val="ListBullet"/>
        <w:spacing w:line="240" w:lineRule="auto"/>
        <w:ind w:left="720"/>
      </w:pPr>
      <w:r>
        <w:rPr>
          <w:lang w:val="hi_IN" w:bidi="hi_IN"/>
        </w:rPr>
      </w:r>
      <w:r>
        <w:rPr>
          <w:lang w:val="hi_IN" w:bidi="hi_IN"/>
        </w:rPr>
        <w:t>और नप्ताली का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अब इस्राएल के अगुवे गेर्शोनियों के लिए चिट्ठियाँ डालते हैं। गेर्शोनियों को मनश्शे के आधे गोत्र की भूमि से दो शहर मिलते हैं जो यरदन नदी के पूर्व में रहते हैं। ये शहर बाशान के बेशतरा में स्थित गोलन हैं, और इनके साथ ही इनके आस-पास की चराई भी हैं। गोलन उस व्यक्ति के लिए शरण शहर भी है जो गलती से किसी दूसरे व्यक्ति को मार डालता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गेर्शोनियों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अगुवों ने इस्साकार के गोत्र की भूमि में गेर्शोनियों को चार शहर और उनके आसपास के चराई के क्षेत्र बाँट दिए। ये चार शहर किश्योन, दाबरात, यर्मूत, और एनगन्नीम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इस्साकार के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गेर्शोनियों को आशेर के गोत्र की भूमि से चार शहर और उनके आसपास के चराई के क्षेत्र भी मिलते हैं। ये चार शहर मिशाल, अब्दोन, हेल्कात, और रहोब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आशेर के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गेर्शोनियों को नप्ताली के गोत्र की भूमि से तीन शहर और उनके आसपास के चराई के क्षेत्र भी मिलते हैं। ये तीन शहर केदेश, हम्मोतदोर और कर्तान हैं। गेर्शोनियों को कुल 13 शहर और आसपास के चराई के क्षेत्र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नप्ताली के गोत्र की भूमिका निभाने वाले लोगों से पूछें,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21:27–33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अगुवे कुछ शहरों को उनके </w:t>
      </w:r>
      <w:r>
        <w:rPr>
          <w:b/>
          <w:lang w:val="hi_IN" w:bidi="hi_IN"/>
        </w:rPr>
        <w:t>चराई</w:t>
      </w:r>
      <w:r>
        <w:rPr>
          <w:lang w:val="hi_IN" w:bidi="hi_IN"/>
        </w:rPr>
        <w:t xml:space="preserve"> के साथ </w:t>
      </w:r>
      <w:r>
        <w:rPr>
          <w:b/>
          <w:lang w:val="hi_IN" w:bidi="hi_IN"/>
        </w:rPr>
        <w:t>लेवियों</w:t>
      </w:r>
      <w:r>
        <w:rPr>
          <w:lang w:val="hi_IN" w:bidi="hi_IN"/>
        </w:rPr>
        <w:t xml:space="preserve"> के गेर्शोनी </w:t>
      </w:r>
      <w:r>
        <w:rPr>
          <w:b/>
          <w:lang w:val="hi_IN" w:bidi="hi_IN"/>
        </w:rPr>
        <w:t>कुलों</w:t>
      </w:r>
      <w:r>
        <w:rPr>
          <w:lang w:val="hi_IN" w:bidi="hi_IN"/>
        </w:rPr>
        <w:t xml:space="preserve"> को बाँटते हैं। ये गेर्शोनी याजक नहीं हैं, लेकिन वे यहोवा की सेवा करते हैं। चराई के क्षेत्र, लेवियों और कुलों का अनुवाद उसी तरह करें जैसे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इस्राएल के अगुवे लेवियों को दिए गए प्रत्येक शहर के लिए चिट्ठियाँ डालते हैं। गेर्शोनियों को अब अपने 13 शहर मनश्शे के आधे गोत्र की भूमि में मिलते हैं जो यरदन नदी के पूर्व की ओर स्थित है, और इस्साकार, आशेर और नप्ताली के गोत्रों की भूमि से मिलते हैं।</w:t>
      </w:r>
    </w:p>
    <w:p>
      <w:pPr/>
      <w:r>
        <w:rPr>
          <w:lang w:val="hi_IN" w:bidi="hi_IN"/>
        </w:rPr>
      </w:r>
      <w:r>
        <w:rPr>
          <w:b/>
          <w:lang w:val="hi_IN" w:bidi="hi_IN"/>
        </w:rPr>
        <w:t>शहर</w:t>
      </w:r>
      <w:r>
        <w:rPr>
          <w:lang w:val="hi_IN" w:bidi="hi_IN"/>
        </w:rPr>
        <w:t xml:space="preserve"> लोगों की एक बड़ी बस्ती होती है। लेवियों के समय में, शहर के भीतर रहने वाले लोगों की रक्षा के लिए शहर के चारों ओर दीवार होती थी, जबकि किसी शहर के चारों ओर कोई दीवार नहीं होती थी। शहर का अनुवाद उसी तरह करें जैसे आपने पिछले भागों में किया है।</w:t>
      </w:r>
    </w:p>
    <w:p>
      <w:pPr/>
      <w:r>
        <w:rPr>
          <w:lang w:val="hi_IN" w:bidi="hi_IN"/>
        </w:rPr>
      </w:r>
      <w:r>
        <w:rPr>
          <w:lang w:val="hi_IN" w:bidi="hi_IN"/>
        </w:rPr>
        <w:t xml:space="preserve">गेर्शोनी नप्ताली के गोत्र की भूमि में केदेश प्राप्त करते हैं। केदेश उस व्यक्ति के लिए एक </w:t>
      </w:r>
      <w:r>
        <w:rPr>
          <w:b/>
          <w:lang w:val="hi_IN" w:bidi="hi_IN"/>
        </w:rPr>
        <w:t>शरण शहर</w:t>
      </w:r>
      <w:r>
        <w:rPr>
          <w:lang w:val="hi_IN" w:bidi="hi_IN"/>
        </w:rPr>
        <w:t xml:space="preserve"> भी है जो गलती से किसी दूसरे व्यक्ति को मार डालता है। केदेश </w:t>
      </w:r>
      <w:r>
        <w:rPr>
          <w:b/>
          <w:lang w:val="hi_IN" w:bidi="hi_IN"/>
        </w:rPr>
        <w:t>गलील</w:t>
      </w:r>
      <w:r>
        <w:rPr>
          <w:lang w:val="hi_IN" w:bidi="hi_IN"/>
        </w:rPr>
        <w:t xml:space="preserve"> के क्षेत्र में है। शरण शहर और गलील का अनुवाद उसी तरह करें जैसे आपने पिछले भागों में किया है। गलील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21:34–40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21:34–40 को सुनें और अपने मन में रखें।</w:t>
      </w:r>
    </w:p>
    <w:p>
      <w:pPr/>
      <w:r>
        <w:rPr>
          <w:lang w:val="hi_IN" w:bidi="hi_IN"/>
        </w:rPr>
      </w:r>
      <w:r>
        <w:rPr>
          <w:lang w:val="hi_IN" w:bidi="hi_IN"/>
        </w:rPr>
        <w:t>यदि सम्भव हो, तो यहोशू 21:34–40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21:34–40 का ऑडियो संस्करण सबसे आसानी से समझ में आने वाले अनुवाद में सुनें।</w:t>
      </w:r>
    </w:p>
    <w:p>
      <w:pPr/>
      <w:r>
        <w:rPr>
          <w:lang w:val="hi_IN" w:bidi="hi_IN"/>
        </w:rPr>
      </w:r>
      <w:r>
        <w:rPr>
          <w:lang w:val="hi_IN" w:bidi="hi_IN"/>
        </w:rPr>
        <w:t>इस्राएली उस देश में हैं जिसका वादा यहोवा ने उन्हें देने के लिए किया था। पिछले भाग में, लेवी इस्राएल के अगुवों के पास आए और अपने पशुओं के लिए उनके नगरों और आसपास के चराई की भूमि माँगी। इस्राएल के अगुओं ने चिट्ठी डालकर लेवियों को इस्राएल के पूरे देश में 48 शहर दे दिए। लेवी कुलों में से प्रत्येक को अपने शहरों और उनके चारों ओर के चराई के क्षेत्र मिले। इस भाग में मरारियों के लिए 12 शहरों के नाम दिए गए हैं।</w:t>
      </w:r>
    </w:p>
    <w:p>
      <w:pPr/>
      <w:r>
        <w:rPr>
          <w:lang w:val="hi_IN" w:bidi="hi_IN"/>
        </w:rPr>
      </w:r>
      <w:r>
        <w:rPr>
          <w:lang w:val="hi_IN" w:bidi="hi_IN"/>
        </w:rPr>
        <w:t>हारून के वंशज कहाती, जो कहाती याजक नहीं हैं, और गेर्शोनियों को पहले ही अपने नगर और आसपास के चराई के क्षेत्र मिल चुके हैं। पिछले भागों में जिन लेवियों का नाम नहीं बताया गया था, वे सभी मरारी कुलों में हैं। अब लेवियों के यह अंतिम कुल—मरारी—अपने नगर पाते हैं। मरारी कुल मरारी के वंशज हैं, जो लेवी के तीन पुत्रों में से एक था, और लेवी इस्राएल के बारह पुत्रों में से एक था। मरारी लेवी हैं जो याजक नहीं हैं, परन्तु इस्राएली जब स्थान बदलते हैं तब निवास स्थान की संरचनाओं को उठाकर ले जाने और निवास स्थान में अन्य कार्य करके यहोवा की सेवा करते हैं।</w:t>
      </w:r>
    </w:p>
    <w:p>
      <w:pPr/>
      <w:r>
        <w:rPr>
          <w:lang w:val="hi_IN" w:bidi="hi_IN"/>
        </w:rPr>
      </w:r>
      <w:r>
        <w:rPr>
          <w:lang w:val="hi_IN" w:bidi="hi_IN"/>
        </w:rPr>
        <w:t>वे 12 शहर जो इस्राएल के अगुए मरारियों को देते हैं, जबूलून, रूबेन, और गाद के गोत्रों के क्षेत्र में स्थित हैं। याद रखें कि जबूलून, रूबेन और गाद सभी इस्राएल के पुत्र हैं, और इस्राएल के 12 गोत्रों में से तीन हैं। मरारियों को दिए गए 12 शहरों में से दो शरण शहर हैं।</w:t>
      </w:r>
    </w:p>
    <w:p>
      <w:pPr/>
      <w:r>
        <w:rPr>
          <w:lang w:val="hi_IN" w:bidi="hi_IN"/>
        </w:rPr>
      </w:r>
      <w:r>
        <w:rPr>
          <w:lang w:val="hi_IN" w:bidi="hi_IN"/>
        </w:rPr>
        <w:t>याद रखें कि मरारी शायद इन नगरों में रहने वाले एकमात्र लोग नहीं थे। मरारी कुल के लेवी लोग नगरों में रहते थे ताकि वे लोगों के लिए एक उदाहरण बनें और लोगों को यह सिखाएँ कि यहोवा का अनुसरण कैसे करें।</w:t>
      </w:r>
    </w:p>
    <w:p>
      <w:pPr/>
      <w:r>
        <w:rPr>
          <w:lang w:val="hi_IN" w:bidi="hi_IN"/>
        </w:rPr>
      </w:r>
      <w:r>
        <w:rPr>
          <w:lang w:val="hi_IN" w:bidi="hi_IN"/>
        </w:rPr>
        <w:t>मरारी जबूलून के गोत्र के क्षेत्र से चार नगर पाते हैं। चार शहर योकनाम, कर्ता, दिम्ना, और नहलाल हैं।</w:t>
      </w:r>
    </w:p>
    <w:p>
      <w:pPr/>
      <w:r>
        <w:rPr>
          <w:lang w:val="hi_IN" w:bidi="hi_IN"/>
        </w:rPr>
      </w:r>
      <w:r>
        <w:rPr>
          <w:lang w:val="hi_IN" w:bidi="hi_IN"/>
        </w:rPr>
        <w:t>यहाँ रुकें और मरारियों के शहरों का नक्शा देखें। एक समूह में योकनाम, कर्ता, दिम्ना, और नहलाल के शहरों को ढूँढें। इस ऑडियो को यहाँ रोकें।</w:t>
      </w:r>
    </w:p>
    <w:p>
      <w:pPr/>
      <w:r>
        <w:rPr>
          <w:lang w:val="hi_IN" w:bidi="hi_IN"/>
        </w:rPr>
      </w:r>
      <w:r>
        <w:rPr>
          <w:lang w:val="hi_IN" w:bidi="hi_IN"/>
        </w:rPr>
        <w:t>मरारी जबूलून के गोत्र के क्षेत्र में उन चार शहरों के चारों ओर की चराई भी पाते हैं। चरागाह एक खुला क्षेत्र है जहाँ घास बिना लोगों की सहायता के उगती है। ये चराई लेवियों के पशुओं के लिए थी, ताकि वे घास खा सके।</w:t>
      </w:r>
    </w:p>
    <w:p>
      <w:pPr/>
      <w:r>
        <w:rPr>
          <w:lang w:val="hi_IN" w:bidi="hi_IN"/>
        </w:rPr>
      </w:r>
      <w:r>
        <w:rPr>
          <w:lang w:val="hi_IN" w:bidi="hi_IN"/>
        </w:rPr>
        <w:t>यहाँ रुकें और यदि आवश्यक हो, तो समूह में फिर से चराई की भूमि की तस्वीर देखें। इस ऑडियो को यहाँ रोकें।</w:t>
      </w:r>
    </w:p>
    <w:p>
      <w:pPr/>
      <w:r>
        <w:rPr>
          <w:lang w:val="hi_IN" w:bidi="hi_IN"/>
        </w:rPr>
      </w:r>
      <w:r>
        <w:rPr>
          <w:lang w:val="hi_IN" w:bidi="hi_IN"/>
        </w:rPr>
        <w:t>मरारी अपने पशुओं के लिए रूबेन के गोत्र की भूमि और आसपास के चराई के क्षेत्र से चार शहर प्राप्त करते हैं। याद रखें कि रूबेन के गोत्र की भूमि यरदन नदी के पूर्व की ओर स्थित है। मरारी जिन चार शहरों को प्राप्त करते हैं, वे बेसोर, यहस, कदेमोत और मेपात हैं। यहोशू के अन्य भागों से हम जानते हैं कि बेसेर इस्राएल के उन छह शरण शहरों में से एक है, जहाँ कोई व्यक्ति जा सकता है यदि उसने अनजाने में किसी दूसरे व्यक्ति को मार दिया हो।</w:t>
      </w:r>
    </w:p>
    <w:p>
      <w:pPr/>
      <w:r>
        <w:rPr>
          <w:lang w:val="hi_IN" w:bidi="hi_IN"/>
        </w:rPr>
      </w:r>
      <w:r>
        <w:rPr>
          <w:lang w:val="hi_IN" w:bidi="hi_IN"/>
        </w:rPr>
        <w:t>यहाँ रुकें और मरारियों के शहरों का नक्शा देखें। एक समूह में बेसोर, यहस, कदेमोत और मेपात के शहरों को ढूँढें। इस ऑडियो को यहाँ रोकें।</w:t>
      </w:r>
    </w:p>
    <w:p>
      <w:pPr/>
      <w:r>
        <w:rPr>
          <w:lang w:val="hi_IN" w:bidi="hi_IN"/>
        </w:rPr>
      </w:r>
      <w:r>
        <w:rPr>
          <w:lang w:val="hi_IN" w:bidi="hi_IN"/>
        </w:rPr>
        <w:t>मरारी गाद के गोत्र के क्षेत्र से चार शहर पाते हैं, और अपने पशुओं के लिए उनके चारों ओर की चराई भी पाते हैं। ये चार शहर गिलाद में रामोत, महनैम, हेशबोन और याजेर हैं। रामोत छठा और अंतिम शरण शहर है, जहाँ कोई व्यक्ति तब जा सकता है जब वह गलती से किसी दूसरे व्यक्ति की हत्या कर दे।</w:t>
      </w:r>
    </w:p>
    <w:p>
      <w:pPr/>
      <w:r>
        <w:rPr>
          <w:lang w:val="hi_IN" w:bidi="hi_IN"/>
        </w:rPr>
      </w:r>
      <w:r>
        <w:rPr>
          <w:lang w:val="hi_IN" w:bidi="hi_IN"/>
        </w:rPr>
        <w:t>यहाँ रुकें और मरारियों के शहरों का नक्शा देखें। एक समूह में गिलाद के रामोत, महनैम, हेशबोन और याजेर के शहरों को ढूँढें। इस ऑडियो को यहाँ रोकें।</w:t>
      </w:r>
    </w:p>
    <w:p>
      <w:pPr/>
      <w:r>
        <w:rPr>
          <w:lang w:val="hi_IN" w:bidi="hi_IN"/>
        </w:rPr>
      </w:r>
      <w:r>
        <w:rPr>
          <w:lang w:val="hi_IN" w:bidi="hi_IN"/>
        </w:rPr>
        <w:t>मरारियों को जबूलून, रूबेन और गाद के गोत्रों की भूमि से कुल 12 शहर और उनके आसपास के चराई के क्षेत्र मिले।</w:t>
      </w:r>
      <w:r>
        <w:rPr>
          <w:lang w:val="hi_IN" w:bidi="hi_IN"/>
        </w:rPr>
      </w:r>
    </w:p>
    <w:p>
      <w:pPr>
        <w:pStyle w:val="Heading3"/>
      </w:pPr>
      <w:r>
        <w:rPr>
          <w:lang w:val="hi_IN" w:bidi="hi_IN"/>
        </w:rPr>
        <w:t>घटनाओं को समझाना</w:t>
      </w:r>
    </w:p>
    <w:p>
      <w:pPr/>
      <w:r>
        <w:rPr>
          <w:lang w:val="hi_IN" w:bidi="hi_IN"/>
        </w:rPr>
      </w:r>
      <w:r>
        <w:rPr>
          <w:lang w:val="hi_IN" w:bidi="hi_IN"/>
        </w:rPr>
        <w:t>यहोशू 21:34–40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मरारी जबूलून के गोत्र की भूमि से चार शहर प्राप्त करते हैं।</w:t>
      </w:r>
    </w:p>
    <w:p>
      <w:pPr/>
      <w:r>
        <w:rPr>
          <w:lang w:val="hi_IN" w:bidi="hi_IN"/>
        </w:rPr>
      </w:r>
      <w:r>
        <w:rPr>
          <w:b/>
          <w:lang w:val="hi_IN" w:bidi="hi_IN"/>
        </w:rPr>
        <w:t>दूसरे दृश्य में:</w:t>
      </w:r>
      <w:r>
        <w:rPr>
          <w:lang w:val="hi_IN" w:bidi="hi_IN"/>
        </w:rPr>
        <w:t xml:space="preserve"> मरारी रूबेन के गोत्र की भूमि से चार शहर प्राप्त करते हैं।</w:t>
      </w:r>
    </w:p>
    <w:p>
      <w:pPr/>
      <w:r>
        <w:rPr>
          <w:lang w:val="hi_IN" w:bidi="hi_IN"/>
        </w:rPr>
      </w:r>
      <w:r>
        <w:rPr>
          <w:b/>
          <w:lang w:val="hi_IN" w:bidi="hi_IN"/>
        </w:rPr>
        <w:t>तीसरे दृश्य में:</w:t>
      </w:r>
      <w:r>
        <w:rPr>
          <w:lang w:val="hi_IN" w:bidi="hi_IN"/>
        </w:rPr>
        <w:t xml:space="preserve"> मरारी गाद के गोत्र की भूमि से चार शहर प्राप्त करते हैं।</w:t>
      </w:r>
    </w:p>
    <w:p>
      <w:pPr/>
      <w:r>
        <w:rPr>
          <w:lang w:val="hi_IN" w:bidi="hi_IN"/>
        </w:rPr>
      </w:r>
      <w:r>
        <w:rPr>
          <w:b/>
          <w:lang w:val="hi_IN" w:bidi="hi_IN"/>
        </w:rPr>
        <w:t>चौथे दृश्य में:</w:t>
      </w:r>
      <w:r>
        <w:rPr>
          <w:lang w:val="hi_IN" w:bidi="hi_IN"/>
        </w:rPr>
        <w:t xml:space="preserve"> मरारियों को कुल 12 शहर और उनके आसपास के चराई के क्षेत्र प्राप्त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लेवियों का मरारी कुल</w:t>
      </w:r>
    </w:p>
    <w:p>
      <w:pPr>
        <w:pStyle w:val="ListBullet"/>
        <w:spacing w:line="240" w:lineRule="auto"/>
        <w:ind w:left="720"/>
      </w:pPr>
      <w:r>
        <w:rPr>
          <w:lang w:val="hi_IN" w:bidi="hi_IN"/>
        </w:rPr>
      </w:r>
      <w:r>
        <w:rPr>
          <w:lang w:val="hi_IN" w:bidi="hi_IN"/>
        </w:rPr>
        <w:t>जबूलून का गोत्र</w:t>
      </w:r>
    </w:p>
    <w:p>
      <w:pPr>
        <w:pStyle w:val="ListBullet"/>
        <w:spacing w:line="240" w:lineRule="auto"/>
        <w:ind w:left="720"/>
      </w:pPr>
      <w:r>
        <w:rPr>
          <w:lang w:val="hi_IN" w:bidi="hi_IN"/>
        </w:rPr>
      </w:r>
      <w:r>
        <w:rPr>
          <w:lang w:val="hi_IN" w:bidi="hi_IN"/>
        </w:rPr>
        <w:t>रूबेन का गोत्र</w:t>
      </w:r>
    </w:p>
    <w:p>
      <w:pPr>
        <w:pStyle w:val="ListBullet"/>
        <w:spacing w:line="240" w:lineRule="auto"/>
        <w:ind w:left="720"/>
      </w:pPr>
      <w:r>
        <w:rPr>
          <w:lang w:val="hi_IN" w:bidi="hi_IN"/>
        </w:rPr>
      </w:r>
      <w:r>
        <w:rPr>
          <w:lang w:val="hi_IN" w:bidi="hi_IN"/>
        </w:rPr>
        <w:t>और गाद का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इस्राएल के अगुओं ने हारून के वंशज कहातियों को 13 शहर और उनके चारों ओर की चराई दि थी। इस्राएल के अगुवों ने अन्य कहातियों को 10 शहर और चराई के क्षेत्र और गेर्शोनियों को 13 शहर और चराई के क्षेत्र दिए थे।</w:t>
      </w:r>
    </w:p>
    <w:p>
      <w:pPr/>
      <w:r>
        <w:rPr>
          <w:lang w:val="hi_IN" w:bidi="hi_IN"/>
        </w:rPr>
      </w:r>
      <w:r>
        <w:rPr>
          <w:lang w:val="hi_IN" w:bidi="hi_IN"/>
        </w:rPr>
        <w:t>याद रखें कि अब मरारी का कुल अपने शहर प्राप्त करता है। मरारी लेवी के तीन पुत्रों में से एक था। मरारी लेवियों का अंतिम कुल हैं जो अपने शहर प्राप्त करते हैं। इस भाग का लेखक यह अतिरिक्त जानकारी देता है कि ये मरारी लेवियों में से "शेष" हैं।</w:t>
      </w:r>
    </w:p>
    <w:p>
      <w:pPr/>
      <w:r>
        <w:rPr>
          <w:lang w:val="hi_IN" w:bidi="hi_IN"/>
        </w:rPr>
      </w:r>
      <w:r>
        <w:rPr>
          <w:lang w:val="hi_IN" w:bidi="hi_IN"/>
        </w:rPr>
        <w:t>याद रखें कि मरारियों के शहर जबूलून, रूबेन और गाद के गोत्रों की भूमि से हैं। याद रखें कि जबूलून के गोत्र की भूमि यरदन नदी के पश्चिम की ओर स्थित है, और रूबेन और गाद के गोत्रों की भूमि यरदन नदी के पूर्व की ओर स्थित है।</w:t>
      </w:r>
    </w:p>
    <w:p>
      <w:pPr/>
      <w:r>
        <w:rPr>
          <w:lang w:val="hi_IN" w:bidi="hi_IN"/>
        </w:rPr>
      </w:r>
      <w:r>
        <w:rPr>
          <w:lang w:val="hi_IN" w:bidi="hi_IN"/>
        </w:rPr>
        <w:t>पहले दृश्य में, याद रखें कि मरारियों को जबूलून के गोत्र की भूमि में चार शहर और उनके आसपास के चराई के क्षेत्र प्राप्त होते हैं। शहर योकनाम, कर्ता, दिम्ना और नहलाल हैं। जबूलून के गोत्र की भूमि इस्राएल के उत्तर में भूमध्य सागर और गलील के सागर के बीच स्थित है। योकनाम नगर कर्मेल पर्वत के तलहटी में मगिदो के उत्तर-पश्चिम में स्थित है। कर्ता और नहलाल के शहरों के स्थान अज्ञात हैं। दिम्ना शायद वही शहर है जिसे पहले के भाग में रिम्मोन कहा गया है।</w:t>
      </w:r>
    </w:p>
    <w:p>
      <w:pPr/>
      <w:r>
        <w:rPr>
          <w:lang w:val="hi_IN" w:bidi="hi_IN"/>
        </w:rPr>
      </w:r>
      <w:r>
        <w:rPr>
          <w:lang w:val="hi_IN" w:bidi="hi_IN"/>
        </w:rPr>
        <w:t>यहाँ रुकें और मरारियों के शहरों का नक्शा देखें। यदि आवश्यक हो, तो एक समूह में योकनाम, कर्ता, दिम्ना, और नहलाल के शहरों को भी ढूँढें। इस ऑडियो को यहाँ रोकें।</w:t>
      </w:r>
    </w:p>
    <w:p>
      <w:pPr/>
      <w:r>
        <w:rPr>
          <w:lang w:val="hi_IN" w:bidi="hi_IN"/>
        </w:rPr>
      </w:r>
      <w:r>
        <w:rPr>
          <w:lang w:val="hi_IN" w:bidi="hi_IN"/>
        </w:rPr>
        <w:t>पहले, दूसरे और तीसरे दृश्यों के अंत में, उस गोत्र से मरारियों को मिलने वाले शहरों की संख्या का सारांश है। प्रत्येक दृश्य के अंत में "चार शहर" कहा गया है।</w:t>
      </w:r>
    </w:p>
    <w:p>
      <w:pPr/>
      <w:r>
        <w:rPr>
          <w:lang w:val="hi_IN" w:bidi="hi_IN"/>
        </w:rPr>
      </w:r>
      <w:r>
        <w:rPr>
          <w:lang w:val="hi_IN" w:bidi="hi_IN"/>
        </w:rPr>
        <w:t>यहाँ रुकें और समूह में इस प्रश्न पर चर्चा करें: इन प्रत्येक दृश्यों के अंतिम भाग का अनुवाद करने का सबसे अच्छा तरीका क्या है ताकि यह स्पष्ट हो कि इस भाग में मरारी प्रत्येक गोत्र से चार शहर पाते हैं? इस ऑडियो को यहाँ रोकें।</w:t>
      </w:r>
    </w:p>
    <w:p>
      <w:pPr/>
      <w:r>
        <w:rPr>
          <w:lang w:val="hi_IN" w:bidi="hi_IN"/>
        </w:rPr>
      </w:r>
      <w:r>
        <w:rPr>
          <w:lang w:val="hi_IN" w:bidi="hi_IN"/>
        </w:rPr>
        <w:t>दूसरे दृश्य में, मरारियों को रूबेन के गोत्र की भूमि से चार शहर प्राप्त होते हैं। उन्हें इन चार शहरों के चारों ओर आसपास के चराई के क्षेत्र भी मिलते हैं। चार शहर हैं: बेसोर, यहस, कदेमोत और मेपात हम यहोशू की पुस्तक के एक अन्य भाग से जानते हैं कि बेसोर एक शरण नगर है, यद्यपि इस भाग में उसे शरण शहर के रूप में नहीं बताया गया है। बेसोर यरदन नदी के पूर्व में स्थित है, और यहस शायद मृत सागर के पूर्व में मादाबा के दक्षिण-पूर्व में है। कदेमोत शायद मृत सागर के पूर्व में और अर्नोन नदी के उत्तर में है। मेपात अम्मान नगर के दक्षिण में स्थित है, जो अब यरदन का देश है।</w:t>
      </w:r>
    </w:p>
    <w:p>
      <w:pPr/>
      <w:r>
        <w:rPr>
          <w:lang w:val="hi_IN" w:bidi="hi_IN"/>
        </w:rPr>
      </w:r>
      <w:r>
        <w:rPr>
          <w:lang w:val="hi_IN" w:bidi="hi_IN"/>
        </w:rPr>
        <w:t>यहाँ रुकें और मरारियों के शहरों का नक्शा देखें। यदि आवश्यक हो, तो एक समूह में बेसोर, यहस, कदेमोत और मेपात के शहरों को भी ढूँढें। इस ऑडियो को यहाँ रोकें।</w:t>
      </w:r>
    </w:p>
    <w:p>
      <w:pPr/>
      <w:r>
        <w:rPr>
          <w:lang w:val="hi_IN" w:bidi="hi_IN"/>
        </w:rPr>
      </w:r>
      <w:r>
        <w:rPr>
          <w:lang w:val="hi_IN" w:bidi="hi_IN"/>
        </w:rPr>
        <w:t>साथ ही, यहाँ रुकें और समूह में इस प्रश्न पर चर्चा करें: क्या आपकी भाषा में यह अधिक स्वाभाविक होगा कि आप प्रत्येक शहर के साथ “और उसके आसपास की चराई की भूमि” का अनुवाद करें, या पहले नामों की सूची दें और फिर यह कहें कि उन सभी क्षेत्रों में चारों ओर चराई की भूमि है? उदाहरण के लिए: "मरारियों ने बेसेर नगर और उसके आसपास के चराई का क्षेत्र, यहस शहर और उसके आसपास के चराई का क्षेत्र, और रूबेन के गोत्र की भूमि से अन्य सभी शहरों को प्राप्त किया।" इस ऑडियो को यहाँ रोकें।</w:t>
      </w:r>
    </w:p>
    <w:p>
      <w:pPr/>
      <w:r>
        <w:rPr>
          <w:lang w:val="hi_IN" w:bidi="hi_IN"/>
        </w:rPr>
      </w:r>
      <w:r>
        <w:rPr>
          <w:lang w:val="hi_IN" w:bidi="hi_IN"/>
        </w:rPr>
        <w:t>तीसरे दृश्य में, मरारियों को गाद के गोत्र की भूमि और आसपास के चराई के क्षेत्रों से चार शहर प्राप्त होते हैं। ये चार शहर गिलाद में रामोत, महनैम, हेशबोन और याजेर हैं। याद रखें कि रामोत एक शरण शहर है। महनैम गाद और मनश्शे के कुलों की भूमि की सीमा पर है। उत्तर में रामोत है, हेशबोन दक्षिण-पश्चिम में है, और याजेर अम्मान शहर के पश्चिम में है, जो अब यरदन का देश है।</w:t>
      </w:r>
    </w:p>
    <w:p>
      <w:pPr/>
      <w:r>
        <w:rPr>
          <w:lang w:val="hi_IN" w:bidi="hi_IN"/>
        </w:rPr>
      </w:r>
      <w:r>
        <w:rPr>
          <w:lang w:val="hi_IN" w:bidi="hi_IN"/>
        </w:rPr>
        <w:t>यहाँ रुकें और मरारियों के शहरों का नक्शा देखें। यदि आवश्यक हो, तो एक समूह में गिलाद में रामोत, महनैम, हेशबोन और याजेर के शहरों को फिर से ढूँढें। इस ऑडियो को यहाँ रोकें।</w:t>
      </w:r>
    </w:p>
    <w:p>
      <w:pPr/>
      <w:r>
        <w:rPr>
          <w:lang w:val="hi_IN" w:bidi="hi_IN"/>
        </w:rPr>
      </w:r>
      <w:r>
        <w:rPr>
          <w:lang w:val="hi_IN" w:bidi="hi_IN"/>
        </w:rPr>
        <w:t>चौथे दृश्य में, मरारियों को मिलने वाले सभी शहरों का एक सारांश कथन है। कुल मिलाकर, मरारियों को जबूलून, रूबेन और गाद के गोत्रों की भूमि से 12 शहर और उनके आसपास के चराई के क्षेत्र प्राप्त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जब आप इस भाग और इसमें होने वाली घटनाओं की कल्पना करते हैं, तो यह सुनिश्चित करें कि मरारियों को मिलने वाले 12 शहरों को दर्शाने के लिए वस्तुओं का उपयोग करें। सोचें कि आप कैसे दिखा सकते हैं कि बेसेर और रामोत शरण शहर हैं और इस भाग के अन्य 10 शहरों से अलग हैं। सभी 12 शहरों के स्थान को ढूँढने में सहायता के लिए नक्शे का उपयोग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21:34–40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लेवियों का मरारी कुल</w:t>
      </w:r>
    </w:p>
    <w:p>
      <w:pPr>
        <w:pStyle w:val="ListBullet"/>
        <w:spacing w:line="240" w:lineRule="auto"/>
        <w:ind w:left="720"/>
      </w:pPr>
      <w:r>
        <w:rPr>
          <w:lang w:val="hi_IN" w:bidi="hi_IN"/>
        </w:rPr>
      </w:r>
      <w:r>
        <w:rPr>
          <w:lang w:val="hi_IN" w:bidi="hi_IN"/>
        </w:rPr>
        <w:t>जबूलून का गोत्र</w:t>
      </w:r>
    </w:p>
    <w:p>
      <w:pPr>
        <w:pStyle w:val="ListBullet"/>
        <w:spacing w:line="240" w:lineRule="auto"/>
        <w:ind w:left="720"/>
      </w:pPr>
      <w:r>
        <w:rPr>
          <w:lang w:val="hi_IN" w:bidi="hi_IN"/>
        </w:rPr>
      </w:r>
      <w:r>
        <w:rPr>
          <w:lang w:val="hi_IN" w:bidi="hi_IN"/>
        </w:rPr>
        <w:t>रूबेन का गोत्र</w:t>
      </w:r>
    </w:p>
    <w:p>
      <w:pPr>
        <w:pStyle w:val="ListBullet"/>
        <w:spacing w:line="240" w:lineRule="auto"/>
        <w:ind w:left="720"/>
      </w:pPr>
      <w:r>
        <w:rPr>
          <w:lang w:val="hi_IN" w:bidi="hi_IN"/>
        </w:rPr>
      </w:r>
      <w:r>
        <w:rPr>
          <w:lang w:val="hi_IN" w:bidi="hi_IN"/>
        </w:rPr>
        <w:t>और गाद का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अब इस्राएल के अगुवे मरारियों के लिए चिट्ठियाँ डालते हैं। मरारियों को जबूलून के गोत्र की भूमि से चार शहर और उनके आसपास के चराई के क्षेत्र प्राप्त होते हैं। शहर योकनाम, कर्ता, दिम्ना और नहलाल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जबूलून के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अगुवे रूबेन के गोत्र की भूमि में मरारियों को चार शहर और उनके आसपास के चराई के क्षेत्र बाँटते हैं। ये चार शहर बेसोर, यहस, कदेमोत और मेपात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मरारियों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मरारियों को गाद के गोत्र की भूमि से चार शहर और उनके चारों ओर की चराई भी मिलती हैं। ये चार शहर गिलाद में रामोत, महनैम, हेशबोन और याजेर हैं। रामोत शरण शहर है जहाँ वह व्यक्ति जा सकता है जिसने अनजाने में किसी दूसरे व्यक्ति को मार दिया हो। मरारियों को कुल 12 शहर और आसपास के चराई के क्षेत्र प्राप्त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गाद के गोत्र की भूमिका निभाने वाले लोगों से पूछें,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21:34–40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अगुवे </w:t>
      </w:r>
      <w:r>
        <w:rPr>
          <w:b/>
          <w:lang w:val="hi_IN" w:bidi="hi_IN"/>
        </w:rPr>
        <w:t>लेवियों</w:t>
      </w:r>
      <w:r>
        <w:rPr>
          <w:lang w:val="hi_IN" w:bidi="hi_IN"/>
        </w:rPr>
        <w:t xml:space="preserve"> के मरारी </w:t>
      </w:r>
      <w:r>
        <w:rPr>
          <w:b/>
          <w:lang w:val="hi_IN" w:bidi="hi_IN"/>
        </w:rPr>
        <w:t>कुलों</w:t>
      </w:r>
      <w:r>
        <w:rPr>
          <w:lang w:val="hi_IN" w:bidi="hi_IN"/>
        </w:rPr>
        <w:t xml:space="preserve"> को कुछ शहर बाँटते हैं। ये मरारी याजक नहीं हैं, लेकिन वे यहोवा की सेवा करते हैं। लेवियों और कुलों का अनुवाद उसी तरह करें जैसे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इस्राएल के अगुवे लेवियों को दिए गए प्रत्येक शहर के लिए चिट्ठियाँ डालते हैं। मरारियों को अब जबूलून, रूबेन और गाद के गोत्रों की भूमि में अपने 12 शहर प्राप्त होते हैं।</w:t>
      </w:r>
    </w:p>
    <w:p>
      <w:pPr/>
      <w:r>
        <w:rPr>
          <w:lang w:val="hi_IN" w:bidi="hi_IN"/>
        </w:rPr>
      </w:r>
      <w:r>
        <w:rPr>
          <w:b/>
          <w:lang w:val="hi_IN" w:bidi="hi_IN"/>
        </w:rPr>
        <w:t>शहर</w:t>
      </w:r>
      <w:r>
        <w:rPr>
          <w:lang w:val="hi_IN" w:bidi="hi_IN"/>
        </w:rPr>
        <w:t xml:space="preserve"> लोगों की एक बड़ी बस्ती होती है। लेवियों के समय में, शहर के भीतर रहने वाले लोगों की रक्षा के लिए शहर के चारों ओर दीवार होती थी, जबकि किसी शहर के चारों ओर कोई दीवार नहीं होती थी। लेवियों को शहर के चारों ओर </w:t>
      </w:r>
      <w:r>
        <w:rPr>
          <w:b/>
          <w:lang w:val="hi_IN" w:bidi="hi_IN"/>
        </w:rPr>
        <w:t>चराई की भूमि</w:t>
      </w:r>
      <w:r>
        <w:rPr>
          <w:lang w:val="hi_IN" w:bidi="hi_IN"/>
        </w:rPr>
        <w:t xml:space="preserve"> भी मिलती है। शहरों और चराई की भूमि का अनुवाद उसी तरह करें जैसे आपने पिछले भागों में किया है।</w:t>
      </w:r>
    </w:p>
    <w:p>
      <w:pPr/>
      <w:r>
        <w:rPr>
          <w:lang w:val="hi_IN" w:bidi="hi_IN"/>
        </w:rPr>
      </w:r>
      <w:r>
        <w:rPr>
          <w:lang w:val="hi_IN" w:bidi="hi_IN"/>
        </w:rPr>
        <w:t xml:space="preserve">मरारी गाद के गोत्र की भूमि में रामोत को प्राप्त करते हैं। रामोत एक </w:t>
      </w:r>
      <w:r>
        <w:rPr>
          <w:b/>
          <w:lang w:val="hi_IN" w:bidi="hi_IN"/>
        </w:rPr>
        <w:t>शरण शहर</w:t>
      </w:r>
      <w:r>
        <w:rPr>
          <w:lang w:val="hi_IN" w:bidi="hi_IN"/>
        </w:rPr>
        <w:t xml:space="preserve"> है। "शरण शहर"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21:41–45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21:41–45 को सुनें और अपने मन में रखें।</w:t>
      </w:r>
    </w:p>
    <w:p>
      <w:pPr/>
      <w:r>
        <w:rPr>
          <w:lang w:val="hi_IN" w:bidi="hi_IN"/>
        </w:rPr>
      </w:r>
      <w:r>
        <w:rPr>
          <w:lang w:val="hi_IN" w:bidi="hi_IN"/>
        </w:rPr>
        <w:t>यदि सम्भव हो, तो यहोशू 21:41–45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21:41–45 का ऑडियो संस्करण सबसे आसानी से समझ में आने वाले अनुवाद में सुनें।</w:t>
      </w:r>
    </w:p>
    <w:p>
      <w:pPr/>
      <w:r>
        <w:rPr>
          <w:lang w:val="hi_IN" w:bidi="hi_IN"/>
        </w:rPr>
      </w:r>
      <w:r>
        <w:rPr>
          <w:lang w:val="hi_IN" w:bidi="hi_IN"/>
        </w:rPr>
        <w:t>इस्राएली उस देश में हैं जिसका वादा यहोवा ने उन्हें देने के लिए किया था। पिछले भाग में, लेवी इस्राएल के अगुवों के पास आए और अपने पशुओं के लिए उनके नगरों और आसपास के चराई की भूमि माँगी। इस्राएल के अगुओं ने चिट्ठी डालकर लेवियों को इस्राएल के पूरे देश में 48 शहर दे दिए। लेवी कुलों में से प्रत्येक को अपने शहरों और उनके चारों ओर के चराई के क्षेत्र मिले। अब, यहोशू की पुस्तक का यह भाग लेवियों के नगरों के बारे में एक सारांश के साथ समाप्त होता है। यह भी याद दिलाता है कि यहोवा ने अपने लोग इस्राएल से किए गए अपने सभी वादे पूरे किए और उन्हें वह भूमि दे दी जो उसने उन्हें देने का वादा किया था।</w:t>
      </w:r>
    </w:p>
    <w:p>
      <w:pPr/>
      <w:r>
        <w:rPr>
          <w:lang w:val="hi_IN" w:bidi="hi_IN"/>
        </w:rPr>
      </w:r>
      <w:r>
        <w:rPr>
          <w:lang w:val="hi_IN" w:bidi="hi_IN"/>
        </w:rPr>
        <w:t>हारून के वंशज कहातियों को 13 शहर प्राप्त होते हैं। जो कहाती याजक नहीं हैं, उन्हें 10 शहर प्राप्त होते हैं। गेर्शोनियों को 13 शहर प्राप्त होते हैं। और मरारियों को 12 शहर प्राप्त होते हैं। लेवियों को इन 48 शहरों में से प्रत्येक के चारों ओर चराई के क्षेत्र भी प्राप्त होते हैं।</w:t>
      </w:r>
    </w:p>
    <w:p>
      <w:pPr/>
      <w:r>
        <w:rPr>
          <w:lang w:val="hi_IN" w:bidi="hi_IN"/>
        </w:rPr>
      </w:r>
      <w:r>
        <w:rPr>
          <w:lang w:val="hi_IN" w:bidi="hi_IN"/>
        </w:rPr>
        <w:t>यहाँ रुकें और एक समूह के रूप में सभी 48 लेवी शहरों का नक्शा देखें। 48 लेवियों के शहरों में शामिल 6 शरण शहरों पर ध्यान दें। साथ ही, यदि आवश्यक हो, तो एक समूह के रूप में फिर से चराई की भूमि की तस्वीर देखें। इस ऑडियो को यहाँ रोकें।</w:t>
      </w:r>
    </w:p>
    <w:p>
      <w:pPr/>
      <w:r>
        <w:rPr>
          <w:lang w:val="hi_IN" w:bidi="hi_IN"/>
        </w:rPr>
      </w:r>
      <w:r>
        <w:rPr>
          <w:lang w:val="hi_IN" w:bidi="hi_IN"/>
        </w:rPr>
        <w:t>लेवी गोत्र के लोग इन नगरों को अपनी विरासत के रूप में वैसे नहीं रखते, जैसे इस्राएल के अन्य गोत्र उस भूमि को अपनी विरासत के रूप में रखते हैं, जो यहोवा ने उन्हें विरासत में दी थी। लेवी इस्राएल के अन्य गोत्रों से अलग हैं क्योंकि लेवी यहोवा की सेवा करते हैं, और स्वयं यहोवा उनका निज भाग है। यहोवा उनके रहने के लिए स्थान देता है, और उनके पशुओं के लिए चराई की भूमि देता है ताकि वे घास खा सकें।</w:t>
      </w:r>
    </w:p>
    <w:p>
      <w:pPr/>
      <w:r>
        <w:rPr>
          <w:lang w:val="hi_IN" w:bidi="hi_IN"/>
        </w:rPr>
      </w:r>
      <w:r>
        <w:rPr>
          <w:lang w:val="hi_IN" w:bidi="hi_IN"/>
        </w:rPr>
        <w:t>यहाँ रुकें और समूह में इस प्रश्न पर चर्चा करें: उस समय के बारे में बात करें जब परमेश्वर ने आपकी आवश्यकताओं को या आपके किसी और जानने वाले की आवश्यकताओं को पूरा किया था। इस ऑडियो को यहाँ रोकें।</w:t>
      </w:r>
    </w:p>
    <w:p>
      <w:pPr/>
      <w:r>
        <w:rPr>
          <w:lang w:val="hi_IN" w:bidi="hi_IN"/>
        </w:rPr>
      </w:r>
      <w:r>
        <w:rPr>
          <w:lang w:val="hi_IN" w:bidi="hi_IN"/>
        </w:rPr>
        <w:t>याद रखें कि लेवी शायद इन 48 शहरों में रहने वाले एकमात्र लोग नहीं हैं। लेवी नगरों में रहते हैं ताकि वे लोगों के लिए एक उदाहरण बनें और लोगों को यह सिखाएँ कि यहोवा का अनुसरण कैसे करें।</w:t>
      </w:r>
    </w:p>
    <w:p>
      <w:pPr/>
      <w:r>
        <w:rPr>
          <w:lang w:val="hi_IN" w:bidi="hi_IN"/>
        </w:rPr>
      </w:r>
      <w:r>
        <w:rPr>
          <w:lang w:val="hi_IN" w:bidi="hi_IN"/>
        </w:rPr>
        <w:t>यहोवा ने अब्राहम और उसके वंशजों से वादा किया कि वह उन्हें कनान की भूमि देगा। यहोशू की पुस्तक की शुरुआत में, यहोवा ने यहोशू को फिर से अपनी उस प्रतिज्ञा की याद दिलाई, जो उसने इस्राएलियों के पूर्वजों से की थी कि वह उन्हें कनान देश देगा। अब, यहोवा ने इस्राएलियों को कनान की भूमि देने के द्वारा अपना वादा पूरा किया है। इस्राएलियों के बाप-दादा ही इस्राएलियों के सभी पूर्वज हैं।</w:t>
      </w:r>
    </w:p>
    <w:p>
      <w:pPr/>
      <w:r>
        <w:rPr>
          <w:lang w:val="hi_IN" w:bidi="hi_IN"/>
        </w:rPr>
      </w:r>
      <w:r>
        <w:rPr>
          <w:lang w:val="hi_IN" w:bidi="hi_IN"/>
        </w:rPr>
        <w:t>यहाँ रुकें और समूह में इस प्रश्न पर चर्चा करें: एक ऐसे वादे के बारे में एक कहानी सुनाएँ जो परमेश्वर ने आपके पूर्वजों को दी थी। उस वादे का क्या हुआ? इस ऑडियो को यहाँ रोकें।</w:t>
      </w:r>
    </w:p>
    <w:p>
      <w:pPr/>
      <w:r>
        <w:rPr>
          <w:lang w:val="hi_IN" w:bidi="hi_IN"/>
        </w:rPr>
      </w:r>
      <w:r>
        <w:rPr>
          <w:lang w:val="hi_IN" w:bidi="hi_IN"/>
        </w:rPr>
        <w:t>यहोवा ने इस्राएल के अन्य गोत्रों को भूमि बाँट दी थी, और अब जो लेवी लोग यहोवा की सेवा करते हैं, उन्हें भी रहने के लिए नगर और उनके पशुओं के लिए चराई दी गयी हैं, जहाँ उनके पशु घास खा सकते हैं। लेवियों के सभी नगर इस्राएल के अन्य गोत्रों की भूमि के भीतर हैं। इस्राएलियों ने भूमि को ले लिया और उसे अपना घर बना लिया। इस्राएलियों के पूर्वजों के पास कनान देश की कोई भूमि नहीं थी, लेकिन वर्तमान इस्राएल के गोत्रों के पास वह भूमि है। यहोवा ने कई साल पहले अब्राहम से इस भूमि का वादा किया था, और बाद में उसने इसका वादा याकूब और याकूब के वंशजों से किया। इसे कई सौ साल हो गए हैं, और अब यह वादा पूरा हो रहा है।</w:t>
      </w:r>
    </w:p>
    <w:p>
      <w:pPr/>
      <w:r>
        <w:rPr>
          <w:lang w:val="hi_IN" w:bidi="hi_IN"/>
        </w:rPr>
      </w:r>
      <w:r>
        <w:rPr>
          <w:lang w:val="hi_IN" w:bidi="hi_IN"/>
        </w:rPr>
        <w:t>यहोशू की पुस्तक के पूरे भाग में हम देखते हैं कि इस्राएल के लोग अब तक उस भूमि को पूरी तरह से जीत नहीं पाए हैं। परन्तु यहाँ, यहोवा इस बात पर ज़ोर देता है कि वह अपने वादे निभाएगा—यहोवा इस्राएलियों को वह पूरी भूमि दे देगा जिसका उसने उनसे वादा किया था। इस्राएल को अब भी भूमि के कुछ हिस्सों को जीतने के लिए आज्ञाकारी बने रहना आवश्यक है।</w:t>
      </w:r>
    </w:p>
    <w:p>
      <w:pPr/>
      <w:r>
        <w:rPr>
          <w:lang w:val="hi_IN" w:bidi="hi_IN"/>
        </w:rPr>
      </w:r>
      <w:r>
        <w:rPr>
          <w:lang w:val="hi_IN" w:bidi="hi_IN"/>
        </w:rPr>
        <w:t>यहोवा ने इस्राएल के पूर्वजों से यह भी वादा किया था कि वह उन्हें उनके सभी शत्रुओं से विश्राम, या शांति देगा। इस्राएल के किसी भी शत्रु ने इस्राएल से लड़कर उन्हें जीत नहीं पाया था। इस्राएल का कोई भी शत्रु इस्राएल को पराजित नहीं कर सका क्योंकि यहोवा ने इस्राएलियों को विजय दी थी। यहोवा ही वह है जिसने इस्राएल के सभी शत्रुओं को पराजित किया और इस्राएल को विश्राम दिया। इस प्रकार का विश्राम इस बात पर जोर देता है कि उन्हें अब अपने शत्रुओं से और लड़ाई नहीं करनी पड़ेगी और वे अंततः एक स्थान पर बसकर रह सकते हैं।</w:t>
      </w:r>
    </w:p>
    <w:p>
      <w:pPr/>
      <w:r>
        <w:rPr>
          <w:lang w:val="hi_IN" w:bidi="hi_IN"/>
        </w:rPr>
      </w:r>
      <w:r>
        <w:rPr>
          <w:lang w:val="hi_IN" w:bidi="hi_IN"/>
        </w:rPr>
        <w:t>यहोवा ने इस्राएल के घराने से किए गए अपने सभी भले वादे पूरे किए। इस्राएल का घराना इस्राएल के लोगों को कहा जाता है, जिसमें वर्तमान इस्राएलियों के पूर्वज भी शामिल हैं। यहोवा की कोई भी प्रतिज्ञा असफल नहीं हुई, और सब कुछ वैसा ही हुआ जैसा यहोवा ने कहा था। यह यहोशू की पुस्तक के सबसे महत्वपूर्ण भागों में से एक है, क्योंकि यह स्पष्ट रूप से यहोशू की पुस्तक के विषय को दिखाता है। यहोवा ने वही किया जो उसने कहा था कि वह करेगा—यहोवा ने उन्हें भूमि दे दी, और यहोवा ने उन्हें विश्राम दिया।</w:t>
      </w:r>
      <w:r>
        <w:rPr>
          <w:lang w:val="hi_IN" w:bidi="hi_IN"/>
        </w:rPr>
      </w:r>
    </w:p>
    <w:p>
      <w:pPr>
        <w:pStyle w:val="Heading3"/>
      </w:pPr>
      <w:r>
        <w:rPr>
          <w:lang w:val="hi_IN" w:bidi="hi_IN"/>
        </w:rPr>
        <w:t>घटनाओं को समझाना</w:t>
      </w:r>
    </w:p>
    <w:p>
      <w:pPr/>
      <w:r>
        <w:rPr>
          <w:lang w:val="hi_IN" w:bidi="hi_IN"/>
        </w:rPr>
      </w:r>
      <w:r>
        <w:rPr>
          <w:lang w:val="hi_IN" w:bidi="hi_IN"/>
        </w:rPr>
        <w:t>यहोशू 21:41–45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लेवियों को कुल 48 शहर और उनके आसपास के चराई के क्षेत्र प्राप्त होते हैं।</w:t>
      </w:r>
    </w:p>
    <w:p>
      <w:pPr/>
      <w:r>
        <w:rPr>
          <w:lang w:val="hi_IN" w:bidi="hi_IN"/>
        </w:rPr>
      </w:r>
      <w:r>
        <w:rPr>
          <w:b/>
          <w:lang w:val="hi_IN" w:bidi="hi_IN"/>
        </w:rPr>
        <w:t>दूसरे दृश्य में:</w:t>
      </w:r>
      <w:r>
        <w:rPr>
          <w:lang w:val="hi_IN" w:bidi="hi_IN"/>
        </w:rPr>
        <w:t xml:space="preserve"> यहोवा ने इस्राएल अपनी प्रजा को भूमि देने की अपनी सभी प्रतिज्ञाओं को पूरा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इस्राएल के पूर्वज</w:t>
      </w:r>
    </w:p>
    <w:p>
      <w:pPr>
        <w:pStyle w:val="ListBullet"/>
        <w:spacing w:line="240" w:lineRule="auto"/>
        <w:ind w:left="720"/>
      </w:pPr>
      <w:r>
        <w:rPr>
          <w:lang w:val="hi_IN" w:bidi="hi_IN"/>
        </w:rPr>
      </w:r>
      <w:r>
        <w:rPr>
          <w:lang w:val="hi_IN" w:bidi="hi_IN"/>
        </w:rPr>
        <w:t>और इस्राएल के शत्रु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पिछले भागों में उन 48 शहरों के स्थानों के बारे में विवरण दिया गया था जो लेवियों को प्राप्त हुए थे। यह भाग लेवियों को दिए गए सभी नगरों के विवरण के भाग का निष्कर्ष है, और साथ ही यह यहोशू की पूरी पुस्तक का भी निष्कर्ष है। यहोशू की पुस्तक में इस भाग के बाद आने वाले भाग केवल अतिरिक्त जानकारी हैं।</w:t>
      </w:r>
    </w:p>
    <w:p>
      <w:pPr/>
      <w:r>
        <w:rPr>
          <w:lang w:val="hi_IN" w:bidi="hi_IN"/>
        </w:rPr>
      </w:r>
      <w:r>
        <w:rPr>
          <w:lang w:val="hi_IN" w:bidi="hi_IN"/>
        </w:rPr>
        <w:t>पहले दृश्य में, याद रखें कि पूरे इस्राएल के सभी गोत्रों की भूमि में लेवियों को मिले सभी शहरों और चराई का एक सारांश कथन दिया गया है। कुल मिलाकर, लेवियों को 48 शहर प्राप्त हुए। याद रखें कि हारून के वंशज जो कहाती थे उन्हें 13 शहर प्राप्त हुए, जो कहाती याजक नहीं थे, उन्हें 10 शहर प्राप्त हुए, गेर्शोनियों को 13 शहर प्राप्त हुए, और मरारियों को 12 शहर प्राप्त हुए। यरदन नदी के पूर्व में लेवियों को बाँटे गए तीन शरण शहर हैं, और यरदन नदी के पश्चिम में लेवियों को बाँटे गए तीन शरण शहर हैं।</w:t>
      </w:r>
    </w:p>
    <w:p>
      <w:pPr/>
      <w:r>
        <w:rPr>
          <w:lang w:val="hi_IN" w:bidi="hi_IN"/>
        </w:rPr>
      </w:r>
      <w:r>
        <w:rPr>
          <w:lang w:val="hi_IN" w:bidi="hi_IN"/>
        </w:rPr>
        <w:t>यहाँ रुकें और यदि आवश्यक हो, तो समूह के रूप में सभी 48 लेवी शहरों का नक्शा फिर से देखें। 48 लेवी शहरों में शामिल 6 शरण शहरों पर ध्यान दें। इस ऑडियो को यहाँ रोकें।</w:t>
      </w:r>
    </w:p>
    <w:p>
      <w:pPr/>
      <w:r>
        <w:rPr>
          <w:lang w:val="hi_IN" w:bidi="hi_IN"/>
        </w:rPr>
      </w:r>
      <w:r>
        <w:rPr>
          <w:lang w:val="hi_IN" w:bidi="hi_IN"/>
        </w:rPr>
        <w:t>48 लेवी शहर इस्राएल के बाकी सभी गोत्रों की पूरी भूमि में फैले हुए हैं। मूल भाषा में “लेवियों को प्रत्येक शहर के आसपास चराई मिली” यह वाक्य कई बार दोहराया गया है ताकि यह जोर दिया जा सके कि हर शहर के चारों ओर चराई थी।</w:t>
      </w:r>
    </w:p>
    <w:p>
      <w:pPr/>
      <w:r>
        <w:rPr>
          <w:lang w:val="hi_IN" w:bidi="hi_IN"/>
        </w:rPr>
      </w:r>
      <w:r>
        <w:rPr>
          <w:lang w:val="hi_IN" w:bidi="hi_IN"/>
        </w:rPr>
        <w:t>यहाँ रुकें और समूह में इस प्रश्न पर चर्चा करें: क्या आपकी भाषा में यह सबसे स्वाभाविक है कि आप यह सारांश दें कि प्रत्येक शहर में चराई की भूमि थी, या क्या आपको प्रत्येक शहर के नाम के बाद इसे दोहराना चाहिए ताकि यह स्पष्ट हो सके कि प्रत्येक शहर के चारों ओर चराई की भूमि थी, ताकि लेवी लोग इसका उपयोग कर सकें? उदाहरण के लिए: "इनमें से प्रत्येक शहर के चारों ओर अपनी चराई की भूमि थी।" इस ऑडियो को यहाँ रोकें।</w:t>
      </w:r>
    </w:p>
    <w:p>
      <w:pPr/>
      <w:r>
        <w:rPr>
          <w:lang w:val="hi_IN" w:bidi="hi_IN"/>
        </w:rPr>
      </w:r>
      <w:r>
        <w:rPr>
          <w:lang w:val="hi_IN" w:bidi="hi_IN"/>
        </w:rPr>
        <w:t>लेखक दूसरे दृश्य को स्पष्ट रूप से शुरू करता है। वह यहोशू की पूरी पुस्तक के विषय का सारांश दे रहा है। यहोवा इस्राएल को याद दिलाता है कि उसने इस्राएल के पूर्वजों से किए गए अपने सभी वादे पूरे किए, जिनमें उन्हें भूमि देने की प्रतिज्ञा और उन्हें उनके शत्रुओं से विश्राम देने की प्रतिज्ञा भी शामिल थी।</w:t>
      </w:r>
    </w:p>
    <w:p>
      <w:pPr/>
      <w:r>
        <w:rPr>
          <w:lang w:val="hi_IN" w:bidi="hi_IN"/>
        </w:rPr>
      </w:r>
      <w:r>
        <w:rPr>
          <w:lang w:val="hi_IN" w:bidi="hi_IN"/>
        </w:rPr>
        <w:t>यहाँ रुकें और समूह में इस प्रश्न पर चर्चा करें: आप दूसरे दृश्य की शुरुआत का अनुवाद कैसे करेंगे? आप कैसे दिखा सकते हैं कि यह दृश्य यहोशू की पुस्तक के एक महत्वपूर्ण सारांश से शुरू होता है? इस ऑडियो को यहाँ रोकें।</w:t>
      </w:r>
    </w:p>
    <w:p>
      <w:pPr/>
      <w:r>
        <w:rPr>
          <w:lang w:val="hi_IN" w:bidi="hi_IN"/>
        </w:rPr>
      </w:r>
      <w:r>
        <w:rPr>
          <w:lang w:val="hi_IN" w:bidi="hi_IN"/>
        </w:rPr>
        <w:t>याद रखें कि यहोशू की पुस्तक का एक मुख्य विषय यह है कि यहोवा कनान की भूमि इस्राएल को देता है, ठीक वैसे ही जैसे उसने इस्राएल के पूर्वजों से वादा किया था कि वह ऐसा करेगा। यहोशू की पुस्तक की शुरुआत में, यहोवा इस प्रतिज्ञा को दोहराता है। अब, यहोवा ने अपना वादा निभाया। यह अधिक स्वाभाविक होगा यदि इस भाग को इस तरह क्रमबद्ध किया जाए कि पहले यहोवा की अतीत की प्रतिज्ञा के बारे में बात की जाए, और फिर यह बताया जाए कि यहोवा ने इस्राएल को भूमि देकर अपनी प्रतिज्ञा कैसे पूरी की।</w:t>
      </w:r>
    </w:p>
    <w:p>
      <w:pPr/>
      <w:r>
        <w:rPr>
          <w:lang w:val="hi_IN" w:bidi="hi_IN"/>
        </w:rPr>
      </w:r>
      <w:r>
        <w:rPr>
          <w:lang w:val="hi_IN" w:bidi="hi_IN"/>
        </w:rPr>
        <w:t>यहाँ रुकें और समूह में इस प्रश्न पर चर्चा करें: आप इस भाग का अनुवाद कैसे करेंगे? क्या यह अधिक स्वाभाविक होगा कि पहले यहोवा के अतीत की प्रतिज्ञा का उल्लेख किया जाए, और फिर यह बताया जाए कि यहोवा ने अपना वादा कैसे निभाया? इस ऑडियो को यहाँ रोकें।</w:t>
      </w:r>
    </w:p>
    <w:p>
      <w:pPr/>
      <w:r>
        <w:rPr>
          <w:lang w:val="hi_IN" w:bidi="hi_IN"/>
        </w:rPr>
      </w:r>
      <w:r>
        <w:rPr>
          <w:lang w:val="hi_IN" w:bidi="hi_IN"/>
        </w:rPr>
        <w:t>यहोवा की प्रतिज्ञा इस्राएल के पूर्वजों से थी, जिसका अर्थ है इस्राएल के लोगों के पूर्वज। इन पूर्वजों में अब्राहम, इसहाक और याकूब शामिल थे। वे बहुत पहले से इस्राएलियों के पूर्वज थे। यहोवा ने अब्राहम, इसहाक और याकूब के वंशजों को कनान की भूमि देने का वादा किया था।</w:t>
      </w:r>
    </w:p>
    <w:p>
      <w:pPr/>
      <w:r>
        <w:rPr>
          <w:lang w:val="hi_IN" w:bidi="hi_IN"/>
        </w:rPr>
      </w:r>
      <w:r>
        <w:rPr>
          <w:lang w:val="hi_IN" w:bidi="hi_IN"/>
        </w:rPr>
        <w:t>यहाँ रुकें और समूह में इस प्रश्न पर चर्चा करें: जब आप बहुत पहले के अपने पूर्वजों या पितरों के बारे में बात करते हैं, तो आप किन शब्दों का उपयोग करते हैं? इस ऑडियो को यहाँ रोकें।</w:t>
      </w:r>
    </w:p>
    <w:p>
      <w:pPr/>
      <w:r>
        <w:rPr>
          <w:lang w:val="hi_IN" w:bidi="hi_IN"/>
        </w:rPr>
      </w:r>
      <w:r>
        <w:rPr>
          <w:lang w:val="hi_IN" w:bidi="hi_IN"/>
        </w:rPr>
        <w:t>याद रखें कि इस्राएल के लोगों ने भूमि का अधिकार ले लिया, या भूमि को जीत लिया। वे उस भूमि में रहते थे और उसे अपना घर बना लिया था। आपके अनुवाद में यह स्पष्ट होना चाहिए।</w:t>
      </w:r>
    </w:p>
    <w:p>
      <w:pPr/>
      <w:r>
        <w:rPr>
          <w:lang w:val="hi_IN" w:bidi="hi_IN"/>
        </w:rPr>
      </w:r>
      <w:r>
        <w:rPr>
          <w:lang w:val="hi_IN" w:bidi="hi_IN"/>
        </w:rPr>
        <w:t>यहोवा ने इस्राएल के पूर्वजों से की गई अपनी उस प्रतिज्ञा को भी पूरा किया कि वह इस्राएल को चारों ओर से विश्राम देगा। याद रखें कि विश्राम का अर्थ है कि इस्राएल को अपने सभी शत्रुओं से शांति मिली और वे भूमि में शांति से रह सके। इस्राएल के कोई भी शत्रु उनका सामना नहीं कर सका। इस्राएल ने अपने सभी शत्रुओं को पराजित किया। यह भाग अधिक स्वाभाविक रूप से इस तरह क्रमबद्ध किया जा सकता है कि पहले इस्राएल के शत्रुओं की पराजय का वर्णन हो, और उसके बाद यह बताया जाए कि यहोवा ने इस्राएल को शांति देने की जो प्रतिज्ञा की थी, वह कैसे पूरी हुई। अन्त में, अंतिम भाग यह याद दिलाता है कि यहोवा ने अपनी प्रतिज्ञा पूरी की है।</w:t>
      </w:r>
    </w:p>
    <w:p>
      <w:pPr/>
      <w:r>
        <w:rPr>
          <w:lang w:val="hi_IN" w:bidi="hi_IN"/>
        </w:rPr>
      </w:r>
      <w:r>
        <w:rPr>
          <w:lang w:val="hi_IN" w:bidi="hi_IN"/>
        </w:rPr>
        <w:t>यहाँ रुकें और समूह में इस प्रश्न पर चर्चा करें: आप इस भाग का अनुवाद कैसे करेंगे? क्या यह उल्लेख करना अधिक स्वाभाविक होगा कि इस्राएल ने अपने सभी शत्रुओं को पराजित किया था, और फिर यह भी कि यहोवा ने इस्राएल से किया गया अपना वादा निभाया? इस ऑडियो को यहाँ रोकें।</w:t>
      </w:r>
    </w:p>
    <w:p>
      <w:pPr/>
      <w:r>
        <w:rPr>
          <w:lang w:val="hi_IN" w:bidi="hi_IN"/>
        </w:rPr>
      </w:r>
      <w:r>
        <w:rPr>
          <w:lang w:val="hi_IN" w:bidi="hi_IN"/>
        </w:rPr>
        <w:t>इस्राएल के कोई भी शत्रु इस्राएल को पराजित नहीं कर सका। मूल भाषा में कहा गया है, “उनके सभी शत्रुओं में से कोई भी उनके सामने खड़ा नहीं हो सका।” इसका अर्थ है कि इस्राएल के किसी भी शत्रु ने उनसे लड़कर जीत हासिल नहीं की। याद रखें कि इस्राएल के शत्रु उन्हें पराजित नहीं कर सके क्योंकि यहोवा ने उनके सभी शत्रुओं को उनके हाथ में दे दिया था।</w:t>
      </w:r>
    </w:p>
    <w:p>
      <w:pPr/>
      <w:r>
        <w:rPr>
          <w:lang w:val="hi_IN" w:bidi="hi_IN"/>
        </w:rPr>
      </w:r>
      <w:r>
        <w:rPr>
          <w:lang w:val="hi_IN" w:bidi="hi_IN"/>
        </w:rPr>
        <w:t>यहाँ रुकें और समूह में इस प्रश्न पर चर्चा करें: आप इस कारण को कैसे अनुवाद करेंगे कि इस्राएल के शत्रु उन्हें हरा नहीं सके? कुछ उदाहरण हैं: “यहोवा ने इस्राएल को उनके युद्धों में विजय दिलाया” या “यहोवा ने इस्राएल के सभी शत्रुओं को उनके हाथ में दे दिया।” इस ऑडियो को यहाँ रोकें।</w:t>
      </w:r>
    </w:p>
    <w:p>
      <w:pPr/>
      <w:r>
        <w:rPr>
          <w:lang w:val="hi_IN" w:bidi="hi_IN"/>
        </w:rPr>
      </w:r>
      <w:r>
        <w:rPr>
          <w:lang w:val="hi_IN" w:bidi="hi_IN"/>
        </w:rPr>
        <w:t>याद रखें कि इस्राएल के लिए यहोवा की कोई भी भली प्रतिज्ञा असफल नहीं हुई। मूल भाषा में कहा गया है, “यहोवा ने इस्राएल के घराने से जो भली बातें कही थीं, उनमें से एक भी बात असफल नहीं हुई।” यहोवा ने इस्राएल से जो भी प्रतिज्ञाएँ कीं, वे सभी पूरी हुईं।</w:t>
      </w:r>
    </w:p>
    <w:p>
      <w:pPr/>
      <w:r>
        <w:rPr>
          <w:lang w:val="hi_IN" w:bidi="hi_IN"/>
        </w:rPr>
      </w:r>
      <w:r>
        <w:rPr>
          <w:lang w:val="hi_IN" w:bidi="hi_IN"/>
        </w:rPr>
        <w:t>यहाँ रुकें और समूह में इस प्रश्न पर चर्चा करें: यहोवा ने अपनी प्रतिज्ञाएँ नहीं तोड़ीं, इस विचार को अनुवाद करने का सबसे अच्छा तरीका क्या है? इस ऑडियो को यहाँ रोकें।</w:t>
      </w:r>
    </w:p>
    <w:p>
      <w:pPr/>
      <w:r>
        <w:rPr>
          <w:lang w:val="hi_IN" w:bidi="hi_IN"/>
        </w:rPr>
      </w:r>
      <w:r>
        <w:rPr>
          <w:lang w:val="hi_IN" w:bidi="hi_IN"/>
        </w:rPr>
        <w:t>याद रखें कि इस भाग के बाद आने वाले भाग यहोशू की पुस्तक के निष्कर्ष के बाद दी गई अतिरिक्त जानकारी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पहले दृश्य में, इस्राएल के पूरे देश में सभी 48 लेवी शहरों का प्रतिनिधित्व करने के लिए चित्र या वस्तुओं का उपयोग करना सहायक हो सकता है। आप लेवियों के विभिन्न कुलों हारून के वंशज, अन्य कहातियों ,गेर्शोनियों और मरारियों को दिए गए चार अलग-अलग समूहों के शहरों को दर्शाने के लिए अलग-अलग रंग या अलग-अलग प्रकार की वस्तुओं का उपयोग कर सकते हैं। यह सुनिश्चित करें कि छह शरण शहरों का प्रतिनिधित्व करने के लिए किसी अलग प्रकार की वस्तु का उपयोग भी किया जाए।</w:t>
      </w:r>
    </w:p>
    <w:p>
      <w:pPr/>
      <w:r>
        <w:rPr>
          <w:lang w:val="hi_IN" w:bidi="hi_IN"/>
        </w:rPr>
      </w:r>
      <w:r>
        <w:rPr>
          <w:lang w:val="hi_IN" w:bidi="hi_IN"/>
        </w:rPr>
        <w:t>दूसरे दृश्य में, याद रखें कि यह दिखाया जाए कि यहोवा ने इस्राएल को भूमि देने और उनके शत्रुओं से उन्हें विश्राम देने की अपनी प्रतिज्ञा पूरी की। यहोवा की सभी प्रतिज्ञाएँ पूरी हुईं।</w:t>
      </w:r>
      <w:r>
        <w:rPr>
          <w:lang w:val="hi_IN" w:bidi="hi_IN"/>
        </w:rPr>
      </w:r>
    </w:p>
    <w:p>
      <w:pPr>
        <w:pStyle w:val="Heading3"/>
      </w:pPr>
      <w:r>
        <w:rPr>
          <w:lang w:val="hi_IN" w:bidi="hi_IN"/>
        </w:rPr>
        <w:t>पाठ को नाटकीय रूप देना</w:t>
      </w:r>
    </w:p>
    <w:p>
      <w:pPr/>
      <w:r>
        <w:rPr>
          <w:lang w:val="hi_IN" w:bidi="hi_IN"/>
        </w:rPr>
      </w:r>
      <w:r>
        <w:rPr>
          <w:lang w:val="hi_IN" w:bidi="hi_IN"/>
        </w:rPr>
        <w:t>यहोशू 21:41–45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पूर्वज</w:t>
      </w:r>
    </w:p>
    <w:p>
      <w:pPr>
        <w:pStyle w:val="ListBullet"/>
        <w:spacing w:line="240" w:lineRule="auto"/>
        <w:ind w:left="720"/>
      </w:pPr>
      <w:r>
        <w:rPr>
          <w:lang w:val="hi_IN" w:bidi="hi_IN"/>
        </w:rPr>
      </w:r>
      <w:r>
        <w:rPr>
          <w:lang w:val="hi_IN" w:bidi="hi_IN"/>
        </w:rPr>
        <w:t>और इस्राएल के शत्रु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लेवियों को इस्राएल के गोत्रों की पूरी भूमि में रहने के लिए कुल 48 शहर मिले। लेवियों को 48 शहरों में से प्रत्येक के चारों ओर अपने पशुओं के लिए चराई के क्षेत्र भी प्राप्त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इस्राएल को वह सारी भूमि दे दी जो यहोवा ने इस्राएल के पूर्वजों को देने की प्रतिज्ञा की थी। इस्राएल ने उस भूमि को जीत लिया और वहीं बस गया। यहोवा ने इस्राएल के पूर्वजों से की गई अपनी यह प्रतिज्ञा भी पूरी की कि वह इस्राएल को देश में विश्राम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पूर्वजों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साथ ही, इस्राएल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कोई भी शत्रु इस्राएल को पराजित नहीं कर सका, क्योंकि यहोवा ने इस्राएल को विजय दी थी। यहोवा की इस्राएल के लिए की गई सभी भली प्रतिज्ञाएँ पूरी हुईं, और उनमें से कोई भी असफल नहीं हुई।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शत्रुओं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साथ ही, 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21:41–45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इस्राएल के अगुवों ने </w:t>
      </w:r>
      <w:r>
        <w:rPr>
          <w:b/>
          <w:lang w:val="hi_IN" w:bidi="hi_IN"/>
        </w:rPr>
        <w:t>लेवियों</w:t>
      </w:r>
      <w:r>
        <w:rPr>
          <w:lang w:val="hi_IN" w:bidi="hi_IN"/>
        </w:rPr>
        <w:t xml:space="preserve"> के सभी कुलों में कुछ शहर बाँट दिए। सभी लेवी लोग यहोवा की सेवा करते थे और उन्हें अपनी कोई अलग भूमि नहीं मिली। लेवियों का अनुवाद उसी तरह करें जैसे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b/>
          <w:lang w:val="hi_IN" w:bidi="hi_IN"/>
        </w:rPr>
        <w:t>शहर</w:t>
      </w:r>
      <w:r>
        <w:rPr>
          <w:lang w:val="hi_IN" w:bidi="hi_IN"/>
        </w:rPr>
        <w:t xml:space="preserve"> लोगों की एक बड़ी बस्ती होती है। लेवियों के समय में, शहर के भीतर रहने वाले लोगों की रक्षा के लिए शहर के चारों ओर दीवार होती थी, जबकि किसी शहर के चारों ओर कोई दीवार नहीं होती थी। लेवियों को शहर के चारों ओर </w:t>
      </w:r>
      <w:r>
        <w:rPr>
          <w:b/>
          <w:lang w:val="hi_IN" w:bidi="hi_IN"/>
        </w:rPr>
        <w:t>चराई</w:t>
      </w:r>
      <w:r>
        <w:rPr>
          <w:lang w:val="hi_IN" w:bidi="hi_IN"/>
        </w:rPr>
        <w:t xml:space="preserve"> की भूमि भी मिलती है। शहरों और चराई की भूमि का अनुवाद उसी तरह करें जैसे आपने पिछले भागों में किया है।</w:t>
      </w:r>
    </w:p>
    <w:p>
      <w:pPr/>
      <w:r>
        <w:rPr>
          <w:lang w:val="hi_IN" w:bidi="hi_IN"/>
        </w:rPr>
      </w:r>
      <w:r>
        <w:rPr>
          <w:lang w:val="hi_IN" w:bidi="hi_IN"/>
        </w:rPr>
        <w:t xml:space="preserve">लेवियों के शहर </w:t>
      </w:r>
      <w:r>
        <w:rPr>
          <w:b/>
          <w:lang w:val="hi_IN" w:bidi="hi_IN"/>
        </w:rPr>
        <w:t>इस्राएलियों</w:t>
      </w:r>
      <w:r>
        <w:rPr>
          <w:lang w:val="hi_IN" w:bidi="hi_IN"/>
        </w:rPr>
        <w:t xml:space="preserve"> के पूरे देश में थे। इस्राएलियों का अनुवाद उसी तरह करें जैसे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b/>
          <w:lang w:val="hi_IN" w:bidi="hi_IN"/>
        </w:rPr>
        <w:t>यहोवा</w:t>
      </w:r>
      <w:r>
        <w:rPr>
          <w:lang w:val="hi_IN" w:bidi="hi_IN"/>
        </w:rPr>
        <w:t xml:space="preserve"> ने इस्राएल को वह भूमि दी जिसकी प्रतिज्ञा उसने इस्राएल के पूर्वजों से की थी। इस्राएल इस्राएली लोगों को दर्शाता है। यहोवा का अनुवाद उसी तरह करें जैसे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यहोशू की पुस्तक की शुरुआत में, यहोवा ने इस्राएलियों को उस प्रतिज्ञा की याद दिलाई थी कि वह उन्हें कनान देश देगा। प्रतिज्ञा का अर्थ “शपथ लेना” या “गंभीरता से वचन देना” भी हो सकता है।</w:t>
      </w:r>
    </w:p>
    <w:p>
      <w:pPr/>
      <w:r>
        <w:rPr>
          <w:lang w:val="hi_IN" w:bidi="hi_IN"/>
        </w:rPr>
      </w:r>
      <w:r>
        <w:rPr>
          <w:lang w:val="hi_IN" w:bidi="hi_IN"/>
        </w:rPr>
        <w:t>यहाँ रुकें और समूह में इस प्रश्न पर चर्चा करें: आप इस विचार का अनुवाद कैसे करेंगे कि यहोवा ने इस्राएल को वह देश देने की गंभीर प्रतिज्ञा की थी? याद रखें कि "गंभीरता से वचन देना" या "</w:t>
      </w:r>
      <w:r>
        <w:rPr>
          <w:b/>
          <w:lang w:val="hi_IN" w:bidi="hi_IN"/>
        </w:rPr>
        <w:t>शपथ</w:t>
      </w:r>
      <w:r>
        <w:rPr>
          <w:lang w:val="hi_IN" w:bidi="hi_IN"/>
        </w:rPr>
        <w:t xml:space="preserve">" का अनुवाद उसी तरह करना चाहिए जैसे यहोशू की पुस्तक की शुरुआत में किया गया था। गंभीर प्रतिज्ञाओं और शपथों के बारे में अधिक जानकारी के लिए, मुख्य शब्दावली में </w:t>
      </w:r>
      <w:r>
        <w:rPr>
          <w:lang w:val="hi_IN" w:bidi="hi_IN"/>
        </w:rPr>
        <w:t>शपथ</w:t>
      </w:r>
      <w:r>
        <w:rPr>
          <w:lang w:val="hi_IN" w:bidi="hi_IN"/>
        </w:rPr>
        <w:t xml:space="preserve"> देखें। इस ऑडियो को यहाँ रोकें।</w:t>
      </w:r>
    </w:p>
    <w:p>
      <w:pPr/>
      <w:r>
        <w:rPr>
          <w:lang w:val="hi_IN" w:bidi="hi_IN"/>
        </w:rPr>
      </w:r>
      <w:r>
        <w:rPr>
          <w:lang w:val="hi_IN" w:bidi="hi_IN"/>
        </w:rPr>
        <w:t>इस्राएलियों ने उस देश को ले लिया और उसे जीत लिया। वे उस देश में रहते थे। यही वह बात है जिसकी प्रतिज्ञा यहोवा ने यहोशू की पुस्तक की शुरुआत में इस्राएल से की थी, कि इस्राएल उस भूमि पर अधिकार करेगा।</w:t>
      </w:r>
    </w:p>
    <w:p>
      <w:pPr/>
      <w:r>
        <w:rPr>
          <w:lang w:val="hi_IN" w:bidi="hi_IN"/>
        </w:rPr>
      </w:r>
      <w:r>
        <w:rPr>
          <w:lang w:val="hi_IN" w:bidi="hi_IN"/>
        </w:rPr>
        <w:t xml:space="preserve">यहाँ रुकें और समूह में इस प्रश्न पर चर्चा करें: आप इस्राएल के उस </w:t>
      </w:r>
      <w:r>
        <w:rPr>
          <w:b/>
          <w:lang w:val="hi_IN" w:bidi="hi_IN"/>
        </w:rPr>
        <w:t>भूमि पर अधिकार करने</w:t>
      </w:r>
      <w:r>
        <w:rPr>
          <w:lang w:val="hi_IN" w:bidi="hi_IN"/>
        </w:rPr>
        <w:t xml:space="preserve"> या उसे जीतने के विचार का अनुवाद कैसे करेंगे? याद रखें कि "भूमि पर अधिकार करने" का अनुवाद उसी तरह करना चाहिए जैसे यहोशू की पुस्तक की शुरुआत में किया गया था। इस ऑडियो को यहाँ रोकें।</w:t>
      </w:r>
    </w:p>
    <w:p>
      <w:pPr/>
      <w:r>
        <w:rPr>
          <w:lang w:val="hi_IN" w:bidi="hi_IN"/>
        </w:rPr>
      </w:r>
      <w:r>
        <w:rPr>
          <w:lang w:val="hi_IN" w:bidi="hi_IN"/>
        </w:rPr>
        <w:t>यहोवा ने इस्राएल के लोगों को उस भूमि में विश्राम और सुरक्षा दी। इससे यहोवा की वह गंभीर प्रतिज्ञा भी पूरी हुई जो उसने इस्राएल के पूर्वजों से की थी कि वह इस्राएल को उस भूमि में विश्राम देगा। इस्राएल का कोई भी शत्रु इस्राएल को पराजित नहीं कर सका।</w:t>
      </w:r>
    </w:p>
    <w:p>
      <w:pPr/>
      <w:r>
        <w:rPr>
          <w:lang w:val="hi_IN" w:bidi="hi_IN"/>
        </w:rPr>
      </w:r>
      <w:r>
        <w:rPr>
          <w:lang w:val="hi_IN" w:bidi="hi_IN"/>
        </w:rPr>
        <w:t>यहाँ रुकें और समूह में इस प्रश्न पर चर्चा करें: आप “चारों ओर से विश्राम” के विचार का अनुवाद कैसे करेंगे? कुछ उदाहरण इस तरह हो सकते हैं: “पूरे देश में शांति,” या “उनके चारों ओर इस ऑडियो को यहाँ रोकें।</w:t>
      </w:r>
    </w:p>
    <w:p>
      <w:pPr/>
      <w:r>
        <w:rPr>
          <w:lang w:val="hi_IN" w:bidi="hi_IN"/>
        </w:rPr>
      </w:r>
      <w:r>
        <w:rPr>
          <w:lang w:val="hi_IN" w:bidi="hi_IN"/>
        </w:rPr>
        <w:t xml:space="preserve">यहोवा की इस्राएल के घराने के लिए सभी भली प्रतिज्ञाएँ पूरी हुईं। कोई भी प्रतिज्ञा असफल नहीं हुई। </w:t>
      </w:r>
      <w:r>
        <w:rPr>
          <w:b/>
          <w:lang w:val="hi_IN" w:bidi="hi_IN"/>
        </w:rPr>
        <w:t>इस्राएल का घराना</w:t>
      </w:r>
      <w:r>
        <w:rPr>
          <w:lang w:val="hi_IN" w:bidi="hi_IN"/>
        </w:rPr>
        <w:t xml:space="preserve"> इस्राएल के सभी लोग हैं। "इस्राएल के घराना" का अनुवाद ठीक वैसे ही करें, जैसा आपने पिछले उन भागों में किया है जिनमें किसी समुदाय के घराने या परिवार-समूह की चर्चा की गई है। इस्राएल के घराने के बारे में अधिक जानकारी के लिए, मुख्य शब्दावली में </w:t>
      </w:r>
      <w:r>
        <w:rPr>
          <w:lang w:val="hi_IN" w:bidi="hi_IN"/>
        </w:rPr>
        <w:t>घराना</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22:1–12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22:1–12 को सुनें और अपने मन में रखें।</w:t>
      </w:r>
    </w:p>
    <w:p>
      <w:pPr/>
      <w:r>
        <w:rPr>
          <w:lang w:val="hi_IN" w:bidi="hi_IN"/>
        </w:rPr>
      </w:r>
      <w:r>
        <w:rPr>
          <w:lang w:val="hi_IN" w:bidi="hi_IN"/>
        </w:rPr>
        <w:t>यदि सम्भव हो, तो यहोशू 22:1–12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22:1–12 का ऑडियो संस्करण सबसे आसानी से समझ में आने वाले अनुवाद में सुनें।</w:t>
      </w:r>
    </w:p>
    <w:p>
      <w:pPr/>
      <w:r>
        <w:rPr>
          <w:lang w:val="hi_IN" w:bidi="hi_IN"/>
        </w:rPr>
      </w:r>
      <w:r>
        <w:rPr>
          <w:lang w:val="hi_IN" w:bidi="hi_IN"/>
        </w:rPr>
        <w:t>यहोशू की पुस्तक के इस बिन्दु तक इस्राएली एक एकजुट लोग के तौर पर मिलकर लड़े हैं। इस्राएलियों ने विश्वासयोग्यता से यहोवा की आज्ञा मानी है और अपने अगुवे यहोशू का अनुसरण करते हुए पूरे कनान देश में नगरों और शहरों को जीत लिया है। बदले में, यहोवा ने इस्राएल को इन स्थानों को जीतने में सहायता की है, और इस्राएल को उनके शत्रुओं पर विजय दी। याद रखें, 400 से अधिक साल पहले यहोवा ने अब्राहम से वादा किया था कि वह कनान की भूमि अब्राहम के वंशजों को देगा। यहोवा ने अपना वादा निभाया और इस्राएल के गोत्रों के बीच भूमि का बँटवारा किया; उसने बड़े गोत्रों को अधिक भूमि दी और छोटे गोत्रों को कम। तब इस्राएलियों ने लेवियों के लिए चराई के क्षेत्र वाले शहरों को चुना, और पूरे देश में विशेष शरण शहर, जो यहोवा के मूसा के माध्यम से दिए गए निर्देशों के अनुसार थे।</w:t>
      </w:r>
    </w:p>
    <w:p>
      <w:pPr/>
      <w:r>
        <w:rPr>
          <w:lang w:val="hi_IN" w:bidi="hi_IN"/>
        </w:rPr>
      </w:r>
      <w:r>
        <w:rPr>
          <w:lang w:val="hi_IN" w:bidi="hi_IN"/>
        </w:rPr>
        <w:t>इस भाग में, यहोशू एक और प्रतिज्ञा निभाएगा, जो मूसा ने पहले कहा था और बाद में यहोशू ने दोहराया। रूबेन, गाद और मनश्शे के आधे गोत्र के लिए यह प्रतिज्ञा उस भूमि के भाग के बारे में थी जो यहोवा उन्हें विरासत के रूप में देगा।</w:t>
      </w:r>
    </w:p>
    <w:p>
      <w:pPr/>
      <w:r>
        <w:rPr>
          <w:lang w:val="hi_IN" w:bidi="hi_IN"/>
        </w:rPr>
      </w:r>
      <w:r>
        <w:rPr>
          <w:lang w:val="hi_IN" w:bidi="hi_IN"/>
        </w:rPr>
        <w:t>आपको पिछली कहानियों से याद होगा कि इन गोत्रों ने मूसा और बाद में यहोशू से एक गंभीर वादा किया था। इन गोत्रों के अगुवों ने कहा कि वे अपने लोगों को युद्ध में भेजेंगे और इस्राएल के अन्य गोत्रों को कनान देश को जीतने में मदद करेंगे। विश्वासयोग्य होने के प्रतिफल के रूप में, मूसा ने रूबेनियों, गादियों और मनश्शे के आधे गोत्र से एक वादा किया। उसने उनसे यरदन नदी के पूर्व की ओर उनके परिवारों और पशुओं के लिए भूमि का एक भाग देने का वादा किया। कुछ बाइबल विद्वान रूबेन, गाद और मनश्शे के आधे गोत्र को एक साथ समूह बनाते हैं और उन्हें "पूर्वी गोत्र" कहते हैं, क्योंकि उन्होंने यरदन नदी के पूर्व में भूमि माँगी थी।</w:t>
      </w:r>
    </w:p>
    <w:p>
      <w:pPr/>
      <w:r>
        <w:rPr>
          <w:lang w:val="hi_IN" w:bidi="hi_IN"/>
        </w:rPr>
      </w:r>
      <w:r>
        <w:rPr>
          <w:lang w:val="hi_IN" w:bidi="hi_IN"/>
        </w:rPr>
        <w:t>यदि आवश्यक हो, तो यहाँ रुकें और समूह में यरदन नदी के पूर्व और पश्चिम की ओर इस्राएल के गोत्रों के बीच भूमि के बँटवारे का नक्शा देखें। शीलो के स्थान पर ध्यान दें। इस ऑडियो को यहाँ रोकें।</w:t>
      </w:r>
    </w:p>
    <w:p>
      <w:pPr/>
      <w:r>
        <w:rPr>
          <w:lang w:val="hi_IN" w:bidi="hi_IN"/>
        </w:rPr>
      </w:r>
      <w:r>
        <w:rPr>
          <w:lang w:val="hi_IN" w:bidi="hi_IN"/>
        </w:rPr>
        <w:t>यह कहानी शीलो से शुरू होती है, जहाँ निवास-स्थान खड़ा था और इस्राएलियों ने डेरा डाला था। यहोशू पूर्वी गोत्रों के पुरुषों को इकट्ठा करता है ताकि उनसे एक बहुत महत्वपूर्ण मामले के बारे में बात किया जा सके। यहोशू इन गोत्रों की बड़ाई करके शुरू करता है क्योंकि वे इस्राएल के अगुवों की आज्ञा मानते हैं—पहले मूसा और फिर स्वयं यहोशू</w:t>
      </w:r>
    </w:p>
    <w:p>
      <w:pPr/>
      <w:r>
        <w:rPr>
          <w:lang w:val="hi_IN" w:bidi="hi_IN"/>
        </w:rPr>
      </w:r>
      <w:r>
        <w:rPr>
          <w:lang w:val="hi_IN" w:bidi="hi_IN"/>
        </w:rPr>
        <w:t>यहोशू मूसा को "यहोवा का सेवक" कहता है, क्योंकि मूसा वह सब कुछ करने में सावधान था जो यहोवा ने उसे करने के लिए कहा था। इस तरह यहोशू यह दर्शाता है कि जब भी मूसा ने इस्राएल को निर्देश या आज्ञाएँ दीं, तो उसने ऐसा यहोवा की ओर से और यहोवा की आज्ञाकारिता में किया था। अतः, मूसा और यहोशू के निर्देशों का पालन करते हुए, ताकि वे बाकी इस्राएलियों को उस भूमि को जीतने में सहायता दे सकें जो यहोवा ने उन्हें यरदन नदी के पश्चिम में दी थी, पूर्वी गोत्र यहोवा की आज्ञा का पालन कर रहे थे।</w:t>
      </w:r>
    </w:p>
    <w:p>
      <w:pPr/>
      <w:r>
        <w:rPr>
          <w:lang w:val="hi_IN" w:bidi="hi_IN"/>
        </w:rPr>
      </w:r>
      <w:r>
        <w:rPr>
          <w:lang w:val="hi_IN" w:bidi="hi_IN"/>
        </w:rPr>
        <w:t>यहाँ रुकें और समूह में इस प्रश्न पर चर्चा करें: आपकी संस्कृति में सर्वोच्च अधिकार किसके पास है? वह अगुवा लोगों को महत्वपूर्ण संदेश कैसे भेजता है? यदि अगुवा किसी दूसरे व्यक्ति का उपयोग करके संदेश भेजता है, तो लोग कैसे जानते हैं कि संदेश वास्तव में अगुवे की ओर से है? इस ऑडियो को यहाँ रोकें।</w:t>
      </w:r>
    </w:p>
    <w:p>
      <w:pPr/>
      <w:r>
        <w:rPr>
          <w:lang w:val="hi_IN" w:bidi="hi_IN"/>
        </w:rPr>
      </w:r>
      <w:r>
        <w:rPr>
          <w:lang w:val="hi_IN" w:bidi="hi_IN"/>
        </w:rPr>
        <w:t>यहोशू पूर्वी गोत्रों की बड़ाई करता है क्योंकि वे अपनी प्रतिज्ञा या वचन को निभाने में विश्वासयोग्य रहे हैं, ताकि अन्य इस्राएली गोत्रों को भूमि पर अधिकार करने में मदद की जा सके। यहोशू स्वीकार करता है कि पूर्वी गोत्रों ने लंबे समय तक इस प्रतिज्ञा को निभाया था। बाइबल के कुछ विद्वानों का मानना है कि शायद 30 साल बीत चुके होंगे, जब पूर्वी गोत्रों के पुरुषों ने अपने परिवारों को यरदन नदी के पूर्व की भूमि में छोड़ दिया था, ताकि बाकी इस्राएलियों की सहायता की जा सके।</w:t>
      </w:r>
    </w:p>
    <w:p>
      <w:pPr/>
      <w:r>
        <w:rPr>
          <w:lang w:val="hi_IN" w:bidi="hi_IN"/>
        </w:rPr>
      </w:r>
      <w:r>
        <w:rPr>
          <w:lang w:val="hi_IN" w:bidi="hi_IN"/>
        </w:rPr>
        <w:t xml:space="preserve">पूर्वी गोत्रों ने इस्राएल के बाकी गोत्रों के साथ रहने का अपना वादा निभाया, और यहोवा ने इस्राएलियों को उनके शत्रुओं से विश्राम देने की अपनी प्रतिज्ञा निभाई। अब, यहोशू पूर्वी गोत्रों को यरदन नदी के पूर्व में अपने घरों में लौटने की अनुमति देकर </w:t>
      </w:r>
      <w:r>
        <w:rPr>
          <w:b/>
          <w:lang w:val="hi_IN" w:bidi="hi_IN"/>
        </w:rPr>
        <w:t>अपना</w:t>
      </w:r>
      <w:r>
        <w:rPr>
          <w:lang w:val="hi_IN" w:bidi="hi_IN"/>
        </w:rPr>
        <w:t xml:space="preserve"> वादा निभाता है। यह वह भूमि है जिसे मूसा ने उन्हें विरासत के रूप में देने का वादा किया था, यदि वे विश्वासयोग्य रूप से अपनी प्रतिज्ञा को निभाते हैं।</w:t>
      </w:r>
    </w:p>
    <w:p>
      <w:pPr/>
      <w:r>
        <w:rPr>
          <w:lang w:val="hi_IN" w:bidi="hi_IN"/>
        </w:rPr>
      </w:r>
      <w:r>
        <w:rPr>
          <w:lang w:val="hi_IN" w:bidi="hi_IN"/>
        </w:rPr>
        <w:t>यहाँ रुकें और समूह में से किसी को उस समय के बारे में एक कहानी बताने के लिए कहें जब उसने कुछ करने का वादा निभाया था। आपकी संस्कृति में, यदि कोई प्रतिज्ञा निभाता है तो क्या होता है? यदि वे वह नहीं करते जो उन्होंने वादा किया था, तो क्या होता है? इस ऑडियो को यहाँ रोकें।</w:t>
      </w:r>
    </w:p>
    <w:p>
      <w:pPr/>
      <w:r>
        <w:rPr>
          <w:lang w:val="hi_IN" w:bidi="hi_IN"/>
        </w:rPr>
      </w:r>
      <w:r>
        <w:rPr>
          <w:lang w:val="hi_IN" w:bidi="hi_IN"/>
        </w:rPr>
        <w:t>हालाँकि, पूर्वी गोत्रों के जाने से पहले, यहोशू उन्हें प्रोत्साहित करता है कि वे यरदन नदी के पूर्व में अपने देश में अच्छे और विश्वासयोग्य इस्राएली बने रहें। यहोशू उनसे आग्रह करता है कि वे मूसा के द्वारा व्यवस्था में यहोवा की दी हुई सभी आज्ञाओं का पालन करके और केवल यहोवा की ही उपासना करके, शेष इस्राएल के साथ एकता में बने रहें। यहोशू पूर्वी गोत्रों से कहता है कि वे मूसा ने यहोवा को प्रसन्न करने वाली जो बातें कही थीं, उन्हें करके यहोवा के प्रति अपना प्रेम दिखाएँ, और उसकी अच्छी तरह सेवा करके उसके प्रति विश्वासयोग्य और निष्ठावान रहें। यहोशू कहता है कि पूर्वी गोत्रों को ये काम अपने पूरे मन और प्राण से करना चाहिए। इसका अर्थ है कि पूर्वी गोत्रों के लोगों को पूरी तरह से अपने विचारों, कार्यों और भावनाओं के साथ यहोवा का अनुसरण करना चाहिए।</w:t>
      </w:r>
    </w:p>
    <w:p>
      <w:pPr/>
      <w:r>
        <w:rPr>
          <w:lang w:val="hi_IN" w:bidi="hi_IN"/>
        </w:rPr>
      </w:r>
      <w:r>
        <w:rPr>
          <w:lang w:val="hi_IN" w:bidi="hi_IN"/>
        </w:rPr>
        <w:t>इस समय लेखक हमें याद दिलाते हैं कि मूसा ने इससे पहले मनश्शे गोत्र के पूर्वी आधे हिस्से को बाशान नामक एक भू-भाग दिया था। इस बीच, यहोशू ने मनश्शे के गोत्र के अन्य आधे को यरदन नदी के पश्चिम की ओर उनके भाइयों के पास भूमि का एक भाग दे दिया। बाशान का अर्थ है "फलदायी।" बाशान यरदन नदी के उत्तर-पूर्व की ओर एक ऐसा क्षेत्र है, जहाँ पशुओं को पालने के लिए अच्छी मिट्टी है। एक और कहानी में, यहोवा ने इस्राएलियों को बाशान के राजा ओग और उसकी पूरी सेना पर विजय दी।</w:t>
      </w:r>
    </w:p>
    <w:p>
      <w:pPr/>
      <w:r>
        <w:rPr>
          <w:lang w:val="hi_IN" w:bidi="hi_IN"/>
        </w:rPr>
      </w:r>
      <w:r>
        <w:rPr>
          <w:lang w:val="hi_IN" w:bidi="hi_IN"/>
        </w:rPr>
        <w:t>जब यहोशू पूर्वी गोत्रों को उनके घरों को भेजता है, तो वह उन्हें आशीर्वाद भी देता है। उस समय, उनकी संस्कृति में, आशीर्वाद देना एक ऐसी प्रथा थी जिसे कोई अगुवा या परिवार का मुखिया किसी को विदा करते समय निभाता था। वह व्यक्ति अक्सर यहोवा से दूसरे व्यक्ति के लिए अच्छी चीजें करने और उसे भौतिक और आत्मिक लाभ देने के लिए कहता है। यहोशू रूबेन, गाद और मनश्शे के आधे गोत्र को आशीष देता है और उनसे कहता है कि वे यरदन नदी के पूर्व में अपने तम्बू में लौट जाएँ, उन वस्तुओं या लूट के बहुत धन लेकर जिन्हें इस्राएलियों ने कनान में लड़े हुए युद्धों से इकट्ठा किया था। इस धन में मवेशियों के बहुत से पशु, चाँदी, सोना, पीतल और लोहे जैसी बहुमूल्य धातुएँ, और एक बड़ी मात्रा में कपड़े शामिल हैं।</w:t>
      </w:r>
    </w:p>
    <w:p>
      <w:pPr/>
      <w:r>
        <w:rPr>
          <w:lang w:val="hi_IN" w:bidi="hi_IN"/>
        </w:rPr>
      </w:r>
      <w:r>
        <w:rPr>
          <w:lang w:val="hi_IN" w:bidi="hi_IN"/>
        </w:rPr>
        <w:t>यहाँ रुकें और समूह में इन प्रश्नों पर चर्चा करें: जब आपके संस्कृति में अगुवा किसी से विदा लेते हैं, तो वे कौन-सी परंपराएँ अपनाते हैं? आपकी संस्कृति में लोग किन चीजों को बहुमूल्य उपहार मानते हैं? इस ऑडियो को यहाँ रोकें।</w:t>
      </w:r>
    </w:p>
    <w:p>
      <w:pPr/>
      <w:r>
        <w:rPr>
          <w:lang w:val="hi_IN" w:bidi="hi_IN"/>
        </w:rPr>
      </w:r>
      <w:r>
        <w:rPr>
          <w:lang w:val="hi_IN" w:bidi="hi_IN"/>
        </w:rPr>
        <w:t>यहोशू पूर्वी गोत्रों से यह भी कहता है कि वे लूट को अपने घर लौटने वाले रिश्तेदारों के साथ बाँटें, ठीक वैसे ही जैसे पिछली कहानी में जब यहोवा ने मूसा को आदेश दिया था कि वह युद्ध में लड़ने वाले पुरुषों और घर में रहने वाले लोगों के बीच समान रूप से बाँटे। यह प्रथा शायद यह बताती है कि यहोवा चाहता था कि इस्राएल की जाति की मदद करने वाले हर व्यक्ति को प्रतिफल मिले।</w:t>
      </w:r>
    </w:p>
    <w:p>
      <w:pPr/>
      <w:r>
        <w:rPr>
          <w:lang w:val="hi_IN" w:bidi="hi_IN"/>
        </w:rPr>
      </w:r>
      <w:r>
        <w:rPr>
          <w:lang w:val="hi_IN" w:bidi="hi_IN"/>
        </w:rPr>
        <w:t>पूर्वी गोत्र कनान के शीलो में बाकी इस्राएलियों को छोड़कर अपने घर की ओर अपनी यात्रा शुरू करते हैं, जो गिलाद देश में एक पथरीला क्षेत्र है जिसे यहोवा ने पहले मूसा को देने के लिए कहा था। मनश्शे की भूमि का आधा गोत्र बाशान गिलाद के उत्तर में स्थित है।</w:t>
      </w:r>
    </w:p>
    <w:p>
      <w:pPr/>
      <w:r>
        <w:rPr>
          <w:lang w:val="hi_IN" w:bidi="hi_IN"/>
        </w:rPr>
      </w:r>
      <w:r>
        <w:rPr>
          <w:lang w:val="hi_IN" w:bidi="hi_IN"/>
        </w:rPr>
        <w:t>पूर्वी गोत्र कनान देश से निकलकर यरदन नदी को पार करके गिलाद में प्रवेश करने से पहले, वे एक ऐसे स्थान पर पहुँचते हैं जिसे कभी-कभी गलीलोत कहा जाता है। गलीलोत का अर्थ है सीमा, या सरहद है। गलीलोत किसी वास्तविक स्थान का नाम हो सकता है, या यह कनान की सीमा पर यरदन नदी के पास स्थित एक स्थान का विवरण हो सकता है। गलीलोत का सटीक स्थान अज्ञात है। कुछ बाइबल विद्वानों का मानना है कि यह वह स्थान है जहाँ यहोवा ने पहले एक कहानी में इस्राएल के प्रत्येक गोत्र को कहा था कि वे उन पत्थरों से एक स्मारक बनाएं जिन्हें उन्होंने यरदन नदी के तल से लिया था, जहाँ उन्होंने सूखी भूमि पर नदी पार करके कनान में प्रवेश किया था।</w:t>
      </w:r>
    </w:p>
    <w:p>
      <w:pPr/>
      <w:r>
        <w:rPr>
          <w:lang w:val="hi_IN" w:bidi="hi_IN"/>
        </w:rPr>
      </w:r>
      <w:r>
        <w:rPr>
          <w:lang w:val="hi_IN" w:bidi="hi_IN"/>
        </w:rPr>
        <w:t>यहाँ रुकें और समूह में इस प्रश्न पर चर्चा करें: आपकी संस्कृति लोगों के समूहों के बीच महत्वपूर्ण घटनाओं या समझौतों को कैसे चिह्नित करती है? इस ऑडियो को यहाँ रोकें।</w:t>
      </w:r>
    </w:p>
    <w:p>
      <w:pPr/>
      <w:r>
        <w:rPr>
          <w:lang w:val="hi_IN" w:bidi="hi_IN"/>
        </w:rPr>
      </w:r>
      <w:r>
        <w:rPr>
          <w:lang w:val="hi_IN" w:bidi="hi_IN"/>
        </w:rPr>
        <w:t>पूर्वी गोत्र अपनी यात्रा को रोकने और यरदन नदी के पास एक बहुत बड़ी वेदी बनाने का निर्णय लेते हैं। वेदी आमतौर पर एक प्रकार की मेज़ या मंच को दर्शाता है, जहाँ इस्राएलियों ने परमेश्वर के लिए भेंट के रूप में पशुओं को मारकर जलाया था। हम नहीं जानते कि पूर्वी गोत्रों ने वेदी क्यों बनाई, या वह कैसी दिखती थी। हम यह भी नहीं जानते कि यह वेदी कितनी बड़ी थी। हालाँकि, वेदी शायद इतनी बड़ी थी कि लोग दूर से देख सकते थे।</w:t>
      </w:r>
    </w:p>
    <w:p>
      <w:pPr/>
      <w:r>
        <w:rPr>
          <w:lang w:val="hi_IN" w:bidi="hi_IN"/>
        </w:rPr>
      </w:r>
      <w:r>
        <w:rPr>
          <w:lang w:val="hi_IN" w:bidi="hi_IN"/>
        </w:rPr>
        <w:t>यहाँ रुकें और समूह में पत्थर की वेदी के उदाहरण की तस्वीर देखें। इस ऑडियो को यहाँ रोकें।</w:t>
      </w:r>
    </w:p>
    <w:p>
      <w:pPr/>
      <w:r>
        <w:rPr>
          <w:lang w:val="hi_IN" w:bidi="hi_IN"/>
        </w:rPr>
      </w:r>
      <w:r>
        <w:rPr>
          <w:lang w:val="hi_IN" w:bidi="hi_IN"/>
        </w:rPr>
        <w:t>जल्द ही, यरदन नदी के पश्चिम की ओर सभी इस्राएली इसके बारे में सुनते हैं, और वे खुश नहीं होते! सभी इस्राएली शीलो में इकट्ठा होते हैं, पूर्वी गोत्रों के विरुद्ध युद्ध में जाने के लिए तैयार होते हैं। अचानक, यहोशू द्वारा पूर्वी गोत्रों को आशीष देने और उन्हें उनके रास्ते पर भेज देने के कुछ ही समय बाद, इस्राएल के सभी गोत्रों के बीच अलगाव का खतरा पैदा हो जाता है।</w:t>
      </w:r>
      <w:r>
        <w:rPr>
          <w:lang w:val="hi_IN" w:bidi="hi_IN"/>
        </w:rPr>
      </w:r>
    </w:p>
    <w:p>
      <w:pPr>
        <w:pStyle w:val="Heading3"/>
      </w:pPr>
      <w:r>
        <w:rPr>
          <w:lang w:val="hi_IN" w:bidi="hi_IN"/>
        </w:rPr>
        <w:t>घटनाओं को समझाना</w:t>
      </w:r>
    </w:p>
    <w:p>
      <w:pPr/>
      <w:r>
        <w:rPr>
          <w:lang w:val="hi_IN" w:bidi="hi_IN"/>
        </w:rPr>
      </w:r>
      <w:r>
        <w:rPr>
          <w:lang w:val="hi_IN" w:bidi="hi_IN"/>
        </w:rPr>
        <w:t>यहोशू 22:1–12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यहोशू पूर्वी गोत्रों को आशीष देता है और उन्हें यरदन नदी के पूर्व में अपनी विरासत की भूमि पर लौटने की अनुमति देता है।</w:t>
      </w:r>
    </w:p>
    <w:p>
      <w:pPr/>
      <w:r>
        <w:rPr>
          <w:lang w:val="hi_IN" w:bidi="hi_IN"/>
        </w:rPr>
      </w:r>
      <w:r>
        <w:rPr>
          <w:b/>
          <w:lang w:val="hi_IN" w:bidi="hi_IN"/>
        </w:rPr>
        <w:t>दूसरे दृश्य में:</w:t>
      </w:r>
      <w:r>
        <w:rPr>
          <w:lang w:val="hi_IN" w:bidi="hi_IN"/>
        </w:rPr>
        <w:t xml:space="preserve"> पूर्वी गोत्र अपनी घर वापसी की यात्रा रोककर यरदन नदी के पास एक बड़ी वेदी बनाते हैं।</w:t>
      </w:r>
    </w:p>
    <w:p>
      <w:pPr/>
      <w:r>
        <w:rPr>
          <w:lang w:val="hi_IN" w:bidi="hi_IN"/>
        </w:rPr>
      </w:r>
      <w:r>
        <w:rPr>
          <w:b/>
          <w:lang w:val="hi_IN" w:bidi="hi_IN"/>
        </w:rPr>
        <w:t>तीसरे दृश्य में:</w:t>
      </w:r>
      <w:r>
        <w:rPr>
          <w:lang w:val="hi_IN" w:bidi="hi_IN"/>
        </w:rPr>
        <w:t xml:space="preserve"> बाकी इस्राएल पूर्वी गोत्रों द्वारा बनाई गई वेदी की खबर पर प्रतिक्रिया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रूबेन, गाद और मनश्शे के आधे गोत्र के पुरुष, जिन्हें कभी-कभी पूर्वी गोत्र कहा जाता है</w:t>
      </w:r>
    </w:p>
    <w:p>
      <w:pPr>
        <w:pStyle w:val="ListBullet"/>
        <w:spacing w:line="240" w:lineRule="auto"/>
        <w:ind w:left="720"/>
      </w:pPr>
      <w:r>
        <w:rPr>
          <w:lang w:val="hi_IN" w:bidi="hi_IN"/>
        </w:rPr>
      </w:r>
      <w:r>
        <w:rPr>
          <w:lang w:val="hi_IN" w:bidi="hi_IN"/>
        </w:rPr>
        <w:t>यहोवा का सेवक मूसा</w:t>
      </w:r>
    </w:p>
    <w:p>
      <w:pPr>
        <w:pStyle w:val="ListBullet"/>
        <w:spacing w:line="240" w:lineRule="auto"/>
        <w:ind w:left="720"/>
      </w:pPr>
      <w:r>
        <w:rPr>
          <w:lang w:val="hi_IN" w:bidi="hi_IN"/>
        </w:rPr>
      </w:r>
      <w:r>
        <w:rPr>
          <w:lang w:val="hi_IN" w:bidi="hi_IN"/>
        </w:rPr>
        <w:t>इस्राएल के शेष गोत्र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शीलो में होता है, शायद निवास-स्थान या मिलापवाले तम्बू में, यहोवा द्वारा इस्राएलियों के बीच भूमि को बाँटने के कुछ समय बाद ।</w:t>
      </w:r>
    </w:p>
    <w:p>
      <w:pPr/>
      <w:r>
        <w:rPr>
          <w:lang w:val="hi_IN" w:bidi="hi_IN"/>
        </w:rPr>
      </w:r>
      <w:r>
        <w:rPr>
          <w:lang w:val="hi_IN" w:bidi="hi_IN"/>
        </w:rPr>
        <w:t>यहोशू पूर्वी गोत्रों को बुलाता है, और वह उनकी बड़ाई करता है क्योंकि उन्होंने "उसकी बात को सुना।" यहोशू अपने निर्देशों का पालन करने के लिए उनकी बड़ाई कर रहा है।</w:t>
      </w:r>
    </w:p>
    <w:p>
      <w:pPr/>
      <w:r>
        <w:rPr>
          <w:lang w:val="hi_IN" w:bidi="hi_IN"/>
        </w:rPr>
      </w:r>
      <w:r>
        <w:rPr>
          <w:lang w:val="hi_IN" w:bidi="hi_IN"/>
        </w:rPr>
        <w:t>यहाँ रुकें और चर्चा करें कि आप यह दिखाने के लिए किस शब्द या वाक्यांश का उपयोग करेंगे कि इस्राएलियों ने मूसा और यहोशू की आज्ञा मानी। ऑडियो को यहाँ रोकें।</w:t>
      </w:r>
    </w:p>
    <w:p>
      <w:pPr/>
      <w:r>
        <w:rPr>
          <w:lang w:val="hi_IN" w:bidi="hi_IN"/>
        </w:rPr>
      </w:r>
      <w:r>
        <w:rPr>
          <w:lang w:val="hi_IN" w:bidi="hi_IN"/>
        </w:rPr>
        <w:t>यहोशू पूर्वी गोत्रों की अपने साथी इस्राएलियों के प्रति निष्ठा की भी बड़ाई करता है। यहोशू पूर्वी गोत्रों को उनके उस वचन से मुक्त करता है कि वे बाकी इस्राएलियों के साथ बने रहें। यहोशू पूर्वी गोत्रों को उस भूमि पर लौटने की अनुमति देता है जो यहोवा के सेवक मूसा ने उन्हें यरदन नदी के पूर्व की ओर दी थी।</w:t>
      </w:r>
    </w:p>
    <w:p>
      <w:pPr/>
      <w:r>
        <w:rPr>
          <w:lang w:val="hi_IN" w:bidi="hi_IN"/>
        </w:rPr>
      </w:r>
      <w:r>
        <w:rPr>
          <w:lang w:val="hi_IN" w:bidi="hi_IN"/>
        </w:rPr>
        <w:t>ध्यान दें कि यहोशू दो बार मूसा को "यहोवा का सेवक" कहता है। यहोशू ऐसा पूर्वी गोत्र का ध्यान मूसा के बारे में कुछ बातों की ओर आकर्षित करने के लिए करता है। सबसे पहले, यहोशू उन्हें याद दिलाता है कि मूसा का अधिकार यहोवा से आया था और मूसा ने इस्राएलियों को जो बातें बताई थीं वे यहोवा से थीं। दूसरा, यहोशू मूसा का उपयोग पूर्वी गोत्रों के लिए एक उदाहरण के रूप में करता है। "यहोवा के सेवक" के रूप में मूसा इस्राएली लोगों का एक महान अगुवा था, लेकिन वह एक नम्र अनुयायी भी था। मूसा ने अपने जीवन से यह दिखाकर लोगों की अच्छी तरह अगुवाई की कि यहोवा के निर्देशों का विश्वासयोग्य रूप से पालन कैसे करना है।</w:t>
      </w:r>
    </w:p>
    <w:p>
      <w:pPr/>
      <w:r>
        <w:rPr>
          <w:lang w:val="hi_IN" w:bidi="hi_IN"/>
        </w:rPr>
      </w:r>
      <w:r>
        <w:rPr>
          <w:lang w:val="hi_IN" w:bidi="hi_IN"/>
        </w:rPr>
        <w:t>यहोशू पूर्वी गोत्रों से आग्रह करता है कि जब वे यरदन नदी के पूर्व की भूमि में अपने इस्राएली भाइयों से दूर हों, तब भी वे मूसा के नियमों का पालन करते रहें।</w:t>
      </w:r>
    </w:p>
    <w:p>
      <w:pPr/>
      <w:r>
        <w:rPr>
          <w:lang w:val="hi_IN" w:bidi="hi_IN"/>
        </w:rPr>
      </w:r>
      <w:r>
        <w:rPr>
          <w:lang w:val="hi_IN" w:bidi="hi_IN"/>
        </w:rPr>
        <w:t>यहोशू पूर्वी गोत्रों को निर्देश देता है कि वे अपने परमेश्वर यहोवा के प्रति वफादार बने रहें। यहोशू कहता है कि उन्हें यहोवा से प्रेम करना चाहिए और उसके सभी मार्गों पर चलना चाहिए। यह यह कहने का एक तरीका है कि पूर्वी गोत्रों को यहोवा को प्रसन्न करने के लिए सब कुछ करना चाहिए। यहोशू कहता है कि पूर्वी गोत्रों को यहोवा को मजबूती से पकड़े रहना चाहिए। दूसरे शब्दों में, पूर्वी गोत्रों को यहोवा से जुड़े रहना चाहिए, उसके प्रति वफादार रहना चाहिए और उसके प्रति विश्वासयोग्य रहना चाहिए। पूर्वी गोत्रों को यहोवा के अलावा किसी अन्य देवता की उपासना नहीं करनी चाहिए।</w:t>
      </w:r>
    </w:p>
    <w:p>
      <w:pPr/>
      <w:r>
        <w:rPr>
          <w:lang w:val="hi_IN" w:bidi="hi_IN"/>
        </w:rPr>
      </w:r>
      <w:r>
        <w:rPr>
          <w:lang w:val="hi_IN" w:bidi="hi_IN"/>
        </w:rPr>
        <w:t>यहाँ रुकें और चर्चा करें कि आप कैसे वर्णन करेंगे कि पूर्वी गोत्रों को यहोवा से प्रेम करना चाहिए और यहोवा के प्रति वफादार होना चाहिए। ऑडियो को यहाँ रोकें।</w:t>
      </w:r>
    </w:p>
    <w:p>
      <w:pPr/>
      <w:r>
        <w:rPr>
          <w:lang w:val="hi_IN" w:bidi="hi_IN"/>
        </w:rPr>
      </w:r>
      <w:r>
        <w:rPr>
          <w:lang w:val="hi_IN" w:bidi="hi_IN"/>
        </w:rPr>
        <w:t>तब यहोशू कहता है कि पूर्वी गोत्रों को अपने पूरे मन और पूरे प्राण से यहोवा की सेवा करनी चाहिए, जो यह कहने का एक तरीका है कि उन्हें अपने सोचने और अपने हर काम में यहोवा की उपासना और सेवा करनी चाहिए।</w:t>
      </w:r>
    </w:p>
    <w:p>
      <w:pPr/>
      <w:r>
        <w:rPr>
          <w:lang w:val="hi_IN" w:bidi="hi_IN"/>
        </w:rPr>
      </w:r>
      <w:r>
        <w:rPr>
          <w:lang w:val="hi_IN" w:bidi="hi_IN"/>
        </w:rPr>
        <w:t>यहाँ रुकें और चर्चा करें कि आप अपने पूरे मन और प्राण से यहोवा की सेवा कैसे करते हैं। ऑडियो को यहाँ रोकें।</w:t>
      </w:r>
    </w:p>
    <w:p>
      <w:pPr/>
      <w:r>
        <w:rPr>
          <w:lang w:val="hi_IN" w:bidi="hi_IN"/>
        </w:rPr>
      </w:r>
      <w:r>
        <w:rPr>
          <w:lang w:val="hi_IN" w:bidi="hi_IN"/>
        </w:rPr>
        <w:t>यहाँ, लेखक कुछ अतिरिक्त जानकारी देता है और कहता है कि मूसा ने विशेष रूप से यरदन नदी के पूर्व की ओर बाशान का क्षेत्र मनश्शे के आधे गोत्र को दे दिया था। मनश्शे के गोत्र के अन्य आधे को यरदन नदी के पश्चिम की ओर भूमि मिली।</w:t>
      </w:r>
    </w:p>
    <w:p>
      <w:pPr/>
      <w:r>
        <w:rPr>
          <w:lang w:val="hi_IN" w:bidi="hi_IN"/>
        </w:rPr>
      </w:r>
      <w:r>
        <w:rPr>
          <w:lang w:val="hi_IN" w:bidi="hi_IN"/>
        </w:rPr>
        <w:t>यहोशू पूर्वी गोत्रों को आशीष देता है और कहता है कि उन्हें उस बड़ी सम्पत्ति में से एक बड़ा भाग लेकर अपने परिवारों को लौट जाना चाहिए जिसे इस्राएल ने कनान देश के शहरों को जीतने के समय ले लिया था। लोग जिन चीजों को युद्ध में लेते हैं, उन्हें लूट या युद्ध की संपत्ति कहा जाता है। इस कहानी में, लूट में मवेशियों के बड़े पशु, चाँदी, सोना, पीतल और लोहे की बहुमूल्य धातुएँ, और बहुत से कपड़े शामिल हैं। यहोशू द्वारा पूर्वी गोत्रों को आशीष देने के बाद, यहोशू उन्हें वापस अपने देश में जाने और लूट के माल को अपने परिवारों के साथ बाँटने की अनुमति देता है।</w:t>
      </w:r>
    </w:p>
    <w:p>
      <w:pPr/>
      <w:r>
        <w:rPr>
          <w:lang w:val="hi_IN" w:bidi="hi_IN"/>
        </w:rPr>
      </w:r>
      <w:r>
        <w:rPr>
          <w:lang w:val="hi_IN" w:bidi="hi_IN"/>
        </w:rPr>
        <w:t>दूसरे दृश्य में, पूर्वी गोत्र शीलो में बाकी इस्राएलियों को छोड़कर गिलाद की भूमि की ओर यात्रा शुरू करते हैं, जो मूसा ने उन्हें दिया था। जब पूर्वी गोत्र उन सभी लूट के साथ अपने देश की ओर यात्रा करते हैं जो यहोशू ने उन्हें दी हैं, तो वे लोगों और पशुओं का एक बहुत बड़ा समूह हो जाते है। पिछली एक कहानी याद करें जब मूसा ने जनगणना की थी और पूर्वी गोत्रों के सभी पुरुषों की गिनती की थी जो युद्ध में जा सकते थे। यह संभव है कि शीलो से निकलने वाले इस समूह की संख्या 1,00,000 तक हो और साथ ही बहुत से बड़े मवेशियों के झुंड भी हो।</w:t>
      </w:r>
    </w:p>
    <w:p>
      <w:pPr/>
      <w:r>
        <w:rPr>
          <w:lang w:val="hi_IN" w:bidi="hi_IN"/>
        </w:rPr>
      </w:r>
      <w:r>
        <w:rPr>
          <w:lang w:val="hi_IN" w:bidi="hi_IN"/>
        </w:rPr>
        <w:t>पूर्वी गोत्र कनान देश से निकलने से पहले, वे यरदन नदी के पास गलीलोत नाम के एक स्थान पर रुककर एक बहुत बड़ी और प्रभावशाली वेदी बनाने का निर्णय लेते हैं। उन दिनों लोग आमतौर पर पत्थरों से वेदियाँ बनाते थे, लेकिन हम नहीं जानते कि पूर्वी गोत्रों ने इस वेदी को बनाने के लिए किन सामग्रियों का उपयोग किया था।</w:t>
      </w:r>
    </w:p>
    <w:p>
      <w:pPr/>
      <w:r>
        <w:rPr>
          <w:lang w:val="hi_IN" w:bidi="hi_IN"/>
        </w:rPr>
      </w:r>
      <w:r>
        <w:rPr>
          <w:lang w:val="hi_IN" w:bidi="hi_IN"/>
        </w:rPr>
        <w:t>तीसरे दृश्य में, बाकी इस्राएली पूर्वी गोत्रों द्वारा एक बड़ी वेदी बनाने के बारे में समाचार सुनते हैं। यह समाचार इस्राएल के बाकी लोगों के बीच बहुत चिंता का कारण बनता है। अन्य इस्राएलियों की पूरी मण्डली, या समुदाय, शीलो में इकट्ठा होती है और पूर्वी गोत्रों के विरुद्ध युद्ध में जाने के लिए तैयार होती है। इस मामले में इस्राएलियों का पूरा समुदाय पश्चिमी गोत्रों के योद्धाओं को दर्शाता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22:1–12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रूबेन, गाद और मनश्शे के आधे गोत्र के गोत्र, जिन्हें कभी-कभी पूर्वी गोत्र कहा जाता है</w:t>
      </w:r>
    </w:p>
    <w:p>
      <w:pPr>
        <w:pStyle w:val="ListBullet"/>
        <w:spacing w:line="240" w:lineRule="auto"/>
        <w:ind w:left="720"/>
      </w:pPr>
      <w:r>
        <w:rPr>
          <w:lang w:val="hi_IN" w:bidi="hi_IN"/>
        </w:rPr>
      </w:r>
      <w:r>
        <w:rPr>
          <w:lang w:val="hi_IN" w:bidi="hi_IN"/>
        </w:rPr>
        <w:t>यहोवा का सेवक मूसा</w:t>
      </w:r>
    </w:p>
    <w:p>
      <w:pPr>
        <w:pStyle w:val="ListBullet"/>
        <w:spacing w:line="240" w:lineRule="auto"/>
        <w:ind w:left="720"/>
      </w:pPr>
      <w:r>
        <w:rPr>
          <w:lang w:val="hi_IN" w:bidi="hi_IN"/>
        </w:rPr>
      </w:r>
      <w:r>
        <w:rPr>
          <w:lang w:val="hi_IN" w:bidi="hi_IN"/>
        </w:rPr>
        <w:t>इस्राएल के शेष गोत्र</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इस्राएलियों का अगुवा यहोशू पूर्वी गोत्रों को एक साथ इकट्ठा करता है। यहोशू पूर्वी गोत्रों की अपने और मूसा की अगुवाई के प्रति उनकी आज्ञाकारिता के लिए प्रशंसा करता है। यहोशू इस्राएल के बाकी लोगों के प्रति उनकी निष्ठा और यहोवा की आज्ञाओं का पालन करने में उनकी सावधानी की भी प्रशंसा करता है।</w:t>
      </w:r>
    </w:p>
    <w:p>
      <w:pPr/>
      <w:r>
        <w:rPr>
          <w:lang w:val="hi_IN" w:bidi="hi_IN"/>
        </w:rPr>
      </w:r>
      <w:r>
        <w:rPr>
          <w:lang w:val="hi_IN" w:bidi="hi_IN"/>
        </w:rPr>
        <w:t>यहोशू इस बात की पुष्टि करता है कि यहोवा ने इस्राएल को उस देश में विश्राम, या शांति देने का अपना वादा पूरा किया है। इसका अर्थ है कि पूर्वी गोत्रों को बाकी इस्राएल के साथ रहने के उनके वादे से मुक्त करने का समय आ गया है। यहोशू घोषणा करता है कि अब वे यरदन नदी के पूर्व में जो भूमि उन्हें विरासत में मिली थी, उस में अपने परिवारों के पास लौटने के लिए स्वतंत्र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पूर्वी गोत्रों से कहता है कि वे उस व्यवस्था का पालन जारी रखें जो मूसा ने उन्हें दी थी। यहोशू उन्हें प्रोत्साहित करता है कि वे अपनी आज्ञाकारिता, निष्ठा और नम्र सेवा के माध्यम से यहोवा के प्रति अपना प्रेम और उपासना दिखाएँ।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पूर्वी गोत्रों को बहुत धन से आशीष देता है ताकि वे घर ले जा सकें और अपने परिवारों के साथ बाँट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पूर्वी गोत्र इस्राएल के बाकी हिस्से को छोड़कर यरदन नदी के पूर्व में गिलाद की भूमि की ओर अपनी यात्रा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पूर्वी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वे अभी भी कनान देश में थे, तब पूर्वी गोत्र एक बहुत बड़ी वेदी बनाने के लिए रुक जाते हैं। जब बाकी इस्राएली इसके बारे में सुनते हैं, तो वे बहुत चिंतित हो जाते हैं, इसलिए वे शीलो में एक साथ मिलकर पूर्वी गोत्रों के विरुद्ध युद्ध में जाने के लिए तैयार हो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शेष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यहोशू 22:1–12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इस्राएलियों का नियुक्त अगुवा यहोशू इस्राएल के पूर्वी गोत्रों के साथ बैठक की माँग करता है। पूर्वी गोत्र रूबेन, गाद और मनश्शे का आधा गोत्र हैं।</w:t>
      </w:r>
    </w:p>
    <w:p>
      <w:pPr/>
      <w:r>
        <w:rPr>
          <w:lang w:val="hi_IN" w:bidi="hi_IN"/>
        </w:rPr>
      </w:r>
      <w:r>
        <w:rPr>
          <w:lang w:val="hi_IN" w:bidi="hi_IN"/>
        </w:rPr>
        <w:t xml:space="preserve">यहोशू कहता है कि पूर्वी गोत्रों ने वह सब कुछ किया है जो </w:t>
      </w:r>
      <w:r>
        <w:rPr>
          <w:b/>
          <w:lang w:val="hi_IN" w:bidi="hi_IN"/>
        </w:rPr>
        <w:t>यहोवा</w:t>
      </w:r>
      <w:r>
        <w:rPr>
          <w:lang w:val="hi_IN" w:bidi="hi_IN"/>
        </w:rPr>
        <w:t xml:space="preserve"> के </w:t>
      </w:r>
      <w:r>
        <w:rPr>
          <w:b/>
          <w:lang w:val="hi_IN" w:bidi="hi_IN"/>
        </w:rPr>
        <w:t>सेवक</w:t>
      </w:r>
      <w:r>
        <w:rPr>
          <w:lang w:val="hi_IN" w:bidi="hi_IN"/>
        </w:rPr>
        <w:t xml:space="preserve"> ने उनसे करने के लिए कहा था, और उन्होंने अपने </w:t>
      </w:r>
      <w:r>
        <w:rPr>
          <w:b/>
          <w:lang w:val="hi_IN" w:bidi="hi_IN"/>
        </w:rPr>
        <w:t>परमेश्वर</w:t>
      </w:r>
      <w:r>
        <w:rPr>
          <w:lang w:val="hi_IN" w:bidi="hi_IN"/>
        </w:rPr>
        <w:t xml:space="preserve"> यहोवा का अनुसरण किया है। यहोशू कहता है कि पूर्वी गोत्रों ने भी यहोशू के निर्देशों का पालन किया और अन्य </w:t>
      </w:r>
      <w:r>
        <w:rPr>
          <w:b/>
          <w:lang w:val="hi_IN" w:bidi="hi_IN"/>
        </w:rPr>
        <w:t>इस्राएलियों</w:t>
      </w:r>
      <w:r>
        <w:rPr>
          <w:lang w:val="hi_IN" w:bidi="hi_IN"/>
        </w:rPr>
        <w:t xml:space="preserve"> की मदद की है। यहोवा परमेश्वर का व्यक्तिगत नाम है, और परमेश्वर सृष्टिकर्ता परमेश्वर के लिए सामान्य शब्द है। इस्राएलियों, यहोवा और परमेश्वर के लिए उन्हीं शब्दों का उपयोग करें जिनका उपयोग आपने पिछले भागों में किया था। </w:t>
      </w:r>
      <w:r>
        <w:rPr>
          <w:b/>
          <w:lang w:val="hi_IN" w:bidi="hi_IN"/>
        </w:rPr>
        <w:t>यहोवा</w:t>
      </w:r>
      <w:r>
        <w:rPr>
          <w:lang w:val="hi_IN" w:bidi="hi_IN"/>
        </w:rPr>
        <w:t xml:space="preserve"> और </w:t>
      </w:r>
      <w:r>
        <w:rPr>
          <w:lang w:val="hi_IN" w:bidi="hi_IN"/>
        </w:rPr>
        <w:t>परमेश्वर</w:t>
      </w:r>
      <w:r>
        <w:rPr>
          <w:lang w:val="hi_IN" w:bidi="hi_IN"/>
        </w:rPr>
        <w:t xml:space="preserve"> मुख्य शब्दावली में हैं। सेवक, या दास, वह पुरुष या स्त्री होता है जो किसी दूसरे व्यक्ति के लिए काम करता है। सेवक के लिए उसी शब्द का उपयोग करें जो आपने पिछले भागों में उपयोग किया है। अधिक जानकारी के लिए मुख्य शब्दावली में </w:t>
      </w:r>
      <w:r>
        <w:rPr>
          <w:lang w:val="hi_IN" w:bidi="hi_IN"/>
        </w:rPr>
        <w:t>सेवक</w:t>
      </w:r>
      <w:r>
        <w:rPr>
          <w:lang w:val="hi_IN" w:bidi="hi_IN"/>
        </w:rPr>
        <w:t xml:space="preserve"> देखें।</w:t>
      </w:r>
    </w:p>
    <w:p>
      <w:pPr/>
      <w:r>
        <w:rPr>
          <w:lang w:val="hi_IN" w:bidi="hi_IN"/>
        </w:rPr>
      </w:r>
      <w:r>
        <w:rPr>
          <w:lang w:val="hi_IN" w:bidi="hi_IN"/>
        </w:rPr>
        <w:t xml:space="preserve">यहोशू पूर्वी गोत्रों को निर्देश देता है कि वे उन सभी </w:t>
      </w:r>
      <w:r>
        <w:rPr>
          <w:b/>
          <w:lang w:val="hi_IN" w:bidi="hi_IN"/>
        </w:rPr>
        <w:t>आज्ञाओं</w:t>
      </w:r>
      <w:r>
        <w:rPr>
          <w:lang w:val="hi_IN" w:bidi="hi_IN"/>
        </w:rPr>
        <w:t xml:space="preserve"> और </w:t>
      </w:r>
      <w:r>
        <w:rPr>
          <w:b/>
          <w:lang w:val="hi_IN" w:bidi="hi_IN"/>
        </w:rPr>
        <w:t>व्यवस्थाओं</w:t>
      </w:r>
      <w:r>
        <w:rPr>
          <w:lang w:val="hi_IN" w:bidi="hi_IN"/>
        </w:rPr>
        <w:t xml:space="preserve"> का पालन करें जो यहोवा ने उन्हें अपने सेवक मूसा के माध्यम से दी हैं। दोनों आज्ञाएँ और व्यवस्था वे सामान्य निर्देश हैं जो यहोवा ने अपने लोगों को दिए थे। व्यवस्था उन सामान्य निर्देशों को दर्शाती है जो यहोवा ने अपने लोगों को जीवित रहने के लिए दिए थे, और आज्ञाएँ उन अधिक विशिष्ट निर्देशों को दर्शाती हैं जो यहोवा ने अपने लोगों को उसकी उपासना करने के लिए दिए थे। किसी भी स्थिति में, दोनों शब्द उन सामान्य निर्देशों को दर्शाते हैं जो यहोवा ने अपने लोगों को दिए थे। उन्हीं शब्दों का उपयोग करें जिनका उपयोग आप आज्ञाओं और व्यवस्थाओं के लिए करते आ रहे हैं, और याद रखें कि दोनों </w:t>
      </w:r>
      <w:r>
        <w:rPr>
          <w:b/>
          <w:lang w:val="hi_IN" w:bidi="hi_IN"/>
        </w:rPr>
        <w:t>आज्ञाएँ</w:t>
      </w:r>
      <w:r>
        <w:rPr>
          <w:lang w:val="hi_IN" w:bidi="hi_IN"/>
        </w:rPr>
        <w:t xml:space="preserve"> और </w:t>
      </w:r>
      <w:r>
        <w:rPr>
          <w:lang w:val="hi_IN" w:bidi="hi_IN"/>
        </w:rPr>
        <w:t>व्यवस्था</w:t>
      </w:r>
      <w:r>
        <w:rPr>
          <w:lang w:val="hi_IN" w:bidi="hi_IN"/>
        </w:rPr>
        <w:t xml:space="preserve"> मुख्य शब्दावली में हैं।</w:t>
      </w:r>
    </w:p>
    <w:p>
      <w:pPr/>
      <w:r>
        <w:rPr>
          <w:lang w:val="hi_IN" w:bidi="hi_IN"/>
        </w:rPr>
      </w:r>
      <w:r>
        <w:rPr>
          <w:lang w:val="hi_IN" w:bidi="hi_IN"/>
        </w:rPr>
        <w:t xml:space="preserve">यदि आवश्यक हो, तो यहाँ रुकें और चर्चा करें कि इस भाग में आप एक साथ </w:t>
      </w:r>
      <w:r>
        <w:rPr>
          <w:b/>
          <w:lang w:val="hi_IN" w:bidi="hi_IN"/>
        </w:rPr>
        <w:t>आज्ञाओं</w:t>
      </w:r>
      <w:r>
        <w:rPr>
          <w:lang w:val="hi_IN" w:bidi="hi_IN"/>
        </w:rPr>
        <w:t xml:space="preserve"> और </w:t>
      </w:r>
      <w:r>
        <w:rPr>
          <w:b/>
          <w:lang w:val="hi_IN" w:bidi="hi_IN"/>
        </w:rPr>
        <w:t>व्यवस्थाओं</w:t>
      </w:r>
      <w:r>
        <w:rPr>
          <w:lang w:val="hi_IN" w:bidi="hi_IN"/>
        </w:rPr>
        <w:t xml:space="preserve"> के बारे में कैसे बात करेंगे। यदि आपने पिछले भागों में इन विचारों का एक साथ अनुवाद किया है, तो यहाँ उन्हीं शब्दों या वाक्यांशों का उपयोग करें। इस ऑडियो को यहाँ रोकें।</w:t>
      </w:r>
    </w:p>
    <w:p>
      <w:pPr/>
      <w:r>
        <w:rPr>
          <w:lang w:val="hi_IN" w:bidi="hi_IN"/>
        </w:rPr>
      </w:r>
      <w:r>
        <w:rPr>
          <w:lang w:val="hi_IN" w:bidi="hi_IN"/>
        </w:rPr>
        <w:t xml:space="preserve">यहोशू पूर्वी गोत्रों को आशीष देता है और उन्हें </w:t>
      </w:r>
      <w:r>
        <w:rPr>
          <w:b/>
          <w:lang w:val="hi_IN" w:bidi="hi_IN"/>
        </w:rPr>
        <w:t>यरदन नदी</w:t>
      </w:r>
      <w:r>
        <w:rPr>
          <w:lang w:val="hi_IN" w:bidi="hi_IN"/>
        </w:rPr>
        <w:t xml:space="preserve"> के </w:t>
      </w:r>
      <w:r>
        <w:rPr>
          <w:b/>
          <w:lang w:val="hi_IN" w:bidi="hi_IN"/>
        </w:rPr>
        <w:t>पार दूर भेज</w:t>
      </w:r>
      <w:r>
        <w:rPr>
          <w:lang w:val="hi_IN" w:bidi="hi_IN"/>
        </w:rPr>
        <w:t xml:space="preserve"> देता है। आशीष और यरदन नदी के लिए उन्हीं शब्दों का उपयोग करें जिनका उपयोग आपने पहले किया है, और याद रखें कि </w:t>
      </w:r>
      <w:r>
        <w:rPr>
          <w:lang w:val="hi_IN" w:bidi="hi_IN"/>
        </w:rPr>
        <w:t>आशीष</w:t>
      </w:r>
      <w:r>
        <w:rPr>
          <w:lang w:val="hi_IN" w:bidi="hi_IN"/>
        </w:rPr>
        <w:t xml:space="preserve"> और </w:t>
      </w:r>
      <w:r>
        <w:rPr>
          <w:lang w:val="hi_IN" w:bidi="hi_IN"/>
        </w:rPr>
        <w:t>यरदन नदी</w:t>
      </w:r>
      <w:r>
        <w:rPr>
          <w:lang w:val="hi_IN" w:bidi="hi_IN"/>
        </w:rPr>
        <w:t xml:space="preserve"> मुख्य शब्दावली में हैं। लेकिन जाने से पहले, यहोशू उनसे कहता है कि वे युद्ध की </w:t>
      </w:r>
      <w:r>
        <w:rPr>
          <w:b/>
          <w:lang w:val="hi_IN" w:bidi="hi_IN"/>
        </w:rPr>
        <w:t>लूट</w:t>
      </w:r>
      <w:r>
        <w:rPr>
          <w:lang w:val="hi_IN" w:bidi="hi_IN"/>
        </w:rPr>
        <w:t xml:space="preserve"> से बहुत सी बहुमूल्य वस्तुएँ ले लें। लूट उन सभी बहुमूल्य वस्तुओं और </w:t>
      </w:r>
      <w:r>
        <w:rPr>
          <w:b/>
          <w:lang w:val="hi_IN" w:bidi="hi_IN"/>
        </w:rPr>
        <w:t>पशुओं</w:t>
      </w:r>
      <w:r>
        <w:rPr>
          <w:lang w:val="hi_IN" w:bidi="hi_IN"/>
        </w:rPr>
        <w:t xml:space="preserve"> का नाम है जो लोग तब ले जाते हैं जब कोई समूह किसी दूसरे समुदाय पर आक्रमण करके जीतता है। लूट एक प्रतिफल या इनाम की तरह है, जो उन योद्धाओं के बीच साझा की जाती है जिन्होंने युद्ध किया और विजयी हुए। लूट, </w:t>
      </w:r>
      <w:r>
        <w:rPr>
          <w:b/>
          <w:lang w:val="hi_IN" w:bidi="hi_IN"/>
        </w:rPr>
        <w:t>पश</w:t>
      </w:r>
      <w:r>
        <w:rPr>
          <w:lang w:val="hi_IN" w:bidi="hi_IN"/>
        </w:rPr>
        <w:t>ु, चाँदी, सोने, पी</w:t>
      </w:r>
      <w:r>
        <w:rPr>
          <w:b/>
          <w:lang w:val="hi_IN" w:bidi="hi_IN"/>
        </w:rPr>
        <w:t>तल</w:t>
      </w:r>
      <w:r>
        <w:rPr>
          <w:lang w:val="hi_IN" w:bidi="hi_IN"/>
        </w:rPr>
        <w:t xml:space="preserve"> और </w:t>
      </w:r>
      <w:r>
        <w:rPr>
          <w:b/>
          <w:lang w:val="hi_IN" w:bidi="hi_IN"/>
        </w:rPr>
        <w:t>ल</w:t>
      </w:r>
      <w:r>
        <w:rPr>
          <w:lang w:val="hi_IN" w:bidi="hi_IN"/>
        </w:rPr>
        <w:t>ोहे के लिए उन्हीं शब्दों का उपयोग करें जिनका उपयोग आपने पिछले भागों में किया है।</w:t>
      </w:r>
    </w:p>
    <w:p>
      <w:pPr/>
      <w:r>
        <w:rPr>
          <w:lang w:val="hi_IN" w:bidi="hi_IN"/>
        </w:rPr>
      </w:r>
      <w:r>
        <w:rPr>
          <w:lang w:val="hi_IN" w:bidi="hi_IN"/>
        </w:rPr>
        <w:t xml:space="preserve">पूर्वी गोत्रों के </w:t>
      </w:r>
      <w:r>
        <w:rPr>
          <w:b/>
          <w:lang w:val="hi_IN" w:bidi="hi_IN"/>
        </w:rPr>
        <w:t>कनान</w:t>
      </w:r>
      <w:r>
        <w:rPr>
          <w:lang w:val="hi_IN" w:bidi="hi_IN"/>
        </w:rPr>
        <w:t xml:space="preserve"> से निकलने से पहले, वे गलीलोत में आए, जो यरदन नदी के कहीं पास स्थित एक सीमा है। पूर्वी गोत्र वहाँ एक बड़ी वे</w:t>
      </w:r>
      <w:r>
        <w:rPr>
          <w:b/>
          <w:lang w:val="hi_IN" w:bidi="hi_IN"/>
        </w:rPr>
        <w:t>दी</w:t>
      </w:r>
      <w:r>
        <w:rPr>
          <w:lang w:val="hi_IN" w:bidi="hi_IN"/>
        </w:rPr>
        <w:t xml:space="preserve"> बनाने के लिए रुक गए। वेदी उस स्थान को दर्शाती है जहाँ लोग परमेश्वर को भेंट के रूप में पशुओं को मारते और जलाते हैं, या उस स्थान को दर्शाती हैं जहाँ वे धूप जलाते हैं। लोग अक्सर पत्थरों की वेदियाँ बनाते हैं, शायद एक मेज या छोटे मंच की तरह। कनान और वेदी के लिए उसी शब्द का उपयोग करें जिसका उपयोग आपने पिछले भागों में किया था। अधिक जानकारी के लिए, मुख्य शब्दावली में </w:t>
      </w:r>
      <w:r>
        <w:rPr>
          <w:b/>
          <w:lang w:val="hi_IN" w:bidi="hi_IN"/>
        </w:rPr>
        <w:t>कनान</w:t>
      </w:r>
      <w:r>
        <w:rPr>
          <w:lang w:val="hi_IN" w:bidi="hi_IN"/>
        </w:rPr>
        <w:t xml:space="preserve"> और </w:t>
      </w:r>
      <w:r>
        <w:rPr>
          <w:b/>
          <w:lang w:val="hi_IN" w:bidi="hi_IN"/>
        </w:rPr>
        <w:t>वेदी</w:t>
      </w:r>
      <w:r>
        <w:rPr>
          <w:lang w:val="hi_IN" w:bidi="hi_IN"/>
        </w:rPr>
        <w:t xml:space="preserve"> देखें।</w:t>
      </w:r>
    </w:p>
    <w:p>
      <w:pPr/>
      <w:r>
        <w:rPr>
          <w:lang w:val="hi_IN" w:bidi="hi_IN"/>
        </w:rPr>
      </w:r>
      <w:r>
        <w:rPr>
          <w:lang w:val="hi_IN" w:bidi="hi_IN"/>
        </w:rPr>
        <w:t xml:space="preserve">इस्राएलियों के </w:t>
      </w:r>
      <w:r>
        <w:rPr>
          <w:b/>
          <w:lang w:val="hi_IN" w:bidi="hi_IN"/>
        </w:rPr>
        <w:t>समुदाय</w:t>
      </w:r>
      <w:r>
        <w:rPr>
          <w:lang w:val="hi_IN" w:bidi="hi_IN"/>
        </w:rPr>
        <w:t xml:space="preserve"> या </w:t>
      </w:r>
      <w:r>
        <w:rPr>
          <w:b/>
          <w:lang w:val="hi_IN" w:bidi="hi_IN"/>
        </w:rPr>
        <w:t>मण्डली</w:t>
      </w:r>
      <w:r>
        <w:rPr>
          <w:lang w:val="hi_IN" w:bidi="hi_IN"/>
        </w:rPr>
        <w:t xml:space="preserve"> ने वेदी के बारे में सुना और पूर्वी गोत्रों के विरुद्ध युद्ध में जाने के लिए अपने आप को तैयार किया। समुदाय या मण्डली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22:13–20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22:13–20 को सुनें और अपने मन में रखें।</w:t>
      </w:r>
    </w:p>
    <w:p>
      <w:pPr/>
      <w:r>
        <w:rPr>
          <w:lang w:val="hi_IN" w:bidi="hi_IN"/>
        </w:rPr>
      </w:r>
      <w:r>
        <w:rPr>
          <w:lang w:val="hi_IN" w:bidi="hi_IN"/>
        </w:rPr>
        <w:t>यदि सम्भव हो, तो यहोशू 22:13–20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22:13–20 का ऑडियो संस्करण सबसे आसानी से समझ में आने वाले अनुवाद में सुनें।</w:t>
      </w:r>
    </w:p>
    <w:p>
      <w:pPr/>
      <w:r>
        <w:rPr>
          <w:lang w:val="hi_IN" w:bidi="hi_IN"/>
        </w:rPr>
      </w:r>
      <w:r>
        <w:rPr>
          <w:lang w:val="hi_IN" w:bidi="hi_IN"/>
        </w:rPr>
        <w:t>पिछली कहानी में, रूबेन, गाद और मनश्शे के आधे गोत्र, जिन्हें इस्राएल के पूर्वी गोत्र भी कहा जाता है, शीलो से निकलकर यरदन नदी के दूसरी ओर उस भूमि की ओर पूर्व दिशा में यात्रा करते हैं, जिसे यहोवा ने उन्हें दिया था। हालाँकि, कनान से निकलने से पहले, पूर्वी गोत्र यरदन नदी के पास कहीं एक बड़ी वेदी बनाने के लिए रुक गए। इस्राएल के शेष गोत्र, जिन्हें कभी-कभी पश्चिमी गोत्रों के रूप में जाना जाता था, ने उस महान वेदी के बारे में सुना जो पूर्वी गोत्रों ने बनाई थी, और वे शीलो में इकट्ठा हुए। वे पूर्वी गोत्रों के विरुद्ध युद्ध में जाना चाहते थे।</w:t>
      </w:r>
    </w:p>
    <w:p>
      <w:pPr/>
      <w:r>
        <w:rPr>
          <w:lang w:val="hi_IN" w:bidi="hi_IN"/>
        </w:rPr>
      </w:r>
      <w:r>
        <w:rPr>
          <w:lang w:val="hi_IN" w:bidi="hi_IN"/>
        </w:rPr>
        <w:t>इस कहानी में, हम पता लगाएँगे कि पश्चिमी गोत्रों ने इतनी दृढ़ता से प्रतिक्रिया क्यों दी। हम देखेंगे कि इस्राएली इस स्थिति से निपटने की कोशिश कैसे करते हैं, जो इस्राएली लोगों की एकता के लिए खतरा है।</w:t>
      </w:r>
    </w:p>
    <w:p>
      <w:pPr/>
      <w:r>
        <w:rPr>
          <w:lang w:val="hi_IN" w:bidi="hi_IN"/>
        </w:rPr>
      </w:r>
      <w:r>
        <w:rPr>
          <w:lang w:val="hi_IN" w:bidi="hi_IN"/>
        </w:rPr>
        <w:t>शीलो में पश्चिमी गोत्रों के लोग तुरंत अपने भाइयों, पूर्वी गोत्रों के विरुद्ध युद्ध में न जाने का निर्णय लेते हैं। सबसे पहले, वे पूर्वी गोत्रों से बात करने के लिए एक प्रतिनिधिमंडल, या पुरुषों का एक समूह भेजते हैं जो सभी लोगों का प्रतिनिधित्व करते हैं। पीनहास याजक उस प्रतिनिधिमंडल की अगुवाई करता है, जिसमें साढ़े नौ पश्चिमी गोत्रों में से प्रत्येक का एक प्रधान अगुवा शामिल है। वे एक याजक और मुख्य अगुवों को भेजते हैं क्योंकि वे वेदी के बारे में बहुत गंभीरता से चिंतित हैं।</w:t>
      </w:r>
    </w:p>
    <w:p>
      <w:pPr/>
      <w:r>
        <w:rPr>
          <w:lang w:val="hi_IN" w:bidi="hi_IN"/>
        </w:rPr>
      </w:r>
      <w:r>
        <w:rPr>
          <w:lang w:val="hi_IN" w:bidi="hi_IN"/>
        </w:rPr>
        <w:t>पीनहास एलीआजर का पुत्र और हारून का पोता है, जो महायाजक था। पिछली कहानी में, हारून की मृत्यु के बाद एलीआजर अपने पिता हारून के स्थान पर इस्राएल का महायाजक बना। याजक के काम का एक भाग इस्राएल के लोगों को यह सिखाना था कि वह यहोवा की आराधना इस तरह से करें जो यहोवा को प्रसन्न करे। पीनहास एक बहुत विश्वासयोग्य याजक है। आपको पिछली एक कहानी याद होगी, जब कुछ इस्राएली पोर में यहोवा के प्रति विश्वासघाती हो गए थे। वे झूठे देवताओं की उपासना करते थे, परन्तु पीनहास ने अपराधियों को भाले से मारकर सबको दिखाया कि वह यहोवा के प्रति वफादार था। संभवतः इसी कारण से पश्चिमी गोत्रों के लोग पीनहास को प्रतिनिधिमंडल का नेतृत्व करने और पूर्वी गोत्रों से वेदी के बारे में बात करने के लिए भेजते हैं।</w:t>
      </w:r>
    </w:p>
    <w:p>
      <w:pPr/>
      <w:r>
        <w:rPr>
          <w:lang w:val="hi_IN" w:bidi="hi_IN"/>
        </w:rPr>
      </w:r>
      <w:r>
        <w:rPr>
          <w:lang w:val="hi_IN" w:bidi="hi_IN"/>
        </w:rPr>
        <w:t>पश्चिमी गोत्रों के पुरुषों का प्रतिनिधिमंडल गिलाद की ओर यात्रा करता है, जहाँ वे पूर्वी गोत्रों को पाते हैं। गिलाद यरदन नदी के पूर्व की ओर पहाड़ी क्षेत्र है जो यहोवा ने पूर्वी गोत्रों को एक विरासत के रूप में दिया था। यहाँ, पुरुषों का समूह, जो इस्राएल के पश्चिमी गोत्रों के सभी लोगों का प्रतिनिधित्व करते हैं, पूर्वी गोत्रों से बात करते हैं।</w:t>
      </w:r>
    </w:p>
    <w:p>
      <w:pPr/>
      <w:r>
        <w:rPr>
          <w:lang w:val="hi_IN" w:bidi="hi_IN"/>
        </w:rPr>
      </w:r>
      <w:r>
        <w:rPr>
          <w:lang w:val="hi_IN" w:bidi="hi_IN"/>
        </w:rPr>
        <w:t>यहाँ रुकें और इस्राएलियों की भूमि का नक्शा देखें जिसमें शीलो का स्थान और गिलाद का क्षेत्र चिह्नित किया गया है। इस ऑडियो को यहाँ रोकें।</w:t>
      </w:r>
    </w:p>
    <w:p>
      <w:pPr/>
      <w:r>
        <w:rPr>
          <w:lang w:val="hi_IN" w:bidi="hi_IN"/>
        </w:rPr>
      </w:r>
      <w:r>
        <w:rPr>
          <w:lang w:val="hi_IN" w:bidi="hi_IN"/>
        </w:rPr>
        <w:t>प्रतिनिधिमंडल का कहना है कि वे यहोवा के सभी लोगों की ओर से एक संदेश लाते हैं, परन्तु वास्तव में वे केवल पश्चिमी गोत्रों के समुदाय का उल्लेख कर रहे हैं। सम्भवतः वे “यहोवा के सभी लोग” यह बताने के लिए कहते हैं कि पश्चिमी गोत्र यहोवा के प्रति कितने विश्वासयोग्य हैं, क्योंकि अपने संदेश में पश्चिमी गोत्र यह जानने की मांग करते हैं कि पूर्वी गोत्र यहोवा के विरुद्ध विद्रोह क्यों कर रहे हैं। पश्चिमी गोत्र यह जानना चाहते हैं कि पूर्वी गोत्रों ने एक नई वेदी बनाकर अपना विश्वास क्यों तोड़ दिया है, अर्थात् यहोवा के साथ विश्वासघात किया है, जिसकी अनुमति यहोवा ने नहीं दी।</w:t>
      </w:r>
    </w:p>
    <w:p>
      <w:pPr/>
      <w:r>
        <w:rPr>
          <w:lang w:val="hi_IN" w:bidi="hi_IN"/>
        </w:rPr>
      </w:r>
      <w:r>
        <w:rPr>
          <w:lang w:val="hi_IN" w:bidi="hi_IN"/>
        </w:rPr>
        <w:t>वेदी आमतौर पर एक प्रकार की मेज़, अर्थात् पत्थरों से बने हुई मंच को दर्शाती है, जहाँ इस्राएली पशुओं को मारते हैं और यहोवा के लिए भेंट के रूप में जलाते हैं। यहोवा ने पिछली कहानी में इस्राएलियों को बताया था कि उसके लिए वेदी कैसे और कहाँ बनाई जाए। ऐसा प्रतीत होता है कि यहोवा ने पूर्वी गोत्रों को यह वेदी बनाने के लिए नहीं कहा था।</w:t>
      </w:r>
    </w:p>
    <w:p>
      <w:pPr/>
      <w:r>
        <w:rPr>
          <w:lang w:val="hi_IN" w:bidi="hi_IN"/>
        </w:rPr>
      </w:r>
      <w:r>
        <w:rPr>
          <w:lang w:val="hi_IN" w:bidi="hi_IN"/>
        </w:rPr>
        <w:t>पश्चिमी गोत्र पूर्वी गोत्रों को उस समय की याद दिलाते हैं जब इस्राएलियों ने पोर नाम के स्थान पर यहोवा के विरुद्ध पाप किया था। इस्राएलियों को बहुत कष्ट उठाना पड़ा क्योंकि उन्होंने पाप किया, अर्थात् यहोवा के विरुद्ध विद्रोह किया। आपको उस कहानी में याद होगा कि कुछ इस्राएलियों ने बाल की मूर्तियों, अर्थात् झूठे देवताओं की उपासना करके पाप किया था। उस पाप के दण्ड के रूप में, यहोवा ने एक महामारी, अर्थात् भयानक बीमारी, भेजी, जिसने 24,000 लोग मार डाले। यहोवा ने महामारी को रोक दिया क्योंकि पीनहास याजक ने दुष्ट लोगों को मार डाला था।</w:t>
      </w:r>
    </w:p>
    <w:p>
      <w:pPr/>
      <w:r>
        <w:rPr>
          <w:lang w:val="hi_IN" w:bidi="hi_IN"/>
        </w:rPr>
      </w:r>
      <w:r>
        <w:rPr>
          <w:lang w:val="hi_IN" w:bidi="hi_IN"/>
        </w:rPr>
        <w:t>यहाँ रुकें और समूह में इस प्रश्न पर चर्चा करें: आपकी संस्कृति में लोग जब पाप करते हैं तो उनके साथ क्या होता है? आपके समुदाय में लोग क्या सोचते हैं जब वे देखते हैं कि कोई व्यक्ति अपने पाप के कारण कष्ट उठा रहा है? उस समय के बारे में बात करें जब आपने किसी को कुछ गलत करने से मना किया क्योंकि आपको पता था कि इसका आपके या अन्य लोगों पर बुरा परिणाम होगा। इस ऑडियो को यहाँ रोकें।</w:t>
      </w:r>
    </w:p>
    <w:p>
      <w:pPr/>
      <w:r>
        <w:rPr>
          <w:lang w:val="hi_IN" w:bidi="hi_IN"/>
        </w:rPr>
      </w:r>
      <w:r>
        <w:rPr>
          <w:lang w:val="hi_IN" w:bidi="hi_IN"/>
        </w:rPr>
        <w:t>पश्चिमी गोत्र कहते हैं कि उन्होंने अभी तक उस पाप से स्वयं को शुद्ध नहीं किया है, जिसका संभवतः अर्थ है कि वे अभी भी उस महामारी से मरने वाले सभी लोगों से उबर रहे हैं जिसे यहोवा ने उन पर भेजा था। पश्चिमी गोत्रों को लगता है कि पूर्वी गोत्रों ने वेदी झूठे देवताओं की उपासना करने के लिए बनाई थी, जिससे यहोवा क्रोधित होगा। पश्चिमी गोत्र चिंतित हैं कि पूर्वी गोत्रों का विद्रोह इस्राएल के सभी गोत्रों के लिए घातक परिणाम ला सकता है।</w:t>
      </w:r>
    </w:p>
    <w:p>
      <w:pPr/>
      <w:r>
        <w:rPr>
          <w:lang w:val="hi_IN" w:bidi="hi_IN"/>
        </w:rPr>
      </w:r>
      <w:r>
        <w:rPr>
          <w:lang w:val="hi_IN" w:bidi="hi_IN"/>
        </w:rPr>
        <w:t xml:space="preserve">पश्चिमी गोत्र सोचते हैं कि शायद पूर्वी गोत्रों ने यरदन नदी के पूर्व की भूमि को अशुद्ध या यहोवा की उपासना के लिए अनुपयुक्त पाया था। पश्चिमी गोत्र सोचते हैं कि शायद यही कारण है कि पूर्वी गोत्रों ने एक और वेदी बनाई। पश्चिमी गोत्र इस संभावित समस्या का उदार समाधान प्रदान करते हैं और पूर्वी गोत्रों को यरदन नदी के पश्चिम में कनान के देश में लौटने के लिए आमंत्रित करते हैं, जहाँ यहोवा का निवास-स्थान खड़ा है। निवास-स्थान, अर्थात् मिलापवाला तम्बू, यहोवा की आधिकारिक वेदी का स्थान है, जहाँ इस्राएल के लोग यहोवा की आराधना कर सकते हैं और पशु बलिदान चढ़ा सकते हैं। वेदी की समस्या पश्चिमी गोत्रों को इतनी चिंतित करती है कि वे अपने उत्तराधिकार की भूमि पूर्वी गोत्रों के साथ साझा करने के लिए तैयार हो जाते हैं, ताकि यह सुनिश्चित हो सके कि यहोवा उन पर क्रोधित न हो। </w:t>
      </w:r>
    </w:p>
    <w:p>
      <w:pPr/>
      <w:r>
        <w:rPr>
          <w:lang w:val="hi_IN" w:bidi="hi_IN"/>
        </w:rPr>
      </w:r>
      <w:r>
        <w:rPr>
          <w:lang w:val="hi_IN" w:bidi="hi_IN"/>
        </w:rPr>
        <w:t>पश्चिमी गोत्र पूर्वी गोत्रों के किसी भी पाप, अर्थात् विद्रोह के साथ नहीं जुड़े रहना चाहते हैं। वे पूर्वी गोत्रों से विनती करते हैं कि वे मिलापवाले तम्बू में यहोवा की विशेष वेदी के अलावा दूसरी वेदी बनाकर यहोवा के विरुद्ध विद्रोह न करें।</w:t>
      </w:r>
    </w:p>
    <w:p>
      <w:pPr/>
      <w:r>
        <w:rPr>
          <w:lang w:val="hi_IN" w:bidi="hi_IN"/>
        </w:rPr>
      </w:r>
      <w:r>
        <w:rPr>
          <w:lang w:val="hi_IN" w:bidi="hi_IN"/>
        </w:rPr>
        <w:t>पश्चिमी गोत्र अपने संदेश को समाप्त करते हुए पूर्वी गोत्रों को यह याद दिलाते हैं कि एक और समय था जब इस्राएल की पूरी मण्डली केवल एक ही व्यक्ति के पाप के कारण दुख उठाती होगी। आपको पिछली एक कहानी याद होगी, जब यहोवा ने युद्ध में इस्राएल के शत्रुओं को इस्राएल पर विजय दी थी, क्योंकि आकान नामक, एक व्यक्ति ने पाप किया और उन वस्तुओं को चुरा लिया जिन्हें यहोवा ने इस्राएलियों को नष्ट करने के लिए कहा था। पश्चिमी गोत्र नहीं चाहते कि यहोवा उन्हें पूर्वी गोत्रों के साथ विद्रोही समझे और पूर्वी गोत्र के पाप के परिणाम भोगने पड़े।</w:t>
      </w:r>
    </w:p>
    <w:p>
      <w:pPr/>
      <w:r>
        <w:rPr>
          <w:lang w:val="hi_IN" w:bidi="hi_IN"/>
        </w:rPr>
      </w:r>
      <w:r>
        <w:rPr>
          <w:lang w:val="hi_IN" w:bidi="hi_IN"/>
        </w:rPr>
        <w:t>पश्चिमी गोत्र पूर्वी गोत्रों को यह भी याद दिलाते हैं कि यहोवा ने आकान के पाप के लिए केवल आकान को ही दंड नहीं दिया था। आई के युद्ध में लगभग 36 योद्धा मारे गए थे, लेकिन इसके अतिरिक्त, इस्राएल की सभा ने आकान को, उसके पुत्रों और पुत्रियों को पत्थरों से मार डाला, और फिर उन्होंने आकान की सारी संपत्ति को आग से जला दिया। संभवतः वे यह इसलिए कहते हैं ताकि पूर्वी गोत्रों को यह सोचना पड़े कि यदि वे पाप करें तो पूर्वी गोत्रों के परिवारों का क्या होगा।</w:t>
      </w:r>
      <w:r>
        <w:rPr>
          <w:lang w:val="hi_IN" w:bidi="hi_IN"/>
        </w:rPr>
      </w:r>
    </w:p>
    <w:p>
      <w:pPr>
        <w:pStyle w:val="Heading3"/>
      </w:pPr>
      <w:r>
        <w:rPr>
          <w:lang w:val="hi_IN" w:bidi="hi_IN"/>
        </w:rPr>
        <w:t>घटनाओं को समझाना</w:t>
      </w:r>
    </w:p>
    <w:p>
      <w:pPr/>
      <w:r>
        <w:rPr>
          <w:lang w:val="hi_IN" w:bidi="hi_IN"/>
        </w:rPr>
      </w:r>
      <w:r>
        <w:rPr>
          <w:lang w:val="hi_IN" w:bidi="hi_IN"/>
        </w:rPr>
        <w:t>यहोशू 22:13–20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पश्चिमी गोत्र गिलाद के क्षेत्र में पुरुषों का एक प्रतिनिधिमंडल भेजते हैं ताकि वे पूर्वी गोत्रों से पूछें कि उन्होंने वेदी क्यों बनाई।</w:t>
      </w:r>
    </w:p>
    <w:p>
      <w:pPr/>
      <w:r>
        <w:rPr>
          <w:lang w:val="hi_IN" w:bidi="hi_IN"/>
        </w:rPr>
      </w:r>
      <w:r>
        <w:rPr>
          <w:b/>
          <w:lang w:val="hi_IN" w:bidi="hi_IN"/>
        </w:rPr>
        <w:t>दूसरे दृश्य में:</w:t>
      </w:r>
      <w:r>
        <w:rPr>
          <w:lang w:val="hi_IN" w:bidi="hi_IN"/>
        </w:rPr>
        <w:t xml:space="preserve"> प्रतिनिधिमंडल पूर्वी पुरुषों से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पश्चिमी गोत्रों का समुदाय</w:t>
      </w:r>
    </w:p>
    <w:p>
      <w:pPr>
        <w:pStyle w:val="ListBullet"/>
        <w:spacing w:line="240" w:lineRule="auto"/>
        <w:ind w:left="720"/>
      </w:pPr>
      <w:r>
        <w:rPr>
          <w:lang w:val="hi_IN" w:bidi="hi_IN"/>
        </w:rPr>
      </w:r>
      <w:r>
        <w:rPr>
          <w:lang w:val="hi_IN" w:bidi="hi_IN"/>
        </w:rPr>
        <w:t>पश्चिमी गोत्रों के पुरुषों का एक प्रतिनिधिमंडल, जिसमें पीनहास याजक और 10 मुख्य अगुवे शामिल थे</w:t>
      </w:r>
    </w:p>
    <w:p>
      <w:pPr>
        <w:pStyle w:val="ListBullet"/>
        <w:spacing w:line="240" w:lineRule="auto"/>
        <w:ind w:left="720"/>
      </w:pPr>
      <w:r>
        <w:rPr>
          <w:lang w:val="hi_IN" w:bidi="hi_IN"/>
        </w:rPr>
      </w:r>
      <w:r>
        <w:rPr>
          <w:lang w:val="hi_IN" w:bidi="hi_IN"/>
        </w:rPr>
        <w:t>और इस्राएल के पूर्वी गोत्रों का समुदाय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वहीं से शुरू होता है जहाँ पिछली कहानी समाप्त हुई थी, अर्थात् शीलो में, जहाँ निवास-स्थान स्थित है, यरदन नदी के पश्चिम की भूमि में। पश्चिमी गोत्र यहाँ इकट्ठा होते हैं, पूर्वी गोत्रों के विरुद्ध युद्ध करने के लिए तैयार होते हैं, क्योंकि उन्होंने यह समाचार सुना कि पूर्वी गोत्रों ने यहोवा से पूछे बिना एक वेदी बनाई है। पहले दृश्य में, इस्राएली चिंतित हैं। परन्तु पश्चिमी गोत्रों का समुदाय युद्ध में जाने से पहले यह निर्णय लेते हैं कि याजक पीनहास को भेजा जाए, जो एक प्रतिनिधिमंडल अर्थात् पुरुषों के समूह का नेतृत्व करे, ताकि पूर्वी गोत्रों से पूछताछ की जा सके। पुरुषों का समूह यरदन नदी के पूर्व की ओर शीलो से गिलाद के क्षेत्र की ओर लंबी यात्रा करता हैं।</w:t>
      </w:r>
    </w:p>
    <w:p>
      <w:pPr/>
      <w:r>
        <w:rPr>
          <w:lang w:val="hi_IN" w:bidi="hi_IN"/>
        </w:rPr>
      </w:r>
      <w:r>
        <w:rPr>
          <w:lang w:val="hi_IN" w:bidi="hi_IN"/>
        </w:rPr>
        <w:t>यह कहानी शायद पूर्वी गोत्रों द्वारा वेदी बनाने के तुरंत बाद हुई थी। हम इस पर विश्वास कर सकते हैं क्योंकि प्रतिनिधिमंडल गिलाद में सभी पूर्वी गोत्रों से एक साथ बात करता है। इसका अर्थ है कि पूर्वी गोत्रों से रूबेन, गाद और मनश्शे का आधा गोत्र अभी भी एक साथ हैं। वे अभी तक उस देश में जाने के लिए एक-दूसरे से अलग नहीं हुए हैं जो यहोवा ने उन्हें दिया था।</w:t>
      </w:r>
    </w:p>
    <w:p>
      <w:pPr/>
      <w:r>
        <w:rPr>
          <w:lang w:val="hi_IN" w:bidi="hi_IN"/>
        </w:rPr>
      </w:r>
      <w:r>
        <w:rPr>
          <w:lang w:val="hi_IN" w:bidi="hi_IN"/>
        </w:rPr>
        <w:t>दूसरे दृश्य में, प्रतिनिधिमंडल गिलाद में पूर्वी गोत्रों से बात करता है, जो पश्चिमी गोत्रों के यहोवा के लोगों के प्रतिनिधि के रूप में हैं। वे पूछते हैं कि पूर्वी गोत्रों ने यहोवा से अपना विश्वास क्यों तोड़ दिया है, या यहोवा के प्रति अविश्वासयोग्य क्यों हैं। प्रतिनिधिमंडल यहोवा के नाम की पुनरावृत्ति का उपयोग करके शुरुआत से ही स्पष्ट करता है कि यह मामला पूर्वी गोत्र के यहोवा के विरुद्ध पाप के बारे में है। वे कहते हैं, “हम यहोवा के हैं,” और जब वे पूर्वी गोत्रों पर आरोप लगाते हैं, तो वे कहते हैं, “तुमने इस्राएल के परमेश्वर के साथ विश्वासघात किया है। तुम यहोवा से दूर हो गए हो, या उसका अनुसरण करना बंद कर दिया है। तुमने यहोवा के विरुद्ध विद्रोह किया है।"</w:t>
      </w:r>
    </w:p>
    <w:p>
      <w:pPr/>
      <w:r>
        <w:rPr>
          <w:lang w:val="hi_IN" w:bidi="hi_IN"/>
        </w:rPr>
      </w:r>
      <w:r>
        <w:rPr>
          <w:lang w:val="hi_IN" w:bidi="hi_IN"/>
        </w:rPr>
        <w:t>यहाँ रुकें और चर्चा करें कि आप किस शब्द या वाक्यांश का उपयोग यह दिखाने के लिए करेंगे कि पूर्वी गोत्रों ने यहोवा से विश्वास तोड़ दिया है या उसके प्रति अविश्वासयोग्य हो गए हैं। इस ऑडियो को यहाँ रोकें।</w:t>
      </w:r>
    </w:p>
    <w:p>
      <w:pPr/>
      <w:r>
        <w:rPr>
          <w:lang w:val="hi_IN" w:bidi="hi_IN"/>
        </w:rPr>
      </w:r>
      <w:r>
        <w:rPr>
          <w:lang w:val="hi_IN" w:bidi="hi_IN"/>
        </w:rPr>
        <w:t>फिर प्रतिनिधिमंडल एक ऐसा प्रश्न पूछता है जो वास्तव में प्रश्न नहीं है, बल्कि पूर्वी गोत्रों से यह कहने का तरीका है: “हम ने पोर में लोगों के पाप के कारण पर्याप्त दंड सह लिया है। यहोवा के विरुद्ध विद्रोह करके हम पर और दण्ड न लाओ।" प्रतिनिधिमंडल पूर्वी गोत्रों को चेतावनी देना जारी रखता है कि उन्हें उसी दिन अपना विद्रोह बंद कर देना चाहिए। अन्यथा, वे अगले दिन इस्राएल के लोगों के विरुद्ध यहोवा को क्रोधित कर देंगे। यह यह कहने का एक तरीका है कि भविष्य में सारे इस्राएल के लिए बुरे परिणाम होंगे।</w:t>
      </w:r>
    </w:p>
    <w:p>
      <w:pPr/>
      <w:r>
        <w:rPr>
          <w:lang w:val="hi_IN" w:bidi="hi_IN"/>
        </w:rPr>
      </w:r>
      <w:r>
        <w:rPr>
          <w:lang w:val="hi_IN" w:bidi="hi_IN"/>
        </w:rPr>
        <w:t>पूर्वी गोत्रों पर विद्रोह का आरोप लगाने के बाद, प्रतिनिधिमंडल को यह समझ आया है कि शायद पूर्वी गोत्रों ने जानबूझकर यहोवा के विरुद्ध पाप नहीं किया था। “परन्तु अब, यदि वह भूमि अशुद्ध है, या यहोवा की उपासना के योग्य नहीं है,” यह कहकर प्रतिनिधिमंडल मानो यह कह रहा है, “शायद तुमने पाप इसलिए किया क्योंकि तुम्हें लगा कि तुम्हें ऐसा करना ही पड़ा।” उन परिस्थितियों में, प्रतिनिधिमंडल का कहना है कि पश्चिमी गोत्र पूर्वी गोत्रों की मदद करने में खुश होंगे। वे उस भूमि को बाँटने का प्रस्ताव देते हैं जो यहोवा ने उन्हें दी है, इस शर्त पर कि पूर्वी गोत्र इस्राएल के पूरे समुदाय के विरुद्ध विद्रोह न करें और यहोवा को क्रोधित न करें।</w:t>
      </w:r>
    </w:p>
    <w:p>
      <w:pPr/>
      <w:r>
        <w:rPr>
          <w:lang w:val="hi_IN" w:bidi="hi_IN"/>
        </w:rPr>
      </w:r>
      <w:r>
        <w:rPr>
          <w:lang w:val="hi_IN" w:bidi="hi_IN"/>
        </w:rPr>
        <w:t>अंत में, प्रतिनिधिमंडल पूर्वी गोत्रों से एक ऐसा प्रश्न पूछता है जो वास्तव में कोई प्रश्न नहीं है। वे पूछते हैं, "जब आकान ने पाप किया, तो क्या यहोवा ने इस्राएल के पूरे समुदाय को दण्ड नहीं दिया?" यह वास्तव में एक कथन है जो यह कहता है कि वे अन्य लोगों के पाप के कारण यहोवा से और दण्ड नहीं चाहते हैं। वे पूर्वी गोत्रों को याद दिलाते हैं कि जब आकान ने यहोवा को धोखा दिया था, तो क्या हुआ था। आकान ने यहोवा की उन आज्ञाओं का उल्लंघन किया जो इस्राएल को अर्पित की हुई वस्तुओं, अर्थात् उन वस्तुओं के विषय में दी गई थीं जिन्हें यहोवा चाहता था कि इस्राएल नष्ट कर दे। इससे यहोवा इस्राएल के पूरे समुदाय से क्रोधित हो गया। प्रतिनिधिमंडल ने अपने भाषण का अंत यह गंभीर स्मरण दिलाते हुए किया कि आकान अकेला व्यक्ति नहीं था जो अपने पाप के लिए मरा था। हमें नहीं पता कि वे यह विनती के रूप में कहते हैं या धमकी देने वाले तरीके से, लेकिन पूर्वी गोत्रों को शायद याद है कि इस्राएलियों के समुदाय ने आकान के परिवार को पत्थर मारकर मार डाला और उसकी सारी सम्पत्ति जला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22:13–20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पश्चिमी गोत्रों का समुदाय</w:t>
      </w:r>
    </w:p>
    <w:p>
      <w:pPr>
        <w:pStyle w:val="ListBullet"/>
        <w:spacing w:line="240" w:lineRule="auto"/>
        <w:ind w:left="720"/>
      </w:pPr>
      <w:r>
        <w:rPr>
          <w:lang w:val="hi_IN" w:bidi="hi_IN"/>
        </w:rPr>
      </w:r>
      <w:r>
        <w:rPr>
          <w:lang w:val="hi_IN" w:bidi="hi_IN"/>
        </w:rPr>
        <w:t>पश्चिमी गोत्रों के पुरुषों का एक प्रतिनिधिमंडल, जिसमें पीनहास याजक और 10 मुख्य अगुवे शामिल हैं</w:t>
      </w:r>
    </w:p>
    <w:p>
      <w:pPr>
        <w:pStyle w:val="ListBullet"/>
        <w:spacing w:line="240" w:lineRule="auto"/>
        <w:ind w:left="720"/>
      </w:pPr>
      <w:r>
        <w:rPr>
          <w:lang w:val="hi_IN" w:bidi="hi_IN"/>
        </w:rPr>
      </w:r>
      <w:r>
        <w:rPr>
          <w:lang w:val="hi_IN" w:bidi="hi_IN"/>
        </w:rPr>
        <w:t>और इस्राएल के पूर्वी गोत्रों का समुदाय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पिछली कहानी का अन्त तब हुआ जब इस्राएल के पश्चिमी गोत्र शीलो में इकट्ठे हुए, और वे पूर्वी गोत्रों के विरुद्ध युद्ध करने के लिए तैयार थे, क्योंकि उन्हें समाचार मिला था कि पूर्वी गोत्रों ने एक बड़ी वेदी बनाई है। अब, पश्चिमी गोत्र गिलाद के क्षेत्र में एक प्रतिनिधिमंडल या पुरुषों के समूह को भेजते हैं, ताकि पूर्वी गोत्रों से वेदी के बारे में प्रश्न किया जा सके। पीनहास याजक पुरुषों के समूह की अगुवाई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पश्चिमी गोत्रों के समुदाय के लिए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पुरुषों का समूह गिलाद के क्षेत्र में पूर्वी गोत्रों के समुदाय तक पहुँचता है, तो वे पूर्वी गोत्रों से पूछते हैं कि उन्होंने वेदी बनाकर अपने परमेश्वर यहोवा के विरुद्ध विद्रोह क्यों किया। पुरुषों का समूह कहता है कि वे यहोवा के सभी लोगों का प्रतिनिधित्व करते हैं, और वे पूर्वी गोत्रों के विश्वासघात का कारण माँगते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पुरुषों के समूह की भूमिका निभाने वाले व्यक्ति से पूछें जिसका नेतृत्व पीनहास याजक करता था,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पीनहास के नेतृत्व में पुरुषों का समूह पूर्वी गोत्रों को उस समय की याद दिलाता है जब पोर में झूठे देवताओं की उपासना करने वाले कुछ इस्राएलियों के पापों के कारण यहोवा ने इस्राएल के पूरे समुदाय को दण्ड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पीनहास याजक के नेतृत्व में पुरुषों के समूह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पुरुषों का वह समूह वेदी की समस्या का एक उदार समाधान प्रस्तुत करता है और यरदन नदी के पश्चिम की वह भूमि, जो यहोवा ने उन्हें दी थी, उसे साझा करने का प्रस्ताव रखता है, बशर्ते कि पूर्वी गोत्र यहोवा के विरुद्ध अपने विद्रोह में बने न रहें।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पुरुषों के समूह की भूमिका निभाने वाले व्यक्ति से पूछें जिसका नेतृत्व पीनहास याजक करता था,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पुरुषों का समूह पूर्वी गोत्रों को एक और समय की याद दिलाता है जब आकान नाम के केवल एक व्यक्ति के पाप के परिणाम पूरे समुदाय को भोगने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पुरुषों के समूह की भूमिका निभाने वाले व्यक्ति से पूछें जिसका नेतृत्व पीनहास याजक करता था, "आप क्या महसूस कर रहे हैं या क्या सोच रहे हैं?" लोग कुछ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यहोशू 22:13–20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पश्चिमी गोत्र पीनहास </w:t>
      </w:r>
      <w:r>
        <w:rPr>
          <w:b/>
          <w:lang w:val="hi_IN" w:bidi="hi_IN"/>
        </w:rPr>
        <w:t>याजक</w:t>
      </w:r>
      <w:r>
        <w:rPr>
          <w:lang w:val="hi_IN" w:bidi="hi_IN"/>
        </w:rPr>
        <w:t xml:space="preserve"> को भेजते हैं ताकि वह गिलाद के क्षेत्र में पूर्वी गोत्रों से बात करने के लिए पुरुषों के एक प्रतिनिधिमंडल का नेतृत्व कर सके। </w:t>
      </w:r>
      <w:r>
        <w:rPr>
          <w:b/>
          <w:lang w:val="hi_IN" w:bidi="hi_IN"/>
        </w:rPr>
        <w:t>याजक</w:t>
      </w:r>
      <w:r>
        <w:rPr>
          <w:lang w:val="hi_IN" w:bidi="hi_IN"/>
        </w:rPr>
        <w:t xml:space="preserve">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प्रतिनि</w:t>
      </w:r>
      <w:r>
        <w:rPr>
          <w:b/>
          <w:lang w:val="hi_IN" w:bidi="hi_IN"/>
        </w:rPr>
        <w:t>धिम</w:t>
      </w:r>
      <w:r>
        <w:rPr>
          <w:lang w:val="hi_IN" w:bidi="hi_IN"/>
        </w:rPr>
        <w:t xml:space="preserve">ंडल में इस्राएल के गोत्रों के परिवारों या </w:t>
      </w:r>
      <w:r>
        <w:rPr>
          <w:b/>
          <w:lang w:val="hi_IN" w:bidi="hi_IN"/>
        </w:rPr>
        <w:t>कुलों</w:t>
      </w:r>
      <w:r>
        <w:rPr>
          <w:lang w:val="hi_IN" w:bidi="hi_IN"/>
        </w:rPr>
        <w:t xml:space="preserve"> के </w:t>
      </w:r>
      <w:r>
        <w:rPr>
          <w:b/>
          <w:lang w:val="hi_IN" w:bidi="hi_IN"/>
        </w:rPr>
        <w:t>मुख्य</w:t>
      </w:r>
      <w:r>
        <w:rPr>
          <w:lang w:val="hi_IN" w:bidi="hi_IN"/>
        </w:rPr>
        <w:t xml:space="preserve"> अगुवे शामिल हैं। मुख्य अगुवों, गोत्रों और कुलों के लिए उसी शब्द या वाक्यांश का उपयोग करें जिसका उपयोग आपने पिछले भागों में किया है।</w:t>
      </w:r>
    </w:p>
    <w:p>
      <w:pPr/>
      <w:r>
        <w:rPr>
          <w:lang w:val="hi_IN" w:bidi="hi_IN"/>
        </w:rPr>
      </w:r>
      <w:r>
        <w:rPr>
          <w:lang w:val="hi_IN" w:bidi="hi_IN"/>
        </w:rPr>
        <w:t xml:space="preserve">प्रतिनिधिमंडल </w:t>
      </w:r>
      <w:r>
        <w:rPr>
          <w:b/>
          <w:lang w:val="hi_IN" w:bidi="hi_IN"/>
        </w:rPr>
        <w:t>यहोवा</w:t>
      </w:r>
      <w:r>
        <w:rPr>
          <w:lang w:val="hi_IN" w:bidi="hi_IN"/>
        </w:rPr>
        <w:t xml:space="preserve"> के सभी लोगों की ओर से एक संदेश देता है, जो इस्राएल के पश्चिमी गोत्रों के पूरे समुदाय का उल्लेख करता है। यहोवा परमेश्वर का व्यक्तिगत नाम है, जो इस्राएली लोगों के परमेश्वर के साथ करीबी संबंध को दर्शाता है।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प्रतिनिधिमंडल इस्राएलियों के पूरे </w:t>
      </w:r>
      <w:r>
        <w:rPr>
          <w:b/>
          <w:lang w:val="hi_IN" w:bidi="hi_IN"/>
        </w:rPr>
        <w:t>समुदाय</w:t>
      </w:r>
      <w:r>
        <w:rPr>
          <w:lang w:val="hi_IN" w:bidi="hi_IN"/>
        </w:rPr>
        <w:t xml:space="preserve"> या मण्डली के लिए </w:t>
      </w:r>
      <w:r>
        <w:rPr>
          <w:b/>
          <w:lang w:val="hi_IN" w:bidi="hi_IN"/>
        </w:rPr>
        <w:t>बात</w:t>
      </w:r>
      <w:r>
        <w:rPr>
          <w:lang w:val="hi_IN" w:bidi="hi_IN"/>
        </w:rPr>
        <w:t xml:space="preserve"> करता है। इसमें पश्चिमी गोत्रों के सभी लोग शामिल हैं। समुदाय और इस्राएलियों के लिए उन्हीं शब्दों का उपयोग करें जिनका उपयोग आपने पिछले भागों में किया है। याद रखें कि </w:t>
      </w:r>
      <w:r>
        <w:rPr>
          <w:b/>
          <w:lang w:val="hi_IN" w:bidi="hi_IN"/>
        </w:rPr>
        <w:t>इस्राएलियों</w:t>
      </w:r>
      <w:r>
        <w:rPr>
          <w:lang w:val="hi_IN" w:bidi="hi_IN"/>
        </w:rPr>
        <w:t xml:space="preserve"> शब्द मुख्य शब्दावली में है।</w:t>
      </w:r>
    </w:p>
    <w:p>
      <w:pPr/>
      <w:r>
        <w:rPr>
          <w:lang w:val="hi_IN" w:bidi="hi_IN"/>
        </w:rPr>
      </w:r>
      <w:r>
        <w:rPr>
          <w:lang w:val="hi_IN" w:bidi="hi_IN"/>
        </w:rPr>
        <w:t xml:space="preserve">प्रतिनिधिमंडल इस्राएल के </w:t>
      </w:r>
      <w:r>
        <w:rPr>
          <w:b/>
          <w:lang w:val="hi_IN" w:bidi="hi_IN"/>
        </w:rPr>
        <w:t>परमेश्वर</w:t>
      </w:r>
      <w:r>
        <w:rPr>
          <w:lang w:val="hi_IN" w:bidi="hi_IN"/>
        </w:rPr>
        <w:t xml:space="preserve"> से दूर होने के बारे में बात करता है। परमेश्वर परमेश्वर के लिए सामान्य शब्द है। </w:t>
      </w:r>
      <w:r>
        <w:rPr>
          <w:lang w:val="hi_IN" w:bidi="hi_IN"/>
        </w:rPr>
        <w:t>परमेश्वर</w:t>
      </w:r>
      <w:r>
        <w:rPr>
          <w:lang w:val="hi_IN" w:bidi="hi_IN"/>
        </w:rPr>
        <w:t xml:space="preserve">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पश्चिमी गोत्र पूछते हैं कि पूर्वी गोत्रों ने यहोवा को धोखा क्यों दिया और एक </w:t>
      </w:r>
      <w:r>
        <w:rPr>
          <w:b/>
          <w:lang w:val="hi_IN" w:bidi="hi_IN"/>
        </w:rPr>
        <w:t>वेदी</w:t>
      </w:r>
      <w:r>
        <w:rPr>
          <w:lang w:val="hi_IN" w:bidi="hi_IN"/>
        </w:rPr>
        <w:t xml:space="preserve"> क्यों बनाई। </w:t>
      </w:r>
      <w:r>
        <w:rPr>
          <w:b/>
          <w:lang w:val="hi_IN" w:bidi="hi_IN"/>
        </w:rPr>
        <w:t>वेदी</w:t>
      </w:r>
      <w:r>
        <w:rPr>
          <w:lang w:val="hi_IN" w:bidi="hi_IN"/>
        </w:rPr>
        <w:t xml:space="preserve"> के बारे में अधिक जानकारी के लिए, मुख्य शब्दावली को देखें। वेदी के लिए उसी शब्द या वाक्यांश का उपयोग करें जिसका उपयोग आपने पिछले भागों में किया है।</w:t>
      </w:r>
    </w:p>
    <w:p>
      <w:pPr/>
      <w:r>
        <w:rPr>
          <w:lang w:val="hi_IN" w:bidi="hi_IN"/>
        </w:rPr>
      </w:r>
      <w:r>
        <w:rPr>
          <w:lang w:val="hi_IN" w:bidi="hi_IN"/>
        </w:rPr>
        <w:t xml:space="preserve">पश्चिमी गोत्र पोर के लोगों के पाप और उस </w:t>
      </w:r>
      <w:r>
        <w:rPr>
          <w:b/>
          <w:lang w:val="hi_IN" w:bidi="hi_IN"/>
        </w:rPr>
        <w:t>महामारी</w:t>
      </w:r>
      <w:r>
        <w:rPr>
          <w:lang w:val="hi_IN" w:bidi="hi_IN"/>
        </w:rPr>
        <w:t xml:space="preserve"> के बारे में बात करते हैं जिसे यहोवा ने उनके </w:t>
      </w:r>
      <w:r>
        <w:rPr>
          <w:b/>
          <w:lang w:val="hi_IN" w:bidi="hi_IN"/>
        </w:rPr>
        <w:t>बीच</w:t>
      </w:r>
      <w:r>
        <w:rPr>
          <w:lang w:val="hi_IN" w:bidi="hi_IN"/>
        </w:rPr>
        <w:t xml:space="preserve"> भेजा था। पाप परमेश्वर के विरुद्ध विद्रोह का एक कार्य है जब कोई व्यक्ति परमेश्वर के नियमों का उल्लंघन करता है। पाप के लिए एक और शब्द अधर्म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महामारी एक प्रकार का दण्ड है जो यहोवा तब देता है जब वह किसी व्यक्ति या लोगों के समूह का न्याय करता है। बाइबल के कई भागों में, महामारी एक घातक बीमारी है जो बहुत से लोगों को मार देती है।</w:t>
      </w:r>
    </w:p>
    <w:p>
      <w:pPr/>
      <w:r>
        <w:rPr>
          <w:lang w:val="hi_IN" w:bidi="hi_IN"/>
        </w:rPr>
      </w:r>
      <w:r>
        <w:rPr>
          <w:lang w:val="hi_IN" w:bidi="hi_IN"/>
        </w:rPr>
        <w:t xml:space="preserve">यहाँ रुकें और समूह में चर्चा करें कि आप </w:t>
      </w:r>
      <w:r>
        <w:rPr>
          <w:b/>
          <w:lang w:val="hi_IN" w:bidi="hi_IN"/>
        </w:rPr>
        <w:t>महामारी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पश्चिमी गोत्र सोचते हैं कि शायद पूर्वी गोत्रों की भूमि </w:t>
      </w:r>
      <w:r>
        <w:rPr>
          <w:b/>
          <w:lang w:val="hi_IN" w:bidi="hi_IN"/>
        </w:rPr>
        <w:t>अशुद्ध</w:t>
      </w:r>
      <w:r>
        <w:rPr>
          <w:lang w:val="hi_IN" w:bidi="hi_IN"/>
        </w:rPr>
        <w:t xml:space="preserve"> या </w:t>
      </w:r>
      <w:r>
        <w:rPr>
          <w:b/>
          <w:lang w:val="hi_IN" w:bidi="hi_IN"/>
        </w:rPr>
        <w:t>अपवित्र है</w:t>
      </w:r>
      <w:r>
        <w:rPr>
          <w:lang w:val="hi_IN" w:bidi="hi_IN"/>
        </w:rPr>
        <w:t xml:space="preserve">, जिसका अर्थ है कि वह भूमि शायद किसी ऐसे स्थान के रूप में अनुपयुक्त रही थी जहाँ इस्राएली यहोवा की उपासना कर सकते थे। अधिक जानकारी के लिए मुख्य शब्दावली में </w:t>
      </w:r>
      <w:r>
        <w:rPr>
          <w:lang w:val="hi_IN" w:bidi="hi_IN"/>
        </w:rPr>
        <w:t>शुद्ध और अशुद्ध</w:t>
      </w:r>
      <w:r>
        <w:rPr>
          <w:lang w:val="hi_IN" w:bidi="hi_IN"/>
        </w:rPr>
        <w:t xml:space="preserve"> शब्द देखें। अशुद्ध या अपवित्र के लिए उसी शब्द या वाक्यांश का उपयोग करें जिसका उपयोग आपने पिछले भागों में किया था।</w:t>
      </w:r>
    </w:p>
    <w:p>
      <w:pPr/>
      <w:r>
        <w:rPr>
          <w:lang w:val="hi_IN" w:bidi="hi_IN"/>
        </w:rPr>
      </w:r>
      <w:r>
        <w:rPr>
          <w:lang w:val="hi_IN" w:bidi="hi_IN"/>
        </w:rPr>
        <w:t xml:space="preserve">पश्चिमी गोत्र सुझाव देते हैं कि पूर्वी गोत्र </w:t>
      </w:r>
      <w:r>
        <w:rPr>
          <w:lang w:val="hi_IN" w:bidi="hi_IN"/>
        </w:rPr>
        <w:t>यरदन नदी</w:t>
      </w:r>
      <w:r>
        <w:rPr>
          <w:lang w:val="hi_IN" w:bidi="hi_IN"/>
        </w:rPr>
        <w:t xml:space="preserve"> के पश्चिम की भूमि पर लौट जाएँ, उस स्थान पर जहाँ यहोवा का </w:t>
      </w:r>
      <w:r>
        <w:rPr>
          <w:b/>
          <w:lang w:val="hi_IN" w:bidi="hi_IN"/>
        </w:rPr>
        <w:t>न</w:t>
      </w:r>
      <w:r>
        <w:rPr>
          <w:lang w:val="hi_IN" w:bidi="hi_IN"/>
        </w:rPr>
        <w:t xml:space="preserve">िवास-स्थान है। निवास-स्थान, या परमेश्वर का घर, एक बड़ा तम्बू है जिसे इस्राएली एक स्थान से दूसरे स्थान पर ले जाते थे। निवास-स्थान को कभी-कभी मिलापवाला तम्बू कहा जाता है, और यह वह स्थान है जहाँ इस्राएली लोग यहोवा की उपासना करते थे। अधिक जानकारी के लिए, मुख्य शब्दावली में </w:t>
      </w:r>
      <w:r>
        <w:rPr>
          <w:lang w:val="hi_IN" w:bidi="hi_IN"/>
        </w:rPr>
        <w:t>निवास-स्थान</w:t>
      </w:r>
      <w:r>
        <w:rPr>
          <w:lang w:val="hi_IN" w:bidi="hi_IN"/>
        </w:rPr>
        <w:t xml:space="preserve"> देखें।</w:t>
      </w:r>
    </w:p>
    <w:p>
      <w:pPr/>
      <w:r>
        <w:rPr>
          <w:lang w:val="hi_IN" w:bidi="hi_IN"/>
        </w:rPr>
      </w:r>
      <w:r>
        <w:rPr>
          <w:lang w:val="hi_IN" w:bidi="hi_IN"/>
        </w:rPr>
        <w:t xml:space="preserve">यहाँ रुकें और समूह में चर्चा करें कि आप </w:t>
      </w:r>
      <w:r>
        <w:rPr>
          <w:b/>
          <w:lang w:val="hi_IN" w:bidi="hi_IN"/>
        </w:rPr>
        <w:t>मिलापवाले तम्बू</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पश्चिमी गोत्र पूर्वी गोत्रों को याद दिलाते हैं कि आकान इस्राएलियों पर दण्ड लाया क्योंकि उसने उन </w:t>
      </w:r>
      <w:r>
        <w:rPr>
          <w:b/>
          <w:lang w:val="hi_IN" w:bidi="hi_IN"/>
        </w:rPr>
        <w:t>समर्पित वस्तुओं</w:t>
      </w:r>
      <w:r>
        <w:rPr>
          <w:lang w:val="hi_IN" w:bidi="hi_IN"/>
        </w:rPr>
        <w:t xml:space="preserve"> को चुरा लिया जिन्हें यहोवा ने नष्ट करने के लिए कहा था। "समर्पित वस्तुओं"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22:21–34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22:21–34 को सुनें और अपने मन में रखें।</w:t>
      </w:r>
    </w:p>
    <w:p>
      <w:pPr/>
      <w:r>
        <w:rPr>
          <w:lang w:val="hi_IN" w:bidi="hi_IN"/>
        </w:rPr>
      </w:r>
      <w:r>
        <w:rPr>
          <w:lang w:val="hi_IN" w:bidi="hi_IN"/>
        </w:rPr>
        <w:t>यदि सम्भव हो, तो यहोशू 22:21–34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22:21–34 का ऑडियो संस्करण सबसे आसानी से समझ में आने वाले अनुवाद में सुनें।</w:t>
      </w:r>
    </w:p>
    <w:p>
      <w:pPr/>
      <w:r>
        <w:rPr>
          <w:lang w:val="hi_IN" w:bidi="hi_IN"/>
        </w:rPr>
      </w:r>
      <w:r>
        <w:rPr>
          <w:lang w:val="hi_IN" w:bidi="hi_IN"/>
        </w:rPr>
        <w:t>पिछली कहानी इस्राएल के पश्चिमी गोत्रों के साथ समाप्त हुई जो इस बात से बहुत चिंतित थे कि पूर्वी गोत्र इस्राएल के परमेश्वर यहोवा के प्रति विश्वासघात कर रहे थे। आपको याद होगा कि इस्राएल के पश्चिमी गोत्रों का प्रतिनिधित्व करने वाले पुरुषों के समूह ने पूर्वी गोत्रों पर यहोवा के विरुद्ध विद्रोह करने और शीलो के निवास में स्थित वेदी जैसी दूसरी वेदी बनाने से यहोवा के प्रति विश्वासघात करने का आरोप लगाया।</w:t>
      </w:r>
    </w:p>
    <w:p>
      <w:pPr/>
      <w:r>
        <w:rPr>
          <w:lang w:val="hi_IN" w:bidi="hi_IN"/>
        </w:rPr>
      </w:r>
      <w:r>
        <w:rPr>
          <w:lang w:val="hi_IN" w:bidi="hi_IN"/>
        </w:rPr>
        <w:t>इस कहानी में, पूर्वी गोत्र पश्चिमी गोत्रों के पुरुषों के समूह को प्रतिक्रिया देते हैं, और हमें उस कारण का पता चलता है कि पूर्वी गोत्रों ने वेदी बनाने का निर्णय क्यों लिया। याद रखें, वेदी सामान्यतः एक ऐसी रचना होती है जहाँ लोग अपने देवताओं के लिए, और इस स्थिति में इस्राएल के परमेश्वर यहोवा के लिए, उपासना के रूप में बलिदान चढ़ाते हैं।</w:t>
      </w:r>
    </w:p>
    <w:p>
      <w:pPr/>
      <w:r>
        <w:rPr>
          <w:lang w:val="hi_IN" w:bidi="hi_IN"/>
        </w:rPr>
      </w:r>
      <w:r>
        <w:rPr>
          <w:lang w:val="hi_IN" w:bidi="hi_IN"/>
        </w:rPr>
        <w:t>पूर्वी गोत्र उन पुरुषों के समूह को दृढ़ता से प्रतिक्रिया देते हैं जो इस्राएल के परिवारों के अगुवे हैं। वे यहोवा का नाम पुकारते हैं। वे परमेश्वर के लिए तीन नाम कहते हैं—सर्वशक्तिमान, यहोवा और परमेश्वर। "सर्वशक्तिमान" का अर्थ है कि यहोवा किसी भी देवता से बड़ा है क्योंकि वही एकमात्र सच्चा परमेश्वर है। बाइबल के कुछ संस्करण "देवताओं के परमेश्वर" वाक्यांश का उपयोग करते हैं। पूर्वी गोत्र यहोवा से एक दृढ़ विनती करते हैं, एक बार नहीं बल्कि दो बार, कि वह इस बात के विषय में साक्षी ठहरे कि उन्होंने वेदी क्यों बनाई। यह ऐसा है जैसे वे कह रहे हैं, "हम सर्वशक्तिमान परमेश्वर यहोवा से विनती करते हैं, क्योंकि वह जानता है कि हमने ऐसा क्यों किया। और हम चाहते हैं कि तुम लोग भी जानो कि क्यों!"</w:t>
      </w:r>
    </w:p>
    <w:p>
      <w:pPr/>
      <w:r>
        <w:rPr>
          <w:lang w:val="hi_IN" w:bidi="hi_IN"/>
        </w:rPr>
      </w:r>
      <w:r>
        <w:rPr>
          <w:lang w:val="hi_IN" w:bidi="hi_IN"/>
        </w:rPr>
        <w:t>वे स्वयं यहोवा को पुकारते हैं कि यदि वे उस बात के दोषी हों जिसका पश्चिमी गोत्र उन पर दोष लगाते हैं, तो वह उनके पक्ष में या उनके विरुद्ध साक्षी ठहरे, और उन्हें पश्चिमी गोत्रों के हाथ में सौंप दे ताकि वे उन्हें मृत्यु का दंड दें। पूर्वी गोत्र कह रहे हैं कि वे वास्तव में पश्चिमी गोत्रों से सहमत हैं कि जो कोई विश्वास नहीं रखता या यहोवा के प्रति विश्वासघात करता है, उसे मृत्यु दण्ड दिया जाना चाहिए।</w:t>
      </w:r>
    </w:p>
    <w:p>
      <w:pPr/>
      <w:r>
        <w:rPr>
          <w:lang w:val="hi_IN" w:bidi="hi_IN"/>
        </w:rPr>
      </w:r>
      <w:r>
        <w:rPr>
          <w:lang w:val="hi_IN" w:bidi="hi_IN"/>
        </w:rPr>
        <w:t>पूर्वी गोत्र यहोवा से दूर होकर अन्य देवताओं की उपासना करने या किसी ऐसी वेदी पर बलिदान चढ़ाने के विचार की पूरी निंदा करते हैं जिसे यहोवा ने अनुमति नहीं दी है। वास्तव में, पूर्वी गोत्र फिर से यहोवा को पुकारते हैं कि यदि वह उन्हें नई वेदी पर होमबलियों, अन्नबलियों या मेलबलियों चढ़ाने के लिए दोषी पाता है, तो उन्हें दण्ड दे। इस संस्कृति में, होमबलि एक प्रकार का बलिदान है जिसे लोग यहोवा के प्रति अपनी भक्ति दिखाने के लिए यहोवा के पास लाते हैं। अन्नबलि एक भिन्न प्रकार का बलिदान है जिसे लोग यहोवा के पास उसकी व्यवस्था के लिए उसका धन्यवाद करने के लिए लाते हैं। मेलबलि, अर्थात् सहभागिता का बलिदान, धन्यवाद का एक और प्रकार का बलिदान है जिसे लोग यहोवा को दे सकते हैं। ये सभी बलिदान उपासना के रूप हैं।</w:t>
      </w:r>
    </w:p>
    <w:p>
      <w:pPr/>
      <w:r>
        <w:rPr>
          <w:lang w:val="hi_IN" w:bidi="hi_IN"/>
        </w:rPr>
      </w:r>
      <w:r>
        <w:rPr>
          <w:lang w:val="hi_IN" w:bidi="hi_IN"/>
        </w:rPr>
        <w:t>यहाँ रुककर उन प्रकार के बलिदानों या भेंटों के विषय में चर्चा करें जो लोग आपकी संस्कृति में परमेश्वर या देवताओं को चढ़ाते हैं। एक कहानी सुनाएँ कि आपके समुदाय में लोग उन बातों के लिए परमेश्वर का धन्यवाद कैसे करते हैं जो उसने उनके लिए की हैं। इस ऑडियो को यहाँ रोकें।</w:t>
      </w:r>
    </w:p>
    <w:p>
      <w:pPr/>
      <w:r>
        <w:rPr>
          <w:lang w:val="hi_IN" w:bidi="hi_IN"/>
        </w:rPr>
      </w:r>
      <w:r>
        <w:rPr>
          <w:lang w:val="hi_IN" w:bidi="hi_IN"/>
        </w:rPr>
        <w:t>फिर पूर्वी गोत्र बताते हैं कि उन्होंने वेदी क्यों बनाई। यद्यपि पश्चिमी गोत्रों ने उन पर विश्वासघात का आरोप लगाया, फिर भी पूर्वी गोत्रों ने वास्तव में वेदी बनाई क्योंकि वे यह सुनिश्चित करना चाहते थे कि उनकी भविष्य की पीढ़ियाँ हमेशा यहोवा की उपासना और सेवा करने में सक्षम रहें। पूर्वी गोत्र डरते थे कि पश्चिमी गोत्रों की आने वाली पीढ़ियाँ पूर्वी गोत्रों की आने वाली पीढ़ियों से कहेंगी कि उन्हें इस्राएल के परमेश्वर यहोवा की उपासना करने का कोई अधिकार नहीं है। यरदन नदी कनान देश, अर्थात् प्रतिज्ञा की हुई भूमि, को गिलाद के क्षेत्र से अलग करती है। गिलाद वह भूमि है जो यहोवा ने रूबेन, गाद और मनश्शे के आधे गोत्र को दी थी। पूर्वी गोत्रों ने सोचा कि पश्चिमी गोत्रों की भविष्य की पीढ़ियाँ यरदन नदी की प्राकृतिक सीमा का उपयोग पूर्वी गोत्रों की भविष्य की पीढ़ियों को यहोवा की उपासना करने से रोकने के लिए एक कारण के रूप में कर सकती हैं।</w:t>
      </w:r>
    </w:p>
    <w:p>
      <w:pPr/>
      <w:r>
        <w:rPr>
          <w:lang w:val="hi_IN" w:bidi="hi_IN"/>
        </w:rPr>
      </w:r>
      <w:r>
        <w:rPr>
          <w:lang w:val="hi_IN" w:bidi="hi_IN"/>
        </w:rPr>
        <w:t>यहाँ रुकें और समूह में इन प्रश्नों पर चर्चा करें: आपके लोगों की भविष्य की पीढ़ियाँ उनके अगुवों द्वारा किए गए समझौतों के बारे में कैसे जान सकती हैं? यदि लोगों के समूह एक-दूसरे से दूर रहते हैं, तो आपके समुदाय के अगुवे यह सुनिश्चित करने के लिए क्या कर सकते हैं कि सभी लोग इस समझौते को याद रखें? इस ऑडियो को यहाँ रोकें।</w:t>
      </w:r>
    </w:p>
    <w:p>
      <w:pPr/>
      <w:r>
        <w:rPr>
          <w:lang w:val="hi_IN" w:bidi="hi_IN"/>
        </w:rPr>
      </w:r>
      <w:r>
        <w:rPr>
          <w:lang w:val="hi_IN" w:bidi="hi_IN"/>
        </w:rPr>
        <w:t>क्योंकि वे इससे डरे हुए थे, इसलिए पूर्वी गोत्रों ने एक वेदी बनाने का निर्णय लिया। पूर्वी गोत्रों ने वेदी को एक साक्षी या चिन्ह के रूप में बनाया, ताकि यह साबित किया जा सके कि उन्होंने शीलो की वेदी पर बलिदान चढ़ाकर यहोवा की सेवा की थी, जहाँ निवास-स्थान स्थित था। पूर्वी गोत्रों ने नई वेदी कोई बलिदान चढ़ाने के लिए नहीं बनाई। वे चाहते थे कि वेदी इस्राएल के पूर्वी और पश्चिमी गोत्रों की भविष्य की पीढ़ियों के लिए एक स्थायी अनुस्मारक हो कि यहोवा इस्राएल के सभी गोत्रों का परमेश्वर है। वेदी दिखाती है कि पूर्वी गोत्रों को यहोवा की उपासना करने के पश्चिमी गोत्रों के समान ही अधिकार हैं। इस संस्कृति में लोग कभी-कभी वस्तुओं का उपयोग अलग-अलग लोगों के बीच किसी समझौते की याद दिलाने के लिए करते थे।</w:t>
      </w:r>
    </w:p>
    <w:p>
      <w:pPr/>
      <w:r>
        <w:rPr>
          <w:lang w:val="hi_IN" w:bidi="hi_IN"/>
        </w:rPr>
      </w:r>
      <w:r>
        <w:rPr>
          <w:lang w:val="hi_IN" w:bidi="hi_IN"/>
        </w:rPr>
        <w:t>पूर्वी गोत्रों ने जानबूझकर उस वेदी को इस प्रकार बनाया कि वह यहोवा की उस आधिकारिक वेदी के समान दिखाई दे जिसे उनके पूर्वजों ने बनाया था। ऐसा शायद इसलिए है क्योंकि वे जानते थे कि इस्राएली ही एकमात्र वे लोग हैं जो निवास-स्थान में प्रवेश किया था और मूल वेदी को देखा थ। किसी और को नहीं पता था कि यह कैसी दिखती थी। उन्होंने ऐसा यह प्रमाणित करने के लिए किया कि वे भी इस्राएली हैं और यहोवा के लोग हैं।</w:t>
      </w:r>
    </w:p>
    <w:p>
      <w:pPr/>
      <w:r>
        <w:rPr>
          <w:lang w:val="hi_IN" w:bidi="hi_IN"/>
        </w:rPr>
      </w:r>
      <w:r>
        <w:rPr>
          <w:lang w:val="hi_IN" w:bidi="hi_IN"/>
        </w:rPr>
        <w:t>यहाँ रुककर समूह के साथ उस वेदी के समान एक चित्र को देखें जो निवास-स्थान में थी। पूर्वी गोत्रों ने जो वेदी बनाई थी, वह किसी प्रकार निवास-स्थान की इस वेदी के समान थी, यद्यपि हम ठीक-ठीक नहीं जानते कि वह किस प्रकार समान थी। ऑडियो को यहाँ रोकें।</w:t>
      </w:r>
    </w:p>
    <w:p>
      <w:pPr/>
      <w:r>
        <w:rPr>
          <w:lang w:val="hi_IN" w:bidi="hi_IN"/>
        </w:rPr>
      </w:r>
      <w:r>
        <w:rPr>
          <w:lang w:val="hi_IN" w:bidi="hi_IN"/>
        </w:rPr>
        <w:t>पूर्वी गोत्र दोहराते हैं कि उनका यहोवा की उपासना से हटने या बलिदान चढ़ाने के लिए एक वेदी बनाकर उसके विरुद्ध विद्रोह करने का कोई इरादा नहीं था। वे समझते हैं कि लोगों को केवल उन वेदियों पर बलिदान चढ़ाना चाहिए जिनका उपयोग करने के लिए यहोवा उन्हें कहता है, जैसे यहोवा के निवास-स्थान में यहोवा की वेदी।</w:t>
      </w:r>
    </w:p>
    <w:p>
      <w:pPr/>
      <w:r>
        <w:rPr>
          <w:lang w:val="hi_IN" w:bidi="hi_IN"/>
        </w:rPr>
      </w:r>
      <w:r>
        <w:rPr>
          <w:lang w:val="hi_IN" w:bidi="hi_IN"/>
        </w:rPr>
        <w:t>पीनहास याजक और इस्राएल के पश्चिमी गोत्रों के परिवारों के अगुवे पूर्वी गोत्रों की हर बात सुनते हैं, और वे बहुत खुश हैं। पीनहास सहमत है कि यहोवा अभी भी पूर्वी गोत्रों और पश्चिमी गोत्रों दोनों के साथ है।</w:t>
      </w:r>
    </w:p>
    <w:p>
      <w:pPr/>
      <w:r>
        <w:rPr>
          <w:lang w:val="hi_IN" w:bidi="hi_IN"/>
        </w:rPr>
      </w:r>
      <w:r>
        <w:rPr>
          <w:lang w:val="hi_IN" w:bidi="hi_IN"/>
        </w:rPr>
        <w:t>यहाँ रुकें और उस समय के बारे में बात करें जब लोगों के दो समूहों के बीच एक बहुत गलतफहमी थी। लोगों ने गलतफहमी को कैसे सुलझाया? ऑडियो को यहाँ रोकें।</w:t>
      </w:r>
    </w:p>
    <w:p>
      <w:pPr/>
      <w:r>
        <w:rPr>
          <w:lang w:val="hi_IN" w:bidi="hi_IN"/>
        </w:rPr>
      </w:r>
      <w:r>
        <w:rPr>
          <w:lang w:val="hi_IN" w:bidi="hi_IN"/>
        </w:rPr>
        <w:t>पीनहास पूर्वी गोत्रों की प्रशंसा करता है। क्योंकि पूर्वी गोत्र यहोवा के प्रति विश्वासयोग्य रहे हैं, इसलिए यहोवा उन सभी पर क्रोधित नहीं होगा और उन्हें नष्ट नहीं करेगा।</w:t>
      </w:r>
    </w:p>
    <w:p>
      <w:pPr/>
      <w:r>
        <w:rPr>
          <w:lang w:val="hi_IN" w:bidi="hi_IN"/>
        </w:rPr>
      </w:r>
      <w:r>
        <w:rPr>
          <w:lang w:val="hi_IN" w:bidi="hi_IN"/>
        </w:rPr>
        <w:t>फिर पीनहास और अन्य अगुवे गिलाद के देश से निकलते हैं और कनान देश में लौटते हैं ताकि पश्चिमी गोत्रों के बाकी लोगों को बताया जा सके कि क्या हुआ। यह समाचार उन्हें खुश भी करता है, और वे यहोवा की स्तुति और धन्यवाद करते हैं क्योंकि उन्हें अब पूर्वी गोत्रों में अपने भाइयों के विरुद्ध युद्ध में जाने की आवश्यकता नहीं है।</w:t>
      </w:r>
    </w:p>
    <w:p>
      <w:pPr/>
      <w:r>
        <w:rPr>
          <w:lang w:val="hi_IN" w:bidi="hi_IN"/>
        </w:rPr>
      </w:r>
      <w:r>
        <w:rPr>
          <w:lang w:val="hi_IN" w:bidi="hi_IN"/>
        </w:rPr>
        <w:t>उस समय से पश्चिमी गोत्रों ने उस भूमि को नष्ट करने के विषय में फिर कुछ नहीं कहा जहाँ पूर्वी गोत्र रहते थे।</w:t>
      </w:r>
    </w:p>
    <w:p>
      <w:pPr/>
      <w:r>
        <w:rPr>
          <w:lang w:val="hi_IN" w:bidi="hi_IN"/>
        </w:rPr>
      </w:r>
      <w:r>
        <w:rPr>
          <w:lang w:val="hi_IN" w:bidi="hi_IN"/>
        </w:rPr>
        <w:t>यहाँ रुकें और समूह में इन प्रश्नों पर चर्चा करें: आपके लोग किसी दूसरे समूह के विरुद्ध युद्ध में जाने के क्या कारण हो सकते हैं? चर्चा करें कि युद्ध ने आपके समुदाय को किस प्रकार प्रभावित किया है या प्रभावित कर सकता है। इस ऑडियो को यहाँ रोकें।</w:t>
      </w:r>
    </w:p>
    <w:p>
      <w:pPr/>
      <w:r>
        <w:rPr>
          <w:lang w:val="hi_IN" w:bidi="hi_IN"/>
        </w:rPr>
      </w:r>
      <w:r>
        <w:rPr>
          <w:lang w:val="hi_IN" w:bidi="hi_IN"/>
        </w:rPr>
        <w:t>कहानी तब समाप्त होती है जब रूबेन और गाद के लोग वेदी का नाम "साक्षी" रखते हैं, या "यह हमारे बीच साक्षी है कि यहोवा परमेश्वर है," ताकि यह दिखाया जा सके कि पूर्वी गोत्र यहोवा की उपासना करते हैं, उसी परमेश्वर की उपासना करते हैं जिसकी उपासना पश्चिमी गोत्र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22:21–34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पूर्वी गोत्र कहते हैं कि वे दोषी नहीं हैं। पूर्वी गोत्र यहोवा से अपील करते हैं और फिर यह बताते हैं कि उन्होंने वेदी क्यों बनाई।</w:t>
      </w:r>
    </w:p>
    <w:p>
      <w:pPr/>
      <w:r>
        <w:rPr>
          <w:lang w:val="hi_IN" w:bidi="hi_IN"/>
        </w:rPr>
      </w:r>
      <w:r>
        <w:rPr>
          <w:b/>
          <w:lang w:val="hi_IN" w:bidi="hi_IN"/>
        </w:rPr>
        <w:t>दूसरे दृश्य में:</w:t>
      </w:r>
      <w:r>
        <w:rPr>
          <w:lang w:val="hi_IN" w:bidi="hi_IN"/>
        </w:rPr>
        <w:t xml:space="preserve"> पीनहास याजक और पश्चिमी गोत्रों के मुख्य अगुवे पूर्वी गोत्रों के आरोपों पर प्रतिक्रिया से खुश हैं।</w:t>
      </w:r>
    </w:p>
    <w:p>
      <w:pPr/>
      <w:r>
        <w:rPr>
          <w:lang w:val="hi_IN" w:bidi="hi_IN"/>
        </w:rPr>
      </w:r>
      <w:r>
        <w:rPr>
          <w:b/>
          <w:lang w:val="hi_IN" w:bidi="hi_IN"/>
        </w:rPr>
        <w:t>तीसरे दृश्य में:</w:t>
      </w:r>
      <w:r>
        <w:rPr>
          <w:lang w:val="hi_IN" w:bidi="hi_IN"/>
        </w:rPr>
        <w:t xml:space="preserve"> पीनहास और पश्चिमी गोत्रों के मुख्य अगुवे कनान देश में लौटते हैं और पूर्वी गोत्रों ने जो कुछ कहा था, वह सब बताते हैं। इस समाचार से इस्राएल के पश्चिमी गोत्रों के बाकी लोग खुश हो जाते हैं, और वे पूर्वी गोत्रों के विरुद्ध युद्ध में जाने के बारे में बात करना बंद कर देते हैं।</w:t>
      </w:r>
    </w:p>
    <w:p>
      <w:pPr/>
      <w:r>
        <w:rPr>
          <w:lang w:val="hi_IN" w:bidi="hi_IN"/>
        </w:rPr>
      </w:r>
      <w:r>
        <w:rPr>
          <w:b/>
          <w:lang w:val="hi_IN" w:bidi="hi_IN"/>
        </w:rPr>
        <w:t>चौथे दृश्य में:</w:t>
      </w:r>
      <w:r>
        <w:rPr>
          <w:lang w:val="hi_IN" w:bidi="hi_IN"/>
        </w:rPr>
        <w:t xml:space="preserve"> पूर्वी गोत्र वेदी का नाम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पूर्वी गोत्रों के लोग, जिनमें रूबेन, गाद और मनश्शे के आधे गोत्र शामिल हैं</w:t>
      </w:r>
    </w:p>
    <w:p>
      <w:pPr>
        <w:pStyle w:val="ListBullet"/>
        <w:spacing w:line="240" w:lineRule="auto"/>
        <w:ind w:left="720"/>
      </w:pPr>
      <w:r>
        <w:rPr>
          <w:lang w:val="hi_IN" w:bidi="hi_IN"/>
        </w:rPr>
      </w:r>
      <w:r>
        <w:rPr>
          <w:lang w:val="hi_IN" w:bidi="hi_IN"/>
        </w:rPr>
        <w:t>इस्राएल के पश्चिमी गोत्रों के मुख्य अगुवे</w:t>
      </w:r>
    </w:p>
    <w:p>
      <w:pPr>
        <w:pStyle w:val="ListBullet"/>
        <w:spacing w:line="240" w:lineRule="auto"/>
        <w:ind w:left="720"/>
      </w:pPr>
      <w:r>
        <w:rPr>
          <w:lang w:val="hi_IN" w:bidi="hi_IN"/>
        </w:rPr>
      </w:r>
      <w:r>
        <w:rPr>
          <w:lang w:val="hi_IN" w:bidi="hi_IN"/>
        </w:rPr>
        <w:t>पीनहास याजक</w:t>
      </w:r>
    </w:p>
    <w:p>
      <w:pPr>
        <w:pStyle w:val="ListBullet"/>
        <w:spacing w:line="240" w:lineRule="auto"/>
        <w:ind w:left="720"/>
      </w:pPr>
      <w:r>
        <w:rPr>
          <w:lang w:val="hi_IN" w:bidi="hi_IN"/>
        </w:rPr>
      </w:r>
      <w:r>
        <w:rPr>
          <w:lang w:val="hi_IN" w:bidi="hi_IN"/>
        </w:rPr>
        <w:t>और इस्राएल के पश्चिमी गोत्रों के बाकी लोग, जिन्हें कभी-कभी इस्राएली कहा जाता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शुरुआत में वातावरण शायद बहुत तनावपूर्ण है। जल्द ही इस्राएली गोत्रों के दोनों समूहों के बीच युद्ध हो सकता है। इस समय इस्राएल के गोत्रों की निरंतर एकता पूरी तरह इस बात पर निर्भर करती है कि पूर्वी गोत्र पश्चिमी गोत्रों के आरोपों के जवाब में क्या कहते हैं।</w:t>
      </w:r>
    </w:p>
    <w:p>
      <w:pPr/>
      <w:r>
        <w:rPr>
          <w:lang w:val="hi_IN" w:bidi="hi_IN"/>
        </w:rPr>
      </w:r>
      <w:r>
        <w:rPr>
          <w:lang w:val="hi_IN" w:bidi="hi_IN"/>
        </w:rPr>
        <w:t>पहले दृश्य में, पूर्वी गोत्र यहोवा से उनके लिए साक्षी के रूप में कार्य करने के लिए विनती करते हैं।</w:t>
      </w:r>
    </w:p>
    <w:p>
      <w:pPr/>
      <w:r>
        <w:rPr>
          <w:lang w:val="hi_IN" w:bidi="hi_IN"/>
        </w:rPr>
      </w:r>
      <w:r>
        <w:rPr>
          <w:lang w:val="hi_IN" w:bidi="hi_IN"/>
        </w:rPr>
        <w:t>पूर्वी गोत्र यह वाक्यांश दोहराकर यहोवा का नाम लेते हैं, "यहोवा, शक्तिशाली परमेश्वर है!" बाइबल के कुछ अनुवाद कहते हैं, "यहोवा, देवताओं का परमेश्वर," जिसका अर्थ है कि यहोवा एकमात्र सच्चा परमेश्वर है। यह वाक्यांश दिखाता है कि यहोवा सर्वसामर्थी है और उसके पास सर्वोच्च अधिकार है। जब पूर्वी गोत्र इस वाक्यांश को दोहराते हैं, तो यह ऐसा है मानो वे कह रहे हैं, "हम जानते हैं और पूरी तरह आश्वस्त हैं कि यहोवा सर्वशक्तिमान है, सभी देवताओं से ऊपर परमेश्वर है।"</w:t>
      </w:r>
    </w:p>
    <w:p>
      <w:pPr/>
      <w:r>
        <w:rPr>
          <w:lang w:val="hi_IN" w:bidi="hi_IN"/>
        </w:rPr>
      </w:r>
      <w:r>
        <w:rPr>
          <w:lang w:val="hi_IN" w:bidi="hi_IN"/>
        </w:rPr>
        <w:t>यहाँ रुकें और समूह में चर्चा करें कि आप कैसे कहेंगे, "यहोवा, शक्तिशाली परमेश्वर है!" ऑडियो को यहाँ रोकें।</w:t>
      </w:r>
    </w:p>
    <w:p>
      <w:pPr/>
      <w:r>
        <w:rPr>
          <w:lang w:val="hi_IN" w:bidi="hi_IN"/>
        </w:rPr>
      </w:r>
      <w:r>
        <w:rPr>
          <w:lang w:val="hi_IN" w:bidi="hi_IN"/>
        </w:rPr>
        <w:t>पूर्वी गोत्र जानते हैं कि यहोवा उनके द्वारा किए गए हर काम को देखता है और वह इस बात की सच्चाई जानता है कि उन्होंने वेदी क्यों बनाई। इस समय पूर्वी गोत्र अपनी निर्दोषता पर जोर दे रहे हैं। यह ऐसा है जैसे वे कह रहे हैं, "यहोवा जानता है कि हम उन विद्रोही कार्यों से निर्दोष हैं जिनका तुम हम पर आरोप लगाते हो।"</w:t>
      </w:r>
    </w:p>
    <w:p>
      <w:pPr/>
      <w:r>
        <w:rPr>
          <w:lang w:val="hi_IN" w:bidi="hi_IN"/>
        </w:rPr>
      </w:r>
      <w:r>
        <w:rPr>
          <w:lang w:val="hi_IN" w:bidi="hi_IN"/>
        </w:rPr>
        <w:t>पूर्वी गोत्र अपनी निर्दोषता के विषय में इतने निश्चिन्त हैं कि यदि उन्होंने यहोवा के साथ अपनी वाचा को तोड़ा हो, तो वे यहोवा के द्वारा अपने ऊपर प्रहार किए जाने, अर्थात् मारे जाने के लिए भी तैयार हैं। वास्तव में, वे दो बार यहोवा से विनती करते हैं कि यदि वह उन्हें यहोवा की उपासना करने और किसी भी प्रकार के बलिदान चढ़ाने के लिए वेदी बनाने के लिए दोषी पाता है, तो वे उन्हें दण्ड दे। पूर्वी गोत्र तीन प्रकार के बलिदानों का उल्लेख करते हैं: होमबलि, अन्नबलि और मेलबलि। ये सभी प्रकार के उपहार हैं जो कोई व्यक्ति यहोवा को देता है।</w:t>
      </w:r>
    </w:p>
    <w:p>
      <w:pPr/>
      <w:r>
        <w:rPr>
          <w:lang w:val="hi_IN" w:bidi="hi_IN"/>
        </w:rPr>
      </w:r>
      <w:r>
        <w:rPr>
          <w:lang w:val="hi_IN" w:bidi="hi_IN"/>
        </w:rPr>
        <w:t>यहाँ रुकें और समूह में चर्चा करें कि जब आप इस भाग का अभिनय करते हैं तो आप विभिन्न प्रकार के बलिदानों की इस सूची को कैसे शामिल करेंगे। यदि आपने पिछले भागों में होमबलि, अन्नबलि और मेलबलि का अनुवाद किया है, तो उन्हीं शब्दों या वाक्यांशों का उपयोग करें जिनका उपयोग आपने पहले किया था। ऑडियो को यहाँ रोकें।</w:t>
      </w:r>
    </w:p>
    <w:p>
      <w:pPr/>
      <w:r>
        <w:rPr>
          <w:lang w:val="hi_IN" w:bidi="hi_IN"/>
        </w:rPr>
      </w:r>
      <w:r>
        <w:rPr>
          <w:lang w:val="hi_IN" w:bidi="hi_IN"/>
        </w:rPr>
        <w:t>पूर्वी गोत्रों ने यह कहकर अपना बचाव किया कि उन्होंने वेदी बनाने का कारण यह था कि उनका मानना था कि पश्चिमी गोत्रों की भविष्य की पीढ़ियाँ पूर्वी गोत्रों की भविष्य की पीढ़ियों को यहोवा की उपासना करने से रोकने की कोशिश कर सकती हैं। उन्होंने सोचा कि भविष्य में पश्चिमी गोत्रों की पीढ़ियाँ पूर्वी गोत्रों की पीढ़ियों से यह कह सकती हैं, “इस्राएल के परमेश्वर यहोवा की उपासना करने का तुम्हें क्या अधिकार है?” यह वास्तव में ऐसा प्रश्न नहीं है जिसका उत्तर देने की आवश्यकता है। यह कहने का एक तरीका है, "तुम्हे यहोवा की आराधना करने का कोई अधिकार नहीं है क्योंकि तुम इस्राएल का हिस्सा नहीं हो।"</w:t>
      </w:r>
    </w:p>
    <w:p>
      <w:pPr/>
      <w:r>
        <w:rPr>
          <w:lang w:val="hi_IN" w:bidi="hi_IN"/>
        </w:rPr>
      </w:r>
      <w:r>
        <w:rPr>
          <w:lang w:val="hi_IN" w:bidi="hi_IN"/>
        </w:rPr>
        <w:t xml:space="preserve">पूर्वी गोत्र डरते थे कि भविष्य में पश्चिमी गोत्रों की पीढ़ियाँ यह विश्वास नहीं करेंगी कि पूर्वी गोत्रों की पीढ़ियाँ भी इस्राएल का भाग हैं, क्योंकि यरदन नदी उनकी भूमियों को अलग करती थी। पूर्वी गोत्र अपनी चिंता दिखाने के लिए पुनरावृत्ति का उपयोग करते हैं। वे कहते हैं कि भविष्य में पश्चिमी गोत्रों की पीढ़ियाँ पूर्वी गोत्रों की पीढ़ियों से कह सकती हैं कि यहोवा में उनका कोई भाग या हिस्सा नहीं है, और इस प्रकार उन्हें यहोवा की उपासना करने से रोक सकती हैं। बाइबल का आपका संस्करण यह कह सकता है कि उनका यहोवा पर "कोई दावा नहीं है" और न ही यहोवा के लोग होने का कोई अधिकार है। आपके अनुवाद में यह स्पष्ट करना महत्वपूर्ण है कि पूर्वी गोत्र उस बात के विषय में कह रहे हैं जो भविष्य में किसी समय आने वाली पीढ़ियाँ कह सकती हैं। यह स्पष्ट नहीं है कि इस भाग में केवल रूबेन और गाद का ही उल्लेख क्यों किया गया है, परन्तु मनश्शे के आधे गोत्र का उल्लेख नहीं किया गया। </w:t>
      </w:r>
    </w:p>
    <w:p>
      <w:pPr/>
      <w:r>
        <w:rPr>
          <w:lang w:val="hi_IN" w:bidi="hi_IN"/>
        </w:rPr>
      </w:r>
      <w:r>
        <w:rPr>
          <w:lang w:val="hi_IN" w:bidi="hi_IN"/>
        </w:rPr>
        <w:t>पूर्वी गोत्र कहते हैं कि उन्होंने अपने भय के कारण वेदी बनाने का निर्णय लिया। पूर्वी गोत्र फिर से कहते हैं कि उन्होंने वेदी किसी भी प्रकार के बलिदान चढ़ाने के उद्देश्य से नहीं बनाई, बल्कि इस बात की साक्षी के रूप में बनाई कि इस्राएल की आने वाली सब पीढ़ियाँ जानें कि पूर्वी गोत्रों का भी पश्चिमी गोत्रों के समान अपने परमेश्वर यहोवा की उपासना करने में बराबर का भाग है। जब दो व्यक्ति, या लोगों के दो समूह, वाचा या समझौता करते हैं, तब वे प्रायः एक साक्षी, या स्मारक, या चिन्ह बनाते हैं कि उन्होंने वह समझौता किया है। वेदी किसी तरह एक साक्षी या चिन्ह के रूप में काम करती थी, कि वे इस्राएल के परमेश्वर यहोवा की आराधना करते हैं। यह स्पष्ट नहीं है कि वेदी साक्षी के रूप में कैसे काम करेगी, लेकिन वेदी का उद्देश्य स्पष्ट है। यह स्पष्ट करना महत्वपूर्ण है कि वह वेदी भविष्य की पीढ़ियों को यह दिखाने, अर्थात् प्रमाण देने के लिए थी, कि पूर्वी गोत्र भी यहोवा के लिए उसके पवित्रस्थान में, जहाँ यहोवा निवास करता है, अर्थात् निवास-स्थान में, यहोवा की वेदी पर बलिदान चढ़ा सकते हैं।</w:t>
      </w:r>
    </w:p>
    <w:p>
      <w:pPr/>
      <w:r>
        <w:rPr>
          <w:lang w:val="hi_IN" w:bidi="hi_IN"/>
        </w:rPr>
      </w:r>
      <w:r>
        <w:rPr>
          <w:lang w:val="hi_IN" w:bidi="hi_IN"/>
        </w:rPr>
        <w:t>इस समय तक, हमें नहीं पता कि वेदी कैसी दिखती है, लेकिन अब पूर्वी गोत्र अधिक जानकारी देते हैं। वे कहते हैं कि यह उस वेदी की एक प्रतिलिपि है जिसे इस्राएल के लोगों के पूर्वजों ने बनाई थी। यह यहोवा की आधिकारिक वेदी की एक प्रतिलिपि है, लेकिन वे दोहराते हैं कि उन्होंने इसे बलिदान चढ़ाने के लिए नहीं बनाया था। फिर पूर्वी गोत्र यह वाक्यांश कहते हैं, “हम यहोवा के विरुद्ध विद्रोह करने से दूर हैं,” जो यह कहने का एक तरीका है, “हमें यहोवा के विरुद्ध विद्रोह करने की कोई इच्छा नहीं है।” वे एक बार फिर इस बात पर ज़ोर देते हैं कि वे यहोवा की आधिकारिक वेदी के स्थान पर उपासना के बलिदानों के लिए एक वेदी बनाकर यहोवा से दूर नहीं होना चाहते या ना उससे विश्वासघात करना चाहते हैं।</w:t>
      </w:r>
    </w:p>
    <w:p>
      <w:pPr/>
      <w:r>
        <w:rPr>
          <w:lang w:val="hi_IN" w:bidi="hi_IN"/>
        </w:rPr>
      </w:r>
      <w:r>
        <w:rPr>
          <w:lang w:val="hi_IN" w:bidi="hi_IN"/>
        </w:rPr>
        <w:t xml:space="preserve">यह एक बहुत ही गंभीर विषय था, और सम्भवतः इसी कारण पूर्वी गोत्रों ने अपने आप को स्पष्ट रूप से समझाने के लिए बहुत बार अपनी बात दोहराई। </w:t>
      </w:r>
    </w:p>
    <w:p>
      <w:pPr/>
      <w:r>
        <w:rPr>
          <w:lang w:val="hi_IN" w:bidi="hi_IN"/>
        </w:rPr>
      </w:r>
      <w:r>
        <w:rPr>
          <w:lang w:val="hi_IN" w:bidi="hi_IN"/>
        </w:rPr>
        <w:t>यहाँ रुकें और समूह में चर्चा करें: जब आप किसी को यह समझाने की कोशिश कर रहे हैं कि आप सच कह रहे हैं, तो आप किस प्रकार की बातें कहते हैं। आप उन्हें कैसे कहते हैं? आप किस प्रकार के स्वर का उपयोग करते हैं? इस ऑडियो को यहाँ रोकें।</w:t>
      </w:r>
    </w:p>
    <w:p>
      <w:pPr/>
      <w:r>
        <w:rPr>
          <w:lang w:val="hi_IN" w:bidi="hi_IN"/>
        </w:rPr>
      </w:r>
      <w:r>
        <w:rPr>
          <w:lang w:val="hi_IN" w:bidi="hi_IN"/>
        </w:rPr>
        <w:t>दूसरे दृश्य में, हम सुनते हैं कि पूर्वी गोत्रों के लोगों के शब्द पीनहास याजक और पश्चिमी गोत्रों के मुख्य अगुवों की "दृष्टि में अच्छे" थे। यह एक विशेष भाषा है ताकि यह कहा जा सके कि वे प्रसन्न थे, या वे पूर्वी गोत्रों की बातों से खुश या संतुष्ट थे।</w:t>
      </w:r>
    </w:p>
    <w:p>
      <w:pPr/>
      <w:r>
        <w:rPr>
          <w:lang w:val="hi_IN" w:bidi="hi_IN"/>
        </w:rPr>
      </w:r>
      <w:r>
        <w:rPr>
          <w:lang w:val="hi_IN" w:bidi="hi_IN"/>
        </w:rPr>
        <w:t>यहाँ रुककर समूह में चर्चा करें कि पूर्वी गोत्रों के उत्तर से पीनहास और पश्चिमी गोत्रों के मुख्य अगुवे प्रसन्न हुए, इसे व्यक्त करने के लिए आप कौन-सा वाक्यांश उपयोग करेंगे। इस बात पर विचार करें कि आप कैसे कहेंगे कि किसी ने किसी बात को बहुत अच्छा माना। ऑडियो को यहाँ रोकें।</w:t>
      </w:r>
    </w:p>
    <w:p>
      <w:pPr/>
      <w:r>
        <w:rPr>
          <w:lang w:val="hi_IN" w:bidi="hi_IN"/>
        </w:rPr>
      </w:r>
      <w:r>
        <w:rPr>
          <w:lang w:val="hi_IN" w:bidi="hi_IN"/>
        </w:rPr>
        <w:t>पिछले भाग से याद रखें कि पीनहास याजक इस्राएल के पश्चिमी गोत्रों के अगुवों के समूह का अगुवा है। अगुवे के रूप में, पीनहास पूर्वी गोत्रों को उत्तर देता है, और वातावरण आनन्द और प्रसन्नता का हो जाता है। पीनहास इस बात की पुष्टि करता है कि यहोवा ने इस्राएल के लोगों को नहीं छोड़ा है, क्योंकि पूर्वी गोत्रों ने यहोवा को नहीं छोड़ा है। पीनहास कहता है कि पूर्वी गोत्रों ने इस्राएलियों को "यहोवा के हाथ" से बचाया है, जिसका अर्थ है कि यहोवा इस्राएलियों को दण्ड नहीं देगा।</w:t>
      </w:r>
    </w:p>
    <w:p>
      <w:pPr/>
      <w:r>
        <w:rPr>
          <w:lang w:val="hi_IN" w:bidi="hi_IN"/>
        </w:rPr>
      </w:r>
      <w:r>
        <w:rPr>
          <w:lang w:val="hi_IN" w:bidi="hi_IN"/>
        </w:rPr>
        <w:t>तीसरे दृश्य में, याजक पीनहास, जो याजक एलीआजर का पुत्र है, इस्राएल के पश्चिमी गोत्रों के मुख्य अगुवों के साथ गिलाद में रूबेन और गाद के गोत्रों को छोड़कर कनान देश में अपने लोगों के पास लौटने के लिए जाते हैं। यह स्पष्ट नहीं है कि इस भाग में मनश्शे के आधे गोत्र का फिर से उल्लेख क्यों नहीं किया गया है। जब पीनहास और मुख्य अगुवे पहुँचते हैं, तो वे बाकी इस्राएलियों को बताते हैं कि पूर्वी गोत्रों के साथ क्या हुआ। इस विवरण से बाकी इस्राएली खुश होते हैं, और वे यहोवा की स्तुति करते हैं। वे इस्राएल के पूर्वी गोत्रों में अपने भाइयों के विरुद्ध युद्ध में जाने के बारे में और कोई बात नहीं करते हैं।</w:t>
      </w:r>
    </w:p>
    <w:p>
      <w:pPr/>
      <w:r>
        <w:rPr>
          <w:lang w:val="hi_IN" w:bidi="hi_IN"/>
        </w:rPr>
      </w:r>
      <w:r>
        <w:rPr>
          <w:lang w:val="hi_IN" w:bidi="hi_IN"/>
        </w:rPr>
        <w:t>यह स्पष्ट नहीं है कि चौथा दृश्य कब हुआ था। चौथा दृश्य शायद पीनहास और अगुवों के गिलाद के देश से निकलने से पहले या बाद में हुआ था। चौथे दृश्य में, रूबेन के लोगों और गाद के लोगों ने वेदी का नाम रखा। बाइबल के कुछ संस्करण कहते हैं कि उन्होंने वेदी का नाम "साक्षी" रखा क्योंकि यह पूर्वी गोत्रों और पश्चिमी गोत्रों के बीच एक गवाही है कि यहोवा इस्राएल के सभी गोत्रों के लिए परमेश्वर है। अन्य संस्करण कहते हैं कि उन्होंने वेदी का नाम रखा, "यह हमारे बीच एक गवाही है कि यहोवा परमेश्वर है।" किसी भी तरह से, यह नाम वेदी के उद्देश्य को दर्शाता है: यह पूर्व और पश्चिम के गोत्रों के बीच एक याद दिलाना है कि वे सभी एक ही परमेश्वर यहोवा की सेवा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22:21–34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पूर्वी गोत्रों के लोग, जिनमें रूबेन, गाद और मनश्शे का आधा गोत्र शामिल हैं</w:t>
      </w:r>
    </w:p>
    <w:p>
      <w:pPr>
        <w:pStyle w:val="ListBullet"/>
        <w:spacing w:line="240" w:lineRule="auto"/>
        <w:ind w:left="720"/>
      </w:pPr>
      <w:r>
        <w:rPr>
          <w:lang w:val="hi_IN" w:bidi="hi_IN"/>
        </w:rPr>
      </w:r>
      <w:r>
        <w:rPr>
          <w:lang w:val="hi_IN" w:bidi="hi_IN"/>
        </w:rPr>
        <w:t>इस्राएल के पश्चिमी गोत्रों के मुख्य अगुवे</w:t>
      </w:r>
    </w:p>
    <w:p>
      <w:pPr>
        <w:pStyle w:val="ListBullet"/>
        <w:spacing w:line="240" w:lineRule="auto"/>
        <w:ind w:left="720"/>
      </w:pPr>
      <w:r>
        <w:rPr>
          <w:lang w:val="hi_IN" w:bidi="hi_IN"/>
        </w:rPr>
      </w:r>
      <w:r>
        <w:rPr>
          <w:lang w:val="hi_IN" w:bidi="hi_IN"/>
        </w:rPr>
        <w:t>पीनहास याजक</w:t>
      </w:r>
    </w:p>
    <w:p>
      <w:pPr>
        <w:pStyle w:val="ListBullet"/>
        <w:spacing w:line="240" w:lineRule="auto"/>
        <w:ind w:left="720"/>
      </w:pPr>
      <w:r>
        <w:rPr>
          <w:lang w:val="hi_IN" w:bidi="hi_IN"/>
        </w:rPr>
      </w:r>
      <w:r>
        <w:rPr>
          <w:lang w:val="hi_IN" w:bidi="hi_IN"/>
        </w:rPr>
        <w:t>और इस्राएल के पश्चिमी गोत्रों के बाकी लोग, जिन्हें कभी-कभी इस्राएली कहा जाता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पूर्वी गोत्र पश्चिमी गोत्रों को प्रतिउत्तर देते हैं। पूर्वी गोत्र वेदी बनाने के अपने उद्देश्यों के विषय में यहोवा को साक्षी के रूप में पुकारते हैं। पूर्वी गोत्र यहोवा से दण्ड प्राप्त करने के लिए तैयार हैं, यदि वह उन्हें उसके प्रति विश्वासघात करने और किसी गैर-अधिकृत स्थान पर या किसी अन्य देवता को बलिदान चढ़ाने के लिए दोषी पाता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पूर्वी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पूर्वी गोत्र पीनहास याजक और पश्चिमी गोत्रों के मुख्य अगुवों को बताते हैं कि उन्होंने वेदी क्यों बनाई। पूर्वी गोत्रों ने सोचा कि पश्चिमी गोत्रों की भविष्य की पीढ़ियाँ पूर्वी गोत्रों की भविष्य की पीढ़ियों को यहोवा की उपासना करने से रोकने की कोशिश कर सकती हैं, इसलिए वे यह सुनिश्चित करने के लिए कुछ करना चाहते थे कि ऐसा न हो। उन्होंने शीलो में निवास-स्थान के वेदी की एक प्रतिकृति बनाने का निर्णय लिया, ताकि यह सब भविष्य की पीढ़ियों के लिए प्रमाण या साक्ष्य हो कि पूर्वी गोत्रों को भी पश्चिमी गोत्रों के समान यहोवा की उपासना करने का अधिकार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पूर्वी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पूर्वी गोत्र पश्चिमी गोत्रों को यह दृढ़ता से बताते हैं कि उनकी यहोवा के विरुद्ध विद्रोह करने और उससे दूर होने की कोई इच्छा नहीं है, ताकि वे विभिन्न बलिदान चढ़ाने के लिए एक वेदी बनाकर उसके विरुद्ध विद्रोह करने की कोई इच्छा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पूर्वी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पूर्वी गोत्रों की प्रतिक्रिया से पीनहास याजक और इस्राएल के पश्चिमी गोत्रों के मुख्य अगुवे खुश हैं। पीनहास कहता है कि पूर्वी गोत्रों ने इस्राएल को यहोवा के अनुशासन या सुधार से बचाया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पीनहास और इस्राएल के पश्चिमी गोत्रों के मुख्य अगुवों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पीनहास और पश्चिमी गोत्रों के मुख्य अगुवे कनान देश में लौटते हैं और बाकी पश्चिमी गोत्रों को बताते हैं कि क्या हुआ है। उनका समाचार सुनकर सभी लोग बहुत प्रसन्न हो जाते हैं और लोग यहोवा की स्तुति करते हैं। पश्चिमी गोत्र अब पूर्वी गोत्रों के विरुद्ध युद्ध में नहीं जाना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पश्चिमी गोत्रों के बाकी लोगों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रूबेन और गाद के गोत्र उस वेदी को एक नाम देते हैं जिसे उन्होंने और मनश्शे के आधे गोत्र ने बनाया। वे इसे "साक्षी" कहते हैं, क्योंकि यह इस्राएल के पूर्वी और पश्चिमी गोत्रों के बीच एक चिन्ह है कि यहोवा सभी इस्राएल का परमेश्वर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पूर्वी गोत्रों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यहोशू 22:21–34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पूर्वी गोत्र </w:t>
      </w:r>
      <w:r>
        <w:rPr>
          <w:b/>
          <w:lang w:val="hi_IN" w:bidi="hi_IN"/>
        </w:rPr>
        <w:t>इस्राएल</w:t>
      </w:r>
      <w:r>
        <w:rPr>
          <w:lang w:val="hi_IN" w:bidi="hi_IN"/>
        </w:rPr>
        <w:t xml:space="preserve"> के </w:t>
      </w:r>
      <w:r>
        <w:rPr>
          <w:b/>
          <w:lang w:val="hi_IN" w:bidi="hi_IN"/>
        </w:rPr>
        <w:t>कुलों</w:t>
      </w:r>
      <w:r>
        <w:rPr>
          <w:lang w:val="hi_IN" w:bidi="hi_IN"/>
        </w:rPr>
        <w:t xml:space="preserve"> के अगुवों को उत्तर देते हैं। वे अपने गवाह के रूप में </w:t>
      </w:r>
      <w:r>
        <w:rPr>
          <w:b/>
          <w:lang w:val="hi_IN" w:bidi="hi_IN"/>
        </w:rPr>
        <w:t>यहोवा</w:t>
      </w:r>
      <w:r>
        <w:rPr>
          <w:lang w:val="hi_IN" w:bidi="hi_IN"/>
        </w:rPr>
        <w:t xml:space="preserve"> को पुकारते हैं। यहोवा परमेश्वर का निजी नाम है। पूर्वी गोत्र इस्राएल के </w:t>
      </w:r>
      <w:r>
        <w:rPr>
          <w:b/>
          <w:lang w:val="hi_IN" w:bidi="hi_IN"/>
        </w:rPr>
        <w:t>परमेश्वर</w:t>
      </w:r>
      <w:r>
        <w:rPr>
          <w:lang w:val="hi_IN" w:bidi="hi_IN"/>
        </w:rPr>
        <w:t xml:space="preserve"> यहोवा के बारे में भी बात करते हैं। </w:t>
      </w:r>
      <w:r>
        <w:rPr>
          <w:b/>
          <w:lang w:val="hi_IN" w:bidi="hi_IN"/>
        </w:rPr>
        <w:t>यहोवा</w:t>
      </w:r>
      <w:r>
        <w:rPr>
          <w:lang w:val="hi_IN" w:bidi="hi_IN"/>
        </w:rPr>
        <w:t xml:space="preserve">, </w:t>
      </w:r>
      <w:r>
        <w:rPr>
          <w:lang w:val="hi_IN" w:bidi="hi_IN"/>
        </w:rPr>
        <w:t>परमेश्वर</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 यहोवा, परमेश्वर, कुलों और इस्राएल के लिए उसी शब्द या वाक्यांश का प्रयोग करें जिसका प्रयोग आपने पिछले भागों में किया था।</w:t>
      </w:r>
    </w:p>
    <w:p>
      <w:pPr/>
      <w:r>
        <w:rPr>
          <w:lang w:val="hi_IN" w:bidi="hi_IN"/>
        </w:rPr>
      </w:r>
      <w:r>
        <w:rPr>
          <w:lang w:val="hi_IN" w:bidi="hi_IN"/>
        </w:rPr>
        <w:t>पूर्वी गोत्र इस वाक्यांश को दोहराते हैं, "यहोवा सर्वशक्तिमान परमेश्वर है!" "सर्वशक्तिमान" परमेश्वर के लिए एक उपाधि है जो यहोवा की असीमित शक्ति को दर्शाती है।</w:t>
      </w:r>
    </w:p>
    <w:p>
      <w:pPr/>
      <w:r>
        <w:rPr>
          <w:lang w:val="hi_IN" w:bidi="hi_IN"/>
        </w:rPr>
      </w:r>
      <w:r>
        <w:rPr>
          <w:lang w:val="hi_IN" w:bidi="hi_IN"/>
        </w:rPr>
        <w:t xml:space="preserve">पूर्वी गोत्र कहते हैं कि यहोवा ने </w:t>
      </w:r>
      <w:r>
        <w:rPr>
          <w:b/>
          <w:lang w:val="hi_IN" w:bidi="hi_IN"/>
        </w:rPr>
        <w:t>यरदन नदी</w:t>
      </w:r>
      <w:r>
        <w:rPr>
          <w:lang w:val="hi_IN" w:bidi="hi_IN"/>
        </w:rPr>
        <w:t xml:space="preserve"> को उनके और पश्चिमी गोत्रों के बीच एक सीमा बना दिया है। यरदन नदी के लिए उन्हीं शब्दों का उपयोग करें जिनका उपयोग आपने पहले किया है, और याद रखें कि </w:t>
      </w:r>
      <w:r>
        <w:rPr>
          <w:lang w:val="hi_IN" w:bidi="hi_IN"/>
        </w:rPr>
        <w:t>यरदन नदी</w:t>
      </w:r>
      <w:r>
        <w:rPr>
          <w:lang w:val="hi_IN" w:bidi="hi_IN"/>
        </w:rPr>
        <w:t xml:space="preserve"> मुख्य शब्दावली में है।</w:t>
      </w:r>
    </w:p>
    <w:p>
      <w:pPr/>
      <w:r>
        <w:rPr>
          <w:lang w:val="hi_IN" w:bidi="hi_IN"/>
        </w:rPr>
      </w:r>
      <w:r>
        <w:rPr>
          <w:lang w:val="hi_IN" w:bidi="hi_IN"/>
        </w:rPr>
        <w:t xml:space="preserve">पूर्वी गोत्र डरते हैं कि भविष्य में पश्चिमी गोत्र पूर्वी गोत्रों को बताएँगे कि वे यहोवा के लोगों का भाग नहीं हैं, और वे पूर्वी गोत्रों को यहोवा का भय मानने या उसकी उपासना करने से रोक देंगे। </w:t>
      </w:r>
      <w:r>
        <w:rPr>
          <w:b/>
          <w:lang w:val="hi_IN" w:bidi="hi_IN"/>
        </w:rPr>
        <w:t>यहोवा के भय</w:t>
      </w:r>
      <w:r>
        <w:rPr>
          <w:lang w:val="hi_IN" w:bidi="hi_IN"/>
        </w:rPr>
        <w:t xml:space="preserve"> के लिए उन्हीं वाक्यांशों का उपयोग करें जिनका उपयोग आपने पिछले भागों में किया है, और </w:t>
      </w:r>
      <w:r>
        <w:rPr>
          <w:b/>
          <w:lang w:val="hi_IN" w:bidi="hi_IN"/>
        </w:rPr>
        <w:t>परमेश्वर के भय</w:t>
      </w:r>
      <w:r>
        <w:rPr>
          <w:lang w:val="hi_IN" w:bidi="hi_IN"/>
        </w:rPr>
        <w:t xml:space="preserve"> के बारे में अधिक जानकारी के लिए मुख्य शब्दावली देखें।</w:t>
      </w:r>
    </w:p>
    <w:p>
      <w:pPr/>
      <w:r>
        <w:rPr>
          <w:lang w:val="hi_IN" w:bidi="hi_IN"/>
        </w:rPr>
      </w:r>
      <w:r>
        <w:rPr>
          <w:lang w:val="hi_IN" w:bidi="hi_IN"/>
        </w:rPr>
        <w:t xml:space="preserve">पूर्वी गोत्र पश्चिमी गोत्रों के मुख्य अगुवों से कहते हैं कि उन्होंने </w:t>
      </w:r>
      <w:r>
        <w:rPr>
          <w:b/>
          <w:lang w:val="hi_IN" w:bidi="hi_IN"/>
        </w:rPr>
        <w:t>वेदी</w:t>
      </w:r>
      <w:r>
        <w:rPr>
          <w:lang w:val="hi_IN" w:bidi="hi_IN"/>
        </w:rPr>
        <w:t xml:space="preserve"> को होमबलियों, अन्नबलियों या मेलबलियों को चढ़ाने के लिए नहीं बनाया था। ये सभी अलग-अलग प्रकार के बलिदान हैं जो लोग वेदी पर यहोवा को चढ़ाते हैं। वेदी एक विशेष स्थान होती है जहाँ लोग यहोवा के लिए भेंट लाते हैं। </w:t>
      </w:r>
      <w:r>
        <w:rPr>
          <w:b/>
          <w:lang w:val="hi_IN" w:bidi="hi_IN"/>
        </w:rPr>
        <w:t>वेदी</w:t>
      </w:r>
      <w:r>
        <w:rPr>
          <w:lang w:val="hi_IN" w:bidi="hi_IN"/>
        </w:rPr>
        <w:t xml:space="preserve"> के बारे में अधिक जानकारी के लिए, मुख्य शब्दावली को देखें। वेदी के लिए उसी शब्द या वाक्यांश का उपयोग करें जिसका उपयोग आपने पिछले भागों में किया है।</w:t>
      </w:r>
    </w:p>
    <w:p>
      <w:pPr/>
      <w:r>
        <w:rPr>
          <w:lang w:val="hi_IN" w:bidi="hi_IN"/>
        </w:rPr>
      </w:r>
      <w:r>
        <w:rPr>
          <w:b/>
          <w:lang w:val="hi_IN" w:bidi="hi_IN"/>
        </w:rPr>
        <w:t>बलिदान</w:t>
      </w:r>
      <w:r>
        <w:rPr>
          <w:lang w:val="hi_IN" w:bidi="hi_IN"/>
        </w:rPr>
        <w:t xml:space="preserve"> वेदी पर यहोवा को चढ़ाया जाने वाला एक उपहार है। यह आमतौर पर एक पशु होता है, लेकिन यह खाद्य वस्तुओं या मीठे सुगंध वाले मसाले भी हो सकते हैं। </w:t>
      </w:r>
      <w:r>
        <w:rPr>
          <w:lang w:val="hi_IN" w:bidi="hi_IN"/>
        </w:rPr>
        <w:t>बलिदान</w:t>
      </w:r>
      <w:r>
        <w:rPr>
          <w:lang w:val="hi_IN" w:bidi="hi_IN"/>
        </w:rPr>
        <w:t xml:space="preserve"> के बारे में अधिक जानकारी के लिए मुख्य शब्दावली देखें। बलिदानों के लिए उसी शब्द या वाक्यांश का उपयोग करें जिसका उपयोग आपने पिछले भागों में किया था।</w:t>
      </w:r>
    </w:p>
    <w:p>
      <w:pPr/>
      <w:r>
        <w:rPr>
          <w:lang w:val="hi_IN" w:bidi="hi_IN"/>
        </w:rPr>
      </w:r>
      <w:r>
        <w:rPr>
          <w:b/>
          <w:lang w:val="hi_IN" w:bidi="hi_IN"/>
        </w:rPr>
        <w:t>होमबलि</w:t>
      </w:r>
      <w:r>
        <w:rPr>
          <w:lang w:val="hi_IN" w:bidi="hi_IN"/>
        </w:rPr>
        <w:t xml:space="preserve"> वह होती है जब कोई व्यक्ति एक पूरा पशु लाता है, उसे मारकर वेदी पर जलाता है, ताकि यहोवा से यह कह सके: “मैं स्वीकार करता हूँ कि मैंने गलत किया है और मैं अपने आप को आपको समर्पित करना चाहता हूँ।” </w:t>
      </w:r>
      <w:r>
        <w:rPr>
          <w:lang w:val="hi_IN" w:bidi="hi_IN"/>
        </w:rPr>
        <w:t>होमबलि</w:t>
      </w:r>
      <w:r>
        <w:rPr>
          <w:lang w:val="hi_IN" w:bidi="hi_IN"/>
        </w:rPr>
        <w:t xml:space="preserve"> के बारे में अधिक जानकारी के लिए, मुख्य शब्दावली देखें। होमबलि के लिए उसी शब्द या वाक्यांश का उपयोग करें जिसका उपयोग आपने पिछले भागों में किया है।</w:t>
      </w:r>
    </w:p>
    <w:p>
      <w:pPr/>
      <w:r>
        <w:rPr>
          <w:lang w:val="hi_IN" w:bidi="hi_IN"/>
        </w:rPr>
      </w:r>
      <w:r>
        <w:rPr>
          <w:lang w:val="hi_IN" w:bidi="hi_IN"/>
        </w:rPr>
        <w:t xml:space="preserve">लोग </w:t>
      </w:r>
      <w:r>
        <w:rPr>
          <w:b/>
          <w:lang w:val="hi_IN" w:bidi="hi_IN"/>
        </w:rPr>
        <w:t>अन्नबलि</w:t>
      </w:r>
      <w:r>
        <w:rPr>
          <w:lang w:val="hi_IN" w:bidi="hi_IN"/>
        </w:rPr>
        <w:t xml:space="preserve">, जो सामान्यतः जौ या गेहूँ की होती है, यहोवा के प्रावधान के लिए उसका धन्यवाद करने के लिए अर्पित करते हैं। </w:t>
      </w:r>
      <w:r>
        <w:rPr>
          <w:b/>
          <w:lang w:val="hi_IN" w:bidi="hi_IN"/>
        </w:rPr>
        <w:t>मेलबलि या सहभागिता बलिदान</w:t>
      </w:r>
      <w:r>
        <w:rPr>
          <w:lang w:val="hi_IN" w:bidi="hi_IN"/>
        </w:rPr>
        <w:t xml:space="preserve"> एक प्रकार का पशु बलिदान होता है जिसे लोग यहोवा को उसकी भलाई के लिए धन्यवाद देने के लिए अर्पित करते हैं। अधिक जानकारी के लिए मुख्य शब्दावली में </w:t>
      </w:r>
      <w:r>
        <w:rPr>
          <w:b/>
          <w:lang w:val="hi_IN" w:bidi="hi_IN"/>
        </w:rPr>
        <w:t>अन्नबलि</w:t>
      </w:r>
      <w:r>
        <w:rPr>
          <w:lang w:val="hi_IN" w:bidi="hi_IN"/>
        </w:rPr>
        <w:t xml:space="preserve"> और </w:t>
      </w:r>
      <w:r>
        <w:rPr>
          <w:b/>
          <w:lang w:val="hi_IN" w:bidi="hi_IN"/>
        </w:rPr>
        <w:t>मेलबलि या सहभागिता बलिदान</w:t>
      </w:r>
      <w:r>
        <w:rPr>
          <w:lang w:val="hi_IN" w:bidi="hi_IN"/>
        </w:rPr>
        <w:t xml:space="preserve"> देखें।</w:t>
      </w:r>
    </w:p>
    <w:p>
      <w:pPr/>
      <w:r>
        <w:rPr>
          <w:lang w:val="hi_IN" w:bidi="hi_IN"/>
        </w:rPr>
      </w:r>
      <w:r>
        <w:rPr>
          <w:lang w:val="hi_IN" w:bidi="hi_IN"/>
        </w:rPr>
        <w:t xml:space="preserve">यहाँ रुकें और चर्चा करें कि आप </w:t>
      </w:r>
      <w:r>
        <w:rPr>
          <w:b/>
          <w:lang w:val="hi_IN" w:bidi="hi_IN"/>
        </w:rPr>
        <w:t>अन्नबलि</w:t>
      </w:r>
      <w:r>
        <w:rPr>
          <w:lang w:val="hi_IN" w:bidi="hi_IN"/>
        </w:rPr>
        <w:t xml:space="preserve"> और </w:t>
      </w:r>
      <w:r>
        <w:rPr>
          <w:b/>
          <w:lang w:val="hi_IN" w:bidi="hi_IN"/>
        </w:rPr>
        <w:t>मेलबलि या सहभागिता बलिदान</w:t>
      </w:r>
      <w:r>
        <w:rPr>
          <w:lang w:val="hi_IN" w:bidi="hi_IN"/>
        </w:rPr>
        <w:t xml:space="preserve"> कहने के लिए किन शब्दों या वाक्यांशों का उपयोग करेंगे। उन्हीं शब्दों या वाक्यांशों का उपयोग करें जिनका उपयोग आपने पिछले भागों में किया था। ऑडियो को यहाँ रोकें।</w:t>
      </w:r>
    </w:p>
    <w:p>
      <w:pPr/>
      <w:r>
        <w:rPr>
          <w:lang w:val="hi_IN" w:bidi="hi_IN"/>
        </w:rPr>
      </w:r>
      <w:r>
        <w:rPr>
          <w:lang w:val="hi_IN" w:bidi="hi_IN"/>
        </w:rPr>
        <w:t xml:space="preserve">पूर्वी गोत्र यह सुनिश्चित करना चाहते थे कि उनकी भविष्य की पीढ़ियाँ यहोवा के </w:t>
      </w:r>
      <w:r>
        <w:rPr>
          <w:b/>
          <w:lang w:val="hi_IN" w:bidi="hi_IN"/>
        </w:rPr>
        <w:t>निवास-स्थान</w:t>
      </w:r>
      <w:r>
        <w:rPr>
          <w:lang w:val="hi_IN" w:bidi="hi_IN"/>
        </w:rPr>
        <w:t xml:space="preserve"> में वेदी पर बलिदान चढ़ाकर यहोवा की उपासना जारी रख सकें। </w:t>
      </w:r>
      <w:r>
        <w:rPr>
          <w:b/>
          <w:lang w:val="hi_IN" w:bidi="hi_IN"/>
        </w:rPr>
        <w:t>वंशजों</w:t>
      </w:r>
      <w:r>
        <w:rPr>
          <w:lang w:val="hi_IN" w:bidi="hi_IN"/>
        </w:rPr>
        <w:t xml:space="preserve"> और </w:t>
      </w:r>
      <w:r>
        <w:rPr>
          <w:lang w:val="hi_IN" w:bidi="hi_IN"/>
        </w:rPr>
        <w:t>निवास-स्थान</w:t>
      </w:r>
      <w:r>
        <w:rPr>
          <w:lang w:val="hi_IN" w:bidi="hi_IN"/>
        </w:rPr>
        <w:t xml:space="preserve"> के बारे में अधिक जानकारी के लिए, मुख्य शब्दावली देखें। वंशजों और निवास-स्थान के लिए उन्हीं शब्दों या वाक्यांशों का उपयोग करें जिनका उपयोग आपने पिछले भागों में किया था।</w:t>
      </w:r>
    </w:p>
    <w:p>
      <w:pPr/>
      <w:r>
        <w:rPr>
          <w:lang w:val="hi_IN" w:bidi="hi_IN"/>
        </w:rPr>
      </w:r>
      <w:r>
        <w:rPr>
          <w:lang w:val="hi_IN" w:bidi="hi_IN"/>
        </w:rPr>
        <w:t>पूर्वी गोत्रों ने वेदी एक प्रकार की साक्षी या साक्षी के रूप में बनाई, जो इस्राएल की भविष्य की सभी पीढ़ियों को याद दिलाए कि पूर्वी गोत्र इस्राएल का एक भाग हैं और इसलिए उन्हें यहोवा की उपासना करने का अधिकार है।</w:t>
      </w:r>
    </w:p>
    <w:p>
      <w:pPr/>
      <w:r>
        <w:rPr>
          <w:lang w:val="hi_IN" w:bidi="hi_IN"/>
        </w:rPr>
      </w:r>
      <w:r>
        <w:rPr>
          <w:lang w:val="hi_IN" w:bidi="hi_IN"/>
        </w:rPr>
        <w:t xml:space="preserve">यहाँ रुककर समूह में चर्चा करें कि आप कैसे यह बताएँगे कि वेदी एक </w:t>
      </w:r>
      <w:r>
        <w:rPr>
          <w:b/>
          <w:lang w:val="hi_IN" w:bidi="hi_IN"/>
        </w:rPr>
        <w:t>साक्षी</w:t>
      </w:r>
      <w:r>
        <w:rPr>
          <w:lang w:val="hi_IN" w:bidi="hi_IN"/>
        </w:rPr>
        <w:t xml:space="preserve"> है जो यह दर्शाती है कि इस्राएल के पूर्वी और पश्चिमी दोनों गोत्र इस्राएल के परमेश्वर यहोवा की उपासना करते हैं। इस ऑडियो को यहाँ रोकें।</w:t>
      </w:r>
    </w:p>
    <w:p>
      <w:pPr/>
      <w:r>
        <w:rPr>
          <w:lang w:val="hi_IN" w:bidi="hi_IN"/>
        </w:rPr>
      </w:r>
      <w:r>
        <w:rPr>
          <w:lang w:val="hi_IN" w:bidi="hi_IN"/>
        </w:rPr>
        <w:t xml:space="preserve">पीनहास </w:t>
      </w:r>
      <w:r>
        <w:rPr>
          <w:b/>
          <w:lang w:val="hi_IN" w:bidi="hi_IN"/>
        </w:rPr>
        <w:t>याजक</w:t>
      </w:r>
      <w:r>
        <w:rPr>
          <w:lang w:val="hi_IN" w:bidi="hi_IN"/>
        </w:rPr>
        <w:t xml:space="preserve"> और इस्राएल के पश्चिमी गोत्रों के मुख्य अगुवे पूर्वी गोत्रों के स्पष्टीकरण से खुश हैं। </w:t>
      </w:r>
      <w:r>
        <w:rPr>
          <w:b/>
          <w:lang w:val="hi_IN" w:bidi="hi_IN"/>
        </w:rPr>
        <w:t>याजक</w:t>
      </w:r>
      <w:r>
        <w:rPr>
          <w:lang w:val="hi_IN" w:bidi="hi_IN"/>
        </w:rPr>
        <w:t xml:space="preserve">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पीनहास और मुख्य अगुवों का समाचार सुनकर इस्राएल के पश्चिमी गोत्र यहोवा को धन्य कहते हैं और उसकी </w:t>
      </w:r>
      <w:r>
        <w:rPr>
          <w:b/>
          <w:lang w:val="hi_IN" w:bidi="hi_IN"/>
        </w:rPr>
        <w:t>स्तुति करते हैं</w:t>
      </w:r>
      <w:r>
        <w:rPr>
          <w:lang w:val="hi_IN" w:bidi="hi_IN"/>
        </w:rPr>
        <w:t xml:space="preserve">, और वे अपने पूर्वी गोत्र के भाइयों के विरुद्ध युद्ध करने की बात फिर नहीं करते। धन्य के लिए उसी शब्द का उपयोग करें जिसका उपयोग आपने पिछले भागों में किया है, और याद रखें कि </w:t>
      </w:r>
      <w:r>
        <w:rPr>
          <w:lang w:val="hi_IN" w:bidi="hi_IN"/>
        </w:rPr>
        <w:t>धन्य</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23:1–8 को सुनें और अपने मन में रखें।</w:t>
      </w:r>
    </w:p>
    <w:p>
      <w:pPr/>
      <w:r>
        <w:rPr>
          <w:lang w:val="hi_IN" w:bidi="hi_IN"/>
        </w:rPr>
      </w:r>
      <w:r>
        <w:rPr>
          <w:lang w:val="hi_IN" w:bidi="hi_IN"/>
        </w:rPr>
        <w:t>यदि सम्भव हो, तो यहोशू 23:1–8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23:1–8 का ऑडियो संस्करण सबसे आसानी से समझ में आने वाले अनुवाद में सुनें।</w:t>
      </w:r>
    </w:p>
    <w:p>
      <w:pPr/>
      <w:r>
        <w:rPr>
          <w:lang w:val="hi_IN" w:bidi="hi_IN"/>
        </w:rPr>
      </w:r>
      <w:r>
        <w:rPr>
          <w:lang w:val="hi_IN" w:bidi="hi_IN"/>
        </w:rPr>
        <w:t xml:space="preserve">यह कहानी सम्भवतः उन वर्षों के बाद शुरू होती है जब यहोवा ने इस्राएलियों को उनके सभी शत्रुओं से शान्ति दी थी। यहोशू एक बहुत वृद्ध व्यक्ति हो गया है। यहोशू इस्राएल के सभी गोत्रों के पुरनिए, परिवार के अगुवों, न्यायियों और अधिकारियों को इकट्ठा करता है ताकि वह उन्हें अंतिम प्रोत्साहन के कुछ वचन दे सके। पुरनिए, परिवार के अगुवे, न्यायी और अधिकारी सभी इस्राएल के भीतर अधिकार के अलग-अलग पदों पर हैं और यहोशू के नेतृत्व में सेवा करते हैं। ये पुरुष शायद युद्ध के मामलों और अन्य महत्वपूर्ण मुद्दों के बारे में सलाह देकर यहोशू की मदद करते हैं। ये लोग यहोशू की सहायता भी करते हैं, उसके निर्देशों का पालन करके, जिससे इस्राएलियों के शिविर को व्यवस्थित और सुव्यवस्थित रखा जा सके। </w:t>
      </w:r>
    </w:p>
    <w:p>
      <w:pPr/>
      <w:r>
        <w:rPr>
          <w:lang w:val="hi_IN" w:bidi="hi_IN"/>
        </w:rPr>
      </w:r>
      <w:r>
        <w:rPr>
          <w:lang w:val="hi_IN" w:bidi="hi_IN"/>
        </w:rPr>
        <w:t>यहोशू इन लोगों को संबोधित करता है और कहता है कि वह एक बहुत बूढ़ा व्यक्ति हो गया है। इससे पता चलता है कि यहोशू इस बात से अवगत है कि वह शायद बहुत लंबे समय तक जीवित नही रहेगा, तो शायद यही कारण है कि यहोशू इस्राएल के अगुवों को एक साथ बुलाता है। फिर यहोशू इस्राएलियों से यहोवा की आज्ञा मानने के लिए तीन अलग-अलग आह्वानों को करता है। आज्ञा मानने का पहला आह्वान इस कहानी का एक हिस्सा है। आज्ञाकारिता के लिए दूसरा और तीसरा आह्वान अगली कहानी का हिस्सा हैं।</w:t>
      </w:r>
    </w:p>
    <w:p>
      <w:pPr/>
      <w:r>
        <w:rPr>
          <w:lang w:val="hi_IN" w:bidi="hi_IN"/>
        </w:rPr>
      </w:r>
      <w:r>
        <w:rPr>
          <w:lang w:val="hi_IN" w:bidi="hi_IN"/>
        </w:rPr>
        <w:t>यहोशू कहता है कि सभी इस्राएलियों ने अपनी आँखों से वह सब कुछ देखा है जो इस्राएल के परमेश्वर यहोवा ने उनकी सहायता के लिए किया है। यहोशू इस्राएलियों को याद दिलाता है कि यहोवा ने उनके लिए शत्रु जातियों को पराजित किया। यहोशू इस पूरे संदेश में "यहोवा तुम्हारा परमेश्वर" वाक्यांश को दोहराता है ताकि एक बहुत महत्वपूर्ण तथ्य को उजागर किया जा सके: यहोवा इस्राएलियों का एकमात्र परमेश्वर है। आपको पिछली कहानी से याद होगा कि इस्राएल ने यहोवा के साथ हमेशा उसकी आज्ञा मानने के लिए एक विशेष समझौता या वाचा की थी। "यहोवा तुम्हारा परमेश्वर है" कहकर यहोशू इस्राएल के अधिकारियों को यहोवा के अलावा किसी अन्य देवता की उपासना न करने के इस्राएल के समझौते की याद दिलाता है।</w:t>
      </w:r>
    </w:p>
    <w:p>
      <w:pPr/>
      <w:r>
        <w:rPr>
          <w:lang w:val="hi_IN" w:bidi="hi_IN"/>
        </w:rPr>
      </w:r>
      <w:r>
        <w:rPr>
          <w:lang w:val="hi_IN" w:bidi="hi_IN"/>
        </w:rPr>
        <w:t>यहोशू इस्राएल के सभी अधिकारियों को उस भूमि के बारे में याद दिलाता है जो उसने पहले इस्राएल के विभिन्न गोत्रों को दी थी। यहोशू कनान नामक उस देश के बारे में बात कर रहा है, जो पूर्व में यरदन नदी और पश्चिम में भूमध्य सागर, अर्थात् महान समुद्र के बीच स्थित था। यह वही भूमि है जो यहोवा ने इस्राएल के गोत्रों को एक निज भाग या उपहार के रूप में दी थी। भूमध्य सागर और यरदन नदी दोनों बड़े जल निकाय हैं जो उस भूमि के पूर्व और पश्चिम के किनारों को प्राकृतिक सीमाएँ प्रदान करते हैं जो यहोवा ने इस्राएलियों को एक निज भाग के रूप में दी थी।</w:t>
      </w:r>
    </w:p>
    <w:p>
      <w:pPr/>
      <w:r>
        <w:rPr>
          <w:lang w:val="hi_IN" w:bidi="hi_IN"/>
        </w:rPr>
      </w:r>
      <w:r>
        <w:rPr>
          <w:lang w:val="hi_IN" w:bidi="hi_IN"/>
        </w:rPr>
        <w:t>यहाँ रुकें और कनान की भूमि का नक्शा देखें जो इस्राएली गोत्रों के लिए भूमि के विभाजन, पश्चिम में भूमध्य सागर की प्राकृतिक सीमाओं को और पूर्व में यरदन नदी को दिखाता है। इस ऑडियो को यहाँ रोकें।</w:t>
      </w:r>
    </w:p>
    <w:p>
      <w:pPr/>
      <w:r>
        <w:rPr>
          <w:lang w:val="hi_IN" w:bidi="hi_IN"/>
        </w:rPr>
      </w:r>
      <w:r>
        <w:rPr>
          <w:lang w:val="hi_IN" w:bidi="hi_IN"/>
        </w:rPr>
        <w:t>यहोशू अगुवों को याद दिलाता है कि इस्राएलियों को अभी भी उस भूमि को जीतने और उसका अधिकार लेने की आवश्यकता है, लेकिन वह वादा करता है कि यहोवा उनकी मदद करेगा। यहोशू कहता है कि अब वहाँ रहने वाले सभी गैर-इस्राएली लोगों को बाहर निकाल देगा, या उन्हें उस देश को छोड़कर कहीं और जाने के लिए मजबूर करेगा। यहोशू कहता है कि ये सभी बातें होंगी क्योंकि यहोवा उस वादे को निभाएगा जो यहोवा ने इस्राएल से किया था।</w:t>
      </w:r>
    </w:p>
    <w:p>
      <w:pPr/>
      <w:r>
        <w:rPr>
          <w:lang w:val="hi_IN" w:bidi="hi_IN"/>
        </w:rPr>
      </w:r>
      <w:r>
        <w:rPr>
          <w:lang w:val="hi_IN" w:bidi="hi_IN"/>
        </w:rPr>
        <w:t>यहोशू इस्राएल के अधिकारियों से कहता है कि वे मजबूत बनें! अधिकारियों को मूसा द्वारा व्यवस्था की पुस्तक में लिखी गई आज्ञाओं का ठीक-ठीक पालन करना चाहिए। “व्यवस्था की पुस्तक” बाइबल की पहली पाँच पुस्तकों को संदर्भित करती है, जिन्हें पंचग्रंथ भी कहा जाता है। पंचग्रंथ पुस्तक में वे व्यवस्थाएँ, अर्थात् निर्देशों का समूह शामिल है जो यहोवा ने मूसा को दिए थे।</w:t>
      </w:r>
    </w:p>
    <w:p>
      <w:pPr/>
      <w:r>
        <w:rPr>
          <w:lang w:val="hi_IN" w:bidi="hi_IN"/>
        </w:rPr>
      </w:r>
      <w:r>
        <w:rPr>
          <w:lang w:val="hi_IN" w:bidi="hi_IN"/>
        </w:rPr>
        <w:t>यह कहकर यहोशू इस्राएलियों को फिर से यहोवा के साथ उनकी वाचा, या विशेष समझौते के बारे में याद दिलाता है। पिछली कहानी से याद करें कि मूसा की व्यवस्था ने उन बातों का वर्णन किया था जिन पर इस्राएल ने यहोवा के लोगों के रूप में सहमति की थी कि वे उन्हें करें। यदि इस्राएली विश्वासयोग्य बने रहें और वही करते रहें जो उन्होंने किया था, तो यहोवा उनका परमेश्वर बना रहेगा और उन्हें उस भूमि में आशीष देगा जो उसने उन्हें एक निज भाग के रूप में दी थी।</w:t>
      </w:r>
    </w:p>
    <w:p>
      <w:pPr/>
      <w:r>
        <w:rPr>
          <w:lang w:val="hi_IN" w:bidi="hi_IN"/>
        </w:rPr>
      </w:r>
      <w:r>
        <w:rPr>
          <w:lang w:val="hi_IN" w:bidi="hi_IN"/>
        </w:rPr>
        <w:t>फिर यहोशू कुछ उन कामों की सूची देता है जो इस्राएलियों को कभी नहीं करना चाहिए। यहोशू कहता है कि उन्हें उन लोगों से मित्रता नहीं करनी चाहिए जिन्हें यहोवा देश से जबरदस्ती निकालने की योजना बना रहा है। यह शायद इसलिए है क्योंकि यहोवा नहीं चाहता कि इस्राएली उन जातियों के लोगों से प्रभावित हों और उनके देवताओं की उपासना करें। यहोशू स्पष्ट रूप से कहता है कि इस्राएलियों को उन लोगों के देवताओं के नाम भी नहीं कहना चाहिए, न ही उन देवताओं से प्रार्थना करना चाहिए, और न ही उन देवताओं के नामों में कोई वादा करना चाहिए। यहोशू कहता है कि इस्राएलियों को उन देवताओं की सेवा कभी नहीं करनी चाहिए और न ही उनकी उपासना करने के लिए झुकनी चाहिए।</w:t>
      </w:r>
    </w:p>
    <w:p>
      <w:pPr/>
      <w:r>
        <w:rPr>
          <w:lang w:val="hi_IN" w:bidi="hi_IN"/>
        </w:rPr>
      </w:r>
      <w:r>
        <w:rPr>
          <w:lang w:val="hi_IN" w:bidi="hi_IN"/>
        </w:rPr>
        <w:t>आराधना का अर्थ है किसी व्यक्ति या किसी वस्तु को विशेष सम्मान देना। जो जातियाँ उस भूमि में रहती थीं जिसे यहोवा ने इस्राएलियों को दिया था, वे अनेक झूठे देवताओं, अर्थात् मूर्तियों की उपासना करती थीं। ये देवता वास्तव में देवता नहीं थे, क्योंकि उनके पास कोई शक्ति या अधिकार नहीं है। वे अक्सर केवल मूर्तियाँ, चित्र या वस्तुएँ होती थीं जिनकी उस देश के लोग उपासना करते थे। कभी-कभी, जब लोग उन देवताओं की उपासना करते थे, तो वे भयानक काम करते थे क्योंकि उन्हें लगता था कि इससे उनका देवता प्रसन्न होता है।</w:t>
      </w:r>
    </w:p>
    <w:p>
      <w:pPr/>
      <w:r>
        <w:rPr>
          <w:lang w:val="hi_IN" w:bidi="hi_IN"/>
        </w:rPr>
      </w:r>
      <w:r>
        <w:rPr>
          <w:lang w:val="hi_IN" w:bidi="hi_IN"/>
        </w:rPr>
        <w:t>यहाँ रुकें और एक समूह में उन चीजों पर चर्चा करें जिनकी आपकी संस्कृति में लोग उपासना कर सकते हैं या अपने आप को समर्पित कर सकते हैं। वे अपनी भक्ति दिखाने के लिए कौन से काम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यहोशू 23:1–8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इस दृश्य में:</w:t>
      </w:r>
      <w:r>
        <w:rPr>
          <w:lang w:val="hi_IN" w:bidi="hi_IN"/>
        </w:rPr>
        <w:t xml:space="preserve"> यहोशू इस्राएल के अगुवों से बात करता है और उनसे कहता है कि वे अपने आप को यहोवा के लिए समर्पित रखें और यहोवा के निर्देशों का पालन करते रहें, क्योंकि यहोवा ने उनके लिए अच्छी चीजें की हैं। यहोशू इस्राएलियों को चेतावनी देता है कि वे उन लोगों से मित्रता न करें जो उस भूमि में रहते हैं जो यहोवा ने उन्हें एक निज भाग के रूप में देने का वादा किया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पुरनिए, परिवारों के प्रमुख, न्यायी और इस्राएल के अधिकारी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सम्भवतः उन वर्षों के बाद शुरू होती है जब यहोवा ने इस्राएलियों को उनके सभी शत्रुओं से शान्ति दी थी। यहोशू एक बहुत वृद्ध व्यक्ति हो गया है। यहोशू इस्राएल के सभी पुरनियों, अगुवों, न्यायियों और अधिकारियों को इकट्ठा करता है ताकि वह उन्हें अंतिम प्रोत्साहन के कुछ वचन दे सके। ये सभी महत्वपूर्ण लोग हैं, जो यह दिखाता है कि यहोशू के पास कुछ बहुत महत्वपूर्ण कहने के लिए है। यह स्पष्ट नहीं है कि यह कहानी कहाँ होती है, लेकिन कुछ बाइबल विद्वान मानते हैं कि यह शायद शीलो में हुई थी, जहाँ निवास-स्थान था।</w:t>
      </w:r>
    </w:p>
    <w:p>
      <w:pPr/>
      <w:r>
        <w:rPr>
          <w:lang w:val="hi_IN" w:bidi="hi_IN"/>
        </w:rPr>
      </w:r>
      <w:r>
        <w:rPr>
          <w:lang w:val="hi_IN" w:bidi="hi_IN"/>
        </w:rPr>
        <w:t>यहोशू लोगों को संबोधित करता है और कहता है कि अब वह एक बहुत बूढ़ा व्यक्ति है। वह कहता है कि उन्होंने अपनी आँखों से वह सब कुछ देखा है जो इस्राएल के परमेश्वर यहोवा ने उनकी सहायता के लिए किया है। यहोशू उन्हें याद दिलाता है कि यहोवा ने इस्राएलियों के लिए युद्ध करके इस्राएल के लिए शत्रु जातियों को पराजित किया। यहोशू इस पूरे भाग में "यहोवा तुम्हारा परमेश्वर" वाक्यांश को दोहराता है ताकि एक बहुत महत्वपूर्ण तथ्य को उजागर किया जा सके। यहोवा इस्राएलियों का एकमात्र परमेश्वर है। यह ध्यान देना महत्वपूर्ण है कि जब यहोशू ऐसा कहता है तो अपने आप को यहोवा के लोगों से बाहर नहीं कर रहा है। यह संभव है कि वह "यहोवा हमारा परमेश्वर" के स्थान पर "यहोवा तुम्हारा परमेश्वर" कहता है, क्योंकि वह लोगों के प्रति अधिकार की स्थिति से बात कर रहा है। आप "तुम्हारा परमेश्वर" या "हमारे परमेश्वर" का उपयोग कर सकते हैं, जो आपकी भाषा में अधिक स्पष्ट है।</w:t>
      </w:r>
    </w:p>
    <w:p>
      <w:pPr/>
      <w:r>
        <w:rPr>
          <w:lang w:val="hi_IN" w:bidi="hi_IN"/>
        </w:rPr>
      </w:r>
      <w:r>
        <w:rPr>
          <w:lang w:val="hi_IN" w:bidi="hi_IN"/>
        </w:rPr>
        <w:t>यहाँ रुकें और समूह में चर्चा करें कि क्या आप को यहोवा को "तुम्हारा" परमेश्वर या "हमारा" परमेश्वर कहना चाहिए। यह सुनिश्चित करें कि पूरे भाग में एक ही वाक्यांश का उपयोग करें। ऑडियो को यहाँ रोकें।</w:t>
      </w:r>
    </w:p>
    <w:p>
      <w:pPr/>
      <w:r>
        <w:rPr>
          <w:lang w:val="hi_IN" w:bidi="hi_IN"/>
        </w:rPr>
      </w:r>
      <w:r>
        <w:rPr>
          <w:lang w:val="hi_IN" w:bidi="hi_IN"/>
        </w:rPr>
        <w:t>यहोशू अधिकारियों को याद दिलाता है कि उन्हें अभी भी उस भूमि के कुछ भाग को जीतने और अधिकार में लेने की आवश्यकता है जो यहोवा ने उन्हें एक निज भाग के रूप में दी है। यहोशू कहता है कि उसने पहले इस्राएलियों का नेतृत्व करके कुछ जातियों को जीत लिया, अर्थात् नष्ट कर दिया था, लेकिन कुछ जातियाँ अभी भी बची हुई हैं। यहोशू कहता है कि यहोवा उन्हें वह भूमि देने का अपना वादा निभाएगा, अर्थात् "लोगों को बाहर निकाल देगा" या वहाँ रहने वाले लोगों को भूमि छोड़ने के लिए मजबूर करेगा।</w:t>
      </w:r>
    </w:p>
    <w:p>
      <w:pPr/>
      <w:r>
        <w:rPr>
          <w:lang w:val="hi_IN" w:bidi="hi_IN"/>
        </w:rPr>
      </w:r>
      <w:r>
        <w:rPr>
          <w:lang w:val="hi_IN" w:bidi="hi_IN"/>
        </w:rPr>
        <w:t>यहोशू कहता है कि यहोवा ने इस्राएल के शत्रुओं को पराजित किया है, और यहोवा जल्द ही लोगों को उस भूमि से बाहर निकालेगा जो उसने इस्राएलियों को दी है। इसलिए, बदले में, इस्राएलियों को यहोवा के प्रति विश्वासयोग्य होकर उत्तर देना चाहिए। यहोशू इस्राएल के अधिकारियों से कहता है कि वे बहुत सावधान रहें ताकि यह सुनिश्चित कर सकें कि वे उन निर्देशों का पालन करें जो मूसा ने व्यवस्था की पुस्तक में लिखे हैं। यहोशू कहता है कि उन्हें न तो दाहिनी ओर और न ही बाईं ओर मुड़ना चाहिए, जो एक विशेष भाषा है जिसका अर्थ है कि उन्हें व्यवस्था के किसी भी भाग का उल्लंघन नहीं करना चाहिए। इस प्रकार की भाषा यह दिखाती है कि जब इस्राएली यहोवा की पूरी तरह आज्ञा मानते हैं, तो यह ऐसा है मानो वे किसी सीधे मार्ग का सावधानीपूर्वक अनुसरण कर रहे हैं। यहोशू इस्राएलियों से कह रहा है कि वे अपना ध्यान सीधे मार्ग पर केंद्रित करें और यहोवा की आज्ञा का पूरी तरह पालन करें।</w:t>
      </w:r>
    </w:p>
    <w:p>
      <w:pPr/>
      <w:r>
        <w:rPr>
          <w:lang w:val="hi_IN" w:bidi="hi_IN"/>
        </w:rPr>
      </w:r>
      <w:r>
        <w:rPr>
          <w:lang w:val="hi_IN" w:bidi="hi_IN"/>
        </w:rPr>
        <w:t>यहाँ रुकें और समूह में चर्चा करें कि आप किस शब्द या वाक्यांश का उपयोग करेंगे यह दिखाने के लिए कि इस्राएलियों को यहोवा के निर्देशों का ठीक-ठीक पालन करना है, बिना "बाईं या दाईं ओर मुड़े" ऑडियो को यहाँ रोकें।</w:t>
      </w:r>
    </w:p>
    <w:p>
      <w:pPr/>
      <w:r>
        <w:rPr>
          <w:lang w:val="hi_IN" w:bidi="hi_IN"/>
        </w:rPr>
      </w:r>
      <w:r>
        <w:rPr>
          <w:lang w:val="hi_IN" w:bidi="hi_IN"/>
        </w:rPr>
        <w:t>यहोशू कहता है कि इस्राएलियों को उन गैर-इस्राएली लोगों के साथ मिलना नहीं चाहिए और न ही उनसे मित्रता करना चाहिए जो अभी भी देश में बचे हुए हैं। कुछ बाइबल अनुवाद कहते हैं कि इस्राएलियों को गैर-इस्राएली लोगों के "भीतर नहीं जाना" चाहिए, या उनसे विवाह नहीं करना चाहिए। फिर यहोशू कहता है कि इस्राएलियों को उन लोगों के देवताओं के नाम से प्रार्थना नहीं करनी चाहिए और न ही कोई वादा करना चाहिए जिन्हें यहोवा देश से निकालेगा। यहोशू कहता है कि लोगों को उन देवताओं की सेवा नहीं करनी चाहिए और न ही उनकी उपासना के लिए झुकना चाहिए, बल्कि इस्राएलियों को अपने परमेश्वर यहोवा के प्रति विश्वासयोग्य बने रहना चाहिए, या "कसकर पकड़े रहना चाहिए।" यहोवा को कसकर पकड़े रहना एक विशेष भाषा है। जब किसी व्यक्ति के पास कोई ऐसी चीज़ होती है जो उसके लिए बहुत मूल्यवान है, तो वह उसे अपने हाथ में बहुत कसकर पकड़ लेता है ताकि यह सुनिश्चित हो सके कि वह उसे खो न दे। इसी तरह, इस्राएली यहोवा के सभी निर्देशों का ध्यान से पालन करके यह दिखाते थे कि वे यहोवा को कितना मूल्यवान मानते थे। आपके अनुवाद में यह स्पष्ट करना महत्वपूर्ण है कि यहोशू जो बात इस्राएलियों को नहीं करनी चाहिए, और जो उन्हें करनी चाहिए, इन दोनों के बीच एक स्पष्ट और मजबूत विरोधाभास हो, क्योंकि यहोवा उनके प्रति विश्वासयोग्य रहा है।</w:t>
      </w:r>
    </w:p>
    <w:p>
      <w:pPr/>
      <w:r>
        <w:rPr>
          <w:lang w:val="hi_IN" w:bidi="hi_IN"/>
        </w:rPr>
      </w:r>
      <w:r>
        <w:rPr>
          <w:lang w:val="hi_IN" w:bidi="hi_IN"/>
        </w:rPr>
        <w:t>यहाँ रुककर समूह में चर्चा करें कि आप कौन से शब्द या वाक्यांश उपयोग करेंगे ताकि यह स्पष्ट विरोधाभास दिखे कि यहोशू इस्राएल को गैर-इस्राएली लोगों के देवताओं की उपासना न करने की आज्ञा देता है, बल्कि उन्हें यहोवा के प्रति विश्वासयोग्य रहने की आज्ञा देता है। फिर अपने अनुवाद में विरोधाभास के बारे में बात करने का अभ्यास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यहोशू 23:1–8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पुरनिए, परिवारों के प्रमुख, न्यायी और इस्राएल के अधिकारी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पुरनियों, परिवारों के प्रमुखों, इस्राएल के न्यायियों और अधिकारियों को एक साथ इकट्ठा करता है। यहोशू उनसे कहता है कि अब वह एक बहुत बूढ़ा व्यक्ति है और उन्हें याद दिलाता है कि उन्होंने उन बहुत सी चीजों को देखा है जो उनके परमेश्वर यहोवा ने उनके आसपास की शत्रु जातियों को पराजित करने में उनकी सहायता के लिए 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अधिकारियों को याद दिलाता है कि उन्हें अभी भी उस भूमि के कुछ भाग को जीतने और अधिकार में लेने की आवश्यकता है जो यहोवा ने उन्हें एक निज भाग के रूप में दी है। यहोशू कहता है कि यहोवा उन्हें वह भूमि देने का अपना वादा निभाएगा, अर्थात् "लोगों को बाहर निकाल देगा" या वहाँ रहने वाले सभी लोगों को भूमि छोड़ने के लिए मजबूर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यहोशू कहता है कि इस्राएलियों को इस समय देश में रहने वाले गैर-इस्राएली लोगों से मित्रता नहीं करनी चाहिए। यहोशू यह भी कहता है कि इस्राएलियों को उन लोगों के देवताओं के नाम से प्रार्थना नहीं करनी चाहिए और न ही कोई वादा करना चाहिए जिन्हें यहोवा देश से निकालेगा। यहोशू कहता है कि उन्हें उन देवताओं की सेवा या उनकी उपासना नहीं करनी चाहिए, बल्कि इस्राएलियों को अपने परमेश्वर यहोवा के प्रति विश्वासयोग्य बने रहना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23:1–8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इस्राएल के विभिन्न अगुवों, </w:t>
      </w:r>
      <w:r>
        <w:rPr>
          <w:b/>
          <w:lang w:val="hi_IN" w:bidi="hi_IN"/>
        </w:rPr>
        <w:t>पुरनियों</w:t>
      </w:r>
      <w:r>
        <w:rPr>
          <w:lang w:val="hi_IN" w:bidi="hi_IN"/>
        </w:rPr>
        <w:t xml:space="preserve">, परिवारों के प्रमुखों, </w:t>
      </w:r>
      <w:r>
        <w:rPr>
          <w:b/>
          <w:lang w:val="hi_IN" w:bidi="hi_IN"/>
        </w:rPr>
        <w:t>न्यायियों</w:t>
      </w:r>
      <w:r>
        <w:rPr>
          <w:lang w:val="hi_IN" w:bidi="hi_IN"/>
        </w:rPr>
        <w:t xml:space="preserve"> और </w:t>
      </w:r>
      <w:r>
        <w:rPr>
          <w:b/>
          <w:lang w:val="hi_IN" w:bidi="hi_IN"/>
        </w:rPr>
        <w:t>अधिकारियों</w:t>
      </w:r>
      <w:r>
        <w:rPr>
          <w:lang w:val="hi_IN" w:bidi="hi_IN"/>
        </w:rPr>
        <w:t xml:space="preserve"> को एक साथ इकट्ठा करता है। ये सभी इस्राएल में अधिकार के पदों पर हैं पुरनिए इस्राएल के विभिन्न गोत्रों के अगुवे थे। न्यायियों के पास यह तय करने का अधिकार था कि दो लोगों के बीच किसी समस्या से कैसे निपटा जाए। अधिकारियों के पास सैनिकों या योद्धाओं पर अधिकार होते थे। पुरनियों, न्यायियों और अधिकारियों के लिए उन्हीं शब्दों का उपयोग करें जिनका उपयोग आपने पिछले भागों में किया था। अधिक जानकारी के लिए मुख्य शब्दावली में </w:t>
      </w:r>
      <w:r>
        <w:rPr>
          <w:lang w:val="hi_IN" w:bidi="hi_IN"/>
        </w:rPr>
        <w:t>पुरनियों</w:t>
      </w:r>
      <w:r>
        <w:rPr>
          <w:lang w:val="hi_IN" w:bidi="hi_IN"/>
        </w:rPr>
        <w:t xml:space="preserve"> और </w:t>
      </w:r>
      <w:r>
        <w:rPr>
          <w:b/>
          <w:lang w:val="hi_IN" w:bidi="hi_IN"/>
        </w:rPr>
        <w:t>न्यायियों</w:t>
      </w:r>
      <w:r>
        <w:rPr>
          <w:lang w:val="hi_IN" w:bidi="hi_IN"/>
        </w:rPr>
        <w:t xml:space="preserve"> को देखें।</w:t>
      </w:r>
    </w:p>
    <w:p>
      <w:pPr/>
      <w:r>
        <w:rPr>
          <w:lang w:val="hi_IN" w:bidi="hi_IN"/>
        </w:rPr>
      </w:r>
      <w:r>
        <w:rPr>
          <w:lang w:val="hi_IN" w:bidi="hi_IN"/>
        </w:rPr>
        <w:t xml:space="preserve">यहोशू लोगों को याद दिलाता है कि उनके </w:t>
      </w:r>
      <w:r>
        <w:rPr>
          <w:b/>
          <w:lang w:val="hi_IN" w:bidi="hi_IN"/>
        </w:rPr>
        <w:t>परमेश्वर</w:t>
      </w:r>
      <w:r>
        <w:rPr>
          <w:lang w:val="hi_IN" w:bidi="hi_IN"/>
        </w:rPr>
        <w:t xml:space="preserve"> </w:t>
      </w:r>
      <w:r>
        <w:rPr>
          <w:b/>
          <w:lang w:val="hi_IN" w:bidi="hi_IN"/>
        </w:rPr>
        <w:t>यहोवा</w:t>
      </w:r>
      <w:r>
        <w:rPr>
          <w:lang w:val="hi_IN" w:bidi="hi_IN"/>
        </w:rPr>
        <w:t xml:space="preserve"> ने इस्राएल के लिए कैसे युद्ध किया और उनके शत्रुओं को पराजित किया। यहोवा परमेश्वर का निजी नाम है। </w:t>
      </w:r>
      <w:r>
        <w:rPr>
          <w:b/>
          <w:lang w:val="hi_IN" w:bidi="hi_IN"/>
        </w:rPr>
        <w:t>यहोवा</w:t>
      </w:r>
      <w:r>
        <w:rPr>
          <w:lang w:val="hi_IN" w:bidi="hi_IN"/>
        </w:rPr>
        <w:t xml:space="preserve"> और </w:t>
      </w:r>
      <w:r>
        <w:rPr>
          <w:lang w:val="hi_IN" w:bidi="hi_IN"/>
        </w:rPr>
        <w:t>परमेश्वर</w:t>
      </w:r>
      <w:r>
        <w:rPr>
          <w:lang w:val="hi_IN" w:bidi="hi_IN"/>
        </w:rPr>
        <w:t xml:space="preserve"> के बारे में अधिक जानकारी के लिए, मुख्य शब्दावली देखें। यहोवा और परमेश्वर के लिए उन्हीं शब्दों या वाक्यांशों का उपयोग करें जिनका उपयोग आपने पिछले भागों में किया था।</w:t>
      </w:r>
    </w:p>
    <w:p>
      <w:pPr/>
      <w:r>
        <w:rPr>
          <w:lang w:val="hi_IN" w:bidi="hi_IN"/>
        </w:rPr>
      </w:r>
      <w:r>
        <w:rPr>
          <w:lang w:val="hi_IN" w:bidi="hi_IN"/>
        </w:rPr>
        <w:t xml:space="preserve">यहोशू कहता है कि उसने इस्राएलियों के </w:t>
      </w:r>
      <w:r>
        <w:rPr>
          <w:b/>
          <w:lang w:val="hi_IN" w:bidi="hi_IN"/>
        </w:rPr>
        <w:t>निज भाग</w:t>
      </w:r>
      <w:r>
        <w:rPr>
          <w:lang w:val="hi_IN" w:bidi="hi_IN"/>
        </w:rPr>
        <w:t xml:space="preserve"> की भूमि को उनके बीच बाँट दिया था, और यह भी कि </w:t>
      </w:r>
      <w:r>
        <w:rPr>
          <w:b/>
          <w:lang w:val="hi_IN" w:bidi="hi_IN"/>
        </w:rPr>
        <w:t>यरदन नदी</w:t>
      </w:r>
      <w:r>
        <w:rPr>
          <w:lang w:val="hi_IN" w:bidi="hi_IN"/>
        </w:rPr>
        <w:t xml:space="preserve"> और भूमध्य सागर के बीच कई </w:t>
      </w:r>
      <w:r>
        <w:rPr>
          <w:b/>
          <w:lang w:val="hi_IN" w:bidi="hi_IN"/>
        </w:rPr>
        <w:t>जातियाँ</w:t>
      </w:r>
      <w:r>
        <w:rPr>
          <w:lang w:val="hi_IN" w:bidi="hi_IN"/>
        </w:rPr>
        <w:t xml:space="preserve"> पहले ही जीती जा चुकी हैं। एक राष्ट्र उन लोगों का समूह है जो एक साथ हैं, जो एक ही देश में रहते हैं, और जिनका एक ही शासक हो। विरासत, जाति और यरदन नदी के लिए उन्हीं शब्दों का उपयोग करें जिनका उपयोग आपने पिछले भागों में किया है, और याद रखें कि </w:t>
      </w:r>
      <w:r>
        <w:rPr>
          <w:lang w:val="hi_IN" w:bidi="hi_IN"/>
        </w:rPr>
        <w:t>जाति</w:t>
      </w:r>
      <w:r>
        <w:rPr>
          <w:lang w:val="hi_IN" w:bidi="hi_IN"/>
        </w:rPr>
        <w:t xml:space="preserve"> और </w:t>
      </w:r>
      <w:r>
        <w:rPr>
          <w:lang w:val="hi_IN" w:bidi="hi_IN"/>
        </w:rPr>
        <w:t>यरदन नदी</w:t>
      </w:r>
      <w:r>
        <w:rPr>
          <w:lang w:val="hi_IN" w:bidi="hi_IN"/>
        </w:rPr>
        <w:t xml:space="preserve"> मुख्य शब्दावली में हैं।</w:t>
      </w:r>
    </w:p>
    <w:p>
      <w:pPr/>
      <w:r>
        <w:rPr>
          <w:lang w:val="hi_IN" w:bidi="hi_IN"/>
        </w:rPr>
      </w:r>
      <w:r>
        <w:rPr>
          <w:lang w:val="hi_IN" w:bidi="hi_IN"/>
        </w:rPr>
        <w:t xml:space="preserve">यहोशू इस्राएलियों से कहता है कि वे यहोवा की भलाई के प्रति प्रतिक्रिया देते हुए मूसा द्वारा </w:t>
      </w:r>
      <w:r>
        <w:rPr>
          <w:b/>
          <w:lang w:val="hi_IN" w:bidi="hi_IN"/>
        </w:rPr>
        <w:t>व्यवस्था की पुस्तक</w:t>
      </w:r>
      <w:r>
        <w:rPr>
          <w:lang w:val="hi_IN" w:bidi="hi_IN"/>
        </w:rPr>
        <w:t xml:space="preserve"> में दी गई हर आज्ञा का सावधानीपूर्वक पालन करें। "व्यवस्था की पुस्तक" के लिए उसी शब्द या वाक्यांश का उपयोग करें जिसका उपयोग आपने पिछले भागों में किया था। व्यवस्था के बारे में अधिक जानकारी के लिए मुख्य शब्दावली में </w:t>
      </w:r>
      <w:r>
        <w:rPr>
          <w:lang w:val="hi_IN" w:bidi="hi_IN"/>
        </w:rPr>
        <w:t>व्यवस्था</w:t>
      </w:r>
      <w:r>
        <w:rPr>
          <w:lang w:val="hi_IN" w:bidi="hi_IN"/>
        </w:rPr>
        <w:t xml:space="preserve"> देखें।</w:t>
      </w:r>
    </w:p>
    <w:p>
      <w:pPr/>
      <w:r>
        <w:rPr>
          <w:lang w:val="hi_IN" w:bidi="hi_IN"/>
        </w:rPr>
      </w:r>
      <w:r>
        <w:rPr>
          <w:lang w:val="hi_IN" w:bidi="hi_IN"/>
        </w:rPr>
        <w:t xml:space="preserve">यहोशू कहता है कि इस्राएलियों को गैर-इस्राएली लोगों से मित्रता नहीं करनी चाहिए। यहोशू यह भी कहता है कि इस्राएली किसी भी गैर-इस्राएली जातियों के देवताओं से न तो प्रार्थना करें, न उनकी सेवा करें, और न ही उन्हें दण्डवत् करके उनकी उपासना करें। अन्य जातियों के देवता या मूर्तियाँ वास्तव में देवता नहीं थे। वे वास्तव में झूठे देवता थे, क्योंकि केवल यहोवा ही एक सच्चा परमेश्वर है। </w:t>
      </w:r>
      <w:r>
        <w:rPr>
          <w:b/>
          <w:lang w:val="hi_IN" w:bidi="hi_IN"/>
        </w:rPr>
        <w:t>देवताओं</w:t>
      </w:r>
      <w:r>
        <w:rPr>
          <w:lang w:val="hi_IN" w:bidi="hi_IN"/>
        </w:rPr>
        <w:t xml:space="preserve"> की अधिक जानकारी के लिए मुख्य शब्दावली देखें।</w:t>
      </w:r>
    </w:p>
    <w:p>
      <w:pPr/>
      <w:r>
        <w:rPr>
          <w:lang w:val="hi_IN" w:bidi="hi_IN"/>
        </w:rPr>
      </w:r>
      <w:r>
        <w:rPr>
          <w:lang w:val="hi_IN" w:bidi="hi_IN"/>
        </w:rPr>
        <w:t xml:space="preserve">यहाँ रुकें और चर्चा करें कि आप </w:t>
      </w:r>
      <w:r>
        <w:rPr>
          <w:b/>
          <w:lang w:val="hi_IN" w:bidi="hi_IN"/>
        </w:rPr>
        <w:t>देवताओं</w:t>
      </w:r>
      <w:r>
        <w:rPr>
          <w:lang w:val="hi_IN" w:bidi="hi_IN"/>
        </w:rPr>
        <w:t xml:space="preserve"> के लिए किस शब्द का उपयोग करेंगे। यदि आपने पिछले भाग में "देवताओं" शब्द का अनुवाद किया है, तो यहाँ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23:9–16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23:9–16 को सुनें और अपने मन में रखें।</w:t>
      </w:r>
    </w:p>
    <w:p>
      <w:pPr/>
      <w:r>
        <w:rPr>
          <w:lang w:val="hi_IN" w:bidi="hi_IN"/>
        </w:rPr>
      </w:r>
      <w:r>
        <w:rPr>
          <w:lang w:val="hi_IN" w:bidi="hi_IN"/>
        </w:rPr>
        <w:t>यदि सम्भव हो, तो यहोशू 23:9–16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23:9–16 का ऑडियो संस्करण सबसे आसानी से समझ में आने वाले अनुवाद में सुनें।</w:t>
      </w:r>
    </w:p>
    <w:p>
      <w:pPr/>
      <w:r>
        <w:rPr>
          <w:lang w:val="hi_IN" w:bidi="hi_IN"/>
        </w:rPr>
      </w:r>
      <w:r>
        <w:rPr>
          <w:lang w:val="hi_IN" w:bidi="hi_IN"/>
        </w:rPr>
        <w:t>यह भाग पिछली कहानी को जारी रखता है, जब यहोशू ने इस्राएल के सभी पुरनियों, परिवार के अगुवों, न्यायियों और अधिकारियों को इकट्ठा किया ताकि वह उन्हें अंतिम प्रोत्साहन के कुछ वचन दे सके। यहोशू का इस्राएल के अगुवों को दिया गया पूरा भाषण इस बात के तीन अलग-अलग आह्वानों को शामिल करता है कि इस्राएली यहोवा की आज्ञा मानने की अपनी वाचा की प्रतिज्ञा को बनाए रखें। हमने पिछली कहानी में आज्ञा मानने का पहला आह्वान सुना था। अब हम यहोशू के दूसरे और तीसरे आह्वान को सुनना जारी रखेंगे, जिसमें वह इस्राएलियों से यहोवा के साथ की गई अपनी वाचा की प्रतिज्ञा को बनाए रखने के लिए कहता है। यह वाचा यहोवा और इस्राएलियों के बीच एक अटूट समझौता थी। इस समझौते में, यहोवा और इस्राएलियों दोनों ने कुछ काम करने का वादा किया था।</w:t>
      </w:r>
    </w:p>
    <w:p>
      <w:pPr/>
      <w:r>
        <w:rPr>
          <w:lang w:val="hi_IN" w:bidi="hi_IN"/>
        </w:rPr>
      </w:r>
      <w:r>
        <w:rPr>
          <w:lang w:val="hi_IN" w:bidi="hi_IN"/>
        </w:rPr>
        <w:t>पिछली कहानी इस बात से समाप्त हुई कि यहोशू ने इस्राएली अगुवों से कहा कि वे यहोवा से चिपके रहें। यह एक विशेष भाषा है जिसका अर्थ है कि इस्राएलियों को अन्य देवताओं की उपासना करके स्वयं को यहोवा से अलग नहीं करना चाहिए।</w:t>
      </w:r>
    </w:p>
    <w:p>
      <w:pPr/>
      <w:r>
        <w:rPr>
          <w:lang w:val="hi_IN" w:bidi="hi_IN"/>
        </w:rPr>
      </w:r>
      <w:r>
        <w:rPr>
          <w:lang w:val="hi_IN" w:bidi="hi_IN"/>
        </w:rPr>
        <w:t>अब यहोशू उन्हें दूसरी बार यहोवा की आज्ञा मानने के लिए बुलाता है। यहोशू उन कारणों को दोहराता है कि क्यों इस्राएलियों को यहोवा के प्रति वफादार रहना चाहिए और केवल उसी की उपासना करनी चाहिए। यहोशू दूसरी बार कहता है कि यहोवा पहले ही इस्राएल के लोगों के लिए बड़ी और शक्तिशाली जातियों को देश से बाहर निकाल चुका है, अर्थात् उन्हें मजबूर कर चुका है। यहोवा की सहायता के कारण, कोई भी इस्राएलियों को पराजित नहीं कर पाया है। यहोशू कहता है कि क्योंकि यहोवा ने इस्राएलियों के लिए युद्ध करने का अपना वादा पूरा किया है, इसलिए केवल एक ही इस्राएली सैनिक 1,000 शत्रु के सैनिकों को भगा सकता है। इसका अर्थ है कि इस्राएलियों ने अपने शत्रुओं को आसानी से पराजित किया क्योंकि यहोवा ने उनकी सहायता की!</w:t>
      </w:r>
    </w:p>
    <w:p>
      <w:pPr/>
      <w:r>
        <w:rPr>
          <w:lang w:val="hi_IN" w:bidi="hi_IN"/>
        </w:rPr>
      </w:r>
      <w:r>
        <w:rPr>
          <w:lang w:val="hi_IN" w:bidi="hi_IN"/>
        </w:rPr>
        <w:t>यहोशू अधिकारियों को निर्देश देता है कि वे बहुत सावधान रहें और इस्राएल के परमेश्वर यहोवा को सभी चीजों से ऊपर प्रेम करें। यहोवा से प्रेम करना उसके लिए पूरी तरह समर्पित होने का चुनाव करना है। यहोशू यह अपेक्षा करता है कि इस्राएल यहोवा के प्रति स्वयं को समर्पित करें, क्योंकि यहोवा ने उनके लिए जो अच्छे काम किए हैं।</w:t>
      </w:r>
    </w:p>
    <w:p>
      <w:pPr/>
      <w:r>
        <w:rPr>
          <w:lang w:val="hi_IN" w:bidi="hi_IN"/>
        </w:rPr>
      </w:r>
      <w:r>
        <w:rPr>
          <w:lang w:val="hi_IN" w:bidi="hi_IN"/>
        </w:rPr>
        <w:t>तब यहोशू अधिकारियों को चेतावनी देता है कि यदि वे यहोवा की आज्ञा का उल्लंघन करके यहोवा से दूर हो जाएँ और देश में बचे हुए गैर-इस्राएली लोगों से मित्रता करें, यहाँ तक कि उनसे विवाह करें, तो क्या होगा। यहोशू चाहता है कि इस्राएली पूरी तरह जानें कि यदि वे यहोवा के प्रति विश्वासघात करना चुनते हैं, तो उनके साथ क्या होगा। यहोशू कहता है कि यहोवा तब गैर-इस्राएली लोगों को देश से बाहर निकालकर इस्राएलियों की सहायता नहीं करेगा। यदि इस्राएली यहोवा का अनुसरण करने के बजाय उन लोगों के मार्गों का अनुसरण करना चुनते हैं, तो यहोवा उन्हें वही देगा जो वे चाहते हैं: यहोवा गैर-इस्राएलियों को देश में रहने की अनुमति देगा। हालाँकि, यहोशू यह बहुत स्पष्ट करता है कि यह इस्राएल के लोगों के लिए आशीष नहीं होगा।</w:t>
      </w:r>
    </w:p>
    <w:p>
      <w:pPr/>
      <w:r>
        <w:rPr>
          <w:lang w:val="hi_IN" w:bidi="hi_IN"/>
        </w:rPr>
      </w:r>
      <w:r>
        <w:rPr>
          <w:lang w:val="hi_IN" w:bidi="hi_IN"/>
        </w:rPr>
        <w:t>यहाँ रुकें और समूह में इस प्रश्न पर चर्चा करें: यदि आपके समुदाय का कोई व्यक्ति किसी शत्रु समुदाय के किसी व्यक्ति से विवाह करना चाहे, तो क्या हो सकता है? क्या जिम्मेदार लोग इसकी अनुमति देंगे? वह विवाह आपके समुदाय को कैसे प्रभावित करेगा? इस ऑडियो को यहाँ रोकें।</w:t>
      </w:r>
    </w:p>
    <w:p>
      <w:pPr/>
      <w:r>
        <w:rPr>
          <w:lang w:val="hi_IN" w:bidi="hi_IN"/>
        </w:rPr>
      </w:r>
      <w:r>
        <w:rPr>
          <w:lang w:val="hi_IN" w:bidi="hi_IN"/>
        </w:rPr>
        <w:t>यहोशू उन समस्याओं का वर्णन करने के लिए विशेष भाषा का उपयोग करता है जो गैर-इस्राएली लोग पैदा करेंगे। यहोशू कहता है कि गैर-इस्राएली लोग इस्राएल के लिए एक फँदा और एक जाल होंगे। फँदा और जाल वे चीजें हैं जिनका उपयोग लोग पक्षियों को पकड़ने और फंसाने के लिए करते हैं। लोग उन्हें लकड़ी या जाल से बनाते हैं। तब यहोशू कहता है कि गैर-इस्राएली लोग इस्राएलियों की पीठ पर एक कोड़ा होंगे और उनकी आँखों में काँटे होंगे। कोड़ा एक लंबी और लचीली वस्तु होती है, जिसका उपयोग पशुओं या लोगों की पीठ पर मारने के लिए किया जाता है। कोड़ा बहुत दर्द और कष्ट पहुँचा सकता है। काँटे पौधों के कठोर, नुकीले और चुभने वाले भाग होते हैं, जो त्वचा को चुभने पर दर्द पहुँचाते हैं। यहोशू कहता है कि इस्राएली गैर-इस्राएली लोगों के निर्णयों के कारण कष्ट उठाएँगे। यह तब तक चलता रहेगा जब तक सभी इस्राएली मर न जाएँ और उस अच्छे देश में कोई भी न बचे जिसे यहोवा ने उन्हें दिया था।</w:t>
      </w:r>
    </w:p>
    <w:p>
      <w:pPr/>
      <w:r>
        <w:rPr>
          <w:lang w:val="hi_IN" w:bidi="hi_IN"/>
        </w:rPr>
      </w:r>
      <w:r>
        <w:rPr>
          <w:lang w:val="hi_IN" w:bidi="hi_IN"/>
        </w:rPr>
        <w:t>यहाँ रुकें और एक समूह में एक फंदे, एक जाल, एक कोड़ा और काँटों की तस्वीरें देखें। इस ऑडियो को यहाँ रोकें।</w:t>
      </w:r>
    </w:p>
    <w:p>
      <w:pPr/>
      <w:r>
        <w:rPr>
          <w:lang w:val="hi_IN" w:bidi="hi_IN"/>
        </w:rPr>
      </w:r>
      <w:r>
        <w:rPr>
          <w:lang w:val="hi_IN" w:bidi="hi_IN"/>
        </w:rPr>
        <w:t>तब यहोशू यहोवा की आज्ञा मानने के लिए अपना तीसरा और अंतिम आह्वान यह घोषणा करके शुरू करता है कि यहोशू जल्द ही मर जाएगा। यह शायद अंतिम बार हो सकता है जब यहोशू अधिकारियों को इस तरह संबोधित कर रहा है। यह जानने के कारण सम्भवतः अधिकारियों ने उसके वचनों पर बहुत ध्यान दिया।</w:t>
      </w:r>
    </w:p>
    <w:p>
      <w:pPr/>
      <w:r>
        <w:rPr>
          <w:lang w:val="hi_IN" w:bidi="hi_IN"/>
        </w:rPr>
      </w:r>
      <w:r>
        <w:rPr>
          <w:lang w:val="hi_IN" w:bidi="hi_IN"/>
        </w:rPr>
        <w:t>यहोशू कहता है कि इस्राएल के सभी लोग अपने पुरे मन और प्राणों से जानते हैं कि यहोवा ने उनसे किए गए अपने हर एक वादे को पूरा किया है। “अपने पूरे मन और प्राण से” किसी बात को जानना इस्राएलियों द्वारा उपयोग किया जाने वाला एक विशेष वाक्यांश है, जो व्यक्ति के संपूर्ण अस्तित्व को संदर्भित करता है। यह ऐसा है मानो यहोशू कह रहा है कि इस्राएली जानते हैं कि यह पूरी तरह सच है कि उनके परमेश्वर यहोवा ने उनसे किए गए अपने सभी वादे पूरे किए हैं। फिर यहोशू कहता है कि यहोवा ने इस्राएल से किए गए हर एक वचन को पूरा किया है और अपने किसी भी वचन को पूरा करने में वह असफल नहीं हुआ है। यहाँ यहोशू एक ही सत्य को अलग-अलग तरीकों से दोहराता है ताकि यह बात और भी अधिक स्पष्ट हो जाए कि यहोवा ने इस्राएल से किए गए अपने वचनों को पूरी तरह से निभाया है। यह महत्वपूर्ण है क्योंकि आपको याद होगा कि इस्राएल का यहोवा के साथ किया गया विशेष समझौता, या वाचा, इस्राएल और यहोवा एक-दूसरे से किए गए अपने वादों को पूरा करने पर आधारित है। यहोवा ने अपने वादे निभाए हैं। क्या इस्राएल ऐसा ही करेगा?</w:t>
      </w:r>
    </w:p>
    <w:p>
      <w:pPr/>
      <w:r>
        <w:rPr>
          <w:lang w:val="hi_IN" w:bidi="hi_IN"/>
        </w:rPr>
      </w:r>
      <w:r>
        <w:rPr>
          <w:lang w:val="hi_IN" w:bidi="hi_IN"/>
        </w:rPr>
        <w:t>यहाँ रुकें और उस समय के बारे में बताएँ जब लोगों के दो समूह एक-दूसरे के प्रति बहुत वफादार थे। उन्होंने अपनी वफादारी दिखाने के लिए किस प्रकार के काम किए? इस ऑडियो को यहाँ रोकें।</w:t>
      </w:r>
    </w:p>
    <w:p>
      <w:pPr/>
      <w:r>
        <w:rPr>
          <w:lang w:val="hi_IN" w:bidi="hi_IN"/>
        </w:rPr>
      </w:r>
      <w:r>
        <w:rPr>
          <w:lang w:val="hi_IN" w:bidi="hi_IN"/>
        </w:rPr>
        <w:t>यहोशू अधिकारियों से कहता है कि जैसे यहोवा ने इस्राएल के साथ भलाई करने के अपने सभी वचनों को पूरा किया है, वैसे ही इस्राएली इस बात का भी पूरी तरह निश्चय कर सकते हैं कि यदि वे अपने परमेश्वर यहोवा की आज्ञा मानने की अपनी प्रतिज्ञा को नहीं निभाएँगे, तो वह न्याय के अपने सभी चेतावनियों को भी पूरा करेगा। यहोशू कहता है कि यदि इस्राएल अपने परमेश्वर यहोवा के साथ की गई उस विशेष वाचा को तोड़ते हैं, अर्थात् अन्य देवताओं की सेवा और उनकी उपासना करते हैं, तो यहोवा का क्रोध "उनके विरुद्ध भड़क उठेगा।" इसका अर्थ है कि यहोवा इस्राएलियों से बहुत क्रोधित हो जाएगा। यदि ऐसा होता है, तो यहोशू कहता है कि इस्राएली जल्दी ही मर जाएँगे और उस अच्छी भूमि से मिट जाएँगे जो यहोवा ने उन्हें दी है।</w:t>
      </w:r>
      <w:r>
        <w:rPr>
          <w:lang w:val="hi_IN" w:bidi="hi_IN"/>
        </w:rPr>
      </w:r>
    </w:p>
    <w:p>
      <w:pPr>
        <w:pStyle w:val="Heading3"/>
      </w:pPr>
      <w:r>
        <w:rPr>
          <w:lang w:val="hi_IN" w:bidi="hi_IN"/>
        </w:rPr>
        <w:t>घटनाओं को समझाना</w:t>
      </w:r>
    </w:p>
    <w:p>
      <w:pPr/>
      <w:r>
        <w:rPr>
          <w:lang w:val="hi_IN" w:bidi="hi_IN"/>
        </w:rPr>
      </w:r>
      <w:r>
        <w:rPr>
          <w:lang w:val="hi_IN" w:bidi="hi_IN"/>
        </w:rPr>
        <w:t>यहोशू 23:9–16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यहोशू इस्राएल के अगुवों से यहोवा की आज्ञा मानने के लिए अपना दूसरा आह्वान करता है। यहोशू उन्हें प्रोत्साहित करता है कि वे यहोवा के प्रति स्वयं को समर्पित बनाए रखें, क्योंकि यहोवा ने उनके लिए भलाई के काम किए हैं। यहोशू इस्राएलियों को चेतावनी देता है कि वे उन लोगों से मित्रता न करें और न ही उन लोगों से विवाह करें जो उस भूमि में रहते हैं जो यहोवा ने उन्हें एक निज भाग के रूप में देने का वादा किया है।</w:t>
      </w:r>
    </w:p>
    <w:p>
      <w:pPr/>
      <w:r>
        <w:rPr>
          <w:lang w:val="hi_IN" w:bidi="hi_IN"/>
        </w:rPr>
      </w:r>
      <w:r>
        <w:rPr>
          <w:b/>
          <w:lang w:val="hi_IN" w:bidi="hi_IN"/>
        </w:rPr>
        <w:t>दूसरे दृश्य में:</w:t>
      </w:r>
      <w:r>
        <w:rPr>
          <w:lang w:val="hi_IN" w:bidi="hi_IN"/>
        </w:rPr>
        <w:t xml:space="preserve"> यहोशू इस्राएल के अगुवों से यहोवा की आज्ञा मानने के लिए अपना तीसरा आह्वान करता है। यहोशू घोषणा करता है कि वह जल्द ही मर जाएगा, और इस्राएल के अगुवों को चेतावनी देता है कि यदि इस्राएली यहोवा के निर्देशों का उल्लंघन करते हैं तो उनके साथ क्या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पुरनिए, परिवारों के प्रमुख, न्यायी और इस्राएल के अधिकारी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पिछले भाग को जारी रखता है। यहोशू अभी भी पुरनियों, परिवारों के प्रमुखों, न्यायियों और इस्राएल के अधिकारियों से बात कर रहा है। पिछली कहानी में, यहोशू ने इस्राएलियों के लिए यहोवा की आज्ञा मानने के लिए अपना पहला आह्वान किया था। इस कहानी में, यहोशू इस्राएलियों से यहोवा की आज्ञा मानने के लिए दूसरा और तीसरा आह्वान करता है। यहोशू इस पूरी कहानी में विभिन्न बिंदुओं पर पुनरावृत्ति का उपयोग करता है ताकि कुछ बहुत महत्वपूर्ण विषयों पर जोर दिया जा सके।</w:t>
      </w:r>
    </w:p>
    <w:p>
      <w:pPr/>
      <w:r>
        <w:rPr>
          <w:lang w:val="hi_IN" w:bidi="hi_IN"/>
        </w:rPr>
      </w:r>
      <w:r>
        <w:rPr>
          <w:lang w:val="hi_IN" w:bidi="hi_IN"/>
        </w:rPr>
        <w:t>यह कहानी यहोशू द्वारा पिछली कहानी में कही गई बात को दोहराने से शुरू होती है। यहोशू बताता है कि इस्राएलियों को यहोवा के प्रति क्यों वफादार बने रहना चाहिए। यहोशू कहता है कि इस्राएलियों को यहोवा की आज्ञा मानना जारी रखना चाहिए, क्योंकि यहोवा ने इस्राएल के लोगों के लिए देश से बड़ी और शक्तिशाली जातियों को निकाल दिया, या उन्हें मजबूर किया। यहोशू कहता है कि यहोवा की सहायता के कारण, कोई भी इस्राएलियों को पराजित नहीं कर पाया है। यहोशू यह भी कहता है कि यहोवा की सहायता से एक इस्राएली सैनिक या योद्धा 1,000 शत्रु सैनिकों को भगा सकता है, अर्थात् उन्हें भागने पर मजबूर कर सकता है। यह विशेष भाषा किसी व्यक्ति के उस चीज़ से भागने के विचार को व्यक्त करती है जिसे वह बहुत खतरनाक मानता है, जैसे कोई पक्षी डर के कारण अचानक उड़ जाए। इस विशेष भाषा के साथ यहोशू कह रहा है कि इस्राएली अपने शत्रुओं को आसानी से पराजित करने में सक्षम हैं क्योंकि यहोवा ने उनकी सहायता की।</w:t>
      </w:r>
    </w:p>
    <w:p>
      <w:pPr/>
      <w:r>
        <w:rPr>
          <w:lang w:val="hi_IN" w:bidi="hi_IN"/>
        </w:rPr>
      </w:r>
      <w:r>
        <w:rPr>
          <w:lang w:val="hi_IN" w:bidi="hi_IN"/>
        </w:rPr>
        <w:t>यहोशू अधिकारियों से कहता है कि वे बहुत सावधान रहें और इस्राएल के परमेश्वर यहोवा को किसी भी व्यक्ति या किसी भी चीज़ से अधिक प्रेम करें। बाइबल में, प्रेम शब्द का अर्थ अलग-अलग बातें हो सकता है। यहाँ, यहोवा से प्रेम करना उसके लिए पूरी तरह समर्पित होने का चुनाव करना है। यहोशू यह अपेक्षा करता है कि इस्राएल यहोवा के प्रति स्वयं को समर्पित करें, क्योंकि यहोवा ने उनके लिए जो अच्छे काम किए हैं।</w:t>
      </w:r>
    </w:p>
    <w:p>
      <w:pPr/>
      <w:r>
        <w:rPr>
          <w:lang w:val="hi_IN" w:bidi="hi_IN"/>
        </w:rPr>
      </w:r>
      <w:r>
        <w:rPr>
          <w:lang w:val="hi_IN" w:bidi="hi_IN"/>
        </w:rPr>
        <w:t>इसके बाद, यहोशू इस्राएलियों को बताता है कि यदि वे देश के गैर-इस्राएली लोगों से मित्रता करें, या उनसे विवाह करें, तो क्या होगा। यहोशू चाहता है कि इस्राएली निश्चित रूप से जानें कि क्या होगा। सबसे पहले, यहोशू इस बात की पुष्टि करता है कि उनका परमेश्वर यहोवा अब बचे हुए लोगों, अर्थात् गैर-इस्राएली लोगों को देश से बाहर नहीं निकालेगा। फिर यहोशू यह वर्णन करने के लिए विशेष भाषा का उपयोग करता है कि यदि ऐसा होता तो इस्राएल के लिए कैसा होगा। यहोशू कहता है कि देश में बचे हुए गैर-इस्राएली लोग इस्राएल के लिए उतने ही खतरनाक होंगे जितने पक्षियों के लिए फँदे और जाल हैं। यहोशू कहता है कि गैर-इस्राएली इस्राएलियों को उतना ही दर्द और कष्ट देंगे जितना कोड़े की मार उनकी पीठ पर या उनकी आँखों में काँटे चुभने से होता है। यह विशेष भाषा यह वर्णन करती है कि यदि इस्राएलियों ने यहोवा से दूर जाने का चुनाव किया तो उनके लिए जीवन कितना भयानक होगा। यहोशू कहता है कि इस्राएली अपने बुरे निर्णयों के लिए इन परिणामों को भोगते रहेंगे, जब तक कि वे सभी मर न जाएँ या नष्ट न हो जाएँ, और उस अच्छे देश में कोई भी न बचे जो उनके परमेश्वर यहोवा ने उन्हें दिया था।</w:t>
      </w:r>
    </w:p>
    <w:p>
      <w:pPr/>
      <w:r>
        <w:rPr>
          <w:lang w:val="hi_IN" w:bidi="hi_IN"/>
        </w:rPr>
      </w:r>
      <w:r>
        <w:rPr>
          <w:lang w:val="hi_IN" w:bidi="hi_IN"/>
        </w:rPr>
        <w:t>यहाँ रुकें और समूह में चर्चा करें कि यदि वे यहोवा की आज्ञा का उल्लंघन करते हैं, तो इस्राएलियों को होने वाले कष्टों का वर्णन करने के लिए आप अपनी भाषा में किन शब्दों या वाक्यांशों का उपयोग करेंगे। ऑडियो को यहाँ रोकें।</w:t>
      </w:r>
    </w:p>
    <w:p>
      <w:pPr/>
      <w:r>
        <w:rPr>
          <w:lang w:val="hi_IN" w:bidi="hi_IN"/>
        </w:rPr>
      </w:r>
      <w:r>
        <w:rPr>
          <w:lang w:val="hi_IN" w:bidi="hi_IN"/>
        </w:rPr>
        <w:t>यहोशू इस्राएलियों से यहोवा की आज्ञा मानने के अपने तीसरे और अंतिम आह्वान की शुरुआत यह घोषणा करके करता है कि वह शीघ्र ही “संसारियों की गति पर जानेवाला है।" यह एक ऐसा वाक्यांश है जिसका अर्थ है कि वह जल्द ही मर जाएगा, जैसे पृथ्वी पर हर चीज़ एक दिन मर जाती है। शायद यह घोषणा कि यहोशू जल्द ही मर जाएगा, इस बात से सुनने वाले लोगों ने बहुत ध्यान दिया, क्योंकि यहोशू जो कहने वाला है, वह उनसे कहे जाने वाले उसके अंतिम शब्द हो सकते हैं।</w:t>
      </w:r>
    </w:p>
    <w:p>
      <w:pPr/>
      <w:r>
        <w:rPr>
          <w:lang w:val="hi_IN" w:bidi="hi_IN"/>
        </w:rPr>
      </w:r>
      <w:r>
        <w:rPr>
          <w:lang w:val="hi_IN" w:bidi="hi_IN"/>
        </w:rPr>
        <w:t>यहाँ रुकें और समूह में चर्चा करें: उस समय के बारे में बात करें जब आपने किसी को यह कहते हुए सुना कि वह जल्द ही मर जाएगा। आपकी संस्कृति में, लोग जल्द मरने के बारे में कैसे बात करते हैं? इस ऑडियो को यहाँ रोकें।</w:t>
      </w:r>
    </w:p>
    <w:p>
      <w:pPr/>
      <w:r>
        <w:rPr>
          <w:lang w:val="hi_IN" w:bidi="hi_IN"/>
        </w:rPr>
      </w:r>
      <w:r>
        <w:rPr>
          <w:lang w:val="hi_IN" w:bidi="hi_IN"/>
        </w:rPr>
        <w:t>यहोशू कहता है कि इस्राएल के सभी लोग अपने पुरे मन और प्राणों से जानते हैं कि यहोवा ने उनके लिए किए गए अपने हर एक वादे, अर्थात् वचन, को पूरा किया है। “अपने पूरे मन और प्राण से” किसी बात को जानना इस्राएलियों की भाषा में एक विशेष वाक्यांश है जो किसी व्यक्ति के पूरे अस्तित्व को दर्शाता है। यह ऐसा है मानो यहोशू कह रहा है कि इस्राएली जानते हैं कि यह पूरी तरह सच है कि उनके परमेश्वर यहोवा ने वह सब कुछ किया है जो उसने कहा था कि वह करेगा। यहोवा के लिए अपने वचन को पूरा करने का अर्थ है कि यहोवा वही करेगा जो वह कहता है। यहोवा अपने वादे निभाएगा।</w:t>
      </w:r>
    </w:p>
    <w:p>
      <w:pPr/>
      <w:r>
        <w:rPr>
          <w:lang w:val="hi_IN" w:bidi="hi_IN"/>
        </w:rPr>
      </w:r>
      <w:r>
        <w:rPr>
          <w:lang w:val="hi_IN" w:bidi="hi_IN"/>
        </w:rPr>
        <w:t>फिर यहोशू कहता है कि यहोवा ने इस्राएल से किए गए हर एक वचन को पूरा किया है और अपने किसी भी वचन को पूरा करने में वह असफल नहीं हुआ है। यहोशू उसी सत्य को दोहराता है, परन्तु विभिन्न तरीकों से यह बताने के लिए कि यहोवा ने इस्राएल से किए गए अपने वादों को पूरा किया है।</w:t>
      </w:r>
    </w:p>
    <w:p>
      <w:pPr/>
      <w:r>
        <w:rPr>
          <w:lang w:val="hi_IN" w:bidi="hi_IN"/>
        </w:rPr>
      </w:r>
      <w:r>
        <w:rPr>
          <w:lang w:val="hi_IN" w:bidi="hi_IN"/>
        </w:rPr>
        <w:t>यहाँ रुकें और समूह में इन प्रश्नों पर चर्चा करें: किसी ऐसी बात के बारे में बात करें जिसे आप जानते हैं कि वह पूरी तरह सच है। आपकी भाषा में यह विचार व्यक्त करने के लिए सबसे उपयुक्त शब्द या वाक्यांश क्या है कि कोई व्यक्ति किसी बात को पूरी तरह सत्य जानता है? ऑडियो को यहाँ रोकें।</w:t>
      </w:r>
    </w:p>
    <w:p>
      <w:pPr/>
      <w:r>
        <w:rPr>
          <w:lang w:val="hi_IN" w:bidi="hi_IN"/>
        </w:rPr>
      </w:r>
      <w:r>
        <w:rPr>
          <w:lang w:val="hi_IN" w:bidi="hi_IN"/>
        </w:rPr>
        <w:t>तथापि, यहोशू अधिकारियों से कहता है कि जैसे यहोवा ने इस्राएल के प्रति भलाई करने के अपने सभी वचनों को पूरा किया है, वैसे ही वे इस बात का भी निश्चय कर सकते हैं कि यदि वे अपने परमेश्वर यहोवा की आज्ञा का उल्लंघन करेंगे, तो वह न्याय की अपनी सभी चेतावनियों को भी पूरा करेगा और अंत में इस्राएल के लोगों को नष्ट कर देगा। यहोशू कहता है कि यदि इस्राएल अपने परमेश्वर यहोवा के साथ की गई उस विशेष वाचा को तोड़ते हैं, अर्थात् अन्य देवताओं की सेवा और उनकी उपासना करते हैं, तो यहोवा का क्रोध "उनके विरुद्ध भड़क उठेगा।" इसका अर्थ है कि यहोवा इस्राएलियों से बहुत क्रोधित हो जाएगा। बाइबल में, क्रोध की तुलना अक्सर आग से की जाती है। यहाँ, यहोवा का क्रोध इस्राएलियों के विरुद्ध भड़क उठेगा। “भड़क उठाना” उस स्थिति को कहते हैं जब आग अभी-अभी शुरू हुई हो और जलना शुरू कर रही हो। यदि इस्राएली अन्य देवताओं की उपासना करें, तो यहोशू कहता है कि इस्राएली उस अच्छी भूमि से जल्दी ही नष्ट हो जाएँगे जो यहोवा ने उन्हें दी है। इसका अर्थ है कि यहोवा इस्राएलियों को उनकी अविश्वासयोग्यता के लिए शीघ्र दंड देगा और उन्हें मृत्यु तक पहुँचा देगा।</w:t>
      </w:r>
    </w:p>
    <w:p>
      <w:pPr/>
      <w:r>
        <w:rPr>
          <w:lang w:val="hi_IN" w:bidi="hi_IN"/>
        </w:rPr>
      </w:r>
      <w:r>
        <w:rPr>
          <w:lang w:val="hi_IN" w:bidi="hi_IN"/>
        </w:rPr>
        <w:t>ध्यान दें कि अंत में जब यहोशू कहता है कि यहोवा इस्राएलियों से क्रोधित होगा, तो वह “तुम्हारा परमेश्वर यहोवा” वाक्यांश का उपयोग नहीं करता है। यह शायद इसलिए है क्योंकि यदि इस्राएली यहोवा के साथ अपनी वाचा को तोड़ दें और अन्य देवताओं की उपासना करें, तो यहोवा अब इस्राएलियों का परमेश्वर नहीं रहेगा।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23:9–16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और पुरनिए, परिवारों के प्रमुख, न्यायी और इस्राएल के अधिकारी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इस्राएली अगुवों को याद दिलाता है कि उन्हें यहोवा के प्रति वफादार बने रहना चाहिए, क्योंकि यहोवा ने उन्हें अपने शत्रुओं को पराजित करने में सहायता की है और उनके लिए बड़ी और शक्तिशाली जातियों को देश से बाहर निकाल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अगुवों की भूमिका निभाने वाले लोगों से पूछें, "आप क्या महसूस कर रहे हैं या क्या सोच रहे हैं?" लोग कुछ इस तरह के उत्तर दे सकते हैं, जैसे:</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इस्राएली अगुवों को यह भी बताता है कि यदि इस्राएली यहोवा के प्रति विश्वासघात करें और गैर-इस्राएली लोगों के साथ मिल जाए तो क्या होगा। यहोशू कहता है कि यहोवा अब गैर-इस्राएली लोगों को देश से बाहर नहीं निकालेगा, और वे लोग इस्राएलियों को बहुत दर्द और कष्ट पहुँचाएँगे, जब तक कि वे सभी मर न जाएँ और देश में एक भी इस्राएली न बचे।</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अधिकारियों से घोषणा करता है कि वह बहुत लंबे समय तक जीवित नहीं रहेगा। यहोशू कहता है कि इस्राएल के सभी लोग यह पूरी तरह जानते हैं कि उनके परमेश्वर यहोवा ने उनके साथ किए गए सभी वचनों को पूरा किया है और उनमें से किसी को भी पूरा करने में वह असफल नहीं हुआ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जैसे यहोवा ने इस्राएल के साथ भलाई के अपने सभी वादे पूरे किए, यहोशू कहता है कि वे यह निश्चित कर सकते हैं कि यदि इस्राएल के लोग अपने परमेश्वर यहोवा की आज्ञा का उल्लंघन करते हैं और उसके साथ अपनी वाचा को तोड़ते हैं, तो यहोवा उन पर न्याय की अपनी सभी चेतावनियों को भी पूरा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यदि इस्राएली अन्य देवताओं की सेवा और उनकी उपासना करने के लिए दण्डवत् करें, तो यहोशू कहता है कि यहोवा इस्राएलियों से बहुत क्रोधित हो जाएगा। यदि ऐसा होता है, तो यहोशू कहता है कि यहोवा उनका न्याय करेगा और लोगों को मार डालेगा, ताकि वे उस अच्छे देश में अब और नहीं रह सकें जो यहोवा ने उन्हें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23:9–16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यद्यपि इस भाग में उनका नाम नहीं लिया गया है, फिर भी यहोशू इस्राएल के विभिन्न अगुवों, </w:t>
      </w:r>
      <w:r>
        <w:rPr>
          <w:b/>
          <w:lang w:val="hi_IN" w:bidi="hi_IN"/>
        </w:rPr>
        <w:t>पुरनियों,</w:t>
      </w:r>
      <w:r>
        <w:rPr>
          <w:lang w:val="hi_IN" w:bidi="hi_IN"/>
        </w:rPr>
        <w:t xml:space="preserve"> परिवारों के प्रमुखों, </w:t>
      </w:r>
      <w:r>
        <w:rPr>
          <w:b/>
          <w:lang w:val="hi_IN" w:bidi="hi_IN"/>
        </w:rPr>
        <w:t>न्यायियों</w:t>
      </w:r>
      <w:r>
        <w:rPr>
          <w:lang w:val="hi_IN" w:bidi="hi_IN"/>
        </w:rPr>
        <w:t xml:space="preserve"> और </w:t>
      </w:r>
      <w:r>
        <w:rPr>
          <w:b/>
          <w:lang w:val="hi_IN" w:bidi="hi_IN"/>
        </w:rPr>
        <w:t>अधिकारियों</w:t>
      </w:r>
      <w:r>
        <w:rPr>
          <w:lang w:val="hi_IN" w:bidi="hi_IN"/>
        </w:rPr>
        <w:t xml:space="preserve"> से बात करना जारी रखता है। ये सभी इस्राएल में अधिकार के पदों पर हैं पुरनिए इस्राएल के विभिन्न गोत्रों के अगुवे थे। न्यायियों के पास यह तय करने का अधिकार था कि दो लोगों के बीच किसी समस्या से कैसे निपटा जाए। अधिकारियों के पास सैनिकों या योद्धाओं पर अधिकार होते थे। पुरनियों, न्यायियों और अधिकारियों के लिए उन्हीं शब्दों का उपयोग करें जिनका उपयोग आपने पिछले भागों में किया था। अधिक जानकारी के लिए मुख्य शब्दावली में </w:t>
      </w:r>
      <w:r>
        <w:rPr>
          <w:lang w:val="hi_IN" w:bidi="hi_IN"/>
        </w:rPr>
        <w:t>पुरनियों</w:t>
      </w:r>
      <w:r>
        <w:rPr>
          <w:lang w:val="hi_IN" w:bidi="hi_IN"/>
        </w:rPr>
        <w:t xml:space="preserve"> और </w:t>
      </w:r>
      <w:r>
        <w:rPr>
          <w:b/>
          <w:lang w:val="hi_IN" w:bidi="hi_IN"/>
        </w:rPr>
        <w:t>न्यायियों</w:t>
      </w:r>
      <w:r>
        <w:rPr>
          <w:lang w:val="hi_IN" w:bidi="hi_IN"/>
        </w:rPr>
        <w:t xml:space="preserve"> को देखें।</w:t>
      </w:r>
    </w:p>
    <w:p>
      <w:pPr/>
      <w:r>
        <w:rPr>
          <w:lang w:val="hi_IN" w:bidi="hi_IN"/>
        </w:rPr>
      </w:r>
      <w:r>
        <w:rPr>
          <w:lang w:val="hi_IN" w:bidi="hi_IN"/>
        </w:rPr>
        <w:t xml:space="preserve">यहोशू लोगों को याद दिलाता है कि उनके </w:t>
      </w:r>
      <w:r>
        <w:rPr>
          <w:b/>
          <w:lang w:val="hi_IN" w:bidi="hi_IN"/>
        </w:rPr>
        <w:t>परमेश्वर</w:t>
      </w:r>
      <w:r>
        <w:rPr>
          <w:lang w:val="hi_IN" w:bidi="hi_IN"/>
        </w:rPr>
        <w:t xml:space="preserve"> यहोवा ने </w:t>
      </w:r>
      <w:r>
        <w:rPr>
          <w:b/>
          <w:lang w:val="hi_IN" w:bidi="hi_IN"/>
        </w:rPr>
        <w:t>इस्राएल</w:t>
      </w:r>
      <w:r>
        <w:rPr>
          <w:lang w:val="hi_IN" w:bidi="hi_IN"/>
        </w:rPr>
        <w:t xml:space="preserve"> के लिए कैसे युद्ध किया और कनान देश से बड़ी और बलवन्त जाति</w:t>
      </w:r>
      <w:r>
        <w:rPr>
          <w:b/>
          <w:lang w:val="hi_IN" w:bidi="hi_IN"/>
        </w:rPr>
        <w:t>यों</w:t>
      </w:r>
      <w:r>
        <w:rPr>
          <w:lang w:val="hi_IN" w:bidi="hi_IN"/>
        </w:rPr>
        <w:t xml:space="preserve"> को बाहर निकाल दिया। यहोवा परमेश्वर का निजी नाम है। </w:t>
      </w:r>
      <w:r>
        <w:rPr>
          <w:b/>
          <w:lang w:val="hi_IN" w:bidi="hi_IN"/>
        </w:rPr>
        <w:t>यहोवा</w:t>
      </w:r>
      <w:r>
        <w:rPr>
          <w:lang w:val="hi_IN" w:bidi="hi_IN"/>
        </w:rPr>
        <w:t xml:space="preserve">, </w:t>
      </w:r>
      <w:r>
        <w:rPr>
          <w:lang w:val="hi_IN" w:bidi="hi_IN"/>
        </w:rPr>
        <w:t>परमेश्वर</w:t>
      </w:r>
      <w:r>
        <w:rPr>
          <w:lang w:val="hi_IN" w:bidi="hi_IN"/>
        </w:rPr>
        <w:t xml:space="preserve"> और </w:t>
      </w:r>
      <w:r>
        <w:rPr>
          <w:lang w:val="hi_IN" w:bidi="hi_IN"/>
        </w:rPr>
        <w:t>जातियों</w:t>
      </w:r>
      <w:r>
        <w:rPr>
          <w:lang w:val="hi_IN" w:bidi="hi_IN"/>
        </w:rPr>
        <w:t xml:space="preserve"> के बारे में अधिक जानकारी के लिए, मुख्य शब्दावली देखें। यहोवा, परमेश्वर और जातियों के लिए उन्हीं शब्दों या वाक्यांशों का उपयोग करें जिनका उपयोग आपने पिछले भागों में किया था।</w:t>
      </w:r>
    </w:p>
    <w:p>
      <w:pPr/>
      <w:r>
        <w:rPr>
          <w:lang w:val="hi_IN" w:bidi="hi_IN"/>
        </w:rPr>
      </w:r>
      <w:r>
        <w:rPr>
          <w:lang w:val="hi_IN" w:bidi="hi_IN"/>
        </w:rPr>
        <w:t xml:space="preserve">यहोशू इस्राएलियों को याद दिलाता है कि उन्हें यहोवा से </w:t>
      </w:r>
      <w:r>
        <w:rPr>
          <w:b/>
          <w:lang w:val="hi_IN" w:bidi="hi_IN"/>
        </w:rPr>
        <w:t>प्रेम</w:t>
      </w:r>
      <w:r>
        <w:rPr>
          <w:lang w:val="hi_IN" w:bidi="hi_IN"/>
        </w:rPr>
        <w:t xml:space="preserve"> करना चाहिए, क्योंकि यहोवा ने उन्हें अपने शत्रुओं को पराजित करने और उनके लिए देश से बड़ी और शक्तिशाली जातियों को बाहर निकालने में सहायता की है। कभी-कभी प्रेम के अलग-अलग अर्थ हो सकते हैं, यह उस संदर्भ पर निर्भर करता है जिसमें इसका उपयोग किया गया है। यहोशू की पुस्तक में, यहोवा से प्रेम करने का अर्थ है जानबूझकर और पूरी तरह समर्पित होना। प्रेम के लिए उसी शब्द का उपयोग करें जिसका उपयोग आपने यहोशू में पिछले भागों में किया है।</w:t>
      </w:r>
    </w:p>
    <w:p>
      <w:pPr/>
      <w:r>
        <w:rPr>
          <w:lang w:val="hi_IN" w:bidi="hi_IN"/>
        </w:rPr>
      </w:r>
      <w:r>
        <w:rPr>
          <w:lang w:val="hi_IN" w:bidi="hi_IN"/>
        </w:rPr>
        <w:t>यहोशू उनसे कहता है कि यदि इस्रा</w:t>
      </w:r>
      <w:r>
        <w:rPr>
          <w:b/>
          <w:lang w:val="hi_IN" w:bidi="hi_IN"/>
        </w:rPr>
        <w:t>एल</w:t>
      </w:r>
      <w:r>
        <w:rPr>
          <w:lang w:val="hi_IN" w:bidi="hi_IN"/>
        </w:rPr>
        <w:t xml:space="preserve">ी यहोवा के प्रति विश्वासयोग्य नहीं रहेंगे और उस शेष बची हुई </w:t>
      </w:r>
      <w:r>
        <w:rPr>
          <w:b/>
          <w:lang w:val="hi_IN" w:bidi="hi_IN"/>
        </w:rPr>
        <w:t>ग</w:t>
      </w:r>
      <w:r>
        <w:rPr>
          <w:lang w:val="hi_IN" w:bidi="hi_IN"/>
        </w:rPr>
        <w:t xml:space="preserve">ैर-इस्राएली जातियों से विवाह करेंगे जो उस देश में बची और रह गई हैं, तो यहोवा </w:t>
      </w:r>
      <w:r>
        <w:rPr>
          <w:b/>
          <w:lang w:val="hi_IN" w:bidi="hi_IN"/>
        </w:rPr>
        <w:t>कन</w:t>
      </w:r>
      <w:r>
        <w:rPr>
          <w:lang w:val="hi_IN" w:bidi="hi_IN"/>
        </w:rPr>
        <w:t>ान देश से उन जातियों को नहीं निकालेगा। यहोवा के द्वारा कनान से जातियों को बाहर निकालने के बारे में बात करें जैसे आपने पिछले भागों में किया है। बचे हुए लोग किसी बड़ी संख्या या समूह से बचा हुआ छोटा हिस्सा होता है, जैसे लोगों का वह छोटा समूह जो बचा रह जाता है या शेष रह जाता है। बचे हुए लोगों के लिए उसी शब्द या वाक्यांश का उपयोग करें जिसका उपयोग आपने पिछले भागों में किया था।</w:t>
      </w:r>
    </w:p>
    <w:p>
      <w:pPr/>
      <w:r>
        <w:rPr>
          <w:lang w:val="hi_IN" w:bidi="hi_IN"/>
        </w:rPr>
      </w:r>
      <w:r>
        <w:rPr>
          <w:lang w:val="hi_IN" w:bidi="hi_IN"/>
        </w:rPr>
        <w:t xml:space="preserve">यहोशू कहता है कि इस्राएली </w:t>
      </w:r>
      <w:r>
        <w:rPr>
          <w:b/>
          <w:lang w:val="hi_IN" w:bidi="hi_IN"/>
        </w:rPr>
        <w:t>अपने पूरे मन और प्राण</w:t>
      </w:r>
      <w:r>
        <w:rPr>
          <w:lang w:val="hi_IN" w:bidi="hi_IN"/>
        </w:rPr>
        <w:t xml:space="preserve"> से जानते हैं कि यहोवा अपने वादे निभाएगा। किसी बात को "अपने पूरे मन और प्राण" से जानने के लिए उसी वाक्यांश का उपयोग करें जिसका उपयोग आपने पिछले भागों में किया है।</w:t>
      </w:r>
    </w:p>
    <w:p>
      <w:pPr/>
      <w:r>
        <w:rPr>
          <w:lang w:val="hi_IN" w:bidi="hi_IN"/>
        </w:rPr>
      </w:r>
      <w:r>
        <w:rPr>
          <w:lang w:val="hi_IN" w:bidi="hi_IN"/>
        </w:rPr>
        <w:t xml:space="preserve">जिस प्रकार यहोवा ने इस्राएल के प्रति अपने सभी अच्छे वचनों या वादों को निभाया, यहोशू कहता है कि वे इस बात का भी भरोसा रख सकते हैं कि यदि वे अपने परमेश्वर यहोवा के साथ अपनी वाचा को तोड़कर उसकी आज्ञा का उल्लंघन करेंगे, तो यहोवा अपने सभी </w:t>
      </w:r>
      <w:r>
        <w:rPr>
          <w:b/>
          <w:lang w:val="hi_IN" w:bidi="hi_IN"/>
        </w:rPr>
        <w:t>विपत्तिपूर्ण</w:t>
      </w:r>
      <w:r>
        <w:rPr>
          <w:lang w:val="hi_IN" w:bidi="hi_IN"/>
        </w:rPr>
        <w:t xml:space="preserve"> वचनों या चेतावनियों को भी पूरा करेगा। यहोवा के अच्छे वचन अपने लोगों से उसके वादे हैं। यहोवा के बुरे वचन उस न्याय की चेतावनियाँ हैं जो यहोवा अपने लोगों को तब देता है जब वे आज्ञा का उल्लंघन करते हैं। यदि आप "बुरे वचन" के बारे में बात करते हैं, तो बुराई के लिए उसी शब्द का उपयोग करें जिसका उपयोग आपने पिछले भागों में किया है, और याद रखें कि </w:t>
      </w:r>
      <w:r>
        <w:rPr>
          <w:lang w:val="hi_IN" w:bidi="hi_IN"/>
        </w:rPr>
        <w:t>बुराई</w:t>
      </w:r>
      <w:r>
        <w:rPr>
          <w:lang w:val="hi_IN" w:bidi="hi_IN"/>
        </w:rPr>
        <w:t xml:space="preserve"> मुख्य शब्दावली में है।</w:t>
      </w:r>
    </w:p>
    <w:p>
      <w:pPr/>
      <w:r>
        <w:rPr>
          <w:lang w:val="hi_IN" w:bidi="hi_IN"/>
        </w:rPr>
      </w:r>
      <w:r>
        <w:rPr>
          <w:lang w:val="hi_IN" w:bidi="hi_IN"/>
        </w:rPr>
        <w:t xml:space="preserve">वाचा दो लोगों के </w:t>
      </w:r>
      <w:r>
        <w:rPr>
          <w:b/>
          <w:lang w:val="hi_IN" w:bidi="hi_IN"/>
        </w:rPr>
        <w:t>बीच</w:t>
      </w:r>
      <w:r>
        <w:rPr>
          <w:lang w:val="hi_IN" w:bidi="hi_IN"/>
        </w:rPr>
        <w:t xml:space="preserve"> एक अटूट समझौता है। प्रत्येक व्यक्ति कुछ काम करने का वादा करता है, परन्तु यदि वे उन कामों को करने में असफल रहे, तो उन्हें इसके परिणाम भुगतने होंगे। वाचा के लिए उसी शब्द का उपयोग करें जिसका उपयोग आपने पहले किया है। </w:t>
      </w:r>
      <w:r>
        <w:rPr>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यदि इस्राएली अन्य दे</w:t>
      </w:r>
      <w:r>
        <w:rPr>
          <w:b/>
          <w:lang w:val="hi_IN" w:bidi="hi_IN"/>
        </w:rPr>
        <w:t>वत</w:t>
      </w:r>
      <w:r>
        <w:rPr>
          <w:lang w:val="hi_IN" w:bidi="hi_IN"/>
        </w:rPr>
        <w:t xml:space="preserve">ाओं की सेवा और उपासना करने के लिए दण्डवत् करें, तो यहोवा बहुत क्रोधित हो जाएगा और इस्राएलियों को मृत्यु दण्ड देगा, इसलिए वे उस अच्छे देश में अब नहीं रह सकेंगे जो यहोवा ने उन्हें दिया है। अन्य जातियों के देवता या मूर्तियाँ वास्तव में देवता नहीं थीं। वे वास्तव में झूठे देवता थे, क्योंकि केवल यहोवा ही एक सच्चा परमेश्वर है। अधिक जानकारी के लिए मुख्य शब्दावली में </w:t>
      </w:r>
      <w:r>
        <w:rPr>
          <w:b/>
          <w:lang w:val="hi_IN" w:bidi="hi_IN"/>
        </w:rPr>
        <w:t>देवताओं</w:t>
      </w:r>
      <w:r>
        <w:rPr>
          <w:lang w:val="hi_IN" w:bidi="hi_IN"/>
        </w:rPr>
        <w:t xml:space="preserve"> को देखें। देवताओं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24:1–13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24:1–13 को सुनें और अपने मन में रखें।</w:t>
      </w:r>
    </w:p>
    <w:p>
      <w:pPr/>
      <w:r>
        <w:rPr>
          <w:lang w:val="hi_IN" w:bidi="hi_IN"/>
        </w:rPr>
      </w:r>
      <w:r>
        <w:rPr>
          <w:lang w:val="hi_IN" w:bidi="hi_IN"/>
        </w:rPr>
        <w:t>यदि सम्भव हो, तो यहोशू 24:1–13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यहोशू 24:1–13 का ऑडियो संस्करण सबसे आसानी से समझ में आने वाले अनुवाद में सुनें।</w:t>
      </w:r>
    </w:p>
    <w:p>
      <w:pPr/>
      <w:r>
        <w:rPr>
          <w:lang w:val="hi_IN" w:bidi="hi_IN"/>
        </w:rPr>
      </w:r>
      <w:r>
        <w:rPr>
          <w:lang w:val="hi_IN" w:bidi="hi_IN"/>
        </w:rPr>
        <w:t>यहोशू जो अब एक वृद्ध है, इस्राएली अगुवों को उन वादों की याद दिलाता रहा है जो यहोवा ने उनसे किए हैं। इस भाग में, यहोशू सभी इस्राएलियों को इकट्ठा करता है ताकि वे यहोवा के साथ अपनी वाचा, या वादे को नवीनीकृत करें। यहोशू लोगों को यह बताने से शुरू करता है कि यहोवा ने क्या कहा है। यहोवा इस्राएलियों को याद दिलाता है कि उसने उनके लिए क्या किया है ताकि यह दिखाया जा सके कि वह एक अच्छा और विश्वसनीय परमेश्वर है।</w:t>
      </w:r>
    </w:p>
    <w:p>
      <w:pPr/>
      <w:r>
        <w:rPr>
          <w:lang w:val="hi_IN" w:bidi="hi_IN"/>
        </w:rPr>
      </w:r>
      <w:r>
        <w:rPr>
          <w:lang w:val="hi_IN" w:bidi="hi_IN"/>
        </w:rPr>
        <w:t>यहोशू इस्राएल के सभी गोत्रों को शेकेम नगर में इकट्ठा होने के लिए बुलाता है। शेकेम कनान के बीच में एक नगर था, वह भूमि जो यहोवा ने इस्राएलियों को दी थी। इस्राएलियों के दो पूर्वजों - अब्राहम और याकूब - ने यहाँ यहोवा के लिए वेदियों का निर्माण किया था, इसलिए यह एक पवित्र नगर था।</w:t>
      </w:r>
    </w:p>
    <w:p>
      <w:pPr/>
      <w:r>
        <w:rPr>
          <w:lang w:val="hi_IN" w:bidi="hi_IN"/>
        </w:rPr>
      </w:r>
      <w:r>
        <w:rPr>
          <w:lang w:val="hi_IN" w:bidi="hi_IN"/>
        </w:rPr>
        <w:t>यहाँ रुकें और समूह के रूप में कनान का नक्शा देखें। शेकेम के नगर को देखें। इस ऑडियो को यहाँ रोकें।</w:t>
      </w:r>
    </w:p>
    <w:p>
      <w:pPr/>
      <w:r>
        <w:rPr>
          <w:lang w:val="hi_IN" w:bidi="hi_IN"/>
        </w:rPr>
      </w:r>
      <w:r>
        <w:rPr>
          <w:lang w:val="hi_IN" w:bidi="hi_IN"/>
        </w:rPr>
        <w:t>जब इस्राएली वहाँ पहुँच जाते हैं, तब यहोशू सभी पुरनियों, अगुवों, न्यायियों और अधिकारियों से कहता है कि वे आकर परमेश्वर के सामने उपस्थित हों। ये वही अगुवे हैं जिन्हें यहोशू ने यह याद दिलाने के लिए इकट्ठा किया कि यहोवा ने क्या किया है और अगुवों को क्या करना चाहिए। सभी अगुवे परमेश्वर की उपस्थिति में आते हैं। लोगों ने पहले शीलो के नगर में निवास-स्थान स्थापित किया था। लोग आमतौर पर निवास-स्थान पर मिलापवाले तम्बू के सामने यहोवा से मिलते थे, जिसमें वाचा का सन्दूक रखा हुआ था। इसलिए, शायद इस सभा के लिए वाचा का सन्दूक शेकेम में था, या शायद लोग यहाँ इसलिए इकट्ठा हुए थे क्योंकि शेकेम इस्राएलियों के लिए एक पवित्र स्थान भी था।</w:t>
      </w:r>
    </w:p>
    <w:p>
      <w:pPr/>
      <w:r>
        <w:rPr>
          <w:lang w:val="hi_IN" w:bidi="hi_IN"/>
        </w:rPr>
      </w:r>
      <w:r>
        <w:rPr>
          <w:lang w:val="hi_IN" w:bidi="hi_IN"/>
        </w:rPr>
        <w:t>यहाँ रुकें और समूह में इस प्रश्न पर चर्चा करें: आपकी संस्कृति में, जब लोग और उनके अगुवे कोई बड़ा निर्णय या घोषणा करते हैं, तो वे यह कैसे दिखाते हैं कि यह कितना महत्वपूर्ण है? वे आमतौर पर ये महत्वपूर्ण निर्णय कहाँ लेते हैं? अगुवे कैसे कार्य करते हैं? वे क्या करते हैं? इस ऑडियो को यहाँ रोकें।</w:t>
      </w:r>
    </w:p>
    <w:p>
      <w:pPr/>
      <w:r>
        <w:rPr>
          <w:lang w:val="hi_IN" w:bidi="hi_IN"/>
        </w:rPr>
      </w:r>
      <w:r>
        <w:rPr>
          <w:lang w:val="hi_IN" w:bidi="hi_IN"/>
        </w:rPr>
        <w:t>तब यहोशू सभी इस्राएलियों और उनके अगुवों से बात करता है और उन्हें वे वचन बताता है जो इस्राएल के परमेश्वर यहोवा ने कहे हैं। यहोवा ने इस बात की कहानी बताई है कि उसने इस्राएल के लोगों के समूह को अपने लोग कैसे बनाया। अपनी कहानी के माध्यम से, यहोवा इस्राएलियों को याद दिलाता है कि वे यहोवा के लोग हैं, क्योंकि यहोवा ने उनकी रक्षा और अगुवाई की है।</w:t>
      </w:r>
    </w:p>
    <w:p>
      <w:pPr/>
      <w:r>
        <w:rPr>
          <w:lang w:val="hi_IN" w:bidi="hi_IN"/>
        </w:rPr>
      </w:r>
      <w:r>
        <w:rPr>
          <w:lang w:val="hi_IN" w:bidi="hi_IN"/>
        </w:rPr>
        <w:t>यहोवा कहता है कि बहुत पहले इस्राएल के पूर्वज, या एक ही परिवार की पिछली पीढ़ियाँ, नदी के उस पार भूमि में रहते थे। यह फरात नदी के पूर्वी भाग की ओर था, जो कनान के पूर्व में एक बड़ी नदी थी।</w:t>
      </w:r>
    </w:p>
    <w:p>
      <w:pPr/>
      <w:r>
        <w:rPr>
          <w:lang w:val="hi_IN" w:bidi="hi_IN"/>
        </w:rPr>
      </w:r>
      <w:r>
        <w:rPr>
          <w:lang w:val="hi_IN" w:bidi="hi_IN"/>
        </w:rPr>
        <w:t>यहाँ रुकें और यदि आवश्यक हो, तो एक समूह के रूप में कनान का नक्शा फिर से देखें। नक्शे पर फरात नदी को देखें। इस ऑडियो को यहाँ रोकें।</w:t>
      </w:r>
    </w:p>
    <w:p>
      <w:pPr/>
      <w:r>
        <w:rPr>
          <w:lang w:val="hi_IN" w:bidi="hi_IN"/>
        </w:rPr>
      </w:r>
      <w:r>
        <w:rPr>
          <w:lang w:val="hi_IN" w:bidi="hi_IN"/>
        </w:rPr>
        <w:t>वे पूर्वज, जिनमें अब्राहम और नाहोर का पिता तेरह शामिल था, झूठे देवताओं की सेवा और उपासना करता था। परन्तु यद्यपि अब्राहम का परिवार यहोवा की उपासना नहीं करता था, फिर भी यहोवा ने अब्राहम को यहोवा का अनुसरण करने और अपने परिवार को कनान में ले जाने के लिए बुलाया। यहोवा ने अब्राहम की अगुवाई पूरे कनान देश में की और अब्राहम को कई वंशज दिए। यहोवा ने अब्राहम को एक पुत्र, इसहाक दिया, और फिर इसहाक को दो पुत्र दिए, जो याकूब और एसाव थे। यहोवा ने एसाव को सेईर की भूमि दी, जो एक हरी भूमि थी, और कनान के दक्षिण-पश्चिम में पहाड़ियाँ थीं। परन्तु यहोवा याकूब और उसके परिवार को मिस्र की भूमि में ले गया।</w:t>
      </w:r>
    </w:p>
    <w:p>
      <w:pPr/>
      <w:r>
        <w:rPr>
          <w:lang w:val="hi_IN" w:bidi="hi_IN"/>
        </w:rPr>
      </w:r>
      <w:r>
        <w:rPr>
          <w:lang w:val="hi_IN" w:bidi="hi_IN"/>
        </w:rPr>
        <w:t>यहाँ रुकें और यदि आवश्यक हो, तो एक समूह के रूप में कनान का नक्शा फिर से देखें। नक्शे पर सेईर और मिस्र को देखें। इस ऑडियो को यहाँ रोकें।</w:t>
      </w:r>
    </w:p>
    <w:p>
      <w:pPr/>
      <w:r>
        <w:rPr>
          <w:lang w:val="hi_IN" w:bidi="hi_IN"/>
        </w:rPr>
      </w:r>
      <w:r>
        <w:rPr>
          <w:lang w:val="hi_IN" w:bidi="hi_IN"/>
        </w:rPr>
        <w:t>कई वर्षों तक, इस्राएली मिस्र में दास थे, लेकिन यहोवा ने मूसा और हारून को इस्राएलियों की अगुवाई करने के लिए भेजा। जब मिस्रियों ने इस्राएलियों को मिस्र से बाहर नहीं जाने दिया, तब यहोवा ने मिस्रियों पर बड़ी विपत्तियाँ भेजी। यहोवा कहता है, "मैं तुम्हें मिस्र से बाहर निकाल लाया हूँ।" यहोवा अब केवल इस्राएलियों के पूर्वजों के बारे में बात नहीं कर रहा है। उस समय जब इस्राएली मिस्र से निकले थे, भीड़ में कुछ लोग छोटे बच्चे थे, और वे याद करते हैं कि यहोवा ने उन्हें कैसे बचाया था।</w:t>
      </w:r>
    </w:p>
    <w:p>
      <w:pPr/>
      <w:r>
        <w:rPr>
          <w:lang w:val="hi_IN" w:bidi="hi_IN"/>
        </w:rPr>
      </w:r>
      <w:r>
        <w:rPr>
          <w:lang w:val="hi_IN" w:bidi="hi_IN"/>
        </w:rPr>
        <w:t>जब इस्राएली मिस्र की सीमा पर स्थित समुद्र, या बड़ी झील, के पास पहुँचे, तो उन्होंने देखा कि मिस्री रथों और घुड़सवारों के साथ उनका पीछा कर रहे थे। कभी-कभी इस पानी को नरकट का सागर, या लाल सागर कहा जाता है।</w:t>
      </w:r>
    </w:p>
    <w:p>
      <w:pPr/>
      <w:r>
        <w:rPr>
          <w:lang w:val="hi_IN" w:bidi="hi_IN"/>
        </w:rPr>
      </w:r>
      <w:r>
        <w:rPr>
          <w:lang w:val="hi_IN" w:bidi="hi_IN"/>
        </w:rPr>
        <w:t>यहाँ रुकें और एक समूह के रूप में रथों की तस्वीर देखें। इस ऑडियो को यहाँ रोकें।</w:t>
      </w:r>
    </w:p>
    <w:p>
      <w:pPr/>
      <w:r>
        <w:rPr>
          <w:lang w:val="hi_IN" w:bidi="hi_IN"/>
        </w:rPr>
      </w:r>
      <w:r>
        <w:rPr>
          <w:lang w:val="hi_IN" w:bidi="hi_IN"/>
        </w:rPr>
        <w:t>क्योंकि वे डरे हुए थे, इसलिए इस्राएलियों ने सहायता के लिए यहोवा को पुकारा था। मिस्रियों को इस्राएलियों से दूर रखने के लिए, यहोवा ने दोनों समूहों के बीच एक गहरे बादल को रख दिया। जब यहोवा ने इस्राएलियों के लिए समुद्र में से मार्ग बनाया ताकि वे उसे पार कर सकें, तब मिस्री भी उनका पीछा करने का प्रयास करने लगे। परन्तु यहोवा ने समुद्र को मिस्रियों पर बहा दिया और उन्हें डुबो दिया। यहोवा इस्राएलियों को याद दिलाता है कि वे यह सच जानते हैं, क्योंकि उनमें से कुछ ने यह तब देखा था जब वे जवान थे।</w:t>
      </w:r>
    </w:p>
    <w:p>
      <w:pPr/>
      <w:r>
        <w:rPr>
          <w:lang w:val="hi_IN" w:bidi="hi_IN"/>
        </w:rPr>
      </w:r>
      <w:r>
        <w:rPr>
          <w:lang w:val="hi_IN" w:bidi="hi_IN"/>
        </w:rPr>
        <w:t>यहाँ रुकें और समूह में इस प्रश्न पर चर्चा करें: किसी ऐसी अजीब या अविश्वसनीय बात के बारे में एक कहानी सुनाएँ जो आपने समूह में किसी और के साथ देखी हो। वक्ता के द्वारा उपयोग किए गए वाक्यांशों को सुनें जो यह दिखाते हैं कि समूह के अन्य लोगों ने भी इसे देखा है। इस ऑडियो को यहाँ रोकें।</w:t>
      </w:r>
    </w:p>
    <w:p>
      <w:pPr/>
      <w:r>
        <w:rPr>
          <w:lang w:val="hi_IN" w:bidi="hi_IN"/>
        </w:rPr>
      </w:r>
      <w:r>
        <w:rPr>
          <w:lang w:val="hi_IN" w:bidi="hi_IN"/>
        </w:rPr>
        <w:t>समुद्र पार करने के बाद, इस्राएली कई वर्षों तक मरुभूमि, या रेगिस्तान में रहते थे। तब यहोवा उन्हें कनान की ओर ले गया, वह भूमि जिसे उसने उन्हें देने का वादा किया था। लोगों के अन्य समूहों ने जो कनान में रहते थे इस्राएलियों को देश में प्रवेश करने से रोकने की कोशिश की। उन लोगों के समूहों में से एक एमोरी थे। कभी-कभी लोग उस क्षेत्र के सभी अलग-अलग लोगों के समूहों को "एमोरी" कहते थे।</w:t>
      </w:r>
    </w:p>
    <w:p>
      <w:pPr/>
      <w:r>
        <w:rPr>
          <w:lang w:val="hi_IN" w:bidi="hi_IN"/>
        </w:rPr>
      </w:r>
      <w:r>
        <w:rPr>
          <w:lang w:val="hi_IN" w:bidi="hi_IN"/>
        </w:rPr>
        <w:t>हालाँकि, यहोवा ने सभी लोगों के समूहों को पराजित किया और उनकी भूमि इस्राएलियों को दे दी। मोआब का राजा बालाक, जो सिप्पोर का पुत्र था, इस्राएलियों के शत्रुओं में से एक था। जब राजा बालाक ने इस्राएलियों को रोकने की कोशिश की, तो उसने भविष्यद्वक्ता बिलाम को इस्राएलियों पर श्राप देने के लिए बुलाया। परन्तु यहोवा ने बिलाम को इस्राएलियों को श्राप देने की अनुमति नहीं दी। इसके बजाय, यहोवा ने बिलाम को बार-बार इस्राएलियों पर आशीष देने के लिए मजबूर किया। यहोवा ने इस्राएलियों को राजा बालाक के हाथ से बचाया, जिसका अर्थ है कि उसने इस्राएलियों को राजा बालाक और उसकी सेनाओं से बचाया।</w:t>
      </w:r>
    </w:p>
    <w:p>
      <w:pPr/>
      <w:r>
        <w:rPr>
          <w:lang w:val="hi_IN" w:bidi="hi_IN"/>
        </w:rPr>
      </w:r>
      <w:r>
        <w:rPr>
          <w:lang w:val="hi_IN" w:bidi="hi_IN"/>
        </w:rPr>
        <w:t>जब इस्राएलियों ने यरदन नदी पार की, तो कई लोगों के समूहों ने इस्राएल के विरुद्ध युद्ध किया। वहाँ यरीहो के लोग थे, साथ ही एमोरी, परिज्जी, कनानी, हित्ती, गिर्गाशी, हिव्वी और यबूसी लोगों के समूह भी थे। ये सभी लोग अन्य देवताओं का अनुसरण करते थे। यहोवा ने कहा कि उसने इन लोगों को इस्राएलियों के हाथों में दे दिया, जिसका अर्थ है कि उसने इस्राएल को इन लोगों पर विजय दे दी।</w:t>
      </w:r>
    </w:p>
    <w:p>
      <w:pPr/>
      <w:r>
        <w:rPr>
          <w:lang w:val="hi_IN" w:bidi="hi_IN"/>
        </w:rPr>
      </w:r>
      <w:r>
        <w:rPr>
          <w:lang w:val="hi_IN" w:bidi="hi_IN"/>
        </w:rPr>
        <w:t>यहाँ रुकें और यदि आवश्यक हो, तो एक समूह के रूप में कनान का नक्शा फिर से देखें। नक्शे पर यरदन नदी और यरीहो को देखें। इस ऑडियो को यहाँ रोकें।</w:t>
      </w:r>
    </w:p>
    <w:p>
      <w:pPr/>
      <w:r>
        <w:rPr>
          <w:lang w:val="hi_IN" w:bidi="hi_IN"/>
        </w:rPr>
      </w:r>
      <w:r>
        <w:rPr>
          <w:lang w:val="hi_IN" w:bidi="hi_IN"/>
        </w:rPr>
        <w:t>इस्राएलियों ने ये युद्धों को अपने हथियारों और शक्ति के कारण नहीं जीता था। यहोवा ने इस्राएल के शत्रुओं के बीच “बर्रे भेजे,” अर्थात् भय उत्पन्न किया, जिसमें दो एमोरी राजा भी शामिल थे, और उसने उन लोगों को इस्राएलियों के सामने से भागने पर मजबूर कर दिया। यहोवा ने इन अन्य लोगों की भूमि और नगर इस्राएलियों को दे दिए। इस्राएलियों को अब जो भोजन वे खा रहे हैं, उसे उगाने की आवश्यकता नहीं पड़ी, और न ही उन्हें उन नगरों का निर्माण करना पड़ा जहाँ वे रह रहे हैं।</w:t>
      </w:r>
      <w:r>
        <w:rPr>
          <w:lang w:val="hi_IN" w:bidi="hi_IN"/>
        </w:rPr>
      </w:r>
    </w:p>
    <w:p>
      <w:pPr>
        <w:pStyle w:val="Heading3"/>
      </w:pPr>
      <w:r>
        <w:rPr>
          <w:lang w:val="hi_IN" w:bidi="hi_IN"/>
        </w:rPr>
        <w:t>घटनाओं को समझाना</w:t>
      </w:r>
    </w:p>
    <w:p>
      <w:pPr/>
      <w:r>
        <w:rPr>
          <w:lang w:val="hi_IN" w:bidi="hi_IN"/>
        </w:rPr>
      </w:r>
      <w:r>
        <w:rPr>
          <w:lang w:val="hi_IN" w:bidi="hi_IN"/>
        </w:rPr>
        <w:t>यहोशू 24:1–13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इस्राएल के लोगों से कहता है कि वे शेकेम में आएँ। अगुवे अपने आप को परमेश्वर के सामने प्रस्तुत करते हैं। लोगों और अगुवों के सामने यहोशू घोषणा करता है कि वह यहोवा ने जो कहा है, उसे दोहराएगा। </w:t>
      </w:r>
    </w:p>
    <w:p>
      <w:pPr/>
      <w:r>
        <w:rPr>
          <w:lang w:val="hi_IN" w:bidi="hi_IN"/>
        </w:rPr>
      </w:r>
      <w:r>
        <w:rPr>
          <w:b/>
          <w:lang w:val="hi_IN" w:bidi="hi_IN"/>
        </w:rPr>
        <w:t>दूसरे दृश्य में:</w:t>
      </w:r>
      <w:r>
        <w:rPr>
          <w:lang w:val="hi_IN" w:bidi="hi_IN"/>
        </w:rPr>
        <w:t xml:space="preserve"> यहोवा कहता है कि वह अब्राहम को कनान में ले गया और उसे कई वंशज दिए, यद्यपि अब्राहम का परिवार यहोवा की सेवा नहीं करता था।</w:t>
      </w:r>
    </w:p>
    <w:p>
      <w:pPr/>
      <w:r>
        <w:rPr>
          <w:lang w:val="hi_IN" w:bidi="hi_IN"/>
        </w:rPr>
      </w:r>
      <w:r>
        <w:rPr>
          <w:b/>
          <w:lang w:val="hi_IN" w:bidi="hi_IN"/>
        </w:rPr>
        <w:t>तीसरे दृश्य में:</w:t>
      </w:r>
      <w:r>
        <w:rPr>
          <w:lang w:val="hi_IN" w:bidi="hi_IN"/>
        </w:rPr>
        <w:t xml:space="preserve"> यहोवा इस्राएलियों को याद दिलाता है कि जब उन्होंने यहोवा से सहायता माँगी, तो यहोवा ने मिस्रियों को पराजित किया और इस्राएलियों को मिस्र से बाहर निकाल लाया।</w:t>
      </w:r>
    </w:p>
    <w:p>
      <w:pPr/>
      <w:r>
        <w:rPr>
          <w:lang w:val="hi_IN" w:bidi="hi_IN"/>
        </w:rPr>
      </w:r>
      <w:r>
        <w:rPr>
          <w:b/>
          <w:lang w:val="hi_IN" w:bidi="hi_IN"/>
        </w:rPr>
        <w:t>चौथे दृश्य में:</w:t>
      </w:r>
      <w:r>
        <w:rPr>
          <w:lang w:val="hi_IN" w:bidi="hi_IN"/>
        </w:rPr>
        <w:t xml:space="preserve"> फिर यहोवा उन्हें याद दिलाता है कि वह इस्राएलियों को कनान में लाया था। यहोवा ने अन्य लोगों के समूहों को पराजित किया जिन्होंने इस्राएलियों के विरुद्ध युद्ध किया था, जिनमें राजा बालाक और भविष्यद्वक्ता बिलाम शामिल थे।</w:t>
      </w:r>
    </w:p>
    <w:p>
      <w:pPr/>
      <w:r>
        <w:rPr>
          <w:lang w:val="hi_IN" w:bidi="hi_IN"/>
        </w:rPr>
      </w:r>
      <w:r>
        <w:rPr>
          <w:b/>
          <w:lang w:val="hi_IN" w:bidi="hi_IN"/>
        </w:rPr>
        <w:t>पाँचवें दृश्य में:</w:t>
      </w:r>
      <w:r>
        <w:rPr>
          <w:lang w:val="hi_IN" w:bidi="hi_IN"/>
        </w:rPr>
        <w:t xml:space="preserve"> यहोवा ने उन लोगों के समूहों की सूची बताई है जिन्हें उसने इस्राएलियों के यरदन नदी पार करने के बाद नष्ट कर दिया था। यहोवा इस्राएलियों को याद दिलाता है कि उन्होंने कनान को अपनी शक्ति के कारण नहीं जीता था। यहोवा ही वह है जिसने इस्राएलियों को भूमि, रहने के लिए नगर और खाने के लिए भोजन के खेत दिए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पुरनिए, अगुवे, न्यायी और इस्राएल के अधिकारी</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तेरह, अब्राहम और नाहोर का पिता</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सिप्पोर का पुत्र बालाक, जो मोआब का राजा था</w:t>
      </w:r>
    </w:p>
    <w:p>
      <w:pPr>
        <w:pStyle w:val="ListBullet"/>
        <w:spacing w:line="240" w:lineRule="auto"/>
        <w:ind w:left="720"/>
      </w:pPr>
      <w:r>
        <w:rPr>
          <w:lang w:val="hi_IN" w:bidi="hi_IN"/>
        </w:rPr>
      </w:r>
      <w:r>
        <w:rPr>
          <w:lang w:val="hi_IN" w:bidi="hi_IN"/>
        </w:rPr>
        <w:t>बोर का पुत्र बिलाम, जो एक भविष्यद्वक्ता था</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और कनान के अन्य लोगों के समूह: एमोरी, परिज्जी, कनानी, हित्ती, गिर्गाशी, हिव्वी और यबूसी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एक वृद्ध व्यक्ति है और अब वह बहुत लंबे समय तक इस्राएलियों की अगुवाई नहीं कर सकेगा। इस भाग में, यहोशू इस्राएलियों को इकट्ठा करता है ताकि उन्हें याद दिलाए कि यहोवा ने उनके लिए क्या किया है, इससे पहले कि वह उनसे यहोवा की सेवा करने का वादा करें।</w:t>
      </w:r>
    </w:p>
    <w:p>
      <w:pPr/>
      <w:r>
        <w:rPr>
          <w:lang w:val="hi_IN" w:bidi="hi_IN"/>
        </w:rPr>
      </w:r>
      <w:r>
        <w:rPr>
          <w:lang w:val="hi_IN" w:bidi="hi_IN"/>
        </w:rPr>
        <w:t>यहोवा ने यहोशू से बात की है और उसे इस्राएल के लोगों से कहने के लिए वचन दिए हैं। इसलिए यहोशू इस्राएलियों से कहता है कि वे वह सुनने के लिए इकट्ठा जो यहोवा ने कहा है। फिर यहोशू उस बात को दोहराता है जो यहोवा ने इस्राएलियों के लिए किए गए कार्यों के बारे में कही है। ये ऐसी कहानियाँ हैं जो इस्राएली जानते हैं। जो लोग सुन रहे हैं उनमें से कई उस समय जीवित थे जब ये घटनाएँ हुई थीं, इसलिए यहोवा सभी विवरण शामिल नहीं करता। यहोवा लोगों को यह याद दिलाना चाहता है कि यहोवा ही वह है जिसने ये सभी विजय और अविश्वसनीय बातें की हैं। ये कहानियाँ दिखाती हैं कि यहोवा एक विश्वसनीय परमेश्वर है।</w:t>
      </w:r>
    </w:p>
    <w:p>
      <w:pPr/>
      <w:r>
        <w:rPr>
          <w:lang w:val="hi_IN" w:bidi="hi_IN"/>
        </w:rPr>
      </w:r>
      <w:r>
        <w:rPr>
          <w:lang w:val="hi_IN" w:bidi="hi_IN"/>
        </w:rPr>
        <w:t>पहला दृश्य तब शुरू होता है जब यहोशू इस्राएलियों से कहता है कि वे शेकेम नगर में इकट्ठा हों। चूँकि बहुत से इस्राएली थे, इसलिए वे शायद नगर के बाहर खड़े रहे होंगे। यहोशू इस्राएल के पुरनियों, अगुवों, न्यायियों और अधिकारियों से कहता है कि वे अपने आप को परमेश्वर के सामने उपस्थित करें। इसका अर्थ है कि वे सभी लोगों किसी पवित्र स्थान के सामने इकट्ठा हो, जैसे निवास-स्थान या यहोवा के लिए पुरानी वेदी।</w:t>
      </w:r>
    </w:p>
    <w:p>
      <w:pPr/>
      <w:r>
        <w:rPr>
          <w:lang w:val="hi_IN" w:bidi="hi_IN"/>
        </w:rPr>
      </w:r>
      <w:r>
        <w:rPr>
          <w:lang w:val="hi_IN" w:bidi="hi_IN"/>
        </w:rPr>
        <w:t>फिर यहोशू सभी अगुवों और लोगों से बात करता है। ताकि हर कोई उसे सुन सके, यहोशू ने शायद भीड़ में लोग खड़े किए होंगे जो पीछे के लोगों को उसके वचनों को दोहराते थे। यहोशू लोगों को यह बताने से शुरू करता है कि यहोशू उन वचनों को दोहराएगा जो इस्राएल के परमेश्वर यहोवा ने कहे हैं।</w:t>
      </w:r>
    </w:p>
    <w:p>
      <w:pPr/>
      <w:r>
        <w:rPr>
          <w:lang w:val="hi_IN" w:bidi="hi_IN"/>
        </w:rPr>
      </w:r>
      <w:r>
        <w:rPr>
          <w:lang w:val="hi_IN" w:bidi="hi_IN"/>
        </w:rPr>
        <w:t>दूसरा दृश्य वह है जो यहोवा ने कहा है। यहोवा इस्राएलियों को यह याद दिलाकर आरंभ करता है कि बहुत पहले, इस सभा से लगभग 750 वर्ष पूर्व, उनके पूर्वज फरात नदी के पूर्वी किनारे पर रहते थे। ये पूर्वज, जिनमें अब्राहम का पिता तेरह शामिल था, अन्य देवताओं की उपासना करते थे। परन्तु अपनी दया के कारण, यहोवा ने अब्राहम को कनान में ले जाने और अब्राहम को कई वंशज का देने चुनाव किया, जिनमें इसहाक, याकूब और एसाव शामिल थे। यहोवा ने सेईर का पहाड़ी देश एसाव को दे दिया, लेकिन याकूब और उसका परिवार मिस्र गया।</w:t>
      </w:r>
    </w:p>
    <w:p>
      <w:pPr/>
      <w:r>
        <w:rPr>
          <w:lang w:val="hi_IN" w:bidi="hi_IN"/>
        </w:rPr>
      </w:r>
      <w:r>
        <w:rPr>
          <w:lang w:val="hi_IN" w:bidi="hi_IN"/>
        </w:rPr>
        <w:t>तीसरा दृश्य तब शुरू होता है जब यहोवा यह बताना शुरू करता है कि वह इस्राएलियों को मिस्र से कैसे बाहर निकाल लाया। अब, उनके पूर्वजों के बारे में बात करने के बजाय, यहोवा कहता है, "मैं तुम्हें मिस्र से बाहर निकाल लाया हूँ।" इनमें से कुछ लोग मिस्र में थे। यहोवा इस्राएलियों को यह याद नहीं दिलाता कि वे वहाँ 430 वर्षों तक दास थे, क्योंकि लोगों को यह याद होगा। इसके बजाय, यहोवा उन्हें याद दिलाता है कि उसने क्या किया था। यहोवा ने मूसा और हारून को इस्राएलियों की अगुवाई करने के लिए भेजा, और यहोवा ने मिस्र के लोगों पर बड़े कष्ट भेजे। जब इस्राएली समुद्र की ओर आए, और मिस्री उनका पीछा कर रहे थे, तो इस्राएलियों ने सहायता के लिए यहोवा को पुकारा था। यहोवा ने इस्राएलियों के लिए पानी में से एक मार्ग बनाया, लेकिन जब मिस्रियों ने उनका पीछा करने की कोशिश की, तो उसने उन्हें डूबा दिया। यहोवा इस्राएलियों को याद दिलाता है कि उनमें से कुछ वहाँ थे और उन्होंने देखा कि यहोवा ने क्या किया। फिर, यहोवा कहता है, वे लंबे समय तक जंगल में रहे थे, लगभग 40 वर्षों तक।</w:t>
      </w:r>
    </w:p>
    <w:p>
      <w:pPr/>
      <w:r>
        <w:rPr>
          <w:lang w:val="hi_IN" w:bidi="hi_IN"/>
        </w:rPr>
      </w:r>
      <w:r>
        <w:rPr>
          <w:lang w:val="hi_IN" w:bidi="hi_IN"/>
        </w:rPr>
        <w:t>यहाँ रुकें और समूह में इस प्रश्न पर चर्चा करें: कल्पना करें कि आप अपने परिवार के इतिहास की पूरी कहानी, वर्तमान समय तक अपने बच्चे या भाई को बता रहे हैं। इस बात पर ध्यान दें कि आप बच्चे या भाई को कैसे संबोधित करेंगे, विशेष रूप से जब आप उस भाग तक पहुँच जाते हैं जहाँ उन्हें कहानी याद है। इस ऑडियो को यहाँ रोकें।</w:t>
      </w:r>
    </w:p>
    <w:p>
      <w:pPr/>
      <w:r>
        <w:rPr>
          <w:lang w:val="hi_IN" w:bidi="hi_IN"/>
        </w:rPr>
      </w:r>
      <w:r>
        <w:rPr>
          <w:lang w:val="hi_IN" w:bidi="hi_IN"/>
        </w:rPr>
        <w:t>चौथे दृश्य में, यहोवा ने वर्णन किया कि जब वह उन्हें कनान में लाया तब उसने इस्राएलियों के शत्रुओं को कैसे पराजित किया। इस्राएलियों ने उन लोगों के समूहों से युद्ध किया जो उन्हें कनान में बसने से रोकने की कोशिश करते थे, और इसकी शुरुआत यरदन नदी के पूर्वी भाग से हुई। लेकिन यहोवा ने इस्राएल की रक्षा की। यहोवा ने एमोरियों का नाश किया ताकि इस्राएली एमोरियों की भूमि को ले सकें। जब मोआब का राजा बालाक, जो इस्राएल के विरुद्ध युद्ध करने के लिए तैयार था, तो उसने बिलाम नाम के एक व्यक्ति को बुलाया। बालाक चाहता था कि बिलाम इस्राएलियों को श्राप दे, या उनके लिए बुरी बातों का कामना करे। हालाँकि, यहोवा ने बिलाम को उन्हें श्राप देने की अनुमति नही दी। इसके बजाय, यहोवा ने बिलाम को कई बार इस्राएलियों को आशीष देने या उनके लिए अच्छी बातों के लिए प्रार्थना करने के लिए मजबूर किया।</w:t>
      </w:r>
    </w:p>
    <w:p>
      <w:pPr/>
      <w:r>
        <w:rPr>
          <w:lang w:val="hi_IN" w:bidi="hi_IN"/>
        </w:rPr>
      </w:r>
      <w:r>
        <w:rPr>
          <w:lang w:val="hi_IN" w:bidi="hi_IN"/>
        </w:rPr>
        <w:t>पाँचवें दृश्य में, यहोवा वर्णन करता है कि इस्राएलियों के यरदन नदी पार करने के बाद क्या हुआ। फिर से, यहोवा ने उन लोगों के समूहों को पराजित किया जो वहाँ थे: यरीहो के लोग, एमोरी, परिज्जी, कनानी, हित्ती, गिर्गाशी, हिव्वी और यबूसी। यहोवा ने अन्य लोगों के समूहों को भयभीत कर दिया, जिनमें दो एमोरी राजा भी शामिल थे। कुछ अनुवादों में यह लिखा है कि यहोवा ने “बर्रा भेजा,” अर्थात् एक डंक मारने वाला उड़ने वाला कीट। हालाँकि, अधिकांश लोग सोचते हैं कि इसका अर्थ है कि यहोवा ने लोगों को बहुत भयभीत कर दिया, या उन्हें घबराहट में डाल दिया। यहोवा लोगों को स्पष्ट रूप से याद दिलाता है कि वे ये युद्धों को इसलिए नहीं जीते क्योंकि उनके हथियार मजबूत थे। यहोवा ने इस्राएलियों को विजय दी और उन्हें एक ऐसी भूमि में ले गया जहाँ उनके लिए पहले से ही नगर और भोजन के खेत तैयार थे। यहोवा इस्राएलियों की दो सबसे महत्वपूर्ण फसलों का उल्लेख करता है: दाख की बरियाँ जहाँ अंगूर उगाए जाते हैं, और जैतून के पेड़ों के बाग। यहोवा ने पहले ही ये सब प्रदान किए हैं।</w:t>
      </w:r>
    </w:p>
    <w:p>
      <w:pPr/>
      <w:r>
        <w:rPr>
          <w:lang w:val="hi_IN" w:bidi="hi_IN"/>
        </w:rPr>
      </w:r>
      <w:r>
        <w:rPr>
          <w:lang w:val="hi_IN" w:bidi="hi_IN"/>
        </w:rPr>
        <w:t>यहाँ रुकें और दाख की बारी और जैतून के बागों की तस्वीरें देखें। इस ऑडियो को यहाँ रोकें।</w:t>
      </w:r>
    </w:p>
    <w:p>
      <w:pPr/>
      <w:r>
        <w:rPr>
          <w:lang w:val="hi_IN" w:bidi="hi_IN"/>
        </w:rPr>
      </w:r>
      <w:r>
        <w:rPr>
          <w:lang w:val="hi_IN" w:bidi="hi_IN"/>
        </w:rPr>
        <w:t>यहाँ रुकें और समूह में इस प्रश्न पर चर्चा करें: इस कहानी में, यहोवा इस्राएलियों को यह दिखाना चाहता था कि वे यहोवा पर भरोसा कर सकते हैं। अपनी संस्कृति की कोई कहानी उस समय के बारे में सुनाएँ जब किसी व्यक्ति ने किसी और को याद दिलाया हो कि वह उस व्यक्ति पर भरोसा क्यों कर सकता है। उस व्यक्ति ने कैसे दिखाया कि वे विश्वास के योग्य थे? उन्होंने दूसरे व्यक्ति को क्या बताया?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24:1–13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पुरनिए, अगुवे, न्यायी और इस्राएल के अधिकारी</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तेरह, अब्राहम और नाहोर का पिता</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सिप्पोर का पुत्र बालाक, जो मोआब का राजा था</w:t>
      </w:r>
    </w:p>
    <w:p>
      <w:pPr>
        <w:pStyle w:val="ListBullet"/>
        <w:spacing w:line="240" w:lineRule="auto"/>
        <w:ind w:left="720"/>
      </w:pPr>
      <w:r>
        <w:rPr>
          <w:lang w:val="hi_IN" w:bidi="hi_IN"/>
        </w:rPr>
      </w:r>
      <w:r>
        <w:rPr>
          <w:lang w:val="hi_IN" w:bidi="hi_IN"/>
        </w:rPr>
        <w:t>बोर का पुत्र बिलाम, जो एक भविष्यद्वक्ता था</w:t>
      </w:r>
    </w:p>
    <w:p>
      <w:pPr>
        <w:pStyle w:val="ListBullet"/>
        <w:spacing w:line="240" w:lineRule="auto"/>
        <w:ind w:left="720"/>
      </w:pPr>
      <w:r>
        <w:rPr>
          <w:lang w:val="hi_IN" w:bidi="hi_IN"/>
        </w:rPr>
      </w:r>
      <w:r>
        <w:rPr>
          <w:lang w:val="hi_IN" w:bidi="hi_IN"/>
        </w:rPr>
        <w:t>यरीहो के लोग</w:t>
      </w:r>
    </w:p>
    <w:p>
      <w:pPr>
        <w:pStyle w:val="ListBullet"/>
        <w:spacing w:line="240" w:lineRule="auto"/>
        <w:ind w:left="720"/>
      </w:pPr>
      <w:r>
        <w:rPr>
          <w:lang w:val="hi_IN" w:bidi="hi_IN"/>
        </w:rPr>
      </w:r>
      <w:r>
        <w:rPr>
          <w:lang w:val="hi_IN" w:bidi="hi_IN"/>
        </w:rPr>
        <w:t>और कनान के अन्य लोगों के समूह: एमोरी, परिज्जी, कनानी, हित्ती, गिर्गाशी, हिव्वी और यबूसी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यहोशू इस्राएल के सभी गोत्रों से कहता है कि वे शेकेम शहर में एक साथ इकट्ठा हों। जब वे वहाँ पहुँच जाते हैं, तो यहोशू पुरनियों, अगुवों, न्यायियों और अधिकारियों को आकर एक पवित्र स्थान पर परमेश्वर के सामने खड़े होने के लिए कहता है। तब यहोशू सभी लोगों से कहता है, “ये वे वचन हैं जो इस्राएल का परमेश्वर यहोवा तुमसे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कहा, “बहुत पहले तुम्हारे पूर्वज फरात नदी के पूर्वी भाग में रहते थे। तुम्हारे पूर्वज, जिनमें अब्राहम का पिता तेरह भी शामिल था, मेरे अलावा अन्य देवताओं की उपासना करते थे। परन्तु मैं तुम्हारे पूर्वज अब्राहम को उस देश से ले आया और उसे कनान की ओर ले गया। मैंने उसे उसका पुत्र इसहाक दिया, और इसहाक के माध्यम से मैंने उसे कई वंशज दिए। मैंने इसहाक को दो पुत्र, याकूब और एसाव दिए थे। मैंने सेईर का पहाड़ी देश एसाव को दे दिया, लेकिन याकूब और उसका परिवार मिस्र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अब्राहम का किरदार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तब यहोवा ने कहा, “बाद में, मैंने मूसा और हारून को मिस्र में तुम्हारे और तुहारे माता-पिता के पास भेजा। मैं मिस्र के लोगों पर बहुत कष्ट लाया, परन्तु मैं तुम्हें सुरक्षित रूप से मिस्र से बाहर और समुद्र की ओर ले गया। जब मिस्र की सेना ने युद्ध के रथों और घोड़ों पर सवार लोगों के साथ तुम्हारा पीछा किया, तो मैंने तुम्हारे और मिस्रियों के बीच एक गहरे बादल को रखा। मैंने समुद्र को खोल दिया ताकि तुम सुरक्षित रूप से पार कर सको। परन्तु जब मिस्रियों ने पीछा करने की कोशिश की, तो मैंने समुद्र को ढक दिया और उन्हें डूबो दिया। तुम में से बहुत से वहाँ थे और इसे होते हुए देखा। तब तुम लंबे समय तक जंगल में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अपनी कहानी को आगे जारी रखता है और कहता है, “तब मैं तुम्हें यरदन नदी के पूर्व की ओर एमोरियों की भूमि में ले आया। एमोरियों ने तुम्हारे विरुद्ध युद्ध किया, परन्तु मैंने तुम्हारे लिए युद्ध किया और उन्हें नष्ट कर दिया ताकि तुम उनकी भूमि को अपने लिए ले सको। मोआब का राजा बालाक, जो सिप्पोर का पुत्र था, तुम पर आक्रमण करने के लिए तैयार था। उसने भविष्यद्वक्ता बिलाम को भेजा कि वह आकर तुम पर श्राप दे। परन्तु मैं बिलाम को तुम पर श्राप देने की अनुमति नहीं दी। इसके बजाय, मैंने उसे तुम पर आशीष देने के लिए मजबूर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यहोवा कहता है, “जब तुम यरदन नदी पार कर चुके, तब यरीहो के लोगों ने तुमसे युद्ध किया, परन्तु मैंने तुम्हें उन्हें पराजित करने दिया। तब एमोरी, परिज्जी, कनानी, हित्ती, गिर्गाशी, हिव्वी और यबूसियों ने तुम्हारे विरुद्ध युद्ध किया। परन्तु मैंने तुम्हें उन सभी को पराजित करने दिया। मैंने अन्य लोगों के समूहों को घबराया था, जिनमें दो एमोरी राजा भी शामिल थे। मैंने उन्हें तुम्हारे लिए पराजित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लोगों के समूहों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कहता है, “यह तुम्हारी अपनी सामर्थ्य और हथियार नहीं थे जिन्होंने तुम्हें विजय दी। मैं वह था जिसने तुम्हें उनकी भूमि और उनके शहर दिए थे। तुम्हें भूमि तैयार करने, कोई फसल उगाने, या कोई शहर बनाने की आवश्यकता 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लोगों के पुरनियों और अगुवों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24:1–13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w:t>
      </w:r>
      <w:r>
        <w:rPr>
          <w:b/>
          <w:lang w:val="hi_IN" w:bidi="hi_IN"/>
        </w:rPr>
        <w:t>इस्राएल</w:t>
      </w:r>
      <w:r>
        <w:rPr>
          <w:lang w:val="hi_IN" w:bidi="hi_IN"/>
        </w:rPr>
        <w:t xml:space="preserve"> के सभी गोत्रों को एक साथ बुलाता है। इस्राएल याकूब या इस्राएल के सभी वंशजों को दर्शाता है। इस्राएल के बारे में अधिक जानकारी के लिए, </w:t>
      </w:r>
      <w:r>
        <w:rPr>
          <w:b/>
          <w:lang w:val="hi_IN" w:bidi="hi_IN"/>
        </w:rPr>
        <w:t>मुख्य</w:t>
      </w:r>
      <w:r>
        <w:rPr>
          <w:lang w:val="hi_IN" w:bidi="hi_IN"/>
        </w:rPr>
        <w:t xml:space="preserve">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यहोशू इस्राएल के </w:t>
      </w:r>
      <w:r>
        <w:rPr>
          <w:b/>
          <w:lang w:val="hi_IN" w:bidi="hi_IN"/>
        </w:rPr>
        <w:t>पुरनियों</w:t>
      </w:r>
      <w:r>
        <w:rPr>
          <w:lang w:val="hi_IN" w:bidi="hi_IN"/>
        </w:rPr>
        <w:t xml:space="preserve">, अगुवों, </w:t>
      </w:r>
      <w:r>
        <w:rPr>
          <w:b/>
          <w:lang w:val="hi_IN" w:bidi="hi_IN"/>
        </w:rPr>
        <w:t>न्यायियों</w:t>
      </w:r>
      <w:r>
        <w:rPr>
          <w:lang w:val="hi_IN" w:bidi="hi_IN"/>
        </w:rPr>
        <w:t xml:space="preserve"> और अधिकारियों से कहता है कि वे एक पवित्र स्थान पर परमेश्वर के सामने आएँ।</w:t>
      </w:r>
    </w:p>
    <w:p>
      <w:pPr/>
      <w:r>
        <w:rPr>
          <w:lang w:val="hi_IN" w:bidi="hi_IN"/>
        </w:rPr>
      </w:r>
      <w:r>
        <w:rPr>
          <w:b/>
          <w:lang w:val="hi_IN" w:bidi="hi_IN"/>
        </w:rPr>
        <w:t>पुरनि</w:t>
      </w:r>
      <w:r>
        <w:rPr>
          <w:lang w:val="hi_IN" w:bidi="hi_IN"/>
        </w:rPr>
        <w:t xml:space="preserve"> वह व्यक्ति होता है जिसके पास समुदाय में अधिकार होता है। </w:t>
      </w:r>
      <w:r>
        <w:rPr>
          <w:b/>
          <w:lang w:val="hi_IN" w:bidi="hi_IN"/>
        </w:rPr>
        <w:t>पुरनियों</w:t>
      </w:r>
      <w:r>
        <w:rPr>
          <w:lang w:val="hi_IN" w:bidi="hi_IN"/>
        </w:rPr>
        <w:t xml:space="preserve"> के बारे में अधिक जानकारी के लिए, मुख्य शब्दावली देखें। पुरनियों के लिए वही शब्द या वाक्यांश प्रयोग करें, जो आपने पिछले भागों में प्रयोग किया है। </w:t>
      </w:r>
    </w:p>
    <w:p>
      <w:pPr/>
      <w:r>
        <w:rPr>
          <w:lang w:val="hi_IN" w:bidi="hi_IN"/>
        </w:rPr>
      </w:r>
      <w:r>
        <w:rPr>
          <w:b/>
          <w:lang w:val="hi_IN" w:bidi="hi_IN"/>
        </w:rPr>
        <w:t>न्यायी</w:t>
      </w:r>
      <w:r>
        <w:rPr>
          <w:lang w:val="hi_IN" w:bidi="hi_IN"/>
        </w:rPr>
        <w:t xml:space="preserve"> ऐसे अगुवे थे जो तर्क या विवादों को सुलझाने में मदद करते थे और कभी-कभी युद्ध में इस्राएलियों की अगुवाई करते थे। </w:t>
      </w:r>
      <w:r>
        <w:rPr>
          <w:b/>
          <w:lang w:val="hi_IN" w:bidi="hi_IN"/>
        </w:rPr>
        <w:t>न्यायियों</w:t>
      </w:r>
      <w:r>
        <w:rPr>
          <w:lang w:val="hi_IN" w:bidi="hi_IN"/>
        </w:rPr>
        <w:t xml:space="preserve"> के बारे में अधिक जानकारी के लिए, मुख्य शब्दावली देखें। न्यायी के लिए उसी शब्द या वाक्यांश का उपयोग करें जिसका उपयोग आपने पिछले भागों में किया था।</w:t>
      </w:r>
    </w:p>
    <w:p>
      <w:pPr/>
      <w:r>
        <w:rPr>
          <w:lang w:val="hi_IN" w:bidi="hi_IN"/>
        </w:rPr>
      </w:r>
      <w:r>
        <w:rPr>
          <w:lang w:val="hi_IN" w:bidi="hi_IN"/>
        </w:rPr>
        <w:t xml:space="preserve">यहोशू कहता है कि जो शब्द वह बोलेगा, वे </w:t>
      </w:r>
      <w:r>
        <w:rPr>
          <w:b/>
          <w:lang w:val="hi_IN" w:bidi="hi_IN"/>
        </w:rPr>
        <w:t>यहोवा</w:t>
      </w:r>
      <w:r>
        <w:rPr>
          <w:lang w:val="hi_IN" w:bidi="hi_IN"/>
        </w:rPr>
        <w:t xml:space="preserve"> के वचन हैं। यहोवा परमेश्वर का वास्तविक नाम है। "यहोवा" एक अनोखा नाम है—इस्राएल के आसपास के क्षेत्र में किसी भी अन्य धर्म ने अपने ईश्वर के लिए ऐसा नाम प्रयोग नहीं किया।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यहोशू कहता है कि यहोवा इस्राएल का </w:t>
      </w:r>
      <w:r>
        <w:rPr>
          <w:b/>
          <w:lang w:val="hi_IN" w:bidi="hi_IN"/>
        </w:rPr>
        <w:t>परमेश्वर</w:t>
      </w:r>
      <w:r>
        <w:rPr>
          <w:lang w:val="hi_IN" w:bidi="hi_IN"/>
        </w:rPr>
        <w:t xml:space="preserve"> है। इस भाग में कुछ बार ऐसा हुआ है जब लोग परमेश्वर के लिए सामान्य शब्द का उपयोग करते हैं। परमेश्वर के बारे में अधिक जानकारी के लिए, </w:t>
      </w:r>
      <w:r>
        <w:rPr>
          <w:b/>
          <w:lang w:val="hi_IN" w:bidi="hi_IN"/>
        </w:rPr>
        <w:t>मुख्य</w:t>
      </w:r>
      <w:r>
        <w:rPr>
          <w:lang w:val="hi_IN" w:bidi="hi_IN"/>
        </w:rPr>
        <w:t xml:space="preserve">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यहोवा कहता है कि इस्राएलियों के </w:t>
      </w:r>
      <w:r>
        <w:rPr>
          <w:b/>
          <w:lang w:val="hi_IN" w:bidi="hi_IN"/>
        </w:rPr>
        <w:t>पूर्वज</w:t>
      </w:r>
      <w:r>
        <w:rPr>
          <w:lang w:val="hi_IN" w:bidi="hi_IN"/>
        </w:rPr>
        <w:t xml:space="preserve"> अन्य देवताओं की उपासना करते थे। किसी व्यक्ति के पूर्वज उसके माता-पिता, दादा-दादी और एक ही परिवार की पिछली पीढ़ियाँ होते हैं। पूर्वज के लिए उसी शब्द या वाक्यांश का उपयोग करें जिसका उपयोग आपने पिछले भागों में किया था।</w:t>
      </w:r>
    </w:p>
    <w:p>
      <w:pPr/>
      <w:r>
        <w:rPr>
          <w:lang w:val="hi_IN" w:bidi="hi_IN"/>
        </w:rPr>
      </w:r>
      <w:r>
        <w:rPr>
          <w:lang w:val="hi_IN" w:bidi="hi_IN"/>
        </w:rPr>
        <w:t xml:space="preserve">लेकिन यहोवा अब्राहम को </w:t>
      </w:r>
      <w:r>
        <w:rPr>
          <w:b/>
          <w:lang w:val="hi_IN" w:bidi="hi_IN"/>
        </w:rPr>
        <w:t>कनान</w:t>
      </w:r>
      <w:r>
        <w:rPr>
          <w:lang w:val="hi_IN" w:bidi="hi_IN"/>
        </w:rPr>
        <w:t xml:space="preserve"> देश में ले गया। लोगों ने कनान देश के एक क्षेत्र का नाम नूह के पोते कनान के नाम पर रखा। यह वह भूमि है जो यहोवा इस्राएलियों को देता है। </w:t>
      </w:r>
      <w:r>
        <w:rPr>
          <w:b/>
          <w:lang w:val="hi_IN" w:bidi="hi_IN"/>
        </w:rPr>
        <w:t>कनान</w:t>
      </w:r>
      <w:r>
        <w:rPr>
          <w:lang w:val="hi_IN" w:bidi="hi_IN"/>
        </w:rPr>
        <w:t xml:space="preserve"> के बारे में अधिक जानकारी के लिए, मुख्य शब्दावली देखें। कनान के लिए उसी शब्द या वाक्यांश का उपयोग करें जिसका उपयोग आपने पिछले भागों में किया था।</w:t>
      </w:r>
    </w:p>
    <w:p>
      <w:pPr/>
      <w:r>
        <w:rPr>
          <w:lang w:val="hi_IN" w:bidi="hi_IN"/>
        </w:rPr>
      </w:r>
      <w:r>
        <w:rPr>
          <w:lang w:val="hi_IN" w:bidi="hi_IN"/>
        </w:rPr>
        <w:t>यहाँ रुकें और यदि आवश्यक हो, तो एक समूह के रूप में कनान का नक्शा देखें। इस ऑडियो को यहाँ रोकें।</w:t>
      </w:r>
    </w:p>
    <w:p>
      <w:pPr/>
      <w:r>
        <w:rPr>
          <w:lang w:val="hi_IN" w:bidi="hi_IN"/>
        </w:rPr>
      </w:r>
      <w:r>
        <w:rPr>
          <w:lang w:val="hi_IN" w:bidi="hi_IN"/>
        </w:rPr>
        <w:t xml:space="preserve">यहोवा ने अब्राहम को बहुत से </w:t>
      </w:r>
      <w:r>
        <w:rPr>
          <w:b/>
          <w:lang w:val="hi_IN" w:bidi="hi_IN"/>
        </w:rPr>
        <w:t>वंशज</w:t>
      </w:r>
      <w:r>
        <w:rPr>
          <w:lang w:val="hi_IN" w:bidi="hi_IN"/>
        </w:rPr>
        <w:t xml:space="preserve"> दिए। किसी व्यक्ति के वंशज उसके बच्चे, पोते-पोतियाँ और उसी परिवार से आने वाली आगे की सभी पीढ़ियाँ होते हैं। इस्राएली अब्राहम के वंशज हैं। </w:t>
      </w:r>
      <w:r>
        <w:rPr>
          <w:b/>
          <w:lang w:val="hi_IN" w:bidi="hi_IN"/>
        </w:rPr>
        <w:t>वंशज</w:t>
      </w:r>
      <w:r>
        <w:rPr>
          <w:lang w:val="hi_IN" w:bidi="hi_IN"/>
        </w:rPr>
        <w:t xml:space="preserve"> के बारे में अधिक जानकारी के लिए मुख्य शब्दावली देखें। वंशजों के लिए उसी शब्द या वाक्यांश का उपयोग करें जिसका उपयोग आपने पिछले भागों में किया था। </w:t>
      </w:r>
    </w:p>
    <w:p>
      <w:pPr/>
      <w:r>
        <w:rPr>
          <w:lang w:val="hi_IN" w:bidi="hi_IN"/>
        </w:rPr>
      </w:r>
      <w:r>
        <w:rPr>
          <w:lang w:val="hi_IN" w:bidi="hi_IN"/>
        </w:rPr>
        <w:t xml:space="preserve">यहोवा द्वारा अब्राहम के वंशजों को मिस्र से बचाने के बाद, इस्राएली लंबे समय तक </w:t>
      </w:r>
      <w:r>
        <w:rPr>
          <w:b/>
          <w:lang w:val="hi_IN" w:bidi="hi_IN"/>
        </w:rPr>
        <w:t>मरुभूमि</w:t>
      </w:r>
      <w:r>
        <w:rPr>
          <w:lang w:val="hi_IN" w:bidi="hi_IN"/>
        </w:rPr>
        <w:t xml:space="preserve"> में रहे। मरुभूमि एक सुनसान और बंजर स्थान है जहाँ पानी नहीं होता है। मरुभूमि में लगभग कोई पेड़ या झाड़ियाँ नहीं उगती। </w:t>
      </w:r>
      <w:r>
        <w:rPr>
          <w:b/>
          <w:lang w:val="hi_IN" w:bidi="hi_IN"/>
        </w:rPr>
        <w:t>जंगल</w:t>
      </w:r>
      <w:r>
        <w:rPr>
          <w:lang w:val="hi_IN" w:bidi="hi_IN"/>
        </w:rPr>
        <w:t xml:space="preserve"> के बारे में अधिक जानकारी के लिए, मुख्य शब्दावली को देखें। मरुभूमि के लिए उसी शब्द या वाक्यांश का प्रयोग करें जिसका प्रयोग आपने पिछले भागों में किया है। </w:t>
      </w:r>
    </w:p>
    <w:p>
      <w:pPr/>
      <w:r>
        <w:rPr>
          <w:lang w:val="hi_IN" w:bidi="hi_IN"/>
        </w:rPr>
      </w:r>
      <w:r>
        <w:rPr>
          <w:lang w:val="hi_IN" w:bidi="hi_IN"/>
        </w:rPr>
        <w:t xml:space="preserve">तब यहोवा इस्राएलियों को </w:t>
      </w:r>
      <w:r>
        <w:rPr>
          <w:b/>
          <w:lang w:val="hi_IN" w:bidi="hi_IN"/>
        </w:rPr>
        <w:t>एमोरियों</w:t>
      </w:r>
      <w:r>
        <w:rPr>
          <w:lang w:val="hi_IN" w:bidi="hi_IN"/>
        </w:rPr>
        <w:t xml:space="preserve"> के देश में ले आया। एमोरी एक ऐसे लोगों का समूह था जो कनान में रहते थे, लेकिन कभी-कभी इस्राएली एमोरी शब्द का उपयोग कनान के किसी ऐसे व्यक्ति को संदर्भित करने के लिए करते थे जो इस्राएली नहीं था। एमोरियों के लिए उसी शब्द या वाक्यांश का उपयोग करें जिसका उपयोग आपने पिछले भागों में किया था।</w:t>
      </w:r>
    </w:p>
    <w:p>
      <w:pPr/>
      <w:r>
        <w:rPr>
          <w:lang w:val="hi_IN" w:bidi="hi_IN"/>
        </w:rPr>
      </w:r>
      <w:r>
        <w:rPr>
          <w:lang w:val="hi_IN" w:bidi="hi_IN"/>
        </w:rPr>
        <w:t xml:space="preserve">बाद में, इस्राएलियों ने </w:t>
      </w:r>
      <w:r>
        <w:rPr>
          <w:b/>
          <w:lang w:val="hi_IN" w:bidi="hi_IN"/>
        </w:rPr>
        <w:t>यरदन नदी</w:t>
      </w:r>
      <w:r>
        <w:rPr>
          <w:lang w:val="hi_IN" w:bidi="hi_IN"/>
        </w:rPr>
        <w:t xml:space="preserve"> पार की। यरदन नदी एक लंबी नदी है जो इस्राएल से उत्तर से दक्षिण तक जाती है। </w:t>
      </w:r>
      <w:r>
        <w:rPr>
          <w:b/>
          <w:lang w:val="hi_IN" w:bidi="hi_IN"/>
        </w:rPr>
        <w:t>यरदन नदी</w:t>
      </w:r>
      <w:r>
        <w:rPr>
          <w:lang w:val="hi_IN" w:bidi="hi_IN"/>
        </w:rPr>
        <w:t xml:space="preserve"> के बारे में अधिक जानकारी के लिए, मुख्य शब्दावली देखें। यरदन नदी के लिए उसी शब्द या वाक्यांश का उपयोग करें जिसका उपयोग आपने पिछले भागों में किया था।</w:t>
      </w:r>
    </w:p>
    <w:p>
      <w:pPr/>
      <w:r>
        <w:rPr>
          <w:lang w:val="hi_IN" w:bidi="hi_IN"/>
        </w:rPr>
      </w:r>
      <w:r>
        <w:rPr>
          <w:lang w:val="hi_IN" w:bidi="hi_IN"/>
        </w:rPr>
        <w:t xml:space="preserve">मोआब के लोगों के राजा बालाक ने बिलाम को इस्राएलियों को </w:t>
      </w:r>
      <w:r>
        <w:rPr>
          <w:b/>
          <w:lang w:val="hi_IN" w:bidi="hi_IN"/>
        </w:rPr>
        <w:t>श्राप</w:t>
      </w:r>
      <w:r>
        <w:rPr>
          <w:lang w:val="hi_IN" w:bidi="hi_IN"/>
        </w:rPr>
        <w:t xml:space="preserve"> देने के लिए बुलाया। जब आप किसी को श्राप देते हैं, तो आप यह कामना करते हैं कि उनके साथ कुछ बुरा हो। लोग मानते थे कि श्राप सच हो सकता है। </w:t>
      </w:r>
      <w:r>
        <w:rPr>
          <w:b/>
          <w:lang w:val="hi_IN" w:bidi="hi_IN"/>
        </w:rPr>
        <w:t>श्राप</w:t>
      </w:r>
      <w:r>
        <w:rPr>
          <w:lang w:val="hi_IN" w:bidi="hi_IN"/>
        </w:rPr>
        <w:t xml:space="preserve"> के बारे में अधिक जानकारी के लिए, मुख्य शब्दावली देखें। श्राप के लिए उसी शब्द या वाक्यांश का उपयोग करें जिसका उपयोग आपने पिछले भागों में किया था।</w:t>
      </w:r>
    </w:p>
    <w:p>
      <w:pPr/>
      <w:r>
        <w:rPr>
          <w:lang w:val="hi_IN" w:bidi="hi_IN"/>
        </w:rPr>
      </w:r>
      <w:r>
        <w:rPr>
          <w:lang w:val="hi_IN" w:bidi="hi_IN"/>
        </w:rPr>
        <w:t xml:space="preserve">हालाँकि, यहोवा ने बिलाम को इसके बजाय इस्राएलियों को </w:t>
      </w:r>
      <w:r>
        <w:rPr>
          <w:b/>
          <w:lang w:val="hi_IN" w:bidi="hi_IN"/>
        </w:rPr>
        <w:t>आशीष</w:t>
      </w:r>
      <w:r>
        <w:rPr>
          <w:lang w:val="hi_IN" w:bidi="hi_IN"/>
        </w:rPr>
        <w:t xml:space="preserve"> देने के लिए मजबूर किया। जब परमेश्वर किसी व्यक्ति को आशीष देता है, तो परमेश्वर उस व्यक्ति के लिए कुछ अच्छा कर रहा होता है, या अच्छा करने की प्रतिज्ञा कर रहा होता है। जब कोई व्यक्ति किसी और को आशीष देता है, तब वे प्रार्थना कर रहे होते हैं कि परमेश्वर उस व्यक्ति के लिए अच्छा करे। </w:t>
      </w:r>
      <w:r>
        <w:rPr>
          <w:b/>
          <w:lang w:val="hi_IN" w:bidi="hi_IN"/>
        </w:rPr>
        <w:t>आशीष</w:t>
      </w:r>
      <w:r>
        <w:rPr>
          <w:lang w:val="hi_IN" w:bidi="hi_IN"/>
        </w:rPr>
        <w:t xml:space="preserve"> के बारे में अधिक जानकारी के लिए, मुख्य शब्दावली देखें। आशीष के लिए उसी शब्द या वाक्यांश का उपयोग करें जिसका उपयोग आपने पिछले भागों में किया था।</w:t>
      </w:r>
    </w:p>
    <w:p>
      <w:pPr/>
      <w:r>
        <w:rPr>
          <w:lang w:val="hi_IN" w:bidi="hi_IN"/>
        </w:rPr>
      </w:r>
      <w:r>
        <w:rPr>
          <w:lang w:val="hi_IN" w:bidi="hi_IN"/>
        </w:rPr>
        <w:t xml:space="preserve">यहोवा ने </w:t>
      </w:r>
      <w:r>
        <w:rPr>
          <w:b/>
          <w:lang w:val="hi_IN" w:bidi="hi_IN"/>
        </w:rPr>
        <w:t>एमोरियों</w:t>
      </w:r>
      <w:r>
        <w:rPr>
          <w:lang w:val="hi_IN" w:bidi="hi_IN"/>
        </w:rPr>
        <w:t xml:space="preserve">, </w:t>
      </w:r>
      <w:r>
        <w:rPr>
          <w:b/>
          <w:lang w:val="hi_IN" w:bidi="hi_IN"/>
        </w:rPr>
        <w:t>परिज्जियों</w:t>
      </w:r>
      <w:r>
        <w:rPr>
          <w:lang w:val="hi_IN" w:bidi="hi_IN"/>
        </w:rPr>
        <w:t xml:space="preserve">, </w:t>
      </w:r>
      <w:r>
        <w:rPr>
          <w:b/>
          <w:lang w:val="hi_IN" w:bidi="hi_IN"/>
        </w:rPr>
        <w:t>कनानियों</w:t>
      </w:r>
      <w:r>
        <w:rPr>
          <w:lang w:val="hi_IN" w:bidi="hi_IN"/>
        </w:rPr>
        <w:t xml:space="preserve">, </w:t>
      </w:r>
      <w:r>
        <w:rPr>
          <w:b/>
          <w:lang w:val="hi_IN" w:bidi="hi_IN"/>
        </w:rPr>
        <w:t>हित्तियों</w:t>
      </w:r>
      <w:r>
        <w:rPr>
          <w:lang w:val="hi_IN" w:bidi="hi_IN"/>
        </w:rPr>
        <w:t xml:space="preserve">, </w:t>
      </w:r>
      <w:r>
        <w:rPr>
          <w:b/>
          <w:lang w:val="hi_IN" w:bidi="hi_IN"/>
        </w:rPr>
        <w:t>गिर्गाशियों</w:t>
      </w:r>
      <w:r>
        <w:rPr>
          <w:lang w:val="hi_IN" w:bidi="hi_IN"/>
        </w:rPr>
        <w:t xml:space="preserve">, </w:t>
      </w:r>
      <w:r>
        <w:rPr>
          <w:b/>
          <w:lang w:val="hi_IN" w:bidi="hi_IN"/>
        </w:rPr>
        <w:t>हिव्वियों</w:t>
      </w:r>
      <w:r>
        <w:rPr>
          <w:lang w:val="hi_IN" w:bidi="hi_IN"/>
        </w:rPr>
        <w:t xml:space="preserve"> और </w:t>
      </w:r>
      <w:r>
        <w:rPr>
          <w:b/>
          <w:lang w:val="hi_IN" w:bidi="hi_IN"/>
        </w:rPr>
        <w:t>यबूसियों</w:t>
      </w:r>
      <w:r>
        <w:rPr>
          <w:lang w:val="hi_IN" w:bidi="hi_IN"/>
        </w:rPr>
        <w:t xml:space="preserve"> को नष्ट कर दिया। ये कनान के अन्य सभी लोगों के समूह हैं जो यहोवा की उपासना नहीं करते थे। इन लोगों के समूहों के लिए उन्हीं शब्दों या वाक्यांशों का उपयोग करें जिनका उपयोग आपने पिछले भागों में किया था।</w:t>
      </w:r>
    </w:p>
    <w:p>
      <w:pPr/>
      <w:r>
        <w:rPr>
          <w:lang w:val="hi_IN" w:bidi="hi_IN"/>
        </w:rPr>
      </w:r>
      <w:r>
        <w:rPr>
          <w:lang w:val="hi_IN" w:bidi="hi_IN"/>
        </w:rPr>
        <w:t xml:space="preserve">यहोवा कहता है कि उसने इस्राएलियों को </w:t>
      </w:r>
      <w:r>
        <w:rPr>
          <w:b/>
          <w:lang w:val="hi_IN" w:bidi="hi_IN"/>
        </w:rPr>
        <w:t>दाख की बारी</w:t>
      </w:r>
      <w:r>
        <w:rPr>
          <w:lang w:val="hi_IN" w:bidi="hi_IN"/>
        </w:rPr>
        <w:t xml:space="preserve"> और </w:t>
      </w:r>
      <w:r>
        <w:rPr>
          <w:b/>
          <w:lang w:val="hi_IN" w:bidi="hi_IN"/>
        </w:rPr>
        <w:t>जैतून के बाग़</w:t>
      </w:r>
      <w:r>
        <w:rPr>
          <w:lang w:val="hi_IN" w:bidi="hi_IN"/>
        </w:rPr>
        <w:t xml:space="preserve"> दिए हैं। दाख की बारी वह बगीचा है जहाँ लोग अंगूर नाम के एक पेड़ पर अंगूर नाम के फल उगाते हैं। जैतून के बाग वे बगीचे थे जहाँ लोग पेड़ों पर जैतून नाम के फल उगाते थे। अगर आपने इन पेड़ों और अंगूर की बेलों को बीज से लगाया होता, तो इनमें जैतून या अंगूर लगने से पहले इन्हें कई सालों तक बढ़ना पड़ता। अंगूर और जैतून दोनों इस्राएलियों के लिए महत्वपूर्ण फसलें थीं।</w:t>
      </w:r>
    </w:p>
    <w:p>
      <w:pPr/>
      <w:r>
        <w:rPr>
          <w:lang w:val="hi_IN" w:bidi="hi_IN"/>
        </w:rPr>
      </w:r>
      <w:r>
        <w:rPr>
          <w:lang w:val="hi_IN" w:bidi="hi_IN"/>
        </w:rPr>
        <w:t>यहाँ रुकें और यदि आवश्यक हो, तो दाख की बारी और जैतून के बागों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दाख की बारी</w:t>
      </w:r>
      <w:r>
        <w:rPr>
          <w:lang w:val="hi_IN" w:bidi="hi_IN"/>
        </w:rPr>
        <w:t xml:space="preserve"> और </w:t>
      </w:r>
      <w:r>
        <w:rPr>
          <w:b/>
          <w:lang w:val="hi_IN" w:bidi="hi_IN"/>
        </w:rPr>
        <w:t>जैतून के बगीचे</w:t>
      </w:r>
      <w:r>
        <w:rPr>
          <w:lang w:val="hi_IN" w:bidi="hi_IN"/>
        </w:rPr>
        <w:t xml:space="preserve"> के लिए किन शब्दों या वाक्यांशों का उपयोग करेंगे। अधिक जानकारी के लिए मुख्य शब्दावली में </w:t>
      </w:r>
      <w:r>
        <w:rPr>
          <w:b/>
          <w:lang w:val="hi_IN" w:bidi="hi_IN"/>
        </w:rPr>
        <w:t>दाख की बारी</w:t>
      </w:r>
      <w:r>
        <w:rPr>
          <w:lang w:val="hi_IN" w:bidi="hi_IN"/>
        </w:rPr>
        <w:t xml:space="preserve">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24:14–28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24:14–28 को सुनें और अपने मन में रखें।</w:t>
      </w:r>
    </w:p>
    <w:p>
      <w:pPr/>
      <w:r>
        <w:rPr>
          <w:lang w:val="hi_IN" w:bidi="hi_IN"/>
        </w:rPr>
      </w:r>
      <w:r>
        <w:rPr>
          <w:lang w:val="hi_IN" w:bidi="hi_IN"/>
        </w:rPr>
        <w:t>यदि सम्भव हो, तो यहोशू 24:14–28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यहोशू 24:14–28 का ऑडियो संस्करण सबसे आसानी से समझ में आने वाले अनुवाद में सुनें। </w:t>
      </w:r>
    </w:p>
    <w:p>
      <w:pPr/>
      <w:r>
        <w:rPr>
          <w:lang w:val="hi_IN" w:bidi="hi_IN"/>
        </w:rPr>
      </w:r>
      <w:r>
        <w:rPr>
          <w:lang w:val="hi_IN" w:bidi="hi_IN"/>
        </w:rPr>
        <w:t>यहोशू यहोवा के वचनों को दोहराता रहा है कि यहोवा ने इस्राएल के लिए क्या किया है। अब यहोशू लोगों से यह चुनने के लिए कहेगा कि वे किस देवता की सेवा करेंगे: यहोवा की, जिसने उन्हें बचाया और सुरक्षित रखा है, या अन्य देवताओं की। यदि इस्राएली यहोवा को चुनते हैं, तो उन्हें केवल यहोवा की उपासना करनी होगी। यह सुनिश्चित करने के बाद कि इस्राएली समझ गए हैं कि यह चुनाव कितना गंभीर है, यहोशू उनकी प्रतिज्ञा को यहोवा के साथ की गई एक वाचा में लिख देता है, और इस प्रतिज्ञा की याद दिलाने के लिए एक पत्थर खड़ा कर देता है।</w:t>
      </w:r>
    </w:p>
    <w:p>
      <w:pPr/>
      <w:r>
        <w:rPr>
          <w:lang w:val="hi_IN" w:bidi="hi_IN"/>
        </w:rPr>
      </w:r>
      <w:r>
        <w:rPr>
          <w:lang w:val="hi_IN" w:bidi="hi_IN"/>
        </w:rPr>
        <w:t>क्योंकि यहोवा ने अपने आप को एक अच्छा और विश्वसनीय परमेश्वर साबित किया है, इसलिए यहोशू इस्राएलियों से आग्रह करता है कि वे यहोवा का भय मानें, या यहोवा के प्रति बहुत सम्मान और भय रखें। उन्हें अपने पूरे मन से यहोवा की उपासना करके और विश्वासयोग्यता से और पूरी तरह से उसकी आज्ञा मानकर उसकी सेवा करनी चाहिए। यदि वे यहोवा की सेवा करते हैं, तो उन्हें केवल उसकी सेवा करनी होगी। इस्राएलियों को उन देवताओं की सेवा करना बंद करना होगा जिनकी उपासना उनके पूर्वज फरात नदी के पास और मिस्र में करते थे। इस्राएलियों को उन देवताओं की सभी मूर्तियों या चित्रों को फेंक देना होगा।</w:t>
      </w:r>
    </w:p>
    <w:p>
      <w:pPr/>
      <w:r>
        <w:rPr>
          <w:lang w:val="hi_IN" w:bidi="hi_IN"/>
        </w:rPr>
      </w:r>
      <w:r>
        <w:rPr>
          <w:lang w:val="hi_IN" w:bidi="hi_IN"/>
        </w:rPr>
        <w:t>यहाँ रुकें और समूह में इस प्रश्न पर चर्चा करें: किसी ऐसे समय के बारे में एक कहानी सुनाएँ जब आपने किसी बुरी गतिविधि या आदत को रोकने का फैसला किया था। आपने कैसे दिखाया कि आप रुक रहे थे? आपने उन सभी वस्तुओं के साथ क्या किया जिनकी आपको उस गतिविधि को करने के लिए आवश्यक थी? आपने अपने आप को फिर से वह गतिविधि करने से कैसे रोका? इस ऑडियो को यहाँ रोकें।</w:t>
      </w:r>
    </w:p>
    <w:p>
      <w:pPr/>
      <w:r>
        <w:rPr>
          <w:lang w:val="hi_IN" w:bidi="hi_IN"/>
        </w:rPr>
      </w:r>
      <w:r>
        <w:rPr>
          <w:lang w:val="hi_IN" w:bidi="hi_IN"/>
        </w:rPr>
        <w:t>यहोशू लोगों को एक विकल्प देता है, क्योंकि यहोवा लोगों को उसकी सेवा करने के लिए मजबूर नहीं करता है। यदि इस्राएली यहोवा की आज्ञा मानने के लिए तैयार नहीं हैं, तो उन्हें यह चुनना होगा कि वे किसकी सेवा करेंगे। इस्राएली उन देवताओं को चुन सकते हैं जिनकी उपासना उनके पूर्वज यहोवा की उपासना करने से पहले करते थे। या वे एमोरियों के देवताओं को चुन सकते हैं, जिन्हें यहोवा ने पराजित किया है। हालाँकि, यहोशू घोषणा करता है कि यहोशू और उसके घराने के सभी, जो अन्य लोग यहोशू के साथ रहते हैं, यहोवा की सेवा करेंगे।</w:t>
      </w:r>
    </w:p>
    <w:p>
      <w:pPr/>
      <w:r>
        <w:rPr>
          <w:lang w:val="hi_IN" w:bidi="hi_IN"/>
        </w:rPr>
      </w:r>
      <w:r>
        <w:rPr>
          <w:lang w:val="hi_IN" w:bidi="hi_IN"/>
        </w:rPr>
        <w:t>इस्राएली दृढ़ता से घोषणा करते हैं कि वे कभी यहोवा को नहीं छोड़ेंगे और अन्य देवताओं की सेवा नहीं करेंगे, क्योंकि यहोवा ही वह है जिसने उन्हें बचाया। वे उस बात को दोहराते हैं और सहमत होते हैं: यहोवा उन्हें मिस्र से बाहर निकाल लाया। यहोवा ने उन्हें महान चिन्ह दिखाए और उनकी रक्षा की। यहोवा ने उन्हें वह भूमि दे दी जिस पर अब वे रहते हैं। इस्राएली कहते हैं कि यहोवा ने दिखा दिया है कि वह उनका परमेश्वर है, इसलिए वे यहोवा की सेवा करेंगे।</w:t>
      </w:r>
    </w:p>
    <w:p>
      <w:pPr/>
      <w:r>
        <w:rPr>
          <w:lang w:val="hi_IN" w:bidi="hi_IN"/>
        </w:rPr>
      </w:r>
      <w:r>
        <w:rPr>
          <w:lang w:val="hi_IN" w:bidi="hi_IN"/>
        </w:rPr>
        <w:t>यहोशू लोगों को चेतावनी देता है कि यह एक गंभीर प्रतिज्ञा है और यहोशू चाहता है कि वे ध्यान से सोचें। यहोशू कहता है कि यहोवा की सेवा करना आसान नहीं है। इस्राएलियों ने पहले ही झूठे देवताओं की सेवा की है और दिखाया है कि वे केवल यहोवा की सेवा नहीं कर सकते! यहोवा पवित्र है। कोई अन्य देवता यहोवा की तरह नहीं है। यहोवा जलन करने वाला भी है, जिसका अर्थ है कि यहोवा पूर्ण आज्ञाकारिता की अपेक्षा करता है। यहोवा इस्राएलियों को अन्य देवताओं की सेवा करने के साथ ही यहोवा की सेवा करने की अनुमति नहीं देगा। यहोवा हमेशा इस्राएलियों के प्रति भला रहा है, लेकिन उन्हें कभी भी दूसरे देवताओं की सेवा करना शुरू नहीं करना चाहिए। यदि वे ऐसा करते हैं, तो यहोवा उस पाप या अवज्ञा को क्षमा नहीं करेगा। यहोवा इस्राएलियों के विरुद्ध होगा और उन्हें तब तक दण्ड देगा जब तक वह उन्हें पूरी तरह नष्ट नहीं कर देता। यहोवा ने इस्राएलियों को यह पहले ही बता दिया था जब उसने उन्हें अपनी व्यवस्था दी थी। इस्राएलियों को इस समझौते को पूरी तरह से समझना होगा और वह सब करने के लिए तैयार होना होगा जो उन्होंने वादा किया था।</w:t>
      </w:r>
    </w:p>
    <w:p>
      <w:pPr/>
      <w:r>
        <w:rPr>
          <w:lang w:val="hi_IN" w:bidi="hi_IN"/>
        </w:rPr>
      </w:r>
      <w:r>
        <w:rPr>
          <w:lang w:val="hi_IN" w:bidi="hi_IN"/>
        </w:rPr>
        <w:t>लोग पुकारकर कहते हैं, “नहीं, हम अन्य देवताओं की सेवा नहीं करेंगे!” फिर से वे कहते हैं कि वे यहोवा की सेवा करेंगे। उनकी कही बातों के आधार पर, यहोशू कहता है कि लोग स्वयं अपने ही विरुद्ध गवाह हैं कि उन्होंने यहोवा की सेवा करने का चुनाव किया है। जैसे एक गवाह एक न्यायी के सामने जो उसने देखी है उसके बारे में सच बताता है, यदि इस्राएली अन्य देवताओं की सेवा करते हैं, तो उन्हें यहोवा को अपनी तोड़ी हुई प्रतिज्ञा के बारे में सच बताना होगा। यदि वे केवल यहोवा की सेवा करना बंद कर दें, तो उनके अपने वचन यह साबित करेंगे कि वे दोषी हैं। इस्राएली इस बात से सहमत हैं कि वे गवाह होंगे।</w:t>
      </w:r>
    </w:p>
    <w:p>
      <w:pPr/>
      <w:r>
        <w:rPr>
          <w:lang w:val="hi_IN" w:bidi="hi_IN"/>
        </w:rPr>
      </w:r>
      <w:r>
        <w:rPr>
          <w:lang w:val="hi_IN" w:bidi="hi_IN"/>
        </w:rPr>
        <w:t>यहाँ रुकें और समूह में इस प्रश्न पर चर्चा करें: चर्चा करें कि यदि लोगों का कोई समूह कोई महत्वपूर्ण प्रतिज्ञा करता है और उसे तोड़ देता है तो आपकी संस्कृति में क्या होगा। लोग कैसे दिखाते थे कि समूह ने अपनी प्रतिज्ञा तोड़ी थी? कौन प्रमाण देगा कि लोगों ने अपनी प्रतिज्ञा कैसे तोड़ी? इस ऑडियो को यहाँ रोकें।</w:t>
      </w:r>
    </w:p>
    <w:p>
      <w:pPr/>
      <w:r>
        <w:rPr>
          <w:lang w:val="hi_IN" w:bidi="hi_IN"/>
        </w:rPr>
      </w:r>
      <w:r>
        <w:rPr>
          <w:lang w:val="hi_IN" w:bidi="hi_IN"/>
        </w:rPr>
        <w:t>एक बार फिर, यहोशू लोगों को याद दिलाते हैं कि उन्हें किसी भी अन्य देवता से—या ऐसी किसी भी चीज़ से जिसे वे देवता की तरह प्यार करते हैं या पूजते हैं—छुटकारा पा लेना चाहिए। इसके बजाय, उन्हें यहोवा के प्रति अपनी निष्ठा का वादा करना होगा। इसलिए इस्राएली प्रतिज्ञा करते हैं कि वे केवल यहोवा की सेवा करेंगे, जो उनका परमेश्वर है। वे उसकी सभी आज्ञाओं का पालन करने का वादा करते हैं।</w:t>
      </w:r>
    </w:p>
    <w:p>
      <w:pPr/>
      <w:r>
        <w:rPr>
          <w:lang w:val="hi_IN" w:bidi="hi_IN"/>
        </w:rPr>
      </w:r>
      <w:r>
        <w:rPr>
          <w:lang w:val="hi_IN" w:bidi="hi_IN"/>
        </w:rPr>
        <w:t>इसलिए उस दिन जब लोग शेकेम में इकट्ठा होते हैं, तो यहोशू एक वाचा, या उनके और यहोवा के बीच एक गंभीर प्रतिज्ञा करता है। सीनै पर्वत की वाचा की तरह, इस वाचा में भी इस्राएलियों के लिए वही नियम और कानून शामिल हैं जिनका पालन यहोशू उन्हें करने के लिए कहता है। यहोशू अपने लोगों के लिए परमेश्वर की व्यवस्था की पुस्तक में जो कुछ उन्होंने कहा और निर्णय लिया है, उसे लिख लेता है। लोग चर्मपत्र या पटेर पत्र के एक लंबे टुकड़े पर लिखकर—जो कागज़ जैसा होता था—और फिर उसे लपेटकर कुण्डलपत्र बनाते थे।</w:t>
      </w:r>
    </w:p>
    <w:p>
      <w:pPr/>
      <w:r>
        <w:rPr>
          <w:lang w:val="hi_IN" w:bidi="hi_IN"/>
        </w:rPr>
      </w:r>
      <w:r>
        <w:rPr>
          <w:lang w:val="hi_IN" w:bidi="hi_IN"/>
        </w:rPr>
        <w:t>यहाँ रुकें और समूह में एक चर्मपत्र की तस्वीर देखें। इस ऑडियो को यहाँ रोकें।</w:t>
      </w:r>
    </w:p>
    <w:p>
      <w:pPr/>
      <w:r>
        <w:rPr>
          <w:lang w:val="hi_IN" w:bidi="hi_IN"/>
        </w:rPr>
      </w:r>
      <w:r>
        <w:rPr>
          <w:lang w:val="hi_IN" w:bidi="hi_IN"/>
        </w:rPr>
        <w:t>तब यहोशू एक बड़ा पत्थर लाता है और उसे एक बड़े बांज वृक्ष के नीचे खड़ा करता है। कभी-कभी इस पेड़ को ओक पेड़ भी कहा जाता है।</w:t>
      </w:r>
    </w:p>
    <w:p>
      <w:pPr/>
      <w:r>
        <w:rPr>
          <w:lang w:val="hi_IN" w:bidi="hi_IN"/>
        </w:rPr>
      </w:r>
      <w:r>
        <w:rPr>
          <w:lang w:val="hi_IN" w:bidi="hi_IN"/>
        </w:rPr>
        <w:t>यहाँ रुकें और समूह में एक बांज वृक्ष की तस्वीर देखें। इस ऑडियो को यहाँ रोकें।</w:t>
      </w:r>
    </w:p>
    <w:p>
      <w:pPr/>
      <w:r>
        <w:rPr>
          <w:lang w:val="hi_IN" w:bidi="hi_IN"/>
        </w:rPr>
      </w:r>
      <w:r>
        <w:rPr>
          <w:lang w:val="hi_IN" w:bidi="hi_IN"/>
        </w:rPr>
        <w:t>यह पेड़ एक पवित्र स्थान में था, और शायद उसी स्थान पर था जहाँ अब्राहम और याकूब ने यहोवा के लिए वेदियाँ बनाई थीं। यहोशू लोगों से कहता है कि वे इस पत्थर को देखें और याद रखें। यह इस बात का गवाह या याद दिलाने वाला होगा कि लोगों ने क्या वादा किया है। क्योंकि जब लोगों ने अपना वादा किया, तब वह पत्थर वहीं मौजूद था, इसलिए ऐसा लगता है मानो उस पत्थर ने भी वह प्रतिज्ञा को सुन लिया हो। जब इस्राएली इस पत्थर को देखेंगे, तो उन्हें उस प्रतिज्ञा की याद आएगी जो उन्होंने इस पत्थर के पास की थी। इसलिए पत्थर इस्राएलियों को याद दिलाएगा कि वे अपने परमेश्वर के विरुद्ध विद्रोह न करें।</w:t>
      </w:r>
    </w:p>
    <w:p>
      <w:pPr/>
      <w:r>
        <w:rPr>
          <w:lang w:val="hi_IN" w:bidi="hi_IN"/>
        </w:rPr>
      </w:r>
      <w:r>
        <w:rPr>
          <w:lang w:val="hi_IN" w:bidi="hi_IN"/>
        </w:rPr>
        <w:t>यहाँ रुकें और समूह में इस प्रश्न पर चर्चा करें: आपकी संस्कृति में, जब लोग कोई महत्वपूर्ण निर्णय या समझौता करते हैं, तो वे इस समझौते को कैसे याद रखते हैं? उन्होंने जो वादा किया है, उसे याद रखने में मदद के लिए वे किन चीज़ों का इस्तेमाल करते हैं? वे इन अनुस्मारकों को कहाँ रखते हैं? इस ऑडियो को यहाँ रोकें।</w:t>
      </w:r>
    </w:p>
    <w:p>
      <w:pPr/>
      <w:r>
        <w:rPr>
          <w:lang w:val="hi_IN" w:bidi="hi_IN"/>
        </w:rPr>
      </w:r>
      <w:r>
        <w:rPr>
          <w:lang w:val="hi_IN" w:bidi="hi_IN"/>
        </w:rPr>
        <w:t>तब यहोशू लोगों को उनके अपने क्षेत्र में वापस भेज देता है, वह भूमि जो यहोवा ने उन्हें दी थी।</w:t>
      </w:r>
      <w:r>
        <w:rPr>
          <w:lang w:val="hi_IN" w:bidi="hi_IN"/>
        </w:rPr>
      </w:r>
    </w:p>
    <w:p>
      <w:pPr>
        <w:pStyle w:val="Heading3"/>
      </w:pPr>
      <w:r>
        <w:rPr>
          <w:lang w:val="hi_IN" w:bidi="hi_IN"/>
        </w:rPr>
        <w:t>घटनाओं को समझाना</w:t>
      </w:r>
    </w:p>
    <w:p>
      <w:pPr/>
      <w:r>
        <w:rPr>
          <w:lang w:val="hi_IN" w:bidi="hi_IN"/>
        </w:rPr>
      </w:r>
      <w:r>
        <w:rPr>
          <w:lang w:val="hi_IN" w:bidi="hi_IN"/>
        </w:rPr>
        <w:t xml:space="preserve">यहोशू 24:14–28 का ऑडियो संस्करण सबसे आसानी से समझ में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यहोशू इस्राएलियों को यहोवा की सेवा करने या अन्य लोगों के देवताओं की सेवा करने के लिए एक विकल्प देता है। यहोशू घोषणा करता है कि वह और उसके घर के लोग यहोवा की सेवा करेंगे।</w:t>
      </w:r>
    </w:p>
    <w:p>
      <w:pPr/>
      <w:r>
        <w:rPr>
          <w:lang w:val="hi_IN" w:bidi="hi_IN"/>
        </w:rPr>
      </w:r>
      <w:r>
        <w:rPr>
          <w:b/>
          <w:lang w:val="hi_IN" w:bidi="hi_IN"/>
        </w:rPr>
        <w:t>दूसरे दृश्य में:</w:t>
      </w:r>
      <w:r>
        <w:rPr>
          <w:lang w:val="hi_IN" w:bidi="hi_IN"/>
        </w:rPr>
        <w:t xml:space="preserve"> इस्राएली उत्तर देते हैं कि वे यहोवा की सेवा करेंगे। यहोवा उनका परमेश्वर है और वह उन्हें दासता से बाहर इस देश में लाया।</w:t>
      </w:r>
    </w:p>
    <w:p>
      <w:pPr/>
      <w:r>
        <w:rPr>
          <w:lang w:val="hi_IN" w:bidi="hi_IN"/>
        </w:rPr>
      </w:r>
      <w:r>
        <w:rPr>
          <w:b/>
          <w:lang w:val="hi_IN" w:bidi="hi_IN"/>
        </w:rPr>
        <w:t>तीसरे दृश्य में:</w:t>
      </w:r>
      <w:r>
        <w:rPr>
          <w:lang w:val="hi_IN" w:bidi="hi_IN"/>
        </w:rPr>
        <w:t xml:space="preserve"> यहोशू इस्राएलियों को चेतावनी देता है कि यह प्रतिज्ञा कितनी महत्वपूर्ण है। यहोवा पवित्र है और किसी भी प्रतिद्वंद्वियों को स्वीकार नहीं करेगा। लोग घोषणा करते हैं कि वे केवल यहोवा की सेवा करेंगे।</w:t>
      </w:r>
    </w:p>
    <w:p>
      <w:pPr/>
      <w:r>
        <w:rPr>
          <w:lang w:val="hi_IN" w:bidi="hi_IN"/>
        </w:rPr>
      </w:r>
      <w:r>
        <w:rPr>
          <w:b/>
          <w:lang w:val="hi_IN" w:bidi="hi_IN"/>
        </w:rPr>
        <w:t>चौथे दृश्य में:</w:t>
      </w:r>
      <w:r>
        <w:rPr>
          <w:lang w:val="hi_IN" w:bidi="hi_IN"/>
        </w:rPr>
        <w:t xml:space="preserve"> यहोशू इस वाचा के नियमों को समझाता है। यहोशू लोगों से कहता है कि वे अपने ही विरुद्ध गवाह हैं, और लोग सहमत हुए। तब यहोशू उनसे कहता है कि वे अन्य झूठे देवताओं को बाहर फेंक दें और यहोवा के प्रति अपनी निष्ठा की घोषणा करें। लोग घोषणा करते हैं कि वे यहोवा की सेवा करेंगे।</w:t>
      </w:r>
    </w:p>
    <w:p>
      <w:pPr/>
      <w:r>
        <w:rPr>
          <w:lang w:val="hi_IN" w:bidi="hi_IN"/>
        </w:rPr>
      </w:r>
      <w:r>
        <w:rPr>
          <w:b/>
          <w:lang w:val="hi_IN" w:bidi="hi_IN"/>
        </w:rPr>
        <w:t>पाँचवें दृश्य में:</w:t>
      </w:r>
      <w:r>
        <w:rPr>
          <w:lang w:val="hi_IN" w:bidi="hi_IN"/>
        </w:rPr>
        <w:t xml:space="preserve"> यहोशू इस्राएलियों और यहोवा के बीच वाचा करता है। यहोशू इस वाचा की याद दिलाने के लिए एक पत्थर खड़ा करता है। तब यहोशू उन सभी को उन भूमि के उन भागों में वापस भेज देता है जो यहोवा ने उन्हें दिया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और उसका घराना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एमोरी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के वचनों को दोहराने के बाद, अब यहोशू लोगों से अपने शब्दों से बात करता है। यहोशू लोगों से आग्रह करता है कि वे दो काम करें: यहोवा की सेवा करें और किसी भी अन्य देवताओं की उपासना करना बंद करें। पुराने इस्राएलियों ने पहले ही जंगल में रहते समय यहोवा की उपासना करने की एक गंभीर प्रतिज्ञा की थी। लेकिन उन्होंने अन्य देवताओं की भी उपासना करने का विकल्प चुना। अब यहोशू चाहता है कि सभी इस्राएली फिर से यहोवा की और केवल यहोवा की सेवा करने का वादा करें। यहोशू बहुत स्पष्ट रूप से इस बारे में बात करता है कि यह प्रतिज्ञा कितनी महत्वपूर्ण है, ताकि इस्राएली अपनी प्रतिज्ञा को निभाने के लिए तैयार रहे।</w:t>
      </w:r>
    </w:p>
    <w:p>
      <w:pPr/>
      <w:r>
        <w:rPr>
          <w:lang w:val="hi_IN" w:bidi="hi_IN"/>
        </w:rPr>
      </w:r>
      <w:r>
        <w:rPr>
          <w:lang w:val="hi_IN" w:bidi="hi_IN"/>
        </w:rPr>
        <w:t>पहले दृश्य में, यहोशू लोगों को एक विकल्प देता है: यहोवा की सेवा करना या अन्य देवताओं की सेवा करना। यहोशू उनसे आग्रह करता है कि वे यहोवा का भय मानें या यहोवा के साथ गहरे सम्मान और भय के साथ व्यवहार करें। यदि वे यहोवा की सेवा करते हैं, तो उन्हें पूरी तरह से, विश्वासयोग्यता और ईमानदारी से उसकी सेवा करनी होगी। वे अपना कुछ समय अन्य देवताओं की उपासना में नहीं बिता सकते। इसके बजाय, लोगों को उन देवताओं की उपासना करना बंद कर देना चाहिए जिनकी उपासना उनके पूर्वज तब किया करते थे, जब वे फरात नदी के किनारे या मिस्र में थे। उन्हें उन सभी मूर्तियों या वस्तुओं को बाहर फेंक देना होगा जो अन्य देवताओं का प्रतिनिधित्व करती हैं।</w:t>
      </w:r>
    </w:p>
    <w:p>
      <w:pPr/>
      <w:r>
        <w:rPr>
          <w:lang w:val="hi_IN" w:bidi="hi_IN"/>
        </w:rPr>
      </w:r>
      <w:r>
        <w:rPr>
          <w:lang w:val="hi_IN" w:bidi="hi_IN"/>
        </w:rPr>
        <w:t>यहाँ रुकें और समूह में इस प्रश्न पर चर्चा करें: लोगों को पूरी तरह से अपने पूरे मन से यहोवा की सेवा करनी होगी। उन्हें विश्वासयोग्य रूप से सेवा करनी होगी। वे कुछ समय यहोवा की सेवा नहीं कर सकते और फिर कुछ समय अन्य देवताओं की सेवा में बिता नहीं सकते। उन्हें ईमानदार होना चाहिए: उनके कार्यों को उनके कहने की बात से मेल खाना पड़ेगा। इस बारे में बात करें कि आप इस्राएलियों को यहोवा की सेवा करने के तरीके का वर्णन करने के लिए किन शब्दों का उपयोग करेंगे। इस ऑडियो को यहाँ रोकें।</w:t>
      </w:r>
    </w:p>
    <w:p>
      <w:pPr/>
      <w:r>
        <w:rPr>
          <w:lang w:val="hi_IN" w:bidi="hi_IN"/>
        </w:rPr>
      </w:r>
      <w:r>
        <w:rPr>
          <w:lang w:val="hi_IN" w:bidi="hi_IN"/>
        </w:rPr>
        <w:t>परन्तु लोग यह तय कर सकते हैं कि यहोवा की सेवा करना उनकी दृष्टि में बुरा है, जिसका अर्थ है कि यह बहुत कठिन है या वे ऐसा नहीं करना चाहते हैं। यदि ऐसा है, तो वे अन्य देवताओं की सेवा करना चुन सकते हैं। वे अपने पूर्वजों के देवताओं को चुन सकते हैं और उन सभी चीजों को अनदेखा करते हुए जो यहोवा ने उनके लिए की हैं। या वे एमोरियों के देवताओं को चुन सकते हैं, जिन्हें यहोवा ने पराजित किया है। यहोशू स्पष्ट है कि वे यहोवा और अन्य देवताओं दोनों की सेवा नहीं कर सकते।</w:t>
      </w:r>
    </w:p>
    <w:p>
      <w:pPr/>
      <w:r>
        <w:rPr>
          <w:lang w:val="hi_IN" w:bidi="hi_IN"/>
        </w:rPr>
      </w:r>
      <w:r>
        <w:rPr>
          <w:lang w:val="hi_IN" w:bidi="hi_IN"/>
        </w:rPr>
        <w:t>यहोशू उनके अगुवे के रूप में एक अच्छा उदाहरण पेश करता है और घोषणा करता है कि वह यहोवा की सेवा करना चुनता है। यहोशू के घर में रहने वाला हर कोई भी ऐसा ही करेगा।</w:t>
      </w:r>
    </w:p>
    <w:p>
      <w:pPr/>
      <w:r>
        <w:rPr>
          <w:lang w:val="hi_IN" w:bidi="hi_IN"/>
        </w:rPr>
      </w:r>
      <w:r>
        <w:rPr>
          <w:lang w:val="hi_IN" w:bidi="hi_IN"/>
        </w:rPr>
        <w:t>लोग दूसरे दृश्य में अपने निर्णय की घोषणा करते हैं। इस्राएली दावा करते हैं कि वे कभी यहोवा के प्रति विश्वासघात नहीं करेंगे और अन्य देवताओं की सेवा नहीं करेंगे! वे कहते हैं, "यह कभी न हो," यहोवा उनका परमेश्वर है, जो उन्हें मिस्र की दासता से बचाया और उन्हें सुरक्षित रूप से इस देश में ले आया। वे इस बात से सहमत हैं कि यहोवा ही वह है जिसने उस देश में रहने वाले अन्य लोगों के समूहों को पराजित किया था। इसलिए इस्राएली कहते हैं कि वे यहोवा की सेवा करेंगे, क्योंकि केवल वही इस्राएलियों का परमेश्वर है।</w:t>
      </w:r>
    </w:p>
    <w:p>
      <w:pPr/>
      <w:r>
        <w:rPr>
          <w:lang w:val="hi_IN" w:bidi="hi_IN"/>
        </w:rPr>
      </w:r>
      <w:r>
        <w:rPr>
          <w:lang w:val="hi_IN" w:bidi="hi_IN"/>
        </w:rPr>
        <w:t>यहाँ रुकें और समूह में इस प्रश्न पर चर्चा करें: अपनी भाषा में, आप यह दिखाने के लिए किन अभिव्यक्तिओं का उपयोग करते हैं कि कुछ कभी नहीं हो सकता या आप कभी कोई काम नहीं करेंगे? एक गतिविधि के रूप में, एक-दूसरे को अविश्वसनीय या असंभव घटनाओं का सुझाव दें, और फिर चर्चा करें कि आप कैसे उत्तर देंगे। इस ऑडियो को यहाँ रोकें।</w:t>
      </w:r>
    </w:p>
    <w:p>
      <w:pPr/>
      <w:r>
        <w:rPr>
          <w:lang w:val="hi_IN" w:bidi="hi_IN"/>
        </w:rPr>
      </w:r>
      <w:r>
        <w:rPr>
          <w:lang w:val="hi_IN" w:bidi="hi_IN"/>
        </w:rPr>
        <w:t>तीसरे दृश्य में, यहोशू यह सुनिश्चित करता है कि लोग समझ लें कि यह समझौता कितना महत्वपूर्ण है। यहोशू उनसे कहता है कि यहोवा की सेवा करना आसान नहीं है। यहोशू उनसे कहता है कि वे सच्चाई और ईमानदारी के साथ यहोवा का सही ढंग से अनुसरण करने में सक्षम नहीं है। यह दिखाने के लिए कि यह कितना कठिन है, यहोशू इसे अतिरंजित करता है और कहता है कि वे यहोवा की सेवा नहीं कर सकते! अब भी, भले ही यहोवा वर्षों से इस्राएलियों की अगुवाई कर रहा है, फिर भी यहोशू को इस्राएलियों से कहना पड़ता है कि वे झूठे देवताओं से छुटकारा पाएँ!</w:t>
      </w:r>
    </w:p>
    <w:p>
      <w:pPr/>
      <w:r>
        <w:rPr>
          <w:lang w:val="hi_IN" w:bidi="hi_IN"/>
        </w:rPr>
      </w:r>
      <w:r>
        <w:rPr>
          <w:lang w:val="hi_IN" w:bidi="hi_IN"/>
        </w:rPr>
        <w:t>यहोवा पवित्र और अन्य देवताओं से अलग है। यहोवा जलन रखने वाला है, जिसका अर्थ है कि वह अपने लोगों को व्यर्थ और दुष्ट देवताओं की उपासना नहीं करने देगा। यदि वे ऐसा करते हैं, तो यहोवा उनके पाप को क्षमा नहीं करेगा। जब इस्राएली जंगल में थे, तब यहोवा ने उनसे बात की और उन्हें बताया कि उसकी उपासना कैसे करें। यहोवा ने उनसे कहा कि यदि वे उसकी आज्ञा मानेंगे, तो वह उन्हें अच्छी चीज़ें देगा, लेकिन यदि वे ऐसा नहीं करेंगे तो उन्हें दण्ड देगा। इसलिए, यहोशू कहता है, यदि इस्राएली यहोवा के विरुद्ध पाप करते हैं और अन्य देवताओं की सेवा करके उसकी आज्ञा का उल्लंघन करते हैं, तो यहोवा उन्हें दण्ड देगा। जैसे यहोवा ने उन्हें अच्छी चीजें दी हैं जिनका उसने वादा किया था, वैसे ही वह उन्हें उनके पाप के लिए दण्ड भी देगा, ठीक वैसे ही जैसे उसने वादा किया था।</w:t>
      </w:r>
    </w:p>
    <w:p>
      <w:pPr/>
      <w:r>
        <w:rPr>
          <w:lang w:val="hi_IN" w:bidi="hi_IN"/>
        </w:rPr>
      </w:r>
      <w:r>
        <w:rPr>
          <w:lang w:val="hi_IN" w:bidi="hi_IN"/>
        </w:rPr>
        <w:t>यहाँ रुकें और समूह में इस प्रश्न पर चर्चा करें: उस समय के बारे में एक कहानी सुनाएँ जब आप किसी और के साथ एक महत्वपूर्ण वादा या समझौता कर रहे थे। चूँकि यह बहुत महत्वपूर्ण था, तो आपने यह प्रतिज्ञा करने के लिए कैसे तैयारी की? आपने यह सुनिश्चित करने के लिए क्या किया कि आप दोनों यह समझ लें कि आपको क्या करना होगा? इस ऑडियो को यहाँ रोकें।</w:t>
      </w:r>
    </w:p>
    <w:p>
      <w:pPr/>
      <w:r>
        <w:rPr>
          <w:lang w:val="hi_IN" w:bidi="hi_IN"/>
        </w:rPr>
      </w:r>
      <w:r>
        <w:rPr>
          <w:lang w:val="hi_IN" w:bidi="hi_IN"/>
        </w:rPr>
        <w:t>इस्राएली मजबूत "नहीं" के साथ उत्तर देते हैं और कहते हैं कि वे अन्य देवताओं की सेवा नहीं करेंगे! वे यहोवा की सेवा करना चुनते हैं!</w:t>
      </w:r>
    </w:p>
    <w:p>
      <w:pPr/>
      <w:r>
        <w:rPr>
          <w:lang w:val="hi_IN" w:bidi="hi_IN"/>
        </w:rPr>
      </w:r>
      <w:r>
        <w:rPr>
          <w:lang w:val="hi_IN" w:bidi="hi_IN"/>
        </w:rPr>
        <w:t>चौथे दृश्य में, यहोशू यह सुनिश्चित करता है कि इस्राएली इस प्रतिज्ञा के नियमों को समझें। यदि वे सहमत हैं, तो इस्राएली उनके अपने गवाह होंगे। ठीक वैसे ही जैसे न्यायी के सामने गवाह होते हैं, इस्राएलियों को भी खुद ही यह स्वीकार करना होगा और अपनी ही आज्ञा-उल्लंघन का प्रमाण बनना होगा—यदि वे कभी भी अपना वादा तोड़ते हैं। लोग इस बात से सहमत हैं कि वे गवाह हैं।</w:t>
      </w:r>
    </w:p>
    <w:p>
      <w:pPr/>
      <w:r>
        <w:rPr>
          <w:lang w:val="hi_IN" w:bidi="hi_IN"/>
        </w:rPr>
      </w:r>
      <w:r>
        <w:rPr>
          <w:lang w:val="hi_IN" w:bidi="hi_IN"/>
        </w:rPr>
        <w:t>तब यहोशू प्रतिज्ञा के दूसरे भाग को दोहराता है: किसी भी अन्य देवताओं से छुटकारा पाना। कुछ इस्राएली अभी भी यहोवा के साथ अन्य देवताओं की उपासना करते थे। उनके पास शायद विदेशी देवताओं की मूर्तियाँ थीं, शायद अब उनके पास या उनके घरों में थीं। यहोशू उनसे कहता है कि वे अभी इन देवताओं की सेवा करना बंद करने का निर्णय लें। और जब वे घर जाते थे, तो लोग उस चीज़ से छुटकारा पा ले जिसका उपयोग उन्होंने उन अन्य देवताओं की सेवा करने के लिए किया था। यहोशू इस्राएलियों से कहता है कि अब वे यहोवा के प्रति अपनी निष्ठा का वादा करें। और लोग करते हैं: वे कहते हैं कि यहोवा उनका परमेश्वर है। वे वादा करते हैं कि वे केवल यहोवा की उपासना करेंगे और उसकी सभी आज्ञाओं का पालन करेंगे।</w:t>
      </w:r>
    </w:p>
    <w:p>
      <w:pPr/>
      <w:r>
        <w:rPr>
          <w:lang w:val="hi_IN" w:bidi="hi_IN"/>
        </w:rPr>
      </w:r>
      <w:r>
        <w:rPr>
          <w:lang w:val="hi_IN" w:bidi="hi_IN"/>
        </w:rPr>
        <w:t>पाँचवें दृश्य में, यहोशू उसी दिन आधिकारिक रूप से वाचा करता है। लोग यहोवा की सेवा करने का वादा करते हैं, और यहोशू यहोवा के प्रतिनिधि के रूप में वाचा या गंभीर समझौता करता है। इस वाचा में ऐसे नियम थे जिनका लोगो को पालन करना था। यहोशू व्यवस्थाओं को समझाता है और लोगों को उनका पालन करने का निर्देश देता है। यहोशू ने उस समझौते, नियमों और उन सभी बातों को—जो उसने और लोगों ने कही थीं—एक कुण्डलपत्र या चर्मपत्र के लंबे टुकड़े पर लिख दिया; इस कुण्डलपत्र में परमेश्वर के अपने लोगों के लिए बनाए गए नियम दर्ज थे। चूँकि यह एक महत्वपूर्ण पुस्तक है, इसलिए लोग उसे सुरक्षित रखेंगे, इसलिए समझौते का विवरण भी सुरक्षित होगा।</w:t>
      </w:r>
    </w:p>
    <w:p>
      <w:pPr/>
      <w:r>
        <w:rPr>
          <w:lang w:val="hi_IN" w:bidi="hi_IN"/>
        </w:rPr>
      </w:r>
      <w:r>
        <w:rPr>
          <w:lang w:val="hi_IN" w:bidi="hi_IN"/>
        </w:rPr>
        <w:t>यहाँ रुकें और समूह में इस प्रश्न पर चर्चा करें: आपकी संस्कृति में, आप महत्वपूर्ण समझौतों या प्रतिज्ञाओं को कैसे दर्ज करते हैं? आप इन अभिलेखों को कहाँ रखते हैं? इस ऑडियो को यहाँ रोकें।</w:t>
      </w:r>
    </w:p>
    <w:p>
      <w:pPr/>
      <w:r>
        <w:rPr>
          <w:lang w:val="hi_IN" w:bidi="hi_IN"/>
        </w:rPr>
      </w:r>
      <w:r>
        <w:rPr>
          <w:lang w:val="hi_IN" w:bidi="hi_IN"/>
        </w:rPr>
        <w:t>तब यहोशू याद दिलाने के लिए एक बड़ा पत्थर खड़ा करता है। यह पत्थर शायद एक लंबा और चौड़ा पत्थर होगा, ताकि लोग आसानी से देख सकें और इसे याद रख सकते थे। अन्य लोगों ने शायद यहोशू को पत्थर को एक पेड़ के नीचे एक पवित्र स्थान पर लुढ़काने में मदद की थी। यह वही स्थान हो सकता है जहाँ अब्राहम ने यहोवा की उपासना की थी और याकूब ने अपने घर को झूठे देवताओं से छुटकारा दिया था। चूँकि यह एक पवित्र स्थान था, इसलिए कोई भी उस पत्थर को नहीं हटाएगा, इसलिए यह वहाँ लंबे समय तक रहेगा ताकि लोगों को दिखाई दे सके।</w:t>
      </w:r>
    </w:p>
    <w:p>
      <w:pPr/>
      <w:r>
        <w:rPr>
          <w:lang w:val="hi_IN" w:bidi="hi_IN"/>
        </w:rPr>
      </w:r>
      <w:r>
        <w:rPr>
          <w:lang w:val="hi_IN" w:bidi="hi_IN"/>
        </w:rPr>
        <w:t>यहोशू लोगों से कहता है कि अब वे इस पत्थर को देखें। एक गवाह की तरह जो दो लोगों के बीच एक समझौते को सुनता है और उन्हें उनके कही हुई बातों की याद दिलाता है, यह पत्थर भी एक गवाह है। यहाँ यह लोगों को यह याद दिलाने के लिए है कि यदि वे कभी अन्य देवताओं की सेवा करते हैं, तो उन्होंने क्या वादा किया था।</w:t>
      </w:r>
    </w:p>
    <w:p>
      <w:pPr/>
      <w:r>
        <w:rPr>
          <w:lang w:val="hi_IN" w:bidi="hi_IN"/>
        </w:rPr>
      </w:r>
      <w:r>
        <w:rPr>
          <w:lang w:val="hi_IN" w:bidi="hi_IN"/>
        </w:rPr>
        <w:t>अब जब यहोशू ने यह सुनिश्चित करने के लिए सब कुछ किया है कि लोग समझ जाएँ, तो वह उन सभी को वापस उनके घरों में भेज देता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यहोशू 24:14–28 का ऑडियो संस्करण सबसे आसानी से समझ में आने वाले अनुवाद में सुनें। </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 और उसका घराना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इस्राएलियों के पूर्वज</w:t>
      </w:r>
    </w:p>
    <w:p>
      <w:pPr>
        <w:pStyle w:val="ListBullet"/>
        <w:spacing w:line="240" w:lineRule="auto"/>
        <w:ind w:left="720"/>
      </w:pPr>
      <w:r>
        <w:rPr>
          <w:lang w:val="hi_IN" w:bidi="hi_IN"/>
        </w:rPr>
      </w:r>
      <w:r>
        <w:rPr>
          <w:lang w:val="hi_IN" w:bidi="hi_IN"/>
        </w:rPr>
        <w:t>और एमोरी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अब यहोशू इस्राएली लोगों से अपने शब्दों में कहता है: “यहोवा ने जो कुछ किया है उसके कारण, यहोवा का आदर करो और उसका भय मानो।” उसकी पूरे मन से सेवा करो! तुम्हारे पूर्वज फरात नदी के किनारे और मिस्र में जिन मूर्तियों की उपासना करते थे, उन्हें फेंक दो। इसके बजाय, केवल यहोवा की सेवा करो! परन्तु यदि तुम यहोवा की आज्ञा मानने के लिए तैयार नहीं हो, तो आज ही तय कर लो कि तुम किस देवता की आज्ञा मानोगे। तुम्हें उन देवताओं में से चुनना होगा जिनकी उपासना तुम्हारे पूर्वज फरात नदी के उस पार की भूमि में करते थे, और उन देवताओं में से जिनकी उपासना एमोरी करते थे जहाँ तुम अब रहते हो। लेकिन मैं और मेरा पूरा परिवार यहोवा की आज्ञा मानने का निर्णय कर चुके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लोग उत्तर देते हैं, "हम कभी अन्य देवताओं की सेवा नहीं करेंगे! वास्तव में हमारा परमेश्वर यहोवा ही था जो हमें मिस्र से बाहर निकाल लाया, जहाँ हम दास थे। उसने हमें अविश्वसनीय चिन्ह दिखाए। यहाँ आने के दौरान हमने बहुत सी जातियों के क्षेत्र से होकर यात्रा की, परन्तु यहोवा ने हमें हमेशा सुरक्षित रखा। जब हम यहाँ पहुँचे, तो एमोरी इस देश में रहते थे, परन्तु यहोवा ने उन सभी को हमारे लिए बाहर निकाल दिया। हम यहोवा की सेवा करेंगे, क्योंकि केवल वही हमारा परमेश्वर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यहोशू लोगों से कहता है, "शायद तुम यहोवा की सेवा नहीं कर सकते। वह पवित्र है; कोई अन्य देवता उसके समान नहीं हैं। यहोवा माँग करता है कि तुम केवल उसकी आराधना करो। यदि तुम अन्य देवताओं की उपासना करते हो, तो यहोवा तुमको क्षमा नहीं करेगा। यहोवा हमेशा तुम्हारे लिए अच्छा रहा है, पर तुम्हें कभी उसकी उपासना करना नहीं छोड़ना चाहिए और अन्य देवताओं की उपासना करना शुरू नहीं करना चाहिए। यदि तुम ऐसा करोगे, तो यहोवा तुम्हारे विरुद्ध हो जाएगा और तुम्हें तब तक दण्ड देगा जब तक वह तुम्हें पूरी तरह नष्ट नहीं कर देता।"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लोग उत्तर देते हैं "नहीं, हम अन्य देवताओं की सेवा नहीं करेंगे," "हम यहोवा की सेवा करेंगे!"</w:t>
      </w:r>
    </w:p>
    <w:p>
      <w:pPr/>
      <w:r>
        <w:rPr>
          <w:lang w:val="hi_IN" w:bidi="hi_IN"/>
        </w:rPr>
      </w:r>
      <w:r>
        <w:rPr>
          <w:lang w:val="hi_IN" w:bidi="hi_IN"/>
        </w:rPr>
        <w:t>तब यहोशू कहता है, "तुम अपने ही गवाह हो। “तुमने कहा था, ‘हमने यहोवा की सेवा करने का चुनाव किया है!’”</w:t>
      </w:r>
    </w:p>
    <w:p>
      <w:pPr/>
      <w:r>
        <w:rPr>
          <w:lang w:val="hi_IN" w:bidi="hi_IN"/>
        </w:rPr>
      </w:r>
      <w:r>
        <w:rPr>
          <w:lang w:val="hi_IN" w:bidi="hi_IN"/>
        </w:rPr>
        <w:t>लोग सहमत हैं, "हाँ, हम गवाह हैं।"</w:t>
      </w:r>
    </w:p>
    <w:p>
      <w:pPr/>
      <w:r>
        <w:rPr>
          <w:lang w:val="hi_IN" w:bidi="hi_IN"/>
        </w:rPr>
      </w:r>
      <w:r>
        <w:rPr>
          <w:lang w:val="hi_IN" w:bidi="hi_IN"/>
        </w:rPr>
        <w:t>यहोशू कहता है, “तुम में से कुछ के पास अभी भी विदेशी देवताओं की मूर्तियाँ हैं। उन सभी को नष्ट कर दो और इस्राएल के परमेश्वर यहोवा के प्रति अपनी निष्ठा की प्रतिज्ञा करो।"</w:t>
      </w:r>
    </w:p>
    <w:p>
      <w:pPr/>
      <w:r>
        <w:rPr>
          <w:lang w:val="hi_IN" w:bidi="hi_IN"/>
        </w:rPr>
      </w:r>
      <w:r>
        <w:rPr>
          <w:lang w:val="hi_IN" w:bidi="hi_IN"/>
        </w:rPr>
        <w:t>इसलिए लोग प्रतिज्ञा करते हैं, "यहोवा हमारा परमेश्वर है। हम केवल उसकी आराधना करेंगे और उसकी सभी आज्ञाओं का पालन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उस दिन, जब लोग शकेम में इकट्ठे होते हैं, यहोशू उनके और यहोवा के बीच एक वाचा स्थापित करता है। इस वाचा में इस्राएलियों के पालन के लिए विधियाँ और नियम शामिल हैं। यहोशू अपने लोगों के लिए परमेश्वर की व्यवस्था की पुस्तक में वे जो कुछ कहते और निर्णय लेते हैं, उसे लिख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को उनके समझौते की याद दिलाने के लिए, यहोशू एक बड़ा पत्थर ढूँढ़ता है। यहोशू इसे एक पेड़ के नीचे एक पवित्र स्थान में स्थापित करता है। तब यहोशू फिर से लोगों से बात करता है: “इस पत्थर को करीब से देखो! इसने वह सब कुछ सुना है जो यहोवा ने हमसे कहा है। यह यहाँ इसलिए है ताकि तुम्हें यह याद दिलाया जा सके कि हमारे परमेश्वर के विरुद्ध विद्रोह न करो।"</w:t>
      </w:r>
    </w:p>
    <w:p>
      <w:pPr/>
      <w:r>
        <w:rPr>
          <w:lang w:val="hi_IN" w:bidi="hi_IN"/>
        </w:rPr>
      </w:r>
      <w:r>
        <w:rPr>
          <w:lang w:val="hi_IN" w:bidi="hi_IN"/>
        </w:rPr>
        <w:t>तब यहोशू उन सभी को उस भूमि पर उनके घरों में वापस भेज देता है जो यहोवा ने उन्हें दी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यहोशू 24:14–28 का ऑडियो संस्करण सबसे आसानी से समझ में आने वाले अनुवाद में सुनें। </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लोगों से आग्रह करता है कि वे यहोवा का </w:t>
      </w:r>
      <w:r>
        <w:rPr>
          <w:b/>
          <w:lang w:val="hi_IN" w:bidi="hi_IN"/>
        </w:rPr>
        <w:t>भय</w:t>
      </w:r>
      <w:r>
        <w:rPr>
          <w:lang w:val="hi_IN" w:bidi="hi_IN"/>
        </w:rPr>
        <w:t xml:space="preserve"> मानें। यहाँ, भय का अर्थ है परमेश्वर के प्रति श्रद्धा, आदर और सम्मान रखना। लोग परमेश्वर के प्रति यह भय इस कारण दिखाते हैं कि वे परमेश्वर का सम्मान करते हैं और इसलिए उसकी आज्ञा मानते हैं, न कि इस कारण कि वे परमेश्वर की कठोरता से डरते हैं। भय के बारे में अधिक जानकारी के लिए, मुख्य शब्दावली में </w:t>
      </w:r>
      <w:r>
        <w:rPr>
          <w:b/>
          <w:lang w:val="hi_IN" w:bidi="hi_IN"/>
        </w:rPr>
        <w:t>परमेश्वर का भय</w:t>
      </w:r>
      <w:r>
        <w:rPr>
          <w:lang w:val="hi_IN" w:bidi="hi_IN"/>
        </w:rPr>
        <w:t xml:space="preserve"> देखें। भय के लिए उसी शब्द या वाक्यांश का उपयोग करें जिसका उपयोग आपने पिछले भागों में किया था।</w:t>
      </w:r>
    </w:p>
    <w:p>
      <w:pPr/>
      <w:r>
        <w:rPr>
          <w:lang w:val="hi_IN" w:bidi="hi_IN"/>
        </w:rPr>
      </w:r>
      <w:r>
        <w:rPr>
          <w:b/>
          <w:lang w:val="hi_IN" w:bidi="hi_IN"/>
        </w:rPr>
        <w:t>यहोवा</w:t>
      </w:r>
      <w:r>
        <w:rPr>
          <w:lang w:val="hi_IN" w:bidi="hi_IN"/>
        </w:rPr>
        <w:t xml:space="preserve"> परमेश्वर का वास्तविक नाम है। "यहोवा" एक अनोखा नाम है—इस्राएल के आसपास के क्षेत्र में किसी भी अन्य धर्म ने अपने ईश्वर के लिए ऐसा नाम प्रयोग नहीं किया।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यहोशू लोगों से कहता है कि वे उन देवताओं को दूर कर दें जिनकी सेवा उनके </w:t>
      </w:r>
      <w:r>
        <w:rPr>
          <w:b/>
          <w:lang w:val="hi_IN" w:bidi="hi_IN"/>
        </w:rPr>
        <w:t>पूर्वजों</w:t>
      </w:r>
      <w:r>
        <w:rPr>
          <w:lang w:val="hi_IN" w:bidi="hi_IN"/>
        </w:rPr>
        <w:t xml:space="preserve"> ने की थी। ये देवता झूठे देवता हैं, न कि यहोवा। लोगों ने शायद मूर्तियों का उपयोग किया था, जो ऐसी वस्तुएँ हैं जिन्हें लोग किसी देवता की उपासना करने के लिए बनाते हैं। यहोशू उन्हें इन मूर्तियों को दूर करने और इन देवताओं की उपासना बंद करने के लिए कहता है। जब यहोशू और लोग इस बात पर चर्चा करते हैं कि वे किस परमेश्वर की सेवा करेंगे, तो वे यहोवा के लिए 'परमेश्वर' शब्द का सामान्य रूप से प्रयोग करते हैं। </w:t>
      </w:r>
      <w:r>
        <w:rPr>
          <w:b/>
          <w:lang w:val="hi_IN" w:bidi="hi_IN"/>
        </w:rPr>
        <w:t>परमेश्वर</w:t>
      </w:r>
      <w:r>
        <w:rPr>
          <w:lang w:val="hi_IN" w:bidi="hi_IN"/>
        </w:rPr>
        <w:t xml:space="preserve"> और अन्य झू</w:t>
      </w:r>
      <w:r>
        <w:rPr>
          <w:b/>
          <w:lang w:val="hi_IN" w:bidi="hi_IN"/>
        </w:rPr>
        <w:t>ठे देवत</w:t>
      </w:r>
      <w:r>
        <w:rPr>
          <w:lang w:val="hi_IN" w:bidi="hi_IN"/>
        </w:rPr>
        <w:t>ाओं के बारे में अधिक जानकारी के लिए, मुख्य शब्दावली देखें। देवताओं के लिए और सृष्टिकर्ता परमेश्वर के लिए सामान्य शब्द के तौर पर उसी शब्द या वाक्यांश का उपयोग करें जिसका उपयोग आपने पिछले भागों में किया था।</w:t>
      </w:r>
    </w:p>
    <w:p>
      <w:pPr/>
      <w:r>
        <w:rPr>
          <w:lang w:val="hi_IN" w:bidi="hi_IN"/>
        </w:rPr>
      </w:r>
      <w:r>
        <w:rPr>
          <w:lang w:val="hi_IN" w:bidi="hi_IN"/>
        </w:rPr>
        <w:t xml:space="preserve">किसी व्यक्ति के </w:t>
      </w:r>
      <w:r>
        <w:rPr>
          <w:b/>
          <w:lang w:val="hi_IN" w:bidi="hi_IN"/>
        </w:rPr>
        <w:t>पूर्वज</w:t>
      </w:r>
      <w:r>
        <w:rPr>
          <w:lang w:val="hi_IN" w:bidi="hi_IN"/>
        </w:rPr>
        <w:t xml:space="preserve"> उसके माता-पिता, दादा-दादी और एक ही परिवार की पिछली पीढ़ियाँ होते हैं। पूर्वज के लिए उसी शब्द या वाक्यांश का उपयोग करें जिसका उपयोग आपने पिछले भागों में किया था।</w:t>
      </w:r>
    </w:p>
    <w:p>
      <w:pPr/>
      <w:r>
        <w:rPr>
          <w:lang w:val="hi_IN" w:bidi="hi_IN"/>
        </w:rPr>
      </w:r>
      <w:r>
        <w:rPr>
          <w:lang w:val="hi_IN" w:bidi="hi_IN"/>
        </w:rPr>
        <w:t xml:space="preserve">यहोशू कहता है कि वह और उसका घराना यहोवा की </w:t>
      </w:r>
      <w:r>
        <w:rPr>
          <w:b/>
          <w:lang w:val="hi_IN" w:bidi="hi_IN"/>
        </w:rPr>
        <w:t>सेवा</w:t>
      </w:r>
      <w:r>
        <w:rPr>
          <w:lang w:val="hi_IN" w:bidi="hi_IN"/>
        </w:rPr>
        <w:t xml:space="preserve"> करेंगे। बाइबल में, घराना का अर्थ है वे सभी लोग जो एक ही घर में साथ रहते हैं। लोग "घराने" के स्थान पर "घर" शब्द का भी इस्तेमाल करते थे। </w:t>
      </w:r>
      <w:r>
        <w:rPr>
          <w:b/>
          <w:lang w:val="hi_IN" w:bidi="hi_IN"/>
        </w:rPr>
        <w:t>घराने</w:t>
      </w:r>
      <w:r>
        <w:rPr>
          <w:lang w:val="hi_IN" w:bidi="hi_IN"/>
        </w:rPr>
        <w:t xml:space="preserve"> के बारे में अधिक जानकारी के लिए मुख्य शब्दावली देखें। घराने के लिए उसी शब्द या वाक्यांश का उपयोग करें जिसका उपयोग आपने पिछले भागों में किया था।</w:t>
      </w:r>
    </w:p>
    <w:p>
      <w:pPr/>
      <w:r>
        <w:rPr>
          <w:lang w:val="hi_IN" w:bidi="hi_IN"/>
        </w:rPr>
      </w:r>
      <w:r>
        <w:rPr>
          <w:lang w:val="hi_IN" w:bidi="hi_IN"/>
        </w:rPr>
        <w:t xml:space="preserve">इस्राएली इस बात से सहमत हैं कि यहोवा उन्हें </w:t>
      </w:r>
      <w:r>
        <w:rPr>
          <w:b/>
          <w:lang w:val="hi_IN" w:bidi="hi_IN"/>
        </w:rPr>
        <w:t>एमोरियों</w:t>
      </w:r>
      <w:r>
        <w:rPr>
          <w:lang w:val="hi_IN" w:bidi="hi_IN"/>
        </w:rPr>
        <w:t xml:space="preserve"> के देश में लाया। एमोरियों के लिए उसी शब्द या वाक्यांश का उपयोग करें जिसका उपयोग आपने पिछले भागों में किया था।</w:t>
      </w:r>
    </w:p>
    <w:p>
      <w:pPr/>
      <w:r>
        <w:rPr>
          <w:lang w:val="hi_IN" w:bidi="hi_IN"/>
        </w:rPr>
      </w:r>
      <w:r>
        <w:rPr>
          <w:lang w:val="hi_IN" w:bidi="hi_IN"/>
        </w:rPr>
        <w:t xml:space="preserve">लोग घोषणा करते हैं कि वे यहोवा का अनुसरण करेंगे, जिसने उन्हें महान </w:t>
      </w:r>
      <w:r>
        <w:rPr>
          <w:b/>
          <w:lang w:val="hi_IN" w:bidi="hi_IN"/>
        </w:rPr>
        <w:t>चिन्ह</w:t>
      </w:r>
      <w:r>
        <w:rPr>
          <w:lang w:val="hi_IN" w:bidi="hi_IN"/>
        </w:rPr>
        <w:t xml:space="preserve"> दिखाए। चिन्ह चमत्कार के लिए एक और शब्द है, यह एक ऐसी घटना होती है जो बेहद असामान्य, आश्चर्यजनक और असंभव प्रतीत होती है। परमेश्वर चिन्ह दिखाता है ताकि लोगों को पता चले कि वह शक्तिशाली है और वे उस पर भरोसा कर सकते हैं।</w:t>
      </w:r>
    </w:p>
    <w:p>
      <w:pPr/>
      <w:r>
        <w:rPr>
          <w:lang w:val="hi_IN" w:bidi="hi_IN"/>
        </w:rPr>
      </w:r>
      <w:r>
        <w:rPr>
          <w:lang w:val="hi_IN" w:bidi="hi_IN"/>
        </w:rPr>
        <w:t xml:space="preserve">यहाँ रुकें और समूह के रूप में चर्चा करें कि आप </w:t>
      </w:r>
      <w:r>
        <w:rPr>
          <w:b/>
          <w:lang w:val="hi_IN" w:bidi="hi_IN"/>
        </w:rPr>
        <w:t>चिन्ह</w:t>
      </w:r>
      <w:r>
        <w:rPr>
          <w:lang w:val="hi_IN" w:bidi="hi_IN"/>
        </w:rPr>
        <w:t xml:space="preserve"> के लिए किस शब्द या वाक्यांश का उपयोग करेंगे। अधिक जानकारी के लिए मुख्य शब्दावली में </w:t>
      </w:r>
      <w:r>
        <w:rPr>
          <w:b/>
          <w:lang w:val="hi_IN" w:bidi="hi_IN"/>
        </w:rPr>
        <w:t>चिन्ह</w:t>
      </w:r>
      <w:r>
        <w:rPr>
          <w:lang w:val="hi_IN" w:bidi="hi_IN"/>
        </w:rPr>
        <w:t xml:space="preserve">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लोग कहते हैं कि यहोवा ने कनानियों को उनके सामने से बाहर निकाल दिया, जिसका अर्थ है कि यहोवा ने कनानियों को पराजित किया और उन्हें देश से बाहर निकालने के लिए </w:t>
      </w:r>
      <w:r>
        <w:rPr>
          <w:b/>
          <w:lang w:val="hi_IN" w:bidi="hi_IN"/>
        </w:rPr>
        <w:t>मजबूर किया</w:t>
      </w:r>
      <w:r>
        <w:rPr>
          <w:lang w:val="hi_IN" w:bidi="hi_IN"/>
        </w:rPr>
        <w:t>। "बाहर निकालने" के लिए उसी शब्द या वाक्यांश का उपयोग करें जिसका उपयोग आपने पिछले भागों में किया था।</w:t>
      </w:r>
    </w:p>
    <w:p>
      <w:pPr/>
      <w:r>
        <w:rPr>
          <w:lang w:val="hi_IN" w:bidi="hi_IN"/>
        </w:rPr>
      </w:r>
      <w:r>
        <w:rPr>
          <w:lang w:val="hi_IN" w:bidi="hi_IN"/>
        </w:rPr>
        <w:t xml:space="preserve">यहोशू लोगों से कहता है कि यहोवा </w:t>
      </w:r>
      <w:r>
        <w:rPr>
          <w:b/>
          <w:lang w:val="hi_IN" w:bidi="hi_IN"/>
        </w:rPr>
        <w:t>पवित्र</w:t>
      </w:r>
      <w:r>
        <w:rPr>
          <w:lang w:val="hi_IN" w:bidi="hi_IN"/>
        </w:rPr>
        <w:t xml:space="preserve"> है। इसका अर्थ है कि परमेश्वर पूरी तरह भला, पूरी तरह शुद्ध, शक्तिशाली और महान है। इसका अर्थ है कि परमेश्वर हर तरह से पूर्ण, सम्पूर्ण और कभी न बदलनेवाला है। वह किसी भी व्यक्ति या किसी भी चीज़ से पूरी तरह से अलग है जो मौजूद है। बाद में यहोशू ने एक पवित्र स्थान पर एक पत्थर खड़ा किया। कोई भी स्थान, व्यक्ति या वस्तु जो परमेश्वर को समर्पित है उसे पवित्र कहा जाता है। इसका अर्थ है कि वह वस्तु या व्यक्ति परमेश्वर के विशेष उद्देश्यों के लिए अलग किया गया है। </w:t>
      </w:r>
      <w:r>
        <w:rPr>
          <w:b/>
          <w:lang w:val="hi_IN" w:bidi="hi_IN"/>
        </w:rPr>
        <w:t>पवित्र</w:t>
      </w:r>
      <w:r>
        <w:rPr>
          <w:lang w:val="hi_IN" w:bidi="hi_IN"/>
        </w:rPr>
        <w:t xml:space="preserve"> शब्द के बारे में अधिक जानकारी के लिए, मुख्य शब्दावली को देखें। पवित्र के लिए उसी शब्द या वाक्यांश का उपयोग करें जिसका उपयोग आपने पिछले भागों में किया था।</w:t>
      </w:r>
    </w:p>
    <w:p>
      <w:pPr/>
      <w:r>
        <w:rPr>
          <w:lang w:val="hi_IN" w:bidi="hi_IN"/>
        </w:rPr>
      </w:r>
      <w:r>
        <w:rPr>
          <w:lang w:val="hi_IN" w:bidi="hi_IN"/>
        </w:rPr>
        <w:t xml:space="preserve">यहोशू यह भी कहता है कि यहोवा </w:t>
      </w:r>
      <w:r>
        <w:rPr>
          <w:b/>
          <w:lang w:val="hi_IN" w:bidi="hi_IN"/>
        </w:rPr>
        <w:t>जलन रखने वाला</w:t>
      </w:r>
      <w:r>
        <w:rPr>
          <w:lang w:val="hi_IN" w:bidi="hi_IN"/>
        </w:rPr>
        <w:t xml:space="preserve"> है। यहाँ, इसका अर्थ है कि यहोवा किसी भी प्रतिद्वंद्वियों को बर्दाश्त नहीं करेगा। इसका अर्थ यह नहीं है कि परमेश्वर तुच्छ या शक्की है। वह बस यह नहीं चाहता कि उसके लोग अपना समय उन व्यर्थ देवताओं की उपासना में बर्बाद करें जो उनसे प्रेम नहीं करते हैं।</w:t>
      </w:r>
    </w:p>
    <w:p>
      <w:pPr/>
      <w:r>
        <w:rPr>
          <w:lang w:val="hi_IN" w:bidi="hi_IN"/>
        </w:rPr>
      </w:r>
      <w:r>
        <w:rPr>
          <w:lang w:val="hi_IN" w:bidi="hi_IN"/>
        </w:rPr>
        <w:t xml:space="preserve">यहाँ रुकें और समूह में चर्चा करें कि आप </w:t>
      </w:r>
      <w:r>
        <w:rPr>
          <w:b/>
          <w:lang w:val="hi_IN" w:bidi="hi_IN"/>
        </w:rPr>
        <w:t>जलन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यहोशू कहता है कि यदि वे अन्य देवताओं की उपासना करते हैं, तो यहोवा उनके पापों को </w:t>
      </w:r>
      <w:r>
        <w:rPr>
          <w:b/>
          <w:lang w:val="hi_IN" w:bidi="hi_IN"/>
        </w:rPr>
        <w:t>क्षमा</w:t>
      </w:r>
      <w:r>
        <w:rPr>
          <w:lang w:val="hi_IN" w:bidi="hi_IN"/>
        </w:rPr>
        <w:t xml:space="preserve"> नहीं करेगा। किसी ऐसे व्यक्ति को क्षमा करने के लिए जिसने आपके साथ कुछ बुरा किया है, आप उस व्यक्ति पर क्रोध करना छोड़ देते हैं। आप उन्हें सज़ा नहीं देते। ठीक वैसे ही जैसे यहोवा ने उन्हें पहले कहा था, यदि लोग अन्य देवताओं की उपासना करते हैं, तो यहोवा लोगों को दण्ड देगा।</w:t>
      </w:r>
    </w:p>
    <w:p>
      <w:pPr/>
      <w:r>
        <w:rPr>
          <w:lang w:val="hi_IN" w:bidi="hi_IN"/>
        </w:rPr>
      </w:r>
      <w:r>
        <w:rPr>
          <w:lang w:val="hi_IN" w:bidi="hi_IN"/>
        </w:rPr>
        <w:t xml:space="preserve">यहाँ रुकें और एक समूह में चर्चा करें कि आप </w:t>
      </w:r>
      <w:r>
        <w:rPr>
          <w:b/>
          <w:lang w:val="hi_IN" w:bidi="hi_IN"/>
        </w:rPr>
        <w:t>क्षमा</w:t>
      </w:r>
      <w:r>
        <w:rPr>
          <w:lang w:val="hi_IN" w:bidi="hi_IN"/>
        </w:rPr>
        <w:t xml:space="preserve"> करने के लिए किस शब्द या वाक्यांश का प्रयोग करेंगे। अधिक जानकारी के लिए मुख्य शब्दावली में </w:t>
      </w:r>
      <w:r>
        <w:rPr>
          <w:b/>
          <w:lang w:val="hi_IN" w:bidi="hi_IN"/>
        </w:rPr>
        <w:t>क्षमा</w:t>
      </w:r>
      <w:r>
        <w:rPr>
          <w:lang w:val="hi_IN" w:bidi="hi_IN"/>
        </w:rPr>
        <w:t xml:space="preserve">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पाप</w:t>
      </w:r>
      <w:r>
        <w:rPr>
          <w:lang w:val="hi_IN" w:bidi="hi_IN"/>
        </w:rPr>
        <w:t xml:space="preserve"> परमेश्वर के खिलाफ अनाज्ञाकारिता का कार्य है। जब भी कोई व्यक्ति परमेश्वर की व्यवस्थाओं का उल्लंघन करता है, तो वह पाप करता है। </w:t>
      </w:r>
      <w:r>
        <w:rPr>
          <w:b/>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यहोशू लोगों से कहता है कि वे इस प्रतिज्ञा के </w:t>
      </w:r>
      <w:r>
        <w:rPr>
          <w:b/>
          <w:lang w:val="hi_IN" w:bidi="hi_IN"/>
        </w:rPr>
        <w:t>गवाह</w:t>
      </w:r>
      <w:r>
        <w:rPr>
          <w:lang w:val="hi_IN" w:bidi="hi_IN"/>
        </w:rPr>
        <w:t xml:space="preserve"> हैं। गवाह वह व्यक्ति होता है जो किसी ऐसी बात के बारे में सच्‍चाई बताता है जिसे उसने देखा है। गवाह के लिए उसी शब्द या वाक्यांश का उपयोग करें जिसका उपयोग आपने पिछले भागों में किया था।</w:t>
      </w:r>
    </w:p>
    <w:p>
      <w:pPr/>
      <w:r>
        <w:rPr>
          <w:lang w:val="hi_IN" w:bidi="hi_IN"/>
        </w:rPr>
      </w:r>
      <w:r>
        <w:rPr>
          <w:lang w:val="hi_IN" w:bidi="hi_IN"/>
        </w:rPr>
        <w:t xml:space="preserve">जब लोग सहमत हो जाते हैं, तो यहोशू लोगों और यहोवा के बीच एक </w:t>
      </w:r>
      <w:r>
        <w:rPr>
          <w:b/>
          <w:lang w:val="hi_IN" w:bidi="hi_IN"/>
        </w:rPr>
        <w:t>वाचा</w:t>
      </w:r>
      <w:r>
        <w:rPr>
          <w:lang w:val="hi_IN" w:bidi="hi_IN"/>
        </w:rPr>
        <w:t xml:space="preserve"> बाँधता है। जब लोग एक वाचा बाँधते हैं, तो वे एक दूसरे से पवित्र वादा करते हैं जिसे वे तोड़ नहीं सकते। वाचा के बारे में अधिक जानकारी के लिए, </w:t>
      </w:r>
      <w:r>
        <w:rPr>
          <w:b/>
          <w:lang w:val="hi_IN" w:bidi="hi_IN"/>
        </w:rPr>
        <w:t>मुख्य</w:t>
      </w:r>
      <w:r>
        <w:rPr>
          <w:lang w:val="hi_IN" w:bidi="hi_IN"/>
        </w:rPr>
        <w:t xml:space="preserve"> शब्दावली देखें। वाचा के लिए उसी शब्द या वाक्यांश का उपयोग करें जिसका उपयोग आपने पिछले भागों में किया था।</w:t>
      </w:r>
    </w:p>
    <w:p>
      <w:pPr/>
      <w:r>
        <w:rPr>
          <w:lang w:val="hi_IN" w:bidi="hi_IN"/>
        </w:rPr>
      </w:r>
      <w:r>
        <w:rPr>
          <w:lang w:val="hi_IN" w:bidi="hi_IN"/>
        </w:rPr>
        <w:t xml:space="preserve">यहोशू यह सब परमेश्वर की </w:t>
      </w:r>
      <w:r>
        <w:rPr>
          <w:b/>
          <w:lang w:val="hi_IN" w:bidi="hi_IN"/>
        </w:rPr>
        <w:t>व्यवस्था की पुस्तक या कुण्डलपत्र</w:t>
      </w:r>
      <w:r>
        <w:rPr>
          <w:lang w:val="hi_IN" w:bidi="hi_IN"/>
        </w:rPr>
        <w:t xml:space="preserve"> में लिख देता है। व्यवस्था उन निर्देशों का एक समूह था जो परमेश्वर ने इस्राएल के लोगों को दिया है। लोग व्यवस्था को एक कुण्डलपत्र पर लिखते थे, जो पपीरस या चर्मपत्र की एक लंबी पट्टी होती थी। पपीरस एक पतली चादर है जिसे लोग एक विशेष पौधे के रेशों से बनाई जाती है, और चर्मपत्र किसी पशु की खाल से बनाया जाता है। लपेटे हुए पत्र के दोनों सिरों पर लोग एक पतली लकड़ी की गोल डंडी लगाते थे। जब लोग कुण्डलपत्र से पढ़ते थे, तो वे उसे एक ओर से खोलते जाते थे और दूसरी ओर छड़ी के चारों ओर लपेटते जाते थे। </w:t>
      </w:r>
      <w:r>
        <w:rPr>
          <w:b/>
          <w:lang w:val="hi_IN" w:bidi="hi_IN"/>
        </w:rPr>
        <w:t>व्यवस्था</w:t>
      </w:r>
      <w:r>
        <w:rPr>
          <w:lang w:val="hi_IN" w:bidi="hi_IN"/>
        </w:rPr>
        <w:t xml:space="preserve"> के बारे में अधिक जानकारी के लिए, मुख्य शब्दावली देखें। "परमेश्वर की व्यवस्था की पुस्तक या पोथी" के लिए उसी शब्द या वाक्यांश का उपयोग करें जिसका उपयोग आपने पिछले भागों में किया था।</w:t>
      </w:r>
    </w:p>
    <w:p>
      <w:pPr/>
      <w:r>
        <w:rPr>
          <w:lang w:val="hi_IN" w:bidi="hi_IN"/>
        </w:rPr>
      </w:r>
      <w:r>
        <w:rPr>
          <w:lang w:val="hi_IN" w:bidi="hi_IN"/>
        </w:rPr>
        <w:t xml:space="preserve">यहाँ रुकें और आवश्यकतानुसार समूह में एक कुण्डलपत्र की तस्वीर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यहोशू 24:29–33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यहोशू 24:29–33 को सुनें और अपने मन में रखें।</w:t>
      </w:r>
    </w:p>
    <w:p>
      <w:pPr/>
      <w:r>
        <w:rPr>
          <w:lang w:val="hi_IN" w:bidi="hi_IN"/>
        </w:rPr>
      </w:r>
      <w:r>
        <w:rPr>
          <w:lang w:val="hi_IN" w:bidi="hi_IN"/>
        </w:rPr>
        <w:t>यदि सम्भव हो, तो यहोशू 24:29–33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अनुवाद में यहोशू 24:29–33 का ऑडियो संस्करण सबसे आसानी से समझ में आने वाले अनुवाद में सुनें।</w:t>
      </w:r>
    </w:p>
    <w:p>
      <w:pPr/>
      <w:r>
        <w:rPr>
          <w:lang w:val="hi_IN" w:bidi="hi_IN"/>
        </w:rPr>
      </w:r>
      <w:r>
        <w:rPr>
          <w:lang w:val="hi_IN" w:bidi="hi_IN"/>
        </w:rPr>
        <w:t>पिछले कुछ भागों में, यहोशू ने इस्राएलियों से यहोवा की सेवा करने का आग्रह किया है, और उन्होंने ऐसा करने के लिए एक वाचा पर सहमति जताई है। इसके कुछ समय बाद, यहोशू मर जाता है और लोग उसे दफनाते हैं। यहोशू ने वह काम पूरा कर लिया है जो यहोवा ने उसे दिया था। इस्राएली अपने नए घर में सुरक्षित रूप से हैं और यहोवा की सेवा कर रहे हैं। लोग यूसुफ की हड्डियाँ भी दफनाते हैं, जिन्हें वे अपने साथ मिस्र से लाए थे, और वे महायाजक एलीआजर को दफनाते हैं। अब इन सभी पुरुषों के अवशेष उस देश में दफनाए गए हैं जिसका वादा परमेश्वर ने उनके पूर्वजों से किया था।</w:t>
      </w:r>
    </w:p>
    <w:p>
      <w:pPr/>
      <w:r>
        <w:rPr>
          <w:lang w:val="hi_IN" w:bidi="hi_IN"/>
        </w:rPr>
      </w:r>
      <w:r>
        <w:rPr>
          <w:lang w:val="hi_IN" w:bidi="hi_IN"/>
        </w:rPr>
        <w:t>पिछले भाग की बड़ी सभा के कुछ समय बाद, नून का पुत्र यहोशू मर जाता है। यहोशू मूसा की तरह ही "यहोवा का एक सेवक" था। यहोशू का 110 वर्षों का लंबा जीवन परमेश्वर की आशीष का चिन्ह था। लोग यहोशू को उसके अपनी भूमि में दफनाते हैं, जो परमेश्वर ने उसे दी थी। लोगों ने यहोशू को तिम्नत्सेरह नाम के एक नगर में दफनाया, जो गाश नाम के एक पर्वत के उत्तर में था। यद्यपि हम निश्चित नहीं हैं कि वह पर्वत ठीक-ठीक कहाँ था, फिर भी वह नगर पहाड़ी भूमि में था जहाँ एप्रैमी रहते थे।</w:t>
      </w:r>
    </w:p>
    <w:p>
      <w:pPr/>
      <w:r>
        <w:rPr>
          <w:lang w:val="hi_IN" w:bidi="hi_IN"/>
        </w:rPr>
      </w:r>
      <w:r>
        <w:rPr>
          <w:lang w:val="hi_IN" w:bidi="hi_IN"/>
        </w:rPr>
        <w:t>यहाँ रुकें और समूह के रूप में कनान का नक्शा देखें। एप्रैम के पहाड़ी देश के साथ-साथ तिम्नत्सेरह नगर को देखें। इस ऑडियो को यहाँ रोकें।</w:t>
      </w:r>
    </w:p>
    <w:p>
      <w:pPr/>
      <w:r>
        <w:rPr>
          <w:lang w:val="hi_IN" w:bidi="hi_IN"/>
        </w:rPr>
      </w:r>
      <w:r>
        <w:rPr>
          <w:lang w:val="hi_IN" w:bidi="hi_IN"/>
        </w:rPr>
        <w:t>यहोशू की मृत्यु के बाद, इस्राएल के लोगों ने कुछ समय के लिए यहोवा की सेवा की। उनके पुरनिये या अगुवे, जो यहोशू की मृत्यु के बाद भी जीवित थे, लोगों का नेतृत्व कर रहे थे, और इन पुरनियों ने देखा था कि यहोवा ने रेगिस्तान में और कनान को अधिकार में लेते समय इस्राएल के लिए क्या-क्या किया था। इन पुरनियों ने शायद इस्राएलियों को यहोवा की सेवा करने के उनके वादे की याद दिलाई थी। इसलिए जब तक ये पुरनिए जीवित थे, तब तक इस्राएली यहोवा के प्रति विश्वासयोग्य थे।</w:t>
      </w:r>
    </w:p>
    <w:p>
      <w:pPr/>
      <w:r>
        <w:rPr>
          <w:lang w:val="hi_IN" w:bidi="hi_IN"/>
        </w:rPr>
      </w:r>
      <w:r>
        <w:rPr>
          <w:lang w:val="hi_IN" w:bidi="hi_IN"/>
        </w:rPr>
        <w:t>इस्राएलियों की विश्वासयोग्यता का एक तरीका यह था कि उन्होंने यूसुफ की हड्डियों की देखभाल की। याद रखें, यूसुफ इस्राएलियों का पूर्वज था, जिसने इस्राएलियों को मिस्र में आने में सहायता की थी। मरने से पहले, यूसुफ ने अपने भाइयों से कहा था कि वे यह प्रतिज्ञा करें कि वे उसकी हड्डियाँ प्रतिज्ञा किए हुए देश में लाएँगे। इस्राएली उस प्रतिज्ञा को तब निभाते हैं जब वे उन हड्डियों को शेकेम में, उस भूमि में दफनाते हैं, जिसे याकूब ने अपने परिवार के लिए खरीदा था। यह वह भूमि है जिस पर अब यूसुफ के वंशज अपना अधिकार रखते हैं और जिस पर वे रहते हैं, और जिसे यहोवा ने उन्हें देने का वादा किया था। यद्यपि इस्राएलियों ने शायद यूसुफ को उसी समय नहीं दफनाया था जब उन्होंने यहोशू को दफनाया, फिर भी लेखक ने यह जानकारी यहाँ शामिल की क्योंकि यह दिखाता है कि यहोवा ने वह सब कुछ पूरा कर लिया है जो उसने कहा था कि वह करेगा, यहाँ तक कि बहुत पहले की प्रतिज्ञाएँ भी।</w:t>
      </w:r>
    </w:p>
    <w:p>
      <w:pPr/>
      <w:r>
        <w:rPr>
          <w:lang w:val="hi_IN" w:bidi="hi_IN"/>
        </w:rPr>
      </w:r>
      <w:r>
        <w:rPr>
          <w:lang w:val="hi_IN" w:bidi="hi_IN"/>
        </w:rPr>
        <w:t>यहाँ रुकें और समूह के रूप में कनान का नक्शा देखें। शेकेम के नगर को देखें।</w:t>
      </w:r>
    </w:p>
    <w:p>
      <w:pPr/>
      <w:r>
        <w:rPr>
          <w:lang w:val="hi_IN" w:bidi="hi_IN"/>
        </w:rPr>
      </w:r>
      <w:r>
        <w:rPr>
          <w:lang w:val="hi_IN" w:bidi="hi_IN"/>
        </w:rPr>
        <w:t>इस प्रश्न पर समूह में चर्चा करें: यूसुफ की मृत्यु के बाद, लोगों ने उसके शरीर पर नमक और मसाले डाले और उसे 450 वर्षों से अधिक समय तक सुरक्षित रखने के लिए उत्तम कपड़े में लपेटा। आपकी संस्कृति में, लोग अपने दफन अनुष्ठानों पर चर्चा कैसे करते हैं या उनकी तैयारी कैसे करते हैं? वे कौन-कौन सी बातें हैं जो वे माँगते हैं? उनके वंशज उनके अनुरोधों का सम्मान करने की कोशिश कैसे करते हैं? इस ऑडियो को यहाँ रोकें।</w:t>
      </w:r>
    </w:p>
    <w:p>
      <w:pPr/>
      <w:r>
        <w:rPr>
          <w:lang w:val="hi_IN" w:bidi="hi_IN"/>
        </w:rPr>
      </w:r>
      <w:r>
        <w:rPr>
          <w:lang w:val="hi_IN" w:bidi="hi_IN"/>
        </w:rPr>
        <w:t>जब हारून के पुत्र एलीआजर याजक की मृत्यु हो जाती है, तो लोग उसे भी एप्रैमियों के पहाड़ी देश में दफनाते हैं। वे उसे गिबिया में दफनाते हैं, जो या तो एक पहाड़ी या एक नगर हो सकता है जो एलीआजर के पुत्र पीनहास का था।</w:t>
      </w:r>
    </w:p>
    <w:p>
      <w:pPr/>
      <w:r>
        <w:rPr>
          <w:lang w:val="hi_IN" w:bidi="hi_IN"/>
        </w:rPr>
      </w:r>
      <w:r>
        <w:rPr>
          <w:lang w:val="hi_IN" w:bidi="hi_IN"/>
        </w:rPr>
        <w:t>इस्राएली तीनों पुरुषों को उस देश में दफनाते हैं जहाँ अब उनके वंशज या रिश्तेदार रहते हैं। चूँकि ये लोग दफन स्थानों की देखभाल करेंगे, इसलिए ये इन पुरुषों के शवों को दफनाने के लिए अच्छे स्थान थे। इस्राएलियों को इस बात की चिन्ता नहीं करनी पड़ेगी कि दूसरे लोग कब्र के स्थानों को बिगाड़ेंगे।</w:t>
      </w:r>
    </w:p>
    <w:p>
      <w:pPr/>
      <w:r>
        <w:rPr>
          <w:lang w:val="hi_IN" w:bidi="hi_IN"/>
        </w:rPr>
      </w:r>
      <w:r>
        <w:rPr>
          <w:lang w:val="hi_IN" w:bidi="hi_IN"/>
        </w:rPr>
        <w:t>यहाँ रुकें और इस प्रश्न पर समूह में चर्चा करें: आपकी संस्कृति में, मर चुके लोगों को दफनाने के लिए किस प्रकार के स्थान अच्छे हैं? स्थान क्यों महत्वपूर्ण है?</w:t>
      </w:r>
      <w:r>
        <w:rPr>
          <w:lang w:val="hi_IN" w:bidi="hi_IN"/>
        </w:rPr>
      </w:r>
    </w:p>
    <w:p>
      <w:pPr>
        <w:pStyle w:val="Heading3"/>
      </w:pPr>
      <w:r>
        <w:rPr>
          <w:lang w:val="hi_IN" w:bidi="hi_IN"/>
        </w:rPr>
        <w:t>घटनाओं को समझाना</w:t>
      </w:r>
    </w:p>
    <w:p>
      <w:pPr/>
      <w:r>
        <w:rPr>
          <w:lang w:val="hi_IN" w:bidi="hi_IN"/>
        </w:rPr>
      </w:r>
      <w:r>
        <w:rPr>
          <w:lang w:val="hi_IN" w:bidi="hi_IN"/>
        </w:rPr>
        <w:t>यहोशू 24:29–33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यहोशू की मृत्यु हो जाती है, और इस्राएली उसके शरीर को तिम्नत्सेरह में दफनाते हैं।</w:t>
      </w:r>
    </w:p>
    <w:p>
      <w:pPr/>
      <w:r>
        <w:rPr>
          <w:lang w:val="hi_IN" w:bidi="hi_IN"/>
        </w:rPr>
      </w:r>
      <w:r>
        <w:rPr>
          <w:b/>
          <w:lang w:val="hi_IN" w:bidi="hi_IN"/>
        </w:rPr>
        <w:t>दूसरे दृश्य में:</w:t>
      </w:r>
      <w:r>
        <w:rPr>
          <w:lang w:val="hi_IN" w:bidi="hi_IN"/>
        </w:rPr>
        <w:t xml:space="preserve"> इस्राएली यहोशू के जीवनकाल में और उन पुरनियों के जीवनकाल में यहोवा की सेवा करते हैं जिन्होंने देखा है कि यहोवा ने इस्राएल के लिए क्या किया है।</w:t>
      </w:r>
    </w:p>
    <w:p>
      <w:pPr/>
      <w:r>
        <w:rPr>
          <w:lang w:val="hi_IN" w:bidi="hi_IN"/>
        </w:rPr>
      </w:r>
      <w:r>
        <w:rPr>
          <w:b/>
          <w:lang w:val="hi_IN" w:bidi="hi_IN"/>
        </w:rPr>
        <w:t>तीसरे दृश्य में:</w:t>
      </w:r>
      <w:r>
        <w:rPr>
          <w:lang w:val="hi_IN" w:bidi="hi_IN"/>
        </w:rPr>
        <w:t xml:space="preserve"> इस्राएलियों की विश्वासयोग्यता का एक तरीका यह है कि वे यूसुफ की हड्डियों को शेकेम में दफनाते हैं।</w:t>
      </w:r>
    </w:p>
    <w:p>
      <w:pPr/>
      <w:r>
        <w:rPr>
          <w:lang w:val="hi_IN" w:bidi="hi_IN"/>
        </w:rPr>
      </w:r>
      <w:r>
        <w:rPr>
          <w:b/>
          <w:lang w:val="hi_IN" w:bidi="hi_IN"/>
        </w:rPr>
        <w:t>चौथे दृश्य में:</w:t>
      </w:r>
      <w:r>
        <w:rPr>
          <w:lang w:val="hi_IN" w:bidi="hi_IN"/>
        </w:rPr>
        <w:t xml:space="preserve"> एलीआजर की मृत्यु हो जाती है और इस्राएली उसके शरीर को पीनहास की भूमि में दफनाते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जिनमें यूसुफ के वंशज शामिल हैं</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हमोर के वंशज</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और एलीआजर का पुत्र पीनहास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यहोशू की कहानी उसकी मृत्यु और गाड़े जाने के साथ समाप्त होती है, परन्तु अन्त में दो और दफनाए जाने की घटनाएँ भी हैं। इन पुरुषों की मृत्यु इस क्रम में नहीं हुई थी, और न ही उन्हें एक के बाद एक दफनाया गया था। लोगों ने शायद यूसुफ की हड्डियों को पिछले भाग से कई साल पहले दफनाया था। परन्तु ये सभी दफन पुस्तक के अंत में एक साथ दिए गए हैं ताकि यह दिखाया जा सके कि पुस्तक की मुख्य कहानी पूरी हो गई है। यह याद रखना महत्वपूर्ण है कि यह कहानी केवल यह कहती है कि लोगों ने यहोशू, यूसुफ और एलीआजर को दफनाया, लेकिन हमें यह नहीं बताती कि उन्होंने उन्हें कैसे दफनाया। उन समय में, लोग अक्सर मृत लोगों के शवों को पहाड़ियों के किनारों में गुफाओं में, या भूमि में उथले गड्ढों में रखकर उनके ऊपर स्मारक बनाते थे। यह कहानी केवल उस सामान्य भाषा का उपयोग करती है यह बताने के लिए कि लोग मृत शरीरों के साथ करते हैं।</w:t>
      </w:r>
    </w:p>
    <w:p>
      <w:pPr/>
      <w:r>
        <w:rPr>
          <w:lang w:val="hi_IN" w:bidi="hi_IN"/>
        </w:rPr>
      </w:r>
      <w:r>
        <w:rPr>
          <w:lang w:val="hi_IN" w:bidi="hi_IN"/>
        </w:rPr>
        <w:t>याद रखें, यह पूरी पुस्तक इस बात की कहानी है कि यहोवा ने लोगों को यह देश देने की अब्राहम से की हुई अपनी प्रतिज्ञा को कैसे पूरा किया। यूसुफ ने अपनी मृत्यु के समय विश्वास में आगे देखते हुए उस समय की आशा की, जब यहोवा उस प्रतिज्ञा को पूरा करेगा। इसलिए यूसुफ ने अपने वंशजों से कहा कि वे उसकी हड्डियों को उस देश में दफनाएँ। यहोशू ने इस्राएलियों को देश पाने में मदद की। एलीआजर ने लोगों को भूमि को बाँटने में मदद की। यहोवा ने अपनी प्रतिज्ञा पूरी की है और इन पुरुषों का काम पूरा हो गया है। इसलिए अब इस्राएली इन पुरुषों के शवों को उस देश में दफन कर सकते हैं जो यहोवा ने उन्हें दिया है।</w:t>
      </w:r>
    </w:p>
    <w:p>
      <w:pPr/>
      <w:r>
        <w:rPr>
          <w:lang w:val="hi_IN" w:bidi="hi_IN"/>
        </w:rPr>
      </w:r>
      <w:r>
        <w:rPr>
          <w:lang w:val="hi_IN" w:bidi="hi_IN"/>
        </w:rPr>
        <w:t>यहाँ रुकें और इस प्रश्न पर समूह में चर्चा करें: आपकी संस्कृति में, जब आप एक पारंपरिक कहानी या किसी के जीवन की कहानी बता रहे हैं, तो आप अपनी कहानी को कैसे समाप्त करते हैं? आप यह कैसे समझाते हैं कि पात्रों का काम, या कहानी का उद्देश्य पूरा हो गया है? इस ऑडियो को यहाँ रोकें।</w:t>
      </w:r>
    </w:p>
    <w:p>
      <w:pPr/>
      <w:r>
        <w:rPr>
          <w:lang w:val="hi_IN" w:bidi="hi_IN"/>
        </w:rPr>
      </w:r>
      <w:r>
        <w:rPr>
          <w:lang w:val="hi_IN" w:bidi="hi_IN"/>
        </w:rPr>
        <w:t>पहले दृश्य में, पिछले भाग में लोगों के इकट्ठा होने के बाद, एक अज्ञात समय में यहोशू मर जाता है। यह भाग एक औपचारिक घोषणा है, जिसमें उसके पिता का नाम, उसकी आदरणीय उपाधि और उसकी उम्र की सूची दी गई है। जब इस्राएली अपने शोक अनुष्ठान और दफन की तैयारियों को पूरा कर लेते हैं, तो वे यहोशू के शरीर को उसके देश में दफनाते हैं। यह देश, जो यहोशू की विरासत थी, एप्रैम के पहाड़ी देश में तिम्नत्सेरह नाम के एक नगर में थी।</w:t>
      </w:r>
    </w:p>
    <w:p>
      <w:pPr/>
      <w:r>
        <w:rPr>
          <w:lang w:val="hi_IN" w:bidi="hi_IN"/>
        </w:rPr>
      </w:r>
      <w:r>
        <w:rPr>
          <w:lang w:val="hi_IN" w:bidi="hi_IN"/>
        </w:rPr>
        <w:t>यहाँ रुकें और इस प्रश्न पर समूह में चर्चा करें: आपकी संस्कृति में, जब आप किसी व्यक्ति की मृत्यु की संक्षिप्त घोषणा कर रहे हैं, तो आप किस प्रकार की जानकारी शामिल करते हैं? किसी व्यक्ति की मृत्यु के समय इन बातों को याद रखना क्यों महत्वपूर्ण हैं? इस ऑडियो को यहाँ रोकें।</w:t>
      </w:r>
    </w:p>
    <w:p>
      <w:pPr/>
      <w:r>
        <w:rPr>
          <w:lang w:val="hi_IN" w:bidi="hi_IN"/>
        </w:rPr>
      </w:r>
      <w:r>
        <w:rPr>
          <w:lang w:val="hi_IN" w:bidi="hi_IN"/>
        </w:rPr>
        <w:t>दूसरा दृश्य यहोशू के इस्राएलियों पर पड़े प्रभाव का वर्णन करता है। जब तक यहोशू जीवित था, तब तक इस्राएलियों ने यहोवा का अनुसरण किया। और यहोशू की मृत्यु के बाद, इस्राएलियों के पास अभी भी अगुवे हैं जिन्होंने देखा था कि यहोवा ने इस्राएल के लिए क्या किया है। इस्राएली उन अगुवों के जीवनकाल में यहोवा की सेवा करना जारी रखते हैं।</w:t>
      </w:r>
    </w:p>
    <w:p>
      <w:pPr/>
      <w:r>
        <w:rPr>
          <w:lang w:val="hi_IN" w:bidi="hi_IN"/>
        </w:rPr>
      </w:r>
      <w:r>
        <w:rPr>
          <w:lang w:val="hi_IN" w:bidi="hi_IN"/>
        </w:rPr>
        <w:t>तीसरा दृश्य यूसुफ के दफन के बारे में है। कई साल पहले, इस्राएलियों के पूर्वज याकूब ने शेकेम के पिता हमोर के वंशजों से एक भूमि खरीदी थी। याकूब ने हमोर के वंशजों को 100 चाँदी के टुकड़े दिए थे। यूसुफ ने मिस्र में मरने से पहले, अपने वंशजों से कहा कि वे उसके शरीर को उस देश में दफनाएँ जिसका वादा यहोवा ने इस्राएलियों से किया था। यूसुफ के वंशजों ने उसकी हड्डियों को ध्यान से संरक्षित किया। जब इस्राएली मिस्र से निकले, तो वे यूसुफ की हड्डियाँ अपने साथ लाए। उन्होंने अपनी यात्रा में हड्डियों को ध्यान और आदर के साथ अपने साथ रखा, और फिर उन्हें उसे उस भूमि के टुकड़े में दफनाया जो याकूब ने शेकेम में खरीदी थी। यह वही भूमि थी जिसमें अब यूसुफ के वंशज स्वामित्व में थे और जिसमें रहते थे।</w:t>
      </w:r>
    </w:p>
    <w:p>
      <w:pPr/>
      <w:r>
        <w:rPr>
          <w:lang w:val="hi_IN" w:bidi="hi_IN"/>
        </w:rPr>
      </w:r>
      <w:r>
        <w:rPr>
          <w:lang w:val="hi_IN" w:bidi="hi_IN"/>
        </w:rPr>
        <w:t>यहाँ रुककर समूह में इस प्रश्न पर चर्चा करें: एक कार्य के रूप में, किसी महत्वपूर्ण ऐतिहासिक स्थान पर आपने जो कुछ किया उसके बारे में एक कहानी सुनाएँ। कहानी के किसी भाग में रुककर यह समझाइए कि यह स्थान क्यों महत्वपूर्ण है, क्योंकि अतीत में इस स्थान पर क्या हुआ था। इस बात पर ध्यान दें कि आप उस स्थान की पृष्ठभूमि, या आपकी कहानी के साथ जुड़ी दूसरी कहानी, कब और कैसे बताना चुनते हैं। इस ऑडियो को यहाँ रोकें।</w:t>
      </w:r>
    </w:p>
    <w:p>
      <w:pPr/>
      <w:r>
        <w:rPr>
          <w:lang w:val="hi_IN" w:bidi="hi_IN"/>
        </w:rPr>
      </w:r>
      <w:r>
        <w:rPr>
          <w:lang w:val="hi_IN" w:bidi="hi_IN"/>
        </w:rPr>
        <w:t>चौथा दृश्य एलीआजर की मृत्यु और दफन के बारे में है। जब हारून के पुत्र एलीआजर की मृत्यु हो जाती है, तो इस्राएली उसे एप्रैम के पहाड़ी देश में दफनाते हैं। वे उसे गिबिया में दफनाते हैं, जो एक नगर या एक पहाड़ी है जो एलीआजर के पुत्र पीनहास 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यहोशू 24:29–33 का ऑडियो संस्करण सबसे आसानी से समझ में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जिनमें यूसुफ के वंशज शामिल हैं</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हमोर के वंशज</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और एलीआजर का पुत्र पीनहास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उस पात्र की भूमिका निभाने वाले व्यक्ति को बताना चाहिए कि यदि वह वही पात्र होता तो उसे क्या महसूस होता या वह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कुछ समय बाद, यहोवा के सेवक, नून के पुत्र यहोशू की मृत्यु हो गई। उस समय यहोशू 110 वर्ष का था। इस्राएलियों ने उसे गाश पर्वत के उत्तर में एप्रैम के पहाड़ी देश में तिम्नत्सेरह में उसकी भूमि में दफनाया।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क्योंकि आप जल्द ही मर जाएंगे?"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यहोशू की मृत्यु के बाद, इस्राएली कुछ समय तक यहोवा के प्रति विश्वासयोग्य रहे। उनके अगुवों ने वह सब कुछ देखा था जो यहोवा ने इस्राएल के लिए किया था। इसलिए लोग जब तक वे अगुवे जीवित थे, तब तक यहोवा के प्रति विश्वासयोग्य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कई साल पहले इस्राएलियों के पूर्वज याकूब ने शेकेम के पिता हमोर के पुत्रों से एक भूमि खरीदी थी। याकूब ने उन्हें इस भूमि के लिए चाँदी के 100 टुकड़े दिए थे। जब इस्राएली मिस्र से निकले, तो वे अपने पूर्वज यूसुफ की हड्डियाँ अपने साथ लाए। उन्होंने हड्डियों को उस भूमि के टुकड़े में दफनाया था जिसे याकूब ने शेकेम में खरीदा था। यह वही भूमि थी जो अब यूसुफ के वंशजों के स्वामित्व में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यूसुफ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हारून के पुत्र एलीआजर की मृत्यु हो गई, तो इस्राएलियों ने उसे गिबिया में दफनाया। यह नगर या पहाड़ी, एप्रैम के पहाड़ी देश में स्थित था और एलीआजर के पुत्र पीनहास 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पीनहास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यहोशू 24:29–33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यहोशू </w:t>
      </w:r>
      <w:r>
        <w:rPr>
          <w:b/>
          <w:lang w:val="hi_IN" w:bidi="hi_IN"/>
        </w:rPr>
        <w:t>यहोवा</w:t>
      </w:r>
      <w:r>
        <w:rPr>
          <w:lang w:val="hi_IN" w:bidi="hi_IN"/>
        </w:rPr>
        <w:t xml:space="preserve"> का एक सेवक था। यहोवा परमेश्वर का वास्तविक नाम है। यहोवा एक विशिष्ट नाम है—इस्राएल के आसपास के क्षेत्र में किसी भी अन्य धर्म ने अपने ईश्वर के लिए ऐसा नाम प्रयोग नहीं किया।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b/>
          <w:lang w:val="hi_IN" w:bidi="hi_IN"/>
        </w:rPr>
        <w:t>सेवक</w:t>
      </w:r>
      <w:r>
        <w:rPr>
          <w:lang w:val="hi_IN" w:bidi="hi_IN"/>
        </w:rPr>
        <w:t xml:space="preserve"> वह पुरुष या स्त्री होता है जो दूसरे व्यक्ति के लिए काम करता है। यद्यपि सेवक अक्सर एक निचा पद होता है, फिर भी “यहोवा का सेवक” एक सम्मानजनक उपाधि है। </w:t>
      </w:r>
      <w:r>
        <w:rPr>
          <w:lang w:val="hi_IN" w:bidi="hi_IN"/>
        </w:rPr>
        <w:t>सेवक</w:t>
      </w:r>
      <w:r>
        <w:rPr>
          <w:lang w:val="hi_IN" w:bidi="hi_IN"/>
        </w:rPr>
        <w:t xml:space="preserve">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इस्राएली यहोशू को </w:t>
      </w:r>
      <w:r>
        <w:rPr>
          <w:b/>
          <w:lang w:val="hi_IN" w:bidi="hi_IN"/>
        </w:rPr>
        <w:t>एप्रैम</w:t>
      </w:r>
      <w:r>
        <w:rPr>
          <w:lang w:val="hi_IN" w:bidi="hi_IN"/>
        </w:rPr>
        <w:t xml:space="preserve"> के पहाड़ी देश में दफनाते हैं। एप्रैम यूसुफ के पुत्रों में से एक था, और एप्रैम के वंशजों के गोत्र का नाम भी यही था। एप्रैम के पहाड़ी देश के लिए उसी शब्द या वाक्यांश का उपयोग करें जिसका उपयोग आपने पिछले भागों में किया था।</w:t>
      </w:r>
    </w:p>
    <w:p>
      <w:pPr/>
      <w:r>
        <w:rPr>
          <w:lang w:val="hi_IN" w:bidi="hi_IN"/>
        </w:rPr>
      </w:r>
      <w:r>
        <w:rPr>
          <w:lang w:val="hi_IN" w:bidi="hi_IN"/>
        </w:rPr>
        <w:t xml:space="preserve">एप्रैम की भूमि यहोशू की </w:t>
      </w:r>
      <w:r>
        <w:rPr>
          <w:b/>
          <w:lang w:val="hi_IN" w:bidi="hi_IN"/>
        </w:rPr>
        <w:t>विरासत</w:t>
      </w:r>
      <w:r>
        <w:rPr>
          <w:lang w:val="hi_IN" w:bidi="hi_IN"/>
        </w:rPr>
        <w:t xml:space="preserve"> की भूमि है। विरासत के लिए उसी शब्द या वाक्यांश का उपयोग करें जिसका उपयोग आपने पिछले भागों में किया था।</w:t>
      </w:r>
    </w:p>
    <w:p>
      <w:pPr/>
      <w:r>
        <w:rPr>
          <w:lang w:val="hi_IN" w:bidi="hi_IN"/>
        </w:rPr>
      </w:r>
      <w:r>
        <w:rPr>
          <w:b/>
          <w:lang w:val="hi_IN" w:bidi="hi_IN"/>
        </w:rPr>
        <w:t>इस्राएल</w:t>
      </w:r>
      <w:r>
        <w:rPr>
          <w:lang w:val="hi_IN" w:bidi="hi_IN"/>
        </w:rPr>
        <w:t xml:space="preserve">, या </w:t>
      </w:r>
      <w:r>
        <w:rPr>
          <w:b/>
          <w:lang w:val="hi_IN" w:bidi="hi_IN"/>
        </w:rPr>
        <w:t>इस्राएली</w:t>
      </w:r>
      <w:r>
        <w:rPr>
          <w:lang w:val="hi_IN" w:bidi="hi_IN"/>
        </w:rPr>
        <w:t xml:space="preserve">, कुछ पुरनियों के जीवनकाल में यहोवा की सेवा करते रहे। यहाँ इस्राएल का अर्थ इस्राएल, अर्थात् याकूब के वंशजों से है। </w:t>
      </w:r>
      <w:r>
        <w:rPr>
          <w:b/>
          <w:lang w:val="hi_IN" w:bidi="hi_IN"/>
        </w:rPr>
        <w:t>इस्राएलियों</w:t>
      </w:r>
      <w:r>
        <w:rPr>
          <w:lang w:val="hi_IN" w:bidi="hi_IN"/>
        </w:rPr>
        <w:t xml:space="preserve"> के बारे में अधिक जानकारी के लिए, मुख्य शब्दावली को देखें। इस्राएल के लोगों के लिए उसी शब्द या वाक्यांश का उपयोग करें जिसका उपयोग आपने पिछले भागों में किया था।</w:t>
      </w:r>
    </w:p>
    <w:p>
      <w:pPr/>
      <w:r>
        <w:rPr>
          <w:lang w:val="hi_IN" w:bidi="hi_IN"/>
        </w:rPr>
      </w:r>
      <w:r>
        <w:rPr>
          <w:b/>
          <w:lang w:val="hi_IN" w:bidi="hi_IN"/>
        </w:rPr>
        <w:t>पुरनिया</w:t>
      </w:r>
      <w:r>
        <w:rPr>
          <w:lang w:val="hi_IN" w:bidi="hi_IN"/>
        </w:rPr>
        <w:t xml:space="preserve"> वह व्यक्ति होता है जिसके पास समुदाय में अधिकार होता है। </w:t>
      </w:r>
      <w:r>
        <w:rPr>
          <w:lang w:val="hi_IN" w:bidi="hi_IN"/>
        </w:rPr>
        <w:t>पुरनियों</w:t>
      </w:r>
      <w:r>
        <w:rPr>
          <w:lang w:val="hi_IN" w:bidi="hi_IN"/>
        </w:rPr>
        <w:t xml:space="preserve"> के बारे में अधिक जानकारी के लिए, मुख्य शब्दावली देखें। पुरनियों के लिए वही शब्द या वाक्यांश प्रयोग करें, जो आपने पिछले भागों में प्रयोग किया है। </w:t>
      </w:r>
    </w:p>
    <w:p>
      <w:pPr/>
      <w:r>
        <w:rPr>
          <w:lang w:val="hi_IN" w:bidi="hi_IN"/>
        </w:rPr>
      </w:r>
      <w:r>
        <w:rPr>
          <w:lang w:val="hi_IN" w:bidi="hi_IN"/>
        </w:rPr>
        <w:t xml:space="preserve">इस्राएली यहोशू के शरीर, यूसुफ की हड्डियाँ और एलीआजर के शरीर को </w:t>
      </w:r>
      <w:r>
        <w:rPr>
          <w:b/>
          <w:lang w:val="hi_IN" w:bidi="hi_IN"/>
        </w:rPr>
        <w:t>दफनाते</w:t>
      </w:r>
      <w:r>
        <w:rPr>
          <w:lang w:val="hi_IN" w:bidi="hi_IN"/>
        </w:rPr>
        <w:t xml:space="preserve"> हैं। आप लोगों के मरने के बाद उनके शरीर या हड्डियों के साथ क्या करते हैं, इसके लिए एक सामान्य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