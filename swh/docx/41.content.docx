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 1:1–13</w:t>
      </w:r>
      <w:r>
        <w:rPr>
          <w:lang w:val="sw_KE" w:bidi="sw_KE"/>
        </w:rPr>
      </w:r>
    </w:p>
    <w:p>
      <w:pPr>
        <w:pStyle w:val="Heading3"/>
      </w:pPr>
      <w:r>
        <w:rPr>
          <w:lang w:val="sw_KE" w:bidi="sw_KE"/>
        </w:rPr>
        <w:t>Sikiliza na Moyo</w:t>
      </w:r>
    </w:p>
    <w:p>
      <w:pPr/>
      <w:r>
        <w:rPr>
          <w:lang w:val="sw_KE" w:bidi="sw_KE"/>
        </w:rPr>
      </w:r>
      <w:r>
        <w:rPr>
          <w:lang w:val="sw_KE" w:bidi="sw_KE"/>
        </w:rPr>
        <w:t>Katika hatua hii sikiliza Marko 1:1–13 na uweke mioyoni mwenu.</w:t>
      </w:r>
    </w:p>
    <w:p>
      <w:pPr/>
      <w:r>
        <w:rPr>
          <w:lang w:val="sw_KE" w:bidi="sw_KE"/>
        </w:rPr>
      </w:r>
      <w:r>
        <w:rPr>
          <w:lang w:val="sw_KE" w:bidi="sw_KE"/>
        </w:rPr>
        <w:t>Sikiliza toleo la sauti la Marko 1:1–13 mara tatu, katika tafsiri tatu tofauti kama inawezekana. Halafu,kama kikundi jadili maswali yafuatayo:</w:t>
      </w:r>
    </w:p>
    <w:p>
      <w:pPr>
        <w:pStyle w:val="ListBullet"/>
        <w:spacing w:line="240" w:lineRule="auto"/>
        <w:ind w:left="720"/>
      </w:pPr>
      <w:r>
        <w:rPr>
          <w:lang w:val="sw_KE" w:bidi="sw_KE"/>
        </w:rPr>
      </w:r>
      <w:r>
        <w:rPr>
          <w:lang w:val="sw_KE" w:bidi="sw_KE"/>
        </w:rPr>
        <w:t>Je! Umependezwa na nini katika kifungu hiki?</w:t>
      </w:r>
    </w:p>
    <w:p>
      <w:pPr>
        <w:pStyle w:val="ListBullet"/>
        <w:spacing w:line="240" w:lineRule="auto"/>
        <w:ind w:left="720"/>
      </w:pPr>
      <w:r>
        <w:rPr>
          <w:lang w:val="sw_KE" w:bidi="sw_KE"/>
        </w:rPr>
      </w:r>
      <w:r>
        <w:rPr>
          <w:lang w:val="sw_KE" w:bidi="sw_KE"/>
        </w:rPr>
        <w:t>Je,haupendezwi na nini au hauelewi nini katika kifungu hiki?</w:t>
      </w:r>
    </w:p>
    <w:p>
      <w:pPr>
        <w:pStyle w:val="ListBullet"/>
        <w:spacing w:line="240" w:lineRule="auto"/>
        <w:ind w:left="720"/>
      </w:pPr>
      <w:r>
        <w:rPr>
          <w:lang w:val="sw_KE" w:bidi="sw_KE"/>
        </w:rPr>
      </w:r>
      <w:r>
        <w:rPr>
          <w:lang w:val="sw_KE" w:bidi="sw_KE"/>
        </w:rPr>
        <w:t>Kifungu hiki kinatueleza nini kuhusu Yesu?</w:t>
      </w:r>
    </w:p>
    <w:p>
      <w:pPr>
        <w:pStyle w:val="ListBullet"/>
        <w:spacing w:line="240" w:lineRule="auto"/>
        <w:ind w:left="720"/>
      </w:pPr>
      <w:r>
        <w:rPr>
          <w:lang w:val="sw_KE" w:bidi="sw_KE"/>
        </w:rPr>
      </w:r>
      <w:r>
        <w:rPr>
          <w:lang w:val="sw_KE" w:bidi="sw_KE"/>
        </w:rPr>
        <w:t>Kifungu hiki kinatueleza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Je! Unajua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sauti iliyorekodiwa ya Marko 1;1–13 katika tafsiri rahisi kuelewa.</w:t>
      </w:r>
    </w:p>
    <w:p>
      <w:pPr/>
      <w:r>
        <w:rPr>
          <w:lang w:val="sw_KE" w:bidi="sw_KE"/>
        </w:rPr>
      </w:r>
      <w:r>
        <w:rPr>
          <w:lang w:val="sw_KE" w:bidi="sw_KE"/>
        </w:rPr>
        <w:t>Kitabu cha Marko kinaanza kwa kuweka hatua kwa habari njema au injili ya Yesu,"Mwana wa Mungu" na mwanzo wa wakati wake wa huduma,au mafundisho.</w:t>
      </w:r>
    </w:p>
    <w:p>
      <w:pPr/>
      <w:r>
        <w:rPr>
          <w:lang w:val="sw_KE" w:bidi="sw_KE"/>
        </w:rPr>
      </w:r>
      <w:r>
        <w:rPr>
          <w:lang w:val="sw_KE" w:bidi="sw_KE"/>
        </w:rPr>
        <w:t>Marko anatuambia kwamba Yohana atatayarisha njia kwa Yesu. Kisha Marko mara moja anatuambia kwamba Yesu ni Mwana wa Mungu. Yesu kama Mwana wa Mungu ni mada ya kitabu hiki. Mungu anatuonyesha hii ni kweli kwa kutuambia kwamba Yesu ni mwana wake na kwamba anampenda na kukubali Yesu. Mandhari nyingine katika Marko,ambayo tunaanza kuona hapa,ni Mungu na Shetani katika vita kati yao. Mara baada ya Yesu kubatizwa,Yesu yuko katika mgogoro na Shetani.</w:t>
      </w:r>
    </w:p>
    <w:p>
      <w:pPr/>
      <w:r>
        <w:rPr>
          <w:lang w:val="sw_KE" w:bidi="sw_KE"/>
        </w:rPr>
      </w:r>
      <w:r>
        <w:rPr>
          <w:lang w:val="sw_KE" w:bidi="sw_KE"/>
        </w:rPr>
        <w:t>Hii Hadithi inatokea katika jangwa kando ya Mto Yordani. Ni muhimu kwamba hadithi inatokea jangwani kwa sababu inaonyesha kwamba Mungu amefanya kila kitu ambacho manabii katika Agano la Kale walisema kitatokea,kuwa kweli. Mto Yordani una urefu wa kilomita 320. Kwa kawaida,ni takriban mita 30 kwa upana na mita 3 kwa kina. Watu wanaweza kuivuka kwa urahisi.</w:t>
      </w:r>
    </w:p>
    <w:p>
      <w:pPr/>
      <w:r>
        <w:rPr>
          <w:lang w:val="sw_KE" w:bidi="sw_KE"/>
        </w:rPr>
      </w:r>
      <w:r>
        <w:rPr>
          <w:lang w:val="sw_KE" w:bidi="sw_KE"/>
        </w:rPr>
        <w:t>Simamia hapa na uangalie picha na ramani ya Mto Yordani kama kikundi. Simamisha sauti hii hapa.</w:t>
      </w:r>
    </w:p>
    <w:p>
      <w:pPr/>
      <w:r>
        <w:rPr>
          <w:lang w:val="sw_KE" w:bidi="sw_KE"/>
        </w:rPr>
      </w:r>
      <w:r>
        <w:rPr>
          <w:lang w:val="sw_KE" w:bidi="sw_KE"/>
        </w:rPr>
        <w:t>Marko anatukumbusha kile nabii wa Kiyahudi Isaya alisema muda mrefu uliopita. Nabii ni mtu ambaye anapata ujumbe kutoka kwa Mungu na anachukua ujumbe wa Mungu kwa watu. Kile Isaya alisema kilikuwa kimeandikwa katika kitabu ambacho watu wote wa Kiyahudi walijua vizuri. Isaya alisema kusikiliza sauti iliyopigwa kelele ambayo inatuambia kwamba mtu atafanya njia jangwani kwa Mungu kwetu. Nabii mwingine,Malaki,anatuambia kwamba mjumbe atatayarisha njia,na Mungu atarudi kwenye hekalu lake,au mahali pa kuabudu. Marko anatukumbusha kuhusu unabii huu na kutuonyesha kwamba Yohana ni mjumbe yule atakayetayarisha njia kwa Yesu. Yesu ni njia ya kurudi kwa Mungu. Marko pia anatuonyesha kwamba Yesu ni Mungu. Katika kitabu kingine cha Marko,wahusika wanaendelea kujaribu kutambua Yesu ni nani,lakini tunasikia mara moja kwamba Yesu ni Masihi,au Mkombozi Aliyeahidiwa,Mwana wa Mungu.</w:t>
      </w:r>
    </w:p>
    <w:p>
      <w:pPr/>
      <w:r>
        <w:rPr>
          <w:lang w:val="sw_KE" w:bidi="sw_KE"/>
        </w:rPr>
      </w:r>
      <w:r>
        <w:rPr>
          <w:lang w:val="sw_KE" w:bidi="sw_KE"/>
        </w:rPr>
        <w:t>Yohana anaishi jangwani na anakuja kuhubiri kwa watu,kama vile manabii wa kale walifanya,kuhusu kugeuka kutoka kwa njia zao mbaya kwa Mungu. Yohana anaonekana sana kama mjumbe manabii walizungumza kuhusu-yuko jangwani,anavaa kama yeye,na anawaambia watu kujiandaa kwa Mungu kuja. Yohana anavaa nguo zilizotengenezwa kwa ngozi ya ngamia,mnyama ambaye anaweza kumpata jangwani. Anakula nzige na asali ya mwitu,ambayo ni vitu ambavyo anaweza kuvipata jangwani. Anabatiza watu kwa kuwaweka katika maji-sherehe ya Kiyahudi ambayo ilionyesha kwamba watu walikuwa wakigeuka kutoka kwa njia yao ya zamani ya maisha na kuanza njia mpya ya maisha. Katika njia mpya ya maisha wanaacha kutomtii Mungu au kutenda dhambi,wanamfuata Mungu,na Mungu anawasamehe kwa dhambi zao. Wakati Mungu anamsamehe mtu,anachagua kuadhibu au kutafuta kisasi kwa mtu ambaye ametenda dhambi. Anabatilisha kosa lao na hashikilii dhidi yao. Yohana pia anawaambia watu kwamba mtu mwenye nguvu zaidi na wa muhimu zaidi anakuja. Yohana anasema kwamba mtu huyo atakuwa muhimu zaidi kuliko yeye. Yohana hatastahili hata kuinama na kuvua viatu vya mtu huyo. Mara nyingi mtumishi angemsaidia bwana wake kufungua viatu vyake au kuvaa. Lakini Yohana hatakuwa hata anastahili kuwa mtumishi wa mtu huyo.</w:t>
      </w:r>
    </w:p>
    <w:p>
      <w:pPr/>
      <w:r>
        <w:rPr>
          <w:lang w:val="sw_KE" w:bidi="sw_KE"/>
        </w:rPr>
      </w:r>
      <w:r>
        <w:rPr>
          <w:lang w:val="sw_KE" w:bidi="sw_KE"/>
        </w:rPr>
        <w:t>Simamia hapa na uonyeshe timu ya kutafsiri picha ya viatu. Simamisha sauti hii hapa.</w:t>
      </w:r>
    </w:p>
    <w:p>
      <w:pPr/>
      <w:r>
        <w:rPr>
          <w:lang w:val="sw_KE" w:bidi="sw_KE"/>
        </w:rPr>
      </w:r>
      <w:r>
        <w:rPr>
          <w:lang w:val="sw_KE" w:bidi="sw_KE"/>
        </w:rPr>
        <w:t>Mtu huyo atakayekuja atabatiza watu kwa Roho Mtakatifu. Yohana anabatiza watu kwa maji,lakini kubatizwa na Roho Mtakatifu ina maana kwamba Mungu ataweka Roho wa Mungu ndani ya moyo wako na akili yako. Manabii kadhaa (kama Isaya,Ezekieli,na Yoeli) katika Agano la Kale walizungumza kuhusu Mungu kumwaga Roho wake kwa watu,kwa hivyo watu wanasubiri wakati huu kuja. Yohana anawaambia-iko hapa!</w:t>
      </w:r>
    </w:p>
    <w:p>
      <w:pPr/>
      <w:r>
        <w:rPr>
          <w:lang w:val="sw_KE" w:bidi="sw_KE"/>
        </w:rPr>
      </w:r>
      <w:r>
        <w:rPr>
          <w:lang w:val="sw_KE" w:bidi="sw_KE"/>
        </w:rPr>
        <w:t>Marko anatuambia kwamba Yesu alikuja kutoka Nazareti hadi Galilaya na akabatizwa na Yohana. Nazareti ilikuwa mji katika eneo la Galilaya,ambapo Yesu alikua. Yohana anabatiza Yesu,lakini Yesu hahitaji msamaha,kwa sababu Yesu hajawahi kufanya chochote kibaya. Hata hivyo,Yesu anaanza maisha mapya kwa njia-anaanza huduma yake rasmi,au mafundisho. Ubatizo huu ni hatua muhimu ya kutuonyesha kwamba Mungu anamweka agizo au kumteua kwa kazi hii. Marko anapenda kutumia sentensi fupi na hatua ya haraka ili kuelezea hadithi zake,na tunaona hii hapa. Mara baada ya Yesu kupanda kutoka kwa maji,mbingu,ambayo ni njia nyingine ya kusema anga,ilifungua na Roho Mtakatifu akashuka chini kwa Yesu kama hua. Aidha Roho Mtakatifu alikuja katika sura ya njiwa,au Roho Mtakatifu alishuka kwa njia ile njiwa anashuka chini. Labda mbingu zinafungua ili kutuonyesha kwamba Mungu anakuja karibu nasi tena,baada ya mamia ya miaka ya ukimya baada ya nabii wa awali. Sauti kutoka mbinguni,mahali ambapo Mungu anaishi,anazungumza. Ni Yesu tu anasikia sauti kutoka mbinguni hapa. Marko haituambii ni sauti ya nani,lakini tunajua ni sauti ya Mungu. Hakuna mtu mwingine bado anajua yeye ni nani,lakini Yesu anasikia Mungu akizungumza naye. Sauti inasema kwamba Mungu anampenda na anamkubali yeye. Marko anatuonyesha kwamba Yesu ni mwana wa Mungu na watu wanapaswa kumsikiliza.</w:t>
      </w:r>
    </w:p>
    <w:p>
      <w:pPr/>
      <w:r>
        <w:rPr>
          <w:lang w:val="sw_KE" w:bidi="sw_KE"/>
        </w:rPr>
      </w:r>
      <w:r>
        <w:rPr>
          <w:lang w:val="sw_KE" w:bidi="sw_KE"/>
        </w:rPr>
        <w:t>Simamia hapa na kujadili swali hili kama kikundi: Ni aina gani ya sherehe au mila gani utamaduni wako una kuonyesha kwamba mtu anaanza njia mpya ya maisha au kazi muhimu? Je! Sherehe hizi ni sawa au tofauti na ubatizo? Simamisha sauti hii hapa.</w:t>
      </w:r>
    </w:p>
    <w:p>
      <w:pPr/>
      <w:r>
        <w:rPr>
          <w:lang w:val="sw_KE" w:bidi="sw_KE"/>
        </w:rPr>
      </w:r>
      <w:r>
        <w:rPr>
          <w:lang w:val="sw_KE" w:bidi="sw_KE"/>
        </w:rPr>
        <w:t>Roho Mtakatifu mara moja sana na kwa makusudi sana anamtuma Yesu nje jangwani. Hii ingekuwa mahali kama jangwa ambapo hakuna mtu ila wanyama wa porini aliishi,na kukua kidogo sana. Kuna wito wazi na kusudi katika kitenzi kilichotumiwa "kutuma" Yesu nje. Hii ni kazi maalum Mungu ana kwa ajili yake. Yesu anatumia siku 40 jangwani-kama vile Musa alivyofanya kwenye mlima,kama vile Eliya alivyokuwa akisafiri kwa mlima,na kama vile miaka 40 ya Israeli jangwani. Yesu alijaribiwa na Shetani zaidi ya siku hizi 40. Shetani ni kiongozi wa pepo wote wabaya. Yeye ni adui wa Mungu. Malaika walikuwa na Yesu kumtunza na kumpa kile alichohitaji. Malaika ni viumbe visivyo na kawaida wa kiroho ambao wanamtumikia Mungu. Marko haituambii hapa kama Yesu alifanikiwa jangwani kupigana na Shetani au la,lakini hii ni hatua muhimu katika huduma ya Yesu.</w:t>
      </w:r>
      <w:r>
        <w:rPr>
          <w:lang w:val="sw_KE" w:bidi="sw_KE"/>
        </w:rPr>
      </w:r>
    </w:p>
    <w:p>
      <w:pPr>
        <w:pStyle w:val="Heading3"/>
      </w:pPr>
      <w:r>
        <w:rPr>
          <w:lang w:val="sw_KE" w:bidi="sw_KE"/>
        </w:rPr>
        <w:t>Kufafanua Matukio</w:t>
      </w:r>
    </w:p>
    <w:p>
      <w:pPr/>
      <w:r>
        <w:rPr>
          <w:lang w:val="sw_KE" w:bidi="sw_KE"/>
        </w:rPr>
      </w:r>
      <w:r>
        <w:rPr>
          <w:lang w:val="sw_KE" w:bidi="sw_KE"/>
        </w:rPr>
        <w:t>Sikiliza sauti iliyorekodiwa ya Marko 1;1–13 katika tafsiri rahisi kuelewa.</w:t>
      </w:r>
    </w:p>
    <w:p>
      <w:pPr/>
      <w:r>
        <w:rPr>
          <w:lang w:val="sw_KE" w:bidi="sw_KE"/>
        </w:rPr>
      </w:r>
      <w:r>
        <w:rPr>
          <w:lang w:val="sw_KE" w:bidi="sw_KE"/>
        </w:rPr>
        <w:t>Katika hatua hii,kikundi kitaeleza matukio,wahusika na kuweka kwa kifungu hiki. Kisha kikundi kitachora taswira akilini ya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Marko anaanza kwa kutuambia kwamba huu ni mwanzo wa huduma ya Yesu. Yohana yuko jangwani kwenye mto Yordani kutimiza maandiko kutoka kwa Agano la Kale,ambapo Isaya alituambia kwamba mtu atakuja "kuandaa njia kwa ajili ya ujio wa Bwana," akipiga kelele na kutengeneza njia kwa kuja kwetu.</w:t>
      </w:r>
    </w:p>
    <w:p>
      <w:pPr/>
      <w:r>
        <w:rPr>
          <w:lang w:val="sw_KE" w:bidi="sw_KE"/>
        </w:rPr>
      </w:r>
      <w:r>
        <w:rPr>
          <w:b/>
          <w:lang w:val="sw_KE" w:bidi="sw_KE"/>
        </w:rPr>
        <w:t>Katika tukio la pili:</w:t>
      </w:r>
      <w:r>
        <w:rPr>
          <w:lang w:val="sw_KE" w:bidi="sw_KE"/>
        </w:rPr>
        <w:t xml:space="preserve"> Yohana anabatiza watu katika Mto Yordani. Yohana anawaambia watu kwamba mtu anakuja ambaye ni mwenye nguvu zaidi kuliko yeye na nani atabatiza watu si tu kwa maji lakini kwa Roho Mtakatifu.</w:t>
      </w:r>
    </w:p>
    <w:p>
      <w:pPr/>
      <w:r>
        <w:rPr>
          <w:lang w:val="sw_KE" w:bidi="sw_KE"/>
        </w:rPr>
      </w:r>
      <w:r>
        <w:rPr>
          <w:b/>
          <w:lang w:val="sw_KE" w:bidi="sw_KE"/>
        </w:rPr>
        <w:t>Katika tukio la tatu:</w:t>
      </w:r>
      <w:r>
        <w:rPr>
          <w:lang w:val="sw_KE" w:bidi="sw_KE"/>
        </w:rPr>
        <w:t xml:space="preserve"> Yesu anakuja kutoka Nazareti hadi Galilaya ambapo Yohana anabatiza Yesu. Mara baada ya Yesu kuja kutoka kwa maji,mbingu ziraruliwa wazi,na Roho Mtakatifu anakuja juu ya Yesu.</w:t>
      </w:r>
    </w:p>
    <w:p>
      <w:pPr/>
      <w:r>
        <w:rPr>
          <w:lang w:val="sw_KE" w:bidi="sw_KE"/>
        </w:rPr>
      </w:r>
      <w:r>
        <w:rPr>
          <w:lang w:val="sw_KE" w:bidi="sw_KE"/>
        </w:rPr>
        <w:t>Simamisha sauti hapa na uonyeshe kikundi chako ramani inayoonyesha eneo la Galilaya ambalo ni pamoja na Nazareti na eneo la Mto Yordani.</w:t>
      </w:r>
    </w:p>
    <w:p>
      <w:pPr/>
      <w:r>
        <w:rPr>
          <w:lang w:val="sw_KE" w:bidi="sw_KE"/>
        </w:rPr>
      </w:r>
      <w:r>
        <w:rPr>
          <w:b/>
          <w:lang w:val="sw_KE" w:bidi="sw_KE"/>
        </w:rPr>
        <w:t>Katika tukio la nne:</w:t>
      </w:r>
      <w:r>
        <w:rPr>
          <w:lang w:val="sw_KE" w:bidi="sw_KE"/>
        </w:rPr>
        <w:t xml:space="preserve"> Mara baada ya Yesu kubatizwa,Roho Mtakatifu anatuma Yesu nje jangwani kwa siku 40. Shetani anajaribu Yesu. Malaika wako na Yesu kumsaidia.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Kama kikundi kuwa makini na sehemu hizi za mazingira ya kifungu:</w:t>
      </w:r>
    </w:p>
    <w:p>
      <w:pPr/>
      <w:r>
        <w:rPr>
          <w:lang w:val="sw_KE" w:bidi="sw_KE"/>
        </w:rPr>
      </w:r>
      <w:r>
        <w:rPr>
          <w:lang w:val="sw_KE" w:bidi="sw_KE"/>
        </w:rPr>
        <w:t>Hadithi inafanyika jangwani karibu na Mto Yordani na baadaye katika eneo lingine la jangwa ambapo Yesu anajaribiwa na Shetani. Kuwekwa kwa jangwa ni muhimu kama inatuonyesha kwamba unabii wa Isaya kwamba kutakuwa na sauti iliyopigwa kelele jangwani umekuwa kweli.</w:t>
      </w:r>
    </w:p>
    <w:p>
      <w:pPr/>
      <w:r>
        <w:rPr>
          <w:lang w:val="sw_KE" w:bidi="sw_KE"/>
        </w:rPr>
      </w:r>
      <w:r>
        <w:rPr>
          <w:lang w:val="sw_KE" w:bidi="sw_KE"/>
        </w:rPr>
        <w:t>Simamisha sauti hapa na uonyeshe kikundi chako picha ya Mto Yordani na picha ya jangwa.</w:t>
      </w:r>
    </w:p>
    <w:p>
      <w:pPr/>
      <w:r>
        <w:rPr>
          <w:lang w:val="sw_KE" w:bidi="sw_KE"/>
        </w:rPr>
      </w:r>
      <w:r>
        <w:rPr>
          <w:lang w:val="sw_KE" w:bidi="sw_KE"/>
        </w:rPr>
        <w:t>Katika tukio la pili watu wamekuja kutoka kila mahali wa Yudea na Yerusalemu. Yohana anawabatiza. Wao wanakiri dhambi zao,kugeuka kutoka kwa njia zao za zamani za kuishi na kuanza njia mpya-kumtii Mungu. Yohana anawaambia watu kwamba hivi karibuni mtu atakuja ambaye atakuwa na nguvu zaidi kuliko yeye. Yohana anazungumza kuhusu kufungua viatu vya mtu muhimu zaidi kuliko yeye. Watumishi wangefanya hivyo kwa bwana wao. Yohana anasema yeye si muhimu hata ya kutosha kufungua viatu vya mtu ambaye anakuja! Mtu huyu muhimu atabatiza watu kwa Roho Mtakatifu. Roho wa Mungu atawekwa ndani ya mioyo ya watu na akili.</w:t>
      </w:r>
    </w:p>
    <w:p>
      <w:pPr/>
      <w:r>
        <w:rPr>
          <w:lang w:val="sw_KE" w:bidi="sw_KE"/>
        </w:rPr>
      </w:r>
      <w:r>
        <w:rPr>
          <w:lang w:val="sw_KE" w:bidi="sw_KE"/>
        </w:rPr>
        <w:t>Simamisha sauti hapa na uonyeshe kikundi chako ramani ya Yudea na Yerusalemu.</w:t>
      </w:r>
    </w:p>
    <w:p>
      <w:pPr/>
      <w:r>
        <w:rPr>
          <w:lang w:val="sw_KE" w:bidi="sw_KE"/>
        </w:rPr>
      </w:r>
      <w:r>
        <w:rPr>
          <w:lang w:val="sw_KE" w:bidi="sw_KE"/>
        </w:rPr>
        <w:t>Katika tukio la tatu tunaona Yohana akibatiza Yesu. Ni muhimu kukumbuka kwamba ingawa Yesu anabatizwa,hahitaji msamaha kwa vile hajawahi kufanya chochote kibaya. Ubatizo wake ni mwanzo wa maisha yake mapya ya huduma ya umma au mafundisho na inatuonyesha kwamba Mungu anamteua kwa kazi hii. Marko anapenda kutumia sentensi fupi na hatua ya haraka ili kuelezea hadithi zake,na tunaona hii hapa. Kwanza Yesu anakuja kutoka kwa maji. Lugha ya awali si wazi kama Yesu anakuja kutoka chini ya uso wa maji,au kama anakuja kabisa kutoka kwa mto. Uwezekano zaidi,Yesu anakuja kutoka chini ya uso wa maji,lakini unapaswa kuacha hii isiyo wazi katika tafsiri yako kama inawezekana. Mara baada ya Yesu kuja kutoka kwa maji,mbingu ziraruliwa wazi. Hii haimaanishi mbingu au anga iliharibiwa,lakini badala yake ina maana walikuwa wakifungua. Kutoka kwa ufunguzi Roho Mtakatifu alikuja kama Hii inaweza kumaanisha kwamba Roho Mtakatifu alikuja katika sura ya njiwa,au Roho Mtakatifu alishuka kama njiwa anashuka chini. Ni bora kuweka tafsiri hii isiyo wazi Yesu alisikia sauti ambayo ilisema,"Wewe ni mwanangu. Ninakupenda. Ninapendezwa na wewe." Ingawa tunajua hii ni sauti ya Mungu,maandiko hayasemi sauti ni ya Unaweza kusema kitu kama,"Yesu alisikia kitu kama sauti." Yesu anaonekana kuwa mtu wa pekee kusikia sauti.</w:t>
      </w:r>
    </w:p>
    <w:p>
      <w:pPr/>
      <w:r>
        <w:rPr>
          <w:lang w:val="sw_KE" w:bidi="sw_KE"/>
        </w:rPr>
      </w:r>
      <w:r>
        <w:rPr>
          <w:lang w:val="sw_KE" w:bidi="sw_KE"/>
        </w:rPr>
        <w:t>Mara baada ya Yesu kubatizwa,Roho Mtakatifu anatuma Yesu jangwani kwa siku 40. Ingawa Roho Mtakatifu anamtuma Yesu,hii haimaanishi anamlazimisha Yesu kwenda. Yesu angejua kwamba hii ilikuwa kazi maalum Mungu ana kwa Yesu na hatua muhimu katika huduma yake.</w:t>
      </w:r>
    </w:p>
    <w:p>
      <w:pPr/>
      <w:r>
        <w:rPr>
          <w:lang w:val="sw_KE" w:bidi="sw_KE"/>
        </w:rPr>
      </w:r>
      <w:r>
        <w:rPr>
          <w:lang w:val="sw_KE" w:bidi="sw_KE"/>
        </w:rPr>
        <w:t>Jangwa ni mahali kama jangwa ambapo wanyama wa porini wanaishi na hakuna watu. Kidogo sana inakua jangwa. Katika wakati wa Yesu jangwani Shetani anajaribu au anajaribu Yesu. Majaribu ni mtihani au jaribio lililoundwa ili kuwapa watu fursa ya kufanya uovu na dhambi dhidi ya Mungu. Marko haituambii hasa jinsi Yesu anajaribiwa. Tunaambiwa kwamba malaika wako na Yesu,kumsaidia. Tena,Marko haituambii kwa njia gani malaika wanasaidia.</w:t>
      </w:r>
    </w:p>
    <w:p>
      <w:pPr/>
      <w:r>
        <w:rPr>
          <w:lang w:val="sw_KE" w:bidi="sw_KE"/>
        </w:rPr>
      </w:r>
      <w:r>
        <w:rPr>
          <w:lang w:val="sw_KE" w:bidi="sw_KE"/>
        </w:rPr>
        <w:t>Sasa kikundi lazima kusimulia hadithi,kuchora au kutumia vitu kuwa na taswira ya kifungu na uigizaji ndani yake.</w:t>
      </w:r>
      <w:r>
        <w:rPr>
          <w:lang w:val="sw_KE" w:bidi="sw_KE"/>
        </w:rPr>
      </w:r>
    </w:p>
    <w:p>
      <w:pPr>
        <w:pStyle w:val="Heading3"/>
      </w:pPr>
      <w:r>
        <w:rPr>
          <w:lang w:val="sw_KE" w:bidi="sw_KE"/>
        </w:rPr>
        <w:t>Kudhihirisha Maandiko</w:t>
      </w:r>
    </w:p>
    <w:p>
      <w:pPr/>
      <w:r>
        <w:rPr>
          <w:lang w:val="sw_KE" w:bidi="sw_KE"/>
        </w:rPr>
      </w:r>
      <w:r>
        <w:rPr>
          <w:lang w:val="sw_KE" w:bidi="sw_KE"/>
        </w:rPr>
        <w:t>Sikiliza sauti iliyorekodiwa ya Marko 1;1–13 katika tafsiri rahisi kuelewa.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Roho Mtakatifu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Shetani</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Kama kikundi igiza kifungu hiki mara mbili. Mnapaswa kuigiza kifungu hiki katika lugha yenyu.</w:t>
      </w:r>
    </w:p>
    <w:p>
      <w:pPr/>
      <w:r>
        <w:rPr>
          <w:lang w:val="sw_KE" w:bidi="sw_KE"/>
        </w:rPr>
      </w:r>
      <w:r>
        <w:rPr>
          <w:lang w:val="sw_KE" w:bidi="sw_KE"/>
        </w:rPr>
        <w:t>Kwanza,igiza hadithi bila kuwacha. Zingatia mahojiano,mtiririko,jinsi mambo yanavyo jifungua na matukio ya hadithi. Hakikisha msiruke kuigiza sehemu ngumu au muhimu za sehemu ya hadithi. Saidianeni kukumbuka kila sehemu ya hadithi.</w:t>
      </w:r>
    </w:p>
    <w:p>
      <w:pPr/>
      <w:r>
        <w:rPr>
          <w:lang w:val="sw_KE" w:bidi="sw_KE"/>
        </w:rPr>
      </w:r>
      <w:r>
        <w:rPr>
          <w:lang w:val="sw_KE" w:bidi="sw_KE"/>
        </w:rPr>
        <w:t>Simamisha sauti ya kurekodi hapa na muigize kifungu hiki.</w:t>
      </w:r>
    </w:p>
    <w:p>
      <w:pPr/>
      <w:r>
        <w:rPr>
          <w:lang w:val="sw_KE" w:bidi="sw_KE"/>
        </w:rPr>
      </w:r>
      <w:r>
        <w:rPr>
          <w:lang w:val="sw_KE" w:bidi="sw_KE"/>
        </w:rPr>
        <w:t>Kikundi lazima kiigize kifungu hiki kwa mara ya pili. Katika sehemu fulani kwenye kuigiza ,simamisha mchezo wa kuigiza na umuulize mhusika anayeigiza ,'Unasikia au kufikiri nini?' Mhusika anayeigiza yafaa kujibu kile angekihisi ama kufikiria kama angekua mhusika maalum. Alafu anzisha mchezo wa kuigiza tena.</w:t>
      </w:r>
    </w:p>
    <w:p>
      <w:pPr/>
      <w:r>
        <w:rPr>
          <w:lang w:val="sw_KE" w:bidi="sw_KE"/>
        </w:rPr>
      </w:r>
      <w:r>
        <w:rPr>
          <w:lang w:val="sw_KE" w:bidi="sw_KE"/>
        </w:rPr>
        <w:t>Simamisha sauti hii ya kurekodi hapa na muigize kifungu mara ya pili.</w:t>
      </w:r>
    </w:p>
    <w:p>
      <w:pPr/>
      <w:r>
        <w:rPr>
          <w:lang w:val="sw_KE" w:bidi="sw_KE"/>
        </w:rPr>
      </w:r>
      <w:r>
        <w:rPr>
          <w:lang w:val="sw_KE" w:bidi="sw_KE"/>
        </w:rPr>
        <w:t>Ifuatayo ni mfano wa mchezo wa kuigiza na baadhi ya majibu yawezekanayo.</w:t>
      </w:r>
    </w:p>
    <w:p>
      <w:pPr/>
      <w:r>
        <w:rPr>
          <w:lang w:val="sw_KE" w:bidi="sw_KE"/>
        </w:rPr>
      </w:r>
      <w:r>
        <w:rPr>
          <w:lang w:val="sw_KE" w:bidi="sw_KE"/>
        </w:rPr>
        <w:t>Tukio la mwanzo la hadithi hii linaweka historia. Hadithi hii inatokea jangwani. Ni utimilifu wa maandiko. Igiza Yohana akiambia umati kubatizwa,kugeuka kutoka kwa njia zao za zamani za kuishi,na kumfuata Mungu na kusamehewa kwa dhambi zao.</w:t>
      </w:r>
    </w:p>
    <w:p>
      <w:pPr/>
      <w:r>
        <w:rPr>
          <w:lang w:val="sw_KE" w:bidi="sw_KE"/>
        </w:rPr>
      </w:r>
      <w:r>
        <w:rPr>
          <w:lang w:val="sw_KE" w:bidi="sw_KE"/>
        </w:rPr>
        <w:t>Simamisha mchezo wa kuigiza hapa. Waulize wahusika wanaogiza Simoni na Andrea "Unahisi au kufikiria nini?" Watu wanaweza kujibu vitu kama "Je! Tunaweza kumwamini mtu huyu?" au "Ninasisimka kubatizwa na kusamehewa," au "Je! Mtu huyu ni nabii?" au "Mtarajiwa: Je! Masihi atakuja hivi karibuni?" Endeleza mchezo wa kuigiza.</w:t>
      </w:r>
    </w:p>
    <w:p>
      <w:pPr/>
      <w:r>
        <w:rPr>
          <w:lang w:val="sw_KE" w:bidi="sw_KE"/>
        </w:rPr>
      </w:r>
      <w:r>
        <w:rPr>
          <w:lang w:val="sw_KE" w:bidi="sw_KE"/>
        </w:rPr>
        <w:t>Igiza Yohana kubatiza watu katika mto na watu kukiri dhambi zao.</w:t>
      </w:r>
    </w:p>
    <w:p>
      <w:pPr/>
      <w:r>
        <w:rPr>
          <w:lang w:val="sw_KE" w:bidi="sw_KE"/>
        </w:rPr>
      </w:r>
      <w:r>
        <w:rPr>
          <w:lang w:val="sw_KE" w:bidi="sw_KE"/>
        </w:rPr>
        <w:t>Simamisha mchezo wa kuigiza hapa. Mwulize mhusika anayeigiza Yesu,"Unahisi au kufikiria nini?" Mtu anaweza kujibu mambo kama "Furaha kuona watu wengi sana wakisikia ujumbe wa Mungu," au"kushangaa kwa umati." Endeleza mchezo wa kuigiza.</w:t>
      </w:r>
    </w:p>
    <w:p>
      <w:pPr/>
      <w:r>
        <w:rPr>
          <w:lang w:val="sw_KE" w:bidi="sw_KE"/>
        </w:rPr>
      </w:r>
      <w:r>
        <w:rPr>
          <w:lang w:val="sw_KE" w:bidi="sw_KE"/>
        </w:rPr>
        <w:t>Igiza Yohana akiambia umati kwamba mtu anakuja ambaye ni mwenye nguvu zaidi kuliko yeye. Hatabatiza kwa maji lakini kwa Roho Mtakatifu.</w:t>
      </w:r>
    </w:p>
    <w:p>
      <w:pPr/>
      <w:r>
        <w:rPr>
          <w:lang w:val="sw_KE" w:bidi="sw_KE"/>
        </w:rPr>
      </w:r>
      <w:r>
        <w:rPr>
          <w:lang w:val="sw_KE" w:bidi="sw_KE"/>
        </w:rPr>
        <w:t>Simamisha mchezo wa kuigiza hapa. Waulize watu katika umati kile wanahisi au kufikiria. Wanaweza kujibu na vitu kama "Watakuja lini?" au "Inamaanisha nini kubatizwa na Roho Mtakatifu?" au "Je! Tunaweza kuamini kile Yohana anatuambia?" au "Ni nani mtu ambaye anakuja?" Endeleza mchezo wa kuigiza.</w:t>
      </w:r>
    </w:p>
    <w:p>
      <w:pPr/>
      <w:r>
        <w:rPr>
          <w:lang w:val="sw_KE" w:bidi="sw_KE"/>
        </w:rPr>
      </w:r>
      <w:r>
        <w:rPr>
          <w:lang w:val="sw_KE" w:bidi="sw_KE"/>
        </w:rPr>
        <w:t>Igiza Yesu akibatizwa na Yohana. Fikiria kuhusu jinsi unaweza kuigiza anga ikiraruliwa wazi na Roho Mtakatifu anakuja juu ya Yesu. Je! Unaweza kutumia vitu vyovyote ili kukusaidia taswira hii? Unaweza kurarua kipande cha nguo kwa vipande viwili ili kuonyesha anga kufunguka.</w:t>
      </w:r>
    </w:p>
    <w:p>
      <w:pPr/>
      <w:r>
        <w:rPr>
          <w:lang w:val="sw_KE" w:bidi="sw_KE"/>
        </w:rPr>
      </w:r>
      <w:r>
        <w:rPr>
          <w:lang w:val="sw_KE" w:bidi="sw_KE"/>
        </w:rPr>
        <w:t>Igiza sauti ya Mungu akizungumza na Yesu,akimwambia kwamba Yesu ni mwana wake mpendwa na anafurahia naye.</w:t>
      </w:r>
    </w:p>
    <w:p>
      <w:pPr/>
      <w:r>
        <w:rPr>
          <w:lang w:val="sw_KE" w:bidi="sw_KE"/>
        </w:rPr>
      </w:r>
      <w:r>
        <w:rPr>
          <w:lang w:val="sw_KE" w:bidi="sw_KE"/>
        </w:rPr>
        <w:t>Simamisha mchezo wa kuigiza hapa. Muulize mtu anayeigiza Yohana,"Unahisi vipi wakati huu?" Mtu anaweza kujibu,"Haifai "au" Alifurahi kwamba yuko hapa" au" Kushangaa "au" Kuchanganyikiwa-kwa nini Yesu anahitaji kubatizwa?" Muulize mtu anayeigiza Mungu,"Unahisi vipi katika wakati huu?" Mtu anaweza kujibu vitu kama,"Ninahisi upendo sana kwa mwanangu" au"Kiburi." Muulize mtu anayeigiza Yesu,"Unahisi vipi kwa wakati huu?" Mtu anaweza kujibu vitu kama,"Ni furaha sana kusikia sauti ya Mungu," au"Amefurahi sana na kazi mbele," au"Kupendwa." Endeleza mchezo wa kuigiza.</w:t>
      </w:r>
    </w:p>
    <w:p>
      <w:pPr/>
      <w:r>
        <w:rPr>
          <w:lang w:val="sw_KE" w:bidi="sw_KE"/>
        </w:rPr>
      </w:r>
      <w:r>
        <w:rPr>
          <w:lang w:val="sw_KE" w:bidi="sw_KE"/>
        </w:rPr>
        <w:t>Hatimaye,igiza Yesu anaenda jangwani kwa siku 40 ambapo anajaribiwa na Shetani. Malaika wako na Yesu kumsaidia. Fikiria kuhusu kwa njia gani malaika wanaweza kumsaidia Yesu. Marko haituambii. Marko pia haituambii kwa njia gani Shetani anajaribu Yesu.</w:t>
      </w:r>
    </w:p>
    <w:p>
      <w:pPr/>
      <w:r>
        <w:rPr>
          <w:lang w:val="sw_KE" w:bidi="sw_KE"/>
        </w:rPr>
      </w:r>
      <w:r>
        <w:rPr>
          <w:lang w:val="sw_KE" w:bidi="sw_KE"/>
        </w:rPr>
        <w:t>Simamisha mchezo wa kuigiza hapa. Mwulize mhusika anayeigiza shetani,"Unahisi au kufikiria nini?" Mtu anaweza kujibu vitu kama,"Ninaweza kumfanya Yesu anisikilize," au"Ninataka Yesu ashindwe," au"Nina nguvu zaidi kuliko mtu huyu."</w:t>
      </w:r>
    </w:p>
    <w:p>
      <w:pPr/>
      <w:r>
        <w:rPr>
          <w:lang w:val="sw_KE" w:bidi="sw_KE"/>
        </w:rPr>
      </w:r>
      <w:r>
        <w:rPr>
          <w:lang w:val="sw_KE" w:bidi="sw_KE"/>
        </w:rPr>
        <w:t>Mwishowe,uulize kikundi,"Unafikiria nini kuhusu Roho Mtakatifu anamtuma Yesu jangwani ili kujaribiwa au kujaribiwa na Shetani? Unahisi vipi kuhusu kumalizika kwa hadithi?"</w:t>
      </w:r>
      <w:r>
        <w:rPr>
          <w:lang w:val="sw_KE" w:bidi="sw_KE"/>
        </w:rPr>
      </w:r>
    </w:p>
    <w:p>
      <w:pPr>
        <w:pStyle w:val="Heading3"/>
      </w:pPr>
      <w:r>
        <w:rPr>
          <w:lang w:val="sw_KE" w:bidi="sw_KE"/>
        </w:rPr>
        <w:t>Kujaza Mapengo</w:t>
      </w:r>
    </w:p>
    <w:p>
      <w:pPr/>
      <w:r>
        <w:rPr>
          <w:lang w:val="sw_KE" w:bidi="sw_KE"/>
        </w:rPr>
      </w:r>
      <w:r>
        <w:rPr>
          <w:lang w:val="sw_KE" w:bidi="sw_KE"/>
        </w:rPr>
        <w:t>Sikiliza sauti iliyorekodiwa ya Marko 1;1–13 katika tafsiri rahisi kuelewa.</w:t>
      </w:r>
    </w:p>
    <w:p>
      <w:pPr/>
      <w:r>
        <w:rPr>
          <w:lang w:val="sw_KE" w:bidi="sw_KE"/>
        </w:rPr>
      </w:r>
      <w:r>
        <w:rPr>
          <w:lang w:val="sw_KE" w:bidi="sw_KE"/>
        </w:rPr>
        <w:t>Katika hatua hii,kikundi kitazungumzia maneno muhimu na maneno katika kifungu hiki.</w:t>
      </w:r>
    </w:p>
    <w:p>
      <w:pPr/>
      <w:r>
        <w:rPr>
          <w:lang w:val="sw_KE" w:bidi="sw_KE"/>
        </w:rPr>
      </w:r>
      <w:r>
        <w:rPr>
          <w:lang w:val="sw_KE" w:bidi="sw_KE"/>
        </w:rPr>
        <w:t xml:space="preserve">Awali,Marko alitumia neno </w:t>
      </w:r>
      <w:r>
        <w:rPr>
          <w:b/>
          <w:lang w:val="sw_KE" w:bidi="sw_KE"/>
        </w:rPr>
        <w:t>injili</w:t>
      </w:r>
      <w:r>
        <w:rPr>
          <w:lang w:val="sw_KE" w:bidi="sw_KE"/>
        </w:rPr>
        <w:t xml:space="preserve"> kumaanisha ujumbe wa Kikristo-habari njema kwamba Yesu alikuwa katika dunia hii,alikufa kwa dhambi zetu na alifufuliwa kutoka kwa wafu. Marko alipenda neno hili "injili" na alitumia mara nyingi katika kitabu chake. Alifurahi kuhusu ujumbe wa Yesu.</w:t>
      </w:r>
    </w:p>
    <w:p>
      <w:pPr/>
      <w:r>
        <w:rPr>
          <w:lang w:val="sw_KE" w:bidi="sw_KE"/>
        </w:rPr>
      </w:r>
      <w:r>
        <w:rPr>
          <w:lang w:val="sw_KE" w:bidi="sw_KE"/>
        </w:rPr>
        <w:t xml:space="preserve">Simamia hapa na kujadili kama kikundi ni neno gani au maneno ambayo utatumia kwa injili. Tazama neno </w:t>
      </w:r>
      <w:r>
        <w:rPr>
          <w:b/>
          <w:lang w:val="sw_KE" w:bidi="sw_KE"/>
        </w:rPr>
        <w:t>kuamini</w:t>
      </w:r>
      <w:r>
        <w:rPr>
          <w:lang w:val="sw_KE" w:bidi="sw_KE"/>
        </w:rPr>
        <w:t xml:space="preserve"> katika orodha ya maeneno na maelezo yake. Simamisha sauti hii hapa.</w:t>
      </w:r>
    </w:p>
    <w:p>
      <w:pPr/>
      <w:r>
        <w:rPr>
          <w:lang w:val="sw_KE" w:bidi="sw_KE"/>
        </w:rPr>
      </w:r>
      <w:r>
        <w:rPr>
          <w:lang w:val="sw_KE" w:bidi="sw_KE"/>
        </w:rPr>
        <w:t xml:space="preserve">Marko alisema kwamba hii ilikuwa injili,au habari njema kuhusu Yesu </w:t>
      </w:r>
      <w:r>
        <w:rPr>
          <w:b/>
          <w:lang w:val="sw_KE" w:bidi="sw_KE"/>
        </w:rPr>
        <w:t>Masihi</w:t>
      </w:r>
      <w:r>
        <w:rPr>
          <w:lang w:val="sw_KE" w:bidi="sw_KE"/>
        </w:rPr>
        <w:t xml:space="preserve">, Mwana </w:t>
      </w:r>
      <w:r>
        <w:rPr>
          <w:b/>
          <w:lang w:val="sw_KE" w:bidi="sw_KE"/>
        </w:rPr>
        <w:t>wa Mungu</w:t>
      </w:r>
      <w:r>
        <w:rPr>
          <w:lang w:val="sw_KE" w:bidi="sw_KE"/>
        </w:rPr>
        <w:t xml:space="preserve">. Jina Yesu linamaanisha "Mungu anaokoa." "Kristo" ni neno la Kigiriki kwa neno la Kiebrania "Masihi," na inamaanisha mtu ambaye Mungu amemtia mafuta,au kuteuliwa kwa kazi maalum. Katika Agano la Kale,manabii,makuhani,na </w:t>
      </w:r>
      <w:r>
        <w:rPr>
          <w:b/>
          <w:lang w:val="sw_KE" w:bidi="sw_KE"/>
        </w:rPr>
        <w:t>wafalme</w:t>
      </w:r>
      <w:r>
        <w:rPr>
          <w:lang w:val="sw_KE" w:bidi="sw_KE"/>
        </w:rPr>
        <w:t xml:space="preserve"> walitiwa mafuta kwa kazi maalum. Yesu ni vitu vyote vile,lakini Marko anastahili kuona Yesu kama mfalme aliyechaguliwa na Mungu kwa kazi maalum.</w:t>
      </w:r>
    </w:p>
    <w:p>
      <w:pPr/>
      <w:r>
        <w:rPr>
          <w:lang w:val="sw_KE" w:bidi="sw_KE"/>
        </w:rPr>
      </w:r>
      <w:r>
        <w:rPr>
          <w:lang w:val="sw_KE" w:bidi="sw_KE"/>
        </w:rPr>
        <w:t xml:space="preserve">Simamia hapa na kujadili kama kikundi ni neno gani au maneno ambayo utatumia kwa ufalme wa Mungu. Angalia </w:t>
      </w:r>
      <w:r>
        <w:rPr>
          <w:b/>
          <w:lang w:val="sw_KE" w:bidi="sw_KE"/>
        </w:rPr>
        <w:t>Masihi</w:t>
      </w:r>
      <w:r>
        <w:rPr>
          <w:lang w:val="sw_KE" w:bidi="sw_KE"/>
        </w:rPr>
        <w:t xml:space="preserve"> au </w:t>
      </w:r>
      <w:r>
        <w:rPr>
          <w:b/>
          <w:lang w:val="sw_KE" w:bidi="sw_KE"/>
        </w:rPr>
        <w:t>Kristo</w:t>
      </w:r>
      <w:r>
        <w:rPr>
          <w:lang w:val="sw_KE" w:bidi="sw_KE"/>
        </w:rPr>
        <w:t xml:space="preserve"> katika Orodha ya Mwalimu kwa maelezo zaidi. Simamisha sauti hii hapa.</w:t>
      </w:r>
    </w:p>
    <w:p>
      <w:pPr/>
      <w:r>
        <w:rPr>
          <w:lang w:val="sw_KE" w:bidi="sw_KE"/>
        </w:rPr>
      </w:r>
      <w:r>
        <w:rPr>
          <w:lang w:val="sw_KE" w:bidi="sw_KE"/>
        </w:rPr>
        <w:t xml:space="preserve">Katika Agano Jipya neno la kipekee </w:t>
      </w:r>
      <w:r>
        <w:rPr>
          <w:b/>
          <w:lang w:val="sw_KE" w:bidi="sw_KE"/>
        </w:rPr>
        <w:t>Mwana wa Mungu</w:t>
      </w:r>
      <w:r>
        <w:rPr>
          <w:lang w:val="sw_KE" w:bidi="sw_KE"/>
        </w:rPr>
        <w:t xml:space="preserve"> anaonyesha uhusiano wa kipekee wa Yesu kwa Mungu wa kweli-Yesu ni mpendwa maalum wa Mungu. Yesu na Mungu wana uhusiano maalum,kama kati ya baba na mwanawe. Hii ni kichwa ambacho kinarejelea Yesu wote kuwa Mungu na kuwa katika uhusiano wa karibu na Mungu Baba. Neno hili pia linamaanisha kwamba Yesu-aitwaye Mwana wa Mungu-ni Masihi,au mwokozi aliyechaguliwa wa Mungu alitabiri kuhusu katika Agano la Kale.</w:t>
      </w:r>
    </w:p>
    <w:p>
      <w:pPr/>
      <w:r>
        <w:rPr>
          <w:lang w:val="sw_KE" w:bidi="sw_KE"/>
        </w:rPr>
      </w:r>
      <w:r>
        <w:rPr>
          <w:lang w:val="sw_KE" w:bidi="sw_KE"/>
        </w:rPr>
        <w:t xml:space="preserve">Simamia hapa na kujadili kama kikundi ni neno gani au maneno ambayo utatumia kwa </w:t>
      </w:r>
      <w:r>
        <w:rPr>
          <w:b/>
          <w:lang w:val="sw_KE" w:bidi="sw_KE"/>
        </w:rPr>
        <w:t>ufalme wa Mungu</w:t>
      </w:r>
      <w:r>
        <w:rPr>
          <w:lang w:val="sw_KE" w:bidi="sw_KE"/>
        </w:rPr>
        <w:t xml:space="preserve">. Kwa habari zaidi kuhusu </w:t>
      </w:r>
      <w:r>
        <w:rPr>
          <w:b/>
          <w:lang w:val="sw_KE" w:bidi="sw_KE"/>
        </w:rPr>
        <w:t>Mwana wa Mungu</w:t>
      </w:r>
      <w:r>
        <w:rPr>
          <w:lang w:val="sw_KE" w:bidi="sw_KE"/>
        </w:rPr>
        <w:t>,rejelea Faharasa kuu. Simamisha sauti hii hapa.</w:t>
      </w:r>
    </w:p>
    <w:p>
      <w:pPr/>
      <w:r>
        <w:rPr>
          <w:lang w:val="sw_KE" w:bidi="sw_KE"/>
        </w:rPr>
      </w:r>
      <w:r>
        <w:rPr>
          <w:lang w:val="sw_KE" w:bidi="sw_KE"/>
        </w:rPr>
        <w:t xml:space="preserve">Marko anatuambia kile Isaya </w:t>
      </w:r>
      <w:r>
        <w:rPr>
          <w:b/>
          <w:lang w:val="sw_KE" w:bidi="sw_KE"/>
        </w:rPr>
        <w:t>nabii</w:t>
      </w:r>
      <w:r>
        <w:rPr>
          <w:lang w:val="sw_KE" w:bidi="sw_KE"/>
        </w:rPr>
        <w:t xml:space="preserve"> alizungumza kuhusu miaka mingi kabla. Chagua neno kwa nabii ambayo inaelezea kwa kutosha kazi ya nabii. Nabii:</w:t>
      </w:r>
    </w:p>
    <w:p>
      <w:pPr>
        <w:pStyle w:val="ListBullet"/>
        <w:spacing w:line="240" w:lineRule="auto"/>
        <w:ind w:left="720"/>
      </w:pPr>
      <w:r>
        <w:rPr>
          <w:lang w:val="sw_KE" w:bidi="sw_KE"/>
        </w:rPr>
      </w:r>
      <w:r>
        <w:rPr>
          <w:lang w:val="sw_KE" w:bidi="sw_KE"/>
        </w:rPr>
        <w:t>anapata wito na ujumbe kutoka kwa Mungu</w:t>
      </w:r>
    </w:p>
    <w:p>
      <w:pPr>
        <w:pStyle w:val="ListBullet"/>
        <w:spacing w:line="240" w:lineRule="auto"/>
        <w:ind w:left="720"/>
      </w:pPr>
      <w:r>
        <w:rPr>
          <w:lang w:val="sw_KE" w:bidi="sw_KE"/>
        </w:rPr>
      </w:r>
      <w:r>
        <w:rPr>
          <w:lang w:val="sw_KE" w:bidi="sw_KE"/>
        </w:rPr>
        <w:t>inachukua ujumbe wa Mungu kwa watu</w:t>
      </w:r>
    </w:p>
    <w:p>
      <w:pPr>
        <w:pStyle w:val="ListBullet"/>
        <w:spacing w:line="240" w:lineRule="auto"/>
        <w:ind w:left="720"/>
      </w:pPr>
      <w:r>
        <w:rPr>
          <w:lang w:val="sw_KE" w:bidi="sw_KE"/>
        </w:rPr>
      </w:r>
      <w:r>
        <w:rPr>
          <w:lang w:val="sw_KE" w:bidi="sw_KE"/>
        </w:rPr>
        <w:t>anajua kwamba kazi yake muhimu zaidi ni kuleta Neno au ujumbe wa Mungu kwa watu</w:t>
      </w:r>
    </w:p>
    <w:p>
      <w:pPr/>
      <w:r>
        <w:rPr>
          <w:lang w:val="sw_KE" w:bidi="sw_KE"/>
        </w:rPr>
      </w:r>
      <w:r>
        <w:rPr>
          <w:lang w:val="sw_KE" w:bidi="sw_KE"/>
        </w:rPr>
        <w:t xml:space="preserve">Simamia hapa na kujadili kama kikundi ni neno gani au maneno ambayo utatumia kwa nabii. Kwa habari zaidi kuhusu </w:t>
      </w:r>
      <w:r>
        <w:rPr>
          <w:b/>
          <w:lang w:val="sw_KE" w:bidi="sw_KE"/>
        </w:rPr>
        <w:t>nabii</w:t>
      </w:r>
      <w:r>
        <w:rPr>
          <w:lang w:val="sw_KE" w:bidi="sw_KE"/>
        </w:rPr>
        <w:t xml:space="preserve"> rejelea Faharasa Kuu. Simamisha sauti hii hapa.</w:t>
      </w:r>
    </w:p>
    <w:p>
      <w:pPr/>
      <w:r>
        <w:rPr>
          <w:lang w:val="sw_KE" w:bidi="sw_KE"/>
        </w:rPr>
      </w:r>
      <w:r>
        <w:rPr>
          <w:lang w:val="sw_KE" w:bidi="sw_KE"/>
        </w:rPr>
        <w:t xml:space="preserve">Isaya anasema mtu atakuja kama sauti </w:t>
      </w:r>
      <w:r>
        <w:rPr>
          <w:b/>
          <w:lang w:val="sw_KE" w:bidi="sw_KE"/>
        </w:rPr>
        <w:t>jangwa</w:t>
      </w:r>
      <w:r>
        <w:rPr>
          <w:lang w:val="sw_KE" w:bidi="sw_KE"/>
        </w:rPr>
        <w:t>. "Jangwa" linatumiwa mara nyingi katika Marko na inahusu eneo la ardhi karibu na Mto Yordani ambapo hakuna mtu aliishi na kukua kidogo sana. Katika Biblia,Mungu mara nyingi anakutana na watu wake katika aina hizi za maeneo. Tunaona kwamba katika hadithi hii-Mungu anasema atamtuma mjumbe wake jangwani,Yohana anahubiri jangwani,na Yesu anatumwa jangwani ili kujaribiwa.</w:t>
      </w:r>
    </w:p>
    <w:p>
      <w:pPr/>
      <w:r>
        <w:rPr>
          <w:lang w:val="sw_KE" w:bidi="sw_KE"/>
        </w:rPr>
      </w:r>
      <w:r>
        <w:rPr>
          <w:lang w:val="sw_KE" w:bidi="sw_KE"/>
        </w:rPr>
        <w:t xml:space="preserve">Simamia hapa na uangalie picha ya jangwa / jangwani kama kikundi. Jadili ni neno gani halisi utatumia badala ya jagwa. Kwa habari zaidi kuhusu </w:t>
      </w:r>
      <w:r>
        <w:rPr>
          <w:b/>
          <w:lang w:val="sw_KE" w:bidi="sw_KE"/>
        </w:rPr>
        <w:t>jangwani</w:t>
      </w:r>
      <w:r>
        <w:rPr>
          <w:lang w:val="sw_KE" w:bidi="sw_KE"/>
        </w:rPr>
        <w:t xml:space="preserve"> rejelea Faharasa Kuu. Simamisha sauti hii hapa.</w:t>
      </w:r>
    </w:p>
    <w:p>
      <w:pPr/>
      <w:r>
        <w:rPr>
          <w:lang w:val="sw_KE" w:bidi="sw_KE"/>
        </w:rPr>
      </w:r>
      <w:r>
        <w:rPr>
          <w:lang w:val="sw_KE" w:bidi="sw_KE"/>
        </w:rPr>
        <w:t xml:space="preserve">Sauti itawaambia watu kuandaa njia kwa </w:t>
      </w:r>
      <w:r>
        <w:rPr>
          <w:b/>
          <w:lang w:val="sw_KE" w:bidi="sw_KE"/>
        </w:rPr>
        <w:t>Bwana</w:t>
      </w:r>
      <w:r>
        <w:rPr>
          <w:lang w:val="sw_KE" w:bidi="sw_KE"/>
        </w:rPr>
        <w:t>. Bwana ni cheo cha heshima kwa bwana,na katika kesi hii pia inahusu Mungu mwenyewe.</w:t>
      </w:r>
    </w:p>
    <w:p>
      <w:pPr/>
      <w:r>
        <w:rPr>
          <w:lang w:val="sw_KE" w:bidi="sw_KE"/>
        </w:rPr>
      </w:r>
      <w:r>
        <w:rPr>
          <w:lang w:val="sw_KE" w:bidi="sw_KE"/>
        </w:rPr>
        <w:t xml:space="preserve">Simamia hapa na kujadili kama kikundi ni neno gani au maneno ambayo utatumia kwa ufalme wa Mungu. Kwa habari zaidi kuhusu </w:t>
      </w:r>
      <w:r>
        <w:rPr>
          <w:b/>
          <w:lang w:val="sw_KE" w:bidi="sw_KE"/>
        </w:rPr>
        <w:t>Bwana</w:t>
      </w:r>
      <w:r>
        <w:rPr>
          <w:lang w:val="sw_KE" w:bidi="sw_KE"/>
        </w:rPr>
        <w:t xml:space="preserve"> rejelea Faharasa Kuu. Simamisha sauti hii hapa.</w:t>
      </w:r>
    </w:p>
    <w:p>
      <w:pPr/>
      <w:r>
        <w:rPr>
          <w:lang w:val="sw_KE" w:bidi="sw_KE"/>
        </w:rPr>
      </w:r>
      <w:r>
        <w:rPr>
          <w:lang w:val="sw_KE" w:bidi="sw_KE"/>
        </w:rPr>
        <w:t xml:space="preserve">Yohana alihubiri </w:t>
      </w:r>
      <w:r>
        <w:rPr>
          <w:b/>
          <w:lang w:val="sw_KE" w:bidi="sw_KE"/>
        </w:rPr>
        <w:t>ubatizo</w:t>
      </w:r>
      <w:r>
        <w:rPr>
          <w:lang w:val="sw_KE" w:bidi="sw_KE"/>
        </w:rPr>
        <w:t xml:space="preserve"> wa toba. Ubatizo ulikuwa kuosha kwa maji ili kuashiria kusafisha kwa dhambi. Watu wa Kiyahudi walifanya hii kwa wenyewe ili kuonyesha kwamba walikuwa wakijitubu kwa dhambi zao. Katika kesi hii,Yohana aliwafanya wengine kuonyesha hii. Baadaye katika Agano Jipya,ubatizo ulikuwa ishara ya mazishi ya Yesu na ufufuo,na kifo chetu kwa maisha yetu ya zamani na maisha mapya tunayo na Yesu. </w:t>
      </w:r>
      <w:r>
        <w:rPr>
          <w:b/>
          <w:lang w:val="sw_KE" w:bidi="sw_KE"/>
        </w:rPr>
        <w:t>Toba</w:t>
      </w:r>
      <w:r>
        <w:rPr>
          <w:lang w:val="sw_KE" w:bidi="sw_KE"/>
        </w:rPr>
        <w:t xml:space="preserve"> ina maana kugeuka kutoka kwa dhambi zako na kugeuka kwa Mungu,na kuanza kuishi maisha mapya katika kufuata njia za Mungu. Yohana alikuwa wazi kwamba toba inasababisha kwa njia mpya ya maisha.</w:t>
      </w:r>
    </w:p>
    <w:p>
      <w:pPr/>
      <w:r>
        <w:rPr>
          <w:lang w:val="sw_KE" w:bidi="sw_KE"/>
        </w:rPr>
      </w:r>
      <w:r>
        <w:rPr>
          <w:lang w:val="sw_KE" w:bidi="sw_KE"/>
        </w:rPr>
        <w:t xml:space="preserve">Simamia hapa na kujadili kama kikundi ni neno gani au maneno ambayo utatumia kwa ubatizo na toba. Tazama neno </w:t>
      </w:r>
      <w:r>
        <w:rPr>
          <w:b/>
          <w:lang w:val="sw_KE" w:bidi="sw_KE"/>
        </w:rPr>
        <w:t>kuamini</w:t>
      </w:r>
      <w:r>
        <w:rPr>
          <w:lang w:val="sw_KE" w:bidi="sw_KE"/>
        </w:rPr>
        <w:t xml:space="preserve"> katika </w:t>
      </w:r>
      <w:r>
        <w:rPr>
          <w:b/>
          <w:lang w:val="sw_KE" w:bidi="sw_KE"/>
        </w:rPr>
        <w:t>orodha</w:t>
      </w:r>
      <w:r>
        <w:rPr>
          <w:lang w:val="sw_KE" w:bidi="sw_KE"/>
        </w:rPr>
        <w:t xml:space="preserve"> ya maeneno na maelezo yake. Simamisha sauti hii hapa.</w:t>
      </w:r>
    </w:p>
    <w:p>
      <w:pPr/>
      <w:r>
        <w:rPr>
          <w:lang w:val="sw_KE" w:bidi="sw_KE"/>
        </w:rPr>
      </w:r>
      <w:r>
        <w:rPr>
          <w:lang w:val="sw_KE" w:bidi="sw_KE"/>
        </w:rPr>
        <w:t xml:space="preserve">Yohana anasema kwamba ubatizo wake </w:t>
      </w:r>
      <w:r>
        <w:rPr>
          <w:b/>
          <w:lang w:val="sw_KE" w:bidi="sw_KE"/>
        </w:rPr>
        <w:t>unaonyesha</w:t>
      </w:r>
      <w:r>
        <w:rPr>
          <w:lang w:val="sw_KE" w:bidi="sw_KE"/>
        </w:rPr>
        <w:t xml:space="preserve"> msamaha wa </w:t>
      </w:r>
      <w:r>
        <w:rPr>
          <w:b/>
          <w:lang w:val="sw_KE" w:bidi="sw_KE"/>
        </w:rPr>
        <w:t>Mungu</w:t>
      </w:r>
      <w:r>
        <w:rPr>
          <w:lang w:val="sw_KE" w:bidi="sw_KE"/>
        </w:rPr>
        <w:t xml:space="preserve">. </w:t>
      </w:r>
      <w:r>
        <w:rPr>
          <w:b/>
          <w:lang w:val="sw_KE" w:bidi="sw_KE"/>
        </w:rPr>
        <w:t>Msamaha</w:t>
      </w:r>
      <w:r>
        <w:rPr>
          <w:lang w:val="sw_KE" w:bidi="sw_KE"/>
        </w:rPr>
        <w:t xml:space="preserve"> unahusisha watu wawili,mmoja ambaye amefanya kitu kibaya kwa mwingine. Katika msamaha,yule ambaye aliharibiwa anaweka kando haki zake na haumwadhibu mwingine kama anastahili. Hatafuti kulipiza kisasi. Ikiwa mwingine anatubu ya tabia yake na anakubali msamaha,uhusiano kati ya wawili unarejeshwa na hatia inaondolewa. Na Mungu,msamaha unapatikana kwa wote ambao wanaacha kufanya uovu na kugeuka kwa Mungu. Kisha Mungu anarudisha uhusiano wake na wao. Hapa ni baadhi ya njia Agano Jipya linaelezea "msamaha." Lugha yako inaweza kuwa na njia sawa ya kuelezea msamaha. Ikiwa ni hivyo,unaweza kutumia hiyo kuunda picha ya neno kwa wasikilizaji wako.</w:t>
      </w:r>
    </w:p>
    <w:p>
      <w:pPr>
        <w:pStyle w:val="ListBullet"/>
        <w:spacing w:line="240" w:lineRule="auto"/>
        <w:ind w:left="720"/>
      </w:pPr>
      <w:r>
        <w:rPr>
          <w:lang w:val="sw_KE" w:bidi="sw_KE"/>
        </w:rPr>
      </w:r>
      <w:r>
        <w:rPr>
          <w:lang w:val="sw_KE" w:bidi="sw_KE"/>
        </w:rPr>
        <w:t>kuondoa dhambi za mtu</w:t>
      </w:r>
    </w:p>
    <w:p>
      <w:pPr>
        <w:pStyle w:val="ListBullet"/>
        <w:spacing w:line="240" w:lineRule="auto"/>
        <w:ind w:left="720"/>
      </w:pPr>
      <w:r>
        <w:rPr>
          <w:lang w:val="sw_KE" w:bidi="sw_KE"/>
        </w:rPr>
      </w:r>
      <w:r>
        <w:rPr>
          <w:lang w:val="sw_KE" w:bidi="sw_KE"/>
        </w:rPr>
        <w:t>kuinua dhambi za mtu</w:t>
      </w:r>
    </w:p>
    <w:p>
      <w:pPr>
        <w:pStyle w:val="ListBullet"/>
        <w:spacing w:line="240" w:lineRule="auto"/>
        <w:ind w:left="720"/>
      </w:pPr>
      <w:r>
        <w:rPr>
          <w:lang w:val="sw_KE" w:bidi="sw_KE"/>
        </w:rPr>
      </w:r>
      <w:r>
        <w:rPr>
          <w:lang w:val="sw_KE" w:bidi="sw_KE"/>
        </w:rPr>
        <w:t>kufungua,kutolewa</w:t>
      </w:r>
    </w:p>
    <w:p>
      <w:pPr>
        <w:pStyle w:val="ListBullet"/>
        <w:spacing w:line="240" w:lineRule="auto"/>
        <w:ind w:left="720"/>
      </w:pPr>
      <w:r>
        <w:rPr>
          <w:lang w:val="sw_KE" w:bidi="sw_KE"/>
        </w:rPr>
      </w:r>
      <w:r>
        <w:rPr>
          <w:lang w:val="sw_KE" w:bidi="sw_KE"/>
        </w:rPr>
        <w:t>kutupa mbali</w:t>
      </w:r>
    </w:p>
    <w:p>
      <w:pPr>
        <w:pStyle w:val="ListBullet"/>
        <w:spacing w:line="240" w:lineRule="auto"/>
        <w:ind w:left="720"/>
      </w:pPr>
      <w:r>
        <w:rPr>
          <w:lang w:val="sw_KE" w:bidi="sw_KE"/>
        </w:rPr>
      </w:r>
      <w:r>
        <w:rPr>
          <w:lang w:val="sw_KE" w:bidi="sw_KE"/>
        </w:rPr>
        <w:t>kufunika</w:t>
      </w:r>
    </w:p>
    <w:p>
      <w:pPr>
        <w:pStyle w:val="ListBullet"/>
        <w:spacing w:line="240" w:lineRule="auto"/>
        <w:ind w:left="720"/>
      </w:pPr>
      <w:r>
        <w:rPr>
          <w:lang w:val="sw_KE" w:bidi="sw_KE"/>
        </w:rPr>
      </w:r>
      <w:r>
        <w:rPr>
          <w:lang w:val="sw_KE" w:bidi="sw_KE"/>
        </w:rPr>
        <w:t>kupita kwa</w:t>
      </w:r>
    </w:p>
    <w:p>
      <w:pPr>
        <w:pStyle w:val="ListBullet"/>
        <w:spacing w:line="240" w:lineRule="auto"/>
        <w:ind w:left="720"/>
      </w:pPr>
      <w:r>
        <w:rPr>
          <w:lang w:val="sw_KE" w:bidi="sw_KE"/>
        </w:rPr>
      </w:r>
      <w:r>
        <w:rPr>
          <w:lang w:val="sw_KE" w:bidi="sw_KE"/>
        </w:rPr>
        <w:t>kuondoa tu</w:t>
      </w:r>
    </w:p>
    <w:p>
      <w:pPr>
        <w:pStyle w:val="ListBullet"/>
        <w:spacing w:line="240" w:lineRule="auto"/>
        <w:ind w:left="720"/>
      </w:pPr>
      <w:r>
        <w:rPr>
          <w:lang w:val="sw_KE" w:bidi="sw_KE"/>
        </w:rPr>
      </w:r>
      <w:r>
        <w:rPr>
          <w:lang w:val="sw_KE" w:bidi="sw_KE"/>
        </w:rPr>
        <w:t>kugeuka mtu nyuma</w:t>
      </w:r>
    </w:p>
    <w:p>
      <w:pPr/>
      <w:r>
        <w:rPr>
          <w:lang w:val="sw_KE" w:bidi="sw_KE"/>
        </w:rPr>
      </w:r>
      <w:r>
        <w:rPr>
          <w:lang w:val="sw_KE" w:bidi="sw_KE"/>
        </w:rPr>
        <w:t>Chombo cha Kufundisha: Katika lugha moja ya Afrika Magharibi,wakati Mungu anamsamehe mtu,"anahata" dhambi zao mbali kabisa ili kwamba hawako tena. Jaribu kuwa na timu ya kutafsiri au kuigiza tukio ambapo mtu anamsamehe mtu mwingine. Tazama ni vitendo gani wanavyofanya kuonyesha msamaha. Waulize watafsiri kuelezea hisia za kila mmoja wa wahusika katika tukio.</w:t>
      </w:r>
    </w:p>
    <w:p>
      <w:pPr/>
      <w:r>
        <w:rPr>
          <w:lang w:val="sw_KE" w:bidi="sw_KE"/>
        </w:rPr>
      </w:r>
      <w:r>
        <w:rPr>
          <w:b/>
          <w:lang w:val="sw_KE" w:bidi="sw_KE"/>
        </w:rPr>
        <w:t>Dhambi</w:t>
      </w:r>
      <w:r>
        <w:rPr>
          <w:lang w:val="sw_KE" w:bidi="sw_KE"/>
        </w:rPr>
        <w:t xml:space="preserve"> inahusu tendo la kuasi kwa Mungu. Kuwa na uhakika kwamba neno unalotumia hapa haimaanishi kwamba mtu ameshindwa kufanya tendo la kidini kama sala ya kiibada au kufuata sheria fulani za kidini.</w:t>
      </w:r>
    </w:p>
    <w:p>
      <w:pPr/>
      <w:r>
        <w:rPr>
          <w:lang w:val="sw_KE" w:bidi="sw_KE"/>
        </w:rPr>
      </w:r>
      <w:r>
        <w:rPr>
          <w:lang w:val="sw_KE" w:bidi="sw_KE"/>
        </w:rPr>
        <w:t xml:space="preserve">Simamia hapa na kujadili kama kikundi ni neno gani au maneno ambayo utatumia kwa dhambi. Tazama neno </w:t>
      </w:r>
      <w:r>
        <w:rPr>
          <w:b/>
          <w:lang w:val="sw_KE" w:bidi="sw_KE"/>
        </w:rPr>
        <w:t>dhambi</w:t>
      </w:r>
      <w:r>
        <w:rPr>
          <w:lang w:val="sw_KE" w:bidi="sw_KE"/>
        </w:rPr>
        <w:t xml:space="preserve"> katika orodha ya maeneno na maelezo yake. Simamisha sauti hii hapa.</w:t>
      </w:r>
    </w:p>
    <w:p>
      <w:pPr/>
      <w:r>
        <w:rPr>
          <w:lang w:val="sw_KE" w:bidi="sw_KE"/>
        </w:rPr>
      </w:r>
      <w:r>
        <w:rPr>
          <w:lang w:val="sw_KE" w:bidi="sw_KE"/>
        </w:rPr>
        <w:t xml:space="preserve">Yohana anasema kwamba mtu ambaye anakuja atabatiza watu na </w:t>
      </w:r>
      <w:r>
        <w:rPr>
          <w:b/>
          <w:lang w:val="sw_KE" w:bidi="sw_KE"/>
        </w:rPr>
        <w:t>Roho Mtakatifu</w:t>
      </w:r>
      <w:r>
        <w:rPr>
          <w:lang w:val="sw_KE" w:bidi="sw_KE"/>
        </w:rPr>
        <w:t xml:space="preserve"> wa Mungu. Roho Mtakatifu ni Roho wa Mungu ambaye anawapa watu ili kuwapa vifaa na kuwepo kwake,hekima,mamlaka,na nguvu. Katika Agano la Kale,neno la Kiebrania kwa roho linaweza kuwa na maana ya kimwili "upepo" au"pumzi." Inaweza pia kumaanisha "nguvu" au"mamlaka" ambayo Mungu anampa mtu kufanya vitu vya ajabu. Mungu anawapa watu zawadi wakati Roho wa Mungu (au Roho wa Mungu) anakuja ndani (au kuingia) mtu. Mungu aliwapa wafalme Roho wake wakati alipowatia mafuta kuwa wafalme na kuwapa hekima maalum na nguvu kutoka kwa Mungu. Roho wa Mungu anawapa watu vifaa kufanya kitu. Kwa mfano,mtu anaweza kuulizwa kubeba ujumbe kutoka kwa Mungu kwa mtu.</w:t>
      </w:r>
    </w:p>
    <w:p>
      <w:pPr/>
      <w:r>
        <w:rPr>
          <w:lang w:val="sw_KE" w:bidi="sw_KE"/>
        </w:rPr>
      </w:r>
      <w:r>
        <w:rPr>
          <w:lang w:val="sw_KE" w:bidi="sw_KE"/>
        </w:rPr>
        <w:t xml:space="preserve">Katika Agano Jipya dhana ya takatifu </w:t>
      </w:r>
      <w:r>
        <w:rPr>
          <w:b/>
          <w:lang w:val="sw_KE" w:bidi="sw_KE"/>
        </w:rPr>
        <w:t>inahusu</w:t>
      </w:r>
      <w:r>
        <w:rPr>
          <w:lang w:val="sw_KE" w:bidi="sw_KE"/>
        </w:rPr>
        <w:t xml:space="preserve"> watu au vitu ambavyo ni vya Mungu,wamejitolea kwake,au ni kama yeye.</w:t>
      </w:r>
    </w:p>
    <w:p>
      <w:pPr/>
      <w:r>
        <w:rPr>
          <w:lang w:val="sw_KE" w:bidi="sw_KE"/>
        </w:rPr>
      </w:r>
      <w:r>
        <w:rPr>
          <w:lang w:val="sw_KE" w:bidi="sw_KE"/>
        </w:rPr>
        <w:t xml:space="preserve">Ikiwa neno </w:t>
      </w:r>
      <w:r>
        <w:rPr>
          <w:b/>
          <w:lang w:val="sw_KE" w:bidi="sw_KE"/>
        </w:rPr>
        <w:t>Roho</w:t>
      </w:r>
      <w:r>
        <w:rPr>
          <w:lang w:val="sw_KE" w:bidi="sw_KE"/>
        </w:rPr>
        <w:t xml:space="preserve"> ni vigumu kutafsiri,au kama wazo la </w:t>
      </w:r>
      <w:r>
        <w:rPr>
          <w:b/>
          <w:lang w:val="sw_KE" w:bidi="sw_KE"/>
        </w:rPr>
        <w:t>Roho wa Mungu</w:t>
      </w:r>
      <w:r>
        <w:rPr>
          <w:lang w:val="sw_KE" w:bidi="sw_KE"/>
        </w:rPr>
        <w:t xml:space="preserve"> linawafanya watu kufikiria kwamba kuna Mungu zaidi ya mmoja,unaweza kuhitaji kutafsiri neno kwa kutaja kile anachofanya au kile kinachotoa. Mfano mmoja wa njia ya kutafsiri neno "Roho wa Mungu" ni"nguvu ya Mungu."</w:t>
      </w:r>
    </w:p>
    <w:p>
      <w:pPr/>
      <w:r>
        <w:rPr>
          <w:lang w:val="sw_KE" w:bidi="sw_KE"/>
        </w:rPr>
      </w:r>
      <w:r>
        <w:rPr>
          <w:lang w:val="sw_KE" w:bidi="sw_KE"/>
        </w:rPr>
        <w:t xml:space="preserve">Simamia hapa na kujadili kama kikundi ni neno gani au maneno ambayo utatumia kwa roho mtakatifu. Tazama neno </w:t>
      </w:r>
      <w:r>
        <w:rPr>
          <w:b/>
          <w:lang w:val="sw_KE" w:bidi="sw_KE"/>
        </w:rPr>
        <w:t>kuamini katika</w:t>
      </w:r>
      <w:r>
        <w:rPr>
          <w:lang w:val="sw_KE" w:bidi="sw_KE"/>
        </w:rPr>
        <w:t xml:space="preserve"> orodha ya maeneno na maelezo yake. Simamisha sauti hii hapa.</w:t>
      </w:r>
    </w:p>
    <w:p>
      <w:pPr/>
      <w:r>
        <w:rPr>
          <w:lang w:val="sw_KE" w:bidi="sw_KE"/>
        </w:rPr>
      </w:r>
      <w:r>
        <w:rPr>
          <w:lang w:val="sw_KE" w:bidi="sw_KE"/>
        </w:rPr>
        <w:t xml:space="preserve">Wakati "mbingu inararuliwa wazi," neno moja linatumiwa kwa kutora kama </w:t>
      </w:r>
      <w:r>
        <w:rPr>
          <w:b/>
          <w:lang w:val="sw_KE" w:bidi="sw_KE"/>
        </w:rPr>
        <w:t>ingetumiwa</w:t>
      </w:r>
      <w:r>
        <w:rPr>
          <w:lang w:val="sw_KE" w:bidi="sw_KE"/>
        </w:rPr>
        <w:t xml:space="preserve"> kwa kupasua kipande cha nguo. Hii inaonyesha kwamba mahali ambapo Mungu anaishi imefunguliwa wazi sana kwa dunia kwa njia karibu ya vurugu. Mungu anapatikana tena baada ya mamia ya miaka ya ukimya. Ikiwa unahitaji kusema kwamba anga ilifungua badala ya mbingu hiyo kufunguliwa,unaweza.</w:t>
      </w:r>
    </w:p>
    <w:p>
      <w:pPr/>
      <w:r>
        <w:rPr>
          <w:lang w:val="sw_KE" w:bidi="sw_KE"/>
        </w:rPr>
      </w:r>
      <w:r>
        <w:rPr>
          <w:lang w:val="sw_KE" w:bidi="sw_KE"/>
        </w:rPr>
        <w:t xml:space="preserve">Sauti kutoka </w:t>
      </w:r>
      <w:r>
        <w:rPr>
          <w:b/>
          <w:lang w:val="sw_KE" w:bidi="sw_KE"/>
        </w:rPr>
        <w:t>mbinguni</w:t>
      </w:r>
      <w:r>
        <w:rPr>
          <w:lang w:val="sw_KE" w:bidi="sw_KE"/>
        </w:rPr>
        <w:t xml:space="preserve"> ni kweli Mungu-Kiyahudi watu hawakusema jina la Mungu mara nyingi,kwa hivyo mara nyingi walibadilisha "mbingu" kwa jina lake. Sauti dhahiri inakuja kutoka mahali ambapo Mungu anaishi.</w:t>
      </w:r>
    </w:p>
    <w:p>
      <w:pPr/>
      <w:r>
        <w:rPr>
          <w:lang w:val="sw_KE" w:bidi="sw_KE"/>
        </w:rPr>
      </w:r>
      <w:r>
        <w:rPr>
          <w:lang w:val="sw_KE" w:bidi="sw_KE"/>
        </w:rPr>
        <w:t xml:space="preserve">Simamia hapa na kujadili kama kikundi ni neno gani au maneno ambayo utatumia kwa ufalme wa Mungu. Tazama neno </w:t>
      </w:r>
      <w:r>
        <w:rPr>
          <w:b/>
          <w:lang w:val="sw_KE" w:bidi="sw_KE"/>
        </w:rPr>
        <w:t>mbingu</w:t>
      </w:r>
      <w:r>
        <w:rPr>
          <w:lang w:val="sw_KE" w:bidi="sw_KE"/>
        </w:rPr>
        <w:t xml:space="preserve"> katika orodha ya maeneno na maelezo yake. Simamisha sauti hii hapa.</w:t>
      </w:r>
    </w:p>
    <w:p>
      <w:pPr/>
      <w:r>
        <w:rPr>
          <w:lang w:val="sw_KE" w:bidi="sw_KE"/>
        </w:rPr>
      </w:r>
      <w:r>
        <w:rPr>
          <w:b/>
          <w:lang w:val="sw_KE" w:bidi="sw_KE"/>
        </w:rPr>
        <w:t>Shetani</w:t>
      </w:r>
      <w:r>
        <w:rPr>
          <w:lang w:val="sw_KE" w:bidi="sw_KE"/>
        </w:rPr>
        <w:t xml:space="preserve"> alimjaribu Yesu. </w:t>
      </w:r>
      <w:r>
        <w:rPr>
          <w:b/>
          <w:lang w:val="sw_KE" w:bidi="sw_KE"/>
        </w:rPr>
        <w:t>Kujaribiwa</w:t>
      </w:r>
      <w:r>
        <w:rPr>
          <w:lang w:val="sw_KE" w:bidi="sw_KE"/>
        </w:rPr>
        <w:t xml:space="preserve"> kweli ina maana "mtihani." Shetani anahusu kiumbe wa kiroho,ambaye Mungu aliumba,ambaye ni kiongozi wa viumbe wabaya wa kiroho ambao waliamua kuasi dhidi ya Mungu. Unaweza kuhitaji kuelezea jina Shetani na "kiongozi wa pepo wabaya" ikiwa Shetani hajulikani kwa wasikilizaji wako.</w:t>
      </w:r>
    </w:p>
    <w:p>
      <w:pPr/>
      <w:r>
        <w:rPr>
          <w:lang w:val="sw_KE" w:bidi="sw_KE"/>
        </w:rPr>
      </w:r>
      <w:r>
        <w:rPr>
          <w:lang w:val="sw_KE" w:bidi="sw_KE"/>
        </w:rPr>
        <w:t xml:space="preserve">Simamia hapa na kujadili kama kikundi ni neno gani au maneno ambayo utatumia kwuashiria shetani Tazama neno </w:t>
      </w:r>
      <w:r>
        <w:rPr>
          <w:b/>
          <w:lang w:val="sw_KE" w:bidi="sw_KE"/>
        </w:rPr>
        <w:t>shetani</w:t>
      </w:r>
      <w:r>
        <w:rPr>
          <w:lang w:val="sw_KE" w:bidi="sw_KE"/>
        </w:rPr>
        <w:t xml:space="preserve"> katika orodha ya maeneno na maelezo yake. Simamisha sauti hii hapa.</w:t>
      </w:r>
    </w:p>
    <w:p>
      <w:pPr/>
      <w:r>
        <w:rPr>
          <w:lang w:val="sw_KE" w:bidi="sw_KE"/>
        </w:rPr>
      </w:r>
      <w:r>
        <w:rPr>
          <w:b/>
          <w:lang w:val="sw_KE" w:bidi="sw_KE"/>
        </w:rPr>
        <w:t>Malaika</w:t>
      </w:r>
      <w:r>
        <w:rPr>
          <w:lang w:val="sw_KE" w:bidi="sw_KE"/>
        </w:rPr>
        <w:t xml:space="preserve"> walikuja na kumtunza Yesu. Malaika ni isiyo ya kawaida,kiumbe wa kiroho ambaye ni mjumbe kutoka kwa Mungu. Malaika wanaonekana kwa wanadamu katika sura ya kibinadamu,wao ni chini ya Yesu,na mara nyingi wanakuja na ujumbe maalum au kufanya kazi maalum. Ikiwa hakuna neno katika lugha ya malaika ambayo asiye muumini angeelewa,unaweza kutafsiri hii kama mjumbe wa / kutoka kwa Mungu,au balozi wa Mungu. Kuwa na ufahamu,ingawa,nabii huyo pia anawasilisha maana hizo. Unaweza kuhitaji kuingiza mjumbe wa roho kutoka kwa Mungu kwa maelezo haya.</w:t>
      </w:r>
    </w:p>
    <w:p>
      <w:pPr/>
      <w:r>
        <w:rPr>
          <w:lang w:val="sw_KE" w:bidi="sw_KE"/>
        </w:rPr>
      </w:r>
      <w:r>
        <w:rPr>
          <w:lang w:val="sw_KE" w:bidi="sw_KE"/>
        </w:rPr>
        <w:t xml:space="preserve">Simamia hapa na kujadili kama kikundi ni neno gani au maneno ambayo utatumia kwa malaika. Tazama neno </w:t>
      </w:r>
      <w:r>
        <w:rPr>
          <w:b/>
          <w:lang w:val="sw_KE" w:bidi="sw_KE"/>
        </w:rPr>
        <w:t>malaika</w:t>
      </w:r>
      <w:r>
        <w:rPr>
          <w:lang w:val="sw_KE" w:bidi="sw_KE"/>
        </w:rPr>
        <w:t xml:space="preserve"> katika orodha ya maeneno na maelezo yake. Simamisha sauti hii hapa.</w:t>
      </w:r>
      <w:r>
        <w:rPr>
          <w:lang w:val="sw_KE" w:bidi="sw_KE"/>
        </w:rPr>
      </w:r>
    </w:p>
    <w:p>
      <w:pPr>
        <w:pStyle w:val="Heading3"/>
      </w:pPr>
      <w:r>
        <w:rPr>
          <w:lang w:val="sw_KE" w:bidi="sw_KE"/>
        </w:rPr>
        <w:t>Kunena Neno</w:t>
      </w:r>
    </w:p>
    <w:p>
      <w:pPr/>
      <w:r>
        <w:rPr>
          <w:lang w:val="sw_KE" w:bidi="sw_KE"/>
        </w:rPr>
      </w:r>
      <w:r>
        <w:rPr>
          <w:lang w:val="sw_KE" w:bidi="sw_KE"/>
        </w:rPr>
        <w:t>Sikiliza sauti iliyorekodiwa ya kifungu katika tafsiri-rahisi-kuelewa.</w:t>
      </w:r>
    </w:p>
    <w:p>
      <w:pPr/>
      <w:r>
        <w:rPr>
          <w:lang w:val="sw_KE" w:bidi="sw_KE"/>
        </w:rPr>
      </w:r>
      <w:r>
        <w:rPr>
          <w:lang w:val="sw_KE" w:bidi="sw_KE"/>
        </w:rPr>
        <w:t>Katika kipindi hiki rudia kusimulia kifungu kama kikundi katika lugha yako mwenyewe.</w:t>
      </w:r>
    </w:p>
    <w:p>
      <w:pPr/>
      <w:r>
        <w:rPr>
          <w:lang w:val="sw_KE" w:bidi="sw_KE"/>
        </w:rPr>
      </w:r>
      <w:r>
        <w:rPr>
          <w:lang w:val="sw_KE" w:bidi="sw_KE"/>
        </w:rPr>
        <w:t>Kwanza,kikundi kizima lazima kifanye mazoezi ya kuwaambia kifungu katika lugha yako mwenyewe. Kumbuka kujumuisha mambo uliyoamua katika hatua zilizopita,kama vile mpangilio wa muda,maneno,misemo,hisia,au kitu kingine chochote ulichozungumzia.</w:t>
      </w:r>
    </w:p>
    <w:p>
      <w:pPr/>
      <w:r>
        <w:rPr>
          <w:lang w:val="sw_KE" w:bidi="sw_KE"/>
        </w:rPr>
      </w:r>
      <w:r>
        <w:rPr>
          <w:lang w:val="sw_KE" w:bidi="sw_KE"/>
        </w:rPr>
        <w:t>Mshiriki mmoja anapaswa kusema sentensi chache za kifungu na kupumzika. Mshiriki mwingine anapaswa kuelezea sehemu inayofuata ya kifungu na umalizi. Fanya hivyo hadi kikundi kitakaposimulia upya kifungu kizima. Washiriki wa kikundi wanaweza kusahihianisha katika hatua hii.</w:t>
      </w:r>
    </w:p>
    <w:p>
      <w:pPr/>
      <w:r>
        <w:rPr>
          <w:lang w:val="sw_KE" w:bidi="sw_KE"/>
        </w:rPr>
      </w:r>
      <w:r>
        <w:rPr>
          <w:lang w:val="sw_KE" w:bidi="sw_KE"/>
        </w:rPr>
        <w:t>Simamisha sauti hii hapa.</w:t>
      </w:r>
    </w:p>
    <w:p>
      <w:pPr/>
      <w:r>
        <w:rPr>
          <w:lang w:val="sw_KE" w:bidi="sw_KE"/>
        </w:rPr>
      </w:r>
      <w:r>
        <w:rPr>
          <w:lang w:val="sw_KE" w:bidi="sw_KE"/>
        </w:rPr>
        <w:t>Yakufatia,kila mshiriki wa kikundi anapaswa kuelezea kifungu kizima bila usumbufu angalau wakati mmoja. Mshiriki wa kikundi anaweza kutumia vitu bila mpangilio au picha ya hadithi kuwasaidia kifungu.</w:t>
      </w:r>
    </w:p>
    <w:p>
      <w:pPr/>
      <w:r>
        <w:rPr>
          <w:lang w:val="sw_KE" w:bidi="sw_KE"/>
        </w:rPr>
      </w:r>
      <w:r>
        <w:rPr>
          <w:lang w:val="sw_KE" w:bidi="sw_KE"/>
        </w:rPr>
        <w:t>Simamisha sauti hii hapa.</w:t>
      </w:r>
    </w:p>
    <w:p>
      <w:pPr/>
      <w:r>
        <w:rPr>
          <w:lang w:val="sw_KE" w:bidi="sw_KE"/>
        </w:rPr>
      </w:r>
      <w:r>
        <w:rPr>
          <w:lang w:val="sw_KE" w:bidi="sw_KE"/>
        </w:rPr>
        <w:t>Halafu,kikundi kinaweza kuamua ni toleo gani la kifungu wanapenda zaidi. Unaweza kuamua kwamba ulipenda jinsi mshiriki mmoja wa kikundi alivyoeleza eneo moja lakini ulipenda jinsi mshiriki wa kikundi tofauti alivyoeleza eneo lingine.</w:t>
      </w:r>
    </w:p>
    <w:p>
      <w:pPr/>
      <w:r>
        <w:rPr>
          <w:lang w:val="sw_KE" w:bidi="sw_KE"/>
        </w:rPr>
      </w:r>
      <w:r>
        <w:rPr>
          <w:lang w:val="sw_KE" w:bidi="sw_KE"/>
        </w:rPr>
        <w:t>Simamisha sauti hii hapa.</w:t>
      </w:r>
    </w:p>
    <w:p>
      <w:pPr/>
      <w:r>
        <w:rPr>
          <w:lang w:val="sw_KE" w:bidi="sw_KE"/>
        </w:rPr>
      </w:r>
      <w:r>
        <w:rPr>
          <w:lang w:val="sw_KE" w:bidi="sw_KE"/>
        </w:rPr>
        <w:t>Mwishowe,kikundi kinaweza kuweka pamoja toleo la mwisho la kifungu ambacho kila mtu anakubaliana nalo. Kila mshiriki wa kikundi anapaswa kufanya mazoezi ya kuelezea toleo hili kifungu.</w:t>
      </w:r>
      <w:r>
        <w:rPr>
          <w:lang w:val="sw_KE" w:bidi="sw_KE"/>
        </w:rPr>
      </w:r>
      <w:r>
        <w:rPr>
          <w:lang w:val="sw_KE" w:bidi="sw_KE"/>
        </w:rPr>
      </w:r>
    </w:p>
    <w:p>
      <w:pPr/>
      <w:r>
        <w:rPr>
          <w:lang w:val="sw_KE" w:bidi="sw_KE"/>
        </w:rPr>
      </w:r>
    </w:p>
    <w:p>
      <w:pPr>
        <w:pStyle w:val="Heading2"/>
      </w:pPr>
      <w:r>
        <w:rPr>
          <w:lang w:val="sw_KE" w:bidi="sw_KE"/>
        </w:rPr>
        <w:t>Marko 1:14–20</w:t>
      </w:r>
      <w:r>
        <w:rPr>
          <w:lang w:val="sw_KE" w:bidi="sw_KE"/>
        </w:rPr>
      </w:r>
    </w:p>
    <w:p>
      <w:pPr>
        <w:pStyle w:val="Heading3"/>
      </w:pPr>
      <w:r>
        <w:rPr>
          <w:lang w:val="sw_KE" w:bidi="sw_KE"/>
        </w:rPr>
        <w:t>Sikiliza na Moyo</w:t>
      </w:r>
    </w:p>
    <w:p>
      <w:pPr/>
      <w:r>
        <w:rPr>
          <w:lang w:val="sw_KE" w:bidi="sw_KE"/>
        </w:rPr>
      </w:r>
      <w:r>
        <w:rPr>
          <w:lang w:val="sw_KE" w:bidi="sw_KE"/>
        </w:rPr>
        <w:t>Katika hatua hii sikiliza Marko 1:14–20 na uweke mioyoni mwenu.</w:t>
      </w:r>
    </w:p>
    <w:p>
      <w:pPr/>
      <w:r>
        <w:rPr>
          <w:lang w:val="sw_KE" w:bidi="sw_KE"/>
        </w:rPr>
      </w:r>
      <w:r>
        <w:rPr>
          <w:lang w:val="sw_KE" w:bidi="sw_KE"/>
        </w:rPr>
        <w:t>Sikiliza toleo la sauti la Marko 1:14–20 mara tatu, katika tafsiri tatu tofauti kama inawezekana. Halafu,kama kikundi jadili maswali yafuatayo:</w:t>
      </w:r>
    </w:p>
    <w:p>
      <w:pPr>
        <w:pStyle w:val="ListBullet"/>
        <w:spacing w:line="240" w:lineRule="auto"/>
        <w:ind w:left="720"/>
      </w:pPr>
      <w:r>
        <w:rPr>
          <w:lang w:val="sw_KE" w:bidi="sw_KE"/>
        </w:rPr>
      </w:r>
      <w:r>
        <w:rPr>
          <w:lang w:val="sw_KE" w:bidi="sw_KE"/>
        </w:rPr>
        <w:t>Je! Umependezwa na nini katika kifungu hiki?</w:t>
      </w:r>
    </w:p>
    <w:p>
      <w:pPr>
        <w:pStyle w:val="ListBullet"/>
        <w:spacing w:line="240" w:lineRule="auto"/>
        <w:ind w:left="720"/>
      </w:pPr>
      <w:r>
        <w:rPr>
          <w:lang w:val="sw_KE" w:bidi="sw_KE"/>
        </w:rPr>
      </w:r>
      <w:r>
        <w:rPr>
          <w:lang w:val="sw_KE" w:bidi="sw_KE"/>
        </w:rPr>
        <w:t>Je,haupendezwi na nini au hauelewi nini katika kifungu hiki?</w:t>
      </w:r>
    </w:p>
    <w:p>
      <w:pPr>
        <w:pStyle w:val="ListBullet"/>
        <w:spacing w:line="240" w:lineRule="auto"/>
        <w:ind w:left="720"/>
      </w:pPr>
      <w:r>
        <w:rPr>
          <w:lang w:val="sw_KE" w:bidi="sw_KE"/>
        </w:rPr>
      </w:r>
      <w:r>
        <w:rPr>
          <w:lang w:val="sw_KE" w:bidi="sw_KE"/>
        </w:rPr>
        <w:t>Kifungu hiki kinatueleza nini kuhusu Yesu?</w:t>
      </w:r>
    </w:p>
    <w:p>
      <w:pPr>
        <w:pStyle w:val="ListBullet"/>
        <w:spacing w:line="240" w:lineRule="auto"/>
        <w:ind w:left="720"/>
      </w:pPr>
      <w:r>
        <w:rPr>
          <w:lang w:val="sw_KE" w:bidi="sw_KE"/>
        </w:rPr>
      </w:r>
      <w:r>
        <w:rPr>
          <w:lang w:val="sw_KE" w:bidi="sw_KE"/>
        </w:rPr>
        <w:t>Kifungu hiki kinatueleza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Je! Unajua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sauti iliyorekodiwa ya Marko 1;14–20 katika tafsiri rahisi kuelewa.</w:t>
      </w:r>
    </w:p>
    <w:p>
      <w:pPr/>
      <w:r>
        <w:rPr>
          <w:lang w:val="sw_KE" w:bidi="sw_KE"/>
        </w:rPr>
      </w:r>
      <w:r>
        <w:rPr>
          <w:lang w:val="sw_KE" w:bidi="sw_KE"/>
        </w:rPr>
        <w:t>Katika kifungu cha mwisho Marko alitambua mwanzo wa huduma ya Yesu. Mungu alikuwa akitimiza unabii wa Agano la Kale ambao Isaya alisema. Yesu alisafiri kwenda Galilaya na Yohana kubatiza Yesu. Mara baada ya Yohana kubatiza Yesu,Roho Mtakatifu alimtuma Yesu jangwani ambapo Shetani alimjaribu kwa siku 40. Marko sasa anaweka mapumziko wazi kati ya Yohana na Yesu. Muda fulani umepita na mamlaka walimkamata Yohana na kumweka gerezani. Ingawa Marko haituambii hapa ni nani aliyemkamata Yohana au kwa nini walimkamata,tunapata baadaye katika Marko kwamba Herode Antipa alimkamata Yohana. Herode Antipa alikuwa mwana wa mfalme Herode ambaye alijaribu kuua Yesu kama mtoto. Baada ya kukamatwa kwa Yohana Yesu anaenda Galilaya. Yesu sasa ni mwelekeo wa hadithi inayoendelea.</w:t>
      </w:r>
    </w:p>
    <w:p>
      <w:pPr/>
      <w:r>
        <w:rPr>
          <w:lang w:val="sw_KE" w:bidi="sw_KE"/>
        </w:rPr>
      </w:r>
      <w:r>
        <w:rPr>
          <w:lang w:val="sw_KE" w:bidi="sw_KE"/>
        </w:rPr>
        <w:t>Marko anatuambia kwamba Yesu sasa yuko Galilaya akihubiri habari njema kwamba ufalme wa Mungu uko karibu. Katika wakati wa Yesu watu waliamini kwamba siku moja Mungu angetawala dunia nzima kwa njia ya watu wake Israeli. Lakini katika Marko,Yesu amekuja,na Yesu anahubiri aina tofauti ya ufalme. Ufalme wa Mungu haimaanishi mahali au ardhi ambayo anatawala,lakini badala yake ina maana moja ambapo Mungu anatawala mioyoni mwetu. Tunapata uzoefu wa Ufalme wa Mungu sasa tunapomsikiliza na kumtii kwa kumfuata Yesu.</w:t>
      </w:r>
    </w:p>
    <w:p>
      <w:pPr/>
      <w:r>
        <w:rPr>
          <w:lang w:val="sw_KE" w:bidi="sw_KE"/>
        </w:rPr>
      </w:r>
      <w:r>
        <w:rPr>
          <w:lang w:val="sw_KE" w:bidi="sw_KE"/>
        </w:rPr>
        <w:t>Ujumbe wa Yesu ni haraka. Anasema kwamba "wakati umefika," ikimaanisha kwamba unabii wote kutoka kwa Agano la Kale kuhusu Ufalme wa Mungu na kuhusu mwokozi wake aliyeahidiwa unaanza kutokea sasa,kwa sababu Yesu,mwokozi aliyeahidiwa,amekuja kuanza huduma yake. "Wakati" ina maana kwamba Mungu ameteua maalum wakati huu kwa ufalme wake-ni wakati mzuri kwa watu kuitikia kwa sababu wanaweza kusikia moja kwa moja kutoka kwa Yesu.</w:t>
      </w:r>
    </w:p>
    <w:p>
      <w:pPr/>
      <w:r>
        <w:rPr>
          <w:lang w:val="sw_KE" w:bidi="sw_KE"/>
        </w:rPr>
      </w:r>
      <w:r>
        <w:rPr>
          <w:lang w:val="sw_KE" w:bidi="sw_KE"/>
        </w:rPr>
        <w:t>Ujumbe wa Yesu ni rahisi. Watu wanapaswa kutubu na kugeuka kutoka kwa kuasi kwa Mungu na kuamini injili,au habari njema kwamba Ufalme wa Mungu umekuja kweli. Marko anazungumza mengi kuhusu kuwa na imani katika Yesu. Kuwa na imani ina maana kumwamini mtu-katika kesi hii,kuaminia Yesu na kuonyesha kwamba unaamini kwa kutii na kumfuata.</w:t>
      </w:r>
    </w:p>
    <w:p>
      <w:pPr/>
      <w:r>
        <w:rPr>
          <w:lang w:val="sw_KE" w:bidi="sw_KE"/>
        </w:rPr>
      </w:r>
      <w:r>
        <w:rPr>
          <w:lang w:val="sw_KE" w:bidi="sw_KE"/>
        </w:rPr>
        <w:t>Yesu anaanza huduma yake,anazingatia mada muhimu sana ya kuchagua wanaume wa kwanza ambao watamfuata kwa karibu. Marko anatuambia kwamba Yesu anawaalika wanafunzi wake wa kwanza kumfuata. Mwanafunzi ni mtu ambaye anafuata na kujifunza kutoka kwa mwalimu maalum wa kidini kuhusu Mungu,imani,na maisha. Wanafunzi wa Yesu,au wafuasi wa karibu zaidi walikuwa na yeye kwa mengi ya huduma yake ya umma kusafiri na yeye kila mahali kujifunza kutoka kwake,na wakati mwingine kutumwa na yeye kuhubiri habari njema ya Ufalme na kuponya wagonjwa.</w:t>
      </w:r>
    </w:p>
    <w:p>
      <w:pPr/>
      <w:r>
        <w:rPr>
          <w:lang w:val="sw_KE" w:bidi="sw_KE"/>
        </w:rPr>
      </w:r>
      <w:r>
        <w:rPr>
          <w:lang w:val="sw_KE" w:bidi="sw_KE"/>
        </w:rPr>
        <w:t>Yesu anatembea kando ya pwani ya bahari ya Galilaya wakati anawaalika Simoni na ndugu yake Andrea kuwa wanafunzi wake. Bahari ya Galilaya ni ziwa na maji safi. Ni Kilomita 21 kwa urefu na kilomita 10 kwa upana.</w:t>
      </w:r>
    </w:p>
    <w:p>
      <w:pPr/>
      <w:r>
        <w:rPr>
          <w:lang w:val="sw_KE" w:bidi="sw_KE"/>
        </w:rPr>
      </w:r>
      <w:r>
        <w:rPr>
          <w:lang w:val="sw_KE" w:bidi="sw_KE"/>
        </w:rPr>
        <w:t>Simamia hapa na uangalie ramani ya eneo la Galilaya na picha ya Bahari ya Galilaya kama kikundi. Simamisha sauti hii hapa.</w:t>
      </w:r>
    </w:p>
    <w:p>
      <w:pPr/>
      <w:r>
        <w:rPr>
          <w:lang w:val="sw_KE" w:bidi="sw_KE"/>
        </w:rPr>
      </w:r>
      <w:r>
        <w:rPr>
          <w:lang w:val="sw_KE" w:bidi="sw_KE"/>
        </w:rPr>
        <w:t>Simoni na Andrea walikua wavuvi. Kazi yao ilikuwa kwenda nje kwenye ziwa na kutumia wavu kukamata samaki kuuza. Nyavu yao ya uvuvi ingetengezwa kutokana na nyuzi au kamba ambao watu wanafunga pamoja kuunda mduara takriban mita 7 kwa urefu. Nyavu zingine zingekua na uzito fulani uliounganishwa kwenye ukingo wao ili ziweze kuzama majini kwa haraka. Watu pengine walitumia aina hizi za nyavu wakati wa kusimama katika maji ya kina kirefu kando ya pwani na kuwatupa nje zaidi ndani ya ziwa.</w:t>
      </w:r>
    </w:p>
    <w:p>
      <w:pPr/>
      <w:r>
        <w:rPr>
          <w:lang w:val="sw_KE" w:bidi="sw_KE"/>
        </w:rPr>
      </w:r>
      <w:r>
        <w:rPr>
          <w:lang w:val="sw_KE" w:bidi="sw_KE"/>
        </w:rPr>
        <w:t>Simamia hapa na uangalie picha ya wavu kama kikundi. Simamisha sauti hii hapa.</w:t>
      </w:r>
    </w:p>
    <w:p>
      <w:pPr/>
      <w:r>
        <w:rPr>
          <w:lang w:val="sw_KE" w:bidi="sw_KE"/>
        </w:rPr>
      </w:r>
      <w:r>
        <w:rPr>
          <w:lang w:val="sw_KE" w:bidi="sw_KE"/>
        </w:rPr>
        <w:t>Yesu anawaambia Simoni na Andrea kumfuata na anasema atawatuma nje kuvua watu. Katika Agano la Kale,nabii Yeremia alizungumza kuhusu watu "uvuvi" kwa wanaume,au kuwaleta kwa Mungu kwa Mungu kuwahukumu. Hata hivyo,Yesu anazungumza kuhusu "uvuvi wa watu," au kuleta wanaume kwa Yesu,ili kuwaokoa na kuwaleta kwa ufahamu wa jinsi ya kuwa katika Ufalme wa Mungu.</w:t>
      </w:r>
    </w:p>
    <w:p>
      <w:pPr/>
      <w:r>
        <w:rPr>
          <w:lang w:val="sw_KE" w:bidi="sw_KE"/>
        </w:rPr>
      </w:r>
      <w:r>
        <w:rPr>
          <w:lang w:val="sw_KE" w:bidi="sw_KE"/>
        </w:rPr>
        <w:t>Marko anatuambia kwamba Yesu anatembea mbali zaidi kando ya pwani ya Bahari ya Galilaya ambapo anawaona Yakobo na Yohana,wana wa Zebedayo katika mashua kusafisha na kutengeneza nyavu Hizi zinaweza kuwa nyavu ndefu kuliko zile ambazo Simoni na Andrea walikuwa wakitumia,kwa sababu watu walitumia nyavu hizi kutoka kwa mashua. Mashua ni gari linalotumiwa kwa kusafiri katika ziwa au bahari au kwa uvuvi. Watu walitumia makasia au paddle kusababisha mashua kusonga. Boti hizi pia wakati mwingine zilitumia matanga,au vipande vikubwa vya nguo,ambavyo vilitegemea upepo kuwahamisha.</w:t>
      </w:r>
    </w:p>
    <w:p>
      <w:pPr/>
      <w:r>
        <w:rPr>
          <w:lang w:val="sw_KE" w:bidi="sw_KE"/>
        </w:rPr>
      </w:r>
      <w:r>
        <w:rPr>
          <w:lang w:val="sw_KE" w:bidi="sw_KE"/>
        </w:rPr>
        <w:t>Simamia hapa na uangalie picha ya mashua na makasia kama kikundi. Simamisha sauti hii hapa.</w:t>
      </w:r>
    </w:p>
    <w:p>
      <w:pPr/>
      <w:r>
        <w:rPr>
          <w:lang w:val="sw_KE" w:bidi="sw_KE"/>
        </w:rPr>
      </w:r>
      <w:r>
        <w:rPr>
          <w:lang w:val="sw_KE" w:bidi="sw_KE"/>
        </w:rPr>
        <w:t>Yesu anawaalika Yohana na Andrea kuwa wanafunzi wake na wanajibu mara moja kwa Yesu. Yohana na Andrea walimwacha baba yao Zebedayo katika mashua na wanaume walioajiriwa. Wavuvi wakati mwingine wangeajiri wanaume kwa siku au wakati fulani kuwasaidia. Wanaume hawa hawakuwa watumwa-wamiliki wa mashua waliwalipa kwa kazi yao.</w:t>
      </w:r>
    </w:p>
    <w:p>
      <w:pPr/>
      <w:r>
        <w:rPr>
          <w:lang w:val="sw_KE" w:bidi="sw_KE"/>
        </w:rPr>
      </w:r>
      <w:r>
        <w:rPr>
          <w:lang w:val="sw_KE" w:bidi="sw_KE"/>
        </w:rPr>
        <w:t>Yesu anawaita watu,anatarajia wao kujibu mara moja na kujitolea kikamilifu kwake,hata wakati ni vigumu. Yakobo na Yohana waliacha kila kitu-familia yao na kazi zao-kumfuata Yesu. Watu wanapomfuata Yesu,wanajibu wito wake,kukubali mamlaka yake,na kuiga yeye. Yesu anawaamuru hii,na watu wanafuata hii.</w:t>
      </w:r>
    </w:p>
    <w:p>
      <w:pPr/>
      <w:r>
        <w:rPr>
          <w:lang w:val="sw_KE" w:bidi="sw_KE"/>
        </w:rPr>
      </w:r>
      <w:r>
        <w:rPr>
          <w:lang w:val="sw_KE" w:bidi="sw_KE"/>
        </w:rPr>
        <w:t>Simamia hapa na kujadili swali hili kama kikundi: Watu katika utamaduni wako wanafanya nini wakati wanapoamua kumfuata mwalimu au kiongozi anayeheshimiwa? Maisha yao yanabadilika vipi?</w:t>
      </w:r>
      <w:r>
        <w:rPr>
          <w:lang w:val="sw_KE" w:bidi="sw_KE"/>
        </w:rPr>
      </w:r>
    </w:p>
    <w:p>
      <w:pPr>
        <w:pStyle w:val="Heading3"/>
      </w:pPr>
      <w:r>
        <w:rPr>
          <w:lang w:val="sw_KE" w:bidi="sw_KE"/>
        </w:rPr>
        <w:t>Kufafanua Matukio</w:t>
      </w:r>
    </w:p>
    <w:p>
      <w:pPr/>
      <w:r>
        <w:rPr>
          <w:lang w:val="sw_KE" w:bidi="sw_KE"/>
        </w:rPr>
      </w:r>
      <w:r>
        <w:rPr>
          <w:lang w:val="sw_KE" w:bidi="sw_KE"/>
        </w:rPr>
        <w:t>Sikiliza sauti iliyorekodiwa ya Marko 1;14–20 katika tafsiri rahisi kuelewa.</w:t>
      </w:r>
    </w:p>
    <w:p>
      <w:pPr/>
      <w:r>
        <w:rPr>
          <w:lang w:val="sw_KE" w:bidi="sw_KE"/>
        </w:rPr>
      </w:r>
      <w:r>
        <w:rPr>
          <w:lang w:val="sw_KE" w:bidi="sw_KE"/>
        </w:rPr>
        <w:t>Katika hatua hii,kikundi kitaeleza matukio,wahusika na kuweka kwa kifungu hiki. Kisha kikundi kitachora taswira akilini ya kifungu hiki.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Mamlaka wanamkamata Yohana na kumtia gerezani. Yesu anaingia katika Galilaya ambapo anaanza huduma yake na akihubiri kuhusu Ufalme wa Mungu kuja.</w:t>
      </w:r>
    </w:p>
    <w:p>
      <w:pPr/>
      <w:r>
        <w:rPr>
          <w:lang w:val="sw_KE" w:bidi="sw_KE"/>
        </w:rPr>
      </w:r>
      <w:r>
        <w:rPr>
          <w:b/>
          <w:lang w:val="sw_KE" w:bidi="sw_KE"/>
        </w:rPr>
        <w:t>Katika tukio la pili:</w:t>
      </w:r>
      <w:r>
        <w:rPr>
          <w:lang w:val="sw_KE" w:bidi="sw_KE"/>
        </w:rPr>
        <w:t xml:space="preserve"> Yesu anatembea kando ya pwani ya Bahari ya Galilaya na kuwaita wanafunzi wake wa kwanza,ambao wanaacha nyavu zao za uvuvi na kumfuata.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Yohana (ambaye amekamatwa)</w:t>
      </w:r>
    </w:p>
    <w:p>
      <w:pPr>
        <w:pStyle w:val="ListBullet"/>
        <w:spacing w:line="240" w:lineRule="auto"/>
        <w:ind w:left="720"/>
      </w:pPr>
      <w:r>
        <w:rPr>
          <w:lang w:val="sw_KE" w:bidi="sw_KE"/>
        </w:rPr>
      </w:r>
      <w:r>
        <w:rPr>
          <w:lang w:val="sw_KE" w:bidi="sw_KE"/>
        </w:rPr>
        <w:t>Mtu ambaye atamkata Yohana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Yesu anahubiria</w:t>
      </w:r>
    </w:p>
    <w:p>
      <w:pPr>
        <w:pStyle w:val="ListBullet"/>
        <w:spacing w:line="240" w:lineRule="auto"/>
        <w:ind w:left="720"/>
      </w:pPr>
      <w:r>
        <w:rPr>
          <w:lang w:val="sw_KE" w:bidi="sw_KE"/>
        </w:rPr>
      </w:r>
      <w:r>
        <w:rPr>
          <w:lang w:val="sw_KE" w:bidi="sw_KE"/>
        </w:rPr>
        <w:t>Simoni na ndugu yake Andrea</w:t>
      </w:r>
    </w:p>
    <w:p>
      <w:pPr>
        <w:pStyle w:val="ListBullet"/>
        <w:spacing w:line="240" w:lineRule="auto"/>
        <w:ind w:left="720"/>
      </w:pPr>
      <w:r>
        <w:rPr>
          <w:lang w:val="sw_KE" w:bidi="sw_KE"/>
        </w:rPr>
      </w:r>
      <w:r>
        <w:rPr>
          <w:lang w:val="sw_KE" w:bidi="sw_KE"/>
        </w:rPr>
        <w:t>Yakobo na ndugu yake Yohana</w:t>
      </w:r>
    </w:p>
    <w:p>
      <w:pPr>
        <w:pStyle w:val="ListBullet"/>
        <w:spacing w:line="240" w:lineRule="auto"/>
        <w:ind w:left="720"/>
      </w:pPr>
      <w:r>
        <w:rPr>
          <w:lang w:val="sw_KE" w:bidi="sw_KE"/>
        </w:rPr>
      </w:r>
      <w:r>
        <w:rPr>
          <w:lang w:val="sw_KE" w:bidi="sw_KE"/>
        </w:rPr>
        <w:t>Zebadayo na baba ya Yakobo na Yohana</w:t>
      </w:r>
    </w:p>
    <w:p>
      <w:pPr>
        <w:pStyle w:val="ListBullet"/>
        <w:spacing w:line="240" w:lineRule="auto"/>
        <w:ind w:left="720"/>
      </w:pPr>
      <w:r>
        <w:rPr>
          <w:lang w:val="sw_KE" w:bidi="sw_KE"/>
        </w:rPr>
      </w:r>
      <w:r>
        <w:rPr>
          <w:lang w:val="sw_KE" w:bidi="sw_KE"/>
        </w:rPr>
        <w:t>Watu walioajiriwa katika mashua pamoja na Zebedayo</w:t>
      </w:r>
    </w:p>
    <w:p>
      <w:pPr/>
      <w:r>
        <w:rPr>
          <w:lang w:val="sw_KE" w:bidi="sw_KE"/>
        </w:rPr>
      </w:r>
      <w:r>
        <w:rPr>
          <w:lang w:val="sw_KE" w:bidi="sw_KE"/>
        </w:rPr>
        <w:t>Kama kikundi kuwa makini kwa sehemu hizi za mazingira ya kifungu:</w:t>
      </w:r>
    </w:p>
    <w:p>
      <w:pPr/>
      <w:r>
        <w:rPr>
          <w:lang w:val="sw_KE" w:bidi="sw_KE"/>
        </w:rPr>
      </w:r>
      <w:r>
        <w:rPr>
          <w:lang w:val="sw_KE" w:bidi="sw_KE"/>
        </w:rPr>
        <w:t>Hatujaelezwa ni muda gani ulipita kati ya Yohana kukamatwa na Yesu kurejea Galilaya Hadithi hii inaanza na msemo ambao unatuonyesha tu ya kwamba ilikua muda fulani baada ya kukamatwa kwa Yohana wakati Yesu aliporejea Galilaya.</w:t>
      </w:r>
    </w:p>
    <w:p>
      <w:pPr/>
      <w:r>
        <w:rPr>
          <w:lang w:val="sw_KE" w:bidi="sw_KE"/>
        </w:rPr>
      </w:r>
      <w:r>
        <w:rPr>
          <w:lang w:val="sw_KE" w:bidi="sw_KE"/>
        </w:rPr>
        <w:t>Yesu anahubiri kuhusu Ufalme wa Mungu kuja. Kuhubiri ni kuwaambia watu hadharani kitu muhimu. Yesu angalikua akisafiri kutoka sehemu moja hadi nyingine katika Galilaya akihubiri habari hii njema Ni muhimu kukumbuka kwamba Ufalme wa Mungu haumaanishia kuwa anasimamia juu ya mahali au kipande cha nchi,lakini Mungu anasimamia katika mioyo yetu na akili. Yesu ni mfalme aliyeahidiwa,na uwepo wake ni miongoni mwa watu. Ni mfalme ambaye wamekua wakingojea.</w:t>
      </w:r>
    </w:p>
    <w:p>
      <w:pPr/>
      <w:r>
        <w:rPr>
          <w:lang w:val="sw_KE" w:bidi="sw_KE"/>
        </w:rPr>
      </w:r>
      <w:r>
        <w:rPr>
          <w:lang w:val="sw_KE" w:bidi="sw_KE"/>
        </w:rPr>
        <w:t>Yesu anawa amurisha watu kutubu na kuamini katika injili. Ni wakati wa kutenda. Watu sasa wana uwezo wa kuchagua kukubali kile ambacho Yesu anawaambia na kumuamini ama kukataa ujumbe wake.</w:t>
      </w:r>
    </w:p>
    <w:p>
      <w:pPr/>
      <w:r>
        <w:rPr>
          <w:lang w:val="sw_KE" w:bidi="sw_KE"/>
        </w:rPr>
      </w:r>
      <w:r>
        <w:rPr>
          <w:lang w:val="sw_KE" w:bidi="sw_KE"/>
        </w:rPr>
        <w:t>Andrea,Yakobo,na Yohana wote ni wavuvi Simoni na Andrea walikuwa katika mashua yao au wamesimama katika maji kando ya mwambao wa Bahari ya Galilaya,wakitupa nyavu zao,ambayo ina maana ya kutupa wavu wao katika maji ili kuvika samaki. Yesu anamwita Simoni na Andrea kwanza,kwa hivyo tunaweza kudhani kwamba wangekuwa na Yesu wakati anatembea mbali zaidi katika pwani na kumwita Yakobo na Yohana. Yakobo na Yohana wako na baba yao Zebedayo na watu walioajiriwa katika mashua yao. Marko hakutueleza ni watu wangapi walioajiriwa walikuwa,lakini mashua inaweza kuwa na uwezekano wa kufaa kati ya watu wanne na kumi na tano. Marko pia hatuelezi kama kulikuwepo na watu wengine hapo kwa wakati huu lakini kulikuwa na miji mingi na vijiji vya uvuvi katika eneo hilikwa hivyo labda kungekua na watu wengine waliokua wakifanya kazi na uvuvi.</w:t>
      </w:r>
    </w:p>
    <w:p>
      <w:pPr/>
      <w:r>
        <w:rPr>
          <w:lang w:val="sw_KE" w:bidi="sw_KE"/>
        </w:rPr>
      </w:r>
      <w:r>
        <w:rPr>
          <w:lang w:val="sw_KE" w:bidi="sw_KE"/>
        </w:rPr>
        <w:t>Simamia hapa kama itasaidia kuangalia tena picha za Bahari ya Galilaya,mashua yenye mitungi na wavu kama kikundi. Simamisha sauti hii hapa.</w:t>
      </w:r>
    </w:p>
    <w:p>
      <w:pPr/>
      <w:r>
        <w:rPr>
          <w:lang w:val="sw_KE" w:bidi="sw_KE"/>
        </w:rPr>
      </w:r>
      <w:r>
        <w:rPr>
          <w:lang w:val="sw_KE" w:bidi="sw_KE"/>
        </w:rPr>
        <w:t>Simoni Andrea,Yohana,na Yakobo wote walitenda mara moja wakati walialikwa na Yesu kumfuata. Waliacha kila kitu nyuma na kumtii. Tena,tunaona hapa kwamba Yesu anataka watu kutenda. Muda umefika wa kuwa na uamuzi,kugeuka kutoka kwa njia zetu za kitambo na badala yake kumfuata Mungu kwa utiifu.</w:t>
      </w:r>
    </w:p>
    <w:p>
      <w:pPr/>
      <w:r>
        <w:rPr>
          <w:lang w:val="sw_KE" w:bidi="sw_KE"/>
        </w:rPr>
      </w:r>
      <w:r>
        <w:rPr>
          <w:lang w:val="sw_KE" w:bidi="sw_KE"/>
        </w:rPr>
        <w:t>Sasa kikundi lazima kusimulia hadithi,kuchora au kutumia vitu kuwa na taswira ya kifungu na uigizaji ndani yake.</w:t>
      </w:r>
      <w:r>
        <w:rPr>
          <w:lang w:val="sw_KE" w:bidi="sw_KE"/>
        </w:rPr>
      </w:r>
    </w:p>
    <w:p>
      <w:pPr>
        <w:pStyle w:val="Heading3"/>
      </w:pPr>
      <w:r>
        <w:rPr>
          <w:lang w:val="sw_KE" w:bidi="sw_KE"/>
        </w:rPr>
        <w:t>Kudhihirisha Maandiko</w:t>
      </w:r>
    </w:p>
    <w:p>
      <w:pPr/>
      <w:r>
        <w:rPr>
          <w:lang w:val="sw_KE" w:bidi="sw_KE"/>
        </w:rPr>
      </w:r>
      <w:r>
        <w:rPr>
          <w:lang w:val="sw_KE" w:bidi="sw_KE"/>
        </w:rPr>
        <w:t>Sikiliza sauti iliyorekodiwa ya Marko 1;14–20 katika tafsiri rahisi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Yohana(ambaye amekamatwa)</w:t>
      </w:r>
    </w:p>
    <w:p>
      <w:pPr>
        <w:pStyle w:val="ListBullet"/>
        <w:spacing w:line="240" w:lineRule="auto"/>
        <w:ind w:left="720"/>
      </w:pPr>
      <w:r>
        <w:rPr>
          <w:lang w:val="sw_KE" w:bidi="sw_KE"/>
        </w:rPr>
      </w:r>
      <w:r>
        <w:rPr>
          <w:lang w:val="sw_KE" w:bidi="sw_KE"/>
        </w:rPr>
        <w:t>Mtu ambaye anamkamata Yohana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ambao Yesu anahubiria</w:t>
      </w:r>
    </w:p>
    <w:p>
      <w:pPr>
        <w:pStyle w:val="ListBullet"/>
        <w:spacing w:line="240" w:lineRule="auto"/>
        <w:ind w:left="720"/>
      </w:pPr>
      <w:r>
        <w:rPr>
          <w:lang w:val="sw_KE" w:bidi="sw_KE"/>
        </w:rPr>
      </w:r>
      <w:r>
        <w:rPr>
          <w:lang w:val="sw_KE" w:bidi="sw_KE"/>
        </w:rPr>
        <w:t>Simoni na nduguye Andrea</w:t>
      </w:r>
    </w:p>
    <w:p>
      <w:pPr>
        <w:pStyle w:val="ListBullet"/>
        <w:spacing w:line="240" w:lineRule="auto"/>
        <w:ind w:left="720"/>
      </w:pPr>
      <w:r>
        <w:rPr>
          <w:lang w:val="sw_KE" w:bidi="sw_KE"/>
        </w:rPr>
      </w:r>
      <w:r>
        <w:rPr>
          <w:lang w:val="sw_KE" w:bidi="sw_KE"/>
        </w:rPr>
        <w:t>Yakobo na ndugu yake Yohana</w:t>
      </w:r>
    </w:p>
    <w:p>
      <w:pPr>
        <w:pStyle w:val="ListBullet"/>
        <w:spacing w:line="240" w:lineRule="auto"/>
        <w:ind w:left="720"/>
      </w:pPr>
      <w:r>
        <w:rPr>
          <w:lang w:val="sw_KE" w:bidi="sw_KE"/>
        </w:rPr>
      </w:r>
      <w:r>
        <w:rPr>
          <w:lang w:val="sw_KE" w:bidi="sw_KE"/>
        </w:rPr>
        <w:t>Zebadayo na baba ya Yakobo na Yohana</w:t>
      </w:r>
    </w:p>
    <w:p>
      <w:pPr>
        <w:pStyle w:val="ListBullet"/>
        <w:spacing w:line="240" w:lineRule="auto"/>
        <w:ind w:left="720"/>
      </w:pPr>
      <w:r>
        <w:rPr>
          <w:lang w:val="sw_KE" w:bidi="sw_KE"/>
        </w:rPr>
      </w:r>
      <w:r>
        <w:rPr>
          <w:lang w:val="sw_KE" w:bidi="sw_KE"/>
        </w:rPr>
        <w:t>Wafanyi kazi katika mashua pamoja na Zebedayo</w:t>
      </w:r>
    </w:p>
    <w:p>
      <w:pPr/>
      <w:r>
        <w:rPr>
          <w:lang w:val="sw_KE" w:bidi="sw_KE"/>
        </w:rPr>
      </w:r>
      <w:r>
        <w:rPr>
          <w:lang w:val="sw_KE" w:bidi="sw_KE"/>
        </w:rPr>
        <w:t>Kama kikundi igiza kifungu hiki mara mbili. Mnapaswa kuigiza kifungu hiki katika lugha yenyu.</w:t>
      </w:r>
    </w:p>
    <w:p>
      <w:pPr/>
      <w:r>
        <w:rPr>
          <w:lang w:val="sw_KE" w:bidi="sw_KE"/>
        </w:rPr>
      </w:r>
      <w:r>
        <w:rPr>
          <w:lang w:val="sw_KE" w:bidi="sw_KE"/>
        </w:rPr>
        <w:t>Kwanza,igiza hadithi bila kuwacha. Zingatia mahojiano,mtiririko,jinsi mambo yanavyo jifungua na matukio ya hadithi. Hakikisha msiruke kuigiza sehemu ngumu au muhimu za sehemu ya hadithi. Saidianeni kukumbuka kila sehemu ya hadithi.</w:t>
      </w:r>
    </w:p>
    <w:p>
      <w:pPr/>
      <w:r>
        <w:rPr>
          <w:lang w:val="sw_KE" w:bidi="sw_KE"/>
        </w:rPr>
      </w:r>
      <w:r>
        <w:rPr>
          <w:lang w:val="sw_KE" w:bidi="sw_KE"/>
        </w:rPr>
        <w:t>Simamisha sauti ya kurekodi hapa na muigize kifungu hiki.</w:t>
      </w:r>
    </w:p>
    <w:p>
      <w:pPr/>
      <w:r>
        <w:rPr>
          <w:lang w:val="sw_KE" w:bidi="sw_KE"/>
        </w:rPr>
      </w:r>
      <w:r>
        <w:rPr>
          <w:lang w:val="sw_KE" w:bidi="sw_KE"/>
        </w:rPr>
        <w:t>Kikundi lazima kiigize kifungu hiki kwa mara ya pili. Katika sehemu fulani kwenye kuigiza ,simamisha mchezo wa kuigiza na umuulize mhusika anayeigiza ,'Unasikia au kufikiri nini?' Mhusika anayeigiza yafaa kujibu kile angekihisi ama kufikiria kama angekua mhusika maalum. Alafu anzisha mchezo wa kuigiza tena.</w:t>
      </w:r>
    </w:p>
    <w:p>
      <w:pPr/>
      <w:r>
        <w:rPr>
          <w:lang w:val="sw_KE" w:bidi="sw_KE"/>
        </w:rPr>
      </w:r>
      <w:r>
        <w:rPr>
          <w:lang w:val="sw_KE" w:bidi="sw_KE"/>
        </w:rPr>
        <w:t>Simamisha sauti hii ya kurekodi hapa na muigize kifungu mara ya pili.</w:t>
      </w:r>
    </w:p>
    <w:p>
      <w:pPr/>
      <w:r>
        <w:rPr>
          <w:lang w:val="sw_KE" w:bidi="sw_KE"/>
        </w:rPr>
      </w:r>
      <w:r>
        <w:rPr>
          <w:lang w:val="sw_KE" w:bidi="sw_KE"/>
        </w:rPr>
        <w:t>Ifuatayo ni mfano wa mchezo wa kuigiza na baadhi ya majibu yawezekanayo.</w:t>
      </w:r>
    </w:p>
    <w:p>
      <w:pPr/>
      <w:r>
        <w:rPr>
          <w:lang w:val="sw_KE" w:bidi="sw_KE"/>
        </w:rPr>
      </w:r>
      <w:r>
        <w:rPr>
          <w:lang w:val="sw_KE" w:bidi="sw_KE"/>
        </w:rPr>
        <w:t>Katika hadithi Yesu anaenda katika Galilaya na kuanza kuhubiri baada ya Yohana kukamatwa.</w:t>
      </w:r>
    </w:p>
    <w:p>
      <w:pPr/>
      <w:r>
        <w:rPr>
          <w:lang w:val="sw_KE" w:bidi="sw_KE"/>
        </w:rPr>
      </w:r>
      <w:r>
        <w:rPr>
          <w:lang w:val="sw_KE" w:bidi="sw_KE"/>
        </w:rPr>
        <w:t>Simamisha mchezo wa kuigiza hapa. Mwulize mhusika anayeigiza Yesu,"Unahisi au kufikiria nini?" Mhusika anaweza kujibu mambo kama,"Alikua na huzuni,Yohana alikua binamu yake" ama "Yesu alijua huu ulikua mwanzo wa huduma yake kwa sababu alistahili kuanza kuhubiri kuhusu ufalme wa Mungu." Endeleza mchezo wa kuigiza.</w:t>
      </w:r>
    </w:p>
    <w:p>
      <w:pPr/>
      <w:r>
        <w:rPr>
          <w:lang w:val="sw_KE" w:bidi="sw_KE"/>
        </w:rPr>
      </w:r>
      <w:r>
        <w:rPr>
          <w:lang w:val="sw_KE" w:bidi="sw_KE"/>
        </w:rPr>
        <w:t>Igiza Yesu akimwita Simoni na Andrea kwa kusema,"Njooni,mnifuate na nitawaonyesha jinsi ya kuwavua watu."</w:t>
      </w:r>
    </w:p>
    <w:p>
      <w:pPr/>
      <w:r>
        <w:rPr>
          <w:lang w:val="sw_KE" w:bidi="sw_KE"/>
        </w:rPr>
      </w:r>
      <w:r>
        <w:rPr>
          <w:lang w:val="sw_KE" w:bidi="sw_KE"/>
        </w:rPr>
        <w:t>Simamisha mchezo wa kuigiza hapa. Waulize wahusika wanaogiza Simoni na Andrea "Unahisi au kufikiria nini?" Wanaweza kupeana majibu kama,"Walijua tu ya kwamba walipaswa kumfuata,"ama "Walihisi kwa haraka kwamba walihitaji kuwacha nyavu zao na kumfuata mara moja ,"ama, "Kusisimuka,tuliyekua tunamngojea hatimaye amefika hapa." Endeleza mchezo wa kuigiza</w:t>
      </w:r>
    </w:p>
    <w:p>
      <w:pPr/>
      <w:r>
        <w:rPr>
          <w:lang w:val="sw_KE" w:bidi="sw_KE"/>
        </w:rPr>
      </w:r>
      <w:r>
        <w:rPr>
          <w:lang w:val="sw_KE" w:bidi="sw_KE"/>
        </w:rPr>
        <w:t>Igiza Yesu,Simoni na Andrea akitembea kwenye ukingo wa bahari kumuelekea Yakobo na Yohana. Yesu anamwita Yakobo na Yohana kumfuata,mara moja wanamuacha baba yao,mashua yao na nyavu na wafanyi kazi wao.</w:t>
      </w:r>
    </w:p>
    <w:p>
      <w:pPr/>
      <w:r>
        <w:rPr>
          <w:lang w:val="sw_KE" w:bidi="sw_KE"/>
        </w:rPr>
      </w:r>
      <w:r>
        <w:rPr>
          <w:lang w:val="sw_KE" w:bidi="sw_KE"/>
        </w:rPr>
        <w:t>Simamisha mchezo wa kuigiza hapa Waulize wausika wanaoigiza kama Zebedayo na wafanyi kazi,"Unahisi au kufikiria nini?" Wanaweza kujibu mambo kama, "Nimechanganyikiwa,mwanaume huyu ni nani na ni nini kinachoendelea?" ama,"Kwa nini Yakobo na Yohana wanaondoka kwa ghafla?" ama,"Kwa nini hatukuitwa?" ama,"Kusisimuka kwa ajili yao," ama "Kufurahia sana kuona wakimufuata Yesu."</w:t>
      </w:r>
    </w:p>
    <w:p>
      <w:pPr/>
      <w:r>
        <w:rPr>
          <w:lang w:val="sw_KE" w:bidi="sw_KE"/>
        </w:rPr>
      </w:r>
      <w:r>
        <w:rPr>
          <w:lang w:val="sw_KE" w:bidi="sw_KE"/>
        </w:rPr>
        <w:t>Hatimaye,waulize wana kikundi, "Kama ungekua mvuvi wa samaki na ulikua ukifanya kazi yako,na Yesu akakujia na akakuomba umfuate,ungemjibu aje? je ungehisi namna gani?"</w:t>
      </w:r>
      <w:r>
        <w:rPr>
          <w:lang w:val="sw_KE" w:bidi="sw_KE"/>
        </w:rPr>
      </w:r>
    </w:p>
    <w:p>
      <w:pPr>
        <w:pStyle w:val="Heading3"/>
      </w:pPr>
      <w:r>
        <w:rPr>
          <w:lang w:val="sw_KE" w:bidi="sw_KE"/>
        </w:rPr>
        <w:t>Kujaza Mapengo</w:t>
      </w:r>
    </w:p>
    <w:p>
      <w:pPr/>
      <w:r>
        <w:rPr>
          <w:lang w:val="sw_KE" w:bidi="sw_KE"/>
        </w:rPr>
      </w:r>
      <w:r>
        <w:rPr>
          <w:lang w:val="sw_KE" w:bidi="sw_KE"/>
        </w:rPr>
        <w:t>Sikiliza sauti iliyorekodiwa ya Marko 1;14–20 katika tafsiri rahisi kuelewa.</w:t>
      </w:r>
    </w:p>
    <w:p>
      <w:pPr/>
      <w:r>
        <w:rPr>
          <w:lang w:val="sw_KE" w:bidi="sw_KE"/>
        </w:rPr>
      </w:r>
      <w:r>
        <w:rPr>
          <w:lang w:val="sw_KE" w:bidi="sw_KE"/>
        </w:rPr>
        <w:t>Katika hatua hii,kikundi kitazungumzia maneno muhimu na maneno katika kifungu hiki.</w:t>
      </w:r>
    </w:p>
    <w:p>
      <w:pPr/>
      <w:r>
        <w:rPr>
          <w:lang w:val="sw_KE" w:bidi="sw_KE"/>
        </w:rPr>
      </w:r>
      <w:r>
        <w:rPr>
          <w:lang w:val="sw_KE" w:bidi="sw_KE"/>
        </w:rPr>
        <w:t xml:space="preserve">Yesu </w:t>
      </w:r>
      <w:r>
        <w:rPr>
          <w:b/>
          <w:lang w:val="sw_KE" w:bidi="sw_KE"/>
        </w:rPr>
        <w:t>aliingia ndani</w:t>
      </w:r>
      <w:r>
        <w:rPr>
          <w:lang w:val="sw_KE" w:bidi="sw_KE"/>
        </w:rPr>
        <w:t xml:space="preserve"> ama </w:t>
      </w:r>
      <w:r>
        <w:rPr>
          <w:b/>
          <w:lang w:val="sw_KE" w:bidi="sw_KE"/>
        </w:rPr>
        <w:t>kuingia ndani</w:t>
      </w:r>
      <w:r>
        <w:rPr>
          <w:lang w:val="sw_KE" w:bidi="sw_KE"/>
        </w:rPr>
        <w:t>ya Galilaya. Tumia neno la kitendo la kuelekea mahali fulani ama kuenda mahali fulani-kile ambacho kina maana asili katika Lugha yako.</w:t>
      </w:r>
    </w:p>
    <w:p>
      <w:pPr/>
      <w:r>
        <w:rPr>
          <w:lang w:val="sw_KE" w:bidi="sw_KE"/>
        </w:rPr>
      </w:r>
      <w:r>
        <w:rPr>
          <w:lang w:val="sw_KE" w:bidi="sw_KE"/>
        </w:rPr>
        <w:t xml:space="preserve">Yesu alikua akitembea kwenye ufuo wa </w:t>
      </w:r>
      <w:r>
        <w:rPr>
          <w:b/>
          <w:lang w:val="sw_KE" w:bidi="sw_KE"/>
        </w:rPr>
        <w:t>Bahari ya Galilaya</w:t>
      </w:r>
      <w:r>
        <w:rPr>
          <w:lang w:val="sw_KE" w:bidi="sw_KE"/>
        </w:rPr>
        <w:t xml:space="preserve"> kwenye hadithi hii Ziwa ni takriban kilomita 21 ndefu na kilomita 10 upana. Kiwango chake cha kina ni mita 67. Watu wengi walitumia kuvua samaki na kufanya maisha. </w:t>
      </w:r>
      <w:r>
        <w:rPr>
          <w:b/>
          <w:lang w:val="sw_KE" w:bidi="sw_KE"/>
        </w:rPr>
        <w:t>Galilaya</w:t>
      </w:r>
      <w:r>
        <w:rPr>
          <w:lang w:val="sw_KE" w:bidi="sw_KE"/>
        </w:rPr>
        <w:t xml:space="preserve"> ni eneo linalozunguka bahari au ziwa la Galilaya.</w:t>
      </w:r>
    </w:p>
    <w:p>
      <w:pPr/>
      <w:r>
        <w:rPr>
          <w:lang w:val="sw_KE" w:bidi="sw_KE"/>
        </w:rPr>
      </w:r>
      <w:r>
        <w:rPr>
          <w:lang w:val="sw_KE" w:bidi="sw_KE"/>
        </w:rPr>
        <w:t>Simamia hapa na kuangalia picha ya ziwa na ramani ya Galilaya kama bado hamkuwa na kikundi Jadili ni neno gani ambalo ungetumia kwa mwili huu wa maji. Simamisha sauti hii hapa.</w:t>
      </w:r>
    </w:p>
    <w:p>
      <w:pPr/>
      <w:r>
        <w:rPr>
          <w:lang w:val="sw_KE" w:bidi="sw_KE"/>
        </w:rPr>
      </w:r>
      <w:r>
        <w:rPr>
          <w:lang w:val="sw_KE" w:bidi="sw_KE"/>
        </w:rPr>
        <w:t xml:space="preserve">Yesu anasema kwamba </w:t>
      </w:r>
      <w:r>
        <w:rPr>
          <w:b/>
          <w:lang w:val="sw_KE" w:bidi="sw_KE"/>
        </w:rPr>
        <w:t>ufalme wa Mungu</w:t>
      </w:r>
      <w:r>
        <w:rPr>
          <w:lang w:val="sw_KE" w:bidi="sw_KE"/>
        </w:rPr>
        <w:t>uko karibu. Ufalme ni mahali ambapo mfalme anatawala kikundi cha watu. Katika Agano la kale,Ufalme wa Mungu ulikua watu wake,Isiraeli. Lakini watu wa Israeli waliasi Mungu wakati wote. Sasa,Ufalme wa Mungu hauita mahali bali kwa wote wanaomfuata. Tunajua kwamba kila mtu bado anamtii Mungu,na Ufalme wake bado si mkamilifu. Lakini Yesu pia alikuja kuleta sehemu ya Ufalme wa Mungu sasa. Ufalme wa Mungu sasa ni watu wakimfuata Yesu kama mfalme,kusaidiana,na kueneza upendo wa Yesu kwa wengine. Baadaye Mungu ataleta ufalme mkamilifu. Mungu atakuja kuhukumu watu waovu na ulimwengu utakuwa mkamilifu. Mungu atasimamia kikamilifu juu ya watu wake,wakati hakutakuwa na mateso zaidi au uovu,na watu wote watamtii Wakati Yesu alizungumza kuhusu Ufalme wa Mungu,watu hawakuelewa kwamba,kwa hivyo waliona kama siri kwao. Walihitaji kumsikiliza Yesu kwa makini ili kuelewa ni nini alikua akisema.</w:t>
      </w:r>
    </w:p>
    <w:p>
      <w:pPr/>
      <w:r>
        <w:rPr>
          <w:lang w:val="sw_KE" w:bidi="sw_KE"/>
        </w:rPr>
      </w:r>
      <w:r>
        <w:rPr>
          <w:lang w:val="sw_KE" w:bidi="sw_KE"/>
        </w:rPr>
        <w:t>Tunashuhudia Ufalme wa Mungu hivi sasa tunapomsikiliza Mungu na kumtii kwa kumfuata Yesu.</w:t>
      </w:r>
    </w:p>
    <w:p>
      <w:pPr/>
      <w:r>
        <w:rPr>
          <w:lang w:val="sw_KE" w:bidi="sw_KE"/>
        </w:rPr>
      </w:r>
      <w:r>
        <w:rPr>
          <w:lang w:val="sw_KE" w:bidi="sw_KE"/>
        </w:rPr>
        <w:t xml:space="preserve">Simamia hapa na kujadili kama kikundi ni neno gani au maneno ambayo utatumia kwa ufalme wa Tazama neno </w:t>
      </w:r>
      <w:r>
        <w:rPr>
          <w:b/>
          <w:lang w:val="sw_KE" w:bidi="sw_KE"/>
        </w:rPr>
        <w:t>kuamini kwa ufalme</w:t>
      </w:r>
      <w:r>
        <w:rPr>
          <w:lang w:val="sw_KE" w:bidi="sw_KE"/>
        </w:rPr>
        <w:t xml:space="preserve"> katika orodha ya maneno na maelezo. Simamisha sauti hii hapa.</w:t>
      </w:r>
    </w:p>
    <w:p>
      <w:pPr/>
      <w:r>
        <w:rPr>
          <w:lang w:val="sw_KE" w:bidi="sw_KE"/>
        </w:rPr>
      </w:r>
      <w:r>
        <w:rPr>
          <w:lang w:val="sw_KE" w:bidi="sw_KE"/>
        </w:rPr>
        <w:t xml:space="preserve">Yesu anatuamuru sisi ku </w:t>
      </w:r>
      <w:r>
        <w:rPr>
          <w:b/>
          <w:lang w:val="sw_KE" w:bidi="sw_KE"/>
        </w:rPr>
        <w:t>tubu</w:t>
      </w:r>
      <w:r>
        <w:rPr>
          <w:lang w:val="sw_KE" w:bidi="sw_KE"/>
        </w:rPr>
        <w:t xml:space="preserve"> dhambi zetu na </w:t>
      </w:r>
      <w:r>
        <w:rPr>
          <w:b/>
          <w:lang w:val="sw_KE" w:bidi="sw_KE"/>
        </w:rPr>
        <w:t>kuamini</w:t>
      </w:r>
      <w:r>
        <w:rPr>
          <w:lang w:val="sw_KE" w:bidi="sw_KE"/>
        </w:rPr>
        <w:t xml:space="preserve">ndani ya habari njema. Kutubu ina maana ya kugeuka kutoka kwa dhambi na kumgeukia Mungu,na kuanza kuishi maisha mapya katika kufuata njia za Mungu. Tumia neno moja ama msemo kwa kutubu kama ulivyotumika katika vifungu vya hapo awali,na ukumbuke kwamba </w:t>
      </w:r>
      <w:r>
        <w:rPr>
          <w:b/>
          <w:lang w:val="sw_KE" w:bidi="sw_KE"/>
        </w:rPr>
        <w:t>kutubu</w:t>
      </w:r>
      <w:r>
        <w:rPr>
          <w:lang w:val="sw_KE" w:bidi="sw_KE"/>
        </w:rPr>
        <w:t xml:space="preserve"> iko katika orodha kuu ya maneno.</w:t>
      </w:r>
    </w:p>
    <w:p>
      <w:pPr/>
      <w:r>
        <w:rPr>
          <w:lang w:val="sw_KE" w:bidi="sw_KE"/>
        </w:rPr>
      </w:r>
      <w:r>
        <w:rPr>
          <w:lang w:val="sw_KE" w:bidi="sw_KE"/>
        </w:rPr>
        <w:t xml:space="preserve">Ku </w:t>
      </w:r>
      <w:r>
        <w:rPr>
          <w:b/>
          <w:lang w:val="sw_KE" w:bidi="sw_KE"/>
        </w:rPr>
        <w:t>amini</w:t>
      </w:r>
      <w:r>
        <w:rPr>
          <w:lang w:val="sw_KE" w:bidi="sw_KE"/>
        </w:rPr>
        <w:t>ni kama imani jinsi vile ina husisha hisia-kuwa na nguvu katika kitu,ku fanya roho laini kuhusu jambo,kuwa bila tashwishi. .</w:t>
      </w:r>
    </w:p>
    <w:p>
      <w:pPr/>
      <w:r>
        <w:rPr>
          <w:lang w:val="sw_KE" w:bidi="sw_KE"/>
        </w:rPr>
      </w:r>
      <w:r>
        <w:rPr>
          <w:lang w:val="sw_KE" w:bidi="sw_KE"/>
        </w:rPr>
        <w:t>Katika lugha zingine kuna neno moja tu linaloomanisha kuamini au kutii. Imani inaelezea jinsi watu wanavyoitikia ahadi za Mungu. Hii ni kuhusu kuweka imani yako ama kuamini katika Mungu.</w:t>
      </w:r>
    </w:p>
    <w:p>
      <w:pPr/>
      <w:r>
        <w:rPr>
          <w:lang w:val="sw_KE" w:bidi="sw_KE"/>
        </w:rPr>
      </w:r>
      <w:r>
        <w:rPr>
          <w:lang w:val="sw_KE" w:bidi="sw_KE"/>
        </w:rPr>
        <w:t>Zana za kufundisha:Uliza mhusika mmoja anayeweza kujitolea kabla ya wakati wa kukusaidia na hili. Weka kiti katikati ya chumba na uulize mhusika mmoja anayeweza kujitolea,"Je unaamini kwamba hiki kiti kiko? Je,unaamini kuwa hiki ni kiti? Je unaamini kuwa hiki kiti ni maarufu kukustahimili wewe unapokikalia?" Mhusika aliyejitolea anafaa kusema,"ndio" kwa haya maswali yote. Halafu uliza,"Najua umehoka kwa hivyo chukua hiki kiti ili uweze kukalia" Mhusika aliyejitolea anapaswa kukataa kukikalia hicho kiti. Pitia hii mara kadhaa,muulize muhusika aliyejitolea kwa nini hawezi keti kwenye kiti ilihali yeye anajua kiko hapo na anasema kuwa anaamini ni maarurufu na kinaweza kustahimili uzito wake. Elezea kikundi kwamba huu ni mfano wa imani na uhusiano wake. Kama mhusika hataketi kwenye kiti basi hana imani katika kiti kile.</w:t>
      </w:r>
    </w:p>
    <w:p>
      <w:pPr/>
      <w:r>
        <w:rPr>
          <w:lang w:val="sw_KE" w:bidi="sw_KE"/>
        </w:rPr>
      </w:r>
      <w:r>
        <w:rPr>
          <w:lang w:val="sw_KE" w:bidi="sw_KE"/>
        </w:rPr>
        <w:t xml:space="preserve">Simamia hapa na mfanye kitendo hiki. Jadili kama kikundi ni neno gani au msemo upi utakaotumia kwa neno kuamini. Tazama </w:t>
      </w:r>
      <w:r>
        <w:rPr>
          <w:b/>
          <w:lang w:val="sw_KE" w:bidi="sw_KE"/>
        </w:rPr>
        <w:t>neno</w:t>
      </w:r>
      <w:r>
        <w:rPr>
          <w:lang w:val="sw_KE" w:bidi="sw_KE"/>
        </w:rPr>
        <w:t xml:space="preserve"> kuamini katika orodha ya maeneno na maelezo yake. Simamisha sauti hii hapa.</w:t>
      </w:r>
    </w:p>
    <w:p>
      <w:pPr/>
      <w:r>
        <w:rPr>
          <w:lang w:val="sw_KE" w:bidi="sw_KE"/>
        </w:rPr>
      </w:r>
      <w:r>
        <w:rPr>
          <w:lang w:val="sw_KE" w:bidi="sw_KE"/>
        </w:rPr>
        <w:t xml:space="preserve">Yesu aliwaambia watu </w:t>
      </w:r>
      <w:r>
        <w:rPr>
          <w:b/>
          <w:lang w:val="sw_KE" w:bidi="sw_KE"/>
        </w:rPr>
        <w:t>injili</w:t>
      </w:r>
      <w:r>
        <w:rPr>
          <w:lang w:val="sw_KE" w:bidi="sw_KE"/>
        </w:rPr>
        <w:t xml:space="preserve"> ama </w:t>
      </w:r>
      <w:r>
        <w:rPr>
          <w:b/>
          <w:lang w:val="sw_KE" w:bidi="sw_KE"/>
        </w:rPr>
        <w:t>habari njema</w:t>
      </w:r>
      <w:r>
        <w:rPr>
          <w:lang w:val="sw_KE" w:bidi="sw_KE"/>
        </w:rPr>
        <w:t>. Kabla ya Yesu kufariki na kufufuliwa katika wafu,wanafunzi na Yesu walifundisha habari njema ya ufalme Hii ina maana kuwa wanafundisha kuhusu wakati ambapo Mungu atakuja kutawala. Mungu atakuja kutawala katika watu wake kupitia kwa Yesu-hii ni habari njema! Baadaye,habari njema itajumuisha hadithi kamili ya Yesu,kifo,kuzikwa na ufufuko wake. Tumia neno sawa la maneno kumaanisha habari njema ama injili jinsi ulivyotumia hapo awali.</w:t>
      </w:r>
    </w:p>
    <w:p>
      <w:pPr/>
      <w:r>
        <w:rPr>
          <w:lang w:val="sw_KE" w:bidi="sw_KE"/>
        </w:rPr>
      </w:r>
      <w:r>
        <w:rPr>
          <w:lang w:val="sw_KE" w:bidi="sw_KE"/>
        </w:rPr>
        <w:t xml:space="preserve">Yesu anawaita </w:t>
      </w:r>
      <w:r>
        <w:rPr>
          <w:b/>
          <w:lang w:val="sw_KE" w:bidi="sw_KE"/>
        </w:rPr>
        <w:t>Simon</w:t>
      </w:r>
      <w:r>
        <w:rPr>
          <w:lang w:val="sw_KE" w:bidi="sw_KE"/>
        </w:rPr>
        <w:t xml:space="preserve"> na Andrea kuwa wanafunzi wake. Simioni hapa ni yule Simoni Petro ,mmoja wa wanafunzi wa Yesu,baadaye. Andrea anaelezewa kama nduguye Simoni. Simoni ni mzee,kwa hivyo weka majina ya ndugu wawili katika mpangilio wowote unahitaji kuwa na utamaduni wako wakati unapozungumza kuhusu ndugu wawili.</w:t>
      </w:r>
    </w:p>
    <w:p>
      <w:pPr/>
      <w:r>
        <w:rPr>
          <w:lang w:val="sw_KE" w:bidi="sw_KE"/>
        </w:rPr>
      </w:r>
      <w:r>
        <w:rPr>
          <w:lang w:val="sw_KE" w:bidi="sw_KE"/>
        </w:rPr>
        <w:t xml:space="preserve">Simoni na Andrea walikua wavuvi. </w:t>
      </w:r>
      <w:r>
        <w:rPr>
          <w:b/>
          <w:lang w:val="sw_KE" w:bidi="sw_KE"/>
        </w:rPr>
        <w:t>Wavuvi</w:t>
      </w:r>
      <w:r>
        <w:rPr>
          <w:lang w:val="sw_KE" w:bidi="sw_KE"/>
        </w:rPr>
        <w:t xml:space="preserve"> walikua wanaume waliovua samaki ili kuuza na kupata pesa. Simoni na Andrea walikua wakishusha </w:t>
      </w:r>
      <w:r>
        <w:rPr>
          <w:b/>
          <w:lang w:val="sw_KE" w:bidi="sw_KE"/>
        </w:rPr>
        <w:t>nyavu</w:t>
      </w:r>
      <w:r>
        <w:rPr>
          <w:lang w:val="sw_KE" w:bidi="sw_KE"/>
        </w:rPr>
        <w:t xml:space="preserve"> zao wakati Yesu aliwaita. Watu walitengeneza nyavu za kuvua samaki kutoka kwenye kamba ama nyuzi ambazo walifunga pamoja ili kuunda duara au mviringo na kuzungusha mikononi mwao. Watu walitupa nyavu hizo katika mwenendo wa mviringo wa mkono. Nyavu zingine zingekua na uzito fulani uliounganishwa kwenye ukingo wao ili ziweze kuzama majini kwa haraka.</w:t>
      </w:r>
    </w:p>
    <w:p>
      <w:pPr/>
      <w:r>
        <w:rPr>
          <w:lang w:val="sw_KE" w:bidi="sw_KE"/>
        </w:rPr>
      </w:r>
      <w:r>
        <w:rPr>
          <w:lang w:val="sw_KE" w:bidi="sw_KE"/>
        </w:rPr>
        <w:t>Simamia hapa na uangalie picha ya wavu kama kikundi. Jadili ni neno gani halisi utatumia badala ya nyavu za kuvulia samaki. Simamisha sauti hii hapa.</w:t>
      </w:r>
    </w:p>
    <w:p>
      <w:pPr/>
      <w:r>
        <w:rPr>
          <w:lang w:val="sw_KE" w:bidi="sw_KE"/>
        </w:rPr>
      </w:r>
      <w:r>
        <w:rPr>
          <w:lang w:val="sw_KE" w:bidi="sw_KE"/>
        </w:rPr>
        <w:t xml:space="preserve">Wavuvi wangetumia </w:t>
      </w:r>
      <w:r>
        <w:rPr>
          <w:b/>
          <w:lang w:val="sw_KE" w:bidi="sw_KE"/>
        </w:rPr>
        <w:t>mashua</w:t>
      </w:r>
      <w:r>
        <w:rPr>
          <w:lang w:val="sw_KE" w:bidi="sw_KE"/>
        </w:rPr>
        <w:t xml:space="preserve"> kama njia ya kusafiri kwenye maji. Mashua za uvuvi zilikua na urefu wa mita 8 na mita 2 1/2 kwa upana. Ilikua na urefu wa takribani mita 1 1/4. . Mashua ya ukubwa huo ingeweza kuwabeba watu takriban kumi na watatu.</w:t>
      </w:r>
    </w:p>
    <w:p>
      <w:pPr/>
      <w:r>
        <w:rPr>
          <w:lang w:val="sw_KE" w:bidi="sw_KE"/>
        </w:rPr>
      </w:r>
      <w:r>
        <w:rPr>
          <w:lang w:val="sw_KE" w:bidi="sw_KE"/>
        </w:rPr>
        <w:t xml:space="preserve">Simamia hapa na uonyeshe watafsiri wako picha ya mashua na chagua njia ya kuonyesha ukubwa wa mashua,labda kwa kuchora vipimo kwenye sakafu kwa kijiti na kuuliza watu kuingia ndani ya mistari iliyochorwa. Jadili ni neno gani halisi utatumia badala ya </w:t>
      </w:r>
      <w:r>
        <w:rPr>
          <w:b/>
          <w:lang w:val="sw_KE" w:bidi="sw_KE"/>
        </w:rPr>
        <w:t>mashua</w:t>
      </w:r>
      <w:r>
        <w:rPr>
          <w:lang w:val="sw_KE" w:bidi="sw_KE"/>
        </w:rPr>
        <w:t>. Simamisha sauti hii hapa.</w:t>
      </w:r>
    </w:p>
    <w:p>
      <w:pPr/>
      <w:r>
        <w:rPr>
          <w:lang w:val="sw_KE" w:bidi="sw_KE"/>
        </w:rPr>
      </w:r>
      <w:r>
        <w:rPr>
          <w:lang w:val="sw_KE" w:bidi="sw_KE"/>
        </w:rPr>
        <w:t xml:space="preserve">Wanafunzi katika kifungu hiki wameitwa ili kuwa </w:t>
      </w:r>
      <w:r>
        <w:rPr>
          <w:b/>
          <w:lang w:val="sw_KE" w:bidi="sw_KE"/>
        </w:rPr>
        <w:t>wavuvi wa watu</w:t>
      </w:r>
      <w:r>
        <w:rPr>
          <w:lang w:val="sw_KE" w:bidi="sw_KE"/>
        </w:rPr>
        <w:t>. Hii ina maana kwamba walikuwa wavuvi ambao wanawakamata watu badala ya samaki. Kuwa mwangalifu kwamba neno unayotumia kwa "kushika" au "uvuvi" si mbaya. Unaweza kusema kwamba utapata watu kama ungekuwa unavua samaki Kuwa wavuvi wa watu in maana kwamba kuwaleta watu kwa Yesu,ili kuwakomboa na kuwaleta katika ufahamu ya jinsi ya kuwa katika ufalme wa Mungu.</w:t>
      </w:r>
      <w:r>
        <w:rPr>
          <w:lang w:val="sw_KE" w:bidi="sw_KE"/>
        </w:rPr>
      </w:r>
    </w:p>
    <w:p>
      <w:pPr>
        <w:pStyle w:val="Heading3"/>
      </w:pPr>
      <w:r>
        <w:rPr>
          <w:lang w:val="sw_KE" w:bidi="sw_KE"/>
        </w:rPr>
        <w:t>Kunena Neno</w:t>
      </w:r>
    </w:p>
    <w:p>
      <w:pPr/>
      <w:r>
        <w:rPr>
          <w:lang w:val="sw_KE" w:bidi="sw_KE"/>
        </w:rPr>
      </w:r>
      <w:r>
        <w:rPr>
          <w:lang w:val="sw_KE" w:bidi="sw_KE"/>
        </w:rPr>
        <w:t>Sikiliza sauti iliyorekodiwa ya kifungu katika tafsiri-rahisi-kuelewa.</w:t>
      </w:r>
    </w:p>
    <w:p>
      <w:pPr/>
      <w:r>
        <w:rPr>
          <w:lang w:val="sw_KE" w:bidi="sw_KE"/>
        </w:rPr>
      </w:r>
      <w:r>
        <w:rPr>
          <w:lang w:val="sw_KE" w:bidi="sw_KE"/>
        </w:rPr>
        <w:t>Katika kipindi hiki rudia kusimulia kifungu kama kikundi katika lugha yako mwenyewe.</w:t>
      </w:r>
    </w:p>
    <w:p>
      <w:pPr/>
      <w:r>
        <w:rPr>
          <w:lang w:val="sw_KE" w:bidi="sw_KE"/>
        </w:rPr>
      </w:r>
      <w:r>
        <w:rPr>
          <w:lang w:val="sw_KE" w:bidi="sw_KE"/>
        </w:rPr>
        <w:t>Kwanza,kikundi kizima lazima kifanye mazoezi ya kuwaambia kifungu katika lugha yako mwenyewe. Kumbuka kujumuisha mambo uliyoamua katika hatua zilizopita,kama vile mpangilio wa muda,maneno,misemo,hisia,au kitu kingine chochote ulichozungumzia.</w:t>
      </w:r>
    </w:p>
    <w:p>
      <w:pPr/>
      <w:r>
        <w:rPr>
          <w:lang w:val="sw_KE" w:bidi="sw_KE"/>
        </w:rPr>
      </w:r>
      <w:r>
        <w:rPr>
          <w:lang w:val="sw_KE" w:bidi="sw_KE"/>
        </w:rPr>
        <w:t>Mshiriki mmoja anapaswa kusema sentensi chache za kifungu na kupumzika. Mshiriki mwingine anapaswa kuelezea sehemu inayofuata ya kifungu na umalizi. Fanya hivyo hadi kikundi kitakaposimulia upya kifungu kizima. Washiriki wa kikundi wanaweza kusahihianisha katika hatua hii. Simamisha hapa sauti ya kurekodi.</w:t>
      </w:r>
    </w:p>
    <w:p>
      <w:pPr/>
      <w:r>
        <w:rPr>
          <w:lang w:val="sw_KE" w:bidi="sw_KE"/>
        </w:rPr>
      </w:r>
      <w:r>
        <w:rPr>
          <w:lang w:val="sw_KE" w:bidi="sw_KE"/>
        </w:rPr>
        <w:t>Yakufatia,kila mshiriki wa kikundi anapaswa kuelezea kifungu kizima bila usumbufu angalau wakati mmoja. Mshiriki wa kikundi anaweza kutumia vitu bila mpangilio au picha ya hadithi kuwasaidia kifungu Simamisha hapa sauti ya kurekodi.</w:t>
      </w:r>
    </w:p>
    <w:p>
      <w:pPr/>
      <w:r>
        <w:rPr>
          <w:lang w:val="sw_KE" w:bidi="sw_KE"/>
        </w:rPr>
      </w:r>
      <w:r>
        <w:rPr>
          <w:lang w:val="sw_KE" w:bidi="sw_KE"/>
        </w:rPr>
        <w:t>Halafu,kikundi kinaweza kuamua ni toleo gani la kifungu wanapenda zaidi. Unaweza kuamua kwamba ulipenda jinsi mshiriki mmoja wa kikundi alivyoeleza eneo moja lakini ulipenda jinsi mshiriki wa kikundi tofauti alivyoeleza eneo lingine. Simamisha hapa sauti ya kurekodi.</w:t>
      </w:r>
    </w:p>
    <w:p>
      <w:pPr/>
      <w:r>
        <w:rPr>
          <w:lang w:val="sw_KE" w:bidi="sw_KE"/>
        </w:rPr>
      </w:r>
      <w:r>
        <w:rPr>
          <w:lang w:val="sw_KE" w:bidi="sw_KE"/>
        </w:rPr>
        <w:t>Mwishowe,kikundi kinaweza kuweka pamoja toleo la mwisho la kifungu ambacho kila mtu anakubaliana nalo. Kila mshiriki wa kikundi anapaswa kufanya mazoezi ya kuelezea toleo hili kifungu.</w:t>
      </w:r>
      <w:r>
        <w:rPr>
          <w:lang w:val="sw_KE" w:bidi="sw_KE"/>
        </w:rPr>
      </w:r>
      <w:r>
        <w:rPr>
          <w:lang w:val="sw_KE" w:bidi="sw_KE"/>
        </w:rPr>
      </w:r>
    </w:p>
    <w:p>
      <w:pPr/>
      <w:r>
        <w:rPr>
          <w:lang w:val="sw_KE" w:bidi="sw_KE"/>
        </w:rPr>
      </w:r>
    </w:p>
    <w:p>
      <w:pPr>
        <w:pStyle w:val="Heading2"/>
      </w:pPr>
      <w:r>
        <w:rPr>
          <w:lang w:val="sw_KE" w:bidi="sw_KE"/>
        </w:rPr>
        <w:t>Marko 1:21–28</w:t>
      </w:r>
      <w:r>
        <w:rPr>
          <w:lang w:val="sw_KE" w:bidi="sw_KE"/>
        </w:rPr>
      </w:r>
    </w:p>
    <w:p>
      <w:pPr>
        <w:pStyle w:val="Heading3"/>
      </w:pPr>
      <w:r>
        <w:rPr>
          <w:lang w:val="sw_KE" w:bidi="sw_KE"/>
        </w:rPr>
        <w:t>Sikiliza na Moyo</w:t>
      </w:r>
    </w:p>
    <w:p>
      <w:pPr/>
      <w:r>
        <w:rPr>
          <w:lang w:val="sw_KE" w:bidi="sw_KE"/>
        </w:rPr>
      </w:r>
      <w:r>
        <w:rPr>
          <w:lang w:val="sw_KE" w:bidi="sw_KE"/>
        </w:rPr>
        <w:t>Katika hatua hii,sikiliza Marko 1:21–28 na kuiweka moyoni mwenu.</w:t>
      </w:r>
    </w:p>
    <w:p>
      <w:pPr/>
      <w:r>
        <w:rPr>
          <w:lang w:val="sw_KE" w:bidi="sw_KE"/>
        </w:rPr>
      </w:r>
      <w:r>
        <w:rPr>
          <w:lang w:val="sw_KE" w:bidi="sw_KE"/>
        </w:rPr>
        <w:t>Sikiliza toleo la sauti la Marko 1:21–28 mara tatu,katika tafsiri tatu tofauti kama inawezekana. Halafu,kama kikundi jadili maswali yafuatayo:</w:t>
      </w:r>
    </w:p>
    <w:p>
      <w:pPr>
        <w:pStyle w:val="ListBullet"/>
        <w:spacing w:line="240" w:lineRule="auto"/>
        <w:ind w:left="720"/>
      </w:pPr>
      <w:r>
        <w:rPr>
          <w:lang w:val="sw_KE" w:bidi="sw_KE"/>
        </w:rPr>
      </w:r>
      <w:r>
        <w:rPr>
          <w:lang w:val="sw_KE" w:bidi="sw_KE"/>
        </w:rPr>
        <w:t>Je! Umependezwa na nini katika kifungu hiki?</w:t>
      </w:r>
    </w:p>
    <w:p>
      <w:pPr>
        <w:pStyle w:val="ListBullet"/>
        <w:spacing w:line="240" w:lineRule="auto"/>
        <w:ind w:left="720"/>
      </w:pPr>
      <w:r>
        <w:rPr>
          <w:lang w:val="sw_KE" w:bidi="sw_KE"/>
        </w:rPr>
      </w:r>
      <w:r>
        <w:rPr>
          <w:lang w:val="sw_KE" w:bidi="sw_KE"/>
        </w:rPr>
        <w:t>Je,haupendezwi na nini au hauelewi nini katika kifungu hiki?</w:t>
      </w:r>
    </w:p>
    <w:p>
      <w:pPr>
        <w:pStyle w:val="ListBullet"/>
        <w:spacing w:line="240" w:lineRule="auto"/>
        <w:ind w:left="720"/>
      </w:pPr>
      <w:r>
        <w:rPr>
          <w:lang w:val="sw_KE" w:bidi="sw_KE"/>
        </w:rPr>
      </w:r>
      <w:r>
        <w:rPr>
          <w:lang w:val="sw_KE" w:bidi="sw_KE"/>
        </w:rPr>
        <w:t>Kifungu hiki kinatueleza nini kuhusu Yesu?</w:t>
      </w:r>
    </w:p>
    <w:p>
      <w:pPr>
        <w:pStyle w:val="ListBullet"/>
        <w:spacing w:line="240" w:lineRule="auto"/>
        <w:ind w:left="720"/>
      </w:pPr>
      <w:r>
        <w:rPr>
          <w:lang w:val="sw_KE" w:bidi="sw_KE"/>
        </w:rPr>
      </w:r>
      <w:r>
        <w:rPr>
          <w:lang w:val="sw_KE" w:bidi="sw_KE"/>
        </w:rPr>
        <w:t>Kifungu hiki kinatueleza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Je! Unajua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sauti iliyorekodiwa ya Marko 1:21–28 katika tafsiri rahisi kuelewa.</w:t>
      </w:r>
    </w:p>
    <w:p>
      <w:pPr/>
      <w:r>
        <w:rPr>
          <w:lang w:val="sw_KE" w:bidi="sw_KE"/>
        </w:rPr>
      </w:r>
      <w:r>
        <w:rPr>
          <w:lang w:val="sw_KE" w:bidi="sw_KE"/>
        </w:rPr>
        <w:t>Yesu amewaita wanafunzi wake wa kwanza 4 kumfuata wavuvi, Simoni,Andrea,Yakobo na Yohana. Yesu na wanafunzi wake wanne(4) wameingia katika kijiji cha Kapernaumu ambacho kiko karibu na Bahri ya Galilaya. Kapernaumu ilikuwa mji muhimu katika barabara kuu kati ya Misri na Dameski. Ikawa makao makuu ya Yesu wakati wa huduma yake katika eneo la Galilaya. Kapernaum labda ni mahali ambapo wanafunzi wanne(4) waliishi.</w:t>
      </w:r>
    </w:p>
    <w:p>
      <w:pPr/>
      <w:r>
        <w:rPr>
          <w:lang w:val="sw_KE" w:bidi="sw_KE"/>
        </w:rPr>
      </w:r>
      <w:r>
        <w:rPr>
          <w:lang w:val="sw_KE" w:bidi="sw_KE"/>
        </w:rPr>
        <w:t>Simamia hapa na kuonyesha kikundi chako cha kutafsiri ramani ya Bahari ya Galilaya ambayo inaonyesha Kapernaumu,Misri,na Dameski.</w:t>
      </w:r>
    </w:p>
    <w:p>
      <w:pPr/>
      <w:r>
        <w:rPr>
          <w:lang w:val="sw_KE" w:bidi="sw_KE"/>
        </w:rPr>
      </w:r>
      <w:r>
        <w:rPr>
          <w:lang w:val="sw_KE" w:bidi="sw_KE"/>
        </w:rPr>
        <w:t>Katika siku ya Sabato iliyofuata,Yesu anaingia katika sinagogi na Yesu anaanza kufundisha ujumbe wa Mungu kwa watu huko. Sabato ni siku ya Kiyahudi ya kupumzika na siku ya ibada ya kuwekwa watakatifu au ya pekee kwa kutofanya kazi yoyote. Sabato ya Wayahudi ilianza wakati wa jua siku ya Ijumaa na kuendelea hadi jua lilipochomoza siku ya Jumamosi. Ilikuwa kawaida kwa watu kukusanyika katika sinagogi kusikia mafundisho siku ya Sabato. Kwa sinagogi ilikua mahali pa mji wa ibaada. Ilikuwa mahali pa mkutano ambapo watu walikusanyika kuomba na mahali walisikia na kujadili Neno la Mungu na walimu walioheshimika. Watu pia walikusanyika katika masinagogi kujadili masuala siasa.</w:t>
      </w:r>
    </w:p>
    <w:p>
      <w:pPr/>
      <w:r>
        <w:rPr>
          <w:lang w:val="sw_KE" w:bidi="sw_KE"/>
        </w:rPr>
      </w:r>
      <w:r>
        <w:rPr>
          <w:lang w:val="sw_KE" w:bidi="sw_KE"/>
        </w:rPr>
        <w:t>Simamia hapa na kutazama picha ya sinagogi. Jadili swali hili kama kikundi: Katika tamaduni yako,ni ratiba gani ya kila wiki ya kupumzika na kufanya kazi kama nini? Je! huwa mnapumzika vipi? Watu hukusanyika wapi ili kujadili masuala muhimu? Simamisha hapa sauti ya kurekodi.</w:t>
      </w:r>
    </w:p>
    <w:p>
      <w:pPr/>
      <w:r>
        <w:rPr>
          <w:lang w:val="sw_KE" w:bidi="sw_KE"/>
        </w:rPr>
      </w:r>
      <w:r>
        <w:rPr>
          <w:lang w:val="sw_KE" w:bidi="sw_KE"/>
        </w:rPr>
        <w:t>Mtu fulani alimwalika Yesu kufundisha katika sinagogi. Hii inatuambia kwamba watu wangemjua Yesu na kumheshimu. Marko hatuelezi kile Yesu alifundisha siku hii,lakini tunajua ya kwamba mafundisho ya Yesu yalikua ya kawaida. Watu "walishangaa" kwa njia ambayo Yesu alikuwa akifundisha. Kawaida,walimu wa sheria walizungumzia kuhusu kile sheria ya kidini ilisema na kile manabii walisema kuhusu somo. Katika hali hii Yesu alionekana kuongea katika mamlaka yake mwenyewe-Yesu aliongea kana kwamba alikuwa na uwezo na haki ya kuwaambia watu kile cha kufanya,na watu hawakutarajia hili. Yesu labda alikuwa akizungumza kuhusu Ufalme wa Mungu kuwa hapa sasa hivi na kuwaambia watu kile wanapaswa kufanya ili kuwa sehemu ya Ufalme wa Mungu.</w:t>
      </w:r>
    </w:p>
    <w:p>
      <w:pPr/>
      <w:r>
        <w:rPr>
          <w:lang w:val="sw_KE" w:bidi="sw_KE"/>
        </w:rPr>
      </w:r>
      <w:r>
        <w:rPr>
          <w:lang w:val="sw_KE" w:bidi="sw_KE"/>
        </w:rPr>
        <w:t>Tunaambiwa ya kwamba "mara moja" mtu aliyekuwa amepagaliwa na pepo mmbaya akapiga kelele. Roho mchafu ambaye mara nyingi hujulikana kama mapepo au pepo wachafu,ni viumbe wa kiroho ambao wanamtumikia Shetani kama mawakala wake,wakiwa chini ya mamlaka yake. Viumbe hawa wa kiroho wana uwezo wa kumtesa mwanadamu na hata kuchukua udhibiti wa mawazo na matendo yao na kuzungumza kupitia ndani mwao. Hatujui kama mtu aliyekua amepagaliwa na mapepo alikua katika sinagogi wakati wote Yesu alikua akifundisha au kama aliingia baada ya Yesu kumaliza kufundisha. Inashangaza kuwa angekuja kwa sinagogi wakati wote,kama mtu mwenye pepo mchafu hakuruhusiwa kuabudu katika sinagogi. Pepo huzungumza kupitia mtu. Lugha yake ni kama watu wa Kiyahudi walitazamia mapepo kuongea-kwa kawaida walisema mambo kama "Huna biashara na sisi!" Pepo labda anazungumza kwa niaba ya pepo wengine wabaya wakati anaposema "sisi". Pepo ni ya jeuri sana katika njia ambayo anaongea na Yesu-hii inaonyesha kwamba anaogopa kwa sababu anajua Yesu ni nani na kwamba Yesu ana mamlaka ya kumwambia nini cha kufanya na kumwangamiza. Kuharibu hapa kunamaanisha kuangamiza bali sio kuua.</w:t>
      </w:r>
    </w:p>
    <w:p>
      <w:pPr/>
      <w:r>
        <w:rPr>
          <w:lang w:val="sw_KE" w:bidi="sw_KE"/>
        </w:rPr>
      </w:r>
      <w:r>
        <w:rPr>
          <w:lang w:val="sw_KE" w:bidi="sw_KE"/>
        </w:rPr>
        <w:t>Pepo anamwita Yesu kwa jina lake Yesu wa Nazareti. Hii ina maana kwamba Yesu anatoka katika mji wa Nazareti. Ilikuwa kawaida katika siku zile kwa watu kujulikana kwa jina lao na mji kama ya kuwatambulisha. Katika utamaduni wa Kiyahudi,watu mara nyingi waliamini kwamba wakati uliita jina la mtu ulikua na udhabiti juu yake. Pepo anajaribu bila mafanikio kupata njia fulani ya kuwa na udhibiti juu ya Yesu kwa sababu anajua kwamba Yesu ana nguvu ya kweli. Kisha pepo anamwita Yesu "Mtakatifu wa Mungu." Pepo labda ana maana kwamba anajua Yesu ana Roho Mtakatifu wa Mungu. Jina hili linaonyesha kwamba pepo anajua Yesu ni wa kimungu-yeye ni Mungu.</w:t>
      </w:r>
    </w:p>
    <w:p>
      <w:pPr/>
      <w:r>
        <w:rPr>
          <w:lang w:val="sw_KE" w:bidi="sw_KE"/>
        </w:rPr>
      </w:r>
      <w:r>
        <w:rPr>
          <w:lang w:val="sw_KE" w:bidi="sw_KE"/>
        </w:rPr>
        <w:t>Simamia hapa na kujadili swali hili kama kikundi: Je! Unatumia majina katika utamaduni wako? Majina yanamaanisha nini? Je! Ni wakati gani unaowaita watu kwa majina yao? Simamisha hapa sauti ya kurekodi.</w:t>
      </w:r>
    </w:p>
    <w:p>
      <w:pPr/>
      <w:r>
        <w:rPr>
          <w:lang w:val="sw_KE" w:bidi="sw_KE"/>
        </w:rPr>
      </w:r>
      <w:r>
        <w:rPr>
          <w:lang w:val="sw_KE" w:bidi="sw_KE"/>
        </w:rPr>
        <w:t>Yesu anaamuru roho mchafu."Kuwa kimya na toka ndani ya mtu huyu." Yesu anaamuru kwamba roho mchafu kumwacha mtu huyo kuwacha kumdhabiti. Kawaida,mwalimu wa sheria alifanya ibaada au sherehe ya kutoa pepo. Lakini Yesu tu anapaswa kusema maneno,na pepo hutoka katika mtu. Hii tena inaonyesha mamlaka ya Yesu. Wakati pepo alipotoka katika mtu,inamfanya mtu kutikisika kama alikuwa na mshtuko na pepo analia kwa sauti kubwa. Marko anapenda kuonyesha mada hii katika hadithi zake,na mara nyingi yeye hutuonyesha ushindani kati ya Yesu kama mzuri na Shetani kama muovu.</w:t>
      </w:r>
    </w:p>
    <w:p>
      <w:pPr/>
      <w:r>
        <w:rPr>
          <w:lang w:val="sw_KE" w:bidi="sw_KE"/>
        </w:rPr>
      </w:r>
      <w:r>
        <w:rPr>
          <w:lang w:val="sw_KE" w:bidi="sw_KE"/>
        </w:rPr>
        <w:t>Simamia hapa na kujadili swali hili kama kikundi: Je! Utamaduni wako hushughulika jinsi gani na watu ambao wamepagaliwa na roho waovu? Ni aina gani ya vitu ambavyo watu waliopagawa hufanya? Je! Wao huponywa aje kutoka katika shida hii? Simamisha hapa sauti ya kurekodi.</w:t>
      </w:r>
    </w:p>
    <w:p>
      <w:pPr/>
      <w:r>
        <w:rPr>
          <w:lang w:val="sw_KE" w:bidi="sw_KE"/>
        </w:rPr>
      </w:r>
      <w:r>
        <w:rPr>
          <w:lang w:val="sw_KE" w:bidi="sw_KE"/>
        </w:rPr>
        <w:t>Mara nyingine tena,watu katika sinagogi wanastaajabishwa na Yesu Wanaweza kuona kwamba Yesu ana nguvu nyingi. Watu wanaanza kujadili kile kilichotokea. Watu hawaelewi kabisa Yesu ni nani bado,lakini wanaweza kuona kwamba Yesu ni mtu ambaye si tu anafundisha na mamlaka na nguvu katika maneno yake tu,lakini anaonyesha kwa matendo yake,katika kesi hii kuweka mtu huru.</w:t>
      </w:r>
    </w:p>
    <w:p>
      <w:pPr/>
      <w:r>
        <w:rPr>
          <w:lang w:val="sw_KE" w:bidi="sw_KE"/>
        </w:rPr>
      </w:r>
      <w:r>
        <w:rPr>
          <w:lang w:val="sw_KE" w:bidi="sw_KE"/>
        </w:rPr>
        <w:t>Marko daima anatuonyesha matokeo ya miujiza. Katika kesi hii,habari kuhusu Yesu na miujiza yake ilienea katika eneo lote.</w:t>
      </w:r>
      <w:r>
        <w:rPr>
          <w:lang w:val="sw_KE" w:bidi="sw_KE"/>
        </w:rPr>
      </w:r>
    </w:p>
    <w:p>
      <w:pPr>
        <w:pStyle w:val="Heading3"/>
      </w:pPr>
      <w:r>
        <w:rPr>
          <w:lang w:val="sw_KE" w:bidi="sw_KE"/>
        </w:rPr>
        <w:t>Kufafanua Matukio</w:t>
      </w:r>
    </w:p>
    <w:p>
      <w:pPr/>
      <w:r>
        <w:rPr>
          <w:lang w:val="sw_KE" w:bidi="sw_KE"/>
        </w:rPr>
      </w:r>
      <w:r>
        <w:rPr>
          <w:lang w:val="sw_KE" w:bidi="sw_KE"/>
        </w:rPr>
        <w:t>Sikiliza sauti iliyorekodiwa ya Marko 1:21–28 katika tafsiri rahisi kuelewa.</w:t>
      </w:r>
    </w:p>
    <w:p>
      <w:pPr/>
      <w:r>
        <w:rPr>
          <w:lang w:val="sw_KE" w:bidi="sw_KE"/>
        </w:rPr>
      </w:r>
      <w:r>
        <w:rPr>
          <w:lang w:val="sw_KE" w:bidi="sw_KE"/>
        </w:rPr>
        <w:t>Katika hatua hii,kikundi kitaeleza matukio,wahusika na kuweka kwa kifungu hiki. Kisha kikundi kitachora taswira akilini ya kifungu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Yesu na wanafunzi wake wanne,wavuvi ambao aliita tu kumfuata,sasa wako katika mji wa Kapernaumu. Ni Sabato,kwa hivyo Yesu sinagogi,nyumba ya Kiyahudi ya sala,na Watu wanashangaa katika mafundisho yake.</w:t>
      </w:r>
    </w:p>
    <w:p>
      <w:pPr/>
      <w:r>
        <w:rPr>
          <w:lang w:val="sw_KE" w:bidi="sw_KE"/>
        </w:rPr>
      </w:r>
      <w:r>
        <w:rPr>
          <w:b/>
          <w:lang w:val="sw_KE" w:bidi="sw_KE"/>
        </w:rPr>
        <w:t>Katika tukio la pili:</w:t>
      </w:r>
      <w:r>
        <w:rPr>
          <w:lang w:val="sw_KE" w:bidi="sw_KE"/>
        </w:rPr>
        <w:t xml:space="preserve"> Mtu ambaye ana pepo mchafu huonekana mara moja. Yesu anakemea pepo muovu na anaamrisha kumwacha mtu Kwa hili,pepo muovu anapiga kelele,kumtupa mtu kuzirai na kutoka.</w:t>
      </w:r>
    </w:p>
    <w:p>
      <w:pPr/>
      <w:r>
        <w:rPr>
          <w:lang w:val="sw_KE" w:bidi="sw_KE"/>
        </w:rPr>
      </w:r>
      <w:r>
        <w:rPr>
          <w:b/>
          <w:lang w:val="sw_KE" w:bidi="sw_KE"/>
        </w:rPr>
        <w:t>Katika tukio la tatu:</w:t>
      </w:r>
      <w:r>
        <w:rPr>
          <w:lang w:val="sw_KE" w:bidi="sw_KE"/>
        </w:rPr>
        <w:t>wasikilizaji wanashangaa . Wanaanza kujadili kile kilichotokea na mamlaka ya Habari kuhusu Yesu huenea haraka katika eneo lote la Galilaya.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Yesu waandamanaji wanne/wanafunzi-Simoni,Andrea,Yakobo,na Yohana</w:t>
      </w:r>
    </w:p>
    <w:p>
      <w:pPr>
        <w:pStyle w:val="ListBullet"/>
        <w:spacing w:line="240" w:lineRule="auto"/>
        <w:ind w:left="720"/>
      </w:pPr>
      <w:r>
        <w:rPr>
          <w:lang w:val="sw_KE" w:bidi="sw_KE"/>
        </w:rPr>
      </w:r>
      <w:r>
        <w:rPr>
          <w:lang w:val="sw_KE" w:bidi="sw_KE"/>
        </w:rPr>
        <w:t>Watu katika sinagogi ni pamoja na watu wa ndani na viongozi wa kidini</w:t>
      </w:r>
    </w:p>
    <w:p>
      <w:pPr>
        <w:pStyle w:val="ListBullet"/>
        <w:spacing w:line="240" w:lineRule="auto"/>
        <w:ind w:left="720"/>
      </w:pPr>
      <w:r>
        <w:rPr>
          <w:lang w:val="sw_KE" w:bidi="sw_KE"/>
        </w:rPr>
      </w:r>
      <w:r>
        <w:rPr>
          <w:lang w:val="sw_KE" w:bidi="sw_KE"/>
        </w:rPr>
        <w:t>Mtu aliyekua na pepo mchafu</w:t>
      </w:r>
    </w:p>
    <w:p>
      <w:pPr>
        <w:pStyle w:val="ListBullet"/>
        <w:spacing w:line="240" w:lineRule="auto"/>
        <w:ind w:left="720"/>
      </w:pPr>
      <w:r>
        <w:rPr>
          <w:lang w:val="sw_KE" w:bidi="sw_KE"/>
        </w:rPr>
      </w:r>
      <w:r>
        <w:rPr>
          <w:lang w:val="sw_KE" w:bidi="sw_KE"/>
        </w:rPr>
        <w:t>Watu nje ya sinagogi (wale walio ndani ya sinagogi walieneza habari kwa watu katika eneo lote)</w:t>
      </w:r>
    </w:p>
    <w:p>
      <w:pPr>
        <w:pStyle w:val="ListBullet"/>
        <w:spacing w:line="240" w:lineRule="auto"/>
        <w:ind w:left="720"/>
      </w:pPr>
      <w:r>
        <w:rPr>
          <w:lang w:val="sw_KE" w:bidi="sw_KE"/>
        </w:rPr>
      </w:r>
      <w:r>
        <w:rPr>
          <w:lang w:val="sw_KE" w:bidi="sw_KE"/>
        </w:rPr>
        <w:t>Roho mchafu</w:t>
      </w:r>
    </w:p>
    <w:p>
      <w:pPr/>
      <w:r>
        <w:rPr>
          <w:lang w:val="sw_KE" w:bidi="sw_KE"/>
        </w:rPr>
      </w:r>
      <w:r>
        <w:rPr>
          <w:lang w:val="sw_KE" w:bidi="sw_KE"/>
        </w:rPr>
        <w:t>Kama kikundi kuwa makini na sehemu hizi za mazingira ya kifungu:</w:t>
      </w:r>
    </w:p>
    <w:p>
      <w:pPr/>
      <w:r>
        <w:rPr>
          <w:lang w:val="sw_KE" w:bidi="sw_KE"/>
        </w:rPr>
      </w:r>
      <w:r>
        <w:rPr>
          <w:lang w:val="sw_KE" w:bidi="sw_KE"/>
        </w:rPr>
        <w:t>Kuwa na kikundi kufikiri kwa njia ya muktadha wa matukio haya. Sasa tuko katika muktadha tofauti na mji wa Kapernaumu,ndani ya sinagogi,katika siku ya Sabato. Kapernaumu ulikua mji mdogo katika pwani ya kaskazini ya Bahari ya Galilaya. Chini ya watu 2000 waliishi Kapernaumu. Pengine hii ni mahali ambapo Simoni,Andrea,Yakobo,na Yohana aliishi. Kila jamii ya Kiyahudi ilikuwa na sinagogi. Sinagogi walikuwa mahali pa mkutano ambapo watu walikusanyika kusikia mafundisho ya kidini na ibada. Sinagogi pia ilikuwa mahali pa kukusanya kujadili masuala muhimu ya sheria na siasa.</w:t>
      </w:r>
    </w:p>
    <w:p>
      <w:pPr/>
      <w:r>
        <w:rPr>
          <w:lang w:val="sw_KE" w:bidi="sw_KE"/>
        </w:rPr>
      </w:r>
      <w:r>
        <w:rPr>
          <w:lang w:val="sw_KE" w:bidi="sw_KE"/>
        </w:rPr>
        <w:t>Hadithi hii inafanyika siku ya Sabato ya Kiyahudi,ambayo ni siku ambayo Wayahudi waliacha kufanya kazi na kupumzika na kukusanywa katika masinagogi kujifunza na kuabudu. Yesu angealikwa kufundisha katika sinagogi. Hii inaonyesha kwamba Yesu tayari anajulikana na kuheshimiwa. Yesu angekuwa amekaa chini,akifundisha. Hatujui ni nini Yesu alikuwa akifundisha lakini akifundisha. Yesu alifundisha na mamlaka. Hii ni tofauti na jinsi walimu wengine walivyofundishwa. Walimu wa sheria mara nyingi wangenukuu kutoka kwa wasomi wengine na kuzungumza juu ya kile sheria ya kidini ilisema na kile manabii walisema kuhusu somo Yesu anazungumza kutoka kwa mamlaka yake mwenyewe. Hii ina maana kwamba hazungumzi kama mtu akileta ujumbe kutoka kwa mwingine. Yesu anafundisha kitu kipya kama mtu ambaye ana haki ya kutangaza ukweli.</w:t>
      </w:r>
    </w:p>
    <w:p>
      <w:pPr/>
      <w:r>
        <w:rPr>
          <w:lang w:val="sw_KE" w:bidi="sw_KE"/>
        </w:rPr>
      </w:r>
      <w:r>
        <w:rPr>
          <w:lang w:val="sw_KE" w:bidi="sw_KE"/>
        </w:rPr>
        <w:t>Simamia hapa na kuangalia picha ya sinagogi kama kikundi,wote wa nje na ndani ya sinagogi. Simamisha sauti hii hapa.</w:t>
      </w:r>
    </w:p>
    <w:p>
      <w:pPr/>
      <w:r>
        <w:rPr>
          <w:lang w:val="sw_KE" w:bidi="sw_KE"/>
        </w:rPr>
      </w:r>
      <w:r>
        <w:rPr>
          <w:lang w:val="sw_KE" w:bidi="sw_KE"/>
        </w:rPr>
        <w:t>Katika tukio lililofuata kuna kuonekana kwa ghafla kwa mtu aliyekua na pepo mchafu. Pepo mchafu wakati mwingine hujulikana kama pepo mchafu au pepo. Pepo mchafu ni viumbe wa kiroho ambao wanamtumikia Shetani na wanaweza kudhibiti matendo ya mtu na mawazo. Hatukuambiwa ni muda gani mtu aliyekua na pepo alikuwa katika sinagogi. Inaweza kuwa kwamba alikuwa huko wakati Yesu alikuwa akifundisha,au inaweza kuwa kwamba aliwasili wakati Yesu alikuwa amemaliza kufundisha. Ingekuwa ya kushangaza kwa kuwa yeye kuwa katika sinagogi wakati wote. Roho mchafu inatambua Yesu mara moja mara moja kumwita Yesu kwa jina na baadaye anamtaja kama "Mtakatifu wa Mungu." Ni pepo mchafu ambaye anazungumza wakati anatambua Yesu ni nani. Hakikisha kwamba tafsiri yako inaonyesha kwamba ni pepo mchafu anayezungumza Ni wazi kwamba mtu alikuwa na pepo mchafu na si tu mtu mzima. Pepo mchafu wana maarifa ya ajabu ambayo si ya ulimwengu huu. Yeye anajua ni nani Yesu kweli hata kama watu katika umati bado hawaelewi kabisa Yesu ni nani. Yesu ni wa kiungu. Yeye ni Mungu na ana uwezo wa kuharibu pepo mchafu.</w:t>
      </w:r>
    </w:p>
    <w:p>
      <w:pPr/>
      <w:r>
        <w:rPr>
          <w:lang w:val="sw_KE" w:bidi="sw_KE"/>
        </w:rPr>
      </w:r>
      <w:r>
        <w:rPr>
          <w:lang w:val="sw_KE" w:bidi="sw_KE"/>
        </w:rPr>
        <w:t>Yesu anaonyesha mamlaka yake na nguvu wakati anaamuru pepo mchafu kuwa mtulivu na kumwacha mtu. Viongozi wa Kiyahudi kawaida walilazimika kufuata mila nyingi za kutupa pepo. Badala yake,Yesu anaamuru pepo kuondoka na maneno yake tu. Hatukuambiwa mahali pepo mchafu huenda wakati inaacha mtu. Wakati pepo akimwacha mtu,inamfanya mtu kuzimia na kupiga kelele au kujikunja. Mvuvu inamaanisha kutikisa kwa vurugu. Kwa kuwa pepo ni pepo,hawana mwili wa kimwili,kwa hivyo hatuwezi kuona pepo akimwacha mtu. Hata hivyo,itakuwa wazi kwa umati kwamba mtu alikuwa huru kutoka kwa pepo kwa sababu mtu angekuwa na tabia tofauti. Tena,watu katika sinagogi wanastaajabishwa kwa njia tofauti Yesu anafanya vitu na mamlaka na nguvu!</w:t>
      </w:r>
    </w:p>
    <w:p>
      <w:pPr/>
      <w:r>
        <w:rPr>
          <w:lang w:val="sw_KE" w:bidi="sw_KE"/>
        </w:rPr>
      </w:r>
      <w:r>
        <w:rPr>
          <w:lang w:val="sw_KE" w:bidi="sw_KE"/>
        </w:rPr>
        <w:t>Hii ni mara ya kwanza tunaona Yesu akiamuru pepo kumwacha mtu katika Marko,ingawa Yesu tayari amekutana na Shetani katika jangwa wakati Shetani alimjaribu. Tunaona mada hii muhimu katika Marko,ambapo Yesu na Shetani wako katika vita.</w:t>
      </w:r>
    </w:p>
    <w:p>
      <w:pPr/>
      <w:r>
        <w:rPr>
          <w:lang w:val="sw_KE" w:bidi="sw_KE"/>
        </w:rPr>
      </w:r>
      <w:r>
        <w:rPr>
          <w:lang w:val="sw_KE" w:bidi="sw_KE"/>
        </w:rPr>
        <w:t>Katika tukio la mwisho una wasikilizaji wote watu ambao walikuwa katika sinagogi wakati huo. Wanaanza kujadili kile kilichotokea na watu nje ya sinagogi,na habari hii inaenea katika eneo lote la Galilaya (ambayo ni Kapernaumu).</w:t>
      </w:r>
    </w:p>
    <w:p>
      <w:pPr/>
      <w:r>
        <w:rPr>
          <w:lang w:val="sw_KE" w:bidi="sw_KE"/>
        </w:rPr>
      </w:r>
      <w:r>
        <w:rPr>
          <w:lang w:val="sw_KE" w:bidi="sw_KE"/>
        </w:rPr>
        <w:t>Simamia hapa na kuangalia ramani ya Galilaya na kikundi. Simamisha sauti hii hapa.</w:t>
      </w:r>
    </w:p>
    <w:p>
      <w:pPr/>
      <w:r>
        <w:rPr>
          <w:lang w:val="sw_KE" w:bidi="sw_KE"/>
        </w:rPr>
      </w:r>
      <w:r>
        <w:rPr>
          <w:lang w:val="sw_KE" w:bidi="sw_KE"/>
        </w:rPr>
        <w:t>Sasa kikundi lazima kusimulia hadithi,kuchora au kutumia vitu kuwa na taswira ya kifungu na uigizaji ndani yake.</w:t>
      </w:r>
      <w:r>
        <w:rPr>
          <w:lang w:val="sw_KE" w:bidi="sw_KE"/>
        </w:rPr>
      </w:r>
    </w:p>
    <w:p>
      <w:pPr>
        <w:pStyle w:val="Heading3"/>
      </w:pPr>
      <w:r>
        <w:rPr>
          <w:lang w:val="sw_KE" w:bidi="sw_KE"/>
        </w:rPr>
        <w:t>Kudhihirisha Maandiko</w:t>
      </w:r>
    </w:p>
    <w:p>
      <w:pPr/>
      <w:r>
        <w:rPr>
          <w:lang w:val="sw_KE" w:bidi="sw_KE"/>
        </w:rPr>
      </w:r>
      <w:r>
        <w:rPr>
          <w:lang w:val="sw_KE" w:bidi="sw_KE"/>
        </w:rPr>
        <w:t>Sikiliza sauti iliyorekodiwa ya Marko 1:21–28 katika tafsiri rahisi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Yesu waandamanaji wanne/wanafunzi-Simoni,Andrea,Yakobo,na Yohana</w:t>
      </w:r>
    </w:p>
    <w:p>
      <w:pPr>
        <w:pStyle w:val="ListBullet"/>
        <w:spacing w:line="240" w:lineRule="auto"/>
        <w:ind w:left="720"/>
      </w:pPr>
      <w:r>
        <w:rPr>
          <w:lang w:val="sw_KE" w:bidi="sw_KE"/>
        </w:rPr>
      </w:r>
      <w:r>
        <w:rPr>
          <w:lang w:val="sw_KE" w:bidi="sw_KE"/>
        </w:rPr>
        <w:t>Watu katika sinagogi ni pamoja na watu wa ndani na viongozi wa kidini</w:t>
      </w:r>
    </w:p>
    <w:p>
      <w:pPr>
        <w:pStyle w:val="ListBullet"/>
        <w:spacing w:line="240" w:lineRule="auto"/>
        <w:ind w:left="720"/>
      </w:pPr>
      <w:r>
        <w:rPr>
          <w:lang w:val="sw_KE" w:bidi="sw_KE"/>
        </w:rPr>
      </w:r>
      <w:r>
        <w:rPr>
          <w:lang w:val="sw_KE" w:bidi="sw_KE"/>
        </w:rPr>
        <w:t>Mtu aliyekua na pepo mchafu</w:t>
      </w:r>
    </w:p>
    <w:p>
      <w:pPr>
        <w:pStyle w:val="ListBullet"/>
        <w:spacing w:line="240" w:lineRule="auto"/>
        <w:ind w:left="720"/>
      </w:pPr>
      <w:r>
        <w:rPr>
          <w:lang w:val="sw_KE" w:bidi="sw_KE"/>
        </w:rPr>
      </w:r>
      <w:r>
        <w:rPr>
          <w:lang w:val="sw_KE" w:bidi="sw_KE"/>
        </w:rPr>
        <w:t>Watu nje ya sinagogi (wale walio ndani ya sinagogi walieneza habari kwa watu katika eneo lote)</w:t>
      </w:r>
    </w:p>
    <w:p>
      <w:pPr>
        <w:pStyle w:val="ListBullet"/>
        <w:spacing w:line="240" w:lineRule="auto"/>
        <w:ind w:left="720"/>
      </w:pPr>
      <w:r>
        <w:rPr>
          <w:lang w:val="sw_KE" w:bidi="sw_KE"/>
        </w:rPr>
      </w:r>
      <w:r>
        <w:rPr>
          <w:lang w:val="sw_KE" w:bidi="sw_KE"/>
        </w:rPr>
        <w:t>Roho mchafu</w:t>
      </w:r>
    </w:p>
    <w:p>
      <w:pPr/>
      <w:r>
        <w:rPr>
          <w:lang w:val="sw_KE" w:bidi="sw_KE"/>
        </w:rPr>
      </w:r>
      <w:r>
        <w:rPr>
          <w:lang w:val="sw_KE" w:bidi="sw_KE"/>
        </w:rPr>
        <w:t>Kama kikundi igiza kifungu hiki mara mbili Mnapaswa kuigiza kifungu hiki katika lugha yenyu</w:t>
      </w:r>
    </w:p>
    <w:p>
      <w:pPr/>
      <w:r>
        <w:rPr>
          <w:lang w:val="sw_KE" w:bidi="sw_KE"/>
        </w:rPr>
      </w:r>
      <w:r>
        <w:rPr>
          <w:lang w:val="sw_KE" w:bidi="sw_KE"/>
        </w:rPr>
        <w:t>Kwanza,igiza hadithi bila kuwacha Zingatia mahojiano,mtiririko,jinsi mambo yanavyo jifungua na matukio ya hadithi Hakikisha msiruke kuigiza sehemu ngumu au muhimu za sehemu ya hadithi Saidianeni kukumbuka kila sehemu ya hadithi</w:t>
      </w:r>
    </w:p>
    <w:p>
      <w:pPr/>
      <w:r>
        <w:rPr>
          <w:lang w:val="sw_KE" w:bidi="sw_KE"/>
        </w:rPr>
      </w:r>
      <w:r>
        <w:rPr>
          <w:lang w:val="sw_KE" w:bidi="sw_KE"/>
        </w:rPr>
        <w:t>Simamisha sauti ya kurekodi hapa na muigize kifungu hiki</w:t>
      </w:r>
    </w:p>
    <w:p>
      <w:pPr/>
      <w:r>
        <w:rPr>
          <w:lang w:val="sw_KE" w:bidi="sw_KE"/>
        </w:rPr>
      </w:r>
      <w:r>
        <w:rPr>
          <w:lang w:val="sw_KE" w:bidi="sw_KE"/>
        </w:rPr>
        <w:t>Kikundi lazima kiigize kifungu hiki kwa mara ya pili. Katika sehemu fulani kwenye kuigiza ,simamisha mchezo wa kuigiza na umuulize mhusika anayeigiza ,'Unasikia au kufikiri nini?' Mhusika anayeigiza yafaa kujibu kile angekihisi ama kufikiria kama angekua mhusika maalum. Alafu anzisha mchezo wa kuigiza tena.</w:t>
      </w:r>
    </w:p>
    <w:p>
      <w:pPr/>
      <w:r>
        <w:rPr>
          <w:lang w:val="sw_KE" w:bidi="sw_KE"/>
        </w:rPr>
      </w:r>
      <w:r>
        <w:rPr>
          <w:lang w:val="sw_KE" w:bidi="sw_KE"/>
        </w:rPr>
        <w:t>Simamisha sauti hii ya kurekodi hapa na muigize kifungu mara ya pili.</w:t>
      </w:r>
    </w:p>
    <w:p>
      <w:pPr/>
      <w:r>
        <w:rPr>
          <w:lang w:val="sw_KE" w:bidi="sw_KE"/>
        </w:rPr>
      </w:r>
      <w:r>
        <w:rPr>
          <w:lang w:val="sw_KE" w:bidi="sw_KE"/>
        </w:rPr>
        <w:t>Ifuatayo ni mfano wa mchezo wa kuigiza na baadhi ya majibu yawezekanayo.</w:t>
      </w:r>
    </w:p>
    <w:p>
      <w:pPr/>
      <w:r>
        <w:rPr>
          <w:lang w:val="sw_KE" w:bidi="sw_KE"/>
        </w:rPr>
      </w:r>
      <w:r>
        <w:rPr>
          <w:lang w:val="sw_KE" w:bidi="sw_KE"/>
        </w:rPr>
        <w:t>Igiza Yesu katika sinagogi na wanafunzi wake na umati wa watu. Yesu anafundisha. Umati unavutiwa sana na mamlaka ambayo Yesu anafundisha nao.</w:t>
      </w:r>
    </w:p>
    <w:p>
      <w:pPr/>
      <w:r>
        <w:rPr>
          <w:lang w:val="sw_KE" w:bidi="sw_KE"/>
        </w:rPr>
      </w:r>
      <w:r>
        <w:rPr>
          <w:lang w:val="sw_KE" w:bidi="sw_KE"/>
        </w:rPr>
        <w:t>Simamisha mchezo wa kuigiza hapa Waulize watu wanaoigiza wanafunzi wanne wa Yesu,Simoni,Andrea,Yakobo na Yohana,"unafikiria au kuhisi nini?" Unaweza kusikia vitu kama,"Kuchanganyikiwa,""Imani yao inakua," au"Wanajifunza na kuelewa zaidi ya Yesu ni nani." Endeleza mchezo wa kuigiza</w:t>
      </w:r>
    </w:p>
    <w:p>
      <w:pPr/>
      <w:r>
        <w:rPr>
          <w:lang w:val="sw_KE" w:bidi="sw_KE"/>
        </w:rPr>
      </w:r>
      <w:r>
        <w:rPr>
          <w:lang w:val="sw_KE" w:bidi="sw_KE"/>
        </w:rPr>
        <w:t>Mtu aliyepagawa aliyekua na pepo mchafu anawasili. Hakikisha kuigiza hadithi kwa njia kama kwamba kuwasili kwake ni ghafla na ya kushangaza. Mtu aliyepagawa anapiga kelele Yesu akimwuliza kwa nini yuko hapa,na kumwita "Mtakatifu wa Mungu." Yesu anawaamuru pepo wabaya kuondoka kwa mtu. Roho mwovu anajani na kusababisha mtu kutapika na kupiga mayowe.</w:t>
      </w:r>
    </w:p>
    <w:p>
      <w:pPr/>
      <w:r>
        <w:rPr>
          <w:lang w:val="sw_KE" w:bidi="sw_KE"/>
        </w:rPr>
      </w:r>
      <w:r>
        <w:rPr>
          <w:lang w:val="sw_KE" w:bidi="sw_KE"/>
        </w:rPr>
        <w:t>Simamisha mchezo wa kuigiza hapa Muulize mtu ambaye anaigiza Yesu kile anahisi wakati huu. Unaweza kusikia vitu kama,"Ninahisi upinzani kutoka kwa Shetani kwa huduma yangu," au"Ninahisi ujasiri na mamlaka kwamba ninaweza kumtupa pepo huyu." Sasa muulize mtu anayeigiza mtu ambaye alikuwa na pepo wabaya jinsi anahisi. Unaweza kusikia vitu kama,"Uhuru,"Usaidizi,"Furaha," au"Amani,hatimaye." Endeleza mchezo wa kuigiza</w:t>
      </w:r>
    </w:p>
    <w:p>
      <w:pPr/>
      <w:r>
        <w:rPr>
          <w:lang w:val="sw_KE" w:bidi="sw_KE"/>
        </w:rPr>
      </w:r>
      <w:r>
        <w:rPr>
          <w:lang w:val="sw_KE" w:bidi="sw_KE"/>
        </w:rPr>
        <w:t>Igiza umati ukishangaa katika nguvu ya Yesu na mamlaka. Wanajadili kile kilichotokea. Umati basi unaenda na kuwaambia watu katika mikoa karibu na Galilaya kuhusu Yesu.</w:t>
      </w:r>
    </w:p>
    <w:p>
      <w:pPr/>
      <w:r>
        <w:rPr>
          <w:lang w:val="sw_KE" w:bidi="sw_KE"/>
        </w:rPr>
      </w:r>
      <w:r>
        <w:rPr>
          <w:lang w:val="sw_KE" w:bidi="sw_KE"/>
        </w:rPr>
        <w:t>Simamisha mchezo wa kuigiza hapa Waulize wale wanaoigiza umati wa watu,"Unafikiria nini katika hatua hii? Hujawahi kusikia mamlaka kama hayo katika kufundisha na sasa umeona mamlaka ya Yesu katika kutupa pepo. Unahisi vipi? Je! Unafanya maana nje ya hii?" Unaweza kusikia vitu kama,"Ana hamu ya kuwaambia wengine kile nimeona," au"Usiwe na uhakika hii ina maana gani,mtu huyu ni nani na anawezaje mamlaka kama hayo?"</w:t>
      </w:r>
      <w:r>
        <w:rPr>
          <w:lang w:val="sw_KE" w:bidi="sw_KE"/>
        </w:rPr>
      </w:r>
    </w:p>
    <w:p>
      <w:pPr>
        <w:pStyle w:val="Heading3"/>
      </w:pPr>
      <w:r>
        <w:rPr>
          <w:lang w:val="sw_KE" w:bidi="sw_KE"/>
        </w:rPr>
        <w:t>Kujaza Mapengo</w:t>
      </w:r>
    </w:p>
    <w:p>
      <w:pPr/>
      <w:r>
        <w:rPr>
          <w:lang w:val="sw_KE" w:bidi="sw_KE"/>
        </w:rPr>
      </w:r>
      <w:r>
        <w:rPr>
          <w:lang w:val="sw_KE" w:bidi="sw_KE"/>
        </w:rPr>
        <w:t>Sikiliza sauti iliyorekodiwa ya Marko 1:21–28 katika tafsiri rahisi kuelewa.</w:t>
      </w:r>
    </w:p>
    <w:p>
      <w:pPr/>
      <w:r>
        <w:rPr>
          <w:lang w:val="sw_KE" w:bidi="sw_KE"/>
        </w:rPr>
      </w:r>
      <w:r>
        <w:rPr>
          <w:lang w:val="sw_KE" w:bidi="sw_KE"/>
        </w:rPr>
        <w:t>Katika hatua hii,kikundi kitazungumzia maneno muhimu na maneno katika kifungu hiki.</w:t>
      </w:r>
    </w:p>
    <w:p>
      <w:pPr/>
      <w:r>
        <w:rPr>
          <w:lang w:val="sw_KE" w:bidi="sw_KE"/>
        </w:rPr>
      </w:r>
      <w:r>
        <w:rPr>
          <w:lang w:val="sw_KE" w:bidi="sw_KE"/>
        </w:rPr>
        <w:t xml:space="preserve">Yesu na wenzake sasa wako </w:t>
      </w:r>
      <w:r>
        <w:rPr>
          <w:b/>
          <w:lang w:val="sw_KE" w:bidi="sw_KE"/>
        </w:rPr>
        <w:t>Kapernaumu</w:t>
      </w:r>
      <w:r>
        <w:rPr>
          <w:lang w:val="sw_KE" w:bidi="sw_KE"/>
        </w:rPr>
        <w:t xml:space="preserve">. </w:t>
      </w:r>
      <w:r>
        <w:rPr>
          <w:b/>
          <w:lang w:val="sw_KE" w:bidi="sw_KE"/>
        </w:rPr>
        <w:t>Kapernaumu</w:t>
      </w:r>
      <w:r>
        <w:rPr>
          <w:lang w:val="sw_KE" w:bidi="sw_KE"/>
        </w:rPr>
        <w:t xml:space="preserve"> ilikuwa mji kuu kwenye njia kutoka Misri hadi Dameski,mji mwingine mkubwa. Ilikuwa kituo cha uvuvi na biashara. Ilikuwa pia muhimu kwa serikali ya kigeni inayoshinda Kirumi kama kituo cha kukusanya ushuru. Yesu alizingatia mengi ya huduma yake katika mji huu. Kadhaa ya wanafunzi wake walikuwa wavuvi kutoka mji huu.</w:t>
      </w:r>
    </w:p>
    <w:p>
      <w:pPr/>
      <w:r>
        <w:rPr>
          <w:lang w:val="sw_KE" w:bidi="sw_KE"/>
        </w:rPr>
      </w:r>
      <w:r>
        <w:rPr>
          <w:lang w:val="sw_KE" w:bidi="sw_KE"/>
        </w:rPr>
        <w:t>Simamia hapa na kuonyesha kikundi chako cha kutafsiri ramani ya Bahari ya Galilaya ambayo inaonyesha Kapernaumu,Misri,na Dameski.</w:t>
      </w:r>
    </w:p>
    <w:p>
      <w:pPr/>
      <w:r>
        <w:rPr>
          <w:lang w:val="sw_KE" w:bidi="sw_KE"/>
        </w:rPr>
      </w:r>
      <w:r>
        <w:rPr>
          <w:lang w:val="sw_KE" w:bidi="sw_KE"/>
        </w:rPr>
        <w:t xml:space="preserve">Watu wa Kiyahudi waliona siku ya </w:t>
      </w:r>
      <w:r>
        <w:rPr>
          <w:b/>
          <w:lang w:val="sw_KE" w:bidi="sw_KE"/>
        </w:rPr>
        <w:t>Sabato</w:t>
      </w:r>
      <w:r>
        <w:rPr>
          <w:lang w:val="sw_KE" w:bidi="sw_KE"/>
        </w:rPr>
        <w:t xml:space="preserve"> kama siku ya kupumzika na kuabudu kutoka kwa wakati kwamba Mungu aliwapa amri hii muda mrefu uliopita. Hii ilichukuliwa siku ya saba ya juma. Kufikia wakati wa Yesu,sheria kali,maalum ziliwekwa kuhusu ni aina gani ya kazi ambayo ingeweza na haingeweza kufanywa siku hii. Hii pia ilikuwa siku ambayo watu walienda kwa sinagogi kuabudu.</w:t>
      </w:r>
    </w:p>
    <w:p>
      <w:pPr/>
      <w:r>
        <w:rPr>
          <w:lang w:val="sw_KE" w:bidi="sw_KE"/>
        </w:rPr>
      </w:r>
      <w:r>
        <w:rPr>
          <w:lang w:val="sw_KE" w:bidi="sw_KE"/>
        </w:rPr>
        <w:t xml:space="preserve">Simamia hapa na kujadili kama kikundi ni neno gani au maneno ambayo utatumia kwa sabato. Tazama neno </w:t>
      </w:r>
      <w:r>
        <w:rPr>
          <w:b/>
          <w:lang w:val="sw_KE" w:bidi="sw_KE"/>
        </w:rPr>
        <w:t>sabato</w:t>
      </w:r>
      <w:r>
        <w:rPr>
          <w:lang w:val="sw_KE" w:bidi="sw_KE"/>
        </w:rPr>
        <w:t xml:space="preserve"> katika orodha ya maeneno na maelezo yake. Simamisha sauti hii hapa.</w:t>
      </w:r>
    </w:p>
    <w:p>
      <w:pPr/>
      <w:r>
        <w:rPr>
          <w:lang w:val="sw_KE" w:bidi="sw_KE"/>
        </w:rPr>
      </w:r>
      <w:r>
        <w:rPr>
          <w:lang w:val="sw_KE" w:bidi="sw_KE"/>
        </w:rPr>
        <w:t xml:space="preserve">Yesu alikuwa akifundisha katika sinagogi huko Kapernaumu. </w:t>
      </w:r>
      <w:r>
        <w:rPr>
          <w:b/>
          <w:lang w:val="sw_KE" w:bidi="sw_KE"/>
        </w:rPr>
        <w:t>Masinagogi</w:t>
      </w:r>
      <w:r>
        <w:rPr>
          <w:lang w:val="sw_KE" w:bidi="sw_KE"/>
        </w:rPr>
        <w:t xml:space="preserve"> yalikuwa maeneo ya Kiyahudi ya ibada ambapo watu katika vijiji wangeweza kukutana badala ya katika hekalu kuu huko Yerusalemu. Watu hawakutoa dhabihu katika masinagogi. Hizi zilikuwa makutaniko ya Wayahudi ambao walikusanyika siku ya Sabato na siku maalum ya sikukuu kuomba,kusoma Maandiko,sikiliza mafundisho,na wakati mwingine kuhukumu migogoro ya jamii.</w:t>
      </w:r>
    </w:p>
    <w:p>
      <w:pPr/>
      <w:r>
        <w:rPr>
          <w:lang w:val="sw_KE" w:bidi="sw_KE"/>
        </w:rPr>
      </w:r>
      <w:r>
        <w:rPr>
          <w:lang w:val="sw_KE" w:bidi="sw_KE"/>
        </w:rPr>
        <w:t xml:space="preserve">Simamia hapa na ufanye shughuli hii: Kukusanya mawe kadhaa ya ukubwa tofauti,lakini kwa jiwe moja ni kubwa zaidi kuliko lingine. Weka jiwe kubwa mahali pa juu kidogo kuliko mawe madogo,na utumie picha hii ya neno unapojadili kile watu walifanya hekalu dhidi ya kile walichofanya katika sinagogi. Tazama neno </w:t>
      </w:r>
      <w:r>
        <w:rPr>
          <w:b/>
          <w:lang w:val="sw_KE" w:bidi="sw_KE"/>
        </w:rPr>
        <w:t>sinagogi</w:t>
      </w:r>
      <w:r>
        <w:rPr>
          <w:lang w:val="sw_KE" w:bidi="sw_KE"/>
        </w:rPr>
        <w:t xml:space="preserve"> katika orodha ya maeneno na maelezo yake. Jadili kama kikundi ni neno gani utatumia kwa sinagogi,au kutumia neno moja ulilotumia katika vifungu vingine vya Biblia. Simamisha sauti hii hapa.</w:t>
      </w:r>
    </w:p>
    <w:p>
      <w:pPr/>
      <w:r>
        <w:rPr>
          <w:lang w:val="sw_KE" w:bidi="sw_KE"/>
        </w:rPr>
      </w:r>
      <w:r>
        <w:rPr>
          <w:lang w:val="sw_KE" w:bidi="sw_KE"/>
        </w:rPr>
        <w:t xml:space="preserve">Marko anatuambia kwamba watu katika sinagogi </w:t>
      </w:r>
      <w:r>
        <w:rPr>
          <w:b/>
          <w:lang w:val="sw_KE" w:bidi="sw_KE"/>
        </w:rPr>
        <w:t>walishangaa katika mafundisho yake</w:t>
      </w:r>
      <w:r>
        <w:rPr>
          <w:lang w:val="sw_KE" w:bidi="sw_KE"/>
        </w:rPr>
        <w:t xml:space="preserve">. Kwa maneno mengine,walishangaa katika </w:t>
      </w:r>
      <w:r>
        <w:rPr>
          <w:b/>
          <w:lang w:val="sw_KE" w:bidi="sw_KE"/>
        </w:rPr>
        <w:t>njia</w:t>
      </w:r>
      <w:r>
        <w:rPr>
          <w:lang w:val="sw_KE" w:bidi="sw_KE"/>
        </w:rPr>
        <w:t xml:space="preserve"> Yesu alikuwa akifundisha kwa sababu alifundisha kama mtu na mamlaka.</w:t>
      </w:r>
    </w:p>
    <w:p>
      <w:pPr/>
      <w:r>
        <w:rPr>
          <w:lang w:val="sw_KE" w:bidi="sw_KE"/>
        </w:rPr>
      </w:r>
      <w:r>
        <w:rPr>
          <w:b/>
          <w:lang w:val="sw_KE" w:bidi="sw_KE"/>
        </w:rPr>
        <w:t>Mamlaka</w:t>
      </w:r>
      <w:r>
        <w:rPr>
          <w:lang w:val="sw_KE" w:bidi="sw_KE"/>
        </w:rPr>
        <w:t xml:space="preserve"> ina maana kuwa na nguvu,au haki ya kuwaambia watu kufanya kitu. Tazama neno </w:t>
      </w:r>
      <w:r>
        <w:rPr>
          <w:b/>
          <w:lang w:val="sw_KE" w:bidi="sw_KE"/>
        </w:rPr>
        <w:t>mamlaka</w:t>
      </w:r>
      <w:r>
        <w:rPr>
          <w:lang w:val="sw_KE" w:bidi="sw_KE"/>
        </w:rPr>
        <w:t xml:space="preserve"> katika orodha ya maeneno na maelezo yake.</w:t>
      </w:r>
    </w:p>
    <w:p>
      <w:pPr/>
      <w:r>
        <w:rPr>
          <w:lang w:val="sw_KE" w:bidi="sw_KE"/>
        </w:rPr>
      </w:r>
      <w:r>
        <w:rPr>
          <w:lang w:val="sw_KE" w:bidi="sw_KE"/>
        </w:rPr>
        <w:t xml:space="preserve">Njia Yesu alifundisha ilikuwa tofauti na walimu wengine wa sheria. </w:t>
      </w:r>
      <w:r>
        <w:rPr>
          <w:b/>
          <w:lang w:val="sw_KE" w:bidi="sw_KE"/>
        </w:rPr>
        <w:t>Walimu wa sheria</w:t>
      </w:r>
      <w:r>
        <w:rPr>
          <w:lang w:val="sw_KE" w:bidi="sw_KE"/>
        </w:rPr>
        <w:t xml:space="preserve"> wakati mwingine hutafsiriwa kama waandishi au watu ambao waliandika sheria: Walikuwa wasomi na wataalam juu ya tafsiri ya sheria kutoka kwa Maandiko Matakatifu. Ufasiri hizi hazikuandikwa chini lakini kukariri na kufundishwa kwa mdomo na walimu.</w:t>
      </w:r>
    </w:p>
    <w:p>
      <w:pPr/>
      <w:r>
        <w:rPr>
          <w:lang w:val="sw_KE" w:bidi="sw_KE"/>
        </w:rPr>
      </w:r>
      <w:r>
        <w:rPr>
          <w:lang w:val="sw_KE" w:bidi="sw_KE"/>
        </w:rPr>
        <w:t xml:space="preserve">Simamia hapa na kujadili ni neno gani au maneno utatumia kwa "walimu wa sheria." Tazama </w:t>
      </w:r>
      <w:r>
        <w:rPr>
          <w:b/>
          <w:lang w:val="sw_KE" w:bidi="sw_KE"/>
        </w:rPr>
        <w:t>walimu wa sheria</w:t>
      </w:r>
      <w:r>
        <w:rPr>
          <w:lang w:val="sw_KE" w:bidi="sw_KE"/>
        </w:rPr>
        <w:t xml:space="preserve"> katika Faharasa Kuu kwa habari zaidi. Simamisha sauti hii hapa.</w:t>
      </w:r>
    </w:p>
    <w:p>
      <w:pPr/>
      <w:r>
        <w:rPr>
          <w:lang w:val="sw_KE" w:bidi="sw_KE"/>
        </w:rPr>
      </w:r>
      <w:r>
        <w:rPr>
          <w:lang w:val="sw_KE" w:bidi="sw_KE"/>
        </w:rPr>
        <w:t xml:space="preserve">Ghafla mtu aliyepagawa na pepo </w:t>
      </w:r>
      <w:r>
        <w:rPr>
          <w:b/>
          <w:lang w:val="sw_KE" w:bidi="sw_KE"/>
        </w:rPr>
        <w:t>mwovu / mchafu</w:t>
      </w:r>
      <w:r>
        <w:rPr>
          <w:lang w:val="sw_KE" w:bidi="sw_KE"/>
        </w:rPr>
        <w:t xml:space="preserve"> yuko hapo. Katika maandiko haya katika lugha ya awali ya Kigiriki ni kweli ni roho "chafu". Kuwa mchafu inahusu kitu ambacho si mzuri kwa huduma kwa Mungu. Pepo wote wabaya "ni najisi" kwa sababu hawafai kwa huduma kwa Mungu. "Roho mwovu" inahusu viumbe wa kiroho ambao wanamtumikia Shetani kama mawakala wake,kuwa chini ya mamlaka yake. Viumbe hawa wa kiroho wana nguvu ya kukandamiza binadamu na hata kuchukua udhibiti wake. Hii ni kile tunachoona kinatokea kwa mtu huyu katika hadithi hii. Tunajua kutoka kwa Biblia kwamba pepo wabaya waliumbwa na Mungu na walichagua kutomtii. Lugha zingine hazina neno ambalo linaweza kuelezea kwamba kwa kutosha. "Roho wao wabaya" inaweza kutaja roho ya mtu aliyekufa ambayo "inawaza" watu. Jaribu kuchagua neno ambalo linahusu roho ya huru kuwa ambayo ni uovu na inapinga Mungu. Ikiwa kuna moja,unaweza pia kutumia neno lisilo na upande wowote kwa roho ya huru kuwa na kuongeza kivumishi kama roho kutoka kwa Shetani,au roho mbaya / mbaya.</w:t>
      </w:r>
    </w:p>
    <w:p>
      <w:pPr/>
      <w:r>
        <w:rPr>
          <w:lang w:val="sw_KE" w:bidi="sw_KE"/>
        </w:rPr>
      </w:r>
      <w:r>
        <w:rPr>
          <w:lang w:val="sw_KE" w:bidi="sw_KE"/>
        </w:rPr>
        <w:t xml:space="preserve">Simamia hapa na kujadili kama kikundi ni neno gani au maneno ambayo utatumia kwa ufalme wa Mungu. Tazama </w:t>
      </w:r>
      <w:r>
        <w:rPr>
          <w:b/>
          <w:lang w:val="sw_KE" w:bidi="sw_KE"/>
        </w:rPr>
        <w:t>pepo wabaya</w:t>
      </w:r>
      <w:r>
        <w:rPr>
          <w:lang w:val="sw_KE" w:bidi="sw_KE"/>
        </w:rPr>
        <w:t xml:space="preserve"> / </w:t>
      </w:r>
      <w:r>
        <w:rPr>
          <w:b/>
          <w:lang w:val="sw_KE" w:bidi="sw_KE"/>
        </w:rPr>
        <w:t>pepo mchafu</w:t>
      </w:r>
      <w:r>
        <w:rPr>
          <w:lang w:val="sw_KE" w:bidi="sw_KE"/>
        </w:rPr>
        <w:t xml:space="preserve"> katika orodha ya maeneno na maelezo Simamisha sauti hii hapa.</w:t>
      </w:r>
    </w:p>
    <w:p>
      <w:pPr/>
      <w:r>
        <w:rPr>
          <w:lang w:val="sw_KE" w:bidi="sw_KE"/>
        </w:rPr>
      </w:r>
      <w:r>
        <w:rPr>
          <w:lang w:val="sw_KE" w:bidi="sw_KE"/>
        </w:rPr>
        <w:t xml:space="preserve">Roho mwovu anatumia jina Yesu wa </w:t>
      </w:r>
      <w:r>
        <w:rPr>
          <w:b/>
          <w:lang w:val="sw_KE" w:bidi="sw_KE"/>
        </w:rPr>
        <w:t>Nazareti</w:t>
      </w:r>
      <w:r>
        <w:rPr>
          <w:lang w:val="sw_KE" w:bidi="sw_KE"/>
        </w:rPr>
        <w:t xml:space="preserve"> wakati anazungumza na Yesu. </w:t>
      </w:r>
      <w:r>
        <w:rPr>
          <w:b/>
          <w:lang w:val="sw_KE" w:bidi="sw_KE"/>
        </w:rPr>
        <w:t>Nazareti</w:t>
      </w:r>
      <w:r>
        <w:rPr>
          <w:lang w:val="sw_KE" w:bidi="sw_KE"/>
        </w:rPr>
        <w:t xml:space="preserve"> ni mji ambapo Yesu alikua,katika sehemu tofauti ya eneo la Galilaya. Roho mwovu alitumia jina la Yesu ambayo ilionyesha kwamba alijua yeye ni nani na wapi alikuja kutoka. Roho mwovu alitumaini kupata udhibiti au nguvu juu ya Yesu kwa kutumia jina lake.</w:t>
      </w:r>
    </w:p>
    <w:p>
      <w:pPr/>
      <w:r>
        <w:rPr>
          <w:lang w:val="sw_KE" w:bidi="sw_KE"/>
        </w:rPr>
      </w:r>
      <w:r>
        <w:rPr>
          <w:lang w:val="sw_KE" w:bidi="sw_KE"/>
        </w:rPr>
        <w:t>Simamia hapa na kuonyesha timu yako ya kutafsiri ramani ya Galilaya ambayo inaonyesha Nazareti.</w:t>
      </w:r>
    </w:p>
    <w:p>
      <w:pPr/>
      <w:r>
        <w:rPr>
          <w:lang w:val="sw_KE" w:bidi="sw_KE"/>
        </w:rPr>
      </w:r>
      <w:r>
        <w:rPr>
          <w:lang w:val="sw_KE" w:bidi="sw_KE"/>
        </w:rPr>
        <w:t xml:space="preserve">Roho mwovu pia anamwita Yesu </w:t>
      </w:r>
      <w:r>
        <w:rPr>
          <w:b/>
          <w:lang w:val="sw_KE" w:bidi="sw_KE"/>
        </w:rPr>
        <w:t>Mtakatifu wa Mungu</w:t>
      </w:r>
      <w:r>
        <w:rPr>
          <w:lang w:val="sw_KE" w:bidi="sw_KE"/>
        </w:rPr>
        <w:t>. Kichwa hiki kwa kawaida kinahusu Mungu mwenyewe na ina maana kwamba Yesu ana uhusiano maalum na Mungu na ana Roho wa Mungu.</w:t>
      </w:r>
    </w:p>
    <w:p>
      <w:pPr/>
      <w:r>
        <w:rPr>
          <w:lang w:val="sw_KE" w:bidi="sw_KE"/>
        </w:rPr>
      </w:r>
      <w:r>
        <w:rPr>
          <w:lang w:val="sw_KE" w:bidi="sw_KE"/>
        </w:rPr>
        <w:t xml:space="preserve">Simamia hapa na kujadili kama kikundi ni neno gani au maneno ambayo utatumia kwa ufalme wa Mungu. Ikiwa ni lazima, tafuta </w:t>
      </w:r>
      <w:r>
        <w:rPr>
          <w:b/>
          <w:lang w:val="sw_KE" w:bidi="sw_KE"/>
        </w:rPr>
        <w:t>mtakatifu</w:t>
      </w:r>
      <w:r>
        <w:rPr>
          <w:lang w:val="sw_KE" w:bidi="sw_KE"/>
        </w:rPr>
        <w:t xml:space="preserve"> katika Faharasa Kuu. Simamisha sauti hii hapa.</w:t>
      </w:r>
    </w:p>
    <w:p>
      <w:pPr/>
      <w:r>
        <w:rPr>
          <w:lang w:val="sw_KE" w:bidi="sw_KE"/>
        </w:rPr>
      </w:r>
      <w:r>
        <w:rPr>
          <w:lang w:val="sw_KE" w:bidi="sw_KE"/>
        </w:rPr>
        <w:t xml:space="preserve">Kapernaumu ilikuwa upande wa </w:t>
      </w:r>
      <w:r>
        <w:rPr>
          <w:b/>
          <w:lang w:val="sw_KE" w:bidi="sw_KE"/>
        </w:rPr>
        <w:t>Bahari ya Galilaya</w:t>
      </w:r>
      <w:r>
        <w:rPr>
          <w:lang w:val="sw_KE" w:bidi="sw_KE"/>
        </w:rPr>
        <w:t xml:space="preserve"> na katika mkoa wa </w:t>
      </w:r>
      <w:r>
        <w:rPr>
          <w:b/>
          <w:lang w:val="sw_KE" w:bidi="sw_KE"/>
        </w:rPr>
        <w:t>Galilaya</w:t>
      </w:r>
      <w:r>
        <w:rPr>
          <w:lang w:val="sw_KE" w:bidi="sw_KE"/>
        </w:rPr>
        <w:t>. Ziwa ni takriban kilomita 21 ndefu na kilomita 10 upana. Kiwango chake cha kina ni mita 67. Watu wengi walitumia kuvua samaki na kufanya maisha.</w:t>
      </w:r>
    </w:p>
    <w:p>
      <w:pPr/>
      <w:r>
        <w:rPr>
          <w:lang w:val="sw_KE" w:bidi="sw_KE"/>
        </w:rPr>
      </w:r>
      <w:r>
        <w:rPr>
          <w:lang w:val="sw_KE" w:bidi="sw_KE"/>
        </w:rPr>
        <w:t>Simamia hapa na kuonyesha timu yako ya kutafsiri ramani na picha za ziwa ikiwa huna tayari. Jadili ni neno gani ambalo ungetumia kwa mwili huu wa maji.</w:t>
      </w:r>
      <w:r>
        <w:rPr>
          <w:lang w:val="sw_KE" w:bidi="sw_KE"/>
        </w:rPr>
      </w:r>
    </w:p>
    <w:p>
      <w:pPr>
        <w:pStyle w:val="Heading3"/>
      </w:pPr>
      <w:r>
        <w:rPr>
          <w:lang w:val="sw_KE" w:bidi="sw_KE"/>
        </w:rPr>
        <w:t>Kunena Neno</w:t>
      </w:r>
    </w:p>
    <w:p>
      <w:pPr/>
      <w:r>
        <w:rPr>
          <w:lang w:val="sw_KE" w:bidi="sw_KE"/>
        </w:rPr>
      </w:r>
      <w:r>
        <w:rPr>
          <w:lang w:val="sw_KE" w:bidi="sw_KE"/>
        </w:rPr>
        <w:t>Sikiliza sauti iliyorekodiwa ya kifungu katika tafsiri-rahisi-kuelewa.</w:t>
      </w:r>
    </w:p>
    <w:p>
      <w:pPr/>
      <w:r>
        <w:rPr>
          <w:lang w:val="sw_KE" w:bidi="sw_KE"/>
        </w:rPr>
      </w:r>
      <w:r>
        <w:rPr>
          <w:lang w:val="sw_KE" w:bidi="sw_KE"/>
        </w:rPr>
        <w:t>Katika kipindi hiki rudia kusimulia kifungu kama kikundi katika lugha yako mwenyewe.</w:t>
      </w:r>
    </w:p>
    <w:p>
      <w:pPr/>
      <w:r>
        <w:rPr>
          <w:lang w:val="sw_KE" w:bidi="sw_KE"/>
        </w:rPr>
      </w:r>
      <w:r>
        <w:rPr>
          <w:lang w:val="sw_KE" w:bidi="sw_KE"/>
        </w:rPr>
        <w:t>Kwanza,kikundi kizima lazima kifanye mazoezi ya kuwaambia kifungu katika lugha yako mwenyewe. Kumbuka kujumuisha mambo uliyoamua katika hatua zilizopita,kama vile mpangilio wa muda,maneno,misemo,hisia,au kitu kingine chochote ulichozungumzia.</w:t>
      </w:r>
    </w:p>
    <w:p>
      <w:pPr/>
      <w:r>
        <w:rPr>
          <w:lang w:val="sw_KE" w:bidi="sw_KE"/>
        </w:rPr>
      </w:r>
      <w:r>
        <w:rPr>
          <w:lang w:val="sw_KE" w:bidi="sw_KE"/>
        </w:rPr>
        <w:t>Mshiriki mmoja anapaswa kusema sentensi chache za kifungu na kupumzika. Mshiriki mwingine anapaswa kuelezea sehemu inayofuata ya kifungu na umalizi. Fanya hivyo hadi kikundi kitakaposimulia upya kifungu kizima. Washiriki wa kikundi wanaweza kusahihianisha katika hatua hii. Simamisha hapa sauti ya kurekodi.</w:t>
      </w:r>
    </w:p>
    <w:p>
      <w:pPr/>
      <w:r>
        <w:rPr>
          <w:lang w:val="sw_KE" w:bidi="sw_KE"/>
        </w:rPr>
      </w:r>
      <w:r>
        <w:rPr>
          <w:lang w:val="sw_KE" w:bidi="sw_KE"/>
        </w:rPr>
        <w:t>Yakufatia,kila mshiriki wa kikundi anapaswa kuelezea kifungu kizima bila usumbufu angalau wakati mmoja. Mshiriki wa kikundi anaweza kutumia vitu bila mpangilio au picha ya hadithi kuwasaidia kifungu Simamisha hapa sauti ya kurekodi.</w:t>
      </w:r>
    </w:p>
    <w:p>
      <w:pPr/>
      <w:r>
        <w:rPr>
          <w:lang w:val="sw_KE" w:bidi="sw_KE"/>
        </w:rPr>
      </w:r>
      <w:r>
        <w:rPr>
          <w:lang w:val="sw_KE" w:bidi="sw_KE"/>
        </w:rPr>
        <w:t>Halafu,kikundi kinaweza kuamua ni toleo gani la kifungu wanapenda zaidi. Unaweza kuamua kwamba ulipenda jinsi mshiriki mmoja wa kikundi alivyoeleza eneo moja lakini ulipenda jinsi mshiriki wa kikundi tofauti alivyoeleza eneo lingine. Simamisha hapa sauti ya kurekodi.</w:t>
      </w:r>
    </w:p>
    <w:p>
      <w:pPr/>
      <w:r>
        <w:rPr>
          <w:lang w:val="sw_KE" w:bidi="sw_KE"/>
        </w:rPr>
      </w:r>
      <w:r>
        <w:rPr>
          <w:lang w:val="sw_KE" w:bidi="sw_KE"/>
        </w:rPr>
        <w:t>Mwishowe,kikundi kinaweza kuweka pamoja toleo la mwisho la kifungu ambacho kila mtu anakubaliana nalo. Kila mshiriki wa kikundi anapaswa kufanya mazoezi ya kuelezea toleo hili kifungu.</w:t>
      </w:r>
      <w:r>
        <w:rPr>
          <w:lang w:val="sw_KE" w:bidi="sw_KE"/>
        </w:rPr>
      </w:r>
      <w:r>
        <w:rPr>
          <w:lang w:val="sw_KE" w:bidi="sw_KE"/>
        </w:rPr>
      </w:r>
    </w:p>
    <w:p>
      <w:pPr/>
      <w:r>
        <w:rPr>
          <w:lang w:val="sw_KE" w:bidi="sw_KE"/>
        </w:rPr>
      </w:r>
    </w:p>
    <w:p>
      <w:pPr>
        <w:pStyle w:val="Heading2"/>
      </w:pPr>
      <w:r>
        <w:rPr>
          <w:lang w:val="sw_KE" w:bidi="sw_KE"/>
        </w:rPr>
        <w:t>Marko 1:29–34</w:t>
      </w:r>
      <w:r>
        <w:rPr>
          <w:lang w:val="sw_KE" w:bidi="sw_KE"/>
        </w:rPr>
      </w:r>
    </w:p>
    <w:p>
      <w:pPr>
        <w:pStyle w:val="Heading3"/>
      </w:pPr>
      <w:r>
        <w:rPr>
          <w:lang w:val="sw_KE" w:bidi="sw_KE"/>
        </w:rPr>
        <w:t>Sikiliza na Moyo</w:t>
      </w:r>
    </w:p>
    <w:p>
      <w:pPr/>
      <w:r>
        <w:rPr>
          <w:lang w:val="sw_KE" w:bidi="sw_KE"/>
        </w:rPr>
      </w:r>
      <w:r>
        <w:rPr>
          <w:lang w:val="sw_KE" w:bidi="sw_KE"/>
        </w:rPr>
        <w:t>Katika hatua hii sikiliza Marko 1:29–34 na uweke mioyoni mwenu.</w:t>
      </w:r>
    </w:p>
    <w:p>
      <w:pPr/>
      <w:r>
        <w:rPr>
          <w:lang w:val="sw_KE" w:bidi="sw_KE"/>
        </w:rPr>
      </w:r>
      <w:r>
        <w:rPr>
          <w:lang w:val="sw_KE" w:bidi="sw_KE"/>
        </w:rPr>
        <w:t>Sikiliza toleo la sauti la Marko 1:29–34 mara tatu, katika tafsiri tatu tofauti kama inawezekana. Halafu,kama kikundi jadili maswali yafuatayo:</w:t>
      </w:r>
    </w:p>
    <w:p>
      <w:pPr>
        <w:pStyle w:val="ListBullet"/>
        <w:spacing w:line="240" w:lineRule="auto"/>
        <w:ind w:left="720"/>
      </w:pPr>
      <w:r>
        <w:rPr>
          <w:lang w:val="sw_KE" w:bidi="sw_KE"/>
        </w:rPr>
      </w:r>
      <w:r>
        <w:rPr>
          <w:lang w:val="sw_KE" w:bidi="sw_KE"/>
        </w:rPr>
        <w:t>Je! Umependezwa na nini katika kifungu hiki?</w:t>
      </w:r>
    </w:p>
    <w:p>
      <w:pPr>
        <w:pStyle w:val="ListBullet"/>
        <w:spacing w:line="240" w:lineRule="auto"/>
        <w:ind w:left="720"/>
      </w:pPr>
      <w:r>
        <w:rPr>
          <w:lang w:val="sw_KE" w:bidi="sw_KE"/>
        </w:rPr>
      </w:r>
      <w:r>
        <w:rPr>
          <w:lang w:val="sw_KE" w:bidi="sw_KE"/>
        </w:rPr>
        <w:t>Je,haupendezwi na nini au hauelewi nini katika kifungu hiki?</w:t>
      </w:r>
    </w:p>
    <w:p>
      <w:pPr>
        <w:pStyle w:val="ListBullet"/>
        <w:spacing w:line="240" w:lineRule="auto"/>
        <w:ind w:left="720"/>
      </w:pPr>
      <w:r>
        <w:rPr>
          <w:lang w:val="sw_KE" w:bidi="sw_KE"/>
        </w:rPr>
      </w:r>
      <w:r>
        <w:rPr>
          <w:lang w:val="sw_KE" w:bidi="sw_KE"/>
        </w:rPr>
        <w:t>Kifungu hiki kinatueleza nini kuhusu Yesu?</w:t>
      </w:r>
    </w:p>
    <w:p>
      <w:pPr>
        <w:pStyle w:val="ListBullet"/>
        <w:spacing w:line="240" w:lineRule="auto"/>
        <w:ind w:left="720"/>
      </w:pPr>
      <w:r>
        <w:rPr>
          <w:lang w:val="sw_KE" w:bidi="sw_KE"/>
        </w:rPr>
      </w:r>
      <w:r>
        <w:rPr>
          <w:lang w:val="sw_KE" w:bidi="sw_KE"/>
        </w:rPr>
        <w:t>Kifungu hiki kinatueleza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Je! Unajua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sauti iliyorekodiwa ya Marko 1:29–34 katika tafsiri rahisi kuelewa.</w:t>
      </w:r>
    </w:p>
    <w:p>
      <w:pPr/>
      <w:r>
        <w:rPr>
          <w:lang w:val="sw_KE" w:bidi="sw_KE"/>
        </w:rPr>
      </w:r>
      <w:r>
        <w:rPr>
          <w:lang w:val="sw_KE" w:bidi="sw_KE"/>
        </w:rPr>
        <w:t>Yesu na wanafunzi wake wanne wamekuwa tu katika sinagogi huko Kapernaumu. Yesu amekuwa akifundisha na mamlaka. Yesu anawaamuru pepo ambaye amemiliki mtu kuondoka mtu na kuacha kumdhibiti. Umati unashangaa na mafundisho ya Yesu na vitendo,wanapanua habari kuhusu Yesu na miujiza yake katika eneo lote. Kifungu hiki kinachofuata kinafanyika katika nyumba ya Simoni na Andrea,wanafunzi wawili wa Yesu. Yesu anawaponya watu wengi na anawaamuru pepo wengi zaidi kuondoka.</w:t>
      </w:r>
    </w:p>
    <w:p>
      <w:pPr/>
      <w:r>
        <w:rPr>
          <w:lang w:val="sw_KE" w:bidi="sw_KE"/>
        </w:rPr>
      </w:r>
      <w:r>
        <w:rPr>
          <w:lang w:val="sw_KE" w:bidi="sw_KE"/>
        </w:rPr>
        <w:t>Marko anatuambia kwamba mara baada ya Yesu na wanafunzi wake wanne kuondoka kwa sinagogi walienda kwa Simoni na Andrea. Hii ilikuwa tukio linalofuata ambalo litafanyika baada ya Yesu kuponya mtu aliyepagawa pepo katika sinagogi. Yesu na wanafunzi wake wanne waliondoka sinagogi mara moja,kabla ya habari kuhusu Yesu kuenea katika eneo lote. Nyumba ya Simoni ilikuwa Kapernaumu-pengine ilikuwa karibu na sinagogi. Simoni na Andrea waliishi katika nyumba na mke wa Simoni na mama mkwe wa Simoni,mama wa mke wake,ambaye alikuwa mgonjwa na homa. Yakobo na Yohana walikuwa na wao. Tunaona kwamba Yesu anatuuliza kumfuata,anatuuliza sisi kujitolea kikamilifu kwake. Yakobo na Yohana waliacha biashara yao,baba yao,na watumishi wao na kumfuata Yesu. Sasa Marko anatuambia kwamba Simoni anaishi na mke wake na mama ya mke wake. Simoni ana familia lakini anatii wito wa Yesu kumfuata,hata wakati hajui wapi ambayo inaweza kuwa au kile kitahusisha.</w:t>
      </w:r>
    </w:p>
    <w:p>
      <w:pPr/>
      <w:r>
        <w:rPr>
          <w:lang w:val="sw_KE" w:bidi="sw_KE"/>
        </w:rPr>
      </w:r>
      <w:r>
        <w:rPr>
          <w:lang w:val="sw_KE" w:bidi="sw_KE"/>
        </w:rPr>
        <w:t>Moja kwa moja wakati Yesu na wanafunzi wake wanne wanawasili katika nyumba ya Simoni na Andrea,watu katika nyumba wanamwambia Yesu kwamba mama-mkwe wa Simoni anaugua na homa. Hatujui ni aina gani ya homa ambayo Simoni mama-mkwe alikuwa na au ni muda gani aliyokuwa nayo,tu kwamba alikuwa mgonjwa kitandani. Yesu anamwendea na anashika mkono wake. Hatujui ni mkono gani Yesu ulishika,lakini tunajua Yesu ulishika mkono wake,alimsaidia kuketi au kusimama kutoka kwa msimamo wake wa amelala,na akawa vizuri tena. Uponyaji wa Yesu ulikuwa kamili-aliinuka mara moja,bila uchovu,na kuwatumikia. Pengine aliwapika chakula cha jioni.</w:t>
      </w:r>
    </w:p>
    <w:p>
      <w:pPr/>
      <w:r>
        <w:rPr>
          <w:lang w:val="sw_KE" w:bidi="sw_KE"/>
        </w:rPr>
      </w:r>
      <w:r>
        <w:rPr>
          <w:lang w:val="sw_KE" w:bidi="sw_KE"/>
        </w:rPr>
        <w:t>Katika siku, ile baada ya jua kutua,watu wengi ambao waliishi Kapernaumu walikuja kuleta watu wagonjwa kwa Yesu. Wakati wa siku ya Sabato ya kupumzika watu hawakuruhusiwa kufanya kazi,na hii ingehusisha kubeba watu wagonjwa kwenye mikeka. Hata hivyo,Sabato iliishia katika machweo ya jua,kwa hivyo watu wangeweza kusaidia wagonjwa kupata Yesu baada ya wakati huu. Walikuwa wamesikia kuhusu mafundisho ya Yesu na uponyaji katika sinagogi mapema siku hiyo na walitaka kuwaponya pia.</w:t>
      </w:r>
    </w:p>
    <w:p>
      <w:pPr/>
      <w:r>
        <w:rPr>
          <w:lang w:val="sw_KE" w:bidi="sw_KE"/>
        </w:rPr>
      </w:r>
      <w:r>
        <w:rPr>
          <w:lang w:val="sw_KE" w:bidi="sw_KE"/>
        </w:rPr>
        <w:t xml:space="preserve">Marko anatuambia kwamba "mji mzima" ulikusanyika mlangoni. Mji mzima" unaweza kuwa chuku-au kwa maneno mengine,ilionekana </w:t>
      </w:r>
      <w:r>
        <w:rPr>
          <w:b/>
          <w:lang w:val="sw_KE" w:bidi="sw_KE"/>
        </w:rPr>
        <w:t>kama</w:t>
      </w:r>
      <w:r>
        <w:rPr>
          <w:lang w:val="sw_KE" w:bidi="sw_KE"/>
        </w:rPr>
        <w:t xml:space="preserve"> kila mtu katika mji alikuja. Yesu aliwaponya watu wengi wa ugonjwa na aliamuru pepo wengi kuondoka na kuacha kudhibiti watu. Watu tofauti walikuwa na magonjwa tofauti,lakini watu wagonjwa wanaelezewa tofauti na wale ambao walikuwa na pepo. Kifungu kinasema "wagonjwa </w:t>
      </w:r>
      <w:r>
        <w:rPr>
          <w:b/>
          <w:lang w:val="sw_KE" w:bidi="sw_KE"/>
        </w:rPr>
        <w:t>na</w:t>
      </w:r>
      <w:r>
        <w:rPr>
          <w:lang w:val="sw_KE" w:bidi="sw_KE"/>
        </w:rPr>
        <w:t xml:space="preserve"> pepo wamepata." Mtu ambaye amepagawa anaweza kuonyesha ishara nyingi kwamba wanamiliki na pepo na si tu mgonjwa kimwili au kiakili.</w:t>
      </w:r>
    </w:p>
    <w:p>
      <w:pPr/>
      <w:r>
        <w:rPr>
          <w:lang w:val="sw_KE" w:bidi="sw_KE"/>
        </w:rPr>
      </w:r>
      <w:r>
        <w:rPr>
          <w:lang w:val="sw_KE" w:bidi="sw_KE"/>
        </w:rPr>
        <w:t>Simamia hapa na kujadili swali hili kama kikundi: Katika utamaduni wako,ni vipi watu ambao ni wagonjwa wa kimwili tofauti na watu ambao wanamiliki na pepo waovu? Wanafanya vipi tofauti,na watu wanawafanyia vipi tofauti? Katika maandiko haya,kuna tofauti wazi kati ya wale ambao ni wagonjwa wa kimwili na wale ambao wanamiliki na pepo wabaya. Simamisha hapa sauti ya kurekodi.</w:t>
      </w:r>
    </w:p>
    <w:p>
      <w:pPr/>
      <w:r>
        <w:rPr>
          <w:lang w:val="sw_KE" w:bidi="sw_KE"/>
        </w:rPr>
      </w:r>
      <w:r>
        <w:rPr>
          <w:lang w:val="sw_KE" w:bidi="sw_KE"/>
        </w:rPr>
        <w:t>Yesu alipowatupa pepo,aliwaambia pepo wasiseme yeye ni nani. Yesu hakuwa tayari kwa watu kujua kwamba alikuwa mwana wa Mungu,lakini pepo aliyetupa mapema katika siku alimtaja Yesu kama "Mtakatifu wa Mungu." Yesu alihitaji kuweka pepo hawa kimya ili watu wasingeanza kutambua ni nani na kujaribu kumfanya afanye vitu ambavyo hakuwa bado kuja kufanya. Watu walikuwa wakifikiria tu ya miujiza ambayo angeweza kufanya kwa ajili yao na si nani alikuwa. Kufanya miujiza si sababu kuu amekuja.</w:t>
      </w:r>
      <w:r>
        <w:rPr>
          <w:lang w:val="sw_KE" w:bidi="sw_KE"/>
        </w:rPr>
      </w:r>
    </w:p>
    <w:p>
      <w:pPr>
        <w:pStyle w:val="Heading3"/>
      </w:pPr>
      <w:r>
        <w:rPr>
          <w:lang w:val="sw_KE" w:bidi="sw_KE"/>
        </w:rPr>
        <w:t>Kufafanua Matukio</w:t>
      </w:r>
    </w:p>
    <w:p>
      <w:pPr/>
      <w:r>
        <w:rPr>
          <w:lang w:val="sw_KE" w:bidi="sw_KE"/>
        </w:rPr>
      </w:r>
      <w:r>
        <w:rPr>
          <w:lang w:val="sw_KE" w:bidi="sw_KE"/>
        </w:rPr>
        <w:t>Sikiliza sauti iliyorekodiwa ya Marko 1;29–34 katika tafsiri rahisi kuelewa.</w:t>
      </w:r>
    </w:p>
    <w:p>
      <w:pPr/>
      <w:r>
        <w:rPr>
          <w:lang w:val="sw_KE" w:bidi="sw_KE"/>
        </w:rPr>
      </w:r>
      <w:r>
        <w:rPr>
          <w:lang w:val="sw_KE" w:bidi="sw_KE"/>
        </w:rPr>
        <w:t>Katika hatua hii,kikundi kitaeleza matukio,wahusika na kuweka kwa kifungu hiki. Kisha kikundi kitachora taswira akilini ya kifungu hiki.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 xml:space="preserve"> Yesu anakwenda na wanafunzi wake wanne kwa nyumba ya Simoni na Andrea na anamponya Simoni mama-mkwe.</w:t>
      </w:r>
    </w:p>
    <w:p>
      <w:pPr/>
      <w:r>
        <w:rPr>
          <w:lang w:val="sw_KE" w:bidi="sw_KE"/>
        </w:rPr>
      </w:r>
      <w:r>
        <w:rPr>
          <w:b/>
          <w:lang w:val="sw_KE" w:bidi="sw_KE"/>
        </w:rPr>
        <w:t>Katika tukio la pili:</w:t>
      </w:r>
      <w:r>
        <w:rPr>
          <w:lang w:val="sw_KE" w:bidi="sw_KE"/>
        </w:rPr>
        <w:t xml:space="preserve"> Umati wa watu unaanza kuleta wagonjwa na pepo wamiliki kwa Yesu. Yesu anawaponya wagonjwa. Yesu anawaamuru pepo kuwa kimya na anawatupa nje ya watu.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Andrea, Yakobo, na Yohana</w:t>
      </w:r>
    </w:p>
    <w:p>
      <w:pPr>
        <w:pStyle w:val="ListBullet"/>
        <w:spacing w:line="240" w:lineRule="auto"/>
        <w:ind w:left="720"/>
      </w:pPr>
      <w:r>
        <w:rPr>
          <w:lang w:val="sw_KE" w:bidi="sw_KE"/>
        </w:rPr>
      </w:r>
      <w:r>
        <w:rPr>
          <w:lang w:val="sw_KE" w:bidi="sw_KE"/>
        </w:rPr>
        <w:t>Mama-mkwe wa Simoni</w:t>
      </w:r>
    </w:p>
    <w:p>
      <w:pPr>
        <w:pStyle w:val="ListBullet"/>
        <w:spacing w:line="240" w:lineRule="auto"/>
        <w:ind w:left="720"/>
      </w:pPr>
      <w:r>
        <w:rPr>
          <w:lang w:val="sw_KE" w:bidi="sw_KE"/>
        </w:rPr>
      </w:r>
      <w:r>
        <w:rPr>
          <w:lang w:val="sw_KE" w:bidi="sw_KE"/>
        </w:rPr>
        <w:t>Watu wengi wagonjwa na pepo wamiliki watu (ambao wanakuja kwa Yesu baada ya machweo ya jua)</w:t>
      </w:r>
    </w:p>
    <w:p>
      <w:pPr>
        <w:pStyle w:val="ListBullet"/>
        <w:spacing w:line="240" w:lineRule="auto"/>
        <w:ind w:left="720"/>
      </w:pPr>
      <w:r>
        <w:rPr>
          <w:lang w:val="sw_KE" w:bidi="sw_KE"/>
        </w:rPr>
      </w:r>
      <w:r>
        <w:rPr>
          <w:lang w:val="sw_KE" w:bidi="sw_KE"/>
        </w:rPr>
        <w:t>Umati mkubwa (ambao wanakusanya kutazama Yesu)</w:t>
      </w:r>
    </w:p>
    <w:p>
      <w:pPr>
        <w:pStyle w:val="ListBullet"/>
        <w:spacing w:line="240" w:lineRule="auto"/>
        <w:ind w:left="720"/>
      </w:pPr>
      <w:r>
        <w:rPr>
          <w:lang w:val="sw_KE" w:bidi="sw_KE"/>
        </w:rPr>
      </w:r>
      <w:r>
        <w:rPr>
          <w:lang w:val="sw_KE" w:bidi="sw_KE"/>
        </w:rPr>
        <w:t>Pepo (ambaye Yesu hairuhusu kuzungumza)</w:t>
      </w:r>
    </w:p>
    <w:p>
      <w:pPr/>
      <w:r>
        <w:rPr>
          <w:lang w:val="sw_KE" w:bidi="sw_KE"/>
        </w:rPr>
      </w:r>
      <w:r>
        <w:rPr>
          <w:lang w:val="sw_KE" w:bidi="sw_KE"/>
        </w:rPr>
        <w:t>Kama kikundi kuwa makini na sehemu hizi za mazingira ya kifungu:</w:t>
      </w:r>
    </w:p>
    <w:p>
      <w:pPr/>
      <w:r>
        <w:rPr>
          <w:lang w:val="sw_KE" w:bidi="sw_KE"/>
        </w:rPr>
      </w:r>
      <w:r>
        <w:rPr>
          <w:lang w:val="sw_KE" w:bidi="sw_KE"/>
        </w:rPr>
        <w:t>Yesu haitwi kamwe katika lugha ya awali katika hadithi hii,lakini tunajua amekwenda na wanafunzi wanne kwa Simoni na Andrea mara moja baada ya kuondoka sinagogi. Njia nyingine ya kusema "haki baada" au "mara moja" ni "moja kwa moja." Nyumba ya Simoni na Andrea pengine ilikuwa karibu na sinagogi,kama Kapernaumu ilikuwa mji mdogo na watu chini ya 2000 wanaoishi ndani yake. Tunajua kwamba Simoni anaishi katika nyumba na ndugu yake Andrea,mke wa Simoni,na mama ya mke wa Simoni. Ilikuwa kawaida kwa kizazi tofauti cha familia kuishi pamoja katika nyumba moja. Yakobo na Yohana walikuwa na wao lakini hawakuishi katika nyumba moja kama Simoni na Andrea.</w:t>
      </w:r>
    </w:p>
    <w:p>
      <w:pPr/>
      <w:r>
        <w:rPr>
          <w:lang w:val="sw_KE" w:bidi="sw_KE"/>
        </w:rPr>
      </w:r>
      <w:r>
        <w:rPr>
          <w:lang w:val="sw_KE" w:bidi="sw_KE"/>
        </w:rPr>
        <w:t>Simamisha sauti hapa na kujadili kama kikundi: Kaya ya kawaida inaonekana kama nini katika utamaduni wako au eneo? Ni washiriki gani wa familia wanaishi pamoja? Katika maeneo mengi katika Biblia,tunaona watu wakiwakaribishana katika nyumba zao. Unaonyesha vipi ukarimu katika utamaduni wako?</w:t>
      </w:r>
    </w:p>
    <w:p>
      <w:pPr/>
      <w:r>
        <w:rPr>
          <w:lang w:val="sw_KE" w:bidi="sw_KE"/>
        </w:rPr>
      </w:r>
      <w:r>
        <w:rPr>
          <w:lang w:val="sw_KE" w:bidi="sw_KE"/>
        </w:rPr>
        <w:t>Hatujui kwa nini Yesu na wanafunzi wake 4 wanaenda kwa nyumba ya Simoni na Andrea. Inaweza kuwa kwamba Simoni alitaka kuuliza Yesu kufanya mama-mkwe wake vizuri tena,baada ya kuwa na Yesu wakati aliponya mtu aliyepata pepo mapema siku hiyo. Tunajua kwamba Yesu anaambiwa moja kwa moja kuhusu mama-mkwe wa Simoni kuwa mgonjwa na homa. Katika hadithi Marko anasema kwamba wakati walipowasili katika nyumba ya Simoni na Andrea,walimwambia Yesu "kuhusu yeye." Hii ina maana walimwambia alikuwa mgonjwa. "Kuhusu yeye" si wazi,lakini ni lazima wamwambie kwamba alikuwa mgonjwa,kwa sababu kama matokeo Yesu aliingia kumponya. Yesu anashika mkono wa Simoni mama-mkwe na kumsaidia kuinuka (ama kuketi au kusimama) kutoka kwa kulala. Anaponywa mara moja. Simoni mama-mkwe anafaa kabisa na anaanza kutumikia-pengine kuandaa chakula kwa Yesu na wanafunzi wake wanne. Maneno "aliwatumikia," au "aliwasubiri" hayatoi maelezo kuhusu kile alichofanya; hata hivyo,pengine alifanya chakula cha jioni kwa ajili yao kwa sababu ingekuwa kazi yake ya kawaida kwa wakati huo wa siku. Uponyaji wa Yesu ni miujiza. Hatumii dawa; anaponya na nguvu ya roho ya Mungu.</w:t>
      </w:r>
    </w:p>
    <w:p>
      <w:pPr/>
      <w:r>
        <w:rPr>
          <w:lang w:val="sw_KE" w:bidi="sw_KE"/>
        </w:rPr>
      </w:r>
      <w:r>
        <w:rPr>
          <w:lang w:val="sw_KE" w:bidi="sw_KE"/>
        </w:rPr>
        <w:t>Tukio linalofuata linafanyika baada ya machweo ya jua-jioni hiyo baada ya sabato,au siku ya kupumzika,ilikuwa imekwisha. Watu wa Kapernaumu walikuwa wamesikia habari ya kile kilichotokea katika sinagogi mapema siku hiyo na walitaka Yesu kuwaponya. Wakati wa siku ya Sabato ya kupumzika watu hawakuruhusiwa kufanya kazi,na hii ingehusisha kubeba watu wagonjwa kwenye mikeka. Watu walipaswa kusubiri hadi mwisho wa sabato kuleta watu wagonjwa na pepo wamiliki watu kwa Yesu. Umati wa watu unawasili na kukusanya pengine katika mbele ya nyumba ya Simoni na Andrea. Tunajua kwamba watu wameambiwa kuhusu kile Yesu alikuwa amefanya katika sinagogi,lakini bado hawakujua ni nani Yesu kweli alikuwa-Mwana wa Mungu. Labda walikuwa pale kuona kama kile walichosikia kilikuwa kweli,labda wengine walikuwa na hamu ya kujua tu kuhusu ni nani mtu huyu alikuwa,labda wengine walikuwa na imani ya kweli kwamba wangeponywa. Yesu alikuwa mwalimu anayeheshimiwa na anayejulikana. Kulikuwa na watu wengi; ilionekana kama mji mzima ulikuja kwa nyumba ya Simoni. Hii inaweza kuwa kidogo kuzidi kwa wale walio ndani ya nyumba na pengine ni kidogo ya kutisha.</w:t>
      </w:r>
    </w:p>
    <w:p>
      <w:pPr/>
      <w:r>
        <w:rPr>
          <w:lang w:val="sw_KE" w:bidi="sw_KE"/>
        </w:rPr>
      </w:r>
      <w:r>
        <w:rPr>
          <w:lang w:val="sw_KE" w:bidi="sw_KE"/>
        </w:rPr>
        <w:t>Yesu anawaponya watu. Wanakuja kwake na aina nyingi za ugonjwa. Watu wengine ambao wanakuja kwa Yesu ni wagonjwa na ugonjwa na wengine wanamiliki na pepo wabaya. Pepo wabaya hawana nguvu katika uwepo wa Yesu. Anawaamuru kuwa kimya na kuondoka watu wanayomiliki,tu kama Yesu alikuwa na katika sinagogi. Yesu anajua kwamba pepo wabaya wanajua ni nani ambaye ni,"Mtakatifu wa Mungu." Yesu hataki umati kujua hii bado kwa sababu si wakati sahihi katika huduma yake,kwa hivyo Yesu hairuhusu pepo kuzungumza.</w:t>
      </w:r>
    </w:p>
    <w:p>
      <w:pPr/>
      <w:r>
        <w:rPr>
          <w:lang w:val="sw_KE" w:bidi="sw_KE"/>
        </w:rPr>
      </w:r>
      <w:r>
        <w:rPr>
          <w:lang w:val="sw_KE" w:bidi="sw_KE"/>
        </w:rPr>
        <w:t>Sasa kikundi lazima kusimulia hadithi,kuchora au kutumia vitu kuwa na taswira ya kifungu na uigizaji ndani yake.</w:t>
      </w:r>
      <w:r>
        <w:rPr>
          <w:lang w:val="sw_KE" w:bidi="sw_KE"/>
        </w:rPr>
      </w:r>
    </w:p>
    <w:p>
      <w:pPr>
        <w:pStyle w:val="Heading3"/>
      </w:pPr>
      <w:r>
        <w:rPr>
          <w:lang w:val="sw_KE" w:bidi="sw_KE"/>
        </w:rPr>
        <w:t>Kudhihirisha Maandiko</w:t>
      </w:r>
    </w:p>
    <w:p>
      <w:pPr/>
      <w:r>
        <w:rPr>
          <w:lang w:val="sw_KE" w:bidi="sw_KE"/>
        </w:rPr>
      </w:r>
      <w:r>
        <w:rPr>
          <w:lang w:val="sw_KE" w:bidi="sw_KE"/>
        </w:rPr>
        <w:t>Sikiliza sauti iliyorekodiwa ya Marko 1;1–13 katika tafsiri rahisi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Andrea, Yakobo, na Yohana</w:t>
      </w:r>
    </w:p>
    <w:p>
      <w:pPr>
        <w:pStyle w:val="ListBullet"/>
        <w:spacing w:line="240" w:lineRule="auto"/>
        <w:ind w:left="720"/>
      </w:pPr>
      <w:r>
        <w:rPr>
          <w:lang w:val="sw_KE" w:bidi="sw_KE"/>
        </w:rPr>
      </w:r>
      <w:r>
        <w:rPr>
          <w:lang w:val="sw_KE" w:bidi="sw_KE"/>
        </w:rPr>
        <w:t>Mama-mkwe wa Simoni</w:t>
      </w:r>
    </w:p>
    <w:p>
      <w:pPr>
        <w:pStyle w:val="ListBullet"/>
        <w:spacing w:line="240" w:lineRule="auto"/>
        <w:ind w:left="720"/>
      </w:pPr>
      <w:r>
        <w:rPr>
          <w:lang w:val="sw_KE" w:bidi="sw_KE"/>
        </w:rPr>
      </w:r>
      <w:r>
        <w:rPr>
          <w:lang w:val="sw_KE" w:bidi="sw_KE"/>
        </w:rPr>
        <w:t>Watu wengi wagonjwa na pepo wamiliki watu (ambao wanakuja kwa Yesu baada ya machweo ya jua)</w:t>
      </w:r>
    </w:p>
    <w:p>
      <w:pPr>
        <w:pStyle w:val="ListBullet"/>
        <w:spacing w:line="240" w:lineRule="auto"/>
        <w:ind w:left="720"/>
      </w:pPr>
      <w:r>
        <w:rPr>
          <w:lang w:val="sw_KE" w:bidi="sw_KE"/>
        </w:rPr>
      </w:r>
      <w:r>
        <w:rPr>
          <w:lang w:val="sw_KE" w:bidi="sw_KE"/>
        </w:rPr>
        <w:t>Mji mzima (ambao wanakusanya kutazama Yesu)</w:t>
      </w:r>
    </w:p>
    <w:p>
      <w:pPr>
        <w:pStyle w:val="ListBullet"/>
        <w:spacing w:line="240" w:lineRule="auto"/>
        <w:ind w:left="720"/>
      </w:pPr>
      <w:r>
        <w:rPr>
          <w:lang w:val="sw_KE" w:bidi="sw_KE"/>
        </w:rPr>
      </w:r>
      <w:r>
        <w:rPr>
          <w:lang w:val="sw_KE" w:bidi="sw_KE"/>
        </w:rPr>
        <w:t>Pepo (ambaye Yesu hairuhusu kuzungumza)</w:t>
      </w:r>
    </w:p>
    <w:p>
      <w:pPr/>
      <w:r>
        <w:rPr>
          <w:lang w:val="sw_KE" w:bidi="sw_KE"/>
        </w:rPr>
      </w:r>
      <w:r>
        <w:rPr>
          <w:lang w:val="sw_KE" w:bidi="sw_KE"/>
        </w:rPr>
        <w:t>Kama kikundi igiza kifungu hiki mara mbili. Mnapaswa kuigiza kifungu hiki katika lugha yenyu.</w:t>
      </w:r>
    </w:p>
    <w:p>
      <w:pPr/>
      <w:r>
        <w:rPr>
          <w:lang w:val="sw_KE" w:bidi="sw_KE"/>
        </w:rPr>
      </w:r>
      <w:r>
        <w:rPr>
          <w:lang w:val="sw_KE" w:bidi="sw_KE"/>
        </w:rPr>
        <w:t>Kwanza,igiza hadithi bila kuwacha. Zingatia mahojiano,mtiririko,jinsi mambo yanavyo jifungua na matukio ya hadithi. Hakikisha msiruke kuigiza sehemu ngumu au muhimu za sehemu ya hadithi. Saidianeni kukumbuka kila sehemu ya hadithi.</w:t>
      </w:r>
    </w:p>
    <w:p>
      <w:pPr/>
      <w:r>
        <w:rPr>
          <w:lang w:val="sw_KE" w:bidi="sw_KE"/>
        </w:rPr>
      </w:r>
      <w:r>
        <w:rPr>
          <w:lang w:val="sw_KE" w:bidi="sw_KE"/>
        </w:rPr>
        <w:t>Simamisha sauti ya kurekodi hapa na muigize kifungu hiki.</w:t>
      </w:r>
    </w:p>
    <w:p>
      <w:pPr/>
      <w:r>
        <w:rPr>
          <w:lang w:val="sw_KE" w:bidi="sw_KE"/>
        </w:rPr>
      </w:r>
      <w:r>
        <w:rPr>
          <w:lang w:val="sw_KE" w:bidi="sw_KE"/>
        </w:rPr>
        <w:t>Kikundi lazima kiigize kifungu hiki kwa mara ya pili. Katika sehemu fulani kwenye kuigiza ,simamisha mchezo wa kuigiza na umuulize mhusika anayeigiza ,'Unasikia au kufikiri nini?' Mhusika anayeigiza yafaa kujibu kile angekihisi ama kufikiria kama angekua mhusika maalum. Alafu anzisha mchezo wa kuigiza tena.</w:t>
      </w:r>
    </w:p>
    <w:p>
      <w:pPr/>
      <w:r>
        <w:rPr>
          <w:lang w:val="sw_KE" w:bidi="sw_KE"/>
        </w:rPr>
      </w:r>
      <w:r>
        <w:rPr>
          <w:lang w:val="sw_KE" w:bidi="sw_KE"/>
        </w:rPr>
        <w:t>Simamisha sauti hii ya kurekodi hapa na muigize kifungu mara ya pili.</w:t>
      </w:r>
    </w:p>
    <w:p>
      <w:pPr/>
      <w:r>
        <w:rPr>
          <w:lang w:val="sw_KE" w:bidi="sw_KE"/>
        </w:rPr>
      </w:r>
      <w:r>
        <w:rPr>
          <w:lang w:val="sw_KE" w:bidi="sw_KE"/>
        </w:rPr>
        <w:t>Ifuatayo ni mfano wa mchezo wa kuigiza na baadhi ya majibu yawezekanayo.</w:t>
      </w:r>
    </w:p>
    <w:p>
      <w:pPr/>
      <w:r>
        <w:rPr>
          <w:lang w:val="sw_KE" w:bidi="sw_KE"/>
        </w:rPr>
      </w:r>
      <w:r>
        <w:rPr>
          <w:lang w:val="sw_KE" w:bidi="sw_KE"/>
        </w:rPr>
        <w:t>Yesu anaenda na Simoni na Andrea kwa nyumba yao. Simoni mama-mkwe analala kitandani mgonjwa na homa. Yesu anachukua Simoni mama-mkwe kwa mkono,anaketi juu,na homa yake inamwacha. Kisha Simoni mama-mkwe anajiandaa chakula kwa ajili yao.</w:t>
      </w:r>
    </w:p>
    <w:p>
      <w:pPr/>
      <w:r>
        <w:rPr>
          <w:lang w:val="sw_KE" w:bidi="sw_KE"/>
        </w:rPr>
      </w:r>
      <w:r>
        <w:rPr>
          <w:lang w:val="sw_KE" w:bidi="sw_KE"/>
        </w:rPr>
        <w:t>Simamisha mchezo wa kuigiza hapa. Muulize mtu anayeigiza Simoni mama-mkwe jinsi anahisi wakati huu. Unaweza kusikia vitu kama,"Shukrani," "Asante," au "Afya na iko tayari kutumik." Sasa waulize watu wanaoigiza wanafunzi,"Unafikiria au kuhisi nini?" Unaweza kusikia vitu kama,"Tulikuwa na imani Yesu angeweza kumponya," "Alishangaa katika jinsi anavyotumia vizuri na kututumikia." Endeleza mchezo wa kuigiza.</w:t>
      </w:r>
    </w:p>
    <w:p>
      <w:pPr/>
      <w:r>
        <w:rPr>
          <w:lang w:val="sw_KE" w:bidi="sw_KE"/>
        </w:rPr>
      </w:r>
      <w:r>
        <w:rPr>
          <w:lang w:val="sw_KE" w:bidi="sw_KE"/>
        </w:rPr>
        <w:t>Katika tukio la pili,watu wengi ambao ni wagonjwa na pepo wamiliki wanawasili. Yesu anawaponya wengi wao na anatupa pepo wengi. Pepo wanajua Yesu ni nani,lakini hairuhusu kuzungumza.</w:t>
      </w:r>
    </w:p>
    <w:p>
      <w:pPr/>
      <w:r>
        <w:rPr>
          <w:lang w:val="sw_KE" w:bidi="sw_KE"/>
        </w:rPr>
      </w:r>
      <w:r>
        <w:rPr>
          <w:lang w:val="sw_KE" w:bidi="sw_KE"/>
        </w:rPr>
        <w:t>Simamisha mchezo wa kuigiza hapa. Waulize watu wanaoigiza pepo,"Unajua Yesu kuwa ni nani?" Unaweza kusikia vitu kama,"Mwana wa Mungu," "Masihi," "Mtu na mamlaka yote," au "Mungu." Sasa muulize mtu anayeigiza Yesu,"Kwa nini hutaki kuzungumza?" Unaweza kusikia vitu kama,"Haikuwa wakati wa mimi kujulikana," "Sikutaka pepo kutangaza mimi ni nani," au "Nilikuwa naenda kuwa katika udhibiti wa wakati nilijifanya kujulikana."</w:t>
      </w:r>
    </w:p>
    <w:p>
      <w:pPr/>
      <w:r>
        <w:rPr>
          <w:lang w:val="sw_KE" w:bidi="sw_KE"/>
        </w:rPr>
      </w:r>
      <w:r>
        <w:rPr>
          <w:lang w:val="sw_KE" w:bidi="sw_KE"/>
        </w:rPr>
        <w:t>Sasa waulize watu wanaoigiza wanafunzi,"Unafikiria au kuhisi nini?" Unaweza kusikia vitu kama,"Siwezi kuamini kile ninachokiona," "Anafanya vipi hii?" "Usaidizi katika kuona marafiki zangu na familia waliponywa."</w:t>
      </w:r>
      <w:r>
        <w:rPr>
          <w:lang w:val="sw_KE" w:bidi="sw_KE"/>
        </w:rPr>
      </w:r>
    </w:p>
    <w:p>
      <w:pPr>
        <w:pStyle w:val="Heading3"/>
      </w:pPr>
      <w:r>
        <w:rPr>
          <w:lang w:val="sw_KE" w:bidi="sw_KE"/>
        </w:rPr>
        <w:t>Kujaza Mapengo</w:t>
      </w:r>
    </w:p>
    <w:p>
      <w:pPr/>
      <w:r>
        <w:rPr>
          <w:lang w:val="sw_KE" w:bidi="sw_KE"/>
        </w:rPr>
      </w:r>
      <w:r>
        <w:rPr>
          <w:lang w:val="sw_KE" w:bidi="sw_KE"/>
        </w:rPr>
        <w:t>Sikiliza sauti iliyorekodiwa ya Marko 1:29–34 katika tafsiri rahisi kuelewa.</w:t>
      </w:r>
    </w:p>
    <w:p>
      <w:pPr/>
      <w:r>
        <w:rPr>
          <w:lang w:val="sw_KE" w:bidi="sw_KE"/>
        </w:rPr>
      </w:r>
      <w:r>
        <w:rPr>
          <w:lang w:val="sw_KE" w:bidi="sw_KE"/>
        </w:rPr>
        <w:t>Katika hatua hii,kikundi kitazungumzia maneno muhimu na maneno katika kifungu hiki.</w:t>
      </w:r>
    </w:p>
    <w:p>
      <w:pPr/>
      <w:r>
        <w:rPr>
          <w:lang w:val="sw_KE" w:bidi="sw_KE"/>
        </w:rPr>
      </w:r>
      <w:r>
        <w:rPr>
          <w:lang w:val="sw_KE" w:bidi="sw_KE"/>
        </w:rPr>
        <w:t xml:space="preserve">Yesu na wanafunzi wake wamekuja moja kwa moja kutoka kwa </w:t>
      </w:r>
      <w:r>
        <w:rPr>
          <w:lang w:val="sw_KE" w:bidi="sw_KE"/>
        </w:rPr>
        <w:t>sinagogi</w:t>
      </w:r>
      <w:r>
        <w:rPr>
          <w:lang w:val="sw_KE" w:bidi="sw_KE"/>
        </w:rPr>
        <w:t xml:space="preserve"> kwa nyumba ya Simoni na Andrea. </w:t>
      </w:r>
      <w:r>
        <w:rPr>
          <w:b/>
          <w:lang w:val="sw_KE" w:bidi="sw_KE"/>
        </w:rPr>
        <w:t>Masinagogi</w:t>
      </w:r>
      <w:r>
        <w:rPr>
          <w:lang w:val="sw_KE" w:bidi="sw_KE"/>
        </w:rPr>
        <w:t xml:space="preserve"> yalikuwa maeneo ya Kiyahudi ya ibada ambapo watu katika vijiji wangeweza kukutana badala ya katika hekalu kuu huko Yerusalemu. Watu hawakutoa dhabihu katika masinagogi. Hizi zilikuwa makutaniko ya Wayahudi ambao walikusanya siku ya Sabato,au siku ya kidini ya kupumzika,na siku maalum ya sikukuu kuomba,kusoma Maandiko,sikiliza mafundisho,na wakati mwingine kuhukumu shida za jamii na migogoro. Tumia neno moja au maneno kwa sinagogi kama ulivyotumia katika vifungu vya awali.</w:t>
      </w:r>
    </w:p>
    <w:p>
      <w:pPr/>
      <w:r>
        <w:rPr>
          <w:lang w:val="sw_KE" w:bidi="sw_KE"/>
        </w:rPr>
      </w:r>
      <w:r>
        <w:rPr>
          <w:lang w:val="sw_KE" w:bidi="sw_KE"/>
        </w:rPr>
        <w:t xml:space="preserve">Mwanamke Yesu aliponya alikuwa </w:t>
      </w:r>
      <w:r>
        <w:rPr>
          <w:b/>
          <w:lang w:val="sw_KE" w:bidi="sw_KE"/>
        </w:rPr>
        <w:t>mama ya mke wa Simoni</w:t>
      </w:r>
      <w:r>
        <w:rPr>
          <w:lang w:val="sw_KE" w:bidi="sw_KE"/>
        </w:rPr>
        <w:t xml:space="preserve"> (mama-mkwe). Tumia maneno ya kawaida zaidi katika lugha yako kwa uhusiano huu.</w:t>
      </w:r>
    </w:p>
    <w:p>
      <w:pPr/>
      <w:r>
        <w:rPr>
          <w:lang w:val="sw_KE" w:bidi="sw_KE"/>
        </w:rPr>
      </w:r>
      <w:r>
        <w:rPr>
          <w:lang w:val="sw_KE" w:bidi="sw_KE"/>
        </w:rPr>
        <w:t xml:space="preserve">Katika siku hizo wakati watu walikuwa </w:t>
      </w:r>
      <w:r>
        <w:rPr>
          <w:b/>
          <w:lang w:val="sw_KE" w:bidi="sw_KE"/>
        </w:rPr>
        <w:t>wagonjwa na homa</w:t>
      </w:r>
      <w:r>
        <w:rPr>
          <w:lang w:val="sw_KE" w:bidi="sw_KE"/>
        </w:rPr>
        <w:t>,watu wanaweza kuwa hawakujua kile ugonjwa ulikuwa. Kuwa na homa inaweza kumaanisha aina yoyote ya ugonjwa. Hadithi hii si wazi kuhusu ni aina gani ya homa ambayo ilikuwa au ni muda gani aliyokuwa nayo.</w:t>
      </w:r>
    </w:p>
    <w:p>
      <w:pPr/>
      <w:r>
        <w:rPr>
          <w:lang w:val="sw_KE" w:bidi="sw_KE"/>
        </w:rPr>
      </w:r>
      <w:r>
        <w:rPr>
          <w:lang w:val="sw_KE" w:bidi="sw_KE"/>
        </w:rPr>
        <w:t>Baadhi</w:t>
      </w:r>
      <w:r>
        <w:rPr>
          <w:lang w:val="sw_KE" w:bidi="sw_KE"/>
        </w:rPr>
        <w:t xml:space="preserve"> ya watu ambao walikuja kwa Yesu kwa uponyaji </w:t>
      </w:r>
      <w:r>
        <w:rPr>
          <w:b/>
          <w:lang w:val="sw_KE" w:bidi="sw_KE"/>
        </w:rPr>
        <w:t>walimiliki</w:t>
      </w:r>
      <w:r>
        <w:rPr>
          <w:lang w:val="sw_KE" w:bidi="sw_KE"/>
        </w:rPr>
        <w:t xml:space="preserve"> na pepo au pepo </w:t>
      </w:r>
      <w:r>
        <w:rPr>
          <w:b/>
          <w:lang w:val="sw_KE" w:bidi="sw_KE"/>
        </w:rPr>
        <w:t>wabaya</w:t>
      </w:r>
      <w:r>
        <w:rPr>
          <w:lang w:val="sw_KE" w:bidi="sw_KE"/>
        </w:rPr>
        <w:t xml:space="preserve"> / pepo wachafu. Pepo wanachagua kumiliki watu kwa sababu wanataka kuharibu watu na uhusiano wao katika jamii. Wakati pepo wanamiliki watu,wanadhibiti vitendo vya watu. </w:t>
      </w:r>
      <w:r>
        <w:rPr>
          <w:b/>
          <w:lang w:val="sw_KE" w:bidi="sw_KE"/>
        </w:rPr>
        <w:t>Pepo</w:t>
      </w:r>
      <w:r>
        <w:rPr>
          <w:lang w:val="sw_KE" w:bidi="sw_KE"/>
        </w:rPr>
        <w:t xml:space="preserve"> ni neno linalotumiwa kwa kubadilishana na </w:t>
      </w:r>
      <w:r>
        <w:rPr>
          <w:b/>
          <w:lang w:val="sw_KE" w:bidi="sw_KE"/>
        </w:rPr>
        <w:t>pepo wabaya / wachafu</w:t>
      </w:r>
      <w:r>
        <w:rPr>
          <w:lang w:val="sw_KE" w:bidi="sw_KE"/>
        </w:rPr>
        <w:t xml:space="preserve">. Tumia neno moja au maneno kwa pepo / pepo wabaya kama ulivyotumia katika vifungu vya awali. Kwa habari zaidi kuhusu pepo </w:t>
      </w:r>
      <w:r>
        <w:rPr>
          <w:lang w:val="sw_KE" w:bidi="sw_KE"/>
        </w:rPr>
        <w:t>wabaya inarejelea</w:t>
      </w:r>
      <w:r>
        <w:rPr>
          <w:lang w:val="sw_KE" w:bidi="sw_KE"/>
        </w:rPr>
        <w:t xml:space="preserve"> Faharasa Kuu.</w:t>
      </w:r>
    </w:p>
    <w:p>
      <w:pPr/>
      <w:r>
        <w:rPr>
          <w:lang w:val="sw_KE" w:bidi="sw_KE"/>
        </w:rPr>
      </w:r>
      <w:r>
        <w:rPr>
          <w:lang w:val="sw_KE" w:bidi="sw_KE"/>
        </w:rPr>
        <w:t>Simamia hapa na kujadili na timu yako ya kutafsiri: Katika utamaduni wako wanafanya nini watu ambao ni pepo-wamiliki wanafanya?</w:t>
      </w:r>
      <w:r>
        <w:rPr>
          <w:lang w:val="sw_KE" w:bidi="sw_KE"/>
        </w:rPr>
      </w:r>
    </w:p>
    <w:p>
      <w:pPr>
        <w:pStyle w:val="Heading3"/>
      </w:pPr>
      <w:r>
        <w:rPr>
          <w:lang w:val="sw_KE" w:bidi="sw_KE"/>
        </w:rPr>
        <w:t>Kunena Neno</w:t>
      </w:r>
    </w:p>
    <w:p>
      <w:pPr/>
      <w:r>
        <w:rPr>
          <w:lang w:val="sw_KE" w:bidi="sw_KE"/>
        </w:rPr>
      </w:r>
      <w:r>
        <w:rPr>
          <w:lang w:val="sw_KE" w:bidi="sw_KE"/>
        </w:rPr>
        <w:t>Sikiliza sauti iliyorekodiwa ya kifungu katika tafsiri-rahisi-kuelewa.</w:t>
      </w:r>
    </w:p>
    <w:p>
      <w:pPr/>
      <w:r>
        <w:rPr>
          <w:lang w:val="sw_KE" w:bidi="sw_KE"/>
        </w:rPr>
      </w:r>
      <w:r>
        <w:rPr>
          <w:lang w:val="sw_KE" w:bidi="sw_KE"/>
        </w:rPr>
        <w:t>Katika kipindi hiki rudia kusimulia kifungu kama kikundi katika lugha yako mwenyewe.</w:t>
      </w:r>
    </w:p>
    <w:p>
      <w:pPr/>
      <w:r>
        <w:rPr>
          <w:lang w:val="sw_KE" w:bidi="sw_KE"/>
        </w:rPr>
      </w:r>
      <w:r>
        <w:rPr>
          <w:lang w:val="sw_KE" w:bidi="sw_KE"/>
        </w:rPr>
        <w:t>Kwanza,kikundi kizima lazima kifanye mazoezi ya kuwaambia kifungu katika lugha yako mwenyewe. Kumbuka kujumuisha mambo uliyoamua katika hatua zilizopita,kama vile mpangilio wa muda,maneno,misemo,hisia,au kitu kingine chochote ulichozungumzia.</w:t>
      </w:r>
    </w:p>
    <w:p>
      <w:pPr/>
      <w:r>
        <w:rPr>
          <w:lang w:val="sw_KE" w:bidi="sw_KE"/>
        </w:rPr>
      </w:r>
      <w:r>
        <w:rPr>
          <w:lang w:val="sw_KE" w:bidi="sw_KE"/>
        </w:rPr>
        <w:t>Mshiriki mmoja anapaswa kusema sentensi chache za kifungu na kupumzika. Mshiriki mwingine anapaswa kuelezea sehemu inayofuata ya kifungu na umalizi. Fanya hivyo hadi kikundi kitakaposimulia upya kifungu kizima. Washiriki wa kikundi wanaweza kusahihianisha katika hatua hii. Simamisha hapa sauti ya kurekodi.</w:t>
      </w:r>
    </w:p>
    <w:p>
      <w:pPr/>
      <w:r>
        <w:rPr>
          <w:lang w:val="sw_KE" w:bidi="sw_KE"/>
        </w:rPr>
      </w:r>
      <w:r>
        <w:rPr>
          <w:lang w:val="sw_KE" w:bidi="sw_KE"/>
        </w:rPr>
        <w:t>Yakufatia,kila mshiriki wa kikundi anapaswa kuelezea kifungu kizima bila usumbufu angalau wakati mmoja. Mshiriki wa kikundi anaweza kutumia vitu bila mpangilio au picha ya hadithi kuwasaidia kifungu Simamisha hapa sauti ya kurekodi.</w:t>
      </w:r>
    </w:p>
    <w:p>
      <w:pPr/>
      <w:r>
        <w:rPr>
          <w:lang w:val="sw_KE" w:bidi="sw_KE"/>
        </w:rPr>
      </w:r>
      <w:r>
        <w:rPr>
          <w:lang w:val="sw_KE" w:bidi="sw_KE"/>
        </w:rPr>
        <w:t>Halafu,kikundi kinaweza kuamua ni toleo gani la kifungu wanapenda zaidi. Unaweza kuamua kwamba ulipenda jinsi mshiriki mmoja wa kikundi alivyoeleza eneo moja lakini ulipenda jinsi mshiriki wa kikundi tofauti alivyoeleza eneo lingine. Simamisha hapa sauti ya kurekodi.</w:t>
      </w:r>
    </w:p>
    <w:p>
      <w:pPr/>
      <w:r>
        <w:rPr>
          <w:lang w:val="sw_KE" w:bidi="sw_KE"/>
        </w:rPr>
      </w:r>
      <w:r>
        <w:rPr>
          <w:lang w:val="sw_KE" w:bidi="sw_KE"/>
        </w:rPr>
        <w:t>Mwishowe,kikundi kinaweza kuweka pamoja toleo la mwisho la kifungu ambacho kila mtu anakubaliana nalo. Kila mshiriki wa kikundi anapaswa kufanya mazoezi ya kuelezea toleo hili kifungu.</w:t>
      </w:r>
      <w:r>
        <w:rPr>
          <w:lang w:val="sw_KE" w:bidi="sw_KE"/>
        </w:rPr>
      </w:r>
      <w:r>
        <w:rPr>
          <w:lang w:val="sw_KE" w:bidi="sw_KE"/>
        </w:rPr>
      </w:r>
    </w:p>
    <w:p>
      <w:pPr/>
      <w:r>
        <w:rPr>
          <w:lang w:val="sw_KE" w:bidi="sw_KE"/>
        </w:rPr>
      </w:r>
    </w:p>
    <w:p>
      <w:pPr>
        <w:pStyle w:val="Heading2"/>
      </w:pPr>
      <w:r>
        <w:rPr>
          <w:lang w:val="sw_KE" w:bidi="sw_KE"/>
        </w:rPr>
        <w:t>Marko 1:35–39</w:t>
      </w:r>
      <w:r>
        <w:rPr>
          <w:lang w:val="sw_KE" w:bidi="sw_KE"/>
        </w:rPr>
      </w:r>
    </w:p>
    <w:p>
      <w:pPr>
        <w:pStyle w:val="Heading3"/>
      </w:pPr>
      <w:r>
        <w:rPr>
          <w:lang w:val="sw_KE" w:bidi="sw_KE"/>
        </w:rPr>
        <w:t>Sikiliza na Moyo</w:t>
      </w:r>
    </w:p>
    <w:p>
      <w:pPr/>
      <w:r>
        <w:rPr>
          <w:lang w:val="sw_KE" w:bidi="sw_KE"/>
        </w:rPr>
      </w:r>
      <w:r>
        <w:rPr>
          <w:lang w:val="sw_KE" w:bidi="sw_KE"/>
        </w:rPr>
        <w:t>Katika hatua hii,sikiliza Marko 1:35–39 na kuiweka mioyoni mienu.</w:t>
      </w:r>
    </w:p>
    <w:p>
      <w:pPr/>
      <w:r>
        <w:rPr>
          <w:lang w:val="sw_KE" w:bidi="sw_KE"/>
        </w:rPr>
      </w:r>
      <w:r>
        <w:rPr>
          <w:lang w:val="sw_KE" w:bidi="sw_KE"/>
        </w:rPr>
        <w:t>Sikiliza toleo la sauti la Marko 1:35–39 mara tatu,katika tafsiri tatu tofauti kama inawezekana. Halafu,kama kikundi jadili maswali yafuatayo:</w:t>
      </w:r>
    </w:p>
    <w:p>
      <w:pPr>
        <w:pStyle w:val="ListBullet"/>
        <w:spacing w:line="240" w:lineRule="auto"/>
        <w:ind w:left="720"/>
      </w:pPr>
      <w:r>
        <w:rPr>
          <w:lang w:val="sw_KE" w:bidi="sw_KE"/>
        </w:rPr>
      </w:r>
      <w:r>
        <w:rPr>
          <w:lang w:val="sw_KE" w:bidi="sw_KE"/>
        </w:rPr>
        <w:t>Je! Umependezwa na nini katika kifungu hiki?</w:t>
      </w:r>
    </w:p>
    <w:p>
      <w:pPr>
        <w:pStyle w:val="ListBullet"/>
        <w:spacing w:line="240" w:lineRule="auto"/>
        <w:ind w:left="720"/>
      </w:pPr>
      <w:r>
        <w:rPr>
          <w:lang w:val="sw_KE" w:bidi="sw_KE"/>
        </w:rPr>
      </w:r>
      <w:r>
        <w:rPr>
          <w:lang w:val="sw_KE" w:bidi="sw_KE"/>
        </w:rPr>
        <w:t>Je,haupendezwi na nini au hauelewi nini katika kifungu hiki?</w:t>
      </w:r>
    </w:p>
    <w:p>
      <w:pPr>
        <w:pStyle w:val="ListBullet"/>
        <w:spacing w:line="240" w:lineRule="auto"/>
        <w:ind w:left="720"/>
      </w:pPr>
      <w:r>
        <w:rPr>
          <w:lang w:val="sw_KE" w:bidi="sw_KE"/>
        </w:rPr>
      </w:r>
      <w:r>
        <w:rPr>
          <w:lang w:val="sw_KE" w:bidi="sw_KE"/>
        </w:rPr>
        <w:t>Kifungu hiki kinatueleza nini kuhusu Yesu?</w:t>
      </w:r>
    </w:p>
    <w:p>
      <w:pPr>
        <w:pStyle w:val="ListBullet"/>
        <w:spacing w:line="240" w:lineRule="auto"/>
        <w:ind w:left="720"/>
      </w:pPr>
      <w:r>
        <w:rPr>
          <w:lang w:val="sw_KE" w:bidi="sw_KE"/>
        </w:rPr>
      </w:r>
      <w:r>
        <w:rPr>
          <w:lang w:val="sw_KE" w:bidi="sw_KE"/>
        </w:rPr>
        <w:t>Kifungu hiki kinatueleza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Je! Unajua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sauti iliyorekodiwa ya Marko 1:35–39 katika tafsiri rahisi kuelewa.</w:t>
      </w:r>
    </w:p>
    <w:p>
      <w:pPr/>
      <w:r>
        <w:rPr>
          <w:lang w:val="sw_KE" w:bidi="sw_KE"/>
        </w:rPr>
      </w:r>
      <w:r>
        <w:rPr>
          <w:lang w:val="sw_KE" w:bidi="sw_KE"/>
        </w:rPr>
        <w:t>Hadithi hii inafanyika mara moja baada ya Yesu kuponya mama-mkwe wa Simoni na wengine wengi kwamba usiku mmoja huko Kapernaumu. Asubuhi inayofuata,mapema sana,kabla ya jua kuongezeka,Yesu anainuka na inakwenda kwa mahali ambapo anaweza kuwa peke yake kuomba. Matoleo mengine ya Marko yanatumia maneno "mahali pa jangwa" au "mahali pa faragha" kuelezea ambapo Yesu alienda,lakini hakuwa na jangwa au jangwa huko Kapernaumu. Haikuwa kama mahali Yesu alienda kwa wakati alijaribiwa na Shetani. Eneo karibu na Kapernaumu lilikuwa na wakazi sana. Mahali ambapo Yesu alienda pengine ilikuwa nje ya mji na ilikuwa mahali ambayo ilitengwa,mahali ambapo Yesu angeweza kuwa peke yake kabisa. Yesu anafika mahali fulani mbali na umati wowote ambapo anaweza kupumzika na kuongea na Mungu katika Katika maeneo mengine mawili katika kitabu cha Marko,Yesu anafanya vitu vya miujiza na kuhubiri,na kisha anakwenda usiku kwa mahali mbali na watu kuomba na kuwa peke yake.</w:t>
      </w:r>
    </w:p>
    <w:p>
      <w:pPr/>
      <w:r>
        <w:rPr>
          <w:lang w:val="sw_KE" w:bidi="sw_KE"/>
        </w:rPr>
      </w:r>
      <w:r>
        <w:rPr>
          <w:lang w:val="sw_KE" w:bidi="sw_KE"/>
        </w:rPr>
        <w:t>Simamia hapa na kutazama ramani ya eneo la Galilaya ambalo ni pamoja na Kapernaumu.</w:t>
      </w:r>
    </w:p>
    <w:p>
      <w:pPr/>
      <w:r>
        <w:rPr>
          <w:lang w:val="sw_KE" w:bidi="sw_KE"/>
        </w:rPr>
      </w:r>
      <w:r>
        <w:rPr>
          <w:lang w:val="sw_KE" w:bidi="sw_KE"/>
        </w:rPr>
        <w:t>Yesu kuenda mahali fulani peke yake kuomba inatukumbusha ya wakati Yesu aliitwa nje katika jangwa ili kujaribiwa na Shetani katika mwanzo wa huduma ya Yesu. Labda Yesu anahitaji kuwa peke yake kuomba kukumbushwa na baba yake Mungu kwamba hakuwa na kuja kuwa mfalme maarufu lakini kutimiza mpango wa Mungu kwa ajili yake,kuhubiri habari njema kuhusu Ufalme wa Mungu. Mungu aliimarisha na kuunga mkono Yesu katika wakati wake jangwani na anaimarisha Yesu tena sasa,katika wakati huu peke yake katika sala.</w:t>
      </w:r>
    </w:p>
    <w:p>
      <w:pPr/>
      <w:r>
        <w:rPr>
          <w:lang w:val="sw_KE" w:bidi="sw_KE"/>
        </w:rPr>
      </w:r>
      <w:r>
        <w:rPr>
          <w:lang w:val="sw_KE" w:bidi="sw_KE"/>
        </w:rPr>
        <w:t>Simamia hapa na kujadili swali hili kama kikundi: Watu wanafanya vipi katika utamaduni wako? Watu wanaomba lini? Watu kwa kawaida wanaombea kuhusu nini? Simamisha sauti hii hapa.</w:t>
      </w:r>
    </w:p>
    <w:p>
      <w:pPr/>
      <w:r>
        <w:rPr>
          <w:lang w:val="sw_KE" w:bidi="sw_KE"/>
        </w:rPr>
      </w:r>
      <w:r>
        <w:rPr>
          <w:lang w:val="sw_KE" w:bidi="sw_KE"/>
        </w:rPr>
        <w:t>Baadaye,Simoni na wengine (pengine Andrea,Yakobo,na Yohana) wanakwenda kutafuta Yesu. Walikuwa na wasiwasi na kugundua Yesu amekwenda na walienda kumtafuta. "Angalia kwa" inaonyesha kwamba walitafuta kwa wasiwasi,kwamba hawafurahi na vitendo vya Yesu na wanashangaa kupata kwamba Yesu hayuko hapo. Wakati Simoni na wengine wanamtafuta Yesu,wanamwambia,"Kila mtu anakutafuta." "Kila mtu anakutafuta" haimaanishi kila mtu katika mji anatafuta Yesu,lakini inapendekeza kwamba wengi wa watu wa mjini wanajaribu kupata Yesu,pengine kwa uponyaji zaidi. Simoni na wanafunzi wengine wanataka Yesu kurudi kwa umati na kufanya miujiza zaidi. Wameelewa vibaya kwa nini Yesu alikuja-hawaelewi kwamba Yesu hataki kuwa mponyaji maarufu na kiongozi. Uponyaji na miujiza ambayo Yesu anafanya inaonyesha watu wengine wa asili ya ufalme wa Mungu,lakini hiyo si kusudi kuu la Yesu.</w:t>
      </w:r>
    </w:p>
    <w:p>
      <w:pPr/>
      <w:r>
        <w:rPr>
          <w:lang w:val="sw_KE" w:bidi="sw_KE"/>
        </w:rPr>
      </w:r>
      <w:r>
        <w:rPr>
          <w:lang w:val="sw_KE" w:bidi="sw_KE"/>
        </w:rPr>
        <w:t>Yesu anajibu Simoni na wengine kwa kuwaambia ni wakati wa kwenda kwa vijiji vingine vya karibu kuhubiri. Yesu anasema kwamba ni kwa nini amekuja dunia. Ingawa si wazi katika hadithi hii,akaunti ya Luka ya hadithi hii inatuambia kwamba Yesu alikuja kuwapa watu habari wanayohitaji kufanya uamuzi wa kuwa sehemu ya Ufalme wa Mungu.</w:t>
      </w:r>
    </w:p>
    <w:p>
      <w:pPr/>
      <w:r>
        <w:rPr>
          <w:lang w:val="sw_KE" w:bidi="sw_KE"/>
        </w:rPr>
      </w:r>
      <w:r>
        <w:rPr>
          <w:lang w:val="sw_KE" w:bidi="sw_KE"/>
        </w:rPr>
        <w:t>Yesu na wanafunzi wake walisafiri katika mkoa wote wa Galilaya,eneo katika upande wa magharibi wa Bahari ya Galilaya,lililokuwa na wakazi wengi na miji ya ukubwa wa kati ambapo watu walitumia samaki na kufanya kilimo katika udongo wenye rutuba ya eneo. Wakati wanasafiri,Yesu alitumia masinagogi ya watu kama mahali kukutana na watu wa kijiji. Alihubiri na kuamuru mapepo kuondoka kwa watu. Ingawa pengine aliwaponya watu wa kimwili pia,kutupa pepo bora inaonyesha bora jinsi alirejesha watu kwa kila njia kwa maisha kamili na uhuru ambao Mungu anataka kwa ajili yetu katika Mungu. Tunaona tena mada ya mgogoro wa Yesu na Shetani hapa na jinsi Yesu ana nguvu juu ya Shetani na wafuasi wake.</w:t>
      </w:r>
    </w:p>
    <w:p>
      <w:pPr/>
      <w:r>
        <w:rPr>
          <w:lang w:val="sw_KE" w:bidi="sw_KE"/>
        </w:rPr>
      </w:r>
      <w:r>
        <w:rPr>
          <w:lang w:val="sw_KE" w:bidi="sw_KE"/>
        </w:rPr>
        <w:t>Katika hadithi hii,Yesu anaanzisha kwamba yeye ni mmoja katika udhibiti wa vitendo vyake mwenyewe-si umati wa watu kumzunguka au wanafunzi wake.</w:t>
      </w:r>
      <w:r>
        <w:rPr>
          <w:lang w:val="sw_KE" w:bidi="sw_KE"/>
        </w:rPr>
      </w:r>
    </w:p>
    <w:p>
      <w:pPr>
        <w:pStyle w:val="Heading3"/>
      </w:pPr>
      <w:r>
        <w:rPr>
          <w:lang w:val="sw_KE" w:bidi="sw_KE"/>
        </w:rPr>
        <w:t>Kufafanua Matukio</w:t>
      </w:r>
    </w:p>
    <w:p>
      <w:pPr/>
      <w:r>
        <w:rPr>
          <w:lang w:val="sw_KE" w:bidi="sw_KE"/>
        </w:rPr>
      </w:r>
      <w:r>
        <w:rPr>
          <w:lang w:val="sw_KE" w:bidi="sw_KE"/>
        </w:rPr>
        <w:t>Sikiliza sauti iliyorekodiwa ya Marko 1:35–39 katika tafsiri rahisi kuelewa.</w:t>
      </w:r>
    </w:p>
    <w:p>
      <w:pPr/>
      <w:r>
        <w:rPr>
          <w:lang w:val="sw_KE" w:bidi="sw_KE"/>
        </w:rPr>
      </w:r>
      <w:r>
        <w:rPr>
          <w:lang w:val="sw_KE" w:bidi="sw_KE"/>
        </w:rPr>
        <w:t>Katika hatua hii,kikundi kitaeleza matukio,wahusika na kuweka kwa kifungu hiki. Kisha kikundi kitachora taswira akilini ya kifungu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Yesu ameamka mapema sana,wakati bado ni giza na amekwenda kwa mahali kuomba peke yake.</w:t>
      </w:r>
    </w:p>
    <w:p>
      <w:pPr/>
      <w:r>
        <w:rPr>
          <w:lang w:val="sw_KE" w:bidi="sw_KE"/>
        </w:rPr>
      </w:r>
      <w:r>
        <w:rPr>
          <w:b/>
          <w:lang w:val="sw_KE" w:bidi="sw_KE"/>
        </w:rPr>
        <w:t>Katika hatua ya pili</w:t>
      </w:r>
      <w:r>
        <w:rPr>
          <w:lang w:val="sw_KE" w:bidi="sw_KE"/>
        </w:rPr>
        <w:t xml:space="preserve"> Simoni na wengine (pengine Andrea, Yakobo na Yohana) wanakwenda kutafuta Yesu. Wakati wanapata Yesu,wanamwambia watu wengi wanamtafuta. Yesu anawaambia wanafunzi ni wakati wa kwenda kwa vijiji vingine kuhubiri. Hiyo ni kwa nini yuko hapa.</w:t>
      </w:r>
    </w:p>
    <w:p>
      <w:pPr/>
      <w:r>
        <w:rPr>
          <w:lang w:val="sw_KE" w:bidi="sw_KE"/>
        </w:rPr>
      </w:r>
      <w:r>
        <w:rPr>
          <w:b/>
          <w:lang w:val="sw_KE" w:bidi="sw_KE"/>
        </w:rPr>
        <w:t>Katika tukio la tatu:</w:t>
      </w:r>
      <w:r>
        <w:rPr>
          <w:lang w:val="sw_KE" w:bidi="sw_KE"/>
        </w:rPr>
        <w:t xml:space="preserve"> Yesu na wanafunzi wake wanasafiri katika mkoa wote wa Galilaya. Yesu anahubiri katika masinagogi na anatupa pepo.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na wengine / wenzake (pengine Andrea,Yakobo,na Yohana)</w:t>
      </w:r>
    </w:p>
    <w:p>
      <w:pPr>
        <w:pStyle w:val="ListBullet"/>
        <w:spacing w:line="240" w:lineRule="auto"/>
        <w:ind w:left="720"/>
      </w:pPr>
      <w:r>
        <w:rPr>
          <w:lang w:val="sw_KE" w:bidi="sw_KE"/>
        </w:rPr>
      </w:r>
      <w:r>
        <w:rPr>
          <w:lang w:val="sw_KE" w:bidi="sw_KE"/>
        </w:rPr>
        <w:t>Watu katika nyumba wakimtafuta Yesu</w:t>
      </w:r>
    </w:p>
    <w:p>
      <w:pPr>
        <w:pStyle w:val="ListBullet"/>
        <w:spacing w:line="240" w:lineRule="auto"/>
        <w:ind w:left="720"/>
      </w:pPr>
      <w:r>
        <w:rPr>
          <w:lang w:val="sw_KE" w:bidi="sw_KE"/>
        </w:rPr>
      </w:r>
      <w:r>
        <w:rPr>
          <w:lang w:val="sw_KE" w:bidi="sw_KE"/>
        </w:rPr>
        <w:t>Watu katika masinagogi</w:t>
      </w:r>
    </w:p>
    <w:p>
      <w:pPr/>
      <w:r>
        <w:rPr>
          <w:lang w:val="sw_KE" w:bidi="sw_KE"/>
        </w:rPr>
      </w:r>
      <w:r>
        <w:rPr>
          <w:lang w:val="sw_KE" w:bidi="sw_KE"/>
        </w:rPr>
        <w:t>Kama kikundi kuwa makini na sehemu hizi za mazingira ya kifungu:</w:t>
      </w:r>
    </w:p>
    <w:p>
      <w:pPr/>
      <w:r>
        <w:rPr>
          <w:lang w:val="sw_KE" w:bidi="sw_KE"/>
        </w:rPr>
      </w:r>
      <w:r>
        <w:rPr>
          <w:lang w:val="sw_KE" w:bidi="sw_KE"/>
        </w:rPr>
        <w:t>Yesu ameamka mapema sana kwenda na kuomba mahali fulani peke yake. Bado ni giza nje. Kumbuka,umati mkubwa ulikusanya karibu na nyumba ya Simoni na Andrea usiku kabla na Yesu aliwaponya wagonjwa na kumiliki. Hatuambiwi ni muda gani umati ulikuwa na Yesu usiku huo,lakini tunajua ilikuwa uwezekano wa kuwa wakati mkubwa sana kwa Yesu. Yesu pengine alikuwa amechoka kimwili. Ingawa Yesu anaweza kuwa amechoka,kutumia muda peke yake kuzungumza na Mungu ilikuwa kipaumbele cha Yesu. Muda peke yake ya kuomba ni muhimu kwa Yesu. Tunaona maeneo mengine mawili katika Marko wakati Yesu anakwenda kuwa peke yake kuomba baada ya kuhubiri na uponyaji. Huu ni wakati wa kupumzika na kuongea na Mungu; Mungu anaimarisha na kusaidia Yesu. Yesu anatuonyesha hapa kwamba sala ni kipaumbele kwa ajili yake na inapaswa kuwa kipaumbele katika maisha yetu,hata wakati inahisi vigumu kupata wakati. Mungu anataka kutumia muda na yeye.</w:t>
      </w:r>
    </w:p>
    <w:p>
      <w:pPr/>
      <w:r>
        <w:rPr>
          <w:lang w:val="sw_KE" w:bidi="sw_KE"/>
        </w:rPr>
      </w:r>
      <w:r>
        <w:rPr>
          <w:lang w:val="sw_KE" w:bidi="sw_KE"/>
        </w:rPr>
        <w:t>Simamia hapa na kujadili swali hili kama kikundi: Wakati uko busy sana,unafanya vipi wakati kwa vitu ambavyo ni muhimu? Ni vipaumbele vyenu ni vipi? Simamisha sauti hii hapa.</w:t>
      </w:r>
    </w:p>
    <w:p>
      <w:pPr/>
      <w:r>
        <w:rPr>
          <w:lang w:val="sw_KE" w:bidi="sw_KE"/>
        </w:rPr>
      </w:r>
      <w:r>
        <w:rPr>
          <w:lang w:val="sw_KE" w:bidi="sw_KE"/>
        </w:rPr>
        <w:t>Katika tukio la pili Simoni na wengine wanakwenda kutafuta Yesu. Ingawa hatuambiwi ni nani "wengine" ni,ni uwezekano kwamba Marko inamaanisha Andrea,Yakobo,na Yohana hapa. Wameamka kupata Yesu hayuko tena katika nyumba. Watu katika mji ni katika nyumba kutafuta Yesu,pengine kwa hivyo anaweza kuwaponya baada ya habari ya miujiza ya Yesu inaendelea kuenea. Simoni na wengine wanaonekana kuwa na wasiwasi. Hawawezi kujua kile cha kuwaambia watu wote kukusanya. Hawataki kuwakatisha tamaa. Wanaweza kuwa na wasiwasi kuhusu Yesu; hawajui wapi amekwisha. Au wanaweza kushangaa kwamba Yesu ametoka nyumba wakati kuna msisimko sana katika mji kuhusu kile amefanya. Inaweza kuonekana kwao kama Yesu anakosa fursa ya kuonyesha hata watu zaidi nguvu yake kuponya.</w:t>
      </w:r>
    </w:p>
    <w:p>
      <w:pPr/>
      <w:r>
        <w:rPr>
          <w:lang w:val="sw_KE" w:bidi="sw_KE"/>
        </w:rPr>
      </w:r>
      <w:r>
        <w:rPr>
          <w:lang w:val="sw_KE" w:bidi="sw_KE"/>
        </w:rPr>
        <w:t>Wakati wanafunzi hatimaye wanapata Yesu,wanamwambia Yesu kwamba kila mtu anamtafuta. Pengine wanafadhaika na Yesu. Hata hivyo,Yesu tena anatuonyesha vipaumbele vyake hapa. Vipaumbele vya Yesu ni kuomba na kuhubiri. Yesu hajakuja kuwa maarufu na kufanya tu miujiza. Hatarudi Kapernaumu,kwa umati ambao wanamtafuta. Yesu anawaambia wanafunzi kwamba ni lazima kuhamia kwa vijiji vingine,kwa hivyo Yesu anaweza kuhubiri nao pia,kama hii ni kwa nini alikuja.</w:t>
      </w:r>
    </w:p>
    <w:p>
      <w:pPr/>
      <w:r>
        <w:rPr>
          <w:lang w:val="sw_KE" w:bidi="sw_KE"/>
        </w:rPr>
      </w:r>
      <w:r>
        <w:rPr>
          <w:lang w:val="sw_KE" w:bidi="sw_KE"/>
        </w:rPr>
        <w:t>Yesu na wanafunzi wake wanakwenda katika mkoa mzima wa Galilaya. Yesu anahubiri katika masinagogi. Yesu hakuwa na mafunzo kama mwalimu rasmi wa kidini,kama walimu wengine wa sheria. Hata hivyo,watu walikuwa wamemsikia akifundisha. Aliheshimiwa,na viongozi wa kidini walimruhusu kuhubiri katika masinagogi na kutupa pepo.</w:t>
      </w:r>
    </w:p>
    <w:p>
      <w:pPr/>
      <w:r>
        <w:rPr>
          <w:lang w:val="sw_KE" w:bidi="sw_KE"/>
        </w:rPr>
      </w:r>
      <w:r>
        <w:rPr>
          <w:lang w:val="sw_KE" w:bidi="sw_KE"/>
        </w:rPr>
        <w:t>Sasa kikundi lazima kusimulia hadithi,kuchora au kutumia vitu kuwa na taswira ya kifungu na uigizaji ndani yake.</w:t>
      </w:r>
      <w:r>
        <w:rPr>
          <w:lang w:val="sw_KE" w:bidi="sw_KE"/>
        </w:rPr>
      </w:r>
    </w:p>
    <w:p>
      <w:pPr>
        <w:pStyle w:val="Heading3"/>
      </w:pPr>
      <w:r>
        <w:rPr>
          <w:lang w:val="sw_KE" w:bidi="sw_KE"/>
        </w:rPr>
        <w:t>Kudhihirisha Maandiko</w:t>
      </w:r>
    </w:p>
    <w:p>
      <w:pPr/>
      <w:r>
        <w:rPr>
          <w:lang w:val="sw_KE" w:bidi="sw_KE"/>
        </w:rPr>
      </w:r>
      <w:r>
        <w:rPr>
          <w:lang w:val="sw_KE" w:bidi="sw_KE"/>
        </w:rPr>
        <w:t>Sikiliza sauti iliyorekodiwa ya Marko 1:35–39 katika tafsiri rahisi kuelewa.</w:t>
      </w:r>
    </w:p>
    <w:p>
      <w:pPr/>
      <w:r>
        <w:rPr>
          <w:lang w:val="sw_KE" w:bidi="sw_KE"/>
        </w:rPr>
      </w:r>
      <w:r>
        <w:rPr>
          <w:lang w:val="sw_KE" w:bidi="sw_KE"/>
        </w:rPr>
        <w:t>Katika hatua hii kikundi kitaigiza kifungu hiki.</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Simoni na wengine / wenzake (pengine Andrea,Yakobo,na Yohana)</w:t>
      </w:r>
    </w:p>
    <w:p>
      <w:pPr>
        <w:pStyle w:val="ListBullet"/>
        <w:spacing w:line="240" w:lineRule="auto"/>
        <w:ind w:left="720"/>
      </w:pPr>
      <w:r>
        <w:rPr>
          <w:lang w:val="sw_KE" w:bidi="sw_KE"/>
        </w:rPr>
      </w:r>
      <w:r>
        <w:rPr>
          <w:lang w:val="sw_KE" w:bidi="sw_KE"/>
        </w:rPr>
        <w:t>Watu katika nyumba wakimtafuta Yesu</w:t>
      </w:r>
    </w:p>
    <w:p>
      <w:pPr>
        <w:pStyle w:val="ListBullet"/>
        <w:spacing w:line="240" w:lineRule="auto"/>
        <w:ind w:left="720"/>
      </w:pPr>
      <w:r>
        <w:rPr>
          <w:lang w:val="sw_KE" w:bidi="sw_KE"/>
        </w:rPr>
      </w:r>
      <w:r>
        <w:rPr>
          <w:lang w:val="sw_KE" w:bidi="sw_KE"/>
        </w:rPr>
        <w:t>Watu katika masinagogi</w:t>
      </w:r>
    </w:p>
    <w:p>
      <w:pPr/>
      <w:r>
        <w:rPr>
          <w:lang w:val="sw_KE" w:bidi="sw_KE"/>
        </w:rPr>
      </w:r>
      <w:r>
        <w:rPr>
          <w:lang w:val="sw_KE" w:bidi="sw_KE"/>
        </w:rPr>
        <w:t>Kama kikundi igiza kifungu hiki mara mbili. Mnapaswa kuigiza kifungu hiki katika lugha yenyu.</w:t>
      </w:r>
    </w:p>
    <w:p>
      <w:pPr/>
      <w:r>
        <w:rPr>
          <w:lang w:val="sw_KE" w:bidi="sw_KE"/>
        </w:rPr>
      </w:r>
      <w:r>
        <w:rPr>
          <w:lang w:val="sw_KE" w:bidi="sw_KE"/>
        </w:rPr>
        <w:t>Kwanza,igiza hadithi bila kuwacha. Zingatia mahojiano,mtiririko,jinsi mambo yanavyo jifungua na matukio ya hadithi. Hakikisha msiruke kuigiza sehemu ngumu au muhimu za sehemu ya hadithi. Saidianeni kukumbuka kila sehemu ya hadithi.</w:t>
      </w:r>
    </w:p>
    <w:p>
      <w:pPr/>
      <w:r>
        <w:rPr>
          <w:lang w:val="sw_KE" w:bidi="sw_KE"/>
        </w:rPr>
      </w:r>
      <w:r>
        <w:rPr>
          <w:lang w:val="sw_KE" w:bidi="sw_KE"/>
        </w:rPr>
        <w:t>Simamisha sauti ya kurekodi hapa na muigize kifungu hiki.</w:t>
      </w:r>
    </w:p>
    <w:p>
      <w:pPr/>
      <w:r>
        <w:rPr>
          <w:lang w:val="sw_KE" w:bidi="sw_KE"/>
        </w:rPr>
      </w:r>
      <w:r>
        <w:rPr>
          <w:lang w:val="sw_KE" w:bidi="sw_KE"/>
        </w:rPr>
        <w:t>Kikundi lazima kiigize kifungu hiki kwa mara ya pili. Katika sehemu fulani kwenye kuigiza ,simamisha mchezo wa kuigiza na umuulize mhusika anayeigiza ,'Unasikia au kufikiri nini?' Mhusika anayeigiza yafaa kujibu kile angekihisi ama kufikiria kama angekua mhusika maalum. Alafu anzisha mchezo wa kuigiza tena.</w:t>
      </w:r>
    </w:p>
    <w:p>
      <w:pPr/>
      <w:r>
        <w:rPr>
          <w:lang w:val="sw_KE" w:bidi="sw_KE"/>
        </w:rPr>
      </w:r>
      <w:r>
        <w:rPr>
          <w:lang w:val="sw_KE" w:bidi="sw_KE"/>
        </w:rPr>
        <w:t>Simamisha sauti hii ya kurekodi hapa na muigize kifungu mara ya pili.</w:t>
      </w:r>
    </w:p>
    <w:p>
      <w:pPr/>
      <w:r>
        <w:rPr>
          <w:lang w:val="sw_KE" w:bidi="sw_KE"/>
        </w:rPr>
      </w:r>
      <w:r>
        <w:rPr>
          <w:lang w:val="sw_KE" w:bidi="sw_KE"/>
        </w:rPr>
        <w:t>Ifuatayo ni mfano wa mchezo wa kuigiza na baadhi ya majibu yawezekanayo.</w:t>
      </w:r>
    </w:p>
    <w:p>
      <w:pPr/>
      <w:r>
        <w:rPr>
          <w:lang w:val="sw_KE" w:bidi="sw_KE"/>
        </w:rPr>
      </w:r>
      <w:r>
        <w:rPr>
          <w:lang w:val="sw_KE" w:bidi="sw_KE"/>
        </w:rPr>
        <w:t>Igiza Yesu kutembea nje kwa mahali pa utulivu peke yake. Anatumia muda kuzungumza na Mungu katika sala.</w:t>
      </w:r>
    </w:p>
    <w:p>
      <w:pPr/>
      <w:r>
        <w:rPr>
          <w:lang w:val="sw_KE" w:bidi="sw_KE"/>
        </w:rPr>
      </w:r>
      <w:r>
        <w:rPr>
          <w:lang w:val="sw_KE" w:bidi="sw_KE"/>
        </w:rPr>
        <w:t>Simamisha mchezo wa kuigiza hapa Mwulize mhusika anayeigiza Yesu,"Unahisi au kufikiria nini?" Mtu anaweza kujibu vitu kama,"Umechoka. Nilihitaji muda mbali na umati," au "Kuimarishwa," au "Kuimarishwa," au "Kufurahia sana kuwa na wakati huu peke yake na Mungu," au "Nishati na kuzingatia kuendelea na huduma yangu." Endeleza mchezo wa kuigiza</w:t>
      </w:r>
    </w:p>
    <w:p>
      <w:pPr/>
      <w:r>
        <w:rPr>
          <w:lang w:val="sw_KE" w:bidi="sw_KE"/>
        </w:rPr>
      </w:r>
      <w:r>
        <w:rPr>
          <w:lang w:val="sw_KE" w:bidi="sw_KE"/>
        </w:rPr>
        <w:t>Igiza wanafunzi wakimtafuta Yesu. Wameamka na Yesu amekwisha. enda. Umati wa watu tayari unamtafuta Yesu. Wanafunzi wanapata Yesu na kumwambia kwamba kila mtu anamtafuta.</w:t>
      </w:r>
    </w:p>
    <w:p>
      <w:pPr/>
      <w:r>
        <w:rPr>
          <w:lang w:val="sw_KE" w:bidi="sw_KE"/>
        </w:rPr>
      </w:r>
      <w:r>
        <w:rPr>
          <w:lang w:val="sw_KE" w:bidi="sw_KE"/>
        </w:rPr>
        <w:t>Simamisha mchezo wa kuigiza hapa Sasa waulize watu wanaoigiza wanafunzi,"Unafikiria au kuhisi nini?" Unaweza kusikia majibu kama "Kuchanganyikiwa,kwa nini Yesu ameondoka nyumba?" au "Mtarajiwa,Yesu atakuja nyuma na kuponya watu zaidi." Endeleza mchezo wa kuigiza</w:t>
      </w:r>
    </w:p>
    <w:p>
      <w:pPr/>
      <w:r>
        <w:rPr>
          <w:lang w:val="sw_KE" w:bidi="sw_KE"/>
        </w:rPr>
      </w:r>
      <w:r>
        <w:rPr>
          <w:lang w:val="sw_KE" w:bidi="sw_KE"/>
        </w:rPr>
        <w:t>Yesu anajibu wanafunzi kwa kusema,"Ni lazima tuende kwa miji mingine na kuhubiri nao pia. Hiyo ni kwa nini nilikuja."</w:t>
      </w:r>
    </w:p>
    <w:p>
      <w:pPr/>
      <w:r>
        <w:rPr>
          <w:lang w:val="sw_KE" w:bidi="sw_KE"/>
        </w:rPr>
      </w:r>
      <w:r>
        <w:rPr>
          <w:lang w:val="sw_KE" w:bidi="sw_KE"/>
        </w:rPr>
        <w:t>Simamisha mchezo wa kuigiza hapa Waulize watu wanaoigiza wanafunzi kile wanafikiria Yesu alimaanisha wakati alisema hii. Waulize kwa nini wanafikiria Yesu alikuja katika hatua hii. Endeleza mchezo wa kuigiza</w:t>
      </w:r>
    </w:p>
    <w:p>
      <w:pPr/>
      <w:r>
        <w:rPr>
          <w:lang w:val="sw_KE" w:bidi="sw_KE"/>
        </w:rPr>
      </w:r>
      <w:r>
        <w:rPr>
          <w:lang w:val="sw_KE" w:bidi="sw_KE"/>
        </w:rPr>
        <w:t>Mwishowe,igiza Yesu na wanafunzi wake wakisafiri katika Galilaya. Yesu anahubiri katika masinagogi na kuamuru pepo kuondoka kwa watu ambao wanamiliki.</w:t>
      </w:r>
      <w:r>
        <w:rPr>
          <w:lang w:val="sw_KE" w:bidi="sw_KE"/>
        </w:rPr>
      </w:r>
    </w:p>
    <w:p>
      <w:pPr>
        <w:pStyle w:val="Heading3"/>
      </w:pPr>
      <w:r>
        <w:rPr>
          <w:lang w:val="sw_KE" w:bidi="sw_KE"/>
        </w:rPr>
        <w:t>Kujaza Mapengo</w:t>
      </w:r>
    </w:p>
    <w:p>
      <w:pPr/>
      <w:r>
        <w:rPr>
          <w:lang w:val="sw_KE" w:bidi="sw_KE"/>
        </w:rPr>
      </w:r>
      <w:r>
        <w:rPr>
          <w:lang w:val="sw_KE" w:bidi="sw_KE"/>
        </w:rPr>
        <w:t>Sikiliza sauti iliyorekodiwa ya Marko 1:35–39 katika tafsiri rahisi kuelewa.</w:t>
      </w:r>
    </w:p>
    <w:p>
      <w:pPr/>
      <w:r>
        <w:rPr>
          <w:lang w:val="sw_KE" w:bidi="sw_KE"/>
        </w:rPr>
      </w:r>
      <w:r>
        <w:rPr>
          <w:lang w:val="sw_KE" w:bidi="sw_KE"/>
        </w:rPr>
        <w:t>Katika hatua hii,kikundi kitazungumzia maneno muhimu na maneno katika kifungu hiki.</w:t>
      </w:r>
    </w:p>
    <w:p>
      <w:pPr/>
      <w:r>
        <w:rPr>
          <w:lang w:val="sw_KE" w:bidi="sw_KE"/>
        </w:rPr>
      </w:r>
      <w:r>
        <w:rPr>
          <w:lang w:val="sw_KE" w:bidi="sw_KE"/>
        </w:rPr>
        <w:t xml:space="preserve">Hadithi hii inaanza na Yesu kuenda kwa mahali pa faragha kuomba. </w:t>
      </w:r>
      <w:r>
        <w:rPr>
          <w:b/>
          <w:lang w:val="sw_KE" w:bidi="sw_KE"/>
        </w:rPr>
        <w:t>Mahali pa faragha</w:t>
      </w:r>
      <w:r>
        <w:rPr>
          <w:lang w:val="sw_KE" w:bidi="sw_KE"/>
        </w:rPr>
        <w:t xml:space="preserve"> ni neno moja linalotumiwa kwa ambapo Yohana aliishi,na ambapo Yesu alienda nje kupimwa. Hakuna jangwa halisi karibu na </w:t>
      </w:r>
      <w:r>
        <w:rPr>
          <w:b/>
          <w:lang w:val="sw_KE" w:bidi="sw_KE"/>
        </w:rPr>
        <w:t>Kapernaumu</w:t>
      </w:r>
      <w:r>
        <w:rPr>
          <w:lang w:val="sw_KE" w:bidi="sw_KE"/>
        </w:rPr>
        <w:t xml:space="preserve">-hii ni njia ya kusema alikwenda kupata mahali ambapo angeweza kuwa peke yake ili kuzungumza na Mungu. Neno kuomba </w:t>
      </w:r>
      <w:r>
        <w:rPr>
          <w:b/>
          <w:lang w:val="sw_KE" w:bidi="sw_KE"/>
        </w:rPr>
        <w:t>linaonyesha</w:t>
      </w:r>
      <w:r>
        <w:rPr>
          <w:lang w:val="sw_KE" w:bidi="sw_KE"/>
        </w:rPr>
        <w:t xml:space="preserve"> sala zaidi ya kipindi kirefu cha wakati. Katika maana yake pana sala inazungumza na Mungu. Jaribu kutumia neno ambalo linamaanisha tu kariri fomu ya maneno.</w:t>
      </w:r>
    </w:p>
    <w:p>
      <w:pPr/>
      <w:r>
        <w:rPr>
          <w:lang w:val="sw_KE" w:bidi="sw_KE"/>
        </w:rPr>
      </w:r>
      <w:r>
        <w:rPr>
          <w:lang w:val="sw_KE" w:bidi="sw_KE"/>
        </w:rPr>
        <w:t xml:space="preserve">Simamia hapa na kujadili kama kikundi ni neno gani au maneno ambayo utatumia kwa sala. Kwa habari zaidi kuhusu </w:t>
      </w:r>
      <w:r>
        <w:rPr>
          <w:b/>
          <w:lang w:val="sw_KE" w:bidi="sw_KE"/>
        </w:rPr>
        <w:t>kuomba / sala</w:t>
      </w:r>
      <w:r>
        <w:rPr>
          <w:lang w:val="sw_KE" w:bidi="sw_KE"/>
        </w:rPr>
        <w:t xml:space="preserve"> inarejelea Faharasa Kuu. Simamisha hapa sauti ya kurekodi.</w:t>
      </w:r>
    </w:p>
    <w:p>
      <w:pPr/>
      <w:r>
        <w:rPr>
          <w:lang w:val="sw_KE" w:bidi="sw_KE"/>
        </w:rPr>
      </w:r>
      <w:r>
        <w:rPr>
          <w:lang w:val="sw_KE" w:bidi="sw_KE"/>
        </w:rPr>
        <w:t xml:space="preserve">Simoni na </w:t>
      </w:r>
      <w:r>
        <w:rPr>
          <w:b/>
          <w:lang w:val="sw_KE" w:bidi="sw_KE"/>
        </w:rPr>
        <w:t>wengine</w:t>
      </w:r>
      <w:r>
        <w:rPr>
          <w:lang w:val="sw_KE" w:bidi="sw_KE"/>
        </w:rPr>
        <w:t xml:space="preserve"> au Simoni na wenzake </w:t>
      </w:r>
      <w:r>
        <w:rPr>
          <w:b/>
          <w:lang w:val="sw_KE" w:bidi="sw_KE"/>
        </w:rPr>
        <w:t>walikwenda</w:t>
      </w:r>
      <w:r>
        <w:rPr>
          <w:lang w:val="sw_KE" w:bidi="sw_KE"/>
        </w:rPr>
        <w:t xml:space="preserve"> kutafuta Yesu. "Wengine" au "wenzake" hapa pengine walikuwa Andrea, Yakobo, na Yohana.</w:t>
      </w:r>
    </w:p>
    <w:p>
      <w:pPr/>
      <w:r>
        <w:rPr>
          <w:lang w:val="sw_KE" w:bidi="sw_KE"/>
        </w:rPr>
      </w:r>
      <w:r>
        <w:rPr>
          <w:lang w:val="sw_KE" w:bidi="sw_KE"/>
        </w:rPr>
        <w:t xml:space="preserve">Yesu na wanafunzi wanakwenda kwa miji mingine / vijiji katika mkoa wa Galilaya kuhubiri. </w:t>
      </w:r>
      <w:r>
        <w:rPr>
          <w:b/>
          <w:lang w:val="sw_KE" w:bidi="sw_KE"/>
        </w:rPr>
        <w:t>Miji / vijiji</w:t>
      </w:r>
      <w:r>
        <w:rPr>
          <w:lang w:val="sw_KE" w:bidi="sw_KE"/>
        </w:rPr>
        <w:t xml:space="preserve"> inarejelea miji ambayo ilikuwa kama vijiji vikubwa vya kilimo ukubwa wa mji mdogo (angalau watu 15,000) lakini walihisi kama kijiji. </w:t>
      </w:r>
      <w:r>
        <w:rPr>
          <w:b/>
          <w:lang w:val="sw_KE" w:bidi="sw_KE"/>
        </w:rPr>
        <w:t>Galilaya</w:t>
      </w:r>
      <w:r>
        <w:rPr>
          <w:lang w:val="sw_KE" w:bidi="sw_KE"/>
        </w:rPr>
        <w:t xml:space="preserve"> ni eneo karibu na upande wa magharibi wa </w:t>
      </w:r>
      <w:r>
        <w:rPr>
          <w:b/>
          <w:lang w:val="sw_KE" w:bidi="sw_KE"/>
        </w:rPr>
        <w:t>Bahari ya Galilaya</w:t>
      </w:r>
      <w:r>
        <w:rPr>
          <w:lang w:val="sw_KE" w:bidi="sw_KE"/>
        </w:rPr>
        <w:t>,lililokuwa na wakazi wengi na miji ya ukubwa wa kati ambapo watu walitumia samaki na kupanda mazao katika udongo wenye rutuba ya eneo.</w:t>
      </w:r>
    </w:p>
    <w:p>
      <w:pPr/>
      <w:r>
        <w:rPr>
          <w:lang w:val="sw_KE" w:bidi="sw_KE"/>
        </w:rPr>
      </w:r>
      <w:r>
        <w:rPr>
          <w:lang w:val="sw_KE" w:bidi="sw_KE"/>
        </w:rPr>
        <w:t>Simamia hapa na kutazama ramani ya Galilaya kama kikundi. Simamisha hapa sauti ya kurekodi.</w:t>
      </w:r>
    </w:p>
    <w:p>
      <w:pPr/>
      <w:r>
        <w:rPr>
          <w:lang w:val="sw_KE" w:bidi="sw_KE"/>
        </w:rPr>
      </w:r>
      <w:r>
        <w:rPr>
          <w:lang w:val="sw_KE" w:bidi="sw_KE"/>
        </w:rPr>
        <w:t xml:space="preserve">Yesu anahubiri katika </w:t>
      </w:r>
      <w:r>
        <w:rPr>
          <w:b/>
          <w:lang w:val="sw_KE" w:bidi="sw_KE"/>
        </w:rPr>
        <w:t>masinagogi</w:t>
      </w:r>
      <w:r>
        <w:rPr>
          <w:lang w:val="sw_KE" w:bidi="sw_KE"/>
        </w:rPr>
        <w:t xml:space="preserve">. Masinagogi yalikuwa maeneo ya Kiyahudi ya ibada ambapo watu katika vijiji wangeweza kukutana badala ya katika hekalu kuu huko Yerusalemu. Tumia neno moja kwa sinagogi kama una katika vifungu vya awali,na kukumbuka kwamba </w:t>
      </w:r>
      <w:r>
        <w:rPr>
          <w:b/>
          <w:lang w:val="sw_KE" w:bidi="sw_KE"/>
        </w:rPr>
        <w:t>sinagogi</w:t>
      </w:r>
      <w:r>
        <w:rPr>
          <w:lang w:val="sw_KE" w:bidi="sw_KE"/>
        </w:rPr>
        <w:t xml:space="preserve"> ni katika Faharasa Kuu.</w:t>
      </w:r>
    </w:p>
    <w:p>
      <w:pPr/>
      <w:r>
        <w:rPr>
          <w:lang w:val="sw_KE" w:bidi="sw_KE"/>
        </w:rPr>
      </w:r>
      <w:r>
        <w:rPr>
          <w:lang w:val="sw_KE" w:bidi="sw_KE"/>
        </w:rPr>
        <w:t xml:space="preserve">Yesu kemea </w:t>
      </w:r>
      <w:r>
        <w:rPr>
          <w:b/>
          <w:lang w:val="sw_KE" w:bidi="sw_KE"/>
        </w:rPr>
        <w:t>pepo</w:t>
      </w:r>
      <w:r>
        <w:rPr>
          <w:lang w:val="sw_KE" w:bidi="sw_KE"/>
        </w:rPr>
        <w:t xml:space="preserve">. Anasababisha </w:t>
      </w:r>
      <w:r>
        <w:rPr>
          <w:b/>
          <w:lang w:val="sw_KE" w:bidi="sw_KE"/>
        </w:rPr>
        <w:t>mapepo</w:t>
      </w:r>
      <w:r>
        <w:rPr>
          <w:lang w:val="sw_KE" w:bidi="sw_KE"/>
        </w:rPr>
        <w:t xml:space="preserve"> kuondoka kwa watu na kuacha kuwadhibiti. Neno "mapepo" linatumiwa kwa kubadilishana na neno kwa pepo wachafu au waovu. Tumia neno moja au maneno kwa pepo au pepo wabaya kama umetumia katika vifungu vingine. Kwa habari zaidi kuhusu pepo </w:t>
      </w:r>
      <w:r>
        <w:rPr>
          <w:b/>
          <w:lang w:val="sw_KE" w:bidi="sw_KE"/>
        </w:rPr>
        <w:t>wabaya inarejelea</w:t>
      </w:r>
      <w:r>
        <w:rPr>
          <w:lang w:val="sw_KE" w:bidi="sw_KE"/>
        </w:rPr>
        <w:t xml:space="preserve"> Faharasa Kuu.</w:t>
      </w:r>
      <w:r>
        <w:rPr>
          <w:lang w:val="sw_KE" w:bidi="sw_KE"/>
        </w:rPr>
      </w:r>
    </w:p>
    <w:p>
      <w:pPr>
        <w:pStyle w:val="Heading3"/>
      </w:pPr>
      <w:r>
        <w:rPr>
          <w:lang w:val="sw_KE" w:bidi="sw_KE"/>
        </w:rPr>
        <w:t>Kunena Neno</w:t>
      </w:r>
    </w:p>
    <w:p>
      <w:pPr/>
      <w:r>
        <w:rPr>
          <w:lang w:val="sw_KE" w:bidi="sw_KE"/>
        </w:rPr>
      </w:r>
      <w:r>
        <w:rPr>
          <w:lang w:val="sw_KE" w:bidi="sw_KE"/>
        </w:rPr>
        <w:t>Sikiliza sauti iliyorekodiwa ya kifungu katika tafsiri-rahisi-kuelewa.</w:t>
      </w:r>
    </w:p>
    <w:p>
      <w:pPr/>
      <w:r>
        <w:rPr>
          <w:lang w:val="sw_KE" w:bidi="sw_KE"/>
        </w:rPr>
      </w:r>
      <w:r>
        <w:rPr>
          <w:lang w:val="sw_KE" w:bidi="sw_KE"/>
        </w:rPr>
        <w:t>Katika kipindi hiki rudia kusimulia kifungu kama kikundi katika lugha yako mwenyewe.</w:t>
      </w:r>
    </w:p>
    <w:p>
      <w:pPr/>
      <w:r>
        <w:rPr>
          <w:lang w:val="sw_KE" w:bidi="sw_KE"/>
        </w:rPr>
      </w:r>
      <w:r>
        <w:rPr>
          <w:lang w:val="sw_KE" w:bidi="sw_KE"/>
        </w:rPr>
        <w:t>Kwanza,kikundi kizima lazima kifanye mazoezi ya kuwaambia kifungu katika lugha yako mwenyewe. Kumbuka kujumuisha mambo uliyoamua katika hatua zilizopita,kama vile mpangilio wa muda,maneno,misemo,hisia,au kitu kingine chochote ulichozungumzia.</w:t>
      </w:r>
    </w:p>
    <w:p>
      <w:pPr/>
      <w:r>
        <w:rPr>
          <w:lang w:val="sw_KE" w:bidi="sw_KE"/>
        </w:rPr>
      </w:r>
      <w:r>
        <w:rPr>
          <w:lang w:val="sw_KE" w:bidi="sw_KE"/>
        </w:rPr>
        <w:t>Mshiriki mmoja anapaswa kusema sentensi chache za kifungu na kupumzika. Mshiriki mwingine anapaswa kuelezea sehemu inayofuata ya kifungu na umalizi. Fanya hivyo hadi kikundi kitakaposimulia upya kifungu kizima. Washiriki wa kikundi wanaweza kusahihianisha katika hatua hii. Simamisha hapa sauti ya kurekodi.</w:t>
      </w:r>
    </w:p>
    <w:p>
      <w:pPr/>
      <w:r>
        <w:rPr>
          <w:lang w:val="sw_KE" w:bidi="sw_KE"/>
        </w:rPr>
      </w:r>
      <w:r>
        <w:rPr>
          <w:lang w:val="sw_KE" w:bidi="sw_KE"/>
        </w:rPr>
        <w:t>Yakufatia,kila mshiriki wa kikundi anapaswa kuelezea kifungu kizima bila usumbufu angalau wakati mmoja. Mshiriki wa kikundi anaweza kutumia vitu bila mpangilio au picha ya hadithi kuwasaidia kifungu Simamisha hapa sauti ya kurekodi.</w:t>
      </w:r>
    </w:p>
    <w:p>
      <w:pPr/>
      <w:r>
        <w:rPr>
          <w:lang w:val="sw_KE" w:bidi="sw_KE"/>
        </w:rPr>
      </w:r>
      <w:r>
        <w:rPr>
          <w:lang w:val="sw_KE" w:bidi="sw_KE"/>
        </w:rPr>
        <w:t>Halafu,kikundi kinaweza kuamua ni toleo gani la kifungu wanapenda zaidi. Unaweza kuamua kwamba ulipenda jinsi mshiriki mmoja wa kikundi alivyoeleza eneo moja lakini ulipenda jinsi mshiriki wa kikundi tofauti alivyoeleza eneo lingine. Simamisha hapa sauti ya kurekodi.</w:t>
      </w:r>
    </w:p>
    <w:p>
      <w:pPr/>
      <w:r>
        <w:rPr>
          <w:lang w:val="sw_KE" w:bidi="sw_KE"/>
        </w:rPr>
      </w:r>
      <w:r>
        <w:rPr>
          <w:lang w:val="sw_KE" w:bidi="sw_KE"/>
        </w:rPr>
        <w:t>Mwishowe,kikundi kinaweza kuweka pamoja toleo la mwisho la kifungu ambacho kila mtu anakubaliana nalo. Kila mshiriki wa kikundi anapaswa kufanya mazoezi ya kuelezea toleo hili kifungu.</w:t>
      </w:r>
      <w:r>
        <w:rPr>
          <w:lang w:val="sw_KE" w:bidi="sw_KE"/>
        </w:rPr>
      </w:r>
      <w:r>
        <w:rPr>
          <w:lang w:val="sw_KE" w:bidi="sw_KE"/>
        </w:rPr>
      </w:r>
    </w:p>
    <w:p>
      <w:pPr/>
      <w:r>
        <w:rPr>
          <w:lang w:val="sw_KE" w:bidi="sw_KE"/>
        </w:rPr>
      </w:r>
    </w:p>
    <w:p>
      <w:pPr>
        <w:pStyle w:val="Heading2"/>
      </w:pPr>
      <w:r>
        <w:rPr>
          <w:lang w:val="sw_KE" w:bidi="sw_KE"/>
        </w:rPr>
        <w:t>Marko 1:40–45</w:t>
      </w:r>
      <w:r>
        <w:rPr>
          <w:lang w:val="sw_KE" w:bidi="sw_KE"/>
        </w:rPr>
      </w:r>
    </w:p>
    <w:p>
      <w:pPr>
        <w:pStyle w:val="Heading3"/>
      </w:pPr>
      <w:r>
        <w:rPr>
          <w:lang w:val="sw_KE" w:bidi="sw_KE"/>
        </w:rPr>
        <w:t>Sikiliza na Moyo</w:t>
      </w:r>
    </w:p>
    <w:p>
      <w:pPr/>
      <w:r>
        <w:rPr>
          <w:lang w:val="sw_KE" w:bidi="sw_KE"/>
        </w:rPr>
      </w:r>
      <w:r>
        <w:rPr>
          <w:lang w:val="sw_KE" w:bidi="sw_KE"/>
        </w:rPr>
        <w:t>Katika hatua hii, sikia Marko 1:40–45 na kuiweka katika mioyo yenu.</w:t>
      </w:r>
    </w:p>
    <w:p>
      <w:pPr/>
      <w:r>
        <w:rPr>
          <w:lang w:val="sw_KE" w:bidi="sw_KE"/>
        </w:rPr>
      </w:r>
      <w:r>
        <w:rPr>
          <w:lang w:val="sw_KE" w:bidi="sw_KE"/>
        </w:rPr>
        <w:t>Sikiliza toleo la sauti la Marko 1:40–45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1:40–45 katika tafsiri iliyo rahisi zaidi kuelewa.</w:t>
      </w:r>
    </w:p>
    <w:p>
      <w:pPr/>
      <w:r>
        <w:rPr>
          <w:lang w:val="sw_KE" w:bidi="sw_KE"/>
        </w:rPr>
      </w:r>
      <w:r>
        <w:rPr>
          <w:lang w:val="sw_KE" w:bidi="sw_KE"/>
        </w:rPr>
        <w:t>Yesu na wanafunzi wake wamekuwa wakisafiri katika eneo la Galilaya. Yesu amekuwa akihubiri katika masinagogi na kuwaamuru pepo waondoke watu. Habari za miujiza ya Yesu inaendelea kuenea. Sasa Marko anatambulisha kwa mtu ambaye alikuwa mgonjwa mwenye ugonjwa mbaya wa ngozi, unaitwa ukoma, ambaye ameona au kusikia kuhusu nguvu za Yesu kuponya na amekuja kumwomba Yesu amponye.</w:t>
      </w:r>
    </w:p>
    <w:p>
      <w:pPr/>
      <w:r>
        <w:rPr>
          <w:lang w:val="sw_KE" w:bidi="sw_KE"/>
        </w:rPr>
      </w:r>
      <w:r>
        <w:rPr>
          <w:lang w:val="sw_KE" w:bidi="sw_KE"/>
        </w:rPr>
        <w:t>Ukoma labda unarejelea aina nyingi tofauti za magonjwa ya ngozi. Watu waliwaogopa watu wenye ugonjwa wa ukoma na kuwafukuza kutoka kwa jamii. Watu wenye ukoma walichukuliwa kuwa wachafu au wasiostahili kuishi na kufanya kazi katika jamii. Watu waliamini ugonjwa huo ulienea kwa kushirikiana na mtu aliyekuwa na ugonjwa huo. Katika Agano la Kale, katika Mambo ya Walawi, Musa anasema katika sheria kwamba watu wenye ukoma wanapaswa kuvaa nguo zilizoraruka, hawapaswi kuchana nywele zao, na kupiga kelele "najisi, najisi," siku nzima. Wagonjwa wa ukoma waliishi peke yao nje ya jamii. Mtu yeyote ambaye alimgusa mtu wa ukoma alichukuliwa kuwa najisi pia, hivyo watu walikaa mbali iwezekanavyo kutoka kwao. Wagonjwa wa ukoma wangeweza kwenda kwenye sinagogi ikiwa kulikuwa na pazia kati yao na watu wengine wa kusanyiko. Mgonjwa wa ukoma anaweza kuponywa, lakini basi alihitaji kwenda kwa kuhani ili ampe ruhusa ya kuchukuliwa kuwa "msafi" tena na kuwa na uwezo wa kuishi kwa kawaida ndani ya jamii.</w:t>
      </w:r>
    </w:p>
    <w:p>
      <w:pPr/>
      <w:r>
        <w:rPr>
          <w:lang w:val="sw_KE" w:bidi="sw_KE"/>
        </w:rPr>
      </w:r>
      <w:r>
        <w:rPr>
          <w:lang w:val="sw_KE" w:bidi="sw_KE"/>
        </w:rPr>
        <w:t>Sitisha hapa na mjadili swali hili kama kikundi: Je, kuna magonjwa yoyote katika jamii yako ambayo huwafanya watu watengwe na jamii, au kushindwa kumwabudu Mungu? Je, watu hao wanapaswa kufanya nini ili kuonyesha kwamba wametengwa? Je, wengine wanawachukulia vipi? Je, wanaweza kufanya nini ili warudi kwa jamii? Sitisha rekodi hii ya sauti hapa.</w:t>
      </w:r>
    </w:p>
    <w:p>
      <w:pPr/>
      <w:r>
        <w:rPr>
          <w:lang w:val="sw_KE" w:bidi="sw_KE"/>
        </w:rPr>
      </w:r>
      <w:r>
        <w:rPr>
          <w:lang w:val="sw_KE" w:bidi="sw_KE"/>
        </w:rPr>
        <w:t>Mwenye ukoma katika hadithi hii anaenda kwa Yesu, anapiga magoti na kumwomba Yesu amponye. Mtu huyo alionyesha heshima kubwa kwa Yesu alipopiga magoti. Anatamani kuponywa na asiwe tena mtu aliyetengwa katika jamii. Mwenye ukoma anamsihi Yesu, "kama ungependa, unaweza kunifanya niwe msafi." Mwenye ukoma ameteseka sana kimwili na kihisia. Kuwa mtu anayetengwa kungekuwa maisha ya huzuni na ya upweke. Mwenye ukoma hana lengo tu la kuponywa kimwili lakini kuwa "safi" na kuweza kuwa sehemu ya jamii tena. Ingawa mtu mwenye ukoma anamwomba Yesu, swali lake ni la upole na la heshima. Anauliza ikiwa Yesu "Angependa." Mwenye ukoma anajua kwamba Yesu ana nguvu za kumponya lakini hajui ikiwa Yesu angependa. Watu hawakuonyesha huruma kwa wenye ukoma, kwa hivyo hajui ikiwa Yesu atamsaidia. Yesu hata hivyo, "anashikwa na huruma," au hisia kali. Anamjali sana mtu huyu na mateso yake.</w:t>
      </w:r>
    </w:p>
    <w:p>
      <w:pPr/>
      <w:r>
        <w:rPr>
          <w:lang w:val="sw_KE" w:bidi="sw_KE"/>
        </w:rPr>
      </w:r>
      <w:r>
        <w:rPr>
          <w:lang w:val="sw_KE" w:bidi="sw_KE"/>
        </w:rPr>
        <w:t>Sitisha hapa na mjadili kama kikundi: Simulia hadithi kuhusu mtu ambaye alihisi huruma, au upendo, na kuchanganyikiwa wakati mmoja. Unaelezea vipi hisia hizi? Sitisha rekodi hii ya sauti hapa.</w:t>
      </w:r>
    </w:p>
    <w:p>
      <w:pPr/>
      <w:r>
        <w:rPr>
          <w:lang w:val="sw_KE" w:bidi="sw_KE"/>
        </w:rPr>
      </w:r>
      <w:r>
        <w:rPr>
          <w:lang w:val="sw_KE" w:bidi="sw_KE"/>
        </w:rPr>
        <w:t>Yesu kwa kweli anamgusa mtu huyo, ingawa hii ilikuwa kinyume na sheria ya Kiyahudi. Mwanaume huyo hakuzoea kuguswa na watu katika hali yake ya kutengwa. Yesu hakuogopa kuvunja sheria za kidini-katika akili yake sheria ya upendo ilikuwa muhimu zaidi kuliko sheria ya kidini.</w:t>
      </w:r>
    </w:p>
    <w:p>
      <w:pPr/>
      <w:r>
        <w:rPr>
          <w:lang w:val="sw_KE" w:bidi="sw_KE"/>
        </w:rPr>
      </w:r>
      <w:r>
        <w:rPr>
          <w:lang w:val="sw_KE" w:bidi="sw_KE"/>
        </w:rPr>
        <w:t>Mwenye ukoma anaponywa mara moja na kuwa safi. Hata hivyo, katika Sheria ya Kiyahudi makuhani ndio waliokuwa na mamlaka ya kutangaza kwamba mtu mchafu sasa alikuwa safi na kumruhusu kurudi kwenye jamii. Yesu anampa mtu huyo masharti makali aende ajionyeshe kwa kuhani. Yesu alipoonyesha huruma na wakati Yesu alipompa mwanaume huyo onyo kali kulikuwa na hisia kali-jambo ambalo lilikuwa karibu na hasira na kufadhaika kwa uovu ambao ulimfanya mtu huyo awe mgonjwa. Huenda pia Yesu alivunjika moyo kwa sababu alijua mwanaume huyo alikuwa karibu kukaidi agizo lake la kukaa kimya.</w:t>
      </w:r>
    </w:p>
    <w:p>
      <w:pPr/>
      <w:r>
        <w:rPr>
          <w:lang w:val="sw_KE" w:bidi="sw_KE"/>
        </w:rPr>
      </w:r>
      <w:r>
        <w:rPr>
          <w:lang w:val="sw_KE" w:bidi="sw_KE"/>
        </w:rPr>
        <w:t>Yesu alimwamuru mtu huyo kwa nguvu sana asimwambie mtu yeyote kile kilichotokea. Badala yake, Yesu alimwambia mtu huyo aende kwa kuhani kupokea sherehe na kufanya dhabihu ambazo zingemfanya "msafi." Kuhani angekuwa kwenye hekalu huko Yerusalemu. Makuhani wa Kiyahudi walimtolea Mungu dhabihu kwa niaba ya watu. Makuhani walikuwa waakilishi wa Mungu kwa watu wao na waakilishi wa watu wao kwa Mungu. Makuhani pia ndio waliochunguza watu na kuamua ikiwa wangeweza kufanywa kuwa wasafi tena. Tena, tunaambiwa katika Agano la Kale katika Mambo ya Walawi kwamba Mungu alimpa Musa, ambayo inajumuisha maagizo ya kile mtu anapaswa kufanya baada ya kuponywa ukoma. Mtu huyo angehitaji kwenda kwenye hekalu huko Yerusalemu kujionyesha kwa kuhani na kuleta sadaka yake-kufuata maagizo yaliyotolewa katika sheria ya Musa kwa wakati mtu anaponywa na ukoma. Sadaka ni zawadi ambayo watu wanamtolea Mungu kwa shukrani. Sadaka ya mtu aliyeponywa ukoma ingejumuisha dhabihu ya wanyama fulani pamoja na nafaka (labda ngano au shayiri) na mafuta.</w:t>
      </w:r>
    </w:p>
    <w:p>
      <w:pPr/>
      <w:r>
        <w:rPr>
          <w:lang w:val="sw_KE" w:bidi="sw_KE"/>
        </w:rPr>
      </w:r>
      <w:r>
        <w:rPr>
          <w:lang w:val="sw_KE" w:bidi="sw_KE"/>
        </w:rPr>
        <w:t>Sitisha rekodi ya sauti hapa na uangalie picha ya hekalu katika Yerusalemu na nafaka za ngano. Jadili maswali yafuatayo kama kikundi: Unafanya nini ili kumshukuru Mungu?</w:t>
      </w:r>
    </w:p>
    <w:p>
      <w:pPr/>
      <w:r>
        <w:rPr>
          <w:lang w:val="sw_KE" w:bidi="sw_KE"/>
        </w:rPr>
      </w:r>
      <w:r>
        <w:rPr>
          <w:lang w:val="sw_KE" w:bidi="sw_KE"/>
        </w:rPr>
        <w:t>Yesu anamwomba mwanaume huyo ajionyeshe kwa kuhani na kutii sheria ili iwe "ushuhuda" au uthibitisho au ushahidi kwa watu. Inawezekana kuwa ilikuwa uthibitisho wa uponyaji wa mtu, au uthibitisho wa kuwa Yesu alifuata sheria za kidini za Wayahudi, au ushahidi kuwa Yesu alikuwa amekuja kuponya hata wenye ukoma. Yesu anajali kuhusu watu wote, hata wale wanaotengwa. Yesu kumponya mwenye ukoma ungekuwa ushahidi zaidi kwa viongozi wa kidini kuhusu mamlaka ya Yesu juu ya mazingira.</w:t>
      </w:r>
    </w:p>
    <w:p>
      <w:pPr/>
      <w:r>
        <w:rPr>
          <w:lang w:val="sw_KE" w:bidi="sw_KE"/>
        </w:rPr>
      </w:r>
      <w:r>
        <w:rPr>
          <w:lang w:val="sw_KE" w:bidi="sw_KE"/>
        </w:rPr>
        <w:t>Tatizo ni kwamba mtu huyo alimwasi Yesu. Alienda kumwambia kila mtu kile ambacho Yesu alikuwa amefanya. Hii ilimfanya Yesu kuwa na ugumu sana-Yesu hangeweza kuingia tena miji kwa urahisi. Marko hatuambii kwa nini mtu huyo alimwasi Yesu. Inaweza kuwa kwamba mtu huyo alijawa na furaha na msisimko katika uponyaji wake kwamba alitaka tu kushiriki habari na kila mtu-labda hakuelewa kwa nini alikuwa amekwishaambiwa asimwambie mtu yeyote. Mtu huyo ameona tu muujiza na huruma na upendo wa Yesu na bado hamtii Yesu katika wakati huo. Yesu anatuomba tumtii, lakini haendelei kutulazimisha. Matokeo ya mtu huyo kumwambia kila mtu kuhusu uponyaji wake yalikuwa kizuizi katika huduma ya Yesu.</w:t>
      </w:r>
    </w:p>
    <w:p>
      <w:pPr/>
      <w:r>
        <w:rPr>
          <w:lang w:val="sw_KE" w:bidi="sw_KE"/>
        </w:rPr>
      </w:r>
      <w:r>
        <w:rPr>
          <w:lang w:val="sw_KE" w:bidi="sw_KE"/>
        </w:rPr>
        <w:t>Sitisha rekodi hii ya sauti hapa na mjadili swali linalofuata kama kikundi: Kwa nini mtu anaweza kumwasi Yesu? Wakati mwingine tunaweza kosa kuelewa kwa nini anatuomba kufanya mambo fulani. Wakati mwingine inaweza kuhisi kuwa ngumu sana. Je, unafikiria wakati ambao umemwomba mtu afanye au kuacha kufanya kitu na hawajasikiliza? Nini Yalikuwa matokeo yao ya kuto kusikiliza?</w:t>
      </w:r>
    </w:p>
    <w:p>
      <w:pPr/>
      <w:r>
        <w:rPr>
          <w:lang w:val="sw_KE" w:bidi="sw_KE"/>
        </w:rPr>
      </w:r>
      <w:r>
        <w:rPr>
          <w:lang w:val="sw_KE" w:bidi="sw_KE"/>
        </w:rPr>
        <w:t>Kila wakati Yesu aliingia kwenye mji, umati wa watu ulikuja kuponywa na Yesu. Yesu alipaswa kukaa katika maeneo ya watu wachache au penye watu hawakuishi. Hata katika maeneo haya yasiyo na watu, watu bado walikuja kumtafuta Yesu ili aweze kuwaponya. Tunaambiwa katika kitabu cha Marko kuhusu nyakati zingine wakati Yesu amefanya muujiza na kuwaambia watu wasimwambie mtu yeyote kuhusu hilo. Katika hadithi yetu ya mwisho Yesu anatuambia kwamba alikuja kuhubiri na kuwaalika watu kwenye Ufalme wa Mungu. Hataki watu wazingatie tu kile anachoweza kuwafanyia mara moja kwa kuwaponya. Badala yake anataka watu wasikilize mafundisho yake na kuyatii.</w:t>
      </w:r>
    </w:p>
    <w:p>
      <w:pPr/>
      <w:r>
        <w:rPr>
          <w:lang w:val="sw_KE" w:bidi="sw_KE"/>
        </w:rPr>
      </w:r>
      <w:r>
        <w:rPr>
          <w:lang w:val="sw_KE" w:bidi="sw_KE"/>
        </w:rPr>
        <w:t>Yesu kujiondoa kwa umati ni mwisho wa sehemu hii ya huduma ya Yesu. Tunaelekea sasa kwenye mfululizo wa hadithi kuhusu utata katika huduma ya Yesu.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1:40–45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2.</w:t>
      </w:r>
    </w:p>
    <w:p>
      <w:pPr/>
      <w:r>
        <w:rPr>
          <w:lang w:val="sw_KE" w:bidi="sw_KE"/>
        </w:rPr>
      </w:r>
      <w:r>
        <w:rPr>
          <w:b/>
          <w:lang w:val="sw_KE" w:bidi="sw_KE"/>
        </w:rPr>
        <w:t>Onyesho la kwanza:</w:t>
      </w:r>
      <w:r>
        <w:rPr>
          <w:lang w:val="sw_KE" w:bidi="sw_KE"/>
        </w:rPr>
        <w:t xml:space="preserve"> Mtu mwenye ukoma anakuja na kupiga magoti mbele ya Yesu, akiomba kuponywa. Anasema, "Ikiwa uko tayari, unaweza kuniponya na kunifanya kuwa safi."</w:t>
      </w:r>
    </w:p>
    <w:p>
      <w:pPr/>
      <w:r>
        <w:rPr>
          <w:lang w:val="sw_KE" w:bidi="sw_KE"/>
        </w:rPr>
      </w:r>
      <w:r>
        <w:rPr>
          <w:lang w:val="sw_KE" w:bidi="sw_KE"/>
        </w:rPr>
        <w:t>Yesu anajawa na huruma, na kumgusa mwanaume huyo mwenye ukoma. Yesu anasema, "Niko tayari, pokea uponyaji." Mara tu ukoma ukamtoka na mwanaume huyo akapona. Yesu anamfukuza aende, akisema, "Usimwambie mtu yeyote kuhusu jambo hili. Nenda kwa kuhani, na akuangalie na uchukue matoleo yanayohitajika na sheria ya Musa. Huu utakuwa ushuhuda ambao unaonyesha kuwa umesafishwa."</w:t>
      </w:r>
    </w:p>
    <w:p>
      <w:pPr/>
      <w:r>
        <w:rPr>
          <w:lang w:val="sw_KE" w:bidi="sw_KE"/>
        </w:rPr>
      </w:r>
      <w:r>
        <w:rPr>
          <w:b/>
          <w:lang w:val="sw_KE" w:bidi="sw_KE"/>
        </w:rPr>
        <w:t>Katika onyesho la pili:</w:t>
      </w:r>
      <w:r>
        <w:rPr>
          <w:lang w:val="sw_KE" w:bidi="sw_KE"/>
        </w:rPr>
        <w:t xml:space="preserve"> Mtu huyo anaondoka, lakini badala ya kufanya kile ambacho Yesu alisema anamwambia kila mtu kilichotokea. Matokeo yake, umati mkubwa wa watu unamzunguka Yesu kiwango kwamba hawezi kuingia mijini kwa umma na lazima aendelee katika maeneo yaliyotengwa. Lakini hata hivyo, watu kutoka kila mahali wanaendelea kuja kwake.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huyo mwenye ukoma</w:t>
      </w:r>
    </w:p>
    <w:p>
      <w:pPr>
        <w:pStyle w:val="ListBullet"/>
        <w:spacing w:line="240" w:lineRule="auto"/>
        <w:ind w:left="720"/>
      </w:pPr>
      <w:r>
        <w:rPr>
          <w:lang w:val="sw_KE" w:bidi="sw_KE"/>
        </w:rPr>
      </w:r>
      <w:r>
        <w:rPr>
          <w:lang w:val="sw_KE" w:bidi="sw_KE"/>
        </w:rPr>
        <w:t>Washirika wa Yesu</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zingatia sehemu hizi katika mpangilio wa kifungu:</w:t>
      </w:r>
    </w:p>
    <w:p>
      <w:pPr/>
      <w:r>
        <w:rPr>
          <w:lang w:val="sw_KE" w:bidi="sw_KE"/>
        </w:rPr>
      </w:r>
      <w:r>
        <w:rPr>
          <w:lang w:val="sw_KE" w:bidi="sw_KE"/>
        </w:rPr>
        <w:t>Katika tukio la kwanza, huenda Yesu alikuwa akisafiri na wanafunzi wake katika eneo la Galilaya. Marko hatuambii mahali ambapo Yesu alikuwa wakati ule mwenye ukoma alimkaribia, lakini tukio lingetokea nje ya mji kwa sababu mtu mwenye ukoma hangeweza kuwa kwenye barabara ya mji.</w:t>
      </w:r>
    </w:p>
    <w:p>
      <w:pPr/>
      <w:r>
        <w:rPr>
          <w:lang w:val="sw_KE" w:bidi="sw_KE"/>
        </w:rPr>
      </w:r>
      <w:r>
        <w:rPr>
          <w:lang w:val="sw_KE" w:bidi="sw_KE"/>
        </w:rPr>
        <w:t>Huenda Yesu angekuwa na wenzake pamoja naye. Wangekuwa wenye kuogopa wakati walipoona mtu mwenye ukoma anakaribia. Hawangetaka mtu mwenye ukoma awe karibu nao ikiwa wamepata ugonjwa wa ngozi wenyewe na kufanywa najisi. Mwenye ukoma alizoea hisia za watu kwake na angeweza kuwa na hofu ya kumkaribia Yesu au kuogopa kwamba Yesu angemfukuza-lakini anatamani kuponywa. Marko hatuambii jinsi mtu mwenye ukoma alijua kuhusu nguvu za Yesu kuponya, lakini habari za uponyaji wa Yesu ilikuwa imeenea katika eneo hilo. Mwenye ukoma anakuja kwake na kupiga magoti kama tendo la heshima. Anamwomba Yesu amsaidie. Yesu anamgusa mtu huyo na kumponya. Rafiki wa Yesu wangestaajabu kwamba Yesu alimgusa mtu mwenye ugonjwa kama huo wa kuambukiza.</w:t>
      </w:r>
    </w:p>
    <w:p>
      <w:pPr/>
      <w:r>
        <w:rPr>
          <w:lang w:val="sw_KE" w:bidi="sw_KE"/>
        </w:rPr>
      </w:r>
      <w:r>
        <w:rPr>
          <w:lang w:val="sw_KE" w:bidi="sw_KE"/>
        </w:rPr>
        <w:t>Yesu anashikwa na huruma. Hajali kuhusu kuwa "unajisi" mwenyewe kwa kumgusa mtu huyo. Anajali sana kuhusu mateso ya mtu mwenye ukoma. Yesu anamgusa mtu mwenye ukoma na mara moja mtu mwenye ukoma anaponywa na kufanywa safi. Yesu anafanya kitu hapa. Anaonyesha kwamba upendo wake ni kwa watu wote, hata wanaotengwa. Upendo wa Yesu ni muhimu zaidi kuliko sheria ya Kiyahudi, lakini bado anamhitaji mtu huyo kutii sheria za Kiyahudi na kujionyesha kwa kuhani katika hekalu huko Yerusalemu. Yesu anazungumza kwa ukali na mtu huyo "kusema kitu kwa mtu yeyote, lakini nenda ukajionyeshe kwa kuhani."</w:t>
      </w:r>
    </w:p>
    <w:p>
      <w:pPr/>
      <w:r>
        <w:rPr>
          <w:lang w:val="sw_KE" w:bidi="sw_KE"/>
        </w:rPr>
      </w:r>
      <w:r>
        <w:rPr>
          <w:lang w:val="sw_KE" w:bidi="sw_KE"/>
        </w:rPr>
        <w:t>Katika tukio la pili, mtu huyo anaondoka na kumwasi Yesu-anamwambia kila mtu kuhusu kile kilichotokea. Hatujui safari ingekuwa muda gani kwa mtu huyo kufikia hekalu huko Yerusalemu. Huenda alikuwa mahali fulani nje ya mji katika eneo la Galilaya, kwa hivyo ingemchukua angalau siku 2 kusafiri kwenda Yerusalemu. Hatujui watu wangapi ambao aliwaambia njiani au hata ikiwa hatimaye alienda hekaluni.</w:t>
      </w:r>
    </w:p>
    <w:p>
      <w:pPr/>
      <w:r>
        <w:rPr>
          <w:lang w:val="sw_KE" w:bidi="sw_KE"/>
        </w:rPr>
      </w:r>
      <w:r>
        <w:rPr>
          <w:lang w:val="sw_KE" w:bidi="sw_KE"/>
        </w:rPr>
        <w:t>Kwa sababu mtu huyo aliwaambia watu wengi kuhusu kile ambacho Yesu alikuwa amefanya, Yesu hawezi tena kuingia miji bila umati mkubwa kuja kwake kwa uponyaji. Hawezi tena kutembea kwa uhuru katika maeneo ya umma na kufundisha katika masinagogi. Umakini wa watu uko kwa nguvu za Yesu za kuponya badala ya mafundisho yake. Yesu sasa lazima akae nje ya miji, ambapo watu wachache au hakuna wanaishi. Hata katika maeneo haya yaliyotengwa, watu wanaendelea kuja kwa Yesu.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1:40–45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Mtu huyo mwenye ukoma</w:t>
      </w:r>
    </w:p>
    <w:p>
      <w:pPr>
        <w:pStyle w:val="ListBullet"/>
        <w:spacing w:line="240" w:lineRule="auto"/>
        <w:ind w:left="720"/>
      </w:pPr>
      <w:r>
        <w:rPr>
          <w:lang w:val="sw_KE" w:bidi="sw_KE"/>
        </w:rPr>
      </w:r>
      <w:r>
        <w:rPr>
          <w:lang w:val="sw_KE" w:bidi="sw_KE"/>
        </w:rPr>
        <w:t>Washirika wa Yesu</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mtu mwenye ukoma akija na kupiga magoti mbele ya Yesu, akimwomba aponywe.</w:t>
      </w:r>
    </w:p>
    <w:p>
      <w:pPr/>
      <w:r>
        <w:rPr>
          <w:lang w:val="sw_KE" w:bidi="sw_KE"/>
        </w:rPr>
      </w:r>
      <w:r>
        <w:rPr>
          <w:lang w:val="sw_KE" w:bidi="sw_KE"/>
        </w:rPr>
        <w:t>Sitisha igizo. Muulize mtu anayeigiza mtu mwenye ukoma anahisi vipi. Unaweza kusikia mambo kama, "Mimi nimekata tamaa," "Mimi ni mtu aliyetengwa na jamii," au "Ninaona Yesu kama nafasi yangu ya kuponywa na kurejeshwa kwa jamii." Sasa waulize wenzake Yesu wanahisi vipi. Unaweza kusikia mambo kama, "Tunasita kidogo kwa mtu mwenye ugonjwa huu wa kuambukiza kuwa karibu nasi." Endelea na igizo.</w:t>
      </w:r>
    </w:p>
    <w:p>
      <w:pPr/>
      <w:r>
        <w:rPr>
          <w:lang w:val="sw_KE" w:bidi="sw_KE"/>
        </w:rPr>
      </w:r>
      <w:r>
        <w:rPr>
          <w:lang w:val="sw_KE" w:bidi="sw_KE"/>
        </w:rPr>
        <w:t>Igiza Yesu ambaye anavutiwa kwa huruma. Anainua na kumgusa mtu huyo.</w:t>
      </w:r>
    </w:p>
    <w:p>
      <w:pPr/>
      <w:r>
        <w:rPr>
          <w:lang w:val="sw_KE" w:bidi="sw_KE"/>
        </w:rPr>
      </w:r>
      <w:r>
        <w:rPr>
          <w:lang w:val="sw_KE" w:bidi="sw_KE"/>
        </w:rPr>
        <w:t>Sitisha igizo. Muulize mtu anayeigiza Yesu, anahisi vipi. Huenda ukasikia mambo kama, "Huruma," "Upendo," au "Hamu ya kumponya mtu huyu," au "Hasira kubwa na kuchanganyikiwa kwamba kuna ugonjwa mwingi katika ulimwengu huu." Waulize watu wanaoigiza kama wenzake Yesu wanahisi vipi. Unaweza kusikia mambo kama, "Kushangaa kwamba Yesu alimgusa mtu huyu mwenye ugonjwa huu." Muulize muigizaji anayeigiza mtu huyo jinsi anahisi. Huenda ukasikia mambo kama, "Hii inaweza kuwa mara ya kwanza nimeguswa kwa muda mrefu sana," au "Ninahisi upendo na huruma ya Yesu," au "Nimefarijika-Yesu hakuniacha." Endelea na igizo.</w:t>
      </w:r>
    </w:p>
    <w:p>
      <w:pPr/>
      <w:r>
        <w:rPr>
          <w:lang w:val="sw_KE" w:bidi="sw_KE"/>
        </w:rPr>
      </w:r>
      <w:r>
        <w:rPr>
          <w:lang w:val="sw_KE" w:bidi="sw_KE"/>
        </w:rPr>
        <w:t>Ukoma unaondoka mara moja na Yesu anamwambia mtu huyo, "Usimwambie mtu yeyote kuhusu hili. Nenda ukajionyeshe kwa kuhani, na utoe sadaka inayohitajika. Huo utakuwa ushuhuda kwa umma kwamba umepona." Lakini mtu huyo anaenda na kulitangaza neno hilo, akimwambia kila mtu kilichotokea.</w:t>
      </w:r>
    </w:p>
    <w:p>
      <w:pPr/>
      <w:r>
        <w:rPr>
          <w:lang w:val="sw_KE" w:bidi="sw_KE"/>
        </w:rPr>
      </w:r>
      <w:r>
        <w:rPr>
          <w:lang w:val="sw_KE" w:bidi="sw_KE"/>
        </w:rPr>
        <w:t>Sitisha igizo. Muulize muigizaji ambaye anaigiza mtu huyo ambaye amepona, "Kwa nini ulienda na kumwambia kila mtu kilichotokea?" Unaweza kusikia mambo kama, "Nilifurahi na nilitaka kila mtu amjue Yesu" au "Nilitaka watu wajue kuwa niliponywa na kutakaswa." Endelea na igizo.</w:t>
      </w:r>
    </w:p>
    <w:p>
      <w:pPr/>
      <w:r>
        <w:rPr>
          <w:lang w:val="sw_KE" w:bidi="sw_KE"/>
        </w:rPr>
      </w:r>
      <w:r>
        <w:rPr>
          <w:lang w:val="sw_KE" w:bidi="sw_KE"/>
        </w:rPr>
        <w:t>Yesu hawezi kwenda popote bila umati wa watu kumzunguka. Alilazimika kukaa katika maeneo yaliyotengwa, lakini hata wakati huo, watu kutoka kila mahali wanaendelea kumwendea. Mwishoni mwa uigizaji, uliza kikundi, "Kwa nini Yesu alimwambia mtu huyo asimwambie mtu yeyote?"</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1:40–45 katika tafsiri iliyo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Mtu mwenye ukoma anamkaribia Yesu. </w:t>
      </w:r>
      <w:r>
        <w:rPr>
          <w:b/>
          <w:lang w:val="sw_KE" w:bidi="sw_KE"/>
        </w:rPr>
        <w:t>Ukoma</w:t>
      </w:r>
      <w:r>
        <w:rPr>
          <w:lang w:val="sw_KE" w:bidi="sw_KE"/>
        </w:rPr>
        <w:t xml:space="preserve"> katika Biblia linaweza kurejelea aina yoyote ya ugonjwa wa ngozi. Magonjwa haya yalimfanya mtu 'kutokuwa msafi,' au kutoweza kuishi katika jamii. Wagonjwa wa ukoma wangeweza kuabudu katika sinagogi tu nyuma ya skrini na yeyote aliyegusa mtu mwenye ukoma pia angekuwa najisi. Sheria ya Agano la Kale ilisema kwamba wenye ukoma walipaswa kuvaa nguo zilizoraruka, kutochana nywele zao, na kupiga kelele 'najisi' kwa umma walipokuwa wakienda mahali.</w:t>
      </w:r>
    </w:p>
    <w:p>
      <w:pPr/>
      <w:r>
        <w:rPr>
          <w:lang w:val="sw_KE" w:bidi="sw_KE"/>
        </w:rPr>
      </w:r>
      <w:r>
        <w:rPr>
          <w:lang w:val="sw_KE" w:bidi="sw_KE"/>
        </w:rPr>
        <w:t xml:space="preserve">Komea hapa na mjadili ni neno gani mtakalotumia kwa ukoma. Kwa maelezo zaidi kuhusu </w:t>
      </w:r>
      <w:r>
        <w:rPr>
          <w:lang w:val="sw_KE" w:bidi="sw_KE"/>
        </w:rPr>
        <w:t>ukoma</w:t>
      </w:r>
      <w:r>
        <w:rPr>
          <w:lang w:val="sw_KE" w:bidi="sw_KE"/>
        </w:rPr>
        <w:t xml:space="preserve"> rejelea Faharasa Kuu, na utumie neno lile hapa ambalo umetumia katika vifungu vingine. Sitisha rekodi hii ya sauti hapa.</w:t>
      </w:r>
    </w:p>
    <w:p>
      <w:pPr/>
      <w:r>
        <w:rPr>
          <w:lang w:val="sw_KE" w:bidi="sw_KE"/>
        </w:rPr>
      </w:r>
      <w:r>
        <w:rPr>
          <w:lang w:val="sw_KE" w:bidi="sw_KE"/>
        </w:rPr>
        <w:t xml:space="preserve">Mtu huyo anamwomba Yesu amfanye </w:t>
      </w:r>
      <w:r>
        <w:rPr>
          <w:b/>
          <w:lang w:val="sw_KE" w:bidi="sw_KE"/>
        </w:rPr>
        <w:t>safi</w:t>
      </w:r>
      <w:r>
        <w:rPr>
          <w:lang w:val="sw_KE" w:bidi="sw_KE"/>
        </w:rPr>
        <w:t>, na kisha Yesu anamfanya safi. Neno lilo hilo linatumika hapa wakati mtu anaomba kusafishwa na wakati Yesu anamusafisha. Ugonjwa wa kimwili wa mtu huyo ulimfanya asistahili kuishi katika jamii, kulingana na sheria ya kidini ya kiyahudi. Hiyo ina maana kwamba wakati Yesu anamponya kimwili yeye pia anamruhusu mtu huyo kuwa msafi tena baada ya kwenda kwa kuhani kufanya sherehe za kidini. Tafsiri zingine zinaweka dhana hizi mbili pamoja na kusema "Kama unapenda, unaweza kunitibu au kuniponya na kunifanya kuwa msafi."</w:t>
      </w:r>
    </w:p>
    <w:p>
      <w:pPr/>
      <w:r>
        <w:rPr>
          <w:lang w:val="sw_KE" w:bidi="sw_KE"/>
        </w:rPr>
      </w:r>
      <w:r>
        <w:rPr>
          <w:lang w:val="sw_KE" w:bidi="sw_KE"/>
        </w:rPr>
        <w:t xml:space="preserve">Kuwa </w:t>
      </w:r>
      <w:r>
        <w:rPr>
          <w:b/>
          <w:lang w:val="sw_KE" w:bidi="sw_KE"/>
        </w:rPr>
        <w:t>safi</w:t>
      </w:r>
      <w:r>
        <w:rPr>
          <w:lang w:val="sw_KE" w:bidi="sw_KE"/>
        </w:rPr>
        <w:t xml:space="preserve"> au </w:t>
      </w:r>
      <w:r>
        <w:rPr>
          <w:b/>
          <w:lang w:val="sw_KE" w:bidi="sw_KE"/>
        </w:rPr>
        <w:t>najisi</w:t>
      </w:r>
      <w:r>
        <w:rPr>
          <w:lang w:val="sw_KE" w:bidi="sw_KE"/>
        </w:rPr>
        <w:t xml:space="preserve"> inarejelea hali ya kuwa mtu anafaa kwa ajili ya kumtumikia Mungu, au ana sifa inayomfanya asiwe mzuri kwa huduma wakati huu. Watu wanaweza kuwa najisi au kutokuwa wasafi tena kwa matendo yao na hali yao ya afya.</w:t>
      </w:r>
    </w:p>
    <w:p>
      <w:pPr/>
      <w:r>
        <w:rPr>
          <w:lang w:val="sw_KE" w:bidi="sw_KE"/>
        </w:rPr>
      </w:r>
      <w:r>
        <w:rPr>
          <w:lang w:val="sw_KE" w:bidi="sw_KE"/>
        </w:rPr>
        <w:t xml:space="preserve">Sitisha sauti hii hapa na mjadili ni neno au kifungu gani mtatumia kwa safi. Ikiwa tayari umetafsiri neno hili katika kitabu kingine cha Biblia, tumia neno lile hapa. Kwa maelezo zaidi kuhusu kuwa </w:t>
      </w:r>
      <w:r>
        <w:rPr>
          <w:lang w:val="sw_KE" w:bidi="sw_KE"/>
        </w:rPr>
        <w:t>msafi/najisi</w:t>
      </w:r>
      <w:r>
        <w:rPr>
          <w:lang w:val="sw_KE" w:bidi="sw_KE"/>
        </w:rPr>
        <w:t xml:space="preserve"> rejelea Faharasa Kuu.</w:t>
      </w:r>
    </w:p>
    <w:p>
      <w:pPr/>
      <w:r>
        <w:rPr>
          <w:lang w:val="sw_KE" w:bidi="sw_KE"/>
        </w:rPr>
      </w:r>
      <w:r>
        <w:rPr>
          <w:lang w:val="sw_KE" w:bidi="sw_KE"/>
        </w:rPr>
        <w:t xml:space="preserve">Yesu anavutiwa na </w:t>
      </w:r>
      <w:r>
        <w:rPr>
          <w:b/>
          <w:lang w:val="sw_KE" w:bidi="sw_KE"/>
        </w:rPr>
        <w:t>huruma</w:t>
      </w:r>
      <w:r>
        <w:rPr>
          <w:lang w:val="sw_KE" w:bidi="sw_KE"/>
        </w:rPr>
        <w:t xml:space="preserve"> wakati mtu mwenye ukoma anapoomba uponyaji. Tafsiri nyingi za neno linalotumiwa kwa "huruma" linamaanisha kuonyesha fadhili, huruma, au kibali kwa mtu. Ingawa matoleo mengine ya awali ya Maandiko yanatumia neno "hasira," inawezekana kwamba neno hapa linamaanisha hisia za kina za aina fulani. Ikiwa lazima uchague hisia gani, neno lako la ukarimu au huruma lingekuwa bora hapa. Ikiwa una neno la hisia kali ambalo linaweza kujumuisha huruma na kuchanganyikiwa, unaweza kutumia hapa.</w:t>
      </w:r>
    </w:p>
    <w:p>
      <w:pPr/>
      <w:r>
        <w:rPr>
          <w:lang w:val="sw_KE" w:bidi="sw_KE"/>
        </w:rPr>
      </w:r>
      <w:r>
        <w:rPr>
          <w:lang w:val="sw_KE" w:bidi="sw_KE"/>
        </w:rPr>
        <w:t xml:space="preserve">Komea hapa na mjadili kama kikundi ni neno gani mtakalotumia kwa "huruma" au "hisia kali." Kumbuka kwamba neno </w:t>
      </w:r>
      <w:r>
        <w:rPr>
          <w:lang w:val="sw_KE" w:bidi="sw_KE"/>
        </w:rPr>
        <w:t>huruma</w:t>
      </w:r>
      <w:r>
        <w:rPr>
          <w:lang w:val="sw_KE" w:bidi="sw_KE"/>
        </w:rPr>
        <w:t xml:space="preserve"> liko kwenye faharasa kuu. Sitisha rekodi hii ya sauti hapa.</w:t>
      </w:r>
    </w:p>
    <w:p>
      <w:pPr/>
      <w:r>
        <w:rPr>
          <w:lang w:val="sw_KE" w:bidi="sw_KE"/>
        </w:rPr>
      </w:r>
      <w:r>
        <w:rPr>
          <w:lang w:val="sw_KE" w:bidi="sw_KE"/>
        </w:rPr>
        <w:t xml:space="preserve">Yesu anamwambia mtu huyo ajionyeshe kwa </w:t>
      </w:r>
      <w:r>
        <w:rPr>
          <w:b/>
          <w:lang w:val="sw_KE" w:bidi="sw_KE"/>
        </w:rPr>
        <w:t>kuhani</w:t>
      </w:r>
      <w:r>
        <w:rPr>
          <w:lang w:val="sw_KE" w:bidi="sw_KE"/>
        </w:rPr>
        <w:t>. Makuhani katika dini ya Kiyahudi walikuwa watu waliounganisha watu na Mungu kwa kutoa dhabihu kwa Mungu, kuwaelimisha watu, kutunza hekalu la Mungu. Makuhani walikuwa waakilishi wa Mungu kwa watu wao na waakilishi wa watu wao kwa Mungu. Makuhani pia ndio waliochunguza watu na kuamua ikiwa wangeweza kufanywa kuwa wasafi tena.</w:t>
      </w:r>
    </w:p>
    <w:p>
      <w:pPr/>
      <w:r>
        <w:rPr>
          <w:lang w:val="sw_KE" w:bidi="sw_KE"/>
        </w:rPr>
      </w:r>
      <w:r>
        <w:rPr>
          <w:lang w:val="sw_KE" w:bidi="sw_KE"/>
        </w:rPr>
        <w:t xml:space="preserve">Komea hapa na mjadili kama kikundi ni neno lipi mtakalotumia kwa kuhani. Ikiwa tayari umetafsiri neno hili katika kitabu kingine cha Biblia, tumia neno lile hapa. Kwa maelezo zaidi kuhusu </w:t>
      </w:r>
      <w:r>
        <w:rPr>
          <w:lang w:val="sw_KE" w:bidi="sw_KE"/>
        </w:rPr>
        <w:t>kuhani</w:t>
      </w:r>
      <w:r>
        <w:rPr>
          <w:lang w:val="sw_KE" w:bidi="sw_KE"/>
        </w:rPr>
        <w:t xml:space="preserve"> rejelea Faharasa Kuu. Sitisha rekodi hii ya sauti hapa.</w:t>
      </w:r>
    </w:p>
    <w:p>
      <w:pPr/>
      <w:r>
        <w:rPr>
          <w:lang w:val="sw_KE" w:bidi="sw_KE"/>
        </w:rPr>
      </w:r>
      <w:r>
        <w:rPr>
          <w:lang w:val="sw_KE" w:bidi="sw_KE"/>
        </w:rPr>
        <w:t xml:space="preserve">Mtu mwenye ukoma anaponywa, ni lazima afuate maagizo katika sheria ya kidini ya Kiyahudi. Hii ingehusisha kutoa </w:t>
      </w:r>
      <w:r>
        <w:rPr>
          <w:b/>
          <w:lang w:val="sw_KE" w:bidi="sw_KE"/>
        </w:rPr>
        <w:t>sadaka</w:t>
      </w:r>
      <w:r>
        <w:rPr>
          <w:lang w:val="sw_KE" w:bidi="sw_KE"/>
        </w:rPr>
        <w:t xml:space="preserve"> au </w:t>
      </w:r>
      <w:r>
        <w:rPr>
          <w:b/>
          <w:lang w:val="sw_KE" w:bidi="sw_KE"/>
        </w:rPr>
        <w:t>dhabihu</w:t>
      </w:r>
      <w:r>
        <w:rPr>
          <w:lang w:val="sw_KE" w:bidi="sw_KE"/>
        </w:rPr>
        <w:t>. Sadaka au dhabihu ni kitu kilichotolewa kwa Mungu. Inaweza kuwa dhabihu ya damu ambayo inamaanisha kuua na kuchoma mnyama, au dhabihu isiyo ya damu (kama ubani au nafaka iliyotolewa kama sadaka). Dhabihu ya wanyama ilikuwa shughuli ya kawaida katika Agano la Kale. Mwabudu angeua na kumchoma mnyama kama zawadi kwa Mungu ili kuonyesha kwamba alikuwa ametiwa wakfu kikamilifu kwa Mungu na mauaji ya mnyama yangeshughulikia au kusamehe dhambi zake au kumfanya mtu kuwa msafi tena.</w:t>
      </w:r>
    </w:p>
    <w:p>
      <w:pPr/>
      <w:r>
        <w:rPr>
          <w:lang w:val="sw_KE" w:bidi="sw_KE"/>
        </w:rPr>
      </w:r>
      <w:r>
        <w:rPr>
          <w:lang w:val="sw_KE" w:bidi="sw_KE"/>
        </w:rPr>
        <w:t xml:space="preserve">Komea hapa na mjadili kama kikundi ni neno lipi mtakalotumia kwa dhabihu. Kwa maelezo zaidi kuhusu </w:t>
      </w:r>
      <w:r>
        <w:rPr>
          <w:lang w:val="sw_KE" w:bidi="sw_KE"/>
        </w:rPr>
        <w:t>dhabihu</w:t>
      </w:r>
      <w:r>
        <w:rPr>
          <w:lang w:val="sw_KE" w:bidi="sw_KE"/>
        </w:rPr>
        <w:t xml:space="preserve"> rejelea Faharasa Kuu. Sitisha rekodi hii ya sauti hapa.</w:t>
      </w:r>
    </w:p>
    <w:p>
      <w:pPr/>
      <w:r>
        <w:rPr>
          <w:lang w:val="sw_KE" w:bidi="sw_KE"/>
        </w:rPr>
      </w:r>
      <w:r>
        <w:rPr>
          <w:lang w:val="sw_KE" w:bidi="sw_KE"/>
        </w:rPr>
        <w:t xml:space="preserve">Vitabu vya Agano la Kale ambavyo vilielezea sheria ambazo Mungu alimpa Musa kwa ajili ya watu wake wa Israeli ni </w:t>
      </w:r>
      <w:r>
        <w:rPr>
          <w:lang w:val="sw_KE" w:bidi="sw_KE"/>
        </w:rPr>
        <w:t>sheria ya Musa</w:t>
      </w:r>
      <w:r>
        <w:rPr>
          <w:lang w:val="sw_KE" w:bidi="sw_KE"/>
        </w:rPr>
        <w:t>. Sheria hizi maalumu kuhusu usafi zinatoka katika kitabu cha Walawi.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2:1–12</w:t>
      </w:r>
      <w:r>
        <w:rPr>
          <w:lang w:val="sw_KE" w:bidi="sw_KE"/>
        </w:rPr>
      </w:r>
    </w:p>
    <w:p>
      <w:pPr>
        <w:pStyle w:val="Heading3"/>
      </w:pPr>
      <w:r>
        <w:rPr>
          <w:lang w:val="sw_KE" w:bidi="sw_KE"/>
        </w:rPr>
        <w:t>Sikiliza na Moyo</w:t>
      </w:r>
    </w:p>
    <w:p>
      <w:pPr/>
      <w:r>
        <w:rPr>
          <w:lang w:val="sw_KE" w:bidi="sw_KE"/>
        </w:rPr>
      </w:r>
      <w:r>
        <w:rPr>
          <w:lang w:val="sw_KE" w:bidi="sw_KE"/>
        </w:rPr>
        <w:t>Katika hatua hii, msikize Marko 2:1–12 na kuweka katika mioyo yenu.</w:t>
      </w:r>
    </w:p>
    <w:p>
      <w:pPr/>
      <w:r>
        <w:rPr>
          <w:lang w:val="sw_KE" w:bidi="sw_KE"/>
        </w:rPr>
      </w:r>
      <w:r>
        <w:rPr>
          <w:lang w:val="sw_KE" w:bidi="sw_KE"/>
        </w:rPr>
        <w:t>Sikiliza toleo la sauti la Marko 2:1–12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2;1–12 katika tafsiri iliyo rahisi zaidi kueleweka.</w:t>
      </w:r>
    </w:p>
    <w:p>
      <w:pPr/>
      <w:r>
        <w:rPr>
          <w:lang w:val="sw_KE" w:bidi="sw_KE"/>
        </w:rPr>
      </w:r>
      <w:r>
        <w:rPr>
          <w:lang w:val="sw_KE" w:bidi="sw_KE"/>
        </w:rPr>
        <w:t>Hadithi hii inaanza sehemu katika Marko kuhusu migogoro katika Galilaya kati ya Yesu na viongozi wa kidini. Hadithi hizi zinatanguliza matatizo ambayo hatimaye yanasababisha kukamatwa na kufa kwa Yesu. Mandhari kuu ya hadithi hii ni kwamba Yesu ana mamlaka ya kusamehe dhambi duniani kwa sababu yeye ni Mwana wa Adamu, au mtu ambaye Mungu alimpa nguvu na mamlaka yote.</w:t>
      </w:r>
    </w:p>
    <w:p>
      <w:pPr/>
      <w:r>
        <w:rPr>
          <w:lang w:val="sw_KE" w:bidi="sw_KE"/>
        </w:rPr>
      </w:r>
      <w:r>
        <w:rPr>
          <w:lang w:val="sw_KE" w:bidi="sw_KE"/>
        </w:rPr>
        <w:t>Yesu alipaswa kwenda jangwani tena baada ya mtu mwenye ukoma kumwambia kila mtu kwamba Yesu alikuwa amemponya. Baada ya muda fulani, Yesu anarudi tena katika jiji la Kapernaumu na watu wanapata habari za kurudi kwake. Huenda alikaa katika nyumba ya Petro na Andrea, lakini hatujui kwa hakika.</w:t>
      </w:r>
    </w:p>
    <w:p>
      <w:pPr/>
      <w:r>
        <w:rPr>
          <w:lang w:val="sw_KE" w:bidi="sw_KE"/>
        </w:rPr>
      </w:r>
      <w:r>
        <w:rPr>
          <w:lang w:val="sw_KE" w:bidi="sw_KE"/>
        </w:rPr>
        <w:t>Simamia hapa na uonyeshe kikundi ramani ya Bahari ya Galilaya inayojumuisha Kapernaumu. Sitisha rekodi hii ya sauti hapa.</w:t>
      </w:r>
    </w:p>
    <w:p>
      <w:pPr/>
      <w:r>
        <w:rPr>
          <w:lang w:val="sw_KE" w:bidi="sw_KE"/>
        </w:rPr>
      </w:r>
      <w:r>
        <w:rPr>
          <w:lang w:val="sw_KE" w:bidi="sw_KE"/>
        </w:rPr>
        <w:t>Watu waliposikia kwamba Yesu alikuwa katika Kapernaumu, walikuja kwenye nyumba ambapo alikuwa anakaa. Watu wengi sana walikuja kwamba hakukuwa na nafasi ndani ya nyumba au nje ya mlango. Yesu alikuwa akizungumza "Neno" kwa watu waliokuwa nyumbani. Neno ni ujumbe kutoka kwa Mungu kwamba Ufalme wa Mungu utakuja hivi karibuni. Watu wanahitaji kutubu, au kugeuka kutoka kwa dhambi zao, na kumwamini Mungu. Watu wengine walikuwa na rafiki ambaye hangeweza kutembea. Walitaka kumleta mtu huyo kwa Yesu, lakini hawakuweza kuingia ndani ya nyumba. Nyumba ilikuwa imejaa sana hivi kwamba marafiki wa mtu aliyepooza walilazimika kumbeba kwa mkeka hadi juu ya paa. Nyumba za huko zilikuwa na paa tambarare zenye ngazi zilizo nje ya nyumba zinazoelekea kwenye paa. Mara nyingi watu walilala juu ya paa usiku wenye joto. Paa kwa kawaida ilitengenezwa kwa matawi na kubomwa kwa tope. Ingekuwa rahisi kuchukua sehemu ya paa ili kushusha mkeka wa mtu huyo, labda kwa kutumia kamba, ndani ya nyumba. Marko anasema walichimba kupitia paa, kwa hivyo hiyo inatuambia paa huenda ilitengenezwa kwa matope na matawi yaliyokaushwa. Watu walichimba shimo, wakaweka vifaa kando ili visiweze kumwangukia mtu.</w:t>
      </w:r>
    </w:p>
    <w:p>
      <w:pPr/>
      <w:r>
        <w:rPr>
          <w:lang w:val="sw_KE" w:bidi="sw_KE"/>
        </w:rPr>
      </w:r>
      <w:r>
        <w:rPr>
          <w:lang w:val="sw_KE" w:bidi="sw_KE"/>
        </w:rPr>
        <w:t>Simamia hapa na uonyeshe kikundi yako picha ya nyumba ya kawaida katika eneo la Galilaya wakati huo. Onyesha kikundi chako picha ya mkeka wa Kiyahudi wa kulala. Jadili na kikundi chako: Watu wanajenga vipi katika utamaduni wako? Je, ni njia gani isiyo ya kawaida au ya kushangaza kwa mtu kuingia kwenye nyumba ambapo unaishi? Sitisha rekodi hii ya sauti hapa.</w:t>
      </w:r>
    </w:p>
    <w:p>
      <w:pPr/>
      <w:r>
        <w:rPr>
          <w:lang w:val="sw_KE" w:bidi="sw_KE"/>
        </w:rPr>
      </w:r>
      <w:r>
        <w:rPr>
          <w:lang w:val="sw_KE" w:bidi="sw_KE"/>
        </w:rPr>
        <w:t>Yesu anamwona mtu huyo na imani ya marafiki, au imani yao kwamba Yesu angeweza kumponya mtu huyo. Yesu anamwita mtu huyo, "mtoto wangu/mwanangu" kama neno la upendo. Hii haina uhusiano wowote na umri wa mtu huyo. Mara moja Yesu anasema kwamba dhambi za mtu huyo zimesamehewa. Tunaweza kushangaa kwa nini Yesu alizungumza kuhusu dhambi, au uasi dhidi ya Mungu, wakati mtu huyo alikuja kuponywa kimwili. Hata hivyo, wakati wa Yesu watu waliamini kwamba ugonjwa mara nyingi ulikuwa matokeo ya dhambi au ukosefu wa imani katika maisha ya watu. Watu waliamini kwamba ikiwa Mungu angekusamehe dhambi zako, angekuponya ili kuonyesha kwamba amekusamehe. Ingawa Yesu hakuwa akisema kwamba alikuwa akimsamehe mtu huyo dhambi hususa, ni kweli kwamba magonjwa na kifo kwa ujumla ni matokeo ya asili ya dhambi ya wanadamu. Kwa sababu ya hili, jambo la maana zaidi ambalo Yesu anaweza kufanya ni kumsamehe mtu dhambi zake. Yesu hasemi hasa ni nani alisamehe dhambi. Hili si jambo lisilo la kawaida--Wayahudi wengi katika siku hizo walizungumza kwa njia ambayo hawangehitaji kutumia jina la Mungu. Kila mtu alijua ilikuwa Mungu anayesamehe dhambi.</w:t>
      </w:r>
    </w:p>
    <w:p>
      <w:pPr/>
      <w:r>
        <w:rPr>
          <w:lang w:val="sw_KE" w:bidi="sw_KE"/>
        </w:rPr>
      </w:r>
      <w:r>
        <w:rPr>
          <w:lang w:val="sw_KE" w:bidi="sw_KE"/>
        </w:rPr>
        <w:t>Sitisha na mjadili kifungu "dhambi zako zimesamehewa" na kikundi chako. Katika lugha yako, je, unahitaji kusema ni nani alisamehe dhambi? Kama ni hivyo, huenda ukahitaji kusema "Yesu alisema, "Mwanangu, Mungu anasamehe dhambi zako." Sitisha rekodi hii ya sauti hapa.</w:t>
      </w:r>
    </w:p>
    <w:p>
      <w:pPr/>
      <w:r>
        <w:rPr>
          <w:lang w:val="sw_KE" w:bidi="sw_KE"/>
        </w:rPr>
      </w:r>
      <w:r>
        <w:rPr>
          <w:lang w:val="sw_KE" w:bidi="sw_KE"/>
        </w:rPr>
        <w:t>Ingawa kulikuwa na tatizo. Walimu wa sheria wa Kiyahudi walitafsiri sheria ya Mungu, kwa hivyo walijua kwamba Mungu tu angeweza kusamehe dhambi, kulingana na Maandiko ya Kiyahudi. Manabii wangeweza kudai kwamba Mungu alikuwa amesamehe dhambi, kama wakati nabii Nathani alipomwambia Daudi kwamba dhambi zake zimesamehewa. Walimu walikuwa wakifikiria kuhusu hili--walikuwa 'wakifikiri mioyoni mwao' kwa sababu watu waliamini kwamba kufikiri kulitokea moyoni. Walimu wa sheria walikasirika sana kwamba ilionekana kama Yesu mwenyewe alisamehe dhambi za mtu huyo. Waliamini kwamba Yesu alikuwa akimkufuru, au kumtukana Mungu. Kutoka wakati huu na kuendelea, viongozi wa kidini walianza kumshtaki Yesu kwa kumtukana Mungu. Hii ni moja ya sababu ambazo baadaye wangemfanya auawe kwa kushawishi serikali kumuua.</w:t>
      </w:r>
    </w:p>
    <w:p>
      <w:pPr/>
      <w:r>
        <w:rPr>
          <w:lang w:val="sw_KE" w:bidi="sw_KE"/>
        </w:rPr>
      </w:r>
      <w:r>
        <w:rPr>
          <w:lang w:val="sw_KE" w:bidi="sw_KE"/>
        </w:rPr>
        <w:t>Lakini Yesu alijua katika roho yake, au aligundua kile walimu wa sheria walikuwa wakifikiria. Yesu alipenda kutumia swali ili kukabiliana na watu waliomkosoa. Kwa hivyo Yesu aliuliza, "Kwa nini mnafikiria mambo haya? Gani ni rahisi: kumwambia mtu huyu aliyepooza, "Dhambi zako zimesamehewa," au kusema, "Amka, chukua mkeka wako na utembee?" Lakini jua hili-Mwana wa Adamu ana mamlaka duniani ya kusamehe dhambi." Yesu hakutarajia walimu wa sheria kujibu swali lake. Yesu anataka kuonyesha kwamba kusamehe ni muhimu zaidi na ni vigumu zaidi kuliko uponyaji.</w:t>
      </w:r>
    </w:p>
    <w:p>
      <w:pPr/>
      <w:r>
        <w:rPr>
          <w:lang w:val="sw_KE" w:bidi="sw_KE"/>
        </w:rPr>
      </w:r>
      <w:r>
        <w:rPr>
          <w:lang w:val="sw_KE" w:bidi="sw_KE"/>
        </w:rPr>
        <w:t>Komea hapa na mjadili na kikundi chako. Unakabiliana vipi au kumkemea vipi mtu mwingine katika lugha yako? Sitisha rekodi hii ya sauti hapa.</w:t>
      </w:r>
    </w:p>
    <w:p>
      <w:pPr/>
      <w:r>
        <w:rPr>
          <w:lang w:val="sw_KE" w:bidi="sw_KE"/>
        </w:rPr>
      </w:r>
      <w:r>
        <w:rPr>
          <w:lang w:val="sw_KE" w:bidi="sw_KE"/>
        </w:rPr>
        <w:t>Yesu anaonekana kujiita "Mwana wa Adamu." "Mwana wa Adamu" ni mtu ambaye, katika maandiko ya nabii Danieli, Mungu anampa mamlaka na nguvu zote. Hiyo ingemaanisha kwamba Yesu alikuwa akisema kwamba alikuwa na nguvu kutoka kwa Mungu ya kusamehe dhambi. Kwa hivyo, cheo hiki "Mwana wa Adamu" kinarejelea ubinadamu wa Yesu na pia upekee wa Yesu, kuwa Mungu kikamilifu na mwanadamu kikamilifu. Marko anapenda kuzungumza kuhusu nyakati zote ambazo Yesu alijiita Mwana wa Adamu ili azungumze kuhusu hatima yake ya kuteseka na kufa, kama mwanadamu. Lakini wakati huohuo, Mwana wa Adamu ni zaidi ya mwanadamu, na atafufuliwa kutoka kwa wafu.</w:t>
      </w:r>
    </w:p>
    <w:p>
      <w:pPr/>
      <w:r>
        <w:rPr>
          <w:lang w:val="sw_KE" w:bidi="sw_KE"/>
        </w:rPr>
      </w:r>
      <w:r>
        <w:rPr>
          <w:lang w:val="sw_KE" w:bidi="sw_KE"/>
        </w:rPr>
        <w:t>Sehemu hii ya hadithi ni ngumu kuelewa. Inawezekana kwamba sentensi ambapo Yesu anajiita Mwana wa Adamu kwa kweli ni mwandishi Marko akiwaambia wasomaji Wakristo wa kitabu cha Marko kwamba wanapaswa kutambua kwamba Yesu alikuwa na mamlaka ya kusamehe dhambi. Labda Marko kimsingi anawaambia wasikilizaji wake, "Jua hili-Mwana wa Adamu ana mamlaka ya kusamehe dhambi." Hii inaweza kuwa njia moja kwenu kutafsiri sentensi hii ngumu. Si wazi ikiwa Yesu alisema kwa sauti wakati huu kwamba alikuwa Mwana wa Adamu mwenye mamlaka ya kusamehe dhambi au ikiwa huyu alikuwa Marko akiwaambia wasikilizaji wake maelezo ya ziada kwamba Yesu alikuwa Mwana wa Adamu. Lakini watu katika nyumba kwa kweli waliona kwamba Yesu alikuwa na mamlaka wakati alipomponya mtu huyo.</w:t>
      </w:r>
    </w:p>
    <w:p>
      <w:pPr/>
      <w:r>
        <w:rPr>
          <w:lang w:val="sw_KE" w:bidi="sw_KE"/>
        </w:rPr>
      </w:r>
      <w:r>
        <w:rPr>
          <w:lang w:val="sw_KE" w:bidi="sw_KE"/>
        </w:rPr>
        <w:t>Marko anaongea tena kuhusu uponyaji wa mara moja na jinsi umati unavyoitikia - kama anavyofanya kwa kawaida katika hadithi hizi za miujiza. Watu walishangaa, ambayo inamaanisha kwamba watu walikuwa na furaha na kushangaa kwamba mtu huyo aliponywa. Walimtukuza au kumsifu Mungu.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2:1–12 katika tafsiri iliyo rahisi zaidi kueleweka.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Yesu anarudi Kapernaumu. Anafundisha katika nyumba, na kuna umati wa watu unaokuja kwake. Wanaume wanne wanamleta rafiki yao ambaye amepooza kwa Yesu, lakini hawawezi kuingia ndani ya nyumba kwa sababu ya umati. Kwa hivyo wanne kati yao wanaenda kwenye paa la nyumba na kuchimba shimo kupitia paa.</w:t>
      </w:r>
    </w:p>
    <w:p>
      <w:pPr/>
      <w:r>
        <w:rPr>
          <w:lang w:val="sw_KE" w:bidi="sw_KE"/>
        </w:rPr>
      </w:r>
      <w:r>
        <w:rPr>
          <w:b/>
          <w:lang w:val="sw_KE" w:bidi="sw_KE"/>
        </w:rPr>
        <w:t>Katika tukio la pili:</w:t>
      </w:r>
      <w:r>
        <w:rPr>
          <w:lang w:val="sw_KE" w:bidi="sw_KE"/>
        </w:rPr>
        <w:t xml:space="preserve"> Marafiki walimshusha mtu aliyepooza chini ndani ya umati, mbele ya Yesu. Yesu, akiiona imani yao, anamwambia mtu aliyepooza kwamba dhambi zake zimesamehewa. Viongozi wa kidini wanamkosoa Yesu katika mioyo yao, lakini Yesu anajua wanafikiria nini. Yesu anasema, "Kwa nini mnauliza hili? Je, ni rahisi kusema, 'Dhambi zako zimesamehewa' au 'Simama, chukua mkeka wako na utembee?' Lakini ili mpate kujua ya kwamba Mwana wa Adamu anayo mamlaka duniani kusamehe dhambi.”</w:t>
      </w:r>
    </w:p>
    <w:p>
      <w:pPr/>
      <w:r>
        <w:rPr>
          <w:lang w:val="sw_KE" w:bidi="sw_KE"/>
        </w:rPr>
      </w:r>
      <w:r>
        <w:rPr>
          <w:b/>
          <w:lang w:val="sw_KE" w:bidi="sw_KE"/>
        </w:rPr>
        <w:t>Onyesho la tatu:</w:t>
      </w:r>
      <w:r>
        <w:rPr>
          <w:lang w:val="sw_KE" w:bidi="sw_KE"/>
        </w:rPr>
        <w:t xml:space="preserve"> Yesu anamgeukia yule aliyepooza na kusema, “Inuka, chukua mkeka wako, uende nyumbani kwako.” Mtu huyo anasimama, anachukua mkeka wake, na kutembea katikati ya umati uliokuwa ukimwangalia. Umati unashangaa na kumsifu Mungu.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Wanaume wanne (marafiki wa mtu aliyepooza)</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Umati mkubwa wa watu unaojaza nyumba kabisa</w:t>
      </w:r>
    </w:p>
    <w:p>
      <w:pPr/>
      <w:r>
        <w:rPr>
          <w:lang w:val="sw_KE" w:bidi="sw_KE"/>
        </w:rPr>
      </w:r>
      <w:r>
        <w:rPr>
          <w:lang w:val="sw_KE" w:bidi="sw_KE"/>
        </w:rPr>
        <w:t>Kama kikundi zingatia maeneo haya katika mpangilio wa kifungu:</w:t>
      </w:r>
    </w:p>
    <w:p>
      <w:pPr/>
      <w:r>
        <w:rPr>
          <w:lang w:val="sw_KE" w:bidi="sw_KE"/>
        </w:rPr>
      </w:r>
      <w:r>
        <w:rPr>
          <w:lang w:val="sw_KE" w:bidi="sw_KE"/>
        </w:rPr>
        <w:t>Hadithi hii inafanyika katika nyumba moja huko Kapernaumu. Huenda nyumba hiyo ilikuwa ndogo, lakini ilikuwa imejaa watu wanaosikiliza mafundisho ya Yesu.</w:t>
      </w:r>
    </w:p>
    <w:p>
      <w:pPr/>
      <w:r>
        <w:rPr>
          <w:lang w:val="sw_KE" w:bidi="sw_KE"/>
        </w:rPr>
      </w:r>
      <w:r>
        <w:rPr>
          <w:lang w:val="sw_KE" w:bidi="sw_KE"/>
        </w:rPr>
        <w:t>Walimu wa sheria huenda wangeketi katika mahali pa heshima katika nyumba.</w:t>
      </w:r>
    </w:p>
    <w:p>
      <w:pPr/>
      <w:r>
        <w:rPr>
          <w:lang w:val="sw_KE" w:bidi="sw_KE"/>
        </w:rPr>
      </w:r>
      <w:r>
        <w:rPr>
          <w:lang w:val="sw_KE" w:bidi="sw_KE"/>
        </w:rPr>
        <w:t>Nyumba ingekuwa na ngazi ambazo zingeelekea kwenye paa la gorofa iliyotengenezwa kwa matope na majani.</w:t>
      </w:r>
    </w:p>
    <w:p>
      <w:pPr/>
      <w:r>
        <w:rPr>
          <w:lang w:val="sw_KE" w:bidi="sw_KE"/>
        </w:rPr>
      </w:r>
      <w:r>
        <w:rPr>
          <w:lang w:val="sw_KE" w:bidi="sw_KE"/>
        </w:rPr>
        <w:t>Hakikisha kwamba kikundi kinachora au kwa namna fulani inaonyesha kwamba nyumba hii ingekuwa na paa tambarare, lililotengenezwa kwa udongo na majani, na kwa hivyo ingekuwa rahisi kwa marafiki kuchimba shimo katika paa.</w:t>
      </w:r>
    </w:p>
    <w:p>
      <w:pPr/>
      <w:r>
        <w:rPr>
          <w:lang w:val="sw_KE" w:bidi="sw_KE"/>
        </w:rPr>
      </w:r>
      <w:r>
        <w:rPr>
          <w:lang w:val="sw_KE" w:bidi="sw_KE"/>
        </w:rPr>
        <w:t>Marafiki hao wanne wangembeba mtu aliyepooza kitandani pake, ambayo ingekuwa zaidi kama mkeka. Marafiki hao wanne wangemshusha chini kwenye mkeka huu kwa kushikilia kila moja ya pembe zake nne, labda kwa kamba.</w:t>
      </w:r>
    </w:p>
    <w:p>
      <w:pPr/>
      <w:r>
        <w:rPr>
          <w:lang w:val="sw_KE" w:bidi="sw_KE"/>
        </w:rPr>
      </w:r>
      <w:r>
        <w:rPr>
          <w:lang w:val="sw_KE" w:bidi="sw_KE"/>
        </w:rPr>
        <w:t>Yesu anazungumza na mtu huyo kwa upendo na kumwita "Mwana." Yesu anamwambia mtu huyo kwamba dhambi zake zimesamehewa. Walimu wa sheria wanashangaa, kwa sababu inaonekana kama Yesu amesamehe dhambi za mtu huyo mwenyewe! Wanakifikiria mambo lakini hawazungumzi kwa sauti. Walimu wanafikiria, "Yesu anamkufuru dhidi ya Mungu! Ni Mungu pekee yake anaweza kusamehe dhambi.” Lakini Yesu anajua kile wanafikiria na anawauliza swali hili kwa sauti, "Kwa nini mnauliza hili katika mioyo yenu?" si kwa sababu anatarajia jibu, lakini kwa sababu anawakemea viongozi wa kidini na anataka watu wafikiri kwa makini kuhusu mamlaka yake.</w:t>
      </w:r>
    </w:p>
    <w:p>
      <w:pPr/>
      <w:r>
        <w:rPr>
          <w:lang w:val="sw_KE" w:bidi="sw_KE"/>
        </w:rPr>
      </w:r>
      <w:r>
        <w:rPr>
          <w:lang w:val="sw_KE" w:bidi="sw_KE"/>
        </w:rPr>
        <w:t>Kisha anauliza swali lingine na hatarajii jibu. Anauliza ambayo ni rahisi-kumponya mtu au kusamehe dhambi zao? Yesu anafikiria ni rahisi kumponya mtu. Ili kuthibitisha kwamba ana mamlaka ya kusamehe dhambi, Yesu anamwambia mtu huyo aamke na kutembea. Kisha Yesu anaweza kusema, "Nitathibitisha kwamba Mwana wa Adamu ana mamlaka duniani ya kusamehe dhambi." Yesu anaposema Mwana wa Adamu, anajiita mwenyewe kama mtu ambaye Mungu alimpa nguvu na mamlaka yote.</w:t>
      </w:r>
    </w:p>
    <w:p>
      <w:pPr/>
      <w:r>
        <w:rPr>
          <w:lang w:val="sw_KE" w:bidi="sw_KE"/>
        </w:rPr>
      </w:r>
      <w:r>
        <w:rPr>
          <w:lang w:val="sw_KE" w:bidi="sw_KE"/>
        </w:rPr>
        <w:t>Katika tukio la tatu Yesu sasa anazingatia mtu aliyepooza. Anasema, "Nakwambia..." kumaanisha kwamba anazungumza moja kwa moja na mtu huyo na anataka mtu aliyepooza amsikilize. Yesu anamwambia mtu huyo afanye mambo matatu: amka, chukua mkeka wake, na uende nyumbani. Marko anaonyesha kitendo cha haraka kwa kusema, "Mara moja mtu huyo aliamka!" Kila mtu aliyeona hili alishangaa. Walimsifu Mungu. Walisema hawajawahi kuona kitu kama hiki.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2;1–12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Wanaume wanne (marafiki wa mtu aliyepooza)</w:t>
      </w:r>
    </w:p>
    <w:p>
      <w:pPr>
        <w:pStyle w:val="ListBullet"/>
        <w:spacing w:line="240" w:lineRule="auto"/>
        <w:ind w:left="720"/>
      </w:pPr>
      <w:r>
        <w:rPr>
          <w:lang w:val="sw_KE" w:bidi="sw_KE"/>
        </w:rPr>
      </w:r>
      <w:r>
        <w:rPr>
          <w:lang w:val="sw_KE" w:bidi="sw_KE"/>
        </w:rPr>
        <w:t>Mtu aliyepooza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Umati mkubwa wa watu unaojaza nyumba kabisa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akifundisha katika nyumba iliyojaa watu. Hakuna nafasi kwa mtu mwingine katika nyumba. Igiza watu wanne wakimbeba rafiki yao aliyepooza kwa Yesu kwenye mkeka. Wanaona umati mkubwa wa watu na kujaribu kuingia nyumbani. Kikundi kinapoigiza hadithi, hakikisha kwamba watu wanne wanaomleta rafiki yao aliyepooza kwa Yesu wanaonyesha kwamba hawawezi kumfikia Yesu kwa njia nyingine yoyote ila kwa kwenda kwenye paa tambarare, kuchimba shimo, na kumshusha chini mtu huyo aliyepooza.</w:t>
      </w:r>
    </w:p>
    <w:p>
      <w:pPr/>
      <w:r>
        <w:rPr>
          <w:lang w:val="sw_KE" w:bidi="sw_KE"/>
        </w:rPr>
      </w:r>
      <w:r>
        <w:rPr>
          <w:lang w:val="sw_KE" w:bidi="sw_KE"/>
        </w:rPr>
        <w:t>Sitisha igizo. Waulize waigizaji wanaoigiza marafiki wanne, “Mnahisi vipi?" Huenda ukasikia mambo kama, "Kuvunjika moyo," "Kukata tamaa," au "Tayari kufanya chochote kinachohitajika ili rafiki yetu apate kupona." Endelea na igizo.</w:t>
      </w:r>
    </w:p>
    <w:p>
      <w:pPr/>
      <w:r>
        <w:rPr>
          <w:lang w:val="sw_KE" w:bidi="sw_KE"/>
        </w:rPr>
      </w:r>
      <w:r>
        <w:rPr>
          <w:lang w:val="sw_KE" w:bidi="sw_KE"/>
        </w:rPr>
        <w:t>Marafiki wanaenda kwenye paa, wanachimba shimo na kuanza kumshusha mtu aliyepooza kupitia kwenye shimo. Yesu anaona imani ya marafiki na kumwambia mtu aliyepooza, "Dhambi zako zimesamehewa."</w:t>
      </w:r>
    </w:p>
    <w:p>
      <w:pPr/>
      <w:r>
        <w:rPr>
          <w:lang w:val="sw_KE" w:bidi="sw_KE"/>
        </w:rPr>
      </w:r>
      <w:r>
        <w:rPr>
          <w:lang w:val="sw_KE" w:bidi="sw_KE"/>
        </w:rPr>
        <w:t>Sitisha igizo. Muulize mtu anayeigiza Yesu, "Unafikiria au kuhisi vipi?" Mtu huyo anaweza kujibu mambo kama, "Marafiki wa mtu huyu wana imani kubwa," "Nataka viongozi wa kidini wasikie jibu langu kwake," au "Mtu huyo lazima pia awe na imani ili ashushwe mbele yangu." Endelea na igizo.</w:t>
      </w:r>
    </w:p>
    <w:p>
      <w:pPr/>
      <w:r>
        <w:rPr>
          <w:lang w:val="sw_KE" w:bidi="sw_KE"/>
        </w:rPr>
      </w:r>
      <w:r>
        <w:rPr>
          <w:lang w:val="sw_KE" w:bidi="sw_KE"/>
        </w:rPr>
        <w:t>Viongozi wa kidini wanajiuliza, "Yesu anasema nini? Hii ni kufuru dhidi ya Mungu! Ni Mungu pekee yake anaweza kusamehe dhambi.” Yesu anajua mara moja kile wanachofikiri kwa hivyo anawaangalia na kusema, “Kwa nini mnawaza hivyo mioyoni mwenu? Je, ni lipi lililo rahisi zaidi kumwambia huyu aliyepooza, ‘Umesamehewa dhambi zako,’ au kusema, ‘Inuka, uchukue mkeka wako, uende’?"</w:t>
      </w:r>
    </w:p>
    <w:p>
      <w:pPr/>
      <w:r>
        <w:rPr>
          <w:lang w:val="sw_KE" w:bidi="sw_KE"/>
        </w:rPr>
      </w:r>
      <w:r>
        <w:rPr>
          <w:lang w:val="sw_KE" w:bidi="sw_KE"/>
        </w:rPr>
        <w:t>Sitisha igizo. Muulize mtu anayeigiza Yesu, "Unafikiria au kuhisi vipi?" Mtu huyo anaweza kujibu mambo kama, "Niko karibu kufanya hoja. Niko karibu kuonyesha kwamba sisemi maneno tu, lakini mimi ni Mungu mwenyewe." au "Si tu ninaweza kusema, 'Dhambi zako zimesamehewa,' lakini pia ninaweza kuponya," au "Ninafurahi sana kumponya mtu huyu kabisa!" Muulize mtu anayeigiza viongozi waa kidini, "Unafikiria au kuhisi vipi?" Mtu huyo anaweza kujibu mambo kama, "Kushangaa. Yesu alijua vipi kile nilikuwa nikifikiria?" au "Kukasirika. Je, Yesu anadai kuwa Mwokozi Aliyeahidiwa?" au "Kukasirika. Yesu ni nani wa kuturekebisha?" Endelea na igizo.</w:t>
      </w:r>
    </w:p>
    <w:p>
      <w:pPr/>
      <w:r>
        <w:rPr>
          <w:lang w:val="sw_KE" w:bidi="sw_KE"/>
        </w:rPr>
      </w:r>
      <w:r>
        <w:rPr>
          <w:lang w:val="sw_KE" w:bidi="sw_KE"/>
        </w:rPr>
        <w:t>Yesu anasema, "Lakini ili mpate kujua kwamba Mwana wa Adamu anayo mamlaka duniani kusamehe dhambi." Kisha Yesu anamgeukia yule mtu aliyepooza na kusema, "Inuka, chukua mkeka wako, uende nyumbani kwako.” Mtu huyo anasimama, anachukua mkeka wake, na anaenda nyumbani. Umati unatoka wakishangaa na kumsifu Mungu.</w:t>
      </w:r>
    </w:p>
    <w:p>
      <w:pPr/>
      <w:r>
        <w:rPr>
          <w:lang w:val="sw_KE" w:bidi="sw_KE"/>
        </w:rPr>
      </w:r>
      <w:r>
        <w:rPr>
          <w:lang w:val="sw_KE" w:bidi="sw_KE"/>
        </w:rPr>
        <w:t>Sitisha igizo. Muulize mtu anayeigiza Yesu, "Unafikiria au kuhisi vipi?" Mtu huyo anaweza kujibu mambo kama, "Kukasirika. Yesu alithibitisha ana mamlaka kutoka kwa Mungu," "Kutaka kujua. Nashangaa viongozi wa kidini wanafikiria nini kuhusu Yesu akijiita Mwana wa Adamu?" au "Kushangaa ikiwa Yesu anaweza kuwa yule tuliyemsubiri au la."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2:1–12 katika tafsiri iliyo rahisi zaidi kueleweka.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anafundisha </w:t>
      </w:r>
      <w:r>
        <w:rPr>
          <w:b/>
          <w:lang w:val="sw_KE" w:bidi="sw_KE"/>
        </w:rPr>
        <w:t>neno la Mungu</w:t>
      </w:r>
      <w:r>
        <w:rPr>
          <w:lang w:val="sw_KE" w:bidi="sw_KE"/>
        </w:rPr>
        <w:t xml:space="preserve"> katika nyumba fulani huko </w:t>
      </w:r>
      <w:r>
        <w:rPr>
          <w:lang w:val="sw_KE" w:bidi="sw_KE"/>
        </w:rPr>
        <w:t>Kapernaumu</w:t>
      </w:r>
      <w:r>
        <w:rPr>
          <w:lang w:val="sw_KE" w:bidi="sw_KE"/>
        </w:rPr>
        <w:t>. Neno la Mungu linarejelea ujumbe wa Habari Njema kwamba Ufalme wa Mungu ulikuwa hivi karibuni utakuja.</w:t>
      </w:r>
    </w:p>
    <w:p>
      <w:pPr/>
      <w:r>
        <w:rPr>
          <w:lang w:val="sw_KE" w:bidi="sw_KE"/>
        </w:rPr>
      </w:r>
      <w:r>
        <w:rPr>
          <w:lang w:val="sw_KE" w:bidi="sw_KE"/>
        </w:rPr>
        <w:t xml:space="preserve">Sitisha hapa na mjadili kama kikundi ni neno au kifungu gani mtatumia kwa neno." Tazama </w:t>
      </w:r>
      <w:r>
        <w:rPr>
          <w:lang w:val="sw_KE" w:bidi="sw_KE"/>
        </w:rPr>
        <w:t>maelezo</w:t>
      </w:r>
      <w:r>
        <w:rPr>
          <w:lang w:val="sw_KE" w:bidi="sw_KE"/>
        </w:rPr>
        <w:t xml:space="preserve"> zaidi kuhusu neno katika Faharasa Kuu. Sitisha rekodi hii ya sauti hapa.</w:t>
      </w:r>
    </w:p>
    <w:p>
      <w:pPr/>
      <w:r>
        <w:rPr>
          <w:lang w:val="sw_KE" w:bidi="sw_KE"/>
        </w:rPr>
      </w:r>
      <w:r>
        <w:rPr>
          <w:lang w:val="sw_KE" w:bidi="sw_KE"/>
        </w:rPr>
        <w:t xml:space="preserve">Yesu anafundisha ndani ya nyumba, marafiki wanne wanambeba </w:t>
      </w:r>
      <w:r>
        <w:rPr>
          <w:b/>
          <w:lang w:val="sw_KE" w:bidi="sw_KE"/>
        </w:rPr>
        <w:t>mtu aliyepooza kwenye mkeka</w:t>
      </w:r>
      <w:r>
        <w:rPr>
          <w:lang w:val="sw_KE" w:bidi="sw_KE"/>
        </w:rPr>
        <w:t xml:space="preserve"> hadi kwenye nyumba ili Yesu aweze kumponya. Mtu alikuwa amelala kwenye mkeka kwa sababu alikuwa na ugonjwa uliomfanya asiweze kusonga. Maandiko kwa kawaida yanatuambia kwamba mtu amekuwa na hali kutoka kuzaliwa. Kwa kuwa haikutajwa hapa, mtu huyu huenda alipata ugonjwa huu baada ya kuzaliwa. Hata hivyo, huenda alikuwa na ugonjwa huo kwa muda fulani. Mkeka huo huenda ulikuwa ni machela ambayo watu wangeweza kukunja na kubeba.</w:t>
      </w:r>
    </w:p>
    <w:p>
      <w:pPr/>
      <w:r>
        <w:rPr>
          <w:lang w:val="sw_KE" w:bidi="sw_KE"/>
        </w:rPr>
      </w:r>
      <w:r>
        <w:rPr>
          <w:lang w:val="sw_KE" w:bidi="sw_KE"/>
        </w:rPr>
        <w:t xml:space="preserve">Wanaume hao wanarararua shimo katika paa na kumshusha rafiki yao mbele ya Yesu. Yesu anaona </w:t>
      </w:r>
      <w:r>
        <w:rPr>
          <w:b/>
          <w:lang w:val="sw_KE" w:bidi="sw_KE"/>
        </w:rPr>
        <w:t>imani</w:t>
      </w:r>
      <w:r>
        <w:rPr>
          <w:lang w:val="sw_KE" w:bidi="sw_KE"/>
        </w:rPr>
        <w:t xml:space="preserve"> yao, au ujasiri wao katika uwezo wa Yesu kumponya mtu huyo. "Yao" huenda inajumuisha mtu mgonjwa pamoja na marafiki zake. Imani inaelezea mwitikio wa watu kwa ahadi ya Mungu. Watu wenye imani wanakubaliana na mtu ambaye wana imani ndani yake. Hata hivyo, wanafanya zaidi ya kukubali tu. Wanaamini au wana imani kwa mtu huyo. Katika vifungu vingine, huenda ukahitaji kutaja ni nani anayepaswa kumwamini au kumwamini, kama, "Yesu aliona kwamba"</w:t>
      </w:r>
    </w:p>
    <w:p>
      <w:pPr/>
      <w:r>
        <w:rPr>
          <w:lang w:val="sw_KE" w:bidi="sw_KE"/>
        </w:rPr>
      </w:r>
      <w:r>
        <w:rPr>
          <w:lang w:val="sw_KE" w:bidi="sw_KE"/>
        </w:rPr>
        <w:t>Sitisha hapa na ufanye shughuli hii pamoja: Kabla ya wakati wa kikundi chako kuanza, mwombe msaidizi akusaidie na hili. Weka kiti katikati ya chumba na umuulize mtu aliyejitolea "Je, unaamini kwamba kiti hiki kiko? Je, unaamini kwamba hiki ni kiti? Je, unaamini kwamba kiti hiki ni imara na kinaweza kukusitiri?" Mtu anayejitolea anapaswa kusema "ndiyo" kwa maswali haya yote. Kisha uliza, "Najua umechoka, kuna hiki kiti keti." Mtu huyo anapaswa kukataa kuketi kwenye kiti. Uliza tena, "Kwa nini hutaketi katika kiti? Unaweza kuona. Ulikubali kwamba kiti hiki kina uwezo wa kustahimili uzito wako." Mtu huyo anapaswa kukataa kuketi kwenye kiti. Elezea kikundi kwamba huu ni mfano wa maana ya imani. Ikiwa amekataa kukaa kwenye kiti, hana imani na kiti.</w:t>
      </w:r>
    </w:p>
    <w:p>
      <w:pPr/>
      <w:r>
        <w:rPr>
          <w:lang w:val="sw_KE" w:bidi="sw_KE"/>
        </w:rPr>
      </w:r>
      <w:r>
        <w:rPr>
          <w:lang w:val="sw_KE" w:bidi="sw_KE"/>
        </w:rPr>
        <w:t xml:space="preserve">Sitisha hapa na mjadili kama kikundi ni neno au kifungu gani mtatumia kwa neno </w:t>
      </w:r>
      <w:r>
        <w:rPr>
          <w:b/>
          <w:lang w:val="sw_KE" w:bidi="sw_KE"/>
        </w:rPr>
        <w:t>imani</w:t>
      </w:r>
      <w:r>
        <w:rPr>
          <w:lang w:val="sw_KE" w:bidi="sw_KE"/>
        </w:rPr>
        <w:t xml:space="preserve">. Tazama maelezo zaidi kuhusu </w:t>
      </w:r>
      <w:r>
        <w:rPr>
          <w:lang w:val="sw_KE" w:bidi="sw_KE"/>
        </w:rPr>
        <w:t>imani</w:t>
      </w:r>
      <w:r>
        <w:rPr>
          <w:lang w:val="sw_KE" w:bidi="sw_KE"/>
        </w:rPr>
        <w:t xml:space="preserve"> katika Faharasa Kuu. Sitisha rekodi hii ya sauti hapa.</w:t>
      </w:r>
    </w:p>
    <w:p>
      <w:pPr/>
      <w:r>
        <w:rPr>
          <w:lang w:val="sw_KE" w:bidi="sw_KE"/>
        </w:rPr>
      </w:r>
      <w:r>
        <w:rPr>
          <w:lang w:val="sw_KE" w:bidi="sw_KE"/>
        </w:rPr>
        <w:t xml:space="preserve">Yesu anamtazama mtu huyo aliyepooza na kumwita </w:t>
      </w:r>
      <w:r>
        <w:rPr>
          <w:b/>
          <w:lang w:val="sw_KE" w:bidi="sw_KE"/>
        </w:rPr>
        <w:t>mtoto wangu</w:t>
      </w:r>
      <w:r>
        <w:rPr>
          <w:lang w:val="sw_KE" w:bidi="sw_KE"/>
        </w:rPr>
        <w:t xml:space="preserve"> au </w:t>
      </w:r>
      <w:r>
        <w:rPr>
          <w:b/>
          <w:lang w:val="sw_KE" w:bidi="sw_KE"/>
        </w:rPr>
        <w:t>mwana wangu</w:t>
      </w:r>
      <w:r>
        <w:rPr>
          <w:lang w:val="sw_KE" w:bidi="sw_KE"/>
        </w:rPr>
        <w:t>. Neno hili halielezi umri wa mtu huyo kama kijana, lakini linaonyesha upendo. Mtu huyo si mwana halisi wa Yesu, kwa hivyo hupaswi kutumia neno linalomaanisha mwana wa halisi tu. Kwa sababu ni neno la upendo, huenda ukahitaji kutumia neno la jumla la upendo kama "rafiki yangu."</w:t>
      </w:r>
    </w:p>
    <w:p>
      <w:pPr/>
      <w:r>
        <w:rPr>
          <w:lang w:val="sw_KE" w:bidi="sw_KE"/>
        </w:rPr>
      </w:r>
      <w:r>
        <w:rPr>
          <w:lang w:val="sw_KE" w:bidi="sw_KE"/>
        </w:rPr>
        <w:t xml:space="preserve">Yesu anamwambia mtu huyo, "dhambi </w:t>
      </w:r>
      <w:r>
        <w:rPr>
          <w:b/>
          <w:lang w:val="sw_KE" w:bidi="sw_KE"/>
        </w:rPr>
        <w:t>zako zimesamehewa</w:t>
      </w:r>
      <w:r>
        <w:rPr>
          <w:lang w:val="sw_KE" w:bidi="sw_KE"/>
        </w:rPr>
        <w:t>." Kwa kawaida Yesu hasemi "Ninasamehe dhambi zako." Ikiwa lugha yako haitumii nafsi ya tatu katika kutunga sentensi, huenda ukahitaji kusema nani alisamehe dhambi---kitu kama "Mungu asamehe dhambi zako." Dhambi hurejelea kitendo cha kutomtii Mungu. Hakikisha kuwa neno unalotumia hapa halimaanishi kuwa mtu ameshindwa kutekeleza kitendo cha kidini kama sala ya ibada au kufuata sheria fulani za kidini. Ikiwa Mungu anamsamehe mtu, uhusiano wao umerejeshwa na hatia yao inaondolewa.</w:t>
      </w:r>
    </w:p>
    <w:p>
      <w:pPr/>
      <w:r>
        <w:rPr>
          <w:lang w:val="sw_KE" w:bidi="sw_KE"/>
        </w:rPr>
      </w:r>
      <w:r>
        <w:rPr>
          <w:lang w:val="sw_KE" w:bidi="sw_KE"/>
        </w:rPr>
        <w:t xml:space="preserve">Sitisha hapa na mjadili kama kikundi ni neno au kifungu gani mtatumia kwa neno </w:t>
      </w:r>
      <w:r>
        <w:rPr>
          <w:lang w:val="sw_KE" w:bidi="sw_KE"/>
        </w:rPr>
        <w:t>dhambi</w:t>
      </w:r>
      <w:r>
        <w:rPr>
          <w:lang w:val="sw_KE" w:bidi="sw_KE"/>
        </w:rPr>
        <w:t xml:space="preserve"> na </w:t>
      </w:r>
      <w:r>
        <w:rPr>
          <w:lang w:val="sw_KE" w:bidi="sw_KE"/>
        </w:rPr>
        <w:t>msamaha</w:t>
      </w:r>
      <w:r>
        <w:rPr>
          <w:lang w:val="sw_KE" w:bidi="sw_KE"/>
        </w:rPr>
        <w:t>. Tafsiri dhambi na msamaha kama vile ulivyotafsiri awali. Tazama maelezo zaidi kuhusu maneno haya katika Faharasa Kuu. Sitisha rekodi hii ya sauti hapa.</w:t>
      </w:r>
    </w:p>
    <w:p>
      <w:pPr/>
      <w:r>
        <w:rPr>
          <w:lang w:val="sw_KE" w:bidi="sw_KE"/>
        </w:rPr>
      </w:r>
      <w:r>
        <w:rPr>
          <w:b/>
          <w:lang w:val="sw_KE" w:bidi="sw_KE"/>
        </w:rPr>
        <w:t>Walimu wa sheria ya kidini</w:t>
      </w:r>
      <w:r>
        <w:rPr>
          <w:lang w:val="sw_KE" w:bidi="sw_KE"/>
        </w:rPr>
        <w:t xml:space="preserve"> pia walikuwa wakimsikiliza Yesu akifundisha. Walimu wa sheria ya kidini wakati mwingine wanatafsiriwa kuwa waandishi au watu ambao waliandika sheria. Walikuwa wasomi na wataalam kuhusu tafsiri ya sheria kutoka kwa maandiko matakatifu. Tafsiri hizi hazikuandikwa, lakini zilikaririwa na kufundishwa kwa mdomo na walimu hao.</w:t>
      </w:r>
    </w:p>
    <w:p>
      <w:pPr/>
      <w:r>
        <w:rPr>
          <w:lang w:val="sw_KE" w:bidi="sw_KE"/>
        </w:rPr>
      </w:r>
      <w:r>
        <w:rPr>
          <w:lang w:val="sw_KE" w:bidi="sw_KE"/>
        </w:rPr>
        <w:t xml:space="preserve">Simamia hapa na mjadili kama kikundi ni neno au kifungu kipi utakalotumia kwa </w:t>
      </w:r>
      <w:r>
        <w:rPr>
          <w:b/>
          <w:lang w:val="sw_KE" w:bidi="sw_KE"/>
        </w:rPr>
        <w:t>walimu wa sheria</w:t>
      </w:r>
      <w:r>
        <w:rPr>
          <w:lang w:val="sw_KE" w:bidi="sw_KE"/>
        </w:rPr>
        <w:t xml:space="preserve">. Tazama maelezo zaidi kuhusu </w:t>
      </w:r>
      <w:r>
        <w:rPr>
          <w:lang w:val="sw_KE" w:bidi="sw_KE"/>
        </w:rPr>
        <w:t>walimu wa sheria</w:t>
      </w:r>
      <w:r>
        <w:rPr>
          <w:lang w:val="sw_KE" w:bidi="sw_KE"/>
        </w:rPr>
        <w:t xml:space="preserve"> katika faharasa kuu. Sitisha rekodi hii ya sauti hapa.</w:t>
      </w:r>
    </w:p>
    <w:p>
      <w:pPr/>
      <w:r>
        <w:rPr>
          <w:lang w:val="sw_KE" w:bidi="sw_KE"/>
        </w:rPr>
      </w:r>
      <w:r>
        <w:rPr>
          <w:lang w:val="sw_KE" w:bidi="sw_KE"/>
        </w:rPr>
        <w:t xml:space="preserve">Viongozi wa kidini wanafikiria ni </w:t>
      </w:r>
      <w:r>
        <w:rPr>
          <w:b/>
          <w:lang w:val="sw_KE" w:bidi="sw_KE"/>
        </w:rPr>
        <w:t>kufuru</w:t>
      </w:r>
      <w:r>
        <w:rPr>
          <w:lang w:val="sw_KE" w:bidi="sw_KE"/>
        </w:rPr>
        <w:t xml:space="preserve"> kwa Yesu kusema dhambi za mtu huyo zimesamehewa. Kufuru inamaanisha kumkosea au kumtukana Mungu kupitia hotuba yako. Kulingana na sheria ya Mungu, hii ilikuwa ya kuadhibiwa na kifo.</w:t>
      </w:r>
    </w:p>
    <w:p>
      <w:pPr/>
      <w:r>
        <w:rPr>
          <w:lang w:val="sw_KE" w:bidi="sw_KE"/>
        </w:rPr>
      </w:r>
      <w:r>
        <w:rPr>
          <w:lang w:val="sw_KE" w:bidi="sw_KE"/>
        </w:rPr>
        <w:t xml:space="preserve">Sitisha hapa na mjadili kama kikundi ni neno au kifungu gani utatumia kwa </w:t>
      </w:r>
      <w:r>
        <w:rPr>
          <w:b/>
          <w:lang w:val="sw_KE" w:bidi="sw_KE"/>
        </w:rPr>
        <w:t>kufuru</w:t>
      </w:r>
      <w:r>
        <w:rPr>
          <w:lang w:val="sw_KE" w:bidi="sw_KE"/>
        </w:rPr>
        <w:t xml:space="preserve">. Tazama neno </w:t>
      </w:r>
      <w:r>
        <w:rPr>
          <w:lang w:val="sw_KE" w:bidi="sw_KE"/>
        </w:rPr>
        <w:t>kufuru</w:t>
      </w:r>
      <w:r>
        <w:rPr>
          <w:lang w:val="sw_KE" w:bidi="sw_KE"/>
        </w:rPr>
        <w:t xml:space="preserve"> katika faharasa kuu kwa maelezo zaidi. Sitisha rekodi hii ya sauti hapa.</w:t>
      </w:r>
    </w:p>
    <w:p>
      <w:pPr/>
      <w:r>
        <w:rPr>
          <w:lang w:val="sw_KE" w:bidi="sw_KE"/>
        </w:rPr>
      </w:r>
      <w:r>
        <w:rPr>
          <w:lang w:val="sw_KE" w:bidi="sw_KE"/>
        </w:rPr>
        <w:t>Yesu alijua kile walikuwa wakifikiria katika roho yake, katika akili yake. Usifanye ionekane kama Yesu anatumia nguvu za uchawi.</w:t>
      </w:r>
    </w:p>
    <w:p>
      <w:pPr/>
      <w:r>
        <w:rPr>
          <w:lang w:val="sw_KE" w:bidi="sw_KE"/>
        </w:rPr>
      </w:r>
      <w:r>
        <w:rPr>
          <w:lang w:val="sw_KE" w:bidi="sw_KE"/>
        </w:rPr>
        <w:t xml:space="preserve">Yesu anasema atamthibitisha </w:t>
      </w:r>
      <w:r>
        <w:rPr>
          <w:b/>
          <w:lang w:val="sw_KE" w:bidi="sw_KE"/>
        </w:rPr>
        <w:t>Mwana wa Adamu</w:t>
      </w:r>
      <w:r>
        <w:rPr>
          <w:lang w:val="sw_KE" w:bidi="sw_KE"/>
        </w:rPr>
        <w:t xml:space="preserve"> ana </w:t>
      </w:r>
      <w:r>
        <w:rPr>
          <w:b/>
          <w:lang w:val="sw_KE" w:bidi="sw_KE"/>
        </w:rPr>
        <w:t>mamlaka</w:t>
      </w:r>
      <w:r>
        <w:rPr>
          <w:lang w:val="sw_KE" w:bidi="sw_KE"/>
        </w:rPr>
        <w:t xml:space="preserve"> ya kusamehe dhambi. Katika Agano la Kale maneno haya "mwana wa mwanadamu" yalimaanisha mwanadamu. Yesu anatumia maneno haya kama njia anayopenda zaidi ya kujizungumzia. "Mwana wa Adamu" ni mtu ambaye, katika maandiko ya nabii Danieli, Mungu anampa mamlaka na nguvu zote. Huenda Yesu anapenda maneno haya kwa sababu yanaweza kurejelea mwanadamu wa kawaida au kiumbe asiye wa kawaida kama yanavyofanya katika Danieli 7. Maneno Mwana wa Adamu yanawalazimisha watu kuamua kama Yesu ni mtu au Mungu. Mwana wa Adamu ni cheo ambacho Wayahudi wakati mwingine waliunganisha na Masihi, au Mwokozi Aliyeahidiwa ambaye Mungu angemtuma ili kuwasaidia.</w:t>
      </w:r>
    </w:p>
    <w:p>
      <w:pPr/>
      <w:r>
        <w:rPr>
          <w:lang w:val="sw_KE" w:bidi="sw_KE"/>
        </w:rPr>
      </w:r>
      <w:r>
        <w:rPr>
          <w:lang w:val="sw_KE" w:bidi="sw_KE"/>
        </w:rPr>
        <w:t>Lakini pia iliepuka matatizo ya kisiasa ya cheo Masihi au Kristo-mtu ambaye watu walifikiri angekuwa mfalme ambaye angewaokoa wote kutoka kwa wanaowaonea.</w:t>
      </w:r>
    </w:p>
    <w:p>
      <w:pPr/>
      <w:r>
        <w:rPr>
          <w:lang w:val="sw_KE" w:bidi="sw_KE"/>
        </w:rPr>
      </w:r>
      <w:r>
        <w:rPr>
          <w:lang w:val="sw_KE" w:bidi="sw_KE"/>
        </w:rPr>
        <w:t xml:space="preserve">Sitisha hapa na ujadili kama kikundi ni neno au kifungu utakalotumia kwa </w:t>
      </w:r>
      <w:r>
        <w:rPr>
          <w:b/>
          <w:lang w:val="sw_KE" w:bidi="sw_KE"/>
        </w:rPr>
        <w:t>mwana wa Daudi</w:t>
      </w:r>
      <w:r>
        <w:rPr>
          <w:lang w:val="sw_KE" w:bidi="sw_KE"/>
        </w:rPr>
        <w:t xml:space="preserve">. Tazama maelezo zaidi kuhusu </w:t>
      </w:r>
      <w:r>
        <w:rPr>
          <w:lang w:val="sw_KE" w:bidi="sw_KE"/>
        </w:rPr>
        <w:t>mwana wa Daudi</w:t>
      </w:r>
      <w:r>
        <w:rPr>
          <w:lang w:val="sw_KE" w:bidi="sw_KE"/>
        </w:rPr>
        <w:t xml:space="preserve"> katika faharasa kuu. Sitisha rekodi hii ya sauti hapa.</w:t>
      </w:r>
    </w:p>
    <w:p>
      <w:pPr/>
      <w:r>
        <w:rPr>
          <w:lang w:val="sw_KE" w:bidi="sw_KE"/>
        </w:rPr>
      </w:r>
      <w:r>
        <w:rPr>
          <w:lang w:val="sw_KE" w:bidi="sw_KE"/>
        </w:rPr>
        <w:t>Mamlaka</w:t>
      </w:r>
      <w:r>
        <w:rPr>
          <w:lang w:val="sw_KE" w:bidi="sw_KE"/>
        </w:rPr>
        <w:t xml:space="preserve"> ni haki aliyopewa mtu kutenda jambo. Ni tofauti na nguvu kwa sababu nguvu ni uwezo wa mtu wa kufanya jambo fulani.</w:t>
      </w:r>
    </w:p>
    <w:p>
      <w:pPr/>
      <w:r>
        <w:rPr>
          <w:lang w:val="sw_KE" w:bidi="sw_KE"/>
        </w:rPr>
      </w:r>
      <w:r>
        <w:rPr>
          <w:lang w:val="sw_KE" w:bidi="sw_KE"/>
        </w:rPr>
        <w:t xml:space="preserve">Baada ya Yesu kumponya mtu huyo, watu </w:t>
      </w:r>
      <w:r>
        <w:rPr>
          <w:b/>
          <w:lang w:val="sw_KE" w:bidi="sw_KE"/>
        </w:rPr>
        <w:t>walimtukuza Mungu</w:t>
      </w:r>
      <w:r>
        <w:rPr>
          <w:lang w:val="sw_KE" w:bidi="sw_KE"/>
        </w:rPr>
        <w:t xml:space="preserve">. Hii inamaanisha walimsifu Mungu, au kusema jinsi yeye ni mwema. Kwa maelezo zaidi, neno </w:t>
      </w:r>
      <w:r>
        <w:rPr>
          <w:lang w:val="sw_KE" w:bidi="sw_KE"/>
        </w:rPr>
        <w:t>kumtukuza</w:t>
      </w:r>
      <w:r>
        <w:rPr>
          <w:lang w:val="sw_KE" w:bidi="sw_KE"/>
        </w:rPr>
        <w:t xml:space="preserve"> liko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2:13–17</w:t>
      </w:r>
      <w:r>
        <w:rPr>
          <w:lang w:val="sw_KE" w:bidi="sw_KE"/>
        </w:rPr>
      </w:r>
    </w:p>
    <w:p>
      <w:pPr>
        <w:pStyle w:val="Heading3"/>
      </w:pPr>
      <w:r>
        <w:rPr>
          <w:lang w:val="sw_KE" w:bidi="sw_KE"/>
        </w:rPr>
        <w:t>Sikiliza na Moyo</w:t>
      </w:r>
    </w:p>
    <w:p>
      <w:pPr/>
      <w:r>
        <w:rPr>
          <w:lang w:val="sw_KE" w:bidi="sw_KE"/>
        </w:rPr>
      </w:r>
      <w:r>
        <w:rPr>
          <w:lang w:val="sw_KE" w:bidi="sw_KE"/>
        </w:rPr>
        <w:t>Katika hatua hii, msikize Marko 2:13–17 na kuweka katika mioyo yenu.</w:t>
      </w:r>
    </w:p>
    <w:p>
      <w:pPr/>
      <w:r>
        <w:rPr>
          <w:lang w:val="sw_KE" w:bidi="sw_KE"/>
        </w:rPr>
      </w:r>
      <w:r>
        <w:rPr>
          <w:lang w:val="sw_KE" w:bidi="sw_KE"/>
        </w:rPr>
        <w:t>Sikiliza toleo la sauti la Marko 2:13–17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2:13–17 katika tafsiri iliyo rahisi zaidi kuelewa.</w:t>
      </w:r>
    </w:p>
    <w:p>
      <w:pPr/>
      <w:r>
        <w:rPr>
          <w:lang w:val="sw_KE" w:bidi="sw_KE"/>
        </w:rPr>
      </w:r>
      <w:r>
        <w:rPr>
          <w:lang w:val="sw_KE" w:bidi="sw_KE"/>
        </w:rPr>
        <w:t>Katika hadithi iliyotangulia Yesu alifanya muujiza, au tendo ni Mungu tu anayeweza kufanya. Sasa, anatoka tena jangwani (au pwani ya Bahari ya Galilaya), lakini watu wanaendelea kumjia. Yesu yuko Kapernaumu anapokula pamoja na Lewi na watoza ushuru wengine. Huu ni mtindo katika Marko-Yesu kwenda jangwani na kurudi mijini ambapo anafanya miujiza.</w:t>
      </w:r>
    </w:p>
    <w:p>
      <w:pPr/>
      <w:r>
        <w:rPr>
          <w:lang w:val="sw_KE" w:bidi="sw_KE"/>
        </w:rPr>
      </w:r>
      <w:r>
        <w:rPr>
          <w:lang w:val="sw_KE" w:bidi="sw_KE"/>
        </w:rPr>
        <w:t>Yesu anatoka kwenda kwenye Bahari ya Galilaya baada ya kumponya mtu aliyepooza huko Kapernaumu. Kapernaumu iko kando ya Bahari ya Galilaya, ziwa kubwa, kwa hivyo Yesu anaamua kuondoka katika nyumba hiyo na kwenda ufuoni. Lakini umati mkubwa wa watu unamfuata huko na Yesu anaendelea kuwafundisha na kuzungumza nao kuhusu Ufalme wa Mungu.</w:t>
      </w:r>
    </w:p>
    <w:p>
      <w:pPr/>
      <w:r>
        <w:rPr>
          <w:lang w:val="sw_KE" w:bidi="sw_KE"/>
        </w:rPr>
      </w:r>
      <w:r>
        <w:rPr>
          <w:lang w:val="sw_KE" w:bidi="sw_KE"/>
        </w:rPr>
        <w:t>Komea hapa na muangalie ramani ya Kapernaumu kuhusiana na Bahari ya Galilaya kama kikundi. Sitisha rekodi hii ya sauti hapa.</w:t>
      </w:r>
    </w:p>
    <w:p>
      <w:pPr/>
      <w:r>
        <w:rPr>
          <w:lang w:val="sw_KE" w:bidi="sw_KE"/>
        </w:rPr>
      </w:r>
      <w:r>
        <w:rPr>
          <w:lang w:val="sw_KE" w:bidi="sw_KE"/>
        </w:rPr>
        <w:t>Warumi walikuwa wamewashinda Wayahudi na kuwalazimisha kulipa ushuru au pesa, kwa serikali ya Kirumi. Warumi waliwaajiri Wayahudi kuwafanyia kazi kama maafisa wa ushuru. Watoza ushuru hawakupendwa na watu kwa sababu walitoza zaidi kuliko ilivyostahili na hawakuwa waaminifu. Kutokana na hili, walionekana kuwa wasiofaa katika jamii-hawangeweza kuwa hakimu au shahidi mahakamani, hawangeweza kuabudu na wengine katika masinagogi au sehemu za kuabudu, na wengine, na walionekana kuwa aibu kwa familia zao. Watu walipowazungumzia watoza ushuru, walichukuliwa kuwa sawa na wauaji na wezi.</w:t>
      </w:r>
    </w:p>
    <w:p>
      <w:pPr/>
      <w:r>
        <w:rPr>
          <w:lang w:val="sw_KE" w:bidi="sw_KE"/>
        </w:rPr>
      </w:r>
      <w:r>
        <w:rPr>
          <w:lang w:val="sw_KE" w:bidi="sw_KE"/>
        </w:rPr>
        <w:t>Warumi walimchagua Lewi kufanya kazi kama ofisa wa ushuru wa kiyahudi-hilo lilimaanisha kwamba huenda alichukua pesa kutoka kwa wafanyabiashara wa Kiyahudi na wavuvi ambao walikuwa wakiuza bidhaa zao sokoni huko Kapernaumu. Kapanaumu ni mji muhimu kwa sababu ulikuwa kwenye barabara ya wasafiri wanaokuja kutoka maeneo mengine na kuingia katika eneo hili.</w:t>
      </w:r>
    </w:p>
    <w:p>
      <w:pPr/>
      <w:r>
        <w:rPr>
          <w:lang w:val="sw_KE" w:bidi="sw_KE"/>
        </w:rPr>
      </w:r>
      <w:r>
        <w:rPr>
          <w:lang w:val="sw_KE" w:bidi="sw_KE"/>
        </w:rPr>
        <w:t>Komea hapa na mjadili swali hili kama kikundi: Nani wanachukuliwa kuwa wametengwa katika jamii yako? Je, wanaochukuliwa kuwa hawafai katika jamii hufanya mambo gani? Sitisha rekodi hii ya sauti hapa.</w:t>
      </w:r>
    </w:p>
    <w:p>
      <w:pPr/>
      <w:r>
        <w:rPr>
          <w:lang w:val="sw_KE" w:bidi="sw_KE"/>
        </w:rPr>
      </w:r>
      <w:r>
        <w:rPr>
          <w:lang w:val="sw_KE" w:bidi="sw_KE"/>
        </w:rPr>
        <w:t>Yesu anapotembea, pengine kando ya pwani au akielekea Kapernaumu, anamwona Lewi, mwana wa Alfayo, ameketi kwenye kibanda chake akikusanya ushuru. Kibanda huenda kilikuwa meza ndogo chini ya kivuli ambapo Lewi alikusanya ushuru kutoka kwa watu. Kwenye kitabu cha Mathayo, anajulikana kama Mathayo, lakini Luka na Marko wanamwita Lawi. Yesu anamwalika Lewi kuwa mwanafunzi wake. Mwanafunzi ni mtu anayemfuata mwalimu wake popote aendapo. Wanafunzi wanasikiliza mafundisho ya mwalimu wao, wanatazama matendo yake, na kujifunza kutoka kwake. Mara moja, Lewi aliinuka na kumfuata Yesu. Kapernaumu haikuwa kubwa kiasi hicho, na Lewi angejulikana sana. Inawezekana kwamba wavuvi ambao tayari wamemfuata Yesu na Yesu mwenyewe tayari walijuana na Lewi.</w:t>
      </w:r>
    </w:p>
    <w:p>
      <w:pPr/>
      <w:r>
        <w:rPr>
          <w:lang w:val="sw_KE" w:bidi="sw_KE"/>
        </w:rPr>
      </w:r>
      <w:r>
        <w:rPr>
          <w:lang w:val="sw_KE" w:bidi="sw_KE"/>
        </w:rPr>
        <w:t>Lewi alimfuata Yesu mara moja. Baadaye, aliwaalika watoza ushuru wengine na wenye dhambi kwa chakula. Maandiko hayasemi wazi ni nyumba gani walikulia-nyumbani kwa Yesu au kwa Lewi-lakini ni wazi kuwa Yesu anaongoza mlo. Unaweza kosa kutaja ni nyumba gani katika tafsiri yako pia. Ni jambo la kushangaza kwa Yesu kula na watu kama hawa, kwa sababu kufikia sasa yeye ni mwalimu wa sheria ya kidini anayeheshimiwa. Walioshiriki kwenye mlo huo walikuwa watu ambao walimu hawangekula nao. Hata hivyo, wengi wao tayari walikuwa wamekuwa wafuasi wa Yesu. Katika desturi ya Kiyahudi ya wakati huo, kula pamoja kulikuwa ni mojawapo ya ishara muhimu zaidi ya urafiki.</w:t>
      </w:r>
    </w:p>
    <w:p>
      <w:pPr/>
      <w:r>
        <w:rPr>
          <w:lang w:val="sw_KE" w:bidi="sw_KE"/>
        </w:rPr>
      </w:r>
      <w:r>
        <w:rPr>
          <w:lang w:val="sw_KE" w:bidi="sw_KE"/>
        </w:rPr>
        <w:t>Wayahudi waliwadharau watu ambao hawakujiosha kidini na kisherehe kabla ya kula na kuwaita "wenye dhambi." Yesu alikuwa akila na vikundi viwili vya watu-watoza ushuru na wenye dhambi-ambao walikuwa wametengwa kwenye jamii.</w:t>
      </w:r>
    </w:p>
    <w:p>
      <w:pPr/>
      <w:r>
        <w:rPr>
          <w:lang w:val="sw_KE" w:bidi="sw_KE"/>
        </w:rPr>
      </w:r>
      <w:r>
        <w:rPr>
          <w:lang w:val="sw_KE" w:bidi="sw_KE"/>
        </w:rPr>
        <w:t>Komea hapa na mjadili swali hili kama kikundi: Kula pamoja kunachukua jukumu gani katika utamaduni wenu? Je, ni muhimu kula pamoja? Je, kuna sheria kuhusu nani wanaweza kula pamoja? Je, kuna mambo maalum mnayofaa kuzingatia mnapokula pamoja-kama kile chakula mnachokula au jinsi mnavyoketi? Sitisha rekodi hii ya sauti hapa.</w:t>
      </w:r>
    </w:p>
    <w:p>
      <w:pPr/>
      <w:r>
        <w:rPr>
          <w:lang w:val="sw_KE" w:bidi="sw_KE"/>
        </w:rPr>
      </w:r>
      <w:r>
        <w:rPr>
          <w:lang w:val="sw_KE" w:bidi="sw_KE"/>
        </w:rPr>
        <w:t>Kitendo hapa ni kwamba wageni "walilala," au kukaa chini, kando ya meza. Hivyo ndivyo Wayahudi walivyokula pamoja. Jambo muhimu ni kwamba walikuwa mezani ili kula pamoja.</w:t>
      </w:r>
    </w:p>
    <w:p>
      <w:pPr/>
      <w:r>
        <w:rPr>
          <w:lang w:val="sw_KE" w:bidi="sw_KE"/>
        </w:rPr>
      </w:r>
      <w:r>
        <w:rPr>
          <w:lang w:val="sw_KE" w:bidi="sw_KE"/>
        </w:rPr>
        <w:t>Komea hapa na uangalie picha ya mahali pa kukulia pa Kiyahudi likiwa na meza ya chini na watu wameketi kwenye matone yanayoizunguka. Sitisha rekodi hii ya sauti hapa.</w:t>
      </w:r>
    </w:p>
    <w:p>
      <w:pPr/>
      <w:r>
        <w:rPr>
          <w:lang w:val="sw_KE" w:bidi="sw_KE"/>
        </w:rPr>
      </w:r>
      <w:r>
        <w:rPr>
          <w:lang w:val="sw_KE" w:bidi="sw_KE"/>
        </w:rPr>
        <w:t>Waandishi au walimu kutoka kwa kikundi cha viongozi wa kidini wanaoitwa Mafarisayo walipenda kufuata sheria ya maandiko na ya mdomo. Walijulikana kama waliopenda ‘kujitenga’ na wenye dhambi, kwa hivyo matendo ya Yesu yaliwakera sana. Mafarisayo wanamkemea Yesu kwa kuwauliza wanafunzi wake swali ambalo hawatarajii kujibiwa, “Kwa nini anakula pamoja na watoza ushuru na wenye dhambi?" Mafarisayo wanataka watu waone jinsi ilivyo kosa kwa Yesu kula pamoja na watu ambao hawakuwakubali.</w:t>
      </w:r>
    </w:p>
    <w:p>
      <w:pPr/>
      <w:r>
        <w:rPr>
          <w:lang w:val="sw_KE" w:bidi="sw_KE"/>
        </w:rPr>
      </w:r>
      <w:r>
        <w:rPr>
          <w:lang w:val="sw_KE" w:bidi="sw_KE"/>
        </w:rPr>
        <w:t xml:space="preserve">Yesu aliwajibu kwa methali ya jadi, au msemo wa busara unaojulikana na wote. Yesu analinganisha watu wenye afya na watu wanaofikiria ni wenye haki, au kwamba wana uhusiano sahihi na Mungu. Watu hawa wanaofikiria ni wenye haki wanafikiria kwamba hawahitaji msaada. Hata hivyo, wagonjwa, au waliotengwa katika jamii, walielewa kwamba walihitaji daktari, au msaada wa Yesu, ili kufanywa kuwa wenye haki. Wale waliodhani walikuwa wenye haki hawakuelewa kwa nini Yesu alikuja na hawakutaka kubadilika. Yesu alikuwa akisema kwamba alitaka kula na wenye dhambi kwa sababu </w:t>
      </w:r>
      <w:r>
        <w:rPr>
          <w:b/>
          <w:lang w:val="sw_KE" w:bidi="sw_KE"/>
        </w:rPr>
        <w:t>walitaka</w:t>
      </w:r>
      <w:r>
        <w:rPr>
          <w:lang w:val="sw_KE" w:bidi="sw_KE"/>
        </w:rPr>
        <w:t xml:space="preserve"> kubadilika.</w:t>
      </w:r>
    </w:p>
    <w:p>
      <w:pPr/>
      <w:r>
        <w:rPr>
          <w:lang w:val="sw_KE" w:bidi="sw_KE"/>
        </w:rPr>
      </w:r>
      <w:r>
        <w:rPr>
          <w:lang w:val="sw_KE" w:bidi="sw_KE"/>
        </w:rPr>
        <w:t>Vifungu vinavyofuata vinazungumzia Yesu na tabia ya wanafunzi wake ya kula bila kuwa safi kisherehe au kidini. Marko anaweka hadithi hii hapa katika hadithi yake kubwa kuhusu Yesu kwa sababu inatambulisha watu ambao ni na watu ambao si safi kidini.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2:13–17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mawili.</w:t>
      </w:r>
    </w:p>
    <w:p>
      <w:pPr/>
      <w:r>
        <w:rPr>
          <w:lang w:val="sw_KE" w:bidi="sw_KE"/>
        </w:rPr>
      </w:r>
      <w:r>
        <w:rPr>
          <w:b/>
          <w:lang w:val="sw_KE" w:bidi="sw_KE"/>
        </w:rPr>
        <w:t>Katika tukio la kwanza:</w:t>
      </w:r>
      <w:r>
        <w:rPr>
          <w:lang w:val="sw_KE" w:bidi="sw_KE"/>
        </w:rPr>
        <w:t xml:space="preserve"> Yesu amemponya tu mtu aliyepooza katika Kapernaumu. Anatoka nyumbani na anaanza kutembea hadi Bahari ya Galilaya si mbali, lakini watu wengi wanamfuata. Yesu anawafundisha watu anapomwona Lawi akikusanya ushuru. Yesu anamwalika Lawi amfuate na mara moja Lawi anamfuata Yesu.</w:t>
      </w:r>
    </w:p>
    <w:p>
      <w:pPr/>
      <w:r>
        <w:rPr>
          <w:lang w:val="sw_KE" w:bidi="sw_KE"/>
        </w:rPr>
      </w:r>
      <w:r>
        <w:rPr>
          <w:b/>
          <w:lang w:val="sw_KE" w:bidi="sw_KE"/>
        </w:rPr>
        <w:t>Onyesho la pili:</w:t>
      </w:r>
      <w:r>
        <w:rPr>
          <w:lang w:val="sw_KE" w:bidi="sw_KE"/>
        </w:rPr>
        <w:t xml:space="preserve"> Baadaye siku hiyo, Lawi amemwalika Yesu na wanafunzi wake nyumbani kwake kwa ajili ya chakula. Lawi amewaalika watoza ushuru wengine na watu wengine wanaochukuliwa kuwa wenye dhambi. Viongozi wa kidini wanaona hili na wanawauliza wanafunzi wa Yesu, "Kwa nini anakula pamoja na watu kama hawa?" Yesu anasikia hili na anajibu kwa methali.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Watoza ushuru wengine katika nyumba ya Lawi</w:t>
      </w:r>
    </w:p>
    <w:p>
      <w:pPr>
        <w:pStyle w:val="ListBullet"/>
        <w:spacing w:line="240" w:lineRule="auto"/>
        <w:ind w:left="720"/>
      </w:pPr>
      <w:r>
        <w:rPr>
          <w:lang w:val="sw_KE" w:bidi="sw_KE"/>
        </w:rPr>
      </w:r>
      <w:r>
        <w:rPr>
          <w:lang w:val="sw_KE" w:bidi="sw_KE"/>
        </w:rPr>
        <w:t>Watenda dhambi wengine katika nyumba ya Lawi</w:t>
      </w:r>
    </w:p>
    <w:p>
      <w:pPr/>
      <w:r>
        <w:rPr>
          <w:lang w:val="sw_KE" w:bidi="sw_KE"/>
        </w:rPr>
      </w:r>
      <w:r>
        <w:rPr>
          <w:lang w:val="sw_KE" w:bidi="sw_KE"/>
        </w:rPr>
        <w:t>Kama kikundi zingatia maeneo haya katika mpangilio wa kifungu:</w:t>
      </w:r>
    </w:p>
    <w:p>
      <w:pPr/>
      <w:r>
        <w:rPr>
          <w:lang w:val="sw_KE" w:bidi="sw_KE"/>
        </w:rPr>
      </w:r>
      <w:r>
        <w:rPr>
          <w:lang w:val="sw_KE" w:bidi="sw_KE"/>
        </w:rPr>
        <w:t>Hadithi hii inaanza na kifungu "mara nyingine tena" ili kuonyesha kwamba Yesu anafanya kitendo alichofanya awali. Hakikisha umemwonyesha Yesu akitembea kupitia Kapernaumu na kumwita Lawi karibu na pwani ya ziwa kubwa. Kungekuwa na umati wa watu wanaomfuata Yesu akiwafundisha njiani.</w:t>
      </w:r>
    </w:p>
    <w:p>
      <w:pPr/>
      <w:r>
        <w:rPr>
          <w:lang w:val="sw_KE" w:bidi="sw_KE"/>
        </w:rPr>
      </w:r>
      <w:r>
        <w:rPr>
          <w:lang w:val="sw_KE" w:bidi="sw_KE"/>
        </w:rPr>
        <w:t>Hakikisha kumwonyesha Lawi akikusanya pesa kwenye kibanda chake cha ushuru. Watu wa Kiyahudi hawampendi Lawi kwa sababu yeye ni muasi.</w:t>
      </w:r>
    </w:p>
    <w:p>
      <w:pPr/>
      <w:r>
        <w:rPr>
          <w:lang w:val="sw_KE" w:bidi="sw_KE"/>
        </w:rPr>
      </w:r>
      <w:r>
        <w:rPr>
          <w:lang w:val="sw_KE" w:bidi="sw_KE"/>
        </w:rPr>
        <w:t>Ni muhimu kukumbuka kwamba kwa kumwalika Lawi amfuate, Yesu alikuwa akimwomba Lawi awe mwanafunzi wake. Hii ilimaanisha Lawi angehitaji kuacha kazi yake kama mtoza ushuru na kuwa pamoja na Yesu kila siku, akijifunza kutoka kwa mafundisho na matendo yake. Lawi anaamka mara moja na kukiwacha kibanda chake cha ushuru. Hakikisha kwamba unaonyesha kwamba Lawi anamjibu mara moja Yesu.</w:t>
      </w:r>
    </w:p>
    <w:p>
      <w:pPr/>
      <w:r>
        <w:rPr>
          <w:lang w:val="sw_KE" w:bidi="sw_KE"/>
        </w:rPr>
      </w:r>
      <w:r>
        <w:rPr>
          <w:lang w:val="sw_KE" w:bidi="sw_KE"/>
        </w:rPr>
        <w:t>Hakikisha umemwonyesha Yesu akila chakula na wanafunzi wake na watoza ushuru wengine katika nyumba ya Lawi baadaye jioni. Pengine nyumba hiyo ingekuwa nyumba nzuri. Kila mtu angelala, au kupumzika, kando ya meza.</w:t>
      </w:r>
    </w:p>
    <w:p>
      <w:pPr/>
      <w:r>
        <w:rPr>
          <w:lang w:val="sw_KE" w:bidi="sw_KE"/>
        </w:rPr>
      </w:r>
      <w:r>
        <w:rPr>
          <w:lang w:val="sw_KE" w:bidi="sw_KE"/>
        </w:rPr>
        <w:t>Viongozi wa kidini wanapowauliza wanafunzi wa Yesu swali kuhusu kwa nini Yesu anakula na wenye dhambi, hakikisha kuonyesha hili kama kukemea. Waliuliza, "Kwa nini anakula na watoza ushuru na wenye dhambi?" Hawakutaka sana wanafunzi wajibu, lakini walitaka kuwaonyesha watu kwamba matendo ya Yesu yalikuwa makosa.</w:t>
      </w:r>
    </w:p>
    <w:p>
      <w:pPr/>
      <w:r>
        <w:rPr>
          <w:lang w:val="sw_KE" w:bidi="sw_KE"/>
        </w:rPr>
      </w:r>
      <w:r>
        <w:rPr>
          <w:lang w:val="sw_KE" w:bidi="sw_KE"/>
        </w:rPr>
        <w:t>Ni muhimu kukumbuka kwamba Mafarisayo hawakuwa kwenye mlo kwa sababu waliona ni aibu kula na wenye dhambi. Badala yake, waliwauliza wanafunzi wa Yesu baadaye, baada ya tayari walikuwa wamekula katika nyumba ya Lawi.</w:t>
      </w:r>
    </w:p>
    <w:p>
      <w:pPr/>
      <w:r>
        <w:rPr>
          <w:lang w:val="sw_KE" w:bidi="sw_KE"/>
        </w:rPr>
      </w:r>
      <w:r>
        <w:rPr>
          <w:lang w:val="sw_KE" w:bidi="sw_KE"/>
        </w:rPr>
        <w:t xml:space="preserve">Kwa namna fulani Yesu alisikia kile Mafarisayo waliwaambia wanafunzi wake. Yesu alijibu kwa methali ya jadi, au msemo wa hekima. Msemo huu wa hekima una sehemu mbili. Katika sehemu ya kwanza, Yesu anafanya tofauti kwamba watu wenye afya </w:t>
      </w:r>
      <w:r>
        <w:rPr>
          <w:b/>
          <w:lang w:val="sw_KE" w:bidi="sw_KE"/>
        </w:rPr>
        <w:t>hawamhitaji</w:t>
      </w:r>
      <w:r>
        <w:rPr>
          <w:lang w:val="sw_KE" w:bidi="sw_KE"/>
        </w:rPr>
        <w:t xml:space="preserve"> daktari na watu wagonjwa </w:t>
      </w:r>
      <w:r>
        <w:rPr>
          <w:b/>
          <w:lang w:val="sw_KE" w:bidi="sw_KE"/>
        </w:rPr>
        <w:t>wanahitaji</w:t>
      </w:r>
      <w:r>
        <w:rPr>
          <w:lang w:val="sw_KE" w:bidi="sw_KE"/>
        </w:rPr>
        <w:t xml:space="preserve"> daktari. Katika sehemu ya pili, kwa njia sawa, Yesu anasema kwamba hajaja kwa watu wanaofikiria ni </w:t>
      </w:r>
      <w:r>
        <w:rPr>
          <w:b/>
          <w:lang w:val="sw_KE" w:bidi="sw_KE"/>
        </w:rPr>
        <w:t>wenye</w:t>
      </w:r>
      <w:r>
        <w:rPr>
          <w:lang w:val="sw_KE" w:bidi="sw_KE"/>
        </w:rPr>
        <w:t xml:space="preserve"> haki, lakini </w:t>
      </w:r>
      <w:r>
        <w:rPr>
          <w:b/>
          <w:lang w:val="sw_KE" w:bidi="sw_KE"/>
        </w:rPr>
        <w:t>amekuja</w:t>
      </w:r>
      <w:r>
        <w:rPr>
          <w:lang w:val="sw_KE" w:bidi="sw_KE"/>
        </w:rPr>
        <w:t xml:space="preserve"> kwa wenye dhambi. Katika methali hii Yesu pia analinganisha ukweli kwamba watu wenye afya hawamhitaji daktari na ukweli kwamba watu wanaofikiria ni wenye haki hawamhitaji. Hata hivyo, kama vile watu wagonjwa </w:t>
      </w:r>
      <w:r>
        <w:rPr>
          <w:b/>
          <w:lang w:val="sw_KE" w:bidi="sw_KE"/>
        </w:rPr>
        <w:t>wanahitaji</w:t>
      </w:r>
      <w:r>
        <w:rPr>
          <w:lang w:val="sw_KE" w:bidi="sw_KE"/>
        </w:rPr>
        <w:t xml:space="preserve"> daktari, wenye dhambi wanamhitaji Yesu.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2:13–17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mawili.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Lawi (mtoza ushuru katika kibanda cha kukusanya ushuru)</w:t>
      </w:r>
    </w:p>
    <w:p>
      <w:pPr>
        <w:pStyle w:val="ListBullet"/>
        <w:spacing w:line="240" w:lineRule="auto"/>
        <w:ind w:left="720"/>
      </w:pPr>
      <w:r>
        <w:rPr>
          <w:lang w:val="sw_KE" w:bidi="sw_KE"/>
        </w:rPr>
      </w:r>
      <w:r>
        <w:rPr>
          <w:lang w:val="sw_KE" w:bidi="sw_KE"/>
        </w:rPr>
        <w:t>Watoza ushuru wengine</w:t>
      </w:r>
    </w:p>
    <w:p>
      <w:pPr>
        <w:pStyle w:val="ListBullet"/>
        <w:spacing w:line="240" w:lineRule="auto"/>
        <w:ind w:left="720"/>
      </w:pPr>
      <w:r>
        <w:rPr>
          <w:lang w:val="sw_KE" w:bidi="sw_KE"/>
        </w:rPr>
      </w:r>
      <w:r>
        <w:rPr>
          <w:lang w:val="sw_KE" w:bidi="sw_KE"/>
        </w:rPr>
        <w:t>Watu wengine wanachukuliwa kuwa wenye dhambi</w:t>
      </w:r>
    </w:p>
    <w:p>
      <w:pPr>
        <w:pStyle w:val="ListBullet"/>
        <w:spacing w:line="240" w:lineRule="auto"/>
        <w:ind w:left="720"/>
      </w:pPr>
      <w:r>
        <w:rPr>
          <w:lang w:val="sw_KE" w:bidi="sw_KE"/>
        </w:rPr>
      </w:r>
      <w:r>
        <w:rPr>
          <w:lang w:val="sw_KE" w:bidi="sw_KE"/>
        </w:rPr>
        <w:t>Viongozi wa kidini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akitembea huko Kapernaumu. Kikundi kikubwa cha watu kinamfuata. Yesu anamwona Lawi katika kibanda chake cha ushuru na kusema, "Nifuate na uwe mwanafunzi wangu." Mara moja, Lawi anaamka na kumfuata Yesu.</w:t>
      </w:r>
    </w:p>
    <w:p>
      <w:pPr/>
      <w:r>
        <w:rPr>
          <w:lang w:val="sw_KE" w:bidi="sw_KE"/>
        </w:rPr>
      </w:r>
      <w:r>
        <w:rPr>
          <w:lang w:val="sw_KE" w:bidi="sw_KE"/>
        </w:rPr>
        <w:t>Sitisha igizo. Muulize mtu anayeigiza Yesu, "Unafikiria au kuhisi vipi?" Mtu huyo anaweza kujibu mambo kama, "Hamu ya nguvu ya kumfuata Yesu," au "Mwenye tumaini. Ananiona sana," au "Kukubali. Anataka nimfuate ingawa mimi ni mtu aliyekataliwa katika jamii." Endelea na igizo.</w:t>
      </w:r>
    </w:p>
    <w:p>
      <w:pPr/>
      <w:r>
        <w:rPr>
          <w:lang w:val="sw_KE" w:bidi="sw_KE"/>
        </w:rPr>
      </w:r>
      <w:r>
        <w:rPr>
          <w:lang w:val="sw_KE" w:bidi="sw_KE"/>
        </w:rPr>
        <w:t>Wakati mwingine baadaye Yesu na wanafunzi wake wanaenda kwenye nyumba ya Lawi. Sasa mambo yanafanyika katika nyumba ya Lawi. Yesu na wanafunzi wake wanakula na Lawi, watoza ushuru, na watu wengine waliotengwa. Igiza viongozi wa kidini wakiona hili linatokea. Baadaye wanawauliza wanafunzi wa Yesu, "Kwa nini Yesu anakula na wenye dhambi?"</w:t>
      </w:r>
    </w:p>
    <w:p>
      <w:pPr/>
      <w:r>
        <w:rPr>
          <w:lang w:val="sw_KE" w:bidi="sw_KE"/>
        </w:rPr>
      </w:r>
      <w:r>
        <w:rPr>
          <w:lang w:val="sw_KE" w:bidi="sw_KE"/>
        </w:rPr>
        <w:t>Sitisha igizo. Muulize mtu anayeigiza viongozi waa kidini, "Unafikiria au kuhisi vipi?" Mtu huyo anaweza kujibu mambo kama "Viongozi wa kidini wanaoheshimika hawapaswi kushirikiana na watu ambao ni wenye dhambi," au "Tayari tumemwona Yesu akimponya mtu aliyepooza. Sasa hasemi tu kwamba anawasamehe wenye dhambi, lakini pia anakula na wenye dhambi, ambayo ni kufuru," au "Tuko nje tunatazama na wivu kwamba Yesu hayuko pamoja nasi." Endelea na igizo.</w:t>
      </w:r>
    </w:p>
    <w:p>
      <w:pPr/>
      <w:r>
        <w:rPr>
          <w:lang w:val="sw_KE" w:bidi="sw_KE"/>
        </w:rPr>
      </w:r>
      <w:r>
        <w:rPr>
          <w:lang w:val="sw_KE" w:bidi="sw_KE"/>
        </w:rPr>
        <w:t>Igiza Yesu akisikia viongozi wa kidini wakizungumza na wanafunzi wake. Yesu aliwaambia, "Watu wenye afya hawamhitaji daktari. Bali walio wagonjwa. Sikuja kwa ajili ya wanaojichukulia kuwa wenye haki, bali wale wanaojua ni wenye dhambi.”</w:t>
      </w:r>
    </w:p>
    <w:p>
      <w:pPr/>
      <w:r>
        <w:rPr>
          <w:lang w:val="sw_KE" w:bidi="sw_KE"/>
        </w:rPr>
      </w:r>
      <w:r>
        <w:rPr>
          <w:lang w:val="sw_KE" w:bidi="sw_KE"/>
        </w:rPr>
        <w:t>Sitisha igizo. Muulize mtu anayeigiza Yesu, "Unafikiria au kuhisi vipi?" Mtu huyo anaweza kujibu mambo kama, "Wanafikiria wanajua sheria ya Baba yangu, lakini hawajui moyo wake," au "Wana kiburi sana kukubali kwamba wanahitaji msaada pia," au "Wagonjwa. Najua kutakuwa na migogoro zaidi inayofuata."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2:13–17 katika tafsiri iliyo rahisi zaidi kuelewa.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anatembea katika </w:t>
      </w:r>
      <w:r>
        <w:rPr>
          <w:lang w:val="sw_KE" w:bidi="sw_KE"/>
        </w:rPr>
        <w:t>Kapernaumu</w:t>
      </w:r>
      <w:r>
        <w:rPr>
          <w:lang w:val="sw_KE" w:bidi="sw_KE"/>
        </w:rPr>
        <w:t xml:space="preserve">, anamwona Lawi akifanya kazi kama </w:t>
      </w:r>
      <w:r>
        <w:rPr>
          <w:b/>
          <w:lang w:val="sw_KE" w:bidi="sw_KE"/>
        </w:rPr>
        <w:t>mtoza ushuru</w:t>
      </w:r>
      <w:r>
        <w:rPr>
          <w:lang w:val="sw_KE" w:bidi="sw_KE"/>
        </w:rPr>
        <w:t>. Watoza ushuru walikuwa Wayahudi ambao walifanya kazi kwa serikali ya Kirumi kwa sababu watu wa Kirumi walikuwa wamewashinda Wayahudi. Warumi waliwalazimisha Wayahudi kulipa ushuru kwa Roma. Wayahudi walichukia watoza ushuru kwa sababu walifanya kazi kwa Warumi. Watoza ushuru pia walijulikana kwa kukusanya pesa zaidi kuliko ilivyo takikana na kuwa matajiri kwa sababu ya hilo.</w:t>
      </w:r>
    </w:p>
    <w:p>
      <w:pPr/>
      <w:r>
        <w:rPr>
          <w:lang w:val="sw_KE" w:bidi="sw_KE"/>
        </w:rPr>
      </w:r>
      <w:r>
        <w:rPr>
          <w:lang w:val="sw_KE" w:bidi="sw_KE"/>
        </w:rPr>
        <w:t xml:space="preserve">Yesu anamwita Lawi kuwa </w:t>
      </w:r>
      <w:r>
        <w:rPr>
          <w:b/>
          <w:lang w:val="sw_KE" w:bidi="sw_KE"/>
        </w:rPr>
        <w:t>mwanafunzi</w:t>
      </w:r>
      <w:r>
        <w:rPr>
          <w:lang w:val="sw_KE" w:bidi="sw_KE"/>
        </w:rPr>
        <w:t xml:space="preserve"> wake au mfuasi wa karibu zaidi. Wafuasi wa Yesu wa karibu walikuwa pamoja naye kwa muda mrefu katika huduma yake, walisafiri naye kila mahali, walijifunza kutoka kwake, na wakati mwingine aliwatuma kuhubiri Habari Njema ya Ufalme na kuwaponya wagonjwa. Ikiwa lugha yako ina neno linaloeleweka kwa wafuasi waliojitolea wa mwalimu, unaweza kutumia neno hilo hapa.</w:t>
      </w:r>
    </w:p>
    <w:p>
      <w:pPr/>
      <w:r>
        <w:rPr>
          <w:lang w:val="sw_KE" w:bidi="sw_KE"/>
        </w:rPr>
      </w:r>
      <w:r>
        <w:rPr>
          <w:lang w:val="sw_KE" w:bidi="sw_KE"/>
        </w:rPr>
        <w:t xml:space="preserve">Sitisha hapa na mjadili kama kikundi ni neno au kifungu gani mtatumia kwa </w:t>
      </w:r>
      <w:r>
        <w:rPr>
          <w:b/>
          <w:lang w:val="sw_KE" w:bidi="sw_KE"/>
        </w:rPr>
        <w:t>mwanafunzi</w:t>
      </w:r>
      <w:r>
        <w:rPr>
          <w:lang w:val="sw_KE" w:bidi="sw_KE"/>
        </w:rPr>
        <w:t xml:space="preserve">. Tazama </w:t>
      </w:r>
      <w:r>
        <w:rPr>
          <w:lang w:val="sw_KE" w:bidi="sw_KE"/>
        </w:rPr>
        <w:t>maelezo</w:t>
      </w:r>
      <w:r>
        <w:rPr>
          <w:lang w:val="sw_KE" w:bidi="sw_KE"/>
        </w:rPr>
        <w:t xml:space="preserve"> zaidi kuhusu mwanafunzi katika Faharasa Kuu. Sitisha rekodi hii ya sauti hapa.</w:t>
      </w:r>
    </w:p>
    <w:p>
      <w:pPr/>
      <w:r>
        <w:rPr>
          <w:lang w:val="sw_KE" w:bidi="sw_KE"/>
        </w:rPr>
      </w:r>
      <w:r>
        <w:rPr>
          <w:lang w:val="sw_KE" w:bidi="sw_KE"/>
        </w:rPr>
        <w:t xml:space="preserve">Baadaye, Yesu anaenda kwenye nyumba ya Lawi na kula na watoza ushuru wengine na wenye </w:t>
      </w:r>
      <w:r>
        <w:rPr>
          <w:b/>
          <w:lang w:val="sw_KE" w:bidi="sw_KE"/>
        </w:rPr>
        <w:t>dhambi</w:t>
      </w:r>
      <w:r>
        <w:rPr>
          <w:lang w:val="sw_KE" w:bidi="sw_KE"/>
        </w:rPr>
        <w:t xml:space="preserve">. Neno hili wenye dhambi linatumika kwa njia isiyo ya kawaida hapa. Hapa, linamaanisha watu ambao mara kwa mara walivunja sheria za kidini kuhusu kujitakasa kabla ya kula. Kwa maelezo zaidi kuhusu </w:t>
      </w:r>
      <w:r>
        <w:rPr>
          <w:lang w:val="sw_KE" w:bidi="sw_KE"/>
        </w:rPr>
        <w:t>dhambi</w:t>
      </w:r>
      <w:r>
        <w:rPr>
          <w:lang w:val="sw_KE" w:bidi="sw_KE"/>
        </w:rPr>
        <w:t>, rejelea Faharasa Kuu.</w:t>
      </w:r>
    </w:p>
    <w:p>
      <w:pPr/>
      <w:r>
        <w:rPr>
          <w:lang w:val="sw_KE" w:bidi="sw_KE"/>
        </w:rPr>
      </w:r>
      <w:r>
        <w:rPr>
          <w:lang w:val="sw_KE" w:bidi="sw_KE"/>
        </w:rPr>
        <w:t xml:space="preserve">Walimu wa </w:t>
      </w:r>
      <w:r>
        <w:rPr>
          <w:b/>
          <w:lang w:val="sw_KE" w:bidi="sw_KE"/>
        </w:rPr>
        <w:t>sheria</w:t>
      </w:r>
      <w:r>
        <w:rPr>
          <w:lang w:val="sw_KE" w:bidi="sw_KE"/>
        </w:rPr>
        <w:t xml:space="preserve">, au </w:t>
      </w:r>
      <w:r>
        <w:rPr>
          <w:b/>
          <w:lang w:val="sw_KE" w:bidi="sw_KE"/>
        </w:rPr>
        <w:t>waandishi</w:t>
      </w:r>
      <w:r>
        <w:rPr>
          <w:lang w:val="sw_KE" w:bidi="sw_KE"/>
        </w:rPr>
        <w:t xml:space="preserve">, ambao walikuwa </w:t>
      </w:r>
      <w:r>
        <w:rPr>
          <w:b/>
          <w:lang w:val="sw_KE" w:bidi="sw_KE"/>
        </w:rPr>
        <w:t>Mafarisayo</w:t>
      </w:r>
      <w:r>
        <w:rPr>
          <w:lang w:val="sw_KE" w:bidi="sw_KE"/>
        </w:rPr>
        <w:t xml:space="preserve">, waliwauliza wanafunzi wa Yesu swali. Si wazi ikiwa Mafarisayo katika hadithi hii walikuwa wakimfuata Yesu au la, lakini wanawaambia wanafunzi wa Yesu kwamba wanafikiria ni makosa kwa Yesu kula na wenye dhambi. Jina "Farisayo" linamaanisha "kutenganishwa." Hawa Mafarisayo walichukuliwa kama wenye ushawishi mkubwa na waadilifu. Walikuwa mifano mizuri kwa watu kwa sababu walikuwa wamejitoa kwa sheria ya Mungu. Walitambua mila na sheria za kidini zilizoandikwa pamoja na zile za mdomo. Baadhi ya Mafarisayo pia walikuwa </w:t>
      </w:r>
      <w:r>
        <w:rPr>
          <w:b/>
          <w:lang w:val="sw_KE" w:bidi="sw_KE"/>
        </w:rPr>
        <w:t>walimu wa sheria ya Mungu</w:t>
      </w:r>
      <w:r>
        <w:rPr>
          <w:lang w:val="sw_KE" w:bidi="sw_KE"/>
        </w:rPr>
        <w:t>, na wao ndio wanaozungumziwa katika simulizi hii. Neno Mafarisayo ni jina la kiongozi kama huyu wa kidini.</w:t>
      </w:r>
    </w:p>
    <w:p>
      <w:pPr/>
      <w:r>
        <w:rPr>
          <w:lang w:val="sw_KE" w:bidi="sw_KE"/>
        </w:rPr>
      </w:r>
      <w:r>
        <w:rPr>
          <w:lang w:val="sw_KE" w:bidi="sw_KE"/>
        </w:rPr>
        <w:t xml:space="preserve">Sitisha hapa na mjadili kama kikundi jinsi utakavyotafsiri walimu wa sheria </w:t>
      </w:r>
      <w:r>
        <w:rPr>
          <w:b/>
          <w:lang w:val="sw_KE" w:bidi="sw_KE"/>
        </w:rPr>
        <w:t>ambao walikuwa Mafarisayo</w:t>
      </w:r>
      <w:r>
        <w:rPr>
          <w:lang w:val="sw_KE" w:bidi="sw_KE"/>
        </w:rPr>
        <w:t xml:space="preserve">. Kwa maelezo zaidi kuhusu </w:t>
      </w:r>
      <w:r>
        <w:rPr>
          <w:lang w:val="sw_KE" w:bidi="sw_KE"/>
        </w:rPr>
        <w:t>makuhani</w:t>
      </w:r>
      <w:r>
        <w:rPr>
          <w:lang w:val="sw_KE" w:bidi="sw_KE"/>
        </w:rPr>
        <w:t xml:space="preserve"> na </w:t>
      </w:r>
      <w:r>
        <w:rPr>
          <w:lang w:val="sw_KE" w:bidi="sw_KE"/>
        </w:rPr>
        <w:t>walimu wa sheria</w:t>
      </w:r>
      <w:r>
        <w:rPr>
          <w:lang w:val="sw_KE" w:bidi="sw_KE"/>
        </w:rPr>
        <w:t>, rejelea Faharasa Kuu. Sitisha rekodi hii ya sauti hapa.</w:t>
      </w:r>
    </w:p>
    <w:p>
      <w:pPr/>
      <w:r>
        <w:rPr>
          <w:lang w:val="sw_KE" w:bidi="sw_KE"/>
        </w:rPr>
      </w:r>
      <w:r>
        <w:rPr>
          <w:lang w:val="sw_KE" w:bidi="sw_KE"/>
        </w:rPr>
        <w:t xml:space="preserve">Yesu anatumia msemo wa hekima kulinganisha watu wenye afya na watu wanaofikiria ni wenye </w:t>
      </w:r>
      <w:r>
        <w:rPr>
          <w:lang w:val="sw_KE" w:bidi="sw_KE"/>
        </w:rPr>
        <w:t>haki</w:t>
      </w:r>
      <w:r>
        <w:rPr>
          <w:lang w:val="sw_KE" w:bidi="sw_KE"/>
        </w:rPr>
        <w:t>. Katika Agano la Kale, kuwa mwenye haki kunadhihirisha uhusiano kati ya Mungu na mwanadamu, au kati ya watu. Kuwa mwenye haki kunarejelea utakatifu, utiifu, na kutokuwa na hatia. Unapaswa kutafsiri kuwa mwenye haki kwa njia moja kote katika tafsiri yako. Kwa mfano, kuwa mwenye haki inaweza kumaanisha uhusiano unaofaa na Mungu." Unaweza pia kuelezea katika maneno ya kisheria kama "bila lawama/bila hatia." Ufafanuzi mwingine ni:</w:t>
      </w:r>
    </w:p>
    <w:p>
      <w:pPr>
        <w:pStyle w:val="ListBullet"/>
        <w:spacing w:line="240" w:lineRule="auto"/>
        <w:ind w:left="720"/>
      </w:pPr>
      <w:r>
        <w:rPr>
          <w:lang w:val="sw_KE" w:bidi="sw_KE"/>
        </w:rPr>
      </w:r>
      <w:r>
        <w:rPr>
          <w:lang w:val="sw_KE" w:bidi="sw_KE"/>
        </w:rPr>
        <w:t>kuwa mwenye haki machoni pa Mungu</w:t>
      </w:r>
    </w:p>
    <w:p>
      <w:pPr>
        <w:pStyle w:val="ListBullet"/>
        <w:spacing w:line="240" w:lineRule="auto"/>
        <w:ind w:left="720"/>
      </w:pPr>
      <w:r>
        <w:rPr>
          <w:lang w:val="sw_KE" w:bidi="sw_KE"/>
        </w:rPr>
      </w:r>
      <w:r>
        <w:rPr>
          <w:lang w:val="sw_KE" w:bidi="sw_KE"/>
        </w:rPr>
        <w:t>kuwa mwenye haki mbele ya Mungu</w:t>
      </w:r>
    </w:p>
    <w:p>
      <w:pPr>
        <w:pStyle w:val="ListBullet"/>
        <w:spacing w:line="240" w:lineRule="auto"/>
        <w:ind w:left="720"/>
      </w:pPr>
      <w:r>
        <w:rPr>
          <w:lang w:val="sw_KE" w:bidi="sw_KE"/>
        </w:rPr>
      </w:r>
      <w:r>
        <w:rPr>
          <w:lang w:val="sw_KE" w:bidi="sw_KE"/>
        </w:rPr>
        <w:t>kukubaliwa na Mungu</w:t>
      </w:r>
    </w:p>
    <w:p>
      <w:pPr/>
      <w:r>
        <w:rPr>
          <w:lang w:val="sw_KE" w:bidi="sw_KE"/>
        </w:rPr>
      </w:r>
      <w:r>
        <w:rPr>
          <w:lang w:val="sw_KE" w:bidi="sw_KE"/>
        </w:rPr>
        <w:t>Wasikilizaji wako pia wanaweza kuwa na lugha maalum ambayo inaelezea dhana ya haki, kama vile kuwa na moyo mnyofu, kuwa mnyofu, kuwa bila lawama asiye na hatia, kutembea katika njia ya Mungu, nk... Zingatia maswala yote unapochagua neno sahihi kwa tafsiri hii.</w:t>
      </w:r>
    </w:p>
    <w:p>
      <w:pPr/>
      <w:r>
        <w:rPr>
          <w:lang w:val="sw_KE" w:bidi="sw_KE"/>
        </w:rPr>
      </w:r>
      <w:r>
        <w:rPr>
          <w:lang w:val="sw_KE" w:bidi="sw_KE"/>
        </w:rPr>
        <w:t>Kumbuka kwamba katika Biblia, watu hawawezi kamwe kuwa wenye haki peke yao, au kwa kufanya mambo mema ya kutosha, ingawa hiyo ni jinsi watu wengi wanaelewa neno hili. Hata hivyo, Yesu anafanya wazi kwamba haki yetu inapaswa kuwa bora zaidi kuliko ile ya viongozi wa kidini wanaofuata sheria zote za Mungu. Hiyo inamaanisha kwamba dhana ya haki inamaanisha zaidi ya kufanya matendo mema. Ufafanuzi wako kuhusu kuwa mwenye haki haupaswi kuonyesha kuwa hili linatokana na kutenda mema.</w:t>
      </w:r>
    </w:p>
    <w:p>
      <w:pPr/>
      <w:r>
        <w:rPr>
          <w:lang w:val="sw_KE" w:bidi="sw_KE"/>
        </w:rPr>
      </w:r>
      <w:r>
        <w:rPr>
          <w:lang w:val="sw_KE" w:bidi="sw_KE"/>
        </w:rPr>
        <w:t xml:space="preserve">Sitisha hapa na mjadili pamoja jinsi mtakavyotafsiri </w:t>
      </w:r>
      <w:r>
        <w:rPr>
          <w:b/>
          <w:lang w:val="sw_KE" w:bidi="sw_KE"/>
        </w:rPr>
        <w:t>mwenye haki</w:t>
      </w:r>
      <w:r>
        <w:rPr>
          <w:lang w:val="sw_KE" w:bidi="sw_KE"/>
        </w:rPr>
        <w:t>. Nyenzo ya Kufundisha: Kwa sababu hili ni neno muhimu sana, tenga muda kuangazia hili. Unaweza kupata mfano mwafaka kuhusu utamaduni. Kwa mfano, unaweza kutumia mfano wa kitu kilichovunjika na kwa hivyo hakiwezi kutumika. Mara tu kitu kimevunjwa, hakuna njia ya kukarabati ili irejeshwe kikamilifu na hali yake inayoweza kutumika. Labda hii inaweza kuwa sufuria ya udongo, gogo, au upinde na mshale. Labda inaweza kuwa mshale uliopindwa ambao hauwezi tena kugonga alama. Kuwa mwenye haki ni dhana inayodhihirisha kuwa Mungu hurejesha vitu vilivyoharibika kabisa. Harejeshi tu kitu hicho, lakini anakifanya kifanye kazi yake tena, kana kwamba hakijawahi kuvunjika. Unaweza pia kuwaomba washiriki "kukuonyesha" "haki" kwa jozi kwa kuigiza. Kikundi kinaweza kujadili kile wanachoona na kuamua ikiwa matendo yanaonyesha kwa usahihi dhana. Ikiwa vinadhihirisha kwa usahihi, unaweza kutumia vitendo hivyo kukusaidia kupata njia mwafaka ya kufafanua kuhusu kuwa mwenye haki."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2:18–22</w:t>
      </w:r>
      <w:r>
        <w:rPr>
          <w:lang w:val="sw_KE" w:bidi="sw_KE"/>
        </w:rPr>
      </w:r>
    </w:p>
    <w:p>
      <w:pPr>
        <w:pStyle w:val="Heading3"/>
      </w:pPr>
      <w:r>
        <w:rPr>
          <w:lang w:val="sw_KE" w:bidi="sw_KE"/>
        </w:rPr>
        <w:t>Sikiliza na Moyo</w:t>
      </w:r>
    </w:p>
    <w:p>
      <w:pPr/>
      <w:r>
        <w:rPr>
          <w:lang w:val="sw_KE" w:bidi="sw_KE"/>
        </w:rPr>
      </w:r>
      <w:r>
        <w:rPr>
          <w:lang w:val="sw_KE" w:bidi="sw_KE"/>
        </w:rPr>
        <w:t>Katika hatua hii, msikize Marko 2:18–22 na kuweka katika mioyo yenu.</w:t>
      </w:r>
    </w:p>
    <w:p>
      <w:pPr/>
      <w:r>
        <w:rPr>
          <w:lang w:val="sw_KE" w:bidi="sw_KE"/>
        </w:rPr>
      </w:r>
      <w:r>
        <w:rPr>
          <w:lang w:val="sw_KE" w:bidi="sw_KE"/>
        </w:rPr>
        <w:t>Sikiliza toleo la sauti la Marko 2:18–22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2:18–22 katika tafsiri iliyo rahisi zaidi kuelewa.</w:t>
      </w:r>
    </w:p>
    <w:p>
      <w:pPr/>
      <w:r>
        <w:rPr>
          <w:lang w:val="sw_KE" w:bidi="sw_KE"/>
        </w:rPr>
      </w:r>
      <w:r>
        <w:rPr>
          <w:lang w:val="sw_KE" w:bidi="sw_KE"/>
        </w:rPr>
        <w:t>Hadithi fupi katika Marko huenda hazikutokea kwa mpangilio huu kwa wakati huu. Hata hivyo, Marko anaweka pamoja hadithi na mafundisho yanayofanana. Katika hadithi ya awali, Yesu alikula na wenye dhambi, ambayo ilionekana kuwa kinyume na sheria ya kidini. Katika hadithi hii Yesu na wanafunzi wake wanawashangaza viongozi wa kidini kwa sababu hawafungi. Kufunga inarejelea kukaa bila chakula au kinywaji ili kuonyesha unyenyekevu, huzuni, au kuomba msaada wa Mungu. Yesu na wanafunzi wake wanaonyesha kwamba wao ni tofauti na hawafuati desturi zile za kidini ambazo kila mtu anazifuata.</w:t>
      </w:r>
    </w:p>
    <w:p>
      <w:pPr/>
      <w:r>
        <w:rPr>
          <w:lang w:val="sw_KE" w:bidi="sw_KE"/>
        </w:rPr>
      </w:r>
      <w:r>
        <w:rPr>
          <w:lang w:val="sw_KE" w:bidi="sw_KE"/>
        </w:rPr>
        <w:t>Ingawa katika Agano la Kale kulikuwa na siku moja tu iliyowekwa kando ya kufunga (Siku ya Upatanisho), kufikia wakati wa Yesu kufunga kulikuwa kumekuwa desturi na kulifanyika mara kwa mara katika utamaduni wa Kiyahudi. Mafarisayo, au viongozi wa kidini, na wale waliwafuata walikaa siku mbili kwa wiki. Wanafunzi wa Yohana, au wafuasi wa karibu zaidi, huenda walikuwa wakifunga kwa sababu walikuwa na huzuni au kwa sababu walitaka kumwonyesha Mungu kwamba walikuwa wamegeuka kutoka kwa dhambi zao. Wazo la asili la kufunga katika Agano la Kale lilikuwa kuonyesha toba, au kumwomba Mungu asamehe dhambi na kuweka kila kitu sawa. Watu katika siku za Yesu walitaka kuwa wenye haki zaidi na kupata sifa au kibali cha Mungu.</w:t>
      </w:r>
    </w:p>
    <w:p>
      <w:pPr/>
      <w:r>
        <w:rPr>
          <w:lang w:val="sw_KE" w:bidi="sw_KE"/>
        </w:rPr>
      </w:r>
      <w:r>
        <w:rPr>
          <w:lang w:val="sw_KE" w:bidi="sw_KE"/>
        </w:rPr>
        <w:t>Sitisha hapa na mjadili swali hili kama kikundi: Watu wanafanya nini katika utamaduni wako ili kujaribu kuwa wenye haki zaidi au kupata kibali cha Mungu? Sitisha rekodi hii ya sauti hapa.</w:t>
      </w:r>
    </w:p>
    <w:p>
      <w:pPr/>
      <w:r>
        <w:rPr>
          <w:lang w:val="sw_KE" w:bidi="sw_KE"/>
        </w:rPr>
      </w:r>
      <w:r>
        <w:rPr>
          <w:lang w:val="sw_KE" w:bidi="sw_KE"/>
        </w:rPr>
        <w:t>Watu wengine walikuja kwa Yesu na kuuliza, "Kwa nini wanafunzi wako hawafungi kama wanafunzi wa Yohana wanavyofanya na Mafarisayo wanafanya?" Swali linaonekana kuwa la haki. Ikiwa Yesu ni mwalimu mkuu sana, kwa nini hawafundisha wafuasi wake kufunga kama wafuasi wengine wote wa walimu wengine wanafanya? Katika siku hizo, marabi au walimu mara nyingi walijibu maswali kama haya kwa swali lingine ili kujadili suala hilo. Yesu anauliza swali kisha anajibu yeye mwenyewe: “Wageni wa harusi hufunga wakati wangali wanasherehekea na bwana harusi? Hapana, bila shaka. Wakati bwana arusi bado yuko pamoja nao, hawawezi kufunga." Yesu anajilinganisha na bwana harusi, au mtu anayeolewa. Yesu anawakumbusha watu kwamba bwana harusi angekasirika ikiwa wageni wake hawakuwa na furaha pamoja naye siku ya harusi yake. Ingawa watu hawangefikiria alikuwa akisema alikuwa Masihi, au Mwokozi Aliyeahidiwa, walitumia wazo la karamu ya harusi ili kuonyesha furaha ambayo Masihi ataleta. Hapa, Yesu anasisitiza kwamba wanafunzi wake wanapata furaha katika bwana wao bwana harusi, kwa hivyo kwa nini wafunge? Hata hivyo, Yesu pia anazungumza kuhusu wakati katika siku zijazo wakati angewaacha. Yesu anasema mtu atamchukua kutoka kwa wanafunzi wake, au kumlazimisha aondoke. Jambo hili linatokea, Yesu anasema kwamba kufunga kisha kunaweza kuwa sahihi. Yesu anaposema kwamba wanafunzi wake watafunga wakati anaondoka, haachi amri, lakini maelezo ya kile kitatokea katika siku zijazo.</w:t>
      </w:r>
    </w:p>
    <w:p>
      <w:pPr/>
      <w:r>
        <w:rPr>
          <w:lang w:val="sw_KE" w:bidi="sw_KE"/>
        </w:rPr>
      </w:r>
      <w:r>
        <w:rPr>
          <w:lang w:val="sw_KE" w:bidi="sw_KE"/>
        </w:rPr>
        <w:t>Sitisha hapa na mjadili swali hili kama kikundi: Kile kinachotokea katika sherehe au sherehe maalum katika utamaduni wako. Je, watu wamejaa furaha? Wanafanya mambo gani ili kuonyesha furaha yao katika sherehe maalum? Sitisha rekodi hii ya sauti hapa.</w:t>
      </w:r>
    </w:p>
    <w:p>
      <w:pPr/>
      <w:r>
        <w:rPr>
          <w:lang w:val="sw_KE" w:bidi="sw_KE"/>
        </w:rPr>
      </w:r>
      <w:r>
        <w:rPr>
          <w:lang w:val="sw_KE" w:bidi="sw_KE"/>
        </w:rPr>
        <w:t>Mistari kuhusu mavazi yaliyochakaa na mapya, na viriba vikuukuu na vipya huenda inatokana na mazungumzo tofauti ambayo Yesu alikuwa nayo. Lakini wanafaa hapa, kwa sababu wanaendelea kutofautisha njia ya zamani na mpya ya kufanya mambo kwa sababu Yesu alikuja. Mazungumzo sasa si kuhusu kufunga tu.</w:t>
      </w:r>
    </w:p>
    <w:p>
      <w:pPr/>
      <w:r>
        <w:rPr>
          <w:lang w:val="sw_KE" w:bidi="sw_KE"/>
        </w:rPr>
      </w:r>
      <w:r>
        <w:rPr>
          <w:lang w:val="sw_KE" w:bidi="sw_KE"/>
        </w:rPr>
        <w:t>Ikiwa wanafunzi wa Yesu walifunga na kuendelea kufuata njia ya zamani, basi wangekuwa kama watu walioweka nguo mpya kwenye mavazi ya zamani. Ukristo---njia mpya ya Yesu--ni vazi jipya na Uyahudi ni la zamani. Nguo mpya ni kama nguo ambayo haijajikunjakunja au haijaoshwa. Kila mtu alijua kwamba ikiwa utaweka nguo mpya kwenye nguo ya zamani na kisha kuosha, nguo hiyo itajikunja isiwe sawasawa na nguo mpya itajivuta kutoka kwa lile la zamani na kuharibu vazi.</w:t>
      </w:r>
    </w:p>
    <w:p>
      <w:pPr/>
      <w:r>
        <w:rPr>
          <w:lang w:val="sw_KE" w:bidi="sw_KE"/>
        </w:rPr>
      </w:r>
      <w:r>
        <w:rPr>
          <w:lang w:val="sw_KE" w:bidi="sw_KE"/>
        </w:rPr>
        <w:t>Sitisha hapa na mjadili kama kikundi: Inaweza kusaidia kutumia wakati kumtazama mtu anayeshona na kugundua msamiati sahihi wa kifungu hiki. Sitisha rekodi hii ya sauti hapa.</w:t>
      </w:r>
    </w:p>
    <w:p>
      <w:pPr/>
      <w:r>
        <w:rPr>
          <w:lang w:val="sw_KE" w:bidi="sw_KE"/>
        </w:rPr>
      </w:r>
      <w:r>
        <w:rPr>
          <w:lang w:val="sw_KE" w:bidi="sw_KE"/>
        </w:rPr>
        <w:t>Yesu kisha analinganisha mafundisho yake na divai mpya. Divai mpya ni divai ambayo imefinywa upya kutoka kwa zabibu na bado haijachacha. Mila za Kiyahudi zilikuwa kama ngozi za wanyama wa zamani ambazo watu walishona pamoja ili kutengeneza viriba vya divai, au vyombo vya kuhifadhi divai. Kila mtu alijua kwamba ikiwa mtu alimwaga divai mpya katika kiriba ya zamani, basi ngozi ingepasuka. Hii ingetokea kwa sababu divai inachachacha au inaongezeka kwa muda. Yesu alikuwa akisema njia yake mpya ilikuwa tofauti sana kuendana na mila ya zamani ya watu wa Kiyahudi. Yesu hasemi kwamba njia za zamani ni makosa, lakini kwamba wakati wa njia za zamani za kufanya mambo umekwisha.</w:t>
      </w:r>
    </w:p>
    <w:p>
      <w:pPr/>
      <w:r>
        <w:rPr>
          <w:lang w:val="sw_KE" w:bidi="sw_KE"/>
        </w:rPr>
      </w:r>
      <w:r>
        <w:rPr>
          <w:lang w:val="sw_KE" w:bidi="sw_KE"/>
        </w:rPr>
        <w:t>Komea hapa na uangalie picha ya zabibu na viriba kama kikundi.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2:18–22 katika tafsiri iliyo rahisi zaidi kuelewa.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tukio. moja.</w:t>
      </w:r>
    </w:p>
    <w:p>
      <w:pPr/>
      <w:r>
        <w:rPr>
          <w:lang w:val="sw_KE" w:bidi="sw_KE"/>
        </w:rPr>
      </w:r>
      <w:r>
        <w:rPr>
          <w:b/>
          <w:lang w:val="sw_KE" w:bidi="sw_KE"/>
        </w:rPr>
        <w:t>Katika tukio la kwanza:</w:t>
      </w:r>
      <w:r>
        <w:rPr>
          <w:lang w:val="sw_KE" w:bidi="sw_KE"/>
        </w:rPr>
        <w:t xml:space="preserve"> Wanafunzi wa Yohana na Mafarisayo (viongozi wa kidini) walikuwa wakifunga. Baadhi ya watu waamjia Yesu na kuuliza, “Mbona wanafunzi wa Yohana na wa Mafarisayo hufunga lakini wanafunzi wako hawafungi?” Yesu anawajibu kwa mifano mitatu.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Wanafunzi wa Yohana</w:t>
      </w:r>
    </w:p>
    <w:p>
      <w:pPr>
        <w:pStyle w:val="ListBullet"/>
        <w:spacing w:line="240" w:lineRule="auto"/>
        <w:ind w:left="720"/>
      </w:pPr>
      <w:r>
        <w:rPr>
          <w:lang w:val="sw_KE" w:bidi="sw_KE"/>
        </w:rPr>
      </w:r>
      <w:r>
        <w:rPr>
          <w:lang w:val="sw_KE" w:bidi="sw_KE"/>
        </w:rPr>
        <w:t>Mafarisayo (viongozi wa kidini)</w:t>
      </w:r>
    </w:p>
    <w:p>
      <w:pPr>
        <w:pStyle w:val="ListBullet"/>
        <w:spacing w:line="240" w:lineRule="auto"/>
        <w:ind w:left="720"/>
      </w:pPr>
      <w:r>
        <w:rPr>
          <w:lang w:val="sw_KE" w:bidi="sw_KE"/>
        </w:rPr>
      </w:r>
      <w:r>
        <w:rPr>
          <w:lang w:val="sw_KE" w:bidi="sw_KE"/>
        </w:rPr>
        <w:t>Watu wanaomwuliza Yesu swali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Wageni wa harusi na bwana harusi</w:t>
      </w:r>
    </w:p>
    <w:p>
      <w:pPr>
        <w:pStyle w:val="ListBullet"/>
        <w:spacing w:line="240" w:lineRule="auto"/>
        <w:ind w:left="720"/>
      </w:pPr>
      <w:r>
        <w:rPr>
          <w:lang w:val="sw_KE" w:bidi="sw_KE"/>
        </w:rPr>
      </w:r>
      <w:r>
        <w:rPr>
          <w:lang w:val="sw_KE" w:bidi="sw_KE"/>
        </w:rPr>
        <w:t>Mtu anayepiga kiraka vazi kuukuu</w:t>
      </w:r>
    </w:p>
    <w:p>
      <w:pPr>
        <w:pStyle w:val="ListBullet"/>
        <w:spacing w:line="240" w:lineRule="auto"/>
        <w:ind w:left="720"/>
      </w:pPr>
      <w:r>
        <w:rPr>
          <w:lang w:val="sw_KE" w:bidi="sw_KE"/>
        </w:rPr>
      </w:r>
      <w:r>
        <w:rPr>
          <w:lang w:val="sw_KE" w:bidi="sw_KE"/>
        </w:rPr>
        <w:t>Mtu anayeweka divai mpya katika viriba</w:t>
      </w:r>
    </w:p>
    <w:p>
      <w:pPr/>
      <w:r>
        <w:rPr>
          <w:lang w:val="sw_KE" w:bidi="sw_KE"/>
        </w:rPr>
      </w:r>
      <w:r>
        <w:rPr>
          <w:lang w:val="sw_KE" w:bidi="sw_KE"/>
        </w:rPr>
        <w:t>Kama kikundi zingatia maeneo haya katika mpangilio wa kifungu:</w:t>
      </w:r>
    </w:p>
    <w:p>
      <w:pPr/>
      <w:r>
        <w:rPr>
          <w:lang w:val="sw_KE" w:bidi="sw_KE"/>
        </w:rPr>
      </w:r>
      <w:r>
        <w:rPr>
          <w:lang w:val="sw_KE" w:bidi="sw_KE"/>
        </w:rPr>
        <w:t>Hadithi hii inaanza wakati fulani watu wanapokuwa wamefunga. Hatujui muda gani baada ya hadithi ya awali hii inatokea.</w:t>
      </w:r>
    </w:p>
    <w:p>
      <w:pPr/>
      <w:r>
        <w:rPr>
          <w:lang w:val="sw_KE" w:bidi="sw_KE"/>
        </w:rPr>
      </w:r>
      <w:r>
        <w:rPr>
          <w:lang w:val="sw_KE" w:bidi="sw_KE"/>
        </w:rPr>
        <w:t>Hakikisha kuigiza wafuasi wa Yohana na wafuasi wa Mafarisayo wakifunga kabla ya watu kuja kumwuliza Yesu swali.</w:t>
      </w:r>
    </w:p>
    <w:p>
      <w:pPr/>
      <w:r>
        <w:rPr>
          <w:lang w:val="sw_KE" w:bidi="sw_KE"/>
        </w:rPr>
      </w:r>
      <w:r>
        <w:rPr>
          <w:lang w:val="sw_KE" w:bidi="sw_KE"/>
        </w:rPr>
        <w:t>Kikundi chako kiwazie mifano mitatu ambayo Yesu anatoa: Wageni na bwana harusi katika harusi, mavazi ya zamani ambayo yanahitaji kushonewa vazi kuukuu na viriba vipya na vizee.</w:t>
      </w:r>
    </w:p>
    <w:p>
      <w:pPr/>
      <w:r>
        <w:rPr>
          <w:lang w:val="sw_KE" w:bidi="sw_KE"/>
        </w:rPr>
      </w:r>
      <w:r>
        <w:rPr>
          <w:lang w:val="sw_KE" w:bidi="sw_KE"/>
        </w:rPr>
        <w:t>Hakikisha kuonyesha kwamba wageni wanafurahi kwa bwana harusi katika harusi yake.</w:t>
      </w:r>
    </w:p>
    <w:p>
      <w:pPr/>
      <w:r>
        <w:rPr>
          <w:lang w:val="sw_KE" w:bidi="sw_KE"/>
        </w:rPr>
      </w:r>
      <w:r>
        <w:rPr>
          <w:lang w:val="sw_KE" w:bidi="sw_KE"/>
        </w:rPr>
        <w:t>Mwigizaji anapofua nguo iliyofunikwa na viraka, onyeshe kwamba vazi linaharibiwa baada ya kuoshwa.</w:t>
      </w:r>
    </w:p>
    <w:p>
      <w:pPr/>
      <w:r>
        <w:rPr>
          <w:lang w:val="sw_KE" w:bidi="sw_KE"/>
        </w:rPr>
      </w:r>
      <w:r>
        <w:rPr>
          <w:lang w:val="sw_KE" w:bidi="sw_KE"/>
        </w:rPr>
        <w:t>Hakikisha kumwonyesha mtu anayemwaga divai mpya katika kiriba cha zamani ili kurudi baadaye na kupata kiriba cha zamani ilikuwa imepasuka na divai yote ilimwagika sakafuni.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2:18–22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onyesho moja.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Wanafunzi wa Yohana</w:t>
      </w:r>
    </w:p>
    <w:p>
      <w:pPr>
        <w:pStyle w:val="ListBullet"/>
        <w:spacing w:line="240" w:lineRule="auto"/>
        <w:ind w:left="720"/>
      </w:pPr>
      <w:r>
        <w:rPr>
          <w:lang w:val="sw_KE" w:bidi="sw_KE"/>
        </w:rPr>
      </w:r>
      <w:r>
        <w:rPr>
          <w:lang w:val="sw_KE" w:bidi="sw_KE"/>
        </w:rPr>
        <w:t>Mafarisayo (viongozi wa kidini)</w:t>
      </w:r>
    </w:p>
    <w:p>
      <w:pPr>
        <w:pStyle w:val="ListBullet"/>
        <w:spacing w:line="240" w:lineRule="auto"/>
        <w:ind w:left="720"/>
      </w:pPr>
      <w:r>
        <w:rPr>
          <w:lang w:val="sw_KE" w:bidi="sw_KE"/>
        </w:rPr>
      </w:r>
      <w:r>
        <w:rPr>
          <w:lang w:val="sw_KE" w:bidi="sw_KE"/>
        </w:rPr>
        <w:t>Watu wanaomwuliza Yesu swali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Wageni wa harusi na bwana harusi</w:t>
      </w:r>
    </w:p>
    <w:p>
      <w:pPr>
        <w:pStyle w:val="ListBullet"/>
        <w:spacing w:line="240" w:lineRule="auto"/>
        <w:ind w:left="720"/>
      </w:pPr>
      <w:r>
        <w:rPr>
          <w:lang w:val="sw_KE" w:bidi="sw_KE"/>
        </w:rPr>
      </w:r>
      <w:r>
        <w:rPr>
          <w:lang w:val="sw_KE" w:bidi="sw_KE"/>
        </w:rPr>
        <w:t>Mtu anayepiga kiraka vazi kuukuu</w:t>
      </w:r>
    </w:p>
    <w:p>
      <w:pPr>
        <w:pStyle w:val="ListBullet"/>
        <w:spacing w:line="240" w:lineRule="auto"/>
        <w:ind w:left="720"/>
      </w:pPr>
      <w:r>
        <w:rPr>
          <w:lang w:val="sw_KE" w:bidi="sw_KE"/>
        </w:rPr>
      </w:r>
      <w:r>
        <w:rPr>
          <w:lang w:val="sw_KE" w:bidi="sw_KE"/>
        </w:rPr>
        <w:t>Mtu anayeweka divai mpya katika viriba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wafuasi wa Yohana na Mafarisayo wakifunga. Baadaye, watu wanakuja na kumwuliza Yesu swali. Yesu anajibu, "Je, wageni wa harusi wanafunga wakati wa kusherehekea na bwana harusi?"</w:t>
      </w:r>
    </w:p>
    <w:p>
      <w:pPr/>
      <w:r>
        <w:rPr>
          <w:lang w:val="sw_KE" w:bidi="sw_KE"/>
        </w:rPr>
      </w:r>
      <w:r>
        <w:rPr>
          <w:lang w:val="sw_KE" w:bidi="sw_KE"/>
        </w:rPr>
        <w:t>Sitisha igizo. Muulize mtu anayeigiza kama wageni kwenye arusi, "Unafikiria au kuhisi vipi?" Mtu huyo anaweza kujibu mambo kama, "Ninafurahi sana rafiki yangu anaolewa!" au "Ninafurahi kwamba ninapata kuwa katika uwepo wake," au "Huu ni wakati wa kusherehekea." Endelea na igizo.</w:t>
      </w:r>
    </w:p>
    <w:p>
      <w:pPr/>
      <w:r>
        <w:rPr>
          <w:lang w:val="sw_KE" w:bidi="sw_KE"/>
        </w:rPr>
      </w:r>
      <w:r>
        <w:rPr>
          <w:lang w:val="sw_KE" w:bidi="sw_KE"/>
        </w:rPr>
        <w:t>Igiza Yesu akitoa mfano wa pili wa mtu anayefunika nguo za zamani kwa nguo mpya.</w:t>
      </w:r>
    </w:p>
    <w:p>
      <w:pPr/>
      <w:r>
        <w:rPr>
          <w:lang w:val="sw_KE" w:bidi="sw_KE"/>
        </w:rPr>
      </w:r>
      <w:r>
        <w:rPr>
          <w:lang w:val="sw_KE" w:bidi="sw_KE"/>
        </w:rPr>
        <w:t>Sitisha igizo. Uliza umati ambao umekua ukimsikiliza Yesu, "Mnafikiria au kuhisi vipi?" Mtu huyo anaweza kujibu mambo kama, "Hakuna mtu angefanya hivyo! Nguo zitakaporaruka," au "Mwenye mawazo, ni Yesu anazungumza kwa kweli kuhusu nguo au njia yake mpya ya kufundisha?" au "Kufadhaika. Tayari naona mambo yanakua tofauti. Viongozi wa kidini hawamkubali Yesu." Endelea na igizo.</w:t>
      </w:r>
    </w:p>
    <w:p>
      <w:pPr/>
      <w:r>
        <w:rPr>
          <w:lang w:val="sw_KE" w:bidi="sw_KE"/>
        </w:rPr>
      </w:r>
      <w:r>
        <w:rPr>
          <w:lang w:val="sw_KE" w:bidi="sw_KE"/>
        </w:rPr>
        <w:t>Mwishowe, igiza Yesu akitoa mfano wa mtu anayeweka divai mpya katika viriba vya zamani.</w:t>
      </w:r>
    </w:p>
    <w:p>
      <w:pPr/>
      <w:r>
        <w:rPr>
          <w:lang w:val="sw_KE" w:bidi="sw_KE"/>
        </w:rPr>
      </w:r>
      <w:r>
        <w:rPr>
          <w:lang w:val="sw_KE" w:bidi="sw_KE"/>
        </w:rPr>
        <w:t>Sitisha igizo. Muulize mtu anayeigiza mtu anayemwaga divai mpya, "Unafikiria au kuhisi vipi?" Mtu huyo anaweza kujibu mambo kama "Kuaibika. Ningejua kiriba ya divai ingepasuka," au "Sitafanya hivyo tena!" au "Huzuni. Sasa divai haina maana," au "Kuogopa. Je, kila kitu ambacho tumezoea kitabadilika sasa?"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2:18–22 katika tafsiri iliyo rahisi zaidi kuelewa.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Basi wanafunzi wa </w:t>
      </w:r>
      <w:r>
        <w:rPr>
          <w:b/>
          <w:lang w:val="sw_KE" w:bidi="sw_KE"/>
        </w:rPr>
        <w:t>Yohana</w:t>
      </w:r>
      <w:r>
        <w:rPr>
          <w:lang w:val="sw_KE" w:bidi="sw_KE"/>
        </w:rPr>
        <w:t xml:space="preserve"> na Mafarisayo walipokuwa wakifunga, baadhi ya watu walimjia Yesu na kumuuliza, “Mbona wanafunzi wa Yohana na wa Mafarisayo hufunga lakini wanafunzi wako hawafungi?” Tumia neno lilelile la wanafunzi ambalo umekuwa ukitumia katika hadithi za hapo awali. Wanafunzi wa Yesu na Yohana wote walikuwa "wafuasi wa karibu zaidi" ambao walikuwa na watu hawa kwa muda mrefu katika huduma yao ya umma, kusafiri pamoja nao kila mahali, kujifunza kutoka kwao, na katika kesi ya Yesu, wakati mwingine kutumwa na yeye kuhubiri Habari Njema. Ikiwa lugha ina neno linaloeleweka kwa wafuasi waliojitolea wa mwalimu, unaweza kutumia neno hilo hapa. Kwa maelezo zaidi kuhusu </w:t>
      </w:r>
      <w:r>
        <w:rPr>
          <w:b/>
          <w:lang w:val="sw_KE" w:bidi="sw_KE"/>
        </w:rPr>
        <w:t>wanafunzi</w:t>
      </w:r>
      <w:r>
        <w:rPr>
          <w:lang w:val="sw_KE" w:bidi="sw_KE"/>
        </w:rPr>
        <w:t>, rejelea Faharasa Kuu.</w:t>
      </w:r>
    </w:p>
    <w:p>
      <w:pPr/>
      <w:r>
        <w:rPr>
          <w:lang w:val="sw_KE" w:bidi="sw_KE"/>
        </w:rPr>
      </w:r>
      <w:r>
        <w:rPr>
          <w:lang w:val="sw_KE" w:bidi="sw_KE"/>
        </w:rPr>
        <w:t xml:space="preserve">Neno </w:t>
      </w:r>
      <w:r>
        <w:rPr>
          <w:b/>
          <w:lang w:val="sw_KE" w:bidi="sw_KE"/>
        </w:rPr>
        <w:t>Mafarisayo</w:t>
      </w:r>
      <w:r>
        <w:rPr>
          <w:lang w:val="sw_KE" w:bidi="sw_KE"/>
        </w:rPr>
        <w:t xml:space="preserve"> ni jina la kiongozi wa kidini. Tumia neno lile ambalo umetumia katika vifungu vya hapo awali. Jina "Farisayo" linamaanisha "kutenganishwa." Hawa Mafarisayo walichukuliwa kama wenye ushawishi mkubwa na waadilifu. Walikuwa mifano mizuri kwa watu kwa sababu walikuwa wamejitoa kwa sheria ya Mungu. Walitambua mila na sheria za kidini zilizoandikwa pamoja na zile za mdomo. Kwa maelezo zaidi kuhusu </w:t>
      </w:r>
      <w:r>
        <w:rPr>
          <w:b/>
          <w:lang w:val="sw_KE" w:bidi="sw_KE"/>
        </w:rPr>
        <w:t>mafarisayo</w:t>
      </w:r>
      <w:r>
        <w:rPr>
          <w:lang w:val="sw_KE" w:bidi="sw_KE"/>
        </w:rPr>
        <w:t>, rejelea Faharasa Kuu.</w:t>
      </w:r>
    </w:p>
    <w:p>
      <w:pPr/>
      <w:r>
        <w:rPr>
          <w:lang w:val="sw_KE" w:bidi="sw_KE"/>
        </w:rPr>
      </w:r>
      <w:r>
        <w:rPr>
          <w:lang w:val="sw_KE" w:bidi="sw_KE"/>
        </w:rPr>
        <w:t xml:space="preserve">Walimwuliza Yesu, "Kwa nini wanafunzi </w:t>
      </w:r>
      <w:r>
        <w:rPr>
          <w:b/>
          <w:lang w:val="sw_KE" w:bidi="sw_KE"/>
        </w:rPr>
        <w:t>wako hawafungi</w:t>
      </w:r>
      <w:r>
        <w:rPr>
          <w:lang w:val="sw_KE" w:bidi="sw_KE"/>
        </w:rPr>
        <w:t>?" Katika Agano la Kale kufunga kulifanyika Siku ya Upatanisho tu--kwa ajili ya kusafisha kutoka kwa dhambi na mateso. Hapa, huenda ni tendo la toba kusubiri kwa matarajio wakati ambapo Mungu angesamehe na kumwokoa kila mtu. Wakati wa kufunga watu hawali. Labda ndiyo maana Yesu alitumia sherehe au picha ya harusi hapa. Kufikia wakati wa Yesu kufunga ilikuwa kama tamaduni. Mafarisayo walifunga mara mbili kwa wiki. Wanafunzi wa Yohana huenda walikuwa wamefunga kwa sababu kiongozi wao alikufa, walikuwa na huzuni, au walitaka kuonyesha kwamba walitubu kutoka kwa dhambi zao.</w:t>
      </w:r>
    </w:p>
    <w:p>
      <w:pPr/>
      <w:r>
        <w:rPr>
          <w:lang w:val="sw_KE" w:bidi="sw_KE"/>
        </w:rPr>
      </w:r>
      <w:r>
        <w:rPr>
          <w:lang w:val="sw_KE" w:bidi="sw_KE"/>
        </w:rPr>
        <w:t xml:space="preserve">Kufunga katika Maandiko kunahusisha aina fulani ya kujiepusha na chakula kulikokusudiwa kusababisha uadilifu mkubwa au kupata sifa au kibali cha Mungu. Ni kwa sababu hii maneno ya kufunga katika lugha fulani lazima yajumuishe ufafanuzi wa maana ya kufunga. Kwa maelezo zaidi kuhusu </w:t>
      </w:r>
      <w:r>
        <w:rPr>
          <w:b/>
          <w:lang w:val="sw_KE" w:bidi="sw_KE"/>
        </w:rPr>
        <w:t>kufunga</w:t>
      </w:r>
      <w:r>
        <w:rPr>
          <w:lang w:val="sw_KE" w:bidi="sw_KE"/>
        </w:rPr>
        <w:t>, rejelea Faharasa Kuu.</w:t>
      </w:r>
    </w:p>
    <w:p>
      <w:pPr/>
      <w:r>
        <w:rPr>
          <w:lang w:val="sw_KE" w:bidi="sw_KE"/>
        </w:rPr>
      </w:r>
      <w:r>
        <w:rPr>
          <w:lang w:val="sw_KE" w:bidi="sw_KE"/>
        </w:rPr>
        <w:t xml:space="preserve">Yesu anaendelea kuzungumza kuhusu mavazi ya zamani na mapya, na kisha viriba vya zamani na vile vipya. Kiriba ni </w:t>
      </w:r>
      <w:r>
        <w:rPr>
          <w:b/>
          <w:lang w:val="sw_KE" w:bidi="sw_KE"/>
        </w:rPr>
        <w:t>mfuko</w:t>
      </w:r>
      <w:r>
        <w:rPr>
          <w:lang w:val="sw_KE" w:bidi="sw_KE"/>
        </w:rPr>
        <w:t xml:space="preserve"> wa ngozi unaotumika kubeba divai. Mfuko wa zamani umekauka na ni mgumu na hauwezi kupanuka na divai inayochacha. Ni muhimu kuelewa kwamba kinywaji kinachotumika katika viriba hivi ni kinywaji kilichochacha ambacho huongezeka kwa muda.</w:t>
      </w:r>
    </w:p>
    <w:p>
      <w:pPr/>
      <w:r>
        <w:rPr>
          <w:lang w:val="sw_KE" w:bidi="sw_KE"/>
        </w:rPr>
      </w:r>
      <w:r>
        <w:rPr>
          <w:lang w:val="sw_KE" w:bidi="sw_KE"/>
        </w:rPr>
        <w:t>Komea hapa na uangalie picha ya divai kama kikundi.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2:23–3:6</w:t>
      </w:r>
      <w:r>
        <w:rPr>
          <w:lang w:val="sw_KE" w:bidi="sw_KE"/>
        </w:rPr>
      </w:r>
    </w:p>
    <w:p>
      <w:pPr>
        <w:pStyle w:val="Heading3"/>
      </w:pPr>
      <w:r>
        <w:rPr>
          <w:lang w:val="sw_KE" w:bidi="sw_KE"/>
        </w:rPr>
        <w:t>Sikiliza na Moyo</w:t>
      </w:r>
    </w:p>
    <w:p>
      <w:pPr/>
      <w:r>
        <w:rPr>
          <w:lang w:val="sw_KE" w:bidi="sw_KE"/>
        </w:rPr>
      </w:r>
      <w:r>
        <w:rPr>
          <w:lang w:val="sw_KE" w:bidi="sw_KE"/>
        </w:rPr>
        <w:t>Katika hatua hii, msikize Marko 2:23–3:6 na kuweka katika mioyo yenu.</w:t>
      </w:r>
    </w:p>
    <w:p>
      <w:pPr/>
      <w:r>
        <w:rPr>
          <w:lang w:val="sw_KE" w:bidi="sw_KE"/>
        </w:rPr>
      </w:r>
      <w:r>
        <w:rPr>
          <w:lang w:val="sw_KE" w:bidi="sw_KE"/>
        </w:rPr>
        <w:t>Sikiliza toleo la sauti la Marko 2:23–3:6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2:23–3;6 katika tafsiri rahisi kuelewa.</w:t>
      </w:r>
    </w:p>
    <w:p>
      <w:pPr/>
      <w:r>
        <w:rPr>
          <w:lang w:val="sw_KE" w:bidi="sw_KE"/>
        </w:rPr>
      </w:r>
      <w:r>
        <w:rPr>
          <w:lang w:val="sw_KE" w:bidi="sw_KE"/>
        </w:rPr>
        <w:t>Tena, Yesu na wanafunzi wake,wakawashangaza viongozi wa dini kila mara wanaonekana kutofuata sheria za Musa. Wanafunzi wa Yesu walikuwa wakipita katika mashamba ya nafaka na kukusanya masuke ya nafaka mikononi mwao. Sheria ya Musa iliwaruhusu kuvuna masuke ya nafaka kwa mikono yao kutoka kwa shamba la mgeni ikiwa walikuwa na njaa. Hata hivyo, kwa sababu ilikuwa Sabato, au siku ya Kiyahudi ya kupumzika na kuabudu, wengi walifikiri walivunja sheria ya Mungu kwa kufanya kazi.</w:t>
      </w:r>
    </w:p>
    <w:p>
      <w:pPr/>
      <w:r>
        <w:rPr>
          <w:lang w:val="sw_KE" w:bidi="sw_KE"/>
        </w:rPr>
      </w:r>
      <w:r>
        <w:rPr>
          <w:lang w:val="sw_KE" w:bidi="sw_KE"/>
        </w:rPr>
        <w:t xml:space="preserve">Simamia hapa na uangalie picha ya nafaka za ngano kama kikundi. Sitisha rekodi hii ya sauti hapa. </w:t>
      </w:r>
    </w:p>
    <w:p>
      <w:pPr/>
      <w:r>
        <w:rPr>
          <w:lang w:val="sw_KE" w:bidi="sw_KE"/>
        </w:rPr>
      </w:r>
      <w:r>
        <w:rPr>
          <w:lang w:val="sw_KE" w:bidi="sw_KE"/>
        </w:rPr>
        <w:t>Katika utamaduni wa Kiyahudi kulikuwa na sheria kali kuhusu siku ya kupumzika ya Sabato. Watu hawakuruhusiwa kufanya kazi kwa njia yoyote ile. Hawakuruhusiwa hata kuwasaidia wagonjwa isipokuwa mtu mgonjwa anayekufa bila msaada wao. Kuvuna chakula pia hakuruhusiwa siku ya Sabato. Mafarisayo, au viongozi wa kidini wa Kiyahudi, walipata habari za yale ambayo wanafunzi wa Yesu walikuwa wakifanya na kumwendea Yesu moja kwa moja. Hii ni kwa sababu Yesu ndiye aliyewajibika kwa matendo ya wanafunzi kama mwalimu wao. Wanauliza kwa nini wanafunzi wanafanya kitu kinyume na sheria ya siku ya Sabato. Wanauliza swali hili si kwa sababu wanataka jibu, lakini kama njia ya kukemea Yesu kwa kuwaruhusu wanafunzi wake kukusanya na kula nafaka siku ya Sabato. Wakasema pia matendo ya wanafunzi yalikuwa yamevunja sheria ya Mungu.</w:t>
      </w:r>
    </w:p>
    <w:p>
      <w:pPr/>
      <w:r>
        <w:rPr>
          <w:lang w:val="sw_KE" w:bidi="sw_KE"/>
        </w:rPr>
      </w:r>
      <w:r>
        <w:rPr>
          <w:lang w:val="sw_KE" w:bidi="sw_KE"/>
        </w:rPr>
        <w:t xml:space="preserve">Simamia hapa na jadili na timu yako ya watafsiri: Eleza siku zenu za kupumzika au likizo za kidini. Je, una sheria gani maalum kuhusu siku hizi? Je, kuna mambo fulani ambayo unaruhusiwa au hauruhusiwi kufanya katika siku hizi maalum? Sitisha rekodi hii ya sauti hapa. </w:t>
      </w:r>
    </w:p>
    <w:p>
      <w:pPr/>
      <w:r>
        <w:rPr>
          <w:lang w:val="sw_KE" w:bidi="sw_KE"/>
        </w:rPr>
      </w:r>
      <w:r>
        <w:rPr>
          <w:lang w:val="sw_KE" w:bidi="sw_KE"/>
        </w:rPr>
        <w:t>Yesu anawajibu viongozi wa kidini kwa kutumia hadithi. Yesu anawauliza viongozi wa kidini ikiwa hawajawahi kusoma hadithi ya Daudi kama njia ya kukemea. Yesu alijua Mafarisayo walikuwa wamesoma hadithi, lakini matendo yao yalionyesha kwamba walipuuza. Yesu anawakumbusha babu yao Daudi wakati anamkimbia Mfalme Sauli. Daudi alichukua mkate ambao makuhani tu ndio walioruhusiwa kula katika Nyumba ya Mungu. Nyumba ya Mungu ilikuwa mahali ambapo Mungu aliishi kati ya watu wake. Wakati huo, Nyumba ya Mungu bado ilikuwa katika hema, si jengo la kudumu la hekalu wakati wa Yesu. Hata hivyo, hata kabla ya Wayahudi kujenga hekalu la kudumu, makuhani walimtumikia Mungu kwa kutoa dhabihu kwa niaba ya Wayahudi kwa dhambi zao. Kuhani mkuu ndiye alikuwa kiongozi wa makuhani wote wa Kiyahudi.</w:t>
      </w:r>
    </w:p>
    <w:p>
      <w:pPr/>
      <w:r>
        <w:rPr>
          <w:lang w:val="sw_KE" w:bidi="sw_KE"/>
        </w:rPr>
      </w:r>
      <w:r>
        <w:rPr>
          <w:lang w:val="sw_KE" w:bidi="sw_KE"/>
        </w:rPr>
        <w:t>Katika hadithi hiyo, Daudi anachukua mkate wa kuwepo, au mkate ambao makuhani wameweka mbele ya Mungu kila juma. Kila Sabato, makuhani walibadili huo mkate na mkate safi. Makuhani tu ndio walioruhusiwa kula mkate wa zamani. Daudi aliwapa wenzake waliokuwa pamoja naye kwa sababu walikuwa na uhitaji na njaa sana. Ingawa huenda hakufanya hivyo siku ya Sabato, kile ambacho Daudi alifanya kinafanana na kile ambacho wanafunzi wa Yesu wamefanya. Lakini Mungu hakumlaumu Daudi kwa yale aliyofanya. Yesu anasema kwamba Mungu anajali zaidi kukidhi mahitaji ya watu kuliko watu wanaofuata sheria za kidini.</w:t>
      </w:r>
    </w:p>
    <w:p>
      <w:pPr/>
      <w:r>
        <w:rPr>
          <w:lang w:val="sw_KE" w:bidi="sw_KE"/>
        </w:rPr>
      </w:r>
      <w:r>
        <w:rPr>
          <w:lang w:val="sw_KE" w:bidi="sw_KE"/>
        </w:rPr>
        <w:t>Yesu kisha anabadilika kutoka kwa kuwaambia hadithi hadi kuzungumza moja kwa moja na Mafarisayo. Wakati Yesu anasema kwamba Mungu aliifanya Sabato ili kukidhi mahitaji ya watu, anasema kitu cha kushangaza. Kisha Yesu anasema kitu cha kushangaza zaidi! Yesu anasema, "Mwana wa Adamu ndiye Bwana wa Sabato.” Mwana wa Adamu ni jina ambalo Yesu mara nyingi alitumia kumaanisha yeye mwenyewe kama yule ambaye Mungu alimpa nguvu zote na mamlaka. Bwana pia anamaanisha bwana na inaonyesha kwamba Yesu alikuwa na mamlaka ya kuamua nini kilichokuwa sahihi au makosa siku ya Sabato. Yesu anasema kwamba anadhibiti mambo ambayo viongozi wa kidini walidhani walikuwa na udhibiti.</w:t>
      </w:r>
    </w:p>
    <w:p>
      <w:pPr/>
      <w:r>
        <w:rPr>
          <w:lang w:val="sw_KE" w:bidi="sw_KE"/>
        </w:rPr>
      </w:r>
      <w:r>
        <w:rPr>
          <w:lang w:val="sw_KE" w:bidi="sw_KE"/>
        </w:rPr>
        <w:t xml:space="preserve">Sehemu inayofuata ya simulizi </w:t>
      </w:r>
      <w:r>
        <w:rPr>
          <w:b/>
          <w:lang w:val="sw_KE" w:bidi="sw_KE"/>
        </w:rPr>
        <w:t>hili</w:t>
      </w:r>
      <w:r>
        <w:rPr>
          <w:lang w:val="sw_KE" w:bidi="sw_KE"/>
        </w:rPr>
        <w:t xml:space="preserve"> inatuonyesha kwamba Yesu kweli ni Bwana juu ya Sabato. Yesu yuko katika sinagogi, labda bado katika Kapernaumu, na anamwona mtu mwenye mkono ulioharibiwa - labda mkono uliopooza. Sinagogi inarejelea mahali pa ibada ya Kiyahudi.</w:t>
      </w:r>
    </w:p>
    <w:p>
      <w:pPr/>
      <w:r>
        <w:rPr>
          <w:lang w:val="sw_KE" w:bidi="sw_KE"/>
        </w:rPr>
      </w:r>
      <w:r>
        <w:rPr>
          <w:lang w:val="sw_KE" w:bidi="sw_KE"/>
        </w:rPr>
        <w:t xml:space="preserve">Simamia hapa na uangalie picha za nje na ndani ya sinagogi kama kikundi. Sitisha rekodi hii ya sauti hapa. </w:t>
      </w:r>
    </w:p>
    <w:p>
      <w:pPr/>
      <w:r>
        <w:rPr>
          <w:lang w:val="sw_KE" w:bidi="sw_KE"/>
        </w:rPr>
      </w:r>
      <w:r>
        <w:rPr>
          <w:lang w:val="sw_KE" w:bidi="sw_KE"/>
        </w:rPr>
        <w:t>Hata hivyo, hadithi hii si sana kuhusu uponyaji wa mtu huyo, lakini kuhusu jinsi uponyaji siku ya Sabato unavunja kile ambacho watu wengine wanaona kama sheria ya kidini. Watu katika sinagogi wanamtazama Yesu -neno linalotumika kutazama linamaanisha kuangalia ili kumpata mtu akifanya jambo baya. Yesu anamwomba mtu huyo asimame katikati ya sinagogi ili kila mtu aweze kumwona. Katika masinagogi, watu waliketi kwa mviringo, kwa hivyo hii pengine ilikuwa "kusimama katikati" ya mahali ambapo watu walikuwa wameketi.</w:t>
      </w:r>
    </w:p>
    <w:p>
      <w:pPr/>
      <w:r>
        <w:rPr>
          <w:lang w:val="sw_KE" w:bidi="sw_KE"/>
        </w:rPr>
      </w:r>
      <w:r>
        <w:rPr>
          <w:lang w:val="sw_KE" w:bidi="sw_KE"/>
        </w:rPr>
        <w:t>Kabla ya Yesu kumponya mtu huyo, kwanza anawauliza watu, “Je, ni lipi lililo halali siku ya Sabato: Ni kutenda mema au kutenda mabaya? Ni kuokoa maisha au kuua?” Swali kama hili linatarajia jibu kama kauli rasmi kutoka kwa sheria ya kidini. Jibu sahihi kutoka kwa sheria lingekuwa kwamba sheria iliwaruhusu watu kufanya mema na kuokoa maisha siku ya Sabato. Yesu aliamini kwamba kumponya mtu huyu lingekuwa jambo jema kufanya. Watu wangeaibika ikiwa wangesema halikuwa jambo jema kufanya, lakini hawakutaka kumkubali Yesu, kwa hivyo walinyamaza.</w:t>
      </w:r>
    </w:p>
    <w:p>
      <w:pPr/>
      <w:r>
        <w:rPr>
          <w:lang w:val="sw_KE" w:bidi="sw_KE"/>
        </w:rPr>
      </w:r>
      <w:r>
        <w:rPr>
          <w:lang w:val="sw_KE" w:bidi="sw_KE"/>
        </w:rPr>
        <w:t xml:space="preserve">Simamia hapa na jadili na timu yako ya watafsiri: Wakati mwalimu au mtu muhimu anauliza swali katika utamaduni wenu, watu wanaitikia vipi? Je, wanakaa kimya? Je, kuna njia ya pekee, ya heshima ambayo wanamjibu? Sitisha rekodi hii ya sauti hapa. </w:t>
      </w:r>
    </w:p>
    <w:p>
      <w:pPr/>
      <w:r>
        <w:rPr>
          <w:lang w:val="sw_KE" w:bidi="sw_KE"/>
        </w:rPr>
      </w:r>
      <w:r>
        <w:rPr>
          <w:lang w:val="sw_KE" w:bidi="sw_KE"/>
        </w:rPr>
        <w:t>Yesu alikasirika na kuhuzunika kwamba watu walikuwa wakaidi sana na bado hawakuamini kwamba alikuwa anaiongoza Sabato. Lakini Mafarisayo walitambua kwamba ikiwa Yesu angevunja utamaduni wao wa Sabato, wangepoteza udhibiti wa watu ambao walikuwa nao hivi karibuni. Bila shaka, hilo liliwafanya watake kumuua Yesu kwa sababu alitishia desturi zao za maisha.</w:t>
      </w:r>
    </w:p>
    <w:p>
      <w:pPr/>
      <w:r>
        <w:rPr>
          <w:lang w:val="sw_KE" w:bidi="sw_KE"/>
        </w:rPr>
      </w:r>
      <w:r>
        <w:rPr>
          <w:lang w:val="sw_KE" w:bidi="sw_KE"/>
        </w:rPr>
        <w:t xml:space="preserve">Simamia hapa na jadili na timu yako ya watafsiri: Watu wanafanya mambo gani katika utamaduni wenu ambayo yanawafanya viongozi wa kidini kukasirika? Viongozi wa kidini wanafanya nini wanapokasirika? Jadili mambo yanayofanyika katika dini za jadi na katika kanisa la Kikristo. Sitisha rekodi hii ya sauti hapa. </w:t>
      </w:r>
    </w:p>
    <w:p>
      <w:pPr/>
      <w:r>
        <w:rPr>
          <w:lang w:val="sw_KE" w:bidi="sw_KE"/>
        </w:rPr>
      </w:r>
      <w:r>
        <w:rPr>
          <w:lang w:val="sw_KE" w:bidi="sw_KE"/>
        </w:rPr>
        <w:t>Mafarisayo walienda kukutana na Waherodi, au wanaomwunga mkono mtawala wa Galilaya, Herode Antipasi. Waherodi kwa kawaida walikuwa maadui wa Mafarisayo, lakini kwa sababu wote walitaka Yesu auawe, walikubali kukutana na Mafarisayo. Hii inaanza kutuonyesha mateso ya baadaye ya Yesu.</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kifungu cha marko 2:23–3:6 katika tafsiri iliyo rahisi zaidi kueleweka. </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sita.</w:t>
      </w:r>
    </w:p>
    <w:p>
      <w:pPr/>
      <w:r>
        <w:rPr>
          <w:lang w:val="sw_KE" w:bidi="sw_KE"/>
        </w:rPr>
      </w:r>
      <w:r>
        <w:rPr>
          <w:b/>
          <w:lang w:val="sw_KE" w:bidi="sw_KE"/>
        </w:rPr>
        <w:t>Katika tukio la kwanza,</w:t>
      </w:r>
      <w:r>
        <w:rPr>
          <w:lang w:val="sw_KE" w:bidi="sw_KE"/>
        </w:rPr>
        <w:t xml:space="preserve"> Yesu anatembea kati ya mashamba ya nafaka na wanafunzi wake. Wanafunzi wake wanavunja na kula masuke ya nafaka. Kuna mafarisayo wanaomwambia Yesu, "tazama, kwa nini unaivunja sheria kwa kuvuna nafaka?"</w:t>
      </w:r>
    </w:p>
    <w:p>
      <w:pPr/>
      <w:r>
        <w:rPr>
          <w:lang w:val="sw_KE" w:bidi="sw_KE"/>
        </w:rPr>
      </w:r>
      <w:r>
        <w:rPr>
          <w:b/>
          <w:lang w:val="sw_KE" w:bidi="sw_KE"/>
        </w:rPr>
        <w:t>Katika hatua ya pili:</w:t>
      </w:r>
      <w:r>
        <w:rPr>
          <w:lang w:val="sw_KE" w:bidi="sw_KE"/>
        </w:rPr>
        <w:t xml:space="preserve"> Yesu anawazungumzia mafarisayo. Anawaambia hadithi kutoka kwa maandiko kuhusu Daudi. Daudi alikula mkate takatifu katika Nyumba ya Mungu wakati yeye na wenzake walikuwa na uhitaji na njaa.</w:t>
      </w:r>
    </w:p>
    <w:p>
      <w:pPr/>
      <w:r>
        <w:rPr>
          <w:lang w:val="sw_KE" w:bidi="sw_KE"/>
        </w:rPr>
      </w:r>
      <w:r>
        <w:rPr>
          <w:b/>
          <w:lang w:val="sw_KE" w:bidi="sw_KE"/>
        </w:rPr>
        <w:t>Onyesho la tatu:</w:t>
      </w:r>
      <w:r>
        <w:rPr>
          <w:lang w:val="sw_KE" w:bidi="sw_KE"/>
        </w:rPr>
        <w:t xml:space="preserve"> Yesu anawaangalia Mafarisayo na kusema, “Sabato ilifanyika kwa ajili ya mwanadamu, lakini si mwanadamu kwa ajili ya Sabato. Hivyo, Mwana wa Adamu ndiye Bwana wa Sabato.”</w:t>
      </w:r>
    </w:p>
    <w:p>
      <w:pPr/>
      <w:r>
        <w:rPr>
          <w:lang w:val="sw_KE" w:bidi="sw_KE"/>
        </w:rPr>
      </w:r>
      <w:r>
        <w:rPr>
          <w:b/>
          <w:lang w:val="sw_KE" w:bidi="sw_KE"/>
        </w:rPr>
        <w:t>Katika tukio la nne:</w:t>
      </w:r>
      <w:r>
        <w:rPr>
          <w:lang w:val="sw_KE" w:bidi="sw_KE"/>
        </w:rPr>
        <w:t xml:space="preserve"> Katika tukio tofauti, Yesu anaenda ndani ya sinagogi na kumtambua mtu mwenye mkono ulioharibiwa. Kwa kuwa ni Sabato, kila mtu anamtazama Yesu ili kuona ikiwa anafanya kitu kibaya, hasa Mafarisayo.</w:t>
      </w:r>
    </w:p>
    <w:p>
      <w:pPr/>
      <w:r>
        <w:rPr>
          <w:lang w:val="sw_KE" w:bidi="sw_KE"/>
        </w:rPr>
      </w:r>
      <w:r>
        <w:rPr>
          <w:b/>
          <w:lang w:val="sw_KE" w:bidi="sw_KE"/>
        </w:rPr>
        <w:t>Katika tukio la tano:</w:t>
      </w:r>
      <w:r>
        <w:rPr>
          <w:lang w:val="sw_KE" w:bidi="sw_KE"/>
        </w:rPr>
        <w:t xml:space="preserve"> Yesu anamwambia mtu mwenye mkono uliolemaa asimame mbele ya kila mtu. Anawauliza wale walio katika sinagogi, "Je, sheria ya kidini inaturuhusu kufanya matendo mema siku ya Sabato, au kufanya matendo mabaya? Je inaturuhusu kuokoa maisha au kuua?” Watu wananyamaza. Yesu anaponya mkono wa mtu huyo.</w:t>
      </w:r>
    </w:p>
    <w:p>
      <w:pPr/>
      <w:r>
        <w:rPr>
          <w:lang w:val="sw_KE" w:bidi="sw_KE"/>
        </w:rPr>
      </w:r>
      <w:r>
        <w:rPr>
          <w:b/>
          <w:lang w:val="sw_KE" w:bidi="sw_KE"/>
        </w:rPr>
        <w:t>Onyesho la sita:</w:t>
      </w:r>
      <w:r>
        <w:rPr>
          <w:lang w:val="sw_KE" w:bidi="sw_KE"/>
        </w:rPr>
        <w:t xml:space="preserve"> Mara moja, Mafarisayo wanaenda kukutana na wafuasi wa Herode na kupanga jinsi ya kumuua Yesu.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Wenzio Daudi</w:t>
      </w:r>
    </w:p>
    <w:p>
      <w:pPr>
        <w:pStyle w:val="ListBullet"/>
        <w:spacing w:line="240" w:lineRule="auto"/>
        <w:ind w:left="720"/>
      </w:pPr>
      <w:r>
        <w:rPr>
          <w:lang w:val="sw_KE" w:bidi="sw_KE"/>
        </w:rPr>
      </w:r>
      <w:r>
        <w:rPr>
          <w:lang w:val="sw_KE" w:bidi="sw_KE"/>
        </w:rPr>
        <w:t>Mtu mwenye mkono uliopooza</w:t>
      </w:r>
    </w:p>
    <w:p>
      <w:pPr>
        <w:pStyle w:val="ListBullet"/>
        <w:spacing w:line="240" w:lineRule="auto"/>
        <w:ind w:left="720"/>
      </w:pPr>
      <w:r>
        <w:rPr>
          <w:lang w:val="sw_KE" w:bidi="sw_KE"/>
        </w:rPr>
      </w:r>
      <w:r>
        <w:rPr>
          <w:lang w:val="sw_KE" w:bidi="sw_KE"/>
        </w:rPr>
        <w:t>Watu katika sinagogi</w:t>
      </w:r>
    </w:p>
    <w:p>
      <w:pPr>
        <w:pStyle w:val="ListBullet"/>
        <w:spacing w:line="240" w:lineRule="auto"/>
        <w:ind w:left="720"/>
      </w:pPr>
      <w:r>
        <w:rPr>
          <w:lang w:val="sw_KE" w:bidi="sw_KE"/>
        </w:rPr>
      </w:r>
      <w:r>
        <w:rPr>
          <w:lang w:val="sw_KE" w:bidi="sw_KE"/>
        </w:rPr>
        <w:t>Wafuasi wa Herode</w:t>
      </w:r>
    </w:p>
    <w:p>
      <w:pPr/>
      <w:r>
        <w:rPr>
          <w:lang w:val="sw_KE" w:bidi="sw_KE"/>
        </w:rPr>
      </w:r>
      <w:r>
        <w:rPr>
          <w:lang w:val="sw_KE" w:bidi="sw_KE"/>
        </w:rPr>
        <w:t>Kama kikundi zingatia maeneo haya katika mpangilio wa kifungu:</w:t>
      </w:r>
    </w:p>
    <w:p>
      <w:pPr/>
      <w:r>
        <w:rPr>
          <w:lang w:val="sw_KE" w:bidi="sw_KE"/>
        </w:rPr>
      </w:r>
      <w:r>
        <w:rPr>
          <w:lang w:val="sw_KE" w:bidi="sw_KE"/>
        </w:rPr>
        <w:t>Katika tukio la kwanza, Yesu na wafuasi wake wanapita kati ya mashamba ya nafaka, wakivunja masuke wakila. Mafarisayo wakawaona na kumkaripia Yesu kwa kumuuliza swali. Wanafanya hivyo kwa kuwa katika tamaduni za kiyahudi, Yesu alikua na jukumu la matendo yao. Mafarisayo wanafikiria wanafunzi wanafanya kazi siku ya Sabato, ambayo ilikuwa kinyume na sheria ya Mungu.</w:t>
      </w:r>
    </w:p>
    <w:p>
      <w:pPr/>
      <w:r>
        <w:rPr>
          <w:lang w:val="sw_KE" w:bidi="sw_KE"/>
        </w:rPr>
      </w:r>
      <w:r>
        <w:rPr>
          <w:lang w:val="sw_KE" w:bidi="sw_KE"/>
        </w:rPr>
        <w:t>Kabla ya Yesu kuwaambia hadithi kuhusu Daudi, anawauliza mafarisayo ikiwa wamesoma hadithi hiyo,si kwa sababu anafikiria hawajui, ila tu kuwakemea.</w:t>
      </w:r>
    </w:p>
    <w:p>
      <w:pPr/>
      <w:r>
        <w:rPr>
          <w:lang w:val="sw_KE" w:bidi="sw_KE"/>
        </w:rPr>
      </w:r>
      <w:r>
        <w:rPr>
          <w:lang w:val="sw_KE" w:bidi="sw_KE"/>
        </w:rPr>
        <w:t>Katika tukio la tatu, Yesu anamaliza hadithi yake na kuwazungumzia mafarisayo. Katika onyesho la tatu, wazia kwamba Yesu ni Bwana juu ya Sabato, na watu wanatakiwa kupumzika siku ya Sabato kwa ajili ya watu, si kwa ajili ya sheria ya Sabato.</w:t>
      </w:r>
    </w:p>
    <w:p>
      <w:pPr/>
      <w:r>
        <w:rPr>
          <w:lang w:val="sw_KE" w:bidi="sw_KE"/>
        </w:rPr>
      </w:r>
      <w:r>
        <w:rPr>
          <w:lang w:val="sw_KE" w:bidi="sw_KE"/>
        </w:rPr>
        <w:t>Onyesho la nne pia linafanyika siku ya Sabato, lakini linafanyika katika mazingira tofauti. Taswira ya Yesu akiingia katika sinagogi, nyumba ya ibada ya Kiyahudi. Mafarisayo pia wapo wakitazama ili kuona ikiwa Yesu atavunja sheria ya Mungu. Yesu anamwita mtu mwenye mkono ulioharibiwa asimame mbele ya kila mtu. Watu katika sinagogi pengine walikuwa wameketi kando ya ukuta, na Yesu anamwita mtu huyo mbele na katikati ili kila mtu aweze kumwona.</w:t>
      </w:r>
    </w:p>
    <w:p>
      <w:pPr/>
      <w:r>
        <w:rPr>
          <w:lang w:val="sw_KE" w:bidi="sw_KE"/>
        </w:rPr>
      </w:r>
      <w:r>
        <w:rPr>
          <w:lang w:val="sw_KE" w:bidi="sw_KE"/>
        </w:rPr>
        <w:t>Waza kuhusu mazungumzo katika onyesho la tano. Yesu anawauliza wale waliokusanyika katika sinagogi, ambao wangekuwa ni pamoja na Mafarisayo, “Je, ni lipi lililo halali siku ya Sabato: Ni kutenda mema au kutenda mabaya, ni kuokoa maisha au kuua?” lakini hakuna mtu anayemjibu. Yesu anawatazama pande zote kwa hasira na huzuni, kisha anamwambia yule mtu, “Nyoosha mkono wako.” Mtu huyo ananyosha mkono wake, na anaponywa mara moja.</w:t>
      </w:r>
    </w:p>
    <w:p>
      <w:pPr/>
      <w:r>
        <w:rPr>
          <w:lang w:val="sw_KE" w:bidi="sw_KE"/>
        </w:rPr>
      </w:r>
      <w:r>
        <w:rPr>
          <w:lang w:val="sw_KE" w:bidi="sw_KE"/>
        </w:rPr>
        <w:t>Katika tukio la mwisho, taswira ya Mafarisayo wakitoka sinagogi. Wanakutana na wafuasi wa Herode na wanaanza kupanga jinsi ya kumuua Yesu.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2:23–3;6 katika tafsiri rahisi kuelewa.</w:t>
      </w:r>
    </w:p>
    <w:p>
      <w:pPr/>
      <w:r>
        <w:rPr>
          <w:lang w:val="sw_KE" w:bidi="sw_KE"/>
        </w:rPr>
      </w:r>
      <w:r>
        <w:rPr>
          <w:lang w:val="sw_KE" w:bidi="sw_KE"/>
        </w:rPr>
        <w:t>Katika hatua hii, kikundi kitaigiza kifungu.</w:t>
      </w:r>
    </w:p>
    <w:p>
      <w:pPr/>
      <w:r>
        <w:rPr>
          <w:lang w:val="sw_KE" w:bidi="sw_KE"/>
        </w:rPr>
      </w:r>
      <w:r>
        <w:rPr>
          <w:lang w:val="sw_KE" w:bidi="sw_KE"/>
        </w:rPr>
        <w:t>Hadithi hii ina maonyesho sita.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Daudi</w:t>
      </w:r>
    </w:p>
    <w:p>
      <w:pPr>
        <w:pStyle w:val="ListBullet"/>
        <w:spacing w:line="240" w:lineRule="auto"/>
        <w:ind w:left="720"/>
      </w:pPr>
      <w:r>
        <w:rPr>
          <w:lang w:val="sw_KE" w:bidi="sw_KE"/>
        </w:rPr>
      </w:r>
      <w:r>
        <w:rPr>
          <w:lang w:val="sw_KE" w:bidi="sw_KE"/>
        </w:rPr>
        <w:t>Wenzio Daudi</w:t>
      </w:r>
    </w:p>
    <w:p>
      <w:pPr>
        <w:pStyle w:val="ListBullet"/>
        <w:spacing w:line="240" w:lineRule="auto"/>
        <w:ind w:left="720"/>
      </w:pPr>
      <w:r>
        <w:rPr>
          <w:lang w:val="sw_KE" w:bidi="sw_KE"/>
        </w:rPr>
      </w:r>
      <w:r>
        <w:rPr>
          <w:lang w:val="sw_KE" w:bidi="sw_KE"/>
        </w:rPr>
        <w:t>Mtu mwenye mkono uliopooza</w:t>
      </w:r>
    </w:p>
    <w:p>
      <w:pPr>
        <w:pStyle w:val="ListBullet"/>
        <w:spacing w:line="240" w:lineRule="auto"/>
        <w:ind w:left="720"/>
      </w:pPr>
      <w:r>
        <w:rPr>
          <w:lang w:val="sw_KE" w:bidi="sw_KE"/>
        </w:rPr>
      </w:r>
      <w:r>
        <w:rPr>
          <w:lang w:val="sw_KE" w:bidi="sw_KE"/>
        </w:rPr>
        <w:t>Watu katika sinagogi</w:t>
      </w:r>
    </w:p>
    <w:p>
      <w:pPr>
        <w:pStyle w:val="ListBullet"/>
        <w:spacing w:line="240" w:lineRule="auto"/>
        <w:ind w:left="720"/>
      </w:pPr>
      <w:r>
        <w:rPr>
          <w:lang w:val="sw_KE" w:bidi="sw_KE"/>
        </w:rPr>
      </w:r>
      <w:r>
        <w:rPr>
          <w:lang w:val="sw_KE" w:bidi="sw_KE"/>
        </w:rPr>
        <w:t>Wafuasi wa Herode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Yesu na wanafunzi wake wakitembea katika mashamba ya nafaka. Wanapotembea, wanafunzi wanavunja na kula masuke ya nafaka. Mafarisayo wanaona hili na kumuuiza Yesu, “Tazama, mbona wanafanya jambo lisilo halali kufanywa siku ya Sabato?”</w:t>
      </w:r>
    </w:p>
    <w:p>
      <w:pPr/>
      <w:r>
        <w:rPr>
          <w:lang w:val="sw_KE" w:bidi="sw_KE"/>
        </w:rPr>
      </w:r>
      <w:r>
        <w:rPr>
          <w:lang w:val="sw_KE" w:bidi="sw_KE"/>
        </w:rPr>
        <w:t>Sitisha igizo. Muulize mtu anayeigiza Yesu, "Unafikiria au kuhisi vipi?" Mtu huyo anaweza kujibu mambo kama, "Tunaendelea kumwona Yesu akivunja sheria zetu za kidini," au "Tumekasirika kwamba Yesu anawahimiza watu wengine kuvunja sheria ya Mungu," au "Tumekasirika. Lazima tukabiliane na Yesu kuhusu tabia yake." Endelea na igizo.</w:t>
      </w:r>
    </w:p>
    <w:p>
      <w:pPr/>
      <w:r>
        <w:rPr>
          <w:lang w:val="sw_KE" w:bidi="sw_KE"/>
        </w:rPr>
      </w:r>
      <w:r>
        <w:rPr>
          <w:lang w:val="sw_KE" w:bidi="sw_KE"/>
        </w:rPr>
        <w:t>Igiza Yesu akiwaambia Mafarisayo hadithi kuhusu Daudi. Igiza hadithi kama Yesu anavyoisimulia. Daudi na wenzake walikuwa na njaa, hivyo wakaingia katika nyumba ya Mungu na kuvunja sheria kwa kula mkate ambao ni makuhani tu walistahili kula.</w:t>
      </w:r>
    </w:p>
    <w:p>
      <w:pPr/>
      <w:r>
        <w:rPr>
          <w:lang w:val="sw_KE" w:bidi="sw_KE"/>
        </w:rPr>
      </w:r>
      <w:r>
        <w:rPr>
          <w:lang w:val="sw_KE" w:bidi="sw_KE"/>
        </w:rPr>
        <w:t>Sitisha igizo. Muulize mtu anayeigiza Yesu, "Unafikiria au kuhisi vipi?" Mtu huyo anaweza kujibu mambo kama, "Mungu angetaka niwapelekee wenzangu chakula wakati tulikuwa na njaa." au "Utunzaji wa Mungu ni muhimu zaidi kuliko sheria za kidini," au "Asante. Mungu daima ananipatia wakati wa mahitaji." Endelea na igizo.</w:t>
      </w:r>
    </w:p>
    <w:p>
      <w:pPr/>
      <w:r>
        <w:rPr>
          <w:lang w:val="sw_KE" w:bidi="sw_KE"/>
        </w:rPr>
      </w:r>
      <w:r>
        <w:rPr>
          <w:lang w:val="sw_KE" w:bidi="sw_KE"/>
        </w:rPr>
        <w:t>Igiza Yesu akiwajibu Mafarisayo, akisema kwamba Sabato ilifanywa ili kukidhi mahitaji ya watu, si ili watu kukidhi mahitaji ya Sabato. Yesu anasema, "Mwana wa Adamu ndiye Bwana wa Sabato.”</w:t>
      </w:r>
    </w:p>
    <w:p>
      <w:pPr/>
      <w:r>
        <w:rPr>
          <w:lang w:val="sw_KE" w:bidi="sw_KE"/>
        </w:rPr>
      </w:r>
      <w:r>
        <w:rPr>
          <w:lang w:val="sw_KE" w:bidi="sw_KE"/>
        </w:rPr>
        <w:t>Sitisha igizo. Muulize mtu anayeigiza Yesu, "Unafikiria au kuhisi vipi?" Mtu huyo anaweza kujibu mambo kama, "Yesu ni tofauti na mwalimu mwingine yeyote wa kidini. Anafundisha kwa mamlaka," au "Kushangaa. Sijawahi kufikiria Sabato kuundwa kwa ajili ya mwanadamu," au "Ninaheshimiwa kuwa mwanafunzi wa yule ambaye ana mamlaka yote." Endelea na igizo.</w:t>
      </w:r>
    </w:p>
    <w:p>
      <w:pPr/>
      <w:r>
        <w:rPr>
          <w:lang w:val="sw_KE" w:bidi="sw_KE"/>
        </w:rPr>
      </w:r>
      <w:r>
        <w:rPr>
          <w:lang w:val="sw_KE" w:bidi="sw_KE"/>
        </w:rPr>
        <w:t>Igiza Yesu anaingia ndani ya sinagogi tena na kumwona mtu mwenye mkono uliopooza. Yesu anamwita mtu huyo asimame mbele ya kila mtu, na kuuliza, "Je, sheria ya kidini inaturuhusu kufanya mema au kufanya maovu siku ya Sabato? Ni siku ya kuokoa maisha au kuua?”</w:t>
      </w:r>
    </w:p>
    <w:p>
      <w:pPr/>
      <w:r>
        <w:rPr>
          <w:lang w:val="sw_KE" w:bidi="sw_KE"/>
        </w:rPr>
      </w:r>
      <w:r>
        <w:rPr>
          <w:lang w:val="sw_KE" w:bidi="sw_KE"/>
        </w:rPr>
        <w:t>Sitisha igizo. Muulize mtu anayeigiza Yesu, "Unafikiria au kuhisi vipi?" Mtu huyo anaweza kujibu mambo kama, "Ninakaribia kusema kuhusu Sabato," "Nataka watu kunielewa," au "Ninakasirika kwamba watu wanajali zaidi sheria na utamaduni wao wa kidini kuliko kuwatunza na kuwa na huruma kwa wengine." Endelea na igizo.</w:t>
      </w:r>
    </w:p>
    <w:p>
      <w:pPr/>
      <w:r>
        <w:rPr>
          <w:lang w:val="sw_KE" w:bidi="sw_KE"/>
        </w:rPr>
      </w:r>
      <w:r>
        <w:rPr>
          <w:lang w:val="sw_KE" w:bidi="sw_KE"/>
        </w:rPr>
        <w:t>Igize mtu yeyote asipomjibu Yesu. Yesu anatazama pande zote, kwa hasira akihuzunika sana kwa ajili ya ugumu wa mioyo yao.</w:t>
      </w:r>
    </w:p>
    <w:p>
      <w:pPr/>
      <w:r>
        <w:rPr>
          <w:lang w:val="sw_KE" w:bidi="sw_KE"/>
        </w:rPr>
      </w:r>
      <w:r>
        <w:rPr>
          <w:lang w:val="sw_KE" w:bidi="sw_KE"/>
        </w:rPr>
        <w:t>Sitisha igizo. Waulize watu wanaoigiza watu katika sinagogi, "Mnafikiria au kuhisi vipi?" Mtu huyo anaweza kujibu mambo kama, "Tunajua yeye ni sawa, kwa hivyo hatutaki kumjibu," "Mkaidi. Hatutaki kumkubali Yesu," au "Tumeaibishwa." Muulize mtu anayeigiza Yesu, "Unafikiria au kuhisi vipi?" Mtu huyo anaweza kujibu mambo kama, "Nimekasirika kwamba viongozi wa kidini wamebadilisha sheria za Baba yangu," "Ninasikitika sana kwamba hawaelewi kusudi la Baba yangu la Sabato," au "Nimefadhaika kwamba watu hawa hawanisikilizi." Endelea na igizo.</w:t>
      </w:r>
    </w:p>
    <w:p>
      <w:pPr/>
      <w:r>
        <w:rPr>
          <w:lang w:val="sw_KE" w:bidi="sw_KE"/>
        </w:rPr>
      </w:r>
      <w:r>
        <w:rPr>
          <w:lang w:val="sw_KE" w:bidi="sw_KE"/>
        </w:rPr>
        <w:t>Igiza Yesu akimwambia mtu mwenye mkono uliopooza, "Nyosha mkono wako." Mtu huyo ananyoosha mkono wake, na ukaponywa. Mara moja, Mafarisayo wanaondoka. Wanakutana na wafuasi wa Herode ili kupanga jinsi wanavyoweza kumuua Yesu.</w:t>
      </w:r>
    </w:p>
    <w:p>
      <w:pPr/>
      <w:r>
        <w:rPr>
          <w:lang w:val="sw_KE" w:bidi="sw_KE"/>
        </w:rPr>
      </w:r>
      <w:r>
        <w:rPr>
          <w:lang w:val="sw_KE" w:bidi="sw_KE"/>
        </w:rPr>
        <w:t>Sitisha igizo. Muulize mtu anayeigiza Yesu, "Unafikiria au kuhisi vipi?" Mtu huyo anaweza kujibu mambo kama, "Kukasirika kwamba Yesu aliponya siku ya Sabato," "Kuogopa nguvu za Yesu," "Tunafikiria kwamba Yesu anamkufuru Mungu," au "Tumekasirika vya kutosha ili kutaka kumuua Yesu."</w:t>
      </w:r>
      <w:r>
        <w:rPr>
          <w:lang w:val="sw_KE" w:bidi="sw_KE"/>
        </w:rPr>
      </w:r>
    </w:p>
    <w:p>
      <w:pPr>
        <w:pStyle w:val="Heading3"/>
      </w:pPr>
      <w:r>
        <w:rPr>
          <w:lang w:val="sw_KE" w:bidi="sw_KE"/>
        </w:rPr>
        <w:t>Kujaza Mapengo</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Siku ya </w:t>
      </w:r>
      <w:r>
        <w:rPr>
          <w:b/>
          <w:lang w:val="sw_KE" w:bidi="sw_KE"/>
        </w:rPr>
        <w:t>Sabato</w:t>
      </w:r>
      <w:r>
        <w:rPr>
          <w:lang w:val="sw_KE" w:bidi="sw_KE"/>
        </w:rPr>
        <w:t xml:space="preserve">, Yesu na wanafunzi wake wanatembea katika mashamba ya nafaka wakati wanafunzi wake wanachukua nafaka kwa mikono yao. Tumia neno lile ambalo umetumia katika vifungu vilivyotangulia Sabato. Watu wa Kiyahudi waliiheshimu siku ya Sabato kama siku iliyotengwa hasa kwa ajili ya mapumziko na ibada kwa sababu Mungu aliwapa amri hii. Hii ilichukuliwa kama siku ya 7 ya wiki. Kufikia wakati wa Yesu, kulikuwa na sheria kali na maalum kuhusu aina ya kazi ambayo ingeweza au haingeweza kufanywa siku hii. Hii pia ilikuwa siku ambayo watu walienda katika sinagogi kuabudu. Kwa maelezo zaidi kuhusu </w:t>
      </w:r>
      <w:r>
        <w:rPr>
          <w:lang w:val="sw_KE" w:bidi="sw_KE"/>
        </w:rPr>
        <w:t>Sabato</w:t>
      </w:r>
      <w:r>
        <w:rPr>
          <w:lang w:val="sw_KE" w:bidi="sw_KE"/>
        </w:rPr>
        <w:t>, rejelea Faharasa Kuu.</w:t>
      </w:r>
    </w:p>
    <w:p>
      <w:pPr/>
      <w:r>
        <w:rPr>
          <w:lang w:val="sw_KE" w:bidi="sw_KE"/>
        </w:rPr>
      </w:r>
      <w:r>
        <w:rPr>
          <w:lang w:val="sw_KE" w:bidi="sw_KE"/>
        </w:rPr>
        <w:t xml:space="preserve">Yesu yuko pamoja na wanafunzi au </w:t>
      </w:r>
      <w:r>
        <w:rPr>
          <w:b/>
          <w:lang w:val="sw_KE" w:bidi="sw_KE"/>
        </w:rPr>
        <w:t>wafuasi</w:t>
      </w:r>
      <w:r>
        <w:rPr>
          <w:lang w:val="sw_KE" w:bidi="sw_KE"/>
        </w:rPr>
        <w:t xml:space="preserve"> wake wa karibu. Tumia neno lile lile ambalo umetumia kwa wanafunzi. Wafuasi wa Yesu wa karibu walikuwa pamoja naye kwa muda mrefu wa huduma yake ya kuhubiri habari njema, wakisafiri naye kila mahali, wakijifunza kutoka kwake, na wakati mwingine kutumwa naye kuhubiri Habari Njema ya Ufalme na kuponya wagonjwa. Kwa maelezo zaidi kuhusu </w:t>
      </w:r>
      <w:r>
        <w:rPr>
          <w:lang w:val="sw_KE" w:bidi="sw_KE"/>
        </w:rPr>
        <w:t>wanafunzi</w:t>
      </w:r>
      <w:r>
        <w:rPr>
          <w:lang w:val="sw_KE" w:bidi="sw_KE"/>
        </w:rPr>
        <w:t>, rejelea Faharasa Kuu.</w:t>
      </w:r>
    </w:p>
    <w:p>
      <w:pPr/>
      <w:r>
        <w:rPr>
          <w:lang w:val="sw_KE" w:bidi="sw_KE"/>
        </w:rPr>
      </w:r>
      <w:r>
        <w:rPr>
          <w:b/>
          <w:lang w:val="sw_KE" w:bidi="sw_KE"/>
        </w:rPr>
        <w:t>Mafarisayo</w:t>
      </w:r>
      <w:r>
        <w:rPr>
          <w:lang w:val="sw_KE" w:bidi="sw_KE"/>
        </w:rPr>
        <w:t xml:space="preserve"> wanaona wanafunzi wakichukua nafaka na kumkemea Yesu kwa matendo yao. Tumia neno lile lile ambalo umetumia kwa Mafarisayo. Jina "Farisayo" linamaanisha "kutenganishwa." Hawa Mafarisayo walichukuliwa kama wenye ushawishi mkubwa na waadilifu. Walikuwa mifano mizuri kwa watu kwa sababu walikuwa wamejitoa kwa sheria ya Mungu. Walitambua mila na sheria za kidini zilizoandikwa pamoja na zile za mdomo. Kwa maelezo zaidi kuhusu </w:t>
      </w:r>
      <w:r>
        <w:rPr>
          <w:lang w:val="sw_KE" w:bidi="sw_KE"/>
        </w:rPr>
        <w:t>mafarisayo</w:t>
      </w:r>
      <w:r>
        <w:rPr>
          <w:lang w:val="sw_KE" w:bidi="sw_KE"/>
        </w:rPr>
        <w:t>, rejelea Faharasa Kuu.</w:t>
      </w:r>
    </w:p>
    <w:p>
      <w:pPr/>
      <w:r>
        <w:rPr>
          <w:lang w:val="sw_KE" w:bidi="sw_KE"/>
        </w:rPr>
      </w:r>
      <w:r>
        <w:rPr>
          <w:lang w:val="sw_KE" w:bidi="sw_KE"/>
        </w:rPr>
        <w:t xml:space="preserve">Yesu anawauliza ikiwa hawajasoma maandiko kuhusu </w:t>
      </w:r>
      <w:r>
        <w:rPr>
          <w:lang w:val="sw_KE" w:bidi="sw_KE"/>
        </w:rPr>
        <w:t>Daudi</w:t>
      </w:r>
      <w:r>
        <w:rPr>
          <w:lang w:val="sw_KE" w:bidi="sw_KE"/>
        </w:rPr>
        <w:t xml:space="preserve"> akila mkate takatifu. </w:t>
      </w:r>
      <w:r>
        <w:rPr>
          <w:b/>
          <w:lang w:val="sw_KE" w:bidi="sw_KE"/>
        </w:rPr>
        <w:t>Maandiko</w:t>
      </w:r>
      <w:r>
        <w:rPr>
          <w:lang w:val="sw_KE" w:bidi="sw_KE"/>
        </w:rPr>
        <w:t xml:space="preserve"> yanamaanisha maandiko matakatifu ya kikundi chochote cha kidini. Katika hali hii, inarejelea maandiko matakatifu ya Kiyahudi ambayo yalitumiwa na Mungu.</w:t>
      </w:r>
    </w:p>
    <w:p>
      <w:pPr/>
      <w:r>
        <w:rPr>
          <w:lang w:val="sw_KE" w:bidi="sw_KE"/>
        </w:rPr>
      </w:r>
      <w:r>
        <w:rPr>
          <w:lang w:val="sw_KE" w:bidi="sw_KE"/>
        </w:rPr>
        <w:t xml:space="preserve">Sitisha hapa na mjadili kama kikundi ni neno au kifungu gani mtatumia kwa </w:t>
      </w:r>
      <w:r>
        <w:rPr>
          <w:b/>
          <w:lang w:val="sw_KE" w:bidi="sw_KE"/>
        </w:rPr>
        <w:t>maandiko</w:t>
      </w:r>
      <w:r>
        <w:rPr>
          <w:lang w:val="sw_KE" w:bidi="sw_KE"/>
        </w:rPr>
        <w:t xml:space="preserve">. Kumbuka kwamba neno unalotumia halipaswi kurejelea maandishi matakatifu ya dini fulani. Linapaswa kuwa neno la jumla. Tazama </w:t>
      </w:r>
      <w:r>
        <w:rPr>
          <w:lang w:val="sw_KE" w:bidi="sw_KE"/>
        </w:rPr>
        <w:t>Mandiko</w:t>
      </w:r>
      <w:r>
        <w:rPr>
          <w:lang w:val="sw_KE" w:bidi="sw_KE"/>
        </w:rPr>
        <w:t xml:space="preserve"> katika Faharasa Kuu kwa maelezo zaidi. Sitisha rekodi hii ya sauti hapa.</w:t>
      </w:r>
    </w:p>
    <w:p>
      <w:pPr/>
      <w:r>
        <w:rPr>
          <w:lang w:val="sw_KE" w:bidi="sw_KE"/>
        </w:rPr>
      </w:r>
      <w:r>
        <w:rPr>
          <w:lang w:val="sw_KE" w:bidi="sw_KE"/>
        </w:rPr>
        <w:t xml:space="preserve">Yesu alisema kwamba Daudi alipata mkate wakati Abiathari alikuwa </w:t>
      </w:r>
      <w:r>
        <w:rPr>
          <w:b/>
          <w:lang w:val="sw_KE" w:bidi="sw_KE"/>
        </w:rPr>
        <w:t>kuhani mkuu</w:t>
      </w:r>
      <w:r>
        <w:rPr>
          <w:lang w:val="sw_KE" w:bidi="sw_KE"/>
        </w:rPr>
        <w:t xml:space="preserve">. Tunajua kwamba Abiathari hakuwa kuhani mkuu wakati huo, lakini kwamba utawala wake ulikuwa karibu wakati huo. Makuhani katika dini ya Kiyahudi walikuwa watu waliounganisha watu pamoja na Mungu kwa kumtolea Mungu dhabihu kwa ajili yao, kuwaelimisha watu na kutunza hekalu la Mungu. Makuhani walikuwa waakilishi wa Mungu kwa watu wao na waakilishi wa watu wao kwa Mungu. Kuhani mkuu ndiye wa maana zaidi au mkuu wa makuhani. Kwa maelezo zaidi kuhusu </w:t>
      </w:r>
      <w:r>
        <w:rPr>
          <w:lang w:val="sw_KE" w:bidi="sw_KE"/>
        </w:rPr>
        <w:t>makuhani</w:t>
      </w:r>
      <w:r>
        <w:rPr>
          <w:lang w:val="sw_KE" w:bidi="sw_KE"/>
        </w:rPr>
        <w:t>, rejelea Faharasa Kuu, na kutafsiri kuhani kama ulivyotafsiri awali.</w:t>
      </w:r>
    </w:p>
    <w:p>
      <w:pPr/>
      <w:r>
        <w:rPr>
          <w:lang w:val="sw_KE" w:bidi="sw_KE"/>
        </w:rPr>
      </w:r>
      <w:r>
        <w:rPr>
          <w:lang w:val="sw_KE" w:bidi="sw_KE"/>
        </w:rPr>
        <w:t xml:space="preserve">Daudi alichukua mkate kutoka kwa </w:t>
      </w:r>
      <w:r>
        <w:rPr>
          <w:b/>
          <w:lang w:val="sw_KE" w:bidi="sw_KE"/>
        </w:rPr>
        <w:t>nyumba ya Mungu</w:t>
      </w:r>
      <w:r>
        <w:rPr>
          <w:lang w:val="sw_KE" w:bidi="sw_KE"/>
        </w:rPr>
        <w:t xml:space="preserve">. Nyumba ya Mungu inaweza kurejelea hekalu au hema takatifu ya kukutania, hema ambayo Wayahudi walitumia kabla ya kuwa na hekalu. Wakati wa Daudi, Nyumba ya Mungu na Wayahudi bado ilikuwa kwenye hema takatifu ya kukutania. Ni bora kuelezea neno hili moja kwa moja kama "Nyumba ya Mungu." Kwa maelezo zaidi, rejelea </w:t>
      </w:r>
      <w:r>
        <w:rPr>
          <w:lang w:val="sw_KE" w:bidi="sw_KE"/>
        </w:rPr>
        <w:t>hekalu</w:t>
      </w:r>
      <w:r>
        <w:rPr>
          <w:lang w:val="sw_KE" w:bidi="sw_KE"/>
        </w:rPr>
        <w:t xml:space="preserve"> au </w:t>
      </w:r>
      <w:r>
        <w:rPr>
          <w:lang w:val="sw_KE" w:bidi="sw_KE"/>
        </w:rPr>
        <w:t>hema</w:t>
      </w:r>
      <w:r>
        <w:rPr>
          <w:lang w:val="sw_KE" w:bidi="sw_KE"/>
        </w:rPr>
        <w:t xml:space="preserve"> ya kukutania katika Faharasa Kuu.</w:t>
      </w:r>
    </w:p>
    <w:p>
      <w:pPr/>
      <w:r>
        <w:rPr>
          <w:lang w:val="sw_KE" w:bidi="sw_KE"/>
        </w:rPr>
      </w:r>
      <w:r>
        <w:rPr>
          <w:lang w:val="sw_KE" w:bidi="sw_KE"/>
        </w:rPr>
        <w:t xml:space="preserve">Yesu anasema </w:t>
      </w:r>
      <w:r>
        <w:rPr>
          <w:b/>
          <w:lang w:val="sw_KE" w:bidi="sw_KE"/>
        </w:rPr>
        <w:t>Mwana wa Adamu</w:t>
      </w:r>
      <w:r>
        <w:rPr>
          <w:lang w:val="sw_KE" w:bidi="sw_KE"/>
        </w:rPr>
        <w:t xml:space="preserve"> ni Bwana juu ya Sabato. Katika Agano la Kale maneno haya "mwana wa mwanadamu" yalimaanisha mwanadamu. Yesu anatumia maneno haya kama njia anayopenda zaidi ya kujizungumzia. "Mwana wa Adamu" ni mtu ambaye, katika Danieli 7, Mungu anampa mamlaka na nguvu zote. Huenda Yesu anapenda neno hili kwa sababu cheo kinaweza kurejelea mwanadamu wa kawaida au kiumbe kisicho cha kawaida. Neno mwana wa Adamu linawalazimisha watu kuamua kama Yesu ni mtu au Mungu. Pia iliepuka neno la kisiasa la Masihi/Kristo-mtu ambaye watu walitaka kumfanya awe mfalme. Marko anapenda kuzungumza kuhusu nyakati zote ambazo Yesu alijiita Mwana wa Adamu ili azungumze kuhusu hatima yake ya kuteseka na kufa, kama mwanadamu. Kwa maelezo zaidi kuhusu </w:t>
      </w:r>
      <w:r>
        <w:rPr>
          <w:lang w:val="sw_KE" w:bidi="sw_KE"/>
        </w:rPr>
        <w:t>Mwana wa Adamu</w:t>
      </w:r>
      <w:r>
        <w:rPr>
          <w:lang w:val="sw_KE" w:bidi="sw_KE"/>
        </w:rPr>
        <w:t>, rejelea Faharasa Kuu. Tafsiri Mwana wa Adamu kama vile ulivyotafsiri awali.</w:t>
      </w:r>
    </w:p>
    <w:p>
      <w:pPr/>
      <w:r>
        <w:rPr>
          <w:lang w:val="sw_KE" w:bidi="sw_KE"/>
        </w:rPr>
      </w:r>
      <w:r>
        <w:rPr>
          <w:b/>
          <w:lang w:val="sw_KE" w:bidi="sw_KE"/>
        </w:rPr>
        <w:t>Bwana</w:t>
      </w:r>
      <w:r>
        <w:rPr>
          <w:lang w:val="sw_KE" w:bidi="sw_KE"/>
        </w:rPr>
        <w:t xml:space="preserve"> juu ya Sabato inamaanisha bwana juu ya Sabato. Yesu anasema kwamba ana mamlaka ya kuamua kile kilicho sahihi au kibaya kufanya siku ya Sabato. Tumia neno sawa na Bwana ambalo umelitumia katika vifungu vingine. Kwa maelezo zaidi kuhusu </w:t>
      </w:r>
      <w:r>
        <w:rPr>
          <w:lang w:val="sw_KE" w:bidi="sw_KE"/>
        </w:rPr>
        <w:t>Bwana</w:t>
      </w:r>
      <w:r>
        <w:rPr>
          <w:lang w:val="sw_KE" w:bidi="sw_KE"/>
        </w:rPr>
        <w:t>, rejelea Faharasa Kuu.</w:t>
      </w:r>
    </w:p>
    <w:p>
      <w:pPr/>
      <w:r>
        <w:rPr>
          <w:lang w:val="sw_KE" w:bidi="sw_KE"/>
        </w:rPr>
      </w:r>
      <w:r>
        <w:rPr>
          <w:lang w:val="sw_KE" w:bidi="sw_KE"/>
        </w:rPr>
        <w:t xml:space="preserve">Katika Sabato tofauti, Yesu anaingia </w:t>
      </w:r>
      <w:r>
        <w:rPr>
          <w:b/>
          <w:lang w:val="sw_KE" w:bidi="sw_KE"/>
        </w:rPr>
        <w:t>sinagogi</w:t>
      </w:r>
      <w:r>
        <w:rPr>
          <w:lang w:val="sw_KE" w:bidi="sw_KE"/>
        </w:rPr>
        <w:t xml:space="preserve">. Hii ilikuwa mahali pa ibada ya Kiyahudi. Tumia neno lile ambalo umetumia hapo awali kwa sinagogi. Kwa maelezo zaidi kuhusu </w:t>
      </w:r>
      <w:r>
        <w:rPr>
          <w:lang w:val="sw_KE" w:bidi="sw_KE"/>
        </w:rPr>
        <w:t>sinagogi</w:t>
      </w:r>
      <w:r>
        <w:rPr>
          <w:lang w:val="sw_KE" w:bidi="sw_KE"/>
        </w:rPr>
        <w:t>, rejelea Faharasa Kuu.</w:t>
      </w:r>
    </w:p>
    <w:p>
      <w:pPr/>
      <w:r>
        <w:rPr>
          <w:lang w:val="sw_KE" w:bidi="sw_KE"/>
        </w:rPr>
      </w:r>
      <w:r>
        <w:rPr>
          <w:lang w:val="sw_KE" w:bidi="sw_KE"/>
        </w:rPr>
        <w:t xml:space="preserve">Marko anasema Yesu </w:t>
      </w:r>
      <w:r>
        <w:rPr>
          <w:b/>
          <w:lang w:val="sw_KE" w:bidi="sw_KE"/>
        </w:rPr>
        <w:t>alihuzunika kwa ugumu wao wa mioyo</w:t>
      </w:r>
      <w:r>
        <w:rPr>
          <w:lang w:val="sw_KE" w:bidi="sw_KE"/>
        </w:rPr>
        <w:t xml:space="preserve">. Wayahudi walitumia neno moyo kurejelea sehemu ya mtu ambapo hisia na maamuzi yanatokea. Hii inarejelea watu wanaochagua kutouona ukweli ambao Yesu alikuwa akisema. Hii inarejelea ukaidi wa kutouona au kuufuata ukweli. Huzuni ya Yesu haikuwa kama ile ya watu wanaomlilia mtu ambaye wamempoteza, bali alihangaishwa sana na kile alichokuwa akiona. Kwa maelezo zaidi kuhusu </w:t>
      </w:r>
      <w:r>
        <w:rPr>
          <w:lang w:val="sw_KE" w:bidi="sw_KE"/>
        </w:rPr>
        <w:t>moyo</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3:7–12</w:t>
      </w:r>
      <w:r>
        <w:rPr>
          <w:lang w:val="sw_KE" w:bidi="sw_KE"/>
        </w:rPr>
      </w:r>
    </w:p>
    <w:p>
      <w:pPr>
        <w:pStyle w:val="Heading3"/>
      </w:pPr>
      <w:r>
        <w:rPr>
          <w:lang w:val="sw_KE" w:bidi="sw_KE"/>
        </w:rPr>
        <w:t>Sikiliza na Moyo</w:t>
      </w:r>
    </w:p>
    <w:p>
      <w:pPr/>
      <w:r>
        <w:rPr>
          <w:lang w:val="sw_KE" w:bidi="sw_KE"/>
        </w:rPr>
      </w:r>
      <w:r>
        <w:rPr>
          <w:lang w:val="sw_KE" w:bidi="sw_KE"/>
        </w:rPr>
        <w:t>Katika hatua hii, msikize Marko 3:7–12 na kuweka katika mioyo yenu.</w:t>
      </w:r>
    </w:p>
    <w:p>
      <w:pPr/>
      <w:r>
        <w:rPr>
          <w:lang w:val="sw_KE" w:bidi="sw_KE"/>
        </w:rPr>
      </w:r>
      <w:r>
        <w:rPr>
          <w:lang w:val="sw_KE" w:bidi="sw_KE"/>
        </w:rPr>
        <w:t>Sikiliza toleo la sauti la Marko 3:7–12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3:7–12 katika tafsiri rahisi kueleweka zaidi.</w:t>
      </w:r>
    </w:p>
    <w:p>
      <w:pPr/>
      <w:r>
        <w:rPr>
          <w:lang w:val="sw_KE" w:bidi="sw_KE"/>
        </w:rPr>
      </w:r>
      <w:r>
        <w:rPr>
          <w:lang w:val="sw_KE" w:bidi="sw_KE"/>
        </w:rPr>
        <w:t>Katika sehemu hii, Marko anatambulisha muhtasari wa huduma ya Yesu katika eneo la Galilaya. Kilele cha huduma ya Yesu katika Galilaya kitakuwa wakati atatuma wawakilishi 12 waliochaguliwa katika siku zijazo. Yesu atakabiliwa na kukataliwa sana kwa sababu ya miujiza anayoifanya inayoonyesha nguvu zake. Kuna mandhari mbili katika kifungu hiki-kila mtu alikuwa amesikia kuhusu Yesu katika eneo lote, na Yesu ana mamlaka juu ya pepo wachafu.</w:t>
      </w:r>
    </w:p>
    <w:p>
      <w:pPr/>
      <w:r>
        <w:rPr>
          <w:lang w:val="sw_KE" w:bidi="sw_KE"/>
        </w:rPr>
      </w:r>
      <w:r>
        <w:rPr>
          <w:lang w:val="sw_KE" w:bidi="sw_KE"/>
        </w:rPr>
        <w:t>Yesu amekataliwa tena katika hadithi ya awali wakati viongozi wa kidini walimkemea kwa kumponya mtu katika siku ya kupumzika ya Kiyahudi. Hatujui muda gani umepita, lakini baadaye Yesu anaenda upande wa ziwa, au bahari ya Galilaya. Umati mkubwa unamfuata. Bahari ya Galilaya ilikuwa takriban kilomita 21 kwa urefu na kilomita 13 upana. Ilikuwa mwili mkubwa wa maji safi ambao mtu angeweza kuona. Umati ulitoka kila mahali, ukiwakilisha maeneo mawili makuu: Israeli yote (uliwakilisha Galilaya, Yudea na Yerusalem) na maeneo yaliyo kwenye mpaka wa Israeli.</w:t>
      </w:r>
    </w:p>
    <w:p>
      <w:pPr/>
      <w:r>
        <w:rPr>
          <w:lang w:val="sw_KE" w:bidi="sw_KE"/>
        </w:rPr>
      </w:r>
      <w:r>
        <w:rPr>
          <w:lang w:val="sw_KE" w:bidi="sw_KE"/>
        </w:rPr>
        <w:t>Galilaya, Yudea, Idumea, "mbele ya Yordani,' yote ni maeneo ya nchi hii. Yerusalemu, Tiro na Sidoni ni miji. Unaweza kubainisha aina ya eneo (nchi au mji) ikiwa inahitajika.</w:t>
      </w:r>
    </w:p>
    <w:p>
      <w:pPr/>
      <w:r>
        <w:rPr>
          <w:lang w:val="sw_KE" w:bidi="sw_KE"/>
        </w:rPr>
      </w:r>
      <w:r>
        <w:rPr>
          <w:lang w:val="sw_KE" w:bidi="sw_KE"/>
        </w:rPr>
        <w:t>Sitisha hapa na uangalie ramani ya eneo hilo, ikiwa ni pamoja na Galilaya, Yudea, Yerusalemu, Idumea, mashariki ya Mto Yordani, na Tiro na Sidoni kama kikundi. Wanapaswa kuona kutoka kwa hii eneo pana watokako watu.</w:t>
      </w:r>
    </w:p>
    <w:p>
      <w:pPr/>
      <w:r>
        <w:rPr>
          <w:lang w:val="sw_KE" w:bidi="sw_KE"/>
        </w:rPr>
      </w:r>
      <w:r>
        <w:rPr>
          <w:lang w:val="sw_KE" w:bidi="sw_KE"/>
        </w:rPr>
        <w:t>Jadili na kikundi chako jinsi unavyoanzisha majina ya maeneo ya nchi au miji. Je, unasema "nchi ya..." au "mji wa..."? Je, ni vipi utakavyotanguliza majina haya mapya kwa wasikilizaji wako? Sitisha rekodi hii ya sauti hapa.</w:t>
      </w:r>
    </w:p>
    <w:p>
      <w:pPr/>
      <w:r>
        <w:rPr>
          <w:lang w:val="sw_KE" w:bidi="sw_KE"/>
        </w:rPr>
      </w:r>
      <w:r>
        <w:rPr>
          <w:lang w:val="sw_KE" w:bidi="sw_KE"/>
        </w:rPr>
        <w:t>Kulikuwa na watu wengi sana waliojaribu kumgusa Yesu ili waponywe kwamba walikuwa wakianza kumvunja. Hata hivyo, Yesu alikuwa mwenye huruma na aliwaponya wengi. Yesu aliwaomba wanafunzi wake, au wafuasi wa karibu zaidi, watayarishe mashua na kuiweka karibu ili awe anakaa ndani ikiwa alihitaji. Kuketi kwenye mashua kando ya pwani kungeweka umbali kidogo kati ya Yesu na umati. Pia lingemwezesha kila mtu katika umati kumwona na kusikia bila kumvunja. Huenda mashua ilikuwa mashua ya kawaida ya uvuvi ambayo watu walitumia kwenye bahari ya Galilaya. Yangeweza kushikilia takrian watu wawili hadi kumi na watano ndani.</w:t>
      </w:r>
    </w:p>
    <w:p>
      <w:pPr/>
      <w:r>
        <w:rPr>
          <w:lang w:val="sw_KE" w:bidi="sw_KE"/>
        </w:rPr>
      </w:r>
      <w:r>
        <w:rPr>
          <w:lang w:val="sw_KE" w:bidi="sw_KE"/>
        </w:rPr>
        <w:t>Sitisha hapa na muangalie picha ya wastani wa mashua ya uvuvi ya Galilaya kama kikundi. Sitisha rekodi hii ya sauti hapa.</w:t>
      </w:r>
    </w:p>
    <w:p>
      <w:pPr/>
      <w:r>
        <w:rPr>
          <w:lang w:val="sw_KE" w:bidi="sw_KE"/>
        </w:rPr>
      </w:r>
      <w:r>
        <w:rPr>
          <w:lang w:val="sw_KE" w:bidi="sw_KE"/>
        </w:rPr>
        <w:t>Katika siku hizo baadhi ya watu walifikiria kuwa ikiwa ulijua jina la kiumbe chanuungu ungemdhibiti. Watu waliopagawa na roho wachafu, au waovu, walijaribu kupata mamlaka na uwezo juu ya Yesu kwa kumwita "Mwana wa Mungu." Mwana wa Mungu ni cheo kinachorejelea Yesu kuwa Mungu na kuwa uhusiano wa karibu na Mungu Baba. Pepo wachafu wanawafanya watu wanaowadhibiti kupiga magoti au kulala mbele ya Yesu kwa sababu alikuwa na mamlaka juu yao. Yesu alionyesha mamlaka yake juu ya pepo wachafu kwa kuwaamuru watulivu. Yesu hakutaka pepo wachafu waonyeshe yeye ni nani. Badala yake, alitaka watu wajitambue kwamba yeye ni mwana wa Mungu.</w:t>
      </w:r>
    </w:p>
    <w:p>
      <w:pPr/>
      <w:r>
        <w:rPr>
          <w:lang w:val="sw_KE" w:bidi="sw_KE"/>
        </w:rPr>
      </w:r>
      <w:r>
        <w:rPr>
          <w:lang w:val="sw_KE" w:bidi="sw_KE"/>
        </w:rPr>
        <w:t>Sitisha hapa na mjadili swali hili kama kikundi: Pepo wachafu wanatenda vipi katika utamaduniwenu? Je, ni vipi ambavyo hujaribu kuweza kukudhibiti au kuwadhibiti wengine? Ni vipi unaweza kuwadhabiti? Je, ni muhimu kwao, au kwako, kujua majina ya roho au watu wengine? Mbona ndiyo au hapana?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3:7–12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Yesu anashuka kwenda ziwa pamoja na wanafunzi wake. Umati wa watu unamfuata.</w:t>
      </w:r>
    </w:p>
    <w:p>
      <w:pPr/>
      <w:r>
        <w:rPr>
          <w:lang w:val="sw_KE" w:bidi="sw_KE"/>
        </w:rPr>
      </w:r>
      <w:r>
        <w:rPr>
          <w:b/>
          <w:lang w:val="sw_KE" w:bidi="sw_KE"/>
        </w:rPr>
        <w:t>Onyesho la pili:</w:t>
      </w:r>
      <w:r>
        <w:rPr>
          <w:lang w:val="sw_KE" w:bidi="sw_KE"/>
        </w:rPr>
        <w:t xml:space="preserve"> Yesu anawaagiza wanafunzi wake kutayarisha mashua kwenye upande wa ziwa ili kusiwe na msongomano wa umati na kumuumiza.</w:t>
      </w:r>
    </w:p>
    <w:p>
      <w:pPr/>
      <w:r>
        <w:rPr>
          <w:lang w:val="sw_KE" w:bidi="sw_KE"/>
        </w:rPr>
      </w:r>
      <w:r>
        <w:rPr>
          <w:b/>
          <w:lang w:val="sw_KE" w:bidi="sw_KE"/>
        </w:rPr>
        <w:t>Katika tukio la tatu:</w:t>
      </w:r>
      <w:r>
        <w:rPr>
          <w:lang w:val="sw_KE" w:bidi="sw_KE"/>
        </w:rPr>
        <w:t xml:space="preserve"> Yesu alikuwa amewaponya watu wagonjwa wengi, kwa hivyo watu walikuwa wakijaribu kumgusa. Yesu pia alikuwa amewaponya watu ambao walikuwa wamepagawa na pepo wachafu. Roho wachafu wangemuona Yesu, wangewarusha watu kwenye sakafu mbele ya Yesu na kupiga kelele, "Wewe ni mwana wa Mungu." Yesu angewaamrisha wasifichue yeye ni nani.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wagonjwa.</w:t>
      </w:r>
    </w:p>
    <w:p>
      <w:pPr>
        <w:pStyle w:val="ListBullet"/>
        <w:spacing w:line="240" w:lineRule="auto"/>
        <w:ind w:left="720"/>
      </w:pPr>
      <w:r>
        <w:rPr>
          <w:lang w:val="sw_KE" w:bidi="sw_KE"/>
        </w:rPr>
      </w:r>
      <w:r>
        <w:rPr>
          <w:lang w:val="sw_KE" w:bidi="sw_KE"/>
        </w:rPr>
        <w:t>Watu waliopagawa na pepo wachafu</w:t>
      </w:r>
    </w:p>
    <w:p>
      <w:pPr>
        <w:pStyle w:val="ListBullet"/>
        <w:spacing w:line="240" w:lineRule="auto"/>
        <w:ind w:left="720"/>
      </w:pPr>
      <w:r>
        <w:rPr>
          <w:lang w:val="sw_KE" w:bidi="sw_KE"/>
        </w:rPr>
      </w:r>
      <w:r>
        <w:rPr>
          <w:lang w:val="sw_KE" w:bidi="sw_KE"/>
        </w:rPr>
        <w:t>Roho waovu</w:t>
      </w:r>
    </w:p>
    <w:p>
      <w:pPr/>
      <w:r>
        <w:rPr>
          <w:lang w:val="sw_KE" w:bidi="sw_KE"/>
        </w:rPr>
      </w:r>
      <w:r>
        <w:rPr>
          <w:lang w:val="sw_KE" w:bidi="sw_KE"/>
        </w:rPr>
        <w:t>Kama kikundi zingatia sehemu hizi katika mpangilio wa kifungu:</w:t>
      </w:r>
    </w:p>
    <w:p>
      <w:pPr/>
      <w:r>
        <w:rPr>
          <w:lang w:val="sw_KE" w:bidi="sw_KE"/>
        </w:rPr>
      </w:r>
      <w:r>
        <w:rPr>
          <w:lang w:val="sw_KE" w:bidi="sw_KE"/>
        </w:rPr>
        <w:t>Hadithi hii inaanza wakati mwingine baada ya kukataliwa kwa Yesu katika Sinagogi, lakini hatujui muda gani baadaye. Ni muhimu kukumbuka kwamba hadithi hii inatokea kando ya ziwa. Umati mkubwa wa watu umesikia jinsi Yesu anawaponya watu, kwa hivyo wamemfuata Yesu hadi ziwa. Yesu aliwauliza wanafunzi wake watayarishe mashua kwa kuwa kuna watu wengi sana. Hii ilimruhusu Yesu kufundisha kutoka kwa mashua kuweka umbali kati yake na umati, ili asiende na wao.</w:t>
      </w:r>
    </w:p>
    <w:p>
      <w:pPr/>
      <w:r>
        <w:rPr>
          <w:lang w:val="sw_KE" w:bidi="sw_KE"/>
        </w:rPr>
      </w:r>
      <w:r>
        <w:rPr>
          <w:lang w:val="sw_KE" w:bidi="sw_KE"/>
        </w:rPr>
        <w:t>Umati mkubwa wa watu waliokuwa wamemzunguka Yesu ulikuwa wa watu kutoka maeneo tofauti ambao wote walikuwa wakija kumuona. Umaarufu wa Yesu ulikuwa umekuwa kwa sababu ya miujiza aliyokuwa akifanya.</w:t>
      </w:r>
    </w:p>
    <w:p>
      <w:pPr/>
      <w:r>
        <w:rPr>
          <w:lang w:val="sw_KE" w:bidi="sw_KE"/>
        </w:rPr>
      </w:r>
      <w:r>
        <w:rPr>
          <w:lang w:val="sw_KE" w:bidi="sw_KE"/>
        </w:rPr>
        <w:t>Ni muhimu kukumbuka kwamba pepo wachafu walidhibiti matendo ya mtu. Ndiyo maana waliwasababisha watu waliodhibiti kuanguka chini na kupiga kelele Yesu alikuwa nani.</w:t>
      </w:r>
    </w:p>
    <w:p>
      <w:pPr/>
      <w:r>
        <w:rPr>
          <w:lang w:val="sw_KE" w:bidi="sw_KE"/>
        </w:rPr>
      </w:r>
      <w:r>
        <w:rPr>
          <w:lang w:val="sw_KE" w:bidi="sw_KE"/>
        </w:rPr>
        <w:t>Ni muhimu kukumbuka kwamba umati ulikuwa wa kutisha na kwamba walikuwa wakisukuma kwa nguvu dhidi ya kila mmoja kwa sababu walitaka sana kuponywa.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3:7–12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Hadithi hii ina maonyesho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Watu wagonjwa</w:t>
      </w:r>
    </w:p>
    <w:p>
      <w:pPr>
        <w:pStyle w:val="ListBullet"/>
        <w:spacing w:line="240" w:lineRule="auto"/>
        <w:ind w:left="720"/>
      </w:pPr>
      <w:r>
        <w:rPr>
          <w:lang w:val="sw_KE" w:bidi="sw_KE"/>
        </w:rPr>
      </w:r>
      <w:r>
        <w:rPr>
          <w:lang w:val="sw_KE" w:bidi="sw_KE"/>
        </w:rPr>
        <w:t>Watu waliopagawa na pepo wachafu</w:t>
      </w:r>
    </w:p>
    <w:p>
      <w:pPr>
        <w:pStyle w:val="ListBullet"/>
        <w:spacing w:line="240" w:lineRule="auto"/>
        <w:ind w:left="720"/>
      </w:pPr>
      <w:r>
        <w:rPr>
          <w:lang w:val="sw_KE" w:bidi="sw_KE"/>
        </w:rPr>
      </w:r>
      <w:r>
        <w:rPr>
          <w:lang w:val="sw_KE" w:bidi="sw_KE"/>
        </w:rPr>
        <w:t>Roho waovu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umati wa watu kumfuata Yesu na wanafunzi wake upande wa ziwa. Habari kuhusu miujiza ya Yesu ilikuwa imeenea mbali na upana wake, na watu wengi walikuja kumwona.</w:t>
      </w:r>
    </w:p>
    <w:p>
      <w:pPr/>
      <w:r>
        <w:rPr>
          <w:lang w:val="sw_KE" w:bidi="sw_KE"/>
        </w:rPr>
      </w:r>
      <w:r>
        <w:rPr>
          <w:lang w:val="sw_KE" w:bidi="sw_KE"/>
        </w:rPr>
        <w:t>Sitisha igizo. Muulize mtu anayeigiza Yesu, "Unafikiria au kuhisi vipi?" Mtu huyo anaweza kujibu mambo kama, "Aliyekata tamaa." Lazima niende kwa Yesu ili niponywe!" au "Kuvunjika moyo". Kuna watu wengi sana hapa. Sitamfikia kamwe au yeye "kuvutia". Mtu huyu ni nani mwenye mamlaka juu ya pepo wachafu?" Endelea na igizo.</w:t>
      </w:r>
    </w:p>
    <w:p>
      <w:pPr/>
      <w:r>
        <w:rPr>
          <w:lang w:val="sw_KE" w:bidi="sw_KE"/>
        </w:rPr>
      </w:r>
      <w:r>
        <w:rPr>
          <w:lang w:val="sw_KE" w:bidi="sw_KE"/>
        </w:rPr>
        <w:t>Igiza Yesu anawaagiza wanafunzi wake kutayarisha mashua ili umati wa watu usimuumize.</w:t>
      </w:r>
    </w:p>
    <w:p>
      <w:pPr/>
      <w:r>
        <w:rPr>
          <w:lang w:val="sw_KE" w:bidi="sw_KE"/>
        </w:rPr>
      </w:r>
      <w:r>
        <w:rPr>
          <w:lang w:val="sw_KE" w:bidi="sw_KE"/>
        </w:rPr>
        <w:t>Sitisha igizo. Muulize mtu anayeigiza wafuasi wa Yesu, "Unafikiria au kuhisi vipi?" Mtu huyo anaweza kujibu mambo kama, "Tulipata mashua na kupeleka pwani kidogo ili ikiwa Yesu anahitaji kuondoka kutoka kwa umati wa watu aweze kuingia ndani yake kufundisha," au "kuogopa". Hii inageuka kuwa umati wa watu. Vipi ikiwa Yesu anajeruhiwa? au "Umechoka. Tumekabiliana na mengi sana tayari. Yesu anaendelea kutembea vipi?" Muulize mtu anayeigiza Yesu, "Unafikiria au kuhisi vipi?" Mtu huyo anaweza kujibu mambo kama, "Huruma. "Nitawasaidia," au "kuvunjika moyo". Watu wengi sana wanahitaji, au "kuzidiwa kidogo." Endelea na igizo.</w:t>
      </w:r>
    </w:p>
    <w:p>
      <w:pPr/>
      <w:r>
        <w:rPr>
          <w:lang w:val="sw_KE" w:bidi="sw_KE"/>
        </w:rPr>
      </w:r>
      <w:r>
        <w:rPr>
          <w:lang w:val="sw_KE" w:bidi="sw_KE"/>
        </w:rPr>
        <w:t>Igiza watu wagonjwa wakisukuma mbele kumgusa Yesu. Pepo wachafu wanamwona Yesu na kutupa watu chini mbele yake na kupiga kelele "Wewe ni mwana wa Mungu."</w:t>
      </w:r>
    </w:p>
    <w:p>
      <w:pPr/>
      <w:r>
        <w:rPr>
          <w:lang w:val="sw_KE" w:bidi="sw_KE"/>
        </w:rPr>
      </w:r>
      <w:r>
        <w:rPr>
          <w:lang w:val="sw_KE" w:bidi="sw_KE"/>
        </w:rPr>
        <w:t>Sitisha igizo. Muulize mtu anayeigiza pepo mchafu, "Unafikiria au kuhisi vipi?". Mtu huyo anaweza kujibu mambo kama, "Najua yeye ni nani". Lazima nijaribu kumdhibiti, au "Yesu ni mwenye nguvu sana". Siwezi kushindana na mamlaka yake", au "Kuogopa". Anakaribia kunifukuzia mbali." Endelea na igizo.</w:t>
      </w:r>
    </w:p>
    <w:p>
      <w:pPr/>
      <w:r>
        <w:rPr>
          <w:lang w:val="sw_KE" w:bidi="sw_KE"/>
        </w:rPr>
      </w:r>
      <w:r>
        <w:rPr>
          <w:lang w:val="sw_KE" w:bidi="sw_KE"/>
        </w:rPr>
        <w:t>Igiza Yesu kwa ukali kuwaamuru pepo wasitambue yeye ni nani.</w:t>
      </w:r>
    </w:p>
    <w:p>
      <w:pPr/>
      <w:r>
        <w:rPr>
          <w:lang w:val="sw_KE" w:bidi="sw_KE"/>
        </w:rPr>
      </w:r>
      <w:r>
        <w:rPr>
          <w:lang w:val="sw_KE" w:bidi="sw_KE"/>
        </w:rPr>
        <w:t>Sitisha igizo. Muulize mtu anayeigiza Yesu, "Unafikiria au kuhisi vipi?" Mtu huyo anaweza kujibu mambo kama, "Si wakati wa kufichua utambulisho wangu kama mwana wa Mungu". "bado". Huduma yangu inaanza tu, au "Pepo wachafu hawatakuwa wale wanaofichua mimi ni nani."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3:7–12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anatembea na </w:t>
      </w:r>
      <w:r>
        <w:rPr>
          <w:b/>
          <w:lang w:val="sw_KE" w:bidi="sw_KE"/>
        </w:rPr>
        <w:t>wanafunzi</w:t>
      </w:r>
      <w:r>
        <w:rPr>
          <w:lang w:val="sw_KE" w:bidi="sw_KE"/>
        </w:rPr>
        <w:t xml:space="preserve"> wake, au wafuasi wa karibu zaidi, hadi bahari ya Galilaya. Tumia neno lile kwa maandiko umetumia kwa wanafunzi katika vifungu vilivyotangulia. Wafuasi wa Yesu wa karibu walikuwa pamoja naye kwa muda mrefu wa huduma yake ya kuhubiri habari njema, wakisafiri naye kila mahali, wakijifunza kutoka kwake, na wakati mwingine kutumwa naye kuhubiri Habari Njema ya Ufalme na kuponya wagonjwa. Kwa maelezo zaidi kuhusu </w:t>
      </w:r>
      <w:r>
        <w:rPr>
          <w:b/>
          <w:lang w:val="sw_KE" w:bidi="sw_KE"/>
        </w:rPr>
        <w:t>wanafunzi</w:t>
      </w:r>
      <w:r>
        <w:rPr>
          <w:lang w:val="sw_KE" w:bidi="sw_KE"/>
        </w:rPr>
        <w:t>, rejelea Faharasa Kuu.</w:t>
      </w:r>
    </w:p>
    <w:p>
      <w:pPr/>
      <w:r>
        <w:rPr>
          <w:lang w:val="sw_KE" w:bidi="sw_KE"/>
        </w:rPr>
      </w:r>
      <w:r>
        <w:rPr>
          <w:lang w:val="sw_KE" w:bidi="sw_KE"/>
        </w:rPr>
        <w:t xml:space="preserve">Umati mkubwa wa watu ulimfuata Yesu kwa sababu walikuwa wamesikia kuhusu yeye akifanya </w:t>
      </w:r>
      <w:r>
        <w:rPr>
          <w:b/>
          <w:lang w:val="sw_KE" w:bidi="sw_KE"/>
        </w:rPr>
        <w:t>miujiza</w:t>
      </w:r>
      <w:r>
        <w:rPr>
          <w:lang w:val="sw_KE" w:bidi="sw_KE"/>
        </w:rPr>
        <w:t xml:space="preserve"> mingi. Maneno haya hurejelea vitendo vyenye nguvu ambavyo ni Mungu tu anayeweza kuvitenda. Tumia neno lile kwa maandiko ambalo umetumia katika vifungu vilivyotangulia. Kwa maelezo zaidi kuhusu </w:t>
      </w:r>
      <w:r>
        <w:rPr>
          <w:b/>
          <w:lang w:val="sw_KE" w:bidi="sw_KE"/>
        </w:rPr>
        <w:t>muujiza</w:t>
      </w:r>
      <w:r>
        <w:rPr>
          <w:lang w:val="sw_KE" w:bidi="sw_KE"/>
        </w:rPr>
        <w:t xml:space="preserve"> rejelea faharasa kuu.</w:t>
      </w:r>
    </w:p>
    <w:p>
      <w:pPr/>
      <w:r>
        <w:rPr>
          <w:lang w:val="sw_KE" w:bidi="sw_KE"/>
        </w:rPr>
      </w:r>
      <w:r>
        <w:rPr>
          <w:lang w:val="sw_KE" w:bidi="sw_KE"/>
        </w:rPr>
        <w:t xml:space="preserve">Yesu aliwaagiza wanafunzi wake watunze </w:t>
      </w:r>
      <w:r>
        <w:rPr>
          <w:b/>
          <w:lang w:val="sw_KE" w:bidi="sw_KE"/>
        </w:rPr>
        <w:t>mashua</w:t>
      </w:r>
      <w:r>
        <w:rPr>
          <w:lang w:val="sw_KE" w:bidi="sw_KE"/>
        </w:rPr>
        <w:t xml:space="preserve"> karibu na yeye alipokuwa akifundisha. Hayo </w:t>
      </w:r>
      <w:r>
        <w:rPr>
          <w:b/>
          <w:lang w:val="sw_KE" w:bidi="sw_KE"/>
        </w:rPr>
        <w:t>mashua</w:t>
      </w:r>
      <w:r>
        <w:rPr>
          <w:lang w:val="sw_KE" w:bidi="sw_KE"/>
        </w:rPr>
        <w:t xml:space="preserve"> ambayo Yesu aliomba ilikuwa na urefu wa takriban mita 8 na upana wa mita 2 na 1/2. Yalikuwa na kina cha mita 1 1/4. Watu kumi na tano wangetoshea kwenye mashua yenye ukubwa.</w:t>
      </w:r>
    </w:p>
    <w:p>
      <w:pPr/>
      <w:r>
        <w:rPr>
          <w:lang w:val="sw_KE" w:bidi="sw_KE"/>
        </w:rPr>
      </w:r>
      <w:r>
        <w:rPr>
          <w:lang w:val="sw_KE" w:bidi="sw_KE"/>
        </w:rPr>
        <w:t>Sitisha hapa na muangalie picha ya dinari kama kikundi. Chagua namna ya kuonyesha ukubwa wa mashua, labda kwa kuchora ukubwa wa mashua hiyo chini kwa kutumia kijiti na kuwaomba watu waingie ndani ya mchoro uliochorwa. Sitisha rekodi hii ya sauti hapa.</w:t>
      </w:r>
    </w:p>
    <w:p>
      <w:pPr/>
      <w:r>
        <w:rPr>
          <w:lang w:val="sw_KE" w:bidi="sw_KE"/>
        </w:rPr>
      </w:r>
      <w:r>
        <w:rPr>
          <w:b/>
          <w:lang w:val="sw_KE" w:bidi="sw_KE"/>
        </w:rPr>
        <w:t>Pepo wachafu</w:t>
      </w:r>
      <w:r>
        <w:rPr>
          <w:lang w:val="sw_KE" w:bidi="sw_KE"/>
        </w:rPr>
        <w:t xml:space="preserve"> au </w:t>
      </w:r>
      <w:r>
        <w:rPr>
          <w:b/>
          <w:lang w:val="sw_KE" w:bidi="sw_KE"/>
        </w:rPr>
        <w:t>wabaya</w:t>
      </w:r>
      <w:r>
        <w:rPr>
          <w:lang w:val="sw_KE" w:bidi="sw_KE"/>
        </w:rPr>
        <w:t xml:space="preserve"> waliwapagawa watu wengine katika umati. "Chafu" inarejelea kitu ambacho hakifai kwa huduma ya Mungu. Pepo wote wabaya ni wachafu kwa sababu hawafai kwa huduma ya Mungu. "Pepo mchafu' hurejelea viumbe wa kiroho ambao wanamtumikia shetani kama maajenti wake, na wako chini ya mamlaka yake. Viumbe hawa wa kiroho wana uwezo wa kumkandamiza mwanadamu na hata kumdhibiti. Hili ndilo tunaloona likifanyika katika hadithi hii. Tunajua kutoka kwa Biblia kwamba Mungu aliumba viumbe vya pepo lakini kwamba pepo wengine walichagua kumuasi na kuwa najisi au uovu. Jaribu kuchagua neno ambalo linarejelea roho huru ambaye ni mbaya na anapingana na Mungu. Ikiwa kuna neno, unaweza pia kutumia neno lisiloegemea upande wowote wa roho huru kuwa na kuongeza sifa kama roho kutoka kwa shetani, au roho "mbaya/muovu neno."</w:t>
      </w:r>
    </w:p>
    <w:p>
      <w:pPr/>
      <w:r>
        <w:rPr>
          <w:lang w:val="sw_KE" w:bidi="sw_KE"/>
        </w:rPr>
      </w:r>
      <w:r>
        <w:rPr>
          <w:lang w:val="sw_KE" w:bidi="sw_KE"/>
        </w:rPr>
        <w:t xml:space="preserve">Simamia hapa na mjadili kama kikundi ni neno au kifungu gani utatumia kwa </w:t>
      </w:r>
      <w:r>
        <w:rPr>
          <w:b/>
          <w:lang w:val="sw_KE" w:bidi="sw_KE"/>
        </w:rPr>
        <w:t>pepo chafu</w:t>
      </w:r>
      <w:r>
        <w:rPr>
          <w:lang w:val="sw_KE" w:bidi="sw_KE"/>
        </w:rPr>
        <w:t xml:space="preserve">. Tazama maelezo zaidi kuhusu </w:t>
      </w:r>
      <w:r>
        <w:rPr>
          <w:b/>
          <w:lang w:val="sw_KE" w:bidi="sw_KE"/>
        </w:rPr>
        <w:t>pepo mchafu</w:t>
      </w:r>
      <w:r>
        <w:rPr>
          <w:lang w:val="sw_KE" w:bidi="sw_KE"/>
        </w:rPr>
        <w:t xml:space="preserve"> katika faharasa kuu. Sitisha rekodi hii ya sauti hapa.</w:t>
      </w:r>
    </w:p>
    <w:p>
      <w:pPr/>
      <w:r>
        <w:rPr>
          <w:lang w:val="sw_KE" w:bidi="sw_KE"/>
        </w:rPr>
      </w:r>
      <w:r>
        <w:rPr>
          <w:lang w:val="sw_KE" w:bidi="sw_KE"/>
        </w:rPr>
        <w:t xml:space="preserve">Pepo wachafu waliwasababisha watu wengine kuanguka chini na kupiga kelele kwamba Yesu alikuwa </w:t>
      </w:r>
      <w:r>
        <w:rPr>
          <w:b/>
          <w:lang w:val="sw_KE" w:bidi="sw_KE"/>
        </w:rPr>
        <w:t>mwana wa Mungu</w:t>
      </w:r>
      <w:r>
        <w:rPr>
          <w:lang w:val="sw_KE" w:bidi="sw_KE"/>
        </w:rPr>
        <w:t>. Katika muktadha huu, Marko anatumia neno "Mwana wa Mungu" kuelezea uhusiano wa kipekee wa Yesu na Mungu wa kweli. Jina "Mwana wa Mungu" linaonyesha kwamba Yesu ni Mungu na kwamba Yesu ana uhusiano wa karibu na Mungu Baba. Neno hili linamaanisha kwamba Yesu ni mwokozi aliyechaguliwa na Mungu aliyeelezewa na manabii katika Agano la kale.</w:t>
      </w:r>
    </w:p>
    <w:p>
      <w:pPr/>
      <w:r>
        <w:rPr>
          <w:lang w:val="sw_KE" w:bidi="sw_KE"/>
        </w:rPr>
      </w:r>
      <w:r>
        <w:rPr>
          <w:lang w:val="sw_KE" w:bidi="sw_KE"/>
        </w:rPr>
        <w:t xml:space="preserve">Sitisha hapa na ujadili kama kikundi ni neno au kifungu utakalotumia kwa </w:t>
      </w:r>
      <w:r>
        <w:rPr>
          <w:b/>
          <w:lang w:val="sw_KE" w:bidi="sw_KE"/>
        </w:rPr>
        <w:t>mwana wa Daudi</w:t>
      </w:r>
      <w:r>
        <w:rPr>
          <w:lang w:val="sw_KE" w:bidi="sw_KE"/>
        </w:rPr>
        <w:t xml:space="preserve">. Tazama maelezo zaidi kuhusu </w:t>
      </w:r>
      <w:r>
        <w:rPr>
          <w:b/>
          <w:lang w:val="sw_KE" w:bidi="sw_KE"/>
        </w:rPr>
        <w:t>mwana wa Daudi</w:t>
      </w:r>
      <w:r>
        <w:rPr>
          <w:lang w:val="sw_KE" w:bidi="sw_KE"/>
        </w:rPr>
        <w:t xml:space="preserve"> katika faharasa kuu.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3:13–19</w:t>
      </w:r>
      <w:r>
        <w:rPr>
          <w:lang w:val="sw_KE" w:bidi="sw_KE"/>
        </w:rPr>
      </w:r>
    </w:p>
    <w:p>
      <w:pPr>
        <w:pStyle w:val="Heading3"/>
      </w:pPr>
      <w:r>
        <w:rPr>
          <w:lang w:val="sw_KE" w:bidi="sw_KE"/>
        </w:rPr>
        <w:t>Sikiliza na Moyo</w:t>
      </w:r>
    </w:p>
    <w:p>
      <w:pPr/>
      <w:r>
        <w:rPr>
          <w:lang w:val="sw_KE" w:bidi="sw_KE"/>
        </w:rPr>
      </w:r>
      <w:r>
        <w:rPr>
          <w:lang w:val="sw_KE" w:bidi="sw_KE"/>
        </w:rPr>
        <w:t>Katika hatua hii, msikize Marko 3:13–19 na kuweka katika mioyo yenu.</w:t>
      </w:r>
    </w:p>
    <w:p>
      <w:pPr/>
      <w:r>
        <w:rPr>
          <w:lang w:val="sw_KE" w:bidi="sw_KE"/>
        </w:rPr>
      </w:r>
      <w:r>
        <w:rPr>
          <w:lang w:val="sw_KE" w:bidi="sw_KE"/>
        </w:rPr>
        <w:t>Sikiliza toleo la sauti la Marko 3:13–19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3:13–19 katika tafsiri iliyo rahisi zaidi kuelewa.</w:t>
      </w:r>
    </w:p>
    <w:p>
      <w:pPr/>
      <w:r>
        <w:rPr>
          <w:lang w:val="sw_KE" w:bidi="sw_KE"/>
        </w:rPr>
      </w:r>
      <w:r>
        <w:rPr>
          <w:lang w:val="sw_KE" w:bidi="sw_KE"/>
        </w:rPr>
        <w:t>Katika Marko, wito wa Yesu pamoja na wanafunzi wake ni muhimu sana. Katika mwanzo wa Marko tunamuona Yesu akiwaita baadhi ya wanafunzi wake. Katika hadithi hii anawateua wafuasi wake kumi na wawili wa karibu watakaoenda na yeye kila mahali na kufanya kazi naye kwa karibu. Baadaye, Yesu anawatuma wafuasi hawa kumi na wawili kwenye utume wa kushiriki habari njema ambayo amekuwa akifundisha. Habari njema inarejelea Mungu anayekuja kutawala katika mioyo ya watu wake kwa njia ya Yesu. Baada ya ufufuo wa Yesu tunaona kuwa wanafunzi hawa wanaenda kote ulimwenguni.</w:t>
      </w:r>
    </w:p>
    <w:p>
      <w:pPr/>
      <w:r>
        <w:rPr>
          <w:lang w:val="sw_KE" w:bidi="sw_KE"/>
        </w:rPr>
      </w:r>
      <w:r>
        <w:rPr>
          <w:lang w:val="sw_KE" w:bidi="sw_KE"/>
        </w:rPr>
        <w:t>Hadithi hii inatokea upande wa mlima. Katika Biblia, ufunuo mwingi kutoka kwa Mungu hutokea milimani. Huenda hii ilikuwa mlima au kilima kilichozunguka ziwa la Galilaya.</w:t>
      </w:r>
    </w:p>
    <w:p>
      <w:pPr/>
      <w:r>
        <w:rPr>
          <w:lang w:val="sw_KE" w:bidi="sw_KE"/>
        </w:rPr>
      </w:r>
      <w:r>
        <w:rPr>
          <w:lang w:val="sw_KE" w:bidi="sw_KE"/>
        </w:rPr>
        <w:t>Sitisha hapa na uonyeshe picha ya mlima unaozunguka ziwa la Galilaya kwa kikundi chako. Sitisha rekodi hii ya sauti hapa.</w:t>
      </w:r>
    </w:p>
    <w:p>
      <w:pPr/>
      <w:r>
        <w:rPr>
          <w:lang w:val="sw_KE" w:bidi="sw_KE"/>
        </w:rPr>
      </w:r>
      <w:r>
        <w:rPr>
          <w:lang w:val="sw_KE" w:bidi="sw_KE"/>
        </w:rPr>
        <w:t>Tunajua kutoka kwa injili ya Luka kwamba Yesu alitumi usiku kucha akiomba kabla ya akiomba kabla ya kufanya uamuzi huu muhimu. Huenda Yesu anaenda kwenye mlima pamoja na kikundi kikubwa cha wafuasi wake, ingawa Marko hajui wazi kuhusu watu wangapi walienda naye. Yesu anawaita watu 12 pamoja naye kwenda kwenye mlima kutoka kwa kikundi kikubwa cha wanafunzi au wafuasi wake. Tafsiri zingine za Biblia zinajumuisha maelezo ambayo Yesu aliwaita rasmi watu hawa "mitume" wakati huu, lakini tafsiri zingine hazihusishi kichwa "mitume." Iwe umejumuisha cheo "mitume" tunajua kutoka kwa maagizo ambayo Yesu aliwapa watu hawa kwamba Yesu anawateua na kutuma watu hawa 12 kama wawakilishi wake. Kutoka wakati huu na kuendelea Marko anawapa mada kuu ya "Kumi na Wawili." Nambari 12 ni muhimu. Kulikuwa na makabila 12 ya Israeli, Watu waliochaguliwa na Mungu. Lakini Watu wa Mungu, Waisraeli, walikuwa wamemuacha Mungu. Yesu anajaribu kuonyesha kuwa atarejesha watu wa Mungu na awatumie kuendeleza wito wake ulimwenguni kote. Baada ya hadithi hii, tunaona Yesu anaanza kuwaandaa kwa ajilinya wito alio nao kwao.</w:t>
      </w:r>
    </w:p>
    <w:p>
      <w:pPr/>
      <w:r>
        <w:rPr>
          <w:lang w:val="sw_KE" w:bidi="sw_KE"/>
        </w:rPr>
      </w:r>
      <w:r>
        <w:rPr>
          <w:lang w:val="sw_KE" w:bidi="sw_KE"/>
        </w:rPr>
        <w:t>Sitisha hapa na mjadili swali hili kama kikundi: Walimu muhimu katika jamii yako wanachagua vipi wanafunzi wao maalum? Wanafunzi hao hufanya nini? Sitisha rekodi hii ya sauti hapa.</w:t>
      </w:r>
    </w:p>
    <w:p>
      <w:pPr/>
      <w:r>
        <w:rPr>
          <w:lang w:val="sw_KE" w:bidi="sw_KE"/>
        </w:rPr>
      </w:r>
      <w:r>
        <w:rPr>
          <w:lang w:val="sw_KE" w:bidi="sw_KE"/>
        </w:rPr>
        <w:t>Yesu anawapa watu hawa 12 mamlaka, au haki, kufundisha na pepo wachafu kuwaachia watu ambao waliwadhibiiti. Kisha Marko ataja watu kumi na wawili ambao Yesu anachagua kumfuata. Huenda ukahitaji kusema wazi kuwa haya ndiyo majina ya wanafunzi kumi na wawili wa Yesu.</w:t>
      </w:r>
    </w:p>
    <w:p>
      <w:pPr/>
      <w:r>
        <w:rPr>
          <w:lang w:val="sw_KE" w:bidi="sw_KE"/>
        </w:rPr>
      </w:r>
      <w:r>
        <w:rPr>
          <w:lang w:val="sw_KE" w:bidi="sw_KE"/>
        </w:rPr>
        <w:t>Marko hatusemi kwa nini anampa Simoni jina la pili Petro, kwa nini anawapa Yakobo na Yohana majina ya Wana wa Radi. Pia hatujui kwa nini hataji Lewi,ambaye hadithi yake tunasikia mapema katika Marko. Hatujui kuwa katika Agano la Kale, kupeana jina la mwanzo au jina la Mwisho, kunaweza kumaanisha ahadi kwa mtu huyo, au kumpa kazi maalumu. Peter anamaanisha "mwamba." Huenda hii ikawa ni kwa kuwa Petero anakuwa kiongozi au msemaji wa kikundi hiki. Wana wa Radi" hunda wakaeleza sifa ya wanaume, kama vile ukweli kuwa wakati mwingine huzungumza kwa kina kuhusu hoja. Simoni mwingine amechaguliwa, Simoni Mweli. Huenda iletiti inarejelea mtu anayependa sana kuhusu Israeli kuwa huru kutoka kwa udhibiti wa Kirumi. Marko anaelezea Yuda Iscariote kama msaliti. Hii ni kwa sababu miaka mitatu baadaye, Yuda Iscariote atamsaliti Yesu kwa maadui wake ili Yesu akamatwe.</w:t>
      </w:r>
    </w:p>
    <w:p>
      <w:pPr/>
      <w:r>
        <w:rPr>
          <w:lang w:val="sw_KE" w:bidi="sw_KE"/>
        </w:rPr>
      </w:r>
      <w:r>
        <w:rPr>
          <w:lang w:val="sw_KE" w:bidi="sw_KE"/>
        </w:rPr>
        <w:t>Simamia hapa na mjadili swali hili kama kikundi: utamaduni wenu unatumia majina? Je, ni nani ambaye huwapa watu majina? Je ni nani anayejua majina ya kila mmoja? Je, majina hueleza jambo kuhusu watu?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3:13–19 katika tafsiri iliyo rahisi zaidi kuelewa.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tukio. moja.</w:t>
      </w:r>
    </w:p>
    <w:p>
      <w:pPr/>
      <w:r>
        <w:rPr>
          <w:lang w:val="sw_KE" w:bidi="sw_KE"/>
        </w:rPr>
      </w:r>
      <w:r>
        <w:rPr>
          <w:b/>
          <w:lang w:val="sw_KE" w:bidi="sw_KE"/>
        </w:rPr>
        <w:t>Katika tukio la kwanza:</w:t>
      </w:r>
      <w:r>
        <w:rPr>
          <w:lang w:val="sw_KE" w:bidi="sw_KE"/>
        </w:rPr>
        <w:t xml:space="preserve"> Yesu anaenda kwenye mlima na kuwaita kikundi cha wafuasi wake kwenda naye. Yesu anachagua wanafunzi wake 12 kuwa wawakilishi wake na kuwaita majina yao. Yesu anawatuma kwenda kuhubiri na kuwapa mamlaka ya kutoa mapepo.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ambao Yesu anawaita</w:t>
      </w:r>
    </w:p>
    <w:p>
      <w:pPr>
        <w:pStyle w:val="ListBullet"/>
        <w:spacing w:line="240" w:lineRule="auto"/>
        <w:ind w:left="720"/>
      </w:pPr>
      <w:r>
        <w:rPr>
          <w:lang w:val="sw_KE" w:bidi="sw_KE"/>
        </w:rPr>
      </w:r>
      <w:r>
        <w:rPr>
          <w:lang w:val="sw_KE" w:bidi="sw_KE"/>
        </w:rPr>
        <w:t>Wengine ambao Yesu anawaita</w:t>
      </w:r>
    </w:p>
    <w:p>
      <w:pPr/>
      <w:r>
        <w:rPr>
          <w:lang w:val="sw_KE" w:bidi="sw_KE"/>
        </w:rPr>
      </w:r>
      <w:r>
        <w:rPr>
          <w:lang w:val="sw_KE" w:bidi="sw_KE"/>
        </w:rPr>
        <w:t>Kama kikundi zingatia sehemu hizi katika mpangilio wa kifungu:</w:t>
      </w:r>
    </w:p>
    <w:p>
      <w:pPr/>
      <w:r>
        <w:rPr>
          <w:lang w:val="sw_KE" w:bidi="sw_KE"/>
        </w:rPr>
      </w:r>
      <w:r>
        <w:rPr>
          <w:lang w:val="sw_KE" w:bidi="sw_KE"/>
        </w:rPr>
        <w:t>Waache kikundi kumwonyesha Yesu kwenye mlima na kikundi cha wanafunzi wake. Huenda kuna watu wengi pamoja na Yesu kwenye mlima. Yesu anawaita majina ya wanafunzi 12 kutoka kwa watu wengi na kuwachagua kuwa wawakilishi wake.</w:t>
      </w:r>
    </w:p>
    <w:p>
      <w:pPr/>
      <w:r>
        <w:rPr>
          <w:lang w:val="sw_KE" w:bidi="sw_KE"/>
        </w:rPr>
      </w:r>
      <w:r>
        <w:rPr>
          <w:lang w:val="sw_KE" w:bidi="sw_KE"/>
        </w:rPr>
        <w:t>Itakuwa muhimu kupata taswira ya waelezo. baadhi ya majina ya wanafunzi. Kwa mfano, waigizaji wa ndugu Yakobo na Yohana wanaweza kujifanya kuzungumza kwa nguvu wanapofundisha.</w:t>
      </w:r>
    </w:p>
    <w:p>
      <w:pPr/>
      <w:r>
        <w:rPr>
          <w:lang w:val="sw_KE" w:bidi="sw_KE"/>
        </w:rPr>
      </w:r>
      <w:r>
        <w:rPr>
          <w:lang w:val="sw_KE" w:bidi="sw_KE"/>
        </w:rPr>
        <w:t>Hakikisha kuwaonyesha mitume 12 wenye mamlaka kutoka kwa Yesu kufundisha katika maeneo tofauti na kuwaacha watu kutoka kwa pepo wachafu.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3:13–19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Kifungu hiki kina tukio. moja.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ambao Yesu anawaita</w:t>
      </w:r>
    </w:p>
    <w:p>
      <w:pPr>
        <w:pStyle w:val="ListBullet"/>
        <w:spacing w:line="240" w:lineRule="auto"/>
        <w:ind w:left="720"/>
      </w:pPr>
      <w:r>
        <w:rPr>
          <w:lang w:val="sw_KE" w:bidi="sw_KE"/>
        </w:rPr>
      </w:r>
      <w:r>
        <w:rPr>
          <w:lang w:val="sw_KE" w:bidi="sw_KE"/>
        </w:rPr>
        <w:t>Wengine ambao Yesu anawaita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Yesu kutembea upande wa mlima. Yesu anawaita kikundi cha wanafunzi wake waje kwake. Yesu alichagua wanafunzi 12 kuwa mitume wake.</w:t>
      </w:r>
    </w:p>
    <w:p>
      <w:pPr/>
      <w:r>
        <w:rPr>
          <w:lang w:val="sw_KE" w:bidi="sw_KE"/>
        </w:rPr>
      </w:r>
      <w:r>
        <w:rPr>
          <w:lang w:val="sw_KE" w:bidi="sw_KE"/>
        </w:rPr>
        <w:t>Sitisha igizo. Muulize mtu anayeigiza Petro, "Unafikiria au kuhisi vipi?" Mtu huyo anaweza kujibu mambo kama "Mnyenyekevu. Mimi ni nani hadi nichagulie na Yesu?" au "Thabiti. Nataka kumfanya Yesu ajivuni," au "Nina mengi ya kujifunza." Endelea na igizo.</w:t>
      </w:r>
    </w:p>
    <w:p>
      <w:pPr/>
      <w:r>
        <w:rPr>
          <w:lang w:val="sw_KE" w:bidi="sw_KE"/>
        </w:rPr>
      </w:r>
      <w:r>
        <w:rPr>
          <w:lang w:val="sw_KE" w:bidi="sw_KE"/>
        </w:rPr>
        <w:t>Igiza mambo ambayo Yesu anawapa mitume mamlaka ya kufanya: Wanamfuata Yesu popote aendako, Yesu anawatuma kwenda kuhubiri, na mitume wana mamlaka ya kutoa mapepo.</w:t>
      </w:r>
    </w:p>
    <w:p>
      <w:pPr/>
      <w:r>
        <w:rPr>
          <w:lang w:val="sw_KE" w:bidi="sw_KE"/>
        </w:rPr>
      </w:r>
      <w:r>
        <w:rPr>
          <w:lang w:val="sw_KE" w:bidi="sw_KE"/>
        </w:rPr>
        <w:t>Sitisha igizo. Muulize mtu anayeigiza kama mmoja wa mitume, "Unafikiria au kuhisi vipi?" Mtu huyo anaweza kujibu mambo kama "kushangaa. Watu kwa kweli wanasikiliza kile ninachofundisha," au "kushangaa". Mapepo wanaogopa nguvu za Mungu ndani yangu," au "Hofu. Sijawahi kufanya kitu kama hiki kabla."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3:13–19 katika tafsiri iliyo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yuko kwenye mlima na kikundi cha </w:t>
      </w:r>
      <w:r>
        <w:rPr>
          <w:lang w:val="sw_KE" w:bidi="sw_KE"/>
        </w:rPr>
        <w:t>wanafunzi</w:t>
      </w:r>
      <w:r>
        <w:rPr>
          <w:lang w:val="sw_KE" w:bidi="sw_KE"/>
        </w:rPr>
        <w:t xml:space="preserve"> wake. Yesu </w:t>
      </w:r>
      <w:r>
        <w:rPr>
          <w:b/>
          <w:lang w:val="sw_KE" w:bidi="sw_KE"/>
        </w:rPr>
        <w:t>alichagua wal kumi na wawili</w:t>
      </w:r>
      <w:r>
        <w:rPr>
          <w:lang w:val="sw_KE" w:bidi="sw_KE"/>
        </w:rPr>
        <w:t>. Usemi huu unaonyesha kuwa Yesu alifikiri kuwa ilikuwa muhimu sana kuwateua au kuwachagua wanaume hawa kumi na wawili. Yesu aliwapa kazi za kufanya na akawapa majina yaliyoonyesha sifa yao au kazi muhimu aliyokuwa nayo kwa ajili yao. Marko anatumia "wale kumi na wawili" ni mada maalumu ya kikundi cha wanaume. Huenda ukahitaji jina lingine ili kuwasaidia wasikilizaji wako kuelewa kuwa kikundi hiki cha "wafuasi kumi na wawili "</w:t>
      </w:r>
    </w:p>
    <w:p>
      <w:pPr/>
      <w:r>
        <w:rPr>
          <w:lang w:val="sw_KE" w:bidi="sw_KE"/>
        </w:rPr>
      </w:r>
      <w:r>
        <w:rPr>
          <w:lang w:val="sw_KE" w:bidi="sw_KE"/>
        </w:rPr>
        <w:t xml:space="preserve">Yesu anawapa "kumi na wawili" </w:t>
      </w:r>
      <w:r>
        <w:rPr>
          <w:b/>
          <w:lang w:val="sw_KE" w:bidi="sw_KE"/>
        </w:rPr>
        <w:t>mamlaka</w:t>
      </w:r>
      <w:r>
        <w:rPr>
          <w:lang w:val="sw_KE" w:bidi="sw_KE"/>
        </w:rPr>
        <w:t xml:space="preserve"> ya kuhubiri na kutoa pepo. Mamlaka innarejelea haki iliyopewa mtu kutenda. Wanafunzi sasa wangeweza kutenda kwa niaba ya Yesu. Tumia neno sawa kwa pagawa kama vile umetumia katika vifungu vya awali. Kwa maelezo zaidi kuhusu </w:t>
      </w:r>
      <w:r>
        <w:rPr>
          <w:lang w:val="sw_KE" w:bidi="sw_KE"/>
        </w:rPr>
        <w:t>mamlaka</w:t>
      </w:r>
      <w:r>
        <w:rPr>
          <w:lang w:val="sw_KE" w:bidi="sw_KE"/>
        </w:rPr>
        <w:t>, rejelea faharasa kuu.</w:t>
      </w:r>
    </w:p>
    <w:p>
      <w:pPr/>
      <w:r>
        <w:rPr>
          <w:lang w:val="sw_KE" w:bidi="sw_KE"/>
        </w:rPr>
      </w:r>
      <w:r>
        <w:rPr>
          <w:lang w:val="sw_KE" w:bidi="sw_KE"/>
        </w:rPr>
        <w:t>Sitisha na mjadili na timu yako: Unaweza kutoa mfano kutoka kwa maisha ya kila siku ya timu ili kuonyesha mamlaka inamaanisha nini. Inaweza kuwa muhimu kutumia mfano kutoka kwa serikali za mitaa au maisha ya kijijini. Mfanyakazi wa serikali ni mtu tu. Yeye hana uwezo, akifanya kazi peke yake, wa kutekeleza jambo lolote. Hata akijaribu kutekeleza sheria, watu wanaweza kuzifuata au wasizifuate. Lakini serikali inapompa mamlaka, anaweza kushinikiza utekelezaji wa sheria. Sitisha rekodi hii ya sauti hapa.</w:t>
      </w:r>
    </w:p>
    <w:p>
      <w:pPr/>
      <w:r>
        <w:rPr>
          <w:lang w:val="sw_KE" w:bidi="sw_KE"/>
        </w:rPr>
      </w:r>
      <w:r>
        <w:rPr>
          <w:lang w:val="sw_KE" w:bidi="sw_KE"/>
        </w:rPr>
        <w:t>Pepo waovu</w:t>
      </w:r>
      <w:r>
        <w:rPr>
          <w:lang w:val="sw_KE" w:bidi="sw_KE"/>
        </w:rPr>
        <w:t xml:space="preserve"> au </w:t>
      </w:r>
      <w:r>
        <w:rPr>
          <w:b/>
          <w:lang w:val="sw_KE" w:bidi="sw_KE"/>
        </w:rPr>
        <w:t>mapepo</w:t>
      </w:r>
      <w:r>
        <w:rPr>
          <w:lang w:val="sw_KE" w:bidi="sw_KE"/>
        </w:rPr>
        <w:t xml:space="preserve"> hurejelea viumbe wa kiroho wanaohudumia shetani kama Maajenti wake, wakiwa chini ya mamlaka yake. Maneno </w:t>
      </w:r>
      <w:r>
        <w:rPr>
          <w:b/>
          <w:lang w:val="sw_KE" w:bidi="sw_KE"/>
        </w:rPr>
        <w:t>pepo wachafu</w:t>
      </w:r>
      <w:r>
        <w:rPr>
          <w:lang w:val="sw_KE" w:bidi="sw_KE"/>
        </w:rPr>
        <w:t xml:space="preserve"> na mapepo wabaya hutumika kwa kubadilisha katika agano jipya. Viumbe hawa wa kiroho wana uwezo wa kumkandamiza mwanadamu na hata kumdhibiti. Hili ndilo tunaloona likifanyika kwa watu katika hadithi hii. Tunajua kutoka kwa biblia kwamba roho waovu waliumbwa na Mungu na wakachagua kutomtii lakini lugha zingine hazina neno ambalo linaweza kufafanua hivyo vya kutosha. Pepo yao "muovu" inaweza kurejelea roho ya mtu aliyekufa inayowaogopa watu. Jaribu kuchagua neno ambalo linarejelea roho huru ambaye ni mbaya na anapingana na Mungu. Ikiwa kuna neno, unaweza pia kutumia neno lisiloegemea upande wowote wa roho huru kuwa na kuongeza sifa kama roho kutoka kwa shetani, au roho mbaya/muovu neno." Tumia neno sawa kwa pepo kama vile umetumia katika vifungu vya awali. Kwa maelezo zaidi kuhusu </w:t>
      </w:r>
      <w:r>
        <w:rPr>
          <w:lang w:val="sw_KE" w:bidi="sw_KE"/>
        </w:rPr>
        <w:t>pepo</w:t>
      </w:r>
      <w:r>
        <w:rPr>
          <w:lang w:val="sw_KE" w:bidi="sw_KE"/>
        </w:rPr>
        <w:t>, rejelea faharasa kuu.</w:t>
      </w:r>
    </w:p>
    <w:p>
      <w:pPr/>
      <w:r>
        <w:rPr>
          <w:lang w:val="sw_KE" w:bidi="sw_KE"/>
        </w:rPr>
      </w:r>
      <w:r>
        <w:rPr>
          <w:lang w:val="sw_KE" w:bidi="sw_KE"/>
        </w:rPr>
        <w:t xml:space="preserve">Yesu aliwaita </w:t>
      </w:r>
      <w:r>
        <w:rPr>
          <w:b/>
          <w:lang w:val="sw_KE" w:bidi="sw_KE"/>
        </w:rPr>
        <w:t>mitume</w:t>
      </w:r>
      <w:r>
        <w:rPr>
          <w:lang w:val="sw_KE" w:bidi="sw_KE"/>
        </w:rPr>
        <w:t xml:space="preserve"> wake. Baadhi ya maandishi hayana huu-huenfda yakatoka kutoka kwa hadithii sawa katika Luka 6:13. Mitume wanachaguliwa na Yesu mwenyewe kama wawakilishi wake. Kazi zao kuu ni kuhubiri habari njema, kuwa waanzilishi wa kanisa, kushikilia mamlaka ya kiroho katika kanisa na kuwa mashahidi wa ukweli kuwa Yesu amefufuka kwa wafu. Ikiwa lugha yako ina neno linalomaanisha "mitume" na linaeleweka na wote, unaweza kutumia neno hilo hapa. Hta hivyo, ikiwa wasikilizaji wako ni watu wasio wa kanisa au waumini wapya, huenda wakahitaji maelezo zaidi na huenda neno tofauti likawasaidia. Baadhi ya mapendekezo ni:</w:t>
      </w:r>
    </w:p>
    <w:p>
      <w:pPr>
        <w:pStyle w:val="ListBullet"/>
        <w:spacing w:line="240" w:lineRule="auto"/>
        <w:ind w:left="720"/>
      </w:pPr>
      <w:r>
        <w:rPr>
          <w:lang w:val="sw_KE" w:bidi="sw_KE"/>
        </w:rPr>
      </w:r>
      <w:r>
        <w:rPr>
          <w:lang w:val="sw_KE" w:bidi="sw_KE"/>
        </w:rPr>
        <w:t>wawakilishi wa Yesu Kristo</w:t>
      </w:r>
    </w:p>
    <w:p>
      <w:pPr>
        <w:pStyle w:val="ListBullet"/>
        <w:spacing w:line="240" w:lineRule="auto"/>
        <w:ind w:left="720"/>
      </w:pPr>
      <w:r>
        <w:rPr>
          <w:lang w:val="sw_KE" w:bidi="sw_KE"/>
        </w:rPr>
      </w:r>
      <w:r>
        <w:rPr>
          <w:lang w:val="sw_KE" w:bidi="sw_KE"/>
        </w:rPr>
        <w:t>(maalumu) wajumbe wa Yesu Kristo</w:t>
      </w:r>
    </w:p>
    <w:p>
      <w:pPr>
        <w:pStyle w:val="ListBullet"/>
        <w:spacing w:line="240" w:lineRule="auto"/>
        <w:ind w:left="720"/>
      </w:pPr>
      <w:r>
        <w:rPr>
          <w:lang w:val="sw_KE" w:bidi="sw_KE"/>
        </w:rPr>
      </w:r>
      <w:r>
        <w:rPr>
          <w:lang w:val="sw_KE" w:bidi="sw_KE"/>
        </w:rPr>
        <w:t>watu waliotumwa wa Yesu Kristo</w:t>
      </w:r>
    </w:p>
    <w:p>
      <w:pPr/>
      <w:r>
        <w:rPr>
          <w:lang w:val="sw_KE" w:bidi="sw_KE"/>
        </w:rPr>
      </w:r>
      <w:r>
        <w:rPr>
          <w:lang w:val="sw_KE" w:bidi="sw_KE"/>
        </w:rPr>
        <w:t xml:space="preserve">Neno lolote utakalochagua linapaswa kuashiria kuwa watu hawa wako katika nafasi ya uaminifu na mamlaka. Kwa maelezo zaidi kuhusu </w:t>
      </w:r>
      <w:r>
        <w:rPr>
          <w:lang w:val="sw_KE" w:bidi="sw_KE"/>
        </w:rPr>
        <w:t>mtume</w:t>
      </w:r>
      <w:r>
        <w:rPr>
          <w:lang w:val="sw_KE" w:bidi="sw_KE"/>
        </w:rPr>
        <w:t>, rejelea faharasa kuu.</w:t>
      </w:r>
    </w:p>
    <w:p>
      <w:pPr/>
      <w:r>
        <w:rPr>
          <w:lang w:val="sw_KE" w:bidi="sw_KE"/>
        </w:rPr>
      </w:r>
      <w:r>
        <w:rPr>
          <w:lang w:val="sw_KE" w:bidi="sw_KE"/>
        </w:rPr>
        <w:t xml:space="preserve">Marko anasema kwamba Yesu aliwaita Yakobo na Yohana, </w:t>
      </w:r>
      <w:r>
        <w:rPr>
          <w:b/>
          <w:lang w:val="sw_KE" w:bidi="sw_KE"/>
        </w:rPr>
        <w:t>wana wa radi</w:t>
      </w:r>
      <w:r>
        <w:rPr>
          <w:lang w:val="sw_KE" w:bidi="sw_KE"/>
        </w:rPr>
        <w:t>. Hii ni jina utani, au jina lingine, ambalo Yesu alipeana kwa ndugu.</w:t>
      </w:r>
    </w:p>
    <w:p>
      <w:pPr/>
      <w:r>
        <w:rPr>
          <w:lang w:val="sw_KE" w:bidi="sw_KE"/>
        </w:rPr>
      </w:r>
      <w:r>
        <w:rPr>
          <w:lang w:val="sw_KE" w:bidi="sw_KE"/>
        </w:rPr>
        <w:t xml:space="preserve">Simoni </w:t>
      </w:r>
      <w:r>
        <w:rPr>
          <w:b/>
          <w:lang w:val="sw_KE" w:bidi="sw_KE"/>
        </w:rPr>
        <w:t>mwenye hekalu</w:t>
      </w:r>
      <w:r>
        <w:rPr>
          <w:lang w:val="sw_KE" w:bidi="sw_KE"/>
        </w:rPr>
        <w:t xml:space="preserve"> pia ni jina ambalo Yesu anampa Simoni. Pengine, hii inamaanisha kuwa ulifuata sheria ya Mungu iliyopeanwa kupitia Musa na alijaribu kumfuata Mungu vyema na kwa shauku. Inaweza pia kurejelea shauku yake ya kuona Israeli ikikombolewa kutoka kwa utawala wa Kirumi.</w:t>
      </w:r>
    </w:p>
    <w:p>
      <w:pPr/>
      <w:r>
        <w:rPr>
          <w:lang w:val="sw_KE" w:bidi="sw_KE"/>
        </w:rPr>
      </w:r>
      <w:r>
        <w:rPr>
          <w:b/>
          <w:lang w:val="sw_KE" w:bidi="sw_KE"/>
        </w:rPr>
        <w:t>Jina Juda Iskarioti</w:t>
      </w:r>
      <w:r>
        <w:rPr>
          <w:lang w:val="sw_KE" w:bidi="sw_KE"/>
        </w:rPr>
        <w:t xml:space="preserve"> linamaanisha "Yuda kwa kijiji cha Kariothi."</w:t>
      </w:r>
    </w:p>
    <w:p>
      <w:pPr/>
      <w:r>
        <w:rPr>
          <w:lang w:val="sw_KE" w:bidi="sw_KE"/>
        </w:rPr>
      </w:r>
      <w:r>
        <w:rPr>
          <w:lang w:val="sw_KE" w:bidi="sw_KE"/>
        </w:rPr>
        <w:t>Sitisha na mjadili kama kikundi jinsi utakavyozungumza kuhusu majina haya katika tafsiri yako.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3:20–35</w:t>
      </w:r>
      <w:r>
        <w:rPr>
          <w:lang w:val="sw_KE" w:bidi="sw_KE"/>
        </w:rPr>
      </w:r>
    </w:p>
    <w:p>
      <w:pPr>
        <w:pStyle w:val="Heading3"/>
      </w:pPr>
      <w:r>
        <w:rPr>
          <w:lang w:val="sw_KE" w:bidi="sw_KE"/>
        </w:rPr>
        <w:t>Sikiliza na Moyo</w:t>
      </w:r>
    </w:p>
    <w:p>
      <w:pPr/>
      <w:r>
        <w:rPr>
          <w:lang w:val="sw_KE" w:bidi="sw_KE"/>
        </w:rPr>
      </w:r>
      <w:r>
        <w:rPr>
          <w:lang w:val="sw_KE" w:bidi="sw_KE"/>
        </w:rPr>
        <w:t>Katika hatua hii, msikize Marko 3:20–35 na kuweka katika mioyo yenu.</w:t>
      </w:r>
    </w:p>
    <w:p>
      <w:pPr/>
      <w:r>
        <w:rPr>
          <w:lang w:val="sw_KE" w:bidi="sw_KE"/>
        </w:rPr>
      </w:r>
      <w:r>
        <w:rPr>
          <w:lang w:val="sw_KE" w:bidi="sw_KE"/>
        </w:rPr>
        <w:t>Sikiliza toleo la sauti la Marko 3:20–35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3:20–35 katika tafsiri rahisi kueleweka zaidi.</w:t>
      </w:r>
    </w:p>
    <w:p>
      <w:pPr/>
      <w:r>
        <w:rPr>
          <w:lang w:val="sw_KE" w:bidi="sw_KE"/>
        </w:rPr>
      </w:r>
      <w:r>
        <w:rPr>
          <w:lang w:val="sw_KE" w:bidi="sw_KE"/>
        </w:rPr>
        <w:t>Hadithi hii huenda ilitokea nyumbani kwa Simoni na Andrea kule Kapernaumu. Huenda ikawa haikutokea mara tu baada ya Yesu kuteua wanafunzi wake 12, lakini Marko anaiweka hapa kama hoja kuhusu utata unaoendelea ambao unasababishwa na huduma ya Yesu. Familia ya Yesu inataka kumchukua kwa kuwa watu wanafikiria kwamba hana akili timamu. Viongozi wa kidini wanasema kuwa Yesu anafanya kazi na Shetani. Viongozi wa kidini na familia ya Yesu wanajaribu kumzuia Yesu kuendelea na kazi yake. Hadithi hii inaonyesha kwamba utata wa kweli ni vita vya Yesu na Shetani mwenyewe. Wakati mwingine Marko anaweka hadithi ndani ya zingine ili kuwavutia watu kuwa makini kwa hoja anayotaka kuiwasilisha.</w:t>
      </w:r>
    </w:p>
    <w:p>
      <w:pPr/>
      <w:r>
        <w:rPr>
          <w:lang w:val="sw_KE" w:bidi="sw_KE"/>
        </w:rPr>
      </w:r>
      <w:r>
        <w:rPr>
          <w:lang w:val="sw_KE" w:bidi="sw_KE"/>
        </w:rPr>
        <w:t>Sitisha hapa na mjadili swali hii kama kikundi: unasimulia vipi hadithi za kufanya hatua ya pekee ya mafundisho? Je, umewahi kusimulia hadithi mbili au zaidi pamoja ili kuwasilisha hoja? Sitisha rekodi hii ya sauti hapa.</w:t>
      </w:r>
    </w:p>
    <w:p>
      <w:pPr/>
      <w:r>
        <w:rPr>
          <w:lang w:val="sw_KE" w:bidi="sw_KE"/>
        </w:rPr>
      </w:r>
      <w:r>
        <w:rPr>
          <w:lang w:val="sw_KE" w:bidi="sw_KE"/>
        </w:rPr>
        <w:t>Katika mwanzo wa sehemu hii familia ya Yesu inakuja kujaribu kumchukua, kwa kuwa ana shughuli nyingi sana hivyo hana hata muda wa kula. Hatuna uhakika ikiwa ni familia ya Yesu au umati mwingine ambao unasema, "Hana akili timamu." "Kutokuwa na akili timamu" inamaanisha kuwa anakaribia kuwa mwenda wazimu, kuwa na kichaa.</w:t>
      </w:r>
    </w:p>
    <w:p>
      <w:pPr/>
      <w:r>
        <w:rPr>
          <w:lang w:val="sw_KE" w:bidi="sw_KE"/>
        </w:rPr>
      </w:r>
      <w:r>
        <w:rPr>
          <w:lang w:val="sw_KE" w:bidi="sw_KE"/>
        </w:rPr>
        <w:t>Sitisha hapa na ujadili na timu yako ya tafsiri: Je, katika utamaduni wako mnawafanyia nini watu mnaofikiria kuwa ni wazimu au hawana akili timamu? Sitisha rekodi hii ya sauti hapa.</w:t>
      </w:r>
    </w:p>
    <w:p>
      <w:pPr/>
      <w:r>
        <w:rPr>
          <w:lang w:val="sw_KE" w:bidi="sw_KE"/>
        </w:rPr>
      </w:r>
      <w:r>
        <w:rPr>
          <w:lang w:val="sw_KE" w:bidi="sw_KE"/>
        </w:rPr>
        <w:t>Wawakilishi rasmi wa walimu wa sheria ya kidini wanakuja kutoka Yerusalemu ili kumuona Yesu kwa kuwa umaarufu wake ulikuwa umeenea. Walimu hawa wa kidini wanamshtaki Yesu kwa kupagaliwa na Beelzebub. Beelzebub huenda ni jina lingine la mfalme wa pepo au shetani. Baadhi ya tafsiri utumia tu jina Shetani hapa. Yesu anapojibu, anatumia jina Shetani katika jibu lake. Yesu anasema kuwa ufalme uliogawanyika dhidi yake wenyewe utaanguka. Ufalme unarejelea eneo lolote linalotawaliwa na mfalme. Yesu anamaanisha kwamba ikiwa nguvu za ufalme zinagawanywa kati ya pande mbili zinazopigana basi ni dhaifu na hatimaye inaanguka.</w:t>
      </w:r>
    </w:p>
    <w:p>
      <w:pPr/>
      <w:r>
        <w:rPr>
          <w:lang w:val="sw_KE" w:bidi="sw_KE"/>
        </w:rPr>
      </w:r>
      <w:r>
        <w:rPr>
          <w:lang w:val="sw_KE" w:bidi="sw_KE"/>
        </w:rPr>
        <w:t>Yesu anajibu kwa hadithi kuhusu mwanaume mwenye nguvu. Anasema kuwa ni mtu mwenye nguvu zaidi ndiye anayeweza kumshinda mtu mwenye nguvu. Anamaanisha kuwa ana nguvu kushinda Shetani. Basi Yesu anapoendelea kuzungumza kuhusu Roho Mtakatifu anamaanisha kuwa amejaa Roho Mtakatifu ana nguvu kuliko shetani.</w:t>
      </w:r>
    </w:p>
    <w:p>
      <w:pPr/>
      <w:r>
        <w:rPr>
          <w:lang w:val="sw_KE" w:bidi="sw_KE"/>
        </w:rPr>
      </w:r>
      <w:r>
        <w:rPr>
          <w:lang w:val="sw_KE" w:bidi="sw_KE"/>
        </w:rPr>
        <w:t>Viongozi wa kidini walipomshtaki Yesu kuhusu kumtukana Mungu na kupagawa na pepo mchafu, wanasema kuwa Yesu hana Roho Mtakatifu, na hii ndio dhambi isiyoweza kusamehewa ambayo Yesu alikuwa anairejelea. Dhambi ni kumwita Yesu, mtu aliyejaa roho mtakatifu maovu badala ya kuitambua kazi ya Mungu katika Yesu. Viongozi wa kidini "Wana hatia ya dhambi ya milele"-daima wana matokeo ya dhambi kuwa Mungu hatawasamehe dhambi hii. Dhambi hii sio kitendo cha wakati mmoja-Mungu hamsamehi mtu anayeendelea kusema kuwa kazi ya Roho Mtakatifu ni mbaya.</w:t>
      </w:r>
    </w:p>
    <w:p>
      <w:pPr/>
      <w:r>
        <w:rPr>
          <w:lang w:val="sw_KE" w:bidi="sw_KE"/>
        </w:rPr>
      </w:r>
      <w:r>
        <w:rPr>
          <w:lang w:val="sw_KE" w:bidi="sw_KE"/>
        </w:rPr>
        <w:t>Sitisha hapa na mjadili swali hili kama kikundi" Katika utamaduni wenu, ni nini jambo baya zaidi ambalo mtu anaweza kufanya dhidi ya Mungu? Sitisha rekodi hii ya sauti hapa.</w:t>
      </w:r>
    </w:p>
    <w:p>
      <w:pPr/>
      <w:r>
        <w:rPr>
          <w:lang w:val="sw_KE" w:bidi="sw_KE"/>
        </w:rPr>
      </w:r>
      <w:r>
        <w:rPr>
          <w:lang w:val="sw_KE" w:bidi="sw_KE"/>
        </w:rPr>
        <w:t>Katikati mwa hadithi hii, tunaiona familia ya Yesu tena nje ya nyumba ikingoja kumuona na kumchukua. Ssa Yesu anaweza kutumia hii kama hoja ya kufunza ili kuonyesha familia halisi ya Yesu ni gani-wale ambao hufanya kile ambacho Mungu anawaambia wafanye. Yesu anajua mama yake na ndugu zake ni nani, lakini swali halisi anauliza ni je, "Ni aina gani ya watu ambao ni mama na ndugu zangu?" Kisha Yesu anajibu swali hili kwa kuelezea kwamba aina ya watu walio kama familia yake ni wale wanaofanya kile Mungu anataka wafanye.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3:20–35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Onyesho la kwanza:</w:t>
      </w:r>
      <w:r>
        <w:rPr>
          <w:lang w:val="sw_KE" w:bidi="sw_KE"/>
        </w:rPr>
        <w:t xml:space="preserve"> Yesu yuko katika nyumba na umati umekusanyika. Familia yake imesikia kile kinachoendelea na wamekuja ili kujaribu kumchukua Yesu, wakisema "Hana akili timamu."</w:t>
      </w:r>
    </w:p>
    <w:p>
      <w:pPr/>
      <w:r>
        <w:rPr>
          <w:lang w:val="sw_KE" w:bidi="sw_KE"/>
        </w:rPr>
      </w:r>
      <w:r>
        <w:rPr>
          <w:b/>
          <w:lang w:val="sw_KE" w:bidi="sw_KE"/>
        </w:rPr>
        <w:t>Katika tukio la pili:</w:t>
      </w:r>
      <w:r>
        <w:rPr>
          <w:lang w:val="sw_KE" w:bidi="sw_KE"/>
        </w:rPr>
        <w:t xml:space="preserve"> Walimu wa sheria ya kidini wanakuja kutoka Yerusalemu na kusema, "Yesu amepagawa na ndiyo maana ana nguvu hii ya kutoa mapepo."</w:t>
      </w:r>
    </w:p>
    <w:p>
      <w:pPr/>
      <w:r>
        <w:rPr>
          <w:lang w:val="sw_KE" w:bidi="sw_KE"/>
        </w:rPr>
      </w:r>
      <w:r>
        <w:rPr>
          <w:lang w:val="sw_KE" w:bidi="sw_KE"/>
        </w:rPr>
        <w:t>Yesu anajibu, "Shetani anawezaje kumtoa shetani? Ufalme uliogawanyishwa na vita vya kiraia utaanguka. Njia ya pekee ya kumfukuza mtu ni ikiwa una nguvu." Anafafanua hoja hii kwa kueleza ni nani anayeweza kuwa na uwezo wa kutosha wa kuingia katika nyumba ya mtu mwenye nguvu na kupora mali yake. Hii inaweza kufanywa na mtu aliye na nguvu zaidi kuliko mtu mwenye nguvu, mtu ambaye anaweza kumfunga ili apore nyumba yake.</w:t>
      </w:r>
    </w:p>
    <w:p>
      <w:pPr/>
      <w:r>
        <w:rPr>
          <w:lang w:val="sw_KE" w:bidi="sw_KE"/>
        </w:rPr>
      </w:r>
      <w:r>
        <w:rPr>
          <w:lang w:val="sw_KE" w:bidi="sw_KE"/>
        </w:rPr>
        <w:t>Yesu anatamatisha onyesho hili kwa kusema, "Dhambi na kumtukana kunaweza kusamehewa , lakini yeyote anayemtukana Roho Mtakatifu hatawahi kusamehewa_ hii ni dhambi iliyo na matokeo ya milele."</w:t>
      </w:r>
    </w:p>
    <w:p>
      <w:pPr/>
      <w:r>
        <w:rPr>
          <w:lang w:val="sw_KE" w:bidi="sw_KE"/>
        </w:rPr>
      </w:r>
      <w:r>
        <w:rPr>
          <w:b/>
          <w:lang w:val="sw_KE" w:bidi="sw_KE"/>
        </w:rPr>
        <w:t>Katika tukio la tatu:</w:t>
      </w:r>
      <w:r>
        <w:rPr>
          <w:lang w:val="sw_KE" w:bidi="sw_KE"/>
        </w:rPr>
        <w:t xml:space="preserve"> Mama na ndugu wa Yesu wanakuja. Yesu alikuwa na angalau ndugu wawili (na labda zaidi). Wanasimama nje ya nyumba na kumtuma mtu ndani kumwambia Yesu atoke na azungumze nao. Lakini Yesu anafundisha na umati umemzunguka. Anajibu, "Mama yangu ni nani na ndugu zangu ni kina nani? Hawa ni mama na nfdugu zangu mtu yeyote anayefanya mapenzi ya Mungu ni mama na dada na ndugu yangu."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Mama wa Yesu</w:t>
      </w:r>
    </w:p>
    <w:p>
      <w:pPr>
        <w:pStyle w:val="ListBullet"/>
        <w:spacing w:line="240" w:lineRule="auto"/>
        <w:ind w:left="720"/>
      </w:pPr>
      <w:r>
        <w:rPr>
          <w:lang w:val="sw_KE" w:bidi="sw_KE"/>
        </w:rPr>
      </w:r>
      <w:r>
        <w:rPr>
          <w:lang w:val="sw_KE" w:bidi="sw_KE"/>
        </w:rPr>
        <w:t>Ndugu wa Yesu (alikuwa na angalau wawili, huenda alikuwa na zaidi)</w:t>
      </w:r>
    </w:p>
    <w:p>
      <w:pPr/>
      <w:r>
        <w:rPr>
          <w:lang w:val="sw_KE" w:bidi="sw_KE"/>
        </w:rPr>
      </w:r>
      <w:r>
        <w:rPr>
          <w:lang w:val="sw_KE" w:bidi="sw_KE"/>
        </w:rPr>
        <w:t>Kama kikundi zingatia sehemu hizi katika mpangilio wa kifungu:</w:t>
      </w:r>
    </w:p>
    <w:p>
      <w:pPr/>
      <w:r>
        <w:rPr>
          <w:lang w:val="sw_KE" w:bidi="sw_KE"/>
        </w:rPr>
      </w:r>
      <w:r>
        <w:rPr>
          <w:lang w:val="sw_KE" w:bidi="sw_KE"/>
        </w:rPr>
        <w:t>Hadithi hii inaanza na kifungu "mara moja." Hatujui muda gani baada ya Yesu kuwaita wanafunzi wake ambapo hadithi hii inatokea.</w:t>
      </w:r>
    </w:p>
    <w:p>
      <w:pPr/>
      <w:r>
        <w:rPr>
          <w:lang w:val="sw_KE" w:bidi="sw_KE"/>
        </w:rPr>
      </w:r>
      <w:r>
        <w:rPr>
          <w:lang w:val="sw_KE" w:bidi="sw_KE"/>
        </w:rPr>
        <w:t>Kuwa mwangalifu wa mwingiliano kati ya Yesu, wahusika tofauti katika hadithi hii, na jibu la Yesu kwa wahusika.</w:t>
      </w:r>
    </w:p>
    <w:p>
      <w:pPr/>
      <w:r>
        <w:rPr>
          <w:lang w:val="sw_KE" w:bidi="sw_KE"/>
        </w:rPr>
      </w:r>
      <w:r>
        <w:rPr>
          <w:lang w:val="sw_KE" w:bidi="sw_KE"/>
        </w:rPr>
        <w:t>Katika tukio la kwanza, Yesu yuko kwenye nyumba pamoja na wanafunzi wake, na watu wengi wanakuja kukusanya. Yesu na wanafunzi wake wana shughuli nyingi sana kwamba hawana wakati wa kula. Familia yake inajaribu kumchukua. Mtu-hatujui ni nani-anasema kwamba Yesu au wazimu.</w:t>
      </w:r>
    </w:p>
    <w:p>
      <w:pPr/>
      <w:r>
        <w:rPr>
          <w:lang w:val="sw_KE" w:bidi="sw_KE"/>
        </w:rPr>
      </w:r>
      <w:r>
        <w:rPr>
          <w:lang w:val="sw_KE" w:bidi="sw_KE"/>
        </w:rPr>
        <w:t>Katika onyesho la pili: Yesu anasimulia hadithi mbili au anatoa mifano miwili. Zingatia mifano miwili ambayo Yesu anatoa. Katka mfano mmoja anaeleza kuhusu ufalme uliogawanyika, au familia iliyogawanyika, ili kueleza jinsi ikiwa Shetani amegawanyika kati yake mwenyewe haezi kusimama.</w:t>
      </w:r>
    </w:p>
    <w:p>
      <w:pPr/>
      <w:r>
        <w:rPr>
          <w:lang w:val="sw_KE" w:bidi="sw_KE"/>
        </w:rPr>
      </w:r>
      <w:r>
        <w:rPr>
          <w:lang w:val="sw_KE" w:bidi="sw_KE"/>
        </w:rPr>
        <w:t>Katika mfano wa pili, Yesu anaelezea kwamba mtu mwenye nguvu tu kuliko mtu mwenye anaweza kuingia kwenye nyumba ya mtu mwenye nguvu, kumfunga na kuiba nyumba yake. Yesu anatamatisha onyesho hili na funzo kuhusu kumtukana roho mtakatifu. Yesu anaanza na kifungu, "Nawaambia ukweli," kuonyesha kwamba kile anachokaribia kusema ni muhimu sana. Yesu anataka watu wasimame na kusikiliza kile anachokaribia kusema.</w:t>
      </w:r>
    </w:p>
    <w:p>
      <w:pPr/>
      <w:r>
        <w:rPr>
          <w:lang w:val="sw_KE" w:bidi="sw_KE"/>
        </w:rPr>
      </w:r>
      <w:r>
        <w:rPr>
          <w:lang w:val="sw_KE" w:bidi="sw_KE"/>
        </w:rPr>
        <w:t>Sitisha hapa na mjadili swali kama kikundi: Je, una kifungu kinachowaita watu wasikie katika lugha yako? Sitisha rekodi hii ya sauti hapa.</w:t>
      </w:r>
    </w:p>
    <w:p>
      <w:pPr/>
      <w:r>
        <w:rPr>
          <w:lang w:val="sw_KE" w:bidi="sw_KE"/>
        </w:rPr>
      </w:r>
      <w:r>
        <w:rPr>
          <w:lang w:val="sw_KE" w:bidi="sw_KE"/>
        </w:rPr>
        <w:t>Yesu anasema kwamba dhambi yote inasamehewa na Mungu, lakini kwamba Mungu hatasamehe kumkufuru Roho mtakatifu. Unaweza kuhitaji kuelezea kwamba ni Mungu anayesamehe au hasamehe dhambi.</w:t>
      </w:r>
    </w:p>
    <w:p>
      <w:pPr/>
      <w:r>
        <w:rPr>
          <w:lang w:val="sw_KE" w:bidi="sw_KE"/>
        </w:rPr>
      </w:r>
      <w:r>
        <w:rPr>
          <w:lang w:val="sw_KE" w:bidi="sw_KE"/>
        </w:rPr>
        <w:t>Katika tukio la tatu, familia ya Yesu inakuja kusimama nje ya nyumba ambapo Yesu na wanafunzi wake walikuwa. Huenda hawa ni mama wa Yesu na angalau ndugu zake wawili. Familia ya Yesu ilituma ujumbe ndani ya nyumba na kumwomba Yesu aje kuzungumza pamoja nao. Yesu anaposikia kwamba familia yake inamwomba, anauliza swali ambalo hatarajii watu kujibu. Anauliza "Mama yangu na ndugu zangu ni nani?" Kisha anawaangalia watu walioketi kuzungumza na kujibu swali. Yesu anasema, "Tazama, mama yangu na ndugu zangu! Watu wanaofanya mapenzi ya Mungu ni mama yangu na dada na ndugu zangu."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3:20–35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Viongozi wa kidini</w:t>
      </w:r>
    </w:p>
    <w:p>
      <w:pPr>
        <w:pStyle w:val="ListBullet"/>
        <w:spacing w:line="240" w:lineRule="auto"/>
        <w:ind w:left="720"/>
      </w:pPr>
      <w:r>
        <w:rPr>
          <w:lang w:val="sw_KE" w:bidi="sw_KE"/>
        </w:rPr>
      </w:r>
      <w:r>
        <w:rPr>
          <w:lang w:val="sw_KE" w:bidi="sw_KE"/>
        </w:rPr>
        <w:t>Mama wa Yesu</w:t>
      </w:r>
    </w:p>
    <w:p>
      <w:pPr>
        <w:pStyle w:val="ListBullet"/>
        <w:spacing w:line="240" w:lineRule="auto"/>
        <w:ind w:left="720"/>
      </w:pPr>
      <w:r>
        <w:rPr>
          <w:lang w:val="sw_KE" w:bidi="sw_KE"/>
        </w:rPr>
      </w:r>
      <w:r>
        <w:rPr>
          <w:lang w:val="sw_KE" w:bidi="sw_KE"/>
        </w:rPr>
        <w:t>Ndugu wa Yesu (alikuwa na angalau wawili, huenda alikuwa na zaidi)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Yesu katika nyumba na umati umekusanyika. Familia ya Yesu inasikia kile kinachotokea kutoka mbali,inakuja na kusema, "Ameshindwa akili!"</w:t>
      </w:r>
    </w:p>
    <w:p>
      <w:pPr/>
      <w:r>
        <w:rPr>
          <w:lang w:val="sw_KE" w:bidi="sw_KE"/>
        </w:rPr>
      </w:r>
      <w:r>
        <w:rPr>
          <w:lang w:val="sw_KE" w:bidi="sw_KE"/>
        </w:rPr>
        <w:t>Sitisha igizo. Muulize mtu anayeigiza Yesu, "Unafikiria au kuhusu vipi?" Mtu huyo anaweza kujibu mambo kama 'hatuelewi," au Yesu anamaanisha kwamba yeye ni Mungu! Hiyo itamfanya awe na shida na viongozi wa kidini au "Nimeokolewa na Yesu. Sioni kwa nini kila mtu anampa tahadhari sana." Endelea na igizo.</w:t>
      </w:r>
    </w:p>
    <w:p>
      <w:pPr/>
      <w:r>
        <w:rPr>
          <w:lang w:val="sw_KE" w:bidi="sw_KE"/>
        </w:rPr>
      </w:r>
      <w:r>
        <w:rPr>
          <w:lang w:val="sw_KE" w:bidi="sw_KE"/>
        </w:rPr>
        <w:t>Igiza viongozi wa kidini wakiwasili na kusema, "Amepagawa na pepo mchafu, ndipo ana nguvu za kutoa mapepo." Yesu anajibu, "Shetani anawezaje kumtoa shetani? Ufalme uliogawanyishwa na vita vya kiraia utaanguka. Njia ya pekee ya kumfukuza mtu ni ikiwa una nguvu." Yesu anatoa mfano wa mtu mwenye nguvu.</w:t>
      </w:r>
    </w:p>
    <w:p>
      <w:pPr/>
      <w:r>
        <w:rPr>
          <w:lang w:val="sw_KE" w:bidi="sw_KE"/>
        </w:rPr>
      </w:r>
      <w:r>
        <w:rPr>
          <w:lang w:val="sw_KE" w:bidi="sw_KE"/>
        </w:rPr>
        <w:t>Yesu anamaliza kwa kusema, "Ninawaambia ukweli, dhambi zote na kumtukana Mungu kunaweza kusamehewa, lakini yeyote anayemtukana Roho mtakatifu kamwe hawezi kusamehewa. Hiyo ni dhambi yenye matokeo ya milele."</w:t>
      </w:r>
    </w:p>
    <w:p>
      <w:pPr/>
      <w:r>
        <w:rPr>
          <w:lang w:val="sw_KE" w:bidi="sw_KE"/>
        </w:rPr>
      </w:r>
      <w:r>
        <w:rPr>
          <w:lang w:val="sw_KE" w:bidi="sw_KE"/>
        </w:rPr>
        <w:t>Sitisha igizo. Muulize mtu anayeigiza Yesu, "Unafikiria au kuhisi vipi?" Mtu huyo anaweza kujibu mambo kama, "Ninawajibu wale wakisema nimepagawa na pepo mchafu," au "kwa sababu viongozi wa kidini wanashtaki kwa kuwa pepo mchafu, kwa namna fulani wanamtukana roho mtakatifu," au "Wanakataa ujumbe kwamba ninaleta kuhusu ufalme wa Mungu." Mungu hatasamehe dhambi hiyo." Endelea na igizo.</w:t>
      </w:r>
    </w:p>
    <w:p>
      <w:pPr/>
      <w:r>
        <w:rPr>
          <w:lang w:val="sw_KE" w:bidi="sw_KE"/>
        </w:rPr>
      </w:r>
      <w:r>
        <w:rPr>
          <w:lang w:val="sw_KE" w:bidi="sw_KE"/>
        </w:rPr>
        <w:t>Mama na ndugu wa Yesu wanakuja kumuona na kumtuma mtu ili amwambie aje azungumze nao. Yesu anajibu, "Mama yangu ni nani na ndugu zangu ni kina nani? Hawa ni mama na nfdugu zangu mtu yeyote anayefanya mapenzi ya Mungu ni mama na dada na ndugu yangu."</w:t>
      </w:r>
    </w:p>
    <w:p>
      <w:pPr/>
      <w:r>
        <w:rPr>
          <w:lang w:val="sw_KE" w:bidi="sw_KE"/>
        </w:rPr>
      </w:r>
      <w:r>
        <w:rPr>
          <w:lang w:val="sw_KE" w:bidi="sw_KE"/>
        </w:rPr>
        <w:t>Sitisha igizo. Muulize mtu anayeigiza Yesu, "Unafikiria au kuhisi vipi?" Unaweza kusikia kama, "Sasa ninaingia katika huduma yangu na wito wangu," au "Ninashiriki kikamilifu zaidi kitambulisho changu cha kweli kama mwana wa Mungu, badala ya kuwa tu ndugu au mwana ambaye aliishi Nazareti."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3:20–35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Umati unamfuata Yesu na </w:t>
      </w:r>
      <w:r>
        <w:rPr>
          <w:b/>
          <w:lang w:val="sw_KE" w:bidi="sw_KE"/>
        </w:rPr>
        <w:t>wanafunzi</w:t>
      </w:r>
      <w:r>
        <w:rPr>
          <w:lang w:val="sw_KE" w:bidi="sw_KE"/>
        </w:rPr>
        <w:t xml:space="preserve"> wake, au wafuasi wa karibu zaidi. Tumia neno sawa kwa wanafunzi kama vile. umetumia katika vifungu vya awali. Kwa maelezo zaidi kuhusu </w:t>
      </w:r>
      <w:r>
        <w:rPr>
          <w:lang w:val="sw_KE" w:bidi="sw_KE"/>
        </w:rPr>
        <w:t>wanafunzi</w:t>
      </w:r>
      <w:r>
        <w:rPr>
          <w:lang w:val="sw_KE" w:bidi="sw_KE"/>
        </w:rPr>
        <w:t>, rejelea Faharasa Kuu.</w:t>
      </w:r>
    </w:p>
    <w:p>
      <w:pPr/>
      <w:r>
        <w:rPr>
          <w:lang w:val="sw_KE" w:bidi="sw_KE"/>
        </w:rPr>
      </w:r>
      <w:r>
        <w:rPr>
          <w:lang w:val="sw_KE" w:bidi="sw_KE"/>
        </w:rPr>
        <w:t xml:space="preserve">Lakini </w:t>
      </w:r>
      <w:r>
        <w:rPr>
          <w:b/>
          <w:lang w:val="sw_KE" w:bidi="sw_KE"/>
        </w:rPr>
        <w:t>walimu wa sheria ya kidini</w:t>
      </w:r>
      <w:r>
        <w:rPr>
          <w:lang w:val="sw_KE" w:bidi="sw_KE"/>
        </w:rPr>
        <w:t xml:space="preserve"> wanakuja kutoka Yerusalemu na kumkosoa Yesu. Hawa walikuwa wataalam kuhusu tafsiri ya sheria ya Mungu. Tumia neno lile kwa walimu wa sheria ya kidini ambalo umetumia katika vifungu vilivyotangulia. Kwa maelezo zaidi kuhusu </w:t>
      </w:r>
      <w:r>
        <w:rPr>
          <w:lang w:val="sw_KE" w:bidi="sw_KE"/>
        </w:rPr>
        <w:t>walimu wa sheria</w:t>
      </w:r>
      <w:r>
        <w:rPr>
          <w:lang w:val="sw_KE" w:bidi="sw_KE"/>
        </w:rPr>
        <w:t>, walimu wa sheria, na wazee, rejelea faharasa kuu.</w:t>
      </w:r>
    </w:p>
    <w:p>
      <w:pPr/>
      <w:r>
        <w:rPr>
          <w:lang w:val="sw_KE" w:bidi="sw_KE"/>
        </w:rPr>
      </w:r>
      <w:r>
        <w:rPr>
          <w:lang w:val="sw_KE" w:bidi="sw_KE"/>
        </w:rPr>
        <w:t xml:space="preserve">Viongozi wa kidini wanasema Yesu </w:t>
      </w:r>
      <w:r>
        <w:rPr>
          <w:b/>
          <w:lang w:val="sw_KE" w:bidi="sw_KE"/>
        </w:rPr>
        <w:t>amepagawa</w:t>
      </w:r>
      <w:r>
        <w:rPr>
          <w:lang w:val="sw_KE" w:bidi="sw_KE"/>
        </w:rPr>
        <w:t xml:space="preserve">. Mapepo huchagua kupagaa watu kwa sababu wana nia ya kuangamiza watu na uhusiano wao kwa jamii. Wakati pepo wanawapagaa watu, wanadhibiti vitendo vyao. Tumia neno sawa kwa pagawa kama vile. umetumia katika vifungu vya awali. Kwa maelezo zaidi kuhusu </w:t>
      </w:r>
      <w:r>
        <w:rPr>
          <w:lang w:val="sw_KE" w:bidi="sw_KE"/>
        </w:rPr>
        <w:t>kupagawa</w:t>
      </w:r>
      <w:r>
        <w:rPr>
          <w:lang w:val="sw_KE" w:bidi="sw_KE"/>
        </w:rPr>
        <w:t xml:space="preserve"> rejelea Faharasa Kuu.</w:t>
      </w:r>
    </w:p>
    <w:p>
      <w:pPr/>
      <w:r>
        <w:rPr>
          <w:lang w:val="sw_KE" w:bidi="sw_KE"/>
        </w:rPr>
      </w:r>
      <w:r>
        <w:rPr>
          <w:lang w:val="sw_KE" w:bidi="sw_KE"/>
        </w:rPr>
        <w:t xml:space="preserve">Viongozi wa kidini wanafikiria Yesu anapata nguvu zake kutoka kwa </w:t>
      </w:r>
      <w:r>
        <w:rPr>
          <w:b/>
          <w:lang w:val="sw_KE" w:bidi="sw_KE"/>
        </w:rPr>
        <w:t>Shetani</w:t>
      </w:r>
      <w:r>
        <w:rPr>
          <w:lang w:val="sw_KE" w:bidi="sw_KE"/>
        </w:rPr>
        <w:t xml:space="preserve"> kutoa </w:t>
      </w:r>
      <w:r>
        <w:rPr>
          <w:b/>
          <w:lang w:val="sw_KE" w:bidi="sw_KE"/>
        </w:rPr>
        <w:t>mapepo</w:t>
      </w:r>
      <w:r>
        <w:rPr>
          <w:lang w:val="sw_KE" w:bidi="sw_KE"/>
        </w:rPr>
        <w:t xml:space="preserve">. Shetani ni jina la kiroho, ambaye Mungu alimuumba. Yeye ni kiongozi wa mapepo yote, au viumbe waovu wa kiroho ambao waliamua kumwasi Mungu. Baadhi ya tafsiri zimetumia jina Shetani kurejelea Beelzebubu viongozi wa kidini wanapotumia jina hilo. Tumia neno lile au kifungu kile kwa walinzi kama ulivyotumia katika vifungu vilivyotangulia. Kwa maelezo zaidi kuhusu </w:t>
      </w:r>
      <w:r>
        <w:rPr>
          <w:lang w:val="sw_KE" w:bidi="sw_KE"/>
        </w:rPr>
        <w:t>shetani</w:t>
      </w:r>
      <w:r>
        <w:rPr>
          <w:lang w:val="sw_KE" w:bidi="sw_KE"/>
        </w:rPr>
        <w:t xml:space="preserve"> na </w:t>
      </w:r>
      <w:r>
        <w:rPr>
          <w:lang w:val="sw_KE" w:bidi="sw_KE"/>
        </w:rPr>
        <w:t>mapepo</w:t>
      </w:r>
      <w:r>
        <w:rPr>
          <w:lang w:val="sw_KE" w:bidi="sw_KE"/>
        </w:rPr>
        <w:t>, rejelea Faharasa Kuu.</w:t>
      </w:r>
    </w:p>
    <w:p>
      <w:pPr/>
      <w:r>
        <w:rPr>
          <w:lang w:val="sw_KE" w:bidi="sw_KE"/>
        </w:rPr>
      </w:r>
      <w:r>
        <w:rPr>
          <w:lang w:val="sw_KE" w:bidi="sw_KE"/>
        </w:rPr>
        <w:t>Simamia hapa na mjadili kama kikundi ikiwa utatumia jina Beelzebubu au Shetani. Sitisha rekodi hii ya sauti hapa.</w:t>
      </w:r>
    </w:p>
    <w:p>
      <w:pPr/>
      <w:r>
        <w:rPr>
          <w:lang w:val="sw_KE" w:bidi="sw_KE"/>
        </w:rPr>
      </w:r>
      <w:r>
        <w:rPr>
          <w:lang w:val="sw_KE" w:bidi="sw_KE"/>
        </w:rPr>
        <w:t xml:space="preserve">Yesu anasema kuwa ufalme uliogawanyika dhidi yake wenyewe utaanguka. Hapa </w:t>
      </w:r>
      <w:r>
        <w:rPr>
          <w:b/>
          <w:lang w:val="sw_KE" w:bidi="sw_KE"/>
        </w:rPr>
        <w:t>ufalme</w:t>
      </w:r>
      <w:r>
        <w:rPr>
          <w:lang w:val="sw_KE" w:bidi="sw_KE"/>
        </w:rPr>
        <w:t xml:space="preserve"> unaorejelewa ni ufalme wa kisiasa ambapo mtawala anatawala eneo la nchi. Tumia neno sawa kwa ufalme kama vile umetumia katika vifungu vya awali. Kwa maelezo zaidi kuhusu </w:t>
      </w:r>
      <w:r>
        <w:rPr>
          <w:lang w:val="sw_KE" w:bidi="sw_KE"/>
        </w:rPr>
        <w:t>ufalme</w:t>
      </w:r>
      <w:r>
        <w:rPr>
          <w:lang w:val="sw_KE" w:bidi="sw_KE"/>
        </w:rPr>
        <w:t>, rejelea faharasa kuu.</w:t>
      </w:r>
    </w:p>
    <w:p>
      <w:pPr/>
      <w:r>
        <w:rPr>
          <w:lang w:val="sw_KE" w:bidi="sw_KE"/>
        </w:rPr>
      </w:r>
      <w:r>
        <w:rPr>
          <w:lang w:val="sw_KE" w:bidi="sw_KE"/>
        </w:rPr>
        <w:t xml:space="preserve">Yesu anasema </w:t>
      </w:r>
      <w:r>
        <w:rPr>
          <w:b/>
          <w:lang w:val="sw_KE" w:bidi="sw_KE"/>
        </w:rPr>
        <w:t>dhambi</w:t>
      </w:r>
      <w:r>
        <w:rPr>
          <w:lang w:val="sw_KE" w:bidi="sw_KE"/>
        </w:rPr>
        <w:t xml:space="preserve"> yote na </w:t>
      </w:r>
      <w:r>
        <w:rPr>
          <w:b/>
          <w:lang w:val="sw_KE" w:bidi="sw_KE"/>
        </w:rPr>
        <w:t>kufukuru</w:t>
      </w:r>
      <w:r>
        <w:rPr>
          <w:lang w:val="sw_KE" w:bidi="sw_KE"/>
        </w:rPr>
        <w:t xml:space="preserve"> yanaweza kusamehewa. Dhambi hurejelea kitendo cha kutomtii Mungu. Hakikisha kuwa neno unalotumia hapa halimaanishi kuwa mtu ameshindwa kutekeleza kitendo cha kidini kama sala ya ibada au kufuata sheria fulani za kidini. Tumia neno lile linalotumiwa kwa mafarisayo ambalo umetumia katika vifungu vilivyotangulia. Kwa maelezo zaidi kuhusu </w:t>
      </w:r>
      <w:r>
        <w:rPr>
          <w:lang w:val="sw_KE" w:bidi="sw_KE"/>
        </w:rPr>
        <w:t>dhambi</w:t>
      </w:r>
      <w:r>
        <w:rPr>
          <w:lang w:val="sw_KE" w:bidi="sw_KE"/>
        </w:rPr>
        <w:t xml:space="preserve">, rejelea faharasa kuu. </w:t>
      </w:r>
      <w:r>
        <w:rPr>
          <w:b/>
          <w:lang w:val="sw_KE" w:bidi="sw_KE"/>
        </w:rPr>
        <w:t>Kufuru</w:t>
      </w:r>
      <w:r>
        <w:rPr>
          <w:lang w:val="sw_KE" w:bidi="sw_KE"/>
        </w:rPr>
        <w:t xml:space="preserve"> inamaanisha kumvunja Mungu na kumtendea kama mwenye utukufu yeye.</w:t>
      </w:r>
    </w:p>
    <w:p>
      <w:pPr/>
      <w:r>
        <w:rPr>
          <w:lang w:val="sw_KE" w:bidi="sw_KE"/>
        </w:rPr>
      </w:r>
      <w:r>
        <w:rPr>
          <w:lang w:val="sw_KE" w:bidi="sw_KE"/>
        </w:rPr>
        <w:t xml:space="preserve">Sitisha hapa na mjadili kama kikundi ni neno au kifungu gani utatumia kwa </w:t>
      </w:r>
      <w:r>
        <w:rPr>
          <w:b/>
          <w:lang w:val="sw_KE" w:bidi="sw_KE"/>
        </w:rPr>
        <w:t>kufuru</w:t>
      </w:r>
      <w:r>
        <w:rPr>
          <w:lang w:val="sw_KE" w:bidi="sw_KE"/>
        </w:rPr>
        <w:t xml:space="preserve">. Tazama neno </w:t>
      </w:r>
      <w:r>
        <w:rPr>
          <w:lang w:val="sw_KE" w:bidi="sw_KE"/>
        </w:rPr>
        <w:t>kufuru</w:t>
      </w:r>
      <w:r>
        <w:rPr>
          <w:lang w:val="sw_KE" w:bidi="sw_KE"/>
        </w:rPr>
        <w:t xml:space="preserve"> katika faharasa kuu. Sitisha rekodi hii ya sauti hapa.</w:t>
      </w:r>
    </w:p>
    <w:p>
      <w:pPr/>
      <w:r>
        <w:rPr>
          <w:lang w:val="sw_KE" w:bidi="sw_KE"/>
        </w:rPr>
      </w:r>
      <w:r>
        <w:rPr>
          <w:b/>
          <w:lang w:val="sw_KE" w:bidi="sw_KE"/>
        </w:rPr>
        <w:t>Msamaha</w:t>
      </w:r>
      <w:r>
        <w:rPr>
          <w:lang w:val="sw_KE" w:bidi="sw_KE"/>
        </w:rPr>
        <w:t xml:space="preserve"> huhusisha watu wawili, mmoja ambaye ameamkosea mwingine. Katika msamaha, yule aliyedhulumiwa huziweka kando haki zake na kutomwadhibu mwingine kama alivyostahili. Hajaribu kulipiza kisasi. Kwa Mungu, msamaha hupatikana kwa wote wanaoacha kutenda maovu na kumgeukia Mungu. Kisha uhusiano wao na Mungu hurejeshwa. Tumia neno sawa kwa sababu kwa maombi vkama vile umetumia katika vifungu vya awali. Kwa maelezo zaidi kuhusu </w:t>
      </w:r>
      <w:r>
        <w:rPr>
          <w:lang w:val="sw_KE" w:bidi="sw_KE"/>
        </w:rPr>
        <w:t>msamaha</w:t>
      </w:r>
      <w:r>
        <w:rPr>
          <w:lang w:val="sw_KE" w:bidi="sw_KE"/>
        </w:rPr>
        <w:t>, rejelea faharasa kuu.</w:t>
      </w:r>
    </w:p>
    <w:p>
      <w:pPr/>
      <w:r>
        <w:rPr>
          <w:lang w:val="sw_KE" w:bidi="sw_KE"/>
        </w:rPr>
      </w:r>
      <w:r>
        <w:rPr>
          <w:lang w:val="sw_KE" w:bidi="sw_KE"/>
        </w:rPr>
        <w:t xml:space="preserve">Yesu anasema kwamba mtu yeyote anayemtukana </w:t>
      </w:r>
      <w:r>
        <w:rPr>
          <w:b/>
          <w:lang w:val="sw_KE" w:bidi="sw_KE"/>
        </w:rPr>
        <w:t>Roho Mtakatifu</w:t>
      </w:r>
      <w:r>
        <w:rPr>
          <w:lang w:val="sw_KE" w:bidi="sw_KE"/>
        </w:rPr>
        <w:t xml:space="preserve"> hatasamehewa. Roho Mtakatifu inarejelea Roho wa Mungu. Roho wa Mungu huwasaidia watu kufanya jambo fulani. Mtu aliyejazwa Roho wa Mungu huwa na ujumbe kutoka kwa Mungu kwa watu wa Mungu au kwa mtu. Mtu aliye na roho wa Mungu ana hekima na mamlaka ya kimungu. Katika Agano jipya dhana ya takatifu hurejelea watu au vitu ambavyo ni vya Mungu, vilivyowekwa wakfu kwa Mungu,au vinavyofanana na yeye. Hii hutusaidia kuelewa ni kwa nini kuongea kinyume na Roho Mtakatifu kunaweza kuwa dhambi isiyoweza kusamehewa. Tumia neno lile kwa Roho Mtakatifu hapa kama ulivyotumia katika vifungu vilivyotangulia. Kwa maelezo zaidi kuhusu </w:t>
      </w:r>
      <w:r>
        <w:rPr>
          <w:lang w:val="sw_KE" w:bidi="sw_KE"/>
        </w:rPr>
        <w:t>Roho Mtakatifu</w:t>
      </w:r>
      <w:r>
        <w:rPr>
          <w:lang w:val="sw_KE" w:bidi="sw_KE"/>
        </w:rPr>
        <w:t>, rejelea Faharasa Kuu.</w:t>
      </w:r>
    </w:p>
    <w:p>
      <w:pPr/>
      <w:r>
        <w:rPr>
          <w:lang w:val="sw_KE" w:bidi="sw_KE"/>
        </w:rPr>
      </w:r>
      <w:r>
        <w:rPr>
          <w:lang w:val="sw_KE" w:bidi="sw_KE"/>
        </w:rPr>
        <w:t xml:space="preserve">Yesu anasema kwamba mtu yeyote anayefanya mapenzi yake ni </w:t>
      </w:r>
      <w:r>
        <w:rPr>
          <w:b/>
          <w:lang w:val="sw_KE" w:bidi="sw_KE"/>
        </w:rPr>
        <w:t>ndugu na dada yake</w:t>
      </w:r>
      <w:r>
        <w:rPr>
          <w:lang w:val="sw_KE" w:bidi="sw_KE"/>
        </w:rPr>
        <w:t>. Huenda kuna neno moja tu katika lugha yako la "dada" au "kaka n a dada." Ikiwa ni hivyo, ni vyema kutumia neno moja tu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4:1–20</w:t>
      </w:r>
      <w:r>
        <w:rPr>
          <w:lang w:val="sw_KE" w:bidi="sw_KE"/>
        </w:rPr>
      </w:r>
    </w:p>
    <w:p>
      <w:pPr>
        <w:pStyle w:val="Heading3"/>
      </w:pPr>
      <w:r>
        <w:rPr>
          <w:lang w:val="sw_KE" w:bidi="sw_KE"/>
        </w:rPr>
        <w:t>Sikiliza na Moyo</w:t>
      </w:r>
    </w:p>
    <w:p>
      <w:pPr/>
      <w:r>
        <w:rPr>
          <w:lang w:val="sw_KE" w:bidi="sw_KE"/>
        </w:rPr>
      </w:r>
      <w:r>
        <w:rPr>
          <w:lang w:val="sw_KE" w:bidi="sw_KE"/>
        </w:rPr>
        <w:t>Sikiliza Marko 4:1–20 na uiweke moyoni mwako. Sikiliza maandishi mara tatu (katika tafsiri tatu tofauti, kama inawezekana). Kisha kama kikundi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Katika vifungu vya awali vya Marko, tayari umekuwa na hadithi za Yesu kutembea kando ya bahari ya Galilaya na kuwafundisha watu. Yesu alikuwa akifanya hivi karibu na mji wa Kapernaumu ambapo Yesu alikuwa akiishi. Watu wengi walikusanyika katika wakati huo wa mafundisho ambayo Yesu aliingia kwenye mashua ambayo ilielea maji pwani tu. Yesu alizungumza au kufundisha ili watu waliosimama kando ya pwani waweze kuona na kusikia. Watu wangeweza kumsikia Yesu wazi zaidi wakati Yesu alikuwa kweye mashua nje ya maji. Yesu anafanya vivyo hivyo katika kifungu hiki. Kifungu hiki ni hadithi ya simulizi. Yesu anasimulia hadithi kwa kikundi kikubwa na kisha anaelezea hadithi kwa kikundi kidogo. Yesu ananukuu kutoka kwa nabii Isaya wakati wa maelezo. Nukuu hii ni mashairi.</w:t>
      </w:r>
    </w:p>
    <w:p>
      <w:pPr/>
      <w:r>
        <w:rPr>
          <w:lang w:val="sw_KE" w:bidi="sw_KE"/>
        </w:rPr>
      </w:r>
      <w:r>
        <w:rPr>
          <w:lang w:val="sw_KE" w:bidi="sw_KE"/>
        </w:rPr>
        <w:t>Katika vifungu vilivyotangulia, tuliambiwa kwamba Yesu alikuwa akiwafundisha watu. Katika kifungu hiki, tunasikia hadithi ambazo Yesu alikuwa akitumia alipokuwa akifundisha. Hii ni ya kwanza kati ya sehemu mbili kuu za mafundisho katika Marko. Hadithi inaanza na kifungu, "Kwa mara nyingine tena, yesu alianza kufundisha." Kifugu hiki kinatuambia kwamba Yesu tayari amekuwa akiwafundisha watu mara kadhaa.</w:t>
      </w:r>
    </w:p>
    <w:p>
      <w:pPr/>
      <w:r>
        <w:rPr>
          <w:lang w:val="sw_KE" w:bidi="sw_KE"/>
        </w:rPr>
      </w:r>
      <w:r>
        <w:rPr>
          <w:lang w:val="sw_KE" w:bidi="sw_KE"/>
        </w:rPr>
        <w:t>Sitisha hapa na uangalie ramani ya bahari ya Galilaya na Kapernaumu iliyowekwa kwenye ramani. Onyesha picha ya mashua kama vile ile ambayo Yesu anaweza kuwa ameketi akiwafundisha watu. Sitisha rekodi hii ya sauti hapa.</w:t>
      </w:r>
    </w:p>
    <w:p>
      <w:pPr/>
      <w:r>
        <w:rPr>
          <w:lang w:val="sw_KE" w:bidi="sw_KE"/>
        </w:rPr>
      </w:r>
      <w:r>
        <w:rPr>
          <w:lang w:val="sw_KE" w:bidi="sw_KE"/>
        </w:rPr>
        <w:t>Yesu anaanza kufundisha. Yesu anafundisha kwa kuwaambia watu hadithi rahisi zinazoitwa mifano. Fumbo ilikuwa ni hadithi maalum ambao Yesu alisimulia. Mfano ulikuwa hadithi ambayo ilitumia kitu kutoka kwa maisha ya kila siku kuwafundisha watu kitu muhimu kuhusu Mungu. Mifano mara nyingi ilikuwa ngumu kueleweka isipokuwa watu walijaribu kusikiliza au kufikiria kuhusu maana. Yesu anaposimulia fumbo anatarajia watu wabadili mtazamo au matendo yao. Mifano katika sehemu hili la Marko inazungumzia siri ya ufalme wa Mungu. Mifano si rahisi kueleweka. Hiyo ni kwa sababu katika ufalme wa Mugu, watu wanafanya mambo kwa njia moja, wakai tofauti. Watu wanapaswa kusikiliza kwa makini mifano hii. Watu wanapaswa "kutaka" kuelewa kile hadithi inasema kuhusu Mungu. Mtu anapoelewa hadithi, mtu huyo lazima atake kubadilisha njia yake ya kufanya au kufikiria. Kwa kweli, mtu anadhibitisha kwamba ameelewa mfano wakati amebadili njia yake ya tabia.</w:t>
      </w:r>
    </w:p>
    <w:p>
      <w:pPr/>
      <w:r>
        <w:rPr>
          <w:lang w:val="sw_KE" w:bidi="sw_KE"/>
        </w:rPr>
      </w:r>
      <w:r>
        <w:rPr>
          <w:lang w:val="sw_KE" w:bidi="sw_KE"/>
        </w:rPr>
        <w:t>Hadithi ya kwanza ambayo Yesu anasimulia ni kuhusu mkulima anayeenda kupanda mbegu zake. Enzi hizo wakulima walitawanya mbegu juu ya udongo badala ya kuziweka moja kwa moja kwenye shimo ambalo alikuwa amechimba. Mkulima alibeba mfuko kwenye bega lake uliojaa mbegu nyingi. Alitembea pamoja na kutawanya mbegu chini. Katika tamaduni zingine, hii sio njia nzuri ya kupanda mbegu. Hata hivyo, katika enzi hizo, mkulima alipanda mbegu hizo baadaye. Licha ya kile tunachoweza kufikiri, mkulima huyu hakuwa mzembe.</w:t>
      </w:r>
    </w:p>
    <w:p>
      <w:pPr/>
      <w:r>
        <w:rPr>
          <w:lang w:val="sw_KE" w:bidi="sw_KE"/>
        </w:rPr>
      </w:r>
      <w:r>
        <w:rPr>
          <w:lang w:val="sw_KE" w:bidi="sw_KE"/>
        </w:rPr>
        <w:t>Hapa, chukueni muda kama timu ya watafsiri kujadili jinsi wakulima katika utamaduni wenu wanavyopanda mbegu na kutayarisha mashamba. Inatofautianaje na mfano huu? Ni sawa vipi? Zungumza kuhusu wakulima wazuri na wabaya katika utamaduni wako.</w:t>
      </w:r>
    </w:p>
    <w:p>
      <w:pPr/>
      <w:r>
        <w:rPr>
          <w:lang w:val="sw_KE" w:bidi="sw_KE"/>
        </w:rPr>
      </w:r>
      <w:r>
        <w:rPr>
          <w:lang w:val="sw_KE" w:bidi="sw_KE"/>
        </w:rPr>
        <w:t>Onyesha picha ya aina ya mfuko ambao mkulima angebeba mbegu. Sitisha rekodi hii ya sauti hapa.</w:t>
      </w:r>
    </w:p>
    <w:p>
      <w:pPr/>
      <w:r>
        <w:rPr>
          <w:lang w:val="sw_KE" w:bidi="sw_KE"/>
        </w:rPr>
      </w:r>
      <w:r>
        <w:rPr>
          <w:lang w:val="sw_KE" w:bidi="sw_KE"/>
        </w:rPr>
        <w:t>Yesu anasimulia hadithi kuhusu maneno 4 ambapo mbegu inakuja na Yesu anasimulia kile kinachotokea kwa mbegu katika kila mahali. Kwanza mbegu inaanguka kwenye njia ngumu na ndege wanakula mbegu kabla ya kulima chini. Mbegu zingine zinaanguka kwenye udongo ambao una safu nyembamba ya udongo na miamba chini yake. Mimea haiwezi kutengeneza mizizi mizuri. Seti ya tatu ya mbegu inaanguka kwenye udongo ambao pia una miiba tayari huko. Miiba hii haijaenea bado, kwa hivyo mkulima hazioni. Mkulima hajui miiba iko kwenye udongo. Mbegu za mwisho zinaanguka kwenye udongo mzuri na kuzaa mara 30, 60, au 100 ambazo mkulima alipanda. Hiyo ni mavuno mazuri sana.</w:t>
      </w:r>
    </w:p>
    <w:p>
      <w:pPr/>
      <w:r>
        <w:rPr>
          <w:lang w:val="sw_KE" w:bidi="sw_KE"/>
        </w:rPr>
      </w:r>
      <w:r>
        <w:rPr>
          <w:lang w:val="sw_KE" w:bidi="sw_KE"/>
        </w:rPr>
        <w:t>Sitisha na uonyeshe picha ya miiba katika Palestina. Pia onyesha picha ya shamba katika Palestina ambalo linaonyesha aina zote 4 za udongo katika picha moja au shamba moja. Angalia kwamba mbegu zote zinzkua katika shamba moja. Mkulima haendi kwenye mashamba 4 tofauti kupanda mbegu. Sitisha rekodi hii ya sauti hapa.</w:t>
      </w:r>
    </w:p>
    <w:p>
      <w:pPr/>
      <w:r>
        <w:rPr>
          <w:lang w:val="sw_KE" w:bidi="sw_KE"/>
        </w:rPr>
      </w:r>
      <w:r>
        <w:rPr>
          <w:lang w:val="sw_KE" w:bidi="sw_KE"/>
        </w:rPr>
        <w:t>Baadaye, Yesu na wanafunzi walipokuwa peke yao na watu wengine walikusanyika kando na walimwomba Yesu aelezee hadithi ambazo Yesu alisimulia siku hiyo. Hii inatokea baada ya umati kuondoka. Yesu hayuko tena kwenye mashua. Htujui walikuwa wapi. Hatujui ikiwa hii ilikuwa siku ile ile.</w:t>
      </w:r>
    </w:p>
    <w:p>
      <w:pPr/>
      <w:r>
        <w:rPr>
          <w:lang w:val="sw_KE" w:bidi="sw_KE"/>
        </w:rPr>
      </w:r>
      <w:r>
        <w:rPr>
          <w:lang w:val="sw_KE" w:bidi="sw_KE"/>
        </w:rPr>
        <w:t>Kumbuka kwamba katika hadithi zinazotangulia tumeona kwamba watu wengie hawamwamini Yesu. Wanafunzi wanamfuata na kumwamini Yesu. Yesu alisema, "Ninyi wanafunzi wanaruhusiwa kuelewa 'mambo ya siri' ya Mungu." Katika hadihi hii, "Mambo ya siri" ambayo Yesu anazungumzia yanaelezea ufalme wa siku zijazo wa Mungu ambao Mungu analeta duniani. Yesu alielezea aina mbili za watu wanaosikiliza mifano. Kuna wale wanaosikia lakini hawataki kuelewa kuhusu ufalme wa Mungu. Wao ni watu wa nje au wale ambao hawajo katika ufalme wa Mungu. Kuna wale wanaosikia na kumgeukia Mungu ili kusamehewa. Wao ni watu wa ndani, wale walio katika ufalme wa Mungu.</w:t>
      </w:r>
    </w:p>
    <w:p>
      <w:pPr/>
      <w:r>
        <w:rPr>
          <w:lang w:val="sw_KE" w:bidi="sw_KE"/>
        </w:rPr>
      </w:r>
      <w:r>
        <w:rPr>
          <w:lang w:val="sw_KE" w:bidi="sw_KE"/>
        </w:rPr>
        <w:t>Baada ya kusema hivi, Yesu alinukuu kutoka kwa nabii Isaya. Sentensi hizi ni katika mashairi. Ikiwa lugha yako haitumii mashairi, unaweza kuweka hii katika sentensi rahisi.</w:t>
      </w:r>
    </w:p>
    <w:p>
      <w:pPr/>
      <w:r>
        <w:rPr>
          <w:lang w:val="sw_KE" w:bidi="sw_KE"/>
        </w:rPr>
      </w:r>
      <w:r>
        <w:rPr>
          <w:lang w:val="sw_KE" w:bidi="sw_KE"/>
        </w:rPr>
        <w:t>Sitisha na mjadili: Simulia hadithi katika lugha yako. Hadithi hii ina onyo kwa watu wanaosikia hadithi. Sikiliza kwa makini jinsi msimulizi anatoa onyo. Msimuliaji huyo wa hadithi anatumia aina gani ya lugha? Hii itakusaidia kuamua jinsi ya kutafsiri nukuu kutoka kwa Isaya. Sitisha rekodi hii ya sauti hapa.</w:t>
      </w:r>
    </w:p>
    <w:p>
      <w:pPr/>
      <w:r>
        <w:rPr>
          <w:lang w:val="sw_KE" w:bidi="sw_KE"/>
        </w:rPr>
      </w:r>
      <w:r>
        <w:rPr>
          <w:lang w:val="sw_KE" w:bidi="sw_KE"/>
        </w:rPr>
        <w:t>Kifungu haitumii jina la Isaya. Badala yake, Yesu anasema "Maandiko." Maandiko katika siku za Yesu yalitengenezwa kwa maandiko ya sheria ya kidini ambayo Mungu alimpa Musa, maandiko ya manabii, na historia ya watu wa Mungu. Yesu hasemi nabii nani anamnukuu.</w:t>
      </w:r>
    </w:p>
    <w:p>
      <w:pPr/>
      <w:r>
        <w:rPr>
          <w:lang w:val="sw_KE" w:bidi="sw_KE"/>
        </w:rPr>
      </w:r>
      <w:r>
        <w:rPr>
          <w:lang w:val="sw_KE" w:bidi="sw_KE"/>
        </w:rPr>
        <w:t>Inaonekana kama Yesu anasema kwamba anatumia mifano ili kuficha ukweli kutoka kwa watu, lakini sivyo anavyosema hapa. Yesu anasema kwamba mambo ambayo Isaya alisema kwamba yatatokea yatatokea kweli. Watu wa nje, au wale wasiomwamini Yesu, hawataamini mambo ambayo Yesu anasema. Kwa hivyo, Yesu hatawaambia zaidi kuhusu siri za ufalme wa Mungu.</w:t>
      </w:r>
    </w:p>
    <w:p>
      <w:pPr/>
      <w:r>
        <w:rPr>
          <w:lang w:val="sw_KE" w:bidi="sw_KE"/>
        </w:rPr>
      </w:r>
      <w:r>
        <w:rPr>
          <w:lang w:val="sw_KE" w:bidi="sw_KE"/>
        </w:rPr>
        <w:t>Marko anarudia mandhari hii ile ya wale wanaosikia au kuona na wale wasiotaka kusikia au kuona katika kitabu cha Marko.</w:t>
      </w:r>
    </w:p>
    <w:p>
      <w:pPr/>
      <w:r>
        <w:rPr>
          <w:lang w:val="sw_KE" w:bidi="sw_KE"/>
        </w:rPr>
      </w:r>
      <w:r>
        <w:rPr>
          <w:lang w:val="sw_KE" w:bidi="sw_KE"/>
        </w:rPr>
        <w:t>Kisha Yesu anaendelea kuwaeleza wanafunzi wake mfano huu. Nyakati zingine inaonekana kwamba maelezo ya Yesu hayapatani na mfano huo. Kwa mfano, katika mfano huu, watu ni mchanga, lakini katika maelezo ya baadaye ya Yesu inaonekana kwamba watu (wanaume) ni mbegu zilizopandwa. Aidha, neno mbegu liko katika umoja, lakini wazo la watu liko katika wingi. Neno mbegu katika lugha ya asili si wa kiume au wa kike, lakini katika hadithi hii Yesu anawataja kana kwamba ni wanaume.</w:t>
      </w:r>
    </w:p>
    <w:p>
      <w:pPr/>
      <w:r>
        <w:rPr>
          <w:lang w:val="sw_KE" w:bidi="sw_KE"/>
        </w:rPr>
      </w:r>
      <w:r>
        <w:rPr>
          <w:lang w:val="sw_KE" w:bidi="sw_KE"/>
        </w:rPr>
        <w:t>Sitisha na mjadili: Simulia hadithi ambayo ina vitu kama vile miti au mimea au miamba au wanyama wanaowakilisha kitu kuhusu watu. Sikiliza kwa makini mtoa hadithi. Anapozungumza khusu vitu hivi, je, msimuliaji wa hadithi anatumia maneno kuonyesha ikiwa vitu ni vya kiume au vya kike? Sitisha rekodi hii ya sauti hapa.</w:t>
      </w:r>
    </w:p>
    <w:p>
      <w:pPr/>
      <w:r>
        <w:rPr>
          <w:lang w:val="sw_KE" w:bidi="sw_KE"/>
        </w:rPr>
      </w:r>
      <w:r>
        <w:rPr>
          <w:lang w:val="sw_KE" w:bidi="sw_KE"/>
        </w:rPr>
        <w:t>Yesu aliposimulia mfano, Yesu alizungumza kuhusu jinsi mkulima anapanda mbegu. Yesu anapoelezea mfano, hata hivyo, Yesu anazungumza zaidi kuhusu mbegu na kile kilichotokea kwake.</w:t>
      </w:r>
    </w:p>
    <w:p>
      <w:pPr/>
      <w:r>
        <w:rPr>
          <w:lang w:val="sw_KE" w:bidi="sw_KE"/>
        </w:rPr>
      </w:r>
      <w:r>
        <w:rPr>
          <w:lang w:val="sw_KE" w:bidi="sw_KE"/>
        </w:rPr>
        <w:t>Tafsiri ya Yesu ya mfano ni maelezo tu ya ishara ndani yake. Yesu haachi maelezo ya nani hasa mpanzi ni nani. Yesu haelezei kwa nini udongo ni tofauti. Yesu haelezei jinsi mavuno yanavyoonekana. Yesu haelezei ikiwa anazugumzia Wakristo wanaohitaji kukua kiroho, au kuhusu wasio wakristo kusikia na kukubali neno la Mungu. Mifano mara nyingi huwa na maana kubwa zaidi kuliko hali moja maalum au wakati fulani. Usidhani kwamba mfano huu una maana maalum, kwa sababu maandiko hayatoi maana maalum.</w:t>
      </w:r>
    </w:p>
    <w:p>
      <w:pPr/>
      <w:r>
        <w:rPr>
          <w:lang w:val="sw_KE" w:bidi="sw_KE"/>
        </w:rPr>
      </w:r>
      <w:r>
        <w:rPr>
          <w:lang w:val="sw_KE" w:bidi="sw_KE"/>
        </w:rPr>
        <w:t>Yesu anasema kwamba mbegu ambazo mkulima anapanda ni neno la Mungu, au ujumbe wa habari njema kuhusu ufalme wa Mungu. Mkulima anapanda mazao kwa kuchukua neno la Mungu kwa watu wengine. Mbegu inayoanguka kwenye njia inawakilisha watu wale wanaosikia neno la Mungu lakini Shetani anakuja na kuiondoa. Kumbuka kwamba kwenye njia, udongo ni ngumu. Mbegu zitzwekwa juu ya ardhi hadi lile litakuja kugeuza udongo.</w:t>
      </w:r>
    </w:p>
    <w:p>
      <w:pPr/>
      <w:r>
        <w:rPr>
          <w:lang w:val="sw_KE" w:bidi="sw_KE"/>
        </w:rPr>
      </w:r>
      <w:r>
        <w:rPr>
          <w:lang w:val="sw_KE" w:bidi="sw_KE"/>
        </w:rPr>
        <w:t>Udongo wa miamba unawakilisha wale wanaosikia neno la Mungu kwa furaha lakini hawawezi kutengeneza mizizi ya kina kwa sababu ya miamba chini ya udongo. Matatizo au mateso yana athari sawa na jua linaangaza kwenye mmea. Bila mizizi nzuri, mmea unakauka na kufa.</w:t>
      </w:r>
    </w:p>
    <w:p>
      <w:pPr/>
      <w:r>
        <w:rPr>
          <w:lang w:val="sw_KE" w:bidi="sw_KE"/>
        </w:rPr>
      </w:r>
      <w:r>
        <w:rPr>
          <w:lang w:val="sw_KE" w:bidi="sw_KE"/>
        </w:rPr>
        <w:t>Udongo wenye miiba unawakilisha wale wanaosikia na kuamini lakini hawazalishi mavuno yoyote. Mahangaiko ya maisha, hamu ya kuwa na utajiri au mambo mengine yote yanashinda mimea kama miiba inavyozidi mimea mema. Mmea hauzalishi nafaka yoyote.</w:t>
      </w:r>
    </w:p>
    <w:p>
      <w:pPr/>
      <w:r>
        <w:rPr>
          <w:lang w:val="sw_KE" w:bidi="sw_KE"/>
        </w:rPr>
      </w:r>
      <w:r>
        <w:rPr>
          <w:lang w:val="sw_KE" w:bidi="sw_KE"/>
        </w:rPr>
        <w:t>Sitisha na mjadili: zungumza kuhusu kila moja ya aina 4 za udongo na kile kinachotokea kwa mimea inayokua katika kila moja ya aina hizo za udongo. Kwa mfano, nini kinachotokea kwa mmea ambao hauna mizizi ambayo inaweza kupata maji kutoka chini. Sitisha rekodi hii ya sauti hapa.</w:t>
      </w:r>
    </w:p>
    <w:p>
      <w:pPr/>
      <w:r>
        <w:rPr>
          <w:lang w:val="sw_KE" w:bidi="sw_KE"/>
        </w:rPr>
      </w:r>
      <w:r>
        <w:rPr>
          <w:lang w:val="sw_KE" w:bidi="sw_KE"/>
        </w:rPr>
        <w:t>Udongo mzuri unazaa mavuno ya ajabu. Hii inawakilisha watu wanaosikia, kuamini na kuwaambia wengine ili iwe na mavuno makubwa.</w:t>
      </w:r>
    </w:p>
    <w:p>
      <w:pPr/>
      <w:r>
        <w:rPr>
          <w:lang w:val="sw_KE" w:bidi="sw_KE"/>
        </w:rPr>
      </w:r>
      <w:r>
        <w:rPr>
          <w:lang w:val="sw_KE" w:bidi="sw_KE"/>
        </w:rPr>
        <w:t>Onyesha picha ya vichwa vilivyobeba vya ngano au nafaka zingine. Zungumza kuhusu jinsi mavuno makubwa yangeonekana.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ls kifungu cha Marko 4:1–20 katika tafsiri rahisi kueleweka zaidi.</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Yesu anafundisha kando ya bahari ya Galilaya. Umati mkubwa unakusanyika na kumzunguka Yesu. Yesu anaingia kwenye mashua na kuketi karibu na pwani ili watu kando ya pwani waweze kumwona Yesu na kumsikia Yesu. Yesu anawaambia watu fumbo.</w:t>
      </w:r>
    </w:p>
    <w:p>
      <w:pPr/>
      <w:r>
        <w:rPr>
          <w:lang w:val="sw_KE" w:bidi="sw_KE"/>
        </w:rPr>
      </w:r>
      <w:r>
        <w:rPr>
          <w:b/>
          <w:lang w:val="sw_KE" w:bidi="sw_KE"/>
        </w:rPr>
        <w:t>Katika tukio la pili:</w:t>
      </w:r>
      <w:r>
        <w:rPr>
          <w:lang w:val="sw_KE" w:bidi="sw_KE"/>
        </w:rPr>
        <w:t xml:space="preserve"> Yesu na wanafunzi wake pamoja na Wafuasi wengine wa Yesu wako mahali peke yao. Wanafunzi wanamwomba Yesu aeleze mifano. Yesu anasema, "Ninyi mmepewa kujua siri ya Ufalme wa Mwenyezi Mungu. Kama hamjui hii, mnawezaje kuelewa mengine?" Anamnukuu nabii Isaya kuelezea kwa nini anasimulia mifano ili watu wasiosikiliza mambo ya kiroho hawamwelewi.</w:t>
      </w:r>
    </w:p>
    <w:p>
      <w:pPr/>
      <w:r>
        <w:rPr>
          <w:lang w:val="sw_KE" w:bidi="sw_KE"/>
        </w:rPr>
      </w:r>
      <w:r>
        <w:rPr>
          <w:b/>
          <w:lang w:val="sw_KE" w:bidi="sw_KE"/>
        </w:rPr>
        <w:t>Katika tukio la tatu:</w:t>
      </w:r>
      <w:r>
        <w:rPr>
          <w:lang w:val="sw_KE" w:bidi="sw_KE"/>
        </w:rPr>
        <w:t xml:space="preserve"> Yesu anaelezea maana ya fumbo.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Wengine wanaobaki kusikiliza maelezo ya mfano</w:t>
      </w:r>
    </w:p>
    <w:p>
      <w:pPr/>
      <w:r>
        <w:rPr>
          <w:lang w:val="sw_KE" w:bidi="sw_KE"/>
        </w:rPr>
      </w:r>
      <w:r>
        <w:rPr>
          <w:lang w:val="sw_KE" w:bidi="sw_KE"/>
        </w:rPr>
        <w:t>Wahusiks katika mfano wa Yesu ni pamoja na:</w:t>
      </w:r>
    </w:p>
    <w:p>
      <w:pPr>
        <w:pStyle w:val="ListBullet"/>
        <w:spacing w:line="240" w:lineRule="auto"/>
        <w:ind w:left="720"/>
      </w:pPr>
      <w:r>
        <w:rPr>
          <w:lang w:val="sw_KE" w:bidi="sw_KE"/>
        </w:rPr>
      </w:r>
      <w:r>
        <w:rPr>
          <w:lang w:val="sw_KE" w:bidi="sw_KE"/>
        </w:rPr>
        <w:t>Mkulima</w:t>
      </w:r>
    </w:p>
    <w:p>
      <w:pPr>
        <w:pStyle w:val="ListBullet"/>
        <w:spacing w:line="240" w:lineRule="auto"/>
        <w:ind w:left="720"/>
      </w:pPr>
      <w:r>
        <w:rPr>
          <w:lang w:val="sw_KE" w:bidi="sw_KE"/>
        </w:rPr>
      </w:r>
      <w:r>
        <w:rPr>
          <w:lang w:val="sw_KE" w:bidi="sw_KE"/>
        </w:rPr>
        <w:t>Mbegu</w:t>
      </w:r>
    </w:p>
    <w:p>
      <w:pPr>
        <w:pStyle w:val="ListBullet"/>
        <w:spacing w:line="240" w:lineRule="auto"/>
        <w:ind w:left="720"/>
      </w:pPr>
      <w:r>
        <w:rPr>
          <w:lang w:val="sw_KE" w:bidi="sw_KE"/>
        </w:rPr>
      </w:r>
      <w:r>
        <w:rPr>
          <w:lang w:val="sw_KE" w:bidi="sw_KE"/>
        </w:rPr>
        <w:t>Aina nne za udongo</w:t>
      </w:r>
    </w:p>
    <w:p>
      <w:pPr>
        <w:pStyle w:val="ListBullet"/>
        <w:spacing w:line="240" w:lineRule="auto"/>
        <w:ind w:left="720"/>
      </w:pPr>
      <w:r>
        <w:rPr>
          <w:lang w:val="sw_KE" w:bidi="sw_KE"/>
        </w:rPr>
      </w:r>
      <w:r>
        <w:rPr>
          <w:lang w:val="sw_KE" w:bidi="sw_KE"/>
        </w:rPr>
        <w:t>Ndege wanaokuja kula mbengu</w:t>
      </w:r>
    </w:p>
    <w:p>
      <w:pPr>
        <w:pStyle w:val="ListBullet"/>
        <w:spacing w:line="240" w:lineRule="auto"/>
        <w:ind w:left="720"/>
      </w:pPr>
      <w:r>
        <w:rPr>
          <w:lang w:val="sw_KE" w:bidi="sw_KE"/>
        </w:rPr>
      </w:r>
      <w:r>
        <w:rPr>
          <w:lang w:val="sw_KE" w:bidi="sw_KE"/>
        </w:rPr>
        <w:t>Aina 4 za watu wanaosikia neno la Mungu</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Katika tukio la kwanza, Kifungu kinaanza kwa kusema kwamba "Kwa mara nyingine tena Yesu alianza kufundisha kando ya pwani ya Ziwa". Ziwa hili ni bahari ya Galilaya na Yesu yuko karibu na Kapernaumu. Maneno "tena" yanaonyesha kwamba Yesu amewafundisha watu kabla ya wakati huu. Hata hivyo, hii ni mara ya kwanza katika Marko kwamba tuna mafundisho halisi ambayo Yesu alitoa. Yesu aliwafundisha watu kwa kuwaambia mafumbo.</w:t>
      </w:r>
    </w:p>
    <w:p>
      <w:pPr/>
      <w:r>
        <w:rPr>
          <w:lang w:val="sw_KE" w:bidi="sw_KE"/>
        </w:rPr>
      </w:r>
      <w:r>
        <w:rPr>
          <w:lang w:val="sw_KE" w:bidi="sw_KE"/>
        </w:rPr>
        <w:t>Umati ukawa mkubwa sana. Yesu aliingia kwenye mashua na kuchukua mashua nje ndani ya maji. Yesu aliketi kwenye mashua kufundisha. Watu kando ya pwani wangeweza kumwona Yesu na kumsikia Yesu anapofanya mafundisho yake.</w:t>
      </w:r>
    </w:p>
    <w:p>
      <w:pPr/>
      <w:r>
        <w:rPr>
          <w:lang w:val="sw_KE" w:bidi="sw_KE"/>
        </w:rPr>
      </w:r>
      <w:r>
        <w:rPr>
          <w:lang w:val="sw_KE" w:bidi="sw_KE"/>
        </w:rPr>
        <w:t>Sitisha hapa na uonyeshe picha ya mtu anayeketi kwenye mashua ndogo karibu na pwani ya ziwa. Sitisha rekodi hii ya sauti hapa.</w:t>
      </w:r>
    </w:p>
    <w:p>
      <w:pPr/>
      <w:r>
        <w:rPr>
          <w:lang w:val="sw_KE" w:bidi="sw_KE"/>
        </w:rPr>
      </w:r>
      <w:r>
        <w:rPr>
          <w:lang w:val="sw_KE" w:bidi="sw_KE"/>
        </w:rPr>
        <w:t>Yesu alianza kufundisha, Yesu alisema, "Sikiliza". Katika lugha ya asili, hii ni maneno 2 yanayomaanisha kutazama na kusikiliza. Haya ni maneno ya amri. Ni maneno yenye nguvu yanayowapa watu maagizo maalum sana. Kabla ya Yesu kuanza hadithi, Yesu anawaambia watu wasikilize kwa makini kile Yesu anasema. Kwa kutumia maneno haya, Yesu anawaambia watu kwamba kile Yesu anasema kitakuwa muhimu sana kwao kusikia.</w:t>
      </w:r>
    </w:p>
    <w:p>
      <w:pPr/>
      <w:r>
        <w:rPr>
          <w:lang w:val="sw_KE" w:bidi="sw_KE"/>
        </w:rPr>
      </w:r>
      <w:r>
        <w:rPr>
          <w:lang w:val="sw_KE" w:bidi="sw_KE"/>
        </w:rPr>
        <w:t>Sitisha hapa na mjadili: Simulia hadithi ambapo mtu anafundisha kikundi. Mtu huyo anasema nini mwanzoni mwa somo ili kikundi kizingatie kwa makini kile mwlimu anasema? Sitisha rekodi hii ya sauti hapa.</w:t>
      </w:r>
    </w:p>
    <w:p>
      <w:pPr/>
      <w:r>
        <w:rPr>
          <w:lang w:val="sw_KE" w:bidi="sw_KE"/>
        </w:rPr>
      </w:r>
      <w:r>
        <w:rPr>
          <w:lang w:val="sw_KE" w:bidi="sw_KE"/>
        </w:rPr>
        <w:t>Yesu anasimulia hadithi ya mkulima anayeenda kupanda mbegu. Ni muhimu kukumbuka kwamba neno la mbegu hapa linaweza kumaanisha mbegu moja tu au mbegu nyingi. Katika muktadha huu, neno la mbegu linawakilisha mbegu nyingi. Unapaswa kufanya wazi kwamba mkulima anatupa mbegu nyingi.</w:t>
      </w:r>
    </w:p>
    <w:p>
      <w:pPr/>
      <w:r>
        <w:rPr>
          <w:lang w:val="sw_KE" w:bidi="sw_KE"/>
        </w:rPr>
      </w:r>
      <w:r>
        <w:rPr>
          <w:lang w:val="sw_KE" w:bidi="sw_KE"/>
        </w:rPr>
        <w:t>Sitisha na ufanye mazoezi ya hadihi. Mtu angekuwa na mfuko uliojaa kitu kama mchanga ambao ungewakilisha mbegu. Mtu huyu angetembea pamoja na kuchota mikono iliyojaa mchanga kutoka kwa mfuko na kutumia mwendo wa kutawanya. Andika eneo lenye njia na aina 3 za udongo. Udongo tofauti ni karibu pamoja na karibu na njia. Mkulima anapotawanya mbegu. angalia jinsi baadhi ya mbegu inaanguka katika kila moja ya maeneo 4. Mkulima anapanda katika shamba moja. Muulize mtu aeleze kile mtu anayetawanya mbegu anafanya. Muulize mtu huyo aeleze udongo au maeneo ambapo mbegu inaanguka. Sitisha rekodi hii ya sauti hapa.</w:t>
      </w:r>
    </w:p>
    <w:p>
      <w:pPr/>
      <w:r>
        <w:rPr>
          <w:lang w:val="sw_KE" w:bidi="sw_KE"/>
        </w:rPr>
      </w:r>
      <w:r>
        <w:rPr>
          <w:lang w:val="sw_KE" w:bidi="sw_KE"/>
        </w:rPr>
        <w:t>Nafaka ambayo ilianguka kwenye udongo mzuri, ilizaa mara 30 au 60 au mara 100 kile kilichopandwa.</w:t>
      </w:r>
    </w:p>
    <w:p>
      <w:pPr/>
      <w:r>
        <w:rPr>
          <w:lang w:val="sw_KE" w:bidi="sw_KE"/>
        </w:rPr>
      </w:r>
      <w:r>
        <w:rPr>
          <w:lang w:val="sw_KE" w:bidi="sw_KE"/>
        </w:rPr>
        <w:t>Sitisha na kuona jinsi nafaka ingezidisha. Kusanya vijiji au miamba au hata mbegu za nafaka. Weka chini mwamba mmoja au mbegu ya nafaka. Katika rundo tofauti weka miamba 30. Katika rundo tofauti kuweka miamba 60 na katika rundo lingine kuweka miamba 100. Sasa fanya kazi kama kikundi kuelezea jinsi mbegu moja ilizaa tena. Sitisha rekodi hii ya sauti hapa.</w:t>
      </w:r>
    </w:p>
    <w:p>
      <w:pPr/>
      <w:r>
        <w:rPr>
          <w:lang w:val="sw_KE" w:bidi="sw_KE"/>
        </w:rPr>
      </w:r>
      <w:r>
        <w:rPr>
          <w:lang w:val="sw_KE" w:bidi="sw_KE"/>
        </w:rPr>
        <w:t>Yesu anapomaliza hadithi kuhusu mkulima, Yesu anawaambia watu, "Mtu yeyote mwenye masikio ya kusikia anapaswa kusikiliza na kuelewa." Yesu anawaambia watu watilie maanani kile walichokisikia. Yesu alitaka waelewe. Neno "kusikia" lina maana mbili katika sentensi hii. Mara ya kwanza, kusikia inamaanisha uwezo wa kusikia kitu. Mara ya pili, neno kusikia linamaanisha kuelewa au kuweza kufikiria kuhusu maana ya kile ulichosikia. Tafsiri zingine zinatumia kusikia kwa neno la kwanza na kumakinika kwa mara ya pili neno kusikia linatumiwa.</w:t>
      </w:r>
    </w:p>
    <w:p>
      <w:pPr/>
      <w:r>
        <w:rPr>
          <w:lang w:val="sw_KE" w:bidi="sw_KE"/>
        </w:rPr>
      </w:r>
      <w:r>
        <w:rPr>
          <w:lang w:val="sw_KE" w:bidi="sw_KE"/>
        </w:rPr>
        <w:t>Sitisha na simulia hadithi kuhusu mtu mwenyye maelezo muhimu kwa kikundi cha watu. Mtu huyo anasema nini mwishoni mwa somo ili kikundi kizingatie? Anafanya kikundi kifikiri vipi kwa makini kuhusu kile alichosema? Sitisha rekodi hii ya sauti hapa.</w:t>
      </w:r>
    </w:p>
    <w:p>
      <w:pPr/>
      <w:r>
        <w:rPr>
          <w:lang w:val="sw_KE" w:bidi="sw_KE"/>
        </w:rPr>
      </w:r>
      <w:r>
        <w:rPr>
          <w:lang w:val="sw_KE" w:bidi="sw_KE"/>
        </w:rPr>
        <w:t xml:space="preserve">Katika tukio la pili, Yesu yuko peke yake na wanafunzi na watu wengine wachache wanaomfuata Yesu. Umati umetoweka. Yesu hayuko tena kando ya ziwa. Hatujui Yesu na wanafunzi walikuwa wapi. Wanafunzi walimwomba Yesu aeleze hadithi ambazo Yesu alikua amesimulia. Yesu anasena, Unaruhusiwa </w:t>
      </w:r>
      <w:r>
        <w:rPr>
          <w:b/>
          <w:lang w:val="sw_KE" w:bidi="sw_KE"/>
        </w:rPr>
        <w:t>kuelewa siri</w:t>
      </w:r>
      <w:r>
        <w:rPr>
          <w:lang w:val="sw_KE" w:bidi="sw_KE"/>
        </w:rPr>
        <w:t xml:space="preserve"> ya Ufalme wa Mungu. Watu waaozungumza lugha yako wanaweza kuhitaji kujua nani anatoa ruhusaa hiyo. Katika kesi hii, unaweza kusema, "Mungu amekupa ruhusa ya kuelewa siri ya ufalme wa Mungu." Yesu alizungumza, Yesu alinukuu kifungu kutoka kwa nabii Isaya. Nukuu ni kwa mfumo wa mashairi. Wazo la kwanza linaelezea kitendo. Wazo la pili linaelezea matokeo hasi.</w:t>
      </w:r>
    </w:p>
    <w:p>
      <w:pPr/>
      <w:r>
        <w:rPr>
          <w:lang w:val="sw_KE" w:bidi="sw_KE"/>
        </w:rPr>
      </w:r>
      <w:r>
        <w:rPr>
          <w:lang w:val="sw_KE" w:bidi="sw_KE"/>
        </w:rPr>
        <w:t>Wataona wote. Bali hawatajifunza.</w:t>
      </w:r>
    </w:p>
    <w:p>
      <w:pPr/>
      <w:r>
        <w:rPr>
          <w:lang w:val="sw_KE" w:bidi="sw_KE"/>
        </w:rPr>
      </w:r>
      <w:r>
        <w:rPr>
          <w:lang w:val="sw_KE" w:bidi="sw_KE"/>
        </w:rPr>
        <w:t>Watasikia. Lakini wasielewe.</w:t>
      </w:r>
    </w:p>
    <w:p>
      <w:pPr/>
      <w:r>
        <w:rPr>
          <w:lang w:val="sw_KE" w:bidi="sw_KE"/>
        </w:rPr>
      </w:r>
      <w:r>
        <w:rPr>
          <w:lang w:val="sw_KE" w:bidi="sw_KE"/>
        </w:rPr>
        <w:t>Ikiwa watasikia na kuelewa, watamgeukia Mungu na kusamehewa.</w:t>
      </w:r>
    </w:p>
    <w:p>
      <w:pPr/>
      <w:r>
        <w:rPr>
          <w:lang w:val="sw_KE" w:bidi="sw_KE"/>
        </w:rPr>
      </w:r>
      <w:r>
        <w:rPr>
          <w:lang w:val="sw_KE" w:bidi="sw_KE"/>
        </w:rPr>
        <w:t>Sitisha na mjadili: gawanya kikundi katika timu 2. Waache kikundi kimoja kiseme kitendo chanya. Waache timu ya pili itoe matokeo hasi. Unaweza kuanza na mifano miwili kutoka kwa unabii. Rudia hii hadi ije laini. Sikiliza kuona jinsi watu wanasema hili. Je, wanatumia mashairi? Je, wanatumia sentensi za kawaida? Sitisha rekodi hii ya sauti hapa.</w:t>
      </w:r>
    </w:p>
    <w:p>
      <w:pPr/>
      <w:r>
        <w:rPr>
          <w:lang w:val="sw_KE" w:bidi="sw_KE"/>
        </w:rPr>
      </w:r>
      <w:r>
        <w:rPr>
          <w:lang w:val="sw_KE" w:bidi="sw_KE"/>
        </w:rPr>
        <w:t>Katika tukio la 3, Yesu anaelezea alama katika hadithi. Yesu anasema kwamba mbegu ni neno la Mungu au ujumbe kutoka kwa Mungu. Ndege wanawakilisha Shetani anayejaribu kutunza ujumbe wa Mungu kutoka kwa watu. Mkulima anapanda mbegu. Hii inawakilisha kusimulia ujumbe wa Mungu kwa watu. Unaweza kuhitaji kufanya wazi kwa kusema, "Mpanda mbegu ni kama mtu anayetangaza habari njema."</w:t>
      </w:r>
    </w:p>
    <w:p>
      <w:pPr/>
      <w:r>
        <w:rPr>
          <w:lang w:val="sw_KE" w:bidi="sw_KE"/>
        </w:rPr>
      </w:r>
      <w:r>
        <w:rPr>
          <w:lang w:val="sw_KE" w:bidi="sw_KE"/>
        </w:rPr>
        <w:t>Kila moja ya udongo inawakilisha aina tofauti ya mtu anayesikia ujumbe.</w:t>
      </w:r>
    </w:p>
    <w:p>
      <w:pPr/>
      <w:r>
        <w:rPr>
          <w:lang w:val="sw_KE" w:bidi="sw_KE"/>
        </w:rPr>
      </w:r>
      <w:r>
        <w:rPr>
          <w:lang w:val="sw_KE" w:bidi="sw_KE"/>
        </w:rPr>
        <w:t>Sitisha na ufanye mazoezi hadithi tena. Wakati huu watu wanakuja na kusimama kwenye kila aina tofauti ya udongo. Mbegu zinapokua, waache watu kusimama huko kuelezea ni aina gani ya mmea wamekuwa. Kila mtu anapaswa kuelezea kile kinachotokea kwake anapokua. Sitisha rekodi hii ya sauti hapa.</w:t>
      </w:r>
      <w:r>
        <w:rPr>
          <w:lang w:val="sw_KE" w:bidi="sw_KE"/>
        </w:rPr>
      </w:r>
    </w:p>
    <w:p>
      <w:pPr>
        <w:pStyle w:val="Heading3"/>
      </w:pPr>
      <w:r>
        <w:rPr>
          <w:lang w:val="sw_KE" w:bidi="sw_KE"/>
        </w:rPr>
        <w:t>Kudhihirisha Maandiko</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Wengine wanabaki kusikia maelezo ya mfano</w:t>
      </w:r>
    </w:p>
    <w:p>
      <w:pPr/>
      <w:r>
        <w:rPr>
          <w:lang w:val="sw_KE" w:bidi="sw_KE"/>
        </w:rPr>
      </w:r>
      <w:r>
        <w:rPr>
          <w:lang w:val="sw_KE" w:bidi="sw_KE"/>
        </w:rPr>
        <w:t>Wahusiks katika mfano wa Yesu ni pamoja na:</w:t>
      </w:r>
    </w:p>
    <w:p>
      <w:pPr>
        <w:pStyle w:val="ListBullet"/>
        <w:spacing w:line="240" w:lineRule="auto"/>
        <w:ind w:left="720"/>
      </w:pPr>
      <w:r>
        <w:rPr>
          <w:lang w:val="sw_KE" w:bidi="sw_KE"/>
        </w:rPr>
      </w:r>
      <w:r>
        <w:rPr>
          <w:lang w:val="sw_KE" w:bidi="sw_KE"/>
        </w:rPr>
        <w:t>Mkulima</w:t>
      </w:r>
    </w:p>
    <w:p>
      <w:pPr>
        <w:pStyle w:val="ListBullet"/>
        <w:spacing w:line="240" w:lineRule="auto"/>
        <w:ind w:left="720"/>
      </w:pPr>
      <w:r>
        <w:rPr>
          <w:lang w:val="sw_KE" w:bidi="sw_KE"/>
        </w:rPr>
      </w:r>
      <w:r>
        <w:rPr>
          <w:lang w:val="sw_KE" w:bidi="sw_KE"/>
        </w:rPr>
        <w:t>Mbegu</w:t>
      </w:r>
    </w:p>
    <w:p>
      <w:pPr>
        <w:pStyle w:val="ListBullet"/>
        <w:spacing w:line="240" w:lineRule="auto"/>
        <w:ind w:left="720"/>
      </w:pPr>
      <w:r>
        <w:rPr>
          <w:lang w:val="sw_KE" w:bidi="sw_KE"/>
        </w:rPr>
      </w:r>
      <w:r>
        <w:rPr>
          <w:lang w:val="sw_KE" w:bidi="sw_KE"/>
        </w:rPr>
        <w:t>Ndege wanaokuja na kula mbegu</w:t>
      </w:r>
    </w:p>
    <w:p>
      <w:pPr>
        <w:pStyle w:val="ListBullet"/>
        <w:spacing w:line="240" w:lineRule="auto"/>
        <w:ind w:left="720"/>
      </w:pPr>
      <w:r>
        <w:rPr>
          <w:lang w:val="sw_KE" w:bidi="sw_KE"/>
        </w:rPr>
      </w:r>
      <w:r>
        <w:rPr>
          <w:lang w:val="sw_KE" w:bidi="sw_KE"/>
        </w:rPr>
        <w:t>Aina nne za udongo</w:t>
      </w:r>
    </w:p>
    <w:p>
      <w:pPr>
        <w:pStyle w:val="ListBullet"/>
        <w:spacing w:line="240" w:lineRule="auto"/>
        <w:ind w:left="720"/>
      </w:pPr>
      <w:r>
        <w:rPr>
          <w:lang w:val="sw_KE" w:bidi="sw_KE"/>
        </w:rPr>
      </w:r>
      <w:r>
        <w:rPr>
          <w:lang w:val="sw_KE" w:bidi="sw_KE"/>
        </w:rPr>
        <w:t>Aina nne za watu wanaosikia neno la Mungu</w:t>
      </w:r>
    </w:p>
    <w:p>
      <w:pPr>
        <w:pStyle w:val="ListBullet"/>
        <w:spacing w:line="240" w:lineRule="auto"/>
        <w:ind w:left="720"/>
      </w:pPr>
      <w:r>
        <w:rPr>
          <w:lang w:val="sw_KE" w:bidi="sw_KE"/>
        </w:rPr>
      </w:r>
      <w:r>
        <w:rPr>
          <w:lang w:val="sw_KE" w:bidi="sw_KE"/>
        </w:rPr>
        <w:t>Shetani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la 1, Yesu anaingia kwenye mashua na kwenda kwenye bahari Galilaya. Yesu anaanza kufundisha umati wa watu wanaomsikiza kando ya pwani. Yesu anawafundisha kwa kuwaambia mifano. Yesu anawaambia hadithi ya mkulima ambaye alienda kupanda mbegu. Mkulima anapozitawanya, mbegu zingine zinaanguka kwenye njia na ndege wanazila. Nyingine zinaanguka kwenye udongo wenye mwamba chini yake. Mbegu hizo zinakua haraka, lakini zinanyauka chini ya jua kwa sababu hazina mizizi ya kina. Mbegu zingine zinaanguka kwenye udongo wenye magugu. Magugu ynakua pamoja na mbegu na kuzisonga. Mbegu hizo hazitoi mavuno. Mwishowe, kuna mbegu zinazoanguka kwenye udongo mzuri wenye rutuba. Mbegu hizo zinamea, zinakuwa na kuzalisha mazao mara 30, 60, au mara 100 zaidi ya zile zilizopandwa. Baada ya kusimulia hadithi hii, Yesu anasema, "Mwenye masikio ya kusikia na asikie."</w:t>
      </w:r>
    </w:p>
    <w:p>
      <w:pPr/>
      <w:r>
        <w:rPr>
          <w:lang w:val="sw_KE" w:bidi="sw_KE"/>
        </w:rPr>
      </w:r>
      <w:r>
        <w:rPr>
          <w:lang w:val="sw_KE" w:bidi="sw_KE"/>
        </w:rPr>
        <w:t>Sitisha igizo: Muulize mtu anayeigiza kama wanafunzi na umati, "Unafikiria nini wakati huu?" Unaweza sikia "Tumechanganyikiwa," "Nilipenda hadithi hii," "Sielewi hadithi hii," "Nimependa hadithi hii," lakini sijui kwa nini Yesu anatambua kuhusu kilimo, "Watu wengine wanataka kusikia zaidi au "Ninanoona kwamba watu wengine wanakatisha tamaa na kutembea," Muulize muigizaji anayeigiza Yesu, "Ulimaanisha nini uliosema, "Mwenye masikio ya kusikia, na asikie?" Huenda ukasikia mambo kama, "Nilijua kwamba watu wengine wangesikiliza na kutafuta, lakini pia nilijuakwamba watu wengihawamgefanya hivyo. Nilikuwa nikiwaalika watu ambao wangesikiliza wasikilize kile ninachosema au "Nilitumaini kwamba wangekuja kwangu baadaye na kuniuliza maana ya hadithi hii." Endelea na igizo.</w:t>
      </w:r>
    </w:p>
    <w:p>
      <w:pPr/>
      <w:r>
        <w:rPr>
          <w:lang w:val="sw_KE" w:bidi="sw_KE"/>
        </w:rPr>
      </w:r>
      <w:r>
        <w:rPr>
          <w:lang w:val="sw_KE" w:bidi="sw_KE"/>
        </w:rPr>
        <w:t>Katika tukio la 2, Yesu yuko pamoja na wanafunzi wake na watu wachache. Wanamuuliza maana ya mfano huo. Yesu anajibu, "Ninyi mmepewa kuelewa siri ya Ufalme wa mwenyezi Mungu. Lakini kwa wale walioko nje, kila kitu husemwa kwao kwa mifano ili maandiko yatimie. Maandiko yanasema, "Daima waone lakini wasitambue daima wasikie lakini wasielewe; wasije wakageuka, wakatubu na kusamehewa."</w:t>
      </w:r>
    </w:p>
    <w:p>
      <w:pPr/>
      <w:r>
        <w:rPr>
          <w:lang w:val="sw_KE" w:bidi="sw_KE"/>
        </w:rPr>
      </w:r>
      <w:r>
        <w:rPr>
          <w:lang w:val="sw_KE" w:bidi="sw_KE"/>
        </w:rPr>
        <w:t>Sitisha igizo: Muulize mtu anayeigiza kama wanafunzi na umati, "Unafikiria Yesu anajaribu kusema nini hapa?" Unaweza kusikia mambo kama, 'Yesu anasimulia hadithi hizi ili watu wanaotaka kumfuata waweze kuelewa, wakati watu wasiotaka kumfuata hawawezikuelewa au hawatachukua muda wa kuelewa, " au "Kuna watu ambao ni watu wa ndani na watu ambao ni wageni." Ikiwa kuna mkanganyiko kuhusu kile alichomaanisha Yesu, huenda ukataka kutumia wakati fulani kuzungumzia kile ambacho Yesu alikuwa akifanya katika sehemu hii ya hadithi. Endelea na igizo.</w:t>
      </w:r>
    </w:p>
    <w:p>
      <w:pPr/>
      <w:r>
        <w:rPr>
          <w:lang w:val="sw_KE" w:bidi="sw_KE"/>
        </w:rPr>
      </w:r>
      <w:r>
        <w:rPr>
          <w:lang w:val="sw_KE" w:bidi="sw_KE"/>
        </w:rPr>
        <w:t>Katika tukio la 3, Yesu anaanza kuelezea hadithi yake inamaanisha nini. Yesu anasema "Hamwelewi maana ya mfano huu, basi mtaelewaje mifano mingine?"</w:t>
      </w:r>
    </w:p>
    <w:p>
      <w:pPr/>
      <w:r>
        <w:rPr>
          <w:lang w:val="sw_KE" w:bidi="sw_KE"/>
        </w:rPr>
      </w:r>
      <w:r>
        <w:rPr>
          <w:lang w:val="sw_KE" w:bidi="sw_KE"/>
        </w:rPr>
        <w:t>Yesu anaelezea kwamba mkulima katika hadithi anawakilisha mtu anayechukua ujumbe wa Mungu au neno kwa watu, na mbegu zinawakilisha ujumbe wa Mungu. Mbegu zinapoangukia kwenye njia na ndege wanazila, hao ni watu wanaosikia ujumbe wa Mungu lakini Shetani anakuja na kuiondoa. Mbegu zinazoanguka kwenye udongo mwembamba wenye mwamba chini yake, ambazo mimea yake inachomwa na jua, zinawakilisha watu wanaopokea ujumbe lakini hawana imani thabiti. Hawadumu kwa muda mrefu wakati wanapoteswa.</w:t>
      </w:r>
    </w:p>
    <w:p>
      <w:pPr/>
      <w:r>
        <w:rPr>
          <w:lang w:val="sw_KE" w:bidi="sw_KE"/>
        </w:rPr>
      </w:r>
      <w:r>
        <w:rPr>
          <w:lang w:val="sw_KE" w:bidi="sw_KE"/>
        </w:rPr>
        <w:t>Sitisha igizo: Muulize Shetani, "Kwa nini unachukua neno la Mungu kutoka kwa watu?" Unaweza kusikia, "Watu hawa ni wangu. Nataka wasikufuate. Ikiwa ninaondoa neno la Mungu, hawataweza kusikia na kuelewa. Wataendelea kunifuata." Waulize watu kwenye njia, "Mnahisi vipi kuhusu mbegu kuchukuliwa kabla ya kuwa na wewe?" Huenda ukasikia, "Mbegu gani? Ni kawaida kwa ndege kula mbegu. Sioni kitu kinachokosewa. Nina kile kinachohitaji. Sihitaji kitu chochote hapa." Waulize watu kwenye eneo la udongo wa mwamba, "kwa nini mlianguka haraka sana?" Huenda ukasikia, "Ninamjua mtu anayeteswa. Ninaogopa kwamba kitatokea kwangu au familia yangu. Sitaki kitu chochote kibaya kwetu." Au, "Nina matatizo mengi sana nyumbani na kazini kwamba siwezi kufikiria kuhusu aMungu na mambo ya kidini. Yote yanaonekana kuwa mazuri mwanzoni lakini hii inachukua muda mwingi sana." Endelea na igizo.</w:t>
      </w:r>
    </w:p>
    <w:p>
      <w:pPr/>
      <w:r>
        <w:rPr>
          <w:lang w:val="sw_KE" w:bidi="sw_KE"/>
        </w:rPr>
      </w:r>
      <w:r>
        <w:rPr>
          <w:lang w:val="sw_KE" w:bidi="sw_KE"/>
        </w:rPr>
        <w:t>Mbegu zinazoanguka kati ya magugu zinawakilisha wale wanaosikia ujumbe wa Mungu, lakini hulemewa na mahangaiko ya maisha, tamaa ya mali na mvuto wa utajiri. Mbegu hizo hazina mavuno.</w:t>
      </w:r>
    </w:p>
    <w:p>
      <w:pPr/>
      <w:r>
        <w:rPr>
          <w:lang w:val="sw_KE" w:bidi="sw_KE"/>
        </w:rPr>
      </w:r>
      <w:r>
        <w:rPr>
          <w:lang w:val="sw_KE" w:bidi="sw_KE"/>
        </w:rPr>
        <w:t>Sitisha igizo: Muulize mtu au watu wanaoigiza mbegu hizi,, "unahisi vipi? Nina kinasonga maisha yako au mavuno yako?" Huenda ukasikia, "Sikiliza, ni lazima niwe na pesa za kutosha kwa familia yangu." Au, "Mimi ni kiongozi katika jamii na hiyo inachukua muda. Sitaki kupoteza nafasi yangu ya uongozi na jamii." Au, "Nina wazazi wangu wa kuwalinda na watoto wengi nyumnbani. Sina wakati wa kwenda na kuwaambia wengine kuhusu ufalme wa Mungu." Endelea na igizo.</w:t>
      </w:r>
    </w:p>
    <w:p>
      <w:pPr/>
      <w:r>
        <w:rPr>
          <w:lang w:val="sw_KE" w:bidi="sw_KE"/>
        </w:rPr>
      </w:r>
      <w:r>
        <w:rPr>
          <w:lang w:val="sw_KE" w:bidi="sw_KE"/>
        </w:rPr>
        <w:t>Mbegu zinazoanguka kwenye udongo mzuri zinawakilisha wale wanaosikia na kukubali neno la Mungu. Zinatoa mavuno mara 30, 60, au hata mara 100 ya zile zilizopandwa.</w:t>
      </w:r>
    </w:p>
    <w:p>
      <w:pPr/>
      <w:r>
        <w:rPr>
          <w:lang w:val="sw_KE" w:bidi="sw_KE"/>
        </w:rPr>
      </w:r>
      <w:r>
        <w:rPr>
          <w:lang w:val="sw_KE" w:bidi="sw_KE"/>
        </w:rPr>
        <w:t>Sitisha igizo: Muulize watu kwe udongo mzuri, "Mliwezaje kuwa na mavuno kama hayo? Ulifanya nini?" Unaweza kusikia, "Niinamwambia kila mtu ninajua kile Mungu amenifanyia. Mungu amekuwa mwema sana kwangu kwamba lazima niwe na kushiriki habari njema na wengine. Jaambo bora kuhusu siri ni kujifunza na kuwaambia wengine. Ninapenda kuwaambia watu kuhusu siri za ufalme wa Mungu." Au, "Ninahisi kama mimi ni mtu wa ndani. Nataka marafiki na familia yangu kuwa watu wa ndani pamoja nami. Lazima niwaambie kile ninachokijua. Baadhi yao wanataka kujua zaidi kwa hivyo ninawaambia kila ninachojua."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ls kifungu cha Marko 4:1–20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alikuwa akifundisha kando ya </w:t>
      </w:r>
      <w:r>
        <w:rPr>
          <w:b/>
          <w:lang w:val="sw_KE" w:bidi="sw_KE"/>
        </w:rPr>
        <w:t>Bahari ya Galilaya</w:t>
      </w:r>
      <w:r>
        <w:rPr>
          <w:lang w:val="sw_KE" w:bidi="sw_KE"/>
        </w:rPr>
        <w:t xml:space="preserve">. Yesu aliingia kwenye </w:t>
      </w:r>
      <w:r>
        <w:rPr>
          <w:b/>
          <w:lang w:val="sw_KE" w:bidi="sw_KE"/>
        </w:rPr>
        <w:t>mashua</w:t>
      </w:r>
      <w:r>
        <w:rPr>
          <w:lang w:val="sw_KE" w:bidi="sw_KE"/>
        </w:rPr>
        <w:t xml:space="preserve"> na kuketi kwenye mashua kando ya pwani wakati akifundisha. Tumia maneno yale kwa </w:t>
      </w:r>
      <w:r>
        <w:rPr>
          <w:b/>
          <w:lang w:val="sw_KE" w:bidi="sw_KE"/>
        </w:rPr>
        <w:t>mashua</w:t>
      </w:r>
      <w:r>
        <w:rPr>
          <w:lang w:val="sw_KE" w:bidi="sw_KE"/>
        </w:rPr>
        <w:t xml:space="preserve"> na bahari ya </w:t>
      </w:r>
      <w:r>
        <w:rPr>
          <w:b/>
          <w:lang w:val="sw_KE" w:bidi="sw_KE"/>
        </w:rPr>
        <w:t>Galilaya ambayo</w:t>
      </w:r>
      <w:r>
        <w:rPr>
          <w:lang w:val="sw_KE" w:bidi="sw_KE"/>
        </w:rPr>
        <w:t xml:space="preserve"> tayari umetumia.</w:t>
      </w:r>
    </w:p>
    <w:p>
      <w:pPr/>
      <w:r>
        <w:rPr>
          <w:lang w:val="sw_KE" w:bidi="sw_KE"/>
        </w:rPr>
      </w:r>
      <w:r>
        <w:rPr>
          <w:lang w:val="sw_KE" w:bidi="sw_KE"/>
        </w:rPr>
        <w:t>Sitisha hapa na uonyeshe ramani ya ziwa. Onyesha picha ya mtu anayeketi kwenye mashua kutoka wakati wa Yesu. Sitisha rekodi hii ya sauti hapa.</w:t>
      </w:r>
    </w:p>
    <w:p>
      <w:pPr/>
      <w:r>
        <w:rPr>
          <w:lang w:val="sw_KE" w:bidi="sw_KE"/>
        </w:rPr>
      </w:r>
      <w:r>
        <w:rPr>
          <w:lang w:val="sw_KE" w:bidi="sw_KE"/>
        </w:rPr>
        <w:t xml:space="preserve">Yesu aliwafundisha watu kwa kutumia mifano. </w:t>
      </w:r>
      <w:r>
        <w:rPr>
          <w:b/>
          <w:lang w:val="sw_KE" w:bidi="sw_KE"/>
        </w:rPr>
        <w:t>Fumbo</w:t>
      </w:r>
      <w:r>
        <w:rPr>
          <w:lang w:val="sw_KE" w:bidi="sw_KE"/>
        </w:rPr>
        <w:t xml:space="preserve"> ilikuwa ni hadithi maalum ambao Yesu alisimulia. Ilisimuliwa kwa kutumia vitu vya kawaida kuelezea mambo mazito kumhusu Mungu. Mafumbo yalikua vigumu kuelewa isipokuwa watu wakijitahidi sana kusikiliza.</w:t>
      </w:r>
    </w:p>
    <w:p>
      <w:pPr/>
      <w:r>
        <w:rPr>
          <w:lang w:val="sw_KE" w:bidi="sw_KE"/>
        </w:rPr>
      </w:r>
      <w:r>
        <w:rPr>
          <w:lang w:val="sw_KE" w:bidi="sw_KE"/>
        </w:rPr>
        <w:t xml:space="preserve">Sitisha hapa kisha mjadili ni neno lipi au kifungu kipi mtakachotumia kwa </w:t>
      </w:r>
      <w:r>
        <w:rPr>
          <w:b/>
          <w:lang w:val="sw_KE" w:bidi="sw_KE"/>
        </w:rPr>
        <w:t>ukumbi</w:t>
      </w:r>
      <w:r>
        <w:rPr>
          <w:lang w:val="sw_KE" w:bidi="sw_KE"/>
        </w:rPr>
        <w:t xml:space="preserve">. Kwa maelezo zaidi kuhusu </w:t>
      </w:r>
      <w:r>
        <w:rPr>
          <w:b/>
          <w:lang w:val="sw_KE" w:bidi="sw_KE"/>
        </w:rPr>
        <w:t>fumbo</w:t>
      </w:r>
      <w:r>
        <w:rPr>
          <w:lang w:val="sw_KE" w:bidi="sw_KE"/>
        </w:rPr>
        <w:t xml:space="preserve"> rejelea Faharasa Kuu. Sitisha rekodi hii ya sauti hapa.</w:t>
      </w:r>
    </w:p>
    <w:p>
      <w:pPr/>
      <w:r>
        <w:rPr>
          <w:lang w:val="sw_KE" w:bidi="sw_KE"/>
        </w:rPr>
      </w:r>
      <w:r>
        <w:rPr>
          <w:lang w:val="sw_KE" w:bidi="sw_KE"/>
        </w:rPr>
        <w:t xml:space="preserve">Neno </w:t>
      </w:r>
      <w:r>
        <w:rPr>
          <w:b/>
          <w:lang w:val="sw_KE" w:bidi="sw_KE"/>
        </w:rPr>
        <w:t>mbegu</w:t>
      </w:r>
      <w:r>
        <w:rPr>
          <w:lang w:val="sw_KE" w:bidi="sw_KE"/>
        </w:rPr>
        <w:t xml:space="preserve"> liko katika umoja katika lugha ya asili, lakini linamaanisha mbegu nyingi za aina ile ya mmea.</w:t>
      </w:r>
    </w:p>
    <w:p>
      <w:pPr/>
      <w:r>
        <w:rPr>
          <w:lang w:val="sw_KE" w:bidi="sw_KE"/>
        </w:rPr>
      </w:r>
      <w:r>
        <w:rPr>
          <w:lang w:val="sw_KE" w:bidi="sw_KE"/>
        </w:rPr>
        <w:t xml:space="preserve">Sitisha hapa na mjadili kama kikundi ni neno au kifungu gani utatumia kwa </w:t>
      </w:r>
      <w:r>
        <w:rPr>
          <w:b/>
          <w:lang w:val="sw_KE" w:bidi="sw_KE"/>
        </w:rPr>
        <w:t>mbegu</w:t>
      </w:r>
      <w:r>
        <w:rPr>
          <w:lang w:val="sw_KE" w:bidi="sw_KE"/>
        </w:rPr>
        <w:t xml:space="preserve">. Kwa maelezo zaidi kuhusu </w:t>
      </w:r>
      <w:r>
        <w:rPr>
          <w:b/>
          <w:lang w:val="sw_KE" w:bidi="sw_KE"/>
        </w:rPr>
        <w:t>mbegu</w:t>
      </w:r>
      <w:r>
        <w:rPr>
          <w:lang w:val="sw_KE" w:bidi="sw_KE"/>
        </w:rPr>
        <w:t xml:space="preserve"> rejelea Faharasa Kuu. Sitisha rekodi hii ya sauti hapa.</w:t>
      </w:r>
    </w:p>
    <w:p>
      <w:pPr/>
      <w:r>
        <w:rPr>
          <w:lang w:val="sw_KE" w:bidi="sw_KE"/>
        </w:rPr>
      </w:r>
      <w:r>
        <w:rPr>
          <w:b/>
          <w:lang w:val="sw_KE" w:bidi="sw_KE"/>
        </w:rPr>
        <w:t>Miba</w:t>
      </w:r>
      <w:r>
        <w:rPr>
          <w:lang w:val="sw_KE" w:bidi="sw_KE"/>
        </w:rPr>
        <w:t xml:space="preserve"> ni magugu au mimea isiyohitajika inayozuia mbegu kukua na kutoa mavuno. Mmea uliomea mahali ambapo miiba bado ilikuwa na mizizi haukutoa mavuno lakini haukufa.</w:t>
      </w:r>
    </w:p>
    <w:p>
      <w:pPr/>
      <w:r>
        <w:rPr>
          <w:lang w:val="sw_KE" w:bidi="sw_KE"/>
        </w:rPr>
      </w:r>
      <w:r>
        <w:rPr>
          <w:lang w:val="sw_KE" w:bidi="sw_KE"/>
        </w:rPr>
        <w:t xml:space="preserve">Sitisha hapa na mjadili kama kikundi ni neno au kifungu gani utatumia kwa </w:t>
      </w:r>
      <w:r>
        <w:rPr>
          <w:b/>
          <w:lang w:val="sw_KE" w:bidi="sw_KE"/>
        </w:rPr>
        <w:t>miiba</w:t>
      </w:r>
      <w:r>
        <w:rPr>
          <w:lang w:val="sw_KE" w:bidi="sw_KE"/>
        </w:rPr>
        <w:t>. Sitisha rekodi hii ya sauti hapa.</w:t>
      </w:r>
    </w:p>
    <w:p>
      <w:pPr/>
      <w:r>
        <w:rPr>
          <w:lang w:val="sw_KE" w:bidi="sw_KE"/>
        </w:rPr>
      </w:r>
      <w:r>
        <w:rPr>
          <w:lang w:val="sw_KE" w:bidi="sw_KE"/>
        </w:rPr>
        <w:t xml:space="preserve">Nambari </w:t>
      </w:r>
      <w:r>
        <w:rPr>
          <w:b/>
          <w:lang w:val="sw_KE" w:bidi="sw_KE"/>
        </w:rPr>
        <w:t>30, 60, 100</w:t>
      </w:r>
      <w:r>
        <w:rPr>
          <w:lang w:val="sw_KE" w:bidi="sw_KE"/>
        </w:rPr>
        <w:t xml:space="preserve"> zinaweza kurejelea idadi ya nafaka kwa mmea, na hivyo kuonyesha kwamba mara 100 si lazima kiasi cha mavuno. Yoyote ya nambari hizi inaonyesha mavuno mazuri sana. </w:t>
      </w:r>
      <w:r>
        <w:rPr>
          <w:b/>
          <w:lang w:val="sw_KE" w:bidi="sw_KE"/>
        </w:rPr>
        <w:t>Matunda</w:t>
      </w:r>
      <w:r>
        <w:rPr>
          <w:lang w:val="sw_KE" w:bidi="sw_KE"/>
        </w:rPr>
        <w:t xml:space="preserve"> yanayozalishwa yanarejelea nafaka ambayo inazalishwa kwenye kichwa cha bua. Mkulima anavuna matunda au nafaka inayozalishwa.</w:t>
      </w:r>
    </w:p>
    <w:p>
      <w:pPr/>
      <w:r>
        <w:rPr>
          <w:lang w:val="sw_KE" w:bidi="sw_KE"/>
        </w:rPr>
      </w:r>
      <w:r>
        <w:rPr>
          <w:lang w:val="sw_KE" w:bidi="sw_KE"/>
        </w:rPr>
        <w:t xml:space="preserve">Wafuasi wa Yesu wa karibu walikuwa pamoja naye kwa muda mrefu katika huduma yake, walisafiri naye kila mahali, walijifunza kutoka kwake, na wakati mwingine aliwatuma kuhubiri Habari Njema ya Ufalme na kuwaponya wagonjwa. Tumia neno lile la </w:t>
      </w:r>
      <w:r>
        <w:rPr>
          <w:b/>
          <w:lang w:val="sw_KE" w:bidi="sw_KE"/>
        </w:rPr>
        <w:t>mfuasi</w:t>
      </w:r>
      <w:r>
        <w:rPr>
          <w:lang w:val="sw_KE" w:bidi="sw_KE"/>
        </w:rPr>
        <w:t xml:space="preserve"> ambalo umekuwa ukitumia. Kwa maelezo zaidi kuhusu </w:t>
      </w:r>
      <w:r>
        <w:rPr>
          <w:b/>
          <w:lang w:val="sw_KE" w:bidi="sw_KE"/>
        </w:rPr>
        <w:t>mufuasi</w:t>
      </w:r>
      <w:r>
        <w:rPr>
          <w:lang w:val="sw_KE" w:bidi="sw_KE"/>
        </w:rPr>
        <w:t>, rejelea Faharasa Kuu.</w:t>
      </w:r>
    </w:p>
    <w:p>
      <w:pPr/>
      <w:r>
        <w:rPr>
          <w:lang w:val="sw_KE" w:bidi="sw_KE"/>
        </w:rPr>
      </w:r>
      <w:r>
        <w:rPr>
          <w:lang w:val="sw_KE" w:bidi="sw_KE"/>
        </w:rPr>
        <w:t xml:space="preserve">Yesu anazungumza kuhusu </w:t>
      </w:r>
      <w:r>
        <w:rPr>
          <w:b/>
          <w:lang w:val="sw_KE" w:bidi="sw_KE"/>
        </w:rPr>
        <w:t>siri</w:t>
      </w:r>
      <w:r>
        <w:rPr>
          <w:lang w:val="sw_KE" w:bidi="sw_KE"/>
        </w:rPr>
        <w:t xml:space="preserve"> ya ufalme wa Mungu. Katika kisa hiki, siri inahusu Ufalme wa Mungu. Ufalme wa Mungu utaonekana tofauti sana kuliko kitu chochote ambacho mtu angeweza kufikiria au kutarajia. Kuelewa inamaanisha nini siri inatoka kwa Mungu tu. Hapa neno siri lina maana nzuri au ya furaha.</w:t>
      </w:r>
    </w:p>
    <w:p>
      <w:pPr/>
      <w:r>
        <w:rPr>
          <w:lang w:val="sw_KE" w:bidi="sw_KE"/>
        </w:rPr>
      </w:r>
      <w:r>
        <w:rPr>
          <w:lang w:val="sw_KE" w:bidi="sw_KE"/>
        </w:rPr>
        <w:t xml:space="preserve">Ufalme ni mahali ambapo mfalme anatawala kundi la watu. </w:t>
      </w:r>
      <w:r>
        <w:rPr>
          <w:b/>
          <w:lang w:val="sw_KE" w:bidi="sw_KE"/>
        </w:rPr>
        <w:t>Ufalme wa Mungu</w:t>
      </w:r>
      <w:r>
        <w:rPr>
          <w:lang w:val="sw_KE" w:bidi="sw_KE"/>
        </w:rPr>
        <w:t xml:space="preserve"> unarejelea wote wanaomfuata Mungu. Sasa Ufalme wa Mungu ni watu wanaomfuata Yesu kama mfalme, kusaidiana na kueneza upendo wa Yesu kwa wengine. Yesu alipozungumza kuhusu ufalme wa Mungu, watu hawakuelewa. Ufalme wa Mungu uliona kama siri kwao. Walihitaji kumsikiliza Yesu ili waelewe alichokuwa akisema. Yesu alieleza siri hii ya Ufalme wa Mungu kupitia mafumbo yake. Tumia kifungu yale kwa "ufalme wa Mungu" kama ulivyotumia katika vifungu vilivyotangulia, na kwa maelezo zaidi kuhusu </w:t>
      </w:r>
      <w:r>
        <w:rPr>
          <w:b/>
          <w:lang w:val="sw_KE" w:bidi="sw_KE"/>
        </w:rPr>
        <w:t>ufalme wa Mungu</w:t>
      </w:r>
      <w:r>
        <w:rPr>
          <w:lang w:val="sw_KE" w:bidi="sw_KE"/>
        </w:rPr>
        <w:t>, rejelea Faharasa Kuu.</w:t>
      </w:r>
    </w:p>
    <w:p>
      <w:pPr/>
      <w:r>
        <w:rPr>
          <w:lang w:val="sw_KE" w:bidi="sw_KE"/>
        </w:rPr>
      </w:r>
      <w:r>
        <w:rPr>
          <w:b/>
          <w:lang w:val="sw_KE" w:bidi="sw_KE"/>
        </w:rPr>
        <w:t>Maandiko</w:t>
      </w:r>
      <w:r>
        <w:rPr>
          <w:lang w:val="sw_KE" w:bidi="sw_KE"/>
        </w:rPr>
        <w:t xml:space="preserve"> yanamaanisha maandiko matakatifu ya kikundi chochote cha kidini. Yesu anatumia neno kurejelea maandiko kutoka kwa Agano la Kale ambayo ilijumuisha sheria ya kidini ambayo Mungu alimpa Musa na maandiko ya manabii.</w:t>
      </w:r>
    </w:p>
    <w:p>
      <w:pPr/>
      <w:r>
        <w:rPr>
          <w:lang w:val="sw_KE" w:bidi="sw_KE"/>
        </w:rPr>
      </w:r>
      <w:r>
        <w:rPr>
          <w:lang w:val="sw_KE" w:bidi="sw_KE"/>
        </w:rPr>
        <w:t xml:space="preserve">Mkulima anapanda mbegu, ambayo ni </w:t>
      </w:r>
      <w:r>
        <w:rPr>
          <w:b/>
          <w:lang w:val="sw_KE" w:bidi="sw_KE"/>
        </w:rPr>
        <w:t>neno la Mungu</w:t>
      </w:r>
      <w:r>
        <w:rPr>
          <w:lang w:val="sw_KE" w:bidi="sw_KE"/>
        </w:rPr>
        <w:t xml:space="preserve"> au ujumbe wa Mungu. Unaweza kuhitaji kufanya wazi kwa kusema, mpanzi anapanda neno la Mungu au ujumbe wa Mungu. Unaweza kusema, "Mpanzi anayepanda mbegu ni kama mtu anayetangaza habari njema."</w:t>
      </w:r>
    </w:p>
    <w:p>
      <w:pPr/>
      <w:r>
        <w:rPr>
          <w:lang w:val="sw_KE" w:bidi="sw_KE"/>
        </w:rPr>
      </w:r>
      <w:r>
        <w:rPr>
          <w:lang w:val="sw_KE" w:bidi="sw_KE"/>
        </w:rPr>
        <w:t xml:space="preserve">Neno </w:t>
      </w:r>
      <w:r>
        <w:rPr>
          <w:b/>
          <w:lang w:val="sw_KE" w:bidi="sw_KE"/>
        </w:rPr>
        <w:t>linarejelea</w:t>
      </w:r>
      <w:r>
        <w:rPr>
          <w:lang w:val="sw_KE" w:bidi="sw_KE"/>
        </w:rPr>
        <w:t xml:space="preserve"> mafundisho kuhusu Ufalme wa Mungu. Habari </w:t>
      </w:r>
      <w:r>
        <w:rPr>
          <w:b/>
          <w:lang w:val="sw_KE" w:bidi="sw_KE"/>
        </w:rPr>
        <w:t>Njema</w:t>
      </w:r>
      <w:r>
        <w:rPr>
          <w:lang w:val="sw_KE" w:bidi="sw_KE"/>
        </w:rPr>
        <w:t xml:space="preserve"> ni kwamba tunapomfuata Yesu tunakuwa sehemu ya Ufalme wa Mungu.</w:t>
      </w:r>
    </w:p>
    <w:p>
      <w:pPr/>
      <w:r>
        <w:rPr>
          <w:lang w:val="sw_KE" w:bidi="sw_KE"/>
        </w:rPr>
      </w:r>
      <w:r>
        <w:rPr>
          <w:lang w:val="sw_KE" w:bidi="sw_KE"/>
        </w:rPr>
        <w:t xml:space="preserve">Tumia neno ambalo umetumia kwa </w:t>
      </w:r>
      <w:r>
        <w:rPr>
          <w:b/>
          <w:lang w:val="sw_KE" w:bidi="sw_KE"/>
        </w:rPr>
        <w:t>shetani</w:t>
      </w:r>
      <w:r>
        <w:rPr>
          <w:lang w:val="sw_KE" w:bidi="sw_KE"/>
        </w:rPr>
        <w:t xml:space="preserve"> ambalo umetumia kwa kiongozi wa roho waovu. Kwa maelezo zaidi kuhusu </w:t>
      </w:r>
      <w:r>
        <w:rPr>
          <w:b/>
          <w:lang w:val="sw_KE" w:bidi="sw_KE"/>
        </w:rPr>
        <w:t>shetani</w:t>
      </w:r>
      <w:r>
        <w:rPr>
          <w:lang w:val="sw_KE" w:bidi="sw_KE"/>
        </w:rPr>
        <w:t xml:space="preserve">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4:21–25</w:t>
      </w:r>
      <w:r>
        <w:rPr>
          <w:lang w:val="sw_KE" w:bidi="sw_KE"/>
        </w:rPr>
      </w:r>
    </w:p>
    <w:p>
      <w:pPr>
        <w:pStyle w:val="Heading3"/>
      </w:pPr>
      <w:r>
        <w:rPr>
          <w:lang w:val="sw_KE" w:bidi="sw_KE"/>
        </w:rPr>
        <w:t>Sikiliza na Moyo</w:t>
      </w:r>
    </w:p>
    <w:p>
      <w:pPr/>
      <w:r>
        <w:rPr>
          <w:lang w:val="sw_KE" w:bidi="sw_KE"/>
        </w:rPr>
      </w:r>
      <w:r>
        <w:rPr>
          <w:lang w:val="sw_KE" w:bidi="sw_KE"/>
        </w:rPr>
        <w:t>Sikiliza Marko 4:21–25 na uiweke moyoni mwako. Sikiliza maandishi mara tatu (katika tafsiri tatu tofauti, kama inawezekana). Kisha kama kikundi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4;21–25 katika tafsiri rahisi kueleweka zaidi.</w:t>
      </w:r>
    </w:p>
    <w:p>
      <w:pPr/>
      <w:r>
        <w:rPr>
          <w:lang w:val="sw_KE" w:bidi="sw_KE"/>
        </w:rPr>
      </w:r>
      <w:r>
        <w:rPr>
          <w:lang w:val="sw_KE" w:bidi="sw_KE"/>
        </w:rPr>
        <w:t>Baada ya kuelezea maana ya fumbo la udongo aina nne, Yesu anaendelea kufundisha. Hii ni simulizi ya sehemu inayofuata ya mafundisho.</w:t>
      </w:r>
    </w:p>
    <w:p>
      <w:pPr/>
      <w:r>
        <w:rPr>
          <w:lang w:val="sw_KE" w:bidi="sw_KE"/>
        </w:rPr>
      </w:r>
      <w:r>
        <w:rPr>
          <w:lang w:val="sw_KE" w:bidi="sw_KE"/>
        </w:rPr>
        <w:t>Katika tukio la pili, Yesu anauliza maswali mengi ambayo hayahitaji jibu. Hatujui ikiwa fumbo hili liliambiwa kwa kikundi kikubwa cha watu kando ya Bahari ya Galilaya au kwa kikundi kidogo cha wanafunzi na wafuasi wengine. Katika kifungu cha awali Yesu alikuwa peke yake na wanafunzi na kikundi kidogo cha wafuasi wengine wakati Yesu alielezea maana ya fumbo.</w:t>
      </w:r>
    </w:p>
    <w:p>
      <w:pPr/>
      <w:r>
        <w:rPr>
          <w:lang w:val="sw_KE" w:bidi="sw_KE"/>
        </w:rPr>
      </w:r>
      <w:r>
        <w:rPr>
          <w:lang w:val="sw_KE" w:bidi="sw_KE"/>
        </w:rPr>
        <w:t>Sitisha hapa na uonyeshe timu ya watafsiri ramani ya bahari ya Galilaya. Yesu yuko karibu na Kapernaumu katika simulizi hili. Waonyeshe timu Kapernaumu kwenye ramani. Sitisha rekodi hii ya sauti hapa.</w:t>
      </w:r>
    </w:p>
    <w:p>
      <w:pPr/>
      <w:r>
        <w:rPr>
          <w:lang w:val="sw_KE" w:bidi="sw_KE"/>
        </w:rPr>
      </w:r>
      <w:r>
        <w:rPr>
          <w:lang w:val="sw_KE" w:bidi="sw_KE"/>
        </w:rPr>
        <w:t xml:space="preserve">Mara nyingi Yesu anafundisha kwa kutumia mifano. </w:t>
      </w:r>
      <w:r>
        <w:rPr>
          <w:b/>
          <w:lang w:val="sw_KE" w:bidi="sw_KE"/>
        </w:rPr>
        <w:t>Mifano</w:t>
      </w:r>
      <w:r>
        <w:rPr>
          <w:lang w:val="sw_KE" w:bidi="sw_KE"/>
        </w:rPr>
        <w:t xml:space="preserve"> ni "hadithi za kila siku ambazo zina maana kubwa kutoka kwa Mungu". Mifano katika sehemu hili la Marko inazungumzia siri ya ufalme wa Mungu. Mifano hii si rahisi kabisa.</w:t>
      </w:r>
    </w:p>
    <w:p>
      <w:pPr/>
      <w:r>
        <w:rPr>
          <w:lang w:val="sw_KE" w:bidi="sw_KE"/>
        </w:rPr>
      </w:r>
      <w:r>
        <w:rPr>
          <w:lang w:val="sw_KE" w:bidi="sw_KE"/>
        </w:rPr>
        <w:t>Katika fumbo hili, Yesu anaendelea kuelezea kuhusu ufalme wa Mungu. Yesu anasema kwamba inaweza kuonekana kuwa vigumu kuelewa siriza Ufalme wa Mungu sasa. Yesua anawaambia kwamba siri itafichuliwa ikiwa wataendelea kusikiliza kwa ukaribu.</w:t>
      </w:r>
    </w:p>
    <w:p>
      <w:pPr/>
      <w:r>
        <w:rPr>
          <w:lang w:val="sw_KE" w:bidi="sw_KE"/>
        </w:rPr>
      </w:r>
      <w:r>
        <w:rPr>
          <w:lang w:val="sw_KE" w:bidi="sw_KE"/>
        </w:rPr>
        <w:t>Simama hapa na ujadili na timu yako ya watafsiri: Unajifunzaje ukweli muhimu katika utamaduni wako? Kweli gani muhimu zinahifadhiwa kwa watu wengine tu wajue? Ni lazima ufanye nini ili ujifunze mambo muhimu katika utamaduni wako? Watu wanaelewa vipi mambo magumu? Unamwendea nani ili ujifunze mambo haya? Unaenda wapi ili ujifunze mambo muhimu? Lazima uwe mtu wa aina gani ili ujifunze vizuri? Sitisha rekodi hii ya sauti hapa.</w:t>
      </w:r>
    </w:p>
    <w:p>
      <w:pPr/>
      <w:r>
        <w:rPr>
          <w:lang w:val="sw_KE" w:bidi="sw_KE"/>
        </w:rPr>
      </w:r>
      <w:r>
        <w:rPr>
          <w:lang w:val="sw_KE" w:bidi="sw_KE"/>
        </w:rPr>
        <w:t>Kumbuka kwamba Yesu akiwa na umati , Yesu anafundisha akiwa ameketi kwenye mashua, ili umati uweze kumsikia vizuri.</w:t>
      </w:r>
    </w:p>
    <w:p>
      <w:pPr/>
      <w:r>
        <w:rPr>
          <w:lang w:val="sw_KE" w:bidi="sw_KE"/>
        </w:rPr>
      </w:r>
      <w:r>
        <w:rPr>
          <w:lang w:val="sw_KE" w:bidi="sw_KE"/>
        </w:rPr>
        <w:t>Sitisha na uonyeshe picha ya mtu anayeishi kwenye mashua kando ya pwani ya ziwa. Sitisha rekodi hii ya sauti hapa.</w:t>
      </w:r>
    </w:p>
    <w:p>
      <w:pPr/>
      <w:r>
        <w:rPr>
          <w:lang w:val="sw_KE" w:bidi="sw_KE"/>
        </w:rPr>
      </w:r>
      <w:r>
        <w:rPr>
          <w:lang w:val="sw_KE" w:bidi="sw_KE"/>
        </w:rPr>
        <w:t>Yesu ametoka tu kuwasimulia umati mfano wa udongo wa aina nne na wafuasi wake wa karibu wameomba maelezo zaidi. Amewaambia kikundi hiki kidogo cha wanafunzi kwamba watajifunza kuhusu Ufalme wa Mungu wakati wanapomsikiliza Yesu kwa makini na kujaribu kuelewa. Kisha Yesu anaanza kufundisha tena. Yesu hataji ufalme wa Mungu katika kifungu hiki. Hasa, mafundisho kuhusu ufalme wa Mungu.</w:t>
      </w:r>
    </w:p>
    <w:p>
      <w:pPr/>
      <w:r>
        <w:rPr>
          <w:lang w:val="sw_KE" w:bidi="sw_KE"/>
        </w:rPr>
      </w:r>
      <w:r>
        <w:rPr>
          <w:lang w:val="sw_KE" w:bidi="sw_KE"/>
        </w:rPr>
        <w:t>Yesu anaanza mfano huu kwa kuuliza maswali 2. Je, kuna mtu anayeficha taa chini ya kisima? Je, kuna mtu anayeficha taa chini ya kitanda? Taa hii ingetengenezwa kwa udongo na lingekuwa na umbo kama la bakuli dogo. Ingejazwa mafuta na utani uliowekwa kwenye mafuta yenye sehemu ya nje. Uchi huu ungewashwa.</w:t>
      </w:r>
    </w:p>
    <w:p>
      <w:pPr/>
      <w:r>
        <w:rPr>
          <w:lang w:val="sw_KE" w:bidi="sw_KE"/>
        </w:rPr>
      </w:r>
      <w:r>
        <w:rPr>
          <w:lang w:val="sw_KE" w:bidi="sw_KE"/>
        </w:rPr>
        <w:t>Sitisha na uonyeshe picha ya taa yenye utambi ambao ungetumiwa katika karne ya kwanza. Sitisha rekodi hii ya sauti hapa.</w:t>
      </w:r>
    </w:p>
    <w:p>
      <w:pPr/>
      <w:r>
        <w:rPr>
          <w:lang w:val="sw_KE" w:bidi="sw_KE"/>
        </w:rPr>
      </w:r>
      <w:r>
        <w:rPr>
          <w:lang w:val="sw_KE" w:bidi="sw_KE"/>
        </w:rPr>
        <w:t>Yesu anatarajia wasikilizaji wake kujibu "hapana" kwa kila moja ya maswali. Yesu anatumia mfano wa kuweka taa chini ya kichaka. Hii ni kikapu au chombo ambacho kingebeba takriban lita 8 za nafaka au matunda. Ni kubwa ya kutosha kwamba haingeshinda moto lakini ingeficha taa na hatimaye kusababisha taa kuzima. Kisha Yesu anazungumza kuhusu kuweka taa chini ya kitanda. Kitanda kingekuwa kwenye muundo ili kiweze kuwa na nafasi chini ya kitanda cha kuweka taa inayowaka chini ya kitanda kwenye moto. Kitanda hiki pia kinaweza kuwa kiti ambacho watu wanaketi juu ili kula wakati wa mlo. Yesu anatumia maswali haya kuonyesha tofauti. Kusudi la taa ni kutoa nuru. Kuficha nuru inaweka taa kutoka kwa kusudi lake. Kwa kuuliza swali mara mbili, Yesu anaonyesha kwamba hii ni muhimu.</w:t>
      </w:r>
    </w:p>
    <w:p>
      <w:pPr/>
      <w:r>
        <w:rPr>
          <w:lang w:val="sw_KE" w:bidi="sw_KE"/>
        </w:rPr>
      </w:r>
      <w:r>
        <w:rPr>
          <w:lang w:val="sw_KE" w:bidi="sw_KE"/>
        </w:rPr>
        <w:t>Onyesha picha ya kikapu cha kichaka. Onyesha picha ya kitanda kwenye sura ya mbao ili kuonyesha kitanda rahisi kutoka kwa sakafu. Onyesha picha ya kini rahisi cha mbao na taa iliyoko kwenye stuli. Sitisha rekodi hii ya sauti hapa.</w:t>
      </w:r>
    </w:p>
    <w:p>
      <w:pPr/>
      <w:r>
        <w:rPr>
          <w:lang w:val="sw_KE" w:bidi="sw_KE"/>
        </w:rPr>
      </w:r>
      <w:r>
        <w:rPr>
          <w:lang w:val="sw_KE" w:bidi="sw_KE"/>
        </w:rPr>
        <w:t>Baada ya kuuliza mfululizo wa maswali, Yesu anaelezea kwamba wakati taa inapokuwa hadharani ili wote waweze kuona, hii inamaanisha kwamba siri za Ufalme wa Mungu zitakuwa wazi kwa wote kuona. Yesu anatumia neno "hatimaye." Hii inamanisha kwamba siri hazijafunuliwa bado. Lakini hatimaye, au siku moja katika siku zijazo, siri zitzfunuliwa. Yesu anatumia marudio katika sentensi hii. Marudio yanasisistiza hatua ambayo Yesu anafanya. Kurudia inafanya kuwa rahisi kuelewa.</w:t>
      </w:r>
    </w:p>
    <w:p>
      <w:pPr/>
      <w:r>
        <w:rPr>
          <w:lang w:val="sw_KE" w:bidi="sw_KE"/>
        </w:rPr>
      </w:r>
      <w:r>
        <w:rPr>
          <w:lang w:val="sw_KE" w:bidi="sw_KE"/>
        </w:rPr>
        <w:t>Yesu anatumia sentensi ile kuhusu kuwa na masikio ya kusikia ambayo Yesu alitumia katika mfano wa udongo aina 4. Maana ni sawa. Yesu anataka watu wasikilize hadithi, kuelewa hadithi inamaanisha nini na kubadilisha matendo yao kama yanavyohitajika baada ya kusikia hadithi.</w:t>
      </w:r>
    </w:p>
    <w:p>
      <w:pPr/>
      <w:r>
        <w:rPr>
          <w:lang w:val="sw_KE" w:bidi="sw_KE"/>
        </w:rPr>
      </w:r>
      <w:r>
        <w:rPr>
          <w:lang w:val="sw_KE" w:bidi="sw_KE"/>
        </w:rPr>
        <w:t>Yesu anaendelea kufundisha kuhusu ufalme wa Mungu. Yesu anawapa watu wanaoosikiliza ahadi. Yeyote anayesikiliza na kutaka kuelewa zaidi ataelewa zaidi. Yesu anasema kwamba ufahamu utaongezeka na kuongezeka kadri watu wanavyosikiliza kwa karibu zaidi. Yesu pia anawapa watu wanaosikiliza onyo. Wale wasiopenda kuelewa wataona kwamba wako mbali zaidi na kuwa sehemu ya Ufalme wa Mungu. Wale wasiosikiliza hawataweza kuelewa chochote. Mungu atamwondoa uwezo wao wa kuelewa.</w:t>
      </w:r>
      <w:r>
        <w:rPr>
          <w:lang w:val="sw_KE" w:bidi="sw_KE"/>
        </w:rPr>
      </w:r>
    </w:p>
    <w:p>
      <w:pPr>
        <w:pStyle w:val="Heading3"/>
      </w:pPr>
      <w:r>
        <w:rPr>
          <w:lang w:val="sw_KE" w:bidi="sw_KE"/>
        </w:rPr>
        <w:t>Kufafanua Matukio</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Yesu anaendelea kufundisha kwa kusimulia mfano mfupi kuhusu taa.</w:t>
      </w:r>
    </w:p>
    <w:p>
      <w:pPr/>
      <w:r>
        <w:rPr>
          <w:lang w:val="sw_KE" w:bidi="sw_KE"/>
        </w:rPr>
      </w:r>
      <w:r>
        <w:rPr>
          <w:b/>
          <w:lang w:val="sw_KE" w:bidi="sw_KE"/>
        </w:rPr>
        <w:t>Tukio la pili:</w:t>
      </w:r>
      <w:r>
        <w:rPr>
          <w:lang w:val="sw_KE" w:bidi="sw_KE"/>
        </w:rPr>
        <w:t xml:space="preserve"> Yesu anaelezea umuhimu wa kusikiliza fumbo.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Kikundi kinasikiliza mfano.</w:t>
      </w:r>
    </w:p>
    <w:p>
      <w:pPr>
        <w:pStyle w:val="ListBullet"/>
        <w:spacing w:line="240" w:lineRule="auto"/>
        <w:ind w:left="720"/>
      </w:pPr>
      <w:r>
        <w:rPr>
          <w:lang w:val="sw_KE" w:bidi="sw_KE"/>
        </w:rPr>
      </w:r>
      <w:r>
        <w:rPr>
          <w:lang w:val="sw_KE" w:bidi="sw_KE"/>
        </w:rPr>
        <w:t>Mtu anayewasha taa na kuiweka katika maeneo tofauti.</w:t>
      </w:r>
    </w:p>
    <w:p>
      <w:pPr/>
      <w:r>
        <w:rPr>
          <w:lang w:val="sw_KE" w:bidi="sw_KE"/>
        </w:rPr>
      </w:r>
      <w:r>
        <w:rPr>
          <w:lang w:val="sw_KE" w:bidi="sw_KE"/>
        </w:rPr>
        <w:t>Katika tukio la 1, kifungu kinaanza na neno la wakati. Tafsiri zingine zinatumia neno "wakati ule." Tafsiri zingine zinasema kwamba Yesu "pia alisema." Kifungu kinaanza na neno linaloonyesha kwamba Yesu anaendelea mafundisho. Neno hili la wakati linaonyesha kwamba mafundisho yanaendelea baada ya mfano wa udongo 4 bila kukatiza.</w:t>
      </w:r>
    </w:p>
    <w:p>
      <w:pPr/>
      <w:r>
        <w:rPr>
          <w:lang w:val="sw_KE" w:bidi="sw_KE"/>
        </w:rPr>
      </w:r>
      <w:r>
        <w:rPr>
          <w:lang w:val="sw_KE" w:bidi="sw_KE"/>
        </w:rPr>
        <w:t>Sitisha na mjadili: Simulia hadithi ya matukio ambayo yanatokea katika siku moja. Sikiliza kwa makini jinsi mtu huyu anaunganisha matukio. Baada ya kusimulia tukio la kwanza, mtu huyo anaanza vipi tukio linalofuata? Sitisha rekodi hii ya sauti hapa.</w:t>
      </w:r>
    </w:p>
    <w:p>
      <w:pPr/>
      <w:r>
        <w:rPr>
          <w:lang w:val="sw_KE" w:bidi="sw_KE"/>
        </w:rPr>
      </w:r>
      <w:r>
        <w:rPr>
          <w:lang w:val="sw_KE" w:bidi="sw_KE"/>
        </w:rPr>
        <w:t>Kifungu haitoi mpangilio wa hadithi hii. Kwa hivyo, hatujui ikiwa mafundisho haya yalikuwa kwa wanafunzi na kikundi kidogo cha wafuasi wengine au kwa umati kando ya pwani. Mafundisho yangeendelea baada ya fumbo na umati mkubwa. Mafundisho yangeendelea wakati Yesu alikuwa peke yake na wanafunzi na kidogo cha wafuasi.</w:t>
      </w:r>
    </w:p>
    <w:p>
      <w:pPr/>
      <w:r>
        <w:rPr>
          <w:lang w:val="sw_KE" w:bidi="sw_KE"/>
        </w:rPr>
      </w:r>
      <w:r>
        <w:rPr>
          <w:lang w:val="sw_KE" w:bidi="sw_KE"/>
        </w:rPr>
        <w:t>Yesu anaanza kwa kuuliza maswali kuhusu taa ambayo kwa kawaida ingekuwa na neno "hapana" kama jibu. Yesu anarudia swali mara mbili. Kisha Yesu anasema mahali ambapo watu wanapaswa kuweka taa. Taa ingewekwa ili nuru iangaze na kila mtu aweze kuona.</w:t>
      </w:r>
    </w:p>
    <w:p>
      <w:pPr/>
      <w:r>
        <w:rPr>
          <w:lang w:val="sw_KE" w:bidi="sw_KE"/>
        </w:rPr>
      </w:r>
      <w:r>
        <w:rPr>
          <w:lang w:val="sw_KE" w:bidi="sw_KE"/>
        </w:rPr>
        <w:t>Baada ya kuzungumza kuhusu taa, Yesu anaanza kuzungumza kuhusu siri au mambo yaliyofichwa. Jinsi kama vile taa inavyowekwa ili wote waweze kuona nuru, siri zitafichuliwa kwa wote kuona. Mwanga utafunua kile kimefichwa. Yesu anasimulia maana ya taa kwa kurudia mafundisho mara mbili. Kile kilichofichwa kitafunuliwa. Kila siri italetwa kwenye mwanga. Kauli hizo mbili zinamaanisha kitu kimoja.</w:t>
      </w:r>
    </w:p>
    <w:p>
      <w:pPr/>
      <w:r>
        <w:rPr>
          <w:lang w:val="sw_KE" w:bidi="sw_KE"/>
        </w:rPr>
      </w:r>
      <w:r>
        <w:rPr>
          <w:lang w:val="sw_KE" w:bidi="sw_KE"/>
        </w:rPr>
        <w:t>Sitisha na mjadili: Simulia hadithi ambayo ina mafundisho muhimu ndani yake. Sikiliza kwa makini jinsi mtoa hadithi anawezesha wasikilizaji kujua kwamba hii ni muhimu. Sitisha rekodi hii ya sauti hapa.</w:t>
      </w:r>
    </w:p>
    <w:p>
      <w:pPr/>
      <w:r>
        <w:rPr>
          <w:lang w:val="sw_KE" w:bidi="sw_KE"/>
        </w:rPr>
      </w:r>
      <w:r>
        <w:rPr>
          <w:lang w:val="sw_KE" w:bidi="sw_KE"/>
        </w:rPr>
        <w:t>Kisha Yesu anasema, "Wale wenye masikio wanapaswa kusikiliza na kuelewa." Sentensi hii ile ilitumiwa katika mfano wa udongo aina 4. Unapaswa kutumia maneno yale ambayo umetumia awali katika hatua hii.</w:t>
      </w:r>
    </w:p>
    <w:p>
      <w:pPr/>
      <w:r>
        <w:rPr>
          <w:lang w:val="sw_KE" w:bidi="sw_KE"/>
        </w:rPr>
      </w:r>
      <w:r>
        <w:rPr>
          <w:lang w:val="sw_KE" w:bidi="sw_KE"/>
        </w:rPr>
        <w:t>Katika tukio la 2, Yesu anaelezea umuhimu wa kusikiliza watu kwa makini. Kwanza, Yesu anatoa amri. Yesu ansema, "Zingatia kwa karibu kile mnachosikia." Amri ni sentensi yenye uzito. Mtu huyo anapaswa kuchagua kutii au kuasi amri.</w:t>
      </w:r>
    </w:p>
    <w:p>
      <w:pPr/>
      <w:r>
        <w:rPr>
          <w:lang w:val="sw_KE" w:bidi="sw_KE"/>
        </w:rPr>
      </w:r>
      <w:r>
        <w:rPr>
          <w:lang w:val="sw_KE" w:bidi="sw_KE"/>
        </w:rPr>
        <w:t>Kisha, Yesu anafanya ahadi. Yesu anasema, "Kadiri mtakavyosikiliza zaidi, ndivyo mtaelewa zaidi. Ufahamu huu utapewa wale wanaosikiliza." Yesu anarudia ahadi hii.</w:t>
      </w:r>
    </w:p>
    <w:p>
      <w:pPr/>
      <w:r>
        <w:rPr>
          <w:lang w:val="sw_KE" w:bidi="sw_KE"/>
        </w:rPr>
      </w:r>
      <w:r>
        <w:rPr>
          <w:lang w:val="sw_KE" w:bidi="sw_KE"/>
        </w:rPr>
        <w:t>Kisha Yesu anatoa onyo. Ikiwa hutasikiliza, basi ufahamu ambao uko nao utaondolewa kutoka kwako."</w:t>
      </w:r>
    </w:p>
    <w:p>
      <w:pPr/>
      <w:r>
        <w:rPr>
          <w:lang w:val="sw_KE" w:bidi="sw_KE"/>
        </w:rPr>
      </w:r>
      <w:r>
        <w:rPr>
          <w:lang w:val="sw_KE" w:bidi="sw_KE"/>
        </w:rPr>
        <w:t>Angalia ni kiasi gani Yesu anarudia katika mafundisho haya.</w:t>
      </w:r>
    </w:p>
    <w:p>
      <w:pPr/>
      <w:r>
        <w:rPr>
          <w:lang w:val="sw_KE" w:bidi="sw_KE"/>
        </w:rPr>
      </w:r>
      <w:r>
        <w:rPr>
          <w:lang w:val="sw_KE" w:bidi="sw_KE"/>
        </w:rPr>
        <w:t>Sasa, kikundi kinapaswa kuwa na ubao wa hadithi, kuteka, au kutumia vitu ili kupata taswira ya kifungu na kitendo ndani yake. Yesu anapozungumza kuhusu mahali ambapo taa inaweza kuwekwa, mtu anapaswa kuonyesha kwa kuweka taa katika maeneo haya. Aina yoyote ya nuru itafanya kazi-hata tochi ndogo. Kuwa mwangalifu usiende kutumia mshumaa au kitu chochote kinachowaka unapoonyesha mfano huu.</w:t>
      </w:r>
      <w:r>
        <w:rPr>
          <w:lang w:val="sw_KE" w:bidi="sw_KE"/>
        </w:rPr>
      </w:r>
    </w:p>
    <w:p>
      <w:pPr>
        <w:pStyle w:val="Heading3"/>
      </w:pPr>
      <w:r>
        <w:rPr>
          <w:lang w:val="sw_KE" w:bidi="sw_KE"/>
        </w:rPr>
        <w:t>Kudhihirisha Maandiko</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matukio 2.</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Kikundi kinasikiliza mfano</w:t>
      </w:r>
    </w:p>
    <w:p>
      <w:pPr>
        <w:pStyle w:val="ListBullet"/>
        <w:spacing w:line="240" w:lineRule="auto"/>
        <w:ind w:left="720"/>
      </w:pPr>
      <w:r>
        <w:rPr>
          <w:lang w:val="sw_KE" w:bidi="sw_KE"/>
        </w:rPr>
      </w:r>
      <w:r>
        <w:rPr>
          <w:lang w:val="sw_KE" w:bidi="sw_KE"/>
        </w:rPr>
        <w:t>Mtu anayewash taa na kuiweka katika maeneo tofauti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anaendelea kuwafundisha watu. Yesu anawauliza mfululizo wa maswali kuhusu mahalli pa kuweka taa. Maswali mawili ya kwanza ynatarajia "hapana" kama jibu. Yesu anauliza maswali na kikundi kinajibu maswali, na mtu aonyeshe kile Yesu anasema.</w:t>
      </w:r>
    </w:p>
    <w:p>
      <w:pPr/>
      <w:r>
        <w:rPr>
          <w:lang w:val="sw_KE" w:bidi="sw_KE"/>
        </w:rPr>
      </w:r>
      <w:r>
        <w:rPr>
          <w:lang w:val="sw_KE" w:bidi="sw_KE"/>
        </w:rPr>
        <w:t>Sitisha igizo: Muulize mtu anayeweka taa katika maemneo tofauti, "kwa nini huweka taa chini ya kichaka?" Huenda ukasikia, "Taa ni kutoa nuru." Taa inapaswa kuwekwa juu na karibu na kituo cha ili iwe na nuru kwenye chumba kizima." Muulize mmoja wa wasikilizaji, "Unafikiria taa inawakilisha nini?" Huenda ukaskia, "Nadhani ta ni neno la Mungu au ujumbe kutoka kwa Mungu unaotusaidia kuelewa kitu chochote kinachofichwa kutoka kwetu. Kama vile nuru inaonyesha kile kilichofichwa katika giza, neno la Mungyu linatuonyesha mambo ambayo Mungu anataka tuone." Anzisha tena uigizaji.</w:t>
      </w:r>
    </w:p>
    <w:p>
      <w:pPr/>
      <w:r>
        <w:rPr>
          <w:lang w:val="sw_KE" w:bidi="sw_KE"/>
        </w:rPr>
      </w:r>
      <w:r>
        <w:rPr>
          <w:lang w:val="sw_KE" w:bidi="sw_KE"/>
        </w:rPr>
        <w:t>Baada ya Yesu kuzungumza kuhusu siri kuletwa wazi,</w:t>
      </w:r>
    </w:p>
    <w:p>
      <w:pPr/>
      <w:r>
        <w:rPr>
          <w:lang w:val="sw_KE" w:bidi="sw_KE"/>
        </w:rPr>
      </w:r>
      <w:r>
        <w:rPr>
          <w:lang w:val="sw_KE" w:bidi="sw_KE"/>
        </w:rPr>
        <w:t>Sitisha igizo: Muulize kikundi hicho "Yesu anazungumzia siri za aina gani hapa? Ni mambo gani ya siri ambayo yanapaswa kufunuliwa?" Huenda ukasikia mambo kama, "Ufahamu wa kina au mafundisho ya kina kuhusu Mungu," au "Sijui bado siri ni nini. Nataka kuendelea kusikiliza ili niweze kugundua siri ni nini." Liulize kikundi, "Unafikiria au kuhisi vipi kuhusu hili?" Unaweza kusikia mambo kama, " Ninahisi kuheshimiwa sana kwamba Mungu angeelezea zaidi kuhusu ufalme wake kwangu," au "Ninafurahi sana kujifunza zaidi!" Endelea na igizo.</w:t>
      </w:r>
    </w:p>
    <w:p>
      <w:pPr/>
      <w:r>
        <w:rPr>
          <w:lang w:val="sw_KE" w:bidi="sw_KE"/>
        </w:rPr>
      </w:r>
      <w:r>
        <w:rPr>
          <w:lang w:val="sw_KE" w:bidi="sw_KE"/>
        </w:rPr>
        <w:t>Katika tukio la ili, waambie waigizaji wanaoigiza wasikilizaji wa Yesu waigize kile wanachoelewa Yesu anaposema "Kusikiliza kwa makini." Yesu anasema, "Mtaelewa mtapewa zaidi,"</w:t>
      </w:r>
    </w:p>
    <w:p>
      <w:pPr/>
      <w:r>
        <w:rPr>
          <w:lang w:val="sw_KE" w:bidi="sw_KE"/>
        </w:rPr>
      </w:r>
      <w:r>
        <w:rPr>
          <w:lang w:val="sw_KE" w:bidi="sw_KE"/>
        </w:rPr>
        <w:t>Sitisha igizo: Muulize mmoja wa waigizaji, "Yesu anamaanisha nini wakati Yesu anasema utapewa zaidi?" Huenda ukasikia, " Nadhani inamaanisha kwamba nitaelewa zaidi kuliko ninavyoelewa sasa. Na ikiwa ninaendelea kusikiliza, nitaelewa zaidi." Muulize mmpoja wa wasikilizaji, Yesu anamaanisha nini, wakati Yesu anasema, "Lakini kama hutasikiliza, kile unachoelewa kitachukuliwa kutoka kwako?" Huenda ukasikia, "Labda nilielewa kidogo lakini sasa sitaelewa chochote. Nitapoteza ufahamu niliokuwa nao kwa sababu sikusikiliza kwa makini." Waulize kikund, ni watu gani ambao wanaweza kusikiliza kwa makini kile Yesu anasema?" Huenda ukasikia, "Watu wanaotafuta tu miujiza," au "Watu ambao ni wa kidini sana kusikiliza kile Yesu anasema. Watu wengine wanafikiria tayari wanajua na hawahitaji kujifunza tena. Watu wengine wanakuja kuona kile kinaendelea lakini hawasikilizi kile kinachofundisha."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4:21–25 katika tafsiri rahisi kueleweka zaidi.</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Unaposimulia hadithi hii, tumia neno la wakati kuonyesha kwamba hadithi inafuata kifungu cha hapo awali. Kifungu hiki hakitolei maelezo yoyote kuhusu mahali ambapo Yesu yuko au ni nani anafundisha.</w:t>
      </w:r>
    </w:p>
    <w:p>
      <w:pPr/>
      <w:r>
        <w:rPr>
          <w:lang w:val="sw_KE" w:bidi="sw_KE"/>
        </w:rPr>
      </w:r>
      <w:r>
        <w:rPr>
          <w:lang w:val="sw_KE" w:bidi="sw_KE"/>
        </w:rPr>
        <w:t xml:space="preserve">Yesu anauliza kama mtu angeweka </w:t>
      </w:r>
      <w:r>
        <w:rPr>
          <w:b/>
          <w:lang w:val="sw_KE" w:bidi="sw_KE"/>
        </w:rPr>
        <w:t>taa</w:t>
      </w:r>
      <w:r>
        <w:rPr>
          <w:lang w:val="sw_KE" w:bidi="sw_KE"/>
        </w:rPr>
        <w:t xml:space="preserve"> </w:t>
      </w:r>
      <w:r>
        <w:rPr>
          <w:b/>
          <w:lang w:val="sw_KE" w:bidi="sw_KE"/>
        </w:rPr>
        <w:t>chini ya kichaka</w:t>
      </w:r>
      <w:r>
        <w:rPr>
          <w:lang w:val="sw_KE" w:bidi="sw_KE"/>
        </w:rPr>
        <w:t xml:space="preserve"> au chini ya </w:t>
      </w:r>
      <w:r>
        <w:rPr>
          <w:b/>
          <w:lang w:val="sw_KE" w:bidi="sw_KE"/>
        </w:rPr>
        <w:t>kitanda</w:t>
      </w:r>
      <w:r>
        <w:rPr>
          <w:lang w:val="sw_KE" w:bidi="sw_KE"/>
        </w:rPr>
        <w:t xml:space="preserve">. Jibu la maswali yote mawili ni "hapana" Kwa kawaida taa inawekwa kwenye </w:t>
      </w:r>
      <w:r>
        <w:rPr>
          <w:b/>
          <w:lang w:val="sw_KE" w:bidi="sw_KE"/>
        </w:rPr>
        <w:t>kinara</w:t>
      </w:r>
      <w:r>
        <w:rPr>
          <w:lang w:val="sw_KE" w:bidi="sw_KE"/>
        </w:rPr>
        <w:t xml:space="preserve"> cha taa ili iwe na mwanga kwenye chumba. Taa hii ingetengenezwa kwa udongo na lingekuwa na umbo kama la bakuli dogo. Ingejazwa mafuta ya zeituni (uliotengenezwa kwa mbegu za kitani) uliotiwaa ndani ya mafuta na sehemu ya utambi ungebaki nje. utambi huu ungewashwa. Utambi huu ungewashwa. Kumbuka kwamba kikapu au pishi ni chombo kinachoweza kubeba lita tisa hivi za nafaka. Chombo hicho kinaweza kuwa bakuli au kikapu. Kumbuka kwamba kitanda ni benchi la aina fulani - labda benchi ambayo ilikuwa mezani ambapo milo ilitandakatika utamaduni huo. Benchi hii ina nafasi chini yake.</w:t>
      </w:r>
    </w:p>
    <w:p>
      <w:pPr/>
      <w:r>
        <w:rPr>
          <w:lang w:val="sw_KE" w:bidi="sw_KE"/>
        </w:rPr>
      </w:r>
      <w:r>
        <w:rPr>
          <w:lang w:val="sw_KE" w:bidi="sw_KE"/>
        </w:rPr>
        <w:t>Sitisha na uonyeshe picha za taa, kikapu cha shina, kitanda, na kinara cha taa. Jadili maneno gani utatumia kutafsiri kila moja ya mawazo haya. Sitisha rekodi hii ya sauti hapa.</w:t>
      </w:r>
    </w:p>
    <w:p>
      <w:pPr/>
      <w:r>
        <w:rPr>
          <w:lang w:val="sw_KE" w:bidi="sw_KE"/>
        </w:rPr>
      </w:r>
      <w:r>
        <w:rPr>
          <w:lang w:val="sw_KE" w:bidi="sw_KE"/>
        </w:rPr>
        <w:t>Yesu anaelezea kwamba kusudi la nuru ni kufichua yote yaliyofichwa. Kisha Yesu anatumia kifungu kile ambacho Yesu alitumia katika mfano wa udongo aina 4. Yesu alisema, "Mwenye masikio ya kusikia na kuelewa." Tumia maneno yale ambayo umetumia katika tafsiri iliyotangulia.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4:26–34</w:t>
      </w:r>
      <w:r>
        <w:rPr>
          <w:lang w:val="sw_KE" w:bidi="sw_KE"/>
        </w:rPr>
      </w:r>
    </w:p>
    <w:p>
      <w:pPr>
        <w:pStyle w:val="Heading3"/>
      </w:pPr>
      <w:r>
        <w:rPr>
          <w:lang w:val="sw_KE" w:bidi="sw_KE"/>
        </w:rPr>
        <w:t>Sikiliza na Moyo</w:t>
      </w:r>
    </w:p>
    <w:p>
      <w:pPr/>
      <w:r>
        <w:rPr>
          <w:lang w:val="sw_KE" w:bidi="sw_KE"/>
        </w:rPr>
      </w:r>
      <w:r>
        <w:rPr>
          <w:lang w:val="sw_KE" w:bidi="sw_KE"/>
        </w:rPr>
        <w:t>Sikiliza Marko 4:26–34 na uiweke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4:26–34 katika tafsiri iliyo rahisi zaidi kuelewa.</w:t>
      </w:r>
    </w:p>
    <w:p>
      <w:pPr/>
      <w:r>
        <w:rPr>
          <w:lang w:val="sw_KE" w:bidi="sw_KE"/>
        </w:rPr>
      </w:r>
      <w:r>
        <w:rPr>
          <w:lang w:val="sw_KE" w:bidi="sw_KE"/>
        </w:rPr>
        <w:t>Kifungu hiki kina mifano 2 ya simulizi ambayo inaendelea kufundisha ambavyo Yesu anafanya. Mafundisho haya yanatokea wakati Yesu anafanya miujiza katika eneo lililo karibu na Bahari ya Galilaya. Yesu alianza kufundisha kando ya pwani ya Bahari ya Galilaya karibu na Kapernaumu. Kumbuka kwamba Yesu anafundisha akiwa ameketi kwenye mashua, ili umati uweze kumsikia vizuri.</w:t>
      </w:r>
    </w:p>
    <w:p>
      <w:pPr/>
      <w:r>
        <w:rPr>
          <w:lang w:val="sw_KE" w:bidi="sw_KE"/>
        </w:rPr>
      </w:r>
      <w:r>
        <w:rPr>
          <w:lang w:val="sw_KE" w:bidi="sw_KE"/>
        </w:rPr>
        <w:t>Sitisha hapa na uonyeshe timu ya watafsiri ramani ya bahari ya Galilaya. Yesu yuko karibu na Kapernaumu katika simulizi hili. Waonyeshe timu Kapernaumu kwenye ramani. Sitisha rekodi hii ya sauti hapa.</w:t>
      </w:r>
    </w:p>
    <w:p>
      <w:pPr/>
      <w:r>
        <w:rPr>
          <w:lang w:val="sw_KE" w:bidi="sw_KE"/>
        </w:rPr>
      </w:r>
      <w:r>
        <w:rPr>
          <w:lang w:val="sw_KE" w:bidi="sw_KE"/>
        </w:rPr>
        <w:t>Hatujui Yesu alikuwa wapi wakati Yesu aliposimulia hadithi hizi mbili. Kwa mfano wa kwanza wa udongo 4, Yesu alienda mahali peke yake na ewanafunzi kuelezea hadithi. Kifungu hakisemi ikiwa Yesu alielezea mifano hii miwili inayofuata kwwa watu wote au kwa wanafunzi na wafuasi wengine wa karibu.</w:t>
      </w:r>
    </w:p>
    <w:p>
      <w:pPr/>
      <w:r>
        <w:rPr>
          <w:lang w:val="sw_KE" w:bidi="sw_KE"/>
        </w:rPr>
      </w:r>
      <w:r>
        <w:rPr>
          <w:lang w:val="sw_KE" w:bidi="sw_KE"/>
        </w:rPr>
        <w:t xml:space="preserve">Mara nyingi Yesu anafundisha kwa kutumia mifano. </w:t>
      </w:r>
      <w:r>
        <w:rPr>
          <w:b/>
          <w:lang w:val="sw_KE" w:bidi="sw_KE"/>
        </w:rPr>
        <w:t>Mifano</w:t>
      </w:r>
      <w:r>
        <w:rPr>
          <w:lang w:val="sw_KE" w:bidi="sw_KE"/>
        </w:rPr>
        <w:t xml:space="preserve"> ni "hadithi za kila siku ambazo zina maana kubwa kutoka kwa Mungu". Mifano katika sehemu hili la Marko inazungumzia siri ya ufalme wa Mungu. Mifano hii si rahisi kabisa.</w:t>
      </w:r>
    </w:p>
    <w:p>
      <w:pPr/>
      <w:r>
        <w:rPr>
          <w:lang w:val="sw_KE" w:bidi="sw_KE"/>
        </w:rPr>
      </w:r>
      <w:r>
        <w:rPr>
          <w:lang w:val="sw_KE" w:bidi="sw_KE"/>
        </w:rPr>
        <w:t>Katika wakati huu, Yesu alichagua kutumia mifano ili kufundisha ukweli kuhusu Ufalme wa Mungu. Zungumza jinsi utamaduni wenu unafundisha watoto wenu na watu wengine ukweli. Shiriki hadithi chache ambazo mnatumia katika utamaduni wenu kuonyesha ukweli muhimu. Zingatia jinsi unavyosimulia hadithi hizo. Unatumia maneno au misemo gani kuanzisha hadithi hizo? Wasikilizaji wako wanajuaje kwamba ni hadithi muhimu za kusikiliza? Sitisha rekodi hii ya sauti hapa.</w:t>
      </w:r>
    </w:p>
    <w:p>
      <w:pPr/>
      <w:r>
        <w:rPr>
          <w:lang w:val="sw_KE" w:bidi="sw_KE"/>
        </w:rPr>
      </w:r>
      <w:r>
        <w:rPr>
          <w:lang w:val="sw_KE" w:bidi="sw_KE"/>
        </w:rPr>
        <w:t>Yesu alisema kwamba ufalmea wa Mungu ni kama mkulima anayetawanya mbegu chini. Yesu aliposema "ufalme wa Mungu," Yesu alikuwa akizungumza kuhusu wakati Mungu angetawala na kuwatunza watu wa Mungu. Mungu angekuwa mfalme wao. Yesu hakuwa akizungumza kuhusu nchi. Yesu analinganisha ufalme wa Mungu na tendo la kutawanya mbegu. Yesu hamlinganishi Mungu na mkulima.</w:t>
      </w:r>
    </w:p>
    <w:p>
      <w:pPr/>
      <w:r>
        <w:rPr>
          <w:lang w:val="sw_KE" w:bidi="sw_KE"/>
        </w:rPr>
      </w:r>
      <w:r>
        <w:rPr>
          <w:lang w:val="sw_KE" w:bidi="sw_KE"/>
        </w:rPr>
        <w:t>Mkulima anatumia njia ile ya kupanda mbegu kama katika mfano wa udongo 4. Mkulima angekuwa na mbegu katika mfuko au aina fulani ya chombo. Mkulima angechukua mbegu kwa mkono na kutawanya mbegu juu ya ardhi. Neno mbegu ni neno moja lakini katika hadithi hii, neno mbegu linamaanisha mbegu nyingi au mbegu nyingi.</w:t>
      </w:r>
    </w:p>
    <w:p>
      <w:pPr/>
      <w:r>
        <w:rPr>
          <w:lang w:val="sw_KE" w:bidi="sw_KE"/>
        </w:rPr>
      </w:r>
      <w:r>
        <w:rPr>
          <w:lang w:val="sw_KE" w:bidi="sw_KE"/>
        </w:rPr>
        <w:t>Sitisha hapa na uonyeshe picha ya aina ya mfuko wa mkulima angebeba mbegu. Sitisha rekodi hii ya sauti hapa.</w:t>
      </w:r>
    </w:p>
    <w:p>
      <w:pPr/>
      <w:r>
        <w:rPr>
          <w:lang w:val="sw_KE" w:bidi="sw_KE"/>
        </w:rPr>
      </w:r>
      <w:r>
        <w:rPr>
          <w:lang w:val="sw_KE" w:bidi="sw_KE"/>
        </w:rPr>
        <w:t>Yesu anaelezea katika hadithi kwamba mbegu iliyopandwa inakua na kuwa mmea. Mbegu na kisha mmea unaendelea kukua hata wakati mkulima amelala. Mmea unakua wakati mkulima anaamka. Mmea unakua wakati mkulima amelala. Mkulima haelewi jinsi mmea unavyokua.</w:t>
      </w:r>
    </w:p>
    <w:p>
      <w:pPr/>
      <w:r>
        <w:rPr>
          <w:lang w:val="sw_KE" w:bidi="sw_KE"/>
        </w:rPr>
      </w:r>
      <w:r>
        <w:rPr>
          <w:lang w:val="sw_KE" w:bidi="sw_KE"/>
        </w:rPr>
        <w:t>Sitisha hapa na mjadili: Onyesha picha 3 za hatua za ukuaji wa ngano. Picha zitaonyesha kuchipua kwa mara ya kwanza kwa mmea, na kisha picha ya buzi kabla ya kichwa cha nafaka kutengeneza, na kisha picha ya kichwa kamili cha ngano kwenye bua. Zungumza kuhusu ukuaji wa mmea. Eleza risasi ambayo inaonekana kwanza kutoka chini. Eleza buzi ambayo inakua. Eleza kichwa cha nafaka ambacho kinaonekana. Eleza nafaka iliyoiva ambayo iko tayari kwa mavuno. Utatumia maneno haya katika tafsiri yako. Sitisha rekodi hii ya sauti hapa.</w:t>
      </w:r>
    </w:p>
    <w:p>
      <w:pPr/>
      <w:r>
        <w:rPr>
          <w:lang w:val="sw_KE" w:bidi="sw_KE"/>
        </w:rPr>
      </w:r>
      <w:r>
        <w:rPr>
          <w:lang w:val="sw_KE" w:bidi="sw_KE"/>
        </w:rPr>
        <w:t>Hatimaye nafaka imetengenezwa na iko tayari kwa mavuno. Mkulima anatumia mundu na kuvuna nafaka. Wengine panga watataka kutumia jina la chombo cha kukata ambacho watu wanatumia, kama vile panga. Wengine wanaweza kutaka kuacha jina la chombo cha kukata na kusema kwamba mkulima anavuna nafaka.</w:t>
      </w:r>
    </w:p>
    <w:p>
      <w:pPr/>
      <w:r>
        <w:rPr>
          <w:lang w:val="sw_KE" w:bidi="sw_KE"/>
        </w:rPr>
      </w:r>
      <w:r>
        <w:rPr>
          <w:lang w:val="sw_KE" w:bidi="sw_KE"/>
        </w:rPr>
        <w:t>Sitisha hapa na zungumza picha ya mundu ambao huenda ulikuwa umetumiwa katika nyakati za Agano jipya. Sitisha rekodi hii ya sauti hapa.</w:t>
      </w:r>
    </w:p>
    <w:p>
      <w:pPr/>
      <w:r>
        <w:rPr>
          <w:lang w:val="sw_KE" w:bidi="sw_KE"/>
        </w:rPr>
      </w:r>
      <w:r>
        <w:rPr>
          <w:lang w:val="sw_KE" w:bidi="sw_KE"/>
        </w:rPr>
        <w:t>Katika hadithi hii fupi rahisi hazungumzi kuhusu kile ambacho mkulima anaweza kufanya kati ya wakati wa kupanda mbegu na mavuno ya nafaka.</w:t>
      </w:r>
    </w:p>
    <w:p>
      <w:pPr/>
      <w:r>
        <w:rPr>
          <w:lang w:val="sw_KE" w:bidi="sw_KE"/>
        </w:rPr>
      </w:r>
      <w:r>
        <w:rPr>
          <w:lang w:val="sw_KE" w:bidi="sw_KE"/>
        </w:rPr>
        <w:t>Sitisha na mjadili: zungumza kuhusu wakulima katika utamaduni wenu. Mkulima anafanya nini baada ya kupanda mbegu? Sitisha rekodi hii ya sauti hapa.</w:t>
      </w:r>
    </w:p>
    <w:p>
      <w:pPr/>
      <w:r>
        <w:rPr>
          <w:lang w:val="sw_KE" w:bidi="sw_KE"/>
        </w:rPr>
      </w:r>
      <w:r>
        <w:rPr>
          <w:lang w:val="sw_KE" w:bidi="sw_KE"/>
        </w:rPr>
        <w:t>Mavuno katika fumbo linarejelea maneno ya nabii Yoeli wakati anapolinganisha mavuno na hukumu inayokuja mwishoni mwa wakati. Mifano hizi zinawatia moyo wanafunzi wa Yesu kwamba bila shaka mavuno yatakuja. Hawana mamlaka juu ya mavuno Mungu ndiye anayo. Mavuno yanakuja kwa njia isiyojulikana, lakini yanakuja.</w:t>
      </w:r>
    </w:p>
    <w:p>
      <w:pPr/>
      <w:r>
        <w:rPr>
          <w:lang w:val="sw_KE" w:bidi="sw_KE"/>
        </w:rPr>
      </w:r>
      <w:r>
        <w:rPr>
          <w:lang w:val="sw_KE" w:bidi="sw_KE"/>
        </w:rPr>
        <w:t>Yesu anaanza mfano unaofuata kwa kuuliza maswali 2 ambayo hayahitaji jibu. Ni karibu kama Yesu anafikiria kwa sauti au kuwapa wanafunzi kujua Yesu anafikiria Yesu anapoamua hadithi gani ya kusimulia.</w:t>
      </w:r>
    </w:p>
    <w:p>
      <w:pPr/>
      <w:r>
        <w:rPr>
          <w:lang w:val="sw_KE" w:bidi="sw_KE"/>
        </w:rPr>
      </w:r>
      <w:r>
        <w:rPr>
          <w:lang w:val="sw_KE" w:bidi="sw_KE"/>
        </w:rPr>
        <w:t>Yesu anamwambia kuhusu mbegu ya haradali. Mbegu ya haradali ni mbegu ndogo sana. Hata hivyo, mbegu ya haradali inafanya kichaka kikubwa, takriban mita 3 hadi 4 urefu. Huu ni mmea ambao watu wanaweza kula, na unaishi kutoka mwaka hadi mwaka. Kichaka hiki ni kikubwa sana kwamba ndege wanaweza kufanya viota chini. Yesu anasema ufalme wa Mungu ni kama mbegu ndogo.</w:t>
      </w:r>
    </w:p>
    <w:p>
      <w:pPr/>
      <w:r>
        <w:rPr>
          <w:lang w:val="sw_KE" w:bidi="sw_KE"/>
        </w:rPr>
      </w:r>
      <w:r>
        <w:rPr>
          <w:lang w:val="sw_KE" w:bidi="sw_KE"/>
        </w:rPr>
        <w:t>Sitisha na uonyeshe picha ya mbegu za ukubwa tofauti. Mbegu moja inapaswa kuwa ndogo sana. Waonyeshe timu yako ya watafsiri picha ya mmea wa haradali. Ikiwa huna mmea kama huo, tumia mfano wa mbegu ndogo inayokuwa na kuwa mmea mkubwa. Onyesha picha ya kiota cha ndege kilichojengwa kwenye kichaka. Sitisha rekodi hii ya sauti hapa.</w:t>
      </w:r>
    </w:p>
    <w:p>
      <w:pPr/>
      <w:r>
        <w:rPr>
          <w:lang w:val="sw_KE" w:bidi="sw_KE"/>
        </w:rPr>
      </w:r>
      <w:r>
        <w:rPr>
          <w:lang w:val="sw_KE" w:bidi="sw_KE"/>
        </w:rPr>
        <w:t>Kwa njia sawa, Yesu na wafuasi wake walikuwa kama mbegu ya haradali. Waalikuwa idadi ndogo sana ya watu. Lakini kutoka kwa waumini hao wa kwanza na mbegu za Neno/ujumbe wa Mungu, Ufalme wa Mungu unakuwa na kuwa mkubwa sana. Hili linaonekana kuwa jambo lisilowezekana lakini Mungu atapokea utukufu wote mwishowe.</w:t>
      </w:r>
    </w:p>
    <w:p>
      <w:pPr/>
      <w:r>
        <w:rPr>
          <w:lang w:val="sw_KE" w:bidi="sw_KE"/>
        </w:rPr>
      </w:r>
      <w:r>
        <w:rPr>
          <w:lang w:val="sw_KE" w:bidi="sw_KE"/>
        </w:rPr>
        <w:t>Zungumzeni hapa kuhusu jinsi utamaduni wako unavyozungumza kuhusu kupanda mbegu na kuvuna mavuno. Unatumia maneno gani kuelezea mchakato huu? Utamaduni wako unaamini ni nini au ni nani anadhibiti matokeo ya mavuno? Zungumzieni hadithi kuhusu mavuno mazuri na mabaya katika eneo lenu. Sitisha rekodi hii ya sauti hapa.</w:t>
      </w:r>
    </w:p>
    <w:p>
      <w:pPr/>
      <w:r>
        <w:rPr>
          <w:lang w:val="sw_KE" w:bidi="sw_KE"/>
        </w:rPr>
      </w:r>
      <w:r>
        <w:rPr>
          <w:lang w:val="sw_KE" w:bidi="sw_KE"/>
        </w:rPr>
        <w:t>Yesu aliendelea kuwafundisha watu kwa kuwaambia mifano. Yesu alipokuwa pekeyake na wanafunzi, Yesu alielezea maana ya mifano.</w:t>
      </w:r>
      <w:r>
        <w:rPr>
          <w:lang w:val="sw_KE" w:bidi="sw_KE"/>
        </w:rPr>
      </w:r>
    </w:p>
    <w:p>
      <w:pPr>
        <w:pStyle w:val="Heading3"/>
      </w:pPr>
      <w:r>
        <w:rPr>
          <w:lang w:val="sw_KE" w:bidi="sw_KE"/>
        </w:rPr>
        <w:t>Kufafanua Matukio</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utasaidia kikundi kuelewa hadithi hii. Utasaidia kikundi kufafanua matukio, mpangilio, na wahusika wa hadithi.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hadithi hii Yesu bado anafundisha. Yesu anasimulia hadithi nyingine kuhusu mkulima.</w:t>
      </w:r>
    </w:p>
    <w:p>
      <w:pPr/>
      <w:r>
        <w:rPr>
          <w:lang w:val="sw_KE" w:bidi="sw_KE"/>
        </w:rPr>
      </w:r>
      <w:r>
        <w:rPr>
          <w:b/>
          <w:lang w:val="sw_KE" w:bidi="sw_KE"/>
        </w:rPr>
        <w:t>Tukio la pili:</w:t>
      </w:r>
      <w:r>
        <w:rPr>
          <w:lang w:val="sw_KE" w:bidi="sw_KE"/>
        </w:rPr>
        <w:t xml:space="preserve"> Yesu anaendelea kufundisha kutumia hadithi kuhusu mbegu ndogo ambayo inakua mmea mkubwa.</w:t>
      </w:r>
    </w:p>
    <w:p>
      <w:pPr/>
      <w:r>
        <w:rPr>
          <w:lang w:val="sw_KE" w:bidi="sw_KE"/>
        </w:rPr>
      </w:r>
      <w:r>
        <w:rPr>
          <w:b/>
          <w:lang w:val="sw_KE" w:bidi="sw_KE"/>
        </w:rPr>
        <w:t>Tukio la tatu:</w:t>
      </w:r>
      <w:r>
        <w:rPr>
          <w:lang w:val="sw_KE" w:bidi="sw_KE"/>
        </w:rPr>
        <w:t xml:space="preserve"> Baada ya maelezo haya mawili ya ufalme wa mungu kifungu kinatuambia kwamba Yesu alitumia hadithi kuwafundisha watu. Kisha Yesu angeelezea hadithi kwa wanafunzi wake.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Wale wanaomsikiliza Yesu</w:t>
      </w:r>
    </w:p>
    <w:p>
      <w:pPr>
        <w:pStyle w:val="ListBullet"/>
        <w:spacing w:line="240" w:lineRule="auto"/>
        <w:ind w:left="720"/>
      </w:pPr>
      <w:r>
        <w:rPr>
          <w:lang w:val="sw_KE" w:bidi="sw_KE"/>
        </w:rPr>
      </w:r>
      <w:r>
        <w:rPr>
          <w:lang w:val="sw_KE" w:bidi="sw_KE"/>
        </w:rPr>
        <w:t>Mkulima</w:t>
      </w:r>
    </w:p>
    <w:p>
      <w:pPr>
        <w:pStyle w:val="ListBullet"/>
        <w:spacing w:line="240" w:lineRule="auto"/>
        <w:ind w:left="720"/>
      </w:pPr>
      <w:r>
        <w:rPr>
          <w:lang w:val="sw_KE" w:bidi="sw_KE"/>
        </w:rPr>
      </w:r>
      <w:r>
        <w:rPr>
          <w:lang w:val="sw_KE" w:bidi="sw_KE"/>
        </w:rPr>
        <w:t>Mtu kuwa mmea unaokuwa.</w:t>
      </w:r>
    </w:p>
    <w:p>
      <w:pPr>
        <w:pStyle w:val="ListBullet"/>
        <w:spacing w:line="240" w:lineRule="auto"/>
        <w:ind w:left="720"/>
      </w:pPr>
      <w:r>
        <w:rPr>
          <w:lang w:val="sw_KE" w:bidi="sw_KE"/>
        </w:rPr>
      </w:r>
      <w:r>
        <w:rPr>
          <w:lang w:val="sw_KE" w:bidi="sw_KE"/>
        </w:rPr>
        <w:t>Mbegu ya haradali</w:t>
      </w:r>
    </w:p>
    <w:p>
      <w:pPr>
        <w:pStyle w:val="ListBullet"/>
        <w:spacing w:line="240" w:lineRule="auto"/>
        <w:ind w:left="720"/>
      </w:pPr>
      <w:r>
        <w:rPr>
          <w:lang w:val="sw_KE" w:bidi="sw_KE"/>
        </w:rPr>
      </w:r>
      <w:r>
        <w:rPr>
          <w:lang w:val="sw_KE" w:bidi="sw_KE"/>
        </w:rPr>
        <w:t>Ndege</w:t>
      </w:r>
    </w:p>
    <w:p>
      <w:pPr/>
      <w:r>
        <w:rPr>
          <w:lang w:val="sw_KE" w:bidi="sw_KE"/>
        </w:rPr>
      </w:r>
      <w:r>
        <w:rPr>
          <w:lang w:val="sw_KE" w:bidi="sw_KE"/>
        </w:rPr>
        <w:t>Katika kipindi hiki, tumia mfululizo wa picha zenye madokezo, chora au tumia nyenzo mbalimbali kufafanua hadithi na matukio yake.</w:t>
      </w:r>
    </w:p>
    <w:p>
      <w:pPr/>
      <w:r>
        <w:rPr>
          <w:lang w:val="sw_KE" w:bidi="sw_KE"/>
        </w:rPr>
      </w:r>
      <w:r>
        <w:rPr>
          <w:lang w:val="sw_KE" w:bidi="sw_KE"/>
        </w:rPr>
        <w:t>Tukio la kwanza linaanza na neno la wakati. Neno hili linaonyesha kwamba Yesu aliendelea kufundisha, au kwamba hadithi hii inafwata hadithi zingine ambazo Yesu anasimulia. Tafsiri zingine zinzatumia neno rahisi la kuunganisha kama "na." Tafsiri zingne zinztumiz neno "pia." Maneno haya matatu yaonenesha kwamba Yesu aliendelea kufundisha.</w:t>
      </w:r>
    </w:p>
    <w:p>
      <w:pPr/>
      <w:r>
        <w:rPr>
          <w:lang w:val="sw_KE" w:bidi="sw_KE"/>
        </w:rPr>
      </w:r>
      <w:r>
        <w:rPr>
          <w:lang w:val="sw_KE" w:bidi="sw_KE"/>
        </w:rPr>
        <w:t>Simama na jadili: hadithia kuhusu mtu anayefundisha. Zungumza kuhusu kile ambacho mtu huyo alifundisha. Sikiliza kwa makini neno la kuunganisha ambalo mtu anatumia kuunganisha fundisho moja kisha linalofuata. Sitisha rekodi hii ya sauti hapa.</w:t>
      </w:r>
    </w:p>
    <w:p>
      <w:pPr/>
      <w:r>
        <w:rPr>
          <w:lang w:val="sw_KE" w:bidi="sw_KE"/>
        </w:rPr>
      </w:r>
      <w:r>
        <w:rPr>
          <w:lang w:val="sw_KE" w:bidi="sw_KE"/>
        </w:rPr>
        <w:t>Mkulima ataigiza kupanda mbegu. Kisha mkulima analala na kuamka. Mkulima analala na kuamka. Wakati hili linatokea, mmea unakuwa. Mkulima anaona mmea unakuwa. Mkulima haelewi jinsi mmea unavyokua. Mkulima anavuna nafaka wakati upo tayari kwa mavuno.</w:t>
      </w:r>
    </w:p>
    <w:p>
      <w:pPr/>
      <w:r>
        <w:rPr>
          <w:lang w:val="sw_KE" w:bidi="sw_KE"/>
        </w:rPr>
      </w:r>
      <w:r>
        <w:rPr>
          <w:lang w:val="sw_KE" w:bidi="sw_KE"/>
        </w:rPr>
        <w:t>Sitisha na jadili: Onyesha mimea katika hatua tofauti za ukuaji. Mmea mmoja ungekuwa ukisukuma tu juu duniani. Mwingine angekuwa na buzi lakini hakuna nafaka. Mmea mwingine ungekua tayari kwa mavuno. Kuwa na kikundi kieleze kila hatua ya ukuaji. Sitisha rekodi hii ya sauti hapa.</w:t>
      </w:r>
    </w:p>
    <w:p>
      <w:pPr/>
      <w:r>
        <w:rPr>
          <w:lang w:val="sw_KE" w:bidi="sw_KE"/>
        </w:rPr>
      </w:r>
      <w:r>
        <w:rPr>
          <w:lang w:val="sw_KE" w:bidi="sw_KE"/>
        </w:rPr>
        <w:t>Katika tukio la pili, Yesu anauliza maswali mawili ambayo hayahitaji jibu. Inaonekana kama Yesu anafikiria kwa sauti. Yesu anasema kile anachokifikiria: "Tutasema ufalme wa Mungu unafanana nanini? Au mfano gani tunapasswa kutumia kuelezea?"</w:t>
      </w:r>
    </w:p>
    <w:p>
      <w:pPr/>
      <w:r>
        <w:rPr>
          <w:lang w:val="sw_KE" w:bidi="sw_KE"/>
        </w:rPr>
      </w:r>
      <w:r>
        <w:rPr>
          <w:lang w:val="sw_KE" w:bidi="sw_KE"/>
        </w:rPr>
        <w:t>Sitisha na jadili: hadithi ambayo mtu anapanga kufundisha kikundi somo. Mtu huyu anajaribu kuamua ni somo gani la kufundisha au jinsi ya kufundisha somo. Zingatia kile ambacho mtu huyu anasema anapojaribu kuamua. Je, anajiuliza maswali ambayo hayahitaji jibu? Je, anatoa kauli? Sitisha rekodi hii ya sauti hapa.</w:t>
      </w:r>
    </w:p>
    <w:p>
      <w:pPr/>
      <w:r>
        <w:rPr>
          <w:lang w:val="sw_KE" w:bidi="sw_KE"/>
        </w:rPr>
      </w:r>
      <w:r>
        <w:rPr>
          <w:lang w:val="sw_KE" w:bidi="sw_KE"/>
        </w:rPr>
        <w:t>Yesu analinganisha ufalme wa Mungu na mbegu ya haradali ambayo ni mbegu ndogo sana. Mbegu hili linakuwa na kuwa mmea mkubwa sana. Mmea ni mkubwa sana kwamba ndege wanaweza kujenga viota katika matawi ya mmea. Huu ni mmea. Huu si mti.</w:t>
      </w:r>
    </w:p>
    <w:p>
      <w:pPr/>
      <w:r>
        <w:rPr>
          <w:lang w:val="sw_KE" w:bidi="sw_KE"/>
        </w:rPr>
      </w:r>
      <w:r>
        <w:rPr>
          <w:lang w:val="sw_KE" w:bidi="sw_KE"/>
        </w:rPr>
        <w:t>Katika tukio la tatu, igizo linaenda kwenye maelezo ya jumla ya jinsi Yesu alivyowafundisha watu. Yesu aliwafundisha watu kwa kuwaambia watu hadithi. Hadithi zilikuwa sawa na hadithi hizi ambazo Yesu amesimulia. Yesu hakuelezea maana ya hadithi kwa watu. Yesu alielezea maana ya hadithi kwa wanafunzi walipokuwa peke yao na Yesu.</w:t>
      </w:r>
      <w:r>
        <w:rPr>
          <w:lang w:val="sw_KE" w:bidi="sw_KE"/>
        </w:rPr>
      </w:r>
    </w:p>
    <w:p>
      <w:pPr>
        <w:pStyle w:val="Heading3"/>
      </w:pPr>
      <w:r>
        <w:rPr>
          <w:lang w:val="sw_KE" w:bidi="sw_KE"/>
        </w:rPr>
        <w:t>Kudhihirisha Maandiko</w:t>
      </w:r>
    </w:p>
    <w:p>
      <w:pPr/>
      <w:r>
        <w:rPr>
          <w:lang w:val="sw_KE" w:bidi="sw_KE"/>
        </w:rPr>
      </w:r>
      <w:r>
        <w:rPr>
          <w:lang w:val="sw_KE" w:bidi="sw_KE"/>
        </w:rPr>
        <w:t>Sikiliza maandiko tena katika toleo ambalo ni rahisi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Wale wanaomsikiliza Yesu</w:t>
      </w:r>
    </w:p>
    <w:p>
      <w:pPr>
        <w:pStyle w:val="ListBullet"/>
        <w:spacing w:line="240" w:lineRule="auto"/>
        <w:ind w:left="720"/>
      </w:pPr>
      <w:r>
        <w:rPr>
          <w:lang w:val="sw_KE" w:bidi="sw_KE"/>
        </w:rPr>
      </w:r>
      <w:r>
        <w:rPr>
          <w:lang w:val="sw_KE" w:bidi="sw_KE"/>
        </w:rPr>
        <w:t>Mkulima</w:t>
      </w:r>
    </w:p>
    <w:p>
      <w:pPr>
        <w:pStyle w:val="ListBullet"/>
        <w:spacing w:line="240" w:lineRule="auto"/>
        <w:ind w:left="720"/>
      </w:pPr>
      <w:r>
        <w:rPr>
          <w:lang w:val="sw_KE" w:bidi="sw_KE"/>
        </w:rPr>
      </w:r>
      <w:r>
        <w:rPr>
          <w:lang w:val="sw_KE" w:bidi="sw_KE"/>
        </w:rPr>
        <w:t>Mtu kuwa ule mmea unaoongezeka</w:t>
      </w:r>
    </w:p>
    <w:p>
      <w:pPr>
        <w:pStyle w:val="ListBullet"/>
        <w:spacing w:line="240" w:lineRule="auto"/>
        <w:ind w:left="720"/>
      </w:pPr>
      <w:r>
        <w:rPr>
          <w:lang w:val="sw_KE" w:bidi="sw_KE"/>
        </w:rPr>
      </w:r>
      <w:r>
        <w:rPr>
          <w:lang w:val="sw_KE" w:bidi="sw_KE"/>
        </w:rPr>
        <w:t>Mbegu ya haradali</w:t>
      </w:r>
    </w:p>
    <w:p>
      <w:pPr>
        <w:pStyle w:val="ListBullet"/>
        <w:spacing w:line="240" w:lineRule="auto"/>
        <w:ind w:left="720"/>
      </w:pPr>
      <w:r>
        <w:rPr>
          <w:lang w:val="sw_KE" w:bidi="sw_KE"/>
        </w:rPr>
      </w:r>
      <w:r>
        <w:rPr>
          <w:lang w:val="sw_KE" w:bidi="sw_KE"/>
        </w:rPr>
        <w:t>Ndege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anasimulia hadithi kuhusu mkulima anayepanda mbegu zake. Mbegu zinakua kuwa mimea hata wakati mkulima analala.</w:t>
      </w:r>
    </w:p>
    <w:p>
      <w:pPr/>
      <w:r>
        <w:rPr>
          <w:lang w:val="sw_KE" w:bidi="sw_KE"/>
        </w:rPr>
      </w:r>
      <w:r>
        <w:rPr>
          <w:lang w:val="sw_KE" w:bidi="sw_KE"/>
        </w:rPr>
        <w:t>Simamisha uigizaji Muulize muigizaji anayeigiza mkulima aeleze kile anachofanya ili kukuza mbegu. Unaweza kusikia mambo kama, "Hakuna. Nilitayarisha shamba la kupanda. Baada ya mbegu kutawanyika ardhini, mimi hungoja tu mimea ikue. Ikiwa mvua inanyesha, hiyo ni nzuri lakini siwezi kudhibiti mvua au jua. Inashangaza kwangu kwamba mimea hata inaonekana kukua wakati wa usiku." Endelea na igizo.</w:t>
      </w:r>
    </w:p>
    <w:p>
      <w:pPr/>
      <w:r>
        <w:rPr>
          <w:lang w:val="sw_KE" w:bidi="sw_KE"/>
        </w:rPr>
      </w:r>
      <w:r>
        <w:rPr>
          <w:lang w:val="sw_KE" w:bidi="sw_KE"/>
        </w:rPr>
        <w:t>Kama Yesu anavyoelezea mkulima akianza mavuno,</w:t>
      </w:r>
    </w:p>
    <w:p>
      <w:pPr/>
      <w:r>
        <w:rPr>
          <w:lang w:val="sw_KE" w:bidi="sw_KE"/>
        </w:rPr>
      </w:r>
      <w:r>
        <w:rPr>
          <w:lang w:val="sw_KE" w:bidi="sw_KE"/>
        </w:rPr>
        <w:t>Sitisha igizo: Muulize mwigizaji anayeigiza mkulima, "Jukumu lako ni nini sasa?" Huenda ukasikia mambo kama, "Kukusanya nafaka" au "Kushukuru kwa mavuno." Endelea na igizo.</w:t>
      </w:r>
    </w:p>
    <w:p>
      <w:pPr/>
      <w:r>
        <w:rPr>
          <w:lang w:val="sw_KE" w:bidi="sw_KE"/>
        </w:rPr>
      </w:r>
      <w:r>
        <w:rPr>
          <w:lang w:val="sw_KE" w:bidi="sw_KE"/>
        </w:rPr>
        <w:t>Katika tukio linalofuata, Yesu anaeleza kuhusu mbegu ya harada ambayo huanza kama mbegu ndogo na kuwa mmea mkubwa wenye matawi makubwa.</w:t>
      </w:r>
    </w:p>
    <w:p>
      <w:pPr/>
      <w:r>
        <w:rPr>
          <w:lang w:val="sw_KE" w:bidi="sw_KE"/>
        </w:rPr>
      </w:r>
      <w:r>
        <w:rPr>
          <w:lang w:val="sw_KE" w:bidi="sw_KE"/>
        </w:rPr>
        <w:t>Muulize muigizaji anayeigiza mbegu kile alichofanya ili kumea na kuwa mmea mkubwa. Huenda ukasikia mambo kama, "Ilikuwa kile ninachokusudiwa kuwa," au "Sijui jinsi hii ilitokea mimi. Nilitaka tu kupandwa-Nina uwezo wa kuwa mmea mkubwa." Muulize ndege, "Kwa nini mnajenga viota katika mmea huu?" Huenda ukasikia, "Hapa ni pahali pazuri pa kiota. Matawi ni yenye nguvu. Kuna kivuli kizuri. Kiota kinahisi kulindwa. Hapa ni mahali pazuri kwa ndege wetu wachanga kuanza maisha." Endelea na igizo.</w:t>
      </w:r>
    </w:p>
    <w:p>
      <w:pPr/>
      <w:r>
        <w:rPr>
          <w:lang w:val="sw_KE" w:bidi="sw_KE"/>
        </w:rPr>
      </w:r>
      <w:r>
        <w:rPr>
          <w:lang w:val="sw_KE" w:bidi="sw_KE"/>
        </w:rPr>
        <w:t>Katika tukio la 3, Yesu daima anafundisha katika mifano na alipokuwa peke yake na wanafunzi wake angewaelezea wale kwao.</w:t>
      </w:r>
    </w:p>
    <w:p>
      <w:pPr/>
      <w:r>
        <w:rPr>
          <w:lang w:val="sw_KE" w:bidi="sw_KE"/>
        </w:rPr>
      </w:r>
      <w:r>
        <w:rPr>
          <w:lang w:val="sw_KE" w:bidi="sw_KE"/>
        </w:rPr>
        <w:t>Sitisha igizo: Muulize Yesu, "Kwa nini hukuelezea hadithi kwa umati?" Huenda ukasikia mambo kama, "Alizungumza kwa mifano ili wale tu waliokuwa wakisikiliza kikweli waweze kumwelewayeye" au "Labda alizungumza kwa mifano akitumaini kwamba watu watakuja kwake na kumwomba aeleze." Endelea na igizo.</w:t>
      </w:r>
      <w:r>
        <w:rPr>
          <w:lang w:val="sw_KE" w:bidi="sw_KE"/>
        </w:rPr>
      </w:r>
    </w:p>
    <w:p>
      <w:pPr>
        <w:pStyle w:val="Heading3"/>
      </w:pPr>
      <w:r>
        <w:rPr>
          <w:lang w:val="sw_KE" w:bidi="sw_KE"/>
        </w:rPr>
        <w:t>Kujaza Mapengo</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anazungumzia </w:t>
      </w:r>
      <w:r>
        <w:rPr>
          <w:b/>
          <w:lang w:val="sw_KE" w:bidi="sw_KE"/>
        </w:rPr>
        <w:t>ufalme wa Mungu</w:t>
      </w:r>
      <w:r>
        <w:rPr>
          <w:lang w:val="sw_KE" w:bidi="sw_KE"/>
        </w:rPr>
        <w:t xml:space="preserve"> katika kifungu hiki. </w:t>
      </w:r>
      <w:r>
        <w:rPr>
          <w:lang w:val="sw_KE" w:bidi="sw_KE"/>
        </w:rPr>
        <w:t>Ufalme wa Mungu</w:t>
      </w:r>
      <w:r>
        <w:rPr>
          <w:lang w:val="sw_KE" w:bidi="sw_KE"/>
        </w:rPr>
        <w:t xml:space="preserve"> unajadiliwa katika Faharasa Kuu. Hapa, tumia neno lile ambalo ulitumia katika mfano wa awali kuhusu mbegu na mpanzi.</w:t>
      </w:r>
    </w:p>
    <w:p>
      <w:pPr/>
      <w:r>
        <w:rPr>
          <w:lang w:val="sw_KE" w:bidi="sw_KE"/>
        </w:rPr>
      </w:r>
      <w:r>
        <w:rPr>
          <w:lang w:val="sw_KE" w:bidi="sw_KE"/>
        </w:rPr>
        <w:t xml:space="preserve">Yesu anasema kwamba mkulima </w:t>
      </w:r>
      <w:r>
        <w:rPr>
          <w:b/>
          <w:lang w:val="sw_KE" w:bidi="sw_KE"/>
        </w:rPr>
        <w:t>anatawanya mbegu ardhini</w:t>
      </w:r>
      <w:r>
        <w:rPr>
          <w:lang w:val="sw_KE" w:bidi="sw_KE"/>
        </w:rPr>
        <w:t>. Hii inamaanisha kutupa mbegu ardhini katika mchakato wa kupanda au kuzipanda. Mbegu hii haipandwi tu kwenye ardhi yoyote, bali kwenye udongo uliotayarishwa shambani. Tumia maelezo yale ya mchakato huu uliotumia katika mfano wa udongo nne.</w:t>
      </w:r>
    </w:p>
    <w:p>
      <w:pPr/>
      <w:r>
        <w:rPr>
          <w:lang w:val="sw_KE" w:bidi="sw_KE"/>
        </w:rPr>
      </w:r>
      <w:r>
        <w:rPr>
          <w:lang w:val="sw_KE" w:bidi="sw_KE"/>
        </w:rPr>
        <w:t xml:space="preserve">Yesu alipokuwa peke yake na </w:t>
      </w:r>
      <w:r>
        <w:rPr>
          <w:b/>
          <w:lang w:val="sw_KE" w:bidi="sw_KE"/>
        </w:rPr>
        <w:t>wanafunzi</w:t>
      </w:r>
      <w:r>
        <w:rPr>
          <w:lang w:val="sw_KE" w:bidi="sw_KE"/>
        </w:rPr>
        <w:t xml:space="preserve"> wake, aliwaelezea kila kitu. </w:t>
      </w:r>
      <w:r>
        <w:rPr>
          <w:lang w:val="sw_KE" w:bidi="sw_KE"/>
        </w:rPr>
        <w:t>Mfuasi</w:t>
      </w:r>
      <w:r>
        <w:rPr>
          <w:lang w:val="sw_KE" w:bidi="sw_KE"/>
        </w:rPr>
        <w:t xml:space="preserve"> anazungumziwa kwenye faharasa kuu. Tumia neno lile la mfuasi ambalo umekuwa ukitumia.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4:35–41</w:t>
      </w:r>
      <w:r>
        <w:rPr>
          <w:lang w:val="sw_KE" w:bidi="sw_KE"/>
        </w:rPr>
      </w:r>
    </w:p>
    <w:p>
      <w:pPr>
        <w:pStyle w:val="Heading3"/>
      </w:pPr>
      <w:r>
        <w:rPr>
          <w:lang w:val="sw_KE" w:bidi="sw_KE"/>
        </w:rPr>
        <w:t>Sikiliza na Moyo</w:t>
      </w:r>
    </w:p>
    <w:p>
      <w:pPr/>
      <w:r>
        <w:rPr>
          <w:lang w:val="sw_KE" w:bidi="sw_KE"/>
        </w:rPr>
      </w:r>
      <w:r>
        <w:rPr>
          <w:lang w:val="sw_KE" w:bidi="sw_KE"/>
        </w:rPr>
        <w:t>Sikiliza Marko 4:35–41 na uiweke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4:35–41 katika tafsiri iliyo rahisi zaidi kuelewa.</w:t>
      </w:r>
    </w:p>
    <w:p>
      <w:pPr/>
      <w:r>
        <w:rPr>
          <w:lang w:val="sw_KE" w:bidi="sw_KE"/>
        </w:rPr>
      </w:r>
      <w:r>
        <w:rPr>
          <w:lang w:val="sw_KE" w:bidi="sw_KE"/>
        </w:rPr>
        <w:t>Hii ni hadithi ya kwanza katika mfululizo wa hadithi 4 ambazo huenda zilikusudiwa kuonyesha nguvu za Yesu juu ya asili, uovu na kifo. Yesu analeta uhai pahali palipo na kifo na uharibifu. Hii ni hadithi ya simulizi kuhusu Yesu kutuliza dhoruba kwenye Bahari ya Galilaya.</w:t>
      </w:r>
    </w:p>
    <w:p>
      <w:pPr/>
      <w:r>
        <w:rPr>
          <w:lang w:val="sw_KE" w:bidi="sw_KE"/>
        </w:rPr>
      </w:r>
      <w:r>
        <w:rPr>
          <w:lang w:val="sw_KE" w:bidi="sw_KE"/>
        </w:rPr>
        <w:t>Hadithi hii inapoanza, jioni inakaribia. Ni kuhusu wakati wa jua kutua. Yesu amekuwa akifundisha siku nzima kuhusu Ufalme wa Mungu. Yesu tayari ameketi kwenye mashua, ambapo ameketi siku nzima ili umati mkubwa pwani uweze kumsikia Yesu na kumwona Yesu anapofundisha. Yesu aliwaambia wanafunzi wake, "Acheni twende upande wa ziwa Galilaya." Wanafunzi wa Yesu wanaingia ndani ya mashua pamoja naye. Mashua ambayo Yesu alikuwa ndani yake ilikuwaa na urefu wa mita 8 upana wa mita 2 1/2. Yalikuwa na kina cha mita 11/4. Kutakuwa na kiti nyuma cha mtu aliyeongoza mashua. Watu kumi na watatu wangetoshea kwenye mashua yenye ukubwa huu. Wanafunzi wanaingia kwenye mashua ambayo Yesu ameketi ndani. Wanaondoka pwani na kuanza ng'ambo ya ziwa. Umati ambao ulikuwa ukimsikiliza Yesu ulibaki pwani. Mashua zingine ambazo zilikuwa katika eneo hilo zilifuata mashua ambayo Yesu na wanafunzi walikuwa ndani.</w:t>
      </w:r>
    </w:p>
    <w:p>
      <w:pPr/>
      <w:r>
        <w:rPr>
          <w:lang w:val="sw_KE" w:bidi="sw_KE"/>
        </w:rPr>
      </w:r>
      <w:r>
        <w:rPr>
          <w:lang w:val="sw_KE" w:bidi="sw_KE"/>
        </w:rPr>
        <w:t>Sitisha na uonyeshe timu yako ya watafsiri ramani ya ziwa. Waonyeshe Kapernaumu, ambapo Yesu alikuwa akifundisha siku nzima kisha uwaonyeshe eneo la Dekapoli, ambapo mashua itafika. Dekapolis ni nchi nyingine au eneo linalotawaliwa na serikali tofauti. Tambua kwamba hii inamaanisha kwamba mashua itavuka sehemu pana zaidi ya ziwa. Ziwa ni takriban maili 8, au kilomita 13, upana katika hatua pana zaidi. Onyesha picha ya mashua ambayo ni kutoka karne ya kwanza katika Palestina. Sitisha kurekodi hapa.</w:t>
      </w:r>
    </w:p>
    <w:p>
      <w:pPr/>
      <w:r>
        <w:rPr>
          <w:lang w:val="sw_KE" w:bidi="sw_KE"/>
        </w:rPr>
      </w:r>
      <w:r>
        <w:rPr>
          <w:lang w:val="sw_KE" w:bidi="sw_KE"/>
        </w:rPr>
        <w:t>Wakati mwingine wakati wa usiku dhoruba inakuja. Hatujui mashua ilikuwa umbali gani kutoka pwani. Bahari ya Galilaya ni zaidi ya mita 50, au futi 150, kina. Ilikuwa giza wakati dhoruba ulikuja. Bahari ya galilaya imezungukwa na milima mirefu na upepo mkali unaweza kuvuma kutoka kusini-magharibi, na kusababisha dhoruba kali.</w:t>
      </w:r>
    </w:p>
    <w:p>
      <w:pPr/>
      <w:r>
        <w:rPr>
          <w:lang w:val="sw_KE" w:bidi="sw_KE"/>
        </w:rPr>
      </w:r>
      <w:r>
        <w:rPr>
          <w:lang w:val="sw_KE" w:bidi="sw_KE"/>
        </w:rPr>
        <w:t>Sitisha na uonyeshe picha ya bahari ya Galilaya, kuonyesha milima mirefu ambayo iko karibu na pwani. Sitisha kurekodi hapa.</w:t>
      </w:r>
    </w:p>
    <w:p>
      <w:pPr/>
      <w:r>
        <w:rPr>
          <w:lang w:val="sw_KE" w:bidi="sw_KE"/>
        </w:rPr>
      </w:r>
      <w:r>
        <w:rPr>
          <w:lang w:val="sw_KE" w:bidi="sw_KE"/>
        </w:rPr>
        <w:t>Mara nyingi upepo huwa mkali alasiri kuliko asubuhi au usiku, kwa hivyo kwa kawaida uvuvi hufanyika usiku. Dhoruba inapoanza jioni, ni hatari sana. Wanafunzi kadhaa wa Yesu walikuwa wavuvi, kwa hivyo walielewa hatari ya dhoruba.</w:t>
      </w:r>
    </w:p>
    <w:p>
      <w:pPr/>
      <w:r>
        <w:rPr>
          <w:lang w:val="sw_KE" w:bidi="sw_KE"/>
        </w:rPr>
      </w:r>
      <w:r>
        <w:rPr>
          <w:lang w:val="sw_KE" w:bidi="sw_KE"/>
        </w:rPr>
        <w:t>Sitisha na mjadili: Eleza aina za dhoruba uliyo nayo na jinsi watu wanavyoitikia. Sikiza maneno yanayotumiwa kuelezea upepo wenye nguvu. Upepo unafanya kelele wa aina gani? Watu wanaelezea vipi kelele vya upepo? Elezea maziwa katika eneo lako. Ziwa lako la ndani ni kina kiasi gani? Ziwa ni kubwa kiasi gani? Zungumza kuhusa lini na jinsi watu wanavua samaki. Sitisha kurekodi hapa.</w:t>
      </w:r>
    </w:p>
    <w:p>
      <w:pPr/>
      <w:r>
        <w:rPr>
          <w:lang w:val="sw_KE" w:bidi="sw_KE"/>
        </w:rPr>
      </w:r>
      <w:r>
        <w:rPr>
          <w:lang w:val="sw_KE" w:bidi="sw_KE"/>
        </w:rPr>
        <w:t>Dhoruba hii inapokuja, upepo ni wenye nguvu sana kwamba unapiga mawimbi makubwa. Maji yanaingia upande wa mashua, na mashua inaanza kujaza maji. Mashua ilikuwa karibu kuzama au kuteremka ndani ya maji. Angalia wanafunzi 4 pamoja na Yesu walikuwa wavivu ambao walikuwa wamevaa samati kwenye ziwa hili maishs yao yote. Wavuvi hawa walikuwa wamezoea dhoruba kwenye bahari ya Galilaya. Hata hivyo, wavivu hawa pamoja na wanafunzi wengine. waliogopeshwa na dhoruba hii. Wanaume hawa wote walifikiri mashua ilikuwa inazima na walikuwa wanaenda kuzama.</w:t>
      </w:r>
    </w:p>
    <w:p>
      <w:pPr/>
      <w:r>
        <w:rPr>
          <w:lang w:val="sw_KE" w:bidi="sw_KE"/>
        </w:rPr>
      </w:r>
      <w:r>
        <w:rPr>
          <w:lang w:val="sw_KE" w:bidi="sw_KE"/>
        </w:rPr>
        <w:t>Sitisha na mjadili: Simulia hadithi ambayo watu waliogopa sana kitu. Zungumsha kuhusu hofu yao na jinsi hofu inavyoongezeka kadri hadithi inavyoendelea. Tambua maneno ambayo mtoa hadithi anatumia kuelezea hofu hii. Sitisha rekodi hii ya sauti hapa.</w:t>
      </w:r>
    </w:p>
    <w:p>
      <w:pPr/>
      <w:r>
        <w:rPr>
          <w:lang w:val="sw_KE" w:bidi="sw_KE"/>
        </w:rPr>
      </w:r>
      <w:r>
        <w:rPr>
          <w:lang w:val="sw_KE" w:bidi="sw_KE"/>
        </w:rPr>
        <w:t>Katika hatua hii hadithi inatuambia kwamba Yesu amelala nyuma ya mashua. Yesu ana kichwa chake kwenye mto. Yesu alienda kulala kabla ya dhoruba kuanza, na Yesu anaendelea kulala. Nyuma ya mashua kwa kawaida ilikuwa na jukwaa ndogo au kiti kilichoinuliwa kwa mtu aliyeongoza au kuongoza mashua. Kwa kawaida kulikuwa na mto kwa mtu huyu kuketi. Hii ni mahali ambapo Yesu alikuwa analala. Dhoruba halimwamshi Yesu. Kwa sababu Yesu analala kwenye kiti hicho, maji chini ya mashua hayamwamshi Yesu.</w:t>
      </w:r>
    </w:p>
    <w:p>
      <w:pPr/>
      <w:r>
        <w:rPr>
          <w:lang w:val="sw_KE" w:bidi="sw_KE"/>
        </w:rPr>
      </w:r>
      <w:r>
        <w:rPr>
          <w:lang w:val="sw_KE" w:bidi="sw_KE"/>
        </w:rPr>
        <w:t>Sitisha na mjadili: Onyesha picha ya mashua tena. Zungumza kuhusu uso wa mashua na nyuma ya mashua. Je, lugha yako ina maneno maalum kwa sehemu hizi za mashua? Je, kila mtu anaelewa maneno hayo? Tumia maneno ambayo kila mtu ataelewa kwamba Yesu yuko kwenye mashua na wanafunzi lakini Yesu yuko nyuma ya mashua amelala na kichwa chake kwenye mto au mto. Sitisha rekodi hii ya sauti hapa.</w:t>
      </w:r>
    </w:p>
    <w:p>
      <w:pPr/>
      <w:r>
        <w:rPr>
          <w:lang w:val="sw_KE" w:bidi="sw_KE"/>
        </w:rPr>
      </w:r>
      <w:r>
        <w:rPr>
          <w:lang w:val="sw_KE" w:bidi="sw_KE"/>
        </w:rPr>
        <w:t>Wanafunzi walikuwa na hofu. Walimwamsha Yesu. Walimwita Yesu. Walisema, "Mwalimu, hujali kwamba tutakwenda kuzama?" Mwalimu ni neno la heshima linalotumiwa kwa mtu ambaye alikuwa na mamlaka ya kufundisha neno la Mungu kwa watu. Swali ambalo wanafunzi wanauliza ni moja ya maswali haya ambayo hayatarajii jibu. Wanamwomba Yesu msaada. Wengine wangesema, "Mwalimu, tutakaribia kuzama, na unaonekana hujali."</w:t>
      </w:r>
    </w:p>
    <w:p>
      <w:pPr/>
      <w:r>
        <w:rPr>
          <w:lang w:val="sw_KE" w:bidi="sw_KE"/>
        </w:rPr>
      </w:r>
      <w:r>
        <w:rPr>
          <w:lang w:val="sw_KE" w:bidi="sw_KE"/>
        </w:rPr>
        <w:t>Sitisha na mjadili: Simulia hadithi kuhusu kikundi cha watu ambao walifikiri walikuwa karibu kufa. Sikiliza jinsi watu wanavyozungumza. Sikiliza uzito wa sauti. Sitisha rekodi hii ya sauti hapa.</w:t>
      </w:r>
    </w:p>
    <w:p>
      <w:pPr/>
      <w:r>
        <w:rPr>
          <w:lang w:val="sw_KE" w:bidi="sw_KE"/>
        </w:rPr>
      </w:r>
      <w:r>
        <w:rPr>
          <w:lang w:val="sw_KE" w:bidi="sw_KE"/>
        </w:rPr>
        <w:t>Yesu aliamka na kuzungumza na dhoruba. Yesu alikemea upepo. Kukemea ni neno nzito. Kukemea inamaanisha kuamuru kwa wazo la tishio. Hii ni njia yenye nguvu ya kuzungumza na upepo. Yesu pia alizungumza na mawimbi. Upepo unafanya kelele. Yesu aliuambia upepo utulie. Tafsiri zingine zinasema "nyamaza" na zingine zinasema "kimya." Mawimbi yalikuwa ya juu na yaliingia kwenye mashua. Yesu alisema, "tulia" Mara moja, upepo ulikoma na ukatulia na maji yalikuwa tulivu.</w:t>
      </w:r>
    </w:p>
    <w:p>
      <w:pPr/>
      <w:r>
        <w:rPr>
          <w:lang w:val="sw_KE" w:bidi="sw_KE"/>
        </w:rPr>
      </w:r>
      <w:r>
        <w:rPr>
          <w:lang w:val="sw_KE" w:bidi="sw_KE"/>
        </w:rPr>
        <w:t>Kisha Yesu anazungumza na wanafunzi wake. Kumbuka kwamba wametoka kufundishwa siku nzima kuhusu Ufalme wa Mungu. Yesu amewaeleza siri kubwa za ufalme. Imani wakati wa msiba unaonyesha mwanafunzi wa kweli. Yesu aliuliza, "kwa nini mnaogopa? Je bado hamna imani?" Imani inamaanisha kuwa na imani kwa mtu au kumwamini mtu. Yesu anasema, "bado hamniamini?" au "je, hauna imani katika uwezo wangu wa kukulinda?"</w:t>
      </w:r>
    </w:p>
    <w:p>
      <w:pPr/>
      <w:r>
        <w:rPr>
          <w:lang w:val="sw_KE" w:bidi="sw_KE"/>
        </w:rPr>
      </w:r>
      <w:r>
        <w:rPr>
          <w:lang w:val="sw_KE" w:bidi="sw_KE"/>
        </w:rPr>
        <w:t>Katika hatua hii wanafunzi wanaogopa zaidi kuliko walivyokuwa wakati wa dhoruba. Sasa wanaogopa sana. Wanaangalia kila mmoja. Wanaulizana Yesu ni nani. Wameona tu kwamba hata upepo na mawimbi yanamtii Yesu.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4:35–41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Yesu na wanafunzi wanaanza kuvuka Bahari ya Galilaya.</w:t>
      </w:r>
    </w:p>
    <w:p>
      <w:pPr/>
      <w:r>
        <w:rPr>
          <w:lang w:val="sw_KE" w:bidi="sw_KE"/>
        </w:rPr>
      </w:r>
      <w:r>
        <w:rPr>
          <w:b/>
          <w:lang w:val="sw_KE" w:bidi="sw_KE"/>
        </w:rPr>
        <w:t>Tukio la pili:</w:t>
      </w:r>
      <w:r>
        <w:rPr>
          <w:lang w:val="sw_KE" w:bidi="sw_KE"/>
        </w:rPr>
        <w:t xml:space="preserve"> Dhoruba kali ya upepo inatokea ghafla. Wanafunzi wanaogopa watakufa.</w:t>
      </w:r>
    </w:p>
    <w:p>
      <w:pPr/>
      <w:r>
        <w:rPr>
          <w:lang w:val="sw_KE" w:bidi="sw_KE"/>
        </w:rPr>
      </w:r>
      <w:r>
        <w:rPr>
          <w:b/>
          <w:lang w:val="sw_KE" w:bidi="sw_KE"/>
        </w:rPr>
        <w:t>Tukio la tatu:</w:t>
      </w:r>
      <w:r>
        <w:rPr>
          <w:lang w:val="sw_KE" w:bidi="sw_KE"/>
        </w:rPr>
        <w:t xml:space="preserve"> wanafunzi wanamwamsha Yesu. Yesu anutuliza upepo na mawimbi. Wanafunzi wanashangaa Yesu ni nani kwa kweli.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Mashua nyingine</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Ule Upepo</w:t>
      </w:r>
    </w:p>
    <w:p>
      <w:pPr>
        <w:pStyle w:val="ListBullet"/>
        <w:spacing w:line="240" w:lineRule="auto"/>
        <w:ind w:left="720"/>
      </w:pPr>
      <w:r>
        <w:rPr>
          <w:lang w:val="sw_KE" w:bidi="sw_KE"/>
        </w:rPr>
      </w:r>
      <w:r>
        <w:rPr>
          <w:lang w:val="sw_KE" w:bidi="sw_KE"/>
        </w:rPr>
        <w:t>Mawimbi</w:t>
      </w:r>
    </w:p>
    <w:p>
      <w:pPr/>
      <w:r>
        <w:rPr>
          <w:lang w:val="sw_KE" w:bidi="sw_KE"/>
        </w:rPr>
      </w:r>
      <w:r>
        <w:rPr>
          <w:lang w:val="sw_KE" w:bidi="sw_KE"/>
        </w:rPr>
        <w:t>Kama kikundi zingatia sehemu hizi katika mpangilio wa kifungu:</w:t>
      </w:r>
    </w:p>
    <w:p>
      <w:pPr/>
      <w:r>
        <w:rPr>
          <w:lang w:val="sw_KE" w:bidi="sw_KE"/>
        </w:rPr>
      </w:r>
      <w:r>
        <w:rPr>
          <w:lang w:val="sw_KE" w:bidi="sw_KE"/>
        </w:rPr>
        <w:t>Katika tukio la kwanza, Yesu amekuwa akifundisha siku nzima. Yesu yuko kwenye mashua ameketi nje ya pwani. Yesu aliwaambia wanafunzi, "Acheni twende upande wa pili wa ziwa." Wanafunzi waliingia kwenye mashua na Yesu. Ni jioni au karibu na jua. Kuna boti zingine karibu. Boti hizi zinafuata mashua ambayo Yesu na wanafunzi wanaketi ndani. Sehemu kuu ya umati inabaki nyuma pwani.</w:t>
      </w:r>
    </w:p>
    <w:p>
      <w:pPr/>
      <w:r>
        <w:rPr>
          <w:lang w:val="sw_KE" w:bidi="sw_KE"/>
        </w:rPr>
      </w:r>
      <w:r>
        <w:rPr>
          <w:lang w:val="sw_KE" w:bidi="sw_KE"/>
        </w:rPr>
        <w:t>Mashua inaanza karibu na Kapernaumu. Mashua inakwenda kwenye sehemu pana zaidi ya ziwa kuelekea Dekapolis. Dekapolis ni eneo la Kigiriki upande wa pili wa ziwa. Eneo hili lina serikali tofauti. Serikali ya Kirumi inatawala eneo ambapo Kapernaumu iko na Dekapolis.</w:t>
      </w:r>
    </w:p>
    <w:p>
      <w:pPr/>
      <w:r>
        <w:rPr>
          <w:lang w:val="sw_KE" w:bidi="sw_KE"/>
        </w:rPr>
      </w:r>
      <w:r>
        <w:rPr>
          <w:lang w:val="sw_KE" w:bidi="sw_KE"/>
        </w:rPr>
        <w:t>Sitisha na uonyeshe watafsiri wako picha ya mashua tena na uchague njia ya kuonyesha ukubwa wa mashua. Kwa mfano, unaweza kuteka vipimo chini kwa kijiti. Au unaweza kuweka fimbo chini ili kuonyesha muhtasari wa mashua. Waulize watu 13 watilie ndani ya mistari iliyochorwa. Tambua uso wa mbele na nyuma ya mashua. Yesu angekwenda nyuma ya mashua ili kulala kwenye kiti kinachotumiwa na mtu anayeongoza mashua. Yesu anaweka kichwa chake kwenye mto ambao mtu anayeongoza mashua angeketi. Sitisha kurekodi hapa.</w:t>
      </w:r>
    </w:p>
    <w:p>
      <w:pPr/>
      <w:r>
        <w:rPr>
          <w:lang w:val="sw_KE" w:bidi="sw_KE"/>
        </w:rPr>
      </w:r>
      <w:r>
        <w:rPr>
          <w:lang w:val="sw_KE" w:bidi="sw_KE"/>
        </w:rPr>
        <w:t>Katika tukio la 2, dhoruba kali latokea. Huu ni dhoruba. Maneno ya kuelezea dhoruba hii hayapaswi kuwa maneno yanayoelezea aina maalum ya dhoruba kama vile kimbunga au kimbunga au kimbunga. Dhoruba ya upepo ni kali sana. Upepo ni wenye nguvu sana kwamba unazalisha mawimbi makubwa. Mawimbi ni makubwa sana kwamba yanakuja pande za mashua na maji yanaanguka kwenye mashua. Mashua inaanza kujaza maji. Boti zinaelea juu ya maji. Maji yanapoingia ndani ya mashua au mashua yanajaza maji, mashua yanazama.</w:t>
      </w:r>
    </w:p>
    <w:p>
      <w:pPr/>
      <w:r>
        <w:rPr>
          <w:lang w:val="sw_KE" w:bidi="sw_KE"/>
        </w:rPr>
      </w:r>
      <w:r>
        <w:rPr>
          <w:lang w:val="sw_KE" w:bidi="sw_KE"/>
        </w:rPr>
        <w:t>Sitisha na ufanye shughuli hii kama kikundi: Pata bonde kubwa au ndoo ya maji. Weka maji au bakuli juu ya maji. Tambua kwamba bakuli linaelea. Sasa polepole mwaga maji kwenye bakuli. Tambua kwamba bakuli linapojaza maji, bakuli linashuka ndani ya maji. Wakati bakuli linapojaa maji, bakuli linazama. Sitisha rekodi hii ya sauti hapa.</w:t>
      </w:r>
    </w:p>
    <w:p>
      <w:pPr/>
      <w:r>
        <w:rPr>
          <w:lang w:val="sw_KE" w:bidi="sw_KE"/>
        </w:rPr>
      </w:r>
      <w:r>
        <w:rPr>
          <w:lang w:val="sw_KE" w:bidi="sw_KE"/>
        </w:rPr>
        <w:t>Wanafunzi wanaogopa watakufa. Yesu amelala. Wanafunzi wanamwamsha Yesu. Wanafunzi wanapiga kelele. Kwa kupiga kelele na maneno wanayotumia, tunaona kwamba wanafunzi wanaogopa sana. Wanaogopa sana kwamba hawawezi kuzungumza kwa utulivu na kwa upole. Wanafunzi wanasema, "Mwalimu hujali tutakwenda kuzama?" Maneno ambayo wanafunzi wanatumia ni maneno yenye nguvu sana.</w:t>
      </w:r>
    </w:p>
    <w:p>
      <w:pPr/>
      <w:r>
        <w:rPr>
          <w:lang w:val="sw_KE" w:bidi="sw_KE"/>
        </w:rPr>
      </w:r>
      <w:r>
        <w:rPr>
          <w:lang w:val="sw_KE" w:bidi="sw_KE"/>
        </w:rPr>
        <w:t>Katika tukio la 3, Yesu anaamka. Yesu anaukemea upepo. Kukemea ni neno kali ambalo ni amri lakini pia tishio. Yesu anauambia upepo na mawimbi, "Nyamazeni, utulivu." Ghafla upepo unakoma na maji yanatulia na kuwa laini na utulivu.</w:t>
      </w:r>
    </w:p>
    <w:p>
      <w:pPr/>
      <w:r>
        <w:rPr>
          <w:lang w:val="sw_KE" w:bidi="sw_KE"/>
        </w:rPr>
      </w:r>
      <w:r>
        <w:rPr>
          <w:lang w:val="sw_KE" w:bidi="sw_KE"/>
        </w:rPr>
        <w:t>Sitisha na mjadili: Yesu anatulliza upepo na maji kwa kuzungumza. Tambua ishara yoyote ambayo watendaji wanaweza kutumia, kama vile kushikilia mkono katika mwendo. Hakikisha kwamba wote wanaelewa kwamba upepo na maji yanatii sauti ya Yesu. Fanya shughuli hii kama kikundi: weka maji katika ndoo au bakuli kubwa. Tumia kijiko au kitu kuchochea maji hadi mawimbi makubwa yatokee na kofia meupe juu ya mawimbi. Kisha ondoa kijiko kwa maji. Tambua kwamba inachukua muda kwa maji kuwa tulivu tena. Katika haditthi, kitendo ni cha ghafla au papo. Yesu aliposema "utulivu" maji yalikuwa na utulivu mara moja. Sitisha kurekodi hapa.</w:t>
      </w:r>
    </w:p>
    <w:p>
      <w:pPr/>
      <w:r>
        <w:rPr>
          <w:lang w:val="sw_KE" w:bidi="sw_KE"/>
        </w:rPr>
      </w:r>
      <w:r>
        <w:rPr>
          <w:lang w:val="sw_KE" w:bidi="sw_KE"/>
        </w:rPr>
        <w:t>Baada ya Yesu kutuliza upepo na maji, Yesu anawauliza wanafunzi kwa nini wanaogopa. Yesu anauliza wanafunzi watakuwa na imani lini. Maswali haya mawili ni yale ambayo yanahitaji au kutarajia jibu. Njia nyingine ya kusema hii ni, "Usiogope." Kufikia sasa unapaswa kuwa na imani kwangu."</w:t>
      </w:r>
    </w:p>
    <w:p>
      <w:pPr/>
      <w:r>
        <w:rPr>
          <w:lang w:val="sw_KE" w:bidi="sw_KE"/>
        </w:rPr>
      </w:r>
      <w:r>
        <w:rPr>
          <w:lang w:val="sw_KE" w:bidi="sw_KE"/>
        </w:rPr>
        <w:t>Sitisha na mjadili: Mwombe mtu anayejitolea kabla ya wakati kukusaidia kwa hili. Weka kiti katikati ya chumba na umuulize mtu aliyejitolea "Je, unaamini kwamba kiti hiki kiko? Je, unaamini kwamba hiki ni kiti? Je, unaamini kwamba kiti hiki ni imara na kinaweza kukusitiri?" Mtu anayejitolea anapaswa kusema "ndiyo" kwa maswali haya yote. Kisha uliza, "Najua umechoka, kuna hiki kiti keti." Mtu huyo anapaswa kukataa kuketi kwenye kiti. Rejelea hii mara kadhaa, akiuliza kwa nini mtu anayejitolea hataketi katika kiti hata ingawa anajua kiko pale na kusema kwamba wanaamini ni nguvu ya kutosha kuwashikia. Elezea kikundi kwamba huu ni mfano wa imanii zaidi ya kuamini tu akilini mwako, bali kutenda kulingana na imani yako. Sitisha kurekodi hapa.</w:t>
      </w:r>
    </w:p>
    <w:p>
      <w:pPr/>
      <w:r>
        <w:rPr>
          <w:lang w:val="sw_KE" w:bidi="sw_KE"/>
        </w:rPr>
      </w:r>
      <w:r>
        <w:rPr>
          <w:lang w:val="sw_KE" w:bidi="sw_KE"/>
        </w:rPr>
        <w:t>Sitisha na mjadili: Lugha yako inaonyeshaje maswali kama haya ambayi yana jibu, lakini jibu halisemwi kwa sauti? Sitisha kurekodi hapa.</w:t>
      </w:r>
    </w:p>
    <w:p>
      <w:pPr/>
      <w:r>
        <w:rPr>
          <w:lang w:val="sw_KE" w:bidi="sw_KE"/>
        </w:rPr>
      </w:r>
      <w:r>
        <w:rPr>
          <w:lang w:val="sw_KE" w:bidi="sw_KE"/>
        </w:rPr>
        <w:t>Yesu anapoulza maswali haya, wanafunzi wanaogopa sana. Hii inamaanisha kwamba waliogopa zaidi kuliko walivyokuwa wakati wa dhoruba. Wanakabiliana na kuuliza, "Mtu huyu ni nani" Hata upepo na mawimbi yanamtii?" Hili ni moja ya maswali hayo ambayo hayahitaji jibu, lakini swali hili lina jibu. Jibu linasemwa katika moyo wako, si kwa sauti. Jibu ni kwamba Yesu ndiye "Kristo, mwana wa Mungu". Wanafunzi walimjua Yesu kwa jina. Sasa wanajaribu kuelewa Yesu ni nani kwa kweli. Wameona kitu ambacho Mungu tu angeweza kufanya. Katika lugha yako, swali hili linapaswa kuonyesha mshangao na hofu. Wanafunzi wanauliza ni vipi kwamba Yesu angeweza kufanya kitu ambacho Mungu tu ndiye anayeweza kufanya. Wangeweza kusema "Yesu ni wa ajabu. Upepo na mawimbi yalitii amri za Yesu."</w:t>
      </w:r>
    </w:p>
    <w:p>
      <w:pPr/>
      <w:r>
        <w:rPr>
          <w:lang w:val="sw_KE" w:bidi="sw_KE"/>
        </w:rPr>
      </w:r>
      <w:r>
        <w:rPr>
          <w:lang w:val="sw_KE" w:bidi="sw_KE"/>
        </w:rPr>
        <w:t>Sitisha hapa na mjadili kama kikundi: Lugha yako inaonyeshaje maswali kama haya ambayo yana jibu, lakini jibu halisemwi kwa sauti? Sitisha kurekodi hapa.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4:35–41 katika tafsiri iliyo rahisi zaidi kuelewa.</w:t>
      </w:r>
    </w:p>
    <w:p>
      <w:pPr/>
      <w:r>
        <w:rPr>
          <w:lang w:val="sw_KE" w:bidi="sw_KE"/>
        </w:rPr>
      </w:r>
      <w:r>
        <w:rPr>
          <w:lang w:val="sw_KE" w:bidi="sw_KE"/>
        </w:rPr>
        <w:t>Katika kipindi hiki, timu itaigiza hadithi hii.</w:t>
      </w:r>
    </w:p>
    <w:p>
      <w:pPr/>
      <w:r>
        <w:rPr>
          <w:lang w:val="sw_KE" w:bidi="sw_KE"/>
        </w:rPr>
      </w:r>
      <w:r>
        <w:rPr>
          <w:lang w:val="sw_KE" w:bidi="sw_KE"/>
        </w:rPr>
        <w:t>Hadithi hii ina maonyesho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Mashua nyingine</w:t>
      </w:r>
    </w:p>
    <w:p>
      <w:pPr>
        <w:pStyle w:val="ListBullet"/>
        <w:spacing w:line="240" w:lineRule="auto"/>
        <w:ind w:left="720"/>
      </w:pPr>
      <w:r>
        <w:rPr>
          <w:lang w:val="sw_KE" w:bidi="sw_KE"/>
        </w:rPr>
      </w:r>
      <w:r>
        <w:rPr>
          <w:lang w:val="sw_KE" w:bidi="sw_KE"/>
        </w:rPr>
        <w:t>Ule Upepo</w:t>
      </w:r>
    </w:p>
    <w:p>
      <w:pPr>
        <w:pStyle w:val="ListBullet"/>
        <w:spacing w:line="240" w:lineRule="auto"/>
        <w:ind w:left="720"/>
      </w:pPr>
      <w:r>
        <w:rPr>
          <w:lang w:val="sw_KE" w:bidi="sw_KE"/>
        </w:rPr>
      </w:r>
      <w:r>
        <w:rPr>
          <w:lang w:val="sw_KE" w:bidi="sw_KE"/>
        </w:rPr>
        <w:t>Mawimbi</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ameketi ndani ya mashua Ni wakati wa jua kutua. Yesu amekuwa akifundisha siku nzima. Yesu aliwaambia wanafunzi, "Acheni twende upande wa pili wa ziwa." Wanafunzi waliingia kwenye mashua na Yesu. Walisafiri kwenda upande wa pili wa ziwa. Mashua zingine zinawafuata. Umati unabaki pwani.</w:t>
      </w:r>
    </w:p>
    <w:p>
      <w:pPr/>
      <w:r>
        <w:rPr>
          <w:lang w:val="sw_KE" w:bidi="sw_KE"/>
        </w:rPr>
      </w:r>
      <w:r>
        <w:rPr>
          <w:lang w:val="sw_KE" w:bidi="sw_KE"/>
        </w:rPr>
        <w:t>Sitisha igizo Muulize mtu katika umati, "Ulijifunza nini leo?" Huenda ukasikia, "Nilisikia hadithi za kuvutia sana. Huenda ninahitaji kuelewa kile wanachomaanisha. Inaoenekana kama kuna maana nyuma ya hadithi lakini sina uhakika wa maana. Ninahitaji kumsikia Yesu zaidi." Muulize Yesu, "Unahisi vipi sasa?" Huenda ukasikia, "Nimechoka sana. Hii imekuwa siku njema. Umati ulionekana kuwa ukisikiliza. Natumaini wengine wameelewa. Natumaini wengine watataka kusikia zaidi." Waulize wanafunzi, "Kwa nini mnavuka ziwa?" Huenda ukasikia, "Sijui. Yesu anataka kwenda na ninakwenda pamoja na Yesu popote Yesu anataka kwenda. Hata hivyo, hii ni jioni nzuri na wakati mkubwa wa kuwa nje ya ziwa peke yake au sisi na Yesu na umati wako mbali na sisi." Endelea na igizo.</w:t>
      </w:r>
    </w:p>
    <w:p>
      <w:pPr/>
      <w:r>
        <w:rPr>
          <w:lang w:val="sw_KE" w:bidi="sw_KE"/>
        </w:rPr>
      </w:r>
      <w:r>
        <w:rPr>
          <w:lang w:val="sw_KE" w:bidi="sw_KE"/>
        </w:rPr>
        <w:t>Katika tukio la pili, wakati mwingine wakati wa usiku, dhoruba ya upepo inakuja. Dhoruba ni kali. Upepo ni wenye nguvu. Upepo unasababisha mawimbi makubwa kutengeneza. Mawimbi yanaingia kwenye mashua na maji yanaanguka kwenye mashua. Mashua inaanza kujaza maji. Wanafunzi wanaogopa kwamba wanakaribia kuzama. Wanafunzi wanaamini kwamba mashua inakaribia kuzama.</w:t>
      </w:r>
    </w:p>
    <w:p>
      <w:pPr/>
      <w:r>
        <w:rPr>
          <w:lang w:val="sw_KE" w:bidi="sw_KE"/>
        </w:rPr>
      </w:r>
      <w:r>
        <w:rPr>
          <w:lang w:val="sw_KE" w:bidi="sw_KE"/>
        </w:rPr>
        <w:t>Sitisha igizo: Waulize wanafunzi, "Kwa nini mnaogopa sana sasa?" Huenda ukasikia, "Mashua inajaza maji. Kwa sababu ya dhoruba na upepo, sijui tuko wapi. Sijui njia gani iliyo karibu na pwani. Sijawahi kuona dhoruba kama hii katika maisha yangu yote. Nimekuwa nikivua pamoja na baba yangu tangu nilipokuwa mdogo na nimeona dhoruba lakini kamwe kitu kama hiki. Mashua inajaza maji. Hatuwezi kupata maji haraka ya kutosha. Kwa nini Yesu hatusaidii?" Endelea na igizo.</w:t>
      </w:r>
    </w:p>
    <w:p>
      <w:pPr/>
      <w:r>
        <w:rPr>
          <w:lang w:val="sw_KE" w:bidi="sw_KE"/>
        </w:rPr>
      </w:r>
      <w:r>
        <w:rPr>
          <w:lang w:val="sw_KE" w:bidi="sw_KE"/>
        </w:rPr>
        <w:t>Wakati wa dhoruba hii, Yesu amelala na anaendelea kulala. Yesu alilala kabla ya dhoruba kuanza. Yesu yuko nyuma ya mashua. Yesu ana kichwa chake kwenye mto. Wanafunzi wanamwamsha Yesu. Wanafunzi walimwita Yesu, "Mwalimu, tutakaribia kuzama. Je hamjali?"</w:t>
      </w:r>
    </w:p>
    <w:p>
      <w:pPr/>
      <w:r>
        <w:rPr>
          <w:lang w:val="sw_KE" w:bidi="sw_KE"/>
        </w:rPr>
      </w:r>
      <w:r>
        <w:rPr>
          <w:lang w:val="sw_KE" w:bidi="sw_KE"/>
        </w:rPr>
        <w:t>Sitisha igizo: Waulize wanafunzi, "Mnahisi vipi sasa?" Huenda ukasikia, "Ninaogopa. Sijawahi kuwa na hofu kwa kiwango hiki katika maisha yangu yote. Nadhani nitakufa usiku wa leo. Sielewi jinsi Yesu anaweza kulala kupitia dhoruba hii. Yesu hajali kutuhusu? Nilidhani Yesu alijali lakini sasa sina hakika." Muulize Yesu, "Unahisi vipi baada ya kusikia wanafunzi wanasema kwamba hujali?" Huenda ukasikia, "Nina huzuni ninaposikia hili. Nilikuwa na matumaini kwamba walikuwa wakijifunza kuniamini, kuwa na imani kwamba ningewatunza. Ninaelewa kwamba wanaogopa dhoruba. Njia hii ya kuzungumza inaonyesha hofu yao. Lakini inaonekana kama hawakujifunza chochote kutoka kwa hadithi nilizosimulia leo." Endelea na igizo.</w:t>
      </w:r>
    </w:p>
    <w:p>
      <w:pPr/>
      <w:r>
        <w:rPr>
          <w:lang w:val="sw_KE" w:bidi="sw_KE"/>
        </w:rPr>
      </w:r>
      <w:r>
        <w:rPr>
          <w:lang w:val="sw_KE" w:bidi="sw_KE"/>
        </w:rPr>
        <w:t>Katika tukio la 3, Yesu anaamuru upepo na mawimbi kutulia. Upepo na mawimbi yanamtii Yesu mara moja. Mara moja kila kitu kinakuwa tulivu na kutulia. Kisha Yesu anawauliza wanafunzi kwa nini wanaogopa. Yesu anawauliza wanafunzi watakuwa na imani kwa Yesu lini. Baada ya Yesu kuuliza maswali haya, wanafunzi wanaogopa zaidi kuliko walivyokuwa wakati wa dhoruba. Wanafunzi wanatazamana na kuuliza, "Yesu ni nani? Ambaye hata upepo na mawimbi yanamtii."</w:t>
      </w:r>
    </w:p>
    <w:p>
      <w:pPr/>
      <w:r>
        <w:rPr>
          <w:lang w:val="sw_KE" w:bidi="sw_KE"/>
        </w:rPr>
      </w:r>
      <w:r>
        <w:rPr>
          <w:lang w:val="sw_KE" w:bidi="sw_KE"/>
        </w:rPr>
        <w:t>Sitisha igizo: Waulize wanafunzi, "Kwa nini mnaogopa sana sasa? Hatari imekwisha. Dhoruba imekoma" Huenda ukasikia, "Yesu alizungumza na upepo na ukasimama! Sijawai kuona kitu kama hiki Yesu alizungumza tu na mawimbi yakatulia. Inawezekanaje kwamba upepo na mawimbi yanatii sauti ya Yesu. Hii inaonekana kama kitu ambacho Mungu tu ndiye anayeweza kufanya. Je Yesu ni Mungu? Sielewi kile nilichoona kwa macho yangu mwenyewe. Yesu anawezaje kuwa Mungu? Kuwe na maelezo gani mengine ya kile kilichotokea? Yesu ni nani? Nilidhani ninajua lakini sasa sijui. Ninahitaji kujifunza zaidi. Ninahitaji kuzungumza na wengine ili kuelewa wanachofikiria nini."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4:35–41 katika tafsiri iliyo rahisi zaidi kuelewa.</w:t>
      </w:r>
    </w:p>
    <w:p>
      <w:pPr/>
      <w:r>
        <w:rPr>
          <w:lang w:val="sw_KE" w:bidi="sw_KE"/>
        </w:rPr>
      </w:r>
      <w:r>
        <w:rPr>
          <w:lang w:val="sw_KE" w:bidi="sw_KE"/>
        </w:rPr>
        <w:t xml:space="preserve">Yesu alikuwa akifundisha kando ya Bahari ya Galilaya. Yesu alikuwa ameketi kwenye mashua. Yesu aliwaambia wanafunzi, "Acheni tuende upande wa pili wa ziwa." Wanafunzi waliingia kwenye mashua na Yesu. Tumia maneno yale kwa </w:t>
      </w:r>
      <w:r>
        <w:rPr>
          <w:lang w:val="sw_KE" w:bidi="sw_KE"/>
        </w:rPr>
        <w:t>Bahari ya Galilaya</w:t>
      </w:r>
      <w:r>
        <w:rPr>
          <w:lang w:val="sw_KE" w:bidi="sw_KE"/>
        </w:rPr>
        <w:t xml:space="preserve">, </w:t>
      </w:r>
      <w:r>
        <w:rPr>
          <w:lang w:val="sw_KE" w:bidi="sw_KE"/>
        </w:rPr>
        <w:t>mashua</w:t>
      </w:r>
      <w:r>
        <w:rPr>
          <w:lang w:val="sw_KE" w:bidi="sw_KE"/>
        </w:rPr>
        <w:t xml:space="preserve">, na </w:t>
      </w:r>
      <w:r>
        <w:rPr>
          <w:b/>
          <w:lang w:val="sw_KE" w:bidi="sw_KE"/>
        </w:rPr>
        <w:t>mfuasi</w:t>
      </w:r>
      <w:r>
        <w:rPr>
          <w:lang w:val="sw_KE" w:bidi="sw_KE"/>
        </w:rPr>
        <w:t xml:space="preserve"> ambayo umetumia katika vifungu vilivyotangulia. </w:t>
      </w:r>
      <w:r>
        <w:rPr>
          <w:lang w:val="sw_KE" w:bidi="sw_KE"/>
        </w:rPr>
        <w:t>Mfuasi</w:t>
      </w:r>
      <w:r>
        <w:rPr>
          <w:lang w:val="sw_KE" w:bidi="sw_KE"/>
        </w:rPr>
        <w:t xml:space="preserve"> anazungumziwa kwenye faharasa kuu.</w:t>
      </w:r>
    </w:p>
    <w:p>
      <w:pPr/>
      <w:r>
        <w:rPr>
          <w:lang w:val="sw_KE" w:bidi="sw_KE"/>
        </w:rPr>
      </w:r>
      <w:r>
        <w:rPr>
          <w:lang w:val="sw_KE" w:bidi="sw_KE"/>
        </w:rPr>
        <w:t>Dhoruba ambayo ilikuja kwenye Bahari ya Galilaya haina jina maalum kama vile kimbunga. Tumia neno la jumla kwa dhoruba na ueleze upepo kama una nguvu sana ili ukazalisha mawimbi makubwa.</w:t>
      </w:r>
    </w:p>
    <w:p>
      <w:pPr/>
      <w:r>
        <w:rPr>
          <w:lang w:val="sw_KE" w:bidi="sw_KE"/>
        </w:rPr>
      </w:r>
      <w:r>
        <w:rPr>
          <w:b/>
          <w:lang w:val="sw_KE" w:bidi="sw_KE"/>
        </w:rPr>
        <w:t>Hili</w:t>
      </w:r>
      <w:r>
        <w:rPr>
          <w:lang w:val="sw_KE" w:bidi="sw_KE"/>
        </w:rPr>
        <w:t xml:space="preserve"> ni jina la heshima linalotumiwa na wafuasi wa Yesu kuonyesha kwamba alikuwa mwalimu wa mambo ya Mungu na alikuwa na wanafunzi waliomfuata na kusikiliza mafundisho yake. Katika masimulizi ya hadithi hii katika Injili zingine, alipewa majina mengine kama vile "Bwana/mkuu." Jina ambalo Marko alimpa si kuu sana na ni la heshima, labda linaonyesha kufadhaika kwa wafuasi na Yesu wakati huo. Hakikisha kwamba hujatumia neno ambalo linamaanisha mwalimu wa shule tu.</w:t>
      </w:r>
    </w:p>
    <w:p>
      <w:pPr/>
      <w:r>
        <w:rPr>
          <w:lang w:val="sw_KE" w:bidi="sw_KE"/>
        </w:rPr>
      </w:r>
      <w:r>
        <w:rPr>
          <w:lang w:val="sw_KE" w:bidi="sw_KE"/>
        </w:rPr>
        <w:t xml:space="preserve">Sitisha hapa na mjadili neno kwa </w:t>
      </w:r>
      <w:r>
        <w:rPr>
          <w:b/>
          <w:lang w:val="sw_KE" w:bidi="sw_KE"/>
        </w:rPr>
        <w:t>mwalimu</w:t>
      </w:r>
      <w:r>
        <w:rPr>
          <w:lang w:val="sw_KE" w:bidi="sw_KE"/>
        </w:rPr>
        <w:t xml:space="preserve"> ambalo utatumia katika kifungu hiki. Kumbuka kwamba neno </w:t>
      </w:r>
      <w:r>
        <w:rPr>
          <w:lang w:val="sw_KE" w:bidi="sw_KE"/>
        </w:rPr>
        <w:t>mwalimu</w:t>
      </w:r>
      <w:r>
        <w:rPr>
          <w:lang w:val="sw_KE" w:bidi="sw_KE"/>
        </w:rPr>
        <w:t xml:space="preserve"> liko kwenye faharasa kuu. Sitisha rekodi hii ya sauti hapa.</w:t>
      </w:r>
    </w:p>
    <w:p>
      <w:pPr/>
      <w:r>
        <w:rPr>
          <w:lang w:val="sw_KE" w:bidi="sw_KE"/>
        </w:rPr>
      </w:r>
      <w:r>
        <w:rPr>
          <w:lang w:val="sw_KE" w:bidi="sw_KE"/>
        </w:rPr>
        <w:t>"</w:t>
      </w:r>
      <w:r>
        <w:rPr>
          <w:b/>
          <w:lang w:val="sw_KE" w:bidi="sw_KE"/>
        </w:rPr>
        <w:t>...kwamba tutalazama</w:t>
      </w:r>
      <w:r>
        <w:rPr>
          <w:lang w:val="sw_KE" w:bidi="sw_KE"/>
        </w:rPr>
        <w:t xml:space="preserve"> - katika Kigiriki kifungu hiki kinasema "tunakufa," na huenda inamaanisha kwamba wanaamini wanakaribia kufa.</w:t>
      </w:r>
    </w:p>
    <w:p>
      <w:pPr/>
      <w:r>
        <w:rPr>
          <w:lang w:val="sw_KE" w:bidi="sw_KE"/>
        </w:rPr>
      </w:r>
      <w:r>
        <w:rPr>
          <w:b/>
          <w:lang w:val="sw_KE" w:bidi="sw_KE"/>
        </w:rPr>
        <w:t>Tulia</w:t>
      </w:r>
      <w:r>
        <w:rPr>
          <w:lang w:val="sw_KE" w:bidi="sw_KE"/>
        </w:rPr>
        <w:t xml:space="preserve"> linatokana na neno mdomo kumaanisha kinywa cha mnyama. Inamaanisha kuziba mdomo ili kuufanya kimya. Yesu </w:t>
      </w:r>
      <w:r>
        <w:rPr>
          <w:b/>
          <w:lang w:val="sw_KE" w:bidi="sw_KE"/>
        </w:rPr>
        <w:t>alikemea</w:t>
      </w:r>
      <w:r>
        <w:rPr>
          <w:lang w:val="sw_KE" w:bidi="sw_KE"/>
        </w:rPr>
        <w:t xml:space="preserve"> dhoruba hiyo aliamuru vikali dhoruba. Vitenzi vinavyotumiwa kwa kukemea na kunyamazisha dhoruba katika hadithi hii ni vitenzi vile vile vinavyotumika katika hadithi zingine kwa kukemea na kunyamazisha mapepo. Huenda kuna msemo wa kawaida wa kukemea na kunyamazisha kitu fulani. Tumia maneno yanayofaa na yanayoelezea mambo katika lugha yako. Huenda usiweze kukemea kitu ambacho hakina uhai katika lugha yako. Ikiwa ndivyo, tumia maneno yanayoonyesha mamlaka ya Yesu, kama vile Aliamuru dhoruba itulie kwa nguvu."</w:t>
      </w:r>
    </w:p>
    <w:p>
      <w:pPr/>
      <w:r>
        <w:rPr>
          <w:lang w:val="sw_KE" w:bidi="sw_KE"/>
        </w:rPr>
      </w:r>
      <w:r>
        <w:rPr>
          <w:lang w:val="sw_KE" w:bidi="sw_KE"/>
        </w:rPr>
        <w:t xml:space="preserve">Lugha yako inaweza kuwa na msemo wa kawaida wa </w:t>
      </w:r>
      <w:r>
        <w:rPr>
          <w:b/>
          <w:lang w:val="sw_KE" w:bidi="sw_KE"/>
        </w:rPr>
        <w:t>hofu</w:t>
      </w:r>
      <w:r>
        <w:rPr>
          <w:lang w:val="sw_KE" w:bidi="sw_KE"/>
        </w:rPr>
        <w:t>, (kwa mfano moyo wako unatetemeka, tetemeka sana). Ikiwa ni hivyo, unaweza kuutumia hapa.</w:t>
      </w:r>
    </w:p>
    <w:p>
      <w:pPr/>
      <w:r>
        <w:rPr>
          <w:lang w:val="sw_KE" w:bidi="sw_KE"/>
        </w:rPr>
      </w:r>
      <w:r>
        <w:rPr>
          <w:b/>
          <w:lang w:val="sw_KE" w:bidi="sw_KE"/>
        </w:rPr>
        <w:t>Imani</w:t>
      </w:r>
      <w:r>
        <w:rPr>
          <w:lang w:val="sw_KE" w:bidi="sw_KE"/>
        </w:rPr>
        <w:t xml:space="preserve">au </w:t>
      </w:r>
      <w:r>
        <w:rPr>
          <w:b/>
          <w:lang w:val="sw_KE" w:bidi="sw_KE"/>
        </w:rPr>
        <w:t>uaminifu</w:t>
      </w:r>
      <w:r>
        <w:rPr>
          <w:lang w:val="sw_KE" w:bidi="sw_KE"/>
        </w:rPr>
        <w:t xml:space="preserve">unaelezea mwitikio wa mwanadamu kwa ahadi ya Mungu. Huenda ina maana zaidi ya makubaliano ya kiakili, lakini kuweka imani/tumaini lako kwa Mungu. Katika hali hii, wafuasi wanapaswa kumtumaini Yesu mwenyewe. Tumia neno lile kwa </w:t>
      </w:r>
      <w:r>
        <w:rPr>
          <w:b/>
          <w:lang w:val="sw_KE" w:bidi="sw_KE"/>
        </w:rPr>
        <w:t>Imani</w:t>
      </w:r>
      <w:r>
        <w:rPr>
          <w:lang w:val="sw_KE" w:bidi="sw_KE"/>
        </w:rPr>
        <w:t xml:space="preserve"> ambalo umetumia katika vifungu vilivyotangulia na ukumbuke kwamba neno </w:t>
      </w:r>
      <w:r>
        <w:rPr>
          <w:lang w:val="sw_KE" w:bidi="sw_KE"/>
        </w:rPr>
        <w:t>Imani</w:t>
      </w:r>
      <w:r>
        <w:rPr>
          <w:lang w:val="sw_KE" w:bidi="sw_KE"/>
        </w:rPr>
        <w:t xml:space="preserve"> liko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5:1–20</w:t>
      </w:r>
      <w:r>
        <w:rPr>
          <w:lang w:val="sw_KE" w:bidi="sw_KE"/>
        </w:rPr>
      </w:r>
    </w:p>
    <w:p>
      <w:pPr>
        <w:pStyle w:val="Heading3"/>
      </w:pPr>
      <w:r>
        <w:rPr>
          <w:lang w:val="sw_KE" w:bidi="sw_KE"/>
        </w:rPr>
        <w:t>Sikiliza na Moyo</w:t>
      </w:r>
    </w:p>
    <w:p>
      <w:pPr/>
      <w:r>
        <w:rPr>
          <w:lang w:val="sw_KE" w:bidi="sw_KE"/>
        </w:rPr>
      </w:r>
      <w:r>
        <w:rPr>
          <w:lang w:val="sw_KE" w:bidi="sw_KE"/>
        </w:rPr>
        <w:t>Sikiliza Marko 5:1–20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Markoo 5;1–20 katika tafsiri rahisi kueleweka zaidi.</w:t>
      </w:r>
    </w:p>
    <w:p>
      <w:pPr/>
      <w:r>
        <w:rPr>
          <w:lang w:val="sw_KE" w:bidi="sw_KE"/>
        </w:rPr>
      </w:r>
      <w:r>
        <w:rPr>
          <w:lang w:val="sw_KE" w:bidi="sw_KE"/>
        </w:rPr>
        <w:t>Hili ni la pili katika kundi la hadithi katika kitabu cha Marko ambazo zinaonyesha nguvu za Yesu juu ya nguvu za uharibifu kama majanga ya asili, mapepo na kifo chenyewe. Hadithi hii inaonyesha kwamba Yesu ana mamlaka juu ya kila kitu, pamoja na juu ya nguvu zote za giza. Kuna maelezo mengi sana katika hadithi hii ambayo yanatuonyesha kwamba kwa kweli ni lazima hadithi hii ilisimuliwa na mtu aliyeishuhudia mwenyewe. Katika hadithi iliyotangulia, wanafunzi pamoja na Yesu walikuwa wamepitia dhoruba na Yesu aliutuliza dhoruba. Dhoruba hiyo ilitokea wakati wa usiku. Sasa ni asubuhi ya siku iliyofuata. Hii ni simulizi ya mkutano wa Yesu na mtu aliyepagawa na pepo.</w:t>
      </w:r>
    </w:p>
    <w:p>
      <w:pPr/>
      <w:r>
        <w:rPr>
          <w:lang w:val="sw_KE" w:bidi="sw_KE"/>
        </w:rPr>
      </w:r>
      <w:r>
        <w:rPr>
          <w:lang w:val="sw_KE" w:bidi="sw_KE"/>
        </w:rPr>
        <w:t>Asubuhi baada ya dhoruba, mashua imewasili upande wa pili wa ziwa, ambayo kwa kweli ni nchi nyingine. Yesu na wanafunzi walikuwa kwenye mashua hiyo. Kifungu kinatumia neno "wao" kuzungumza kuhusu Yesu na wanafunzi. Unaweza kusema Yesu na wanafunzi waliwasili.</w:t>
      </w:r>
    </w:p>
    <w:p>
      <w:pPr/>
      <w:r>
        <w:rPr>
          <w:lang w:val="sw_KE" w:bidi="sw_KE"/>
        </w:rPr>
      </w:r>
      <w:r>
        <w:rPr>
          <w:lang w:val="sw_KE" w:bidi="sw_KE"/>
        </w:rPr>
        <w:t>Sitisha na uonyeshe ramani ya Bahari ya Galilaya na Kapernaumu alama. Ramani hii inapaswa pia kuonyesha nchi ya Wageraseni na eneo la Dekapolis. Sitisha kurekodi hapa.</w:t>
      </w:r>
    </w:p>
    <w:p>
      <w:pPr/>
      <w:r>
        <w:rPr>
          <w:lang w:val="sw_KE" w:bidi="sw_KE"/>
        </w:rPr>
      </w:r>
      <w:r>
        <w:rPr>
          <w:lang w:val="sw_KE" w:bidi="sw_KE"/>
        </w:rPr>
        <w:t>Wakati huu, Serikali ya Kirumi lilikuwa limegawanywakatika nchi tofauti na mtawala wao. Upande wa mashariki wa Bahari ya Galilaya kulikuwa na nchi inayoitwa Dekapolis, ambayi ni eneo la Kigiriki. Neno Dekapolis ambalo linatokea mwishoni mwa hadithi linamaanisha "miji" 10.' Gerasa ni moja ya miji hiyo. Mashua inafika katika eneo la Wagerasen. Wageraseni hawakuwa Wayahudi. Hawakufwata sheria ambazo Mungu alimpa Musa. Wagereseni hawakumwabudu Mungu.</w:t>
      </w:r>
    </w:p>
    <w:p>
      <w:pPr/>
      <w:r>
        <w:rPr>
          <w:lang w:val="sw_KE" w:bidi="sw_KE"/>
        </w:rPr>
      </w:r>
      <w:r>
        <w:rPr>
          <w:lang w:val="sw_KE" w:bidi="sw_KE"/>
        </w:rPr>
        <w:t xml:space="preserve">Yesu na wanafunzi walipowasili walikuwa katika eneo lenye milima kando ya pwani. Milim hii ilikuwa na mapango ndani yake. Mapango haya yalikuwa </w:t>
      </w:r>
      <w:r>
        <w:rPr>
          <w:b/>
          <w:lang w:val="sw_KE" w:bidi="sw_KE"/>
        </w:rPr>
        <w:t>mapango ya mazishi</w:t>
      </w:r>
      <w:r>
        <w:rPr>
          <w:lang w:val="sw_KE" w:bidi="sw_KE"/>
        </w:rPr>
        <w:t xml:space="preserve"> ambapo wanakijiji wa eneo hilo waliweka miili ya wafu. Eneo hili liliitwa makaburi au makaburi kwa sababu wafu walizikwa katika mapango. Vijilima katika sehemu hii ya nchi vilikuwa na mapango mengi ndani yao kwa sababu mwamba ulikuwa laini. Mapango hayo yangeweza kuwa ya asili au ya kutengenezwa na mwanadamu na mara yalikuwa makubwa kiasi kwamba yalihitaji nguzo ndani ili kuyahimarisha; kwa hivyo, yalikuwa makubwa ya kutosha kutoa makazi kwa mtu huyo. Baadhi ya mapango yalikuwa na maeneo madogo kando yao ambapo miili ya wafu iliwekwa wakati mapango haya yalitumika kama makaburi. Kifungu kinasema mtu huyo aliishi katika makaburi au makaburi. Mtu huyo alikuwa anatumia mapango haya kama mahali pa kulala. Mtu huyo hakuwa wa kwenda kwenye makaburi yaliyochimbwa ardhini.</w:t>
      </w:r>
    </w:p>
    <w:p>
      <w:pPr/>
      <w:r>
        <w:rPr>
          <w:lang w:val="sw_KE" w:bidi="sw_KE"/>
        </w:rPr>
      </w:r>
      <w:r>
        <w:rPr>
          <w:lang w:val="sw_KE" w:bidi="sw_KE"/>
        </w:rPr>
        <w:t>Sitisha hapa onyesha timu yako picha ya mapango katika mwamba. Sitisha kurekodi hapa.</w:t>
      </w:r>
    </w:p>
    <w:p>
      <w:pPr/>
      <w:r>
        <w:rPr>
          <w:lang w:val="sw_KE" w:bidi="sw_KE"/>
        </w:rPr>
      </w:r>
      <w:r>
        <w:rPr>
          <w:lang w:val="sw_KE" w:bidi="sw_KE"/>
        </w:rPr>
        <w:t>Yesu anaposhua, mtu huyu anayeishi katika makaburi na ana pepo mchafu anayeishi ndani yake anakuja kukutana na Yesu. Kuwa chafu inamaanisha kuwa kitu fulani hakifai kwa huduma kwa Mungu na mtu hawezi kumwabudu Mungu. Mtu huyo yuko katika eneo ambapo watu huzika wafu katika mapango, kwa hiyo hata eneo hilo ni najisi kwa Wayahudi. Mtu huyo ni mchafu kwa kuwa amepagawa na pepo mabaya. Nguruwe kwenye kilima ni wanyama wachafu. Hadithi hii imejaa "machafu".</w:t>
      </w:r>
    </w:p>
    <w:p>
      <w:pPr/>
      <w:r>
        <w:rPr>
          <w:lang w:val="sw_KE" w:bidi="sw_KE"/>
        </w:rPr>
      </w:r>
      <w:r>
        <w:rPr>
          <w:lang w:val="sw_KE" w:bidi="sw_KE"/>
        </w:rPr>
        <w:t>Pepo mchafu au mchafu aliishi na kumpata mtu huyo ambaye alikuwa anaishi katika makaburi. Wakati pepo wanawapagaa watu, wanadhibiti vitendo vyao. Neno kwa pepo mchafu ni umoja katika sehemu hii ya hadithi. Katika maandishi haya katika lugha ya asili, kwa kweli inaitwa "pepo mchafu." Pepo wote wabaya ni wachafu kwa sababu hawafai kwa huduma ya Mungu. Tayari katika kitabu ca Marko, Yesu amewaponya watu ambao walikuwa na pepo wachafu. Ungetumia neno lile kuelezea pepo huyu mchafu au mchafu kama ulivyotumia awali.</w:t>
      </w:r>
    </w:p>
    <w:p>
      <w:pPr/>
      <w:r>
        <w:rPr>
          <w:lang w:val="sw_KE" w:bidi="sw_KE"/>
        </w:rPr>
      </w:r>
      <w:r>
        <w:rPr>
          <w:lang w:val="sw_KE" w:bidi="sw_KE"/>
        </w:rPr>
        <w:t>Talmud ni kitabu cha historia na sheria ya jadi ya Kiyahudi. Kitabu hiki kinaorodhesha sifa nne za watu ambao ni wazimu, au wazimu:</w:t>
      </w:r>
    </w:p>
    <w:p>
      <w:pPr>
        <w:pStyle w:val="ListBullet"/>
        <w:spacing w:line="240" w:lineRule="auto"/>
        <w:ind w:left="720"/>
      </w:pPr>
      <w:r>
        <w:rPr>
          <w:lang w:val="sw_KE" w:bidi="sw_KE"/>
        </w:rPr>
      </w:r>
      <w:r>
        <w:rPr>
          <w:lang w:val="sw_KE" w:bidi="sw_KE"/>
        </w:rPr>
        <w:t>kutembea usiku</w:t>
      </w:r>
    </w:p>
    <w:p>
      <w:pPr>
        <w:pStyle w:val="ListBullet"/>
        <w:spacing w:line="240" w:lineRule="auto"/>
        <w:ind w:left="720"/>
      </w:pPr>
      <w:r>
        <w:rPr>
          <w:lang w:val="sw_KE" w:bidi="sw_KE"/>
        </w:rPr>
      </w:r>
      <w:r>
        <w:rPr>
          <w:lang w:val="sw_KE" w:bidi="sw_KE"/>
        </w:rPr>
        <w:t>kutumia usiku kwenye kaburi au kaburi</w:t>
      </w:r>
    </w:p>
    <w:p>
      <w:pPr>
        <w:pStyle w:val="ListBullet"/>
        <w:spacing w:line="240" w:lineRule="auto"/>
        <w:ind w:left="720"/>
      </w:pPr>
      <w:r>
        <w:rPr>
          <w:lang w:val="sw_KE" w:bidi="sw_KE"/>
        </w:rPr>
      </w:r>
      <w:r>
        <w:rPr>
          <w:lang w:val="sw_KE" w:bidi="sw_KE"/>
        </w:rPr>
        <w:t>kurarua nguo za mtu</w:t>
      </w:r>
    </w:p>
    <w:p>
      <w:pPr>
        <w:pStyle w:val="ListBullet"/>
        <w:spacing w:line="240" w:lineRule="auto"/>
        <w:ind w:left="720"/>
      </w:pPr>
      <w:r>
        <w:rPr>
          <w:lang w:val="sw_KE" w:bidi="sw_KE"/>
        </w:rPr>
      </w:r>
      <w:r>
        <w:rPr>
          <w:lang w:val="sw_KE" w:bidi="sw_KE"/>
        </w:rPr>
        <w:t>kuharibu mali za mtu.</w:t>
      </w:r>
    </w:p>
    <w:p>
      <w:pPr/>
      <w:r>
        <w:rPr>
          <w:lang w:val="sw_KE" w:bidi="sw_KE"/>
        </w:rPr>
      </w:r>
      <w:r>
        <w:rPr>
          <w:lang w:val="sw_KE" w:bidi="sw_KE"/>
        </w:rPr>
        <w:t>Mtu huyo alionyesha sifa hizi zote nne. Mazoezi haya ya kukabiliana na watu wenye wazimu ilikuwa kuwafunga ili kuwalinda wasijidhuru wao wenyewe. Pepo walimfanya mtu huyu kuwa na nguvu sana kwamba alivunja minyororo yake. Kifungu kinatuambia kwamba mtu huyu pia alikimbia kwa kelele kuzunguka milima mchana na usiku. Wazo ni kwamba mtu huyu hajawahi kulala. Hadithi inatupa maelezo yenye nguvu ya mtu huyu na maisha yake kabla ya kukutana na Yesu.</w:t>
      </w:r>
    </w:p>
    <w:p>
      <w:pPr/>
      <w:r>
        <w:rPr>
          <w:lang w:val="sw_KE" w:bidi="sw_KE"/>
        </w:rPr>
      </w:r>
      <w:r>
        <w:rPr>
          <w:lang w:val="sw_KE" w:bidi="sw_KE"/>
        </w:rPr>
        <w:t>Sitisha na uonyeshe picha ya minyororo na pingu amabayo watu walitummia kumfunga mtu. Sitisha kurekodi hapa.</w:t>
      </w:r>
    </w:p>
    <w:p>
      <w:pPr/>
      <w:r>
        <w:rPr>
          <w:lang w:val="sw_KE" w:bidi="sw_KE"/>
        </w:rPr>
      </w:r>
      <w:r>
        <w:rPr>
          <w:lang w:val="sw_KE" w:bidi="sw_KE"/>
        </w:rPr>
        <w:t>Mtu huyo alikimbia kwa Yesu na kujinamisha mbele ya Yesu. Kuinamisha mbele ya mtu ni njia ya kuonyesha heshima kwa mtu huyo. Mtu huyo analia au kupiga kelele kwa sauti kubwa sana.</w:t>
      </w:r>
    </w:p>
    <w:p>
      <w:pPr/>
      <w:r>
        <w:rPr>
          <w:lang w:val="sw_KE" w:bidi="sw_KE"/>
        </w:rPr>
      </w:r>
      <w:r>
        <w:rPr>
          <w:lang w:val="sw_KE" w:bidi="sw_KE"/>
        </w:rPr>
        <w:t>Sitisha na kujadili: Simulia hadithi kuhusu mtu nje ya udhibiti wake ambaye anapiga kelele au kuzungumza kwa sauti kubwa. Sikiliza kwa makini jinsi mtoa hadithi anavyoelezea hotuba ya mtu huyu. Watu wengine wanatumia picha za neno kama vile kupiga kelele kwa sauti yake juu, wakati wengine wanaweza kusema tu mtu huyoalikuwa akizungumza kwa sauti kaddri aliweza. Sitisha kurekodi hapa.</w:t>
      </w:r>
    </w:p>
    <w:p>
      <w:pPr/>
      <w:r>
        <w:rPr>
          <w:lang w:val="sw_KE" w:bidi="sw_KE"/>
        </w:rPr>
      </w:r>
      <w:r>
        <w:rPr>
          <w:lang w:val="sw_KE" w:bidi="sw_KE"/>
        </w:rPr>
        <w:t>Mtu huyo anaanza kuzungumza na yesu. Mtu huyo anamwuliza Yesu kwa nini Yesu anamwingilia mtu huyo. Pepo mchafu anazungumza. Pepo mchafu kwa kweli anasema,"Kwa nini unaniingilia na pepo mchafu?" Tayari umetumia maneno haya katika Marko wakati Yesu alipomtoa pepo mwingine mchafu. Mtu huyo anamwita Yesu kwa cheo. Mtu huyo anasema "Yesu mwana wa Mungu aliye juu." Umetumia mwana wa Mungu awali katika Marko. Tumia maneno sawa hapa. "Mungu aliye juu zaidi" ni njia ya kusema kwamba Mungu ni mkuu na mwenye nguvu zaidi kuliko miungu mingine. Hili ni cheo linaloonekana mara kadhaa katika maandiko.</w:t>
      </w:r>
    </w:p>
    <w:p>
      <w:pPr/>
      <w:r>
        <w:rPr>
          <w:lang w:val="sw_KE" w:bidi="sw_KE"/>
        </w:rPr>
      </w:r>
      <w:r>
        <w:rPr>
          <w:lang w:val="sw_KE" w:bidi="sw_KE"/>
        </w:rPr>
        <w:t>Sitisha na mjadili: Simulia hadithi kuhusu mtu aliyekulia kijijini. Unapozungumza kuhusu mtu huyu, zungumzia baba yake na babu. Pia elezea mtu huyu kama kuwa kutoka kijiji na kufanya kazi kwenye shamba. Sikiliza majina yoyote ambayo yanaweza kutumika. Msimuliaji wa hadithi anaweza kusema kwamba mtu huyu ni mwana wa mtu. Msimuliaji wa hadithi pia anaweza kusema kwamba mtu huyu ni mwana wa kijiji. Msimuliaji wa hadithi anatumia maneno gani kuelezea mtu huyo? Sitisha kurekodi hapa.</w:t>
      </w:r>
    </w:p>
    <w:p>
      <w:pPr/>
      <w:r>
        <w:rPr>
          <w:lang w:val="sw_KE" w:bidi="sw_KE"/>
        </w:rPr>
      </w:r>
      <w:r>
        <w:rPr>
          <w:lang w:val="sw_KE" w:bidi="sw_KE"/>
        </w:rPr>
        <w:t>Yesu tayari amemwambia pepo mchafu amwache mtu huyo. Hii inamaanisha kwamba kabla ya mtu huyu kukimbia kwa Yesu na pepo mchafu kuanza kuzungumza, Yesu alikuwa amemwamuru pepo mchafu kumwacha mtu huyu. Maneno katika hadithi hii yanaonyesha wazi kwamba tendo hili tayari lilitokea.</w:t>
      </w:r>
    </w:p>
    <w:p>
      <w:pPr/>
      <w:r>
        <w:rPr>
          <w:lang w:val="sw_KE" w:bidi="sw_KE"/>
        </w:rPr>
      </w:r>
      <w:r>
        <w:rPr>
          <w:lang w:val="sw_KE" w:bidi="sw_KE"/>
        </w:rPr>
        <w:t>Yesu anauliza jina la pepo. Kwa jibu la swali hili, tunaelewa kwamba mtu huyu amepagawa na pepo wengi. Jina ambalo mapepo yalipeana, "Jeshi," ni jina la Kirumi la kikundi cha zaidi ya askari 6000. Warumi walitawala na kushinda eneo hilo wakati huu, kwa hivyo jina "jeshi" walitumia lilistikiza kila mtu katika eneo hilo alielewa neno hili. Hatujui pepo mchafu wangapi walikuwa katika mtu huyo. Ikiwa watu hawajui neno jeshi, unaweza kutumia maneno mengine au majina kama vile "wengi" au "mengi". Kwa mfano, Mtu huyo angeweza kusema, "jin Lngu ni Wengi."</w:t>
      </w:r>
    </w:p>
    <w:p>
      <w:pPr/>
      <w:r>
        <w:rPr>
          <w:lang w:val="sw_KE" w:bidi="sw_KE"/>
        </w:rPr>
      </w:r>
      <w:r>
        <w:rPr>
          <w:lang w:val="sw_KE" w:bidi="sw_KE"/>
        </w:rPr>
        <w:t>Mtu anayetoa pepo nyakati za kibiblia mara nyingi walifukuza pepo wabaya na kuwaelezeka mbali na watu ili wasiweze kusababisha matatizo. Huenda hii ikawa sababu iliyowafanya pepo wachafu wasipelekwe mahali pa mbali. walidhani kuwa Yesu angelifanya hivo.</w:t>
      </w:r>
    </w:p>
    <w:p>
      <w:pPr/>
      <w:r>
        <w:rPr>
          <w:lang w:val="sw_KE" w:bidi="sw_KE"/>
        </w:rPr>
      </w:r>
      <w:r>
        <w:rPr>
          <w:lang w:val="sw_KE" w:bidi="sw_KE"/>
        </w:rPr>
        <w:t>Sitisha na Mjadili: watu katika utamaduni wako kwa kawaida wanaonyeshaje kwamba wamepagawa na pepo? Je, ni vipi ambavyo watu katika jamii yako huchukulia watu ambao ni wazimu au waliopagawa na pepo? Sitisha kurekodi hapa.</w:t>
      </w:r>
    </w:p>
    <w:p>
      <w:pPr/>
      <w:r>
        <w:rPr>
          <w:lang w:val="sw_KE" w:bidi="sw_KE"/>
        </w:rPr>
      </w:r>
      <w:r>
        <w:rPr>
          <w:lang w:val="sw_KE" w:bidi="sw_KE"/>
        </w:rPr>
        <w:t>Pepo wachafu tena walimsihi Yesu asiwatume mahali pa mbali. Tambua kwamba mazungumzo yote kwa pepo wachafu ni kuhusu watakapoenda. Hakuna swali la kukaa katika mtu huyo. Yesu anawaamuru wamwache mtu huyo. Peo wachafu wanajua kwamba lazima wamwache mtu huyo. Mwishowe, pepo wabaya wanaomba ruhusa na kwenda kwa nguruwe. Yesu anawapa pepo wachafu ruhusa ya kumwacha mtu huyo na kwenda kwa nguruwe ambao walikuwa kwenye kilima kilicho karibu.</w:t>
      </w:r>
    </w:p>
    <w:p>
      <w:pPr/>
      <w:r>
        <w:rPr>
          <w:lang w:val="sw_KE" w:bidi="sw_KE"/>
        </w:rPr>
      </w:r>
      <w:r>
        <w:rPr>
          <w:lang w:val="sw_KE" w:bidi="sw_KE"/>
        </w:rPr>
        <w:t>Sitisha na uonyeshe picha ya nguruwe. Sitisha kurekodi hapa.</w:t>
      </w:r>
    </w:p>
    <w:p>
      <w:pPr/>
      <w:r>
        <w:rPr>
          <w:lang w:val="sw_KE" w:bidi="sw_KE"/>
        </w:rPr>
      </w:r>
      <w:r>
        <w:rPr>
          <w:lang w:val="sw_KE" w:bidi="sw_KE"/>
        </w:rPr>
        <w:t>Maandishi ya kibiblia hayafafanui ni kwa nini nguruwe waliharibiwa. Hata hivyo, tunajua kutoka sehemu zingine za Biblia kwamba pepo wabaya walitaka kuwaharibu watu. Tuna picha wazi ya idadi kubwa ya pepo wachafu ndani ya mtu huyo kulikuwa na nguruweb2000 kwenye mlima! Nguruwe walikimbia chini ya mteremko wa kilima ndani ya maji, na nguruwe wote walizama au kufa, katika maji.</w:t>
      </w:r>
    </w:p>
    <w:p>
      <w:pPr/>
      <w:r>
        <w:rPr>
          <w:lang w:val="sw_KE" w:bidi="sw_KE"/>
        </w:rPr>
      </w:r>
      <w:r>
        <w:rPr>
          <w:lang w:val="sw_KE" w:bidi="sw_KE"/>
        </w:rPr>
        <w:t>Wachungaji nguruwe wanaenda kwenye mji wa ndani na kuwaambia watu kile kilichotokea. Wachungaji wa nguruwe ni watu waliowalinda nguruwe, kuhakikisha nguruwe, walikuwa na mahali ambapo wangeweza kupata chakula na maji na kuwaweka nguruwe kutoka kwa madhara. Wachungaji nguruwe, walikuwa kama wachungaji, lakii walikuwa wakitunza nguruwe. Nguruwe walikuwa wanyama wachafu kwa Wayahudi. Wayahudii hawakuruhusiwa kula nyama au kufanya kazi na nguruwe. Eneo hili ni eneo lisilo la kiyahudi. Nguruwe wangetoa pesa kwa watu wa eneo hilo. Kijiji kilipoteza kiasi kikubwa cha pesa nguruwe walipozama. Watu kutoka mji wa karibu wanapowasili pwani, wanaona mabadiliko halisi kwa mtu huyo. Watu waliskia kilichotendeka kwa nguruwe. Watu waliogopa. Watu walimuuliza Yesu kuondoka eneo hilo.</w:t>
      </w:r>
    </w:p>
    <w:p>
      <w:pPr/>
      <w:r>
        <w:rPr>
          <w:lang w:val="sw_KE" w:bidi="sw_KE"/>
        </w:rPr>
      </w:r>
      <w:r>
        <w:rPr>
          <w:lang w:val="sw_KE" w:bidi="sw_KE"/>
        </w:rPr>
        <w:t>Yesu alikuwa anaingia katika mashua wakati mtu huyo ambaye alikuwa ameponywa alipoulizwa kwenda pamoja na Yesu. Yesu alisema, "Hapana." Yesu hakumruhusu mtu huyo kwenda na Yesu na Wanafunzi. Badala yake, Yesu alimwambia mtu huyo aende nyumabni na kushiriki kile Bwana, au Mungu, amemfanyia na familia yake yote. Tafsiri zingine zinasemq kwamba mtu huyo anapaswa kushiriki na watu wengine na tafsiri zingine zinasema kwamba anapaswa kushiriki na marafiki. Yesu pia alisema kwamba mtu huyo alipaswa kusimulia jinsi Mungu alivyokuwa amemwonyesha mtu huyo rehema. "Huruma" inamaanisha kuonyesha huruma au fadhili kwa mtu anayeteseka. Mtu huyo alikua na mateso wakati pepo walipompaga. Hapa neno Bwana linarejelea Mungu. Yesu anasema kwamba mtu huyo anapaswa kuwaambia watu kile Mungu amemfanyia mtu huyu. Mtu huyo alifanya zaidi ya Yesu. Mtu huyo alizunguka eneo lote. Eneo hili linaitwa "Dekapolis," neno la kigiriki linalomaanisha "Miji kumi." Mtu huyo alimwambia kila mtu kile Yesu alikuwa amemfanyia. Kila mtu aliyesikia alishangaa.</w:t>
      </w:r>
    </w:p>
    <w:p>
      <w:pPr/>
      <w:r>
        <w:rPr>
          <w:lang w:val="sw_KE" w:bidi="sw_KE"/>
        </w:rPr>
      </w:r>
      <w:r>
        <w:rPr>
          <w:lang w:val="sw_KE" w:bidi="sw_KE"/>
        </w:rPr>
        <w:t>Kwa sababu hadithi hii inafanyika nje ya nchi ya kiyahudi, inaweka msingi wa ukweli kwamba hatimaye watu wangeshiriki utume wa Yesu katika mataifa yote.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Markoo 5;1–20 katika tafsiri rahisi kueleweka zaidi.</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5.</w:t>
      </w:r>
    </w:p>
    <w:p>
      <w:pPr/>
      <w:r>
        <w:rPr>
          <w:lang w:val="sw_KE" w:bidi="sw_KE"/>
        </w:rPr>
      </w:r>
      <w:r>
        <w:rPr>
          <w:b/>
          <w:lang w:val="sw_KE" w:bidi="sw_KE"/>
        </w:rPr>
        <w:t>Sehemu ya kwanza:</w:t>
      </w:r>
      <w:r>
        <w:rPr>
          <w:lang w:val="sw_KE" w:bidi="sw_KE"/>
        </w:rPr>
        <w:t xml:space="preserve"> Yesu na wanafunzi wake wanawasili upande mwingine wa ziwa kubwa. Mtu ambaye amepagawa na pepo mbaya anakutana naye. Mtu huyo amefafanuliwa.</w:t>
      </w:r>
    </w:p>
    <w:p>
      <w:pPr/>
      <w:r>
        <w:rPr>
          <w:lang w:val="sw_KE" w:bidi="sw_KE"/>
        </w:rPr>
      </w:r>
      <w:r>
        <w:rPr>
          <w:b/>
          <w:lang w:val="sw_KE" w:bidi="sw_KE"/>
        </w:rPr>
        <w:t>Sehemu ya pili:</w:t>
      </w:r>
      <w:r>
        <w:rPr>
          <w:lang w:val="sw_KE" w:bidi="sw_KE"/>
        </w:rPr>
        <w:t xml:space="preserve"> Mtu huyu aliyepagawa anamwona Yesu kutoka mbali na anakimbia ili kukutana naye. Pepo wanazungumza na Yesu.</w:t>
      </w:r>
    </w:p>
    <w:p>
      <w:pPr/>
      <w:r>
        <w:rPr>
          <w:lang w:val="sw_KE" w:bidi="sw_KE"/>
        </w:rPr>
      </w:r>
      <w:r>
        <w:rPr>
          <w:b/>
          <w:lang w:val="sw_KE" w:bidi="sw_KE"/>
        </w:rPr>
        <w:t>Sehemu ya tatu:</w:t>
      </w:r>
      <w:r>
        <w:rPr>
          <w:lang w:val="sw_KE" w:bidi="sw_KE"/>
        </w:rPr>
        <w:t xml:space="preserve"> Pepo wachafu wanamsihi Yesu awaruhusu waingie katika nguruwe fulani waliokuwa karibu. Nguruwe wanakuwa wazimu, wakiingia ndani ya ziwa na kuzama ndani ya maji.</w:t>
      </w:r>
    </w:p>
    <w:p>
      <w:pPr/>
      <w:r>
        <w:rPr>
          <w:lang w:val="sw_KE" w:bidi="sw_KE"/>
        </w:rPr>
      </w:r>
      <w:r>
        <w:rPr>
          <w:b/>
          <w:lang w:val="sw_KE" w:bidi="sw_KE"/>
        </w:rPr>
        <w:t>Sehemu ya nne:</w:t>
      </w:r>
      <w:r>
        <w:rPr>
          <w:lang w:val="sw_KE" w:bidi="sw_KE"/>
        </w:rPr>
        <w:t xml:space="preserve"> Wachungaji wanaona kilichotokea. Wanakwenda kwenye mji wa karibu na kumwambia kila mtu kile walichoona. Watu wanaogopa na kumwambia Yesu aondoke.</w:t>
      </w:r>
    </w:p>
    <w:p>
      <w:pPr/>
      <w:r>
        <w:rPr>
          <w:lang w:val="sw_KE" w:bidi="sw_KE"/>
        </w:rPr>
      </w:r>
      <w:r>
        <w:rPr>
          <w:b/>
          <w:lang w:val="sw_KE" w:bidi="sw_KE"/>
        </w:rPr>
        <w:t>Sehemu ya tano:</w:t>
      </w:r>
      <w:r>
        <w:rPr>
          <w:lang w:val="sw_KE" w:bidi="sw_KE"/>
        </w:rPr>
        <w:t xml:space="preserve"> Yesu anarudi ndani ya mashua ili kurudi upande ule mwingine wa ziwa. Mtu huyo ambaye alikuwa amepagawa anauliza Yesu kama anaweza kwenda naye. Yesu anasema, “Hapana, rudi kwa familia yako na uwaambie kila kitu ambacho Mungu amekufanyia na jinsi alivyokurehemu.” Mtu huyo anaenda na kumwambia kila mtu katika eneo hilo yale ambayo Yesu amemtendea. Kila mtu anastaajabu.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Mwanaume ambaye alikuwa amepagawa</w:t>
      </w:r>
    </w:p>
    <w:p>
      <w:pPr>
        <w:pStyle w:val="ListBullet"/>
        <w:spacing w:line="240" w:lineRule="auto"/>
        <w:ind w:left="720"/>
      </w:pPr>
      <w:r>
        <w:rPr>
          <w:lang w:val="sw_KE" w:bidi="sw_KE"/>
        </w:rPr>
      </w:r>
      <w:r>
        <w:rPr>
          <w:lang w:val="sw_KE" w:bidi="sw_KE"/>
        </w:rPr>
        <w:t>Pepo wabaya waliokuwa wamempagaa mtu huyu</w:t>
      </w:r>
    </w:p>
    <w:p>
      <w:pPr>
        <w:pStyle w:val="ListBullet"/>
        <w:spacing w:line="240" w:lineRule="auto"/>
        <w:ind w:left="720"/>
      </w:pPr>
      <w:r>
        <w:rPr>
          <w:lang w:val="sw_KE" w:bidi="sw_KE"/>
        </w:rPr>
      </w:r>
      <w:r>
        <w:rPr>
          <w:lang w:val="sw_KE" w:bidi="sw_KE"/>
        </w:rPr>
        <w:t>Nguruwe (nguruwe 2,000)</w:t>
      </w:r>
    </w:p>
    <w:p>
      <w:pPr>
        <w:pStyle w:val="ListBullet"/>
        <w:spacing w:line="240" w:lineRule="auto"/>
        <w:ind w:left="720"/>
      </w:pPr>
      <w:r>
        <w:rPr>
          <w:lang w:val="sw_KE" w:bidi="sw_KE"/>
        </w:rPr>
      </w:r>
      <w:r>
        <w:rPr>
          <w:lang w:val="sw_KE" w:bidi="sw_KE"/>
        </w:rPr>
        <w:t>Wachungaji wanaochunga nguruwe hawa</w:t>
      </w:r>
    </w:p>
    <w:p>
      <w:pPr>
        <w:pStyle w:val="ListBullet"/>
        <w:spacing w:line="240" w:lineRule="auto"/>
        <w:ind w:left="720"/>
      </w:pPr>
      <w:r>
        <w:rPr>
          <w:lang w:val="sw_KE" w:bidi="sw_KE"/>
        </w:rPr>
      </w:r>
      <w:r>
        <w:rPr>
          <w:lang w:val="sw_KE" w:bidi="sw_KE"/>
        </w:rPr>
        <w:t>Watu kutoka mji wa karibu ambao walikuja kuona kilichotokea</w:t>
      </w:r>
    </w:p>
    <w:p>
      <w:pPr/>
      <w:r>
        <w:rPr>
          <w:lang w:val="sw_KE" w:bidi="sw_KE"/>
        </w:rPr>
      </w:r>
      <w:r>
        <w:rPr>
          <w:lang w:val="sw_KE" w:bidi="sw_KE"/>
        </w:rPr>
        <w:t>Katika tukio la kwanza, Yesu na wanafunzi wanawasili upande wa pili wa ziwa. Hii ni asubuhi baada ya dhoruba ambayo ilitokea wakati wa usiku. Mahali hapa ni mahali ambapo Yesu alikuwa anaenda wakati Yesu aliposema, "Acheni tuende upande wa pili wa ziwa." Mashua inapowasili mtu mwenye pepo mchafu anatoka ili kuwasalimia.</w:t>
      </w:r>
    </w:p>
    <w:p>
      <w:pPr/>
      <w:r>
        <w:rPr>
          <w:lang w:val="sw_KE" w:bidi="sw_KE"/>
        </w:rPr>
      </w:r>
      <w:r>
        <w:rPr>
          <w:lang w:val="sw_KE" w:bidi="sw_KE"/>
        </w:rPr>
        <w:t>Igiza ya hadithi inakoma wakati mtoa hadithi anatoa maelezo ya mtu huyu ambaye ana pepo wachafu wanaoishi ndani yake. Mtu huyo anaishi katika makaburi. Watu waliokufa wanazikwa katika mapango ambayo yapo katika milima karibu na ziwa. Mtu huyo pia anaingia kwenye mapango hayo kulala. Marko anatuambia mambo haya kuhusu mtu huyo.</w:t>
      </w:r>
    </w:p>
    <w:p>
      <w:pPr>
        <w:pStyle w:val="ListBullet"/>
        <w:spacing w:line="240" w:lineRule="auto"/>
        <w:ind w:left="720"/>
      </w:pPr>
      <w:r>
        <w:rPr>
          <w:lang w:val="sw_KE" w:bidi="sw_KE"/>
        </w:rPr>
      </w:r>
      <w:r>
        <w:rPr>
          <w:lang w:val="sw_KE" w:bidi="sw_KE"/>
        </w:rPr>
        <w:t>Amepagawa na pepo waovu au wachafu.</w:t>
      </w:r>
    </w:p>
    <w:p>
      <w:pPr>
        <w:pStyle w:val="ListBullet"/>
        <w:spacing w:line="240" w:lineRule="auto"/>
        <w:ind w:left="720"/>
      </w:pPr>
      <w:r>
        <w:rPr>
          <w:lang w:val="sw_KE" w:bidi="sw_KE"/>
        </w:rPr>
      </w:r>
      <w:r>
        <w:rPr>
          <w:lang w:val="sw_KE" w:bidi="sw_KE"/>
        </w:rPr>
        <w:t>Anaishi katika mapango ya mazishi.</w:t>
      </w:r>
    </w:p>
    <w:p>
      <w:pPr>
        <w:pStyle w:val="ListBullet"/>
        <w:spacing w:line="240" w:lineRule="auto"/>
        <w:ind w:left="720"/>
      </w:pPr>
      <w:r>
        <w:rPr>
          <w:lang w:val="sw_KE" w:bidi="sw_KE"/>
        </w:rPr>
      </w:r>
      <w:r>
        <w:rPr>
          <w:lang w:val="sw_KE" w:bidi="sw_KE"/>
        </w:rPr>
        <w:t>Ana nguvu sana hakuna mtu anayeweza kumzuia hata kwa minyororo.</w:t>
      </w:r>
    </w:p>
    <w:p>
      <w:pPr>
        <w:pStyle w:val="ListBullet"/>
        <w:spacing w:line="240" w:lineRule="auto"/>
        <w:ind w:left="720"/>
      </w:pPr>
      <w:r>
        <w:rPr>
          <w:lang w:val="sw_KE" w:bidi="sw_KE"/>
        </w:rPr>
      </w:r>
      <w:r>
        <w:rPr>
          <w:lang w:val="sw_KE" w:bidi="sw_KE"/>
        </w:rPr>
        <w:t>Anajikata kwa mawe makali.</w:t>
      </w:r>
    </w:p>
    <w:p>
      <w:pPr>
        <w:pStyle w:val="ListBullet"/>
        <w:spacing w:line="240" w:lineRule="auto"/>
        <w:ind w:left="720"/>
      </w:pPr>
      <w:r>
        <w:rPr>
          <w:lang w:val="sw_KE" w:bidi="sw_KE"/>
        </w:rPr>
      </w:r>
      <w:r>
        <w:rPr>
          <w:lang w:val="sw_KE" w:bidi="sw_KE"/>
        </w:rPr>
        <w:t>Anatanga mchana na usiku kwa njia ya milima akiita au kupiga kelele kwa sauti kubwa.</w:t>
      </w:r>
    </w:p>
    <w:p>
      <w:pPr>
        <w:pStyle w:val="ListBullet"/>
        <w:spacing w:line="240" w:lineRule="auto"/>
        <w:ind w:left="720"/>
      </w:pPr>
      <w:r>
        <w:rPr>
          <w:lang w:val="sw_KE" w:bidi="sw_KE"/>
        </w:rPr>
      </w:r>
      <w:r>
        <w:rPr>
          <w:lang w:val="sw_KE" w:bidi="sw_KE"/>
        </w:rPr>
        <w:t>Mwishoni mwa hadithi, wanakijiji wanaona kwamba mtu huyo anavaa nguo. Hii inamaanisha kwamba mtu huyo hakuwa amevaa nguo Yesu alipofika.</w:t>
      </w:r>
    </w:p>
    <w:p>
      <w:pPr/>
      <w:r>
        <w:rPr>
          <w:lang w:val="sw_KE" w:bidi="sw_KE"/>
        </w:rPr>
      </w:r>
      <w:r>
        <w:rPr>
          <w:lang w:val="sw_KE" w:bidi="sw_KE"/>
        </w:rPr>
        <w:t>Habari hii inatuambia jinsi maisha ya mtu huyu yalivyokuwa ya taabu.</w:t>
      </w:r>
    </w:p>
    <w:p>
      <w:pPr/>
      <w:r>
        <w:rPr>
          <w:lang w:val="sw_KE" w:bidi="sw_KE"/>
        </w:rPr>
      </w:r>
      <w:r>
        <w:rPr>
          <w:lang w:val="sw_KE" w:bidi="sw_KE"/>
        </w:rPr>
        <w:t>Katika tukio la pili, mtu huyo aliyepagawa na pepo mchafu anamwona Yesu na kukimbia kuelekea Yesu. Mtu huyo anainama mbele ya Yesu. Mtu huyo analia na kupiga kelele. Hizi ni sauti kubwa, zisizofaa. Watu katika akili yao ya kawaida hawangetoa sauti hizi. Mtu huyo anamwuliza Yesu kwa nini Yesu anamwingilia mtu huyo. Mtu huyo anamwita Yesu "Mwana wa Mungu aliye juu zaidi." Mtu huyo anamshtaki Yesu kwa kumtesa mtu huyo. Katika hatua hii, tunajifunza kwamba Yesu tayari ameamuru pepo mchafu atoke kwa mtu huyo.</w:t>
      </w:r>
    </w:p>
    <w:p>
      <w:pPr/>
      <w:r>
        <w:rPr>
          <w:lang w:val="sw_KE" w:bidi="sw_KE"/>
        </w:rPr>
      </w:r>
      <w:r>
        <w:rPr>
          <w:lang w:val="sw_KE" w:bidi="sw_KE"/>
        </w:rPr>
        <w:t>Ugumu katika tukio hili ni kuonyesha utaratibu wa matukio ya kwanza. Yesu anamwona mtu huyo na kuamuru pepo wamwache mtu huyo. Mtu huyo anakimbia kwa Yesu na kuinama mbele ya Yesu. Mtu huyo anamwita Yesu Mwana wa Mungu aliye juu zaidi.</w:t>
      </w:r>
    </w:p>
    <w:p>
      <w:pPr/>
      <w:r>
        <w:rPr>
          <w:lang w:val="sw_KE" w:bidi="sw_KE"/>
        </w:rPr>
      </w:r>
      <w:r>
        <w:rPr>
          <w:lang w:val="sw_KE" w:bidi="sw_KE"/>
        </w:rPr>
        <w:t>Sitisha na mjadili: Simulia hadithi ambayo inajumuisha tukio ambalo tayari limetokea. Msimuliaji wa hadithi anawekaaje wazi kwa wasikilizaji kwamba tukio hilo lilitokea kabla ya hadithi kusimuliwa? Sitisha kurekodi hapa.</w:t>
      </w:r>
    </w:p>
    <w:p>
      <w:pPr/>
      <w:r>
        <w:rPr>
          <w:lang w:val="sw_KE" w:bidi="sw_KE"/>
        </w:rPr>
      </w:r>
      <w:r>
        <w:rPr>
          <w:lang w:val="sw_KE" w:bidi="sw_KE"/>
        </w:rPr>
        <w:t>Sasa fuatisha matukio ya hadithi. Fanya mazoezi ya kusimulia kufuatisha kwa matukio ili iwe wazi kwa kila mtu wakati Yesu anapowaambia pepo wachafu wamwache mtu huyo.</w:t>
      </w:r>
    </w:p>
    <w:p>
      <w:pPr/>
      <w:r>
        <w:rPr>
          <w:lang w:val="sw_KE" w:bidi="sw_KE"/>
        </w:rPr>
      </w:r>
      <w:r>
        <w:rPr>
          <w:lang w:val="sw_KE" w:bidi="sw_KE"/>
        </w:rPr>
        <w:t>Yesu anamuuliza mtu huyo aliyepagawa jina lake. Mtu huyo anasema, "Jina langu ni Jeshi." Katika wakati huu, watu wote walijua kwamba jeshi la askari lilikuwa takriban askari 6000. Jina Jeshi linamaanisha kwamba mtu huyo alikuwa na pepo wengi ndani yake. Haimaanishi kwamba mtu huyo alikuwa na pepo 6000. Katika tamaduni nyingi leo, watu hawajui neno jeshi linamaanisha nini. Ni sawa kumpa mtu huyo jina sahihi kama vile "Wengi." Aina hii ya jina ingeonyesha kwamba mtu huyo ana pepo wengi wanaoishi ndani yake. Neno unalochagua lingemaanisha wengi na kuwa neno ambalo linaweza kutumiwa kama jina katika lugha yako.</w:t>
      </w:r>
    </w:p>
    <w:p>
      <w:pPr/>
      <w:r>
        <w:rPr>
          <w:lang w:val="sw_KE" w:bidi="sw_KE"/>
        </w:rPr>
      </w:r>
      <w:r>
        <w:rPr>
          <w:lang w:val="sw_KE" w:bidi="sw_KE"/>
        </w:rPr>
        <w:t>Vitendo vyote katika hadithi vinatokea karibu na ziwa. Milima yenye mapango ya mazishi iko karibu na ziwa. Yesu ameshuka tu kwenye mashua pwani. Nguruwe wako kwenye mlima karibu na ziwa. Nguruwe wanaanguka katika ziwa na kuzama.</w:t>
      </w:r>
    </w:p>
    <w:p>
      <w:pPr/>
      <w:r>
        <w:rPr>
          <w:lang w:val="sw_KE" w:bidi="sw_KE"/>
        </w:rPr>
      </w:r>
      <w:r>
        <w:rPr>
          <w:lang w:val="sw_KE" w:bidi="sw_KE"/>
        </w:rPr>
        <w:t>Katika tukio la tatu, tunajifunza kwamba kuna kundi kubwa la nguruwe kwenye mlima karibu na maji. Pepo wachafu wanamuomba Yesu ruhusa ya kuingia katika nguruwe. Yesu anawapa ruhusa - Yesu hatumi pepo katika nguruwe lakini anawapa ruhusa ya kuingia katika nguruwe. Wakati wa kuigiza hadithi, kuwa mwangalifu kwamba usionyeshe kwa ishara au miondoko ya mikono kwamba Yesu aliwaamuru pepo waende kwa nguruwe. Yesu anaamuru pepo wamtoke mtu huyo. Yesu aliwapa pepo ruhusa ya kwenda kwa nguruwe. Pepo wanapoingia kwenye nguruwe, nguruwe wanakimbia chini ya mteremko wa shamba, wanaanguka kwenye mwamba, na kuzama ziwani. Hadithi inatumia maneno yenye nguvu ya vitendo kuelezea kile kilichotokea kwa nguruwe. Nguruwe hawakukimbia tu chini kuteremka mlima. Nguruwe walikimbia chini kuteremka mlima au kutumbukia chini ya mlima. Hii inamaanisha walikuwa wakienda haraka sana kwamba walipofika makali ya mwamba, walianguka kwenye maji na kuzama.</w:t>
      </w:r>
    </w:p>
    <w:p>
      <w:pPr/>
      <w:r>
        <w:rPr>
          <w:lang w:val="sw_KE" w:bidi="sw_KE"/>
        </w:rPr>
      </w:r>
      <w:r>
        <w:rPr>
          <w:lang w:val="sw_KE" w:bidi="sw_KE"/>
        </w:rPr>
        <w:t>Katika tukio la nne, wachungaji wanaona kile kinachotokea kwa nguruwe na kuingia kwenye mji wa karibu kukusanya watu wa mji. Watu wa mjini kisha wanakuja kwenye pwani ya ziwa na wanamuona Yesu akizungumza na mtu aliyekuwa amepagawa hapo awali, ambaye sasa amevaa nguo, ametulia, na ana akili timamu. Wenyeji wa mji pia wanasikiliza wachungaji wanaelezea kile kilichotokea kwa nguruwe. Wenyeji wa mji wanaogopa. Wenyeji wa mji walimsihi Yesu au kumuomba yesu au kumsihi kwa dhati aondoke. Maneno haya yote ni yenye nguvu zaidi kuliko kuomba. Watu waliona mambo ambayo hawakuelewa na waliogopa. Walitaka Yesu aondoke.</w:t>
      </w:r>
    </w:p>
    <w:p>
      <w:pPr/>
      <w:r>
        <w:rPr>
          <w:lang w:val="sw_KE" w:bidi="sw_KE"/>
        </w:rPr>
      </w:r>
      <w:r>
        <w:rPr>
          <w:lang w:val="sw_KE" w:bidi="sw_KE"/>
        </w:rPr>
        <w:t>Katika tukio la tano, Yesu anakubali kuondoka. Hatimaye, Yesu anaondoka pwani na kurudi ndani ya mashua ili kuvuka ziwa hilo tena. Mtu huyo ambaye ameponywa anaomba kwenda na Yesu. Yesu anasema, “Nenda kwa familia yako na uwaambie kila kitu ambacho Mungu amekutendea na jinsi Amekuwa mwenye huruma.”</w:t>
      </w:r>
    </w:p>
    <w:p>
      <w:pPr/>
      <w:r>
        <w:rPr>
          <w:lang w:val="sw_KE" w:bidi="sw_KE"/>
        </w:rPr>
      </w:r>
      <w:r>
        <w:rPr>
          <w:lang w:val="sw_KE" w:bidi="sw_KE"/>
        </w:rPr>
        <w:t>Baada ya Yesu kuondoka, mtu huyo anaenda kwenye miji katika eneo hilo na kuwaambia kile Yesu alimfanyia, na watu wanashangaa kile anachowaambia. Kulikuwa na miji kumi katika eneo hilo. Jina la eneo hilo lilikuwa "Dekapolis" ambayo inamaanisha "Miji Kumi." Hatujui ni miji mingapi ambayo mtu huyo alienda kutembelea. Mtu huyo alimwambia kila mtu kile Yesu alikuwa amemfanyia.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Markoo 5;1–20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Hadithi hii ina matukio 5.</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 xml:space="preserve">Mwanaume ambaye alikuwa amepagawa </w:t>
      </w:r>
    </w:p>
    <w:p>
      <w:pPr>
        <w:pStyle w:val="ListBullet"/>
        <w:spacing w:line="240" w:lineRule="auto"/>
        <w:ind w:left="720"/>
      </w:pPr>
      <w:r>
        <w:rPr>
          <w:lang w:val="sw_KE" w:bidi="sw_KE"/>
        </w:rPr>
      </w:r>
      <w:r>
        <w:rPr>
          <w:lang w:val="sw_KE" w:bidi="sw_KE"/>
        </w:rPr>
        <w:t xml:space="preserve">Pepo wabaya waliokuwa wamempagaa mtu huyu </w:t>
      </w:r>
    </w:p>
    <w:p>
      <w:pPr>
        <w:pStyle w:val="ListBullet"/>
        <w:spacing w:line="240" w:lineRule="auto"/>
        <w:ind w:left="720"/>
      </w:pPr>
      <w:r>
        <w:rPr>
          <w:lang w:val="sw_KE" w:bidi="sw_KE"/>
        </w:rPr>
      </w:r>
      <w:r>
        <w:rPr>
          <w:lang w:val="sw_KE" w:bidi="sw_KE"/>
        </w:rPr>
        <w:t>Nguruwe (nguruwe 2,000)</w:t>
      </w:r>
    </w:p>
    <w:p>
      <w:pPr>
        <w:pStyle w:val="ListBullet"/>
        <w:spacing w:line="240" w:lineRule="auto"/>
        <w:ind w:left="720"/>
      </w:pPr>
      <w:r>
        <w:rPr>
          <w:lang w:val="sw_KE" w:bidi="sw_KE"/>
        </w:rPr>
      </w:r>
      <w:r>
        <w:rPr>
          <w:lang w:val="sw_KE" w:bidi="sw_KE"/>
        </w:rPr>
        <w:t>Wachungaji wanaochunga nguruwe hawa</w:t>
      </w:r>
    </w:p>
    <w:p>
      <w:pPr>
        <w:pStyle w:val="ListBullet"/>
        <w:spacing w:line="240" w:lineRule="auto"/>
        <w:ind w:left="720"/>
      </w:pPr>
      <w:r>
        <w:rPr>
          <w:lang w:val="sw_KE" w:bidi="sw_KE"/>
        </w:rPr>
      </w:r>
      <w:r>
        <w:rPr>
          <w:lang w:val="sw_KE" w:bidi="sw_KE"/>
        </w:rPr>
        <w:t xml:space="preserve">Watu kutoka mji wa karibu ambao walikuja kuona kilichotokea </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na wanafunzi wanawasili upande wa pili wa ziwa. Ni asubuhi baada ya dhoruba wakati wa usiku. Mtu aliyepagawa na pepo mchafu anakimbia kukutana na Yesu.</w:t>
      </w:r>
    </w:p>
    <w:p>
      <w:pPr/>
      <w:r>
        <w:rPr>
          <w:lang w:val="sw_KE" w:bidi="sw_KE"/>
        </w:rPr>
      </w:r>
      <w:r>
        <w:rPr>
          <w:lang w:val="sw_KE" w:bidi="sw_KE"/>
        </w:rPr>
        <w:t>Sitisha igizo: Waulize wanafunzi, "Mnafikiria nini mnapomwona mtu huyu?" Huenda ukasikia, "Mtu huyo maskini anaonekana kuwa mwenye taabu. Lazima akuwe anaishi maisha ya kutisha. Ninaweza kuona vidonda kwenye mwili wake kutoka hapa. Ni vibaya sana kuishi maisha kama haya. Natumaini Yesu anaweza kumsaidia kama Yesu alivyosaidia mtu yule mwingine aliyepagawa na pepo wachafu." Muulize mtu huyo, "Kwa nini unamkimbilia Yesu?" Huenda ukasikia, "Yesu anawaambia pepo wachafu waondoke. Nataka waondoke. Nimechoka kudhibiti, nimekata tamaa, nimeharibiwa kabisa, niko peke yangu, nimetengwa, nimepagwa," au "Siwezi kujidhibiti." Au pepo wanaweza kujibu kwa niaba ya mtu huyo, "Yesu anatuambia tuondoke. Yesu anatutuma wapi? Tunataka kukaa katika eneo hili. Muulize Yesu, "Unahisi vipi unapomwona mtu huyu?" Huenda ukasikia, "Ninahisi huruma kwa mtu huyo," au "Kukasirika kwa pepo kwa sababu wanamwangamiza mtu huyu." Endelea na igizo.</w:t>
      </w:r>
    </w:p>
    <w:p>
      <w:pPr/>
      <w:r>
        <w:rPr>
          <w:lang w:val="sw_KE" w:bidi="sw_KE"/>
        </w:rPr>
      </w:r>
      <w:r>
        <w:rPr>
          <w:lang w:val="sw_KE" w:bidi="sw_KE"/>
        </w:rPr>
        <w:t>Katika tukio la pili, mtu huyo anakuja kwa Yesu na kuinama mbele ya Yesu. Kisha Yesu na pepo wanazungumziana. Pepo wanapiga mayowe na kupiga kelele. Pepo wanamsihi Yesu asiwatese. Katika mfano huu, kuwatesa pepo kungekuwa ni kuwapeleka mahali pa mbali. Wanataka kukaa katika eneo hilo. Yesu anamuuliza mtu huyo, "Jina lako nani?" Mtu huyo anasema, "Jina langu ni Wengi." Au, "Jina langu ni Jeshi." Pepo wanawaomba kukaa katika eneo hilo.</w:t>
      </w:r>
    </w:p>
    <w:p>
      <w:pPr/>
      <w:r>
        <w:rPr>
          <w:lang w:val="sw_KE" w:bidi="sw_KE"/>
        </w:rPr>
      </w:r>
      <w:r>
        <w:rPr>
          <w:lang w:val="sw_KE" w:bidi="sw_KE"/>
        </w:rPr>
        <w:t>Sitisha igizo. Waulize pepo, "Kwa nini hamtaki kuondoka hapa?" Huenda ukasikia, "Tumepata pakukaa hapa. Ni starehe hapa. Watu hawamwabudu Mungu hapa. Lakini tunapaswa kumtii Yesu. Ndiyo maana tunamwomba Yesu atuache tukae hapa. Ilikuwa imetulia sana kabla ya Yesu kuja. Kwa nini Yesu alikuja na kutusumbua na nyumba yetu?" Waulize wanafunzi, "Mnafikiria nini mnaposikia mazungumzo haya?" Huenda ukasikia, "Hii inashangaza! Inaonekana kama pepo wanasema kwamba lazima wamtii Yesu au waende mahali ambapo Yesu anawatuma. Je, hii inamaanisha kwamba Yesu ana nguvu juu ya pepo wachafu? Najua Yesu alimponya mtu huyo mwingine. Lakini hii inafanya kuonekana kama pepo wachafu wanapaswa kufanya kile Yesu anasema." Endelea na igizo.</w:t>
      </w:r>
    </w:p>
    <w:p>
      <w:pPr/>
      <w:r>
        <w:rPr>
          <w:lang w:val="sw_KE" w:bidi="sw_KE"/>
        </w:rPr>
      </w:r>
      <w:r>
        <w:rPr>
          <w:lang w:val="sw_KE" w:bidi="sw_KE"/>
        </w:rPr>
        <w:t>Katika tukio la 3, pepo wachafu wanaomba ruhusa ya kwenda kwa nguruwe. Yesu anatoa ruhusa. Pepo wachafu wanapoingia kwa nguruwe, nguruwe wanakimbilia chini ya mlima na kuanguka kwenye mwamba wa maji na kuzama. Wachungaji wanaona hili na kukimbia kwenye mji wa karibu ili kuwaambia watu kilichotokea.</w:t>
      </w:r>
    </w:p>
    <w:p>
      <w:pPr/>
      <w:r>
        <w:rPr>
          <w:lang w:val="sw_KE" w:bidi="sw_KE"/>
        </w:rPr>
      </w:r>
      <w:r>
        <w:rPr>
          <w:lang w:val="sw_KE" w:bidi="sw_KE"/>
        </w:rPr>
        <w:t>Sitisha igizo. Waulize waigizaji wanaowaigiza wachungaji hao "Mnahisi vipi?" Unaweza kusikia mambo kama, "Pesa zetu zote zimeharibiwa," "Riziki yetu imekwisha," "Kuogopa," "Kukasirika," "Kuchanganyikiwa," au "Hatuelewi kile tulichokiona." Endelea na igizo.</w:t>
      </w:r>
    </w:p>
    <w:p>
      <w:pPr/>
      <w:r>
        <w:rPr>
          <w:lang w:val="sw_KE" w:bidi="sw_KE"/>
        </w:rPr>
      </w:r>
      <w:r>
        <w:rPr>
          <w:lang w:val="sw_KE" w:bidi="sw_KE"/>
        </w:rPr>
        <w:t>Katika tukio la 4, umati wa wakaaji wa mji unapofika, wanamwona mtu aliyekuwa na pepo sasa akiwa na nguo. Wanawasikiliza wachungaji wanaowaambia kile kilichotokea kwa nguruwe. Wanaogopa.</w:t>
      </w:r>
    </w:p>
    <w:p>
      <w:pPr/>
      <w:r>
        <w:rPr>
          <w:lang w:val="sw_KE" w:bidi="sw_KE"/>
        </w:rPr>
      </w:r>
      <w:r>
        <w:rPr>
          <w:lang w:val="sw_KE" w:bidi="sw_KE"/>
        </w:rPr>
        <w:t>Sitisha igizo. Muulize muigizaji anayeigiza mtu aliyepagawa na pepo, "Unahisi vipi sasa?" Unaweza kusikia mambo kama, "Nimepona," "Niko katika akili yangu timamu," "Ninashukuru," au "Sioni aibu tena." Sasa waulize wale wanaoigiza umati wa watu wa mjini “Mnahisi vipi?” Sikiliza utasikia "kuogopa," "Kuchanganyikiwa," "Kukasirika kidogo," au "Hatutaki Yesu awe."karibu." Waulize wanafunzi, "Mnahisi vipi sasa?" Huenda ukasikia, "Sielewi kwa nini watu wanakasirika na kuogopa. Mtu huyu ni wazi yuko vizuri sasa. Nguruwe ni najisi kwa hivyo watu hawapaswi kukasirika kwa kuwapoteza. Muulize Yesu, "Unahisi vipi sasa?" Huenda ukasikia, "Mtu huyu sasa anakaribia kuishi kama Mungu alivyotaka aishi. Ninafurahi sana nimeweza kumsaidia. Inanihuzunisha kwamba watu hawaelewi ninaweza kuwasaidia pia. Labda nitakaporudi watakubali msaada wangu." Endelea na igizo.</w:t>
      </w:r>
    </w:p>
    <w:p>
      <w:pPr/>
      <w:r>
        <w:rPr>
          <w:lang w:val="sw_KE" w:bidi="sw_KE"/>
        </w:rPr>
      </w:r>
      <w:r>
        <w:rPr>
          <w:lang w:val="sw_KE" w:bidi="sw_KE"/>
        </w:rPr>
        <w:t>Katika tukio la tano, Yesu anapoingia kwenye mashua, mtu huyo anawaomba kwenda na Yesu. Yesu anasema, “Hapana, nenda nyumbani kwa familia yako. Waambie kile ambacho Mungu amekufanyia wewe na huruma zake kwako.”</w:t>
      </w:r>
    </w:p>
    <w:p>
      <w:pPr/>
      <w:r>
        <w:rPr>
          <w:lang w:val="sw_KE" w:bidi="sw_KE"/>
        </w:rPr>
      </w:r>
      <w:r>
        <w:rPr>
          <w:lang w:val="sw_KE" w:bidi="sw_KE"/>
        </w:rPr>
        <w:t>Sitisha igizo. Mwulize mwigizaji anayeigiza Yesu, “Unahisi vipi?" Unaweza kusikia mambo kama, “Huzuni kwamba watu wananifukuza,” "Utimilifu kwa sababu nilifanya kile nilichokuja kufanya,” “Makusudi kuhusu kumtuma mwanaume huyo kurudi kwenye eneo lake la nyumbani,” au “Furaha kwa mtu huyu ambaye amerejeshwa." Muulize huyo mwamaume, "Unahisi vipi sasa?" Huenda ukasikia, "Ninafurahi sana kuwa wa kawaida tena. Ninaweza kutazama kando yangu na kuona na kusikia na kuhisi mambo kama watu wa kawaida. Nilitaka kwenda na Yesu. Ningependa kukuwa na wakati zaidi na Yesu. Yesu aliniponya. Lakini Yesu anataka niende kwa familia yangu. Itakuwa vizuri kuona familia yangu tena. Ninaweza kuwa na uhusiano mzuri na familia yangu. Ninafurahia sana jambo hilo. Nataka tu kumwambia kila mtu kile kilichotokea kwangu." Endelea na igizo.</w:t>
      </w:r>
    </w:p>
    <w:p>
      <w:pPr/>
      <w:r>
        <w:rPr>
          <w:lang w:val="sw_KE" w:bidi="sw_KE"/>
        </w:rPr>
      </w:r>
      <w:r>
        <w:rPr>
          <w:lang w:val="sw_KE" w:bidi="sw_KE"/>
        </w:rPr>
        <w:t>Mwanaume huyo anaambia kila mtu kile ambacho Yesu amemfanyia na kila mtu anayesikia anashangazwa.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Markoo 5;1–20 katika tafsiri rahisi kueleweka zaidi.</w:t>
      </w:r>
    </w:p>
    <w:p>
      <w:pPr/>
      <w:r>
        <w:rPr>
          <w:lang w:val="sw_KE" w:bidi="sw_KE"/>
        </w:rPr>
      </w:r>
      <w:r>
        <w:rPr>
          <w:lang w:val="sw_KE" w:bidi="sw_KE"/>
        </w:rPr>
        <w:t xml:space="preserve">ASubuhi, baada ya dhoruba, waliwasili katika eneo la </w:t>
      </w:r>
      <w:r>
        <w:rPr>
          <w:b/>
          <w:lang w:val="sw_KE" w:bidi="sw_KE"/>
        </w:rPr>
        <w:t>Wagerasen</w:t>
      </w:r>
      <w:r>
        <w:rPr>
          <w:lang w:val="sw_KE" w:bidi="sw_KE"/>
        </w:rPr>
        <w:t xml:space="preserve">. Neno "wao" linamaanisha Yesu na </w:t>
      </w:r>
      <w:r>
        <w:rPr>
          <w:b/>
          <w:lang w:val="sw_KE" w:bidi="sw_KE"/>
        </w:rPr>
        <w:t>wanafunzi</w:t>
      </w:r>
      <w:r>
        <w:rPr>
          <w:lang w:val="sw_KE" w:bidi="sw_KE"/>
        </w:rPr>
        <w:t xml:space="preserve">. Eneo la Wagerasenes ni eneo upande wa mashariki wa </w:t>
      </w:r>
      <w:r>
        <w:rPr>
          <w:b/>
          <w:lang w:val="sw_KE" w:bidi="sw_KE"/>
        </w:rPr>
        <w:t>Bahari ya Galilaya</w:t>
      </w:r>
      <w:r>
        <w:rPr>
          <w:lang w:val="sw_KE" w:bidi="sw_KE"/>
        </w:rPr>
        <w:t>. Hatuna uhakika hasa ni wapi ambapo lingeweza kuwa, lakini ramani inaonyesha pahali panapowezekana zaidi. Matoleo tofauti hupeana jina tofauti.</w:t>
      </w:r>
    </w:p>
    <w:p>
      <w:pPr/>
      <w:r>
        <w:rPr>
          <w:lang w:val="sw_KE" w:bidi="sw_KE"/>
        </w:rPr>
      </w:r>
      <w:r>
        <w:rPr>
          <w:lang w:val="sw_KE" w:bidi="sw_KE"/>
        </w:rPr>
        <w:t>Sitisha na waonyeshe watafsiri mahali ambapo eneo hili lipo kwenye ramani. Sitisha rekodi hii ya sauti hapa.</w:t>
      </w:r>
    </w:p>
    <w:p>
      <w:pPr/>
      <w:r>
        <w:rPr>
          <w:lang w:val="sw_KE" w:bidi="sw_KE"/>
        </w:rPr>
      </w:r>
      <w:r>
        <w:rPr>
          <w:lang w:val="sw_KE" w:bidi="sw_KE"/>
        </w:rPr>
        <w:t xml:space="preserve">Mtu huyo </w:t>
      </w:r>
      <w:r>
        <w:rPr>
          <w:b/>
          <w:lang w:val="sw_KE" w:bidi="sw_KE"/>
        </w:rPr>
        <w:t>alikuwa</w:t>
      </w:r>
      <w:r>
        <w:rPr>
          <w:lang w:val="sw_KE" w:bidi="sw_KE"/>
        </w:rPr>
        <w:t xml:space="preserve"> na </w:t>
      </w:r>
      <w:r>
        <w:rPr>
          <w:b/>
          <w:lang w:val="sw_KE" w:bidi="sw_KE"/>
        </w:rPr>
        <w:t>pepo mchafu</w:t>
      </w:r>
      <w:r>
        <w:rPr>
          <w:lang w:val="sw_KE" w:bidi="sw_KE"/>
        </w:rPr>
        <w:t xml:space="preserve"> au </w:t>
      </w:r>
      <w:r>
        <w:rPr>
          <w:b/>
          <w:lang w:val="sw_KE" w:bidi="sw_KE"/>
        </w:rPr>
        <w:t>pepo mchafu</w:t>
      </w:r>
      <w:r>
        <w:rPr>
          <w:lang w:val="sw_KE" w:bidi="sw_KE"/>
        </w:rPr>
        <w:t xml:space="preserve">. </w:t>
      </w:r>
      <w:r>
        <w:rPr>
          <w:b/>
          <w:lang w:val="sw_KE" w:bidi="sw_KE"/>
        </w:rPr>
        <w:t>Pepo mchafu</w:t>
      </w:r>
      <w:r>
        <w:rPr>
          <w:lang w:val="sw_KE" w:bidi="sw_KE"/>
        </w:rPr>
        <w:t xml:space="preserve"> anazungumziwa katika faharasa kuu. "Kupagawa" inamaana kwamba pepo mchafu anaishi ndani ya mtu huyo na amechukua udhibiti wa mawazo na matendo ya mtu huyo. Tumia neno lile Pepo mchafu kwa maandiko ambalo umelitumia katika vifungu vilivyotangulia.</w:t>
      </w:r>
    </w:p>
    <w:p>
      <w:pPr/>
      <w:r>
        <w:rPr>
          <w:lang w:val="sw_KE" w:bidi="sw_KE"/>
        </w:rPr>
      </w:r>
      <w:r>
        <w:rPr>
          <w:lang w:val="sw_KE" w:bidi="sw_KE"/>
        </w:rPr>
        <w:t xml:space="preserve">Mtu huyu alikuja na </w:t>
      </w:r>
      <w:r>
        <w:rPr>
          <w:b/>
          <w:lang w:val="sw_KE" w:bidi="sw_KE"/>
        </w:rPr>
        <w:t>kumwinamia Yesu</w:t>
      </w:r>
      <w:r>
        <w:rPr>
          <w:lang w:val="sw_KE" w:bidi="sw_KE"/>
        </w:rPr>
        <w:t>. Pepo waliokuwa ndani ya mwanaume huyo walikuwa wakionyesha kwamba walijua kwamba Yesu alikuwa na mamlaka juu yao. Kuinama mbele ya mtu ni kuonyesha heshima kwa mtu huyo.</w:t>
      </w:r>
    </w:p>
    <w:p>
      <w:pPr/>
      <w:r>
        <w:rPr>
          <w:lang w:val="sw_KE" w:bidi="sw_KE"/>
        </w:rPr>
      </w:r>
      <w:r>
        <w:rPr>
          <w:lang w:val="sw_KE" w:bidi="sw_KE"/>
        </w:rPr>
        <w:t>Na wakasema, "</w:t>
      </w:r>
      <w:r>
        <w:rPr>
          <w:b/>
          <w:lang w:val="sw_KE" w:bidi="sw_KE"/>
        </w:rPr>
        <w:t>Mbona Unanisunbua</w:t>
      </w:r>
      <w:r>
        <w:rPr>
          <w:lang w:val="sw_KE" w:bidi="sw_KE"/>
        </w:rPr>
        <w:t>?" Pepo wachafu wanajaribu kujitetea huu ni mwitikio wao wa kuwekwa mbele ya Yesu mwenyewe ghafla. Tumia maneno yale kwa kifungu hiki ambacho umetumia katika kifungu kilichotangulia ambapo Yesu alifukuza pepo mchafu.</w:t>
      </w:r>
    </w:p>
    <w:p>
      <w:pPr/>
      <w:r>
        <w:rPr>
          <w:lang w:val="sw_KE" w:bidi="sw_KE"/>
        </w:rPr>
      </w:r>
      <w:r>
        <w:rPr>
          <w:lang w:val="sw_KE" w:bidi="sw_KE"/>
        </w:rPr>
        <w:t xml:space="preserve">Walimuita Yesu </w:t>
      </w:r>
      <w:r>
        <w:rPr>
          <w:b/>
          <w:lang w:val="sw_KE" w:bidi="sw_KE"/>
        </w:rPr>
        <w:t>Mwana wa Mungu aliye juu zaidi</w:t>
      </w:r>
      <w:r>
        <w:rPr>
          <w:lang w:val="sw_KE" w:bidi="sw_KE"/>
        </w:rPr>
        <w:t xml:space="preserve">. Rejelea faharasa kuu kwa maelezo zaidi kuhusu </w:t>
      </w:r>
      <w:r>
        <w:rPr>
          <w:b/>
          <w:lang w:val="sw_KE" w:bidi="sw_KE"/>
        </w:rPr>
        <w:t>mwana wa mungu</w:t>
      </w:r>
      <w:r>
        <w:rPr>
          <w:lang w:val="sw_KE" w:bidi="sw_KE"/>
        </w:rPr>
        <w:t>. Tumia maneno yale ambayo umetumia awali kwa mwana wa Mungu.</w:t>
      </w:r>
    </w:p>
    <w:p>
      <w:pPr/>
      <w:r>
        <w:rPr>
          <w:lang w:val="sw_KE" w:bidi="sw_KE"/>
        </w:rPr>
      </w:r>
      <w:r>
        <w:rPr>
          <w:lang w:val="sw_KE" w:bidi="sw_KE"/>
        </w:rPr>
        <w:t xml:space="preserve">Neno </w:t>
      </w:r>
      <w:r>
        <w:rPr>
          <w:b/>
          <w:lang w:val="sw_KE" w:bidi="sw_KE"/>
        </w:rPr>
        <w:t>Mungu juu zaidi lilikuwa</w:t>
      </w:r>
      <w:r>
        <w:rPr>
          <w:lang w:val="sw_KE" w:bidi="sw_KE"/>
        </w:rPr>
        <w:t xml:space="preserve"> cheo cha kiyahudi kwa Mungu ambacho kilionyesha kwamba alikuwa mkubwa na mwenye nguvu zaidi kuliko mungu mwingine yeyote. Hakikisha kwamba tafsiri halisi ya neno hili "juu" halionyeshi tu ukubwa wa kimwili. Unaweza kutafsiri neno hili kwa njia kama: "Mungu mwenye nguvu zaidi au Mungu mwenye nguvu zaidi.</w:t>
      </w:r>
    </w:p>
    <w:p>
      <w:pPr/>
      <w:r>
        <w:rPr>
          <w:lang w:val="sw_KE" w:bidi="sw_KE"/>
        </w:rPr>
      </w:r>
      <w:r>
        <w:rPr>
          <w:lang w:val="sw_KE" w:bidi="sw_KE"/>
        </w:rPr>
        <w:t xml:space="preserve">Sitisha na hapa na ujadili kama kikundi ni neno au kifungu utakalotumia kwa </w:t>
      </w:r>
      <w:r>
        <w:rPr>
          <w:b/>
          <w:lang w:val="sw_KE" w:bidi="sw_KE"/>
        </w:rPr>
        <w:t>mwana wa Daudi</w:t>
      </w:r>
      <w:r>
        <w:rPr>
          <w:lang w:val="sw_KE" w:bidi="sw_KE"/>
        </w:rPr>
        <w:t>. Sitisha rekodi hii ya sauti hapa.</w:t>
      </w:r>
    </w:p>
    <w:p>
      <w:pPr/>
      <w:r>
        <w:rPr>
          <w:lang w:val="sw_KE" w:bidi="sw_KE"/>
        </w:rPr>
      </w:r>
      <w:r>
        <w:rPr>
          <w:b/>
          <w:lang w:val="sw_KE" w:bidi="sw_KE"/>
        </w:rPr>
        <w:t>Jeshi</w:t>
      </w:r>
      <w:r>
        <w:rPr>
          <w:lang w:val="sw_KE" w:bidi="sw_KE"/>
        </w:rPr>
        <w:t xml:space="preserve"> kuu ni neno la kijeshi linalowakilisha askari 6826 wa kirumi. Ni neno la Kirumi. Watu wa eneo hilo la dunia walifahamu majeshi kuu ya Kirumi na wangekuwa wamewaona. Hili ndilo jina ambalo pepo wabaya humpa Yesu. Wasomi wengi wa Biblia wanaamini kwamba jina lenyewe si muhimu kama dhana kwamba kulikuwa na pepo wengi wabaya ndani ya mtu huyu. Mojawapo ya tafsiri za kingereza inachagua kubadilisha jina "jeshi" kuwa "wengi" ili kufanya jina lieleweke kwa kila mtu. Kuwa mwangalifu watazamaji wako wasije wakafikiri kuwa pepo wabaya wana majina mengi.</w:t>
      </w:r>
    </w:p>
    <w:p>
      <w:pPr/>
      <w:r>
        <w:rPr>
          <w:lang w:val="sw_KE" w:bidi="sw_KE"/>
        </w:rPr>
      </w:r>
      <w:r>
        <w:rPr>
          <w:lang w:val="sw_KE" w:bidi="sw_KE"/>
        </w:rPr>
        <w:t xml:space="preserve">Sitisha hapa na ujadili kama kikundi ni neno au kifungu utakalotumia kwa </w:t>
      </w:r>
      <w:r>
        <w:rPr>
          <w:b/>
          <w:lang w:val="sw_KE" w:bidi="sw_KE"/>
        </w:rPr>
        <w:t>jeshi</w:t>
      </w:r>
      <w:r>
        <w:rPr>
          <w:lang w:val="sw_KE" w:bidi="sw_KE"/>
        </w:rPr>
        <w:t>. Sitisha rekodi hii ya sauti hapa.</w:t>
      </w:r>
    </w:p>
    <w:p>
      <w:pPr/>
      <w:r>
        <w:rPr>
          <w:lang w:val="sw_KE" w:bidi="sw_KE"/>
        </w:rPr>
      </w:r>
      <w:r>
        <w:rPr>
          <w:lang w:val="sw_KE" w:bidi="sw_KE"/>
        </w:rPr>
        <w:t xml:space="preserve">Baada ya Yesu kumponya mwanaume huyo na wanakijiji kutoka nje ili wawaone na wanaona kwamba ameponywa wanamuuliza Yesu aondoke. Na mwanaume huyo anaomba kwenda pamoja na Yesu. Lakini Yesu anamwambia mwanamume huyo, "Hapana nenda nyumbani kwa familia yako na uwaambie kila kitu ambacho </w:t>
      </w:r>
      <w:r>
        <w:rPr>
          <w:b/>
          <w:lang w:val="sw_KE" w:bidi="sw_KE"/>
        </w:rPr>
        <w:t>Bwana</w:t>
      </w:r>
      <w:r>
        <w:rPr>
          <w:lang w:val="sw_KE" w:bidi="sw_KE"/>
        </w:rPr>
        <w:t xml:space="preserve"> amekufanyia". Bwana limaana Mungu Baba. Mungu ndiye chanzo cha rehema. Tumia neno lile Bwana ambalo umelitumia katika vifungu vilivyotangulia na ukumbuke kwamba neno </w:t>
      </w:r>
      <w:r>
        <w:rPr>
          <w:b/>
          <w:lang w:val="sw_KE" w:bidi="sw_KE"/>
        </w:rPr>
        <w:t>Bwana</w:t>
      </w:r>
      <w:r>
        <w:rPr>
          <w:lang w:val="sw_KE" w:bidi="sw_KE"/>
        </w:rPr>
        <w:t xml:space="preserve"> liko kwenye faharasa kuu. </w:t>
      </w:r>
      <w:r>
        <w:rPr>
          <w:b/>
          <w:lang w:val="sw_KE" w:bidi="sw_KE"/>
        </w:rPr>
        <w:t>Huruma</w:t>
      </w:r>
      <w:r>
        <w:rPr>
          <w:lang w:val="sw_KE" w:bidi="sw_KE"/>
        </w:rPr>
        <w:t xml:space="preserve"> linamaana kuonesha huruma au fadhili kwa mtu anayeteseka. </w:t>
      </w:r>
      <w:r>
        <w:rPr>
          <w:b/>
          <w:lang w:val="sw_KE" w:bidi="sw_KE"/>
        </w:rPr>
        <w:t>Rehema</w:t>
      </w:r>
      <w:r>
        <w:rPr>
          <w:lang w:val="sw_KE" w:bidi="sw_KE"/>
        </w:rPr>
        <w:t xml:space="preserve"> limezungumziwa katika faharasa kuu.</w:t>
      </w:r>
    </w:p>
    <w:p>
      <w:pPr/>
      <w:r>
        <w:rPr>
          <w:lang w:val="sw_KE" w:bidi="sw_KE"/>
        </w:rPr>
      </w:r>
      <w:r>
        <w:rPr>
          <w:lang w:val="sw_KE" w:bidi="sw_KE"/>
        </w:rPr>
        <w:t xml:space="preserve">Yesu anamwambia mwanamume huyo aende nyumbani ili awaambie watu wa kaya </w:t>
      </w:r>
      <w:r>
        <w:rPr>
          <w:b/>
          <w:lang w:val="sw_KE" w:bidi="sw_KE"/>
        </w:rPr>
        <w:t>yake</w:t>
      </w:r>
      <w:r>
        <w:rPr>
          <w:lang w:val="sw_KE" w:bidi="sw_KE"/>
        </w:rPr>
        <w:t xml:space="preserve">, au familia yake. Hii inamaanisha wanafamilia au watu wanaoishi katika nyumba ikiwa ni pamoja na watumishi. Hawa ni watu ambao una aina fulani ya uhusiano au ushirika na una jukumu kwao. Tazama faharasa kuu kwa maelezo zaidi kuhusu neno </w:t>
      </w:r>
      <w:r>
        <w:rPr>
          <w:b/>
          <w:lang w:val="sw_KE" w:bidi="sw_KE"/>
        </w:rPr>
        <w:t>jamii ya nyumbani</w:t>
      </w:r>
      <w:r>
        <w:rPr>
          <w:lang w:val="sw_KE" w:bidi="sw_KE"/>
        </w:rPr>
        <w:t>.</w:t>
      </w:r>
    </w:p>
    <w:p>
      <w:pPr/>
      <w:r>
        <w:rPr>
          <w:lang w:val="sw_KE" w:bidi="sw_KE"/>
        </w:rPr>
      </w:r>
      <w:r>
        <w:rPr>
          <w:lang w:val="sw_KE" w:bidi="sw_KE"/>
        </w:rPr>
        <w:t xml:space="preserve">Sitisha hapa na ujadili kama kikundi ni neno au kifungu utakalotumia kwa </w:t>
      </w:r>
      <w:r>
        <w:rPr>
          <w:b/>
          <w:lang w:val="sw_KE" w:bidi="sw_KE"/>
        </w:rPr>
        <w:t>jamii ya nyumbani</w:t>
      </w:r>
      <w:r>
        <w:rPr>
          <w:lang w:val="sw_KE" w:bidi="sw_KE"/>
        </w:rPr>
        <w:t>. Sitisha rekodi hii ya sauti hapa.</w:t>
      </w:r>
    </w:p>
    <w:p>
      <w:pPr/>
      <w:r>
        <w:rPr>
          <w:lang w:val="sw_KE" w:bidi="sw_KE"/>
        </w:rPr>
      </w:r>
      <w:r>
        <w:rPr>
          <w:lang w:val="sw_KE" w:bidi="sw_KE"/>
        </w:rPr>
        <w:t xml:space="preserve">Kwa hivyo mtu huyo alianza na akaenda kutembelea </w:t>
      </w:r>
      <w:r>
        <w:rPr>
          <w:b/>
          <w:lang w:val="sw_KE" w:bidi="sw_KE"/>
        </w:rPr>
        <w:t>Dekapolis</w:t>
      </w:r>
      <w:r>
        <w:rPr>
          <w:lang w:val="sw_KE" w:bidi="sw_KE"/>
        </w:rPr>
        <w:t xml:space="preserve">. </w:t>
      </w:r>
      <w:r>
        <w:rPr>
          <w:b/>
          <w:lang w:val="sw_KE" w:bidi="sw_KE"/>
        </w:rPr>
        <w:t>Dekapolis</w:t>
      </w:r>
      <w:r>
        <w:rPr>
          <w:lang w:val="sw_KE" w:bidi="sw_KE"/>
        </w:rPr>
        <w:t xml:space="preserve"> ni neno la kigiriki ambalo linamaanisha miji 10. Labda mwanaume huyo hakwenda kwa kila kijiji mwenyewe,lakini kwenye eneo ambalo vijiji hivi 10 vilikuwa.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5:21–34</w:t>
      </w:r>
      <w:r>
        <w:rPr>
          <w:lang w:val="sw_KE" w:bidi="sw_KE"/>
        </w:rPr>
      </w:r>
    </w:p>
    <w:p>
      <w:pPr>
        <w:pStyle w:val="Heading3"/>
      </w:pPr>
      <w:r>
        <w:rPr>
          <w:lang w:val="sw_KE" w:bidi="sw_KE"/>
        </w:rPr>
        <w:t>Sikiliza na Moyo</w:t>
      </w:r>
    </w:p>
    <w:p>
      <w:pPr/>
      <w:r>
        <w:rPr>
          <w:lang w:val="sw_KE" w:bidi="sw_KE"/>
        </w:rPr>
      </w:r>
      <w:r>
        <w:rPr>
          <w:lang w:val="sw_KE" w:bidi="sw_KE"/>
        </w:rPr>
        <w:t>Sikiliza Marko 5:21–34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5:21–34 katika tafsiri iliyo rahisi zaidi kueleweka.</w:t>
      </w:r>
    </w:p>
    <w:p>
      <w:pPr/>
      <w:r>
        <w:rPr>
          <w:lang w:val="sw_KE" w:bidi="sw_KE"/>
        </w:rPr>
      </w:r>
      <w:r>
        <w:rPr>
          <w:lang w:val="sw_KE" w:bidi="sw_KE"/>
        </w:rPr>
        <w:t>Yesu aliambiwa aondoke katika eneo la Wagerasi baada ya kumponya yule mtu mwenye pepo. Yeye na wanafunzi wake waliingia tena kwenye mashua, wakavuka ziwa tena na kurudi eneo la Kapernaumu ambako walikuwa wametoka. Wanafunzi hawatajwi kwa majina wakati ambao Yesu yuko na mtu aliyepagawa na pepo. Wanafunzi walikuwa kwenye mashua wakati wa dhoruba. Wanafunzi wako pamoja na Yesu kwenye mashua wanaporejea Kapernaumu. Kwa upande wa wakati wa hadithi hizi katika Marko, Yesu alifundisha siku nzima, alivuka ziwa wakati wa usiku wakati dhoruba kubwa ilipotokea, aliwasili upande wa pili asubuhi na kutoa pepo na sasa, baadaye hiyo siku amewasili Kapernaumu. Bado haijawa masaa 24 tangu Yesu kuondoka Kapernaumu. Hii ni simulizi ya matukio yanayofuata baada ya Yesu kurudi Kapernaumu.</w:t>
      </w:r>
    </w:p>
    <w:p>
      <w:pPr/>
      <w:r>
        <w:rPr>
          <w:lang w:val="sw_KE" w:bidi="sw_KE"/>
        </w:rPr>
      </w:r>
      <w:r>
        <w:rPr>
          <w:lang w:val="sw_KE" w:bidi="sw_KE"/>
        </w:rPr>
        <w:t>Sitisha na uonyeshe watafsiri wako ramani ya eneo ambapo Yesu alikuwa na mtu aliyepagawa na pepo, na mahali ambapo sasa yuko kando ya pwani kando ya Kapernaumu. Sitisha kurekodi hapa.</w:t>
      </w:r>
    </w:p>
    <w:p>
      <w:pPr/>
      <w:r>
        <w:rPr>
          <w:lang w:val="sw_KE" w:bidi="sw_KE"/>
        </w:rPr>
      </w:r>
      <w:r>
        <w:rPr>
          <w:lang w:val="sw_KE" w:bidi="sw_KE"/>
        </w:rPr>
        <w:t>Marko anapenda kusimulia hadithi ndani ya hadithi kuu. Hadithi hii inaanza na Yairo akimwomba Yesu amponye binti yake na kuisha na Yesu kumponya binti ya Yairo. Alipokuwa njiani kwenda nyumbani kwa Yairo, Yesu anakutana na mwanamke - hii ndiyo hadithi ndogo ndani ya hadithi kuu ya Yesu kumponya binti ya Yairo. Huu ni mtindo wa kipekee wa Marko wa kusimulia hadithi - anatumia matukio ya hadithi moja kuonyesha kile kinachotokea katika hadithi inayofuata. Mwanamke aliyekuwa anatokwa damu aligusa Yesu. Ingawa alikuwa najisi kwa sababu ya kutokwa na damu, hakumfanya Yesu awe najisi. Badala yake, Yesu alimponya na kumfanya awe msafi. Yesu alimgusa binti ya Yairo alikuwa amekufa. Hata ingawa binti huyo alikuwa najisi kwa sababu alikuwa amekufa, mguso haukumfanya Yesu awe najisi. Badala yake, Yesu alimfanya awe msafi kwa kumgusa na kumfufua. Tuliona katika hadithi za awali kwamba Yesu ana nguvu juu ya asili (dhoruba) na nguvu juu ya pepo wabaya au wachafu. Sasa tutaona kwamba Yesu ana nguvu juu ya ugonjwa na kifo.</w:t>
      </w:r>
    </w:p>
    <w:p>
      <w:pPr/>
      <w:r>
        <w:rPr>
          <w:lang w:val="sw_KE" w:bidi="sw_KE"/>
        </w:rPr>
      </w:r>
      <w:r>
        <w:rPr>
          <w:lang w:val="sw_KE" w:bidi="sw_KE"/>
        </w:rPr>
        <w:t>Hadithi hii inaonyesha imani thabiti ya Yairo na mwanamke huyo katika Yesu. Yairo anaamini kwamba Yesu anaweza kumponya binti yake kwa kumgusa. Mwanamke huyo anaamini sana kwamba kumgusa Yesu kutamponya hivi kwamba anapita kwa ujasiri kwenye umati wa watu hata ingawa anamfanya kila mtu anayemgusa awe najisi. Wasomi wengi wa Biblia wanaamini kwamba kutokwa na damu kwa mwanamke huyo kulikuwa ni tatizo ambalo wakati mwingine wanawake huwa nalo-lakini ugonjwa huu ulikuwa sugu sana hivi kwamba huenda alikuwa na maumivu na uchovu mwingi. Katika utamaduni wa kibiblia, ugonjwa huu ulimfanya mwanamke awe najisi au asiwe anafaa kwa huduma ya Mungu. Huenda watu wakamkasirikia kwa kuwagusa kwa sababu anawafanya wawe najisi pia.</w:t>
      </w:r>
    </w:p>
    <w:p>
      <w:pPr/>
      <w:r>
        <w:rPr>
          <w:lang w:val="sw_KE" w:bidi="sw_KE"/>
        </w:rPr>
      </w:r>
      <w:r>
        <w:rPr>
          <w:lang w:val="sw_KE" w:bidi="sw_KE"/>
        </w:rPr>
        <w:t>Mkiwa kama kikundi cha watafsiri, zungumzieni desturi zinazohusiana na 'unajisi' katika utamaduni wenu. Je, kuna watu katika utamaduni wako ambao ni najisi kumaanisha "hawafai kumtumikia Mungu au kuwa katika jamii"? Katika utamaduni wa kibiblia watu 'wanajisi' hawakuweza kuingiliana kikamilifu na jamii. Walikuwa wametengwa. Nini kinamfanya mtu awe najisi au anayetengwa katika jamii yenu? Watu katika jamii yako wana maoni gani na huwachukuliaje watu waliotengwa na jamii? Sitisha kurekodi hapa.</w:t>
      </w:r>
    </w:p>
    <w:p>
      <w:pPr/>
      <w:r>
        <w:rPr>
          <w:lang w:val="sw_KE" w:bidi="sw_KE"/>
        </w:rPr>
      </w:r>
      <w:r>
        <w:rPr>
          <w:lang w:val="sw_KE" w:bidi="sw_KE"/>
        </w:rPr>
        <w:t>Yesu anawasili ufuoni mwa ziwa, lakini Marko hatuambii jinsi umati ulivyomzunguka Yesu upesi—iwe ni mara tu baada ya Yesu kufika ufuoni au baadaye.</w:t>
      </w:r>
    </w:p>
    <w:p>
      <w:pPr/>
      <w:r>
        <w:rPr>
          <w:lang w:val="sw_KE" w:bidi="sw_KE"/>
        </w:rPr>
      </w:r>
      <w:r>
        <w:rPr>
          <w:lang w:val="sw_KE" w:bidi="sw_KE"/>
        </w:rPr>
        <w:t>Baada ya Yesu kuondoka kwenye mashua na umati unamzunguka Yesu, mtu anayeitwa Yairo anakuja. Yairo ni kiongozi wa sinagogi, au mahali pa maombi ya Kiyahudi. Katika kila sinagogi kulikuwa na kikundi cha wazee wanaoongoza. Watu walimteua kiongozi mkuu mmoja kutoka kwa kikundi cha wazee. Kiongozi huyo mkuu aliongoza ibada na kufundisha. Ingawa wanaume hawa walikuwa wasimamizi na si walimu wa Maandiko, wangekuwa watu wenye ushawishi mkubwa na watu katika jamii wangewaheshimu. Yairo huenda ni mmoja wa viongozi katika sinagogi na si kiongozi mkuu ambaye ana madaraka na mamlaka, lakini Marko hatupi maelezo hayo.</w:t>
      </w:r>
    </w:p>
    <w:p>
      <w:pPr/>
      <w:r>
        <w:rPr>
          <w:lang w:val="sw_KE" w:bidi="sw_KE"/>
        </w:rPr>
      </w:r>
      <w:r>
        <w:rPr>
          <w:lang w:val="sw_KE" w:bidi="sw_KE"/>
        </w:rPr>
        <w:t>Yairo anaanguka miguuni mwa Yesu. Hii inamaanisha kwamba Yairo alipiga magoti mbele ya Yesu na kuinamisha uso wake chini. Haimaanishi kwamba alianguka kiajali. Kuinama kama hii ilikuwa njia ya kuonyesha heshima kwa mtu wa nafasi ya juu. Kusema kwamba Yairo anaanguka miguuni mwa Yesu inaonyesha uharaka katika tabia ya Yairo. Tunaona kwamba Yairo anakuja haraka, anaanguka na kumwomba Yesu akuja kuweka mikono juu ya binti wa Yairo mgonjwa na anayekufa. Maneno ya vitendo yanayotumiwa yanaonyesha kwamba Yairo anafikiria binti yake ataishi hivi karibuni. Yairo anataka Yesu aje haraka na kuweka mikono yake juu ya msichana huyo ili kumponya.</w:t>
      </w:r>
    </w:p>
    <w:p>
      <w:pPr/>
      <w:r>
        <w:rPr>
          <w:lang w:val="sw_KE" w:bidi="sw_KE"/>
        </w:rPr>
      </w:r>
      <w:r>
        <w:rPr>
          <w:lang w:val="sw_KE" w:bidi="sw_KE"/>
        </w:rPr>
        <w:t>Yesu anakubali kwenda kwenye nyumba ya Yairo. Wanaanza kwenda kwa nyumba, wakitembea kupitia mitaa ya Kapernaumu. Katika miji kama Kapernaumu wakati huu, mitaa ilikuwa nyembamba. Tuna Yesu, Yairo, wanafunzi 12, na umati wote wanaotembea katika mitaa nyembamba. Marko anasema umati ulikuwa unakuja kumzunguka Yesu. Na katika umati pia kulikuwa na mwanamke. Taarifa hii inaanza hadithi ndani ya hadithi.</w:t>
      </w:r>
    </w:p>
    <w:p>
      <w:pPr/>
      <w:r>
        <w:rPr>
          <w:lang w:val="sw_KE" w:bidi="sw_KE"/>
        </w:rPr>
      </w:r>
      <w:r>
        <w:rPr>
          <w:lang w:val="sw_KE" w:bidi="sw_KE"/>
        </w:rPr>
        <w:t>Sitisha na uonyeshe picha ya mitaa katika Kapernaumu. Sitisha kurekodi hapa.</w:t>
      </w:r>
    </w:p>
    <w:p>
      <w:pPr/>
      <w:r>
        <w:rPr>
          <w:lang w:val="sw_KE" w:bidi="sw_KE"/>
        </w:rPr>
      </w:r>
      <w:r>
        <w:rPr>
          <w:lang w:val="sw_KE" w:bidi="sw_KE"/>
        </w:rPr>
        <w:t>Marko anapoelezea mwanamke huyo, anatumia maneno yanayoonyesha jinsi tatizo la mwanamke huyo lilianza kuwa mbaya na mbaya zaidi kufuatia miaka.</w:t>
      </w:r>
    </w:p>
    <w:p>
      <w:pPr/>
      <w:r>
        <w:rPr>
          <w:lang w:val="sw_KE" w:bidi="sw_KE"/>
        </w:rPr>
      </w:r>
      <w:r>
        <w:rPr>
          <w:lang w:val="sw_KE" w:bidi="sw_KE"/>
        </w:rPr>
        <w:t>Sitisha na kusimulia hadithi kuhusu mtu ambaye alikuwa na ugonjwa sugu. Ugonjwa huu unadumu kwa miaka na kila mwaka mtu huyo ni mbaya zaidi au mgonjwa zaidi kuliko mwaka uliotangulia. Angalia lugha ambayo mtoa hadithi anatumia kuonyesha jinsi hali ya mtu huyo inakuwa mbaya na mbaya zaidi. Sitisha kurekodi hapa.</w:t>
      </w:r>
    </w:p>
    <w:p>
      <w:pPr/>
      <w:r>
        <w:rPr>
          <w:lang w:val="sw_KE" w:bidi="sw_KE"/>
        </w:rPr>
      </w:r>
      <w:r>
        <w:rPr>
          <w:lang w:val="sw_KE" w:bidi="sw_KE"/>
        </w:rPr>
        <w:t>Marko anaelezea maisha ya mwanamke huyo wakati wa miaka 12 ya kutokwa na damu mara kwa mara. Utoaji huu wa damu ni kutoka kwa tumbo la uzazi la mwanamke huyo. Marko anasimulia kuhusu madaktari lakini haelezei maisha ya kila siku ya mwanamke huyo. Wasikilizaji wa Marko walijua sheria ya kidini ambayo ilisema kwamba damu ya hedhi au kutokwa na damu kutoka kwa tumbo la uzazi ilikuwa najisi. Marko hakuweka maelezo haya katika hadithi. Hata hivyo, kulingana na sheria ya kidini, mwanamke huyu alikuwa najisi na kitu chochote au mtu yeyote aliyemgusa akawa najisi. Kwa hivyo, alikuwa ametengwa sana na peke yake katika maisha yake ya kila siku. Mwanamke huyo alihatarisha kumfanya kila mtu katika Kapernaumu kumkasirikia wakati mwanamke huyo aliamua kwenda kwa umati ili kumgusa Yesu. Kila mtu ambaye alimgusa kwenye njia yake ya kwenda kwa Yesu akawa najisi.</w:t>
      </w:r>
    </w:p>
    <w:p>
      <w:pPr/>
      <w:r>
        <w:rPr>
          <w:lang w:val="sw_KE" w:bidi="sw_KE"/>
        </w:rPr>
      </w:r>
      <w:r>
        <w:rPr>
          <w:lang w:val="sw_KE" w:bidi="sw_KE"/>
        </w:rPr>
        <w:t>Sitisha na kusimulia hadithi kuhusu mwanamke mwenye tatizo sugu la kutokwa na damu kwa mwanamke au mtiririko wa hedhi. Msimuliaji wa hadithi atatumia lugha kuelezea tatizo ambalo linaweza kutumiwa katika kikundi chochote na wanaume, wanawake, na watoto wakisikiliza. Lugha inayotumiwa ingeweza kukubaliwa na kila mtu anayesikiliza. Zingatia maneno yanayotumiwa na njia ya kuelezea tatizo. Sitisha kurekodi hapa.</w:t>
      </w:r>
    </w:p>
    <w:p>
      <w:pPr/>
      <w:r>
        <w:rPr>
          <w:lang w:val="sw_KE" w:bidi="sw_KE"/>
        </w:rPr>
      </w:r>
      <w:r>
        <w:rPr>
          <w:lang w:val="sw_KE" w:bidi="sw_KE"/>
        </w:rPr>
        <w:t>Mwanamke huyo alinyosha mkono na kugusa vazi la Yesu. Maandiko yanasema kwamba "Damu iliacha kutoka mara moja na aliweza kuhisi mwilini mwake kwamba alikuwa amepona." Lugha ya asili ya maneno haya inatuambia kwamba uponyaji ulikuwa kamili, na baadaye Yesu anafanya wazi kwamba uponyaji ulikuwa wa kudumu. Yesu alisema, "Endelea kuwa mzima au umepona." Uponyaji kamili unamaanisha kwamba athari zote za kutokwa na damu sugu zilikuwa zimekwisha. Uponyaji kamili pia unamaanisha kwamba Yesu alimponya mwanamke huyo kimwili na kiroho.</w:t>
      </w:r>
    </w:p>
    <w:p>
      <w:pPr/>
      <w:r>
        <w:rPr>
          <w:lang w:val="sw_KE" w:bidi="sw_KE"/>
        </w:rPr>
      </w:r>
      <w:r>
        <w:rPr>
          <w:lang w:val="sw_KE" w:bidi="sw_KE"/>
        </w:rPr>
        <w:t>Yesu alihisi nguvu zinatoka kwake na akasimama kuuliza, "Nani aligusa vazi langu?" Nguvu hii ambayo ilimwacha Yesu ilikuwa nguvu za kuponya au kufanya miujiza. Hii haikuwa nguvu za kimwili za Yesu. Tafsiri zingine zinasema kwamba nguvu za kuponya ziliondoka kwenye mwili wa Yesu na kumponya mwanamke huyo. Jibu la wanafunzi linaonyesha mshangao wao kwamba Yesu angeuliza swali kama hilo. Watu walikuwa kote kando yake. Watu walikuwa wakisukuma na kujaribu kuenda karibu na Yesu. Mitaa ilikuwa nyembamba. Bila shaka watu walikuwa wakimgusa Yesu. Wanafunzi wanauliza swali ambalo halihitaji jibu. Swali hili linaweza kugeuzwa kuwa taarifa chanya, "Inaonekana kuwa ya ajabu kwamba ungeuliza 'ni nani aliyenigusa?'" Yesu anaposema, "Nani aliyenigusa?" Yesu anamaanisha, "Nani aligusa vazi langu ili apone?"</w:t>
      </w:r>
    </w:p>
    <w:p>
      <w:pPr/>
      <w:r>
        <w:rPr>
          <w:lang w:val="sw_KE" w:bidi="sw_KE"/>
        </w:rPr>
      </w:r>
      <w:r>
        <w:rPr>
          <w:lang w:val="sw_KE" w:bidi="sw_KE"/>
        </w:rPr>
        <w:t>Yesu aliendelea kumtafuta mtu ambaye alikuwa amegusa vazi la Yesu. Hadithi inasema kwamba mwanamke huyo aliogopa lakini haituambii kwa nini mwanamke huyo alikuwa na hofu. Mwanamke huyo alikuwa akitetemeka wakati alipotambua yote yalikuwa yametokea tu kwake. Mwanamke huyo alikuja na kupiga magoti mbele ya Yesu. Hii haikuwa kuteleza na kuanguka kwa ajali. Mwanamke huyo aliinama ili kuonyesha heshima. Mwanamke huyo kwa makusudi alipiga magoti mbele ya Yesu na kuinama na uso wake chini. Mwanamke huyo alimwambia Yesu ukweli wote. Hii inamaanisha kwamba alimwambia Yesu kuhusu ugonjwa wake, kile ambacho alikuwa amefanya kwa matibabu na kwa nini alikuwa ameamua kugusa vazi la Yesu. Baada ya mwanamke huyo kumaliza kuzungumza, Yesu alisema, "Binti, imani yako imekufanya uzima. Nenda kwa amani." Yesu hakumaanisha kwamba mwanamke huyo alikuwa binti wa Yesu. Yesu anatumia neno binti kuonyesha kwamba Yesu anamjali yeye, na pia kumhakikishia mwanamke huyo. Ikiwa huwezi kusema binti katika lugha yako, unaweza kutumia maneno yanayofaa kiutamaduni kama vile "mwanamke mwema," au "mwanamke wangu mdogo." Yesu aliposema "imani yako," Yesu alikuwa akizungumza kuhusu imani ya mwanamke huyo kwamba Yesu angeweza kumponya, au imani ya mwanamke huyo kwamba Yesu angemponya.</w:t>
      </w:r>
    </w:p>
    <w:p>
      <w:pPr/>
      <w:r>
        <w:rPr>
          <w:lang w:val="sw_KE" w:bidi="sw_KE"/>
        </w:rPr>
      </w:r>
      <w:r>
        <w:rPr>
          <w:lang w:val="sw_KE" w:bidi="sw_KE"/>
        </w:rPr>
        <w:t>Yesu anamwambia mwanamke aende kwa amani. Wakati wake wa mateso umekwisha. Yesu anamwambia mwanamke huyo kwamba amepona kabisa. Tatizo hili la kutokwa na damu linaondoka linamalizika. Tatizo hili la kutokwa na damu halitatokea kwake tena. Ikihitajika, unaweza kusema "ugonjwa wako hautarudi kwako tena."</w:t>
      </w:r>
    </w:p>
    <w:p>
      <w:pPr/>
      <w:r>
        <w:rPr>
          <w:lang w:val="sw_KE" w:bidi="sw_KE"/>
        </w:rPr>
      </w:r>
      <w:r>
        <w:rPr>
          <w:lang w:val="sw_KE" w:bidi="sw_KE"/>
        </w:rPr>
        <w:t>Hadithi hii inaonyesha uponyaji kamili!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5:21–34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Baada ya kuvuka ziwa tena, Yesu anaposhuka kwenye mashua, mtawala wa sinagogi anakuja na kumwomba Yesu aje na kuwekelea mikono juu ya binti yake mgonjwa ili aweze kuishi.</w:t>
      </w:r>
    </w:p>
    <w:p>
      <w:pPr/>
      <w:r>
        <w:rPr>
          <w:lang w:val="sw_KE" w:bidi="sw_KE"/>
        </w:rPr>
      </w:r>
      <w:r>
        <w:rPr>
          <w:b/>
          <w:lang w:val="sw_KE" w:bidi="sw_KE"/>
        </w:rPr>
        <w:t>Tukio la pili:</w:t>
      </w:r>
      <w:r>
        <w:rPr>
          <w:lang w:val="sw_KE" w:bidi="sw_KE"/>
        </w:rPr>
        <w:t xml:space="preserve"> Yesu, wanafunzi wake, Yairo, na umati wote wanatembea katika Kapernaumu. Mwanamke mgonjwa kwa miaka 12 na tatizo la mwanamke la kutokwa na damu ako katika umati.</w:t>
      </w:r>
    </w:p>
    <w:p>
      <w:pPr/>
      <w:r>
        <w:rPr>
          <w:lang w:val="sw_KE" w:bidi="sw_KE"/>
        </w:rPr>
      </w:r>
      <w:r>
        <w:rPr>
          <w:b/>
          <w:lang w:val="sw_KE" w:bidi="sw_KE"/>
        </w:rPr>
        <w:t>Tukio la tatu:</w:t>
      </w:r>
      <w:r>
        <w:rPr>
          <w:lang w:val="sw_KE" w:bidi="sw_KE"/>
        </w:rPr>
        <w:t xml:space="preserve"> Mwanamke huyo anapita umati kutoka nyuma na kugusa vazi la Yesu. Anapona mara moja. Yesu anahisi nguvu za uponyaji zikitoka kwake na anasimama kuona ni nani aliyemgusa.</w:t>
      </w:r>
    </w:p>
    <w:p>
      <w:pPr/>
      <w:r>
        <w:rPr>
          <w:lang w:val="sw_KE" w:bidi="sw_KE"/>
        </w:rPr>
      </w:r>
      <w:r>
        <w:rPr>
          <w:b/>
          <w:lang w:val="sw_KE" w:bidi="sw_KE"/>
        </w:rPr>
        <w:t>Tukio la nne:</w:t>
      </w:r>
      <w:r>
        <w:rPr>
          <w:lang w:val="sw_KE" w:bidi="sw_KE"/>
        </w:rPr>
        <w:t xml:space="preserve"> Mwanamke huyo anajitokeza mbele na kumwambia Yesu hadithi yake. Yesu anasema, "Kwa sababu unaniamini mimi, umepona. Wakati wako wa mateso umekwisha. Nenda kwa amani."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Mwanamke</w:t>
      </w:r>
    </w:p>
    <w:p>
      <w:pPr/>
      <w:r>
        <w:rPr>
          <w:lang w:val="sw_KE" w:bidi="sw_KE"/>
        </w:rPr>
      </w:r>
      <w:r>
        <w:rPr>
          <w:lang w:val="sw_KE" w:bidi="sw_KE"/>
        </w:rPr>
        <w:t>Katika tukio la kwanza, Yesu na wanafunzi wanarudi Kapernaumu kutoka upande wa pili wa ziwa ambapo Yesu alimponya mtu huyo kutoka kwa pepo wachafu. Bado haijawa masaa 24 tangu walipoondoka Kapernaumu usiku uliopita. Umati unakusanyika kumzunguka Yesu. Yairo, kiongozi wa sinagogi anakuja kupitia umati na kuanguka miguuni mwa Yesu. Yairo alimwomba Yesu aje na yesu amuekelee mikono binti wa Yairo ambaye alikuwa karibu kuaga. Yesu alikubali kwenda. Yesu, Yairo, wanafunzi na umati wote wanaanza kuhamia kuelekea nyumba ya Yairo. Wanapita kwenye mitaa ya Kapernaumu. Barabara za Kapernaumu zingekuwa nyembamba sana.</w:t>
      </w:r>
    </w:p>
    <w:p>
      <w:pPr/>
      <w:r>
        <w:rPr>
          <w:lang w:val="sw_KE" w:bidi="sw_KE"/>
        </w:rPr>
      </w:r>
      <w:r>
        <w:rPr>
          <w:lang w:val="sw_KE" w:bidi="sw_KE"/>
        </w:rPr>
        <w:t>Sitisha na mjadili: Unapoigiza Yairo, chagua maneno ya vitendo ambayo yangeonyesha kwamba Yairo ana haraka. Binti wa Yairo anakaribia kufa. Yairo anataka Yesu aje sasa. Yairo anamwomba Yesu aje na kuwekelelea mikono yake juu ya binti wa Yairo. Yairo anaanguka miguuni mwa Yesu. Hii ingeonyesha kwamba Yairo alikuja haraka na kuanguka badala ya kutembea polepole na kwa heshima kuinama. Sitisha kurekodi hapa.</w:t>
      </w:r>
    </w:p>
    <w:p>
      <w:pPr/>
      <w:r>
        <w:rPr>
          <w:lang w:val="sw_KE" w:bidi="sw_KE"/>
        </w:rPr>
      </w:r>
      <w:r>
        <w:rPr>
          <w:lang w:val="sw_KE" w:bidi="sw_KE"/>
        </w:rPr>
        <w:t>Katika tukio la pili Yesu, Yairo, wanafunzi, na umati wanatembea katika mitaa. Kuna mwanamke katika umati. Marko anatuambia kuhusu ugonjwa wa mwanamke Maneno katika hadithi ya asili yanatuambia kwamba alikuwa akifikiri kwake mwenyewe kwamba anapaswa kumgusa Yesu ili apone. Hadithi inatoka kwa tukio la sasa hadi kwenye mawazo na matendo ya zamani na kurudi tukio la sasa. Marko anaelezea maisha yake na ugonjwa. Marko anaelezea maumivu na mateso yake mikononi mwa madaktari tofauti. Marko anatuambia kwamba ametumia pesa zake zote kwa madaktari na sasa hana pesa. Marko anatuambia kwamba mwanamke huyu amesikia kuhusu Yesu. Marko anatuambia kuhusu uamuzi wake wa kugusa vazi la Yesu. Marko anatuambia kwamba anamwendea Yesu kutoka nyuma. Marko hatuambii kwamba ugonjwa huu unamfanya mwanamke awe najisi. Ukweli huu ulikuwa unajulikana sana katika utamaduni huo.</w:t>
      </w:r>
    </w:p>
    <w:p>
      <w:pPr/>
      <w:r>
        <w:rPr>
          <w:lang w:val="sw_KE" w:bidi="sw_KE"/>
        </w:rPr>
      </w:r>
      <w:r>
        <w:rPr>
          <w:lang w:val="sw_KE" w:bidi="sw_KE"/>
        </w:rPr>
        <w:t>Sitisha na ufanye mazoezi sehemu hii ya hadithi hadi uweze kufanya mabadiliko laini kati ya matendo ambayo alifanya katika siku za nyuma na maamuzi yake ambayo anafanya sasa. Sitisha kurekodi hapa.</w:t>
      </w:r>
    </w:p>
    <w:p>
      <w:pPr/>
      <w:r>
        <w:rPr>
          <w:lang w:val="sw_KE" w:bidi="sw_KE"/>
        </w:rPr>
      </w:r>
      <w:r>
        <w:rPr>
          <w:lang w:val="sw_KE" w:bidi="sw_KE"/>
        </w:rPr>
        <w:t>Ugonjwa wa mwanamke huyo ni kuendelea kutokwa na damu kutoka kwa tumbo la uzazi. Kwa kawaida hii inatokea siku chache kila mwezi. Kwa mwanamke huyu, kutokwa na damu haikukoma.</w:t>
      </w:r>
    </w:p>
    <w:p>
      <w:pPr/>
      <w:r>
        <w:rPr>
          <w:lang w:val="sw_KE" w:bidi="sw_KE"/>
        </w:rPr>
      </w:r>
      <w:r>
        <w:rPr>
          <w:lang w:val="sw_KE" w:bidi="sw_KE"/>
        </w:rPr>
        <w:t>Sitisha na mjadili: Kila utamaduni una njia ya kuelezea kutokwa na damu hii ambayo inaweza kuzungumziwa katika makundi na wanaume na wanawake, na wazee na vijana wakiwepo, ili mtu akasirike ama asumbuliwe na hayo maneno yatakayotumika. Zungumza kama kikundi na uamue maneno utakayotumia kuelezea kutokwa na damu hii ili kila mtu aweze kusikiliza hadithi. Sitisha kurekodi hapa.</w:t>
      </w:r>
    </w:p>
    <w:p>
      <w:pPr/>
      <w:r>
        <w:rPr>
          <w:lang w:val="sw_KE" w:bidi="sw_KE"/>
        </w:rPr>
      </w:r>
      <w:r>
        <w:rPr>
          <w:lang w:val="sw_KE" w:bidi="sw_KE"/>
        </w:rPr>
        <w:t>Marko anapoelezea tukio hili, tunaweza kufikiria kwamba kila mtu katika umati anajaribu kumwona Yesu na kujitahidi kumkaribia Yesu. Hakuna mtu anaye weka makini mwanamke huyu. Macho ya kila mtu yanageuka kuelekea mbele ya kikundi ambapo Yesu anatembea. Mwanamke huyo anakaribia kutoka nyuma. Lazima ajitahidi kupitia umati katika njia ambayo hakuna mtu anayemuona au kumtambua. Anajua kwamba anamfanya kila mtu anayemgusa njiani awe najisi. Wote watamkasirikia sana ikiwa watamtambua.</w:t>
      </w:r>
    </w:p>
    <w:p>
      <w:pPr/>
      <w:r>
        <w:rPr>
          <w:lang w:val="sw_KE" w:bidi="sw_KE"/>
        </w:rPr>
      </w:r>
      <w:r>
        <w:rPr>
          <w:lang w:val="sw_KE" w:bidi="sw_KE"/>
        </w:rPr>
        <w:t>Katika tukio la tatu, mwanamke huyo anafika karibu kunyosha na kugusa vazi la nje la Yesu. Vazi hili lingekuwa na nyuzi zilizofumwa pembeni. Huenda mwanamke huyo aligusa moja ya shuffo. Huenda mwanamke huyo alikuwa amegusa pindo au makali ya chini ya vazi la nje.</w:t>
      </w:r>
    </w:p>
    <w:p>
      <w:pPr/>
      <w:r>
        <w:rPr>
          <w:lang w:val="sw_KE" w:bidi="sw_KE"/>
        </w:rPr>
      </w:r>
      <w:r>
        <w:rPr>
          <w:lang w:val="sw_KE" w:bidi="sw_KE"/>
        </w:rPr>
        <w:t>Komea hapa na uonyeshe picha ya shufo. Sitisha kurekodi hapa.</w:t>
      </w:r>
    </w:p>
    <w:p>
      <w:pPr/>
      <w:r>
        <w:rPr>
          <w:lang w:val="sw_KE" w:bidi="sw_KE"/>
        </w:rPr>
      </w:r>
      <w:r>
        <w:rPr>
          <w:lang w:val="sw_KE" w:bidi="sw_KE"/>
        </w:rPr>
        <w:t>Mwanamke huyo anapogusa shuffo au vazi la nje, anahisi mabadiliko katika mwili wake mara moja. Anajua ameponywa. Wakati huo huo, Yesu anahisi nguvu za kuponya zinatoka kwake. Yesu anasimama na kuuliza, "Nani aliyenigusa?" Wanafunzi wanashangaa na swali hili. Wanaona watu wote wakisukuma na kufinyana na kujaribu kumkaribia Yesu. Bila shaka mtu anamgusa Yesu. Yesu alihisi nguvu ya kumponya toka kwake. Yesu anajua mtu amemgusa Yesu ili aponywe. Yesu anamtafuta mtu huyu.</w:t>
      </w:r>
    </w:p>
    <w:p>
      <w:pPr/>
      <w:r>
        <w:rPr>
          <w:lang w:val="sw_KE" w:bidi="sw_KE"/>
        </w:rPr>
      </w:r>
      <w:r>
        <w:rPr>
          <w:lang w:val="sw_KE" w:bidi="sw_KE"/>
        </w:rPr>
        <w:t>Sitisha na mjadili: Yesu alihisi nguvu zinatoka kwake. Hii ilikuwa nguvu ya uponyaji. Yesu hakupoteza nguvu zake zote au uwezo wake zote. Yesu bado alikuwa na nguvu. Jadili jinsi utakavyosimulia kuhusu hili. Sitisha kurekodi hapa.</w:t>
      </w:r>
    </w:p>
    <w:p>
      <w:pPr/>
      <w:r>
        <w:rPr>
          <w:lang w:val="sw_KE" w:bidi="sw_KE"/>
        </w:rPr>
      </w:r>
      <w:r>
        <w:rPr>
          <w:lang w:val="sw_KE" w:bidi="sw_KE"/>
        </w:rPr>
        <w:t xml:space="preserve">Katika tukio la 4, mwanamke huyo anatambua kwamba Yesu anamtafuta. Sasa mwanamke huyu anaogopa. Mwanamke huyu pia anatetemeka kwa utambuzi wa kile kilichotokea kwake. Mwanamke huyu anakuja mbele kupiga magoti mbele ya Yesu. Tena, hii si kujikwaa na kuanguka. Hii ni kupiga magoti makusudi mbele ya Yesu. Kwa kupiga magoti mbele ya Yesu, mwanamke huyo anaonyesha heshima kwa Yesu. Mwanamke huyo anamwambia Yesu hadithi yake. Anamwambia Yesu ukweli wote au yote ambayo yametokea kwake. Marko hamtaji Yairo wakati huu lakini baadaye tunajifunza kwamba Yairo amesimama karibu na Yesu wakati hili linatokea. Hatujui mwanamke huyo alizungumza muda gani. Yesu hamkatizi mwanamke huyo wakati anapozungumza lakini anamruhusu mwanamke huyo kusimulia hadithi. Yairo anasubiri kando ya Yesu. Mwanamke huyo anapomaliza, Yesu anatumia maneno laini au ya huruma kwa mwanamke huyo. Yesu anasema "binti." Katika tamaduni zingine, huenda ukalazimika kutumia neno lingine kama vile "mwanamke mpendwa" au "mwanamke wangu mdogo." Yesu anasema, "Imani yako imekuponya. Wakati wako wa mateso umekwisha. Nenda kwa amani." </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5:21–34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Mwanamke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Mara ya kwanza timu inapoigiza hadithi, zingatia nafasi katika hadithi. Hadithi inaanza kando ya ziwa, wakati Yairo anapomsihi Yesu aje amponye binti yake. Yesu anakubali, na Yesu anapotembea pamoja na Yairo umati wa watu unawafuata.</w:t>
      </w:r>
    </w:p>
    <w:p>
      <w:pPr/>
      <w:r>
        <w:rPr>
          <w:lang w:val="sw_KE" w:bidi="sw_KE"/>
        </w:rPr>
      </w:r>
      <w:r>
        <w:rPr>
          <w:lang w:val="sw_KE" w:bidi="sw_KE"/>
        </w:rPr>
        <w:t>Mara ya pili timu inapoigiza hadithi hii, wasimamishe kwenye sehemu tofauti.</w:t>
      </w:r>
    </w:p>
    <w:p>
      <w:pPr/>
      <w:r>
        <w:rPr>
          <w:lang w:val="sw_KE" w:bidi="sw_KE"/>
        </w:rPr>
      </w:r>
      <w:r>
        <w:rPr>
          <w:lang w:val="sw_KE" w:bidi="sw_KE"/>
        </w:rPr>
        <w:t>Katika tukio la kwanza, hadithi inaanza wakati Yesu na wanafunzi wanarudi Kapernaumu. Umati unakuja na kumzunguka Yesu. Kisha Yairo anakuja na kupiga magoti mbele ya Yesu. Yairo anamwomba Yesu aje aweke mikono yake juu ya binti wa Yairo anayekufa ili aweze kuishi.</w:t>
      </w:r>
    </w:p>
    <w:p>
      <w:pPr/>
      <w:r>
        <w:rPr>
          <w:lang w:val="sw_KE" w:bidi="sw_KE"/>
        </w:rPr>
      </w:r>
      <w:r>
        <w:rPr>
          <w:lang w:val="sw_KE" w:bidi="sw_KE"/>
        </w:rPr>
        <w:t>Sitisha igizo. Mwulize Yairo, "Unahisi vipi?" Huenda ukasikia mambo kama, "Kukata tamaa," "Ninampenda binti yangu," au "Niko tayari kufanya chochote kwa ajili ya binti yangu. Najua viongozi wengi wa kidini hawampendi Yesu lakini ikiwa anaweza kumponya binti yangu, niko tayari kuwaruhusu viongozi wakasirike nami. Binti yangu ni muhimu kuliko yote kwangu." Endelea na igizo.</w:t>
      </w:r>
    </w:p>
    <w:p>
      <w:pPr/>
      <w:r>
        <w:rPr>
          <w:lang w:val="sw_KE" w:bidi="sw_KE"/>
        </w:rPr>
      </w:r>
      <w:r>
        <w:rPr>
          <w:lang w:val="sw_KE" w:bidi="sw_KE"/>
        </w:rPr>
        <w:t>Katika tukio la pili Yesu, Yairo, wanafunzi, na umati wote wanaanza kutembea kuelekea nyumba ya Yairo. Wanakwenda kwenye mitaa nyembamba ya Kapernaumu. Kuna mwanamke katika umati ambaye ameteseka na tatizo la mwanamke la kutokwa na damu kwa zaidi ya miaka 12. Amesikia kuhusu Yesu na anasema moyoni mwake, “Kama ningeweza kuligusa vazi lake tu, nitaponywa.” Umati unasukuma dhidi ya Yesu kwenye barabara nyembamba. Mwanamke huyo anapita katikati ya umati huu.</w:t>
      </w:r>
    </w:p>
    <w:p>
      <w:pPr/>
      <w:r>
        <w:rPr>
          <w:lang w:val="sw_KE" w:bidi="sw_KE"/>
        </w:rPr>
      </w:r>
      <w:r>
        <w:rPr>
          <w:lang w:val="sw_KE" w:bidi="sw_KE"/>
        </w:rPr>
        <w:t>Sitisha igizo. Muulize mwanamke, "Unahisi vipi?" Huenda ukasikia mambo kama, "Kukata tamaa," "Nimechoka-Nimekuwa nikitokwa damu kwa miaka 12. Nimetumia pesa yangu yote kwa madaktari na sina pesa iliyobaki. Nimejaribu kila matibabu lakini hakuna kilichofanya kazi. Niko katika hali mbaya zaidi sasa." Au, "Niko tayari kupita kwenye umati huu, licha ya ugonjwa ambao umenifanya niwe najisi machoni pa umati." Muulize mwanamke huyo, "Kwa nini unataka kumwendea Yesu?" Huenda ukasikia, "Nimesikia kuhusu Yesu na jinsi Yesu amewaponya watu wengine. Ninamjua mwanamke ambaye alikuwa na homa na Yesu alimponya ili aweze kuamka na kulisha umati wakati huo. Nataka kuponywa. Nadhani Yesu anaweza kunisaidia, ikiwa ninaweza kumkaribia na kugusa nguo zake. Endelea na igizo.</w:t>
      </w:r>
    </w:p>
    <w:p>
      <w:pPr/>
      <w:r>
        <w:rPr>
          <w:lang w:val="sw_KE" w:bidi="sw_KE"/>
        </w:rPr>
      </w:r>
      <w:r>
        <w:rPr>
          <w:lang w:val="sw_KE" w:bidi="sw_KE"/>
        </w:rPr>
        <w:t>Katika tukio la tatu, mwanamke huyo anafanya njia kupitia umati, akija kutoka nyuma na kugusa vazi la nje la Yesu. Anahisi mara moja katika mwili wake kwamba ameponywa.</w:t>
      </w:r>
    </w:p>
    <w:p>
      <w:pPr/>
      <w:r>
        <w:rPr>
          <w:lang w:val="sw_KE" w:bidi="sw_KE"/>
        </w:rPr>
      </w:r>
      <w:r>
        <w:rPr>
          <w:lang w:val="sw_KE" w:bidi="sw_KE"/>
        </w:rPr>
        <w:t>Sitisha igizo. Muulize mwanamke, "Unahisi vipi?" Huenda ukasikia mambo kama, "Kurahisika," "Kufurahi," au "Kuchangamka. Ninaweza kuhisi mabadiliko katika mwili wangu. Moyo wangu unapiga kama kawaida. Angalia, ngozi yangu ni rangi ya kawaida. Ghafla ninahisi kama nina nishati ya kufanya kitu. Sijahisi hivi kwa miaka mingi!" Endelea na igizo.</w:t>
      </w:r>
    </w:p>
    <w:p>
      <w:pPr/>
      <w:r>
        <w:rPr>
          <w:lang w:val="sw_KE" w:bidi="sw_KE"/>
        </w:rPr>
      </w:r>
      <w:r>
        <w:rPr>
          <w:lang w:val="sw_KE" w:bidi="sw_KE"/>
        </w:rPr>
        <w:t>Wakati huo huo mwanamke huyo alimgusa Yesu, Yesu anahisi kwamba nguvu za uponyaji zimetoka kwake. Yesu anajua mtu amemgusa Yesu ili aponywe. Yesu anawauliza wanafunzi wake, "Nani aligusa vazi langu?"</w:t>
      </w:r>
    </w:p>
    <w:p>
      <w:pPr/>
      <w:r>
        <w:rPr>
          <w:lang w:val="sw_KE" w:bidi="sw_KE"/>
        </w:rPr>
      </w:r>
      <w:r>
        <w:rPr>
          <w:lang w:val="sw_KE" w:bidi="sw_KE"/>
        </w:rPr>
        <w:t>Wanafunzi wake wanamjibu, “Unaona jinsi umati wa watu unavyokusonga! Unawezaje kuuliza, 'Nani amenigusa?'"</w:t>
      </w:r>
    </w:p>
    <w:p>
      <w:pPr/>
      <w:r>
        <w:rPr>
          <w:lang w:val="sw_KE" w:bidi="sw_KE"/>
        </w:rPr>
      </w:r>
      <w:r>
        <w:rPr>
          <w:lang w:val="sw_KE" w:bidi="sw_KE"/>
        </w:rPr>
        <w:t>Sitisha igizo. Waulize wanafunzi, "Mnahisi vipi kuhusu Yesu wakati huu?" Huenda ukasikia, "Sielewi. Angalia watu hawa wote wakisukuma na kusukumana na kujaribu kumkaribia Yesu. Wanakaribia kutusukuma chini. Bila shaka watu walikuwa wakimgusa Yesu. Kwa nini Yesu angeuliza swali kama hilo? Hii haina mantiki." Au, "Nimechoka tu. Nimetoka safari ndefu, kuna umati unaozunguka pande zote na sasa Yesu anauliza swali ambalo nadhani ni la kipuuzi." Muulize Yesu, "Unahisi vipi sasa?" Huenda ukasikia mambo kama, "Najua kwamba nimemponya mtu, na nataka wajitokeze wenyewe. Ninahitaji kuhakikisha mtu huyu anaelewa kile kilichotokea. Nataka uponyaji uwe kamili. Ninahitaji kumrudisha mtu huyu kwa jamii." Endelea na igizo.</w:t>
      </w:r>
    </w:p>
    <w:p>
      <w:pPr/>
      <w:r>
        <w:rPr>
          <w:lang w:val="sw_KE" w:bidi="sw_KE"/>
        </w:rPr>
      </w:r>
      <w:r>
        <w:rPr>
          <w:lang w:val="sw_KE" w:bidi="sw_KE"/>
        </w:rPr>
        <w:t>Katika tukio la nne, Yesu anaendelea kuangalia kote. Mwanamke huyo, anayetetemeka na hofu, anakuja na kuanguka miguuni pa Yesu. Anamwambia kile alichofanya. Mwanamke huyo anamwambia Yesu hadithi yake yote. Yairo amesimama karibu na Yesu wakati mwanamke huyo anazungumza.</w:t>
      </w:r>
    </w:p>
    <w:p>
      <w:pPr/>
      <w:r>
        <w:rPr>
          <w:lang w:val="sw_KE" w:bidi="sw_KE"/>
        </w:rPr>
      </w:r>
      <w:r>
        <w:rPr>
          <w:lang w:val="sw_KE" w:bidi="sw_KE"/>
        </w:rPr>
        <w:t>Sitisha igizo. Muulize mwanamke, "Kwa nini unaogopa?" Huenda ukasikia mambo kama, "Nilikuwa najisi na nilimgusa mtu mtakatifu. Nimetembea tu kupitia umati huu na kugusa watu wengi. Wote watanikasirikia sana kwa sababu niliwafanya wote wawe najisi. Sijui Yesu atatisika vipi ninapomgusa na kumfanya awe najisi. Natumaini Yesu hana hasira sana kwangu." Au, "Nilikuwa napanga kugusa vazi la Yesu na kuondoka bila kuonekana. Sikujua ningelazimika kukiri kumgusa Yesu. Lakini ni thamani kwa sababu najua nimeponywa." Endelea na igizo.</w:t>
      </w:r>
    </w:p>
    <w:p>
      <w:pPr/>
      <w:r>
        <w:rPr>
          <w:lang w:val="sw_KE" w:bidi="sw_KE"/>
        </w:rPr>
      </w:r>
      <w:r>
        <w:rPr>
          <w:lang w:val="sw_KE" w:bidi="sw_KE"/>
        </w:rPr>
        <w:t>Yesu anamwambia mwanamke huyo, “Binti, imani yako imekuponya. Nenda kwa amani, mateso yako yamekwisha."</w:t>
      </w:r>
    </w:p>
    <w:p>
      <w:pPr/>
      <w:r>
        <w:rPr>
          <w:lang w:val="sw_KE" w:bidi="sw_KE"/>
        </w:rPr>
      </w:r>
      <w:r>
        <w:rPr>
          <w:lang w:val="sw_KE" w:bidi="sw_KE"/>
        </w:rPr>
        <w:t>Sitisha igizo. Mwulize Yesu, "Unahisi vipi?" Huenda ukasikia mambo kama, "Furaha kuhusu imani ya mwanamke huyo," au "Ninafurahi kumwita binti yake. Ninafurahi sana alikuwa na imani ya kuja na kunigusa. Ninahisi huzuni kwamba watu hawa wengine wote hawakuwa na imani kama yeye. Hakuna hata mmoja wao ambaye amekuwa akisukuma kukaribia ana imani ya kuponywa." Muulize mwanamke huyo jinsi anavyohisi. Huenda ukasikia mambo kama, "Kupumzika," "Furaha," au "Kana kwamba mimi ni wake-Nimeitwa binti, na inahisi kama kila kitu kimefanywa sawa." Muulize Yairo, "Unahisi vipi sasa?" Huenda ukasikia, "Nimefadhaika sana na kuogopa. Binti yangu ni mgonjwa sana. Lazima tuharakishe au atakufa kabla ya kufika huko. Mwanamke huyu amekuwa mgonjwa kwa miaka 12. Namjua. Kila mtu anajua kwamba tunapaswa kukaa mbali na yeye au kuwa najisi. Sijui kwa nini tulipaswa kuacha sasa ili kumsikiliza. Nataka kumvuta Yesu na kukimbia kwenye nyumba yangu. Lazima tuende au itakuwa kuchelewa sana."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5:21–34 katika tafsiri iliyo rahisi zaidi kueleweka.</w:t>
      </w:r>
    </w:p>
    <w:p>
      <w:pPr/>
      <w:r>
        <w:rPr>
          <w:lang w:val="sw_KE" w:bidi="sw_KE"/>
        </w:rPr>
      </w:r>
      <w:r>
        <w:rPr>
          <w:lang w:val="sw_KE" w:bidi="sw_KE"/>
        </w:rPr>
        <w:t xml:space="preserve">Yairo alikuwa kiongozi wa </w:t>
      </w:r>
      <w:r>
        <w:rPr>
          <w:b/>
          <w:lang w:val="sw_KE" w:bidi="sw_KE"/>
        </w:rPr>
        <w:t>sinagogi</w:t>
      </w:r>
      <w:r>
        <w:rPr>
          <w:lang w:val="sw_KE" w:bidi="sw_KE"/>
        </w:rPr>
        <w:t xml:space="preserve">. </w:t>
      </w:r>
      <w:r>
        <w:rPr>
          <w:b/>
          <w:lang w:val="sw_KE" w:bidi="sw_KE"/>
        </w:rPr>
        <w:t>Sinagogi</w:t>
      </w:r>
      <w:r>
        <w:rPr>
          <w:lang w:val="sw_KE" w:bidi="sw_KE"/>
        </w:rPr>
        <w:t xml:space="preserve"> linajadiliwa kwenye faharasa kuu. Tumia neno lilelile ambalo umelitumia awali. Kama mtawala au kiongozi wa Sinagogi Yairo angekuwa mmoja wa wale waliohusika kwa kufundisha na kusoma maandiko. Watu wengine wanatumia neno "Mzee' kuelezea nafasi hii.</w:t>
      </w:r>
    </w:p>
    <w:p>
      <w:pPr/>
      <w:r>
        <w:rPr>
          <w:lang w:val="sw_KE" w:bidi="sw_KE"/>
        </w:rPr>
      </w:r>
      <w:r>
        <w:rPr>
          <w:lang w:val="sw_KE" w:bidi="sw_KE"/>
        </w:rPr>
        <w:t xml:space="preserve">Tumia maneno yale kwa bahari ya </w:t>
      </w:r>
      <w:r>
        <w:rPr>
          <w:b/>
          <w:lang w:val="sw_KE" w:bidi="sw_KE"/>
        </w:rPr>
        <w:t>Galilaya</w:t>
      </w:r>
      <w:r>
        <w:rPr>
          <w:lang w:val="sw_KE" w:bidi="sw_KE"/>
        </w:rPr>
        <w:t xml:space="preserve"> na </w:t>
      </w:r>
      <w:r>
        <w:rPr>
          <w:b/>
          <w:lang w:val="sw_KE" w:bidi="sw_KE"/>
        </w:rPr>
        <w:t>mashua</w:t>
      </w:r>
      <w:r>
        <w:rPr>
          <w:lang w:val="sw_KE" w:bidi="sw_KE"/>
        </w:rPr>
        <w:t xml:space="preserve"> ambayo umetumia awali. Tumia neno lile la </w:t>
      </w:r>
      <w:r>
        <w:rPr>
          <w:b/>
          <w:lang w:val="sw_KE" w:bidi="sw_KE"/>
        </w:rPr>
        <w:t>mfuasi</w:t>
      </w:r>
      <w:r>
        <w:rPr>
          <w:lang w:val="sw_KE" w:bidi="sw_KE"/>
        </w:rPr>
        <w:t xml:space="preserve"> ambalo umekuwa ukitumia. </w:t>
      </w:r>
      <w:r>
        <w:rPr>
          <w:b/>
          <w:lang w:val="sw_KE" w:bidi="sw_KE"/>
        </w:rPr>
        <w:t>Bahari ya Galilaya</w:t>
      </w:r>
      <w:r>
        <w:rPr>
          <w:lang w:val="sw_KE" w:bidi="sw_KE"/>
        </w:rPr>
        <w:t xml:space="preserve">, </w:t>
      </w:r>
      <w:r>
        <w:rPr>
          <w:b/>
          <w:lang w:val="sw_KE" w:bidi="sw_KE"/>
        </w:rPr>
        <w:t>mashua</w:t>
      </w:r>
      <w:r>
        <w:rPr>
          <w:lang w:val="sw_KE" w:bidi="sw_KE"/>
        </w:rPr>
        <w:t xml:space="preserve">, na </w:t>
      </w:r>
      <w:r>
        <w:rPr>
          <w:b/>
          <w:lang w:val="sw_KE" w:bidi="sw_KE"/>
        </w:rPr>
        <w:t>mfuasi</w:t>
      </w:r>
      <w:r>
        <w:rPr>
          <w:lang w:val="sw_KE" w:bidi="sw_KE"/>
        </w:rPr>
        <w:t xml:space="preserve"> yote yanaweza kupatikana kwenye faharasa kuu.</w:t>
      </w:r>
    </w:p>
    <w:p>
      <w:pPr/>
      <w:r>
        <w:rPr>
          <w:lang w:val="sw_KE" w:bidi="sw_KE"/>
        </w:rPr>
      </w:r>
      <w:r>
        <w:rPr>
          <w:lang w:val="sw_KE" w:bidi="sw_KE"/>
        </w:rPr>
        <w:t xml:space="preserve">Neno la </w:t>
      </w:r>
      <w:r>
        <w:rPr>
          <w:b/>
          <w:lang w:val="sw_KE" w:bidi="sw_KE"/>
        </w:rPr>
        <w:t>kuponya</w:t>
      </w:r>
      <w:r>
        <w:rPr>
          <w:lang w:val="sw_KE" w:bidi="sw_KE"/>
        </w:rPr>
        <w:t xml:space="preserve"> ambalo Yairo anatumia kumwambia mwanamke huyo kwamba ameponywa lina maana nyingi. Linaweza kumaanisha uponyaji wa kiroho na wa kimwili au kufanywa kuwa kamili au mzima.</w:t>
      </w:r>
    </w:p>
    <w:p>
      <w:pPr/>
      <w:r>
        <w:rPr>
          <w:lang w:val="sw_KE" w:bidi="sw_KE"/>
        </w:rPr>
      </w:r>
      <w:r>
        <w:rPr>
          <w:lang w:val="sw_KE" w:bidi="sw_KE"/>
        </w:rPr>
        <w:t xml:space="preserve"> Huenda </w:t>
      </w:r>
      <w:r>
        <w:rPr>
          <w:b/>
          <w:lang w:val="sw_KE" w:bidi="sw_KE"/>
        </w:rPr>
        <w:t>Vazi</w:t>
      </w:r>
      <w:r>
        <w:rPr>
          <w:lang w:val="sw_KE" w:bidi="sw_KE"/>
        </w:rPr>
        <w:t xml:space="preserve"> ambalo mwanamke huyo aligusa lilimaanisha nguo yoyote ile, lakini katika kisa hiki huenda ilikuwa nguo ya juu ambayo watu wengi walivaa juu ya nguo zao za kawaida. Kwa kawaida ilitengenezwa kwa kitambaa kikubwa cha mraba kilichotengenezwa kwa pamba ya kondoo. Mtu alijifunga nayo na kuifunga juu ya mabega. Watu mara nyingi walitumia kujifunika usiku na wakati haikuhitajika, waliiweka kando. Vazi hizi huenda lilikua na shada chini ya vazi.</w:t>
      </w:r>
    </w:p>
    <w:p>
      <w:pPr/>
      <w:r>
        <w:rPr>
          <w:lang w:val="sw_KE" w:bidi="sw_KE"/>
        </w:rPr>
      </w:r>
      <w:r>
        <w:rPr>
          <w:lang w:val="sw_KE" w:bidi="sw_KE"/>
        </w:rPr>
        <w:t xml:space="preserve">Sitisha hapa na uonyeshe timu yako piicha ya vazi na shada. </w:t>
      </w:r>
      <w:r>
        <w:rPr>
          <w:b/>
          <w:lang w:val="sw_KE" w:bidi="sw_KE"/>
        </w:rPr>
        <w:t>Vazi</w:t>
      </w:r>
      <w:r>
        <w:rPr>
          <w:lang w:val="sw_KE" w:bidi="sw_KE"/>
        </w:rPr>
        <w:t xml:space="preserve"> ni neno ambalo liko kwenye faharasa kuu. Sitisha kurekodi hapa.</w:t>
      </w:r>
    </w:p>
    <w:p>
      <w:pPr/>
      <w:r>
        <w:rPr>
          <w:lang w:val="sw_KE" w:bidi="sw_KE"/>
        </w:rPr>
      </w:r>
      <w:r>
        <w:rPr>
          <w:lang w:val="sw_KE" w:bidi="sw_KE"/>
        </w:rPr>
        <w:t>Mwanamke huyo aliligusa vazi la Yesu. Yesu alihisi nguvu ya kumponya toka kwake. Hakikisha kwamba tafsiri inaonyesha kwamba yesu hakuhisi kugusa. Yesu alihisi nguvu ya kumponya unamtoka.</w:t>
      </w:r>
    </w:p>
    <w:p>
      <w:pPr/>
      <w:r>
        <w:rPr>
          <w:lang w:val="sw_KE" w:bidi="sw_KE"/>
        </w:rPr>
      </w:r>
      <w:r>
        <w:rPr>
          <w:lang w:val="sw_KE" w:bidi="sw_KE"/>
        </w:rPr>
        <w:t>Uponyaji wa mwanamke huyo ni wa haraka na kamili. Angeweza kuhisi mabadiliko katika mwili wake.</w:t>
      </w:r>
    </w:p>
    <w:p>
      <w:pPr/>
      <w:r>
        <w:rPr>
          <w:lang w:val="sw_KE" w:bidi="sw_KE"/>
        </w:rPr>
      </w:r>
      <w:r>
        <w:rPr>
          <w:lang w:val="sw_KE" w:bidi="sw_KE"/>
        </w:rPr>
        <w:t xml:space="preserve">Yesu alimwambia mwanamke huyo </w:t>
      </w:r>
      <w:r>
        <w:rPr>
          <w:b/>
          <w:lang w:val="sw_KE" w:bidi="sw_KE"/>
        </w:rPr>
        <w:t>imani</w:t>
      </w:r>
      <w:r>
        <w:rPr>
          <w:lang w:val="sw_KE" w:bidi="sw_KE"/>
        </w:rPr>
        <w:t xml:space="preserve"> yake ilimponya na kumfanya kuwa mkamilifu. Imani hii inaelezea mwitikio wa watu kwa ahadi za Mungu. Hii ina maana ya kuwa na imani au uhakika kwa Mungu. Hapa, mwanamke huyo alimwamini Yesu mwenyewe. Neno </w:t>
      </w:r>
      <w:r>
        <w:rPr>
          <w:b/>
          <w:lang w:val="sw_KE" w:bidi="sw_KE"/>
        </w:rPr>
        <w:t>imani</w:t>
      </w:r>
      <w:r>
        <w:rPr>
          <w:lang w:val="sw_KE" w:bidi="sw_KE"/>
        </w:rPr>
        <w:t xml:space="preserve"> liko kwenye faharasa kuu. Tumia neno lile kwa imani ambalo umelitumia katika vifungu vingine.</w:t>
      </w:r>
    </w:p>
    <w:p>
      <w:pPr/>
      <w:r>
        <w:rPr>
          <w:lang w:val="sw_KE" w:bidi="sw_KE"/>
        </w:rPr>
      </w:r>
      <w:r>
        <w:rPr>
          <w:lang w:val="sw_KE" w:bidi="sw_KE"/>
        </w:rPr>
        <w:t>Vifaa vya kufundishia: Mwombe mtu mmoja mapema ajitolee kukusaidia kufanya hili. Chukua glasi wazi na ujaze maji safi. Hakikisha kwamba wote wanaweza kuona kwamba glasi imejaa maji safi. Chagua mtu anayejitolea na umuulize mtu huyo ikiwa hii ni glasi ya maji. Uliza ikiwa maji ni safi na yanafaa kwa kunywa. Muulize mtu aliyejitolea ikiwa ana kiu. Muulize mtu anayejitolea ikiwa kunywa maji kutamsaidia kiu yake. Mtu anayejitolea anapaswa kujibu kila swali kwa "ndiyo" Kisha mwulize mtu aliyejitolea anywe maji. Mtu anayejitolea angekataa kunywa maji. Rudi kwenye maswali tena na kisha umwombe mtu anayejitolea kunywa maji. Mtu anayejitolea atakataa kunywa maji. Elezea kikundi kwamba huu ni mfano wa maana ya imani. Ikiwa mtu huyo hatakunywa maji kwa kweli hawana imani katika maji au wanaamini kwamba maji ni safi na itawasaidia kiu yao. Sitisha kurekodi hapa.</w:t>
      </w:r>
    </w:p>
    <w:p>
      <w:pPr/>
      <w:r>
        <w:rPr>
          <w:lang w:val="sw_KE" w:bidi="sw_KE"/>
        </w:rPr>
      </w:r>
      <w:r>
        <w:rPr>
          <w:b/>
          <w:lang w:val="sw_KE" w:bidi="sw_KE"/>
        </w:rPr>
        <w:t>Naenda kwa amani</w:t>
      </w:r>
      <w:r>
        <w:rPr>
          <w:lang w:val="sw_KE" w:bidi="sw_KE"/>
        </w:rPr>
        <w:t xml:space="preserve"> ni njia ya kiasili ya kuagana, lakini Yesu anaitumia hapa kuelezea ukamilifu wa uponyaji wa mwanamke huyo unaojumuishaa amani kuu inayopatikana katika wokovu wake. Lugha yako inaweza kuwa na njia maalum ya kuonyesha hii,(hasaa tamaduni za kiislamu) zinaweza kutoa baraka ya amani mtu anaposema kwaheri. Lugha zingine zimetumia "nenda kwa tamu ndani," au "nenda kwa utulivu wa moyo."</w:t>
      </w:r>
    </w:p>
    <w:p>
      <w:pPr/>
      <w:r>
        <w:rPr>
          <w:lang w:val="sw_KE" w:bidi="sw_KE"/>
        </w:rPr>
      </w:r>
      <w:r>
        <w:rPr>
          <w:lang w:val="sw_KE" w:bidi="sw_KE"/>
        </w:rPr>
        <w:t xml:space="preserve">Yesu anamwita mwanamke huyo </w:t>
      </w:r>
      <w:r>
        <w:rPr>
          <w:b/>
          <w:lang w:val="sw_KE" w:bidi="sw_KE"/>
        </w:rPr>
        <w:t>binti</w:t>
      </w:r>
      <w:r>
        <w:rPr>
          <w:lang w:val="sw_KE" w:bidi="sw_KE"/>
        </w:rPr>
        <w:t xml:space="preserve"> ili kumtuliza kwa sababu mwanamke huyo alikuwa na hofu. Katika tamaduni fulani, neno </w:t>
      </w:r>
      <w:r>
        <w:rPr>
          <w:b/>
          <w:lang w:val="sw_KE" w:bidi="sw_KE"/>
        </w:rPr>
        <w:t>binti</w:t>
      </w:r>
      <w:r>
        <w:rPr>
          <w:lang w:val="sw_KE" w:bidi="sw_KE"/>
        </w:rPr>
        <w:t xml:space="preserve"> halingetumika kwa sababu lina maana ya mtoto uliyemzaa tu. Tumia neno linaloonyesha mapenzi sawa na Yesu aliyoyaonesha hapa. Mifano kutoka kwa tafsiri zingine ni pamoja na misemo kama "msichana wangu mdogo."</w:t>
      </w:r>
    </w:p>
    <w:p>
      <w:pPr/>
      <w:r>
        <w:rPr>
          <w:lang w:val="sw_KE" w:bidi="sw_KE"/>
        </w:rPr>
      </w:r>
      <w:r>
        <w:rPr>
          <w:b/>
          <w:lang w:val="sw_KE" w:bidi="sw_KE"/>
        </w:rPr>
        <w:t>Mateso yako yamekwisha</w:t>
      </w:r>
      <w:r>
        <w:rPr>
          <w:lang w:val="sw_KE" w:bidi="sw_KE"/>
        </w:rPr>
        <w:t xml:space="preserve"> pia imetafsiriwa kufanywa kuwa kamili baada ya kuteseka kwako." Katika Kigiriki maneno hayo yanarejelea uponyaji wa kimwili au uponyaji wa kiroho kutoka kwa nguvu za uovu. Yesu anataka kumwambia kwamba uponyaji wake ni wa kudumu na kwamba anampa wokovu wa kiroho na uponyaji wake unamrejesha kwa jamii kwa sababu unamfanya awe msafi tena.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5:35–43</w:t>
      </w:r>
      <w:r>
        <w:rPr>
          <w:lang w:val="sw_KE" w:bidi="sw_KE"/>
        </w:rPr>
      </w:r>
    </w:p>
    <w:p>
      <w:pPr>
        <w:pStyle w:val="Heading3"/>
      </w:pPr>
      <w:r>
        <w:rPr>
          <w:lang w:val="sw_KE" w:bidi="sw_KE"/>
        </w:rPr>
        <w:t>Sikiliza na Moyo</w:t>
      </w:r>
    </w:p>
    <w:p>
      <w:pPr/>
      <w:r>
        <w:rPr>
          <w:lang w:val="sw_KE" w:bidi="sw_KE"/>
        </w:rPr>
      </w:r>
      <w:r>
        <w:rPr>
          <w:lang w:val="sw_KE" w:bidi="sw_KE"/>
        </w:rPr>
        <w:t>Katika hatua hii, sikia Marko 5:35–43 na kuiweka katika mioyo yenu.</w:t>
      </w:r>
    </w:p>
    <w:p>
      <w:pPr/>
      <w:r>
        <w:rPr>
          <w:lang w:val="sw_KE" w:bidi="sw_KE"/>
        </w:rPr>
      </w:r>
      <w:r>
        <w:rPr>
          <w:lang w:val="sw_KE" w:bidi="sw_KE"/>
        </w:rPr>
        <w:t>Sikiliza toleo la sauti la Marko 5:35–43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5:35–43 katika tafsiri iliyo rahisi zaidi kuelewa.</w:t>
      </w:r>
    </w:p>
    <w:p>
      <w:pPr/>
      <w:r>
        <w:rPr>
          <w:lang w:val="sw_KE" w:bidi="sw_KE"/>
        </w:rPr>
      </w:r>
      <w:r>
        <w:rPr>
          <w:lang w:val="sw_KE" w:bidi="sw_KE"/>
        </w:rPr>
        <w:t>Hadithi hii inaendelea hadithi ya Yairo na binti wa Yairo mgonjwa. Yesu alikuwa njiani kwenda kwenye nyumba ya Yairo ili kuweka mikono juu ya binti huyo ili kumponya ugonjwa wake. Binti huyo alikuwa mgonjwa sana na alikuwa karibu kufa wakati Yairo alipokuja kwa Yesu. Alipokuwa njiani kuelekea nyumba ya Yairo Yesu aliacha kumsikiliza mwanamke ambaye Yesu alikuwa amemponya. Mwanamke huyo alikuwa ameponywa wakati Yesu aliacha kuzungumza naye. Hii ni simulizi ya sehemu inayofuata ya hadithi.</w:t>
      </w:r>
    </w:p>
    <w:p>
      <w:pPr/>
      <w:r>
        <w:rPr>
          <w:lang w:val="sw_KE" w:bidi="sw_KE"/>
        </w:rPr>
      </w:r>
      <w:r>
        <w:rPr>
          <w:lang w:val="sw_KE" w:bidi="sw_KE"/>
        </w:rPr>
        <w:t>Sitisha na uonyeshe ramani ya Bahari ya Galilaya na Kapernaumu kwa alama. Onyesha picha ya barabara nyembamba za Kapernaumu Sitisha kurekodi hapa.</w:t>
      </w:r>
    </w:p>
    <w:p>
      <w:pPr/>
      <w:r>
        <w:rPr>
          <w:lang w:val="sw_KE" w:bidi="sw_KE"/>
        </w:rPr>
      </w:r>
      <w:r>
        <w:rPr>
          <w:lang w:val="sw_KE" w:bidi="sw_KE"/>
        </w:rPr>
        <w:t>Yesu bado alikuwa akizungumza na mwanamke ambaye alikuwa ameponywa wakati wanaume wengine walipokuja kutoka nyumba ya Yairo. Wanaume hao walizungumza na Yairo na kumpa Yairo habari kwamba binti wa Yairo alikuwa amekufa. Wanaume hao walisema, “Binti yako amekufa. Huhitaji kumsumbua mwalimu tena." Hatujui ikiwa wanaume hawa walikuwa watumishi au wanafamilia au marafiki. Wanaume hao walikuja kumpa Yairo ujumbe huu. Wanaume hao wanaamini kwamba Yesu hawezi kufanya lolote katika hatua hii. Hakuna haja ya Yairo kukaa na Yesu au kumleta Yesu nyumbani.</w:t>
      </w:r>
    </w:p>
    <w:p>
      <w:pPr/>
      <w:r>
        <w:rPr>
          <w:lang w:val="sw_KE" w:bidi="sw_KE"/>
        </w:rPr>
      </w:r>
      <w:r>
        <w:rPr>
          <w:lang w:val="sw_KE" w:bidi="sw_KE"/>
        </w:rPr>
        <w:t>Wanaume hao walimwita Yesu "Mwalimu." Neno hili ni cheo cha heshima ya mtu ambaye alikuwa na mamlaka ya kufundisha Neno la Mungu au kuwafundisha watu kuhusu Mungu.</w:t>
      </w:r>
    </w:p>
    <w:p>
      <w:pPr/>
      <w:r>
        <w:rPr>
          <w:lang w:val="sw_KE" w:bidi="sw_KE"/>
        </w:rPr>
      </w:r>
      <w:r>
        <w:rPr>
          <w:lang w:val="sw_KE" w:bidi="sw_KE"/>
        </w:rPr>
        <w:t>Yesu aliwasikia watu hao walipokuwa wakizungumza na Yairo. Hii inamaanisha kwamba Yairo alikuwa amesimama karibu na mahali ambapo Yesu alikuwa akizungumza na mwanamke huyo. Yesu angeweza kuzungumza na mwanamke huyo na bado kusikia kile watu hao walikuwa wakimwambia Yairo.</w:t>
      </w:r>
    </w:p>
    <w:p>
      <w:pPr/>
      <w:r>
        <w:rPr>
          <w:lang w:val="sw_KE" w:bidi="sw_KE"/>
        </w:rPr>
      </w:r>
      <w:r>
        <w:rPr>
          <w:lang w:val="sw_KE" w:bidi="sw_KE"/>
        </w:rPr>
        <w:t>Yesu aliwakatiza wanaume hao na kumwambia Yairo. "Usiogope" Amini tu." Kisha Yesu akasimamisha umati. Yesu hangeiruhusu umati kuendelea kutembea katika mji pamoja naye na Yairo. Yesu pia aliwafanya wanafunzi wake 9 wawe na umati. Yesu alichukua 3 wa wanafunzi na Yairo kwenda nyumbani kwa Yairo. Wanafunzi 3 walikuwa Petro, Yakobo, na Yohana ambaye alikuwa ndugu mdogo wa Yakobo. Yesu amemwambia Yairo aamini. Katika hatua hii inaonekana kwamba Yairo anaamini kwa sababu anaenda na Yesu nyumbani. Yairo hajui Yesu anaweza kufanya nini katika hatua hii. Binti wa Yairo amekufa. Yairo lazima anashikilia tumaini kwamba Yesu anaweza kufanya kitu.</w:t>
      </w:r>
    </w:p>
    <w:p>
      <w:pPr/>
      <w:r>
        <w:rPr>
          <w:lang w:val="sw_KE" w:bidi="sw_KE"/>
        </w:rPr>
      </w:r>
      <w:r>
        <w:rPr>
          <w:lang w:val="sw_KE" w:bidi="sw_KE"/>
        </w:rPr>
        <w:t>Sitisha na mjadili: Simulia hadithi kuhusu mtu anayewaomba watu katika jamii kuamini kitu ambacho kinaonekana kuwa hakiwezekani. Watu wanaitikia vipi? Wanafanya maneno au matendo gani ambayo yanakuonyesha kwamba wanaamini? Sitisha kurekodi hapa.</w:t>
      </w:r>
    </w:p>
    <w:p>
      <w:pPr/>
      <w:r>
        <w:rPr>
          <w:lang w:val="sw_KE" w:bidi="sw_KE"/>
        </w:rPr>
      </w:r>
      <w:r>
        <w:rPr>
          <w:lang w:val="sw_KE" w:bidi="sw_KE"/>
        </w:rPr>
        <w:t>Walipofika nyumbani kwa Yairo, waliweza kuona watu wakilia na kusikia watu wakiomboleza. Kulikuwa na machanganyikano mwingi na msisimko. Watu walikuwa wakilia au kutoa kelele ndefu, ambazo zinaonyesha huzuni au huzuni kubwa. Watu walikuwa wakiomboleza, au kuonyesha huzuni kitu kinapotokea kama hasara kuu au kifo cha mtu. Watu waliofanya kelele hii yote na ghasia walikuwa waombolezaji wa kitaaluma. Hata familia maskini zaidi ingeajiri waombolezaji wa kitaaluma mtu alipokufa. Waombolezaji wa kitaaluma walilipwa kiasi cha pesa ili kwenda kwenye nyumba ya mtu ambaye amekufa na kuonyesha ishara za huzuni kama vile kulia na kuomboleza. Yairo alikuwa kiongozi muhimu wa sinagogi. Yairo angekuwa na idadi kubwa ya waombolezaji wa kitaaluma. Waombolezaji wa kitaaluma hawakuwa na huzuni kwa kweli. Walikuwa wakitenda kana kwamba walikuwa na huzuni na kuomboleza kifo cha msichana huyu. Walilipwa ili kuigiza kwa njia hii.</w:t>
      </w:r>
    </w:p>
    <w:p>
      <w:pPr/>
      <w:r>
        <w:rPr>
          <w:lang w:val="sw_KE" w:bidi="sw_KE"/>
        </w:rPr>
      </w:r>
      <w:r>
        <w:rPr>
          <w:lang w:val="sw_KE" w:bidi="sw_KE"/>
        </w:rPr>
        <w:t>Sitisha na mjadili: Zungumza kuhusu kile kinachotokea katika jamii yako mtu anapokufa. Familia inaomboleza vipi? Ni desturi gani ambazo zinapaswa kuzingatiwa na familia? Jamii inafanya nini ili kusaidia familia katika kuomboleza? Je, unatumia maneno yoyote maalum kuelezea kilio cha waombolezaji? Sitisha kurekodi hapa.</w:t>
      </w:r>
    </w:p>
    <w:p>
      <w:pPr/>
      <w:r>
        <w:rPr>
          <w:lang w:val="sw_KE" w:bidi="sw_KE"/>
        </w:rPr>
      </w:r>
      <w:r>
        <w:rPr>
          <w:lang w:val="sw_KE" w:bidi="sw_KE"/>
        </w:rPr>
        <w:t>Yesu alienda mahali ambapo waombolezaji wa kitaaluma walikua wamekusanyika. Yesu aliwauliza waombolezaji wa kitaaluma kwa nini walikuwa wakifanya ghasia hiyo yote na kuomboleza. Yesu anasema, "Mtoto hajakufa. Analala." Umati ulicheka Yesu wakati aliposema msichana huyo analala. Msichana huyu ana umri wa miaka 12. Tumia neno sahihi kwa msichana mwenye umri wa miaka 12 unapotafsiri neno "mtoto." Hatujui kwamba ana umri wa miaka 12 hadi mwisho wa hadithi lakini bado unapaswa kutumia maneno sahihi kwa msichana mwenye umri wa miaka 12 unapozungumza kuhusu msichana huyu.</w:t>
      </w:r>
    </w:p>
    <w:p>
      <w:pPr/>
      <w:r>
        <w:rPr>
          <w:lang w:val="sw_KE" w:bidi="sw_KE"/>
        </w:rPr>
      </w:r>
      <w:r>
        <w:rPr>
          <w:lang w:val="sw_KE" w:bidi="sw_KE"/>
        </w:rPr>
        <w:t>Mara nyingi Yesu alisema kwamba mtu aliyekufa alikuwa amelala tu. Yesu alitumia neno kulala kwa mtu ambaye amekufa lakini atafufuliwa tena. Msichana huyo alikuwa amekufa na umati wa waombolezaji ulijua alikuwa amekufa. Walidhani kwa kweli Yesu alikuwa akisema msichana huyo alikuwa amelala. Hii ndiyo sababu waombolezaji walicheka. Waombolezaji wa kitaaluma walipocheka, walikuwa wakimdhihaki Yesu au kumkejeli Yesu. Hii ilikuwa zaidi ya kucheka kitu cha kufurahisha. Walijua binti alikuwa ameaga. Yesu pia alijua binti ameaga. Yesu pia alijua msichana huyo angeweza kurudi.</w:t>
      </w:r>
    </w:p>
    <w:p>
      <w:pPr/>
      <w:r>
        <w:rPr>
          <w:lang w:val="sw_KE" w:bidi="sw_KE"/>
        </w:rPr>
      </w:r>
      <w:r>
        <w:rPr>
          <w:lang w:val="sw_KE" w:bidi="sw_KE"/>
        </w:rPr>
        <w:t>Sitisha na mjadili: Simulia hadithi ambayo mhusika mkuu anafanya au anasema kitu ambacho kinaonekana kuwa cha ajabu kwa watu. Wanaanza kumcheka mtu huyu au kumdhihaki au kumkejeli mtu huyu. Angalia maneno ambayo mtoa hadithi anatumia kuelezea kicheko. Sitisha kurekodi hapa.</w:t>
      </w:r>
    </w:p>
    <w:p>
      <w:pPr/>
      <w:r>
        <w:rPr>
          <w:lang w:val="sw_KE" w:bidi="sw_KE"/>
        </w:rPr>
      </w:r>
      <w:r>
        <w:rPr>
          <w:lang w:val="sw_KE" w:bidi="sw_KE"/>
        </w:rPr>
        <w:t>Yesu aliwafanya waombolezaji wote wa kitaaluma waondoke nyumbani. Kisha Yesu aliwachukua Petro, Yakobo na Yohana, na mama na baba ya msichana huyo na kuingia kwenye chumba ambacho msichana huyo alikuwa amelala. Yairo ni baba wa msichana huyo. Hatujui msichana huyu amekufa muda gani. Alikufa baada ya Yairo kuondoka nyumbani kwenda kumchukua Yesu. Kumekuwa na wakati wa kutosha kuandaa mwili wake na chumba cha mazishi yake. Katika utamaduni huu na wakati, mazishi kwa kawaida yalitokea siku ile ambayo mtu huyo alikufa.</w:t>
      </w:r>
    </w:p>
    <w:p>
      <w:pPr/>
      <w:r>
        <w:rPr>
          <w:lang w:val="sw_KE" w:bidi="sw_KE"/>
        </w:rPr>
      </w:r>
      <w:r>
        <w:rPr>
          <w:lang w:val="sw_KE" w:bidi="sw_KE"/>
        </w:rPr>
        <w:t>Yesu alienda pembeni ya kitanda ambapo msichana aliyekufa alikuwa amelala. Yesu alishikilia mkono wa msichana huyo. Sheria ya kidini ilisema kwamba kumgusa mtu aliyekufa ilimfanya mtu anayemgusa kuwa najisi. Yesu alijua sheria. Yairo alijua sheria. Yesu alichukua mkono wa msichana aliyekufa ingawa ilifanya Yesu awe najisi kulingana na sheria.</w:t>
      </w:r>
    </w:p>
    <w:p>
      <w:pPr/>
      <w:r>
        <w:rPr>
          <w:lang w:val="sw_KE" w:bidi="sw_KE"/>
        </w:rPr>
      </w:r>
      <w:r>
        <w:rPr>
          <w:lang w:val="sw_KE" w:bidi="sw_KE"/>
        </w:rPr>
        <w:t>Yesu alizungumza na msichana aliyekufa kwa kutumia lugha yake mwenyewe, au lugha ambayo Yesu na msichana huyu walizungumza nyumbani. Yesu anasema, "Talitha koum." Tumia maneno haya sawa na unavyosimulia hadithi. Marko kisha anatoa tafsiri ya maneno mawili, au maana ya maneno hayo mawili. Yesu alikuwa akisema,"Binti mdogo amka." Wakati wa kutafsiri neno, "Talitha," hakikisha unatumia neno ambalo linafaa kwa msichana mwenye umri wa miaka 12. Amka ni amri. Hii pia inaweza kutafsiriwa kama "kusimama." Msichana huyo alisimama mara moja na kuanza kutembea. Huu ndio wakati Marko anatuambia kwamba msichana ana umri wa miaka 12.</w:t>
      </w:r>
    </w:p>
    <w:p>
      <w:pPr/>
      <w:r>
        <w:rPr>
          <w:lang w:val="sw_KE" w:bidi="sw_KE"/>
        </w:rPr>
      </w:r>
      <w:r>
        <w:rPr>
          <w:lang w:val="sw_KE" w:bidi="sw_KE"/>
        </w:rPr>
        <w:t>Yairo na mama wa msichana huyo walizidi furaha. Hii ni hisia ya mshangao iliyochanganywa na hofu na mshangao. Walikuwa na furaha sana. Walishangaa sana. Walijua mtoto wao alikuwa amekufa na sasa anatembea akuzunguka chumbani. Yesu aliwapa maagizo kali wasimwambie mtu yeyote kuhusu kile kilichotokea. Kisha Yesu alisema mpe msichana huyo kitu cha kula.</w:t>
      </w:r>
    </w:p>
    <w:p>
      <w:pPr/>
      <w:r>
        <w:rPr>
          <w:lang w:val="sw_KE" w:bidi="sw_KE"/>
        </w:rPr>
      </w:r>
      <w:r>
        <w:rPr>
          <w:lang w:val="sw_KE" w:bidi="sw_KE"/>
        </w:rPr>
        <w:t>Kwa kutazama hadithi mbili, hadithi ya mwanamke anayetoka damu na hadithi ya msichana aliyekufa, Marko anatuambia kwamba mwanamke huyo alikuwa mgonjwa au akivuja damu kwa miaka 12. Huenda mwanamke huyo alikuwa najisi na kutengwa kwa takriban 1/3 ya maisha yake. Sasa msichana ambaye amekufa ana umri wa miaka 12. Yuko tayari kuanza maisha yake kama mwanamke mdogo. Yesu anawaponya wanawake hawa wote wawili na Yesu anaonyesha kwamba Yesu ana nguvu juu ya ugonjwa na kifo.</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5:35–43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Tukio la kwanza:</w:t>
      </w:r>
      <w:r>
        <w:rPr>
          <w:lang w:val="sw_KE" w:bidi="sw_KE"/>
        </w:rPr>
        <w:t xml:space="preserve"> Wajumbe wanakuja kumwambia Yairo kwamba binti yake amekufa. Yesu anamwambia Yairo aamini. Wanaenda kwenye nyumba ya Yairo.</w:t>
      </w:r>
    </w:p>
    <w:p>
      <w:pPr/>
      <w:r>
        <w:rPr>
          <w:lang w:val="sw_KE" w:bidi="sw_KE"/>
        </w:rPr>
      </w:r>
      <w:r>
        <w:rPr>
          <w:b/>
          <w:lang w:val="sw_KE" w:bidi="sw_KE"/>
        </w:rPr>
        <w:t>Tukio la pili:</w:t>
      </w:r>
      <w:r>
        <w:rPr>
          <w:lang w:val="sw_KE" w:bidi="sw_KE"/>
        </w:rPr>
        <w:t xml:space="preserve"> Wanapowasili nyumbani kwa Yairo, wanawaona waombolezaji wakilia na kuomboleza kwa sauti kubwa. Yesu anasema, "Kwa nini ghasia hii yote? Mtoto hajakufa, amelala tu." Lakini watu wanamchekea.</w:t>
      </w:r>
    </w:p>
    <w:p>
      <w:pPr/>
      <w:r>
        <w:rPr>
          <w:lang w:val="sw_KE" w:bidi="sw_KE"/>
        </w:rPr>
      </w:r>
      <w:r>
        <w:rPr>
          <w:b/>
          <w:lang w:val="sw_KE" w:bidi="sw_KE"/>
        </w:rPr>
        <w:t>Tukio la tatu:</w:t>
      </w:r>
      <w:r>
        <w:rPr>
          <w:lang w:val="sw_KE" w:bidi="sw_KE"/>
        </w:rPr>
        <w:t xml:space="preserve"> Yesu anamchukua Yairo, mama ya msichana huyo, na wanafunzi wake watatu na kuingia kwenye chumba ambapo msichana huyo amelala. Yesu anamfufua msichana huyo na kuwaambia wazazi wake wampe chakula.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 xml:space="preserve">Mwanamke </w:t>
      </w:r>
    </w:p>
    <w:p>
      <w:pPr>
        <w:pStyle w:val="ListBullet"/>
        <w:spacing w:line="240" w:lineRule="auto"/>
        <w:ind w:left="720"/>
      </w:pPr>
      <w:r>
        <w:rPr>
          <w:lang w:val="sw_KE" w:bidi="sw_KE"/>
        </w:rPr>
      </w:r>
      <w:r>
        <w:rPr>
          <w:lang w:val="sw_KE" w:bidi="sw_KE"/>
        </w:rPr>
        <w:t>Wajumbe kutoka nyumba ya Yairo</w:t>
      </w:r>
    </w:p>
    <w:p>
      <w:pPr>
        <w:pStyle w:val="ListBullet"/>
        <w:spacing w:line="240" w:lineRule="auto"/>
        <w:ind w:left="720"/>
      </w:pPr>
      <w:r>
        <w:rPr>
          <w:lang w:val="sw_KE" w:bidi="sw_KE"/>
        </w:rPr>
      </w:r>
      <w:r>
        <w:rPr>
          <w:lang w:val="sw_KE" w:bidi="sw_KE"/>
        </w:rPr>
        <w:t>Watu wanaoomboleza kifo cha binti ya Yairo</w:t>
      </w:r>
    </w:p>
    <w:p>
      <w:pPr>
        <w:pStyle w:val="ListBullet"/>
        <w:spacing w:line="240" w:lineRule="auto"/>
        <w:ind w:left="720"/>
      </w:pPr>
      <w:r>
        <w:rPr>
          <w:lang w:val="sw_KE" w:bidi="sw_KE"/>
        </w:rPr>
      </w:r>
      <w:r>
        <w:rPr>
          <w:lang w:val="sw_KE" w:bidi="sw_KE"/>
        </w:rPr>
        <w:t xml:space="preserve">Mama </w:t>
      </w:r>
    </w:p>
    <w:p>
      <w:pPr>
        <w:pStyle w:val="ListBullet"/>
        <w:spacing w:line="240" w:lineRule="auto"/>
        <w:ind w:left="720"/>
      </w:pPr>
      <w:r>
        <w:rPr>
          <w:lang w:val="sw_KE" w:bidi="sw_KE"/>
        </w:rPr>
      </w:r>
      <w:r>
        <w:rPr>
          <w:lang w:val="sw_KE" w:bidi="sw_KE"/>
        </w:rPr>
        <w:t>Msichana</w:t>
      </w:r>
    </w:p>
    <w:p>
      <w:pPr>
        <w:pStyle w:val="ListBullet"/>
        <w:spacing w:line="240" w:lineRule="auto"/>
        <w:ind w:left="720"/>
      </w:pPr>
      <w:r>
        <w:rPr>
          <w:lang w:val="sw_KE" w:bidi="sw_KE"/>
        </w:rPr>
      </w:r>
      <w:r>
        <w:rPr>
          <w:lang w:val="sw_KE" w:bidi="sw_KE"/>
        </w:rPr>
        <w:t>Wanafunzi watatu wa Yesu (Petro, Yakobo na Yohana)</w:t>
      </w:r>
    </w:p>
    <w:p>
      <w:pPr/>
      <w:r>
        <w:rPr>
          <w:lang w:val="sw_KE" w:bidi="sw_KE"/>
        </w:rPr>
      </w:r>
      <w:r>
        <w:rPr>
          <w:lang w:val="sw_KE" w:bidi="sw_KE"/>
        </w:rPr>
        <w:t>Tukio la kwanza bado linatokea kwenye barabara nyembamba katika mji wa Kapernaumu. Yesu anazungumza na mwanamke huyo ambaye ameponywa Wakati Yesu bado anazungumza na mwanamke huyo, wanaume wengine wanakuja kutoka nyumba ya Yairo. Wanaume wanamwambia Yairo kwamba binti yake amekufa Wanaume wanamwambia Yairo asimsumbue mwalimu tena.</w:t>
      </w:r>
    </w:p>
    <w:p>
      <w:pPr/>
      <w:r>
        <w:rPr>
          <w:lang w:val="sw_KE" w:bidi="sw_KE"/>
        </w:rPr>
      </w:r>
      <w:r>
        <w:rPr>
          <w:lang w:val="sw_KE" w:bidi="sw_KE"/>
        </w:rPr>
        <w:t>Yesu anasikia watu hao.</w:t>
      </w:r>
    </w:p>
    <w:p>
      <w:pPr/>
      <w:r>
        <w:rPr>
          <w:lang w:val="sw_KE" w:bidi="sw_KE"/>
        </w:rPr>
      </w:r>
      <w:r>
        <w:rPr>
          <w:lang w:val="sw_KE" w:bidi="sw_KE"/>
        </w:rPr>
        <w:t>Sitisha na ufanye mazoezi ya tukio hili. Tambua nafasi ya kila mtu ili Yesu aweze kumsikia mwanamke huyo na kusikia wajumbe. Yesu anazungumza na mwanamke huyo. Mwanamke huyo yuko kwenye magoti mbele ya Yesu. Yioro anasimama karibu na Yesu. Wanaume wanakuja kuzungumza na Yairo. Yesu anasikia watu hao. Yesu anazungumza na Yairo. Sitisha kurekodi hapa.</w:t>
      </w:r>
    </w:p>
    <w:p>
      <w:pPr/>
      <w:r>
        <w:rPr>
          <w:lang w:val="sw_KE" w:bidi="sw_KE"/>
        </w:rPr>
      </w:r>
      <w:r>
        <w:rPr>
          <w:lang w:val="sw_KE" w:bidi="sw_KE"/>
        </w:rPr>
        <w:t>Yesu anamwambia Yairo amwamini Yesu. Yesu hasemi kile Yesu anapanga kufanya. Kisha Yesu anawafanya umati wabaki nyuma mitaani. Yesu pia anawaacha wanafunzi 9 na umati. Yesu anawachukua Petro, Yakobo, na Yohana na kutembea na Yairo kwenye nyumba ya Yairo.</w:t>
      </w:r>
    </w:p>
    <w:p>
      <w:pPr/>
      <w:r>
        <w:rPr>
          <w:lang w:val="sw_KE" w:bidi="sw_KE"/>
        </w:rPr>
      </w:r>
      <w:r>
        <w:rPr>
          <w:lang w:val="sw_KE" w:bidi="sw_KE"/>
        </w:rPr>
        <w:t>Katika tukio la pili, Yesu anafika nyumbani kwa Yairo. Kwa sababu Yairo alikuwa mtu muhimu, Yairo huenda alikuwa na nyumba kubwa yenye lango na ua. Waombolezaji waliobobea wangekuwa katika nafasi hii ya wazi ndani ya lango lakini si nyumbani. Yesu na Yairo wanaweza kuona na kusikia ghasia. Waombolezaji wa kitaaluma wanalia na kuomboleza. Kilio ni kilio kikubwa kinachoonyesha huzuni kubwa. Yesu anaingia kwenye ua na kuwauliza waombolezaji kwa nini wanalia na kuomboleza. Kisha Yesu anasema, "Msichana huyo hajakufa. Msichana huyo amelala tu." Waombolezaji wa kitaaluma wanaposikia Yesu akisema msichana huyo amelala, umati wa waombolezaji wa kitaaluma unaanza kucheka kwa njia ya kejeli na kejele. Wanajua kwamba msichana huyo amekufa na wanatenda kama wanafikiria Yesu ni mjinga. Yesu anawaamuru wote waondoke nyumbani.</w:t>
      </w:r>
    </w:p>
    <w:p>
      <w:pPr/>
      <w:r>
        <w:rPr>
          <w:lang w:val="sw_KE" w:bidi="sw_KE"/>
        </w:rPr>
      </w:r>
      <w:r>
        <w:rPr>
          <w:lang w:val="sw_KE" w:bidi="sw_KE"/>
        </w:rPr>
        <w:t>Sitisha na mjadili: Simulia hadithi ambayo mtu anasema kitu ambacho kinaonekana kuwa cha ujinga au wazimu kwa kila mtu mwingine. Wote wanacheka mtu huyo aliyesema jambo hili. Wanapiga kelele kwa njia inayomdhihaki mtu huyo. Sikiliza kicheko. Eleza kicheko hicho. Maneno gani unatumia kuelezea njia hii ya kucheka? Sitisha kurekodi hapa.</w:t>
      </w:r>
    </w:p>
    <w:p>
      <w:pPr/>
      <w:r>
        <w:rPr>
          <w:lang w:val="sw_KE" w:bidi="sw_KE"/>
        </w:rPr>
      </w:r>
      <w:r>
        <w:rPr>
          <w:lang w:val="sw_KE" w:bidi="sw_KE"/>
        </w:rPr>
        <w:t>Tukio la tatu linaanza baada ya waombolezaji wa kitaaluma kuondoka. Yesu anamchukua Yairo na mama ya msichana huyo pamoja na Petro, Yakobo, na Yohana na kuingia ndani ya nyumba. Wote wanaingia kwenye chumba ambapo msichana aliyekufa amelala kitandani. Kitanda hiki kinaweza kuwa gogoro kwenye sakafu au kinaweza kuwa kwenye fremu juu ya sakafu. Yesu anatembea kwa msichana huyo na kumshika mkono wake. Yesu anasema, "Talitha koum." Maneno haya mawili yapo katika lugha ambayo watu katika eneo hili walizungumza nyumbani. Hii ni lugha ambayo msichana huyo angezungumza na mama yake nyumbani kwao. Hii si lugha ya biashara. Kisha Marko anatafsiri ya maneno haya mawili. Yesu alikuwa akisema, "Msichana mdogo, nakuambia, amka." Hakikisha unatumia neno sahihi kwa msichana mwenye umri wa miaka 12 unaposema "Msichana mdogo." "Amka" ni neno la amri. Koum pia inamaanisha kusimama. Msichana huyo alikuwa hai tena na kusimama. Hatua ni ya haraka. Haamki polepole. Anasimama mara moja Yesu anapomwambia asimame. Alianza kutembea akizunguka chumba. Hii ni wakati Marko anatuambia kwamba ana umri wa miaka 12. Kwa sababu ana umri wa miaka 12, unahitaji kuhakikisha kwamba maneno yote yanayotumiwa kumwelezea ni maneno sahihi kwa mtu aliye na umri wa miaka 12.</w:t>
      </w:r>
    </w:p>
    <w:p>
      <w:pPr/>
      <w:r>
        <w:rPr>
          <w:lang w:val="sw_KE" w:bidi="sw_KE"/>
        </w:rPr>
      </w:r>
      <w:r>
        <w:rPr>
          <w:lang w:val="sw_KE" w:bidi="sw_KE"/>
        </w:rPr>
        <w:t>Walishangaa na kuzidiwa. Hii inamaanisha watu wote kwenye chumba. Huyu alikuwa Yairo, mama, na Petro, Yakobo, na Yohana. Hii inamaanisha kwamba walikuwa na mchanganyiko wa hofu na wasiwasi kwa mshangao wao.</w:t>
      </w:r>
    </w:p>
    <w:p>
      <w:pPr/>
      <w:r>
        <w:rPr>
          <w:lang w:val="sw_KE" w:bidi="sw_KE"/>
        </w:rPr>
      </w:r>
      <w:r>
        <w:rPr>
          <w:lang w:val="sw_KE" w:bidi="sw_KE"/>
        </w:rPr>
        <w:t>Sitisha na mjadili: Simulia hadithi ya muujiza. Zungumza kuhusu jinsi watu walivyoona muujiza waliitikia. Sikiliza kwa makini maneno au mafungu yanayotumiwa kuelezea hisia zao. Unaweza kuwa na njia maalum ya kuelezea mshangao, hofu na hofu ambayo watu walikuwa wakihisi. Sitisha kurekodi hapa.</w:t>
      </w:r>
    </w:p>
    <w:p>
      <w:pPr/>
      <w:r>
        <w:rPr>
          <w:lang w:val="sw_KE" w:bidi="sw_KE"/>
        </w:rPr>
      </w:r>
      <w:r>
        <w:rPr>
          <w:lang w:val="sw_KE" w:bidi="sw_KE"/>
        </w:rPr>
        <w:t>Yesu aliwapa maagizo kali wasimwambie mtu yeyote kuhusu kile kilichotokea. Yesu pia aliwaambia wampe msichana huyo kitu cha kula.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5:35–43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Yairo</w:t>
      </w:r>
    </w:p>
    <w:p>
      <w:pPr>
        <w:pStyle w:val="ListBullet"/>
        <w:spacing w:line="240" w:lineRule="auto"/>
        <w:ind w:left="720"/>
      </w:pPr>
      <w:r>
        <w:rPr>
          <w:lang w:val="sw_KE" w:bidi="sw_KE"/>
        </w:rPr>
      </w:r>
      <w:r>
        <w:rPr>
          <w:lang w:val="sw_KE" w:bidi="sw_KE"/>
        </w:rPr>
        <w:t>Umati</w:t>
      </w:r>
    </w:p>
    <w:p>
      <w:pPr>
        <w:pStyle w:val="ListBullet"/>
        <w:spacing w:line="240" w:lineRule="auto"/>
        <w:ind w:left="720"/>
      </w:pPr>
      <w:r>
        <w:rPr>
          <w:lang w:val="sw_KE" w:bidi="sw_KE"/>
        </w:rPr>
      </w:r>
      <w:r>
        <w:rPr>
          <w:lang w:val="sw_KE" w:bidi="sw_KE"/>
        </w:rPr>
        <w:t xml:space="preserve">Mwanamke </w:t>
      </w:r>
    </w:p>
    <w:p>
      <w:pPr>
        <w:pStyle w:val="ListBullet"/>
        <w:spacing w:line="240" w:lineRule="auto"/>
        <w:ind w:left="720"/>
      </w:pPr>
      <w:r>
        <w:rPr>
          <w:lang w:val="sw_KE" w:bidi="sw_KE"/>
        </w:rPr>
      </w:r>
      <w:r>
        <w:rPr>
          <w:lang w:val="sw_KE" w:bidi="sw_KE"/>
        </w:rPr>
        <w:t>Wajumbe kutoka nyumba ya Yairo</w:t>
      </w:r>
    </w:p>
    <w:p>
      <w:pPr>
        <w:pStyle w:val="ListBullet"/>
        <w:spacing w:line="240" w:lineRule="auto"/>
        <w:ind w:left="720"/>
      </w:pPr>
      <w:r>
        <w:rPr>
          <w:lang w:val="sw_KE" w:bidi="sw_KE"/>
        </w:rPr>
      </w:r>
      <w:r>
        <w:rPr>
          <w:lang w:val="sw_KE" w:bidi="sw_KE"/>
        </w:rPr>
        <w:t>Watu wanaoomboleza kifo cha binti ya Yairo</w:t>
      </w:r>
    </w:p>
    <w:p>
      <w:pPr>
        <w:pStyle w:val="ListBullet"/>
        <w:spacing w:line="240" w:lineRule="auto"/>
        <w:ind w:left="720"/>
      </w:pPr>
      <w:r>
        <w:rPr>
          <w:lang w:val="sw_KE" w:bidi="sw_KE"/>
        </w:rPr>
      </w:r>
      <w:r>
        <w:rPr>
          <w:lang w:val="sw_KE" w:bidi="sw_KE"/>
        </w:rPr>
        <w:t>Mama</w:t>
      </w:r>
    </w:p>
    <w:p>
      <w:pPr>
        <w:pStyle w:val="ListBullet"/>
        <w:spacing w:line="240" w:lineRule="auto"/>
        <w:ind w:left="720"/>
      </w:pPr>
      <w:r>
        <w:rPr>
          <w:lang w:val="sw_KE" w:bidi="sw_KE"/>
        </w:rPr>
      </w:r>
      <w:r>
        <w:rPr>
          <w:lang w:val="sw_KE" w:bidi="sw_KE"/>
        </w:rPr>
        <w:t>Msichana</w:t>
      </w:r>
    </w:p>
    <w:p>
      <w:pPr>
        <w:pStyle w:val="ListBullet"/>
        <w:spacing w:line="240" w:lineRule="auto"/>
        <w:ind w:left="720"/>
      </w:pPr>
      <w:r>
        <w:rPr>
          <w:lang w:val="sw_KE" w:bidi="sw_KE"/>
        </w:rPr>
      </w:r>
      <w:r>
        <w:rPr>
          <w:lang w:val="sw_KE" w:bidi="sw_KE"/>
        </w:rPr>
        <w:t>Wanafunzi watatu wa Yesu (Petro, Yakobo na Yohana)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amesimama mitaani na anazungumza na mwanamke huyo ambaye ameponywa. Anamwambia Yesu hadithi ya ugonjwa wake. Yairo anamsubiri Yesu kumaliza na mwanamke huyo na kuelekea kwa nyumba ya Yairo ambapo binti wa Yairo ni mgonjwa sana.</w:t>
      </w:r>
    </w:p>
    <w:p>
      <w:pPr/>
      <w:r>
        <w:rPr>
          <w:lang w:val="sw_KE" w:bidi="sw_KE"/>
        </w:rPr>
      </w:r>
      <w:r>
        <w:rPr>
          <w:lang w:val="sw_KE" w:bidi="sw_KE"/>
        </w:rPr>
        <w:t>Sitisha igizo: Muulize Yairo, "Unahisi vipi sasa?" Huenda ukasikia, "wasiwasi" au "Kujali kwa ajili ya binti yangu," au "kujiuliza kwa nini Yesu anapoteza muda wake na mwanamke huyu." Endelea na igizo.</w:t>
      </w:r>
    </w:p>
    <w:p>
      <w:pPr/>
      <w:r>
        <w:rPr>
          <w:lang w:val="sw_KE" w:bidi="sw_KE"/>
        </w:rPr>
      </w:r>
      <w:r>
        <w:rPr>
          <w:lang w:val="sw_KE" w:bidi="sw_KE"/>
        </w:rPr>
        <w:t>Yesu bado anazungumza na mwanamke huyo wakati wajumbe kutoka nyumba ya Yairo wanapowasili na kusema, "Binti yako amekufa, hakuna faida kumsumbua Mwalimu tena."</w:t>
      </w:r>
    </w:p>
    <w:p>
      <w:pPr/>
      <w:r>
        <w:rPr>
          <w:lang w:val="sw_KE" w:bidi="sw_KE"/>
        </w:rPr>
      </w:r>
      <w:r>
        <w:rPr>
          <w:lang w:val="sw_KE" w:bidi="sw_KE"/>
        </w:rPr>
        <w:t>Sitisha igizo: Muulize Yairo, "Unahisi vipi sasa?" Unaweza kusikia maneno kama, "Siamini haya!" Kwa nini Yesu aliacha kuzungumza na mwanamke huyu? Amekuwa mgonjwa kwa miaka 12. Hii ingeweza kusubiri! Ikiwa tungeendelea kuendelea, tungeweza kufika huko wakati wa Yesu kumweka mikono yake. Binti yangu amekufa! Nitawezaje kuvumilia hili?" Endelea na igizo.</w:t>
      </w:r>
    </w:p>
    <w:p>
      <w:pPr/>
      <w:r>
        <w:rPr>
          <w:lang w:val="sw_KE" w:bidi="sw_KE"/>
        </w:rPr>
      </w:r>
      <w:r>
        <w:rPr>
          <w:lang w:val="sw_KE" w:bidi="sw_KE"/>
        </w:rPr>
        <w:t>Yesu anasikia wajumbe wakisema kwamba binti wa Yairo amekufa. Yesu anamwambia Yairo, "Usiogope, kuwa na imani tu."</w:t>
      </w:r>
    </w:p>
    <w:p>
      <w:pPr/>
      <w:r>
        <w:rPr>
          <w:lang w:val="sw_KE" w:bidi="sw_KE"/>
        </w:rPr>
      </w:r>
      <w:r>
        <w:rPr>
          <w:lang w:val="sw_KE" w:bidi="sw_KE"/>
        </w:rPr>
        <w:t>Sitisha igizo. Muulize mtu anayeigiza Yairo, "Unahisi vipi sasa?" Huenda ukasikia mambo kama, "huzuni," "kuchanganyikiwa na maneno ya Yesu. Yesu anamaanisha nini Yesu anaposema kuwa na imani? Amekufa. Yesu anaweza kufanya nini?" Nitakwenda na Yesu na kuona. Labda Yesu anajua kitu ambacho sijui." Endelea na igizo.</w:t>
      </w:r>
    </w:p>
    <w:p>
      <w:pPr/>
      <w:r>
        <w:rPr>
          <w:lang w:val="sw_KE" w:bidi="sw_KE"/>
        </w:rPr>
      </w:r>
      <w:r>
        <w:rPr>
          <w:lang w:val="sw_KE" w:bidi="sw_KE"/>
        </w:rPr>
        <w:t>Katika tukio la 2, Yesu na Yairo wanaona ghasia na kusikia kilio wanapowasili nyumbani. Yesu anawauliza waombolezaji, "Kwa nini mnafanya kelele hii yote?" Yesu anapowaambia waombolezaji kwamba msichana hajakufa bali amelala tu, umati unamcheka.</w:t>
      </w:r>
    </w:p>
    <w:p>
      <w:pPr/>
      <w:r>
        <w:rPr>
          <w:lang w:val="sw_KE" w:bidi="sw_KE"/>
        </w:rPr>
      </w:r>
      <w:r>
        <w:rPr>
          <w:lang w:val="sw_KE" w:bidi="sw_KE"/>
        </w:rPr>
        <w:t>Sitisha igizo. Uliza umati, "Kwa nini mnacheka?" Huenda ukasikia mambo kama, "Tunajua msichana huyo amekufa, na hatuamini kwamba Yesu angeweza kufikiria kwamba amelala tu," "Yesu anafikiria kuwa ni nani? Yesu hata hajamwona. Yesu anawezaje kujua kwamba amelala. Sisi sote tunajua kwamba amekufa." Endelea na igizo.</w:t>
      </w:r>
    </w:p>
    <w:p>
      <w:pPr/>
      <w:r>
        <w:rPr>
          <w:lang w:val="sw_KE" w:bidi="sw_KE"/>
        </w:rPr>
      </w:r>
      <w:r>
        <w:rPr>
          <w:lang w:val="sw_KE" w:bidi="sw_KE"/>
        </w:rPr>
        <w:t>Katika tukio la 3, Yesu anawafanya waombolezaji wote wa kitaaluma waondoke. Kisha Yesu anamchukua Yairo, mama ya msichana huyo, na Petro, Yakobo, na Yohana na wote wanaingia kwenye chumba ambapo msichana huyo amelala. Yesu anyosha na kuchukua mkono wa msichana aliyekufa na kusema, "Talitha, Koum" ambayo inamaanisha, "Msichana mdogo, amka." Anainuka mara moja na kuanza kutembea.</w:t>
      </w:r>
    </w:p>
    <w:p>
      <w:pPr/>
      <w:r>
        <w:rPr>
          <w:lang w:val="sw_KE" w:bidi="sw_KE"/>
        </w:rPr>
      </w:r>
      <w:r>
        <w:rPr>
          <w:lang w:val="sw_KE" w:bidi="sw_KE"/>
        </w:rPr>
        <w:t>Sitisha igizo. Muuliza mama na baba, "Mnahisi vipi sasa?" Huenda ukasikia mambo kama, "Tumezidiwa," "Tumeshangaa," "Tunafurahi sana kwamba binti yetu yuko hai," au "Tunaamini sasa. Hii inawezaje kuwa? Najua alikuwa amekufa lakini hapa yuko hai tena. Huu ni muujiza!" Waulize Petro, Yakobo, na Yohana, "Mnahisi vipi sasa?" Huenda ukasikia, "Kushangaa. Zaidi ya mshangao. Upepo na maji yalipomtii Yesu, nilidhani tulikuwa tumeona kila kitu. Hii ni ya kushangaza zaidi! Yesu anawezaje kufanya mambo haya? Sielewi Yesu ni nani kwa kweli lakini nataka kujua zaidi." Endelea na igizo.</w:t>
      </w:r>
    </w:p>
    <w:p>
      <w:pPr/>
      <w:r>
        <w:rPr>
          <w:lang w:val="sw_KE" w:bidi="sw_KE"/>
        </w:rPr>
      </w:r>
      <w:r>
        <w:rPr>
          <w:lang w:val="sw_KE" w:bidi="sw_KE"/>
        </w:rPr>
        <w:t>Mwishowe Yesu anawaamuru wale walioko katika chumba wasimwambie mtu yeyote kile kilichotokea na kumpa msichana huyo kitu cha kula. Uigizaji ukikamilika waulize timu, “Kwa nini mnafikiri Yesu aliwaamuru wasimwambie mtu yeyote kile kilichotokea?” Huenda ukasikia mambo kama, "Wakati wake wa kujitambulisha haukuwa umefika" au "Alikuwa anamjali msichana huyo mdogo. Hakutaka awe kitu ambacho watu walitaka kuja kuona, na hakutaka maisha yake ya baadaye yawe tu kwamba alikuwa amekufa na sasa yu hai.”</w:t>
      </w:r>
    </w:p>
    <w:p>
      <w:pPr/>
      <w:r>
        <w:rPr>
          <w:lang w:val="sw_KE" w:bidi="sw_KE"/>
        </w:rPr>
      </w:r>
      <w:r>
        <w:rPr>
          <w:lang w:val="sw_KE" w:bidi="sw_KE"/>
        </w:rPr>
        <w:t>Waulize kwa nini Yesu aliwaambia wampe chakula. Huenda ukasikia mambo kama, "Hakujali tu kumfufua, bali alijali mahitaji yake - alikuwa na njaa" au "Labda alitaka kuthibitisha kwamba alikuwa hai kweli na hakuwa roho."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5:35–43 katika tafsiri iliyo rahisi zaidi kuelewa.</w:t>
      </w:r>
    </w:p>
    <w:p>
      <w:pPr/>
      <w:r>
        <w:rPr>
          <w:lang w:val="sw_KE" w:bidi="sw_KE"/>
        </w:rPr>
      </w:r>
      <w:r>
        <w:rPr>
          <w:lang w:val="sw_KE" w:bidi="sw_KE"/>
        </w:rPr>
        <w:t xml:space="preserve">Tumia maneno </w:t>
      </w:r>
      <w:r>
        <w:rPr>
          <w:lang w:val="sw_KE" w:bidi="sw_KE"/>
        </w:rPr>
        <w:t>yaleyale</w:t>
      </w:r>
      <w:r>
        <w:rPr>
          <w:lang w:val="sw_KE" w:bidi="sw_KE"/>
        </w:rPr>
        <w:t xml:space="preserve"> ya </w:t>
      </w:r>
      <w:r>
        <w:rPr>
          <w:b/>
          <w:lang w:val="sw_KE" w:bidi="sw_KE"/>
        </w:rPr>
        <w:t>Sinagogi</w:t>
      </w:r>
      <w:r>
        <w:rPr>
          <w:lang w:val="sw_KE" w:bidi="sw_KE"/>
        </w:rPr>
        <w:t xml:space="preserve"> na </w:t>
      </w:r>
      <w:r>
        <w:rPr>
          <w:lang w:val="sw_KE" w:bidi="sw_KE"/>
        </w:rPr>
        <w:t>mtawala au kiongozi</w:t>
      </w:r>
      <w:r>
        <w:rPr>
          <w:lang w:val="sw_KE" w:bidi="sw_KE"/>
        </w:rPr>
        <w:t xml:space="preserve"> wa Sinagogi ambayo umekuwa ukitumia.</w:t>
      </w:r>
    </w:p>
    <w:p>
      <w:pPr/>
      <w:r>
        <w:rPr>
          <w:lang w:val="sw_KE" w:bidi="sw_KE"/>
        </w:rPr>
      </w:r>
      <w:r>
        <w:rPr>
          <w:lang w:val="sw_KE" w:bidi="sw_KE"/>
        </w:rPr>
        <w:t xml:space="preserve">Masadukayo walimwita Yesu </w:t>
      </w:r>
      <w:r>
        <w:rPr>
          <w:lang w:val="sw_KE" w:bidi="sw_KE"/>
        </w:rPr>
        <w:t>Mwalimu</w:t>
      </w:r>
      <w:r>
        <w:rPr>
          <w:lang w:val="sw_KE" w:bidi="sw_KE"/>
        </w:rPr>
        <w:t>. Hili ni jina la heshima linaloonyesha kwamba Yesu alikuwa mwalimu wa mambo ya Mungu na alikuwa na wanafunzi waliomfuata na kusikiliza mafundisho yake. Hakikisha kwamba hujatumia neno ambalo linamaanisha mwalimu wa shule tu. Tumia neno lile ambalo umetumia katika hadithi ya kutuliza dhoruba.</w:t>
      </w:r>
    </w:p>
    <w:p>
      <w:pPr/>
      <w:r>
        <w:rPr>
          <w:lang w:val="sw_KE" w:bidi="sw_KE"/>
        </w:rPr>
      </w:r>
      <w:r>
        <w:rPr>
          <w:lang w:val="sw_KE" w:bidi="sw_KE"/>
        </w:rPr>
        <w:t xml:space="preserve">Yesu </w:t>
      </w:r>
      <w:r>
        <w:rPr>
          <w:b/>
          <w:lang w:val="sw_KE" w:bidi="sw_KE"/>
        </w:rPr>
        <w:t>aliwasikia</w:t>
      </w:r>
      <w:r>
        <w:rPr>
          <w:lang w:val="sw_KE" w:bidi="sw_KE"/>
        </w:rPr>
        <w:t xml:space="preserve"> waandishi wa habari wakimwambia Yairo asimsumbue Yesu. Tafsiri zingine zinasema kwamba Yesu alipuuza ujumbe kwa sababu hilo ndilo lililofanyika kweli. Yesu aliwakomesha wajumbe walipokuwa bado wanazungumza na Yairo.</w:t>
      </w:r>
    </w:p>
    <w:p>
      <w:pPr/>
      <w:r>
        <w:rPr>
          <w:lang w:val="sw_KE" w:bidi="sw_KE"/>
        </w:rPr>
      </w:r>
      <w:r>
        <w:rPr>
          <w:lang w:val="sw_KE" w:bidi="sw_KE"/>
        </w:rPr>
        <w:t xml:space="preserve">Yesu alimwambia Yairo, "Usiogope, amini tu." </w:t>
      </w:r>
      <w:r>
        <w:rPr>
          <w:b/>
          <w:lang w:val="sw_KE" w:bidi="sw_KE"/>
        </w:rPr>
        <w:t>Imani</w:t>
      </w:r>
      <w:r>
        <w:rPr>
          <w:lang w:val="sw_KE" w:bidi="sw_KE"/>
        </w:rPr>
        <w:t xml:space="preserve">, au </w:t>
      </w:r>
      <w:r>
        <w:rPr>
          <w:b/>
          <w:lang w:val="sw_KE" w:bidi="sw_KE"/>
        </w:rPr>
        <w:t>imani</w:t>
      </w:r>
      <w:r>
        <w:rPr>
          <w:lang w:val="sw_KE" w:bidi="sw_KE"/>
        </w:rPr>
        <w:t xml:space="preserve">, inaelezea mwitikio wa watu kwa ahadi ya Mungu. Hii ni kuweka imani yako kwa Mungu au kumwamini. Hapa, Yesu alikuwa akimwambia Yairo amwamini. Yairo alienda na Yesu kwenye nyumba. Yairo alimruhusu Yesu kutuma wataalamu waombolezaji mbali. Hizi ni matendo yanayoonyesha kwamba Yairo anaamini Yesu anafanya kitu. Yairo hajui Yesu atafanya nini. Tumia neno lile kwa imani au kuamini kwamba umekuwa ukitumia. Neno </w:t>
      </w:r>
      <w:r>
        <w:rPr>
          <w:lang w:val="sw_KE" w:bidi="sw_KE"/>
        </w:rPr>
        <w:t>imani</w:t>
      </w:r>
      <w:r>
        <w:rPr>
          <w:lang w:val="sw_KE" w:bidi="sw_KE"/>
        </w:rPr>
        <w:t xml:space="preserve"> liko kwenye faharasa kuu.</w:t>
      </w:r>
    </w:p>
    <w:p>
      <w:pPr/>
      <w:r>
        <w:rPr>
          <w:lang w:val="sw_KE" w:bidi="sw_KE"/>
        </w:rPr>
      </w:r>
      <w:r>
        <w:rPr>
          <w:lang w:val="sw_KE" w:bidi="sw_KE"/>
        </w:rPr>
        <w:t xml:space="preserve">Yesu alipofika nyumbani kwa Yairo, waombolezaji walikuwa </w:t>
      </w:r>
      <w:r>
        <w:rPr>
          <w:b/>
          <w:lang w:val="sw_KE" w:bidi="sw_KE"/>
        </w:rPr>
        <w:t>wakilia</w:t>
      </w:r>
      <w:r>
        <w:rPr>
          <w:lang w:val="sw_KE" w:bidi="sw_KE"/>
        </w:rPr>
        <w:t>. Neno linalotumiwa kwa kuomboleza ni kama sauti za kuomboleza au kulia katika lugha hiyo. Ikiwa lugha yako ina neno sawa linaloelezea kulia kwa sauti kubwa ambalo ni kama sauti za kilio, unaweza kulitumia hapa.</w:t>
      </w:r>
    </w:p>
    <w:p>
      <w:pPr/>
      <w:r>
        <w:rPr>
          <w:lang w:val="sw_KE" w:bidi="sw_KE"/>
        </w:rPr>
      </w:r>
      <w:r>
        <w:rPr>
          <w:lang w:val="sw_KE" w:bidi="sw_KE"/>
        </w:rPr>
        <w:t xml:space="preserve">Katika siku hizo, watu waliwaajiri waombolezaji </w:t>
      </w:r>
      <w:r>
        <w:rPr>
          <w:b/>
          <w:lang w:val="sw_KE" w:bidi="sw_KE"/>
        </w:rPr>
        <w:t>Wayahudi</w:t>
      </w:r>
      <w:r>
        <w:rPr>
          <w:lang w:val="sw_KE" w:bidi="sw_KE"/>
        </w:rPr>
        <w:t xml:space="preserve"> mtu alipokufa. Kadiri mtu alivyokuwa mashuhuri au tajiri, ndivyo alivyotarajiwa kuajiri waombolezaji wengi. Kiongozi wa mahali pa ibada angechukuliwa kuwa mashuhuri ya kutosha kuhitajika kuwaajiri watu kadhaa. Waombolezaji wa kulipwa walicheza dansi huku wakiimba na kupiga makofi, na waliongeza nguvu kadri mazishi yalivyokaribia. Hii ndiyo kelele nyingi ambayo Yesu alipatana nayo alipowasili kwenye nyumba. Lakini waombolezaji waliacha kuomboleza haraka na kumcheka Yesu. Hawakuwa na huzuni ya kweli, walikuwa wanajifanya tu.</w:t>
      </w:r>
    </w:p>
    <w:p>
      <w:pPr/>
      <w:r>
        <w:rPr>
          <w:lang w:val="sw_KE" w:bidi="sw_KE"/>
        </w:rPr>
      </w:r>
      <w:r>
        <w:rPr>
          <w:b/>
          <w:lang w:val="sw_KE" w:bidi="sw_KE"/>
        </w:rPr>
        <w:t>Umati ulimcheka huenda</w:t>
      </w:r>
      <w:r>
        <w:rPr>
          <w:lang w:val="sw_KE" w:bidi="sw_KE"/>
        </w:rPr>
        <w:t xml:space="preserve"> ukahitaji kutafsiriwa kwa njia tofauti katika lugha zingine. Wasikilizaji wanapaswa kuelewa kwamba watu walikuwa wakicheka kwa sababu walidhani Yesu alikuwa na wazimu aliposema kwamba msichana alikuwa amelala tu. Aina hii ya kicheko ilikuwa kejeli au kumdhihaki au kumtania Yesu. Hii haikuwa kicheko kinachotokea unaposikia kitu kinachofanya kufurahia.</w:t>
      </w:r>
    </w:p>
    <w:p>
      <w:pPr/>
      <w:r>
        <w:rPr>
          <w:lang w:val="sw_KE" w:bidi="sw_KE"/>
        </w:rPr>
      </w:r>
      <w:r>
        <w:rPr>
          <w:b/>
          <w:lang w:val="sw_KE" w:bidi="sw_KE"/>
        </w:rPr>
        <w:t>Aliwaamuru wote watoke</w:t>
      </w:r>
      <w:r>
        <w:rPr>
          <w:lang w:val="sw_KE" w:bidi="sw_KE"/>
        </w:rPr>
        <w:t xml:space="preserve"> inamaanisha kwamba aliwafukuza na kuwalazimisha watoke nje ya nyumba.</w:t>
      </w:r>
    </w:p>
    <w:p>
      <w:pPr/>
      <w:r>
        <w:rPr>
          <w:lang w:val="sw_KE" w:bidi="sw_KE"/>
        </w:rPr>
      </w:r>
      <w:r>
        <w:rPr>
          <w:b/>
          <w:lang w:val="sw_KE" w:bidi="sw_KE"/>
        </w:rPr>
        <w:t>Yesu aliwaagiza kwa ukali</w:t>
      </w:r>
      <w:r>
        <w:rPr>
          <w:lang w:val="sw_KE" w:bidi="sw_KE"/>
        </w:rPr>
        <w:t xml:space="preserve"> ni amri kali inayopaswa kutafsiriwa hivyo.</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6:1–6a</w:t>
      </w:r>
      <w:r>
        <w:rPr>
          <w:lang w:val="sw_KE" w:bidi="sw_KE"/>
        </w:rPr>
      </w:r>
    </w:p>
    <w:p>
      <w:pPr>
        <w:pStyle w:val="Heading3"/>
      </w:pPr>
      <w:r>
        <w:rPr>
          <w:lang w:val="sw_KE" w:bidi="sw_KE"/>
        </w:rPr>
        <w:t>Sikiliza na Moyo</w:t>
      </w:r>
    </w:p>
    <w:p>
      <w:pPr/>
      <w:r>
        <w:rPr>
          <w:lang w:val="sw_KE" w:bidi="sw_KE"/>
        </w:rPr>
      </w:r>
      <w:r>
        <w:rPr>
          <w:lang w:val="sw_KE" w:bidi="sw_KE"/>
        </w:rPr>
        <w:t>Sikiliza Marko 6:1–6a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6:1–6a katika tafsiri iliyo rahisi zaidi kueleweka.</w:t>
      </w:r>
    </w:p>
    <w:p>
      <w:pPr/>
      <w:r>
        <w:rPr>
          <w:lang w:val="sw_KE" w:bidi="sw_KE"/>
        </w:rPr>
      </w:r>
      <w:r>
        <w:rPr>
          <w:lang w:val="sw_KE" w:bidi="sw_KE"/>
        </w:rPr>
        <w:t>Katika hadithi hii Yesu ametoka tu kufanya miujiza ya ajabu na anakuwa maarufu. Hata hivyo, Marko anaanza kuzungumza zaidi kuhusu kumkataa Yesu tena. Katika kifungu kilichotangulia katika Marko, tunaona viongozi wa kidini wakipanga njama dhidi ya Yesu. Hadithi hii ni simulizi ya tukio linalofuata katika huduma ya Yesu baada ya kumfufua binti wa Yairo kutoka kwa wafu.</w:t>
      </w:r>
    </w:p>
    <w:p>
      <w:pPr/>
      <w:r>
        <w:rPr>
          <w:lang w:val="sw_KE" w:bidi="sw_KE"/>
        </w:rPr>
      </w:r>
      <w:r>
        <w:rPr>
          <w:lang w:val="sw_KE" w:bidi="sw_KE"/>
        </w:rPr>
        <w:t>Katika hadithi hii, Yesu anarudi katika mji wa kwao. Ingawa haijasemwa, wasomi wa kibiblia wanaamini kwamba hii inamaanisha Nazareti. Mji wa nyumbani ni mji au kijiji au mahali ambapo mtu alizaliwa au kukua. Yesu alizaliwa katika Bethlehemu lakini Mariamu na Yosefu walirudi Nazareti na Yesu alikulia Nazareti. Watu wangefikiria Nazareti kuwa mji wa Yesu.</w:t>
      </w:r>
    </w:p>
    <w:p>
      <w:pPr/>
      <w:r>
        <w:rPr>
          <w:lang w:val="sw_KE" w:bidi="sw_KE"/>
        </w:rPr>
      </w:r>
      <w:r>
        <w:rPr>
          <w:lang w:val="sw_KE" w:bidi="sw_KE"/>
        </w:rPr>
        <w:t>Sitisha hapa na uonyeshe timu yako ramani ya Nazareti na bahari ya Galilaya na Kapernaumu alama. Njia ya kawaida kati ya Kapernaumu na Nazareti inapaswa kuwekwa. Sitisha kurekodi hapa.</w:t>
      </w:r>
    </w:p>
    <w:p>
      <w:pPr/>
      <w:r>
        <w:rPr>
          <w:lang w:val="sw_KE" w:bidi="sw_KE"/>
        </w:rPr>
      </w:r>
      <w:r>
        <w:rPr>
          <w:lang w:val="sw_KE" w:bidi="sw_KE"/>
        </w:rPr>
        <w:t>Wanafunzi walimuandama na Yesu Nazareti. Yesu alikuwa amewaomba watu 12 kuwa wanafunzi. Kwa kawaida wakati maandiko yanasema wanafunzi walikuwa pale, inamaanisha kwamba watu 12 walikuwa pale. Wakati mwingine Yesu anachukua chini ya 12 pamoja naye. Tuliona hii katika hadithi ya Yairo ambapo Yesu alichukua watatu kutoka kwa wanafunzi na Yesu kwenye nyumba ya Yairo. Huenda wote 12 walienda Nazareti pamoja na Yesu.</w:t>
      </w:r>
    </w:p>
    <w:p>
      <w:pPr/>
      <w:r>
        <w:rPr>
          <w:lang w:val="sw_KE" w:bidi="sw_KE"/>
        </w:rPr>
      </w:r>
      <w:r>
        <w:rPr>
          <w:lang w:val="sw_KE" w:bidi="sw_KE"/>
        </w:rPr>
        <w:t>Kama mwalimu aliyejulikana sana, Yesu mara nyingi alifundisha katika Sinagogi, au mahali pa sala ya Kiyahudi, siku ya Sabato. Sabato ilikuwa siku ya Kiyahudi ya kupumzika na ibada. Katika siku hii ya Nzareti, watu "walishangaa" na mafundisho yake, lakini si kwa njia nzuri. Mshangao ulichanganywa na chuki. Walichukizwa au kukerwa kwamba mtu wa kawaida angeweza kuwa na hekima na nguvu kama hizo. Hekima inarejelea kuwa na ufahamu wa mambo ya kiroho ambayo hayatokani kwa kusoma.</w:t>
      </w:r>
    </w:p>
    <w:p>
      <w:pPr/>
      <w:r>
        <w:rPr>
          <w:lang w:val="sw_KE" w:bidi="sw_KE"/>
        </w:rPr>
      </w:r>
      <w:r>
        <w:rPr>
          <w:lang w:val="sw_KE" w:bidi="sw_KE"/>
        </w:rPr>
        <w:t>Watu wanauliza mfululizo wa maswali ambayo hayaitaji jibu. Maswali haya yanaweza kuelezwa katika kauli chanya. Kwa mfano, "Yesu alipata wapi hekima hii?" inaweza kuelezwa kama "Yesu hapaswi kuwa na aina hii ya hekima. Yesu ni seremala tu." Au, "Hatujui jinsi Yesu alipata hekima hii. Yesu ni seremala tu. Kwa kuuliza maswali haya, watu wanasema kwamba seremala wa kawaida ambaye alikulia Nazareti hangeweza kwa kawaida kuwa na hekima hii na nguvu za kufanya miujiza ambayo Yesu anao.</w:t>
      </w:r>
    </w:p>
    <w:p>
      <w:pPr/>
      <w:r>
        <w:rPr>
          <w:lang w:val="sw_KE" w:bidi="sw_KE"/>
        </w:rPr>
      </w:r>
      <w:r>
        <w:rPr>
          <w:lang w:val="sw_KE" w:bidi="sw_KE"/>
        </w:rPr>
        <w:t>Sitisha na mjadili: simulia hadithi kuhusu mtu aliyeondoka kwenye jamii na kisha akarudi kama mtu maarufu. Watu katika jamii wanakumbuka wakati mtu huyu alipokuwa anaishi huko. Jamii ingehisi vipi kuhusu mtu huyu ambaye waliona amekua kati yao sasa anaporudi kwenye jamii? Sikiliza kwa makini jinsi msimulizi anavyoelezea mapokezi yake na jamii. Sitisha kurekodi hapa.</w:t>
      </w:r>
    </w:p>
    <w:p>
      <w:pPr/>
      <w:r>
        <w:rPr>
          <w:lang w:val="sw_KE" w:bidi="sw_KE"/>
        </w:rPr>
      </w:r>
      <w:r>
        <w:rPr>
          <w:lang w:val="sw_KE" w:bidi="sw_KE"/>
        </w:rPr>
        <w:t>Watu wanarejelea Yesu kama "mtu huyu." Hii ni njia ya kuonyesha kutoheshimu au kukataliwa. Walimjua Yesu. Kwa kuzungumza kwa njia hii, wanaonyesha kwamba hawakumkubali Yesu kama mwalimu.</w:t>
      </w:r>
    </w:p>
    <w:p>
      <w:pPr/>
      <w:r>
        <w:rPr>
          <w:lang w:val="sw_KE" w:bidi="sw_KE"/>
        </w:rPr>
      </w:r>
      <w:r>
        <w:rPr>
          <w:lang w:val="sw_KE" w:bidi="sw_KE"/>
        </w:rPr>
        <w:t>Sitisha na mjadili: Simulia hadithi kuhusu mtu ambaye jamii hapendi. Sikiliza kwa makini jinsi mtoa hadithi anavyoelezea mtu huyo. Sitisha kurekodi hapa.</w:t>
      </w:r>
    </w:p>
    <w:p>
      <w:pPr/>
      <w:r>
        <w:rPr>
          <w:lang w:val="sw_KE" w:bidi="sw_KE"/>
        </w:rPr>
      </w:r>
      <w:r>
        <w:rPr>
          <w:lang w:val="sw_KE" w:bidi="sw_KE"/>
        </w:rPr>
        <w:t>Kisha, wanazungumzia historia ya Yesy-yeye ni seremala tu, mfanyakazi wa kawaida.</w:t>
      </w:r>
    </w:p>
    <w:p>
      <w:pPr/>
      <w:r>
        <w:rPr>
          <w:lang w:val="sw_KE" w:bidi="sw_KE"/>
        </w:rPr>
      </w:r>
      <w:r>
        <w:rPr>
          <w:lang w:val="sw_KE" w:bidi="sw_KE"/>
        </w:rPr>
        <w:t>Neno seremala linaweza kumaanisha mafundi wa aina yoyote, ikiwa ni pamoja na mwashi (mtu anayefanya kazi ya matofali), mhunzi (mtu anayefanya kazi ya chuma), muunda meli (mtu anayeunda meli), au mchonga sanamu (mtu anayechonga sanamu kwa kutumia mawe au mbao). Watu katika Nazareti walifikiri Yesu kama mwana wa Yosefu aliyekuwa seremala. Yesu angejifunza biashara kutoka kwa Yosefu. Wayahudi kwa kawaida waliwaheshimu wale waliofanya kazi kwa bidii.</w:t>
      </w:r>
    </w:p>
    <w:p>
      <w:pPr/>
      <w:r>
        <w:rPr>
          <w:lang w:val="sw_KE" w:bidi="sw_KE"/>
        </w:rPr>
      </w:r>
      <w:r>
        <w:rPr>
          <w:lang w:val="sw_KE" w:bidi="sw_KE"/>
        </w:rPr>
        <w:t>Kisha watu wanarejelea Yesu kama Mwana wa Mariamu. Wayahudi kwa kawaida wanamwita mtu kama mwana wa baba yake hata kama baba huyo amekufa. Njia hii ya kuzungumza kuhusu Yesu inaweza onyesha kwamba waliamini kwamba Yesu alikuwa haramu au alizaliwa na mama na baba ambao hawakuwa wameolewa.</w:t>
      </w:r>
    </w:p>
    <w:p>
      <w:pPr/>
      <w:r>
        <w:rPr>
          <w:lang w:val="sw_KE" w:bidi="sw_KE"/>
        </w:rPr>
      </w:r>
      <w:r>
        <w:rPr>
          <w:lang w:val="sw_KE" w:bidi="sw_KE"/>
        </w:rPr>
        <w:t>Sitisha na mjadili: jamii yako inahisi vipi kuhusu mtu ambaye ni maskini na anafanya kazi kwa bidii kwa ajili ya kuisi? Jamii yako inahisi vipi kuhusu mtu ambaye anaweza kuwa haramu? Sitisha kurekodi hapa.</w:t>
      </w:r>
    </w:p>
    <w:p>
      <w:pPr/>
      <w:r>
        <w:rPr>
          <w:lang w:val="sw_KE" w:bidi="sw_KE"/>
        </w:rPr>
      </w:r>
      <w:r>
        <w:rPr>
          <w:lang w:val="sw_KE" w:bidi="sw_KE"/>
        </w:rPr>
        <w:t>Kifungu kinaorodhesha majina ya ndugu 4 wa Yesu. Ndugu hawa 4 wote ni wadogo kuliko Yesu. Yesu alikua mwana wa kwanza wa mzaliwa wa Mariamu. Dada hawajatajwa. Dada pia ni mdogo kuliko Yesu. Kusema kwamba wanaishi huko kati ya watu kunaweza kupendekeza kwamba dada wameolewa. Yesu alikuwa na umri wa miaka 30 Yesu alianza huduma yake ya umma. Kwa hivy, ndugu yeyote wa Yesu wangekuwa wazee wa kutosha kuolewa. Watu wanasema kwamba familia ya Yesu iko "hapa pamoja nao" kwa sababu wanajua Yesu ni nani na wanajua familia ya Yesu. Wanafikiria kwamba hakuna njia abayo Yesu ana elimu na mafunzo ya kuzungumza na hekima kama hii.</w:t>
      </w:r>
    </w:p>
    <w:p>
      <w:pPr/>
      <w:r>
        <w:rPr>
          <w:lang w:val="sw_KE" w:bidi="sw_KE"/>
        </w:rPr>
      </w:r>
      <w:r>
        <w:rPr>
          <w:lang w:val="sw_KE" w:bidi="sw_KE"/>
        </w:rPr>
        <w:t>Sitisha na ujadili: zungumza kuhusu familia yenye ndugu na dada wengi. Unatumia maneno gani kwa ndugu mkubwa zaidi au dada mkubwa zaidi? Unatumia maneno gani kwa ndugu wadogo? Sitisha kurekodi hapa.</w:t>
      </w:r>
    </w:p>
    <w:p>
      <w:pPr/>
      <w:r>
        <w:rPr>
          <w:lang w:val="sw_KE" w:bidi="sw_KE"/>
        </w:rPr>
      </w:r>
      <w:r>
        <w:rPr>
          <w:lang w:val="sw_KE" w:bidi="sw_KE"/>
        </w:rPr>
        <w:t>Watu wa Nazareti walikasirika. Hii inamaanisha kwamba watu hawakuwa na furaha na kumkasirikia Yesu. Watu walikasirika na kushtuka kwamba Yesu angekuja na kufundisha kwa njia hii. Watu walikataa na kuacha kumwamini Yesu.</w:t>
      </w:r>
    </w:p>
    <w:p>
      <w:pPr/>
      <w:r>
        <w:rPr>
          <w:lang w:val="sw_KE" w:bidi="sw_KE"/>
        </w:rPr>
      </w:r>
      <w:r>
        <w:rPr>
          <w:lang w:val="sw_KE" w:bidi="sw_KE"/>
        </w:rPr>
        <w:t>Sitisha na mjadili: Simulia hadithi kuhusu mtu ambaye aliondoka kijiji lakini baadaye akarudi kijijini. Watu hawakuelewa mabadiliko katika mtu huyu. Watu hawakupenda jinsi mtu huyu alivyotenda au kuzunguza. Sikiliza maneno yanayotumiwa kuelezea mtu huyu. Sitisha kurekodi hapa.</w:t>
      </w:r>
    </w:p>
    <w:p>
      <w:pPr/>
      <w:r>
        <w:rPr>
          <w:lang w:val="sw_KE" w:bidi="sw_KE"/>
        </w:rPr>
      </w:r>
      <w:r>
        <w:rPr>
          <w:lang w:val="sw_KE" w:bidi="sw_KE"/>
        </w:rPr>
        <w:t>Yesu anajibu kwa taarifa ambayo ni ya kawaida katika jumuiya za nyakati ambazo mara nyingi zinawakataa manabii, au watu ambao wanajulikana vizuri au kutoka kwa jamii yao. Yesu anasema, "Nabii anaheshimika kila mahali isipokuewa katika mji wake." Yesu anamaanisha kwamba watu katika maeneo mengine watakubali na kusikiliza mafundishi ya nabii. Lakini katika mji wake au kati ya familia yake, nabii kwa kawaida anakataliwa. Watu wanakataa kumsikiliza. Matokeo yake ni kwamba, Yesu hafanyi miujiza mingi huko, si kwa sababu "hawezi" tunajua kwamba Yesu ana uwezo- bali ni kwa sababu anachagua hivyo. Yesu aliwaponya wagonjwa wachache kabla ya Yesu kuondoka Nazareti.</w:t>
      </w:r>
    </w:p>
    <w:p>
      <w:pPr/>
      <w:r>
        <w:rPr>
          <w:lang w:val="sw_KE" w:bidi="sw_KE"/>
        </w:rPr>
      </w:r>
      <w:r>
        <w:rPr>
          <w:lang w:val="sw_KE" w:bidi="sw_KE"/>
        </w:rPr>
        <w:t>Hadithi hii inamalizia kwa "mshangao" tena. Ingawa hili ni neno tofauti, pia linamaanisha mwitikio mbaya. Yesu anashangazwa, au anahuzunika kwamba watu bado hawamwamini.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6:1–6a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Yesu anaondoka Kapernaumu, eneo alilokuwepo na kwenda Nazareti. Tukio la kwanza ni safari yake ya kuelekea huko.</w:t>
      </w:r>
    </w:p>
    <w:p>
      <w:pPr/>
      <w:r>
        <w:rPr>
          <w:lang w:val="sw_KE" w:bidi="sw_KE"/>
        </w:rPr>
      </w:r>
      <w:r>
        <w:rPr>
          <w:b/>
          <w:lang w:val="sw_KE" w:bidi="sw_KE"/>
        </w:rPr>
        <w:t>Katika tukio la pili:</w:t>
      </w:r>
      <w:r>
        <w:rPr>
          <w:lang w:val="sw_KE" w:bidi="sw_KE"/>
        </w:rPr>
        <w:t xml:space="preserve"> Siku ya Sabato, Yesu anafundisha katika sinagogi. Watu wanastaajabu. Na watu wanakataa kumwamini.</w:t>
      </w:r>
    </w:p>
    <w:p>
      <w:pPr/>
      <w:r>
        <w:rPr>
          <w:lang w:val="sw_KE" w:bidi="sw_KE"/>
        </w:rPr>
      </w:r>
      <w:r>
        <w:rPr>
          <w:b/>
          <w:lang w:val="sw_KE" w:bidi="sw_KE"/>
        </w:rPr>
        <w:t>Katika tukio la tatu:</w:t>
      </w:r>
      <w:r>
        <w:rPr>
          <w:lang w:val="sw_KE" w:bidi="sw_KE"/>
        </w:rPr>
        <w:t xml:space="preserve"> yesu anasema"Nabii anaheshimika kila mahali isipokuwa katika mji wake miongoni mwa jamaa na familia yake mwenyewe." Yesu anashangazwa na kutoamini kwa watu.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Wanaume katika sinagogi kutoka Nazareti</w:t>
      </w:r>
    </w:p>
    <w:p>
      <w:pPr>
        <w:pStyle w:val="ListBullet"/>
        <w:spacing w:line="240" w:lineRule="auto"/>
        <w:ind w:left="720"/>
      </w:pPr>
      <w:r>
        <w:rPr>
          <w:lang w:val="sw_KE" w:bidi="sw_KE"/>
        </w:rPr>
      </w:r>
      <w:r>
        <w:rPr>
          <w:lang w:val="sw_KE" w:bidi="sw_KE"/>
        </w:rPr>
        <w:t>Wagonjwa wachache ambao wameponywa</w:t>
      </w:r>
    </w:p>
    <w:p>
      <w:pPr/>
      <w:r>
        <w:rPr>
          <w:lang w:val="sw_KE" w:bidi="sw_KE"/>
        </w:rPr>
      </w:r>
      <w:r>
        <w:rPr>
          <w:lang w:val="sw_KE" w:bidi="sw_KE"/>
        </w:rPr>
        <w:t>Kama kundi, zingatieni sehemu hizi za mpangilio wa kifungu hiki: Sehemu ya kwanza inaanza Yesu akiondoka Kapernaumu na kurudi Nazareti. Maandiko yanasema kwamba Yesu aliondoka pale, au aliondoka mahali pale. Hii inamaanisha kwamba baada ya kumfufua binti wa Yairo kutoka kwa wafu Yesu aliondoka nyumbani kwa Yairo, au aliondoka Kapernaumu kurudi Nazareti.</w:t>
      </w:r>
    </w:p>
    <w:p>
      <w:pPr/>
      <w:r>
        <w:rPr>
          <w:lang w:val="sw_KE" w:bidi="sw_KE"/>
        </w:rPr>
      </w:r>
      <w:r>
        <w:rPr>
          <w:lang w:val="sw_KE" w:bidi="sw_KE"/>
        </w:rPr>
        <w:t>Simama na jadili: Hadithia kisa ambacho tukio fulani linatokea. Kisha mhusika mkuu anaondoka mahali pale na kwenda mahali pengine kwa hadithi kuendelea. Sikiliza jinsi mtoa hadithi anavyounganisha hadithi. Sitisha kurekodi hapa.</w:t>
      </w:r>
    </w:p>
    <w:p>
      <w:pPr/>
      <w:r>
        <w:rPr>
          <w:lang w:val="sw_KE" w:bidi="sw_KE"/>
        </w:rPr>
      </w:r>
      <w:r>
        <w:rPr>
          <w:lang w:val="sw_KE" w:bidi="sw_KE"/>
        </w:rPr>
        <w:t>Katika tukio la 1, Yesu anaondoka Kapernaumu na kwenda Nazareti. Wanafunzi wanasafiri na Yesu. Nazareti ni nyumbani alikotoka Yesu. Hii inamaanisha kwamba Yesu alikulia Nazareti. Familia ya Yesu inaishi Nazareti.</w:t>
      </w:r>
    </w:p>
    <w:p>
      <w:pPr/>
      <w:r>
        <w:rPr>
          <w:lang w:val="sw_KE" w:bidi="sw_KE"/>
        </w:rPr>
      </w:r>
      <w:r>
        <w:rPr>
          <w:lang w:val="sw_KE" w:bidi="sw_KE"/>
        </w:rPr>
        <w:t>Katika tukio la 2, anaenda katika Sinagogi siku ya sabato na kuanza kufundisha. Watu wa Nazareti wanashangaa. Hili sio hisia nzuri. Watu wanashangazwa kwa njia hasi. Watu wanajiuliza jinsi Yesu ambaye ni seremala anaweza kuwa na hekima ya kufundisha na nguvu ya kufanya miujiza. Watu katika Sinagogi wanasema mambo hasi kuhusu Yesu. Wanauliza mfululizo wa maswali kuhusu Yesu na familia yake, "Huyu sio Seremala?" Swali hili halina jibu, au kama katika kesi hii, jibu tayari linajulikana. Kifungu kina aina kadhaa za maswali haya. Katika lugha yako unaweza hitaji kufanya haya kama kauli chanya badala ya maswali ambayo hayahitaji jibu. Kwa mfano, unaweza kusema tu, "Yesu ni seremala." Maswali ni njia ya watu kusema kwamba hawafikiri Yesu anaweza kuwa na hekima kutoka kwa Mungu kufundisha kama anavyofanya. Wanazungumza kuhusu ndugu na dada za Yesu. Wanazungumza kuhusu mama wa Yesu Mariamu. Katika haya yote, wanaonyesha hawamheshimu Yesu. Wanakataa kumwamini Yesu.</w:t>
      </w:r>
    </w:p>
    <w:p>
      <w:pPr/>
      <w:r>
        <w:rPr>
          <w:lang w:val="sw_KE" w:bidi="sw_KE"/>
        </w:rPr>
      </w:r>
      <w:r>
        <w:rPr>
          <w:lang w:val="sw_KE" w:bidi="sw_KE"/>
        </w:rPr>
        <w:t>Katika tukio la 3 Yesu ananena. Yesu anawaambia watu, "Nabii anaheshimika kila mahali isipokuwa katika mji wake na miongoni mwa jamaa na familia yake." Yesu anamaanisha kwamba mahali pengine watu wako tayari kusikiliza na kujifunza kutoka kwa mafundisho. Hapa Nazareti, wanakataa kukubali kwamba Yesu angeweza kutoa ujumbe kutoka kwa Mungu. Watu pia awanakataa kuamini kwamba Yesu anaweza kufanya miujiza.</w:t>
      </w:r>
    </w:p>
    <w:p>
      <w:pPr/>
      <w:r>
        <w:rPr>
          <w:lang w:val="sw_KE" w:bidi="sw_KE"/>
        </w:rPr>
      </w:r>
      <w:r>
        <w:rPr>
          <w:lang w:val="sw_KE" w:bidi="sw_KE"/>
        </w:rPr>
        <w:t>Kwa sababu ya kutoamini, Yesu aliwaponya wagonjwa wachache tu. Yesu hakufanya miujiza mingi akiwa Nazareti. Yesu alishangazwa na kutoamini kwa watu. Neno hili kushangazwa pia lina maana hasi. Yesu hakuwa na furaha kwa kutoamini kwao.</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6:1–6a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Wanaume katika sinagogi kutoka Nazareti</w:t>
      </w:r>
    </w:p>
    <w:p>
      <w:pPr>
        <w:pStyle w:val="ListBullet"/>
        <w:spacing w:line="240" w:lineRule="auto"/>
        <w:ind w:left="720"/>
      </w:pPr>
      <w:r>
        <w:rPr>
          <w:lang w:val="sw_KE" w:bidi="sw_KE"/>
        </w:rPr>
      </w:r>
      <w:r>
        <w:rPr>
          <w:lang w:val="sw_KE" w:bidi="sw_KE"/>
        </w:rPr>
        <w:t>Wagonjwa wachache ambao wameponywa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1, Yesu na wanafunzi wake wanarudi Nazareti kutoka Kapernaumu. Nazareti ni mji wa nyumbani wa Yesu.</w:t>
      </w:r>
    </w:p>
    <w:p>
      <w:pPr/>
      <w:r>
        <w:rPr>
          <w:lang w:val="sw_KE" w:bidi="sw_KE"/>
        </w:rPr>
      </w:r>
      <w:r>
        <w:rPr>
          <w:lang w:val="sw_KE" w:bidi="sw_KE"/>
        </w:rPr>
        <w:t>Katika tukio la 2, siku ya Sabato, Yesu anaenda katika sinagogi na kuanza kufundisha. Watu wanashangazwa na kile Yesu anafundisha. Wanauliza, "Yesu anapata vipi hekima hii yote na nguvu za kufanya miujiza kama hiyo?"</w:t>
      </w:r>
    </w:p>
    <w:p>
      <w:pPr/>
      <w:r>
        <w:rPr>
          <w:lang w:val="sw_KE" w:bidi="sw_KE"/>
        </w:rPr>
      </w:r>
      <w:r>
        <w:rPr>
          <w:lang w:val="sw_KE" w:bidi="sw_KE"/>
        </w:rPr>
        <w:t>Sitisha igizo: waulize watu, "Kwa nini mnashangazwa na hii? Mnahisi vipi?" Huenda ukasikia mambo kama, "Nimemjua Yesu tangu alipokuwa mvulana. Yesu hakuwa na maagizo maalum kwa mwalimu. Yesu ni seremala tu. Yesu anawezaje kuwa na hekima ya kutufundisha kuhusu mambo ya kiroho?" "Sijui nguvu ya kufanya miujiza inatoka wapi. Namjua Yesu. Nawajua ndugu zake na dada zake. Namjua mama yake, Mariamu. Yesu si maalum. Hii haina mantiki." "Ninaona inakera kwamba Yesu, seremala, angejaribu kutufundisha kuhusu Mungu." Endelea na igizo.</w:t>
      </w:r>
    </w:p>
    <w:p>
      <w:pPr/>
      <w:r>
        <w:rPr>
          <w:lang w:val="sw_KE" w:bidi="sw_KE"/>
        </w:rPr>
      </w:r>
      <w:r>
        <w:rPr>
          <w:lang w:val="sw_KE" w:bidi="sw_KE"/>
        </w:rPr>
        <w:t>Watu wakaanza kumdhihaki Yesu wakisema, "Si Huyu ni yule seremala tu, mwana wa Maria, na ndugu zake ni Yakobo, Yose, Yuda na Simoni. Dada zake wanaishi miongoni mwetu."</w:t>
      </w:r>
    </w:p>
    <w:p>
      <w:pPr/>
      <w:r>
        <w:rPr>
          <w:lang w:val="sw_KE" w:bidi="sw_KE"/>
        </w:rPr>
      </w:r>
      <w:r>
        <w:rPr>
          <w:lang w:val="sw_KE" w:bidi="sw_KE"/>
        </w:rPr>
        <w:t>Sitisha igizo: Waulize wanafunzi, "Mnahisi vipi sasa?" Huenda ukasikia mambo kama, "Tumekasirika," au "Hatuamini kwamba Yesu ana nguvu maalum." Au, "Yesu anathubutu aje kuja nyumbani na kuanza kutufundisha. Tunajua kwamba hajaelimishwa kama mwalimu wa kidini. Siwezi kuamini kitu chochote anachosema Yesu." Endelea na igizo.</w:t>
      </w:r>
    </w:p>
    <w:p>
      <w:pPr/>
      <w:r>
        <w:rPr>
          <w:lang w:val="sw_KE" w:bidi="sw_KE"/>
        </w:rPr>
      </w:r>
      <w:r>
        <w:rPr>
          <w:lang w:val="sw_KE" w:bidi="sw_KE"/>
        </w:rPr>
        <w:t>Katika tukio la 3, Yesu anasema, “Nabii anaheshimika isipokuwa katika mji wake mwenyewe, na miongoni mwa jamaa na ndugu zake, na nyumbani kwake.” Anashangazwa na kutoamini kwa watu.</w:t>
      </w:r>
    </w:p>
    <w:p>
      <w:pPr/>
      <w:r>
        <w:rPr>
          <w:lang w:val="sw_KE" w:bidi="sw_KE"/>
        </w:rPr>
      </w:r>
      <w:r>
        <w:rPr>
          <w:lang w:val="sw_KE" w:bidi="sw_KE"/>
        </w:rPr>
        <w:t>Mwulize Yesu, "Unahisi vipi?" Huenda ukasikia mambo kama, "Huzuni," "Kukasirika," au "Kushangaa kwa kutoamini kwao. Nilikuwa natumaini ningeweza kuwafundisha watu hawa ambao ni watu wangu kuhusu ufalme wa Mungu, lakini hawataki kusikiliza. Wana mioyo migumu. Inanifanya niwe na huzuni sana na kukata tamaa." Endelea na igizo.</w:t>
      </w:r>
    </w:p>
    <w:p>
      <w:pPr/>
      <w:r>
        <w:rPr>
          <w:lang w:val="sw_KE" w:bidi="sw_KE"/>
        </w:rPr>
      </w:r>
      <w:r>
        <w:rPr>
          <w:lang w:val="sw_KE" w:bidi="sw_KE"/>
        </w:rPr>
        <w:t>Yesu aliwaponya tu watu wagonjwa wachache. Yesu alishangazwa na kutoamini kwa watu.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6:1–6a katika tafsiri iliyo rahisi zaidi kueleweka.</w:t>
      </w:r>
    </w:p>
    <w:p>
      <w:pPr/>
      <w:r>
        <w:rPr>
          <w:lang w:val="sw_KE" w:bidi="sw_KE"/>
        </w:rPr>
      </w:r>
      <w:r>
        <w:rPr>
          <w:lang w:val="sw_KE" w:bidi="sw_KE"/>
        </w:rPr>
        <w:t xml:space="preserve">Yesu aliondoka </w:t>
      </w:r>
      <w:r>
        <w:rPr>
          <w:lang w:val="sw_KE" w:bidi="sw_KE"/>
        </w:rPr>
        <w:t>Kapernaumu</w:t>
      </w:r>
      <w:r>
        <w:rPr>
          <w:lang w:val="sw_KE" w:bidi="sw_KE"/>
        </w:rPr>
        <w:t xml:space="preserve"> na akaenda </w:t>
      </w:r>
      <w:r>
        <w:rPr>
          <w:lang w:val="sw_KE" w:bidi="sw_KE"/>
        </w:rPr>
        <w:t>Nazareti</w:t>
      </w:r>
      <w:r>
        <w:rPr>
          <w:lang w:val="sw_KE" w:bidi="sw_KE"/>
        </w:rPr>
        <w:t xml:space="preserve">. Yesu aliwachukua wanafunzi </w:t>
      </w:r>
      <w:r>
        <w:rPr>
          <w:b/>
          <w:lang w:val="sw_KE" w:bidi="sw_KE"/>
        </w:rPr>
        <w:t>pamoja</w:t>
      </w:r>
      <w:r>
        <w:rPr>
          <w:lang w:val="sw_KE" w:bidi="sw_KE"/>
        </w:rPr>
        <w:t xml:space="preserve"> naye. Siku ya </w:t>
      </w:r>
      <w:r>
        <w:rPr>
          <w:b/>
          <w:lang w:val="sw_KE" w:bidi="sw_KE"/>
        </w:rPr>
        <w:t>Sabato</w:t>
      </w:r>
      <w:r>
        <w:rPr>
          <w:lang w:val="sw_KE" w:bidi="sw_KE"/>
        </w:rPr>
        <w:t xml:space="preserve">, Yesu alienda kwenye </w:t>
      </w:r>
      <w:r>
        <w:rPr>
          <w:b/>
          <w:lang w:val="sw_KE" w:bidi="sw_KE"/>
        </w:rPr>
        <w:t>sinagogi</w:t>
      </w:r>
      <w:r>
        <w:rPr>
          <w:lang w:val="sw_KE" w:bidi="sw_KE"/>
        </w:rPr>
        <w:t xml:space="preserve">. Tumia neno lile la wafuasi, </w:t>
      </w:r>
      <w:r>
        <w:rPr>
          <w:lang w:val="sw_KE" w:bidi="sw_KE"/>
        </w:rPr>
        <w:t>Sabato</w:t>
      </w:r>
      <w:r>
        <w:rPr>
          <w:lang w:val="sw_KE" w:bidi="sw_KE"/>
        </w:rPr>
        <w:t xml:space="preserve">, na </w:t>
      </w:r>
      <w:r>
        <w:rPr>
          <w:lang w:val="sw_KE" w:bidi="sw_KE"/>
        </w:rPr>
        <w:t>sinagogi</w:t>
      </w:r>
      <w:r>
        <w:rPr>
          <w:lang w:val="sw_KE" w:bidi="sw_KE"/>
        </w:rPr>
        <w:t xml:space="preserve"> ambayo </w:t>
      </w:r>
      <w:r>
        <w:rPr>
          <w:lang w:val="sw_KE" w:bidi="sw_KE"/>
        </w:rPr>
        <w:t>umetumia</w:t>
      </w:r>
      <w:r>
        <w:rPr>
          <w:lang w:val="sw_KE" w:bidi="sw_KE"/>
        </w:rPr>
        <w:t xml:space="preserve"> katika vifungu vya hapo awali. Kila moja ya maneno haya inazungumzia kwenye faharasa kuu.</w:t>
      </w:r>
    </w:p>
    <w:p>
      <w:pPr/>
      <w:r>
        <w:rPr>
          <w:lang w:val="sw_KE" w:bidi="sw_KE"/>
        </w:rPr>
      </w:r>
      <w:r>
        <w:rPr>
          <w:lang w:val="sw_KE" w:bidi="sw_KE"/>
        </w:rPr>
        <w:t xml:space="preserve">Maneno mawili tofauti ya </w:t>
      </w:r>
      <w:r>
        <w:rPr>
          <w:b/>
          <w:lang w:val="sw_KE" w:bidi="sw_KE"/>
        </w:rPr>
        <w:t>kushangaa</w:t>
      </w:r>
      <w:r>
        <w:rPr>
          <w:lang w:val="sw_KE" w:bidi="sw_KE"/>
        </w:rPr>
        <w:t xml:space="preserve"> katika hadithi hii yote yana maana hasi. Watu walishangaa kwamba mtu kama Yesu, mwenye historia katika kazi ya sulubu, angeweza kuzungumza na mamlaka kama hiyo. Na mwishoni mwa hadithi, Yesu alishangazwa kwamba watu bado hawakumwamini. Watu wanatumia neno hili "kushangaa" kuzungumzia kuonekana kwa kushangaa bila kufurahia.</w:t>
      </w:r>
    </w:p>
    <w:p>
      <w:pPr/>
      <w:r>
        <w:rPr>
          <w:lang w:val="sw_KE" w:bidi="sw_KE"/>
        </w:rPr>
      </w:r>
      <w:r>
        <w:rPr>
          <w:lang w:val="sw_KE" w:bidi="sw_KE"/>
        </w:rPr>
        <w:t xml:space="preserve">Watu walishangaa na </w:t>
      </w:r>
      <w:r>
        <w:rPr>
          <w:b/>
          <w:lang w:val="sw_KE" w:bidi="sw_KE"/>
        </w:rPr>
        <w:t>hekima</w:t>
      </w:r>
      <w:r>
        <w:rPr>
          <w:lang w:val="sw_KE" w:bidi="sw_KE"/>
        </w:rPr>
        <w:t xml:space="preserve"> ya Yesu. Hekima inajumuisha mawazo ya "kufikiria mambo ambayo ni kweli na kufanya mambo ambayo ni mema." Mungu tu ndiye anayeweza kumfanya mtu awe na hekima.</w:t>
      </w:r>
    </w:p>
    <w:p>
      <w:pPr/>
      <w:r>
        <w:rPr>
          <w:lang w:val="sw_KE" w:bidi="sw_KE"/>
        </w:rPr>
      </w:r>
      <w:r>
        <w:rPr>
          <w:lang w:val="sw_KE" w:bidi="sw_KE"/>
        </w:rPr>
        <w:t xml:space="preserve">Sitisha hapa na mjadili jinsi utakavyozungumza kuhusu </w:t>
      </w:r>
      <w:r>
        <w:rPr>
          <w:b/>
          <w:lang w:val="sw_KE" w:bidi="sw_KE"/>
        </w:rPr>
        <w:t>hekima</w:t>
      </w:r>
      <w:r>
        <w:rPr>
          <w:lang w:val="sw_KE" w:bidi="sw_KE"/>
        </w:rPr>
        <w:t xml:space="preserve">. </w:t>
      </w:r>
      <w:r>
        <w:rPr>
          <w:b/>
          <w:lang w:val="sw_KE" w:bidi="sw_KE"/>
        </w:rPr>
        <w:t>Hekima</w:t>
      </w:r>
      <w:r>
        <w:rPr>
          <w:lang w:val="sw_KE" w:bidi="sw_KE"/>
        </w:rPr>
        <w:t xml:space="preserve"> iko katika faharasa kuu. Sitisha rekodi hii ya sauti hapa.</w:t>
      </w:r>
    </w:p>
    <w:p>
      <w:pPr/>
      <w:r>
        <w:rPr>
          <w:lang w:val="sw_KE" w:bidi="sw_KE"/>
        </w:rPr>
      </w:r>
      <w:r>
        <w:rPr>
          <w:lang w:val="sw_KE" w:bidi="sw_KE"/>
        </w:rPr>
        <w:t xml:space="preserve">Yesu anasema kwamba </w:t>
      </w:r>
      <w:r>
        <w:rPr>
          <w:b/>
          <w:lang w:val="sw_KE" w:bidi="sw_KE"/>
        </w:rPr>
        <w:t>nabii</w:t>
      </w:r>
      <w:r>
        <w:rPr>
          <w:lang w:val="sw_KE" w:bidi="sw_KE"/>
        </w:rPr>
        <w:t xml:space="preserve"> kuheshimiwi katika mji wake. Chagua neno la </w:t>
      </w:r>
      <w:r>
        <w:rPr>
          <w:lang w:val="sw_KE" w:bidi="sw_KE"/>
        </w:rPr>
        <w:t>nabii</w:t>
      </w:r>
      <w:r>
        <w:rPr>
          <w:lang w:val="sw_KE" w:bidi="sw_KE"/>
        </w:rPr>
        <w:t xml:space="preserve"> ambalo linaweza kufafanua vyema kazi ya nabii. Nabii:</w:t>
      </w:r>
    </w:p>
    <w:p>
      <w:pPr>
        <w:pStyle w:val="ListBullet"/>
        <w:spacing w:line="240" w:lineRule="auto"/>
        <w:ind w:left="720"/>
      </w:pPr>
      <w:r>
        <w:rPr>
          <w:lang w:val="sw_KE" w:bidi="sw_KE"/>
        </w:rPr>
      </w:r>
      <w:r>
        <w:rPr>
          <w:lang w:val="sw_KE" w:bidi="sw_KE"/>
        </w:rPr>
        <w:t>kupokea mwito na ujumbe kutoka kwa Mungu</w:t>
      </w:r>
    </w:p>
    <w:p>
      <w:pPr>
        <w:pStyle w:val="ListBullet"/>
        <w:spacing w:line="240" w:lineRule="auto"/>
        <w:ind w:left="720"/>
      </w:pPr>
      <w:r>
        <w:rPr>
          <w:lang w:val="sw_KE" w:bidi="sw_KE"/>
        </w:rPr>
      </w:r>
      <w:r>
        <w:rPr>
          <w:lang w:val="sw_KE" w:bidi="sw_KE"/>
        </w:rPr>
        <w:t>inachukua ujumbe wa Mungu kwa watu</w:t>
      </w:r>
    </w:p>
    <w:p>
      <w:pPr>
        <w:pStyle w:val="ListBullet"/>
        <w:spacing w:line="240" w:lineRule="auto"/>
        <w:ind w:left="720"/>
      </w:pPr>
      <w:r>
        <w:rPr>
          <w:lang w:val="sw_KE" w:bidi="sw_KE"/>
        </w:rPr>
      </w:r>
      <w:r>
        <w:rPr>
          <w:lang w:val="sw_KE" w:bidi="sw_KE"/>
        </w:rPr>
        <w:t xml:space="preserve"> hujua kuwa kazi yake muhimu zaidi ni kuleta Neno au ujumbe wa Mungu kwa watu</w:t>
      </w:r>
    </w:p>
    <w:p>
      <w:pPr/>
      <w:r>
        <w:rPr>
          <w:lang w:val="sw_KE" w:bidi="sw_KE"/>
        </w:rPr>
      </w:r>
      <w:r>
        <w:rPr>
          <w:lang w:val="sw_KE" w:bidi="sw_KE"/>
        </w:rPr>
        <w:t>Kumheshimu nabii inamaanisha kusikiliza ujumbe na kukubali ujumbe wa nabii. Watu katika Nazareti hawakumheshimu Yesu. Tumia neno lile la nabii ambalo umetumia katika vifungu vilivyotangulia.</w:t>
      </w:r>
    </w:p>
    <w:p>
      <w:pPr/>
      <w:r>
        <w:rPr>
          <w:lang w:val="sw_KE" w:bidi="sw_KE"/>
        </w:rPr>
      </w:r>
      <w:r>
        <w:rPr>
          <w:lang w:val="sw_KE" w:bidi="sw_KE"/>
        </w:rPr>
        <w:t xml:space="preserve">Yesu alichagua kutofanya </w:t>
      </w:r>
      <w:r>
        <w:rPr>
          <w:b/>
          <w:lang w:val="sw_KE" w:bidi="sw_KE"/>
        </w:rPr>
        <w:t>miujiza</w:t>
      </w:r>
      <w:r>
        <w:rPr>
          <w:lang w:val="sw_KE" w:bidi="sw_KE"/>
        </w:rPr>
        <w:t xml:space="preserve"> mingi katika Nazareti. Maneno haya hurejelea vitendo vyenye nguvu ambavyo ni Mungu tu anayeweza kuvitenda.</w:t>
      </w:r>
    </w:p>
    <w:p>
      <w:pPr/>
      <w:r>
        <w:rPr>
          <w:lang w:val="sw_KE" w:bidi="sw_KE"/>
        </w:rPr>
      </w:r>
      <w:r>
        <w:rPr>
          <w:lang w:val="sw_KE" w:bidi="sw_KE"/>
        </w:rPr>
        <w:t xml:space="preserve">Sitisha hapa na mjadili jinsi utakavyozungumza kuhusu </w:t>
      </w:r>
      <w:r>
        <w:rPr>
          <w:b/>
          <w:lang w:val="sw_KE" w:bidi="sw_KE"/>
        </w:rPr>
        <w:t>miujiza</w:t>
      </w:r>
      <w:r>
        <w:rPr>
          <w:lang w:val="sw_KE" w:bidi="sw_KE"/>
        </w:rPr>
        <w:t xml:space="preserve">. </w:t>
      </w:r>
      <w:r>
        <w:rPr>
          <w:lang w:val="sw_KE" w:bidi="sw_KE"/>
        </w:rPr>
        <w:t>imani</w:t>
      </w:r>
      <w:r>
        <w:rPr>
          <w:lang w:val="sw_KE" w:bidi="sw_KE"/>
        </w:rPr>
        <w:t xml:space="preserve"> liko kwenye faharasa kuu.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6:6b–13</w:t>
      </w:r>
      <w:r>
        <w:rPr>
          <w:lang w:val="sw_KE" w:bidi="sw_KE"/>
        </w:rPr>
      </w:r>
    </w:p>
    <w:p>
      <w:pPr>
        <w:pStyle w:val="Heading3"/>
      </w:pPr>
      <w:r>
        <w:rPr>
          <w:lang w:val="sw_KE" w:bidi="sw_KE"/>
        </w:rPr>
        <w:t>Sikiliza na Moyo</w:t>
      </w:r>
    </w:p>
    <w:p>
      <w:pPr/>
      <w:r>
        <w:rPr>
          <w:lang w:val="sw_KE" w:bidi="sw_KE"/>
        </w:rPr>
      </w:r>
      <w:r>
        <w:rPr>
          <w:lang w:val="sw_KE" w:bidi="sw_KE"/>
        </w:rPr>
        <w:t>Sikiliza Marko 6:6b-13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Yesu alikuwa amekataliwa tu huko Nazareti, mji wa kwao. Yesu alianza kusafiri kutoka kijiji hadi kijiji, akifundisha watu. Vijiji hivi vilikuwa karibu na Nazareti. Hii ni mara ya tatu ambayo Marko anatuambia kwamba Yesu anasafiri kutoka kijiji hadi kijiji akifundisha watu. Kisha Yesu anawatuma wanafunzi vijijini. Hadithi hii ni simulizi la yale Yesu aliwaambia wanafunzi wafanye.</w:t>
      </w:r>
    </w:p>
    <w:p>
      <w:pPr/>
      <w:r>
        <w:rPr>
          <w:lang w:val="sw_KE" w:bidi="sw_KE"/>
        </w:rPr>
      </w:r>
      <w:r>
        <w:rPr>
          <w:lang w:val="sw_KE" w:bidi="sw_KE"/>
        </w:rPr>
        <w:t>Sitisha na uonyeshe ramani iliyo na Nazareti iliyowekwa alama. Saidia timu kuona kwamba Yesu angeenda katika vijiji vinavyozunguka Nazareti. Sitisha kurekodi hapa.</w:t>
      </w:r>
    </w:p>
    <w:p>
      <w:pPr/>
      <w:r>
        <w:rPr>
          <w:lang w:val="sw_KE" w:bidi="sw_KE"/>
        </w:rPr>
      </w:r>
      <w:r>
        <w:rPr>
          <w:lang w:val="sw_KE" w:bidi="sw_KE"/>
        </w:rPr>
        <w:t>Hadithi hii inaanza hapa, lakini kwa kweli inaisha baada ya hadithi inayofuata kuhusu Yohana Mbatizaji, wakati wanafunzi wanarudi kuripoti yote yaliyotokea.</w:t>
      </w:r>
    </w:p>
    <w:p>
      <w:pPr/>
      <w:r>
        <w:rPr>
          <w:lang w:val="sw_KE" w:bidi="sw_KE"/>
        </w:rPr>
      </w:r>
      <w:r>
        <w:rPr>
          <w:lang w:val="sw_KE" w:bidi="sw_KE"/>
        </w:rPr>
        <w:t>Wanafunzi wamekuwa na Yesu kwa muda fulani. Wanafunzi wameona Yesu akitoa pepo wabaya kutoka kwa watu. Wanafunzi wamesikia mafundisho ambayo Yesu alikuwa anawapa watu. Wanafunzi wameona idadi fulani ya miujiza Sasa Yesu anawatuma na nguvu ya kutoa pepo wabaya au wachafu. Wanapaswa kufanya yale waliyoona Yesu akifanya.</w:t>
      </w:r>
    </w:p>
    <w:p>
      <w:pPr/>
      <w:r>
        <w:rPr>
          <w:lang w:val="sw_KE" w:bidi="sw_KE"/>
        </w:rPr>
      </w:r>
      <w:r>
        <w:rPr>
          <w:lang w:val="sw_KE" w:bidi="sw_KE"/>
        </w:rPr>
        <w:t>Yesu alipowatuma wanafunzi wake aliwapa mamlaka juu ya pepo wachafu. Katika utamaduni wa Kiyahudi watu wangeweza kumpa mwakilishi mamlaka yake na uwezo wa kufanya kazi fulani au kutoa ujumbe. Ilikuwa bora zaidi kutuma wawakilishi wawili kwa wakati mmoja. Sheria ya Kiyahudi, iliyotolewa na Musa, inatuambia kwamba ushuhuda wa mashahidi wawili ni halali.</w:t>
      </w:r>
    </w:p>
    <w:p>
      <w:pPr/>
      <w:r>
        <w:rPr>
          <w:lang w:val="sw_KE" w:bidi="sw_KE"/>
        </w:rPr>
      </w:r>
      <w:r>
        <w:rPr>
          <w:lang w:val="sw_KE" w:bidi="sw_KE"/>
        </w:rPr>
        <w:t>Yesu aliwaambia wanafunzi wake wasichukue chakula chochote, pesa au nguo za ziada pamoja nao. Hii si amri kwa watu wote kila wakati, lakini ni amri kwa ajili hali hii tu. Wangeweza kuchukua tu kile walichokuwa wakivaa, ikiwa ni pamoja na viatu vyao, pamoja na fimbo ya kutembea. Watu walitumia fimbo ya kutembea kusaidia katika maeneo magumu kama vile milima na ulinzi dhidi ya wanyama wa pori. Wanafunzi hawakuruhusiwa kuchukua nguo za kubadilisha au chakula au pesa. Wanafunzi hawakuruhusiwa kuchukua mfuko wa msafiri.</w:t>
      </w:r>
    </w:p>
    <w:p>
      <w:pPr/>
      <w:r>
        <w:rPr>
          <w:lang w:val="sw_KE" w:bidi="sw_KE"/>
        </w:rPr>
      </w:r>
      <w:r>
        <w:rPr>
          <w:lang w:val="sw_KE" w:bidi="sw_KE"/>
        </w:rPr>
        <w:t>Sitisha na uonyeshe picha ya aina ya viatu vilivyovaliwa katika karne ya kwanza. Onyesha picha ya mfuko wa msafiri. Onyesha picha ya fimbo ya kutembea kama ile mtu katika karne ya kwanza angetumia. Onyesha picha ya sarafu za karne ya kwanza. Onyesha picha ya aina ya kanzu ambayo mtu angevaa katika karne ya kwanza Palestina. Sitisha kurekodi hapa.</w:t>
      </w:r>
    </w:p>
    <w:p>
      <w:pPr/>
      <w:r>
        <w:rPr>
          <w:lang w:val="sw_KE" w:bidi="sw_KE"/>
        </w:rPr>
      </w:r>
      <w:r>
        <w:rPr>
          <w:lang w:val="sw_KE" w:bidi="sw_KE"/>
        </w:rPr>
        <w:t>Yesu aliwaambia wakae katika nyumba ya kwanza ambayo ilitoa ukarimu katika kijiji. Walipaswa kubaki katika nyumba hii wakati wote walipokuwa kijijini. Hawakuweza kuhamia katika nyumba nyingine ya kukaa wakati walikuwa katika kijiji hicho kile. Yesu alikuwa anawaambia wanafunzi wafanye kitu tofauti kuliko yale walimu wa kidini walifanya kwa kawaida. Kwa kawaida walimu wa kidini walienda kutoka nyumba hadi nyumba na kuchukua mengi waliyoweza kutoka kwa watu wengi iwezekanavyo.</w:t>
      </w:r>
    </w:p>
    <w:p>
      <w:pPr/>
      <w:r>
        <w:rPr>
          <w:lang w:val="sw_KE" w:bidi="sw_KE"/>
        </w:rPr>
      </w:r>
      <w:r>
        <w:rPr>
          <w:lang w:val="sw_KE" w:bidi="sw_KE"/>
        </w:rPr>
        <w:t>Jadilini kama kikundi: Viongozi wa kidini hushirikiana vipi na watu katika utamaduni wenu? Je, wanasafiri, na wanafanya nini wakati wanasafiri? Sitisha kurekodi hapa.</w:t>
      </w:r>
    </w:p>
    <w:p>
      <w:pPr/>
      <w:r>
        <w:rPr>
          <w:lang w:val="sw_KE" w:bidi="sw_KE"/>
        </w:rPr>
      </w:r>
      <w:r>
        <w:rPr>
          <w:lang w:val="sw_KE" w:bidi="sw_KE"/>
        </w:rPr>
        <w:t>Kwa kutochukua kitu chochote pamoja nao, wanafunzi walipaswa kutegemea chakula na makazi kutoka kwa Mungu. Ilihitajika mtu katika kijiji kuwapa mahali pa kulala. Mtu katika kijiji alihitaji kuwapa chakula cha kula. Wanafunzi hawakuwa na njia ya kulipia chakula au makazi.</w:t>
      </w:r>
    </w:p>
    <w:p>
      <w:pPr/>
      <w:r>
        <w:rPr>
          <w:lang w:val="sw_KE" w:bidi="sw_KE"/>
        </w:rPr>
      </w:r>
      <w:r>
        <w:rPr>
          <w:lang w:val="sw_KE" w:bidi="sw_KE"/>
        </w:rPr>
        <w:t>Kisha Yesu aliwapa maagizo kuhusu kitu cha kufanya ikiwa hakuna mtu alitoa ukarimu au kuwapa chakula na makazi. Walipaswa kuondoka kijiji na kutikisa vumbi kutoka kwa miguu yao walipokuwa wakiondoka. Desturi ya wakati huu ilikuwa kwa mtu ambaye aliabudu Mungu kutikisa mavumbi kutoka kwa miguu yake ikiwa alitembelea mahali pa kipagani. Hatua hii ni ishara ya kuondoa kitu chochote ambacho si safi au safi. Yesu anawaambia wanafunzi wafanye onyesho la umma la kutikisa vumbi kutoka kwa miguu yao. Hii itawaambia wakazi wa kijiji kwamba wamekataa ujumbe wa Mungu na sasa ni lazima wajibu kwa Mungu. Kutikisa hii ya mavumbi ilikuwa onyo kwa umma au ushuhuda kwa watu.</w:t>
      </w:r>
    </w:p>
    <w:p>
      <w:pPr/>
      <w:r>
        <w:rPr>
          <w:lang w:val="sw_KE" w:bidi="sw_KE"/>
        </w:rPr>
      </w:r>
      <w:r>
        <w:rPr>
          <w:lang w:val="sw_KE" w:bidi="sw_KE"/>
        </w:rPr>
        <w:t>Sawa na vidokezo vilivyotajwa hapo awali katika Marko, tunajua kwamba Yesu atakataliwa zaidi na zaidi muda unavyosonga. Yesu anawakumbusha wanafunzi wake kwamba huenda wakakataliwa pia na kwamba wakungʼute mavumbi kutoka kwenye miguu yao wakikataliwa. Wayahudi waliamini kwamba nchi za kigeni zinachafuliwa kwa sababu hazikuwa za watu waliochaguliwa na Mungu, kwa hivyo wasafiri Wayahudi walitaka kujitakasa baada ya safari. Hapa, wanafunzi walipaswa kuonyesha kwamba wale waliokataa utume wa Mungu wangelazimika kukabiliana na Mungu mwenyewe na matokeo ya uamuzi wao. Wanafunzi wa Yesu ni kama Yesu - mafundisho yao yanaonyesha wale wanaotaka kumfuata Mungu kupitia Yesu, na ambao hawataki.</w:t>
      </w:r>
    </w:p>
    <w:p>
      <w:pPr/>
      <w:r>
        <w:rPr>
          <w:lang w:val="sw_KE" w:bidi="sw_KE"/>
        </w:rPr>
      </w:r>
      <w:r>
        <w:rPr>
          <w:lang w:val="sw_KE" w:bidi="sw_KE"/>
        </w:rPr>
        <w:t>Sitisha na mjadili kama kikundi: Simulia hadithi kuhusu msafiri ambaye anakuja kijijini. Watu katika kijiji hawatoi ukarimu kwa msafiri huyu. Msafiri anafanya nini anapoondoka kijijini? Sitisha kurekodi hapa.</w:t>
      </w:r>
    </w:p>
    <w:p>
      <w:pPr/>
      <w:r>
        <w:rPr>
          <w:lang w:val="sw_KE" w:bidi="sw_KE"/>
        </w:rPr>
      </w:r>
      <w:r>
        <w:rPr>
          <w:lang w:val="sw_KE" w:bidi="sw_KE"/>
        </w:rPr>
        <w:t>Wanafunzi walienda nje katika vijiji vingine kama Yesu alivyowaambia wafanye. Wanafunzi walimwambia kila mtu waliyekutana naye aweze kutubu dhambi zao na kumgeukia Mungu. Kutubu inamaanisha kuomba msamaha kwa dhambi uliyofanya na kufanya nadhiri kwamba hutarudia dhambi hiyo tena. Kutubu ni neno kali. Ikiwa mtu anatubu kwa kweli, basi mtu huyo atajaribu kutorudia kitendo cha dhambi tena.</w:t>
      </w:r>
    </w:p>
    <w:p>
      <w:pPr/>
      <w:r>
        <w:rPr>
          <w:lang w:val="sw_KE" w:bidi="sw_KE"/>
        </w:rPr>
      </w:r>
      <w:r>
        <w:rPr>
          <w:lang w:val="sw_KE" w:bidi="sw_KE"/>
        </w:rPr>
        <w:t>Wanafunzi waliwafukuza pepo. Tafsiri zingine zinasema "kulazimishwa nje" na zingine zinasema "waliwafukuza" pepo. Wanafunzi walipowaamuru pepo waondoke, pepo hawakuwa na budi. Pepo walilazimika kumwacha mtu huyo. Yesu amewapa wanafunzi mamlaka ya kutoa pepo. Wanafunzi wanapowaambia pepo waondoke, wanafunzi wanatumia uwezo ambao Yesu aliwapa wanafunzi. Pepo walitii nguvu hiyo na kumwacha mtu huyo.</w:t>
      </w:r>
    </w:p>
    <w:p>
      <w:pPr/>
      <w:r>
        <w:rPr>
          <w:lang w:val="sw_KE" w:bidi="sw_KE"/>
        </w:rPr>
      </w:r>
      <w:r>
        <w:rPr>
          <w:lang w:val="sw_KE" w:bidi="sw_KE"/>
        </w:rPr>
        <w:t>Wanafunzi walitumia mafuta ya mzeituni kuwapaka watu wagonjwa. Mafuta ya zeituni mara nyingi yalitumiwa kama dawa. Mafuta ya zeituni yalikuwa mafuta ya kawaida yaliyotumiwa katika mapishi, kama dawa, na hata kuchomwa moto katika taa. Kila mtu alikuwa na mafuta ya mzeituni. Kumpaka mtu mafuta, wanafunzi wangeweka matone machache ya mafuta hiyo kwa mtu huyo kama ishara kwamba Mungu alikuwa anambariki na Mungu alikuwa anamponya mtu huyo. Baada ya upako huu, watu wengi wagonjwa waliponywa, au walipata afya, au hawakuwa wagonjwa tena.</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kifungu cha marko 6:6b-13 katika tafsiri iliyo rahisi zaidi kueleweka. </w:t>
      </w:r>
    </w:p>
    <w:p>
      <w:pPr/>
      <w:r>
        <w:rPr>
          <w:lang w:val="sw_KE" w:bidi="sw_KE"/>
        </w:rPr>
      </w:r>
      <w:r>
        <w:rPr>
          <w:lang w:val="sw_KE" w:bidi="sw_KE"/>
        </w:rPr>
        <w:t>Katika hatua hii, kikundi kitafafanua matukio, wahusika na mpangilio wa simulizi hii. Kisha kikundi kitakuwa na taswira ya simulizi hii.</w:t>
      </w:r>
    </w:p>
    <w:p>
      <w:pPr/>
      <w:r>
        <w:rPr>
          <w:lang w:val="sw_KE" w:bidi="sw_KE"/>
        </w:rPr>
      </w:r>
      <w:r>
        <w:rPr>
          <w:lang w:val="sw_KE" w:bidi="sw_KE"/>
        </w:rPr>
        <w:t xml:space="preserve">Kifungu hiki kina matukio matatu </w:t>
      </w:r>
    </w:p>
    <w:p>
      <w:pPr/>
      <w:r>
        <w:rPr>
          <w:lang w:val="sw_KE" w:bidi="sw_KE"/>
        </w:rPr>
      </w:r>
      <w:r>
        <w:rPr>
          <w:b/>
          <w:lang w:val="sw_KE" w:bidi="sw_KE"/>
        </w:rPr>
        <w:t>Katika tukio la kwanza,</w:t>
      </w:r>
      <w:r>
        <w:rPr>
          <w:lang w:val="sw_KE" w:bidi="sw_KE"/>
        </w:rPr>
        <w:t xml:space="preserve"> Yesu anatoka Nazareti na anafundisha katika vijiji.</w:t>
      </w:r>
    </w:p>
    <w:p>
      <w:pPr/>
      <w:r>
        <w:rPr>
          <w:lang w:val="sw_KE" w:bidi="sw_KE"/>
        </w:rPr>
      </w:r>
      <w:r>
        <w:rPr>
          <w:b/>
          <w:lang w:val="sw_KE" w:bidi="sw_KE"/>
        </w:rPr>
        <w:t>Katika tukio la pili:</w:t>
      </w:r>
      <w:r>
        <w:rPr>
          <w:lang w:val="sw_KE" w:bidi="sw_KE"/>
        </w:rPr>
        <w:t xml:space="preserve"> Yesu anawatuma wanafunzi vijijini na anawapa nguvu ya kutoa mapepo. Yesu anawapa wanafunzi maagizo ya safari yao.</w:t>
      </w:r>
    </w:p>
    <w:p>
      <w:pPr/>
      <w:r>
        <w:rPr>
          <w:lang w:val="sw_KE" w:bidi="sw_KE"/>
        </w:rPr>
      </w:r>
      <w:r>
        <w:rPr>
          <w:b/>
          <w:lang w:val="sw_KE" w:bidi="sw_KE"/>
        </w:rPr>
        <w:t>Katika tukio la tatu,</w:t>
      </w:r>
      <w:r>
        <w:rPr>
          <w:lang w:val="sw_KE" w:bidi="sw_KE"/>
        </w:rPr>
        <w:t xml:space="preserve"> wanafunzi wanatoka na kumwambia kila mtu wakutane na kutubu dhambi zao na kumgeukia Mungu. Wanakemea pepo wengi wachafu na kuponya wagonjwa wengi.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w:t>
      </w:r>
    </w:p>
    <w:p>
      <w:pPr>
        <w:pStyle w:val="ListBullet"/>
        <w:spacing w:line="240" w:lineRule="auto"/>
        <w:ind w:left="720"/>
      </w:pPr>
      <w:r>
        <w:rPr>
          <w:lang w:val="sw_KE" w:bidi="sw_KE"/>
        </w:rPr>
      </w:r>
      <w:r>
        <w:rPr>
          <w:lang w:val="sw_KE" w:bidi="sw_KE"/>
        </w:rPr>
        <w:t>Watu wanaowakaribisha wanafunzi nyumbani mwao</w:t>
      </w:r>
    </w:p>
    <w:p>
      <w:pPr>
        <w:pStyle w:val="ListBullet"/>
        <w:spacing w:line="240" w:lineRule="auto"/>
        <w:ind w:left="720"/>
      </w:pPr>
      <w:r>
        <w:rPr>
          <w:lang w:val="sw_KE" w:bidi="sw_KE"/>
        </w:rPr>
      </w:r>
      <w:r>
        <w:rPr>
          <w:lang w:val="sw_KE" w:bidi="sw_KE"/>
        </w:rPr>
        <w:t>Watu wanaokataa kuwakaribisha wanafunzi</w:t>
      </w:r>
    </w:p>
    <w:p>
      <w:pPr>
        <w:pStyle w:val="ListBullet"/>
        <w:spacing w:line="240" w:lineRule="auto"/>
        <w:ind w:left="720"/>
      </w:pPr>
      <w:r>
        <w:rPr>
          <w:lang w:val="sw_KE" w:bidi="sw_KE"/>
        </w:rPr>
      </w:r>
      <w:r>
        <w:rPr>
          <w:lang w:val="sw_KE" w:bidi="sw_KE"/>
        </w:rPr>
        <w:t>Wagonjwa wanaoponywa</w:t>
      </w:r>
    </w:p>
    <w:p>
      <w:pPr>
        <w:pStyle w:val="ListBullet"/>
        <w:spacing w:line="240" w:lineRule="auto"/>
        <w:ind w:left="720"/>
      </w:pPr>
      <w:r>
        <w:rPr>
          <w:lang w:val="sw_KE" w:bidi="sw_KE"/>
        </w:rPr>
      </w:r>
      <w:r>
        <w:rPr>
          <w:lang w:val="sw_KE" w:bidi="sw_KE"/>
        </w:rPr>
        <w:t>Watu walioponywa kwa mapepo</w:t>
      </w:r>
    </w:p>
    <w:p>
      <w:pPr/>
      <w:r>
        <w:rPr>
          <w:lang w:val="sw_KE" w:bidi="sw_KE"/>
        </w:rPr>
      </w:r>
      <w:r>
        <w:rPr>
          <w:lang w:val="sw_KE" w:bidi="sw_KE"/>
        </w:rPr>
        <w:t>Kama kikundi zingatia maeneo haya katika mpangilio wa kifungu.</w:t>
      </w:r>
    </w:p>
    <w:p>
      <w:pPr/>
      <w:r>
        <w:rPr>
          <w:lang w:val="sw_KE" w:bidi="sw_KE"/>
        </w:rPr>
      </w:r>
      <w:r>
        <w:rPr>
          <w:lang w:val="sw_KE" w:bidi="sw_KE"/>
        </w:rPr>
        <w:t>Jaribu shughuli hii katika kikundi: Tafuteni njia ya kuonyesha maana ya toba kwa njia ya aina fulani ya hatua. Pendekezo moja lingekuwa kuweka kitu cha kuwakilisha dhambi upande mmoja wa mtu na kitu cha kumwakilisha Mungu upande mwingine wa mtu huyo. Mtu huyo angeanza kuangalia upande wa dhambi. Kisha mtu huyu ageuke na kumwangalia Mungu. Mgongo wake ungekuwa kuelekea kitu cha dhambi. Kila unapotaja neno "tubu," unaweza kufanya mwendo huu wa kugeuka ili kugeuka mbali na dhambi na kuangazia upande wa Mungu. Hatua nyingine ni kwa mtu huyo kuelekeza mikono yake sakafuni wakati anazungumza kuhusu dhambi. Kisha ageuke na kuelekeza mikono kuelekea anga ili kuwakilisha kumgeukia Mungu. Hatua hii inamweka mgongo wa mtu huyo kuelekea dhambi. Je, timu yako inaweza kupendekeza matendo gani mengine ambayo yangekuwa uwakilishi wa kuona wa kutubu? Sitisha kurekodi hapa.</w:t>
      </w:r>
    </w:p>
    <w:p>
      <w:pPr/>
      <w:r>
        <w:rPr>
          <w:lang w:val="sw_KE" w:bidi="sw_KE"/>
        </w:rPr>
      </w:r>
      <w:r>
        <w:rPr>
          <w:lang w:val="sw_KE" w:bidi="sw_KE"/>
        </w:rPr>
        <w:t>Katika tukio la kwanza, Yesu anatoka Nazareti na kuelekea kijiji hadi kijiji akifundisha watu. Vijiji hivi viko katika eneo linalozunguka Nazareti.</w:t>
      </w:r>
    </w:p>
    <w:p>
      <w:pPr/>
      <w:r>
        <w:rPr>
          <w:lang w:val="sw_KE" w:bidi="sw_KE"/>
        </w:rPr>
      </w:r>
      <w:r>
        <w:rPr>
          <w:lang w:val="sw_KE" w:bidi="sw_KE"/>
        </w:rPr>
        <w:t>Katika tukio la pili, Yesu anawaita wanafunzi wake na wawili, maana kwamba alizungumza hasa na wanafunzi hawa kumi na wawili. Yesu anawatuma wanafunzi wake 12 wawili wawili. Hii ina maana, kwa mfano, kwamba wanaume wawili walienda katika mwelekeo mmoja, na wanaume wawili walienda katika mwelekeo mwingine. Yesu anawapa wanafunzi nguvu ya kutoa pepo au pepo waovu.</w:t>
      </w:r>
    </w:p>
    <w:p>
      <w:pPr/>
      <w:r>
        <w:rPr>
          <w:lang w:val="sw_KE" w:bidi="sw_KE"/>
        </w:rPr>
      </w:r>
      <w:r>
        <w:rPr>
          <w:lang w:val="sw_KE" w:bidi="sw_KE"/>
        </w:rPr>
        <w:t>Yesu anawapa wanafunzi wake maagizo kabla ya kuondoka kwa jozi la watu wawili kila mmoja. Kwanza, anawaambia wanafunzi kwamba hawapaswi kuchukua kitu chochote pamoja nao isipokuwa fimbo ya kutembea. Hawawezi kuchukua mabadiliko ya nguo au chakula au pesa. Hawawezi kuchukua mfuko wa msafiri. Wanaweza kuvaa viatu vyao. Wanapofika katika kijiji, wanapaswa kukaa katika nyumba ya mtu wa kwanza anayewaalika. Wanapaswa kukaa katika nyumba hii kwa muda huo wote wakiwa wako katika kijiji.</w:t>
      </w:r>
    </w:p>
    <w:p>
      <w:pPr/>
      <w:r>
        <w:rPr>
          <w:lang w:val="sw_KE" w:bidi="sw_KE"/>
        </w:rPr>
      </w:r>
      <w:r>
        <w:rPr>
          <w:lang w:val="sw_KE" w:bidi="sw_KE"/>
        </w:rPr>
        <w:t>Ikiwa wataenda katika kijiji fulani na hakuna mtu anayewapa mahali pa kukaa, na hakuna mtu yuko tayari kuwasikiliza, wanafunzi wanatoka kijiji hicho na kutikisa mavumbi ya kijiji hicho miguuni mwao. Hili ni hatua ya mfano ya kusema kwamba watu wamekataa kusikiliza kuhusu Mungu na sasa Mungu atawahukumu kwa hii. Hatua hii ni ushuhuda kwamba Mungu atawaadhibu watu kwa sababu hawakuwakubali wanafunzi na ujumbe wao wa toba.</w:t>
      </w:r>
    </w:p>
    <w:p>
      <w:pPr/>
      <w:r>
        <w:rPr>
          <w:lang w:val="sw_KE" w:bidi="sw_KE"/>
        </w:rPr>
      </w:r>
      <w:r>
        <w:rPr>
          <w:lang w:val="sw_KE" w:bidi="sw_KE"/>
        </w:rPr>
        <w:t>Katika tukio la mwisho, wanafunzi wanatoka na kufanya kama Yesu alivyosema. Wanatoka kijiji hadi kijiji. Wanatoa mapepo. Wanafunzi wanawapaka watu wagonjwa kwa mafuta na kuponya watu wagonjwa.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kifungu cha marko 6:6b-13 katika tafsiri iliyo rahisi zaidi kueleweka. </w:t>
      </w:r>
    </w:p>
    <w:p>
      <w:pPr/>
      <w:r>
        <w:rPr>
          <w:lang w:val="sw_KE" w:bidi="sw_KE"/>
        </w:rPr>
      </w:r>
      <w:r>
        <w:rPr>
          <w:lang w:val="sw_KE" w:bidi="sw_KE"/>
        </w:rPr>
        <w:t>Katika hatua hii, kikundi kitaigiza kifungu.</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w:t>
      </w:r>
    </w:p>
    <w:p>
      <w:pPr>
        <w:pStyle w:val="ListBullet"/>
        <w:spacing w:line="240" w:lineRule="auto"/>
        <w:ind w:left="720"/>
      </w:pPr>
      <w:r>
        <w:rPr>
          <w:lang w:val="sw_KE" w:bidi="sw_KE"/>
        </w:rPr>
      </w:r>
      <w:r>
        <w:rPr>
          <w:lang w:val="sw_KE" w:bidi="sw_KE"/>
        </w:rPr>
        <w:t>Watu wanaowakaribisha wanafunzi nyumbani mwao</w:t>
      </w:r>
    </w:p>
    <w:p>
      <w:pPr>
        <w:pStyle w:val="ListBullet"/>
        <w:spacing w:line="240" w:lineRule="auto"/>
        <w:ind w:left="720"/>
      </w:pPr>
      <w:r>
        <w:rPr>
          <w:lang w:val="sw_KE" w:bidi="sw_KE"/>
        </w:rPr>
      </w:r>
      <w:r>
        <w:rPr>
          <w:lang w:val="sw_KE" w:bidi="sw_KE"/>
        </w:rPr>
        <w:t>Watu wanaokataa kuwakaribisha wanafunzi</w:t>
      </w:r>
    </w:p>
    <w:p>
      <w:pPr>
        <w:pStyle w:val="ListBullet"/>
        <w:spacing w:line="240" w:lineRule="auto"/>
        <w:ind w:left="720"/>
      </w:pPr>
      <w:r>
        <w:rPr>
          <w:lang w:val="sw_KE" w:bidi="sw_KE"/>
        </w:rPr>
      </w:r>
      <w:r>
        <w:rPr>
          <w:lang w:val="sw_KE" w:bidi="sw_KE"/>
        </w:rPr>
        <w:t>Wagonjwa wanaoponywa</w:t>
      </w:r>
    </w:p>
    <w:p>
      <w:pPr>
        <w:pStyle w:val="ListBullet"/>
        <w:spacing w:line="240" w:lineRule="auto"/>
        <w:ind w:left="720"/>
      </w:pPr>
      <w:r>
        <w:rPr>
          <w:lang w:val="sw_KE" w:bidi="sw_KE"/>
        </w:rPr>
      </w:r>
      <w:r>
        <w:rPr>
          <w:lang w:val="sw_KE" w:bidi="sw_KE"/>
        </w:rPr>
        <w:t>Watu walioponywa kwa mapepo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anatoka Nazareti na anaenda katika vijiji vinavyoizunguka ili kuwafundisha watu.</w:t>
      </w:r>
    </w:p>
    <w:p>
      <w:pPr/>
      <w:r>
        <w:rPr>
          <w:lang w:val="sw_KE" w:bidi="sw_KE"/>
        </w:rPr>
      </w:r>
      <w:r>
        <w:rPr>
          <w:lang w:val="sw_KE" w:bidi="sw_KE"/>
        </w:rPr>
        <w:t>Sitisha kitendo: Uliza Yesu, "Unahisi vipi kuhusu vijiji hivi?" Unaweza kusikia, "Ninafurahi kwamba watu katika vijiji wanasikiliza mafundisho kuhusu ufalme wa Mungu. Kuna tumaini kwa watu hawa." Endelea na igizo.</w:t>
      </w:r>
    </w:p>
    <w:p>
      <w:pPr/>
      <w:r>
        <w:rPr>
          <w:lang w:val="sw_KE" w:bidi="sw_KE"/>
        </w:rPr>
      </w:r>
      <w:r>
        <w:rPr>
          <w:lang w:val="sw_KE" w:bidi="sw_KE"/>
        </w:rPr>
        <w:t>Katika tukio la pili, Yesu anawakusanya wanafunzi wake pamoja. Anaanza kuwaeleza kile watakachofanya. Wataenda wawili kwa wawili, au kwa jozi, hadi vijijini. Yesu anawapa wanafunzi mamlaka ya kufukuza mapepo wachafu. Yesu anawaambia wasichukue chochote katika safari yao.</w:t>
      </w:r>
    </w:p>
    <w:p>
      <w:pPr/>
      <w:r>
        <w:rPr>
          <w:lang w:val="sw_KE" w:bidi="sw_KE"/>
        </w:rPr>
      </w:r>
      <w:r>
        <w:rPr>
          <w:lang w:val="sw_KE" w:bidi="sw_KE"/>
        </w:rPr>
        <w:t>Sitisha kitendo: Waulize wanafunzi, "Mnahisi vipi? Mnafikiria nini?" Huenda ukasikia mambo kama, "Tunafurahia kuwa na mamlaka ya kutoa pepo wachafu," "Tuna hofu kidogo na woga kwamba tunaenda bila chochote," au "Tumechanganyikiwa na maagizo ya Yesu." Au, "Inahisi ajabu kuenda bila pesa au chakula. Natumaini kwamba mtu katika kijiji atatupa kitu cha kula na mahali pa kukaa." Endelea na igizo.</w:t>
      </w:r>
    </w:p>
    <w:p>
      <w:pPr/>
      <w:r>
        <w:rPr>
          <w:lang w:val="sw_KE" w:bidi="sw_KE"/>
        </w:rPr>
      </w:r>
      <w:r>
        <w:rPr>
          <w:lang w:val="sw_KE" w:bidi="sw_KE"/>
        </w:rPr>
        <w:t>Yesu anasema, “Muendapo popote, kaeni katika nyumba ile, hadi mtakapoondoka katika mji huo. Ikiwa mahali popote itakataa kuwakaribisha, tikiseni mavumbi kutoka kwa miguu yenu mnapoondoka. Mmewatelekeza watu hao hadi hatima yao."</w:t>
      </w:r>
    </w:p>
    <w:p>
      <w:pPr/>
      <w:r>
        <w:rPr>
          <w:lang w:val="sw_KE" w:bidi="sw_KE"/>
        </w:rPr>
      </w:r>
      <w:r>
        <w:rPr>
          <w:lang w:val="sw_KE" w:bidi="sw_KE"/>
        </w:rPr>
        <w:t>Sitisha kitendo: Waulize wanafunzi, "Kwa nini mnafikiria Yesu anasema hivi?" Unaweza kusikia mambo kama, "Anatafuta watu wanaomkubali na kukaribisha ujumbe wake," "Hamlazimishi mtu yeyote kumfuata," au "Anaonyesha kwamba watu wale wanaomkataa wamefanya uamuzi wao wenyewe kuhusu hatima yao," au "Kutikisa vumbi kunafanya kuonekane kama watu hawa wanamkataa Mungu. Ni ishara yenye nguvu na natumaini itawafanya wabadili mawazo yao na kutusikiliza." Endelea na igizo.</w:t>
      </w:r>
    </w:p>
    <w:p>
      <w:pPr/>
      <w:r>
        <w:rPr>
          <w:lang w:val="sw_KE" w:bidi="sw_KE"/>
        </w:rPr>
      </w:r>
      <w:r>
        <w:rPr>
          <w:lang w:val="sw_KE" w:bidi="sw_KE"/>
        </w:rPr>
        <w:t>Katika tukio la tatu:Wanafunzi wanaondoka na kuwaambia watu watubu dhambi zao na kumgeukia Mungu. Wanatoa mapepo na kuponya wagonjwa wengi.</w:t>
      </w:r>
    </w:p>
    <w:p>
      <w:pPr/>
      <w:r>
        <w:rPr>
          <w:lang w:val="sw_KE" w:bidi="sw_KE"/>
        </w:rPr>
      </w:r>
      <w:r>
        <w:rPr>
          <w:lang w:val="sw_KE" w:bidi="sw_KE"/>
        </w:rPr>
        <w:t>Sitisha kitendo: Waulize wanafunzi, "Mnahisi vipi sasa?" Unaweza kusikia mambo kama, "Ninahisi mafanikio sana. Pepo hao walitutii kama vile wanavyomtii Yesu. Ni kwa sababu Yesu alitupa nguvu ya kuwafukuza," au "Ninafurahi sana watu wengine wanatubu dhambi zao na kumgeukia Mungu." Hii ni muhimu sana kwa sisi sote," au "Tunafurahi kwamba tunaweza kujiunga na Yesu katika huduma hii." Endelea na igizo.</w:t>
      </w:r>
      <w:r>
        <w:rPr>
          <w:lang w:val="sw_KE" w:bidi="sw_KE"/>
        </w:rPr>
      </w:r>
    </w:p>
    <w:p>
      <w:pPr>
        <w:pStyle w:val="Heading3"/>
      </w:pPr>
      <w:r>
        <w:rPr>
          <w:lang w:val="sw_KE" w:bidi="sw_KE"/>
        </w:rPr>
        <w:t>Kujaza Mapengo</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Hiyo </w:t>
      </w:r>
      <w:r>
        <w:rPr>
          <w:b/>
          <w:lang w:val="sw_KE" w:bidi="sw_KE"/>
        </w:rPr>
        <w:t>Kumi</w:t>
      </w:r>
      <w:r>
        <w:rPr>
          <w:lang w:val="sw_KE" w:bidi="sw_KE"/>
        </w:rPr>
        <w:t xml:space="preserve"> na Wawili inamaanisha wanafunzi 12 wa Yesu. Mara nyingi wao huitwa "Kumi na Wawili" kama jina la kikundi.</w:t>
      </w:r>
    </w:p>
    <w:p>
      <w:pPr/>
      <w:r>
        <w:rPr>
          <w:lang w:val="sw_KE" w:bidi="sw_KE"/>
        </w:rPr>
      </w:r>
      <w:r>
        <w:rPr>
          <w:lang w:val="sw_KE" w:bidi="sw_KE"/>
        </w:rPr>
        <w:t xml:space="preserve">Yesu aliwapa wanafunzi uwezo wa kufukuza </w:t>
      </w:r>
      <w:r>
        <w:rPr>
          <w:b/>
          <w:lang w:val="sw_KE" w:bidi="sw_KE"/>
        </w:rPr>
        <w:t>mapepo</w:t>
      </w:r>
      <w:r>
        <w:rPr>
          <w:lang w:val="sw_KE" w:bidi="sw_KE"/>
        </w:rPr>
        <w:t xml:space="preserve"> au </w:t>
      </w:r>
      <w:r>
        <w:rPr>
          <w:b/>
          <w:lang w:val="sw_KE" w:bidi="sw_KE"/>
        </w:rPr>
        <w:t>roho wachafu</w:t>
      </w:r>
      <w:r>
        <w:rPr>
          <w:lang w:val="sw_KE" w:bidi="sw_KE"/>
        </w:rPr>
        <w:t xml:space="preserve">. Tumia neno lile kwa mapepo au roho wachafu ambalo mmekuwa mkitumia. </w:t>
      </w:r>
      <w:r>
        <w:rPr>
          <w:b/>
          <w:lang w:val="sw_KE" w:bidi="sw_KE"/>
        </w:rPr>
        <w:t>Pepo</w:t>
      </w:r>
      <w:r>
        <w:rPr>
          <w:lang w:val="sw_KE" w:bidi="sw_KE"/>
        </w:rPr>
        <w:t>/</w:t>
      </w:r>
      <w:r>
        <w:rPr>
          <w:b/>
          <w:lang w:val="sw_KE" w:bidi="sw_KE"/>
        </w:rPr>
        <w:t>roho wachafu</w:t>
      </w:r>
      <w:r>
        <w:rPr>
          <w:lang w:val="sw_KE" w:bidi="sw_KE"/>
        </w:rPr>
        <w:t xml:space="preserve"> wanajadiliwa katika Faharasa Kuu.</w:t>
      </w:r>
    </w:p>
    <w:p>
      <w:pPr/>
      <w:r>
        <w:rPr>
          <w:lang w:val="sw_KE" w:bidi="sw_KE"/>
        </w:rPr>
      </w:r>
      <w:r>
        <w:rPr>
          <w:lang w:val="sw_KE" w:bidi="sw_KE"/>
        </w:rPr>
        <w:t>Unapozungumzia vitu ambavyo Yesu alisema wangeweza kuchukua na vitu ambavyo hawawezi kuchukua, zingatia jinsi lugha yenu ilivyo. Weka vitu hivi katika utaratibu wa kawaida kabisa. Kwa mfano, unaweza kuweka kila kitu wanachoweza kuchukua mwanzoni mwa sentensi vyote pamoja, au mwishoni vyote pamoja.</w:t>
      </w:r>
    </w:p>
    <w:p>
      <w:pPr/>
      <w:r>
        <w:rPr>
          <w:lang w:val="sw_KE" w:bidi="sw_KE"/>
        </w:rPr>
      </w:r>
      <w:r>
        <w:rPr>
          <w:lang w:val="sw_KE" w:bidi="sw_KE"/>
        </w:rPr>
        <w:t>Sitisha na uonyeshe picha tena za vitu, mfuko, pesa, viatu na kanzu. Unapozungumza kuhusu fimbo, mkoba, pesa, sandali na kanzu, waonyeshe watafsiri picha za vitu hivyo. Sitisha kurekodi hapa.</w:t>
      </w:r>
    </w:p>
    <w:p>
      <w:pPr/>
      <w:r>
        <w:rPr>
          <w:lang w:val="sw_KE" w:bidi="sw_KE"/>
        </w:rPr>
      </w:r>
      <w:r>
        <w:rPr>
          <w:lang w:val="sw_KE" w:bidi="sw_KE"/>
        </w:rPr>
        <w:t xml:space="preserve">Toba ilikuwa mojawapo ya mafundisho kuu ya Yesu. Katika hadithi hii, wanafunzi wanawaambia watu </w:t>
      </w:r>
      <w:r>
        <w:rPr>
          <w:b/>
          <w:lang w:val="sw_KE" w:bidi="sw_KE"/>
        </w:rPr>
        <w:t>watubu</w:t>
      </w:r>
      <w:r>
        <w:rPr>
          <w:lang w:val="sw_KE" w:bidi="sw_KE"/>
        </w:rPr>
        <w:t xml:space="preserve">--au waache dhambi zao na kumgeukia Mungu. Tumia neno lile kwa kutubu ambalo umetumia katika vifungu vilivyotangulia na ukumbuke kwamba neno </w:t>
      </w:r>
      <w:r>
        <w:rPr>
          <w:b/>
          <w:lang w:val="sw_KE" w:bidi="sw_KE"/>
        </w:rPr>
        <w:t>kutubu</w:t>
      </w:r>
      <w:r>
        <w:rPr>
          <w:lang w:val="sw_KE" w:bidi="sw_KE"/>
        </w:rPr>
        <w:t xml:space="preserve"> liko kwenye faharasa kuu.</w:t>
      </w:r>
    </w:p>
    <w:p>
      <w:pPr/>
      <w:r>
        <w:rPr>
          <w:lang w:val="sw_KE" w:bidi="sw_KE"/>
        </w:rPr>
      </w:r>
      <w:r>
        <w:rPr>
          <w:lang w:val="sw_KE" w:bidi="sw_KE"/>
        </w:rPr>
        <w:t xml:space="preserve">Wanafunzi </w:t>
      </w:r>
      <w:r>
        <w:rPr>
          <w:b/>
          <w:lang w:val="sw_KE" w:bidi="sw_KE"/>
        </w:rPr>
        <w:t>waliwapaka</w:t>
      </w:r>
      <w:r>
        <w:rPr>
          <w:lang w:val="sw_KE" w:bidi="sw_KE"/>
        </w:rPr>
        <w:t xml:space="preserve"> watu wagonjwa mafuta. Mafuta ya zeituni yalitumiwa kama dawa, na hiyo ni mojawapo ya kazi zake katika simulizi hili. Hiyo mafuta pia ni ishara ya uwepo na neema ya Mungu. Huenda watu walipaka mafuta kidogo kwenye sehemu moja ya mwili kama ishara. Inawezekana kwamba walipaka mafuta hayo kichwani.</w:t>
      </w:r>
    </w:p>
    <w:p>
      <w:pPr/>
      <w:r>
        <w:rPr>
          <w:lang w:val="sw_KE" w:bidi="sw_KE"/>
        </w:rPr>
      </w:r>
      <w:r>
        <w:rPr>
          <w:lang w:val="sw_KE" w:bidi="sw_KE"/>
        </w:rPr>
        <w:t xml:space="preserve">Sitisha hapa na mjadili jinsi utakavyozungumza kuhusu kuwapaka </w:t>
      </w:r>
      <w:r>
        <w:rPr>
          <w:b/>
          <w:lang w:val="sw_KE" w:bidi="sw_KE"/>
        </w:rPr>
        <w:t>watu</w:t>
      </w:r>
      <w:r>
        <w:rPr>
          <w:lang w:val="sw_KE" w:bidi="sw_KE"/>
        </w:rPr>
        <w:t xml:space="preserve"> wagonjwa mafuta. </w:t>
      </w:r>
      <w:r>
        <w:rPr>
          <w:b/>
          <w:lang w:val="sw_KE" w:bidi="sw_KE"/>
        </w:rPr>
        <w:t>Upako</w:t>
      </w:r>
      <w:r>
        <w:rPr>
          <w:lang w:val="sw_KE" w:bidi="sw_KE"/>
        </w:rPr>
        <w:t xml:space="preserve"> umezungumziwa kwenye faharasa kuu.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6:14–29</w:t>
      </w:r>
      <w:r>
        <w:rPr>
          <w:lang w:val="sw_KE" w:bidi="sw_KE"/>
        </w:rPr>
      </w:r>
    </w:p>
    <w:p>
      <w:pPr>
        <w:pStyle w:val="Heading3"/>
      </w:pPr>
      <w:r>
        <w:rPr>
          <w:lang w:val="sw_KE" w:bidi="sw_KE"/>
        </w:rPr>
        <w:t>Sikiliza na Moyo</w:t>
      </w:r>
    </w:p>
    <w:p>
      <w:pPr/>
      <w:r>
        <w:rPr>
          <w:lang w:val="sw_KE" w:bidi="sw_KE"/>
        </w:rPr>
      </w:r>
      <w:r>
        <w:rPr>
          <w:lang w:val="sw_KE" w:bidi="sw_KE"/>
        </w:rPr>
        <w:t>Sikiliza Marko 6:14–29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kifungu katika Mariko 6:14–29 tafsiri iliyo rahisi zaidi kueleweka. </w:t>
      </w:r>
    </w:p>
    <w:p>
      <w:pPr/>
      <w:r>
        <w:rPr>
          <w:lang w:val="sw_KE" w:bidi="sw_KE"/>
        </w:rPr>
      </w:r>
      <w:r>
        <w:rPr>
          <w:lang w:val="sw_KE" w:bidi="sw_KE"/>
        </w:rPr>
        <w:t>Mwakumbuka Yohana Mbatizaji kutoka hadithi za awali katika Marko?</w:t>
      </w:r>
    </w:p>
    <w:p>
      <w:pPr/>
      <w:r>
        <w:rPr>
          <w:lang w:val="sw_KE" w:bidi="sw_KE"/>
        </w:rPr>
      </w:r>
      <w:r>
        <w:rPr>
          <w:lang w:val="sw_KE" w:bidi="sw_KE"/>
        </w:rPr>
        <w:t>Sitisha hapa kisha mkumbuke pamoja kama timu ya watafsiri kile mnachojua kuhusu Yohana Mbatizaji. Sitisha kurekodi hapa.</w:t>
      </w:r>
    </w:p>
    <w:p>
      <w:pPr/>
      <w:r>
        <w:rPr>
          <w:lang w:val="sw_KE" w:bidi="sw_KE"/>
        </w:rPr>
      </w:r>
      <w:r>
        <w:rPr>
          <w:lang w:val="sw_KE" w:bidi="sw_KE"/>
        </w:rPr>
        <w:t>Marko anakatiza hadithi ya kutuma wanafunzi ili kusimulia kuhusu kifo cha Yohana Mbatizaji. Hii ni simulizi ya kifo cha Yohana Mbatizaji.</w:t>
      </w:r>
    </w:p>
    <w:p>
      <w:pPr/>
      <w:r>
        <w:rPr>
          <w:lang w:val="sw_KE" w:bidi="sw_KE"/>
        </w:rPr>
      </w:r>
      <w:r>
        <w:rPr>
          <w:lang w:val="sw_KE" w:bidi="sw_KE"/>
        </w:rPr>
        <w:t>Herode Antipas ni mtawala juu ya eneo la Galilaya. Herode Antipas ni mwana wa Herode Mkuu ambaye alikuwa mtawala juu ya Yudea Yesu alipozaliwa. Herode Antipas alichaguliwa kwenye nafasi yake kama mtawala na serikali ya Kirumi ambayo ilitawala eneo hilo wakati huo. Herode Antipas hakufuata sheria ya kidini ya Wayahudi. Marko anarejelea Herode kama mfalme. Hata hivyo, Herode hakuwa mfalme. Herode Antipas alitawala takriban robo ya eneo la Kiyahudi.</w:t>
      </w:r>
    </w:p>
    <w:p>
      <w:pPr/>
      <w:r>
        <w:rPr>
          <w:lang w:val="sw_KE" w:bidi="sw_KE"/>
        </w:rPr>
      </w:r>
      <w:r>
        <w:rPr>
          <w:lang w:val="sw_KE" w:bidi="sw_KE"/>
        </w:rPr>
        <w:t>Sitisha na uonyeshe ramani ya eneo la Galilaya ambalo Herode alitawala. Sitisha kurekodi hapa.</w:t>
      </w:r>
    </w:p>
    <w:p>
      <w:pPr/>
      <w:r>
        <w:rPr>
          <w:lang w:val="sw_KE" w:bidi="sw_KE"/>
        </w:rPr>
      </w:r>
      <w:r>
        <w:rPr>
          <w:lang w:val="sw_KE" w:bidi="sw_KE"/>
        </w:rPr>
        <w:t>Marko anaweka hadithi kuhusu Yohana Mbatizaji hapa kwa sababu Herode sasa amesikia kuhusu Yesu na mambo mengi ambayo Yesu alifundisha na kufanya. Herode hakujua mengi, kama kuna kitu chochote, kuhusu Yesu hadi sasa.</w:t>
      </w:r>
    </w:p>
    <w:p>
      <w:pPr/>
      <w:r>
        <w:rPr>
          <w:lang w:val="sw_KE" w:bidi="sw_KE"/>
        </w:rPr>
      </w:r>
      <w:r>
        <w:rPr>
          <w:lang w:val="sw_KE" w:bidi="sw_KE"/>
        </w:rPr>
        <w:t>Sehemu ya kwanza ya hadithi hii inaanza na Herode akisikia kuhusu Yesu na mwitikio wa Herode kwa kile anachosikia. Kisha hadithi inabadili matukio ambayo yalitokea kabla ya Herode kusikia kuhusu Yesu. Marko anatuambia kuhusu kukamatwa na kifo cha Yohana Mbatizaji.</w:t>
      </w:r>
    </w:p>
    <w:p>
      <w:pPr/>
      <w:r>
        <w:rPr>
          <w:lang w:val="sw_KE" w:bidi="sw_KE"/>
        </w:rPr>
      </w:r>
      <w:r>
        <w:rPr>
          <w:lang w:val="sw_KE" w:bidi="sw_KE"/>
        </w:rPr>
        <w:t>Watu wanazungumzia Yesu. Herode alikuwa amemuua Yohana Mbatizaji. Wengine walifikiri kwamba Yesu alikuwa Yohana Mbatizaji ambaye alikuwa amefufuka kutoka kwa wafu. Yohana hakufanya miujiza yoyote. Yohana alizungumza tu na watu kuhusu kutubu au kugeuka kutoka kwa dhambi zao na kumgeukia Mungu na kubatizwa ili kuonyesha kwamba walikuwa wamefanya hivi. Watu wengine walifikiri kwamba Yesu lazima awe nabii Eliya ambaye alikuwa amerejea. Eliya alikuwa mmoja wa manabii wakuu wa Israeli. Eliya alikuwa ameishi mamia ya miaka kabla ya hadithi hii. Watu wengine walikuwa wakifikiri kwamba Eliya alikuwa amerejea na alikuwa akifanya miujiza. Watu wengine walifikiri tu Yesu lazima awe nabii kama manabii wengine ambao Mungu alikuwa amewatuma zamani.</w:t>
      </w:r>
    </w:p>
    <w:p>
      <w:pPr/>
      <w:r>
        <w:rPr>
          <w:lang w:val="sw_KE" w:bidi="sw_KE"/>
        </w:rPr>
      </w:r>
      <w:r>
        <w:rPr>
          <w:lang w:val="sw_KE" w:bidi="sw_KE"/>
        </w:rPr>
        <w:t>Nabii ni mtu anayeleta ujumbe wa Mungu kwa watu. Nabii anapokea ujumbe na wito kutoka kwa Mungu, anapeleka ujumbe wa Mungu kwa watu, na anajua kwamba kazi yake muhimu zaidi ni kuleta neno au ujumbe wa Mungu kwa watu. Hii yote inamaanisha kwamba watu walikuwa wakijaribu kuelewa Yesu ni nani. Herode aliposikia kile watu walikuwa wakisema na Herode alifikiri kwamba Yesu lazima awe Yohana Mbatizaji na amerudi kuwa hai. Kwa kawaida Wayahudi walidhani kwamba mtu anayefufuliwa anakuja kukuhukumu, kwa hivyo Herode aliogopa kwamba Yohana alifufuka na Herode alikuwa karibu kuhukumiwa kwa mauaji yake.</w:t>
      </w:r>
    </w:p>
    <w:p>
      <w:pPr/>
      <w:r>
        <w:rPr>
          <w:lang w:val="sw_KE" w:bidi="sw_KE"/>
        </w:rPr>
      </w:r>
      <w:r>
        <w:rPr>
          <w:lang w:val="sw_KE" w:bidi="sw_KE"/>
        </w:rPr>
        <w:t>Hadithi sasa inabadilika ili kutuambia kile kilichotokea kwa Yohana Mbatizaji. Yohana Mbatizaji alikuwa binamu wa Yesu. Yohana alikuwa akihubiri kwamba watu wanapaswa kutubu dhambi zao. Yohana aliwabatiza watu wengi waliotaka kumfuata Mungu. Yohana alikuwa jasiri sana na kuwaambia watu walipokuwa wakifanya kitu kibaya, au kutenda dhambi.</w:t>
      </w:r>
    </w:p>
    <w:p>
      <w:pPr/>
      <w:r>
        <w:rPr>
          <w:lang w:val="sw_KE" w:bidi="sw_KE"/>
        </w:rPr>
      </w:r>
      <w:r>
        <w:rPr>
          <w:lang w:val="sw_KE" w:bidi="sw_KE"/>
        </w:rPr>
        <w:t>Yohana kwa ujasiri alisema kwamba Herode, mtawala wa eneo hilo la Israeli, alikuwa anatenda dhambi. Herode alioa mke wa ndugu yake, Herodia. Hii ilikuwa wazi sana kuvunja sheria ya kidini ya Kiyahudi ambayo Mungu alikuwa amempa Musa. Herode alimkamata Yohana na kumweka gerezani kama kibali kwa mke wake, Herodia. Herodia alikuwa na kinyongo dhidi ya Yohana. Kinyongo ni hisia kali ya uadui dhidi ya mtu kuhusu malalamiko. Herodia hakupenda kwamba Yohana alisema ndoa yake na Herode ilikuwa kuvunja sheria ya Mungu. Lakini Herode alifikiri Yohana alikuwa mtu mzuri au mwenye haki na mtakatifu. Mwenye haki inamaanisha kwamba Yohana anafanya kile kilicho sahihi kulingana na viwango vya Mungu. Mtu mtakatifu ni mtu aliyewekwa ili kumtumikia Mungu. Mtu mtakatifu si mtu asiye na dhambi lakini anajiweka safi na safi kiadili. Herode aliogopa kumumiza Yohana. Kwa kweli, Herode alipenda kumsikiliza Yohana. Herode alimlinda Yohana.</w:t>
      </w:r>
    </w:p>
    <w:p>
      <w:pPr/>
      <w:r>
        <w:rPr>
          <w:lang w:val="sw_KE" w:bidi="sw_KE"/>
        </w:rPr>
      </w:r>
      <w:r>
        <w:rPr>
          <w:lang w:val="sw_KE" w:bidi="sw_KE"/>
        </w:rPr>
        <w:t>Herodia, hata hivyo, alikasirika na alitaka kumuua Yohana. Usiku mmoja katika karamu kubwa au karamu ya kusherehekea siku ya kuzaliwa ya Herode, Herodia alipata fursa ya kumfanya Yohana auawe. Binti wa Herodia alicheza kwenye karamu. Herode na Herodia walikuwa wapotovu sana na haikuwa jambo la kushangaza kwamba msichana huyo angecheza hivi mbele ya watu wengi. Wageni walijumuisha maafisa wakuu wa serikali na makamanda wa kijeshi na raia wanaoongoza au muhimu wa eneo hilo. Kwa kawaida binti hangeweza kucheza kwa njia kama hiyo mbele ya watu hawa ambao hawakuwa kutoka kwa familia yake. Kucheza kwa binti huenda ilikuwa aina ya kucheza ambayo haikuwa sahihi kwa mwanamke kufanya mbele ya mtu. Kila mtu katika sherehe alifurahia kucheza kwake. Herode alijitolea kumpa binti huyo chochote alichotaka. Alijitolea kumpa hata hadi "nusu ya ufalme" -au nusu ya nchi aliyotawala. Herode alifanya "kiapo," ambayo ilimaanisha kwamba alifanya ahadi kubwa kwamba ikiwa hangetimiza, alikuwa akisema Mungu angeweza kumwadhibu kwa hiyo. Herode alifanya kiapo hiki mbele ya wageni wote. Herode hakuwa na mamlaka ya kupeana sehemu ya ufalme wake. Warumi tu ndio wangeweza kufanya hivyo. Kwa sababu sherehe hii iilikuwa sherehe ya kuzaliwa kwa Herode inamaanisha kwamba Herode huenda alikuwa amelewa wakati aliweka nadhiri hii. Kulewa ni kudhibitiwa na pombe ambayo umekunywa. Hufanyi maamuzi mazuri unapolewa au wakati pombe inadhibiti matendo yako.</w:t>
      </w:r>
    </w:p>
    <w:p>
      <w:pPr/>
      <w:r>
        <w:rPr>
          <w:lang w:val="sw_KE" w:bidi="sw_KE"/>
        </w:rPr>
      </w:r>
      <w:r>
        <w:rPr>
          <w:lang w:val="sw_KE" w:bidi="sw_KE"/>
        </w:rPr>
        <w:t>Binti huyo alijua kwamba Herode hakumaanisha "nusu ya ufalme," lakini kwamba angeweza kuomba kitu kikubwa sana au muhimu. Binti huyo alimwuliza mama yake, Herodia, nini cha kufanya, na Herodia alimwambia msichana aombe kichwa cha Yohana kwenye sinia.</w:t>
      </w:r>
    </w:p>
    <w:p>
      <w:pPr/>
      <w:r>
        <w:rPr>
          <w:lang w:val="sw_KE" w:bidi="sw_KE"/>
        </w:rPr>
      </w:r>
      <w:r>
        <w:rPr>
          <w:lang w:val="sw_KE" w:bidi="sw_KE"/>
        </w:rPr>
        <w:t>Onyesha picha ya sinia. Sitisha kurekodi hapa.</w:t>
      </w:r>
    </w:p>
    <w:p>
      <w:pPr/>
      <w:r>
        <w:rPr>
          <w:lang w:val="sw_KE" w:bidi="sw_KE"/>
        </w:rPr>
      </w:r>
      <w:r>
        <w:rPr>
          <w:lang w:val="sw_KE" w:bidi="sw_KE"/>
        </w:rPr>
        <w:t>Herode alisikitishwa sana na hili. Kwa sababu Herode alikuwa ametoa ahadi yake au kiapo mbele ya wageni wote katika sherehe hiyo, Herode hakuweza kukataa kumpa binti yake matakwa yake. Herode aliwatuma askari kukata kichwa cha Yohana kwa upanga. Askari walileta kichwa cha Yohana kwenye sinia kwa karamu. Binti huyo alipeleka kichwa hicho kwa mama yake. Herode alilazimika kufanya hili - angeaibika kama hangetimiza ahadi yake. Wanafunzi wa Yohana walikuja kuchukua mwili wake kumzika Yohana katika kaburi kwa heshima kwake. Kaburi huenda lilikuwa pango. Mahali pa mazishi ya kawaida ilikuwa pango.</w:t>
      </w:r>
    </w:p>
    <w:p>
      <w:pPr/>
      <w:r>
        <w:rPr>
          <w:lang w:val="sw_KE" w:bidi="sw_KE"/>
        </w:rPr>
      </w:r>
      <w:r>
        <w:rPr>
          <w:lang w:val="sw_KE" w:bidi="sw_KE"/>
        </w:rPr>
        <w:t>Onyesha picha ya kaburi.</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kifungu katika Mariko 6:14–29 tafsiri iliyo rahisi zaidi kueleweka. </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Inatoa historia ya hadithi hii. Watu wengi wanazungumza kuhusu Yesu na Mfalme Herode anasikia kuhusu Yesu. Tukio hili la kwanza linatokea baada ya matukio matatu yafuatayo. Ni historia iliyotolewa kabla ya kusimulia hadithi iliyotokea zamani. Unaweza kuweka alama kwenye hadithi ili ueleze kwamba tukio la kwanza linatokea </w:t>
      </w:r>
      <w:r>
        <w:rPr>
          <w:b/>
          <w:lang w:val="sw_KE" w:bidi="sw_KE"/>
        </w:rPr>
        <w:t>baada</w:t>
      </w:r>
      <w:r>
        <w:rPr>
          <w:lang w:val="sw_KE" w:bidi="sw_KE"/>
        </w:rPr>
        <w:t xml:space="preserve"> ya tukio la pili, la tatu na la nne.</w:t>
      </w:r>
    </w:p>
    <w:p>
      <w:pPr/>
      <w:r>
        <w:rPr>
          <w:lang w:val="sw_KE" w:bidi="sw_KE"/>
        </w:rPr>
      </w:r>
      <w:r>
        <w:rPr>
          <w:b/>
          <w:lang w:val="sw_KE" w:bidi="sw_KE"/>
        </w:rPr>
        <w:t>Tukio la pili:</w:t>
      </w:r>
      <w:r>
        <w:rPr>
          <w:lang w:val="sw_KE" w:bidi="sw_KE"/>
        </w:rPr>
        <w:t xml:space="preserve"> Inaelezea kwa nini Herode anamwua Yohana.</w:t>
      </w:r>
    </w:p>
    <w:p>
      <w:pPr/>
      <w:r>
        <w:rPr>
          <w:lang w:val="sw_KE" w:bidi="sw_KE"/>
        </w:rPr>
      </w:r>
      <w:r>
        <w:rPr>
          <w:b/>
          <w:lang w:val="sw_KE" w:bidi="sw_KE"/>
        </w:rPr>
        <w:t>Tukio la tatu:</w:t>
      </w:r>
      <w:r>
        <w:rPr>
          <w:lang w:val="sw_KE" w:bidi="sw_KE"/>
        </w:rPr>
        <w:t xml:space="preserve"> Inaelezea karamu ambayo Herode alikuwa na kama sherehe kubwa ya siku ya kuzaliwa.</w:t>
      </w:r>
    </w:p>
    <w:p>
      <w:pPr/>
      <w:r>
        <w:rPr>
          <w:lang w:val="sw_KE" w:bidi="sw_KE"/>
        </w:rPr>
      </w:r>
      <w:r>
        <w:rPr>
          <w:b/>
          <w:lang w:val="sw_KE" w:bidi="sw_KE"/>
        </w:rPr>
        <w:t>Tukio la nne:</w:t>
      </w:r>
      <w:r>
        <w:rPr>
          <w:lang w:val="sw_KE" w:bidi="sw_KE"/>
        </w:rPr>
        <w:t xml:space="preserve"> Inaelezea kifo halisi na mazishi ya Yohana Mbatizaji.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Herode, mfalme</w:t>
      </w:r>
    </w:p>
    <w:p>
      <w:pPr>
        <w:pStyle w:val="ListBullet"/>
        <w:spacing w:line="240" w:lineRule="auto"/>
        <w:ind w:left="720"/>
      </w:pPr>
      <w:r>
        <w:rPr>
          <w:lang w:val="sw_KE" w:bidi="sw_KE"/>
        </w:rPr>
      </w:r>
      <w:r>
        <w:rPr>
          <w:lang w:val="sw_KE" w:bidi="sw_KE"/>
        </w:rPr>
        <w:t>Watu wanaozungumza kuhusu 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Askari waliotumwa na Herode kumkamata Yohana</w:t>
      </w:r>
    </w:p>
    <w:p>
      <w:pPr>
        <w:pStyle w:val="ListBullet"/>
        <w:spacing w:line="240" w:lineRule="auto"/>
        <w:ind w:left="720"/>
      </w:pPr>
      <w:r>
        <w:rPr>
          <w:lang w:val="sw_KE" w:bidi="sw_KE"/>
        </w:rPr>
      </w:r>
      <w:r>
        <w:rPr>
          <w:lang w:val="sw_KE" w:bidi="sw_KE"/>
        </w:rPr>
        <w:t>Herodia</w:t>
      </w:r>
    </w:p>
    <w:p>
      <w:pPr>
        <w:pStyle w:val="ListBullet"/>
        <w:spacing w:line="240" w:lineRule="auto"/>
        <w:ind w:left="720"/>
      </w:pPr>
      <w:r>
        <w:rPr>
          <w:lang w:val="sw_KE" w:bidi="sw_KE"/>
        </w:rPr>
      </w:r>
      <w:r>
        <w:rPr>
          <w:lang w:val="sw_KE" w:bidi="sw_KE"/>
        </w:rPr>
        <w:t>Wageni wa Herode (waliokuwa pamoja na maafisa wakuu wa serikali, maafisa wa jeshi na raia mashuhuri wa Galilaya)</w:t>
      </w:r>
    </w:p>
    <w:p>
      <w:pPr>
        <w:pStyle w:val="ListBullet"/>
        <w:spacing w:line="240" w:lineRule="auto"/>
        <w:ind w:left="720"/>
      </w:pPr>
      <w:r>
        <w:rPr>
          <w:lang w:val="sw_KE" w:bidi="sw_KE"/>
        </w:rPr>
      </w:r>
      <w:r>
        <w:rPr>
          <w:lang w:val="sw_KE" w:bidi="sw_KE"/>
        </w:rPr>
        <w:t>Binti wa Herode, aliyeitwa Herodia pia</w:t>
      </w:r>
    </w:p>
    <w:p>
      <w:pPr>
        <w:pStyle w:val="ListBullet"/>
        <w:spacing w:line="240" w:lineRule="auto"/>
        <w:ind w:left="720"/>
      </w:pPr>
      <w:r>
        <w:rPr>
          <w:lang w:val="sw_KE" w:bidi="sw_KE"/>
        </w:rPr>
      </w:r>
      <w:r>
        <w:rPr>
          <w:lang w:val="sw_KE" w:bidi="sw_KE"/>
        </w:rPr>
        <w:t>Muuaji</w:t>
      </w:r>
    </w:p>
    <w:p>
      <w:pPr>
        <w:pStyle w:val="ListBullet"/>
        <w:spacing w:line="240" w:lineRule="auto"/>
        <w:ind w:left="720"/>
      </w:pPr>
      <w:r>
        <w:rPr>
          <w:lang w:val="sw_KE" w:bidi="sw_KE"/>
        </w:rPr>
      </w:r>
      <w:r>
        <w:rPr>
          <w:lang w:val="sw_KE" w:bidi="sw_KE"/>
        </w:rPr>
        <w:t>Wanafunzi wa Yohana</w:t>
      </w:r>
    </w:p>
    <w:p>
      <w:pPr/>
      <w:r>
        <w:rPr>
          <w:lang w:val="sw_KE" w:bidi="sw_KE"/>
        </w:rPr>
      </w:r>
      <w:r>
        <w:rPr>
          <w:lang w:val="sw_KE" w:bidi="sw_KE"/>
        </w:rPr>
        <w:t>Kama kikundi, zingatia sehemu hizi za mpangilio wa kifungu: Kabla ya kuanza kuigiza hadithi, zungumza kuhusu jinsi ya kusimulia hadithi ili watu kuelewa mlolongo wa matukio. Mwanzo wa hadithi hii kwa kweli unatokea baada ya kifo cha Yohana. Herode anasikia kuhusu Yesu na mambo ambayo watu wanasema kuhusu Yesu. Wengi, ikiwa ni pamoja na Herode, wanafikiria Yesu kwa kweli ni Yohana Mbatizaji anayerudi kuwa hai. Kisha Marko anatuambia hadithi ya jinsi Yohana alivyokufa.</w:t>
      </w:r>
    </w:p>
    <w:p>
      <w:pPr/>
      <w:r>
        <w:rPr>
          <w:lang w:val="sw_KE" w:bidi="sw_KE"/>
        </w:rPr>
      </w:r>
      <w:r>
        <w:rPr>
          <w:lang w:val="sw_KE" w:bidi="sw_KE"/>
        </w:rPr>
        <w:t>Sitisha hapa na kusimulia hadithi. Sehemu ya kwanza ya hadithi inahusu kitu kinachotokea sasa. Hii inaweza kuwa hadithi ya furaha kama vile harusi au nyumba mpya au inaweza kuwa hadithi ya kusikitisha. Baada ya kusimulia kile kinachotokea sasa, mtoa hadithi atarudi na kusimulia matukio yaliyotokea kabla ya wakati huu. Zingatia kwa karibu jinsi msimulia hadithi anavyosimulia kile kilichotokea zamani. Sitisha kurekodi hapa.</w:t>
      </w:r>
    </w:p>
    <w:p>
      <w:pPr/>
      <w:r>
        <w:rPr>
          <w:lang w:val="sw_KE" w:bidi="sw_KE"/>
        </w:rPr>
      </w:r>
      <w:r>
        <w:rPr>
          <w:lang w:val="sw_KE" w:bidi="sw_KE"/>
        </w:rPr>
        <w:t>Tukio la kwanza linazungumza kuhusu jinsi Herode Antipas anasikia kuhusu Yesu. Kufikia sasa, Yesu amekuwa akifanya mafundisho na uponyaji kwa muda fulani. Watu wanajaribu kutambua Yesu ni nani. Wengine wanafikiria Yesu ni Yohana Mbatizaji ambaye amerudi kuwa hai. Wengine wanafikiria Yesu ni nabii Eliya ambaye amerudi. Wengine wanafikiria Yesu ni nabii mwingine. Herode anasikia mambo haya. Herode anafikiria Yesu lazima awe Yohana Mbatizaji, yule ambaye Herode alikuwa ameamuru kuuawa kwa kukatwa kichwa.</w:t>
      </w:r>
    </w:p>
    <w:p>
      <w:pPr/>
      <w:r>
        <w:rPr>
          <w:lang w:val="sw_KE" w:bidi="sw_KE"/>
        </w:rPr>
      </w:r>
      <w:r>
        <w:rPr>
          <w:lang w:val="sw_KE" w:bidi="sw_KE"/>
        </w:rPr>
        <w:t>Tukio la pili linaelezea historia ya ndoa ya Herode na Herodia. Herodia alikuwa ameolewa na kaka ya Herode. Sheria ya kidini haikumruhusu mume kuoa mke wa ndugu yake ambaye bado alikuwa hai. Yohana alimwambia Herode kwamba Herode alikuwa akivunja sheria ya Mungu, ambayo ni dhambi. Herodia alimchukia Yohana Mbatizaji kwa sababu ya kusema mambo haya. Herodia alitaka Yohana auawe. Herode aliamrisha Yohana akamatwe na kuwekwa gerezani ili kumpendeza Herodia. Herode alimheshimu Yohana na kumsikiliza Yohana. Herode alifikiri Yohana alikuwa mtu mwenye haki. Herode alifikiri Yohana alikuwa mtu asiyekua na dhambi. Herode alimlinda Yohana. Yohana alimfanya Herode ashikwe na wasiwasi sana wakati alipozungumza lakini Herode alipenda kumsikiliza Yohana.</w:t>
      </w:r>
    </w:p>
    <w:p>
      <w:pPr/>
      <w:r>
        <w:rPr>
          <w:lang w:val="sw_KE" w:bidi="sw_KE"/>
        </w:rPr>
      </w:r>
      <w:r>
        <w:rPr>
          <w:lang w:val="sw_KE" w:bidi="sw_KE"/>
        </w:rPr>
        <w:t>Tukio la tatu linatokea katika kasri lenye sherehe ya siku ya kuzaliwa na wageni. Herode anawaalika wanaume wote mashuhuri ikiwa ni pamoja na maafisa wa serikali na maafisa wa kijeshi kwenye karamu. Binti wa Herodia ambaye jina lake pia ni Herodia anacheza mbele ya mfalme na wageni wote wa mfalme. Wote wanafurahia kucheza kwake. Herode anamahidi kitu chochote anachotaka, hadi nusu ya ufalme wake. Herode anafanya hii kuwa nadhiri au kiapo, ambayo ina maana kwamba Herode lazima afanye kama alivyoahidi. Hawezi kuamua baadaye kukataa kumpa kile anachoomba. Herodia akatoka nje na kumuuliza mama yake kile anachopaswa kuomba. Hilo linadokeza kwamba mama hakuwa kwenye chumba cha karamu wakati wa dansi au ahadi. Herodia anajibu, "Omba kichwa cha Yohana Mbatizaji."</w:t>
      </w:r>
    </w:p>
    <w:p>
      <w:pPr/>
      <w:r>
        <w:rPr>
          <w:lang w:val="sw_KE" w:bidi="sw_KE"/>
        </w:rPr>
      </w:r>
      <w:r>
        <w:rPr>
          <w:lang w:val="sw_KE" w:bidi="sw_KE"/>
        </w:rPr>
        <w:t>Katika tukio la nne, binti wa Herodia anarudi kwa mfalme haraka na kuomba kichwa cha Yohana Mbatizaji kwenye sinia. Mfalme anatimiza ahadi yake mara moja kwa sababu alitoa ahadi mbele ya wageni wake na hawezi kukataa. Herode anamtuma muuaji gerezani. Muuaji anaenda gerezani, anakata kichwa cha Yohana gerezani, anarudi na kichwa kwenye sinia, na kumpa binti wa Herodia. Binti wa Herodia anampelekea mama yake sahani ikiwa na kichwa chake. Haya yote yanafanyika wakati karamu bado inaendelea.</w:t>
      </w:r>
    </w:p>
    <w:p>
      <w:pPr/>
      <w:r>
        <w:rPr>
          <w:lang w:val="sw_KE" w:bidi="sw_KE"/>
        </w:rPr>
      </w:r>
      <w:r>
        <w:rPr>
          <w:lang w:val="sw_KE" w:bidi="sw_KE"/>
        </w:rPr>
        <w:t>Wanafunzi wa Yohana wanasikia kile kilichotokea. Wanafunzi wa Yohana wanakuja na kuchukua mwili wa Yohana na kuuzika kaburini.</w:t>
      </w:r>
    </w:p>
    <w:p>
      <w:pPr/>
      <w:r>
        <w:rPr>
          <w:lang w:val="sw_KE" w:bidi="sw_KE"/>
        </w:rPr>
      </w:r>
      <w:r>
        <w:rPr>
          <w:lang w:val="sw_KE" w:bidi="sw_KE"/>
        </w:rPr>
        <w:t>Sasa, kikundi kinapaswa kuwa na ubao wa hadithi, kuchora,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kifungu katika Mariko 6:14–29 tafsiri iliyo rahisi zaidi kueleweka. </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Herode, mfalme</w:t>
      </w:r>
    </w:p>
    <w:p>
      <w:pPr>
        <w:pStyle w:val="ListBullet"/>
        <w:spacing w:line="240" w:lineRule="auto"/>
        <w:ind w:left="720"/>
      </w:pPr>
      <w:r>
        <w:rPr>
          <w:lang w:val="sw_KE" w:bidi="sw_KE"/>
        </w:rPr>
      </w:r>
      <w:r>
        <w:rPr>
          <w:lang w:val="sw_KE" w:bidi="sw_KE"/>
        </w:rPr>
        <w:t>Watu wanaozungumza kuhusu Yesu</w:t>
      </w:r>
    </w:p>
    <w:p>
      <w:pPr>
        <w:pStyle w:val="ListBullet"/>
        <w:spacing w:line="240" w:lineRule="auto"/>
        <w:ind w:left="720"/>
      </w:pPr>
      <w:r>
        <w:rPr>
          <w:lang w:val="sw_KE" w:bidi="sw_KE"/>
        </w:rPr>
      </w:r>
      <w:r>
        <w:rPr>
          <w:lang w:val="sw_KE" w:bidi="sw_KE"/>
        </w:rPr>
        <w:t>Yohana Mbatizaji</w:t>
      </w:r>
    </w:p>
    <w:p>
      <w:pPr>
        <w:pStyle w:val="ListBullet"/>
        <w:spacing w:line="240" w:lineRule="auto"/>
        <w:ind w:left="720"/>
      </w:pPr>
      <w:r>
        <w:rPr>
          <w:lang w:val="sw_KE" w:bidi="sw_KE"/>
        </w:rPr>
      </w:r>
      <w:r>
        <w:rPr>
          <w:lang w:val="sw_KE" w:bidi="sw_KE"/>
        </w:rPr>
        <w:t>Askari waliotumwa na Herode kumkamata Yohana</w:t>
      </w:r>
    </w:p>
    <w:p>
      <w:pPr>
        <w:pStyle w:val="ListBullet"/>
        <w:spacing w:line="240" w:lineRule="auto"/>
        <w:ind w:left="720"/>
      </w:pPr>
      <w:r>
        <w:rPr>
          <w:lang w:val="sw_KE" w:bidi="sw_KE"/>
        </w:rPr>
      </w:r>
      <w:r>
        <w:rPr>
          <w:lang w:val="sw_KE" w:bidi="sw_KE"/>
        </w:rPr>
        <w:t>Herodia</w:t>
      </w:r>
    </w:p>
    <w:p>
      <w:pPr>
        <w:pStyle w:val="ListBullet"/>
        <w:spacing w:line="240" w:lineRule="auto"/>
        <w:ind w:left="720"/>
      </w:pPr>
      <w:r>
        <w:rPr>
          <w:lang w:val="sw_KE" w:bidi="sw_KE"/>
        </w:rPr>
      </w:r>
      <w:r>
        <w:rPr>
          <w:lang w:val="sw_KE" w:bidi="sw_KE"/>
        </w:rPr>
        <w:t>Wageni wa Herode (waliokuwa pamoja na maafisa wakuu wa serikali, maafisa wa jeshi na raia mashuhuri wa Galilaya)</w:t>
      </w:r>
    </w:p>
    <w:p>
      <w:pPr>
        <w:pStyle w:val="ListBullet"/>
        <w:spacing w:line="240" w:lineRule="auto"/>
        <w:ind w:left="720"/>
      </w:pPr>
      <w:r>
        <w:rPr>
          <w:lang w:val="sw_KE" w:bidi="sw_KE"/>
        </w:rPr>
      </w:r>
      <w:r>
        <w:rPr>
          <w:lang w:val="sw_KE" w:bidi="sw_KE"/>
        </w:rPr>
        <w:t>Binti wa Herode, aliyeitwa Herodia pia</w:t>
      </w:r>
    </w:p>
    <w:p>
      <w:pPr>
        <w:pStyle w:val="ListBullet"/>
        <w:spacing w:line="240" w:lineRule="auto"/>
        <w:ind w:left="720"/>
      </w:pPr>
      <w:r>
        <w:rPr>
          <w:lang w:val="sw_KE" w:bidi="sw_KE"/>
        </w:rPr>
      </w:r>
      <w:r>
        <w:rPr>
          <w:lang w:val="sw_KE" w:bidi="sw_KE"/>
        </w:rPr>
        <w:t>Muuaji</w:t>
      </w:r>
    </w:p>
    <w:p>
      <w:pPr>
        <w:pStyle w:val="ListBullet"/>
        <w:spacing w:line="240" w:lineRule="auto"/>
        <w:ind w:left="720"/>
      </w:pPr>
      <w:r>
        <w:rPr>
          <w:lang w:val="sw_KE" w:bidi="sw_KE"/>
        </w:rPr>
      </w:r>
      <w:r>
        <w:rPr>
          <w:lang w:val="sw_KE" w:bidi="sw_KE"/>
        </w:rPr>
        <w:t>Wanafunzi wa Yohana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hadithi inapoanza, Herode anasikia kuhusu Yesu. Watu wanasema, "Labda Yesu ni Eliya au labda Yohana Mbatizaji au labda nabii mwingine fulani." Lakini Herode anaanza kufikiri kwamba Yesu ni Yohana Mbatizaji, mtu ambaye Herode alikuwa amemkata kichwa na amekuja kutoka kwa wafu.</w:t>
      </w:r>
    </w:p>
    <w:p>
      <w:pPr/>
      <w:r>
        <w:rPr>
          <w:lang w:val="sw_KE" w:bidi="sw_KE"/>
        </w:rPr>
      </w:r>
      <w:r>
        <w:rPr>
          <w:lang w:val="sw_KE" w:bidi="sw_KE"/>
        </w:rPr>
        <w:t>Sitisha igizo: Muulize Herode, "Unahisi vipi sasa?" Huenda ukasikia mambo kama, "Nimechanganyikiwa." Yohana angewezaje kurudi hai?" au "Ninaogopa. Na ikiwa mtu huyu kwa kweli ni Yohana?" au "Ninaomba msamaha kwamba niliamrisha na Yohana auawe." Anzisha tena uigizaji.</w:t>
      </w:r>
    </w:p>
    <w:p>
      <w:pPr/>
      <w:r>
        <w:rPr>
          <w:lang w:val="sw_KE" w:bidi="sw_KE"/>
        </w:rPr>
      </w:r>
      <w:r>
        <w:rPr>
          <w:lang w:val="sw_KE" w:bidi="sw_KE"/>
        </w:rPr>
        <w:t>Katika tukio la pili, Herode alikuwa amewatuma askari ambao walikuwa wamemkamata na kumfunga Yohana gerezani. Yohana alikuwa anamwambia Herode kwamba ni kinyume na sheria za Mungu kwa Herode kumwoa mke wa ndugu yake Filipo. Jina la mwanamke huyu lilikuwa Herodias. Herodia alikuwa na kinyongo dhidi ya Yohana na alitaka kumuua.</w:t>
      </w:r>
    </w:p>
    <w:p>
      <w:pPr/>
      <w:r>
        <w:rPr>
          <w:lang w:val="sw_KE" w:bidi="sw_KE"/>
        </w:rPr>
      </w:r>
      <w:r>
        <w:rPr>
          <w:lang w:val="sw_KE" w:bidi="sw_KE"/>
        </w:rPr>
        <w:t>Sitisha igizo: Muulize Herodia, "Unahisi vipi?" Huenda ukasikia mambo kama, "Nina hasira na Yohana," "Namchukia Yohana," au "Yohana anathubutu kuwaambia watu kwamba ninaishi katika dhambi! Mimi ni mke wa mfalme. Ninaweza kufanya kile ninachotaka! Sheria hizo za kidini ni za zamani. Tunaishi chini ya sheria ya Kirumi sasa. Yohana anahitaji kuacha kuzungumza hivi." Endelea na igizo.</w:t>
      </w:r>
    </w:p>
    <w:p>
      <w:pPr/>
      <w:r>
        <w:rPr>
          <w:lang w:val="sw_KE" w:bidi="sw_KE"/>
        </w:rPr>
      </w:r>
      <w:r>
        <w:rPr>
          <w:lang w:val="sw_KE" w:bidi="sw_KE"/>
        </w:rPr>
        <w:t>Herode alimheshimu Yohana. Herode alijua Yohana alikuwa mtu mzuri na mtakatifu. Herode alimlinda Yohana, ingawa Herode alifadhiwa wakati wowote alizungumza na Yohana.</w:t>
      </w:r>
    </w:p>
    <w:p>
      <w:pPr/>
      <w:r>
        <w:rPr>
          <w:lang w:val="sw_KE" w:bidi="sw_KE"/>
        </w:rPr>
      </w:r>
      <w:r>
        <w:rPr>
          <w:lang w:val="sw_KE" w:bidi="sw_KE"/>
        </w:rPr>
        <w:t>Sitisha igizo: Muulize Herode, "Kwa nini Yohana anakusumbua au anakufanya usijiskie huru?" Huenda ukasikia, "Yohana ni mtu mtakatifu. Yohana anazungumza kuhusu Mungu. Yohana ananikumbusha mambo ambayo nimejifunza kuhusu Mungu ambayo siyafanyi tena. Yohana ananikumbusha kwamba Mungu anataka nimtii Mungu. Nimeamua kutii sheria za Kirumi. Yohana anamweka Mungu juu ya kila kitu. Yohana pia ananipa changamoto kufikiri. Endelea na igizo.</w:t>
      </w:r>
    </w:p>
    <w:p>
      <w:pPr/>
      <w:r>
        <w:rPr>
          <w:lang w:val="sw_KE" w:bidi="sw_KE"/>
        </w:rPr>
      </w:r>
      <w:r>
        <w:rPr>
          <w:lang w:val="sw_KE" w:bidi="sw_KE"/>
        </w:rPr>
        <w:t>Katika tukio la tatu, kuna karamu ya siku ya kuzaliwa ya Herode. Maafisa wa serikali, maafisa wa jeshi na raia mashuhuri wa Galilaya walikuwa kwenye karamu ya Herode. Binti wake, ambaye pia aliitwa Herodias, alikuja na kucheza mbele ya Herode na wageni wote wa kiume. Herode alisema, “Niombe kitu chochote utakacho, nami nitakupa. Chochote utakachokiomba nitakupa hadi nusu ya ufalme wangu." Herode alifanya kauli hii kama nadhiri au kiapo, kumaanisha Herode hangebadili uamuzi wake baadaye.</w:t>
      </w:r>
    </w:p>
    <w:p>
      <w:pPr/>
      <w:r>
        <w:rPr>
          <w:lang w:val="sw_KE" w:bidi="sw_KE"/>
        </w:rPr>
      </w:r>
      <w:r>
        <w:rPr>
          <w:lang w:val="sw_KE" w:bidi="sw_KE"/>
        </w:rPr>
        <w:t>Sitisha igizo: Muulize Herode, "Kwa nini unaahidi kumpa binti wako chochote anachokuomba?" Huenda ukasikia mambo kama, "Nilifurahia sana kucheza kwake." Nilikuwa na furaha sana naye," "Nilitaka kuonyesha ukarimu wangu," au "Nilitaka kuwavutia wageni wangu." Au, "Yeye ni msichana mzuri Nataka awe na furaha." Endelea na igizo.</w:t>
      </w:r>
    </w:p>
    <w:p>
      <w:pPr/>
      <w:r>
        <w:rPr>
          <w:lang w:val="sw_KE" w:bidi="sw_KE"/>
        </w:rPr>
      </w:r>
      <w:r>
        <w:rPr>
          <w:lang w:val="sw_KE" w:bidi="sw_KE"/>
        </w:rPr>
        <w:t>Binti huyo alimuuliza mama yake kile anachopaswa kuomba na mamake akamwambia, “Omba kichwa cha Yohana Mbatizaji.”</w:t>
      </w:r>
    </w:p>
    <w:p>
      <w:pPr/>
      <w:r>
        <w:rPr>
          <w:lang w:val="sw_KE" w:bidi="sw_KE"/>
        </w:rPr>
      </w:r>
      <w:r>
        <w:rPr>
          <w:lang w:val="sw_KE" w:bidi="sw_KE"/>
        </w:rPr>
        <w:t>Sitisha igizo: Muulize Herodias, "Unahisi vipi unapomwambia binti wako aombe kichwa cha Yohana?" Huenda ukasikia, "Nafurahi." Mwishowe, ninaweza kumwondoa msumbufu huyo. Anaendelea kuzungumza na Herode na Herode anamsikiliza. Atamshawishi Herode aniache na kunitaliki. Lazima nichukue fursa huu kumwondoa Yohana." Endelea na igizo.</w:t>
      </w:r>
    </w:p>
    <w:p>
      <w:pPr/>
      <w:r>
        <w:rPr>
          <w:lang w:val="sw_KE" w:bidi="sw_KE"/>
        </w:rPr>
      </w:r>
      <w:r>
        <w:rPr>
          <w:lang w:val="sw_KE" w:bidi="sw_KE"/>
        </w:rPr>
        <w:t>Binti wa Herode alirudi kwa mfalme na kusema, “Nataka kichwa cha Yohana Mbatizaji sasa, kwenye sinia."</w:t>
      </w:r>
    </w:p>
    <w:p>
      <w:pPr/>
      <w:r>
        <w:rPr>
          <w:lang w:val="sw_KE" w:bidi="sw_KE"/>
        </w:rPr>
      </w:r>
      <w:r>
        <w:rPr>
          <w:lang w:val="sw_KE" w:bidi="sw_KE"/>
        </w:rPr>
        <w:t>Sitisha igizo: Muulize Herode, "Unahisi vipi?" Unaweza kusikia mambo kama, “Ninajuta kutoa ahadi” au “Ninasikitika sana kwa sababu siwezi kukataa ombi lake.” Anzisha tena uigizaji.</w:t>
      </w:r>
    </w:p>
    <w:p>
      <w:pPr/>
      <w:r>
        <w:rPr>
          <w:lang w:val="sw_KE" w:bidi="sw_KE"/>
        </w:rPr>
      </w:r>
      <w:r>
        <w:rPr>
          <w:lang w:val="sw_KE" w:bidi="sw_KE"/>
        </w:rPr>
        <w:t>Katika onyesho la nne, Herode mara moja alimtuma muuaji akate kichwa cha Yohana na kukileta kwake. Alileta kichwa cha Yohana kwenye sinia na kumpa msichana yule, ambaye alimpelekea mama yake.</w:t>
      </w:r>
    </w:p>
    <w:p>
      <w:pPr/>
      <w:r>
        <w:rPr>
          <w:lang w:val="sw_KE" w:bidi="sw_KE"/>
        </w:rPr>
      </w:r>
      <w:r>
        <w:rPr>
          <w:lang w:val="sw_KE" w:bidi="sw_KE"/>
        </w:rPr>
        <w:t>Sitisha igizo: Muulize mkewe Herode, "Unahisi vipi?" Huenda ukasikia mambo kama, "Ninajihisi mshindi. Nilishinda," "Nimefurahi sana," au "Nilitaka kumwona Yohana akiuawa. Nina furaha. Msumbufu huyo hatimaye hayupo tena katika maisha yangu. Sasa ninaweza kuishi kwa amani." Endelea na igizo.</w:t>
      </w:r>
    </w:p>
    <w:p>
      <w:pPr/>
      <w:r>
        <w:rPr>
          <w:lang w:val="sw_KE" w:bidi="sw_KE"/>
        </w:rPr>
      </w:r>
      <w:r>
        <w:rPr>
          <w:lang w:val="sw_KE" w:bidi="sw_KE"/>
        </w:rPr>
        <w:t>Wanafunzi wa Yohana waliposikia kile kilichotokea, walikuja kuchukua mwili wake na kumzika kaburini.</w:t>
      </w:r>
    </w:p>
    <w:p>
      <w:pPr/>
      <w:r>
        <w:rPr>
          <w:lang w:val="sw_KE" w:bidi="sw_KE"/>
        </w:rPr>
      </w:r>
      <w:r>
        <w:rPr>
          <w:lang w:val="sw_KE" w:bidi="sw_KE"/>
        </w:rPr>
        <w:t>Waulize wanafunzi wa Yohana, "Mnahisi vipi?" Unaweza kusikia mambo kama, "Inahuzunisha sana, tumehuzunika" au "Hatuelewi kwa nini hili lilitokea. Yohana alikuwa mtu mzuri ambaye alikuwa akifanya mapenzi ya Mungu. Kwa nini jambo hili lilimfanyikia? Sielewi. Najua Yohana aliendelea kumtumikia Mungu. Nitafanya vivyo hivyo. Endelea na igizo.</w:t>
      </w:r>
      <w:r>
        <w:rPr>
          <w:lang w:val="sw_KE" w:bidi="sw_KE"/>
        </w:rPr>
      </w:r>
    </w:p>
    <w:p>
      <w:pPr>
        <w:pStyle w:val="Heading3"/>
      </w:pPr>
      <w:r>
        <w:rPr>
          <w:lang w:val="sw_KE" w:bidi="sw_KE"/>
        </w:rPr>
        <w:t>Kujaza Mapengo</w:t>
      </w:r>
    </w:p>
    <w:p>
      <w:pPr/>
      <w:r>
        <w:rPr>
          <w:lang w:val="sw_KE" w:bidi="sw_KE"/>
        </w:rPr>
      </w:r>
      <w:r>
        <w:rPr>
          <w:lang w:val="sw_KE" w:bidi="sw_KE"/>
        </w:rPr>
        <w:t xml:space="preserve">Sikiliza toleo la sauti la kifungu katika Mariko 6:14–29 tafsiri iliyo rahisi zaidi kueleweka. </w:t>
      </w:r>
    </w:p>
    <w:p>
      <w:pPr/>
      <w:r>
        <w:rPr>
          <w:lang w:val="sw_KE" w:bidi="sw_KE"/>
        </w:rPr>
      </w:r>
      <w:r>
        <w:rPr>
          <w:lang w:val="sw_KE" w:bidi="sw_KE"/>
        </w:rPr>
        <w:t xml:space="preserve">Watu ambao walikuwa wakizungumza kuhusu Yesu walidhani Yesu anaweza kuwa </w:t>
      </w:r>
      <w:r>
        <w:rPr>
          <w:b/>
          <w:lang w:val="sw_KE" w:bidi="sw_KE"/>
        </w:rPr>
        <w:t>nabii</w:t>
      </w:r>
      <w:r>
        <w:rPr>
          <w:lang w:val="sw_KE" w:bidi="sw_KE"/>
        </w:rPr>
        <w:t xml:space="preserve">. Tumia neno lile lile kwa nabii ambalo tayari umetumia. Neno </w:t>
      </w:r>
      <w:r>
        <w:rPr>
          <w:b/>
          <w:lang w:val="sw_KE" w:bidi="sw_KE"/>
        </w:rPr>
        <w:t>nabii</w:t>
      </w:r>
      <w:r>
        <w:rPr>
          <w:lang w:val="sw_KE" w:bidi="sw_KE"/>
        </w:rPr>
        <w:t xml:space="preserve"> limezungumziwa kwenye faharasa kuu.</w:t>
      </w:r>
    </w:p>
    <w:p>
      <w:pPr/>
      <w:r>
        <w:rPr>
          <w:lang w:val="sw_KE" w:bidi="sw_KE"/>
        </w:rPr>
      </w:r>
      <w:r>
        <w:rPr>
          <w:lang w:val="sw_KE" w:bidi="sw_KE"/>
        </w:rPr>
        <w:t xml:space="preserve">Herode aliamini kwamba Yohana Mbatizaji alikuwa mtu mwenye haki na mtakatifu. Katika Agano la Kale kuwa mwenye haki inategemea uhusiano kati ya Mungu na watu, au kati ya watu. </w:t>
      </w:r>
      <w:r>
        <w:rPr>
          <w:b/>
          <w:lang w:val="sw_KE" w:bidi="sw_KE"/>
        </w:rPr>
        <w:t>Kuwa mwenye haki</w:t>
      </w:r>
      <w:r>
        <w:rPr>
          <w:lang w:val="sw_KE" w:bidi="sw_KE"/>
        </w:rPr>
        <w:t xml:space="preserve"> humaanisha </w:t>
      </w:r>
      <w:r>
        <w:rPr>
          <w:b/>
          <w:lang w:val="sw_KE" w:bidi="sw_KE"/>
        </w:rPr>
        <w:t>utakatifu</w:t>
      </w:r>
      <w:r>
        <w:rPr>
          <w:lang w:val="sw_KE" w:bidi="sw_KE"/>
        </w:rPr>
        <w:t>, uhusiano mzuri na mtu, kukosa hatia.</w:t>
      </w:r>
    </w:p>
    <w:p>
      <w:pPr/>
      <w:r>
        <w:rPr>
          <w:lang w:val="sw_KE" w:bidi="sw_KE"/>
        </w:rPr>
      </w:r>
      <w:r>
        <w:rPr>
          <w:lang w:val="sw_KE" w:bidi="sw_KE"/>
        </w:rPr>
        <w:t>Unapaswa kutafsiri kuwa mwenye haki kwa njia moja kote katika tafsiri yako. Kwa mfano, kuwa mwenye haki inaweza kumaanisha uhusiano unaofaa na Mungu. Unaweza pia kuifafanua ukitumia istilahi za kisheria kama wasio na hatia/wasio na lawama. Ufafanuzi mwingine ni:</w:t>
      </w:r>
    </w:p>
    <w:p>
      <w:pPr>
        <w:pStyle w:val="ListBullet"/>
        <w:spacing w:line="240" w:lineRule="auto"/>
        <w:ind w:left="720"/>
      </w:pPr>
      <w:r>
        <w:rPr>
          <w:lang w:val="sw_KE" w:bidi="sw_KE"/>
        </w:rPr>
      </w:r>
      <w:r>
        <w:rPr>
          <w:lang w:val="sw_KE" w:bidi="sw_KE"/>
        </w:rPr>
        <w:t>kuwa mwenye haki machoni pa Mungu</w:t>
      </w:r>
    </w:p>
    <w:p>
      <w:pPr>
        <w:pStyle w:val="ListBullet"/>
        <w:spacing w:line="240" w:lineRule="auto"/>
        <w:ind w:left="720"/>
      </w:pPr>
      <w:r>
        <w:rPr>
          <w:lang w:val="sw_KE" w:bidi="sw_KE"/>
        </w:rPr>
      </w:r>
      <w:r>
        <w:rPr>
          <w:lang w:val="sw_KE" w:bidi="sw_KE"/>
        </w:rPr>
        <w:t>kuwa mwenye haki mbele ya Mungu</w:t>
      </w:r>
    </w:p>
    <w:p>
      <w:pPr>
        <w:pStyle w:val="ListBullet"/>
        <w:spacing w:line="240" w:lineRule="auto"/>
        <w:ind w:left="720"/>
      </w:pPr>
      <w:r>
        <w:rPr>
          <w:lang w:val="sw_KE" w:bidi="sw_KE"/>
        </w:rPr>
      </w:r>
      <w:r>
        <w:rPr>
          <w:lang w:val="sw_KE" w:bidi="sw_KE"/>
        </w:rPr>
        <w:t>kukubaliwa na Mungu</w:t>
      </w:r>
    </w:p>
    <w:p>
      <w:pPr/>
      <w:r>
        <w:rPr>
          <w:lang w:val="sw_KE" w:bidi="sw_KE"/>
        </w:rPr>
      </w:r>
      <w:r>
        <w:rPr>
          <w:lang w:val="sw_KE" w:bidi="sw_KE"/>
        </w:rPr>
        <w:t>Wasikilizaji wako pia wanaweza kuwa na lugha maalum ambayo inaelezea dhana ya haki, kama vile kuwa na moyo mnyofu, kuwa mnyofu, kuwa bila lawama asiye na hatia, kutembea katika njia ya Mungu, nk... Zichukue hizi katika akaunti unapochagua neno sahihi kwa tafsiri hii. Kumbuka kuwa katika Biblia watu hawawezi kuwa wenye haki kwa njia zao wenyewe, au kwa kufanya mema. Ufafanuzi wako kuhusu kuwa mwenye haki haupaswi kuonyesha kuwa hili linatokana na kutenda mema.</w:t>
      </w:r>
    </w:p>
    <w:p>
      <w:pPr/>
      <w:r>
        <w:rPr>
          <w:lang w:val="sw_KE" w:bidi="sw_KE"/>
        </w:rPr>
      </w:r>
      <w:r>
        <w:rPr>
          <w:lang w:val="sw_KE" w:bidi="sw_KE"/>
        </w:rPr>
        <w:t xml:space="preserve">Nyenzo ya Kufundisha: Kwa sababu hili ni neno muhimu sana, tenga muda kuangazia hili. Unaweza kupata mfano mwafaka kuhusu utamaduni. Kwa mfano, unaweza kutumia mfano wa kitu kilichovunjika na kwa hivyo hakiwezi kutumika. Mara tu kitu kimevunjika, kwa kweli hakuna njia ya kukirekebisha ili kirekebishwe kikamilifu kwa hali yake inayofaa. (labda hii inaweza kuwa sufuria ya udongo, mbao, upinde na mshale, nk... Labda inaweza kuwa mshale uliopindwa ambao hauwezi tena kugonga alama.) </w:t>
      </w:r>
      <w:r>
        <w:rPr>
          <w:b/>
          <w:lang w:val="sw_KE" w:bidi="sw_KE"/>
        </w:rPr>
        <w:t>Kuwa mwenye haki</w:t>
      </w:r>
      <w:r>
        <w:rPr>
          <w:lang w:val="sw_KE" w:bidi="sw_KE"/>
        </w:rPr>
        <w:t xml:space="preserve"> ni dhana inayodhihirisha kuwa Mungu hurejesha vitu vilivyoharibika kabisa. Harejeshi tu kitu hicho, lakini anakifanya kifanye kazi yake tena, kana kwamba hakijawahi kuvunjika. Unaweza pia kuwaomba washiriki "kukuonyesha" "haki" kwa jozi kwa kuigiza. Kikundi kinaweza kujadili kile wanachoona na kuamua ikiwa matendo yanaonyesha kwa usahihi dhana. Ikiwa vinadhihirisha kwa usahihi, unaweza kutumia vitendo hivyo kukusaidia kupata njia mwafaka ya kufafanua kuhusu kuwa mwenye haki. Tumia neno lile la kuwa mwenye haki ambalo umetumia katika vifungu vilivyotangulia na ukumbuke kwamba neno </w:t>
      </w:r>
      <w:r>
        <w:rPr>
          <w:b/>
          <w:lang w:val="sw_KE" w:bidi="sw_KE"/>
        </w:rPr>
        <w:t>kuwa mwenye haki</w:t>
      </w:r>
      <w:r>
        <w:rPr>
          <w:lang w:val="sw_KE" w:bidi="sw_KE"/>
        </w:rPr>
        <w:t xml:space="preserve"> liko kwenye faharasa kuu. Sitisha kurekodi hapa.</w:t>
      </w:r>
    </w:p>
    <w:p>
      <w:pPr/>
      <w:r>
        <w:rPr>
          <w:lang w:val="sw_KE" w:bidi="sw_KE"/>
        </w:rPr>
      </w:r>
      <w:r>
        <w:rPr>
          <w:lang w:val="sw_KE" w:bidi="sw_KE"/>
        </w:rPr>
        <w:t xml:space="preserve">Neno </w:t>
      </w:r>
      <w:r>
        <w:rPr>
          <w:b/>
          <w:lang w:val="sw_KE" w:bidi="sw_KE"/>
        </w:rPr>
        <w:t>takatifu</w:t>
      </w:r>
      <w:r>
        <w:rPr>
          <w:lang w:val="sw_KE" w:bidi="sw_KE"/>
        </w:rPr>
        <w:t xml:space="preserve"> au </w:t>
      </w:r>
      <w:r>
        <w:rPr>
          <w:b/>
          <w:lang w:val="sw_KE" w:bidi="sw_KE"/>
        </w:rPr>
        <w:t>utakatifu</w:t>
      </w:r>
      <w:r>
        <w:rPr>
          <w:lang w:val="sw_KE" w:bidi="sw_KE"/>
        </w:rPr>
        <w:t xml:space="preserve"> linamaanisha kujitenga na mambo ya kawaida na kujitolea kwa yaliyo safi. Wakati takatifu linaporejelea Mungu mwenyewe, linamaanisha kwamba yeye ni tofauti na viumbe vyake na kwamba yeye ni mkamilifu kimaadili. Inarejelea utukufu na nguvu zake. Neno </w:t>
      </w:r>
      <w:r>
        <w:rPr>
          <w:b/>
          <w:lang w:val="sw_KE" w:bidi="sw_KE"/>
        </w:rPr>
        <w:t>takatifu</w:t>
      </w:r>
      <w:r>
        <w:rPr>
          <w:lang w:val="sw_KE" w:bidi="sw_KE"/>
        </w:rPr>
        <w:t xml:space="preserve"> limezungumziwa kwenye faharasa kuu.</w:t>
      </w:r>
    </w:p>
    <w:p>
      <w:pPr/>
      <w:r>
        <w:rPr>
          <w:lang w:val="sw_KE" w:bidi="sw_KE"/>
        </w:rPr>
      </w:r>
      <w:r>
        <w:rPr>
          <w:lang w:val="sw_KE" w:bidi="sw_KE"/>
        </w:rPr>
        <w:t xml:space="preserve">Herode alikuwa na karamu kubwa. Karamu ni </w:t>
      </w:r>
      <w:r>
        <w:rPr>
          <w:b/>
          <w:lang w:val="sw_KE" w:bidi="sw_KE"/>
        </w:rPr>
        <w:t>mlo</w:t>
      </w:r>
      <w:r>
        <w:rPr>
          <w:lang w:val="sw_KE" w:bidi="sw_KE"/>
        </w:rPr>
        <w:t xml:space="preserve"> rasmi wa jioni ambao watu hualikwa.</w:t>
      </w:r>
    </w:p>
    <w:p>
      <w:pPr/>
      <w:r>
        <w:rPr>
          <w:lang w:val="sw_KE" w:bidi="sw_KE"/>
        </w:rPr>
      </w:r>
      <w:r>
        <w:rPr>
          <w:lang w:val="sw_KE" w:bidi="sw_KE"/>
        </w:rPr>
        <w:t xml:space="preserve">Tamaduni fulani husherehekea </w:t>
      </w:r>
      <w:r>
        <w:rPr>
          <w:b/>
          <w:lang w:val="sw_KE" w:bidi="sw_KE"/>
        </w:rPr>
        <w:t>siku</w:t>
      </w:r>
      <w:r>
        <w:rPr>
          <w:lang w:val="sw_KE" w:bidi="sw_KE"/>
        </w:rPr>
        <w:t xml:space="preserve"> ya kuzaliwa kwa mtu - ili kuadhimisha tarehe ambayo mtu alizaliwa.</w:t>
      </w:r>
    </w:p>
    <w:p>
      <w:pPr/>
      <w:r>
        <w:rPr>
          <w:lang w:val="sw_KE" w:bidi="sw_KE"/>
        </w:rPr>
      </w:r>
      <w:r>
        <w:rPr>
          <w:lang w:val="sw_KE" w:bidi="sw_KE"/>
        </w:rPr>
        <w:t xml:space="preserve">Herode aliwaalika maafisa wa ngazi za juu, makamanda wa kijeshi, na wanaume wanaoongoza kwenye sherehe yake ya kuzaliwa. </w:t>
      </w:r>
      <w:r>
        <w:rPr>
          <w:b/>
          <w:lang w:val="sw_KE" w:bidi="sw_KE"/>
        </w:rPr>
        <w:t>Maafisa</w:t>
      </w:r>
      <w:r>
        <w:rPr>
          <w:lang w:val="sw_KE" w:bidi="sw_KE"/>
        </w:rPr>
        <w:t xml:space="preserve"> wakuu inarejelea watu wakuu au mashuhuri katika eneo hilo ambao wana kazi rasmi za kusaidia kutawala eneo hilo. Neno la </w:t>
      </w:r>
      <w:r>
        <w:rPr>
          <w:b/>
          <w:lang w:val="sw_KE" w:bidi="sw_KE"/>
        </w:rPr>
        <w:t>makamanda</w:t>
      </w:r>
      <w:r>
        <w:rPr>
          <w:lang w:val="sw_KE" w:bidi="sw_KE"/>
        </w:rPr>
        <w:t xml:space="preserve"> wa kijeshi lilikuwa la watu wanaosimamia askari 1000, lakini linamaanisha kiongozi yeyote wa jeshi mwenye cheo cha juu. Watu </w:t>
      </w:r>
      <w:r>
        <w:rPr>
          <w:b/>
          <w:lang w:val="sw_KE" w:bidi="sw_KE"/>
        </w:rPr>
        <w:t>mashuhuri wa Galilaya</w:t>
      </w:r>
      <w:r>
        <w:rPr>
          <w:lang w:val="sw_KE" w:bidi="sw_KE"/>
        </w:rPr>
        <w:t xml:space="preserve"> ni watu mashuhuri ambao kila mtu anawajua na ambao wamekuwa mashuhuri kwa miaka mingi.</w:t>
      </w:r>
    </w:p>
    <w:p>
      <w:pPr/>
      <w:r>
        <w:rPr>
          <w:lang w:val="sw_KE" w:bidi="sw_KE"/>
        </w:rPr>
      </w:r>
      <w:r>
        <w:rPr>
          <w:lang w:val="sw_KE" w:bidi="sw_KE"/>
        </w:rPr>
        <w:t xml:space="preserve">Herode aliitisha kichwa cha Yohana kwenye sahani. </w:t>
      </w:r>
      <w:r>
        <w:rPr>
          <w:b/>
          <w:lang w:val="sw_KE" w:bidi="sw_KE"/>
        </w:rPr>
        <w:t>Sinia</w:t>
      </w:r>
      <w:r>
        <w:rPr>
          <w:lang w:val="sw_KE" w:bidi="sw_KE"/>
        </w:rPr>
        <w:t xml:space="preserve"> ni sahani kubwa ya chakula kwenye karamu kubwa au mlo. Inaweza kutengenezwa kwa udongo, lakini huenda hii ilikuwa ya fedha au dhahabu.</w:t>
      </w:r>
    </w:p>
    <w:p>
      <w:pPr/>
      <w:r>
        <w:rPr>
          <w:lang w:val="sw_KE" w:bidi="sw_KE"/>
        </w:rPr>
      </w:r>
      <w:r>
        <w:rPr>
          <w:lang w:val="sw_KE" w:bidi="sw_KE"/>
        </w:rPr>
        <w:t xml:space="preserve">Onyesha picha ya sinia. Sitisha rekodi hii ya sauti hapa. </w:t>
      </w:r>
    </w:p>
    <w:p>
      <w:pPr/>
      <w:r>
        <w:rPr>
          <w:lang w:val="sw_KE" w:bidi="sw_KE"/>
        </w:rPr>
      </w:r>
      <w:r>
        <w:rPr>
          <w:lang w:val="sw_KE" w:bidi="sw_KE"/>
        </w:rPr>
        <w:t xml:space="preserve">Herode alifanya kiapo, </w:t>
      </w:r>
      <w:r>
        <w:rPr>
          <w:b/>
          <w:lang w:val="sw_KE" w:bidi="sw_KE"/>
        </w:rPr>
        <w:t>ambayo</w:t>
      </w:r>
      <w:r>
        <w:rPr>
          <w:lang w:val="sw_KE" w:bidi="sw_KE"/>
        </w:rPr>
        <w:t xml:space="preserve"> ni ahadi kubwa sana ambayo mtu anayeitoa anasema kwamba asipoitimiza, Mungu anaweza kumwadhibu.</w:t>
      </w:r>
    </w:p>
    <w:p>
      <w:pPr/>
      <w:r>
        <w:rPr>
          <w:lang w:val="sw_KE" w:bidi="sw_KE"/>
        </w:rPr>
      </w:r>
      <w:r>
        <w:rPr>
          <w:lang w:val="sw_KE" w:bidi="sw_KE"/>
        </w:rPr>
        <w:t xml:space="preserve">Koma hapa na jadili ni neno utakalotumia kwa kuapa. Tazama </w:t>
      </w:r>
      <w:r>
        <w:rPr>
          <w:b/>
          <w:lang w:val="sw_KE" w:bidi="sw_KE"/>
        </w:rPr>
        <w:t>maelezo</w:t>
      </w:r>
      <w:r>
        <w:rPr>
          <w:lang w:val="sw_KE" w:bidi="sw_KE"/>
        </w:rPr>
        <w:t xml:space="preserve"> zaidi kuhusu kiapo katika Faharasa Kuu. Sitisha rekodi hii ya sauti hapa. </w:t>
      </w:r>
    </w:p>
    <w:p>
      <w:pPr/>
      <w:r>
        <w:rPr>
          <w:lang w:val="sw_KE" w:bidi="sw_KE"/>
        </w:rPr>
      </w:r>
      <w:r>
        <w:rPr>
          <w:lang w:val="sw_KE" w:bidi="sw_KE"/>
        </w:rPr>
        <w:t xml:space="preserve">Herode </w:t>
      </w:r>
      <w:r>
        <w:rPr>
          <w:b/>
          <w:lang w:val="sw_KE" w:bidi="sw_KE"/>
        </w:rPr>
        <w:t>alifadhaika sana</w:t>
      </w:r>
      <w:r>
        <w:rPr>
          <w:lang w:val="sw_KE" w:bidi="sw_KE"/>
        </w:rPr>
        <w:t>, au alihuzunika sana, binti wa Herodia alipomuomba kichwa cha Yohana Mbatizaji.</w:t>
      </w:r>
    </w:p>
    <w:p>
      <w:pPr/>
      <w:r>
        <w:rPr>
          <w:lang w:val="sw_KE" w:bidi="sw_KE"/>
        </w:rPr>
      </w:r>
      <w:r>
        <w:rPr>
          <w:lang w:val="sw_KE" w:bidi="sw_KE"/>
        </w:rPr>
        <w:t xml:space="preserve">Wanafunzi wa Yohana waliuzika mwili wake </w:t>
      </w:r>
      <w:r>
        <w:rPr>
          <w:b/>
          <w:lang w:val="sw_KE" w:bidi="sw_KE"/>
        </w:rPr>
        <w:t>kaburini</w:t>
      </w:r>
      <w:r>
        <w:rPr>
          <w:lang w:val="sw_KE" w:bidi="sw_KE"/>
        </w:rPr>
        <w:t xml:space="preserve">. </w:t>
      </w:r>
      <w:r>
        <w:rPr>
          <w:b/>
          <w:lang w:val="sw_KE" w:bidi="sw_KE"/>
        </w:rPr>
        <w:t>Kaburi</w:t>
      </w:r>
      <w:r>
        <w:rPr>
          <w:lang w:val="sw_KE" w:bidi="sw_KE"/>
        </w:rPr>
        <w:t xml:space="preserve"> ni pango lililochongwa kando ya mlima kwenye mwamba. Kwa kawaida lilikuwa linatoshea mtu kusimama, na lilikuwa na rafu upande mmoja ambapo watu wangeweza kuweka mwili uliofungwa kwa kitambaa. Wanafunzi wa Yohana walitaka kumwonyesha heshima, kwa hivyo walikuja kuzika mwili wake.</w:t>
      </w:r>
    </w:p>
    <w:p>
      <w:pPr/>
      <w:r>
        <w:rPr>
          <w:lang w:val="sw_KE" w:bidi="sw_KE"/>
        </w:rPr>
      </w:r>
      <w:r>
        <w:rPr>
          <w:lang w:val="sw_KE" w:bidi="sw_KE"/>
        </w:rPr>
        <w:t>Onyesha picha ya kaburi.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 xml:space="preserve">Katika kipindi hiki, simulia tena kifungu hicho, mkiwa kwa kikundi, katika lugha yenu. </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 xml:space="preserve">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 </w:t>
      </w:r>
    </w:p>
    <w:p>
      <w:pPr/>
      <w:r>
        <w:rPr>
          <w:lang w:val="sw_KE" w:bidi="sw_KE"/>
        </w:rPr>
      </w:r>
      <w:r>
        <w:rPr>
          <w:lang w:val="sw_KE" w:bidi="sw_KE"/>
        </w:rPr>
        <w:t xml:space="preserve">Kisha, kila mtu kwenye kikundi anapaswa kusimulia kifungu kizima bila kukatiza angalau mara moja. Mwanakikundi anaweza kutumia vitu fulani, miondoko au ubao wake wa hadithi ili kumsaidia kukumbuka kifungu hicho. Sitisha rekodi hii ya sauti hapa. </w:t>
      </w:r>
    </w:p>
    <w:p>
      <w:pPr/>
      <w:r>
        <w:rPr>
          <w:lang w:val="sw_KE" w:bidi="sw_KE"/>
        </w:rPr>
      </w:r>
      <w:r>
        <w:rPr>
          <w:lang w:val="sw_KE" w:bidi="sw_KE"/>
        </w:rPr>
        <w:t xml:space="preserve">Kisha, kikundi kinaweza kuamua wanapendelea toleo la nani la kifungu hiki. Mwaweza kuamua kwamba mlipenda jinsi ambavyo mwanakikundi mmoja alivyosimulia tukio moja lakini mlipenda jinsi mwanakikundi mwingine alivyosimulia tukio lingine. Sitisha rekodi hii ya sauti hapa. </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6:30–44</w:t>
      </w:r>
      <w:r>
        <w:rPr>
          <w:lang w:val="sw_KE" w:bidi="sw_KE"/>
        </w:rPr>
      </w:r>
    </w:p>
    <w:p>
      <w:pPr>
        <w:pStyle w:val="Heading3"/>
      </w:pPr>
      <w:r>
        <w:rPr>
          <w:lang w:val="sw_KE" w:bidi="sw_KE"/>
        </w:rPr>
        <w:t>Sikiliza na Moyo</w:t>
      </w:r>
    </w:p>
    <w:p>
      <w:pPr/>
      <w:r>
        <w:rPr>
          <w:lang w:val="sw_KE" w:bidi="sw_KE"/>
        </w:rPr>
      </w:r>
      <w:r>
        <w:rPr>
          <w:lang w:val="sw_KE" w:bidi="sw_KE"/>
        </w:rPr>
        <w:t>Sikiliza Marko 6:30–44 na uitie moyoni mwako. Sikiliza maandishi mara tatu (katika tafsiri tatu tofauti, kama inawezekana). Kisha kama timu mjadili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ni nini hupendi ama huelewi?</w:t>
      </w:r>
    </w:p>
    <w:p>
      <w:pPr>
        <w:pStyle w:val="ListBullet"/>
        <w:spacing w:line="240" w:lineRule="auto"/>
        <w:ind w:left="720"/>
      </w:pPr>
      <w:r>
        <w:rPr>
          <w:lang w:val="sw_KE" w:bidi="sw_KE"/>
        </w:rPr>
      </w:r>
      <w:r>
        <w:rPr>
          <w:lang w:val="sw_KE" w:bidi="sw_KE"/>
        </w:rPr>
        <w:t>Hadithi hii inatuambia nini kuhusu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Hadithi hii inaathiri vipi maisha yetu ya kila siku?</w:t>
      </w:r>
    </w:p>
    <w:p>
      <w:pPr>
        <w:pStyle w:val="ListBullet"/>
        <w:spacing w:line="240" w:lineRule="auto"/>
        <w:ind w:left="720"/>
      </w:pPr>
      <w:r>
        <w:rPr>
          <w:lang w:val="sw_KE" w:bidi="sw_KE"/>
        </w:rPr>
      </w:r>
      <w:r>
        <w:rPr>
          <w:lang w:val="sw_KE" w:bidi="sw_KE"/>
        </w:rPr>
        <w:t>Je, ni nani unayemjua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6:30–44 tafsiri iliyo rahisi zaidi kuelewe.</w:t>
      </w:r>
    </w:p>
    <w:p>
      <w:pPr/>
      <w:r>
        <w:rPr>
          <w:lang w:val="sw_KE" w:bidi="sw_KE"/>
        </w:rPr>
      </w:r>
      <w:r>
        <w:rPr>
          <w:lang w:val="sw_KE" w:bidi="sw_KE"/>
        </w:rPr>
        <w:t>Hadithi hii inafanyika mara tu baada ya wanafunzi kurudi kutoka kwa utume wao wa kwenda nje 2 kwa 2. Hadithi iliingiliwa kwa kutoa akaunti ya kifo cha Yohana Mbatizaji. Wanafunzi wanarudi na kumwambia Yesu kila kitu walichofanya na kila kitu walichofundisha waliposafiri kutoka kijiji hadi kijiji. Baada ya kuripoti, Yesu alipendekeza kwamba wote waende mahali pa utulivu pa kupumzika. Kufikia wakati huu watu wengi walikuwa wakija kwa Yesu na mitume hivi kwamba hawakuwa na wakati hata wa kula. Hii ni simulizi la jinsi Yesu alivyolisha umati mkubwa wa watu.</w:t>
      </w:r>
    </w:p>
    <w:p>
      <w:pPr/>
      <w:r>
        <w:rPr>
          <w:lang w:val="sw_KE" w:bidi="sw_KE"/>
        </w:rPr>
      </w:r>
      <w:r>
        <w:rPr>
          <w:lang w:val="sw_KE" w:bidi="sw_KE"/>
        </w:rPr>
        <w:t>Kifungu hiki ni wakati tu ambao Marko anaiita kikundi cha wanafunzi kumi na wawili "mitume" au "waliotumwa." Mitume huteuliwa na Yesu mwenyewe kama waakilishi wake. Yesu aliwatuma kwa watu na kuwapa uwezo ya kutoa pepo.</w:t>
      </w:r>
    </w:p>
    <w:p>
      <w:pPr/>
      <w:r>
        <w:rPr>
          <w:lang w:val="sw_KE" w:bidi="sw_KE"/>
        </w:rPr>
      </w:r>
      <w:r>
        <w:rPr>
          <w:lang w:val="sw_KE" w:bidi="sw_KE"/>
        </w:rPr>
        <w:t>Hadithi hii ni muujiza pekee wa Yesu ulioandikwa katika Injili zote nne. Inavyoonekana, tukio hili lilikuwa muhimu sana kwa kanisa la kwanza kwani limeandikwa mara nne. Marko hasa alionyesha umuhimu wake kwa jinsi alivyozungumzia tukio hilo. Aliandika utangulizi mrefu wa kupanga mlo, akieleza kwa nini Yesu na wanafunzi wake walikwenda pahali pa faragha. Na simulizi hili pia linatazamia Meza ya Bwana - lugha inayotumika ni sawa. Katika hadithi zote mbili Yesu anachukua mkate, anashukuru, anaumega, na kuwapa watu. Hadithi hii inaonyesha kwamba Yesu ndiye mtoaji na mwingi wa huruma. Ana mamlaka juu ya ulimwengu wa asili.</w:t>
      </w:r>
    </w:p>
    <w:p>
      <w:pPr/>
      <w:r>
        <w:rPr>
          <w:lang w:val="sw_KE" w:bidi="sw_KE"/>
        </w:rPr>
      </w:r>
      <w:r>
        <w:rPr>
          <w:lang w:val="sw_KE" w:bidi="sw_KE"/>
        </w:rPr>
        <w:t>Yesu na wanafunzi wake walivuka tu kona ya ziwa kwenda Bethsaida. Hawakuenda mjini lakini kwa eneo lisilokaliwa na watu kati ya Kapernaumu na Bethsaida. Walienda kwa mashua. Kwa sababu umbali si mrefu, watu waliweza kuendelea, wakiwafuata kando ya pwani ya ziwa. Yesu na wanafunzi walikuwa wakienda mahali pa faragha, au mahali pa pekee. Hii inamaanisha mahali ambapo si katika kijiji. Hakuna mtu anayeishi pale. Yesu alitaka kuwa peke yake na utulivu ili wanafunzi waweze kupumzika.</w:t>
      </w:r>
    </w:p>
    <w:p>
      <w:pPr/>
      <w:r>
        <w:rPr>
          <w:lang w:val="sw_KE" w:bidi="sw_KE"/>
        </w:rPr>
      </w:r>
      <w:r>
        <w:rPr>
          <w:lang w:val="sw_KE" w:bidi="sw_KE"/>
        </w:rPr>
        <w:t>Onyesha picha ya ramani ya ziwa, na uwaonyeshe watafsiri njia ya kutoka Kapernaumu, ambapo huenda Yesu alikuwa, hadi Bethsaida. Onyesha picha ya mashua ya karne ya kwanza. Sitisha kurekodi hapa.</w:t>
      </w:r>
    </w:p>
    <w:p>
      <w:pPr/>
      <w:r>
        <w:rPr>
          <w:lang w:val="sw_KE" w:bidi="sw_KE"/>
        </w:rPr>
      </w:r>
      <w:r>
        <w:rPr>
          <w:lang w:val="sw_KE" w:bidi="sw_KE"/>
        </w:rPr>
        <w:t>Yesu na wanafunzi walienda kwa mashua. Hii ingekuwa aina ile ya mashua ambayo umetumia katika hadithi zilizotangulia. Mashua ingekuwa kubwa ya kutosha kuchukua watu 13. Watu waliwaona wakiondoka na kukimbia kando ya pwani na kufika pale kabla ya Yesu na wanafunzi kuwasili kwa mashua.</w:t>
      </w:r>
    </w:p>
    <w:p>
      <w:pPr/>
      <w:r>
        <w:rPr>
          <w:lang w:val="sw_KE" w:bidi="sw_KE"/>
        </w:rPr>
      </w:r>
      <w:r>
        <w:rPr>
          <w:lang w:val="sw_KE" w:bidi="sw_KE"/>
        </w:rPr>
        <w:t>Yesu alikuwa na huruma kwa umati huu. Huruma ni hisia ya huruma kwa mateso ya wengine. Mtu huyo pia anahisi tamaa kali ya kuwasaidia watu wale wanaoteseka.</w:t>
      </w:r>
    </w:p>
    <w:p>
      <w:pPr/>
      <w:r>
        <w:rPr>
          <w:lang w:val="sw_KE" w:bidi="sw_KE"/>
        </w:rPr>
      </w:r>
      <w:r>
        <w:rPr>
          <w:lang w:val="sw_KE" w:bidi="sw_KE"/>
        </w:rPr>
        <w:t>Sitisha na mjadili: Simulia hadithi kuhusu kikundi cha watu ambao ni maskini au wagonjwa au wamepoteza nyumba yao kwa njia ya janga. Mtu mmoja anaona watu hawa na kuhisi tamaa ya kuwasaidia Sikiliza mtoa hadithi akielezea hisia na matendo ya mtu huyu. Anatumia maneno gani? Sitisha kurekodi hapa.</w:t>
      </w:r>
    </w:p>
    <w:p>
      <w:pPr/>
      <w:r>
        <w:rPr>
          <w:lang w:val="sw_KE" w:bidi="sw_KE"/>
        </w:rPr>
      </w:r>
      <w:r>
        <w:rPr>
          <w:lang w:val="sw_KE" w:bidi="sw_KE"/>
        </w:rPr>
        <w:t>Yesu alifikiria juu ya watu ambao waliwafuata hadi mahali pa faragha kama kuwa kama kondoo bila mchungaji. Kondoo bila mchungaji pengine hawataishi. Wanahitaji mchungaji ili kupata nyasi na maji. Wanahitaji mchungaji kuwapa ulinzi kutoka kwa wanyama wa pori. Wanahitaji mchungaji awaongoze kwenye makazi yao usiku. Yesu alikuwa amepanga wakati wa kupumzika. Lakini kwa sababu Yesu alikuwa na huruma kwa watu na Yesu aliwaona kama kondoo bila mchungaji, Yesu alianza kuwafundisha hawa watu badala yake.</w:t>
      </w:r>
    </w:p>
    <w:p>
      <w:pPr/>
      <w:r>
        <w:rPr>
          <w:lang w:val="sw_KE" w:bidi="sw_KE"/>
        </w:rPr>
      </w:r>
      <w:r>
        <w:rPr>
          <w:lang w:val="sw_KE" w:bidi="sw_KE"/>
        </w:rPr>
        <w:t>Huenda hili lilitukia katika majira ya kuchipua, wakati nyasi zilikuwa nyingi, kwa kuwa simulizi hili linataja nyasi za kijani. Katika Israeli, msimu wa mvua ni katika majira ya baridi na hutoa nyasi ya kijani katika chemichemi. Mvua hainyeshi katika majira ya joto katika Israeli na nyasi hugeuka rangi ya kahawia.</w:t>
      </w:r>
    </w:p>
    <w:p>
      <w:pPr/>
      <w:r>
        <w:rPr>
          <w:lang w:val="sw_KE" w:bidi="sw_KE"/>
        </w:rPr>
      </w:r>
      <w:r>
        <w:rPr>
          <w:lang w:val="sw_KE" w:bidi="sw_KE"/>
        </w:rPr>
        <w:t>Ilikuwa ikiendelea kuchelewa wakati huo wa mchana. Wanafunzi walienda kwa Yesu ili kuomba Yesu awatume watu waende zao ili watu waweze kununua kitu cha kula. Yesu hakuwatuma watu waende zao. Badala yake, Yesu aliwaambia wanafunzi wawape watu chakula. Yesu alizungumza hili kama amri.</w:t>
      </w:r>
    </w:p>
    <w:p>
      <w:pPr/>
      <w:r>
        <w:rPr>
          <w:lang w:val="sw_KE" w:bidi="sw_KE"/>
        </w:rPr>
      </w:r>
      <w:r>
        <w:rPr>
          <w:lang w:val="sw_KE" w:bidi="sw_KE"/>
        </w:rPr>
        <w:t>Wanafunzi walimwambia Yesu kwamba ingegharimu dinari 200 kuwalisha watu wote - hiyo ilikuwa karibu mshahara wa mwaka mzima! Dinari zilikuwa sarafu ndogo za fedha. Mfanyikazi anaweza kupata sarafu 25 za fedha kwa mwezi. Tafsiri zingine zinasema tu kwamba ingechukua mshahara wa mwaka kuwa na pesa za kutosha kulisha umati huo.</w:t>
      </w:r>
    </w:p>
    <w:p>
      <w:pPr/>
      <w:r>
        <w:rPr>
          <w:lang w:val="sw_KE" w:bidi="sw_KE"/>
        </w:rPr>
      </w:r>
      <w:r>
        <w:rPr>
          <w:lang w:val="sw_KE" w:bidi="sw_KE"/>
        </w:rPr>
        <w:t>Vijiji kwa kawaida vilikuwa na takriban watu 2000 wanaoishi ndani yao. Umati huu ungezidi vijiji. Vijiji visingekuwa na chakula cha kutosha kwa umati kama huo hata kama wanafunzi wangekuwa na pesa za kununua chakula.</w:t>
      </w:r>
    </w:p>
    <w:p>
      <w:pPr/>
      <w:r>
        <w:rPr>
          <w:lang w:val="sw_KE" w:bidi="sw_KE"/>
        </w:rPr>
      </w:r>
      <w:r>
        <w:rPr>
          <w:lang w:val="sw_KE" w:bidi="sw_KE"/>
        </w:rPr>
        <w:t>Yesu aliuliza kulikuwa na mkate kiasi gani. Wanafunzi walienda kuangalia na kurudi na mikate 5 na samaki 2. Mkate ungekuwa bapa na mviringo Mkate ungetengenezwa kutoka kwa nafaka kama vile shayiri. Samaki wangekuwa wadogo na tayari kula. Hii ilikuwa chakula cha kutosha kwa mlo kwa watu wazima 2.</w:t>
      </w:r>
    </w:p>
    <w:p>
      <w:pPr/>
      <w:r>
        <w:rPr>
          <w:lang w:val="sw_KE" w:bidi="sw_KE"/>
        </w:rPr>
      </w:r>
      <w:r>
        <w:rPr>
          <w:lang w:val="sw_KE" w:bidi="sw_KE"/>
        </w:rPr>
        <w:t>Sitisha na uonyeshe picha ya shayiri. Onyesha picha ya mkate. Onyesha picha ya samaki kutoka kwa Bahari ya Galilaya. Sitisha kurekodi hapa.</w:t>
      </w:r>
    </w:p>
    <w:p>
      <w:pPr/>
      <w:r>
        <w:rPr>
          <w:lang w:val="sw_KE" w:bidi="sw_KE"/>
        </w:rPr>
      </w:r>
      <w:r>
        <w:rPr>
          <w:lang w:val="sw_KE" w:bidi="sw_KE"/>
        </w:rPr>
        <w:t>Yesu aliwaambia wanafunzi waweke watu katika makundi na kuwaambia watu waketi chini. Watu waliketi katika makundi ya watu 50 au 100 kwa kila kikundi. Vijiji jirani vilikuwa na watu 2,000 hadi 3,000, kwa hivyo wanaume 5,000 pamoja na wanawake na watoto walikuwa umati mkubwa sana! Yesu alisema kwamba watu wanapaswa kuketi chini.</w:t>
      </w:r>
    </w:p>
    <w:p>
      <w:pPr/>
      <w:r>
        <w:rPr>
          <w:lang w:val="sw_KE" w:bidi="sw_KE"/>
        </w:rPr>
      </w:r>
      <w:r>
        <w:rPr>
          <w:lang w:val="sw_KE" w:bidi="sw_KE"/>
        </w:rPr>
        <w:t>Kabla ya kutoa chakula, Yesu alitoa shukrani kwa njia ya kawaida ambayo viongozi wa familia za Kiyahudi walitoa shukrani kila wakati kabla ya mlo - tofauti tu ni kwamba Yesu alitazama "juu" mbinguni badala ya chini kama Wayahudi walivyofanya Yesu alikuwa akimshukuru Mungu kwa mkate. Yesu aliangalia kuelekea mbinguni au kuelekea mahali ambapo Mungu anaishi. Tafsiri zingine zinatumia neno "kubariki" Yesu alibariki kile chakula. Hapa neno "kubariki" linamaanisha sawa na kutoa shukrani kwa chakula.</w:t>
      </w:r>
    </w:p>
    <w:p>
      <w:pPr/>
      <w:r>
        <w:rPr>
          <w:lang w:val="sw_KE" w:bidi="sw_KE"/>
        </w:rPr>
      </w:r>
      <w:r>
        <w:rPr>
          <w:lang w:val="sw_KE" w:bidi="sw_KE"/>
        </w:rPr>
        <w:t>Hapa, jadilini kama kikundi--Watu wanamshukuruje Mungu hadharani katika utamaduni wenu? Ina tofauti gani na kile ambacho Yesu alifanya? Sitisha kurekodi hapa.</w:t>
      </w:r>
    </w:p>
    <w:p>
      <w:pPr/>
      <w:r>
        <w:rPr>
          <w:lang w:val="sw_KE" w:bidi="sw_KE"/>
        </w:rPr>
      </w:r>
      <w:r>
        <w:rPr>
          <w:lang w:val="sw_KE" w:bidi="sw_KE"/>
        </w:rPr>
        <w:t>Kisha muujiza ulitokea. Yesu alianza kuumega-mkate vipande Yesu aliwapa wanafunzi vipande ili kusambazia watu. Yesu aliendelea kuwapa wanafunzi mkate. Kila mtu pale alikuwa na mkate wa kutosha kula. Yesu pia aligawa samaki na kuwapa watu samaki wale. Kila mtu alikula kiasi ambacho walitaka.</w:t>
      </w:r>
    </w:p>
    <w:p>
      <w:pPr/>
      <w:r>
        <w:rPr>
          <w:lang w:val="sw_KE" w:bidi="sw_KE"/>
        </w:rPr>
      </w:r>
      <w:r>
        <w:rPr>
          <w:lang w:val="sw_KE" w:bidi="sw_KE"/>
        </w:rPr>
        <w:t>Mkate ulionwa kuwa zawadi kutoka kwa Mungu, kwa hivyo watu walikusanya chakula kilichobaki baada ya kula. Wanafunzi walikusanya mabaki ya chakula kwenye vikapu vilivyofumwa kwa mkono ambavyo kila Myahudi angekuwa navyo ili kubebea chakula chake siku nzima. Wanafunzi walikusanya vikapu 12 vya mkate na samaki zilizobaki.</w:t>
      </w:r>
    </w:p>
    <w:p>
      <w:pPr/>
      <w:r>
        <w:rPr>
          <w:lang w:val="sw_KE" w:bidi="sw_KE"/>
        </w:rPr>
      </w:r>
      <w:r>
        <w:rPr>
          <w:lang w:val="sw_KE" w:bidi="sw_KE"/>
        </w:rPr>
        <w:t>Sitisha hapa na mjadili: Mkate ulikuwa zawadi kutoka mbinguni. Ni aina gani ya chakula huwa kama hiyo kwa watu wenu? Sitisha kurekodi hapa.</w:t>
      </w:r>
    </w:p>
    <w:p>
      <w:pPr/>
      <w:r>
        <w:rPr>
          <w:lang w:val="sw_KE" w:bidi="sw_KE"/>
        </w:rPr>
      </w:r>
      <w:r>
        <w:rPr>
          <w:lang w:val="sw_KE" w:bidi="sw_KE"/>
        </w:rPr>
        <w:t>Sitisha na mjadili: Nini kinachotokea kwa mkate uliobaki katika utamaduni wenu? Onyesha picha ya kikapu cha kufumwa kwa mkono. Sitisha kurekodi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6:30–44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4.</w:t>
      </w:r>
    </w:p>
    <w:p>
      <w:pPr/>
      <w:r>
        <w:rPr>
          <w:lang w:val="sw_KE" w:bidi="sw_KE"/>
        </w:rPr>
      </w:r>
      <w:r>
        <w:rPr>
          <w:b/>
          <w:lang w:val="sw_KE" w:bidi="sw_KE"/>
        </w:rPr>
        <w:t>Katika tukio la kwanza:</w:t>
      </w:r>
      <w:r>
        <w:rPr>
          <w:lang w:val="sw_KE" w:bidi="sw_KE"/>
        </w:rPr>
        <w:t xml:space="preserve"> Wanafunzi wanarudi kutoka kwa utume wao kwa watu na kuripoti kile walichofanya na kufundisha. Neno mtume linatumiwa katika tukio hili. Watu wengi walikuja kwa Yesu hivi kwamba Yesu na mitume hawakuwa na wakati wa kula.</w:t>
      </w:r>
    </w:p>
    <w:p>
      <w:pPr/>
      <w:r>
        <w:rPr>
          <w:lang w:val="sw_KE" w:bidi="sw_KE"/>
        </w:rPr>
      </w:r>
      <w:r>
        <w:rPr>
          <w:b/>
          <w:lang w:val="sw_KE" w:bidi="sw_KE"/>
        </w:rPr>
        <w:t>Katika tukio la pili:</w:t>
      </w:r>
      <w:r>
        <w:rPr>
          <w:lang w:val="sw_KE" w:bidi="sw_KE"/>
        </w:rPr>
        <w:t xml:space="preserve"> Yesu na wanafunzi wanatoka kwa mashua kwenda mahali palipotengwa ili kupumzika. Watu wanawafuata kando ya pwani. Yesu anaanza kuwafundisha watu.</w:t>
      </w:r>
    </w:p>
    <w:p>
      <w:pPr/>
      <w:r>
        <w:rPr>
          <w:lang w:val="sw_KE" w:bidi="sw_KE"/>
        </w:rPr>
      </w:r>
      <w:r>
        <w:rPr>
          <w:b/>
          <w:lang w:val="sw_KE" w:bidi="sw_KE"/>
        </w:rPr>
        <w:t>Katika tukio la tatu:</w:t>
      </w:r>
      <w:r>
        <w:rPr>
          <w:lang w:val="sw_KE" w:bidi="sw_KE"/>
        </w:rPr>
        <w:t xml:space="preserve"> Ni alasiri kuchelewa. Watu hawa hawana chakula. Yesu anawaambia wanafunzi walishe umati. Wanafunzi wanapata mikate 5 na samaki 2.</w:t>
      </w:r>
    </w:p>
    <w:p>
      <w:pPr/>
      <w:r>
        <w:rPr>
          <w:lang w:val="sw_KE" w:bidi="sw_KE"/>
        </w:rPr>
      </w:r>
      <w:r>
        <w:rPr>
          <w:b/>
          <w:lang w:val="sw_KE" w:bidi="sw_KE"/>
        </w:rPr>
        <w:t>Tukio la nne:</w:t>
      </w:r>
      <w:r>
        <w:rPr>
          <w:lang w:val="sw_KE" w:bidi="sw_KE"/>
        </w:rPr>
        <w:t xml:space="preserve"> Yesu anawaambia wanafunzi wake wawaketishe watu katika vikundi kwenye nyasi. Yesu anachukua mkate na kuumega, ili kuwapa watu vipande vidogo. Kila mtu anakula kiasi anachotaka. Wanafunzi wanakusanya mabaki ya chakula na vikapu 12 vya mikate na samaki vilibaki. Ile Mikate mitano na samaki wawili waliwalisha jumla ya wanaume 5,000 na familia zao.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w:t>
      </w:r>
    </w:p>
    <w:p>
      <w:pPr>
        <w:pStyle w:val="ListBullet"/>
        <w:spacing w:line="240" w:lineRule="auto"/>
        <w:ind w:left="720"/>
      </w:pPr>
      <w:r>
        <w:rPr>
          <w:lang w:val="sw_KE" w:bidi="sw_KE"/>
        </w:rPr>
      </w:r>
      <w:r>
        <w:rPr>
          <w:lang w:val="sw_KE" w:bidi="sw_KE"/>
        </w:rPr>
        <w:t>Umati wa watu unaowafuata.</w:t>
      </w:r>
    </w:p>
    <w:p>
      <w:pPr/>
      <w:r>
        <w:rPr>
          <w:lang w:val="sw_KE" w:bidi="sw_KE"/>
        </w:rPr>
      </w:r>
      <w:r>
        <w:rPr>
          <w:lang w:val="sw_KE" w:bidi="sw_KE"/>
        </w:rPr>
        <w:t>Katika tukio la kwanza, wanafunzi wanarudi kutoka kwa safari yao ambapo Yesu alikuwa amewatuma pamoja na nguvu za kutoa pepo. Wanaripoti kwa Yesu yale waliyofundisha na yale waliyofanya. Katika tukio hili, Marko anatumia neno "mitume" kuelezea wanafunzi. Yesu alitaka kwenda mahali pa utulivu ili kupumzika baada ya ripoti. Kulikuwa na watu ambao walikuwa wakija na kuondoka hivi kwamba Yesu na mitume hawakuwa na wakati wa kula.</w:t>
      </w:r>
    </w:p>
    <w:p>
      <w:pPr/>
      <w:r>
        <w:rPr>
          <w:lang w:val="sw_KE" w:bidi="sw_KE"/>
        </w:rPr>
      </w:r>
      <w:r>
        <w:rPr>
          <w:lang w:val="sw_KE" w:bidi="sw_KE"/>
        </w:rPr>
        <w:t>Katika tukio la pili, Yesu na wanafunzi wanaingia kwenye mashua na kuvuka kona ya Bahari ya Galilaya. Wanakwenda kaskazini kuelekea mahali ambapo hakuna kijiji. Walikuwa wakitafuta mahali pa utulivu ambapo Yesu na wanafunzi wangeweza kuwa peke yao. Umati wa watu uliweza kuwaona wakati walikuwa wakisafiri kwa mashua, ndiyo sababu waliweza kukimbia mbele, wakifuata pwani ya ziwa. Yesu aliposhuka kutoka kwa mashua, kuna umati wa watu unaosubiri.</w:t>
      </w:r>
    </w:p>
    <w:p>
      <w:pPr/>
      <w:r>
        <w:rPr>
          <w:lang w:val="sw_KE" w:bidi="sw_KE"/>
        </w:rPr>
      </w:r>
      <w:r>
        <w:rPr>
          <w:lang w:val="sw_KE" w:bidi="sw_KE"/>
        </w:rPr>
        <w:t>Yesu alikuwa na huruma kwa watu hawa. Yesu alifikiri watu kuwa kama kondoo bila mchungaji. Yesu alianza kuwafundisha watu wale.</w:t>
      </w:r>
    </w:p>
    <w:p>
      <w:pPr/>
      <w:r>
        <w:rPr>
          <w:lang w:val="sw_KE" w:bidi="sw_KE"/>
        </w:rPr>
      </w:r>
      <w:r>
        <w:rPr>
          <w:lang w:val="sw_KE" w:bidi="sw_KE"/>
        </w:rPr>
        <w:t>Katika tukio la tatu, Yesu amekuwa akifundisha umati siku nzima na muda unayoyoma. Wanafunzi wanakuja kwa Yesu na kuomba Yesu kuwatuma umati waondoke ili waweze kutafuta chakula cha kula. Kwa hivyo Yesu anawaambia wanafunzi, "Lisheni watu hawa."</w:t>
      </w:r>
    </w:p>
    <w:p>
      <w:pPr/>
      <w:r>
        <w:rPr>
          <w:lang w:val="sw_KE" w:bidi="sw_KE"/>
        </w:rPr>
      </w:r>
      <w:r>
        <w:rPr>
          <w:lang w:val="sw_KE" w:bidi="sw_KE"/>
        </w:rPr>
        <w:t>Wanafunzi wanajibu, “Hatuna chochote cha kuwalisha nacho." Wanafunzi wanasema kwamba ingechukua mshahara wa mwaka kuwa na pesa za kutosha kununua chakula cha kutosha kuwalisha watu wote. Yesu aliwatuma wanafunzi kujua kiasi gani cha chakula kilichokuwepo. Wanafunzi wanaingia kwenye umati. Wanafunzi wanapata mikate mitano na samaki wawili na kuleta mikate hii na samaki kwa Yesu.</w:t>
      </w:r>
    </w:p>
    <w:p>
      <w:pPr/>
      <w:r>
        <w:rPr>
          <w:lang w:val="sw_KE" w:bidi="sw_KE"/>
        </w:rPr>
      </w:r>
      <w:r>
        <w:rPr>
          <w:lang w:val="sw_KE" w:bidi="sw_KE"/>
        </w:rPr>
        <w:t>Katika tukio la nne, Yesu anawaagiza wanafunzi wake waweke watu katika makundi na kuwakaribisha kuketi chini. Wanafunzi wanawaweka watu katika makundi ya 50 au 100. Yesu anachukua mkate na samaki na kutazama mbinguni. Yesu anatajwa kubariki mikate na samaki au anapeana shukrani kwa ule mkate na samaki. Yesu alivunja mikate vipande. vipande. Anawapa wanafunzi mikate kwanza na wanawagawia watu. Kisha anagawa samaki kwa vipande na wanafunzi wanawagawia umati pia. Baada ya kila mtu kula na kushiba, chakula kilichosalia kilijaza vikapu 12. Ile mikate mitano na samaki wawili waliwalisha wanaume 5,000 pamoja na wake zao na watoto.</w:t>
      </w:r>
    </w:p>
    <w:p>
      <w:pPr/>
      <w:r>
        <w:rPr>
          <w:lang w:val="sw_KE" w:bidi="sw_KE"/>
        </w:rPr>
      </w:r>
      <w:r>
        <w:rPr>
          <w:lang w:val="sw_KE" w:bidi="sw_KE"/>
        </w:rPr>
        <w:t>Sasa, kikundi kinapaswa kuwa na ubao wa hadithi, kuchora,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6:30–44 tafsiri iliyo rahisi zaidi kuelewe.</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w:t>
      </w:r>
    </w:p>
    <w:p>
      <w:pPr>
        <w:pStyle w:val="ListBullet"/>
        <w:spacing w:line="240" w:lineRule="auto"/>
        <w:ind w:left="720"/>
      </w:pPr>
      <w:r>
        <w:rPr>
          <w:lang w:val="sw_KE" w:bidi="sw_KE"/>
        </w:rPr>
      </w:r>
      <w:r>
        <w:rPr>
          <w:lang w:val="sw_KE" w:bidi="sw_KE"/>
        </w:rPr>
        <w:t>Umati wa watu unaowafuata.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wanafunzi wanakuja kwa Yesu baada ya safari yao ya vijijini. Sasa wanamripotia Yesu yote waliyofundisha na yote waliyofanya. Kuna watu wengi wanaokuja na kwenda, na hata hawana nafasi ya kula. Yesu anapendekeza kwamba waende mahali pa pekee kwa kupumzika.</w:t>
      </w:r>
    </w:p>
    <w:p>
      <w:pPr/>
      <w:r>
        <w:rPr>
          <w:lang w:val="sw_KE" w:bidi="sw_KE"/>
        </w:rPr>
      </w:r>
      <w:r>
        <w:rPr>
          <w:lang w:val="sw_KE" w:bidi="sw_KE"/>
        </w:rPr>
        <w:t>Sitisha igizo. Muulize Yesu, "Unahisi vipi?" Huenda ukasikia mambo kama, “Nimechoka sana,” “Nina njaa sana,” au “Nataka tu kukaa na wanafunzi wangu ambao nimewatuma hivi punde.” Au, ninafurahia sana ripoti yao. Nataka sote tuwe na wakati wa kupumzika sasa." Au, "Nimejua tu kwamba binamu yangu Yohana aliuawa na ninaomboleza." Endelea na igizo.</w:t>
      </w:r>
    </w:p>
    <w:p>
      <w:pPr/>
      <w:r>
        <w:rPr>
          <w:lang w:val="sw_KE" w:bidi="sw_KE"/>
        </w:rPr>
      </w:r>
      <w:r>
        <w:rPr>
          <w:lang w:val="sw_KE" w:bidi="sw_KE"/>
        </w:rPr>
        <w:t>Waulize wanafunzi, ambao sasa wanajulikana kama mitume, au wale waliotumwa, "Mnahisi vipi?" Huenda ukasikia mambo kama, “Tumechoka sana, tumekuwa safarini na sasa tumerudi na kuna umati wa watu hapa,” “Tulitaka tu kukaa na Yesu na sasa umati huu wa watu uko hapa,” au “Tulifurahia sana yale ambayo Mungu aliyafanya tulipokuwa tumetoka na tulitaka kushiriki mambo haya na Yesu.” Endelea na igizo.</w:t>
      </w:r>
    </w:p>
    <w:p>
      <w:pPr/>
      <w:r>
        <w:rPr>
          <w:lang w:val="sw_KE" w:bidi="sw_KE"/>
        </w:rPr>
      </w:r>
      <w:r>
        <w:rPr>
          <w:lang w:val="sw_KE" w:bidi="sw_KE"/>
        </w:rPr>
        <w:t>Katika tukio la pili, wanaingia kwenye mashua na kuvuka kona ya Bahari ya Galilaya. Watu wanaona mahali wanaenda na kukimbia kando ya pwani. Watu wanawasili kabla ya Yesu na wanafunzi kuwasili katika mahali pa pekee. Yesu na wanafunzi wanapofika huko na Yesu anaondoka kwenye mashua, kuna umati wa watu unawasubiri.</w:t>
      </w:r>
    </w:p>
    <w:p>
      <w:pPr/>
      <w:r>
        <w:rPr>
          <w:lang w:val="sw_KE" w:bidi="sw_KE"/>
        </w:rPr>
      </w:r>
      <w:r>
        <w:rPr>
          <w:lang w:val="sw_KE" w:bidi="sw_KE"/>
        </w:rPr>
        <w:t>Sitisha igizo. Muulize Yesu, "Unahisi vipi?" Huenda ukasikia mambo kama, "Nimechoka sana," "Ninaomba msamaha kwa watu hawa ambao wangekimbia tu ili wapate mtu awaongoze na kuwafundisha," au "Nina huruma kwa watu hawa ambao hawana mtu wa kuwaongoza," "Najua tumechoka lakini watu hawa wanahitaji msaada wangu." Waulize watu, "Kwa nini mnamfuata Yesu hadi mahali hapa pa pekee?" Huenda ukasikia "Nataka Yesu amponye mke wangu au mtoto wangu." Au, "Yesu husimulia hadithi za kuvutia. Nataka kusikia zaidi." Au, "Wakati mwingine Yesu anafanya miujiza. Natumaini naweza kushuhudia moja leo. Endelea na igizo.</w:t>
      </w:r>
    </w:p>
    <w:p>
      <w:pPr/>
      <w:r>
        <w:rPr>
          <w:lang w:val="sw_KE" w:bidi="sw_KE"/>
        </w:rPr>
      </w:r>
      <w:r>
        <w:rPr>
          <w:lang w:val="sw_KE" w:bidi="sw_KE"/>
        </w:rPr>
        <w:t>Katika tukio la tatu, Yesu anawafundisha watu siku nzima. Jioni ya mchana, wanafunzi wanamjia na kusema, "Hii ni mahali pa mbali, inaenda kuchelewa, tafadhali uwaache umati wa watu waende zao ili waweze kununua chakula."</w:t>
      </w:r>
    </w:p>
    <w:p>
      <w:pPr/>
      <w:r>
        <w:rPr>
          <w:lang w:val="sw_KE" w:bidi="sw_KE"/>
        </w:rPr>
      </w:r>
      <w:r>
        <w:rPr>
          <w:lang w:val="sw_KE" w:bidi="sw_KE"/>
        </w:rPr>
        <w:t>Yesu anasema, "Walisheni."</w:t>
      </w:r>
    </w:p>
    <w:p>
      <w:pPr/>
      <w:r>
        <w:rPr>
          <w:lang w:val="sw_KE" w:bidi="sw_KE"/>
        </w:rPr>
      </w:r>
      <w:r>
        <w:rPr>
          <w:lang w:val="sw_KE" w:bidi="sw_KE"/>
        </w:rPr>
        <w:t>Sitisha igizo. Waulize wanafunzi, "Mnahisi vipi?" Huenda ukasikia mambo kama, "Kukata tamaa," "Kuchanganyikiwa," "Kuchoka, na Yesu sasa anataka tuwalishe watu hawa." Au, "Hatujui cha kufanya, hatuna chakula," "Tunaweza kuwalisha vipi? Hatuna pesa za kununua chakula na hakuna kitu katika eneo hili cha kununua hata hivyo. Ingechukua mshahara wa mwaka mmoja kununua chakula cha kutosha kwa watu hawa wote." Endelea na igizo.</w:t>
      </w:r>
    </w:p>
    <w:p>
      <w:pPr/>
      <w:r>
        <w:rPr>
          <w:lang w:val="sw_KE" w:bidi="sw_KE"/>
        </w:rPr>
      </w:r>
      <w:r>
        <w:rPr>
          <w:lang w:val="sw_KE" w:bidi="sw_KE"/>
        </w:rPr>
        <w:t>Yesu anauliza, “Kuna mikate mingapi? Nendeni mkaangalie.” Wanafunzi wanarudi na mikate mitano na samaki wawili. Yesu anawaambia wanafunzi wawaketishe watu kwa makundi. Umati wa watu, wanaume 5,000 na familia zao, wanaketi kwa vikundi vya watu 50 na 100. Simamisha uigizaji.</w:t>
      </w:r>
    </w:p>
    <w:p>
      <w:pPr/>
      <w:r>
        <w:rPr>
          <w:lang w:val="sw_KE" w:bidi="sw_KE"/>
        </w:rPr>
      </w:r>
      <w:r>
        <w:rPr>
          <w:lang w:val="sw_KE" w:bidi="sw_KE"/>
        </w:rPr>
        <w:t>Sitisha igizo. Waulize vikundi vya watu, "Mnahisi vipi?" Huenda ukasikia mambo kama, "Kuchanganyikiwa," au "Tuna njaa na kuchoka, lakini bado tunataka kusikia mafundisho ya Yesu," au "Nashangaa kwa nini wanataka tuketi chini kwa nyasi. Natumaini tunaweza kupata chakula hivi karibuni. Sikufikiria kuleta chochote pamoja nami." Endelea na igizo.</w:t>
      </w:r>
    </w:p>
    <w:p>
      <w:pPr/>
      <w:r>
        <w:rPr>
          <w:lang w:val="sw_KE" w:bidi="sw_KE"/>
        </w:rPr>
      </w:r>
      <w:r>
        <w:rPr>
          <w:lang w:val="sw_KE" w:bidi="sw_KE"/>
        </w:rPr>
        <w:t>Katika tukio la nne, Yesu anaangaza macho mbinguni na kubariki mikate 5 na samaki 2. Yesu anatoa shukrani kwa chakula hicho. Kisha Yesu anaumega mkate huo vipande na kuanza kuwapa wanafunzi. Wanafunzi wanawapa watu mkate. Kuna mkate wa kutosha kwa kila mtu kula vya kutosha. Yesu anaumega samaki huyo na kuwapa wanafunzi vipande Wanafunzi wanawapa watu vipande vya samaki. Kuna samaki wa kutosha kwa kila mtu kula. Kila mtu anakula kiasi anachotaka. Wanafunzi wanakusanya mabaki ya mkate na samaki yanayojaza vikapu 12.</w:t>
      </w:r>
    </w:p>
    <w:p>
      <w:pPr/>
      <w:r>
        <w:rPr>
          <w:lang w:val="sw_KE" w:bidi="sw_KE"/>
        </w:rPr>
      </w:r>
      <w:r>
        <w:rPr>
          <w:lang w:val="sw_KE" w:bidi="sw_KE"/>
        </w:rPr>
        <w:t>Sitisha igizo: Waulize wanafunzi, "Mnahisi vipi sasa?" Huenda ukasikia mambo kama, "Tunashangaa! Sijawahi kuona kitu kama hiki. Mkate huo wote ulitoka wapi? Yesu aliendelea tu kunipa mkate!" "Bado tunachoka, lakini tunafurahi kumwona Mungu kazini," au "Inawezekanaje kwamba wanaume 5000 pamoja na wake zao na watoto wote walipata chakula cha kutosha?" Muulize Yesu, "Unahisi vipi sasa?" Huenda ukasikia, "Ninaridhika na leo. Nadhani wanafunzi wangu walijifunza somo nzuri. Natumaini watu wamejifunza kitu pia. Labda sasa, wataenda nyumbani na tunaweza kuwa na wakati wa kupumzika. Ni muhimu kwetu kuwa na wakati wa kupumzika." Waulize watu, "Mnahisi vipi sasa kwa kuwa mmekula?" Huenda ukasikia, "Nimejaa." Sijui ni lini nilikuwa na chakula kingi sana. Sijui mkate huo wote ulitoka wapi. Sikuona mkate wowote nilipofika hapa na hakuna mtu aliyebaki kwenda na kuuleta. Sielewi Lakini mkate huo ulikuwa mzuri na ulikuwa kwa wingi. Watoto wangu wanapaswa kulala vizuri usiku wa leo kwa sababu wameshiba."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6:30–44 tafsiri iliyo rahisi zaidi kuelewe.</w:t>
      </w:r>
    </w:p>
    <w:p>
      <w:pPr/>
      <w:r>
        <w:rPr>
          <w:lang w:val="sw_KE" w:bidi="sw_KE"/>
        </w:rPr>
      </w:r>
      <w:r>
        <w:rPr>
          <w:lang w:val="sw_KE" w:bidi="sw_KE"/>
        </w:rPr>
        <w:t xml:space="preserve">Katika kitabu cha Marko, hapa tu ndipo wanafunzi wanaitwa mitume, inayomaanisha "waliotumwa." </w:t>
      </w:r>
      <w:r>
        <w:rPr>
          <w:b/>
          <w:lang w:val="sw_KE" w:bidi="sw_KE"/>
        </w:rPr>
        <w:t>Mitume</w:t>
      </w:r>
      <w:r>
        <w:rPr>
          <w:lang w:val="sw_KE" w:bidi="sw_KE"/>
        </w:rPr>
        <w:t xml:space="preserve"> wanachaguliwa na Yesu mwenyewe kama wawakilishi wake. Ikiwa lugha yako ina neno linalomaanisha "mtume" na linaeleweka na wote, unaweza kutumia neno hilo hapa. Hata hivyo, ikiwa wasikilizaji wako hawaendi kanisani au ni waumini wapya, huenda wakahitaji maelezo zaidi, na neno tofauti linaweza kuwasaidia. Baadhi ya mapendekezo ni:</w:t>
      </w:r>
    </w:p>
    <w:p>
      <w:pPr>
        <w:pStyle w:val="ListBullet"/>
        <w:spacing w:line="240" w:lineRule="auto"/>
        <w:ind w:left="720"/>
      </w:pPr>
      <w:r>
        <w:rPr>
          <w:lang w:val="sw_KE" w:bidi="sw_KE"/>
        </w:rPr>
      </w:r>
      <w:r>
        <w:rPr>
          <w:lang w:val="sw_KE" w:bidi="sw_KE"/>
        </w:rPr>
        <w:t>wawakilishi wa Yesu</w:t>
      </w:r>
    </w:p>
    <w:p>
      <w:pPr>
        <w:pStyle w:val="ListBullet"/>
        <w:spacing w:line="240" w:lineRule="auto"/>
        <w:ind w:left="720"/>
      </w:pPr>
      <w:r>
        <w:rPr>
          <w:lang w:val="sw_KE" w:bidi="sw_KE"/>
        </w:rPr>
      </w:r>
      <w:r>
        <w:rPr>
          <w:lang w:val="sw_KE" w:bidi="sw_KE"/>
        </w:rPr>
        <w:t>wajumbe (maalum) wa Yesu</w:t>
      </w:r>
    </w:p>
    <w:p>
      <w:pPr>
        <w:pStyle w:val="ListBullet"/>
        <w:spacing w:line="240" w:lineRule="auto"/>
        <w:ind w:left="720"/>
      </w:pPr>
      <w:r>
        <w:rPr>
          <w:lang w:val="sw_KE" w:bidi="sw_KE"/>
        </w:rPr>
      </w:r>
      <w:r>
        <w:rPr>
          <w:lang w:val="sw_KE" w:bidi="sw_KE"/>
        </w:rPr>
        <w:t>watu waliotumwa wa Yesu</w:t>
      </w:r>
    </w:p>
    <w:p>
      <w:pPr/>
      <w:r>
        <w:rPr>
          <w:lang w:val="sw_KE" w:bidi="sw_KE"/>
        </w:rPr>
      </w:r>
      <w:r>
        <w:rPr>
          <w:lang w:val="sw_KE" w:bidi="sw_KE"/>
        </w:rPr>
        <w:t>Neno lolote utakalochagua linapaswa kuashiria kuwa watu hawa wako katika nafasi ya uaminifu na mamlaka. Utatumia neno sawa katika kitabu cha Matendo.</w:t>
      </w:r>
    </w:p>
    <w:p>
      <w:pPr/>
      <w:r>
        <w:rPr>
          <w:lang w:val="sw_KE" w:bidi="sw_KE"/>
        </w:rPr>
      </w:r>
      <w:r>
        <w:rPr>
          <w:lang w:val="sw_KE" w:bidi="sw_KE"/>
        </w:rPr>
        <w:t xml:space="preserve">Sitisha na mjadili: Neno gani ungetumia kurejelea </w:t>
      </w:r>
      <w:r>
        <w:rPr>
          <w:b/>
          <w:lang w:val="sw_KE" w:bidi="sw_KE"/>
        </w:rPr>
        <w:t>mitume</w:t>
      </w:r>
      <w:r>
        <w:rPr>
          <w:lang w:val="sw_KE" w:bidi="sw_KE"/>
        </w:rPr>
        <w:t xml:space="preserve">? Neno hili linatumiwa zaidi katika kitabu cha Matendo na katika barua. Hakikisha kwamba neno unalochagua linaonyesha kwamba watu hawa wako katika nafasi ya uaminifu na mamlaka. Neno hili kwa kawaida linatumiwa tu na wanafunzi na Paulo baada ya kupaa kwa Yesu. </w:t>
      </w:r>
      <w:r>
        <w:rPr>
          <w:lang w:val="sw_KE" w:bidi="sw_KE"/>
        </w:rPr>
        <w:t>Manabii</w:t>
      </w:r>
      <w:r>
        <w:rPr>
          <w:lang w:val="sw_KE" w:bidi="sw_KE"/>
        </w:rPr>
        <w:t xml:space="preserve"> liko kwenye faharasa kuu. Sitisha kurekodi hapa.</w:t>
      </w:r>
    </w:p>
    <w:p>
      <w:pPr/>
      <w:r>
        <w:rPr>
          <w:lang w:val="sw_KE" w:bidi="sw_KE"/>
        </w:rPr>
      </w:r>
      <w:r>
        <w:rPr>
          <w:lang w:val="sw_KE" w:bidi="sw_KE"/>
        </w:rPr>
        <w:t xml:space="preserve">Tumia neno lile la wanafunzi, </w:t>
      </w:r>
      <w:r>
        <w:rPr>
          <w:b/>
          <w:lang w:val="sw_KE" w:bidi="sw_KE"/>
        </w:rPr>
        <w:t>mashua</w:t>
      </w:r>
      <w:r>
        <w:rPr>
          <w:lang w:val="sw_KE" w:bidi="sw_KE"/>
        </w:rPr>
        <w:t xml:space="preserve">, na </w:t>
      </w:r>
      <w:r>
        <w:rPr>
          <w:lang w:val="sw_KE" w:bidi="sw_KE"/>
        </w:rPr>
        <w:t>Bahari</w:t>
      </w:r>
      <w:r>
        <w:rPr>
          <w:lang w:val="sw_KE" w:bidi="sw_KE"/>
        </w:rPr>
        <w:t xml:space="preserve"> ya </w:t>
      </w:r>
      <w:r>
        <w:rPr>
          <w:lang w:val="sw_KE" w:bidi="sw_KE"/>
        </w:rPr>
        <w:t>Galilaya ambayo</w:t>
      </w:r>
      <w:r>
        <w:rPr>
          <w:lang w:val="sw_KE" w:bidi="sw_KE"/>
        </w:rPr>
        <w:t xml:space="preserve"> umekuwa ukitumia katika sehemu zingine za Marko. </w:t>
      </w:r>
      <w:r>
        <w:rPr>
          <w:lang w:val="sw_KE" w:bidi="sw_KE"/>
        </w:rPr>
        <w:t>Mfuasi</w:t>
      </w:r>
      <w:r>
        <w:rPr>
          <w:lang w:val="sw_KE" w:bidi="sw_KE"/>
        </w:rPr>
        <w:t xml:space="preserve"> anazungumziwa kwenye faharasa kuu.</w:t>
      </w:r>
    </w:p>
    <w:p>
      <w:pPr/>
      <w:r>
        <w:rPr>
          <w:lang w:val="sw_KE" w:bidi="sw_KE"/>
        </w:rPr>
      </w:r>
      <w:r>
        <w:rPr>
          <w:lang w:val="sw_KE" w:bidi="sw_KE"/>
        </w:rPr>
        <w:t xml:space="preserve">Yesu aliangalia juu </w:t>
      </w:r>
      <w:r>
        <w:rPr>
          <w:b/>
          <w:lang w:val="sw_KE" w:bidi="sw_KE"/>
        </w:rPr>
        <w:t>mbinguni</w:t>
      </w:r>
      <w:r>
        <w:rPr>
          <w:lang w:val="sw_KE" w:bidi="sw_KE"/>
        </w:rPr>
        <w:t xml:space="preserve"> na </w:t>
      </w:r>
      <w:r>
        <w:rPr>
          <w:b/>
          <w:lang w:val="sw_KE" w:bidi="sw_KE"/>
        </w:rPr>
        <w:t>kubariki</w:t>
      </w:r>
      <w:r>
        <w:rPr>
          <w:lang w:val="sw_KE" w:bidi="sw_KE"/>
        </w:rPr>
        <w:t xml:space="preserve"> mkate. Katika hali hii, "mbingu" inamaanisha mahali ambapo Mungu na malaika wake wanaishi, kulingana na muktadha. Mara nyingi, mahali ambapo Mungu anaishi hufikiriwa kuwa "juu" mbinguni, kwa hivyo kuangalia juu kunaweza kuwa njia ya kuomba Mungu katika muktadha huu. Tumia neno lile kwa mbingu ambalo umetumia katika vifungu vilivyotangulia na ukumbuke kwamba neno kutubu liko kwenye </w:t>
      </w:r>
      <w:r>
        <w:rPr>
          <w:lang w:val="sw_KE" w:bidi="sw_KE"/>
        </w:rPr>
        <w:t>faharasa</w:t>
      </w:r>
      <w:r>
        <w:rPr>
          <w:lang w:val="sw_KE" w:bidi="sw_KE"/>
        </w:rPr>
        <w:t xml:space="preserve"> kuu.</w:t>
      </w:r>
    </w:p>
    <w:p>
      <w:pPr/>
      <w:r>
        <w:rPr>
          <w:lang w:val="sw_KE" w:bidi="sw_KE"/>
        </w:rPr>
      </w:r>
      <w:r>
        <w:rPr>
          <w:lang w:val="sw_KE" w:bidi="sw_KE"/>
        </w:rPr>
        <w:t>Katika hali hii, Yesu "alibariki" mkate ili kuutenga kwa kazi maalum ya kuliwa. Hata hivyo, huu si uchawi ambao Yesu anafanyia chakula. Ili kuepuka kuelewa neno hili vibaya, unaweza kutumia neno la jumla linalomaanisha "kutoa shukrani" kwa chakula.</w:t>
      </w:r>
    </w:p>
    <w:p>
      <w:pPr/>
      <w:r>
        <w:rPr>
          <w:lang w:val="sw_KE" w:bidi="sw_KE"/>
        </w:rPr>
      </w:r>
      <w:r>
        <w:rPr>
          <w:lang w:val="sw_KE" w:bidi="sw_KE"/>
        </w:rPr>
        <w:t xml:space="preserve">Simamia hapa na ujadili kama kikundi ni neno lipi utakalotumia kwa </w:t>
      </w:r>
      <w:r>
        <w:rPr>
          <w:b/>
          <w:lang w:val="sw_KE" w:bidi="sw_KE"/>
        </w:rPr>
        <w:t>baraka</w:t>
      </w:r>
      <w:r>
        <w:rPr>
          <w:lang w:val="sw_KE" w:bidi="sw_KE"/>
        </w:rPr>
        <w:t xml:space="preserve">. </w:t>
      </w:r>
      <w:r>
        <w:rPr>
          <w:lang w:val="sw_KE" w:bidi="sw_KE"/>
        </w:rPr>
        <w:t>Bariki</w:t>
      </w:r>
      <w:r>
        <w:rPr>
          <w:lang w:val="sw_KE" w:bidi="sw_KE"/>
        </w:rPr>
        <w:t xml:space="preserve"> limezungumziwa kwenye faharasa kuu. Sitisha rekodi hii ya sauti hapa.</w:t>
      </w:r>
    </w:p>
    <w:p>
      <w:pPr/>
      <w:r>
        <w:rPr>
          <w:lang w:val="sw_KE" w:bidi="sw_KE"/>
        </w:rPr>
      </w:r>
      <w:r>
        <w:rPr>
          <w:lang w:val="sw_KE" w:bidi="sw_KE"/>
        </w:rPr>
        <w:t xml:space="preserve">Watu </w:t>
      </w:r>
      <w:r>
        <w:rPr>
          <w:b/>
          <w:lang w:val="sw_KE" w:bidi="sw_KE"/>
        </w:rPr>
        <w:t>waliridhika</w:t>
      </w:r>
      <w:r>
        <w:rPr>
          <w:lang w:val="sw_KE" w:bidi="sw_KE"/>
        </w:rPr>
        <w:t xml:space="preserve"> baada ya kula samaki na mkate. Neno hili "kuridhika", linamaanisha kula hadi kutosheka - si kula chakula kupita kiasi, bali kuridhika na njaa kuisha.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6:45–56</w:t>
      </w:r>
      <w:r>
        <w:rPr>
          <w:lang w:val="sw_KE" w:bidi="sw_KE"/>
        </w:rPr>
      </w:r>
    </w:p>
    <w:p>
      <w:pPr>
        <w:pStyle w:val="Heading3"/>
      </w:pPr>
      <w:r>
        <w:rPr>
          <w:lang w:val="sw_KE" w:bidi="sw_KE"/>
        </w:rPr>
        <w:t>Sikiliza na Moyo</w:t>
      </w:r>
    </w:p>
    <w:p>
      <w:pPr/>
      <w:r>
        <w:rPr>
          <w:lang w:val="sw_KE" w:bidi="sw_KE"/>
        </w:rPr>
      </w:r>
      <w:r>
        <w:rPr>
          <w:lang w:val="sw_KE" w:bidi="sw_KE"/>
        </w:rPr>
        <w:t>Katika hatua hii, sikia Marko 6:45–56 na kuiweka katika mioyo yenu.</w:t>
      </w:r>
    </w:p>
    <w:p>
      <w:pPr/>
      <w:r>
        <w:rPr>
          <w:lang w:val="sw_KE" w:bidi="sw_KE"/>
        </w:rPr>
      </w:r>
      <w:r>
        <w:rPr>
          <w:lang w:val="sw_KE" w:bidi="sw_KE"/>
        </w:rPr>
        <w:t>Sikiliza toleo la sauti la Marko 6:45–56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6:45–56 katika tafsiri iliyo rahisi zaidi kueleweka.</w:t>
      </w:r>
    </w:p>
    <w:p>
      <w:pPr/>
      <w:r>
        <w:rPr>
          <w:lang w:val="sw_KE" w:bidi="sw_KE"/>
        </w:rPr>
      </w:r>
      <w:r>
        <w:rPr>
          <w:lang w:val="sw_KE" w:bidi="sw_KE"/>
        </w:rPr>
        <w:t>Hadithi hii inaendeleza ile ya kulisha watu 5000 iliyotangulia. Hii ni simulizi ya matukio yaliyofuata ambayo yalitokea jioni ile baada ya watu kulishwa.</w:t>
      </w:r>
    </w:p>
    <w:p>
      <w:pPr/>
      <w:r>
        <w:rPr>
          <w:lang w:val="sw_KE" w:bidi="sw_KE"/>
        </w:rPr>
      </w:r>
      <w:r>
        <w:rPr>
          <w:lang w:val="sw_KE" w:bidi="sw_KE"/>
        </w:rPr>
        <w:t>Onyesha timu yako ramani ya Bahari ya Galilaya ambayo inaonyesha Bethsaida. Yesu alikuwa karibu na Bethsaida lakini nje katika mahali pa pekee alipowalisha watu 5,000 na familia zao. Sitisha kurekodi hapa.</w:t>
      </w:r>
    </w:p>
    <w:p>
      <w:pPr/>
      <w:r>
        <w:rPr>
          <w:lang w:val="sw_KE" w:bidi="sw_KE"/>
        </w:rPr>
      </w:r>
      <w:r>
        <w:rPr>
          <w:lang w:val="sw_KE" w:bidi="sw_KE"/>
        </w:rPr>
        <w:t>Kitu kilichotokea baada ya watu kula mlo wao ambacho kilimfanya Yesu kuwaambia wanafunzi wake kuondoka mara moja. Hadithi ya tukio hili katika injili ya Yohana sura ya 6 inatuambia kwamba watu walitaka kutumia nguvu kumfanya Yesu mfalme wao. Marko haituambii kwa nini Yesu alitaka wanafunzi kuondoka mara moja. Mara tu wanafunzi walikuwa wamemaliza kukusanya mabaki ya chakula, Yesu aliwatuma wanafunzi katika mashua hadi mji wa Bethsaida. Kisha Yesu aliwatuma umati nyumbani. Kisha Yesu alienda peke yake kwenye milima ambayo ilikuwa karibu ili kuomba. Matukio haya yalitokea haraka. Wanafunzi waliondoka. Umati uliondoka. Kisha Yesu aliondoka mahali hapo.</w:t>
      </w:r>
    </w:p>
    <w:p>
      <w:pPr/>
      <w:r>
        <w:rPr>
          <w:lang w:val="sw_KE" w:bidi="sw_KE"/>
        </w:rPr>
      </w:r>
      <w:r>
        <w:rPr>
          <w:lang w:val="sw_KE" w:bidi="sw_KE"/>
        </w:rPr>
        <w:t>Katika hadithi hii umati huenda unajaribu kumfanya Yesu awe mfalme kwa lazima, na Yesu anajibu kwa kuomba kwa Baba yake. Yesu alipanda kwenye milima ili kuomba. Milima ni karibu na mwisho wa kaskazini wa Bahari ya Galilaya. Yesu alikuwa karibu na pwani ya ziwa. Sasa Yesu anaenda mahali fulani pembeni ya mlima na kuwa na wakati wa peke yake wakati anazungumza na Mungu. Yesu alikuwa akiomba. Kuomba ni kuzungumza na Mungu. Yesu alikuwa katika mazungumzo na Mungu. Neno la kuomba lingekuwa neno la jumla linalomaanisha kuwasiliana na au kuzungumza na Mungu. Usitumie neno maalum ambalo linamaanisha kutoa shukrani au kutumia maneno ya uchawi.</w:t>
      </w:r>
    </w:p>
    <w:p>
      <w:pPr/>
      <w:r>
        <w:rPr>
          <w:lang w:val="sw_KE" w:bidi="sw_KE"/>
        </w:rPr>
      </w:r>
      <w:r>
        <w:rPr>
          <w:lang w:val="sw_KE" w:bidi="sw_KE"/>
        </w:rPr>
        <w:t>Sitisha na mjadili: Simulia hadithi za watu tofauti wakiomba kwa sababu tofauti. Zingatia maneno ambayo unatumia kwa aina tofauti za sala. Sitisha kurekodi hapa.</w:t>
      </w:r>
    </w:p>
    <w:p>
      <w:pPr/>
      <w:r>
        <w:rPr>
          <w:lang w:val="sw_KE" w:bidi="sw_KE"/>
        </w:rPr>
      </w:r>
      <w:r>
        <w:rPr>
          <w:lang w:val="sw_KE" w:bidi="sw_KE"/>
        </w:rPr>
        <w:t>Usiku huo wakati wa ulinzi wa nne, au kati ya 3 asubuhi na 6 asubuhi, Yesu bado alikuwa peke yake kwenye mlima Yesu angeweza kuwaona wanafunzi nje kwenye ziwa. Upepo ulikuwa unavuma kwa nguvu na kufanya mawimbi makubwa. Wanafunzi walikuwa wakijitahidi kufanya makasia kwa mashua. Serikali ya Kirumi iligawa wakati katika vipindi vinavyoitwa ulinzi. Usiku ulikuwa na vipindi 4 vya ulinzi na kila mmoja ulikuwa masaa 3. Ulinzi wa nne ulikuwa kutoka 3 hadi 6 asubuhi. Bado ulikuwa giza katika hadithi hii, kwa hivyo inaweza kuwa karibu na 3 asubuhi kuliko 6 asubuhi.</w:t>
      </w:r>
    </w:p>
    <w:p>
      <w:pPr/>
      <w:r>
        <w:rPr>
          <w:lang w:val="sw_KE" w:bidi="sw_KE"/>
        </w:rPr>
      </w:r>
      <w:r>
        <w:rPr>
          <w:lang w:val="sw_KE" w:bidi="sw_KE"/>
        </w:rPr>
        <w:t>Sitisha na mjadili: Zungumza kuhusu jinsi utamaduni wako unavyosimulia wakati. Ungemwambia mtu vipi wakati tukio hili lilifanyika? Wengine wanaweza kusema "takriban 3 asubuhi" wakati wengine wanaweza kusema "usiku ulio mrefu" na wengine wanaweza kusema "mapema asubuhi kabla ya jua kuchomoza." Sitisha kurekodi hapa.</w:t>
      </w:r>
    </w:p>
    <w:p>
      <w:pPr/>
      <w:r>
        <w:rPr>
          <w:lang w:val="sw_KE" w:bidi="sw_KE"/>
        </w:rPr>
      </w:r>
      <w:r>
        <w:rPr>
          <w:lang w:val="sw_KE" w:bidi="sw_KE"/>
        </w:rPr>
        <w:t>Yesu alikuwa kwenye mlima Yesu aliona kwamba wanafunzi nje kwenye ziwa katika mashua walikuwa na shida na upepo na mawimbi. Yesu alianza kutembea chini ya mlima kuelekea ziwa. Kisha Yesu alitembea juu ya maji akielekea mashua. Yesu alikuwa anatembea juu ya uso, au juu ya maji. Yesu hakuwa akiogelea. Yesu alikusudia kuendelea kutembea na kuendelea kupita mashua. Hata hivyo, wanafunzi walipomwona Yesu anatembea juu ya maji, walishikwa na hofu. Walifikiri Yesu alikuwa pepo. Kila mmoja wa wanafunzi aliogopa.</w:t>
      </w:r>
    </w:p>
    <w:p>
      <w:pPr/>
      <w:r>
        <w:rPr>
          <w:lang w:val="sw_KE" w:bidi="sw_KE"/>
        </w:rPr>
      </w:r>
      <w:r>
        <w:rPr>
          <w:lang w:val="sw_KE" w:bidi="sw_KE"/>
        </w:rPr>
        <w:t>Wanafunzi wamechoka, kimwili na kihisia. Walikuwa na siku ndefu ambayo ilimalizika kwa kuona muujiza wa kulisha watu 5,000 na familia zao. Kisha waliingia kwenye mashua wakikusudia kwenda umbali mfupi. Dhoruba ya upepo ilikuja na upepo ulikuwa unavuma mashua pamoja na kufanya mawimbi makubwa. Wanafunzi wanajitahidi sana kudhibiti mashua. Hakuna mtu aliyewahi kumwona mtu anayetembea juu ya maji kabla ya wakati huu. Wayahudi wengi waliamini kwamba roho za majini zilikuja usiku na kuleta maafa. Hiyo inaweza kuwa kwa nini wanapomwona Yesu anatembea juu ya maji, wanafikiria wanamuona pepo, ambayo ni pepo wa aina fulani, wakati mwingine wa mtu aliyekufa.</w:t>
      </w:r>
    </w:p>
    <w:p>
      <w:pPr/>
      <w:r>
        <w:rPr>
          <w:lang w:val="sw_KE" w:bidi="sw_KE"/>
        </w:rPr>
      </w:r>
      <w:r>
        <w:rPr>
          <w:lang w:val="sw_KE" w:bidi="sw_KE"/>
        </w:rPr>
        <w:t>Ni vigumu kuelewa inamaanisha nini wakati hadithi inasema kwamba Yesu alikusudia kupita kwa mashua. Lugha hapa inaonyesha kwamba Yesu kwa kweli "alitaka" kwenda karibu nao ili kuwaonyesha kwamba alikuwa pale. Mara tu Yesu alipogundua wanafunzi waliogopa, Yesu alizungumza mara moja. Yesu anaposema, "Mimi ni yeye; msiogope," lazima kuwe na unafuu sana. Wanafunzi wangetambua jinsi Mungu anavyojielezea mwenyewe kama "Mimi ndimi," na jinsi anavyotumia maneno ya kufariji mara nyingi anapowaambia "Msiogope."</w:t>
      </w:r>
    </w:p>
    <w:p>
      <w:pPr/>
      <w:r>
        <w:rPr>
          <w:lang w:val="sw_KE" w:bidi="sw_KE"/>
        </w:rPr>
      </w:r>
      <w:r>
        <w:rPr>
          <w:lang w:val="sw_KE" w:bidi="sw_KE"/>
        </w:rPr>
        <w:t>Sitisha na mjadili: Simulia hadithi kuhusu mtu anayejaribu kutoa faraja kwa wengine ambao wako katika dhiki au shida. Msimuliaji wa hadithi anasema nini kinachotoa faraja? Mtu huyo anafanya nini ili kutoa faraja? Sitisha kurekodi hapa.</w:t>
      </w:r>
    </w:p>
    <w:p>
      <w:pPr/>
      <w:r>
        <w:rPr>
          <w:lang w:val="sw_KE" w:bidi="sw_KE"/>
        </w:rPr>
      </w:r>
      <w:r>
        <w:rPr>
          <w:lang w:val="sw_KE" w:bidi="sw_KE"/>
        </w:rPr>
        <w:t>Yesu alipoingia kwenye mashua, upepo ulikoma. Hadithi katika kitabu cha Marko mara nyingi zinategemeana na hadithi hii inatukumbusha hadithi ya awali kuhusu mkate na samaki. Wanafunzi hawakuelewa kikamilifu kwamba Yesu alipofanya mikate na samaki viongezeke, alikuwa akionyesha jukumu lake kama Mtoaji. Ikiwa wangeelewa kwamba Yesu alikuwa Mungu mwenyewe, wangeelewa kwamba Yesu alipotembea juu ya maji, alikuwa akifichua kwamba alikuwa na nguvu juu ya asili. Hawangekuwa na hofu. Mioyo yao ilikuwa "migumu," au "vipofu." Hawakuelewa au kuwa na imani au uaminifu katika Yesu. Mioyo migumu ni picha ya neno ambayo inaelezea mtu anayekataa kuelewa.</w:t>
      </w:r>
    </w:p>
    <w:p>
      <w:pPr/>
      <w:r>
        <w:rPr>
          <w:lang w:val="sw_KE" w:bidi="sw_KE"/>
        </w:rPr>
      </w:r>
      <w:r>
        <w:rPr>
          <w:lang w:val="sw_KE" w:bidi="sw_KE"/>
        </w:rPr>
        <w:t>Sitisha na mjadili: Katika utamaduni wako, kunaweza kuwa na watu ambao hawawezi au hawaelewi ukweli, hata washuhudie miujiza gani. Simulia hadithi kuhusu mtu ambaye aliona muujiza au kuwa na muujiza kutokea katika maisha yake, lakini mtu huyu hakuamini katika Yesu baada ya muujiza. Ungeelezea vipi mtu huyu? Ni aina gani za maelezo unatumia kuelezea mtu asiyeamini baada ya miujiza? Sitisha kurekodi hapa.</w:t>
      </w:r>
    </w:p>
    <w:p>
      <w:pPr/>
      <w:r>
        <w:rPr>
          <w:lang w:val="sw_KE" w:bidi="sw_KE"/>
        </w:rPr>
      </w:r>
      <w:r>
        <w:rPr>
          <w:lang w:val="sw_KE" w:bidi="sw_KE"/>
        </w:rPr>
        <w:t>Wanafunzi walipoingia kwenye mashua, walielekea kaskazini kuelekea Bethsaida. Upepo ulikuwa umepeperusha mashua ya wanafunzi kuelekea kusini-magharibi na wakafika nchi kavu katika eneo la Genesareti. Eneo hili ni kusini mwa Kapernaumu.</w:t>
      </w:r>
    </w:p>
    <w:p>
      <w:pPr/>
      <w:r>
        <w:rPr>
          <w:lang w:val="sw_KE" w:bidi="sw_KE"/>
        </w:rPr>
      </w:r>
      <w:r>
        <w:rPr>
          <w:lang w:val="sw_KE" w:bidi="sw_KE"/>
        </w:rPr>
        <w:t>Sitisha na uonyeshe timu yako ramani ya Bahari ya Galilaya na ufuatilie njia kutoka Bethsaida hadi Genesareti. Tambua kwamba wanafunzi walikwenda kusini lakini hawakuvuka ziwa kama vile ulivyotarajia kutokana na neno la Kiingereza "vuka." Utahitaji kutumia neno linalofaa kwa "kufikia pwani" au "kuvuka maji hadi eneo lingine penye nchi kavu." Sitisha kurekodi hapa.</w:t>
      </w:r>
    </w:p>
    <w:p>
      <w:pPr/>
      <w:r>
        <w:rPr>
          <w:lang w:val="sw_KE" w:bidi="sw_KE"/>
        </w:rPr>
      </w:r>
      <w:r>
        <w:rPr>
          <w:lang w:val="sw_KE" w:bidi="sw_KE"/>
        </w:rPr>
        <w:t>Watu katika eneo la Genesareti walikuwa wamesikia kuhusu Yesu kuwaponya watu. Walitambua Yesu mara moja. Yesu alikuwa hivi karibuni katika Kapernaumu, karibu na eneo hili. Watu wa Genesareti wangesikia yote kuhusu wengine kuja kumgusa Yesu na kuponywa. Hicho ndicho watu walitaka hapa-kuruhusiwa kumgusa. Hii inafuata utaratibu uleule wa uponyaji mwingine katika Marko, ambapo watu waliamini kwamba Yesu alikuwa na nguvu za uponyaji na walimwendea wakiwa na imani kwamba wakimgusa, wataponywa. Neno lile la "kuponywa" linatumiwa hapa kama katika hadithi ya mwanamke anayetokwa damu. Ni neno ambalo linamaanisha ukamilifu au utimilifu. Inajumuisha maana za wokovu wa kimwili na kiroho au uponyaji.</w:t>
      </w:r>
    </w:p>
    <w:p>
      <w:pPr/>
      <w:r>
        <w:rPr>
          <w:lang w:val="sw_KE" w:bidi="sw_KE"/>
        </w:rPr>
      </w:r>
      <w:r>
        <w:rPr>
          <w:lang w:val="sw_KE" w:bidi="sw_KE"/>
        </w:rPr>
        <w:t>Wakati huu katika Genesareti ni pamoja na kwenda vijiji vinavyozunguka na mashambani, au masoko nje ya vijijini. Soko ni mahali ambapo watu walikusanyika katika siku ya soko ili kuuza mavuno yao au vitu walivyotaka kuuza kwa watu wengine. Walibeba wagonjwa kwenye mikeka. Mkeka ule ulikuwa kama kitanda au godoro ambalo lina nguvu ya kutosha kwa watu kushika kona yake na kumbeba mtu mgonjwa ambaye analala kwenye mkeka.</w:t>
      </w:r>
    </w:p>
    <w:p>
      <w:pPr/>
      <w:r>
        <w:rPr>
          <w:lang w:val="sw_KE" w:bidi="sw_KE"/>
        </w:rPr>
      </w:r>
      <w:r>
        <w:rPr>
          <w:lang w:val="sw_KE" w:bidi="sw_KE"/>
        </w:rPr>
        <w:t>Sitisha na uonyeshe picha ya mkeka na mtu anayebebwa. Sitisha kurekodi hapa.</w:t>
      </w:r>
    </w:p>
    <w:p>
      <w:pPr/>
      <w:r>
        <w:rPr>
          <w:lang w:val="sw_KE" w:bidi="sw_KE"/>
        </w:rPr>
      </w:r>
      <w:r>
        <w:rPr>
          <w:lang w:val="sw_KE" w:bidi="sw_KE"/>
        </w:rPr>
        <w:t>Watu waliomba Yesu awaruhusu wagonjwa kugusa pindo la vazi lake. Pindo la vazi linarejelea shada. Wayahudi walivaa vazi la nje ambalo mara nyingi lilikuwa na shada katika kila kona. Kusudi la shada lilikuwa kumkumbusha mtu huyo kuweka amri za Mungu. Yesu alikuwa mtu wa Kiyahudi, ambayo inamaanisha Yesu alivaa vazi lenye shada 4.</w:t>
      </w:r>
    </w:p>
    <w:p>
      <w:pPr/>
      <w:r>
        <w:rPr>
          <w:lang w:val="sw_KE" w:bidi="sw_KE"/>
        </w:rPr>
      </w:r>
      <w:r>
        <w:rPr>
          <w:lang w:val="sw_KE" w:bidi="sw_KE"/>
        </w:rPr>
        <w:t>Sitisha na uonyeshe picha ya Myahudi aliyevaa vazi na shada 4 zikionekana. Sitisha kurekodi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6:45–56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4.</w:t>
      </w:r>
    </w:p>
    <w:p>
      <w:pPr/>
      <w:r>
        <w:rPr>
          <w:lang w:val="sw_KE" w:bidi="sw_KE"/>
        </w:rPr>
      </w:r>
      <w:r>
        <w:rPr>
          <w:b/>
          <w:lang w:val="sw_KE" w:bidi="sw_KE"/>
        </w:rPr>
        <w:t>Katika tukio la kwanza:</w:t>
      </w:r>
      <w:r>
        <w:rPr>
          <w:lang w:val="sw_KE" w:bidi="sw_KE"/>
        </w:rPr>
        <w:t xml:space="preserve"> Mara baada ya kulisha watu, Yesu anawaambia wanafunzi wake warudi kwenye mashua na kuvuka ziwa wakati anawatuma watu nyumbani. Yesu kisha anaenda katika milima peke yake ili kuomba.</w:t>
      </w:r>
    </w:p>
    <w:p>
      <w:pPr/>
      <w:r>
        <w:rPr>
          <w:lang w:val="sw_KE" w:bidi="sw_KE"/>
        </w:rPr>
      </w:r>
      <w:r>
        <w:rPr>
          <w:b/>
          <w:lang w:val="sw_KE" w:bidi="sw_KE"/>
        </w:rPr>
        <w:t>Katika tukio la pili:</w:t>
      </w:r>
      <w:r>
        <w:rPr>
          <w:lang w:val="sw_KE" w:bidi="sw_KE"/>
        </w:rPr>
        <w:t xml:space="preserve"> Karibu na 3 asubuhi, Yesu anatembea juu ya maji ya ziwa akielekea ambapo wanafunzi ambao wako katika mashua.</w:t>
      </w:r>
    </w:p>
    <w:p>
      <w:pPr/>
      <w:r>
        <w:rPr>
          <w:lang w:val="sw_KE" w:bidi="sw_KE"/>
        </w:rPr>
      </w:r>
      <w:r>
        <w:rPr>
          <w:b/>
          <w:lang w:val="sw_KE" w:bidi="sw_KE"/>
        </w:rPr>
        <w:t>Tukio la tatu:</w:t>
      </w:r>
      <w:r>
        <w:rPr>
          <w:lang w:val="sw_KE" w:bidi="sw_KE"/>
        </w:rPr>
        <w:t xml:space="preserve"> Yesu anazungumza na wanafunzi akisema, "Msiogope, mimi niko hapa." Anaingia kwenye mashua na upepo unakoma. Wanafunzi wanashangaa.</w:t>
      </w:r>
    </w:p>
    <w:p>
      <w:pPr/>
      <w:r>
        <w:rPr>
          <w:lang w:val="sw_KE" w:bidi="sw_KE"/>
        </w:rPr>
      </w:r>
      <w:r>
        <w:rPr>
          <w:b/>
          <w:lang w:val="sw_KE" w:bidi="sw_KE"/>
        </w:rPr>
        <w:t>Tukio la nne:</w:t>
      </w:r>
      <w:r>
        <w:rPr>
          <w:lang w:val="sw_KE" w:bidi="sw_KE"/>
        </w:rPr>
        <w:t xml:space="preserve"> Wanavuka upande wa pili wa ziwa. Wanafika kwenye pwani na kushuka. Watu wagonjwa kutoka kwa eneo hilo wanakuja, na kila mtu anayemgusa Yesu anaponywa.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ambao Yesu anawaaga</w:t>
      </w:r>
    </w:p>
    <w:p>
      <w:pPr>
        <w:pStyle w:val="ListBullet"/>
        <w:spacing w:line="240" w:lineRule="auto"/>
        <w:ind w:left="720"/>
      </w:pPr>
      <w:r>
        <w:rPr>
          <w:lang w:val="sw_KE" w:bidi="sw_KE"/>
        </w:rPr>
      </w:r>
      <w:r>
        <w:rPr>
          <w:lang w:val="sw_KE" w:bidi="sw_KE"/>
        </w:rPr>
        <w:t>Umati wa watu wanaomtambua Yesu upande wa pili wa ufuo</w:t>
      </w:r>
    </w:p>
    <w:p>
      <w:pPr>
        <w:pStyle w:val="ListBullet"/>
        <w:spacing w:line="240" w:lineRule="auto"/>
        <w:ind w:left="720"/>
      </w:pPr>
      <w:r>
        <w:rPr>
          <w:lang w:val="sw_KE" w:bidi="sw_KE"/>
        </w:rPr>
      </w:r>
      <w:r>
        <w:rPr>
          <w:lang w:val="sw_KE" w:bidi="sw_KE"/>
        </w:rPr>
        <w:t>Wagonjwa wanaomgusa Yesu na kuponywa</w:t>
      </w:r>
    </w:p>
    <w:p>
      <w:pPr/>
      <w:r>
        <w:rPr>
          <w:lang w:val="sw_KE" w:bidi="sw_KE"/>
        </w:rPr>
      </w:r>
      <w:r>
        <w:rPr>
          <w:lang w:val="sw_KE" w:bidi="sw_KE"/>
        </w:rPr>
        <w:t>Kama kikundi zingatia sehemu hizi katika mpangilio wa kifungu:</w:t>
      </w:r>
    </w:p>
    <w:p>
      <w:pPr/>
      <w:r>
        <w:rPr>
          <w:lang w:val="sw_KE" w:bidi="sw_KE"/>
        </w:rPr>
      </w:r>
      <w:r>
        <w:rPr>
          <w:lang w:val="sw_KE" w:bidi="sw_KE"/>
        </w:rPr>
        <w:t>Neno la kwanza katika kifungu hiki ni "mara moja" au neno lingine au kifungu kinachomaanisha kitu sawa. Hili ndilo jambo linalofuata kutokea. Hakukuwa na wakati kati ya tukio lililotangulia la kulisha watu na Yesu kuwaambia wanafunzi waingie kwenye mashua na kuondoka.</w:t>
      </w:r>
    </w:p>
    <w:p>
      <w:pPr/>
      <w:r>
        <w:rPr>
          <w:lang w:val="sw_KE" w:bidi="sw_KE"/>
        </w:rPr>
      </w:r>
      <w:r>
        <w:rPr>
          <w:lang w:val="sw_KE" w:bidi="sw_KE"/>
        </w:rPr>
        <w:t>Sitisha na mjadili: Simulia hadithi yenye matukio mawili. Tukio la pili linatokea siku ile na dakika chache tu baada ya tukio la kwanza kumalizika. Sikiliza maneno ambayo mtoa hadithi anatumia kuunganisha hadithi hizi mbili Sitisha kurekodi hapa.</w:t>
      </w:r>
    </w:p>
    <w:p>
      <w:pPr/>
      <w:r>
        <w:rPr>
          <w:lang w:val="sw_KE" w:bidi="sw_KE"/>
        </w:rPr>
      </w:r>
      <w:r>
        <w:rPr>
          <w:lang w:val="sw_KE" w:bidi="sw_KE"/>
        </w:rPr>
        <w:t>Kabla ya kuigiza hadithi nzima, fanya mtu au kikundi kisimame mahali pamoja. Mwambie mtu mwingine atembee kuelekea kikundi lakini endelee kutembea na kupita kikundi.</w:t>
      </w:r>
    </w:p>
    <w:p>
      <w:pPr/>
      <w:r>
        <w:rPr>
          <w:lang w:val="sw_KE" w:bidi="sw_KE"/>
        </w:rPr>
      </w:r>
      <w:r>
        <w:rPr>
          <w:lang w:val="sw_KE" w:bidi="sw_KE"/>
        </w:rPr>
        <w:t>Sitisha na mjadili: Utaelezea vipi kitendo ambacho kilitokea. Utasema vipi kile ambacho mtu ambaye aliendelea kutembea bila kusimama alifanya? Sitisha kurekodi hapa.</w:t>
      </w:r>
    </w:p>
    <w:p>
      <w:pPr/>
      <w:r>
        <w:rPr>
          <w:lang w:val="sw_KE" w:bidi="sw_KE"/>
        </w:rPr>
      </w:r>
      <w:r>
        <w:rPr>
          <w:lang w:val="sw_KE" w:bidi="sw_KE"/>
        </w:rPr>
        <w:t>Kifungu hiki kinatumia maneno ya mwelekeo. Kifungu kinasema mashua ilikuwa katikati ya ziwa. Mashua haikuwa katikati au katikati ya ziwa. Mashua ilikuwa nje ya ziwa umbali fulani kutoka kwa pwani lakini karibu ya kutosha kuonekana kutoka kwa pwani. Walivuka ziwa. Wanafunzi hawakuvuka kuenda ng'ambo ya ziwa kama kutoka kwa upande mmoja hadi mwingine. Wanafunzi walienda kutoka kwa sehemu ya kaskazini ya Kapernaumu hadi sehemu ya kusini ya Kapernaumu. Hii iko upande mmoja wa ziwa lakini mstari mmoja kwa moja kati ya miji miwili. Mashua ilivuka sehemu ya ziwa.</w:t>
      </w:r>
    </w:p>
    <w:p>
      <w:pPr/>
      <w:r>
        <w:rPr>
          <w:lang w:val="sw_KE" w:bidi="sw_KE"/>
        </w:rPr>
      </w:r>
      <w:r>
        <w:rPr>
          <w:lang w:val="sw_KE" w:bidi="sw_KE"/>
        </w:rPr>
        <w:t>Sitisha na utumie ramani au kuchora muhtasari wa ziwa ardhini. Weka kitu cha kuwakilisha mashua kwenye ziwa. Sasa jadili maneno utakayotumia ili kuonyesha mahali mashua iko na kile mashua inafanya. Unaweza kusema mashua iko katikati ya ziwa isipokuwa hii itawachanganya watu. Unaweza kusema mashua ilivuka ziwa isipokuwa hii itawachanganya watu. Sitisha kurekodi hapa.</w:t>
      </w:r>
    </w:p>
    <w:p>
      <w:pPr/>
      <w:r>
        <w:rPr>
          <w:lang w:val="sw_KE" w:bidi="sw_KE"/>
        </w:rPr>
      </w:r>
      <w:r>
        <w:rPr>
          <w:lang w:val="sw_KE" w:bidi="sw_KE"/>
        </w:rPr>
        <w:t>Katika tukio la kwanza, Yesu yuko katika sehemu ile aliyolisha watu 5,000 - eneo la mbali, lenye nyasi nyingi ambalo lingekuwa eneo tambarare. Iko karibu na ziwa. Mara baada ya mabaki ya chakula kukusanywa, Yesu anawatuma wanafunzi kurudi kwa mashua ili kuondoka kuelekea Bethsaida. Yesu anasema kwaheri kwa watu na kuwatuma nyumbani. Yesu anaondoka ili kupanda kwenye milima. Yesu anaenda katika eneo hili ili awe peke yake na kuomba. Kumbukeni kwamba Bahari ya Galilaya ilikuwa na milima iliyoizunguka.</w:t>
      </w:r>
    </w:p>
    <w:p>
      <w:pPr/>
      <w:r>
        <w:rPr>
          <w:lang w:val="sw_KE" w:bidi="sw_KE"/>
        </w:rPr>
      </w:r>
      <w:r>
        <w:rPr>
          <w:lang w:val="sw_KE" w:bidi="sw_KE"/>
        </w:rPr>
        <w:t>Sitisha na uonyeshe timu picha ya Bahari ya Galilaya na milima hii. Sitisha kurekodi hapa.</w:t>
      </w:r>
    </w:p>
    <w:p>
      <w:pPr/>
      <w:r>
        <w:rPr>
          <w:lang w:val="sw_KE" w:bidi="sw_KE"/>
        </w:rPr>
      </w:r>
      <w:r>
        <w:rPr>
          <w:lang w:val="sw_KE" w:bidi="sw_KE"/>
        </w:rPr>
        <w:t>Katika tukio la pili, wanafunzi wako ndani ya mashua. Upepo ni mkubwa na unasababisha mawimbi makubwa. Ni usiku wa manane. Wanafunzi wanajitahidi kudhibiti mashua. Yesu anawaona wakati bado yuko pwani. Yesu anatembea nje kwenye ziwa juu ya maji, au juu ya uso wa maji. Ni zamu ya nne ya usiku au kati ya tisa (3) na kumi na mbili 6 jioni, lakini bado ni giza wakati Yesu anatembea nje kwa wanafunzi. Yesu anakusudia kutembea na kupita mashua.</w:t>
      </w:r>
    </w:p>
    <w:p>
      <w:pPr/>
      <w:r>
        <w:rPr>
          <w:lang w:val="sw_KE" w:bidi="sw_KE"/>
        </w:rPr>
      </w:r>
      <w:r>
        <w:rPr>
          <w:lang w:val="sw_KE" w:bidi="sw_KE"/>
        </w:rPr>
        <w:t>Katika tukio la tatu, wanafunzi wanaogopa sana wanapomwona. Wanafikiria Yesu ni pepo. Yesu anawazungumzia akisema, "Msiogope, muwe na ujasiri, mimi niko hapa." Yesu anaingia kwenye mashua. Upepo unakoma. Maji yanakuwa tulivu. Wanafunzi wanashangaa. Bado hawaelewi umuhimu wa mikate Wanajua huu ulikuwa muujiza lakini hawaelewi muujiza unamaanisha nini. Mioyo yao ni migumu sana kuelewa.</w:t>
      </w:r>
    </w:p>
    <w:p>
      <w:pPr/>
      <w:r>
        <w:rPr>
          <w:lang w:val="sw_KE" w:bidi="sw_KE"/>
        </w:rPr>
      </w:r>
      <w:r>
        <w:rPr>
          <w:lang w:val="sw_KE" w:bidi="sw_KE"/>
        </w:rPr>
        <w:t>Katika tukio la nne, wanavuka upande wa pili wa ziwa. Wanawasili katika mji unaoitwa Genesareti ambao uko kusini mwa Kapernaumu. Huu ni mwelekeo kinyume wa Bethsaida ambapo walikuwa wamepanga kwenda. Wanafunzi walileta mashua pwani. Watu walimtambua Yesu mara moja. Yesu alipitia katika eneo hilo hadi vijijini, mijini na mashambani. Watu walikimbia kubeba watu wagonjwa kwenye mikeka hadi popote wanasikia Yesu yupo. Wanamwomba awaruhusu wagonjwa wamguse. Sarufi ya Kigiriki si wazi hapa hatuna uhakika kama ilikuwa wale waliowabeba wagonjwa, au wagonjwa wenyewe, ndio waliokuwa wakiomba kugusa upindo wa vazi la Yesu. Itakuwa bora usipoiweka wazi. Ikiwa ni lazima kusema ni watu gani walimwomba Yesu waguse vazi lake, ni bora kusema kwamba watu wagonjwa wenyewe waliomba kugusa vazi la Yesu. Wote wanaomgusa Yesu, hata kama wanagusa tu pindo la vazi la Yesu, wanapona.</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6:45–56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ambao Yesu anawaaga</w:t>
      </w:r>
    </w:p>
    <w:p>
      <w:pPr>
        <w:pStyle w:val="ListBullet"/>
        <w:spacing w:line="240" w:lineRule="auto"/>
        <w:ind w:left="720"/>
      </w:pPr>
      <w:r>
        <w:rPr>
          <w:lang w:val="sw_KE" w:bidi="sw_KE"/>
        </w:rPr>
      </w:r>
      <w:r>
        <w:rPr>
          <w:lang w:val="sw_KE" w:bidi="sw_KE"/>
        </w:rPr>
        <w:t>Umati wa watu wanaomtambua Yesu upande wa pili wa ufuo</w:t>
      </w:r>
    </w:p>
    <w:p>
      <w:pPr>
        <w:pStyle w:val="ListBullet"/>
        <w:spacing w:line="240" w:lineRule="auto"/>
        <w:ind w:left="720"/>
      </w:pPr>
      <w:r>
        <w:rPr>
          <w:lang w:val="sw_KE" w:bidi="sw_KE"/>
        </w:rPr>
      </w:r>
      <w:r>
        <w:rPr>
          <w:lang w:val="sw_KE" w:bidi="sw_KE"/>
        </w:rPr>
        <w:t>Wagonjwa wanaomgusa Yesu na kuponywa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anawatuma wanafunzi mara moja. Yesu anawaambia watu waende nyumbani. Yesu anaenda katika milima peke yake ili kuomba</w:t>
      </w:r>
    </w:p>
    <w:p>
      <w:pPr/>
      <w:r>
        <w:rPr>
          <w:lang w:val="sw_KE" w:bidi="sw_KE"/>
        </w:rPr>
      </w:r>
      <w:r>
        <w:rPr>
          <w:lang w:val="sw_KE" w:bidi="sw_KE"/>
        </w:rPr>
        <w:t>Sitisha igizo. Muulize Yesu, "Unahisi vipi?" Huenda ukasikia mambo kama, "Nimechoka sana" au "Nimefanya tu muujiza mkubwa na nataka kuwa na muda na Mungu, baba yangu." Waulize wanafunzi wanavyohisi. Huenda ukasikia, "Nimechoka sana." Au, "Sielewi kwa nini Yesu alitutuma tuondoke." Nilitaka kumwuliza Yesu kuhusu mkate huo." Au, "Nimeona kitu cha kushangaza zaidi. Sijui jinsi Yesu aliweza kufanya mkate huo uongezeke hivyo. Sielewi jinsi Yesu anaweza kufanya mambo haya. Nataka kujua zaidi." Endelea na igizo.</w:t>
      </w:r>
    </w:p>
    <w:p>
      <w:pPr/>
      <w:r>
        <w:rPr>
          <w:lang w:val="sw_KE" w:bidi="sw_KE"/>
        </w:rPr>
      </w:r>
      <w:r>
        <w:rPr>
          <w:lang w:val="sw_KE" w:bidi="sw_KE"/>
        </w:rPr>
        <w:t>Katika tukio la pili, wanafunzi wako katika mashua yao katikati ya ziwa. Ni wakati wa usiku. Yesu yuko kwenye nchi kavu. Kuna upepo mkubwa na mawimbi makubwa. Yesu anaona kwamba wanafunzi wanajikaza na mashua. Takriban 3 asubuhi Yesu anatembea juu ya maji kuelekea kwenye mashua. Yesu alikusudia kuendelea kutembea na kupita pahali penye mashua. Wanafunzi wanamwona Yesu anatembea juu ya maji na kufikiria Yesu ni pepo. Wanafunzi wanaogopa sana.</w:t>
      </w:r>
    </w:p>
    <w:p>
      <w:pPr/>
      <w:r>
        <w:rPr>
          <w:lang w:val="sw_KE" w:bidi="sw_KE"/>
        </w:rPr>
      </w:r>
      <w:r>
        <w:rPr>
          <w:lang w:val="sw_KE" w:bidi="sw_KE"/>
        </w:rPr>
        <w:t>Sitisha igizo: Muulize wanafunzi, "Mnahisi vipi?" Huenda ukasikia mambo kama, "Tunaogopa," "Hatuelewi tu," au "Tumechanganyikiwa. Je, huyo ni Yesu kweli au ni pepo huyo anayeonekana kama Yesu? Hakuna mtu anayeweza kutembea juu ya maji hivyo. Yesu ni nani?" Endelea na igizo.</w:t>
      </w:r>
    </w:p>
    <w:p>
      <w:pPr/>
      <w:r>
        <w:rPr>
          <w:lang w:val="sw_KE" w:bidi="sw_KE"/>
        </w:rPr>
      </w:r>
      <w:r>
        <w:rPr>
          <w:lang w:val="sw_KE" w:bidi="sw_KE"/>
        </w:rPr>
        <w:t>Katika tukio la 3, Yesu anazungumza nao mara moja. "Msiogope," Yesu anasema. "Jipe ujasiri, niko hapa." Yesu anapanda ndani ya mashua na upepo unakoma.</w:t>
      </w:r>
    </w:p>
    <w:p>
      <w:pPr/>
      <w:r>
        <w:rPr>
          <w:lang w:val="sw_KE" w:bidi="sw_KE"/>
        </w:rPr>
      </w:r>
      <w:r>
        <w:rPr>
          <w:lang w:val="sw_KE" w:bidi="sw_KE"/>
        </w:rPr>
        <w:t>Sitisha igizo. Muulize Yesu, "Unahisi vipi?" Huenda ukasikia mambo kama, "Nimefadhaika kwamba bado hawaelewi mimi ni nani" au "Ninajaribu kuwafundisha wanafunzi wangu waelewe zaidi mimi ni nani." Endelea na igizo.</w:t>
      </w:r>
    </w:p>
    <w:p>
      <w:pPr/>
      <w:r>
        <w:rPr>
          <w:lang w:val="sw_KE" w:bidi="sw_KE"/>
        </w:rPr>
      </w:r>
      <w:r>
        <w:rPr>
          <w:lang w:val="sw_KE" w:bidi="sw_KE"/>
        </w:rPr>
        <w:t>Wanafunzi wanashangaa. Bado hawaelewi muujiza wa mikate na mioyo yao ni migumu sana kuuelewa.</w:t>
      </w:r>
    </w:p>
    <w:p>
      <w:pPr/>
      <w:r>
        <w:rPr>
          <w:lang w:val="sw_KE" w:bidi="sw_KE"/>
        </w:rPr>
      </w:r>
      <w:r>
        <w:rPr>
          <w:lang w:val="sw_KE" w:bidi="sw_KE"/>
        </w:rPr>
        <w:t>Sitisha igizo: Waulize wanafunzi, "Mnahisi vipi sasa?" Huenda ukasikia, "Bora zaidi. Mambo ni bora daima Yesu anapokuwa pamoja nasi. Upepo ulikoma kama vile ulivyofanya tulipokuwa na dhoruba nyingine ya kutisha. Yesu ni wa kushangaza. Lakini sielewi jinsi ilivyo kwamba Yesu anaweza kufanya mambo haya. Sijui jinsi Yesu aliweza kumpa kila mtu ambaye alikuwa huko leo mkate. Mungu tu ndiye anayeweza kufanya mambo kama hayo. Yesu ni nani?" Endelea na igizo.</w:t>
      </w:r>
    </w:p>
    <w:p>
      <w:pPr/>
      <w:r>
        <w:rPr>
          <w:lang w:val="sw_KE" w:bidi="sw_KE"/>
        </w:rPr>
      </w:r>
      <w:r>
        <w:rPr>
          <w:lang w:val="sw_KE" w:bidi="sw_KE"/>
        </w:rPr>
        <w:t>Katika tukio la 4 wanawasili upande wa pili wa ziwa na watu wanamtambua Yesu. Watu wanakimbia kupita eneo yote, wakiwabeba wagonjwa kwenye mikeka kuwapeleka mahali popote waliposikia kuwa Yesu yupo. Popote Yesu aendako, katika vijiji, miji, au mashambani, watu wanaleta wagonjwa sokoni. Watu wanamsihi Yesu awaruhusu wagonjwa waguse angalau pindo la vazi la Yesu. Wote wanaomgusa Yesu wanaponywa.</w:t>
      </w:r>
    </w:p>
    <w:p>
      <w:pPr/>
      <w:r>
        <w:rPr>
          <w:lang w:val="sw_KE" w:bidi="sw_KE"/>
        </w:rPr>
      </w:r>
      <w:r>
        <w:rPr>
          <w:lang w:val="sw_KE" w:bidi="sw_KE"/>
        </w:rPr>
        <w:t>Mwishoni mwa igizo: Muulize watu wagonjwa, "Mnahisi vipi?" Huenda ukasikia mambo kama, "Nilikuwa nimekata tamaa, na sasa nimeponywa," "Nina furaha sana," au "Namwamini Yesu." Muulize wanafunzi, "Mnahisi vipi sasa?" Huenda ukasikia, "Ninashangaa ninapowaona watu hawa wagonjwa wote wakiponywa. Nguvu hii ya kuponya inatoka wapi? Yesu alitupa nguvu hii tulipoenda katika vijiji ili kufukuza mapepo. Nilikuwa na nguvu hiyo lakini siielewi au nguvu hiyo inatoka wapi."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6:45–56 katika tafsiri iliyo rahisi zaidi kueleweka.</w:t>
      </w:r>
    </w:p>
    <w:p>
      <w:pPr/>
      <w:r>
        <w:rPr>
          <w:lang w:val="sw_KE" w:bidi="sw_KE"/>
        </w:rPr>
      </w:r>
      <w:r>
        <w:rPr>
          <w:lang w:val="sw_KE" w:bidi="sw_KE"/>
        </w:rPr>
        <w:t xml:space="preserve">Mara moja Yesu aliwafanya </w:t>
      </w:r>
      <w:r>
        <w:rPr>
          <w:b/>
          <w:lang w:val="sw_KE" w:bidi="sw_KE"/>
        </w:rPr>
        <w:t>wanafunzi</w:t>
      </w:r>
      <w:r>
        <w:rPr>
          <w:lang w:val="sw_KE" w:bidi="sw_KE"/>
        </w:rPr>
        <w:t xml:space="preserve"> wake waingie kwenye mashua kwenda ng'</w:t>
      </w:r>
      <w:r>
        <w:rPr>
          <w:b/>
          <w:lang w:val="sw_KE" w:bidi="sw_KE"/>
        </w:rPr>
        <w:t>ambo</w:t>
      </w:r>
      <w:r>
        <w:rPr>
          <w:lang w:val="sw_KE" w:bidi="sw_KE"/>
        </w:rPr>
        <w:t xml:space="preserve"> ya ziwa. Tumia maneno yale yale kwa ziwa na wanafunzi kama ulivyotumia katika maandiko yaliyotangulia.</w:t>
      </w:r>
    </w:p>
    <w:p>
      <w:pPr/>
      <w:r>
        <w:rPr>
          <w:lang w:val="sw_KE" w:bidi="sw_KE"/>
        </w:rPr>
      </w:r>
      <w:r>
        <w:rPr>
          <w:lang w:val="sw_KE" w:bidi="sw_KE"/>
        </w:rPr>
        <w:t xml:space="preserve">Yesu alikwenda kuwa peke yake na </w:t>
      </w:r>
      <w:r>
        <w:rPr>
          <w:b/>
          <w:lang w:val="sw_KE" w:bidi="sw_KE"/>
        </w:rPr>
        <w:t>kuomba</w:t>
      </w:r>
      <w:r>
        <w:rPr>
          <w:lang w:val="sw_KE" w:bidi="sw_KE"/>
        </w:rPr>
        <w:t xml:space="preserve">. Neno "kuomba" linamaanisha kuwa katika mawasiliano na Mungu. Neno omba </w:t>
      </w:r>
      <w:r>
        <w:rPr>
          <w:b/>
          <w:lang w:val="sw_KE" w:bidi="sw_KE"/>
        </w:rPr>
        <w:t>limezungumziwa</w:t>
      </w:r>
      <w:r>
        <w:rPr>
          <w:lang w:val="sw_KE" w:bidi="sw_KE"/>
        </w:rPr>
        <w:t xml:space="preserve"> kwenye faharasa kuu. Tumia neno lile lile kwa kuomba ambalo umetumia kabla.</w:t>
      </w:r>
    </w:p>
    <w:p>
      <w:pPr/>
      <w:r>
        <w:rPr>
          <w:lang w:val="sw_KE" w:bidi="sw_KE"/>
        </w:rPr>
      </w:r>
      <w:r>
        <w:rPr>
          <w:lang w:val="sw_KE" w:bidi="sw_KE"/>
        </w:rPr>
        <w:t>Wanafunzi walifanya mashua isonge kwa kutumia miti ya mbao ambayo ni bapa kwenye mwisho mmoja. Upepo ulipovuma, ilikuwa vigumu sana kuelekeza mashua katika upande waliotaka kwenda.</w:t>
      </w:r>
    </w:p>
    <w:p>
      <w:pPr/>
      <w:r>
        <w:rPr>
          <w:lang w:val="sw_KE" w:bidi="sw_KE"/>
        </w:rPr>
      </w:r>
      <w:r>
        <w:rPr>
          <w:lang w:val="sw_KE" w:bidi="sw_KE"/>
        </w:rPr>
        <w:t xml:space="preserve">Onyesha timu yako picha ya mashua na makasia na uwakumbushe kwamba hiyo ni aina ileile ya mashua iliyotumiwa awali katika Marko. Sitisha rekodi hii ya sauti hapa. </w:t>
      </w:r>
    </w:p>
    <w:p>
      <w:pPr/>
      <w:r>
        <w:rPr>
          <w:lang w:val="sw_KE" w:bidi="sw_KE"/>
        </w:rPr>
      </w:r>
      <w:r>
        <w:rPr>
          <w:lang w:val="sw_KE" w:bidi="sw_KE"/>
        </w:rPr>
        <w:t xml:space="preserve">Baadaye, Yesu alikuja kwenye mashua akitembea juu ya maji. Alikuwa karibu </w:t>
      </w:r>
      <w:r>
        <w:rPr>
          <w:b/>
          <w:lang w:val="sw_KE" w:bidi="sw_KE"/>
        </w:rPr>
        <w:t>kuwapita</w:t>
      </w:r>
      <w:r>
        <w:rPr>
          <w:lang w:val="sw_KE" w:bidi="sw_KE"/>
        </w:rPr>
        <w:t xml:space="preserve"> Hii haimaanishi kwamba Yesu alikuwa karibu kuwapita bila kusimama. Njia ambayo lugha ya asili inatumia maneno, kwa kweli ina maana kwamba Yesu alikuwa anakuja kujiunga nao, au kupita ambapo wangeweza kumwona. Alitaka wamwone.</w:t>
      </w:r>
    </w:p>
    <w:p>
      <w:pPr/>
      <w:r>
        <w:rPr>
          <w:lang w:val="sw_KE" w:bidi="sw_KE"/>
        </w:rPr>
      </w:r>
      <w:r>
        <w:rPr>
          <w:lang w:val="sw_KE" w:bidi="sw_KE"/>
        </w:rPr>
        <w:t xml:space="preserve">Wanafunzi walifikiri kwamba waliona </w:t>
      </w:r>
      <w:r>
        <w:rPr>
          <w:b/>
          <w:lang w:val="sw_KE" w:bidi="sw_KE"/>
        </w:rPr>
        <w:t>mzimu</w:t>
      </w:r>
      <w:r>
        <w:rPr>
          <w:lang w:val="sw_KE" w:bidi="sw_KE"/>
        </w:rPr>
        <w:t>, au roho ya mtu aliyekufa.</w:t>
      </w:r>
    </w:p>
    <w:p>
      <w:pPr/>
      <w:r>
        <w:rPr>
          <w:lang w:val="sw_KE" w:bidi="sw_KE"/>
        </w:rPr>
      </w:r>
      <w:r>
        <w:rPr>
          <w:lang w:val="sw_KE" w:bidi="sw_KE"/>
        </w:rPr>
        <w:t xml:space="preserve">Wanafunzi </w:t>
      </w:r>
      <w:r>
        <w:rPr>
          <w:b/>
          <w:lang w:val="sw_KE" w:bidi="sw_KE"/>
        </w:rPr>
        <w:t>walifarijika</w:t>
      </w:r>
      <w:r>
        <w:rPr>
          <w:lang w:val="sw_KE" w:bidi="sw_KE"/>
        </w:rPr>
        <w:t xml:space="preserve"> na kushangaa kwamba walikuwa wameokolewa kutokana na dhoruba. Walishangaa kwa sababu hawakuelewa Yesu alikuwa nani.</w:t>
      </w:r>
    </w:p>
    <w:p>
      <w:pPr/>
      <w:r>
        <w:rPr>
          <w:lang w:val="sw_KE" w:bidi="sw_KE"/>
        </w:rPr>
      </w:r>
      <w:r>
        <w:rPr>
          <w:lang w:val="sw_KE" w:bidi="sw_KE"/>
        </w:rPr>
        <w:t xml:space="preserve">Watu wengi </w:t>
      </w:r>
      <w:r>
        <w:rPr>
          <w:b/>
          <w:lang w:val="sw_KE" w:bidi="sw_KE"/>
        </w:rPr>
        <w:t>waliponywa</w:t>
      </w:r>
      <w:r>
        <w:rPr>
          <w:lang w:val="sw_KE" w:bidi="sw_KE"/>
        </w:rPr>
        <w:t xml:space="preserve">. Neno </w:t>
      </w:r>
      <w:r>
        <w:rPr>
          <w:b/>
          <w:lang w:val="sw_KE" w:bidi="sw_KE"/>
        </w:rPr>
        <w:t>kuponywa</w:t>
      </w:r>
      <w:r>
        <w:rPr>
          <w:lang w:val="sw_KE" w:bidi="sw_KE"/>
        </w:rPr>
        <w:t xml:space="preserve"> katika hadithi hii ni neno linalomaanisha uponyaji kamili-kiroho na kimwili.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7:1–8</w:t>
      </w:r>
      <w:r>
        <w:rPr>
          <w:lang w:val="sw_KE" w:bidi="sw_KE"/>
        </w:rPr>
      </w:r>
    </w:p>
    <w:p>
      <w:pPr>
        <w:pStyle w:val="Heading3"/>
      </w:pPr>
      <w:r>
        <w:rPr>
          <w:lang w:val="sw_KE" w:bidi="sw_KE"/>
        </w:rPr>
        <w:t>Sikiliza na Moyo</w:t>
      </w:r>
    </w:p>
    <w:p>
      <w:pPr/>
      <w:r>
        <w:rPr>
          <w:lang w:val="sw_KE" w:bidi="sw_KE"/>
        </w:rPr>
      </w:r>
      <w:r>
        <w:rPr>
          <w:lang w:val="sw_KE" w:bidi="sw_KE"/>
        </w:rPr>
        <w:t>Katika hatua hii, sikia Marko 7:1–8 na kuiweka katika mioyo yenu.</w:t>
      </w:r>
    </w:p>
    <w:p>
      <w:pPr/>
      <w:r>
        <w:rPr>
          <w:lang w:val="sw_KE" w:bidi="sw_KE"/>
        </w:rPr>
      </w:r>
      <w:r>
        <w:rPr>
          <w:lang w:val="sw_KE" w:bidi="sw_KE"/>
        </w:rPr>
        <w:t>Sikiliza toleo la sauti la Marko 7:1–8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kifungu cha marko 7:1–8 katika tafsiri iliyo rahisi zaidi kueleweka. </w:t>
      </w:r>
    </w:p>
    <w:p>
      <w:pPr/>
      <w:r>
        <w:rPr>
          <w:lang w:val="sw_KE" w:bidi="sw_KE"/>
        </w:rPr>
      </w:r>
      <w:r>
        <w:rPr>
          <w:lang w:val="sw_KE" w:bidi="sw_KE"/>
        </w:rPr>
        <w:t>Hatujui ni lini mafundisho haya yalitokea - ikiwa yalitokea mara tu baada ya matukio yaliyotangulia katika Marko, au kama Marko anaweka fundisho hili kutoka kwa Yesu hapa ili kutuonyesha jambo fulani katikati ya hadithi anazosimulia kuhusu Yesu.</w:t>
      </w:r>
    </w:p>
    <w:p>
      <w:pPr/>
      <w:r>
        <w:rPr>
          <w:lang w:val="sw_KE" w:bidi="sw_KE"/>
        </w:rPr>
      </w:r>
      <w:r>
        <w:rPr>
          <w:lang w:val="sw_KE" w:bidi="sw_KE"/>
        </w:rPr>
        <w:t>Fundisho hili ni sehemu ya kwanza ya mafundisho marefu. Mafundisho makubwa yako katika sehemu tatu. Sehemu hii inaelezea tatizo Mafarisayo walikuwa nao na Yesu na jinsi Yesu anaitikia kwanza. Katika sehemu ya pili, Yesu atafafanua kwamba utamaduni wa viongozi wa kidini si sawa na sheria ya Mungu, na wakati mwingine utamaduni wao ni kinyume na sheria ya Mungu. Katika sehemu ya tatu, Yesu atafafanua jinsi watu wanavyotiwa unajisi, ambayo ina maana kwamba hawakubaliki kwa kazi ya Mungu. Fundisho hili linatokea kabla ya kuona jinsi Yesu anawasaidia watu wasio Wayahudi nyakati tatu tofauti! Mafundisho haya yanaweza kuwa hapa ili kutuonyesha kwamba hata watu wasio Wayahudi wanaweza kukubaliwa kwa Mungu wakimfuata mioyoni mwao, hata kama hawafuati desturi zote za Kiyahudi.</w:t>
      </w:r>
    </w:p>
    <w:p>
      <w:pPr/>
      <w:r>
        <w:rPr>
          <w:lang w:val="sw_KE" w:bidi="sw_KE"/>
        </w:rPr>
      </w:r>
      <w:r>
        <w:rPr>
          <w:lang w:val="sw_KE" w:bidi="sw_KE"/>
        </w:rPr>
        <w:t>Mafarisayo na walimu wengine wa sheria wamekuja kutoka hekalu katika Yerusalemu hadi mahali ambapo Yesu alikuwa. Walitaka kumwona. Mafarisayo walikuwa kikundi cha viongozi wa kidini wa Kiyahudi ambao walikuwa waangalifu sana kutii sheria zote na mila za Kiyahudi kwa undani. Walimu wa sheria, wakati mwingine huitwa waandishi, walikuwa wasomi na wataalam kuhusu tafsiri ya sheria kutoka kwa Maandiko Matakatifu. Wanakusanyika kumzunguka Yesu na wanafunzi wake, ambao wanala, na kugundua tatizo-wanafunzi hawajanawa mikono yao kabla ya kula chakula chao kwa njia maalum inayohitajika katika utamaduni wa Kiyahudi. Mafarisayo na walimu wa sheria walidhani kwamba hii inawafanya wanafunzi wawe najisi. Kuwa najisi haimaanishi kwamba wanafunzi walikuwa chafu kimwili, lakini badala yake Mafarisayo walidhani walikuwa najisi kiutamaduni au wasiofaa mbele ya Mungu. Machoni pa Mungu uchafu wa kweli hausababishwi na mambo ya nje, kama uchafu au kutofuata mila au sherehe zilizotengenezwa na wanadamu, lakini badala yake kwa mambo ya dhambi ambayo mtu anasema au anafanya. Katika kifungu hiki, Yesu anatufundisha tofauti kati ya usafi wa kitamaduni na usafi wa maadili-kile kilicho katika mioyo na akili zetu.</w:t>
      </w:r>
    </w:p>
    <w:p>
      <w:pPr/>
      <w:r>
        <w:rPr>
          <w:lang w:val="sw_KE" w:bidi="sw_KE"/>
        </w:rPr>
      </w:r>
      <w:r>
        <w:rPr>
          <w:lang w:val="sw_KE" w:bidi="sw_KE"/>
        </w:rPr>
        <w:t>Tumeona katika sehemu zilizotangulia za Marko kwamba Yesu hafuati desturi za viongozi wa kidini kila wakati. mila ya Kiyahudi wakati mwingine iliitwa sheria ya mdomo. Wayahudi walikuwa na sheria iliyoandikwa kutoka kwa sheria za Musa, lakini wakati mwingine sheria haikuwa wazi kabisa. Kwa miaka mingi, wazee-viongozi wa kidini wa vizazi vilivyopita-walitafsiri sheria iliyoandikwa na kutoa maagizo ya ziada ya kujaribu kufanya sheria wazi zaidi. Watu walitumia maagizo haya ya ziada kwa vizazi vijavyo kwa neno la kinywa. Maagizo haya yakawa desturi ambazo viongozi wa kidini waliwaamuru Wayahudi kufanya ili wamkaribie Mungu zaidi. Ilikuwa ni vigumu kufuata sheria hizi zote. Katika sehemu hii Marko anatusaidia kuelewa sheria za ziada za viongozi wa kidini kwa kutupa maelezo zaidi.</w:t>
      </w:r>
    </w:p>
    <w:p>
      <w:pPr/>
      <w:r>
        <w:rPr>
          <w:lang w:val="sw_KE" w:bidi="sw_KE"/>
        </w:rPr>
      </w:r>
      <w:r>
        <w:rPr>
          <w:lang w:val="sw_KE" w:bidi="sw_KE"/>
        </w:rPr>
        <w:t xml:space="preserve">Hapa, jadili na timu yako ya watafsiri: Watu katika jamii yenu hufuata sheria na kufanya matambiko ya kidini ya aina gani? Watu wanahisije kuhusu sheria hizi na mila za kidini? Nani anawaambia wafanye matambiko na kwa nini wanafikiri ni lazima wayafanye? Sitisha rekodi hii ya sauti hapa. </w:t>
      </w:r>
    </w:p>
    <w:p>
      <w:pPr/>
      <w:r>
        <w:rPr>
          <w:lang w:val="sw_KE" w:bidi="sw_KE"/>
        </w:rPr>
      </w:r>
      <w:r>
        <w:rPr>
          <w:lang w:val="sw_KE" w:bidi="sw_KE"/>
        </w:rPr>
        <w:t>Sheria ya sherehe Agano la Kale haikusema ilikuwa muhimu kwa watu wote kuosha kabla ya mlo ili kukubaliwa na Mungu. Maagizo haya na njia maalum ya kunawa mikono iliongezwa na viongozi wa dini baada ya muda. Sheria zilizoandikwa za Musa zilihitaji tu makuhani ndani ya Hekalu waoshe mikono yao, lakini Mafarisayo walitaka kila mtu ajitolee kwa Mungu kama makuhani walivyojitolea. Kwa miaka mingi, kila mtu alilazimika kunawa mikono kabla ya kula.mkate Haikuwa kunawa kabisa ili kuondoa uchafu wote - watu walihitaji tu kusuza mikono yao mara moja. Tunadhani walifanya hivyo kwa kujaza mkono mmoja maji, na kuufanya uwe kama chombo cha kupokea maji, na kuyamwaga juu ya mkono mwingine.</w:t>
      </w:r>
    </w:p>
    <w:p>
      <w:pPr/>
      <w:r>
        <w:rPr>
          <w:lang w:val="sw_KE" w:bidi="sw_KE"/>
        </w:rPr>
      </w:r>
      <w:r>
        <w:rPr>
          <w:lang w:val="sw_KE" w:bidi="sw_KE"/>
        </w:rPr>
        <w:t>Kisha Marko anatuambia kile viongozi wa dini hufanya wakati wanarudi kutoka sokoni. Lugha ni ngumu kuelewa, kwa hiyo hatuna uhakika hasa kile viongozi wa dini wanafanya. Ama viongozi wa dini huosha kila kitu ambacho kinakuja kutoka kwa soko, au huosha wenyewe wakati wanarudi kutoka kwa soko. Wangejitakasa kwa kunyunyiza au kujifunika kabisa na maji. Kwa sababu hatuna uhakika ikiwa Marko anatuambia kwamba viongozi wa dini wanajifanya wenyewe au mambo wanaleta kutoka kwa soko, unaweza kusema kitu ama katika tafsiri yako.</w:t>
      </w:r>
    </w:p>
    <w:p>
      <w:pPr/>
      <w:r>
        <w:rPr>
          <w:lang w:val="sw_KE" w:bidi="sw_KE"/>
        </w:rPr>
      </w:r>
      <w:r>
        <w:rPr>
          <w:lang w:val="sw_KE" w:bidi="sw_KE"/>
        </w:rPr>
        <w:t>Marko anaendelea kueleza mambo yote ambayo watu wanapaswa kuosha na jinsi wanapaswa kuosha kulingana na sheria ya viongozi wa dini. Kulikuwa na vitu vingi vilivyohitaji kusafishwa, au vifanywe kukubalika kwa ajili ya utumishi kwa Mungu. Marko anatoa orodha ndefu kama mfano: vikombe, mitungi, vyeti," ili tuone ni kiasi gani cha kazi ya ziada ambayo viongozi wa dini waliwapa watu. Mafarisayo waliamini kwamba watu wangeweza kumkaribia Mungu ikiwa wangefanya mambo haya yote.</w:t>
      </w:r>
    </w:p>
    <w:p>
      <w:pPr/>
      <w:r>
        <w:rPr>
          <w:lang w:val="sw_KE" w:bidi="sw_KE"/>
        </w:rPr>
      </w:r>
      <w:r>
        <w:rPr>
          <w:lang w:val="sw_KE" w:bidi="sw_KE"/>
        </w:rPr>
        <w:t>Vikombe vilivyotajwa hapa ni vyombo vinavyotumiwa kwa kunywa. Mchungi ni vyombo kama vile jagi ambayo watu humwaga kioevu kutoka, na birika rejelea vyombo vya chuma vinavyotumiwa kwa kupikia.</w:t>
      </w:r>
    </w:p>
    <w:p>
      <w:pPr/>
      <w:r>
        <w:rPr>
          <w:lang w:val="sw_KE" w:bidi="sw_KE"/>
        </w:rPr>
      </w:r>
      <w:r>
        <w:rPr>
          <w:lang w:val="sw_KE" w:bidi="sw_KE"/>
        </w:rPr>
        <w:t xml:space="preserve">Komea hapa na uangalie picha ya vikombe, mitungi, na birika Mwambieni kila mmoja hadithi ya wakati wakati unajua mtu ambaye alifanya kitu ili kupata kibali cha Mungu au roho. Sitisha rekodi hii ya sauti hapa. </w:t>
      </w:r>
    </w:p>
    <w:p>
      <w:pPr/>
      <w:r>
        <w:rPr>
          <w:lang w:val="sw_KE" w:bidi="sw_KE"/>
        </w:rPr>
      </w:r>
      <w:r>
        <w:rPr>
          <w:lang w:val="sw_KE" w:bidi="sw_KE"/>
        </w:rPr>
        <w:t>Mafarisayo na walimu wa sheria wanamkemea Yesu-kumuuliza kwa nini wanafunzi wake hawafuati utamaduni wa Kiyahudi na badala yake wanakula kwa mikono iliyochafuliwa au najisi. Yesu haelezi moja kwa moja kwa nini wanafunzi wake hawakufuata mila hii. Yesu anajibu kwa kumnukuu mmoja wa manabii wao maarufu, Isaya. Nukuu hii kutoka kwa Isaya inaonyesha kwamba watu wanaweza kujisafisha na kufuata sheria zote kali kuhusu kujisafisha na kusafisha vitu vingine, lakini hiyo haimaanishi kwamba mioyo yao ni safi au kwamba wanakubalika kwa Mungu. Isaya anasema kwamba Mungu anasema, "Watu hawa waniheshimu kwa midomo yao, lakini mioyo yao iko mbali nami." Ujumbe wa Mungu unatuonyesha tofauti kati ya ibada ya nje, kumsifu Mungu kwa maneno yetu au "kwa midomo yao," na ukweli wa ndani wa kile kinachotokea katika mioyo na akili zetu. Yesu anawaambia Mafarisayo na walimu wa sheria kwamba unabii wa Isaya unatimizwa hapa. Mafarisayo na walimu wa sheria ni wanafiki Mungu alivyoelezwa kwa njia ya Isaya. Kuwa mnafiki ni kuwa na kuonekana kwa kuwa kitu wewe si. Mungu anasema, "Wananiabudu bure; mafundisho yao ni sheria tu za wanadamu." Mafarisayo wanaabudu bila kusudi kwa sababu wanafikiria tu mila na sheria za wanadamu. Wamebadili amri za Mungu na mafundisho yao yaliyotengenezwa na wanadamu.</w:t>
      </w:r>
    </w:p>
    <w:p>
      <w:pPr/>
      <w:r>
        <w:rPr>
          <w:lang w:val="sw_KE" w:bidi="sw_KE"/>
        </w:rPr>
      </w:r>
      <w:r>
        <w:rPr>
          <w:lang w:val="sw_KE" w:bidi="sw_KE"/>
        </w:rPr>
        <w:t>Hawako karibu na Mungu kwa sababu wanafanya mambo haya: wako karibu na Mungu wakati mioyo yao ipo karibu Mungu. Nukuu hii inawaonyesha viongozi wa kidini kwamba sheria ya Mungu yenyewe ina mamlaka juu ya desturi zao, ingawa desturi zao huenda ziliwekwa ili kuwasaidia watu.</w:t>
      </w:r>
    </w:p>
    <w:p>
      <w:pPr/>
      <w:r>
        <w:rPr>
          <w:lang w:val="sw_KE" w:bidi="sw_KE"/>
        </w:rPr>
      </w:r>
      <w:r>
        <w:rPr>
          <w:lang w:val="sw_KE" w:bidi="sw_KE"/>
        </w:rPr>
        <w:t>Hapa, jadilini ni nani ana mamlaka ya kidini katika jamii yenu? Je, ni Biblia/Maandiko yenyewe, au viongozi fulani wa kanisa? Je, kuna taratibu za kidini ambazo jamii yenu hufuata ambazo zinazidi yale ambayo Biblia inawaambia wazifuate?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7:1–8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 xml:space="preserve">Kifungu hiki kina matukio mawili </w:t>
      </w:r>
    </w:p>
    <w:p>
      <w:pPr/>
      <w:r>
        <w:rPr>
          <w:lang w:val="sw_KE" w:bidi="sw_KE"/>
        </w:rPr>
      </w:r>
      <w:r>
        <w:rPr>
          <w:b/>
          <w:lang w:val="sw_KE" w:bidi="sw_KE"/>
        </w:rPr>
        <w:t>Tukio la kwanza:</w:t>
      </w:r>
      <w:r>
        <w:rPr>
          <w:lang w:val="sw_KE" w:bidi="sw_KE"/>
        </w:rPr>
        <w:t xml:space="preserve"> Mafarisayo na walimu wa sheria ya kidini wanagundua kwamba wanafunzi wa Yesu hawakunawa mikono kabla ya kula, kama ilivyo desturi ya Kiyahudi.</w:t>
      </w:r>
    </w:p>
    <w:p>
      <w:pPr/>
      <w:r>
        <w:rPr>
          <w:lang w:val="sw_KE" w:bidi="sw_KE"/>
        </w:rPr>
      </w:r>
      <w:r>
        <w:rPr>
          <w:b/>
          <w:lang w:val="sw_KE" w:bidi="sw_KE"/>
        </w:rPr>
        <w:t>Katika tukio la pili:</w:t>
      </w:r>
      <w:r>
        <w:rPr>
          <w:lang w:val="sw_KE" w:bidi="sw_KE"/>
        </w:rPr>
        <w:t xml:space="preserve"> Mafarisayo na walimu wa sheria ya dini wanamuliza Yesu, "Kwa nini wanafunzi wako hawafuati utamaduni wetu?"</w:t>
      </w:r>
    </w:p>
    <w:p>
      <w:pPr/>
      <w:r>
        <w:rPr>
          <w:lang w:val="sw_KE" w:bidi="sw_KE"/>
        </w:rPr>
      </w:r>
      <w:r>
        <w:rPr>
          <w:lang w:val="sw_KE" w:bidi="sw_KE"/>
        </w:rPr>
        <w:t>Yesu anajibu kwamba wao ni wanafiki. Yesu anamnukuu nabii Isaya, aliyesema “Watu hawa huniheshimu kwa midomo yao, lakini mioyo yao iko mbali nami. Huniabudu bure, nayo mafundisho yao ni maagizo ya wanadamu tu."</w:t>
      </w:r>
    </w:p>
    <w:p>
      <w:pPr/>
      <w:r>
        <w:rPr>
          <w:lang w:val="sw_KE" w:bidi="sw_KE"/>
        </w:rPr>
      </w:r>
      <w:r>
        <w:rPr>
          <w:lang w:val="sw_KE" w:bidi="sw_KE"/>
        </w:rPr>
        <w:t>Yesu anasema, "Ninyi mmeziacha amri za Mungu na kushika desturi za watu.”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Nabii Isaya (anayenukuliwa)</w:t>
      </w:r>
    </w:p>
    <w:p>
      <w:pPr/>
      <w:r>
        <w:rPr>
          <w:lang w:val="sw_KE" w:bidi="sw_KE"/>
        </w:rPr>
      </w:r>
      <w:r>
        <w:rPr>
          <w:lang w:val="sw_KE" w:bidi="sw_KE"/>
        </w:rPr>
        <w:t>Kama kikundi, zingatia sehemu hizi za mpangilio wa kifungu: Hatujui ni lini au wapi tukio la kwanza linatokea, lakini Yesu yuko na wanafunzi wake, na wanakula. Mafarisayo na walimu wa sheria ya kidini wamekuja kutoka Yerusalemu ili kumwona Yesu. Hatujui kwa nini Mafarisayo wamekuja kumwona Yesu; inaweza kuwa kwamba walikuja kwa kusudi la kutafuta kosa na mafundisho na matendo ya Yesu. Tunaona katika Marko kwamba viongozi wengi wa kidini hawafurahi na mafundisho ya Yesu.</w:t>
      </w:r>
    </w:p>
    <w:p>
      <w:pPr/>
      <w:r>
        <w:rPr>
          <w:lang w:val="sw_KE" w:bidi="sw_KE"/>
        </w:rPr>
      </w:r>
      <w:r>
        <w:rPr>
          <w:lang w:val="sw_KE" w:bidi="sw_KE"/>
        </w:rPr>
        <w:t>Mafarisayo hawa na walimu wa sheria ya kidini wanatambua kwamba wanafunzi hawanawi mikono yao kabla ya kula, kama ilivyotarajiwa katika utamaduni wa Kiyahudi.</w:t>
      </w:r>
    </w:p>
    <w:p>
      <w:pPr/>
      <w:r>
        <w:rPr>
          <w:lang w:val="sw_KE" w:bidi="sw_KE"/>
        </w:rPr>
      </w:r>
      <w:r>
        <w:rPr>
          <w:lang w:val="sw_KE" w:bidi="sw_KE"/>
        </w:rPr>
        <w:t>Sasa Marko anawapa wasikilizaji wake habari ya asili ili waweze kuelewa kifungu. Eleza kwamba Wayahudi hasa Mafarisayo, kwa kawaida walikuwa na desturi ya kunawa mikono yao na pia ya kuosha vikombe, mitungi na birika. Ingawa kifungu kinasema "Wayahudi wote" hii pengine ni kutia chumvi na ina maana "Wayahudi wengi." Njia maalum ya kunawa mikono na mila mingine mingi haikuwa kutoka kwa sheria ya Musa lakini walikuwa maagizo yaliyoongezwa na viongozi wa kidini baada ya muda. Mafarisayo walikuwa wamevumbua na kuendeleza sheria 613 na walikuwa na wasiwasi zaidi kuhusu tabia zao za kidini kuliko kuhusu mioyo yao na kuwa na uhusiano na Mungu. Ilikuwa vigumu kwa Wayahudi kufuata sheria nyingi na mila maalum. Kuoshwa kwa sherehe ilikuwa muhimu kwa Wayahudi wengi, hasa kwa Mafarisayo. Amri ya kunawa mikono inakuja kutoka kwa utamaduni wa wazee, si kutoka kwa sheria Mungu alimpa Musa.</w:t>
      </w:r>
    </w:p>
    <w:p>
      <w:pPr/>
      <w:r>
        <w:rPr>
          <w:lang w:val="sw_KE" w:bidi="sw_KE"/>
        </w:rPr>
      </w:r>
      <w:r>
        <w:rPr>
          <w:lang w:val="sw_KE" w:bidi="sw_KE"/>
        </w:rPr>
        <w:t>Katika tukio la pili, walimu wa sheria ya kidini na Mafarisayo wanamwuliza Yesu kwa nini wanafunzi wake hawafuati desturi hizi. Wanamkemea Yesu kwa matendo ya wanafunzi wake. Mafarisayo wanafikiria ikiwa wanafunzi wa Yesu hawatendi kwa njia wanayoamini kukubaliwa mbele ya Mungu, basi Yesu pia hafanyi kwa njia inayokubalika, kwa sababu yeye ni mwalimu wao. Yesu hajibu swali la Mafarisayo na maelezo ya moja kwa moja kwa nini wanafunzi hawajafuata utamaduni. Badala yake, anajibu kwa kuwaambia walimu wa sheria ya kidini na Mafarisayo kwamba ni wanafiki. Yesu anamnukuu nabii Isaya, aliyesema “Watu hawa huniheshimu kwa midomo yao, lakini mioyo yao iko mbali nami. Ibada yao ni ya farasi, kwa sababu wanafundisha mawazo yaliyotengenezwa na wanadamu kama amri kutoka kwa Mungu.”</w:t>
      </w:r>
    </w:p>
    <w:p>
      <w:pPr/>
      <w:r>
        <w:rPr>
          <w:lang w:val="sw_KE" w:bidi="sw_KE"/>
        </w:rPr>
      </w:r>
      <w:r>
        <w:rPr>
          <w:lang w:val="sw_KE" w:bidi="sw_KE"/>
        </w:rPr>
        <w:t>Yesu anasema, "Ninyi mnapuuza, au mnapuuza, sheria ya Mungu na mbadala, au kushikilia utamaduni wenu."</w:t>
      </w:r>
    </w:p>
    <w:p>
      <w:pPr/>
      <w:r>
        <w:rPr>
          <w:lang w:val="sw_KE" w:bidi="sw_KE"/>
        </w:rPr>
      </w:r>
      <w:r>
        <w:rPr>
          <w:lang w:val="sw_KE" w:bidi="sw_KE"/>
        </w:rPr>
        <w:t>Yesu hasemi kwamba mila yote ni makosa. Watu wengi na tamaduni zinafuata mila mingi. Yesu anawaonyesha Mafarisayo tatizo na mila ya kidini ambayo yamekuwa muhimu zaidi kuliko neno la Mungu. Marko anataka tufuate Yesu katika mioyo yetu badala ya kufuata mila ya kidini iliyotengenezwa na wanadamu. Mafarisayo wangemhukumu mtu kama kukubaliwa mbele ya Mungu kulingana na tabia na tabia ya mtu. Ikiwa waliona mtu asiyefuata mila, waliwatazama kama wakitenda dhambi dhidi ya Mungu au kuwa najisi. Mafarisayo walipenda mila ya kidini na waliwafundisha kana kwamba walikuwa na mamlaka sawa na amri za Mungu. Walipenda mila hii na tabia zaidi ya waliompenda Mungu.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kifungu cha marko 7:1–8 katika tafsiri iliyo rahisi zaidi kueleweka. </w:t>
      </w:r>
    </w:p>
    <w:p>
      <w:pPr/>
      <w:r>
        <w:rPr>
          <w:lang w:val="sw_KE" w:bidi="sw_KE"/>
        </w:rPr>
      </w:r>
      <w:r>
        <w:rPr>
          <w:lang w:val="sw_KE" w:bidi="sw_KE"/>
        </w:rPr>
        <w:t>Katika hatua hii, kikundi kitaigiza kifungu.</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Nabii Isaya (anayenukuliwa)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Mafarisayo na walimu wa sheria ya kidini wanatoka Yerusalemu ili kumwona Yesu. Wanagundua kwamba baadhi ya wanafunzi wake hawakufuata desturi ya Kiyahudi ya kunawa mikono kabla ya kula.</w:t>
      </w:r>
    </w:p>
    <w:p>
      <w:pPr/>
      <w:r>
        <w:rPr>
          <w:lang w:val="sw_KE" w:bidi="sw_KE"/>
        </w:rPr>
      </w:r>
      <w:r>
        <w:rPr>
          <w:lang w:val="sw_KE" w:bidi="sw_KE"/>
        </w:rPr>
        <w:t>Sitisha igizo. Waulize watu wanaoigiza kama wafarisayo na walimu wa sheria, "Je mnawaza nini ama mnahisi nini?" Unaweza kusikia mambo kama, "Tumeshangaa," "Tulijua kulikuwa na tatizo fulani na huyu Yesu na wanafunzi wake," "Tunahisi kama hii ni kufuru," "Tunahisi kama hawatuheshimi," au "Tunahisi kama wanafunzi wanamheshimu Mungu." Sasa waulize waigizaji wanaowaigiza wanafunzi, “Mnahisi vipi?” Huenda ukasikia mambo kama, "Hata hatuzingatii mambo kama vile kunawa mikono yetu, tuko pamoja na Yesu, tunafanya tu kile anachofanya." Endelea na igizo.</w:t>
      </w:r>
    </w:p>
    <w:p>
      <w:pPr/>
      <w:r>
        <w:rPr>
          <w:lang w:val="sw_KE" w:bidi="sw_KE"/>
        </w:rPr>
      </w:r>
      <w:r>
        <w:rPr>
          <w:lang w:val="sw_KE" w:bidi="sw_KE"/>
        </w:rPr>
        <w:t>Hakikisha mnaigiza desturi za kumwaga maji kwenye mikono iliyofanywa kuwa kama chombo cha kupokea maji, kutokula chochote kutoka sokoni hadi mikono itumbukizwe ndani ya maji, na kuosha vikombe na mitungi.</w:t>
      </w:r>
    </w:p>
    <w:p>
      <w:pPr/>
      <w:r>
        <w:rPr>
          <w:lang w:val="sw_KE" w:bidi="sw_KE"/>
        </w:rPr>
      </w:r>
      <w:r>
        <w:rPr>
          <w:lang w:val="sw_KE" w:bidi="sw_KE"/>
        </w:rPr>
        <w:t>Sitisha igizo. Waulize waigizaji wanaowaigiza Mafarisayo na walimu wa sheria ya kidini ambao watakuwa wakifanya desturi hizi, "Kwa nini mnafanya mambo haya?" Huenda ukasikia mambo kama, "Hivi ndivyo tumekuwa tukifanya siku zote" au "Tulifikiri kwamba hivi ndivyo Mungu anavyotaka tufanye." Endelea na igizo.</w:t>
      </w:r>
    </w:p>
    <w:p>
      <w:pPr/>
      <w:r>
        <w:rPr>
          <w:lang w:val="sw_KE" w:bidi="sw_KE"/>
        </w:rPr>
      </w:r>
      <w:r>
        <w:rPr>
          <w:lang w:val="sw_KE" w:bidi="sw_KE"/>
        </w:rPr>
        <w:t xml:space="preserve">Mafarisayo na walimu wa sheria ya kidini wanamuuliza Yesu kwa nini wanafunzi wake hawafuati desturi hiyo. Yesu anajibu, “ninyi wanafiki Isaiya alisema ukweli alipotabiri juu yenu, </w:t>
      </w:r>
    </w:p>
    <w:p>
      <w:pPr/>
      <w:r>
        <w:rPr>
          <w:lang w:val="sw_KE" w:bidi="sw_KE"/>
        </w:rPr>
      </w:r>
      <w:r>
        <w:rPr>
          <w:lang w:val="sw_KE" w:bidi="sw_KE"/>
        </w:rPr>
        <w:t>Sitisha igizo. Muulize mtu anayeigiza Yesu, "Unafikiria au kuhisi vipi?" Huenda ukasikia mambo kama, "Nimekasirika," "Nimefadhaika, hawa wanatakiwa kuwa viongozi wa kidini lakini hawaelewi kile ambacho Mungu anataka," au "Ninahisi kama watu hawa wanajaribu kuwalemea wanafunzi wangu kwa mambo ambayo Mungu hahitaji." Endelea na igizo.</w:t>
      </w:r>
    </w:p>
    <w:p>
      <w:pPr/>
      <w:r>
        <w:rPr>
          <w:lang w:val="sw_KE" w:bidi="sw_KE"/>
        </w:rPr>
      </w:r>
      <w:r>
        <w:rPr>
          <w:lang w:val="sw_KE" w:bidi="sw_KE"/>
        </w:rPr>
        <w:t>Yesu anamnukuu Isaya, aliyesema, "Watu hawa huniheshimu kwa midomo yao, lakini mioyo yao iko mbali nami. Ibada yao si ya kweli au ya kweli. Wao wanafundisha fikra kama ni maagizo kutoka kwa mungu sheria na kushika desturi zao</w:t>
      </w:r>
    </w:p>
    <w:p>
      <w:pPr/>
      <w:r>
        <w:rPr>
          <w:lang w:val="sw_KE" w:bidi="sw_KE"/>
        </w:rPr>
      </w:r>
      <w:r>
        <w:rPr>
          <w:lang w:val="sw_KE" w:bidi="sw_KE"/>
        </w:rPr>
        <w:t>Mwishoni mwa igizo, muulize mtu anayeigiza Yesu, "Unafikiria au kuhisi vipi?" Huenda ukasikia mambo kama, "Nimekasirika kwamba watu hawa wanafundisha maagizo ya wanadamu kama amri kutoka kwa Mungu" au "Ninawalinda wanafunzi wangu kutokana na dini hii iliyotengenezwa na wanadamu."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7:1–8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Hawa </w:t>
      </w:r>
      <w:r>
        <w:rPr>
          <w:b/>
          <w:lang w:val="sw_KE" w:bidi="sw_KE"/>
        </w:rPr>
        <w:t>Mafarisayo</w:t>
      </w:r>
      <w:r>
        <w:rPr>
          <w:lang w:val="sw_KE" w:bidi="sw_KE"/>
        </w:rPr>
        <w:t xml:space="preserve"> na </w:t>
      </w:r>
      <w:r>
        <w:rPr>
          <w:b/>
          <w:lang w:val="sw_KE" w:bidi="sw_KE"/>
        </w:rPr>
        <w:t>walimu wa sheria</w:t>
      </w:r>
      <w:r>
        <w:rPr>
          <w:lang w:val="sw_KE" w:bidi="sw_KE"/>
        </w:rPr>
        <w:t xml:space="preserve"> wanakuja kumwona Yesu. Walimu wa sheria wakati mwingine hutafsiriwa kama </w:t>
      </w:r>
      <w:r>
        <w:rPr>
          <w:b/>
          <w:lang w:val="sw_KE" w:bidi="sw_KE"/>
        </w:rPr>
        <w:t>waandishi</w:t>
      </w:r>
      <w:r>
        <w:rPr>
          <w:lang w:val="sw_KE" w:bidi="sw_KE"/>
        </w:rPr>
        <w:t xml:space="preserve"> au watu walioandika sheria: Walikuwa wasomi na wataalamu wa tafsiri za sheria kutoka kwa Maandiko Matakatifu. Walimu hawa hawakuandika tafsiri, lakini walizikariri na kuwafundisha kwa mdomo. Kwa maelezo zaidi kuhusu </w:t>
      </w:r>
      <w:r>
        <w:rPr>
          <w:lang w:val="sw_KE" w:bidi="sw_KE"/>
        </w:rPr>
        <w:t>mwalimu wa sheria</w:t>
      </w:r>
      <w:r>
        <w:rPr>
          <w:lang w:val="sw_KE" w:bidi="sw_KE"/>
        </w:rPr>
        <w:t>, rejelea Faharasa Kuu na utumie neno lile hapa ambalo umetumia katika vifungu vingine.</w:t>
      </w:r>
    </w:p>
    <w:p>
      <w:pPr/>
      <w:r>
        <w:rPr>
          <w:lang w:val="sw_KE" w:bidi="sw_KE"/>
        </w:rPr>
      </w:r>
      <w:r>
        <w:rPr>
          <w:lang w:val="sw_KE" w:bidi="sw_KE"/>
        </w:rPr>
        <w:t xml:space="preserve">Jina "Farisayo" linamaanisha "kutenganishwa." Hawa </w:t>
      </w:r>
      <w:r>
        <w:rPr>
          <w:b/>
          <w:lang w:val="sw_KE" w:bidi="sw_KE"/>
        </w:rPr>
        <w:t>Mafarisayo</w:t>
      </w:r>
      <w:r>
        <w:rPr>
          <w:lang w:val="sw_KE" w:bidi="sw_KE"/>
        </w:rPr>
        <w:t xml:space="preserve"> walichukuliwa kama wenye ushawishi mkubwa na waadilifu. Walikuwa mifano mizuri kwa watu kwa sababu walikuwa wamejitoa kwa sheria ya Mungu. Walitambua mila na sheria za kidini zilizoandikwa pamoja na zile za mdomo. Neno Mafarisayo ni jina la kiongozi kama huyu wa kidini. Kwa maelezo zaidi kuhusu </w:t>
      </w:r>
      <w:r>
        <w:rPr>
          <w:lang w:val="sw_KE" w:bidi="sw_KE"/>
        </w:rPr>
        <w:t>Farisayo</w:t>
      </w:r>
      <w:r>
        <w:rPr>
          <w:lang w:val="sw_KE" w:bidi="sw_KE"/>
        </w:rPr>
        <w:t xml:space="preserve"> rejelea Faharasa Kuu na utumie neno lile hapa ambalo umetumia katika vifungu vingine.</w:t>
      </w:r>
    </w:p>
    <w:p>
      <w:pPr/>
      <w:r>
        <w:rPr>
          <w:lang w:val="sw_KE" w:bidi="sw_KE"/>
        </w:rPr>
      </w:r>
      <w:r>
        <w:rPr>
          <w:lang w:val="sw_KE" w:bidi="sw_KE"/>
        </w:rPr>
        <w:t xml:space="preserve">Hao Mafarisayo na walimu wa sheria wanasafiri kutoka </w:t>
      </w:r>
      <w:r>
        <w:rPr>
          <w:b/>
          <w:lang w:val="sw_KE" w:bidi="sw_KE"/>
        </w:rPr>
        <w:t>Yerusalemu</w:t>
      </w:r>
      <w:r>
        <w:rPr>
          <w:lang w:val="sw_KE" w:bidi="sw_KE"/>
        </w:rPr>
        <w:t xml:space="preserve"> kumwona Yesu. </w:t>
      </w:r>
      <w:r>
        <w:rPr>
          <w:lang w:val="sw_KE" w:bidi="sw_KE"/>
        </w:rPr>
        <w:t>Yerusalemu</w:t>
      </w:r>
      <w:r>
        <w:rPr>
          <w:lang w:val="sw_KE" w:bidi="sw_KE"/>
        </w:rPr>
        <w:t xml:space="preserve"> ni jina la mji mkuu wa kidini wa Wayahudi. Mahali rasmi ambapo Wayahudi walikwenda kumtolea dhabihu Mungu, Hekalu, lilikuwa Yerusalemu. Hapa palikuwa pahali patakatifu zaidi kwa Wayahudi, na mahali ambapo viongozi wa sheria ya kidini ya Kiyahudi walikutana.</w:t>
      </w:r>
    </w:p>
    <w:p>
      <w:pPr/>
      <w:r>
        <w:rPr>
          <w:lang w:val="sw_KE" w:bidi="sw_KE"/>
        </w:rPr>
      </w:r>
      <w:r>
        <w:rPr>
          <w:lang w:val="sw_KE" w:bidi="sw_KE"/>
        </w:rPr>
        <w:t xml:space="preserve">Mafarisayo wanagundua </w:t>
      </w:r>
      <w:r>
        <w:rPr>
          <w:b/>
          <w:lang w:val="sw_KE" w:bidi="sw_KE"/>
        </w:rPr>
        <w:t>wanafunzi</w:t>
      </w:r>
      <w:r>
        <w:rPr>
          <w:lang w:val="sw_KE" w:bidi="sw_KE"/>
        </w:rPr>
        <w:t xml:space="preserve"> wanakula bila kunawa mikono yao, kama ilivyotarajiwa na utamaduni wa Kiyahudi. Kwa maelezo zaidi kuhusu </w:t>
      </w:r>
      <w:r>
        <w:rPr>
          <w:lang w:val="sw_KE" w:bidi="sw_KE"/>
        </w:rPr>
        <w:t>wanafunzi</w:t>
      </w:r>
      <w:r>
        <w:rPr>
          <w:lang w:val="sw_KE" w:bidi="sw_KE"/>
        </w:rPr>
        <w:t xml:space="preserve"> rejelea Faharasa Kuu na utumie neno lile hapa ambalo umetumia kumaanisha "mwanafunzi" katika kitabu cha Marko.</w:t>
      </w:r>
    </w:p>
    <w:p>
      <w:pPr/>
      <w:r>
        <w:rPr>
          <w:lang w:val="sw_KE" w:bidi="sw_KE"/>
        </w:rPr>
      </w:r>
      <w:r>
        <w:rPr>
          <w:lang w:val="sw_KE" w:bidi="sw_KE"/>
        </w:rPr>
        <w:t xml:space="preserve">Marko anaelezea kwamba Mafarisayo na Wayahudi wote hawali isipokuwa wananawa mikono yao. </w:t>
      </w:r>
      <w:r>
        <w:rPr>
          <w:b/>
          <w:lang w:val="sw_KE" w:bidi="sw_KE"/>
        </w:rPr>
        <w:t>Wayahudi</w:t>
      </w:r>
      <w:r>
        <w:rPr>
          <w:lang w:val="sw_KE" w:bidi="sw_KE"/>
        </w:rPr>
        <w:t xml:space="preserve"> inaashiria kundi la watu walio uzao wa Isaka, mwana wa Abrahamu. Hili ndilo kundi ambalo Mungu aliagana nalo kuwapa nchi ya Israeli. Walianza kuitwa Wayahudi wakati, miaka 500 kabla ya Yesu, walishindwa na majeshi ya adui na kupelekwa nchi nyingine. Walijiita Wayahudi ili kuhifadhi utambulisho wao kama watu waliochaguliwa na Mungu. Wayahudi ni kabila la watu (wazao wa Isaka) na pia kundi la watu wanaofuata dini ya Kiyahudi. Katika hadithi hii Marko anasema kwamba Wayahudi daima hunawa mikono yao kabla ya kula. Labda ni kutia chumvi kusema kwamba Wayahudi wengi, ikiwa wanafuata desturi za kidini za Mafarisayo na walimu wa sheria, watanawa mikono yao.</w:t>
      </w:r>
    </w:p>
    <w:p>
      <w:pPr/>
      <w:r>
        <w:rPr>
          <w:lang w:val="sw_KE" w:bidi="sw_KE"/>
        </w:rPr>
      </w:r>
      <w:r>
        <w:rPr>
          <w:lang w:val="sw_KE" w:bidi="sw_KE"/>
        </w:rPr>
        <w:t xml:space="preserve">Simamia hapa na jadili ni neno utakalotumia kwa </w:t>
      </w:r>
      <w:r>
        <w:rPr>
          <w:b/>
          <w:lang w:val="sw_KE" w:bidi="sw_KE"/>
        </w:rPr>
        <w:t>myaudi</w:t>
      </w:r>
      <w:r>
        <w:rPr>
          <w:lang w:val="sw_KE" w:bidi="sw_KE"/>
        </w:rPr>
        <w:t xml:space="preserve">. Kwa maelezo zaidi kuhusu </w:t>
      </w:r>
      <w:r>
        <w:rPr>
          <w:lang w:val="sw_KE" w:bidi="sw_KE"/>
        </w:rPr>
        <w:t>Wayahudi</w:t>
      </w:r>
      <w:r>
        <w:rPr>
          <w:lang w:val="sw_KE" w:bidi="sw_KE"/>
        </w:rPr>
        <w:t xml:space="preserve"> rejelea Faharasa Kuu na utumie neno lile hapa ambalo umetumia katika vifungu vingine. Sitisha rekodi hii ya sauti hapa. </w:t>
      </w:r>
    </w:p>
    <w:p>
      <w:pPr/>
      <w:r>
        <w:rPr>
          <w:lang w:val="sw_KE" w:bidi="sw_KE"/>
        </w:rPr>
      </w:r>
      <w:r>
        <w:rPr>
          <w:lang w:val="sw_KE" w:bidi="sw_KE"/>
        </w:rPr>
        <w:t xml:space="preserve">Yesu anaitikia kukemea kwa Mafarisayo kwa kumnukuu Isaya. Yesu anasema kwamba </w:t>
      </w:r>
      <w:r>
        <w:rPr>
          <w:lang w:val="sw_KE" w:bidi="sw_KE"/>
        </w:rPr>
        <w:t>Isaya</w:t>
      </w:r>
      <w:r>
        <w:rPr>
          <w:lang w:val="sw_KE" w:bidi="sw_KE"/>
        </w:rPr>
        <w:t xml:space="preserve"> alikuwa sahihi wakati alitabiri kuhusu unafiki wa </w:t>
      </w:r>
      <w:r>
        <w:rPr>
          <w:b/>
          <w:lang w:val="sw_KE" w:bidi="sw_KE"/>
        </w:rPr>
        <w:t>watu</w:t>
      </w:r>
      <w:r>
        <w:rPr>
          <w:lang w:val="sw_KE" w:bidi="sw_KE"/>
        </w:rPr>
        <w:t xml:space="preserve">. Isaya ni nabii wa Kiyahudi aliyewatabiria Wayahudi, watu wa Mungu, zaidi ya miaka 700 kabla ya wakati wa Yesu. Isaya aliwaonya watu wa Mungu kwamba wangeshindwa na adui na kupelekwa kutoka nchi yao ikiwa hawatamfuata Mungu. Pia alitabiri kwamba wangeokolewa kutoka uhamishoni na kurudishwa nchini mwao. Alitabiri kwamba mkombozi angekuja kuwaokoa. Hapa, Yesu anamnukuu Isaya ili kuonyesha kwamba Mungu anajali zaidi yale yaliyo ndani ya moyo wa mtu kuliko sheria anazofuata. Tumia neno lile kwa </w:t>
      </w:r>
      <w:r>
        <w:rPr>
          <w:b/>
          <w:lang w:val="sw_KE" w:bidi="sw_KE"/>
        </w:rPr>
        <w:t>unabii</w:t>
      </w:r>
      <w:r>
        <w:rPr>
          <w:lang w:val="sw_KE" w:bidi="sw_KE"/>
        </w:rPr>
        <w:t xml:space="preserve"> na </w:t>
      </w:r>
      <w:r>
        <w:rPr>
          <w:b/>
          <w:lang w:val="sw_KE" w:bidi="sw_KE"/>
        </w:rPr>
        <w:t>unafiki</w:t>
      </w:r>
      <w:r>
        <w:rPr>
          <w:lang w:val="sw_KE" w:bidi="sw_KE"/>
        </w:rPr>
        <w:t xml:space="preserve"> kama ulivyo katika vifungu vilivyotangulia, na ukumbuke kwamba </w:t>
      </w:r>
      <w:r>
        <w:rPr>
          <w:lang w:val="sw_KE" w:bidi="sw_KE"/>
        </w:rPr>
        <w:t>unabii</w:t>
      </w:r>
      <w:r>
        <w:rPr>
          <w:lang w:val="sw_KE" w:bidi="sw_KE"/>
        </w:rPr>
        <w:t xml:space="preserve"> na </w:t>
      </w:r>
      <w:r>
        <w:rPr>
          <w:lang w:val="sw_KE" w:bidi="sw_KE"/>
        </w:rPr>
        <w:t>unafiki</w:t>
      </w:r>
      <w:r>
        <w:rPr>
          <w:lang w:val="sw_KE" w:bidi="sw_KE"/>
        </w:rPr>
        <w:t xml:space="preserve"> ziko katika Faharasa Kuu.</w:t>
      </w:r>
    </w:p>
    <w:p>
      <w:pPr/>
      <w:r>
        <w:rPr>
          <w:lang w:val="sw_KE" w:bidi="sw_KE"/>
        </w:rPr>
      </w:r>
      <w:r>
        <w:rPr>
          <w:lang w:val="sw_KE" w:bidi="sw_KE"/>
        </w:rPr>
        <w:t xml:space="preserve">Yesu anazungumza kuhusu kushikilia utamaduni wa </w:t>
      </w:r>
      <w:r>
        <w:rPr>
          <w:b/>
          <w:lang w:val="sw_KE" w:bidi="sw_KE"/>
        </w:rPr>
        <w:t>wanadamu</w:t>
      </w:r>
      <w:r>
        <w:rPr>
          <w:lang w:val="sw_KE" w:bidi="sw_KE"/>
        </w:rPr>
        <w:t xml:space="preserve"> au </w:t>
      </w:r>
      <w:r>
        <w:rPr>
          <w:b/>
          <w:lang w:val="sw_KE" w:bidi="sw_KE"/>
        </w:rPr>
        <w:t>utamaduni wa wanadamu</w:t>
      </w:r>
      <w:r>
        <w:rPr>
          <w:lang w:val="sw_KE" w:bidi="sw_KE"/>
        </w:rPr>
        <w:t>. Desturi za binadamu ni desturi za mdomo ambazo waandishi walipitisha kwa watu na kuwaambia kwamba lazima wazifuate. Yesu anaiita "utamaduni wa wanadamu" ili kuonyesha tofauti kati ya sheria hizi na sheria muhimu zaidi ambazo Mungu anataka watu wafuate.</w:t>
      </w:r>
    </w:p>
    <w:p>
      <w:pPr/>
      <w:r>
        <w:rPr>
          <w:lang w:val="sw_KE" w:bidi="sw_KE"/>
        </w:rPr>
      </w:r>
      <w:r>
        <w:rPr>
          <w:lang w:val="sw_KE" w:bidi="sw_KE"/>
        </w:rPr>
        <w:t xml:space="preserve">Simamia hapa na jadili ni neno gani utakalotumia kwa </w:t>
      </w:r>
      <w:r>
        <w:rPr>
          <w:b/>
          <w:lang w:val="sw_KE" w:bidi="sw_KE"/>
        </w:rPr>
        <w:t>utamaduni wa wanadamu</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 xml:space="preserve">Katika kipindi hiki, simulia tena kifungu hicho, mkiwa kwa kikundi, katika lugha yenu. </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7:9–13</w:t>
      </w:r>
      <w:r>
        <w:rPr>
          <w:lang w:val="sw_KE" w:bidi="sw_KE"/>
        </w:rPr>
      </w:r>
    </w:p>
    <w:p>
      <w:pPr>
        <w:pStyle w:val="Heading3"/>
      </w:pPr>
      <w:r>
        <w:rPr>
          <w:lang w:val="sw_KE" w:bidi="sw_KE"/>
        </w:rPr>
        <w:t>Sikiliza na Moyo</w:t>
      </w:r>
    </w:p>
    <w:p>
      <w:pPr/>
      <w:r>
        <w:rPr>
          <w:lang w:val="sw_KE" w:bidi="sw_KE"/>
        </w:rPr>
      </w:r>
      <w:r>
        <w:rPr>
          <w:lang w:val="sw_KE" w:bidi="sw_KE"/>
        </w:rPr>
        <w:t>Katika hatua hii, sikia Marko 7:9–13 na kuiweka katika mioyo yenu.</w:t>
      </w:r>
    </w:p>
    <w:p>
      <w:pPr/>
      <w:r>
        <w:rPr>
          <w:lang w:val="sw_KE" w:bidi="sw_KE"/>
        </w:rPr>
      </w:r>
      <w:r>
        <w:rPr>
          <w:lang w:val="sw_KE" w:bidi="sw_KE"/>
        </w:rPr>
        <w:t>Sikiliza toleo la sauti la Marko 7:9–13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7:9–13 katika tafsiri iliyo rahisi zaidi kueleweka.</w:t>
      </w:r>
    </w:p>
    <w:p>
      <w:pPr/>
      <w:r>
        <w:rPr>
          <w:lang w:val="sw_KE" w:bidi="sw_KE"/>
        </w:rPr>
      </w:r>
      <w:r>
        <w:rPr>
          <w:lang w:val="sw_KE" w:bidi="sw_KE"/>
        </w:rPr>
        <w:t>Katika sehemu iliyotangulia Yesu amewaambia viongozi wa kidini kwamba sheria za Mungu ni muhimu zaidi kuliko za mdomo, desturi za ziada ambazo viongozi wa kidini waliwafanya watu wafuate. Katika sehemu hii, Marko anatangaza mambo zaidi Yesu anasema kwa Mafarisayo na walimu wa sheria na anatoa mfano maalum wa jinsi sheria zao zilizotengenezwa na wanadamu zinakwenda kinyume na sheria za Mungu.</w:t>
      </w:r>
    </w:p>
    <w:p>
      <w:pPr/>
      <w:r>
        <w:rPr>
          <w:lang w:val="sw_KE" w:bidi="sw_KE"/>
        </w:rPr>
      </w:r>
      <w:r>
        <w:rPr>
          <w:lang w:val="sw_KE" w:bidi="sw_KE"/>
        </w:rPr>
        <w:t>Yesu anasema, "Mna njia nzuri ya kukataa amri ya Mungu ili kuanzisha utamaduni wenu!" Sauti ya Yesu ilikuwa ya kejeli hapa. Anasema kwamba Mafarisayo na walimu wa sheria wanapata njia za ujanja za kuasi sheria za Mungu ili kufuata utamaduni wao uliotengenezwa na wanadamu. Yesu anatumia mfano kutoka kwa sheria ya Musa kuhusu kuheshimu wazazi ili kuonyesha jinsi sheria za mdomo za viongozi wa kidini ziliwaruhusu watu kuepuka kuwaheshimu wazazi wao. Musa anazungumza kuhusu kuheshimu wazazi mara mbili katika Agano la Kale:</w:t>
      </w:r>
    </w:p>
    <w:p>
      <w:pPr/>
      <w:r>
        <w:rPr>
          <w:lang w:val="sw_KE" w:bidi="sw_KE"/>
        </w:rPr>
      </w:r>
      <w:r>
        <w:rPr>
          <w:lang w:val="sw_KE" w:bidi="sw_KE"/>
        </w:rPr>
        <w:t>Mara ya kwanza Musa anataja ni amri ya tano, ambayo inasema kwamba watu wanapaswa kuheshimu wazazi wao ili waweze kuishi maisha marefu. Mara ya pili Musa anataja hii, anasema kwamba ikiwa mtu hawaheshimu wazazi wao, wanapaswa kuuawa.</w:t>
      </w:r>
    </w:p>
    <w:p>
      <w:pPr/>
      <w:r>
        <w:rPr>
          <w:lang w:val="sw_KE" w:bidi="sw_KE"/>
        </w:rPr>
      </w:r>
      <w:r>
        <w:rPr>
          <w:lang w:val="sw_KE" w:bidi="sw_KE"/>
        </w:rPr>
        <w:t>Kumheshimu mtu ni kuonyesha heshima kwa mtu. Mtu anaweza kumheshimu baba au mama yake kwa njia nyingi. Mtu anaweza kuwaheshimu kwa vitu kama vile pesa au chakula, au kwa njia zingine kama vile fadhili au msaada. Sheria hii iliyopewa na Mungu kwa watu wote wa Israeli waitii. Ilikuwa muhimu sana kwa mtu kumheshimu baba na mama yake katika sheria ya Kiyahudi - matokeo ya kutowaheshimu na kumheshimu baba na mama yalikuwa makubwa. Sheria ya Musa ilisema mtu anapaswa kuuawa ikiwa hatatii amri hii. Tafsiri zingine zinatumia neno, "Mtu yeyote anayemlaani baba au mama yake atauawa." Hii haimaanishi kumlaani mtu, lakini badala yake inamaanisha kumtukana mtu au kumzungumza vibaya.</w:t>
      </w:r>
    </w:p>
    <w:p>
      <w:pPr/>
      <w:r>
        <w:rPr>
          <w:lang w:val="sw_KE" w:bidi="sw_KE"/>
        </w:rPr>
      </w:r>
      <w:r>
        <w:rPr>
          <w:lang w:val="sw_KE" w:bidi="sw_KE"/>
        </w:rPr>
        <w:t>Simamia hapa na jadili swali hili kama kikundi: nani Mnamheshimu katika utamaduni wenu na mnaonyeshaje hili? Sitisha rekodi hii ya sauti hapa.</w:t>
      </w:r>
    </w:p>
    <w:p>
      <w:pPr/>
      <w:r>
        <w:rPr>
          <w:lang w:val="sw_KE" w:bidi="sw_KE"/>
        </w:rPr>
      </w:r>
      <w:r>
        <w:rPr>
          <w:lang w:val="sw_KE" w:bidi="sw_KE"/>
        </w:rPr>
        <w:t>Yesu anaendelea kuwaambia Mafarisayo na walimu wa sheria kwamba mafundisho yao ni tofauti kabisa na sheria ya Musa. Wanafundisha utamaduni wa wanadamu na kuzipa tamaduni hizo mamlaka kubwa kuliko sheria ya Mungu. Mafarisayo hawakupuuza tu sheria ya Mungu wenyewe kwa kufuata utamaduni huu lakini pia waliwafundisha wengine kufanya vivyo hivyo. Viongozi wa kidini walikuwa wamesema kwamba watu hawapaswi kuwasaidia wazazi wao ikiwa tayari wangeapa kutoa chochote ambacho wangetumia kuwasaidia wazazi wao kama sadaka kwa Mungu. Yesu anarejelea aina maalum ya nadhiri katika kifungu hiki - "korban." Korban linatoka kwa neno la awali la Kiebrania kwa "zawadi iliyowekwa wakfu kwa Mungu au sadaka." Watu walipotoa sadaka ya aina hii, pia waliahidi kwamba vitu hivyo vingewekwa wakfu kwa Mungu na havingerudishwa kutoka kwa Mungu. Hii ilikuwa nadhiri nzito sana. Kulikuwa na matokeo mabaya ikiwa mtu angevunja ahadi kwa kumpa mtu mwingine toleo hilo. Hata ingawa kipengee hicho kilikuwa cha Mungu, mtu hakulazimika kuitoa kama sadaka, angeweza kukiweka wenyewe. Yesu anasema kwamba Mafarisayo walifanya nadhiri hizi kwa sababu za ubinafsi, kuweka mambo kwa wenyewe na kuepuka kumsaidia baba na mama yao.</w:t>
      </w:r>
    </w:p>
    <w:p>
      <w:pPr/>
      <w:r>
        <w:rPr>
          <w:lang w:val="sw_KE" w:bidi="sw_KE"/>
        </w:rPr>
      </w:r>
      <w:r>
        <w:rPr>
          <w:lang w:val="sw_KE" w:bidi="sw_KE"/>
        </w:rPr>
        <w:t>Kwa kweli, ikiwa mtu angemtolea Mungu zawadi hizi katika aina hii ya nadhiri maalum, "hawapaswi" kuwapa wazazi wao, hata kama wazazi wao walihitaji, kwa sababu hiyo ingevunja nadhiri yao kwa Mungu. Mtu huyo amezuiliwa kufanya kitu chochote cha kusaidia. Hatupendi kutia chuku, kwa sababu mtu anaweza kuepuka hata kuwasaidia au kuwa na fadhili kwa wazazi wake kwa kusema walikuwa na majukumu ya kidini.</w:t>
      </w:r>
    </w:p>
    <w:p>
      <w:pPr/>
      <w:r>
        <w:rPr>
          <w:lang w:val="sw_KE" w:bidi="sw_KE"/>
        </w:rPr>
      </w:r>
      <w:r>
        <w:rPr>
          <w:lang w:val="sw_KE" w:bidi="sw_KE"/>
        </w:rPr>
        <w:t>Ni kweli kwamba kuvunja ahadi kwa Mungu haikubaliki wakati mtu aliweka nadhiri ya aina hii ya kutoa sadaka. Pia ni kweli kwamba Mungu anapaswa kuwa wa maana zaidi kwetu kuliko mtu mwingine yeyote, ikiwa ni pamoja na baba na mama. Hata hivyo, Yesu anasema hapa kwamba si haki kutumia sheria moja ya Mungu kuvunja sheria nyingine ya Mungu. Sheria za Mungu hazipaswi kutumiwa hivyo. Yesu anawaambia Mafarisayo na walimu wa sheria kwamba utamaduni wao unawafanya watu kuasi Neno la Mungu. Yesu anaendelea kusema kwamba huu ni mfano mmoja tu wa njia ambazo viongozi wa kidini wanawafanya wengine kuasi.</w:t>
      </w:r>
    </w:p>
    <w:p>
      <w:pPr/>
      <w:r>
        <w:rPr>
          <w:lang w:val="sw_KE" w:bidi="sw_KE"/>
        </w:rPr>
      </w:r>
      <w:r>
        <w:rPr>
          <w:lang w:val="sw_KE" w:bidi="sw_KE"/>
        </w:rPr>
        <w:t>Simamia hapa, na ujadili hili swali kama kikundi: Je, kuna mifano ya nyakati ambazo viongozi wa kidini hubadilisha sheria zao ili wajifaidi wenyewe katika utamaduni wenu.</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kifungu cha marko 7:9–13 katika tafsiri iliyo rahisi zaidi kueleweka. </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1</w:t>
      </w:r>
    </w:p>
    <w:p>
      <w:pPr/>
      <w:r>
        <w:rPr>
          <w:lang w:val="sw_KE" w:bidi="sw_KE"/>
        </w:rPr>
      </w:r>
      <w:r>
        <w:rPr>
          <w:b/>
          <w:lang w:val="sw_KE" w:bidi="sw_KE"/>
        </w:rPr>
        <w:t>katika tukio la 1</w:t>
      </w:r>
      <w:r>
        <w:rPr>
          <w:lang w:val="sw_KE" w:bidi="sw_KE"/>
        </w:rPr>
        <w:t xml:space="preserve"> Yesu anaendelea kukemea Mafarisayo na walimu wa sheria kwa kutoa mfano maalum wa jinsi wanavyotafuta njia za ujanja za kupuuza amri ya Mungu ili waweze kufuata utamaduni wao.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Musa (ambaye alitoa sheria kutoka kwa Mungu)</w:t>
      </w:r>
    </w:p>
    <w:p>
      <w:pPr>
        <w:pStyle w:val="ListBullet"/>
        <w:spacing w:line="240" w:lineRule="auto"/>
        <w:ind w:left="720"/>
      </w:pPr>
      <w:r>
        <w:rPr>
          <w:lang w:val="sw_KE" w:bidi="sw_KE"/>
        </w:rPr>
      </w:r>
      <w:r>
        <w:rPr>
          <w:lang w:val="sw_KE" w:bidi="sw_KE"/>
        </w:rPr>
        <w:t>Watoto wanaokataa kuwasaidia wazazi wao (katika mfano wa Yesu)</w:t>
      </w:r>
    </w:p>
    <w:p>
      <w:pPr/>
      <w:r>
        <w:rPr>
          <w:lang w:val="sw_KE" w:bidi="sw_KE"/>
        </w:rPr>
      </w:r>
      <w:r>
        <w:rPr>
          <w:lang w:val="sw_KE" w:bidi="sw_KE"/>
        </w:rPr>
        <w:t>Kama kikundi, zingatia sehemu hizi za mpangilio wa kifungu hiki: Katika kifungu hiki, Yesu anaendelea kuzungumza na Mafarisayo na walimu wa sheria. Anawaambia kwamba wanaiasi sheria ya Mungu ili waweze kutimiza utamaduni wao. Anawapa mfano. Musa, katika amri kumi katika sheria ya Mungu, inasemasema, "Waheshimu baba yako na mama yako." Katika sehemu nyingine ya maandiko yake Musa pia alisema, "Yeyote amtukanaye baba yake au mama yake, na auawe."</w:t>
      </w:r>
    </w:p>
    <w:p>
      <w:pPr/>
      <w:r>
        <w:rPr>
          <w:lang w:val="sw_KE" w:bidi="sw_KE"/>
        </w:rPr>
      </w:r>
      <w:r>
        <w:rPr>
          <w:lang w:val="sw_KE" w:bidi="sw_KE"/>
        </w:rPr>
        <w:t>Yesu anasema, "Lakini ninyi mwafundisha kwamba mtu akimwambia baba yake au mama yake, ‘Kile ambacho ningeweza kukusaidia ni Korbani’ (yaani kimewekwa wakfu kwa Mungu)." Hoja ya Yesu ni, "Kwa njia hiyo ninyi mnabatilisha neno la Mungu kwa mapokeo yenu mliyojiwekea. Nanyi mnafanya mambo mengi ya aina hiyo.” Utamaduni huu uliwaruhusu watu ambao wanaweza kukasirika na wazazi wao au hata wenye tamaa tu kutangaza vitu vyao au mali zao wamejitolea kwa Mungu. Hata hivyo, haimaanishi kwamba mtu alipaswa kupeleka vitu hekaluni kama sadaka, na pia haimaanishi kwamba hawangeweza kutumia vitu hivyo wenyewe - ilimaanisha tu kwamba hawangewapa wazazi wao. Kwa kweli, walikatazwa kufanya hivyo.</w:t>
      </w:r>
    </w:p>
    <w:p>
      <w:pPr/>
      <w:r>
        <w:rPr>
          <w:lang w:val="sw_KE" w:bidi="sw_KE"/>
        </w:rPr>
      </w:r>
      <w:r>
        <w:rPr>
          <w:lang w:val="sw_KE" w:bidi="sw_KE"/>
        </w:rPr>
        <w:t>Tamaduni kama mfano huu ambao Yesu alitoa unawafanya watu kuasi sheria ya Mungu na kutuongoza mbali na yale ambayo Mungu alikusudia kwetu. Katika kesi hii, kwa njia ya sheria ambazo Mungu alimpa Musa, Mungu amekuonyesha umuhimu wa kuwatunza mama na baba na zetu wakati hawawezi tena kuwatunza wenyewe. Sheria hii ya mdomo au utamaduni wa wanadamu iliwaruhusu watu kutenda kwa ubinafsi na kutowajali wazazi wao. Wakati tunajitolea kwa Mungu, ahadi hiyo inajumuisha ahadi kwa familia zetu, watu wenye uhitaji, na hata adui zetu. Yesu anasema tunapaswa kuwatunza watu wenye uhitaji kila wakati. Ikiwa hatuwajali wengine, basi kwa kweli hatumtii Mungu.</w:t>
      </w:r>
    </w:p>
    <w:p>
      <w:pPr/>
      <w:r>
        <w:rPr>
          <w:lang w:val="sw_KE" w:bidi="sw_KE"/>
        </w:rPr>
      </w:r>
      <w:r>
        <w:rPr>
          <w:lang w:val="sw_KE" w:bidi="sw_KE"/>
        </w:rPr>
        <w:t>Yesu anamalizia kwa kusema kuna mifano mingine mingi ya viongozi kidini wanafanya sheria za Mungu batili.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7:9–13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tukio 1.</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Musa (ambaye alitoa sheria kutoka kwa Mungu)</w:t>
      </w:r>
    </w:p>
    <w:p>
      <w:pPr>
        <w:pStyle w:val="ListBullet"/>
        <w:spacing w:line="240" w:lineRule="auto"/>
        <w:ind w:left="720"/>
      </w:pPr>
      <w:r>
        <w:rPr>
          <w:lang w:val="sw_KE" w:bidi="sw_KE"/>
        </w:rPr>
      </w:r>
      <w:r>
        <w:rPr>
          <w:lang w:val="sw_KE" w:bidi="sw_KE"/>
        </w:rPr>
        <w:t>Watoto wanaokataa kuwasaidia wazazi wao (katika mfano wa Yesu)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huyo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awajibu Mafarisayo na walimu wa sheria. Anamnukuu Musa, ambaye alisema, "Waheshimu baba yako na mama yako. Yeyote anayeongea bila heshima kwa baba yake au mama yake, na auawe.”</w:t>
      </w:r>
    </w:p>
    <w:p>
      <w:pPr/>
      <w:r>
        <w:rPr>
          <w:lang w:val="sw_KE" w:bidi="sw_KE"/>
        </w:rPr>
      </w:r>
      <w:r>
        <w:rPr>
          <w:lang w:val="sw_KE" w:bidi="sw_KE"/>
        </w:rPr>
        <w:t>Kisha Yesu anatoa mfano wa watoto wanaowaambia wazazi wao wenye shida, "‘Kile ambacho ningeweza kukusaidia ni Korbani’ (yaani kimewekwa wakfu kwa Mungu)."</w:t>
      </w:r>
    </w:p>
    <w:p>
      <w:pPr/>
      <w:r>
        <w:rPr>
          <w:lang w:val="sw_KE" w:bidi="sw_KE"/>
        </w:rPr>
      </w:r>
      <w:r>
        <w:rPr>
          <w:lang w:val="sw_KE" w:bidi="sw_KE"/>
        </w:rPr>
        <w:t>Sitisha igizo. Waulize watu wanaowaigiza kama wazazi katika mfano wa Yesu, je "Mnahisi vipi?" Huenda ukasikia mambo kama, "Kukatisha tamaa," "Ninahisi kama watoto wangu hawaniheshimu au "Nina huzuni sana. Nahisi kama hakuna mtu ananipenda. Watoto wangu wanajaribu kuacha kunisaidia kwa kumtumia Endelea na igizo.</w:t>
      </w:r>
    </w:p>
    <w:p>
      <w:pPr/>
      <w:r>
        <w:rPr>
          <w:lang w:val="sw_KE" w:bidi="sw_KE"/>
        </w:rPr>
      </w:r>
      <w:r>
        <w:rPr>
          <w:lang w:val="sw_KE" w:bidi="sw_KE"/>
        </w:rPr>
        <w:t>Yesu anaendelea kusema, "Kwa njia hiyo ninyi mnabatilisha neno la Mungu kwa mapokeo yenu mliyojiwekea. Kuna mfano mmoja tuu kati ya zingine,"</w:t>
      </w:r>
    </w:p>
    <w:p>
      <w:pPr/>
      <w:r>
        <w:rPr>
          <w:lang w:val="sw_KE" w:bidi="sw_KE"/>
        </w:rPr>
      </w:r>
      <w:r>
        <w:rPr>
          <w:lang w:val="sw_KE" w:bidi="sw_KE"/>
        </w:rPr>
        <w:t>Sitisha igizo. Waulize watu wanaoigiza kama wafarisayo na walimu wa sheria, "Je mnawaza nini ama mnahisi nini?" Huenda ukasikia mambo kama, "Kukasirika, Yesu kuthubutu kuhoji desturi zetu?" "Kutukanwa," "Kuogopa. Ninajua siwezi kamwe kufuata sheria zote za Mungu. Ni ngumu sana."</w:t>
      </w:r>
    </w:p>
    <w:p>
      <w:pPr/>
      <w:r>
        <w:rPr>
          <w:lang w:val="sw_KE" w:bidi="sw_KE"/>
        </w:rPr>
      </w:r>
      <w:r>
        <w:rPr>
          <w:lang w:val="sw_KE" w:bidi="sw_KE"/>
        </w:rPr>
        <w:t>Mwishoni mwa kitendo , muulize muigizaji anayeigiza Yesu, "Unahisi vipi?" Huenda ukasikia mambo kama, "Nimekasirika kwamba Mafarisayo hawa na walimu wa sheria wanabatilisha neno la Mungu kwa desturi zao" au "Ninajaribu kuwaonyesha watu jinsi unafiki wao unavyoonekana."</w:t>
      </w:r>
      <w:r>
        <w:rPr>
          <w:lang w:val="sw_KE" w:bidi="sw_KE"/>
        </w:rPr>
      </w:r>
    </w:p>
    <w:p>
      <w:pPr>
        <w:pStyle w:val="Heading3"/>
      </w:pPr>
      <w:r>
        <w:rPr>
          <w:lang w:val="sw_KE" w:bidi="sw_KE"/>
        </w:rPr>
        <w:t>Kujaza Mapengo</w:t>
      </w:r>
    </w:p>
    <w:p>
      <w:pPr/>
      <w:r>
        <w:rPr>
          <w:lang w:val="sw_KE" w:bidi="sw_KE"/>
        </w:rPr>
      </w:r>
      <w:r>
        <w:rPr>
          <w:lang w:val="sw_KE" w:bidi="sw_KE"/>
        </w:rPr>
        <w:t xml:space="preserve">Sikiliza toleo la sauti la kifungu cha marko 7:9–13 katika tafsiri iliyo rahisi zaidi kueleweka. </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ananukuu kutoka kwa </w:t>
      </w:r>
      <w:r>
        <w:rPr>
          <w:b/>
          <w:lang w:val="sw_KE" w:bidi="sw_KE"/>
        </w:rPr>
        <w:t>sheria ya Musa</w:t>
      </w:r>
      <w:r>
        <w:rPr>
          <w:lang w:val="sw_KE" w:bidi="sw_KE"/>
        </w:rPr>
        <w:t xml:space="preserve"> wakati anawapa viongozi wa kidini mfano wa unafiki wao. Mungu alimpa nabii Musa sheria kutoka kwa Mungu kuwapa watu wa Mungu kabla ya kuingia katika nchi ambayo Mungu alikuwa amewapa. Sheria hizi ziliandikwa na kuwa msingi wa sheria za kidini za Wayahudi. Viongozi wa kidini kisha waliongeza sheria zaidi za mdomo kwenye sheria iliyoandikwa, na kuwaongezea watu mzigo usiohitajika na wa ziada. Agano Jipya mara nyingi linasema tu kwamba </w:t>
      </w:r>
      <w:r>
        <w:rPr>
          <w:b/>
          <w:lang w:val="sw_KE" w:bidi="sw_KE"/>
        </w:rPr>
        <w:t>Musa</w:t>
      </w:r>
      <w:r>
        <w:rPr>
          <w:lang w:val="sw_KE" w:bidi="sw_KE"/>
        </w:rPr>
        <w:t xml:space="preserve"> au </w:t>
      </w:r>
      <w:r>
        <w:rPr>
          <w:b/>
          <w:lang w:val="sw_KE" w:bidi="sw_KE"/>
        </w:rPr>
        <w:t>sheria</w:t>
      </w:r>
      <w:r>
        <w:rPr>
          <w:lang w:val="sw_KE" w:bidi="sw_KE"/>
        </w:rPr>
        <w:t xml:space="preserve"> ilisema kitu. Wote "Musa" na "sheria" wanarejelea kitu kimoja.</w:t>
      </w:r>
    </w:p>
    <w:p>
      <w:pPr/>
      <w:r>
        <w:rPr>
          <w:lang w:val="sw_KE" w:bidi="sw_KE"/>
        </w:rPr>
      </w:r>
      <w:r>
        <w:rPr>
          <w:lang w:val="sw_KE" w:bidi="sw_KE"/>
        </w:rPr>
        <w:t xml:space="preserve">Koma hapa na jadili ni neno utakalotumia kwa sheria ya </w:t>
      </w:r>
      <w:r>
        <w:rPr>
          <w:b/>
          <w:lang w:val="sw_KE" w:bidi="sw_KE"/>
        </w:rPr>
        <w:t>Musa</w:t>
      </w:r>
      <w:r>
        <w:rPr>
          <w:lang w:val="sw_KE" w:bidi="sw_KE"/>
        </w:rPr>
        <w:t xml:space="preserve">. </w:t>
      </w:r>
      <w:r>
        <w:rPr>
          <w:lang w:val="sw_KE" w:bidi="sw_KE"/>
        </w:rPr>
        <w:t>Sheria ya Musa</w:t>
      </w:r>
      <w:r>
        <w:rPr>
          <w:lang w:val="sw_KE" w:bidi="sw_KE"/>
        </w:rPr>
        <w:t xml:space="preserve"> inajadiliwa katika Faharasa Kuu. Sitisha rekodi hii ya sauti hapa.</w:t>
      </w:r>
    </w:p>
    <w:p>
      <w:pPr/>
      <w:r>
        <w:rPr>
          <w:lang w:val="sw_KE" w:bidi="sw_KE"/>
        </w:rPr>
      </w:r>
      <w:r>
        <w:rPr>
          <w:lang w:val="sw_KE" w:bidi="sw_KE"/>
        </w:rPr>
        <w:t xml:space="preserve">Katika utamaduni wa Kiyahudi mtu anaweza kufanya nadhiri au sadaka inayoitwa </w:t>
      </w:r>
      <w:r>
        <w:rPr>
          <w:b/>
          <w:lang w:val="sw_KE" w:bidi="sw_KE"/>
        </w:rPr>
        <w:t>Korban</w:t>
      </w:r>
      <w:r>
        <w:rPr>
          <w:lang w:val="sw_KE" w:bidi="sw_KE"/>
        </w:rPr>
        <w:t xml:space="preserve">. Neno korban linatoka kwa neno la awali la Kiebrania kumanisha "zawadi iliyowekwa wakfu kwa Mungu au sadaka." Watu walipotoa sadaka ya aina hii, pia waliahidi kwamba vitu hivyo vingewekwa wakfu kwa Mungu na havingerudishwa kutoka kwa Mungu. Hii ilikuwa kiapo cha nadhiri Kulikuwa na matokeo mabaya ikiwa mtu angevunja ahadi kwa kumpa mtu mwingine toleo hilo. </w:t>
      </w:r>
    </w:p>
    <w:p>
      <w:pPr/>
      <w:r>
        <w:rPr>
          <w:lang w:val="sw_KE" w:bidi="sw_KE"/>
        </w:rPr>
      </w:r>
      <w:r>
        <w:rPr>
          <w:lang w:val="sw_KE" w:bidi="sw_KE"/>
        </w:rPr>
        <w:t xml:space="preserve">Koma hapa na jadili ni neno utakalotumia kwa </w:t>
      </w:r>
      <w:r>
        <w:rPr>
          <w:b/>
          <w:lang w:val="sw_KE" w:bidi="sw_KE"/>
        </w:rPr>
        <w:t>korbani</w:t>
      </w:r>
      <w:r>
        <w:rPr>
          <w:lang w:val="sw_KE" w:bidi="sw_KE"/>
        </w:rPr>
        <w:t xml:space="preserve">. Sitisha rekodi hii ya sauti hapa. </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 xml:space="preserve">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 </w:t>
      </w:r>
    </w:p>
    <w:p>
      <w:pPr/>
      <w:r>
        <w:rPr>
          <w:lang w:val="sw_KE" w:bidi="sw_KE"/>
        </w:rPr>
      </w:r>
      <w:r>
        <w:rPr>
          <w:lang w:val="sw_KE" w:bidi="sw_KE"/>
        </w:rPr>
        <w:t xml:space="preserve">Kisha, kila mtu kwenye kikundi anapaswa kusimulia kifungu kizima bila kukatiza angalau mara moja. Mwanakikundi anaweza kutumia vitu fulani, miondoko au ubao wake wa hadithi ili kumsaidia kukumbuka kifungu hicho. Sitisha rekodi hii ya sauti hapa. </w:t>
      </w:r>
    </w:p>
    <w:p>
      <w:pPr/>
      <w:r>
        <w:rPr>
          <w:lang w:val="sw_KE" w:bidi="sw_KE"/>
        </w:rPr>
      </w:r>
      <w:r>
        <w:rPr>
          <w:lang w:val="sw_KE" w:bidi="sw_KE"/>
        </w:rPr>
        <w:t xml:space="preserve">Kisha, kikundi kinaweza kuamua wanapendelea toleo la nani la kifungu hiki. Mwaweza kuamua kwamba mlipenda jinsi ambavyo mwanakikundi mmoja alivyosimulia tukio moja lakini mlipenda jinsi mwanakikundi mwingine alivyosimulia tukio lingine. Sitisha rekodi hii ya sauti hapa. </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7:14–23</w:t>
      </w:r>
      <w:r>
        <w:rPr>
          <w:lang w:val="sw_KE" w:bidi="sw_KE"/>
        </w:rPr>
      </w:r>
    </w:p>
    <w:p>
      <w:pPr>
        <w:pStyle w:val="Heading3"/>
      </w:pPr>
      <w:r>
        <w:rPr>
          <w:lang w:val="sw_KE" w:bidi="sw_KE"/>
        </w:rPr>
        <w:t>Sikiliza na Moyo</w:t>
      </w:r>
    </w:p>
    <w:p>
      <w:pPr/>
      <w:r>
        <w:rPr>
          <w:lang w:val="sw_KE" w:bidi="sw_KE"/>
        </w:rPr>
      </w:r>
      <w:r>
        <w:rPr>
          <w:lang w:val="sw_KE" w:bidi="sw_KE"/>
        </w:rPr>
        <w:t>Katika hatua hii, sikia Marko 7:14–23 na kuiweka katika mioyo yenu.</w:t>
      </w:r>
    </w:p>
    <w:p>
      <w:pPr/>
      <w:r>
        <w:rPr>
          <w:lang w:val="sw_KE" w:bidi="sw_KE"/>
        </w:rPr>
      </w:r>
      <w:r>
        <w:rPr>
          <w:lang w:val="sw_KE" w:bidi="sw_KE"/>
        </w:rPr>
        <w:t>Sikiliza toleo la sauti la Marko 7:14–23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7:14–23 tafsiri iliyo rahisi zaidi kueleweka.</w:t>
      </w:r>
    </w:p>
    <w:p>
      <w:pPr/>
      <w:r>
        <w:rPr>
          <w:lang w:val="sw_KE" w:bidi="sw_KE"/>
        </w:rPr>
      </w:r>
      <w:r>
        <w:rPr>
          <w:lang w:val="sw_KE" w:bidi="sw_KE"/>
        </w:rPr>
        <w:t>Yesu amekuwa tu akiwakemea Mafarisayo na walimu wa sheria kwa kutafuta njia za ujanja za kuasi sheria za Mungu kwa njia ya utamaduni ambayo yamepitishwa kwa vizazi. Yesu sasa anazungumza tena kuhusu kile kinachomfanya mtu unajisi na kumfanya awe safi au najisi. Si mambo tunayofanya au kuonyesha kwa nje lakini kile kilicho katika mioyo yetu ambacho Mungu anajali. Yesu sasa anawaita umati kukusanyika kumzunguka ili kila mtu aweze kusikia ujumbe muhimu ambao ana kutoa. Yesu anawaambia umati "wasikilize na kuelewa." Anawaomba wasikilize kwa makini kile anachotaka kusema ni muhimu. Yesu anataka umati wasikilize na kuelewa kwamba anajaribu kufichua ukweli wa Mungu kwao.</w:t>
      </w:r>
    </w:p>
    <w:p>
      <w:pPr/>
      <w:r>
        <w:rPr>
          <w:lang w:val="sw_KE" w:bidi="sw_KE"/>
        </w:rPr>
      </w:r>
      <w:r>
        <w:rPr>
          <w:lang w:val="sw_KE" w:bidi="sw_KE"/>
        </w:rPr>
        <w:t xml:space="preserve">Simamia hapa, na ujadili jinsi walimu wenu au watu wenye hekima wanavyowashawishi watu wawasikilize wanapofundisha ili kuwaonyesha kwamba mafundisho ni muhimu. Sitisha rekodi hii ya sauti hapa. </w:t>
      </w:r>
    </w:p>
    <w:p>
      <w:pPr/>
      <w:r>
        <w:rPr>
          <w:lang w:val="sw_KE" w:bidi="sw_KE"/>
        </w:rPr>
      </w:r>
      <w:r>
        <w:rPr>
          <w:lang w:val="sw_KE" w:bidi="sw_KE"/>
        </w:rPr>
        <w:t>Yesu anasimulia mfano. Mfano ulikuwa ni hadithi maalum ambao Yesu alisimulia. Hadithi hii ilitumia mambo ya kawaida kuelezea mambo ya ndani kuhusu Mungu. Mara nyingi ilikuwa vigumu kuelewa fumbo isipokuwa watu wakijitahidi kusikiliza. Yesu anasema, "Hakuna kitu nje ya mtu kinachoweza kumtia unajisi kwa kuingia ndani yao. Badala yake, kile kinachotoka kwa mtu kinachowafanya unajisi. Wakati Yesu anasema "kitu nje ya mtu" hapa, anarejelea aina yoyote ya chakula. Anasema Chakula unachoweka katika kinywa chako hakikufanya uwe najisi, au usiofaa kwa huduma ya Mungu. Badala yake, kile kinachotoka kwa mtu kinachowafanya wawe najisi. Yesu anamaanisha kwamba kile kinachotoka kwa mtu ni mawazo yetu ya ndani, mioyo yetu, ambao sisi kwa kweli ni nani.</w:t>
      </w:r>
    </w:p>
    <w:p>
      <w:pPr/>
      <w:r>
        <w:rPr>
          <w:lang w:val="sw_KE" w:bidi="sw_KE"/>
        </w:rPr>
      </w:r>
      <w:r>
        <w:rPr>
          <w:lang w:val="sw_KE" w:bidi="sw_KE"/>
        </w:rPr>
        <w:t>Katika Agano la Kale kulikuwa na vyakula fulani ambavyo watu hawapaswi kula. Vyakula hivi vilichukuliwa kuwa najisi. Mafarisayo waliamini kwamba ikiwa mtu anakula vyakula najisi, mtu huyo angehitaji kupitia sherehe ya utakaso ili kuwa safi tena na kukubaliwa mbele ya Mungu. Mafarisayo na wanafunzi walikuwa wameelewa visivyo kusudi la vyakula chafu katika Agano la Kale. Vyakula hivi pamoja na mila zingine za utakaso kama vile dhabihu zilifanya kuwa ukumbusho kwamba kila mtu alizaliwa na dhambi katika mioyo yao na alihitaji mkombozi kuwasafisha dhambi yao. Yesu ni mwokozi aliyeahidiwa ambaye watu wamekuwa wakimngojea. Yeye ni mmoja ambaye hatimaye atafanya mambo yote tena. Atasafisha hata ndani ya mtu na kufanya mawazo na moyo wake uwe safi na mzuri.</w:t>
      </w:r>
    </w:p>
    <w:p>
      <w:pPr/>
      <w:r>
        <w:rPr>
          <w:lang w:val="sw_KE" w:bidi="sw_KE"/>
        </w:rPr>
      </w:r>
      <w:r>
        <w:rPr>
          <w:lang w:val="sw_KE" w:bidi="sw_KE"/>
        </w:rPr>
        <w:t>Watu ni najisi wakati hawafai kwa huduma kwa Mungu. Desturi za kidini ziliwapa watu sheria za kukaa "safi"- mambo ambayo ni lazima wafanye ili kujisafisha na vitu ambavyo hawapaswi kula au kugusa. Watu walipokuwa "safi" wangeweza kumwabudu Mungu na kushiriki katika jamii. Yesu anabadilisha utamaduni huu wa kufikiri na anaelezea kwamba hakuna mtu anayeweza kufuata sheria za kutosha kuwa "safi" - au kukubalika kwa ajili ya huduma kwa Mungu." Moyo wa mtu ni muhimu zaidi - tabia yake ya kiadili- iwe anafuata njia inayompendeza Mungu au la. Yesu hasemi kwamba sheria za Kiyahudi kuhusu usafi ni mbaya au kwamba watu wanapaswa kuacha kuzifuata, lakini anaeleza usafi wa kweli unatoka wapi. Yesu anafafanua kwamba kufuata sheria za Kiyahudi kunatufanya tuonekane safi kwa nje, lakini ni kile kilicho katika mioyo yetu ambacho Mungu anavutiwa. Watu walielezea moyo kama mahali ambapo hisia na sifa za mtu zilikuwa.</w:t>
      </w:r>
    </w:p>
    <w:p>
      <w:pPr/>
      <w:r>
        <w:rPr>
          <w:lang w:val="sw_KE" w:bidi="sw_KE"/>
        </w:rPr>
      </w:r>
      <w:r>
        <w:rPr>
          <w:lang w:val="sw_KE" w:bidi="sw_KE"/>
        </w:rPr>
        <w:t xml:space="preserve">Simamia hapa, na ujadili ni aina gani ya vitu katika utamaduni wenu ambayo humfanya mtu akubalike kuabudu na kutumikia miungu katika utamaduni wenu? Je, kuna sherehe maalum ambazo unapaswa kufanya? Zieleze. Sitisha rekodi hii ya sauti hapa. </w:t>
      </w:r>
    </w:p>
    <w:p>
      <w:pPr/>
      <w:r>
        <w:rPr>
          <w:lang w:val="sw_KE" w:bidi="sw_KE"/>
        </w:rPr>
      </w:r>
      <w:r>
        <w:rPr>
          <w:lang w:val="sw_KE" w:bidi="sw_KE"/>
        </w:rPr>
        <w:t>Kitabu cha Marko kinaonyesha mtindo wa kawaida wa Yesu wa kufundisha hadharani na kisha kuwaelezea wanafunzi wake faraghani. Inafanyika tena hapa. Yesu anasema kitu hadharani kwa umati mkubwa, na kisha anatoka (au ndani ya nyumba) na wanafunzi wake wanaomba maelezo zaidi.</w:t>
      </w:r>
    </w:p>
    <w:p>
      <w:pPr/>
      <w:r>
        <w:rPr>
          <w:lang w:val="sw_KE" w:bidi="sw_KE"/>
        </w:rPr>
      </w:r>
      <w:r>
        <w:rPr>
          <w:lang w:val="sw_KE" w:bidi="sw_KE"/>
        </w:rPr>
        <w:t>Yesu anaanza kuelezea mafundisho yake. Kwanza, Yesu anasema kwamba chakula hakiwezi kumfanya mtu awe najisi. Chakula kinaenda ndani ya tumbo letu, si mioyo yetu. Marko anatupa tafsiri ya ziada ambayo Yesu anatangaza vyakula vyote vinakubalika, kulingana na mafundisho ya Yesu. Kisha Yesu anatoa orodha ya mambo 13 uovu - na mambo ambayo kwa kweli yanamfanya mtu apate unajisi au kuwafanya wawe najisi. Baada ya 'mawazo maovu,' Marko anatupa matendo sita maovu, na kisha sifa sita mbaya za kimaadili.</w:t>
      </w:r>
    </w:p>
    <w:p>
      <w:pPr/>
      <w:r>
        <w:rPr>
          <w:lang w:val="sw_KE" w:bidi="sw_KE"/>
        </w:rPr>
      </w:r>
      <w:r>
        <w:rPr>
          <w:lang w:val="sw_KE" w:bidi="sw_KE"/>
        </w:rPr>
        <w:t>Matendo ambayo Yesu anazungumzia ni uasherati (au uzinifu). Hili ni neno la jumla linalomaanisha aina yoyote ya usherati. Kisha anazungumza kuhusu wizi, au kuiba na uuaji.</w:t>
      </w:r>
    </w:p>
    <w:p>
      <w:pPr/>
      <w:r>
        <w:rPr>
          <w:lang w:val="sw_KE" w:bidi="sw_KE"/>
        </w:rPr>
      </w:r>
      <w:r>
        <w:rPr>
          <w:lang w:val="sw_KE" w:bidi="sw_KE"/>
        </w:rPr>
        <w:t>Anazungumza kuhusu usinzi, ambao ni kufanya usherati na mtu ambaye si mke au mume wako. Anazungumzia kuhusu tamaa mbaya, ambayo inaweza kumaanisha wivu kwa njia ya kingono. Anazungumza kuhusu uovu ambalo ni neno la jumla linalomaanisha matendo ya uovu yanayofanywa kimakusudi.</w:t>
      </w:r>
    </w:p>
    <w:p>
      <w:pPr/>
      <w:r>
        <w:rPr>
          <w:lang w:val="sw_KE" w:bidi="sw_KE"/>
        </w:rPr>
      </w:r>
      <w:r>
        <w:rPr>
          <w:lang w:val="sw_KE" w:bidi="sw_KE"/>
        </w:rPr>
        <w:t>Kisha Yesu anaandika sifa kuhusu mtu ambaye ni mwovu. Ya kwanza ambayo Yesu anataja ni udanganyifu, ambao ni wakati mtu anasema uongo na ujanja. Kisha anataja tamaa ya kutamani na wivu, ambayo ni wakati mtu anataka kitu ambacho mtu mwingine anacho. Yesu anataja kashfa ambayo anasema kitu kibaya kuhusu mtu mwingine, lakini mara nyingi anatumiwa kuhusu kusema kitu kibaya kuhusu Mungu. Anazungumzia kiburi, ambayo ni kiburi au kufikiria mwenyewe kuwa bora kuliko wengine, na upumbavu ambao unarejelea sifa mtu ambaye hamjui Mungu na hataki kumjua.</w:t>
      </w:r>
    </w:p>
    <w:p>
      <w:pPr/>
      <w:r>
        <w:rPr>
          <w:lang w:val="sw_KE" w:bidi="sw_KE"/>
        </w:rPr>
      </w:r>
      <w:r>
        <w:rPr>
          <w:lang w:val="sw_KE" w:bidi="sw_KE"/>
        </w:rPr>
        <w:t>Hapa, jadilini aina za sifa zinazomfanya mtu awe "mtu mbaya" katika utamaduni wenu. Nini kinamfanya mtu awe "mtu mzuri" katika utamaduni wenu? Elezaneni vitu hivyo.</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7:14–23 tafsiri iliyo rahisi zaidi kueleweka.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2.</w:t>
      </w:r>
    </w:p>
    <w:p>
      <w:pPr/>
      <w:r>
        <w:rPr>
          <w:lang w:val="sw_KE" w:bidi="sw_KE"/>
        </w:rPr>
      </w:r>
      <w:r>
        <w:rPr>
          <w:b/>
          <w:lang w:val="sw_KE" w:bidi="sw_KE"/>
        </w:rPr>
        <w:t>Tukio la kwanza:</w:t>
      </w:r>
      <w:r>
        <w:rPr>
          <w:lang w:val="sw_KE" w:bidi="sw_KE"/>
        </w:rPr>
        <w:t xml:space="preserve"> Yesu anaita umati uje umsikilize. Amekuwa akizungumza tu na Mafarisayo na walimu wa sheria ya kidini. Anaambia umati, “Nisikilizeni, kila mmoja wenu na mwelewe jambo hili. Hakuna kitu kinachomwingia mtu kimtiacho unajisi. Mnajinajisi na kile kinachotoka moyoni mwako."</w:t>
      </w:r>
    </w:p>
    <w:p>
      <w:pPr/>
      <w:r>
        <w:rPr>
          <w:lang w:val="sw_KE" w:bidi="sw_KE"/>
        </w:rPr>
      </w:r>
      <w:r>
        <w:rPr>
          <w:b/>
          <w:lang w:val="sw_KE" w:bidi="sw_KE"/>
        </w:rPr>
        <w:t>Tukio la pili:</w:t>
      </w:r>
      <w:r>
        <w:rPr>
          <w:lang w:val="sw_KE" w:bidi="sw_KE"/>
        </w:rPr>
        <w:t xml:space="preserve"> Yesu anaingia ndani ya nyumba, na wanafunzi wake wanamwuliza anamaanisha nini anaposema hivi. Anawaelezea kile alichokimaanisha.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na walimu wa sheria ya kidini bado wapo (ingawa hawajatajwa katika hadithi)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Kama kikundi, zingatia sehemu hizi za mpangilio wa kifungu: Katika tukio la kwanza, Yesu amemaliza hoja yake na Mafarisayo na walimu wa sheria. Umati tayari ulikuwa na Yesu na Mafarisayo, lakini alikuwa akizungumza moja kwa moja na Mafarisayo kifungu kilichotangulia. Yesu sasa anavuta umati kwake, na anawaambia wasikilize na jaribu kuelewa - kile anachotaka kusema ni muhimu. Wakati Yesu anawauliza umati wajaribu kuelewa, si kwa sababu ujumbe alio nao ni ngumu sana lakini kwa sababu inaweza kuwa vigumu kwa watu kukubali. Watu, hasa Mafarisayo, walifuata kwa karibu utamaduni wao wa kidini na kufikiria kwamba ikiwa wangefanya mambo kwa njia fulani na hawakula vyakula fulani na kufuata utamaduni zingine nyingi na desturi za utakaso, wangeweza kukaa mbali na dhambi na kuwa safi kiroho na kukubaliwa mbele ya Mungu. Yesu anatoa kauli kwamba unatiwa unajisi na kile kinachotoka moyoni mwako, si kile kinachoingia mwilini mwako. Hatuambiwi jinsi Mafarisayo au umati unavyoitikia mafundisho ya Yesu. Yesu haelezi tena kwa umati; badala yake, anatembea kwenda zake. Pengine hii ilikuwa kauli ngumu kukubali, ingemaanisha mabadiliko kamili katika ufahamu wa watu wa jinsi ya kukubaliwa mbele ya Mungu. Tunajua kwamba hata wanafunzi ambao wana uhusiano wa karibu na Yesu hawakuelewa maana ya kile ambacho Yesu alikuwa akisema, si kwa sababu hawakuwa wenye akili lakini kwa sababu hii ilikuwa njia mpya ya kufikiria.</w:t>
      </w:r>
    </w:p>
    <w:p>
      <w:pPr/>
      <w:r>
        <w:rPr>
          <w:lang w:val="sw_KE" w:bidi="sw_KE"/>
        </w:rPr>
      </w:r>
      <w:r>
        <w:rPr>
          <w:lang w:val="sw_KE" w:bidi="sw_KE"/>
        </w:rPr>
        <w:t>Simamia hapa na jadili swali hili kama kikundi: Eleza wakati ambapo ufahamu wako wa kitu ulibadilika. Ilikuwa rahisi kiasi gani kukubali njia mpya ya kufikiri? Sitisha rekodi hii ya sauti hapa.</w:t>
      </w:r>
    </w:p>
    <w:p>
      <w:pPr/>
      <w:r>
        <w:rPr>
          <w:lang w:val="sw_KE" w:bidi="sw_KE"/>
        </w:rPr>
      </w:r>
      <w:r>
        <w:rPr>
          <w:lang w:val="sw_KE" w:bidi="sw_KE"/>
        </w:rPr>
        <w:t>Katika tukio la pili, Yesu yuko ndani ya nyumba. Wanafunzi wake wanamjia na kuuliza anachomaanisha. Ilikuwa ya kawaida kwa wanafunzi kuuliza maswali kuhusu kile ambacho Yesu alimaanisha. Wanajifunza kutoka kwa Yesu; yeye ni mwalimu wao. Yesu anawauliza wanafunzi wake maswali ambayo hatarajii jibu. Yesu anauliza ikiwa hawaelewi. Kile ambacho Yesu anasema kwa kweli ni kwamba si chakula kinachoweza kukupatia unajisi. Chakula hakiingii moyoni mwako- kinaingia tumboni mwako na kisha hutoka nje ya mwili wako. Kisha kitendo kinabadilika kutoka kwa Yesu kuzungumza na Marko akitupa maelezo ya ziada. Marko anasema kwamba kwa kutangaza hii, Yesu alitangaza kwamba kila aina ya chakula inakubalika machoni pa Mungu. Vyakula vingine vilichukuliwa kuwa najisi katika Agano la Kale, iweukumbusho kwamba sote tumezaliwa na dhambi katika mioyo yetu na tunahitaji mwokozi. Marko sasa anatuambia kwamba Yesu anatangaza vyakula vyote "safi" ("safi" kumanisha kukubaliwa na Mungu). Yesu ni mwokozi aliyeahidiwa ambaye atawasafisha watu dhambi zao na kubadilisha tamaa ya mioyo yao.</w:t>
      </w:r>
    </w:p>
    <w:p>
      <w:pPr/>
      <w:r>
        <w:rPr>
          <w:lang w:val="sw_KE" w:bidi="sw_KE"/>
        </w:rPr>
      </w:r>
      <w:r>
        <w:rPr>
          <w:lang w:val="sw_KE" w:bidi="sw_KE"/>
        </w:rPr>
        <w:t>Yesu anaendelea kusema kwamba kile kinachotoka kwa mtu ndicho kinachowafanya najisi. Kile kilicho ndani ya moyo wa mtu ni kile kinachotoka kwake-mawazo maovu, usherati, wizi, mauaji, usinzi, kutamani uovu, udanganyifu, ufisadi, wivu, kashfa ya kiburi, upumbavu. Haya yote yanakuja kutoka ndani, na kumfanya mtu najisi.</w:t>
      </w:r>
    </w:p>
    <w:p>
      <w:pPr/>
      <w:r>
        <w:rPr>
          <w:lang w:val="sw_KE" w:bidi="sw_KE"/>
        </w:rPr>
      </w:r>
      <w:r>
        <w:rPr>
          <w:lang w:val="sw_KE" w:bidi="sw_KE"/>
        </w:rPr>
        <w:t>Simamia hapa na kujadili kama kikundi: Unazungumza vipi kuhusu matendo na sifa maovu wakati unamfundisha mtu kile kibaya cha kufanya? Je, utaelezea vipi orodha hii ya sifa? Utakumbuka vipi matendo katika orodha? Mazoezi ya kusema orodha ya matendo na sifa 13 na uamuzi ni njia gani bora ya kuzungumza kuhusu yao. Unaweza kuagiza tena orodha ikiwa ni rahisi kukumbuka kwa njia nyingine. Sitisha rekodi hii ya sauti hapa.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7:14–23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 na walimu wa sheria ya kidini bado wapo (ingawa hawajatajwa katika hadithi)</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Wanafunzi wa Yesu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umuulize mtu anayeigiza mhusika, "Unafikiria au kuhisi vipi?" Mtu anayeigiza tabia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anawaita umati. Anawaeleza kwamba hakuna chochote kilicho nje ya mtu kinachomwingia na kumtia unajisi. Ni vile vitu vinavyotoka ndani yake ndivyo vinavyomtia unajisi.</w:t>
      </w:r>
    </w:p>
    <w:p>
      <w:pPr/>
      <w:r>
        <w:rPr>
          <w:lang w:val="sw_KE" w:bidi="sw_KE"/>
        </w:rPr>
      </w:r>
      <w:r>
        <w:rPr>
          <w:lang w:val="sw_KE" w:bidi="sw_KE"/>
        </w:rPr>
        <w:t>Sitisha igizo. Muulize mtu anayeigiza Yesu, "Unafikiria au kuhisi vipi?" Huenda ukasikia mambo kama, "Nataka kuhakikisha kwamba kila mtu anaelewa," "Nimefadhaishwa na mafarisayo na walimu wa sheria ya kidini," au "Ninajaribu kuwasaidia watu ambao hawaelewi mambo ya kweli kumhusu Mungu." Endelea na igizo.</w:t>
      </w:r>
    </w:p>
    <w:p>
      <w:pPr/>
      <w:r>
        <w:rPr>
          <w:lang w:val="sw_KE" w:bidi="sw_KE"/>
        </w:rPr>
      </w:r>
      <w:r>
        <w:rPr>
          <w:lang w:val="sw_KE" w:bidi="sw_KE"/>
        </w:rPr>
        <w:t>Yesu anaingia ndani ya nyumba. Wanafunzi wake wanauliza kuhusu mafundisho yake.</w:t>
      </w:r>
    </w:p>
    <w:p>
      <w:pPr/>
      <w:r>
        <w:rPr>
          <w:lang w:val="sw_KE" w:bidi="sw_KE"/>
        </w:rPr>
      </w:r>
      <w:r>
        <w:rPr>
          <w:lang w:val="sw_KE" w:bidi="sw_KE"/>
        </w:rPr>
        <w:t>Sitisha igizo. Muulize mtu anayeigiza Yesu, "Unafikiria au kuhisi vipi?" Huenda ukasikia mambo kama, "Bado tumechanganyikiwa," "Hatuelewi," au "Inaonekana kama Yesu anaenda kinyume cha desturi zetu na hatuelewi." Endelea na igizo.</w:t>
      </w:r>
    </w:p>
    <w:p>
      <w:pPr/>
      <w:r>
        <w:rPr>
          <w:lang w:val="sw_KE" w:bidi="sw_KE"/>
        </w:rPr>
      </w:r>
      <w:r>
        <w:rPr>
          <w:lang w:val="sw_KE" w:bidi="sw_KE"/>
        </w:rPr>
        <w:t>Yesu anawaambia, “Je, hata nanyi hamjaelewa? Je, hamfahamu kwamba kitu kimwingiacho mtu hakimtii unajisi? Mtu akila kitu hakiingii moyoni mwake bali tumboni, na baadaye hutolewa nje ya mwili wake.” Kisha anaeleza, “Kile kimtokacho mtu ndicho kimtiacho unajisi."</w:t>
      </w:r>
    </w:p>
    <w:p>
      <w:pPr/>
      <w:r>
        <w:rPr>
          <w:lang w:val="sw_KE" w:bidi="sw_KE"/>
        </w:rPr>
      </w:r>
      <w:r>
        <w:rPr>
          <w:lang w:val="sw_KE" w:bidi="sw_KE"/>
        </w:rPr>
        <w:t>Sitisha igizo. Muulize mtu anayeigiza Yesu, "Unafikiria au kuhisi vipi?" Huenda ukasikia mambo kama, "Kuchanganyikiwa" au "Ninajaribu kuwahamasisha wasiangalie tu matendo ya watu na kile wanachowasilisha kwa nje ili kuangalia kile kilicho ndani ya mioyo ya watu." Endelea na igizo.</w:t>
      </w:r>
    </w:p>
    <w:p>
      <w:pPr/>
      <w:r>
        <w:rPr>
          <w:lang w:val="sw_KE" w:bidi="sw_KE"/>
        </w:rPr>
      </w:r>
      <w:r>
        <w:rPr>
          <w:lang w:val="sw_KE" w:bidi="sw_KE"/>
        </w:rPr>
        <w:t>Baada ya igizo: Muulize mtu anayeigiza Yesu, "Unahisi vipi?" Huenda ukasikia mambo kama, "Tunahisi kama kila kitu kinabadilika" au "Bado hatuelewi."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7:14–23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Yesu aliwaita umati waje wasikie na kusema, “Nisikilizeni. Jaribu kuelewa. Sio kitu kinachoingia mwilini mwako kikutiacho najisi, Mnajitia najisi na kile kitokacho moyoni mwako.</w:t>
      </w:r>
    </w:p>
    <w:p>
      <w:pPr/>
      <w:r>
        <w:rPr>
          <w:lang w:val="sw_KE" w:bidi="sw_KE"/>
        </w:rPr>
      </w:r>
      <w:r>
        <w:rPr>
          <w:lang w:val="sw_KE" w:bidi="sw_KE"/>
        </w:rPr>
        <w:t xml:space="preserve">Yesu anapozungumza kuhusu </w:t>
      </w:r>
      <w:r>
        <w:rPr>
          <w:b/>
          <w:lang w:val="sw_KE" w:bidi="sw_KE"/>
        </w:rPr>
        <w:t>unajisi</w:t>
      </w:r>
      <w:r>
        <w:rPr>
          <w:lang w:val="sw_KE" w:bidi="sw_KE"/>
        </w:rPr>
        <w:t>, anarejelea hali ya mtu au kitu ambacho kinafaa kumtumikia Mungu, au kina sifa fulani inayowafanya wasistahili huduma kwa wakati huu. Watu wanaweza kuwa najisi au safi tena kwa matendo yao na kwa afya yao.</w:t>
      </w:r>
    </w:p>
    <w:p>
      <w:pPr/>
      <w:r>
        <w:rPr>
          <w:lang w:val="sw_KE" w:bidi="sw_KE"/>
        </w:rPr>
      </w:r>
      <w:r>
        <w:rPr>
          <w:lang w:val="sw_KE" w:bidi="sw_KE"/>
        </w:rPr>
        <w:t xml:space="preserve">Simamia hapa na ujadili kama kikundi ni neno au kifungu utakalotumia ili </w:t>
      </w:r>
      <w:r>
        <w:rPr>
          <w:b/>
          <w:lang w:val="sw_KE" w:bidi="sw_KE"/>
        </w:rPr>
        <w:t>kunajisi</w:t>
      </w:r>
      <w:r>
        <w:rPr>
          <w:lang w:val="sw_KE" w:bidi="sw_KE"/>
        </w:rPr>
        <w:t>. Sitisha rekodi hii ya sauti hapa.</w:t>
      </w:r>
    </w:p>
    <w:p>
      <w:pPr/>
      <w:r>
        <w:rPr>
          <w:lang w:val="sw_KE" w:bidi="sw_KE"/>
        </w:rPr>
      </w:r>
      <w:r>
        <w:rPr>
          <w:lang w:val="sw_KE" w:bidi="sw_KE"/>
        </w:rPr>
        <w:t xml:space="preserve">Yesu anasema kwamba unatiwa najisi na kile kinachotoka moyoni mwako. Kwa </w:t>
      </w:r>
      <w:r>
        <w:rPr>
          <w:b/>
          <w:lang w:val="sw_KE" w:bidi="sw_KE"/>
        </w:rPr>
        <w:t>Moyo</w:t>
      </w:r>
      <w:r>
        <w:rPr>
          <w:lang w:val="sw_KE" w:bidi="sw_KE"/>
        </w:rPr>
        <w:t xml:space="preserve"> ulionekana kuwa mahali ambapo hisia na sifa za watu zilipo. Tumia neno lile au kifungu cha "moyo" kama ulivyotumia katika vifungu vilivyotangulia.</w:t>
      </w:r>
    </w:p>
    <w:p>
      <w:pPr/>
      <w:r>
        <w:rPr>
          <w:lang w:val="sw_KE" w:bidi="sw_KE"/>
        </w:rPr>
      </w:r>
      <w:r>
        <w:rPr>
          <w:lang w:val="sw_KE" w:bidi="sw_KE"/>
        </w:rPr>
        <w:t xml:space="preserve">Yesu aliingia ndani ya nyumba ili kuepuka umati na wanafunzi wake walimwuliza kile alichomaanisha kwa fumbo alilokuwa ametumia tu. Kumbuka kutumia neno lile kwa </w:t>
      </w:r>
      <w:r>
        <w:rPr>
          <w:lang w:val="sw_KE" w:bidi="sw_KE"/>
        </w:rPr>
        <w:t>wanafunzi</w:t>
      </w:r>
      <w:r>
        <w:rPr>
          <w:lang w:val="sw_KE" w:bidi="sw_KE"/>
        </w:rPr>
        <w:t xml:space="preserve"> katika kifungu hiki kama ulivyotumia katika vifungu vya awali katika Marko.</w:t>
      </w:r>
    </w:p>
    <w:p>
      <w:pPr/>
      <w:r>
        <w:rPr>
          <w:lang w:val="sw_KE" w:bidi="sw_KE"/>
        </w:rPr>
      </w:r>
      <w:r>
        <w:rPr>
          <w:b/>
          <w:lang w:val="sw_KE" w:bidi="sw_KE"/>
        </w:rPr>
        <w:t>Fumbo</w:t>
      </w:r>
      <w:r>
        <w:rPr>
          <w:lang w:val="sw_KE" w:bidi="sw_KE"/>
        </w:rPr>
        <w:t xml:space="preserve"> ilikuwa ni hadithi maalum ambao Yesu alisimulia. Ilisimuliwa kwa kutumia vitu vya kawaida kuelezea mambo mazito kumhusu Mungu. Mafumbo yalikua vigumu kuelewa isipokuwa watu wakijitahidi sana kusikiliza.</w:t>
      </w:r>
    </w:p>
    <w:p>
      <w:pPr/>
      <w:r>
        <w:rPr>
          <w:lang w:val="sw_KE" w:bidi="sw_KE"/>
        </w:rPr>
      </w:r>
      <w:r>
        <w:rPr>
          <w:lang w:val="sw_KE" w:bidi="sw_KE"/>
        </w:rPr>
        <w:t xml:space="preserve">Simamia hapa na ujadili kama kikundi ni neno au kifungu utakalotumia ili </w:t>
      </w:r>
      <w:r>
        <w:rPr>
          <w:b/>
          <w:lang w:val="sw_KE" w:bidi="sw_KE"/>
        </w:rPr>
        <w:t>kunajisi</w:t>
      </w:r>
      <w:r>
        <w:rPr>
          <w:lang w:val="sw_KE" w:bidi="sw_KE"/>
        </w:rPr>
        <w:t xml:space="preserve">. Tazama </w:t>
      </w:r>
      <w:r>
        <w:rPr>
          <w:lang w:val="sw_KE" w:bidi="sw_KE"/>
        </w:rPr>
        <w:t>maelezo</w:t>
      </w:r>
      <w:r>
        <w:rPr>
          <w:lang w:val="sw_KE" w:bidi="sw_KE"/>
        </w:rPr>
        <w:t xml:space="preserve"> zaidi kuhusu fumbo katika Faharasa Kuu. Sitisha rekodi hii ya sauti hapa.</w:t>
      </w:r>
    </w:p>
    <w:p>
      <w:pPr/>
      <w:r>
        <w:rPr>
          <w:lang w:val="sw_KE" w:bidi="sw_KE"/>
        </w:rPr>
      </w:r>
      <w:r>
        <w:rPr>
          <w:lang w:val="sw_KE" w:bidi="sw_KE"/>
        </w:rPr>
        <w:t>Yesu anaendelea kuzungumza kuhusu mambo maovu.</w:t>
      </w:r>
    </w:p>
    <w:p>
      <w:pPr/>
      <w:r>
        <w:rPr>
          <w:lang w:val="sw_KE" w:bidi="sw_KE"/>
        </w:rPr>
      </w:r>
      <w:r>
        <w:rPr>
          <w:b/>
          <w:lang w:val="sw_KE" w:bidi="sw_KE"/>
        </w:rPr>
        <w:t>Mawazo maovu</w:t>
      </w:r>
      <w:r>
        <w:rPr>
          <w:lang w:val="sw_KE" w:bidi="sw_KE"/>
        </w:rPr>
        <w:t xml:space="preserve"> ni mawazo ya watu yanayowafanya wafanye mambo mabaya. Kisha, tunaweza kugawanya mambo mabaya katika matendo na sifa.</w:t>
      </w:r>
    </w:p>
    <w:p>
      <w:pPr/>
      <w:r>
        <w:rPr>
          <w:lang w:val="sw_KE" w:bidi="sw_KE"/>
        </w:rPr>
      </w:r>
      <w:r>
        <w:rPr>
          <w:lang w:val="sw_KE" w:bidi="sw_KE"/>
        </w:rPr>
        <w:t xml:space="preserve">Matendo ambayo Yesu anazungumzia ni </w:t>
      </w:r>
      <w:r>
        <w:rPr>
          <w:b/>
          <w:lang w:val="sw_KE" w:bidi="sw_KE"/>
        </w:rPr>
        <w:t>uasherati</w:t>
      </w:r>
      <w:r>
        <w:rPr>
          <w:lang w:val="sw_KE" w:bidi="sw_KE"/>
        </w:rPr>
        <w:t xml:space="preserve"> (au </w:t>
      </w:r>
      <w:r>
        <w:rPr>
          <w:b/>
          <w:lang w:val="sw_KE" w:bidi="sw_KE"/>
        </w:rPr>
        <w:t>uzinifu</w:t>
      </w:r>
      <w:r>
        <w:rPr>
          <w:lang w:val="sw_KE" w:bidi="sw_KE"/>
        </w:rPr>
        <w:t>). Hili ni neno la jumla linalomaanisha aina yoyote ya usherati.</w:t>
      </w:r>
    </w:p>
    <w:p>
      <w:pPr/>
      <w:r>
        <w:rPr>
          <w:lang w:val="sw_KE" w:bidi="sw_KE"/>
        </w:rPr>
      </w:r>
      <w:r>
        <w:rPr>
          <w:lang w:val="sw_KE" w:bidi="sw_KE"/>
        </w:rPr>
        <w:t xml:space="preserve">Kisha anazungumza kuhusu </w:t>
      </w:r>
      <w:r>
        <w:rPr>
          <w:b/>
          <w:lang w:val="sw_KE" w:bidi="sw_KE"/>
        </w:rPr>
        <w:t>wizi</w:t>
      </w:r>
      <w:r>
        <w:rPr>
          <w:lang w:val="sw_KE" w:bidi="sw_KE"/>
        </w:rPr>
        <w:t xml:space="preserve">, au </w:t>
      </w:r>
      <w:r>
        <w:rPr>
          <w:b/>
          <w:lang w:val="sw_KE" w:bidi="sw_KE"/>
        </w:rPr>
        <w:t>kuiba</w:t>
      </w:r>
      <w:r>
        <w:rPr>
          <w:lang w:val="sw_KE" w:bidi="sw_KE"/>
        </w:rPr>
        <w:t xml:space="preserve"> na </w:t>
      </w:r>
      <w:r>
        <w:rPr>
          <w:b/>
          <w:lang w:val="sw_KE" w:bidi="sw_KE"/>
        </w:rPr>
        <w:t>uwaji</w:t>
      </w:r>
      <w:r>
        <w:rPr>
          <w:lang w:val="sw_KE" w:bidi="sw_KE"/>
        </w:rPr>
        <w:t>.</w:t>
      </w:r>
    </w:p>
    <w:p>
      <w:pPr/>
      <w:r>
        <w:rPr>
          <w:lang w:val="sw_KE" w:bidi="sw_KE"/>
        </w:rPr>
      </w:r>
      <w:r>
        <w:rPr>
          <w:lang w:val="sw_KE" w:bidi="sw_KE"/>
        </w:rPr>
        <w:t xml:space="preserve">Anazungumza kuhusu </w:t>
      </w:r>
      <w:r>
        <w:rPr>
          <w:lang w:val="sw_KE" w:bidi="sw_KE"/>
        </w:rPr>
        <w:t>uzinzi</w:t>
      </w:r>
      <w:r>
        <w:rPr>
          <w:lang w:val="sw_KE" w:bidi="sw_KE"/>
        </w:rPr>
        <w:t>, ambao ni kufanya uasherati na mtu ambaye si mke au mume wako.</w:t>
      </w:r>
    </w:p>
    <w:p>
      <w:pPr/>
      <w:r>
        <w:rPr>
          <w:lang w:val="sw_KE" w:bidi="sw_KE"/>
        </w:rPr>
      </w:r>
      <w:r>
        <w:rPr>
          <w:lang w:val="sw_KE" w:bidi="sw_KE"/>
        </w:rPr>
        <w:t xml:space="preserve">Anazungumza kuhusu tamaa </w:t>
      </w:r>
      <w:r>
        <w:rPr>
          <w:b/>
          <w:lang w:val="sw_KE" w:bidi="sw_KE"/>
        </w:rPr>
        <w:t>mbaya</w:t>
      </w:r>
      <w:r>
        <w:rPr>
          <w:lang w:val="sw_KE" w:bidi="sw_KE"/>
        </w:rPr>
        <w:t>, ambayo inaweza kumaanisha wivu kwa njia ya kingono.</w:t>
      </w:r>
    </w:p>
    <w:p>
      <w:pPr/>
      <w:r>
        <w:rPr>
          <w:lang w:val="sw_KE" w:bidi="sw_KE"/>
        </w:rPr>
      </w:r>
      <w:r>
        <w:rPr>
          <w:lang w:val="sw_KE" w:bidi="sw_KE"/>
        </w:rPr>
        <w:t xml:space="preserve">Anazungumza kuhusu </w:t>
      </w:r>
      <w:r>
        <w:rPr>
          <w:b/>
          <w:lang w:val="sw_KE" w:bidi="sw_KE"/>
        </w:rPr>
        <w:t>uovu ambalo</w:t>
      </w:r>
      <w:r>
        <w:rPr>
          <w:lang w:val="sw_KE" w:bidi="sw_KE"/>
        </w:rPr>
        <w:t xml:space="preserve"> ni neno la jumla linalomaanisha matendo ya uovu yanayofanywa kimakusudi.</w:t>
      </w:r>
    </w:p>
    <w:p>
      <w:pPr/>
      <w:r>
        <w:rPr>
          <w:lang w:val="sw_KE" w:bidi="sw_KE"/>
        </w:rPr>
      </w:r>
      <w:r>
        <w:rPr>
          <w:lang w:val="sw_KE" w:bidi="sw_KE"/>
        </w:rPr>
        <w:t>Kisha Yesu anaorodhesha sifa za uovu:</w:t>
      </w:r>
    </w:p>
    <w:p>
      <w:pPr>
        <w:pStyle w:val="ListBullet"/>
        <w:spacing w:line="240" w:lineRule="auto"/>
        <w:ind w:left="720"/>
      </w:pPr>
      <w:r>
        <w:rPr>
          <w:lang w:val="sw_KE" w:bidi="sw_KE"/>
        </w:rPr>
      </w:r>
      <w:r>
        <w:rPr>
          <w:b/>
          <w:lang w:val="sw_KE" w:bidi="sw_KE"/>
        </w:rPr>
        <w:t>udanganyifu</w:t>
      </w:r>
      <w:r>
        <w:rPr>
          <w:lang w:val="sw_KE" w:bidi="sw_KE"/>
        </w:rPr>
        <w:t xml:space="preserve"> ambao unamaanisha wakati ambapo mtu anasema uongo.na umejawa na ukora.</w:t>
      </w:r>
    </w:p>
    <w:p>
      <w:pPr>
        <w:pStyle w:val="ListBullet"/>
        <w:spacing w:line="240" w:lineRule="auto"/>
        <w:ind w:left="720"/>
      </w:pPr>
      <w:r>
        <w:rPr>
          <w:lang w:val="sw_KE" w:bidi="sw_KE"/>
        </w:rPr>
      </w:r>
      <w:r>
        <w:rPr>
          <w:b/>
          <w:lang w:val="sw_KE" w:bidi="sw_KE"/>
        </w:rPr>
        <w:t>tamaa mbaya</w:t>
      </w:r>
    </w:p>
    <w:p>
      <w:pPr>
        <w:pStyle w:val="ListBullet"/>
        <w:spacing w:line="240" w:lineRule="auto"/>
        <w:ind w:left="720"/>
      </w:pPr>
      <w:r>
        <w:rPr>
          <w:lang w:val="sw_KE" w:bidi="sw_KE"/>
        </w:rPr>
      </w:r>
      <w:r>
        <w:rPr>
          <w:b/>
          <w:lang w:val="sw_KE" w:bidi="sw_KE"/>
        </w:rPr>
        <w:t>wivu</w:t>
      </w:r>
      <w:r>
        <w:rPr>
          <w:lang w:val="sw_KE" w:bidi="sw_KE"/>
        </w:rPr>
        <w:t xml:space="preserve"> wakati mtu anapotaka kitu ambacho mtu mwingine anacho.</w:t>
      </w:r>
    </w:p>
    <w:p>
      <w:pPr>
        <w:pStyle w:val="ListBullet"/>
        <w:spacing w:line="240" w:lineRule="auto"/>
        <w:ind w:left="720"/>
      </w:pPr>
      <w:r>
        <w:rPr>
          <w:lang w:val="sw_KE" w:bidi="sw_KE"/>
        </w:rPr>
      </w:r>
      <w:r>
        <w:rPr>
          <w:b/>
          <w:lang w:val="sw_KE" w:bidi="sw_KE"/>
        </w:rPr>
        <w:t>matukano</w:t>
      </w:r>
      <w:r>
        <w:rPr>
          <w:lang w:val="sw_KE" w:bidi="sw_KE"/>
        </w:rPr>
        <w:t xml:space="preserve"> ambayo ni kusema kitu kibaya kuhusu mtu mwingine, lakini mara nyingi hutumiwa kumaanisha kusema kitu kibaya kumhusu Mungu.</w:t>
      </w:r>
    </w:p>
    <w:p>
      <w:pPr>
        <w:pStyle w:val="ListBullet"/>
        <w:spacing w:line="240" w:lineRule="auto"/>
        <w:ind w:left="720"/>
      </w:pPr>
      <w:r>
        <w:rPr>
          <w:lang w:val="sw_KE" w:bidi="sw_KE"/>
        </w:rPr>
      </w:r>
      <w:r>
        <w:rPr>
          <w:b/>
          <w:lang w:val="sw_KE" w:bidi="sw_KE"/>
        </w:rPr>
        <w:t>kiburi</w:t>
      </w:r>
      <w:r>
        <w:rPr>
          <w:lang w:val="sw_KE" w:bidi="sw_KE"/>
        </w:rPr>
        <w:t xml:space="preserve"> ni majivuno au kujiona kuwa bora kuliko wengine.</w:t>
      </w:r>
    </w:p>
    <w:p>
      <w:pPr>
        <w:pStyle w:val="ListBullet"/>
        <w:spacing w:line="240" w:lineRule="auto"/>
        <w:ind w:left="720"/>
      </w:pPr>
      <w:r>
        <w:rPr>
          <w:lang w:val="sw_KE" w:bidi="sw_KE"/>
        </w:rPr>
      </w:r>
      <w:r>
        <w:rPr>
          <w:b/>
          <w:lang w:val="sw_KE" w:bidi="sw_KE"/>
        </w:rPr>
        <w:t>upumbavu</w:t>
      </w:r>
      <w:r>
        <w:rPr>
          <w:lang w:val="sw_KE" w:bidi="sw_KE"/>
        </w:rPr>
        <w:t xml:space="preserve"> unarejelea tabia ya mtu ambaye hamjui Mungu na hataki kumjua.</w:t>
      </w:r>
    </w:p>
    <w:p>
      <w:pPr/>
      <w:r>
        <w:rPr>
          <w:lang w:val="sw_KE" w:bidi="sw_KE"/>
        </w:rPr>
      </w:r>
      <w:r>
        <w:rPr>
          <w:lang w:val="sw_KE" w:bidi="sw_KE"/>
        </w:rPr>
        <w:t>Haya ni mambo yanayotokana na tabia ya mtu. Haya ndiyo mambo yanayomtia mtu unajisi au yanayomfanya mtu kuwa asiyefaa kumtumikia Mungu.</w:t>
      </w:r>
    </w:p>
    <w:p>
      <w:pPr/>
      <w:r>
        <w:rPr>
          <w:lang w:val="sw_KE" w:bidi="sw_KE"/>
        </w:rPr>
      </w:r>
      <w:r>
        <w:rPr>
          <w:lang w:val="sw_KE" w:bidi="sw_KE"/>
        </w:rPr>
        <w:t>Simamia hapa na ujadili kama kikundi ni maneno au vishazi utakavyotumia kwa matendo haya na sifa mbaya.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7:24–30</w:t>
      </w:r>
      <w:r>
        <w:rPr>
          <w:lang w:val="sw_KE" w:bidi="sw_KE"/>
        </w:rPr>
      </w:r>
    </w:p>
    <w:p>
      <w:pPr>
        <w:pStyle w:val="Heading3"/>
      </w:pPr>
      <w:r>
        <w:rPr>
          <w:lang w:val="sw_KE" w:bidi="sw_KE"/>
        </w:rPr>
        <w:t>Sikiliza na Moyo</w:t>
      </w:r>
    </w:p>
    <w:p>
      <w:pPr/>
      <w:r>
        <w:rPr>
          <w:lang w:val="sw_KE" w:bidi="sw_KE"/>
        </w:rPr>
      </w:r>
      <w:r>
        <w:rPr>
          <w:lang w:val="sw_KE" w:bidi="sw_KE"/>
        </w:rPr>
        <w:t>Katika hatua hii, sikia Marko 7:24–30 na kuiweka katika mioyo yenu.</w:t>
      </w:r>
    </w:p>
    <w:p>
      <w:pPr/>
      <w:r>
        <w:rPr>
          <w:lang w:val="sw_KE" w:bidi="sw_KE"/>
        </w:rPr>
      </w:r>
      <w:r>
        <w:rPr>
          <w:lang w:val="sw_KE" w:bidi="sw_KE"/>
        </w:rPr>
        <w:t>Sikiliza toleo la sauti la Marko 7:24–30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kifungu katika tafsiri iliyo rahisi zaidi kueleweka. </w:t>
      </w:r>
    </w:p>
    <w:p>
      <w:pPr/>
      <w:r>
        <w:rPr>
          <w:lang w:val="sw_KE" w:bidi="sw_KE"/>
        </w:rPr>
      </w:r>
      <w:r>
        <w:rPr>
          <w:lang w:val="sw_KE" w:bidi="sw_KE"/>
        </w:rPr>
        <w:t>Tunajua kwamba hadithi hii ilitokea baada ya mafundisho yaliyotangulia, lakini hatujui ni muda gani baadaye. Hakikisha kwamba unatumia neno la jumla kwa wakati ambao umepita. Tunajua kutokana na hadithi hiyo hiyo katika Mathayo kwamba wanafunzi walienda pamoja na Yesu, ingawa hawatajwi hapa. Katika mistari iliyotangulia, Yesu ametoka kufundisha kwamba usafi wa ndani ni bora kuliko usafi wa kidesturi wa nje. Mojawapo ya sheria za desturi ya Kiyahudi ilikuwa kwamba kama wangegusa au kufanya jambo lolote na watu wasio Wayahudi (walioitwa Wayunani) wangekuwa najisi. Hata hivyo, Yesu anaenda katika eneo la Tiro katika Foinike ya Siria, kaskazini mwa nchi ya Kiyahudi. Huu ni wakati tu ambapo Yesu alisafiri nje ya mipaka ya Israeli. Yesu anatuonyesha kwa matendo yale ambayo amefundisha tu kwa maneno - kwamba hatufanywi kuwa safi au najisi kwa matendo yetu ya nje. Kumbuka kwamba Marko anazungumza na waumini wapya wa Mataifa wasio Wayahudi katika kitabu chake. Huenda Marko pia alitaka kuwakumbusha waumini wapya Wayunani kwamba Yesu aliwaona kuwa safi na wenye kustahili kupendwa naye.</w:t>
      </w:r>
    </w:p>
    <w:p>
      <w:pPr/>
      <w:r>
        <w:rPr>
          <w:lang w:val="sw_KE" w:bidi="sw_KE"/>
        </w:rPr>
      </w:r>
      <w:r>
        <w:rPr>
          <w:lang w:val="sw_KE" w:bidi="sw_KE"/>
        </w:rPr>
        <w:t xml:space="preserve">Waonyeshe watafsiri ramani zinazoonyesha Galilaya na Foinike ya Siria ambapo Tiro ndilo jiji kuu. Sitisha rekodi hii ya sauti hapa. </w:t>
      </w:r>
    </w:p>
    <w:p>
      <w:pPr/>
      <w:r>
        <w:rPr>
          <w:lang w:val="sw_KE" w:bidi="sw_KE"/>
        </w:rPr>
      </w:r>
      <w:r>
        <w:rPr>
          <w:lang w:val="sw_KE" w:bidi="sw_KE"/>
        </w:rPr>
        <w:t>Yesu alitaka kuondoka kupumzika kwa sababu ya kazi yote ambayo alikuwa amefanya, na hakutaka kuonekana na mtu yeyote. Lakini watu wa Tiro tayari walikuwa wamesikia kuhusu miujiza yake. Tunajua hili kwa sababu baadhi yao walikuja kumwona Yesu wakati alikuwa kando ya Bahari ya Galilaya. Watu wa Tiro walitaka kukutana na Yesu. Mwanamke mmoja, Mtaifa au asiye Myahudi, kutoka kwa eneo hili alisikia Yesu alikuwa hapo. Mwanamke huyu alikuwa Sirofoinike, ambayo ina maana alikuja kutoka kwa sehemu ya mkoa wa Syria unaoitwa Foinike. Alimwendea Yesu kwa sababu binti yake alikuwa na pepo mchafu. Kutoka kwa hadithi zingine katika Marko, tunajua kwamba pepo walikuwa wakatili kwa watu waliomilikiwa. Pepo wanaweza kudhibiti mawazo au matendo ya mtu. Huenda msichana huyu alikuwa akipatwa na degedege au kuanguka ndani ya moto au maji. Mwanamke huyo alianguka miguuni pa Yesu. Hii haimaanishi kwamba alijikwaa na kuanguka chini, lakini badala yake inamaanisha aliinama miguuni pa Yesu alipiga magoti na kuuweka uso wake chini-kuonyesha heshima yake kubwa na huzuni kwa hali yake. Aliomba na kuendelea kumwomba Yesu akemee pepo amwache binti yake na kuacha kumdhibiti. Binti yake bado alikuwa nyumbani- hakuwa na mama yake.</w:t>
      </w:r>
    </w:p>
    <w:p>
      <w:pPr/>
      <w:r>
        <w:rPr>
          <w:lang w:val="sw_KE" w:bidi="sw_KE"/>
        </w:rPr>
      </w:r>
      <w:r>
        <w:rPr>
          <w:lang w:val="sw_KE" w:bidi="sw_KE"/>
        </w:rPr>
        <w:t xml:space="preserve">Hapa, jadili na timu yako ya watafsiri. Unaonyeshaje heshima kwa mwalimu unayemwomba msaada? Katika utamaduni wenu, kumwinamia mtu kunamaanisha nini? Sitisha rekodi hii ya sauti hapa. </w:t>
      </w:r>
    </w:p>
    <w:p>
      <w:pPr/>
      <w:r>
        <w:rPr>
          <w:lang w:val="sw_KE" w:bidi="sw_KE"/>
        </w:rPr>
      </w:r>
      <w:r>
        <w:rPr>
          <w:lang w:val="sw_KE" w:bidi="sw_KE"/>
        </w:rPr>
        <w:t>Yesu anajibu kwa mwanamke wa Mataifa kwa kutumia mfano, au hadithi, kumweleza. Anasema, “Waache watoto washibe kwanza, kwa maana si vyema kuchukua chakula cha watoto na kuwatupia mbwa.” Mwanamke huyo angeelewa simulizi hilo, lakini huenda wasikilizaji wako wasielewe. Simulizi hili linamaanisha hivi: Yesu anatupa picha ya familia ambapo watoto wameketi na kula chakula. "Watoto" katika simulizi hili wanarejelea watu Wayahudi. Mbwa katika mfano ni mbwa wapendwa wa familia ambao wanaruhusiwa wakati wa kula si mbwa waliopotea au mbwa mwitu. Kwa kawaida wanakaa au kusubiri chini ya meza wakisubiri familia iwape chakula kutoka mezani. Yesu anamwambia mwanamke huyo kwamba alikuja kuwatumikia Wayahudi kwanza. Katika Agano la Kale, watu wa Kiyahudi wa Israeli walikuwa watoto wa Mungu, au watu waliochaguliwa na Mungu. Yesu alishiriki injili au habari njema na Wayahudi mbele ya Mataifa. Huenda jibu la Yesu likaonekana kuwa kali. Hata hivyo, hili pia ni kama jaribio kwa mwanamke huyo. Yesu hataki afikiri kwamba yeye ni mganga ambaye atafanya tu kile anachotaka. Ana imani- tumaini kiasi gani katika Yesu? Mwanamke huyo hachukulii kama ametukanwa kwa kulinganisha na mbwa. Badala yake, anajua kwamba ndani ya nyumba, kwa kawaida watoto huwaangushia mbwa makombo kimakusudi wakati wanapokula. Mwanamke huyo haombi kupokea zaidi ya Wayahudi au badala ya Wayahudi. Ana imani na anaamini kwamba Yesu anaweza kufanya vyote kwa wakati mmoja!</w:t>
      </w:r>
    </w:p>
    <w:p>
      <w:pPr/>
      <w:r>
        <w:rPr>
          <w:lang w:val="sw_KE" w:bidi="sw_KE"/>
        </w:rPr>
      </w:r>
      <w:r>
        <w:rPr>
          <w:lang w:val="sw_KE" w:bidi="sw_KE"/>
        </w:rPr>
        <w:t xml:space="preserve">Koma Hapa, jadilini kama kundi la watafsiri - je, kuna watu fulani ambao huenda wakachukuliwa kuwa "najisi" katika jamii zenu? Je, mnawachukuliaje? Sitisha rekodi hii ya sauti hapa. </w:t>
      </w:r>
    </w:p>
    <w:p>
      <w:pPr/>
      <w:r>
        <w:rPr>
          <w:lang w:val="sw_KE" w:bidi="sw_KE"/>
        </w:rPr>
      </w:r>
      <w:r>
        <w:rPr>
          <w:lang w:val="sw_KE" w:bidi="sw_KE"/>
        </w:rPr>
        <w:t xml:space="preserve">Yesu anafurahia imani ya mwanamke huyo. Kisha anamwambia aende nyumbani kama njia ya kusema, "binti yako ameponywa </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kifungu katika tafsiri iliyo rahisi zaidi kueleweka. </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 xml:space="preserve">Kifungu hiki kina matukio matatu </w:t>
      </w:r>
    </w:p>
    <w:p>
      <w:pPr/>
      <w:r>
        <w:rPr>
          <w:lang w:val="sw_KE" w:bidi="sw_KE"/>
        </w:rPr>
      </w:r>
      <w:r>
        <w:rPr>
          <w:b/>
          <w:lang w:val="sw_KE" w:bidi="sw_KE"/>
        </w:rPr>
        <w:t>Katika tukio la kwanza:</w:t>
      </w:r>
      <w:r>
        <w:rPr>
          <w:lang w:val="sw_KE" w:bidi="sw_KE"/>
        </w:rPr>
        <w:t xml:space="preserve"> Yesu anatoka katika eneo la Galilaya na kuelekea kaskazini mwa eneo la Tiro. Anaingia kwenye nyumba ambapo hataki watu wajue yuko kule, lakini mwanamke fulani anasikia na kuja kwake. Anamwomba amtoe pepo mchafu aliyemmiliki binti yake.</w:t>
      </w:r>
    </w:p>
    <w:p>
      <w:pPr/>
      <w:r>
        <w:rPr>
          <w:lang w:val="sw_KE" w:bidi="sw_KE"/>
        </w:rPr>
      </w:r>
      <w:r>
        <w:rPr>
          <w:b/>
          <w:lang w:val="sw_KE" w:bidi="sw_KE"/>
        </w:rPr>
        <w:t>Tukio la pili:</w:t>
      </w:r>
      <w:r>
        <w:rPr>
          <w:lang w:val="sw_KE" w:bidi="sw_KE"/>
        </w:rPr>
        <w:t xml:space="preserve"> Kuna mazungumzo kati ya mwanamke huyo, ambaye si Myahudi lakini ni Myunani aliyezaliwa huko Foinike ya Siria. Yesu anasema kwamba anapaswa kulisha familia yake, Wayahudi. Anasema, "si vyema kuchukua chakula cha watoto na kuwatupia mbwa.”</w:t>
      </w:r>
    </w:p>
    <w:p>
      <w:pPr/>
      <w:r>
        <w:rPr>
          <w:lang w:val="sw_KE" w:bidi="sw_KE"/>
        </w:rPr>
      </w:r>
      <w:r>
        <w:rPr>
          <w:lang w:val="sw_KE" w:bidi="sw_KE"/>
        </w:rPr>
        <w:t>Anajibu, “hata mbwa walio chini ya meza wanaruhusiwa kula makombo ya chakula cha watoto.”</w:t>
      </w:r>
    </w:p>
    <w:p>
      <w:pPr/>
      <w:r>
        <w:rPr>
          <w:lang w:val="sw_KE" w:bidi="sw_KE"/>
        </w:rPr>
      </w:r>
      <w:r>
        <w:rPr>
          <w:b/>
          <w:lang w:val="sw_KE" w:bidi="sw_KE"/>
        </w:rPr>
        <w:t>Katika tukio la tatu:</w:t>
      </w:r>
      <w:r>
        <w:rPr>
          <w:lang w:val="sw_KE" w:bidi="sw_KE"/>
        </w:rPr>
        <w:t xml:space="preserve"> Yesu anasema, "Jibu zuri. Sasa nenda nyumbani; yule pepo amemtoka binti yako.” Mwanamke huyo anafika nyumbani na kumpata binti yake akiwa amelala kitandani, yule pepo mchafu akiwa amemtoka.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Msirofoinike</w:t>
      </w:r>
    </w:p>
    <w:p>
      <w:pPr>
        <w:pStyle w:val="ListBullet"/>
        <w:spacing w:line="240" w:lineRule="auto"/>
        <w:ind w:left="720"/>
      </w:pPr>
      <w:r>
        <w:rPr>
          <w:lang w:val="sw_KE" w:bidi="sw_KE"/>
        </w:rPr>
      </w:r>
      <w:r>
        <w:rPr>
          <w:lang w:val="sw_KE" w:bidi="sw_KE"/>
        </w:rPr>
        <w:t>Binti ya mwanamke huyo aliyepagawa na pepo</w:t>
      </w:r>
    </w:p>
    <w:p>
      <w:pPr>
        <w:pStyle w:val="ListBullet"/>
        <w:spacing w:line="240" w:lineRule="auto"/>
        <w:ind w:left="720"/>
      </w:pPr>
      <w:r>
        <w:rPr>
          <w:lang w:val="sw_KE" w:bidi="sw_KE"/>
        </w:rPr>
      </w:r>
      <w:r>
        <w:rPr>
          <w:lang w:val="sw_KE" w:bidi="sw_KE"/>
        </w:rPr>
        <w:t>Kulikua na marejeleo kwa Wayahudi na Wayunani</w:t>
      </w:r>
    </w:p>
    <w:p>
      <w:pPr/>
      <w:r>
        <w:rPr>
          <w:lang w:val="sw_KE" w:bidi="sw_KE"/>
        </w:rPr>
      </w:r>
      <w:r>
        <w:rPr>
          <w:lang w:val="sw_KE" w:bidi="sw_KE"/>
        </w:rPr>
        <w:t>Kama kikundi, zingatia sehemu hizi za mpangilio wa kifungu: Katika tukio la kwanza, Yesu anatoka katika eneo la Galilaya na wanafunzi wake na kuelekea katika eneo la Tiro. Hatujui hasa Yesu alikuwa wapi, lakini safari pengine ilikuwa takriban maili ishirini, au kilomita thelathini na mbili. Yesu alikuwa katika "jira" ya Tiro, ambayo ina maana alikuwa katika eneo karibu na mji unaoitwa Tiro ambao uko kaskazini magharibi mwa Ziwa Galilaya. Pengine Yesu hakuingia katika miji yoyote kwa sababu hakutaka kuonekana na mtu yeyote, alitaka kupumzika. Hata hivyo, watu waliona Yesu na uwepo wake katika eneo hilo haukuweza kuwekwa siri. Pengine hii ilikuwa ya kukatisha tamaa kwa Yesu.</w:t>
      </w:r>
    </w:p>
    <w:p>
      <w:pPr/>
      <w:r>
        <w:rPr>
          <w:lang w:val="sw_KE" w:bidi="sw_KE"/>
        </w:rPr>
      </w:r>
      <w:r>
        <w:rPr>
          <w:lang w:val="sw_KE" w:bidi="sw_KE"/>
        </w:rPr>
        <w:t xml:space="preserve">Komea hapa na uonyeshe ramani inayoonyesha Galilaya na eneo la Tiro. Sitisha rekodi hii ya sauti hapa. </w:t>
      </w:r>
    </w:p>
    <w:p>
      <w:pPr/>
      <w:r>
        <w:rPr>
          <w:lang w:val="sw_KE" w:bidi="sw_KE"/>
        </w:rPr>
      </w:r>
      <w:r>
        <w:rPr>
          <w:lang w:val="sw_KE" w:bidi="sw_KE"/>
        </w:rPr>
        <w:t>Yesu anapata nyumba ya kukaa. Marko haituambii ni nyumba ya nani. Mwanamke asiye Myahudi anakuja kwake nyumbani na kuanguka miguuni pake. Anainama na kuushusha uso wake sakafuni kama tendo la heshima. Mwanamke huyo anamwomba Yesu amtoe pepo kutoka kwa binti yake. Mwanamke huyo angehuzunika sana kwa sababu ya mateso ya binti yake. Hatujui binti huyo alikuwa amepagawa na pepo kwa muda gani au umri wa binti yake. Neno lile lile, hata hivyo, linatumiwa kwa binti ya Yairo katika hadithi ya awali katika Marko 5. Kwa hiyo, pengine alikuwa hajaolewa na katika miaka yake ya mapema ya ujana. Tafsiri zingine zinasema "binti mdogo." Hii haimaanishi kuwa ndogo au mfupi lakini ni neno la upendo.</w:t>
      </w:r>
    </w:p>
    <w:p>
      <w:pPr/>
      <w:r>
        <w:rPr>
          <w:lang w:val="sw_KE" w:bidi="sw_KE"/>
        </w:rPr>
      </w:r>
      <w:r>
        <w:rPr>
          <w:lang w:val="sw_KE" w:bidi="sw_KE"/>
        </w:rPr>
        <w:t>Katika tukio la pili, Yesu anatoa mfano mfupi ili kueleza kwamba anapaswa kuwalisha watoto wake, familia yake, Wayahudi. Anasema, "si vyema kuchukua chakula cha watoto na kuwatupia mbwa.” Wakati Yesu anasema "si sawa," haimaanishi ni dhambi, anamaanisha si sahihi au si nzuri. Yesu anasema kwamba si vyema kuchukua mkate kutoka kwa watoto. Mkate ulikuwa chakula kikuu cha watu katika eneo hili, lakini hapa ina maana, si vyema kuchukua mambo yanayowafaidi watu wa Kiyahudi, ambayo ni kutoa msaada wa Yesu kuponya watu. Tunaona katika vifungu vingine vya Marko jinsi matendo ya Yesu yanaonyesha upendo kwa watu wote, hata waliotengwa. Kwa hiyo inaweza kuonekana kwamba majibu yake hapa ni makali na si sawa na ujumbe mwingine. Hata hivyo, Yesu anajaribu imani ya mwanamke huyo.</w:t>
      </w:r>
    </w:p>
    <w:p>
      <w:pPr/>
      <w:r>
        <w:rPr>
          <w:lang w:val="sw_KE" w:bidi="sw_KE"/>
        </w:rPr>
      </w:r>
      <w:r>
        <w:rPr>
          <w:lang w:val="sw_KE" w:bidi="sw_KE"/>
        </w:rPr>
        <w:t>Mwanamke huyo anaitikia na kumwita Yesu "Bwana." Kichwa hiki kingepewa mtu ambaye alikuwa katika nafasi ya juu au alikuwa na mamlaka, lakini pia kilitumiwa kama jina la kumaanisha Mungu. Hatujui ni kwa njia gani mwanamke huyo alikuwa anatumia neno hili, lakini tunajua kwamba ana imani katika nguvu na wema wa Yesu, na alikuwa na imani katika mamlaka yake ya kuponya. Mwanamke huyo anaendelea kusema, "Hata mbwa wana haki ya kula makombo kutoka kwa sahani ya watoto."</w:t>
      </w:r>
    </w:p>
    <w:p>
      <w:pPr/>
      <w:r>
        <w:rPr>
          <w:lang w:val="sw_KE" w:bidi="sw_KE"/>
        </w:rPr>
      </w:r>
      <w:r>
        <w:rPr>
          <w:lang w:val="sw_KE" w:bidi="sw_KE"/>
        </w:rPr>
        <w:t>Kuna tofauti hapa kati ya vifungu vya awali ambapo tunaona kutoamini kwa viongozi wa kidini wa Kiyahudi na ukosefu wa ufahamu ambao hata wanafunzi walikuwa nao wakati Yesu aliambia mfano kuhusu kile kinachomfanya mtu kuwa najisi. Mwanamke huyu ni wa Mataifa na bado anaelewa ujumbe wa Yesu na ana imani naye na nguvu zake za kuponya.</w:t>
      </w:r>
    </w:p>
    <w:p>
      <w:pPr/>
      <w:r>
        <w:rPr>
          <w:lang w:val="sw_KE" w:bidi="sw_KE"/>
        </w:rPr>
      </w:r>
      <w:r>
        <w:rPr>
          <w:lang w:val="sw_KE" w:bidi="sw_KE"/>
        </w:rPr>
        <w:t>Gafla, Yesu anasema, "Jibu zuri. Lile pepo limemtoka binti yako.” Yesu anamwambia mwanamke huyo aende. Hii si kukemea. Yesu anamwambia amempa kile ambacho ameomba na kumponya binti yake. Yesu hakuwa na haja ya kuzungumza maneno ya uponyaji au kuwa mbele ya binti huyo ili kumponya.</w:t>
      </w:r>
    </w:p>
    <w:p>
      <w:pPr/>
      <w:r>
        <w:rPr>
          <w:lang w:val="sw_KE" w:bidi="sw_KE"/>
        </w:rPr>
      </w:r>
      <w:r>
        <w:rPr>
          <w:lang w:val="sw_KE" w:bidi="sw_KE"/>
        </w:rPr>
        <w:t>Mwanamke huyo anampata binti yake akiwa amepona, amelala kitandani, yule pepo akiwa amemtoka.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kifungu katika tafsiri iliyo rahisi zaidi kueleweka. </w:t>
      </w:r>
    </w:p>
    <w:p>
      <w:pPr/>
      <w:r>
        <w:rPr>
          <w:lang w:val="sw_KE" w:bidi="sw_KE"/>
        </w:rPr>
      </w:r>
      <w:r>
        <w:rPr>
          <w:lang w:val="sw_KE" w:bidi="sw_KE"/>
        </w:rPr>
        <w:t>Katika hatua hii, kikundi kitaigiza kifungu.</w:t>
      </w:r>
    </w:p>
    <w:p>
      <w:pPr/>
      <w:r>
        <w:rPr>
          <w:lang w:val="sw_KE" w:bidi="sw_KE"/>
        </w:rPr>
      </w:r>
      <w:r>
        <w:rPr>
          <w:lang w:val="sw_KE" w:bidi="sw_KE"/>
        </w:rPr>
        <w:t>Hadithi hii 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Mwanamke Msirofoinike</w:t>
      </w:r>
    </w:p>
    <w:p>
      <w:pPr>
        <w:pStyle w:val="ListBullet"/>
        <w:spacing w:line="240" w:lineRule="auto"/>
        <w:ind w:left="720"/>
      </w:pPr>
      <w:r>
        <w:rPr>
          <w:lang w:val="sw_KE" w:bidi="sw_KE"/>
        </w:rPr>
      </w:r>
      <w:r>
        <w:rPr>
          <w:lang w:val="sw_KE" w:bidi="sw_KE"/>
        </w:rPr>
        <w:t>Binti ya mwanamke huyo aliyepagawa na pepo</w:t>
      </w:r>
    </w:p>
    <w:p>
      <w:pPr>
        <w:pStyle w:val="ListBullet"/>
        <w:spacing w:line="240" w:lineRule="auto"/>
        <w:ind w:left="720"/>
      </w:pPr>
      <w:r>
        <w:rPr>
          <w:lang w:val="sw_KE" w:bidi="sw_KE"/>
        </w:rPr>
      </w:r>
      <w:r>
        <w:rPr>
          <w:lang w:val="sw_KE" w:bidi="sw_KE"/>
        </w:rPr>
        <w:t>Wayahudi na Wayunani wametajwa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hadithi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anzisha tena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ametoka eneo la Galilaya. Anaenda katika eneo la Tiro. Hataki mtu yeyote ajue nyumba ambayo anakaa, lakini hakuweza kujificha. Mara mwanamke ambaye amesikia habari zake anakuja, na kumwangukia miguuni pake. Binti yake mdogo amepagawa na pepo mchafu, kwa hivyo mwanamke huyo anamsihi Yesu amtoe pepo huyo kutoka kwa binti yake.</w:t>
      </w:r>
    </w:p>
    <w:p>
      <w:pPr/>
      <w:r>
        <w:rPr>
          <w:lang w:val="sw_KE" w:bidi="sw_KE"/>
        </w:rPr>
      </w:r>
      <w:r>
        <w:rPr>
          <w:lang w:val="sw_KE" w:bidi="sw_KE"/>
        </w:rPr>
        <w:t>Sitisha igizo. Muulize mtu anayeigiza Yesu, "Unafikiria au kuhisi vipi?" Unaweza kusikia mambo kama, "Kukatisha tamaa. Sikutaka kufichua mahali nilipo lakini watu walijua," "Kusumbuliwa," au "Kuvutiwa kwamba mtu huyu ambaye si Myahudi amekuja kwangu." Endelea na igizo.</w:t>
      </w:r>
    </w:p>
    <w:p>
      <w:pPr/>
      <w:r>
        <w:rPr>
          <w:lang w:val="sw_KE" w:bidi="sw_KE"/>
        </w:rPr>
      </w:r>
      <w:r>
        <w:rPr>
          <w:lang w:val="sw_KE" w:bidi="sw_KE"/>
        </w:rPr>
        <w:t>Igiza mazungumzo kati ya Yesu na mwanamke huyo. Yesu anasema, “Waache watoto washibe kwanza, Anasema, "si vyema kuchukua chakula cha watoto na kuwatupia mbwa.”</w:t>
      </w:r>
    </w:p>
    <w:p>
      <w:pPr/>
      <w:r>
        <w:rPr>
          <w:lang w:val="sw_KE" w:bidi="sw_KE"/>
        </w:rPr>
      </w:r>
      <w:r>
        <w:rPr>
          <w:lang w:val="sw_KE" w:bidi="sw_KE"/>
        </w:rPr>
        <w:t>Sitisha igizo. Muulize mtu anayeigiza Yesu, "Unafikiria au kuhisi vipi?" Huenda ukasikia mambo kama, "Nimeitwa mbwa na Yesu, yule ambaye nilikuja kutafuta msaada wake, yule ambaye nimesikia mengi kumhusu," "Nimekata tamaa sana, sijali," au "Nimeazimia kumshawishi Yesu amsaidie binti yangu." Endelea na igizo.</w:t>
      </w:r>
    </w:p>
    <w:p>
      <w:pPr/>
      <w:r>
        <w:rPr>
          <w:lang w:val="sw_KE" w:bidi="sw_KE"/>
        </w:rPr>
      </w:r>
      <w:r>
        <w:rPr>
          <w:lang w:val="sw_KE" w:bidi="sw_KE"/>
        </w:rPr>
        <w:t>Mwanamke huyo anajibu, “Bwana, hata mbwa walio chini ya meza hula makombo ya chakula cha watoto.” Gafla, Yesu anasema, "Jibu zuri. Sasa nenda nyumbani; yule pepo amemtoka binti yako.” Mwanamke huyo anapofika nyumbani, anamkuta binti yake akiwa amelala kitandani, yule pepo mchafu akiwa amemtoka.</w:t>
      </w:r>
    </w:p>
    <w:p>
      <w:pPr/>
      <w:r>
        <w:rPr>
          <w:lang w:val="sw_KE" w:bidi="sw_KE"/>
        </w:rPr>
      </w:r>
      <w:r>
        <w:rPr>
          <w:lang w:val="sw_KE" w:bidi="sw_KE"/>
        </w:rPr>
        <w:t>Mwishoni mwa igizo, muulize mtu anayeigiza Yesu, "Unafikiria au kuhisi vipi?" Huenda ukasikia mambo kama, "Nimefurahi sana kwamba mwanamke huyu alikuwa na imani kubwa" au "Nimevutiwa na azimio la mwanamke huyu."</w:t>
      </w:r>
      <w:r>
        <w:rPr>
          <w:lang w:val="sw_KE" w:bidi="sw_KE"/>
        </w:rPr>
      </w:r>
    </w:p>
    <w:p>
      <w:pPr>
        <w:pStyle w:val="Heading3"/>
      </w:pPr>
      <w:r>
        <w:rPr>
          <w:lang w:val="sw_KE" w:bidi="sw_KE"/>
        </w:rPr>
        <w:t>Kujaza Mapengo</w:t>
      </w:r>
    </w:p>
    <w:p>
      <w:pPr/>
      <w:r>
        <w:rPr>
          <w:lang w:val="sw_KE" w:bidi="sw_KE"/>
        </w:rPr>
      </w:r>
      <w:r>
        <w:rPr>
          <w:lang w:val="sw_KE" w:bidi="sw_KE"/>
        </w:rPr>
        <w:t>Sikiliza toleo la sauti kwa kifungu cha marko 7:24–30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Kwanza, waonyesha timu ramani zinazoonyesha Galilaya, Foinike Siria, na Tiro huko Foinike ya Siria.</w:t>
      </w:r>
    </w:p>
    <w:p>
      <w:pPr/>
      <w:r>
        <w:rPr>
          <w:lang w:val="sw_KE" w:bidi="sw_KE"/>
        </w:rPr>
      </w:r>
      <w:r>
        <w:rPr>
          <w:lang w:val="sw_KE" w:bidi="sw_KE"/>
        </w:rPr>
        <w:t xml:space="preserve">Tunajua kwamba Yesu alitoka Galilaya na kwenda kaskazini, hadi eneo la </w:t>
      </w:r>
      <w:r>
        <w:rPr>
          <w:b/>
          <w:lang w:val="sw_KE" w:bidi="sw_KE"/>
        </w:rPr>
        <w:t>Tiro</w:t>
      </w:r>
      <w:r>
        <w:rPr>
          <w:lang w:val="sw_KE" w:bidi="sw_KE"/>
        </w:rPr>
        <w:t>. Hangeweza kuficha pahali alipokuwa akikaa na kwa hivyo mwanamke fulani alisikia habari zake na kuja kupiga magoti miguuni pake. Binti yake alikuwa amepagawa na pepo mbaya na alimsihi Yesu amtoe pepo huyo mchafu.</w:t>
      </w:r>
    </w:p>
    <w:p>
      <w:pPr/>
      <w:r>
        <w:rPr>
          <w:lang w:val="sw_KE" w:bidi="sw_KE"/>
        </w:rPr>
      </w:r>
      <w:r>
        <w:rPr>
          <w:lang w:val="sw_KE" w:bidi="sw_KE"/>
        </w:rPr>
        <w:t xml:space="preserve">Tumia maneno ambayo umekuwa ukitumia kwa </w:t>
      </w:r>
      <w:r>
        <w:rPr>
          <w:b/>
          <w:lang w:val="sw_KE" w:bidi="sw_KE"/>
        </w:rPr>
        <w:t>pepo mwovu</w:t>
      </w:r>
      <w:r>
        <w:rPr>
          <w:lang w:val="sw_KE" w:bidi="sw_KE"/>
        </w:rPr>
        <w:t xml:space="preserve"> au </w:t>
      </w:r>
      <w:r>
        <w:rPr>
          <w:b/>
          <w:lang w:val="sw_KE" w:bidi="sw_KE"/>
        </w:rPr>
        <w:t>pepo mchafu</w:t>
      </w:r>
      <w:r>
        <w:rPr>
          <w:lang w:val="sw_KE" w:bidi="sw_KE"/>
        </w:rPr>
        <w:t xml:space="preserve">. Ikiwa unatumia maneno mawili tofauti kwa pepo mbaya na kwa pepo mchafu, tumia maneno yote mawili tofauti: binti yake alikuwa amepagawa na pepo mbaya, na alimsihi amtoe pepo mchafu kutoka kwa binti yake. Kwa maelezo zaidi kuhusu </w:t>
      </w:r>
      <w:r>
        <w:rPr>
          <w:b/>
          <w:lang w:val="sw_KE" w:bidi="sw_KE"/>
        </w:rPr>
        <w:t>pepo mchafu</w:t>
      </w:r>
      <w:r>
        <w:rPr>
          <w:lang w:val="sw_KE" w:bidi="sw_KE"/>
        </w:rPr>
        <w:t xml:space="preserve"> na </w:t>
      </w:r>
      <w:r>
        <w:rPr>
          <w:b/>
          <w:lang w:val="sw_KE" w:bidi="sw_KE"/>
        </w:rPr>
        <w:t>pepo</w:t>
      </w:r>
      <w:r>
        <w:rPr>
          <w:lang w:val="sw_KE" w:bidi="sw_KE"/>
        </w:rPr>
        <w:t>, rejelea Faharasa Kuu.</w:t>
      </w:r>
    </w:p>
    <w:p>
      <w:pPr/>
      <w:r>
        <w:rPr>
          <w:lang w:val="sw_KE" w:bidi="sw_KE"/>
        </w:rPr>
      </w:r>
      <w:r>
        <w:rPr>
          <w:lang w:val="sw_KE" w:bidi="sw_KE"/>
        </w:rPr>
        <w:t xml:space="preserve">Mwanamke huyu alikuwa </w:t>
      </w:r>
      <w:r>
        <w:rPr>
          <w:b/>
          <w:lang w:val="sw_KE" w:bidi="sw_KE"/>
        </w:rPr>
        <w:t>Myunani</w:t>
      </w:r>
      <w:r>
        <w:rPr>
          <w:lang w:val="sw_KE" w:bidi="sw_KE"/>
        </w:rPr>
        <w:t>, aliyezaliwa huko Foinike ya Siria. "Myunani katika muktadha huu ina maana kwamba alikuwa Mgiriki. Ni muhimu kuonyesha kwamba hakuwa Myahudi kama Yesu.</w:t>
      </w:r>
    </w:p>
    <w:p>
      <w:pPr/>
      <w:r>
        <w:rPr>
          <w:lang w:val="sw_KE" w:bidi="sw_KE"/>
        </w:rPr>
      </w:r>
      <w:r>
        <w:rPr>
          <w:lang w:val="sw_KE" w:bidi="sw_KE"/>
        </w:rPr>
        <w:t xml:space="preserve">Simamia hapa na ujadili ni neno au kifungu utakalotumia kwa kumaanisha Mtu wa Mataifa au Kigiriki. Tumia neno lile ambalo umetumia kabla. Kwa maelezo zaidi kuhusu </w:t>
      </w:r>
      <w:r>
        <w:rPr>
          <w:b/>
          <w:lang w:val="sw_KE" w:bidi="sw_KE"/>
        </w:rPr>
        <w:t>wagirik i</w:t>
      </w:r>
      <w:r>
        <w:rPr>
          <w:lang w:val="sw_KE" w:bidi="sw_KE"/>
        </w:rPr>
        <w:t xml:space="preserve">,ama watu wa mataifa rejelea </w:t>
      </w:r>
      <w:r>
        <w:rPr>
          <w:b/>
          <w:lang w:val="sw_KE" w:bidi="sw_KE"/>
        </w:rPr>
        <w:t>Faharasa</w:t>
      </w:r>
      <w:r>
        <w:rPr>
          <w:lang w:val="sw_KE" w:bidi="sw_KE"/>
        </w:rPr>
        <w:t xml:space="preserve"> Kuu. Sitisha rekodi hii ya sauti hapa.</w:t>
      </w:r>
    </w:p>
    <w:p>
      <w:pPr/>
      <w:r>
        <w:rPr>
          <w:lang w:val="sw_KE" w:bidi="sw_KE"/>
        </w:rPr>
      </w:r>
      <w:r>
        <w:rPr>
          <w:lang w:val="sw_KE" w:bidi="sw_KE"/>
        </w:rPr>
        <w:t xml:space="preserve">Yesu alimwambia, "Kwanza napaswa kulisha familia yangu, Wayahudi." </w:t>
      </w:r>
      <w:r>
        <w:rPr>
          <w:b/>
          <w:lang w:val="sw_KE" w:bidi="sw_KE"/>
        </w:rPr>
        <w:t>Wayahudi</w:t>
      </w:r>
      <w:r>
        <w:rPr>
          <w:lang w:val="sw_KE" w:bidi="sw_KE"/>
        </w:rPr>
        <w:t xml:space="preserve"> ni kundi la watu ambao ni wazao wa Isaka, mwana wa Abrahamu. Hili ndilo kundi ambalo Mungu aliagana nalo kuwapa nchi ya Israeli. Ni kabila na pia ni kundi la watu ambao wanafuata dini ya Kiyahudi, au ambao ni Wayahudi. Tumia neno lile ambalo umetumia kwa </w:t>
      </w:r>
      <w:r>
        <w:rPr>
          <w:b/>
          <w:lang w:val="sw_KE" w:bidi="sw_KE"/>
        </w:rPr>
        <w:t>Mafarisayo</w:t>
      </w:r>
      <w:r>
        <w:rPr>
          <w:lang w:val="sw_KE" w:bidi="sw_KE"/>
        </w:rPr>
        <w:t xml:space="preserve">. Kwa maelezo zaidi kuhusu </w:t>
      </w:r>
      <w:r>
        <w:rPr>
          <w:b/>
          <w:lang w:val="sw_KE" w:bidi="sw_KE"/>
        </w:rPr>
        <w:t>Wayahudi</w:t>
      </w:r>
      <w:r>
        <w:rPr>
          <w:lang w:val="sw_KE" w:bidi="sw_KE"/>
        </w:rPr>
        <w:t xml:space="preserve"> rejelea Faharasa Kuu.</w:t>
      </w:r>
    </w:p>
    <w:p>
      <w:pPr/>
      <w:r>
        <w:rPr>
          <w:lang w:val="sw_KE" w:bidi="sw_KE"/>
        </w:rPr>
      </w:r>
      <w:r>
        <w:rPr>
          <w:lang w:val="sw_KE" w:bidi="sw_KE"/>
        </w:rPr>
        <w:t xml:space="preserve">Alijibu, </w:t>
      </w:r>
      <w:r>
        <w:rPr>
          <w:b/>
          <w:lang w:val="sw_KE" w:bidi="sw_KE"/>
        </w:rPr>
        <w:t>Bwana</w:t>
      </w:r>
      <w:r>
        <w:rPr>
          <w:lang w:val="sw_KE" w:bidi="sw_KE"/>
        </w:rPr>
        <w:t xml:space="preserve">, ni kweli. Hata mbwa walio chini ya meza hula makombo ya chakula cha watoto kwenye sahani." Neno hili Bwana linarejelea Bwana, au mtu mwenye mamlaka juu ya wengine. Bwana pia wakati mwingine alikuwa cheo kilichopewa kumaanisha Mungu. Tumia neno lile ambalo umetumia kwa neno bwana. Kwa maelezo zaidi kuhusu </w:t>
      </w:r>
      <w:r>
        <w:rPr>
          <w:b/>
          <w:lang w:val="sw_KE" w:bidi="sw_KE"/>
        </w:rPr>
        <w:t>Bwana</w:t>
      </w:r>
      <w:r>
        <w:rPr>
          <w:lang w:val="sw_KE" w:bidi="sw_KE"/>
        </w:rPr>
        <w:t>, rejelea Faharasa Kuu.</w:t>
      </w:r>
    </w:p>
    <w:p>
      <w:pPr/>
      <w:r>
        <w:rPr>
          <w:lang w:val="sw_KE" w:bidi="sw_KE"/>
        </w:rPr>
      </w:r>
      <w:r>
        <w:rPr>
          <w:lang w:val="sw_KE" w:bidi="sw_KE"/>
        </w:rPr>
        <w:t xml:space="preserve">Neno </w:t>
      </w:r>
      <w:r>
        <w:rPr>
          <w:b/>
          <w:lang w:val="sw_KE" w:bidi="sw_KE"/>
        </w:rPr>
        <w:t>hili</w:t>
      </w:r>
      <w:r>
        <w:rPr>
          <w:lang w:val="sw_KE" w:bidi="sw_KE"/>
        </w:rPr>
        <w:t xml:space="preserve"> mbwa halimaanishi mbwa koko au mbwa ambao jamii hujaribu kuwafukuza. Familia zingewalisha mbwa hawa.</w:t>
      </w:r>
    </w:p>
    <w:p>
      <w:pPr/>
      <w:r>
        <w:rPr>
          <w:lang w:val="sw_KE" w:bidi="sw_KE"/>
        </w:rPr>
      </w:r>
      <w:r>
        <w:rPr>
          <w:lang w:val="sw_KE" w:bidi="sw_KE"/>
        </w:rPr>
        <w:t xml:space="preserve">Mbwa kwa kawaida hulishwa mabaki au makombo. </w:t>
      </w:r>
      <w:r>
        <w:rPr>
          <w:b/>
          <w:lang w:val="sw_KE" w:bidi="sw_KE"/>
        </w:rPr>
        <w:t>Makombo</w:t>
      </w:r>
      <w:r>
        <w:rPr>
          <w:lang w:val="sw_KE" w:bidi="sw_KE"/>
        </w:rPr>
        <w:t xml:space="preserve"> ni vipande vya chakula vinavyoanguka chini kwa kawaida wakati watu wanapokula.</w:t>
      </w:r>
    </w:p>
    <w:p>
      <w:pPr/>
      <w:r>
        <w:rPr>
          <w:lang w:val="sw_KE" w:bidi="sw_KE"/>
        </w:rPr>
      </w:r>
      <w:r>
        <w:rPr>
          <w:lang w:val="sw_KE" w:bidi="sw_KE"/>
        </w:rPr>
        <w:t>Yesu anamwambia mwanamke "si vyema kuchukua mkate wa watoto na kuwapa mbwa. Kwa maana si vyema kuchukua chakula cha watoto na kuwatupia mbwa.”</w:t>
      </w:r>
    </w:p>
    <w:p>
      <w:pPr/>
      <w:r>
        <w:rPr>
          <w:lang w:val="sw_KE" w:bidi="sw_KE"/>
        </w:rPr>
      </w:r>
      <w:r>
        <w:rPr>
          <w:lang w:val="sw_KE" w:bidi="sw_KE"/>
        </w:rPr>
        <w:t>Simamisha hapa, na jadili jinsi utakavyotafsiri fumbo hili. Unaweza kutafsiri kama ilivyo. Je, wasikilizaji wako wataelewa kwamba "watoto" wanamanoisha Wayahudi? Ikiwa sivyo, unaweza kuweka lugha, lakini fanya maana wazi kwa kusema kitu kama "Kwanza niruhusu kuwasaidia watu wangu, Wayahudi." Ikiwa mfano haeleweki kwa wasikilizaji wako, huwezi kutumia mfano wakati wote na kusema tu kitu kama "Ninapaswa kuwasaidia watu wa Israeli kwanza kabla ya kuwasaidia watu wa mataifa mengine."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7:31–37</w:t>
      </w:r>
      <w:r>
        <w:rPr>
          <w:lang w:val="sw_KE" w:bidi="sw_KE"/>
        </w:rPr>
      </w:r>
    </w:p>
    <w:p>
      <w:pPr>
        <w:pStyle w:val="Heading3"/>
      </w:pPr>
      <w:r>
        <w:rPr>
          <w:lang w:val="sw_KE" w:bidi="sw_KE"/>
        </w:rPr>
        <w:t>Sikiliza na Moyo</w:t>
      </w:r>
    </w:p>
    <w:p>
      <w:pPr/>
      <w:r>
        <w:rPr>
          <w:lang w:val="sw_KE" w:bidi="sw_KE"/>
        </w:rPr>
      </w:r>
      <w:r>
        <w:rPr>
          <w:lang w:val="sw_KE" w:bidi="sw_KE"/>
        </w:rPr>
        <w:t>Katika hatua hii, sikia Marko 7:31–37 na kuiweka mioyoni mwenu.</w:t>
      </w:r>
    </w:p>
    <w:p>
      <w:pPr/>
      <w:r>
        <w:rPr>
          <w:lang w:val="sw_KE" w:bidi="sw_KE"/>
        </w:rPr>
      </w:r>
      <w:r>
        <w:rPr>
          <w:lang w:val="sw_KE" w:bidi="sw_KE"/>
        </w:rPr>
        <w:t>Sikiliza toleo la sauti la Marko 7:31–37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7:31–37 katika tafsiri rahisi kueleweka zaidi.</w:t>
      </w:r>
    </w:p>
    <w:p>
      <w:pPr/>
      <w:r>
        <w:rPr>
          <w:lang w:val="sw_KE" w:bidi="sw_KE"/>
        </w:rPr>
      </w:r>
      <w:r>
        <w:rPr>
          <w:lang w:val="sw_KE" w:bidi="sw_KE"/>
        </w:rPr>
        <w:t>Hadithi hii inatokea mara tu baada ya Yesu kumtoa pepo kutoka kwa binti ya yule mwanamke Mfoinike. Yesu anaondoka Tiro. Yesu anasafiri kuelekea pwani kutoka Tiro takriban kilomita 32, hadi eneo la Sidoni. Kisha Yesu anasafiri kuelekea kusini-mashariki upande wa mashariki wa Bahari ya Galilaya. Yesu anakaa katika maeneo yasiyo ya Kiyahudi, au Mtu wa Mataifa wakati huu. Kama ilivyotajwa hapo awali, huenda Yesu alikuwa anajaribu kuondoka na kupumzika kidogo pamoja na wanafunzi wake. Wanafunzi hawatajwi katika kifungu hiki, lakini wako pamoja na Yesu baadaye katika safari hii. Hii inamaanisha kwamba wanafunzi walikuwa na Yesu wakati Yesu alifanya muujiza katika kifungu hiki.</w:t>
      </w:r>
    </w:p>
    <w:p>
      <w:pPr/>
      <w:r>
        <w:rPr>
          <w:lang w:val="sw_KE" w:bidi="sw_KE"/>
        </w:rPr>
      </w:r>
      <w:r>
        <w:rPr>
          <w:lang w:val="sw_KE" w:bidi="sw_KE"/>
        </w:rPr>
        <w:t>Hapa, onyesha timu yako ramani ya Tiro, Sidoni na Bahari ya Galilaya pamoja na Dekapoli, na njia ambayo Yesu alipitia. Angalia kwamba Tiro na Sidoni ziko katika nchi tofauti na Dekapolis ni nchi tofauti. Sitisha rekodi hii ya sauti hapa.</w:t>
      </w:r>
    </w:p>
    <w:p>
      <w:pPr/>
      <w:r>
        <w:rPr>
          <w:lang w:val="sw_KE" w:bidi="sw_KE"/>
        </w:rPr>
      </w:r>
      <w:r>
        <w:rPr>
          <w:lang w:val="sw_KE" w:bidi="sw_KE"/>
        </w:rPr>
        <w:t>Simulia hadithi kuhusu mtu anayesafiri kutoka mahali pamoja hadi pengine. Sikiliza jinsi mtoa hadithi anaelezea safari au jinsi mtu huyo anasafiri kutoka mahali pamoja hadi pengine. Hakuna kilichotokea Sidoni—haya ni maelezo tu ya mahali ambapo Yesu alisafiri. Sitisha rekodi hii ya sauti hapa.</w:t>
      </w:r>
    </w:p>
    <w:p>
      <w:pPr/>
      <w:r>
        <w:rPr>
          <w:lang w:val="sw_KE" w:bidi="sw_KE"/>
        </w:rPr>
      </w:r>
      <w:r>
        <w:rPr>
          <w:lang w:val="sw_KE" w:bidi="sw_KE"/>
        </w:rPr>
        <w:t>Miaka mingi kabla ya hapa, nabii Isaya alisema kwamba Mungu anakuja kufungua macho ya vipofu na kufungua masikio ya viziwi. Mwandishi Marko alijua Maandiko haya. Alitaka kuonyesha kwamba Yesu alikuwa utimizo wa ahadi hiyo.</w:t>
      </w:r>
    </w:p>
    <w:p>
      <w:pPr/>
      <w:r>
        <w:rPr>
          <w:lang w:val="sw_KE" w:bidi="sw_KE"/>
        </w:rPr>
      </w:r>
      <w:r>
        <w:rPr>
          <w:lang w:val="sw_KE" w:bidi="sw_KE"/>
        </w:rPr>
        <w:t>Yesu na wanafunzi walikuja kwenye eneo la Dekapolis, au Miji Kumi, upande wa mashariki wa Bahari ya Galilaya. Hili ni eneo lile la jumla ambalo Yesu alimtoa pepo kutoka kwa mtu katika Marko 5. Wakati huo watu waliogopa na kumwomba Yesu aondoke. Wakati huu Yesu atakaporudi eneo hili, watu wanaonekana hawaogopi Yesu. Eneo la Miji Kumi au Dekapolis liliongoza na mtawala mwingine aliyechaguliwa na serikali ya Kirumi na hakuwa eneo la Kiyahudi.</w:t>
      </w:r>
    </w:p>
    <w:p>
      <w:pPr/>
      <w:r>
        <w:rPr>
          <w:lang w:val="sw_KE" w:bidi="sw_KE"/>
        </w:rPr>
      </w:r>
      <w:r>
        <w:rPr>
          <w:lang w:val="sw_KE" w:bidi="sw_KE"/>
        </w:rPr>
        <w:t>Umati ulimpeleka mtu kwa Yesu. Hatujui kama hawa walikuwa Wayahudi au hawakuwa Wayahudi, lakini Yesu alikuwa katika eneo ambalo watu wengi hawakuwa Wayahudi. Kwa hali yoyote, umati ulikuwa umesikia kitu kuhusu Yesu. Umati ulikuwa umesikia kwamba Yesu tayari alikuwa amewaponya watu wengine. Umati ulimleta mtu kwa Yesu. Mtu huyu alikuwa kiziwi na hangeweza kuzungumza vizuri. Kulingana na neno lililotumiwa katika lugha ya awali, angeweza kuzungumza kidogo, lakini kwa shida, kwa hivyo huenda hakuzaliwa akiwa kiziwi. Kizuizi cha kuzungumza kinamaanisha kwamba mtu huyo anaweza kutoa sauti lakini sauti hii haifahamiki. Watu wengine ni viziwi ni bubu, kumaanisha kwamba hawawezi kufanya sauti. Mtu wakati hawezi kusikia akiwa mtoto, mtu huyo hajifunzi jinsi ya kutamka maneno kwa usahihi ili neno liweze kueleweka. Mambo mengine kama vile kugumu pia yanaweza kuitwa kizuizi cha kuongea. Watu wengine ambao hawawezi kuzungumza wazi wana hali ambayo ulimi umefungwa na mdomo au ulimi haisogezi vizuri mtu huyo anapojaribu kuzungumza. Marko hatusemi kizuizi cha kusema kilikuwa nini kwa hivyo hatujui ikiwa kilikuwa kugumu au kufa ulimi au kile kilichomfanya mtu huyo kuzungumza ili watu wasielewe alichosema.</w:t>
      </w:r>
    </w:p>
    <w:p>
      <w:pPr/>
      <w:r>
        <w:rPr>
          <w:lang w:val="sw_KE" w:bidi="sw_KE"/>
        </w:rPr>
      </w:r>
      <w:r>
        <w:rPr>
          <w:lang w:val="sw_KE" w:bidi="sw_KE"/>
        </w:rPr>
        <w:t>Simamia hapa na mjadili: Simulia hadithi kuhusu mtu ambaye ni kiziwi na hawezi kuzungumza wazi. Sikiliza maelezo ya mtoa hadithi ya mtu huyo. Msimuliaji wa hadithi anaelezea vipi mtu kiziwi? Msimuliaji wa hadithi anaelezea vipi kuzungumza kwa mtu kiziwi? Zingatia maneno ya maelezo yanayotumiwa. Sitisha kurekodi hapa.</w:t>
      </w:r>
    </w:p>
    <w:p>
      <w:pPr/>
      <w:r>
        <w:rPr>
          <w:lang w:val="sw_KE" w:bidi="sw_KE"/>
        </w:rPr>
      </w:r>
      <w:r>
        <w:rPr>
          <w:lang w:val="sw_KE" w:bidi="sw_KE"/>
        </w:rPr>
        <w:t>Watu walimwomba Yesu aweke mikono kwa mtu huyo kiziwi. Walimu Wayahudi na viongozi wa kidini mara nyingi waliweka mikono juu ya watu ili kuwabariki na kuwaponya. Yesu alifanya hata zaidi. Alitaka kuonyesha uhusiano wake na mtu huyu, kwa hivyo alimpeleka kando na umati ili aongee na yeye kibinafsi. Kisha Yesu alipitia mfululizo wa matendo. Yesu alitumia ncha ya vidole vyake kugusa ndani ya masikio ya mtu huyo. Yesu alitemea mate huenda chini-na kisha Yesu aligusa ulimi wa mtu huyo. Hatujui kama alitema mate kwenye vidole vyake kabla ya kugusa ulimi wa mtu huyo, au kama alitema mate chini tu. Kisha Yesu aliangalia "mbinguni," au "angani." Hii ilionyesha kwamba alikuwa akizungumza na Mungu. Alivuta hewa ndani kwa nguvu kuonyesha hisia kubwa. Kuvuta pumzi ni kupumua polepole sana. Kwa kawaida tunapiga pumzi mara kadhaa kila saa. Yesu alisema, "Ephatha" ambayo inamaanisha "kufunguliwa." Yesu alitaka masikio ya mtu huyo kusikia na ulimi wake kuzungumza bila matatizo yoyote.</w:t>
      </w:r>
    </w:p>
    <w:p>
      <w:pPr/>
      <w:r>
        <w:rPr>
          <w:lang w:val="sw_KE" w:bidi="sw_KE"/>
        </w:rPr>
      </w:r>
      <w:r>
        <w:rPr>
          <w:lang w:val="sw_KE" w:bidi="sw_KE"/>
        </w:rPr>
        <w:t>Efatha ni neno katika Kiaramu, ambalo ni lugha ya ndani inayozungumzwa katika nyumba za watu katika eneo hili. Ikiwa mtu huyu angeweza kusikia akiwa mtoto, hii ndiyo lugha ambayo mtu huyo angejua. Neno la kwanza ambalo mtu huyu angesikia lingekuwa kitu katika lugha yake ya moyo. Uponyaji ulikuwa papo hapo na kamili. Mtu huyo angeweza kusikia na angeweza kuzungumza wazi. Kizuizi cha kuzungumza kilitoweka.</w:t>
      </w:r>
    </w:p>
    <w:p>
      <w:pPr/>
      <w:r>
        <w:rPr>
          <w:lang w:val="sw_KE" w:bidi="sw_KE"/>
        </w:rPr>
      </w:r>
      <w:r>
        <w:rPr>
          <w:lang w:val="sw_KE" w:bidi="sw_KE"/>
        </w:rPr>
        <w:t>Hapa, jadili jinsi unavyoweza kuelezea uponyaji wa viziwi. Rudia hatua katika mchakato wa kile Yesu alifanya. Angalia maneno unayotumia kuelezea kila hatua. Yesu alisema, "kufunguliwa." Wasikilizaji wako wangeelewa vipi amri hii? Sitisha kurekodi hapa.</w:t>
      </w:r>
    </w:p>
    <w:p>
      <w:pPr/>
      <w:r>
        <w:rPr>
          <w:lang w:val="sw_KE" w:bidi="sw_KE"/>
        </w:rPr>
      </w:r>
      <w:r>
        <w:rPr>
          <w:lang w:val="sw_KE" w:bidi="sw_KE"/>
        </w:rPr>
        <w:t>Simulia hadithi kuhusu kiongozi wa kidini ambaye anakuja kijiji kumponya au kumbariki mtu. Eleza kile mtu huyu anafanya. Je, kuna desturi, kama kutema mate au kuangalia juu na kuzungumza na Mungu, ambayo wao hufanya wanapoponya? Sitisha kurekodi hapa.</w:t>
      </w:r>
    </w:p>
    <w:p>
      <w:pPr/>
      <w:r>
        <w:rPr>
          <w:lang w:val="sw_KE" w:bidi="sw_KE"/>
        </w:rPr>
      </w:r>
      <w:r>
        <w:rPr>
          <w:lang w:val="sw_KE" w:bidi="sw_KE"/>
        </w:rPr>
        <w:t>Yesu aliwaomba watu wasiseme chochote kuhusu uponyaji huu. Hata hivyo, umati ulifurahi sana hivi kwamba walitangazia kila mtu. Kadiri Yesu alisema usisimulie, ndivyo watu walivyosimulia zaidi. Watu huenda walikuwa wamesikia maandishi ya Nabii Isaya awali. Labda watu waliona kwamba Yesu alikuwa akitimiza maneno ya Isaya.</w:t>
      </w:r>
    </w:p>
    <w:p>
      <w:pPr/>
      <w:r>
        <w:rPr>
          <w:lang w:val="sw_KE" w:bidi="sw_KE"/>
        </w:rPr>
      </w:r>
      <w:r>
        <w:rPr>
          <w:lang w:val="sw_KE" w:bidi="sw_KE"/>
        </w:rPr>
        <w:t>Simamia hapa na mjadili kama timu: Umati unasema kwamba Yesu anawafanya viziwi kusikia na bubu kuzungumza. Katika lugha yako, unazungumzaje kuhusu uponyaji? Sitisha kurekodi hapa.</w:t>
      </w:r>
    </w:p>
    <w:p>
      <w:pPr/>
      <w:r>
        <w:rPr>
          <w:lang w:val="sw_KE" w:bidi="sw_KE"/>
        </w:rPr>
      </w:r>
      <w:r>
        <w:rPr>
          <w:lang w:val="sw_KE" w:bidi="sw_KE"/>
        </w:rPr>
        <w:t>Watu walishangaa. Katika kifungu cha awali Yesu alienda Nazareti kufundisha, watu walishangaa. Katika kifungu hicho, mshangao ulikuwa hasi. Haikuwa hisia nzuri. Hapa neno kushangazwa linamaanisha kwamba watu walishangaa au kustaajabu lakini kwa njia nzuri. Walisema, "Kila kitu Yesu anafanya ni cha ajabu." Watu walizungumza kuhusu jinsi Yesu aliweza kuwafanya viziwi kusikia na kuwafanya wale ambao hawawezi kuzungumza waweze kuzungumza wazi. Kwa sababu walishangaa sana, waliwaambia wengine kile walichokuwa wameona.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7:31–37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Tukio la kwanza:</w:t>
      </w:r>
      <w:r>
        <w:rPr>
          <w:lang w:val="sw_KE" w:bidi="sw_KE"/>
        </w:rPr>
        <w:t xml:space="preserve"> Yesu anasafiri kwenda Dekapoli, eneo la miji kumi. Mwanaume kiziwi analetwa kwake.</w:t>
      </w:r>
    </w:p>
    <w:p>
      <w:pPr/>
      <w:r>
        <w:rPr>
          <w:lang w:val="sw_KE" w:bidi="sw_KE"/>
        </w:rPr>
      </w:r>
      <w:r>
        <w:rPr>
          <w:b/>
          <w:lang w:val="sw_KE" w:bidi="sw_KE"/>
        </w:rPr>
        <w:t>Tukio la pili:</w:t>
      </w:r>
      <w:r>
        <w:rPr>
          <w:lang w:val="sw_KE" w:bidi="sw_KE"/>
        </w:rPr>
        <w:t xml:space="preserve"> Tukio hili linaelezea mchakato ambao Yesu anatumia kumponya mwanaume huyo kiziwi.</w:t>
      </w:r>
    </w:p>
    <w:p>
      <w:pPr/>
      <w:r>
        <w:rPr>
          <w:lang w:val="sw_KE" w:bidi="sw_KE"/>
        </w:rPr>
      </w:r>
      <w:r>
        <w:rPr>
          <w:b/>
          <w:lang w:val="sw_KE" w:bidi="sw_KE"/>
        </w:rPr>
        <w:t>Tukio la tatu:</w:t>
      </w:r>
      <w:r>
        <w:rPr>
          <w:lang w:val="sw_KE" w:bidi="sw_KE"/>
        </w:rPr>
        <w:t xml:space="preserve"> Yesu anazungumza na umati, akiwaambia wasimwambie mtu yeyote kilichotokea. Umati unatangazia kila mtu kilichotokea.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(ambao huenda walikuwa pamoja naye lakini hawakutajwa)</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Mwanaume kiziwi</w:t>
      </w:r>
    </w:p>
    <w:p>
      <w:pPr/>
      <w:r>
        <w:rPr>
          <w:lang w:val="sw_KE" w:bidi="sw_KE"/>
        </w:rPr>
      </w:r>
      <w:r>
        <w:rPr>
          <w:lang w:val="sw_KE" w:bidi="sw_KE"/>
        </w:rPr>
        <w:t>Kama kikundi, zingatia sehemu hizi za mpangilio wa kifungu: Katika tukio la kwanza, Yesu anasafiri kutoka Tiro kaskazini hadi Sidoni na kisha kusini na mashariki hadi Dekapolis.</w:t>
      </w:r>
    </w:p>
    <w:p>
      <w:pPr/>
      <w:r>
        <w:rPr>
          <w:lang w:val="sw_KE" w:bidi="sw_KE"/>
        </w:rPr>
      </w:r>
      <w:r>
        <w:rPr>
          <w:lang w:val="sw_KE" w:bidi="sw_KE"/>
        </w:rPr>
        <w:t>Sitisha na uonyeshe ramani na maeneo haya yaliyowekwa alama. Jadili jinsi bora ya kuelezea safari hii. Sitisha kurekodi hapa.</w:t>
      </w:r>
    </w:p>
    <w:p>
      <w:pPr/>
      <w:r>
        <w:rPr>
          <w:lang w:val="sw_KE" w:bidi="sw_KE"/>
        </w:rPr>
      </w:r>
      <w:r>
        <w:rPr>
          <w:lang w:val="sw_KE" w:bidi="sw_KE"/>
        </w:rPr>
        <w:t>Katika tukio la kwanza, Yesu na wanafunzi wanaenda kaskazini kutoka Tiro hadi Sidoni. Kisha Yesu na wanafunzi wanaenda kusini na mashariki upande wa mashariki wa Bahari ya Galilaya na mkoa wa Dekapolis (mkoa wenye miji kumi).</w:t>
      </w:r>
    </w:p>
    <w:p>
      <w:pPr/>
      <w:r>
        <w:rPr>
          <w:lang w:val="sw_KE" w:bidi="sw_KE"/>
        </w:rPr>
      </w:r>
      <w:r>
        <w:rPr>
          <w:lang w:val="sw_KE" w:bidi="sw_KE"/>
        </w:rPr>
        <w:t>Yesu anapowasili katika eneo la Miji Kumi, au Dekapolis, umati wa watu unamleta mtu kiziwi kwake. Mwanamume huyo si kiziwi tu, lakini pia ni kigugumizi. Watu hao wanamsihi Yesu aweke mikono yake juu ya mtu huyo ili amponye.</w:t>
      </w:r>
    </w:p>
    <w:p>
      <w:pPr/>
      <w:r>
        <w:rPr>
          <w:lang w:val="sw_KE" w:bidi="sw_KE"/>
        </w:rPr>
      </w:r>
      <w:r>
        <w:rPr>
          <w:lang w:val="sw_KE" w:bidi="sw_KE"/>
        </w:rPr>
        <w:t>Sitisha na mjadili: Hatujui mji gani au sehemu gani ya Dekapolis Yesu alikuwa wakati tukio hili lilipotokea. Zungumza kuhusu jinsi ya kuelezea mahali ambapo Yesu alikuwa wakati muujiza huu ulitokea. Sitisha kurekodi hapa.</w:t>
      </w:r>
    </w:p>
    <w:p>
      <w:pPr/>
      <w:r>
        <w:rPr>
          <w:lang w:val="sw_KE" w:bidi="sw_KE"/>
        </w:rPr>
      </w:r>
      <w:r>
        <w:rPr>
          <w:lang w:val="sw_KE" w:bidi="sw_KE"/>
        </w:rPr>
        <w:t>Katika tukio la pili, ni muhimu kutambua vitendo vyote ambavyo Yesu anavitenda. Kwanza, anampeleka mtu huyo mbali na umati. Yesu yuko peke yake na mtu huyo kiziwi. Kisha Yesu anaweka vidole vyake ndani ya maskio ya mwanamme huyo. Yesu anatemea mate kwenye vidole vyake mwenyewe. Yesu anatumia vidole vyake mwenyewe na kugusa ulimi wa mtu huyo. Yesu anaangalia mbinguni na kuvuta hewa ndani kwa nguvu. Anaamuru, “Efatha!” inayomaanisha “funguka," na mara moja mtu huyo anaweza kusikia na kuzungumza vizuri.</w:t>
      </w:r>
    </w:p>
    <w:p>
      <w:pPr/>
      <w:r>
        <w:rPr>
          <w:lang w:val="sw_KE" w:bidi="sw_KE"/>
        </w:rPr>
      </w:r>
      <w:r>
        <w:rPr>
          <w:lang w:val="sw_KE" w:bidi="sw_KE"/>
        </w:rPr>
        <w:t>Simamia hapa na ufanye mazoezi ya matukio. Kisha elezea kile mtu huyo anafanya katika kila hatua. Sitisha kurekodi hapa.</w:t>
      </w:r>
    </w:p>
    <w:p>
      <w:pPr/>
      <w:r>
        <w:rPr>
          <w:lang w:val="sw_KE" w:bidi="sw_KE"/>
        </w:rPr>
      </w:r>
      <w:r>
        <w:rPr>
          <w:lang w:val="sw_KE" w:bidi="sw_KE"/>
        </w:rPr>
        <w:t>Katika tukio la tatu, Yesu anazungumza na umati. Wanaona kwamba mtu huyo sasa ameponywa, lakini Yesu anawaambia wasiwaambie watu. Lakini kadiri Yesu anavyowazuia, ndivyo wanavyozidi kutangaza kwa bidii. Watu wanastaajabu, na kusema, “Amefanya mambo yote vizuri mno! Yesu amewawezesha viziwi wasikie na bubu waongee!”</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7:31–37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(ambao huenda walikuwa pamoja naye lakini hawakutajwa)</w:t>
      </w:r>
    </w:p>
    <w:p>
      <w:pPr>
        <w:pStyle w:val="ListBullet"/>
        <w:spacing w:line="240" w:lineRule="auto"/>
        <w:ind w:left="720"/>
      </w:pPr>
      <w:r>
        <w:rPr>
          <w:lang w:val="sw_KE" w:bidi="sw_KE"/>
        </w:rPr>
      </w:r>
      <w:r>
        <w:rPr>
          <w:lang w:val="sw_KE" w:bidi="sw_KE"/>
        </w:rPr>
        <w:t>Umati wa watu</w:t>
      </w:r>
    </w:p>
    <w:p>
      <w:pPr>
        <w:pStyle w:val="ListBullet"/>
        <w:spacing w:line="240" w:lineRule="auto"/>
        <w:ind w:left="720"/>
      </w:pPr>
      <w:r>
        <w:rPr>
          <w:lang w:val="sw_KE" w:bidi="sw_KE"/>
        </w:rPr>
      </w:r>
      <w:r>
        <w:rPr>
          <w:lang w:val="sw_KE" w:bidi="sw_KE"/>
        </w:rPr>
        <w:t>Mwanaume kiziwi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anaondoka Tiro, anaenda Sidoni, na kwenda Dekapolis. Yesu anapowasili mahali fulani katika Dekapolis, umati wa watu unamleta mtu kiziwi kwa Yesu. Umati unamsihi Yesu aweke mikono yake juu ya mtu huyu kiziwi mwenye kizuizi cha kuzungumza. Lakini Yesu anampeleka mtu huyo kando na umati ili waweze kuwa peke yao.</w:t>
      </w:r>
    </w:p>
    <w:p>
      <w:pPr/>
      <w:r>
        <w:rPr>
          <w:lang w:val="sw_KE" w:bidi="sw_KE"/>
        </w:rPr>
      </w:r>
      <w:r>
        <w:rPr>
          <w:lang w:val="sw_KE" w:bidi="sw_KE"/>
        </w:rPr>
        <w:t>Sitisha igizo. Muulize Yesu, "Unahisi vipi?" Huenda ukasikia mambo kama, "Nataka kuwa na mtu huyu peke yake ili nimponye kwa sababu anataka kuponywa, si kwa sababu ya wengine," "Nataka kuzingatia mtu huyu mmoja," au "Sitaki kuwa burudani kwa watu ambao wanaotaka tu niponye, ndiyo maana nilimchukua kando mtu huyo." Au, "Ninafurahi sana wakati huu kwamba watu hawaniogopi. Hii si kama wakati mwingine nilipopata mtu aliyepagawa na pepo." Endelea na igizo.</w:t>
      </w:r>
    </w:p>
    <w:p>
      <w:pPr/>
      <w:r>
        <w:rPr>
          <w:lang w:val="sw_KE" w:bidi="sw_KE"/>
        </w:rPr>
      </w:r>
      <w:r>
        <w:rPr>
          <w:lang w:val="sw_KE" w:bidi="sw_KE"/>
        </w:rPr>
        <w:t>Katika tukio la pili, Yesu anamweka mtu huyo peke yake, mbali na umati. Kisha Yesu anaweka vidole vyake kwa masikio ya mwanamme huyo. Yesu anatembea mate kwenye vidole vyake mwenyewe. Yesu anagusa ulimi wa mtu huyo. Yesu anaangalia mbinguni. Yesu anapumua.</w:t>
      </w:r>
    </w:p>
    <w:p>
      <w:pPr/>
      <w:r>
        <w:rPr>
          <w:lang w:val="sw_KE" w:bidi="sw_KE"/>
        </w:rPr>
      </w:r>
      <w:r>
        <w:rPr>
          <w:lang w:val="sw_KE" w:bidi="sw_KE"/>
        </w:rPr>
        <w:t>Sitisha igizo. Waulize kiziwi , "Unahisi vipi?" Huenda ukasikia mambo kama, "Ninahisi nina tumaini lakini pia ninaogopa. Mtu huyu ananifanya mambo ya ajabu kwangu. Sielewi kwa nini mtu huyu anaweka vidole vyake katika masikio yangu na kugusa ulimi wangu. Inaonekana kama mtu huyu anataka kunisaidia. Je, mwanaume huyu atanifanya niweze kusikia?" Muulize wanafunzi, "Mnahisi vipi sasa?" Huenda ukasikia, "Nimejaa kuchanganyikiwa. Sijui Yesu anafanya nini. Yesu alienda huko na mtu huyo ili tuweze kuona au kusikia kile kinachotokea. Natumaini Yesu anamsaidia rafiki yangu. Natamani ningeweza kuona kile Yesu anafanya." Endelea na igizo.</w:t>
      </w:r>
    </w:p>
    <w:p>
      <w:pPr/>
      <w:r>
        <w:rPr>
          <w:lang w:val="sw_KE" w:bidi="sw_KE"/>
        </w:rPr>
      </w:r>
      <w:r>
        <w:rPr>
          <w:lang w:val="sw_KE" w:bidi="sw_KE"/>
        </w:rPr>
        <w:t>Yesu anasema, "Efatha," ambayo inamaanisha, "kufunguliwa," na mara moja mtu huyo anaweza kusikia kikamilifu. Wakati huo ulimi wake umewekwa huru ili aweze kuzungumza wazi.</w:t>
      </w:r>
    </w:p>
    <w:p>
      <w:pPr/>
      <w:r>
        <w:rPr>
          <w:lang w:val="sw_KE" w:bidi="sw_KE"/>
        </w:rPr>
      </w:r>
      <w:r>
        <w:rPr>
          <w:lang w:val="sw_KE" w:bidi="sw_KE"/>
        </w:rPr>
        <w:t>Sitisha igizo. Muulize mtu ambaye alikuwa kiziwi "Unahisi vipi?" Huenda ukasikia mambo kama, "Nimeshangaa na kujaa furaha," "Ninaweza kusikia, hatimaye," au "Ninaweza kuzungumza ili watu waweze kunielewa," "Ninasikia ndege wakiimba na watu wakicheka. Hii ni ajabu!" Endelea na igizo.</w:t>
      </w:r>
    </w:p>
    <w:p>
      <w:pPr/>
      <w:r>
        <w:rPr>
          <w:lang w:val="sw_KE" w:bidi="sw_KE"/>
        </w:rPr>
      </w:r>
      <w:r>
        <w:rPr>
          <w:lang w:val="sw_KE" w:bidi="sw_KE"/>
        </w:rPr>
        <w:t>Katika tukio la tatu, Yesu anawaambia umati wasizungumza kuhusu muujiza huu kwa mtu yeyote. Lakini Yesu aliwaambia zaidi wasizungumza ndivyo walivyoeneza habari zaidi. Walisema, "Kila kitu Yesu anafanya ni cha ajabu. Amewawezesha viziwi wasikie na bubu waseme!”</w:t>
      </w:r>
    </w:p>
    <w:p>
      <w:pPr/>
      <w:r>
        <w:rPr>
          <w:lang w:val="sw_KE" w:bidi="sw_KE"/>
        </w:rPr>
      </w:r>
      <w:r>
        <w:rPr>
          <w:lang w:val="sw_KE" w:bidi="sw_KE"/>
        </w:rPr>
        <w:t>Mwishoni mwa kitendo , muulize muigizaji anayeigiza Yesu, "Unahisi vipi?" Huenda ukasikia mambo kama, "Tumeshangaa," "Tumefurahi kwamba rafiki yetu ameponywa," au "Hatujawahi kumwona mtu kama huyu." Muulize Yesu, "Unahisi vipi?" Huenda ukasikia mambo kama, "Natamani wasingemwambia kila mtu. Ninahitaji wakati wa kuwa na wanafunzi wangu na kuwafundisha vizuri."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7:31–37 katika tafsiri rahisi kueleweka zaidi.</w:t>
      </w:r>
    </w:p>
    <w:p>
      <w:pPr/>
      <w:r>
        <w:rPr>
          <w:lang w:val="sw_KE" w:bidi="sw_KE"/>
        </w:rPr>
      </w:r>
      <w:r>
        <w:rPr>
          <w:lang w:val="sw_KE" w:bidi="sw_KE"/>
        </w:rPr>
        <w:t xml:space="preserve">Wanafunzi wako pamoja na Yesu katika safari hii. Huenda ukahitaji kuonyesha hili kwa kusema Yesu na </w:t>
      </w:r>
      <w:r>
        <w:rPr>
          <w:lang w:val="sw_KE" w:bidi="sw_KE"/>
        </w:rPr>
        <w:t>wanafunzi</w:t>
      </w:r>
      <w:r>
        <w:rPr>
          <w:lang w:val="sw_KE" w:bidi="sw_KE"/>
        </w:rPr>
        <w:t xml:space="preserve"> walikuja kwenye eneo la Miji Kumi. Tumia neno lile kwa </w:t>
      </w:r>
      <w:r>
        <w:rPr>
          <w:lang w:val="sw_KE" w:bidi="sw_KE"/>
        </w:rPr>
        <w:t>Dekapolis</w:t>
      </w:r>
      <w:r>
        <w:rPr>
          <w:lang w:val="sw_KE" w:bidi="sw_KE"/>
        </w:rPr>
        <w:t xml:space="preserve"> au Miji Kumi ambayo umetumia awali.</w:t>
      </w:r>
    </w:p>
    <w:p>
      <w:pPr/>
      <w:r>
        <w:rPr>
          <w:lang w:val="sw_KE" w:bidi="sw_KE"/>
        </w:rPr>
      </w:r>
      <w:r>
        <w:rPr>
          <w:lang w:val="sw_KE" w:bidi="sw_KE"/>
        </w:rPr>
        <w:t xml:space="preserve">Yesu aliondoka </w:t>
      </w:r>
      <w:r>
        <w:rPr>
          <w:lang w:val="sw_KE" w:bidi="sw_KE"/>
        </w:rPr>
        <w:t>Tiro</w:t>
      </w:r>
      <w:r>
        <w:rPr>
          <w:lang w:val="sw_KE" w:bidi="sw_KE"/>
        </w:rPr>
        <w:t xml:space="preserve"> na kwenda Sidoni, kabla ya kurudi </w:t>
      </w:r>
      <w:r>
        <w:rPr>
          <w:lang w:val="sw_KE" w:bidi="sw_KE"/>
        </w:rPr>
        <w:t>Bahari ya Galilaya</w:t>
      </w:r>
      <w:r>
        <w:rPr>
          <w:lang w:val="sw_KE" w:bidi="sw_KE"/>
        </w:rPr>
        <w:t xml:space="preserve"> na Miji Kumi, au </w:t>
      </w:r>
      <w:r>
        <w:rPr>
          <w:b/>
          <w:lang w:val="sw_KE" w:bidi="sw_KE"/>
        </w:rPr>
        <w:t>Dekapolis</w:t>
      </w:r>
      <w:r>
        <w:rPr>
          <w:lang w:val="sw_KE" w:bidi="sw_KE"/>
        </w:rPr>
        <w:t xml:space="preserve">. Mahali pengine katika eneo la Miji Kumi, Yesu alikutana na mtu kiziwi mwenye </w:t>
      </w:r>
      <w:r>
        <w:rPr>
          <w:b/>
          <w:lang w:val="sw_KE" w:bidi="sw_KE"/>
        </w:rPr>
        <w:t>kizuizi cha kuzungumza</w:t>
      </w:r>
      <w:r>
        <w:rPr>
          <w:lang w:val="sw_KE" w:bidi="sw_KE"/>
        </w:rPr>
        <w:t>. Hii inamaanisha kwamba mtu huyo anaweza kuongea, lakini kwa ugumu mwingi. Mtu huyo anapozungumza, watu wana ugumu kuelewa kile mtu huyo anasema. Mtu huyo hawezi kutamka maneno kwa usahihi.</w:t>
      </w:r>
    </w:p>
    <w:p>
      <w:pPr/>
      <w:r>
        <w:rPr>
          <w:lang w:val="sw_KE" w:bidi="sw_KE"/>
        </w:rPr>
      </w:r>
      <w:r>
        <w:rPr>
          <w:lang w:val="sw_KE" w:bidi="sw_KE"/>
        </w:rPr>
        <w:t xml:space="preserve">Watu walimwomba Yesu </w:t>
      </w:r>
      <w:r>
        <w:rPr>
          <w:b/>
          <w:lang w:val="sw_KE" w:bidi="sw_KE"/>
        </w:rPr>
        <w:t>aweke mikono yake</w:t>
      </w:r>
      <w:r>
        <w:rPr>
          <w:lang w:val="sw_KE" w:bidi="sw_KE"/>
        </w:rPr>
        <w:t xml:space="preserve"> juu ya mtu huyo ili amponye. Kuweka mkono wako juu ya mtu ili umponye ni desturi ya Kiyahudi iliyofanywa ili kumbariki mtu - kumwonyesha fadhili au kumponya. Unaweza kusema kitu kama Walimsihi aweke mkono wake juu yake ili kumponya ikiwa ni muhimu kwa wasikilizaji wako kujua hivyo.</w:t>
      </w:r>
    </w:p>
    <w:p>
      <w:pPr/>
      <w:r>
        <w:rPr>
          <w:lang w:val="sw_KE" w:bidi="sw_KE"/>
        </w:rPr>
      </w:r>
      <w:r>
        <w:rPr>
          <w:lang w:val="sw_KE" w:bidi="sw_KE"/>
        </w:rPr>
        <w:t xml:space="preserve">Yesu alipotazama juu mbinguni ili kuzungumza na Mungu, alivuta hewa ndani kwa nguvu ili kuonyesha hisia na akasema </w:t>
      </w:r>
      <w:r>
        <w:rPr>
          <w:b/>
          <w:lang w:val="sw_KE" w:bidi="sw_KE"/>
        </w:rPr>
        <w:t>Efatha</w:t>
      </w:r>
      <w:r>
        <w:rPr>
          <w:lang w:val="sw_KE" w:bidi="sw_KE"/>
        </w:rPr>
        <w:t>, ambayo inamaanisha, "funguka." Efatha huenda ni lugha ya Kiaramu. Imeandikwa ili kuonyesha maneno halisi ya Yesu, lakini mara moja intafsiriwa katika maandishi kama "funguka." Yesu anaambia masikio yafunguke ili yaweze kusikia, lakini huenda pia anazungumza na mtu mzima. Anataka mtu huyo aweze kusikia na kuelewa yote ambayo Mungu anataka kumwonyesha na kumfanyia. Huenda ukahitaji kusema "Yesu alizungumza 'Efatha' katika lugha yake mwenyewe" kabla ya sentensi hii ili kuonyesha wasikilizaji wako kwa nini una neno la kigeni katika tafsiri.</w:t>
      </w:r>
    </w:p>
    <w:p>
      <w:pPr/>
      <w:r>
        <w:rPr>
          <w:lang w:val="sw_KE" w:bidi="sw_KE"/>
        </w:rPr>
      </w:r>
      <w:r>
        <w:rPr>
          <w:lang w:val="sw_KE" w:bidi="sw_KE"/>
        </w:rPr>
        <w:t>Hapa, jadilini kama kikundi neno "Funguka." Unapowaambia wasikilizaji wako hili, wanafikiri nini kilimfanyikia mtu huyo? Je, kuna njia nyingine ambayo unazungumza kuhusu masikio kuweza kusikia baada ya kuwa kiziwi? Yesu pia alisema, kwa ulimi "kuachiliwa." Hii inamaanisha kwamba mtu huyo angeweza kuongea sawasawa tena. Ungesemaje hili katika lugha yako?</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8:1–10</w:t>
      </w:r>
      <w:r>
        <w:rPr>
          <w:lang w:val="sw_KE" w:bidi="sw_KE"/>
        </w:rPr>
      </w:r>
    </w:p>
    <w:p>
      <w:pPr>
        <w:pStyle w:val="Heading3"/>
      </w:pPr>
      <w:r>
        <w:rPr>
          <w:lang w:val="sw_KE" w:bidi="sw_KE"/>
        </w:rPr>
        <w:t>Sikiliza na Moyo</w:t>
      </w:r>
    </w:p>
    <w:p>
      <w:pPr/>
      <w:r>
        <w:rPr>
          <w:lang w:val="sw_KE" w:bidi="sw_KE"/>
        </w:rPr>
      </w:r>
      <w:r>
        <w:rPr>
          <w:lang w:val="sw_KE" w:bidi="sw_KE"/>
        </w:rPr>
        <w:t>Katika hatua hii, sikia Marko 8:1–10 na kuiweka mioyoni mwenu.</w:t>
      </w:r>
    </w:p>
    <w:p>
      <w:pPr/>
      <w:r>
        <w:rPr>
          <w:lang w:val="sw_KE" w:bidi="sw_KE"/>
        </w:rPr>
      </w:r>
      <w:r>
        <w:rPr>
          <w:lang w:val="sw_KE" w:bidi="sw_KE"/>
        </w:rPr>
        <w:t>Sikiliza toleo la sauti la Marko 8:1–10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8:1–10 katika tafsiri rahisi kueleweka zaidi.</w:t>
      </w:r>
    </w:p>
    <w:p>
      <w:pPr/>
      <w:r>
        <w:rPr>
          <w:lang w:val="sw_KE" w:bidi="sw_KE"/>
        </w:rPr>
      </w:r>
      <w:r>
        <w:rPr>
          <w:lang w:val="sw_KE" w:bidi="sw_KE"/>
        </w:rPr>
        <w:t>Yesu amemponya mtu kiziwi na bubu. Yesu na wanafunzi bado wako katika eneo la Miji Kumi au Dekapolis na karibu na Bahari ya Galilaya. Yesu na wanafunzi wako katika eneo la mbali ambalo hakuna kijiji au mji ulio karibu. Hii ni simulizi ya tukio linalofuata.</w:t>
      </w:r>
    </w:p>
    <w:p>
      <w:pPr/>
      <w:r>
        <w:rPr>
          <w:lang w:val="sw_KE" w:bidi="sw_KE"/>
        </w:rPr>
      </w:r>
      <w:r>
        <w:rPr>
          <w:lang w:val="sw_KE" w:bidi="sw_KE"/>
        </w:rPr>
        <w:t>Yesu amekuwa akiwafundisha watu na umati mkubwa umekusanyika. Kama vile katika hadithi nyingine ambapo Yesu aliwalisha wanaume 5,000 pamoja na wanawake na watoto, umati katika hadithi hii uko mashambani mbali na mji na hana chakula cha kula. Hii si kusimulia tena hadithi hiyo ya kulisha 5,000. Hii ni hadithi tofauti ambayo ilitokea wakati tofauti. Unapofanya kazi kwa njia ya hadithi hii, angalia tofauti. Karibu kila undani isipokuwa kuzidisha chakula ni tofauti.</w:t>
      </w:r>
    </w:p>
    <w:p>
      <w:pPr/>
      <w:r>
        <w:rPr>
          <w:lang w:val="sw_KE" w:bidi="sw_KE"/>
        </w:rPr>
      </w:r>
      <w:r>
        <w:rPr>
          <w:lang w:val="sw_KE" w:bidi="sw_KE"/>
        </w:rPr>
        <w:t>Yesu anaendelea kuwa katika eneo ambalo wengi si Wayahudi (lenye Wayunani). Kumbuka, hata serikali ya mkoa wa Miji Kumi ilikuwa tofauti na serikali katika Israeli. Katika hadithi hii, huenda Wayahudi na Wayunani wapo.</w:t>
      </w:r>
    </w:p>
    <w:p>
      <w:pPr/>
      <w:r>
        <w:rPr>
          <w:lang w:val="sw_KE" w:bidi="sw_KE"/>
        </w:rPr>
      </w:r>
      <w:r>
        <w:rPr>
          <w:lang w:val="sw_KE" w:bidi="sw_KE"/>
        </w:rPr>
        <w:t>Kama kawaida, umati mkubwa unakuja kusikiliza mafundisho yake. Yesu yuko karibu na Bahari ya Galilaya lakini katika eneo la mbali ambapo hakuna vijiji. Yesu amekuwa akiwafundisha watu kwa siku 3. Watu inaonekana walileta chakula pamoja nao lakini chakula chao kimekwisha. Ni siku ya tatu tu ambapo umati unahitaji kulishwa. Yesu anawahurumia tena na anataka kuwalisha. Anajua kwamba watadhoofika kutokana na njaa. Huruma inamaanisha kuhisi huruma au kuhisi huruma kwa mtu ili uweze kumsaidia mtu huyo. Yesu anawaita wanafunzi pamoja. Yesu anasema watu wana njaa na wanahitaji chakula.</w:t>
      </w:r>
    </w:p>
    <w:p>
      <w:pPr/>
      <w:r>
        <w:rPr>
          <w:lang w:val="sw_KE" w:bidi="sw_KE"/>
        </w:rPr>
      </w:r>
      <w:r>
        <w:rPr>
          <w:lang w:val="sw_KE" w:bidi="sw_KE"/>
        </w:rPr>
        <w:t>Simamisha na uonyeshe ramani ya mahali ambapo Yesu yuko wakati anapolisha 4,000. Onyesha picha ya jangwa katika eneo ambapo Yesu anaweza kuwa karibu na Bahari ya Galilaya. Sitisha kurekodi hapa.</w:t>
      </w:r>
    </w:p>
    <w:p>
      <w:pPr/>
      <w:r>
        <w:rPr>
          <w:lang w:val="sw_KE" w:bidi="sw_KE"/>
        </w:rPr>
      </w:r>
      <w:r>
        <w:rPr>
          <w:lang w:val="sw_KE" w:bidi="sw_KE"/>
        </w:rPr>
        <w:t>Simisha na mjadili: Simulia hadithi kuhusu mtu ambaye ni dhaifu kutoka kwa njaa au njaa sana katika utamaduni wako. Angalia maelezo au maneno yanayotumiwa kuelezea mtu huyu. Sitisha kurekodi hapa.</w:t>
      </w:r>
    </w:p>
    <w:p>
      <w:pPr/>
      <w:r>
        <w:rPr>
          <w:lang w:val="sw_KE" w:bidi="sw_KE"/>
        </w:rPr>
      </w:r>
      <w:r>
        <w:rPr>
          <w:lang w:val="sw_KE" w:bidi="sw_KE"/>
        </w:rPr>
        <w:t>Tena, inaonekana wanafunzi wake hawajui cha kufanya. Hii inashangaza. Labda wakati mwingine umepita tangu kulisha 5,000 na wanafunzi wamesahau. Au, labda wanafunzi wanajua na kuamini kwamba Yesu atawalisha umati, lakini wanauliza vile atakavyowalisha tu. Wanafunzi wanazungumza kuhusu kuwa jangwani. Tafsiri zingine zinasema mahali pa ukiwa. Wengine wanaelezea mahali kama jangwa na wengine wanasema mahali pa mbali.</w:t>
      </w:r>
    </w:p>
    <w:p>
      <w:pPr/>
      <w:r>
        <w:rPr>
          <w:lang w:val="sw_KE" w:bidi="sw_KE"/>
        </w:rPr>
      </w:r>
      <w:r>
        <w:rPr>
          <w:lang w:val="sw_KE" w:bidi="sw_KE"/>
        </w:rPr>
        <w:t>Simamia na uonyeshe picha ya jangwa au eneo la jangwa. Ungetumia maneno gani kuelezea kile unachokiona? Maneno yangeonyesha kwamba hakuna chakula cha kununua au kuvuta kutoka chini au kutoka kwa miti. Hakuna kitu cha kula huko. Sitisha kurekodi hapa.</w:t>
      </w:r>
    </w:p>
    <w:p>
      <w:pPr/>
      <w:r>
        <w:rPr>
          <w:lang w:val="sw_KE" w:bidi="sw_KE"/>
        </w:rPr>
      </w:r>
      <w:r>
        <w:rPr>
          <w:lang w:val="sw_KE" w:bidi="sw_KE"/>
        </w:rPr>
        <w:t>Wanafunzi wanamuuliza Yesu jinsi na wapi kupata chakula kwa watu. Unaona ya kwamba wanafunzi hawapendekezi kutuma watu kwenye vijiji na miji. Hii ni eneo la mbali au jangwa. Hakuna vijiji karibu. Yesu anauliza wanafunzi wana mkate kiasi gani. Wakati huu, wanafunzi wamepata mikate 7. Mkate ulikuwa kama keki ndogo ya mviringo. Mtu mmoja kwa kawaida angekula mikate 2 au 3 katika mlo.</w:t>
      </w:r>
    </w:p>
    <w:p>
      <w:pPr/>
      <w:r>
        <w:rPr>
          <w:lang w:val="sw_KE" w:bidi="sw_KE"/>
        </w:rPr>
      </w:r>
      <w:r>
        <w:rPr>
          <w:lang w:val="sw_KE" w:bidi="sw_KE"/>
        </w:rPr>
        <w:t>Yesu anawaambia watu waketi chini. Kisha Yesu anachukua mkate na kubariki mkate. Baraka hii ni kumshukuru Mungu kwa mkate. Desturi ya Kiyahudi ilikuwa kutoa shukrani kabla ya kula mlo. Baada ya kubariki mkate, Yesu alivunja mkate vipande na kuwapa wanafunzi vipande ili kuwapa watu waliokuwa wameketi chini.</w:t>
      </w:r>
    </w:p>
    <w:p>
      <w:pPr/>
      <w:r>
        <w:rPr>
          <w:lang w:val="sw_KE" w:bidi="sw_KE"/>
        </w:rPr>
      </w:r>
      <w:r>
        <w:rPr>
          <w:lang w:val="sw_KE" w:bidi="sw_KE"/>
        </w:rPr>
        <w:t>Wanafunzi waligundua samaki wadogo na kumpa Yesu samaki hawa wakamleta Yesu. Hii inamaanisha kwamba mtu au watu wengine katika umati walikuwa na samaki pamoja nao na walikuwa tayari kushiriki samaki na wengine. Samaki angekaushwa au kuhifadhiwa kwa njia fulani ili samaki wawe tayari kula. Yesu alibariki samaki na kisha alivunja samaki katika vipande ili wanafunzi kusambaza kwa umati. Kubariki samaki wakati tofauti ilikuwa isiyo ya kawaida. Baraka kwa kawaida ilitolewa mwanzoni mwa mlo. Wengine wanafikiria kwamba Yesu alikuwa akiwafundisha watu kumshukuru Mungu kwa chakula chao.</w:t>
      </w:r>
    </w:p>
    <w:p>
      <w:pPr/>
      <w:r>
        <w:rPr>
          <w:lang w:val="sw_KE" w:bidi="sw_KE"/>
        </w:rPr>
      </w:r>
      <w:r>
        <w:rPr>
          <w:lang w:val="sw_KE" w:bidi="sw_KE"/>
        </w:rPr>
        <w:t>Simamia na uonyeshe picha ya mikate na picha ya samaki. Sitisha kurekodi hapa.</w:t>
      </w:r>
    </w:p>
    <w:p>
      <w:pPr/>
      <w:r>
        <w:rPr>
          <w:lang w:val="sw_KE" w:bidi="sw_KE"/>
        </w:rPr>
      </w:r>
      <w:r>
        <w:rPr>
          <w:lang w:val="sw_KE" w:bidi="sw_KE"/>
        </w:rPr>
        <w:t>Kila mtu alikula kiasi ambacho walitaka. Wanafunzi walichukua vikapu 7 vikubwa vya chakula kilichobaki. Wanafunzi walichukua vipande vilivyobaki vya mkate na samaki ambayo walikuwa wamepanda. Hii inamaanisha kwamba watu wengi zaidi wangeweza kula. Yesu alitoa zaidi ya chakula cha kutosha. Vikapu hivi vilikuwa vikubwa kuliko vikapu katika hadithi nyingine ya kulisha 5,000. Vikapu hivi vilitengenezwa kwa mianzi na kutumiwa kubeba samaki.</w:t>
      </w:r>
    </w:p>
    <w:p>
      <w:pPr/>
      <w:r>
        <w:rPr>
          <w:lang w:val="sw_KE" w:bidi="sw_KE"/>
        </w:rPr>
      </w:r>
      <w:r>
        <w:rPr>
          <w:lang w:val="sw_KE" w:bidi="sw_KE"/>
        </w:rPr>
        <w:t>Simamia hapa na uonyeshe picha ya vikapu ambavyo wanafunzi walitumia kukusanya chakula kilichobaki. Sitisha kurekodi hapa.</w:t>
      </w:r>
    </w:p>
    <w:p>
      <w:pPr/>
      <w:r>
        <w:rPr>
          <w:lang w:val="sw_KE" w:bidi="sw_KE"/>
        </w:rPr>
      </w:r>
      <w:r>
        <w:rPr>
          <w:lang w:val="sw_KE" w:bidi="sw_KE"/>
        </w:rPr>
        <w:t>Nambari 4,000 huenda inarejelea idadi ya wanaume. Hii ingemaanisha kwamba kwa wanawake na watoto kungekuwa na wengi zaidi ambao walikula.</w:t>
      </w:r>
    </w:p>
    <w:p>
      <w:pPr/>
      <w:r>
        <w:rPr>
          <w:lang w:val="sw_KE" w:bidi="sw_KE"/>
        </w:rPr>
      </w:r>
      <w:r>
        <w:rPr>
          <w:lang w:val="sw_KE" w:bidi="sw_KE"/>
        </w:rPr>
        <w:t>Hapa, jadilini: Katika utamaduni wenu, watu huhesabiwaje? Je, wanawake na watoto hujumuishwa katika hesabu hiyo? Je, idadi kamili inatolewa? Unadhani ni muhimu kuhesabu watu wakati gani? Eleza wakati ambapo mtu aliwahesabu watu katika sherehe fulani. Kwa nini alifanya hivyo? Sitisha kurekodi hapa.</w:t>
      </w:r>
    </w:p>
    <w:p>
      <w:pPr/>
      <w:r>
        <w:rPr>
          <w:lang w:val="sw_KE" w:bidi="sw_KE"/>
        </w:rPr>
      </w:r>
      <w:r>
        <w:rPr>
          <w:lang w:val="sw_KE" w:bidi="sw_KE"/>
        </w:rPr>
        <w:t>Baada ya Yesu kuwalisha watu, Yesu anawatuma watu nyumbani. Kisha Yesu na wanafunzi wake wanaingia kwenye mashua na kuvuka hadi pwani ya magharibi ya Bahari ya Galilaya (nyuma katika eneo la Kiyahudi). Hatujui Dalmanutha iko wapi.</w:t>
      </w:r>
    </w:p>
    <w:p>
      <w:pPr/>
      <w:r>
        <w:rPr>
          <w:lang w:val="sw_KE" w:bidi="sw_KE"/>
        </w:rPr>
      </w:r>
      <w:r>
        <w:rPr>
          <w:lang w:val="sw_KE" w:bidi="sw_KE"/>
        </w:rPr>
        <w:t>Ikiwa inasaidia, komesha hapa na uonyeshe ramani sawa na awali, akionyesha mahali ambapo Yesu alikuwa wakati aliwalisha 4,000, na mahali ambapo Dalmanutha inaweza kuwa.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8:1–10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Umati umekusanyika. Yesu amekuwa akiwafundisha kwa siku 3. Yesu anaamua kuwalisha watu kabla ya kwenda nyumbani.</w:t>
      </w:r>
    </w:p>
    <w:p>
      <w:pPr/>
      <w:r>
        <w:rPr>
          <w:lang w:val="sw_KE" w:bidi="sw_KE"/>
        </w:rPr>
      </w:r>
      <w:r>
        <w:rPr>
          <w:b/>
          <w:lang w:val="sw_KE" w:bidi="sw_KE"/>
        </w:rPr>
        <w:t>Tukio la pili:</w:t>
      </w:r>
      <w:r>
        <w:rPr>
          <w:lang w:val="sw_KE" w:bidi="sw_KE"/>
        </w:rPr>
        <w:t xml:space="preserve"> Yesu anawaambia watu waketi chini. Yesu anabariki mkate na kusambaza. Yesu anabariki samaki na kusambaza. Watu elfu nne wanakula.</w:t>
      </w:r>
    </w:p>
    <w:p>
      <w:pPr/>
      <w:r>
        <w:rPr>
          <w:lang w:val="sw_KE" w:bidi="sw_KE"/>
        </w:rPr>
      </w:r>
      <w:r>
        <w:rPr>
          <w:b/>
          <w:lang w:val="sw_KE" w:bidi="sw_KE"/>
        </w:rPr>
        <w:t>Katika tukio la tatu:</w:t>
      </w:r>
      <w:r>
        <w:rPr>
          <w:lang w:val="sw_KE" w:bidi="sw_KE"/>
        </w:rPr>
        <w:t xml:space="preserve"> Yesu anaingia kwenye mashua na wanafunzi wake na kuvuka nyuma juu ya ziwa.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4,000</w:t>
      </w:r>
    </w:p>
    <w:p>
      <w:pPr/>
      <w:r>
        <w:rPr>
          <w:lang w:val="sw_KE" w:bidi="sw_KE"/>
        </w:rPr>
      </w:r>
      <w:r>
        <w:rPr>
          <w:lang w:val="sw_KE" w:bidi="sw_KE"/>
        </w:rPr>
        <w:t>Kama kikundi, zingatia sehemu hizi za mpangilio wa kifungu: Kikundi kinapoonyesha taswira ya kifungu hiki, hakikisha kwamba hawachanganyi katika maelezo kutoka kwa kulisha hadithi 5,000. Maelezo ya kifungu hiki yanatofautiana katika karibu kila undani.</w:t>
      </w:r>
    </w:p>
    <w:p>
      <w:pPr/>
      <w:r>
        <w:rPr>
          <w:lang w:val="sw_KE" w:bidi="sw_KE"/>
        </w:rPr>
      </w:r>
      <w:r>
        <w:rPr>
          <w:lang w:val="sw_KE" w:bidi="sw_KE"/>
        </w:rPr>
        <w:t>Katika hadithi hii, Yesu amekuwa akifundisha kwa siku tatu katika Dekapoli (eneo lenye miji kumi). Eneo hili liko upande wa mashariki wa Bahari ya Galilaya. Wako katika eneo la mbali karibu na Bahari ya Galilaya na mbali na miji au vijiji. Umati mkubwa umekusanyika kusikiliza mafundisho ya Yesu. Watu wamepungukiwa chakula. Yesu anahisi huruma juu yao au anahisi huruma kwa ajili yao.</w:t>
      </w:r>
    </w:p>
    <w:p>
      <w:pPr/>
      <w:r>
        <w:rPr>
          <w:lang w:val="sw_KE" w:bidi="sw_KE"/>
        </w:rPr>
      </w:r>
      <w:r>
        <w:rPr>
          <w:lang w:val="sw_KE" w:bidi="sw_KE"/>
        </w:rPr>
        <w:t>Yesu anawaita wanafunzi wake kwake. Yesu anawaelezea kwamba ikiwa anawatuma umati wa watu mbali wakiwa na njaa, watu wanaweza kuzimia njiani. Watu wamekuja kutoka umbali mrefu sana. Wanafunzi wa Yesu wanamuuliza Yesu jinsi wanavyoweza kupata chakula mahali walipo, katika jangwa la mbali na hakuna miji iliyozunguka yao.</w:t>
      </w:r>
    </w:p>
    <w:p>
      <w:pPr/>
      <w:r>
        <w:rPr>
          <w:lang w:val="sw_KE" w:bidi="sw_KE"/>
        </w:rPr>
      </w:r>
      <w:r>
        <w:rPr>
          <w:lang w:val="sw_KE" w:bidi="sw_KE"/>
        </w:rPr>
        <w:t>Tukio la pili: Yesu anawaambia watu waketi chini. Wanafunzi wamepata mikate 7 ya mkate. Yesu anachukua mikate 7 na kumshukuru Mungu. Yesu alivunja mkate vipande vyake, anawapa wanafunzi wake vipande hizo. Wanafunzi wanasambaza mkate kwa umati.</w:t>
      </w:r>
    </w:p>
    <w:p>
      <w:pPr/>
      <w:r>
        <w:rPr>
          <w:lang w:val="sw_KE" w:bidi="sw_KE"/>
        </w:rPr>
      </w:r>
      <w:r>
        <w:rPr>
          <w:lang w:val="sw_KE" w:bidi="sw_KE"/>
        </w:rPr>
        <w:t>Mtu anapata samaki wadogo wadogo. Yesu anabariki samaki. Yesu alivunja samaki katika vipande na kuwapa wanafunzi vipande ili kusambaza kwa watu. Kila mtu anakula kiasi anachotaka. Kila mtu anapomaliza kula, wanafunzi wanakusanya vipande vilivyobaki vya mkate na samaki katika vikapu 7. Kulikuwa na takriban wanaume 4,000 pamoja na wanawake na watoto katika umati huo.</w:t>
      </w:r>
    </w:p>
    <w:p>
      <w:pPr/>
      <w:r>
        <w:rPr>
          <w:lang w:val="sw_KE" w:bidi="sw_KE"/>
        </w:rPr>
      </w:r>
      <w:r>
        <w:rPr>
          <w:lang w:val="sw_KE" w:bidi="sw_KE"/>
        </w:rPr>
        <w:t>Hakikisha kwamba hadithi inatamatika Yesu anapoingia kwenye mashua pamoja na wanafunzi wake na kuvuka Bahari ya Galilaya. Yesu na wanafunzi wanaenda kwenye eneo la Dalmanutha ambalo lingekuwa mahali fulani upande wa magharibi wa ziwa.</w:t>
      </w:r>
    </w:p>
    <w:p>
      <w:pPr/>
      <w:r>
        <w:rPr>
          <w:lang w:val="sw_KE" w:bidi="sw_KE"/>
        </w:rPr>
      </w:r>
      <w:r>
        <w:rPr>
          <w:lang w:val="sw_KE" w:bidi="sw_KE"/>
        </w:rPr>
        <w:t>Simamia hapa na uonyeshe ramani tena ya Bahari ya Galilaya, mkoa wa Miji Kumi, au Dekapolis, na mahali ambapo Dalmanutha inaweza kuwa Sitisha rekodi hii ya sauti hapa.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8:1–10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4,000</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1, Yesu yuko katika eneo la mbali la Dekapolis karibu na Bahari ya Galilaya. Amekuwa pamoja na umati mkubwa kwa siku tatu. Watu hawana chakula na wanahisi njaa. Yesu anawaita wanafunzi wake na kuwaambia hawezi kuwatuma watu mbali bila kuwapa chakula kwanza. Yesu anahisi msamaha kwa watu. Wanafunzi wake wanajibu, “Lakini hapa nyikani tutapata wapi mikate ya kutosha kuwalisha?”</w:t>
      </w:r>
    </w:p>
    <w:p>
      <w:pPr/>
      <w:r>
        <w:rPr>
          <w:lang w:val="sw_KE" w:bidi="sw_KE"/>
        </w:rPr>
      </w:r>
      <w:r>
        <w:rPr>
          <w:lang w:val="sw_KE" w:bidi="sw_KE"/>
        </w:rPr>
        <w:t>Sitisha igizo. Waulize wanafunzi, "Mnahisi vipi?" Huenda ukasikia mambo kama, "Tunakumbuka kwamba Yesu aliwalisha watu 5,000, lakini hatuna uhakika kama atafanya hivyo tena," "Yesu anatuambia tufanye mambo yasiyowezekana," au "Tunatazamia kwamba Yesu atawapa watu chakula." Muulize Yesu, "Unahisi vipi sasa?" Huenda ukasikia, "Ninahisi msamaha kwa watu hawa. Siwezi kuwatuma mbali bila chakula kwanza." Endelea na igizo.</w:t>
      </w:r>
    </w:p>
    <w:p>
      <w:pPr/>
      <w:r>
        <w:rPr>
          <w:lang w:val="sw_KE" w:bidi="sw_KE"/>
        </w:rPr>
      </w:r>
      <w:r>
        <w:rPr>
          <w:lang w:val="sw_KE" w:bidi="sw_KE"/>
        </w:rPr>
        <w:t>Katika tukio la pili, Yesu anawauliza wanafunzi, "Mna mkate kiasi gani?"</w:t>
      </w:r>
    </w:p>
    <w:p>
      <w:pPr/>
      <w:r>
        <w:rPr>
          <w:lang w:val="sw_KE" w:bidi="sw_KE"/>
        </w:rPr>
      </w:r>
      <w:r>
        <w:rPr>
          <w:lang w:val="sw_KE" w:bidi="sw_KE"/>
        </w:rPr>
        <w:t>Sitisha igizo. Muulize Yesu, "Unahisi vipi?" Huenda ukasikia mambo kama, "Nashangaa mbona wanafunzi wangu wananiuliza jinsi wanavyoweza kupata chakula cha kutosha kuwalisha watu hawa wakati wamewahi kuniona nikiwalisha watu 5,000" au "Ninawapa wanafunzi wangu nafasi ya kuniletea kile walicho nacho ili niwaonyeshe tena kile ninachoweza kufanya na kile wanacho." Au, "Nimevunjika moyo na wanafunzi. Waliona watu 5,000 wakilishwa. Kwa nini hawawezi kukumbuka hilo na kujua nini cha kufanya wakati huu?" Endelea na igizo.</w:t>
      </w:r>
    </w:p>
    <w:p>
      <w:pPr/>
      <w:r>
        <w:rPr>
          <w:lang w:val="sw_KE" w:bidi="sw_KE"/>
        </w:rPr>
      </w:r>
      <w:r>
        <w:rPr>
          <w:lang w:val="sw_KE" w:bidi="sw_KE"/>
        </w:rPr>
        <w:t>Wanafunzi wanajibu, “Tuna mikate saba.” Yesu anawaambia watu wote waketi chini. Yesu anachukua mikate, anamshukuru Mungu kwa ajili yake, anavunja vipande na kuwapa wanafunzi wake vipande vya mkate ili kusambaza kwa watu. Wanafunzi wanawagawia umati chakula.</w:t>
      </w:r>
    </w:p>
    <w:p>
      <w:pPr/>
      <w:r>
        <w:rPr>
          <w:lang w:val="sw_KE" w:bidi="sw_KE"/>
        </w:rPr>
      </w:r>
      <w:r>
        <w:rPr>
          <w:lang w:val="sw_KE" w:bidi="sw_KE"/>
        </w:rPr>
        <w:t>Mtu anapata samaki wadogo. Yesu anashukuru kwa samaki, anavunja samaki katika vipande na kuwapa wanafunzi vipande ili kusambaza. Kila mtu katika umati anakula hadi kushiba na wanafunzi wanakusanya vikapu 7 vikubwa vya chakula kilichobaki. Kulikuwa na watu 4,000 katika umati siku hiyo.</w:t>
      </w:r>
    </w:p>
    <w:p>
      <w:pPr/>
      <w:r>
        <w:rPr>
          <w:lang w:val="sw_KE" w:bidi="sw_KE"/>
        </w:rPr>
      </w:r>
      <w:r>
        <w:rPr>
          <w:lang w:val="sw_KE" w:bidi="sw_KE"/>
        </w:rPr>
        <w:t>Sitisha igizo. Waulize watu, "Mnahisi vipi?" Huenda ukasikia mambo kama, "Ninahisi nimeridhika," "Ninahisi kutunzwa au "Ninashangaa kwamba Yesu alitoa muujiza huu. Au sijui mikate hiyo yote ilitoka wapi lakini ilikuwa nzuri. Nilikuwa na njaa sana lakini sasa nimeshiba sana." Au, "Hii imekuwa siku tatu za ajabu na mtu huyu Yesu. Nimejifunza mengi kutoka kwa Yesu. Nataka kujua zaidi." Muulize wanafunzi, "Mnahisi vipi sasa?" Huenda ukasikia, "Huo ulikuwa muujiza wa ajabu. Yesu alibadili mikate hiyo 7 na samaki wachache kuwa mlo mkubwa kwa umati huo. Sielewi kwa nini Yesu anatuuliza nini cha kufanya kwanza. Yesu anajua hatuwezi kuzidisha mkate kama huo. Bado sijui Yesu anataka tufanye nini." Au, "Ninafurahi sana nimepata kumwona Yesu akifanya hili. Inanifanya niamini kwamba Yesu atawakidhi mahitaji yangu pia." Muulize Yesu, "Unahisi vipi?" Huenda ukasikia, "Ninafurahi kwamba watu walikuwa na chakula cha kutosha na wanaweza kwenda nyumbani salama sasa. Nina tumaini kwamba wanafunzi wangu wanaanza kuelewa zaidi lakini bado wana mengi ya kujifunza." Endelea na igizo.</w:t>
      </w:r>
    </w:p>
    <w:p>
      <w:pPr/>
      <w:r>
        <w:rPr>
          <w:lang w:val="sw_KE" w:bidi="sw_KE"/>
        </w:rPr>
      </w:r>
      <w:r>
        <w:rPr>
          <w:lang w:val="sw_KE" w:bidi="sw_KE"/>
        </w:rPr>
        <w:t>Mara baada ya hii, Yesu aliwatuma umati nyumbani. Kisha Yesu anaingia kwenye mashua pamoja na wanafunzi wake na kuvuka bahari.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8:1–10 katika tafsiri rahisi kueleweka zaidi.</w:t>
      </w:r>
    </w:p>
    <w:p>
      <w:pPr/>
      <w:r>
        <w:rPr>
          <w:lang w:val="sw_KE" w:bidi="sw_KE"/>
        </w:rPr>
      </w:r>
      <w:r>
        <w:rPr>
          <w:lang w:val="sw_KE" w:bidi="sw_KE"/>
        </w:rPr>
        <w:t xml:space="preserve">Yesu alikuwa amebaki katika eneo la Mataifa linaloitwa Miji Kumi. Kutakuwa na Wayahudi wengine huko pia. Umati huenda ulikuwa na </w:t>
      </w:r>
      <w:r>
        <w:rPr>
          <w:b/>
          <w:lang w:val="sw_KE" w:bidi="sw_KE"/>
        </w:rPr>
        <w:t>Wayahudi</w:t>
      </w:r>
      <w:r>
        <w:rPr>
          <w:lang w:val="sw_KE" w:bidi="sw_KE"/>
        </w:rPr>
        <w:t xml:space="preserve"> na </w:t>
      </w:r>
      <w:r>
        <w:rPr>
          <w:b/>
          <w:lang w:val="sw_KE" w:bidi="sw_KE"/>
        </w:rPr>
        <w:t>Mataifa</w:t>
      </w:r>
      <w:r>
        <w:rPr>
          <w:lang w:val="sw_KE" w:bidi="sw_KE"/>
        </w:rPr>
        <w:t xml:space="preserve"> ambao walikuja kumsikiliza Yesu. Yesu aliwaita </w:t>
      </w:r>
      <w:r>
        <w:rPr>
          <w:b/>
          <w:lang w:val="sw_KE" w:bidi="sw_KE"/>
        </w:rPr>
        <w:t>wanafunzi</w:t>
      </w:r>
      <w:r>
        <w:rPr>
          <w:lang w:val="sw_KE" w:bidi="sw_KE"/>
        </w:rPr>
        <w:t xml:space="preserve"> wake. Hapa, tumia neno lile lile ambalo umekuwa ukitumia kwa </w:t>
      </w:r>
      <w:r>
        <w:rPr>
          <w:b/>
          <w:lang w:val="sw_KE" w:bidi="sw_KE"/>
        </w:rPr>
        <w:t>wanafunzi</w:t>
      </w:r>
      <w:r>
        <w:rPr>
          <w:lang w:val="sw_KE" w:bidi="sw_KE"/>
        </w:rPr>
        <w:t xml:space="preserve"> kote katika kitabu cha Marko.</w:t>
      </w:r>
    </w:p>
    <w:p>
      <w:pPr/>
      <w:r>
        <w:rPr>
          <w:lang w:val="sw_KE" w:bidi="sw_KE"/>
        </w:rPr>
      </w:r>
      <w:r>
        <w:rPr>
          <w:lang w:val="sw_KE" w:bidi="sw_KE"/>
        </w:rPr>
        <w:t xml:space="preserve">Yesu aliwahurumia kwa sababu hawakuwa wamekula chochote siku tatu. Lakini wanafunzi wa Yesu walijibu, “Lakini hapa </w:t>
      </w:r>
      <w:r>
        <w:rPr>
          <w:b/>
          <w:lang w:val="sw_KE" w:bidi="sw_KE"/>
        </w:rPr>
        <w:t>nyikani</w:t>
      </w:r>
      <w:r>
        <w:rPr>
          <w:lang w:val="sw_KE" w:bidi="sw_KE"/>
        </w:rPr>
        <w:t xml:space="preserve">, au eneo la mbali, tutapata wapi mikate ya kutosha kuwalisha?" </w:t>
      </w:r>
      <w:r>
        <w:rPr>
          <w:b/>
          <w:lang w:val="sw_KE" w:bidi="sw_KE"/>
        </w:rPr>
        <w:t>Nyika</w:t>
      </w:r>
      <w:r>
        <w:rPr>
          <w:lang w:val="sw_KE" w:bidi="sw_KE"/>
        </w:rPr>
        <w:t xml:space="preserve"> inamaanisha eneo ambalo watu hawakuishi na ambapo mimea haikumea. Tafsiri zingine zinatumia neno "jangwa" Wengine wanasema eneo la mbali.</w:t>
      </w:r>
    </w:p>
    <w:p>
      <w:pPr/>
      <w:r>
        <w:rPr>
          <w:lang w:val="sw_KE" w:bidi="sw_KE"/>
        </w:rPr>
      </w:r>
      <w:r>
        <w:rPr>
          <w:lang w:val="sw_KE" w:bidi="sw_KE"/>
        </w:rPr>
        <w:t>Onyesha picha ya jangwa na ueleze kile unachokiona. Sitisha kurekodi hapa.</w:t>
      </w:r>
    </w:p>
    <w:p>
      <w:pPr/>
      <w:r>
        <w:rPr>
          <w:lang w:val="sw_KE" w:bidi="sw_KE"/>
        </w:rPr>
      </w:r>
      <w:r>
        <w:rPr>
          <w:lang w:val="sw_KE" w:bidi="sw_KE"/>
        </w:rPr>
        <w:t xml:space="preserve">Yesu aliwauliza wanafunzi wake walikuwa na </w:t>
      </w:r>
      <w:r>
        <w:rPr>
          <w:b/>
          <w:lang w:val="sw_KE" w:bidi="sw_KE"/>
        </w:rPr>
        <w:t>mikate</w:t>
      </w:r>
      <w:r>
        <w:rPr>
          <w:lang w:val="sw_KE" w:bidi="sw_KE"/>
        </w:rPr>
        <w:t xml:space="preserve"> mingapi. Wanafunzi walisema saba. Mkate ulikuwa kama keki ndogo ya mviringo. Watu wengi wangekula mikate miwili au mitatu katika mlo.</w:t>
      </w:r>
    </w:p>
    <w:p>
      <w:pPr/>
      <w:r>
        <w:rPr>
          <w:lang w:val="sw_KE" w:bidi="sw_KE"/>
        </w:rPr>
      </w:r>
      <w:r>
        <w:rPr>
          <w:lang w:val="sw_KE" w:bidi="sw_KE"/>
        </w:rPr>
        <w:t xml:space="preserve">Yesu aliwaambia umati waketi chini. Yesu alibariki mkate. </w:t>
      </w:r>
      <w:r>
        <w:rPr>
          <w:b/>
          <w:lang w:val="sw_KE" w:bidi="sw_KE"/>
        </w:rPr>
        <w:t>Bariki</w:t>
      </w:r>
      <w:r>
        <w:rPr>
          <w:lang w:val="sw_KE" w:bidi="sw_KE"/>
        </w:rPr>
        <w:t xml:space="preserve"> inamaanisha wakati Mungu anasaidia, anafanya jambo zuri au anajali mtu au kitu fulani. Hapa baraka ilikuwa katika mfumo wa kumshukuru Mungu kwa kumpa mkate. Tumia neno lile la kubariki ambalo umetumia kwenye hadithi zilizopita. </w:t>
      </w:r>
      <w:r>
        <w:rPr>
          <w:b/>
          <w:lang w:val="sw_KE" w:bidi="sw_KE"/>
        </w:rPr>
        <w:t>Bariki</w:t>
      </w:r>
      <w:r>
        <w:rPr>
          <w:lang w:val="sw_KE" w:bidi="sw_KE"/>
        </w:rPr>
        <w:t xml:space="preserve"> limezungumziwa kwenye faharasa kuu. Unaweza kusema, "Yesu alimshukuru Mungu kwa mkate."</w:t>
      </w:r>
    </w:p>
    <w:p>
      <w:pPr/>
      <w:r>
        <w:rPr>
          <w:lang w:val="sw_KE" w:bidi="sw_KE"/>
        </w:rPr>
      </w:r>
      <w:r>
        <w:rPr>
          <w:lang w:val="sw_KE" w:bidi="sw_KE"/>
        </w:rPr>
        <w:t>Yesu pia alibariki samaki. Hii ilikuwa baraka ya baadaye na Yesu hakuwapa wakati huo alibariki mkate. Hii ilikuwa isiyo ya kawaida. Tena, hapa, neno kubariki linamaanisha kutoa shukrani. Tumia neno lile ambalo umetumia katika vifungu vya hapo awali.</w:t>
      </w:r>
    </w:p>
    <w:p>
      <w:pPr/>
      <w:r>
        <w:rPr>
          <w:lang w:val="sw_KE" w:bidi="sw_KE"/>
        </w:rPr>
      </w:r>
      <w:r>
        <w:rPr>
          <w:lang w:val="sw_KE" w:bidi="sw_KE"/>
        </w:rPr>
        <w:t xml:space="preserve">Watu walikula na kushiba kisha wanafunzi walikusanya vikapu saba vya vipande vilivyobaki. Katika Marko 8 </w:t>
      </w:r>
      <w:r>
        <w:rPr>
          <w:b/>
          <w:lang w:val="sw_KE" w:bidi="sw_KE"/>
        </w:rPr>
        <w:t>kikapu</w:t>
      </w:r>
      <w:r>
        <w:rPr>
          <w:lang w:val="sw_KE" w:bidi="sw_KE"/>
        </w:rPr>
        <w:t xml:space="preserve"> hiki ni kikapu kikubwa kilichotengenezwa kwa ajili ya kubeba chakula kingi. Kwa hivyo ni kikubwa kuliko </w:t>
      </w:r>
      <w:r>
        <w:rPr>
          <w:b/>
          <w:lang w:val="sw_KE" w:bidi="sw_KE"/>
        </w:rPr>
        <w:t>vikapu</w:t>
      </w:r>
      <w:r>
        <w:rPr>
          <w:lang w:val="sw_KE" w:bidi="sw_KE"/>
        </w:rPr>
        <w:t xml:space="preserve"> vya kawaida vilivyotajwa katika Marko 6.</w:t>
      </w:r>
    </w:p>
    <w:p>
      <w:pPr/>
      <w:r>
        <w:rPr>
          <w:lang w:val="sw_KE" w:bidi="sw_KE"/>
        </w:rPr>
      </w:r>
      <w:r>
        <w:rPr>
          <w:lang w:val="sw_KE" w:bidi="sw_KE"/>
        </w:rPr>
        <w:t>Onyesha picha ya kikapu na ya mkate. Sitisha kurekodi hapa.</w:t>
      </w:r>
    </w:p>
    <w:p>
      <w:pPr/>
      <w:r>
        <w:rPr>
          <w:lang w:val="sw_KE" w:bidi="sw_KE"/>
        </w:rPr>
      </w:r>
      <w:r>
        <w:rPr>
          <w:lang w:val="sw_KE" w:bidi="sw_KE"/>
        </w:rPr>
        <w:t xml:space="preserve">Baada ya Yesu kuwatuma watu 4,000, Yesu aliingia kwenye </w:t>
      </w:r>
      <w:r>
        <w:rPr>
          <w:b/>
          <w:lang w:val="sw_KE" w:bidi="sw_KE"/>
        </w:rPr>
        <w:t>mashua</w:t>
      </w:r>
      <w:r>
        <w:rPr>
          <w:lang w:val="sw_KE" w:bidi="sw_KE"/>
        </w:rPr>
        <w:t xml:space="preserve"> pamoja na wanafunzi wake. Kwa kawaida </w:t>
      </w:r>
      <w:r>
        <w:rPr>
          <w:b/>
          <w:lang w:val="sw_KE" w:bidi="sw_KE"/>
        </w:rPr>
        <w:t>mashua</w:t>
      </w:r>
      <w:r>
        <w:rPr>
          <w:lang w:val="sw_KE" w:bidi="sw_KE"/>
        </w:rPr>
        <w:t xml:space="preserve"> hii ilikua na urefu wa takriban mita 8 na upana wa mita 2 ½. Yalikuwa na kina cha mita 1 1/4. Watu kumi na watatu wangetoshea kwenye mashua yenye ukubwa huu. Tumia neno lile kurejelea mashua ambalo umetumia katika vifungu vya hapo awali.</w:t>
      </w:r>
    </w:p>
    <w:p>
      <w:pPr/>
      <w:r>
        <w:rPr>
          <w:lang w:val="sw_KE" w:bidi="sw_KE"/>
        </w:rPr>
      </w:r>
      <w:r>
        <w:rPr>
          <w:lang w:val="sw_KE" w:bidi="sw_KE"/>
        </w:rPr>
        <w:t>40</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8:11–21</w:t>
      </w:r>
      <w:r>
        <w:rPr>
          <w:lang w:val="sw_KE" w:bidi="sw_KE"/>
        </w:rPr>
      </w:r>
    </w:p>
    <w:p>
      <w:pPr>
        <w:pStyle w:val="Heading3"/>
      </w:pPr>
      <w:r>
        <w:rPr>
          <w:lang w:val="sw_KE" w:bidi="sw_KE"/>
        </w:rPr>
        <w:t>Sikiliza na Moyo</w:t>
      </w:r>
    </w:p>
    <w:p>
      <w:pPr/>
      <w:r>
        <w:rPr>
          <w:lang w:val="sw_KE" w:bidi="sw_KE"/>
        </w:rPr>
      </w:r>
      <w:r>
        <w:rPr>
          <w:lang w:val="sw_KE" w:bidi="sw_KE"/>
        </w:rPr>
        <w:t>Katika hatua hii, sikia Marko 8:11–21 na kuiweka mioyoni mwenu.</w:t>
      </w:r>
    </w:p>
    <w:p>
      <w:pPr/>
      <w:r>
        <w:rPr>
          <w:lang w:val="sw_KE" w:bidi="sw_KE"/>
        </w:rPr>
      </w:r>
      <w:r>
        <w:rPr>
          <w:lang w:val="sw_KE" w:bidi="sw_KE"/>
        </w:rPr>
        <w:t>Sikiliza toleo la sauti la Marko 8:11–21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Onyesha ramani ya Bahari ya Galilaya na upande wa magharibi, ambapo hadithi hii inatokea. Sitisha kurekodi hapa.</w:t>
      </w:r>
    </w:p>
    <w:p>
      <w:pPr/>
      <w:r>
        <w:rPr>
          <w:lang w:val="sw_KE" w:bidi="sw_KE"/>
        </w:rPr>
      </w:r>
      <w:r>
        <w:rPr>
          <w:lang w:val="sw_KE" w:bidi="sw_KE"/>
        </w:rPr>
        <w:t>Hatujui kile kilichotokea kabla ya hadithi hii. Tunajua ilitokea upande wa magharibi wa Bahari ya Galilaya, kwa sababu hapo ndipo Mafarisayo wangekuwa. Upande wa magharibi wa Galilaya ndipo Wayahudi wanapoishi, na Mafarisayo ni viongozi wa kidini wa Kiyahudi. Kifungu hiki ni simulizi ya mkutano wa Yesu na Mafarisayo na kisha mafundisho ya Yesu kuhusu Mafarisayo kwa wanafunzi.</w:t>
      </w:r>
    </w:p>
    <w:p>
      <w:pPr/>
      <w:r>
        <w:rPr>
          <w:lang w:val="sw_KE" w:bidi="sw_KE"/>
        </w:rPr>
      </w:r>
      <w:r>
        <w:rPr>
          <w:lang w:val="sw_KE" w:bidi="sw_KE"/>
        </w:rPr>
        <w:t>Wayahudi walichukulia Mafarisayo kuwa wenye ushawishi mkubwa na wenye haki. Mafarisayo walikuwa mifano mzuri kwa watu kwa sababu Mafarisayo walijitolea kutii sheria ya Mungu. Wafarisayo walitambua mila na sheria za kidini zilizoandikwa pamoja na zile za mdomo. Mafarisayo walijiweka mbali na watu wengine. Jina Farisayo linamaanisha "mtu aliyetengwa."</w:t>
      </w:r>
    </w:p>
    <w:p>
      <w:pPr/>
      <w:r>
        <w:rPr>
          <w:lang w:val="sw_KE" w:bidi="sw_KE"/>
        </w:rPr>
      </w:r>
      <w:r>
        <w:rPr>
          <w:lang w:val="sw_KE" w:bidi="sw_KE"/>
        </w:rPr>
        <w:t>Yesu na Mafarisayo wamekuwa wakifanya mazungumzo, lakini hatujui walisema nini. Mafarisayo walimwomba Yesu awaonyeshe ishara ya kuthibitisha kwamba kile alichofanya ni kweli na kinatoka kwa Mungu. Ishara ingekuwa kitu kisicho cha kawaida au kitu ambacho hakikutokea kwa kawaida. Wengi wangefikiria ishara kuwa muujiza. Kifungu kinatumia neno "ishara ya miujiza." Ishara hizi zinaweza kuwa unabii mwingine ambao ungetokea mara moja, au tendo la muujiza la haraka na kubwa. Mafarisayo walipoona miujiza ya Yesu, hawakuwa na hakika kama miujiza hiyo ilitoka kwa Mungu au ilitoka kwa Shetani, kwa hivyo walitaka ishara nyingine ya kuthibitisha kwamba matendo ya Yesu yalitoka kwa Mungu. Mafarisayo hawakuona miujiza ambayo Yesu alifanya kama ushahidi kwamba Yesu alikuwa kutoka kwa Mungu. Katika vifungu vya hapo awali, Mafarisayo wamemshtaki Yesu kama kutenda kutoka kwa Shetani. Mafarisayo walishawishiwa kwamba Yesu alikuwa akifanya kwa mamlaka ya Shetani.</w:t>
      </w:r>
    </w:p>
    <w:p>
      <w:pPr/>
      <w:r>
        <w:rPr>
          <w:lang w:val="sw_KE" w:bidi="sw_KE"/>
        </w:rPr>
      </w:r>
      <w:r>
        <w:rPr>
          <w:lang w:val="sw_KE" w:bidi="sw_KE"/>
        </w:rPr>
        <w:t>Hapa, jadili na timu yako ya watafsiri. Simulia hadithi ya mwalimu au kiongozi wa kidini ambaye amekuwa akifundisha katika kijiji chako. Katika utamaduni wenu, mnajuaje kwamba mwalimu au kiongozi wa kidini anafundisha mambo sahihi? Mwalimu au kiongozi wa kidini ana mambo gani ili kuthibitisha kwamba wana mamlaka kutoka kwa Mungu kufundisha? Sitisha kurekodi hapa.</w:t>
      </w:r>
    </w:p>
    <w:p>
      <w:pPr/>
      <w:r>
        <w:rPr>
          <w:lang w:val="sw_KE" w:bidi="sw_KE"/>
        </w:rPr>
      </w:r>
      <w:r>
        <w:rPr>
          <w:lang w:val="sw_KE" w:bidi="sw_KE"/>
        </w:rPr>
        <w:t>Yesu aliitikia kwa kushusha pumzi. Kupiga pumzi ni kupumua polepole na kuiruhusu itoke polepole. Kwa kawaida kuna sauti mtu anaporuhusu pumzi polepole. Aina hii ya kupumua ni tofauti na kupumua kwa kawaida ambayo wanadamu wanafanya mara kadhaa kwa saa. Aina hii ya kupiga pumzi ni kuonyesha huzuni au hasira au kuchanganyikiwa. Neno lingine la aina hii ya kupiga pumzi ni kuguruma.</w:t>
      </w:r>
    </w:p>
    <w:p>
      <w:pPr/>
      <w:r>
        <w:rPr>
          <w:lang w:val="sw_KE" w:bidi="sw_KE"/>
        </w:rPr>
      </w:r>
      <w:r>
        <w:rPr>
          <w:lang w:val="sw_KE" w:bidi="sw_KE"/>
        </w:rPr>
        <w:t>Simamia hapa na mjadili kama kikundi: Unafanya mambo gani kwa mwili wako ili kuonyesha kuchanganyikiwa au hasira? Sitisha kurekodi hii hapa.</w:t>
      </w:r>
    </w:p>
    <w:p>
      <w:pPr/>
      <w:r>
        <w:rPr>
          <w:lang w:val="sw_KE" w:bidi="sw_KE"/>
        </w:rPr>
      </w:r>
      <w:r>
        <w:rPr>
          <w:lang w:val="sw_KE" w:bidi="sw_KE"/>
        </w:rPr>
        <w:t>Yesu alikuwa akionyesha kwamba Yesu alivunjika moyo na Mafarisayo. Yesu hakukubaliana na viongozi wa kidini ambao walitaka ishara. Alitaka watu wamwitikie kwa imani na kuamini kwamba yeye ni yule anayedai kuwa. Yesu anauliza kwa nini kizazi hiki, au watu wanaoishi sasa, wanaomba ishara? Yesu alikataa kuwapa ishara.</w:t>
      </w:r>
    </w:p>
    <w:p>
      <w:pPr/>
      <w:r>
        <w:rPr>
          <w:lang w:val="sw_KE" w:bidi="sw_KE"/>
        </w:rPr>
      </w:r>
      <w:r>
        <w:rPr>
          <w:lang w:val="sw_KE" w:bidi="sw_KE"/>
        </w:rPr>
        <w:t>Yesu na wanafunzi walirudi kwenye mashua na kwenda ng'ambo ya ziwa. Yesu na wanafunzi walikuwa upande wa magharibi wa ziwa. Yesu na wanafunzi walienda kaskazini hadi mji wa Bethsaida. Kifungu kinasema walivuka ziwa. Hii inamaanisha kwamba walikwenda kutoka hatua moja hadi nyingine ng'ambo ya maji.</w:t>
      </w:r>
    </w:p>
    <w:p>
      <w:pPr/>
      <w:r>
        <w:rPr>
          <w:lang w:val="sw_KE" w:bidi="sw_KE"/>
        </w:rPr>
      </w:r>
      <w:r>
        <w:rPr>
          <w:lang w:val="sw_KE" w:bidi="sw_KE"/>
        </w:rPr>
        <w:t>Simamia na uangalie ramani. Fuatilia njia kwenye ziwa kutoka upande wa magharibi hadi kaskazini ambapo Bethsaida iko. Ungeelezea vipi safari hii? Sitisha kurekodi hapa.</w:t>
      </w:r>
    </w:p>
    <w:p>
      <w:pPr/>
      <w:r>
        <w:rPr>
          <w:lang w:val="sw_KE" w:bidi="sw_KE"/>
        </w:rPr>
      </w:r>
      <w:r>
        <w:rPr>
          <w:lang w:val="sw_KE" w:bidi="sw_KE"/>
        </w:rPr>
        <w:t>Wanafunzi walikuwa wameleta mkate mmoja tu kwenye mashua. Yesu anatumia hili kuwafundisha somo kutokana na mazungumzo yake na Mafarisayo. Yesu alitumia mkate huu kuwaonya wasiwe kama "chachu" au "hamira" ya Mafarisayo na Herode. Chachu (hamira) ndiyo hufanya mkate uinuke unapookwa. Katika wakati wa Yesu, kuzungumza kuhusu chachu katika mkate kulilitumiwa kama njia ya kuelezea ufisadi. Kiasi kidogo cha chachu, kama vile vijiko 1 au 2, kinaenea katika kilo au zaidi ya unga ili kufanya mkate. Kwa mfano huu, Yesu anasema kwamba kiasi kidogo cha uovu au ufisadi kinaweza kuenea kwa mtu mzima au kikundi cha watu.</w:t>
      </w:r>
    </w:p>
    <w:p>
      <w:pPr/>
      <w:r>
        <w:rPr>
          <w:lang w:val="sw_KE" w:bidi="sw_KE"/>
        </w:rPr>
      </w:r>
      <w:r>
        <w:rPr>
          <w:lang w:val="sw_KE" w:bidi="sw_KE"/>
        </w:rPr>
        <w:t>Simamia na mjadili: Eleza mchakato wa kutengeneza mkate. Muulize mtu kusimulia kuhusu chachu. Zungumza kama kikundi. Utamaduni wako unaweza kutumia mifano gani mingine kuelezea jinsi kiasi kidogo cha kitu kinaenea kwa njia ya bidhaa nzima? Sitisha kurekodi hapa.</w:t>
      </w:r>
    </w:p>
    <w:p>
      <w:pPr/>
      <w:r>
        <w:rPr>
          <w:lang w:val="sw_KE" w:bidi="sw_KE"/>
        </w:rPr>
      </w:r>
      <w:r>
        <w:rPr>
          <w:lang w:val="sw_KE" w:bidi="sw_KE"/>
        </w:rPr>
        <w:t>Yesu anasema kwamba Mafarisayo hawana imani ya kweli-wamepotoka-kwa sababu wanasisitiza kupata ishara kutoka kwa Yesu. Herode alikuwa mtawala wa kisiasa wa wakati huo. Yeye na familia yake pia walikuwa wafisadi na wenye pupa. Yesu anataka watu wamwamini kwa hiari, si kwa sababu ishara imewafanya wamwamini.</w:t>
      </w:r>
    </w:p>
    <w:p>
      <w:pPr/>
      <w:r>
        <w:rPr>
          <w:lang w:val="sw_KE" w:bidi="sw_KE"/>
        </w:rPr>
      </w:r>
      <w:r>
        <w:rPr>
          <w:lang w:val="sw_KE" w:bidi="sw_KE"/>
        </w:rPr>
        <w:t>Yesu anapowaonya wanafunzi kuhusu chachu au chachu, wanafunzi hawamelewi Yesu. Wanafikiria Yesu anazungumza kuhusu mkate, kwa hivyo wanafunzi wanaanza kubishana kati yao kuhusu nani aliyesahau kuleta mkate. Yesu anatambua wanafunzi hawajaelewa kile Yesu anazungumzia. Yesu anawajibu kwa maswali. Yesu anashangaa kwamba wanafunzi bado hawaelewi Yesu ni nani baada ya kuona miujiza mingi na kuwa pamoja na Yesu kwa muda mrefu sana. Yesu anauliza maswali mengi, lakini hatarajii jibu. Maswali hayo yanaonyesha kwamba amekata tamaa na kushangaa kwamba hawamwamini wala kumtumaini. Yesu anasema kwamba "mioyo yao ni migumu," kumaanisha kwamba hawana imani ya kuelewa yeye ni nani au kwa nini anafanya mambo anayofanya. Yesu anafikiria kwamba kutoamini kwa wanafunzi ni karibu kama Mafarisayo. Mioyo ngumu ni picha ya neno linalotumiwa kuelezea mtu ambaye anakataa kuelewa au kuamini. Njia zingine za kusema hii zinaweza kujumuisha, akili zenu zimefungwa, au hutaki kuelewa.</w:t>
      </w:r>
    </w:p>
    <w:p>
      <w:pPr/>
      <w:r>
        <w:rPr>
          <w:lang w:val="sw_KE" w:bidi="sw_KE"/>
        </w:rPr>
      </w:r>
      <w:r>
        <w:rPr>
          <w:lang w:val="sw_KE" w:bidi="sw_KE"/>
        </w:rPr>
        <w:t>Hapa, jadili na timu yako. Simulia hadithi kuhusu mtu ambaye amefundishwa kitu muhimu lakini anakataa kuamini mafundisho. Je, mna misemo maalum ya kuwaelezea watu kama hao? Sikiliza kwa makini jinsi mtoa hadithi anavyoelezea mtu huyo. Sitisha kurekodi hii hapa.</w:t>
      </w:r>
    </w:p>
    <w:p>
      <w:pPr/>
      <w:r>
        <w:rPr>
          <w:lang w:val="sw_KE" w:bidi="sw_KE"/>
        </w:rPr>
      </w:r>
      <w:r>
        <w:rPr>
          <w:lang w:val="sw_KE" w:bidi="sw_KE"/>
        </w:rPr>
        <w:t>Yesu anawauliza wanafunzi maswali kuhusu miujiza miwili ya kulisha umati. Kwanza Yesu anawakumbusha kuwalisha 5,000. Kisha Yesu anawakumbusha hadithi ya kulisha wale 4,000. Kila wakati, wanafunzi wanaonekana kukumbuka kikamilifu kile kilichotokea katika muujiza. Hata hivyo, inaonekana kwamba wanafunzi hawajaelewa kile Yesu anajaribu kuwafundisha.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8:11–21 katika tafsiri rahisi kueleweka zaidi.</w:t>
      </w:r>
    </w:p>
    <w:p>
      <w:pPr/>
      <w:r>
        <w:rPr>
          <w:lang w:val="sw_KE" w:bidi="sw_KE"/>
        </w:rPr>
      </w:r>
      <w:r>
        <w:rPr>
          <w:lang w:val="sw_KE" w:bidi="sw_KE"/>
        </w:rPr>
        <w:t>Katika hatua hii, kikundi kitafafanua matukio, wahusika na mpangilio wa simulizi hii. Kisha kikundi kitakuwa na taswira ya kifungu hiki.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 xml:space="preserve"> Yesu anawasili kwenye upande wa magharibi wa Bahari ya Galilaya. Mafarisayo wanasikia kwamba Yesu amefika. Wanakuja na kuanza kujadiliana naye, wakimjaribu. Yesu anarudi kwenye mashua na kuwaacha, akivuka tena kwenda upande wa mashariki wa ziwa.</w:t>
      </w:r>
    </w:p>
    <w:p>
      <w:pPr/>
      <w:r>
        <w:rPr>
          <w:lang w:val="sw_KE" w:bidi="sw_KE"/>
        </w:rPr>
      </w:r>
      <w:r>
        <w:rPr>
          <w:b/>
          <w:lang w:val="sw_KE" w:bidi="sw_KE"/>
        </w:rPr>
        <w:t>Katika tukio la pili:</w:t>
      </w:r>
      <w:r>
        <w:rPr>
          <w:lang w:val="sw_KE" w:bidi="sw_KE"/>
        </w:rPr>
        <w:t xml:space="preserve"> Yesu na wanafunzi wake wanavuka ziwa katika mashua, anawaonya, "Jihadharini, jihadharini chachu ya Mafarisayo na Herode." Wanafunzi wanadhani kwamba Yesu anazungumzia mkate. Yesu anawakumbusha miujiza miwili kuhusu kuzidisha mkate.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Herode (ambaye anatajwa tu)</w:t>
      </w:r>
    </w:p>
    <w:p>
      <w:pPr/>
      <w:r>
        <w:rPr>
          <w:lang w:val="sw_KE" w:bidi="sw_KE"/>
        </w:rPr>
      </w:r>
      <w:r>
        <w:rPr>
          <w:lang w:val="sw_KE" w:bidi="sw_KE"/>
        </w:rPr>
        <w:t>Kama kikundi zingatia sehemu hizi katika mpangilio wa kifungu:</w:t>
      </w:r>
    </w:p>
    <w:p>
      <w:pPr/>
      <w:r>
        <w:rPr>
          <w:lang w:val="sw_KE" w:bidi="sw_KE"/>
        </w:rPr>
      </w:r>
      <w:r>
        <w:rPr>
          <w:lang w:val="sw_KE" w:bidi="sw_KE"/>
        </w:rPr>
        <w:t>Katika tukio la kwanza, Yesu na wanafunzi wanavuka kutoka upande wa mashariki wa Galilaya, Dekapolis, hadi upande wa magharibi ambapo Wayahudi wanaishi. Mafarisayo wengine wanasikia kwamba Yesu amefika na wanakuja kumhoji. Mafarisayo wanataka kuona ishara ya kimuujiza ili kuthibitisha mamlaka ya Yesu. Yesu anapumua sana ili kuonyesha hasira yake na kuchanganyikiwa na Mafarisayo. Yesu anasema, “Kwa nini wanasisitiza ishara ya miujiza? Amin nawaambieni, hakitapewa ishara yoyote ya aina hii kwa kizazi hiki.”</w:t>
      </w:r>
    </w:p>
    <w:p>
      <w:pPr/>
      <w:r>
        <w:rPr>
          <w:lang w:val="sw_KE" w:bidi="sw_KE"/>
        </w:rPr>
      </w:r>
      <w:r>
        <w:rPr>
          <w:lang w:val="sw_KE" w:bidi="sw_KE"/>
        </w:rPr>
        <w:t>Simamia na mjadili: Simulia hadithi kuhusu mtu ambaye anafanya kitu ambacho kinamvunja moyo au kumvunja tamaa mtoa hadithi. Msimuliaji wa hadithi angeonyesha kukatisha tamaa hii kwa kuchukua pumzi kubwa na kuiruhusu itoke polepole. Sasa kama kikundi, ungeelezea vipi tendo la mtoa hadithi? Sitisha kurekodi hapa.</w:t>
      </w:r>
    </w:p>
    <w:p>
      <w:pPr/>
      <w:r>
        <w:rPr>
          <w:lang w:val="sw_KE" w:bidi="sw_KE"/>
        </w:rPr>
      </w:r>
      <w:r>
        <w:rPr>
          <w:lang w:val="sw_KE" w:bidi="sw_KE"/>
        </w:rPr>
        <w:t>Yesu anarudi kwenye mashua na kuwaacha Mafarisayo nyuma. Yesu na wanafunzi wake wanaanza kuvuka kwenda upande wa pili wa ziwa. Wanaelekea kaskazini mashariki Bethsaida.</w:t>
      </w:r>
    </w:p>
    <w:p>
      <w:pPr/>
      <w:r>
        <w:rPr>
          <w:lang w:val="sw_KE" w:bidi="sw_KE"/>
        </w:rPr>
      </w:r>
      <w:r>
        <w:rPr>
          <w:lang w:val="sw_KE" w:bidi="sw_KE"/>
        </w:rPr>
        <w:t>Simamia na uonyeshe ramani ya Bahari ya Galilaya. Waache kikundi wafuate njia kutoka kwa Dekapolis hadi upande wa magharibi wa ziwa, kisha kutoka upande wa magharibi hadi Bethsaida. Sitisha kurekodi hapa.</w:t>
      </w:r>
    </w:p>
    <w:p>
      <w:pPr/>
      <w:r>
        <w:rPr>
          <w:lang w:val="sw_KE" w:bidi="sw_KE"/>
        </w:rPr>
      </w:r>
      <w:r>
        <w:rPr>
          <w:lang w:val="sw_KE" w:bidi="sw_KE"/>
        </w:rPr>
        <w:t>Katika tukio la pili, Yesu na wanafunzi wanavuka ziwa katika mashua, Yesu anawaonya wanafunzi, "Jihadharini, jihadharini chachu ya Mafarisayo na Herode." Yesu anatumia mfano huu kwa sababu Mafarisayo walitaka Yesu kuthibitisha mamlaka yake kwa kuonyesha ishara za miujiza, na Herode, mfalme, alitaka kumwona Yesu akifanya muujiza.</w:t>
      </w:r>
    </w:p>
    <w:p>
      <w:pPr/>
      <w:r>
        <w:rPr>
          <w:lang w:val="sw_KE" w:bidi="sw_KE"/>
        </w:rPr>
      </w:r>
      <w:r>
        <w:rPr>
          <w:lang w:val="sw_KE" w:bidi="sw_KE"/>
        </w:rPr>
        <w:t>Simamia na utoe taswira ya jinsi chachu hufanya. Kiasi kidogo cha chachu, kinapowekwa katika unga, kinaenea katika unga mzima na kuwafanya kukuke. Yesu anawaambia wanafunzi kwamba ikiwa wanafunzi wanaanza kufikiria tu kuhusu miujiza, wataruhusu njia ya Mafarisayo na Herode kuingia mioyoni mwao. Mafarisayo na Herode wanajali tu kuhusu kuona ishara na miujiza ya nje. Sitisha kurekodi hapa.</w:t>
      </w:r>
    </w:p>
    <w:p>
      <w:pPr/>
      <w:r>
        <w:rPr>
          <w:lang w:val="sw_KE" w:bidi="sw_KE"/>
        </w:rPr>
      </w:r>
      <w:r>
        <w:rPr>
          <w:lang w:val="sw_KE" w:bidi="sw_KE"/>
        </w:rPr>
        <w:t>Lakini wanafunzi walikuwa wamesahau kuleta chakula pamoja nao kwenye mashua (walikuwa na mkate mmoja tu uliobaki kwa ajili yao). Wanafunzi wanafikiria Yesu anazungumza kuhusu ukweli kwamba hawajaleta mkate. Wanafunzi wanaanza kubishana wenyewe kwa wenyewe. Yesu anasema, “Mbona mnabishana kuhusu kutokuwa na mikate? Je, bado hamtambui wala hamwelewi? Je, mbona mioyo yenu ni migumu kiasi hicho? Una macho lakini huwezi kuona. Mna masikio lakini hamsiki. Nilipo walisha watu 5,000 kwa mikate mitano , mlikusanya vikapu vingapi vya masazo?”</w:t>
      </w:r>
    </w:p>
    <w:p>
      <w:pPr/>
      <w:r>
        <w:rPr>
          <w:lang w:val="sw_KE" w:bidi="sw_KE"/>
        </w:rPr>
      </w:r>
      <w:r>
        <w:rPr>
          <w:lang w:val="sw_KE" w:bidi="sw_KE"/>
        </w:rPr>
        <w:t>"Kumi na mbili," wakajibu.</w:t>
      </w:r>
    </w:p>
    <w:p>
      <w:pPr/>
      <w:r>
        <w:rPr>
          <w:lang w:val="sw_KE" w:bidi="sw_KE"/>
        </w:rPr>
      </w:r>
      <w:r>
        <w:rPr>
          <w:lang w:val="sw_KE" w:bidi="sw_KE"/>
        </w:rPr>
        <w:t>Nilipo walisha watu 4,000, mlikusanya vikapu vingapi vya masazo?” Yesu anauliza.</w:t>
      </w:r>
    </w:p>
    <w:p>
      <w:pPr/>
      <w:r>
        <w:rPr>
          <w:lang w:val="sw_KE" w:bidi="sw_KE"/>
        </w:rPr>
      </w:r>
      <w:r>
        <w:rPr>
          <w:lang w:val="sw_KE" w:bidi="sw_KE"/>
        </w:rPr>
        <w:t>"Saba," wakajibu.</w:t>
      </w:r>
    </w:p>
    <w:p>
      <w:pPr/>
      <w:r>
        <w:rPr>
          <w:lang w:val="sw_KE" w:bidi="sw_KE"/>
        </w:rPr>
      </w:r>
      <w:r>
        <w:rPr>
          <w:lang w:val="sw_KE" w:bidi="sw_KE"/>
        </w:rPr>
        <w:t>Tambua kwamba Yesu anataja miujiza miwili ya kuwalisha watu 5,000 na ya kuwalisha watu 4,000.</w:t>
      </w:r>
    </w:p>
    <w:p>
      <w:pPr/>
      <w:r>
        <w:rPr>
          <w:lang w:val="sw_KE" w:bidi="sw_KE"/>
        </w:rPr>
      </w:r>
      <w:r>
        <w:rPr>
          <w:lang w:val="sw_KE" w:bidi="sw_KE"/>
        </w:rPr>
        <w:t>Simamia hapa na ukague kile kilichotokea katika miujiza miwili ya kuzidisha mkate. Sitisha kurekodi hapa.</w:t>
      </w:r>
    </w:p>
    <w:p>
      <w:pPr/>
      <w:r>
        <w:rPr>
          <w:lang w:val="sw_KE" w:bidi="sw_KE"/>
        </w:rPr>
      </w:r>
      <w:r>
        <w:rPr>
          <w:lang w:val="sw_KE" w:bidi="sw_KE"/>
        </w:rPr>
        <w:t>Yesu anamalizia kwa kuwauliza wanafunzi, "Je, hamjaelewa bado?"</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8:11–21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Herode (ambaye anatajwa tu)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na wanafunzi wanawasili upande wa magharibi wa Bahari ya Galilaya. Mafarisayo wanasikia kwamba Yesu amefika. Mafarisayo wanakuja kwa Yesu na kuanza kubishana na Yesu. Mafarisayo wanasema awaonyeshe ishara ya kimuujiza kutoka mbinguni ili kuthibitisha mamlaka yake.</w:t>
      </w:r>
    </w:p>
    <w:p>
      <w:pPr/>
      <w:r>
        <w:rPr>
          <w:lang w:val="sw_KE" w:bidi="sw_KE"/>
        </w:rPr>
      </w:r>
      <w:r>
        <w:rPr>
          <w:lang w:val="sw_KE" w:bidi="sw_KE"/>
        </w:rPr>
        <w:t>Simamisha igizo: Muulize anaye igiza kama wafarisayo, "Mnahisi vipi?" Huenda ukasikia mambo kama, "Tunajaribu kumtega Yesu" au "Tumemkasirikia Yesu. Tunaendelea kusikia kuhusu miujiza ambayo anafanya na tunataka athibitishe mamlaka yake kwa kufanya muujiza mbele yetu. Tunahitaji kuona muujiza au ishara maalum kutokea ili tujue mamlaka ya Yesu inatoka wapi." Anzisha tena uigizaji.</w:t>
      </w:r>
    </w:p>
    <w:p>
      <w:pPr/>
      <w:r>
        <w:rPr>
          <w:lang w:val="sw_KE" w:bidi="sw_KE"/>
        </w:rPr>
      </w:r>
      <w:r>
        <w:rPr>
          <w:lang w:val="sw_KE" w:bidi="sw_KE"/>
        </w:rPr>
        <w:t>Wakati Yesu anaposikia hili, anapumua sana katika roho yake. Njia nyingine ya kusema hii ni Yesu kuguruma kwa ndani. Yesu anasema, “Kwa nini wanasisitiza ishara ya miujiza? Amin nawaambieni, hakitapewa ishara yoyote.”</w:t>
      </w:r>
    </w:p>
    <w:p>
      <w:pPr/>
      <w:r>
        <w:rPr>
          <w:lang w:val="sw_KE" w:bidi="sw_KE"/>
        </w:rPr>
      </w:r>
      <w:r>
        <w:rPr>
          <w:lang w:val="sw_KE" w:bidi="sw_KE"/>
        </w:rPr>
        <w:t>Sitisha igizo: Muulize Yesu, "Unahisi vipi?" Huenda ukasikia mambo kama, "Nimekata tamaa sana," "Nimekasirika na Mafarisayo," au "Ninakataa kufanya miujiza kwa ajili ya watu ambao hawaniamini." Endelea na igizo.</w:t>
      </w:r>
    </w:p>
    <w:p>
      <w:pPr/>
      <w:r>
        <w:rPr>
          <w:lang w:val="sw_KE" w:bidi="sw_KE"/>
        </w:rPr>
      </w:r>
      <w:r>
        <w:rPr>
          <w:lang w:val="sw_KE" w:bidi="sw_KE"/>
        </w:rPr>
        <w:t>Yesu anarudi katika mashua pamoja na wanafunzi wake. Yesu na wanafunzi wanaondoka eneo hilo ili kuvuka hadi upande wa pili wa ziwa. Wanakwenda Bethsaida, kumaanisha wanavuka kona ya kaskazini magharibi ya ziwa. Wanafunzi walisahau kuleta chakula chochote. Wanafunzi wana mkate mmoja tu pamoja nao. Yesu anawaonya, "Jihadharini chachu ya Mafarisayo na ya Herode."</w:t>
      </w:r>
    </w:p>
    <w:p>
      <w:pPr/>
      <w:r>
        <w:rPr>
          <w:lang w:val="sw_KE" w:bidi="sw_KE"/>
        </w:rPr>
      </w:r>
      <w:r>
        <w:rPr>
          <w:lang w:val="sw_KE" w:bidi="sw_KE"/>
        </w:rPr>
        <w:t>Sitisha igizo: Muulize Yesu, "Unahisi vipi?" Huenda ukasikia mambo kama, "bado nimekasirika na Mafarisayo" au "Ninajaribu kuonya na kuwafundisha wanafunzi wangu. Wanahitaji kujua jinsi ilivyo rahisi kupotoshwa kama vile Mafarisayo au Herode." Endelea na igizo.</w:t>
      </w:r>
    </w:p>
    <w:p>
      <w:pPr/>
      <w:r>
        <w:rPr>
          <w:lang w:val="sw_KE" w:bidi="sw_KE"/>
        </w:rPr>
      </w:r>
      <w:r>
        <w:rPr>
          <w:lang w:val="sw_KE" w:bidi="sw_KE"/>
        </w:rPr>
        <w:t>Wanafunzi hawaelewi onyo kuhusu chachu. Wanafunzi wanaanza kubishana na kila mmoja kwa sababu walisahau mkate. Yesu anajua kile wanachosema. Yesu anasema, “Mbona mnabishana kuhusu kutokuwa na mikate? Je, ninyi watu hamelewi? Je, mbona mioyo yenu ni migumu kiasi hicho?"</w:t>
      </w:r>
    </w:p>
    <w:p>
      <w:pPr/>
      <w:r>
        <w:rPr>
          <w:lang w:val="sw_KE" w:bidi="sw_KE"/>
        </w:rPr>
      </w:r>
      <w:r>
        <w:rPr>
          <w:lang w:val="sw_KE" w:bidi="sw_KE"/>
        </w:rPr>
        <w:t>Sitisha igizo: Muulize Yesu, "Unahisi vipi?" Huenda ukasikia mambo kama, "Nimekata tamaa na wanafunzi," au "Nina huzuni wanafunzi wangu bado hawaelewi baada ya kila kitu ambacho wamekata." Waulize wanafunzi, "Mnahisi vipi mnaposikia Yesu akiuliza maswali haya?" Huenda ukasikia, "Sielewi kile Yesu anazungumzia. Nilidhani Yesu alikuwa akizungumza kuhusu mkate lakini sasa sijui." Au, "Nimechanganyikiwa. Mimi si kama Mafarisayo au Herode. Kwa nini Yesu ananiambia kuhusu jinsi ya kutengeneza mkate?" Endelea na igizo.</w:t>
      </w:r>
    </w:p>
    <w:p>
      <w:pPr/>
      <w:r>
        <w:rPr>
          <w:lang w:val="sw_KE" w:bidi="sw_KE"/>
        </w:rPr>
      </w:r>
      <w:r>
        <w:rPr>
          <w:lang w:val="sw_KE" w:bidi="sw_KE"/>
        </w:rPr>
        <w:t>Yesu anasema, "Mna macho, hamwezi kuona? Mna masikio, je, hamwezi kusikia? Hamkumbuki kitu chochote?" Yesu anawakumbusha wanafunzi mabaki ya chakula walichokusanya baada ya kuwalisha 5,000 na mabaki ya chakula walichokusanya baada ya kuwalisha watu 4,000. Yesu anauliza, "Je, hamjaelewa bado?"</w:t>
      </w:r>
    </w:p>
    <w:p>
      <w:pPr/>
      <w:r>
        <w:rPr>
          <w:lang w:val="sw_KE" w:bidi="sw_KE"/>
        </w:rPr>
      </w:r>
      <w:r>
        <w:rPr>
          <w:lang w:val="sw_KE" w:bidi="sw_KE"/>
        </w:rPr>
        <w:t>Sitisha igizo: Muulize wanafunzi, "Mnahisi vipi?" Huenda ukasikia mambo kama, "Bado tumechanganyikiwa, bado hatuelewi," "Bila shaka, tunakumbuka miujiza ambayo Yesu alifanya. Yesu anawezaje kufikiria tungesahau kile tulichokiona? Lakini sielewi kile Yesu anajaribu kusema sasa. Chachu inatumika vipi kwa miujiza hiyo?" au "Tunataka kuelewa, lakini tunaendelea kusahau." Muulize Yesu, "Unahisi vipi sasa?" Huenda ukasikia, "Bado nimekata tamaa na wanafunzi wangu. Wanasikia lakini wanatenda kama ni viziwi. Wanaona lakini wanatenda kama vipofu. Wanakataa kuamini tu. Nitaendelea kujaribu kuwafundisha. Ninaamini wataweza kuelewa."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8:11–21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Hao </w:t>
      </w:r>
      <w:r>
        <w:rPr>
          <w:b/>
          <w:lang w:val="sw_KE" w:bidi="sw_KE"/>
        </w:rPr>
        <w:t>Mafarisayo</w:t>
      </w:r>
      <w:r>
        <w:rPr>
          <w:lang w:val="sw_KE" w:bidi="sw_KE"/>
        </w:rPr>
        <w:t xml:space="preserve"> walikuja na kuanza kumhoji Yesu. Jina "Farisayo" linamaanisha "kutenganishwa." Tumia neno lile lililotumiwa kwa mafarisayo ambalo umetumia katika vifungu vilivyotangulia. </w:t>
      </w:r>
      <w:r>
        <w:rPr>
          <w:b/>
          <w:lang w:val="sw_KE" w:bidi="sw_KE"/>
        </w:rPr>
        <w:t>Mafarisayo</w:t>
      </w:r>
      <w:r>
        <w:rPr>
          <w:lang w:val="sw_KE" w:bidi="sw_KE"/>
        </w:rPr>
        <w:t xml:space="preserve"> wanajadiliwa katika Faharasa Kuu.</w:t>
      </w:r>
    </w:p>
    <w:p>
      <w:pPr/>
      <w:r>
        <w:rPr>
          <w:lang w:val="sw_KE" w:bidi="sw_KE"/>
        </w:rPr>
      </w:r>
      <w:r>
        <w:rPr>
          <w:lang w:val="sw_KE" w:bidi="sw_KE"/>
        </w:rPr>
        <w:t xml:space="preserve">Walitaka kumjaribu Yesu kwa hivyo walimwomba awaonyeshe ishara ya kimuujiza </w:t>
      </w:r>
      <w:r>
        <w:rPr>
          <w:b/>
          <w:lang w:val="sw_KE" w:bidi="sw_KE"/>
        </w:rPr>
        <w:t>kutoka mbinguni</w:t>
      </w:r>
      <w:r>
        <w:rPr>
          <w:lang w:val="sw_KE" w:bidi="sw_KE"/>
        </w:rPr>
        <w:t xml:space="preserve">. Miujiza ni mambo ya ajabu na ambayo watu kwa kawaida hawawezi kuyafanya. Ishara pia ni kama muujiza, lakini inaweza kujumuisha unabii unaotimizwa mara moja. Unabii ni utabiri wa jambo ambalo litatokea. </w:t>
      </w:r>
      <w:r>
        <w:rPr>
          <w:b/>
          <w:lang w:val="sw_KE" w:bidi="sw_KE"/>
        </w:rPr>
        <w:t>Miujiza, ishara, na maajabu</w:t>
      </w:r>
      <w:r>
        <w:rPr>
          <w:lang w:val="sw_KE" w:bidi="sw_KE"/>
        </w:rPr>
        <w:t xml:space="preserve"> iko katika Faharasa Kuu. Tafsiri "ishara ya miujiza" kama vile ulivyotafsiri awali.</w:t>
      </w:r>
    </w:p>
    <w:p>
      <w:pPr/>
      <w:r>
        <w:rPr>
          <w:lang w:val="sw_KE" w:bidi="sw_KE"/>
        </w:rPr>
      </w:r>
      <w:r>
        <w:rPr>
          <w:b/>
          <w:lang w:val="sw_KE" w:bidi="sw_KE"/>
        </w:rPr>
        <w:t>Mbinguni</w:t>
      </w:r>
      <w:r>
        <w:rPr>
          <w:lang w:val="sw_KE" w:bidi="sw_KE"/>
        </w:rPr>
        <w:t>kulingana na muktadha, linaweza kumaanisha anga, au mahali ambapo Mungu na malaika wake wanaishi. Kwa kuwa linahusiana kwa karibu sana na mahali ambapo Mungu yupo, mtu anaweza kubadili ishara kutoka mbinguni na ishara kutoka kwa Mungu."</w:t>
      </w:r>
    </w:p>
    <w:p>
      <w:pPr/>
      <w:r>
        <w:rPr>
          <w:lang w:val="sw_KE" w:bidi="sw_KE"/>
        </w:rPr>
      </w:r>
      <w:r>
        <w:rPr>
          <w:lang w:val="sw_KE" w:bidi="sw_KE"/>
        </w:rPr>
        <w:t>Yesu alishusha pumzi na kuuliza, “Kwa nini kizazi hiki kinataka ishara?" Hili ni swali ambalo halihitaji jibu. Yesu anaonyesha huzuni na hasira yake anaposema hivi. Yesu alitumia kupiga pumzi kuonyesha huzuni na hasira. Tumia neno lile kwa ishara ambalo umetumia katika kifungu cha awali wakati Yesu alimponya mtu kiziwi.</w:t>
      </w:r>
    </w:p>
    <w:p>
      <w:pPr/>
      <w:r>
        <w:rPr>
          <w:lang w:val="sw_KE" w:bidi="sw_KE"/>
        </w:rPr>
      </w:r>
      <w:r>
        <w:rPr>
          <w:lang w:val="sw_KE" w:bidi="sw_KE"/>
        </w:rPr>
        <w:t xml:space="preserve">Kisha Yesu anasema kwamba </w:t>
      </w:r>
      <w:r>
        <w:rPr>
          <w:b/>
          <w:lang w:val="sw_KE" w:bidi="sw_KE"/>
        </w:rPr>
        <w:t>kizazi</w:t>
      </w:r>
      <w:r>
        <w:rPr>
          <w:lang w:val="sw_KE" w:bidi="sw_KE"/>
        </w:rPr>
        <w:t xml:space="preserve"> au watu wanaoishi leo hawatapokea ishara. Huenda ukahitaji kusema ni nani ambaye hatatoa ishara. Ikiwa ni hivyo, unaweza kusema kitu kama “Sitawaonyesha muujiza ili kuthibitisha kwamba ninatoka kwa Mungu.”</w:t>
      </w:r>
    </w:p>
    <w:p>
      <w:pPr/>
      <w:r>
        <w:rPr>
          <w:lang w:val="sw_KE" w:bidi="sw_KE"/>
        </w:rPr>
      </w:r>
      <w:r>
        <w:rPr>
          <w:lang w:val="sw_KE" w:bidi="sw_KE"/>
        </w:rPr>
        <w:t xml:space="preserve">Yesu na wanafunzi waliingia kwenye </w:t>
      </w:r>
      <w:r>
        <w:rPr>
          <w:b/>
          <w:lang w:val="sw_KE" w:bidi="sw_KE"/>
        </w:rPr>
        <w:t>mashua</w:t>
      </w:r>
      <w:r>
        <w:rPr>
          <w:lang w:val="sw_KE" w:bidi="sw_KE"/>
        </w:rPr>
        <w:t xml:space="preserve"> na kwenda upande wa pili. Neno </w:t>
      </w:r>
      <w:r>
        <w:rPr>
          <w:b/>
          <w:lang w:val="sw_KE" w:bidi="sw_KE"/>
        </w:rPr>
        <w:t>mashua</w:t>
      </w:r>
      <w:r>
        <w:rPr>
          <w:lang w:val="sw_KE" w:bidi="sw_KE"/>
        </w:rPr>
        <w:t xml:space="preserve"> haliko katika maandishi ya asili; hata hivyo, neno la kitendo linalotumiwa linamaanisha kwamba waliingia kwenye mashua ili waende upande wa pili wa ziwa. Ikiwa una neno kama hilo, unaweza kutumia. Ikiwa sio, unaweza kusema kwamba waliingia kwenye mashua kwenda upande wa pili. Ukitumia neno linalomaanisha mashua, tumia neno lile lile ambalo umetumia katika hadithi za awali katika Marko. Hapa, upande wa pili wa ziwa haimaanishi pwani ya mashariki. Yesu na wanafunzi walikwenda kona ya kaskazini magharibi ya ziwa kutoka pwani ya magharibi hadi Bethsaida.</w:t>
      </w:r>
    </w:p>
    <w:p>
      <w:pPr/>
      <w:r>
        <w:rPr>
          <w:lang w:val="sw_KE" w:bidi="sw_KE"/>
        </w:rPr>
      </w:r>
      <w:r>
        <w:rPr>
          <w:lang w:val="sw_KE" w:bidi="sw_KE"/>
        </w:rPr>
        <w:t>Simamia hapa na uonyeshe picha ya mashua ikiwa inahitajika. Sitisha rekodi hii ya sauti hapa.</w:t>
      </w:r>
    </w:p>
    <w:p>
      <w:pPr/>
      <w:r>
        <w:rPr>
          <w:lang w:val="sw_KE" w:bidi="sw_KE"/>
        </w:rPr>
      </w:r>
      <w:r>
        <w:rPr>
          <w:lang w:val="sw_KE" w:bidi="sw_KE"/>
        </w:rPr>
        <w:t xml:space="preserve">Tumia neno lile lile ambalo umekuwa ukitumia kwa </w:t>
      </w:r>
      <w:r>
        <w:rPr>
          <w:b/>
          <w:lang w:val="sw_KE" w:bidi="sw_KE"/>
        </w:rPr>
        <w:t>wanafunzi</w:t>
      </w:r>
      <w:r>
        <w:rPr>
          <w:lang w:val="sw_KE" w:bidi="sw_KE"/>
        </w:rPr>
        <w:t xml:space="preserve"> katika hadithi za awali katika Marko.</w:t>
      </w:r>
    </w:p>
    <w:p>
      <w:pPr/>
      <w:r>
        <w:rPr>
          <w:lang w:val="sw_KE" w:bidi="sw_KE"/>
        </w:rPr>
      </w:r>
      <w:r>
        <w:rPr>
          <w:lang w:val="sw_KE" w:bidi="sw_KE"/>
        </w:rPr>
        <w:t xml:space="preserve">Yesu anawaonya wanafunzi wake wajihadhari na chachu ya Mafarisayo na ile ya </w:t>
      </w:r>
      <w:r>
        <w:rPr>
          <w:b/>
          <w:lang w:val="sw_KE" w:bidi="sw_KE"/>
        </w:rPr>
        <w:t>Herode</w:t>
      </w:r>
      <w:r>
        <w:rPr>
          <w:lang w:val="sw_KE" w:bidi="sw_KE"/>
        </w:rPr>
        <w:t>. Herode na familia yake walitawala nchi ya Yesu wakati huu. Walikuwa wafisadi na wenye tamaa. Mmoja wao alimuua Yohana Mbatizaji. Wayahudi hawakumpenda Herode.</w:t>
      </w:r>
    </w:p>
    <w:p>
      <w:pPr/>
      <w:r>
        <w:rPr>
          <w:lang w:val="sw_KE" w:bidi="sw_KE"/>
        </w:rPr>
      </w:r>
      <w:r>
        <w:rPr>
          <w:lang w:val="sw_KE" w:bidi="sw_KE"/>
        </w:rPr>
        <w:t xml:space="preserve">Katika maswali ya mwisho ambayo Yesu anawauliza wanafunzi wake, anawakumbusha nyakati mbili alizowalisha maelfu ya watu. Tumia maneno yale yale kwa </w:t>
      </w:r>
      <w:r>
        <w:rPr>
          <w:b/>
          <w:lang w:val="sw_KE" w:bidi="sw_KE"/>
        </w:rPr>
        <w:t>vikapu</w:t>
      </w:r>
      <w:r>
        <w:rPr>
          <w:lang w:val="sw_KE" w:bidi="sw_KE"/>
        </w:rPr>
        <w:t xml:space="preserve"> (vikapu vidogo kwa watu 5000 na vikapu vikubwa kwa watu 4000) ambayo ulitumia katika hadithi hizo.</w:t>
      </w:r>
    </w:p>
    <w:p>
      <w:pPr/>
      <w:r>
        <w:rPr>
          <w:lang w:val="sw_KE" w:bidi="sw_KE"/>
        </w:rPr>
      </w:r>
      <w:r>
        <w:rPr>
          <w:lang w:val="sw_KE" w:bidi="sw_KE"/>
        </w:rPr>
        <w:t xml:space="preserve">Onyesha picha za </w:t>
      </w:r>
      <w:r>
        <w:rPr>
          <w:b/>
          <w:lang w:val="sw_KE" w:bidi="sw_KE"/>
        </w:rPr>
        <w:t>vikapu</w:t>
      </w:r>
      <w:r>
        <w:rPr>
          <w:lang w:val="sw_KE" w:bidi="sw_KE"/>
        </w:rPr>
        <w:t xml:space="preserve"> tena ikiwa inahitajika.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8:22–26</w:t>
      </w:r>
      <w:r>
        <w:rPr>
          <w:lang w:val="sw_KE" w:bidi="sw_KE"/>
        </w:rPr>
      </w:r>
    </w:p>
    <w:p>
      <w:pPr>
        <w:pStyle w:val="Heading3"/>
      </w:pPr>
      <w:r>
        <w:rPr>
          <w:lang w:val="sw_KE" w:bidi="sw_KE"/>
        </w:rPr>
        <w:t>Sikiliza na Moyo</w:t>
      </w:r>
    </w:p>
    <w:p>
      <w:pPr/>
      <w:r>
        <w:rPr>
          <w:lang w:val="sw_KE" w:bidi="sw_KE"/>
        </w:rPr>
      </w:r>
      <w:r>
        <w:rPr>
          <w:lang w:val="sw_KE" w:bidi="sw_KE"/>
        </w:rPr>
        <w:t>Katika hatua hii, sikia Marko 8:22–26 na kuiweka mioyoni mwenu.</w:t>
      </w:r>
    </w:p>
    <w:p>
      <w:pPr/>
      <w:r>
        <w:rPr>
          <w:lang w:val="sw_KE" w:bidi="sw_KE"/>
        </w:rPr>
      </w:r>
      <w:r>
        <w:rPr>
          <w:lang w:val="sw_KE" w:bidi="sw_KE"/>
        </w:rPr>
        <w:t>Sikiliza toleo la sauti la Marko 8:22–26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Baada ya Yesu kuwaacha Mafarisayo waliomwomba awaonyeshe ishara, yeye na wanafunzi wake walivuka kwenda upande wa kaskazini mashariki wa ziwa na kufika Bethsaida. Bethsaida ilikuwa ni kijiji kikubwa ambako Wayahudi na Wayunani waliishi pamoja. Hii ni simulizi ya kile kilichotokea katika Bethsaida.</w:t>
      </w:r>
    </w:p>
    <w:p>
      <w:pPr/>
      <w:r>
        <w:rPr>
          <w:lang w:val="sw_KE" w:bidi="sw_KE"/>
        </w:rPr>
      </w:r>
      <w:r>
        <w:rPr>
          <w:lang w:val="sw_KE" w:bidi="sw_KE"/>
        </w:rPr>
        <w:t>Waonyeshe watafsiri ramani ya Bahari ya Galilaya na Bethsaida. Angalia kwamba mashua inavuka kona ya juu kaskazini magharibi ya ziwa. Sitisha kurekodi hapa.</w:t>
      </w:r>
    </w:p>
    <w:p>
      <w:pPr/>
      <w:r>
        <w:rPr>
          <w:lang w:val="sw_KE" w:bidi="sw_KE"/>
        </w:rPr>
      </w:r>
      <w:r>
        <w:rPr>
          <w:lang w:val="sw_KE" w:bidi="sw_KE"/>
        </w:rPr>
        <w:t>Kifungu kinasema, "Waliwasili Bethsaida." Hii inamaanisha kwamba Yesu na wanafunzi waliwasili kwa mashua katika Bethsaida. Huenda ukahitaji kuonyesha wazi kwamba Yesu na wanafunzi waliwasili.</w:t>
      </w:r>
    </w:p>
    <w:p>
      <w:pPr/>
      <w:r>
        <w:rPr>
          <w:lang w:val="sw_KE" w:bidi="sw_KE"/>
        </w:rPr>
      </w:r>
      <w:r>
        <w:rPr>
          <w:lang w:val="sw_KE" w:bidi="sw_KE"/>
        </w:rPr>
        <w:t>Tena, watu walimleta kipofu kwa Yesu na kumwomba amguse mtu huyo. Watu walikuwa wale waliomwomba Yesu aweke mikono juu ya mtu huyo. Mtu huyo hakuomba chochote. Watu hawakumwomba Yesu amponye mtu huyo hasa. Katika utamaduni huo, kumwambia mtu aweke mikono juu ya mtu au kumgusa kulikuwa sawa na kuitisha baraka na uponyaji. Unaweza kusema hili wazi katika tafsiri yako kama itahitajika. Unaweza kusema "Walimsi Yesu amguse mtu huyo na kumponya."</w:t>
      </w:r>
    </w:p>
    <w:p>
      <w:pPr/>
      <w:r>
        <w:rPr>
          <w:lang w:val="sw_KE" w:bidi="sw_KE"/>
        </w:rPr>
      </w:r>
      <w:r>
        <w:rPr>
          <w:lang w:val="sw_KE" w:bidi="sw_KE"/>
        </w:rPr>
        <w:t>Uponyaji huu ulifanyika kwa njia sawa na uponyaji wa mtu kiziwi katika Marko sura ya 7. Yesu aliwapeleka watu hao wawili kando na alitema mate katika hadithi zote mbili. Mwishoni, inaonekana kwamba Yesu hakutaka watu wote wajue kile kilichotokea. Hatujui kwa nini Yesu alimpeleka mtu huyu nje ya kijiji. Labda Yesu alijua alihitaji kuwaonyesha watu hawa, au mtu kiziwi na sasa kipofu, kwamba Yesu aliwapenda, kwa hivyo aliwachukua kando kuwa na fursa ya kuzungumza nao na kuwasaidia kuamini kwamba Yesu angeweza kuwaponya.</w:t>
      </w:r>
    </w:p>
    <w:p>
      <w:pPr/>
      <w:r>
        <w:rPr>
          <w:lang w:val="sw_KE" w:bidi="sw_KE"/>
        </w:rPr>
      </w:r>
      <w:r>
        <w:rPr>
          <w:lang w:val="sw_KE" w:bidi="sw_KE"/>
        </w:rPr>
        <w:t>Simama na jadili: hadithia kuhusu mtu anayefundisha. Sikiliza mtoa hadithi anaelezea jinsi mtu huyo aliponywa. Hii inatofautiana vipi na kile Yesu alifanya kwa mtu kipofu? Sitisha kurekodi hapa.</w:t>
      </w:r>
    </w:p>
    <w:p>
      <w:pPr/>
      <w:r>
        <w:rPr>
          <w:lang w:val="sw_KE" w:bidi="sw_KE"/>
        </w:rPr>
      </w:r>
      <w:r>
        <w:rPr>
          <w:lang w:val="sw_KE" w:bidi="sw_KE"/>
        </w:rPr>
        <w:t>Yesu alimchukua mtu kipofu kwa mkono na kumwongoza nje ya kijiji.</w:t>
      </w:r>
    </w:p>
    <w:p>
      <w:pPr/>
      <w:r>
        <w:rPr>
          <w:lang w:val="sw_KE" w:bidi="sw_KE"/>
        </w:rPr>
      </w:r>
      <w:r>
        <w:rPr>
          <w:lang w:val="sw_KE" w:bidi="sw_KE"/>
        </w:rPr>
        <w:t>Simamia na mjadili: Watu vipofu wanakaribia vipi katika utamaduni wako? Watu vipofu wanahamia vipi kutoka mahali hadi mahali? Nani anamwongoza mtu kipofu? Mtu huyu anamwongoza vipi mtu kipofu? Sitisha kurekodi hapa.</w:t>
      </w:r>
    </w:p>
    <w:p>
      <w:pPr/>
      <w:r>
        <w:rPr>
          <w:lang w:val="sw_KE" w:bidi="sw_KE"/>
        </w:rPr>
      </w:r>
      <w:r>
        <w:rPr>
          <w:lang w:val="sw_KE" w:bidi="sw_KE"/>
        </w:rPr>
        <w:t>Kifungu kinaonekana kuonyesha kwamba Yesu alipomchukua mtu kipofu nje ya kijiji, walikuwa peke yao. Watu hawakuwa karibu na Yesu na mtu huyo. Hata hivyo, watu walikuwa karibu na mtu huyo kuona watu wakisonga mbali.</w:t>
      </w:r>
    </w:p>
    <w:p>
      <w:pPr/>
      <w:r>
        <w:rPr>
          <w:lang w:val="sw_KE" w:bidi="sw_KE"/>
        </w:rPr>
      </w:r>
      <w:r>
        <w:rPr>
          <w:lang w:val="sw_KE" w:bidi="sw_KE"/>
        </w:rPr>
        <w:t>Yesu alitemea mate macho ya mtu huyo. Yesu aliweka mikono yake kwenye mtu huyo kipofu. Kisha Yesu alimwuliza mtu huyo kipofu kile alichoweza kuona. Mtu huyo angeweza kuona lakini si wazi. Tunajua kwamba lazima mtu huyu alipofuka baadaye maishani, kwa sababu anajua jinsi miti na watu wanavyofanana. Mtu kipofu kutoka kuzaliwa hangejua miti na watu wanaonekana vipi.</w:t>
      </w:r>
    </w:p>
    <w:p>
      <w:pPr/>
      <w:r>
        <w:rPr>
          <w:lang w:val="sw_KE" w:bidi="sw_KE"/>
        </w:rPr>
      </w:r>
      <w:r>
        <w:rPr>
          <w:lang w:val="sw_KE" w:bidi="sw_KE"/>
        </w:rPr>
        <w:t>Hadithi hii ya uponyaji ni tofauti sana na zingine kwa sababu inatokea katika hatua mbili. Yesu alitembea mate moja kwa moja kwenye macho ya mtu huyo. Yesu kisha aliweka mikono yake juu ya mtu huyo. Kisha Yesu alimwuliza mtu huyo kipofu kile alichoweza kuona. Mtu huyo angeweza kuona sehemu-si wazi sana. Mtu huyo alielezea kile aliweza kuwaona watu lakini si kutembea wazi Walionekana kama miti inayotembea. Yesu alipaswa kuweka mikono yake juu ya mtu kipofu mara ya pili kwa uponyaji kamili.</w:t>
      </w:r>
    </w:p>
    <w:p>
      <w:pPr/>
      <w:r>
        <w:rPr>
          <w:lang w:val="sw_KE" w:bidi="sw_KE"/>
        </w:rPr>
      </w:r>
      <w:r>
        <w:rPr>
          <w:lang w:val="sw_KE" w:bidi="sw_KE"/>
        </w:rPr>
        <w:t>Je, unamjua mtu yeyote aliyeponywa hatua kwa hatua, kwa muda? Kama kuna mtu yeyote kwenye kikundi chako ya watafsiri ambaye ana hadithi kama hiyo, acha asimulie kikundi. Sitisha kurekodi hapa.</w:t>
      </w:r>
    </w:p>
    <w:p>
      <w:pPr/>
      <w:r>
        <w:rPr>
          <w:lang w:val="sw_KE" w:bidi="sw_KE"/>
        </w:rPr>
      </w:r>
      <w:r>
        <w:rPr>
          <w:lang w:val="sw_KE" w:bidi="sw_KE"/>
        </w:rPr>
        <w:t>Yesu aliweka mikono yake kwenye mtu huyo kipofu mara mbili. Kifungu hatuambii mahali ambapo Yesu aliweka mikono yake mara ya kwanza. Mara ya pili, Yesu anaweka mikono yake kwenye macho ya mtu kipofu. Baada ya mara hii ya pili, mtu huyo angeweza kuona wazi. Kuona kwa mtu huyo akarejeshwa kabisa. Mtu huyo alikuwa akiangalia kote kwa makini au kutazama.</w:t>
      </w:r>
    </w:p>
    <w:p>
      <w:pPr/>
      <w:r>
        <w:rPr>
          <w:lang w:val="sw_KE" w:bidi="sw_KE"/>
        </w:rPr>
      </w:r>
      <w:r>
        <w:rPr>
          <w:lang w:val="sw_KE" w:bidi="sw_KE"/>
        </w:rPr>
        <w:t>Simamia na mjadili: Simulia hadithi kuhusu mtu ambaye alikuwa kipofu na sasa anaweza kuona. Labda huyu ni mtu ambaye alikuwa na fua kuondolewa kwa upasuaji na sasa anaweza kuona wazi. Sikiliza mtoa hadithi anaelezea jinsi mtu huyo anaangalia mambo yanayomzunguka. Mtu huyo anazungumzaje kuhusu kile anachoweza kuona sasa? Sitisha kurekodi hapa.</w:t>
      </w:r>
    </w:p>
    <w:p>
      <w:pPr/>
      <w:r>
        <w:rPr>
          <w:lang w:val="sw_KE" w:bidi="sw_KE"/>
        </w:rPr>
      </w:r>
      <w:r>
        <w:rPr>
          <w:lang w:val="sw_KE" w:bidi="sw_KE"/>
        </w:rPr>
        <w:t>Kama ilivyo katika hadithi zingine, Yesu anamwambia mtu huyo aende nyumbani moja kwa moja bila kuingia kijijini. Yesu hasemi kwa nini alimuamuru hivi. Yesu huenda hakutaka mtu huyo awaambie watu kilichotokea.</w:t>
      </w:r>
    </w:p>
    <w:p>
      <w:pPr/>
      <w:r>
        <w:rPr>
          <w:lang w:val="sw_KE" w:bidi="sw_KE"/>
        </w:rPr>
      </w:r>
      <w:r>
        <w:rPr>
          <w:lang w:val="sw_KE" w:bidi="sw_KE"/>
        </w:rPr>
        <w:t>Hii ni hadithi ya kwanza ya Yesu kuwaponya vipofu katika kitabu cha Marko. Kote katika kitabu cha Marko, Marko anataka kuonyesha tofauti kati ya wale wanaomwona na kumwelewa Yesu, na wali wasiomwona. Marko pia anataka watu waone kwamba Yesu anatimiza unabii wa Isaya unaosema kwamba mwokozi aliyeahidiwa atafungua macho ya vipofu na kufungua masikio ya viziwi - au kwa maneno mengine - atawaponya vipofu na viziwi.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8:22–26 katika tafsiri rahisi kueleweka zaidi.</w:t>
      </w:r>
    </w:p>
    <w:p>
      <w:pPr/>
      <w:r>
        <w:rPr>
          <w:lang w:val="sw_KE" w:bidi="sw_KE"/>
        </w:rPr>
      </w:r>
      <w:r>
        <w:rPr>
          <w:lang w:val="sw_KE" w:bidi="sw_KE"/>
        </w:rPr>
        <w:t>Katika hatua hii, kikundi kitafafanua matukio, wahusika na mpangilio wa simulizi hii. Kisha kikundi kitakuwa na taswira ya kifungu hiki.</w:t>
      </w:r>
    </w:p>
    <w:p>
      <w:pPr/>
      <w:r>
        <w:rPr>
          <w:lang w:val="sw_KE" w:bidi="sw_KE"/>
        </w:rPr>
      </w:r>
      <w:r>
        <w:rPr>
          <w:lang w:val="sw_KE" w:bidi="sw_KE"/>
        </w:rPr>
        <w:t>Kifungu hiki kina matukio 2.</w:t>
      </w:r>
    </w:p>
    <w:p>
      <w:pPr/>
      <w:r>
        <w:rPr>
          <w:lang w:val="sw_KE" w:bidi="sw_KE"/>
        </w:rPr>
      </w:r>
      <w:r>
        <w:rPr>
          <w:b/>
          <w:lang w:val="sw_KE" w:bidi="sw_KE"/>
        </w:rPr>
        <w:t>Tukio la kwanza:</w:t>
      </w:r>
      <w:r>
        <w:rPr>
          <w:lang w:val="sw_KE" w:bidi="sw_KE"/>
        </w:rPr>
        <w:t xml:space="preserve"> Yesu anafika kando ya pwani ya kaskazini ya Bahari ya Galilaya, kwenye kijiji kinachoitwa Bethsaida. Watu wanamletea Yesu kipofu na kumwomba Yesu amponye. Yesu anampeleka kipofu nje ya kijiji.</w:t>
      </w:r>
    </w:p>
    <w:p>
      <w:pPr/>
      <w:r>
        <w:rPr>
          <w:lang w:val="sw_KE" w:bidi="sw_KE"/>
        </w:rPr>
      </w:r>
      <w:r>
        <w:rPr>
          <w:b/>
          <w:lang w:val="sw_KE" w:bidi="sw_KE"/>
        </w:rPr>
        <w:t>Tukio la pili:</w:t>
      </w:r>
      <w:r>
        <w:rPr>
          <w:lang w:val="sw_KE" w:bidi="sw_KE"/>
        </w:rPr>
        <w:t xml:space="preserve"> Yesu anamponya mtu huyo na kumwambia, “Usiende kijijini ukielekea nyumbani."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Mwanaume kipofu</w:t>
      </w:r>
    </w:p>
    <w:p>
      <w:pPr>
        <w:pStyle w:val="ListBullet"/>
        <w:spacing w:line="240" w:lineRule="auto"/>
        <w:ind w:left="720"/>
      </w:pPr>
      <w:r>
        <w:rPr>
          <w:lang w:val="sw_KE" w:bidi="sw_KE"/>
        </w:rPr>
      </w:r>
      <w:r>
        <w:rPr>
          <w:lang w:val="sw_KE" w:bidi="sw_KE"/>
        </w:rPr>
        <w:t>Wanafunzi wa Yesu (ingawa hawakutajwa katika hadithi, wangekuwa pamoja naye)</w:t>
      </w:r>
    </w:p>
    <w:p>
      <w:pPr>
        <w:pStyle w:val="ListBullet"/>
        <w:spacing w:line="240" w:lineRule="auto"/>
        <w:ind w:left="720"/>
      </w:pPr>
      <w:r>
        <w:rPr>
          <w:lang w:val="sw_KE" w:bidi="sw_KE"/>
        </w:rPr>
      </w:r>
      <w:r>
        <w:rPr>
          <w:lang w:val="sw_KE" w:bidi="sw_KE"/>
        </w:rPr>
        <w:t>Wanakijiji wa Bethsaida</w:t>
      </w:r>
    </w:p>
    <w:p>
      <w:pPr/>
      <w:r>
        <w:rPr>
          <w:lang w:val="sw_KE" w:bidi="sw_KE"/>
        </w:rPr>
      </w:r>
      <w:r>
        <w:rPr>
          <w:lang w:val="sw_KE" w:bidi="sw_KE"/>
        </w:rPr>
        <w:t>Kama kikundi zingatia sehemu hizi katika mpangilio wa kifungu:</w:t>
      </w:r>
    </w:p>
    <w:p>
      <w:pPr/>
      <w:r>
        <w:rPr>
          <w:lang w:val="sw_KE" w:bidi="sw_KE"/>
        </w:rPr>
      </w:r>
      <w:r>
        <w:rPr>
          <w:lang w:val="sw_KE" w:bidi="sw_KE"/>
        </w:rPr>
        <w:t>Katika tukio la kwanza, Yesu anafika Bethsaida. Watu wanamletea Yesu kipofu na kumwomba amguse mtu huyo na kumponya. Yesu anamshika mkono kipofu huyo na kumuelekeza nje ya kijiji.</w:t>
      </w:r>
    </w:p>
    <w:p>
      <w:pPr/>
      <w:r>
        <w:rPr>
          <w:lang w:val="sw_KE" w:bidi="sw_KE"/>
        </w:rPr>
      </w:r>
      <w:r>
        <w:rPr>
          <w:lang w:val="sw_KE" w:bidi="sw_KE"/>
        </w:rPr>
        <w:t>Katika tukio la pili, Yesu anaanza kwa kutemea mate macho ya mtu huyo. Kisha anaweka mikono yake juu ya mtu huyo, na kuuliza, “Unaona chochote?”</w:t>
      </w:r>
    </w:p>
    <w:p>
      <w:pPr/>
      <w:r>
        <w:rPr>
          <w:lang w:val="sw_KE" w:bidi="sw_KE"/>
        </w:rPr>
      </w:r>
      <w:r>
        <w:rPr>
          <w:lang w:val="sw_KE" w:bidi="sw_KE"/>
        </w:rPr>
        <w:t>Mtu huyo anaangalia na kusema, “Ninaona watu,lakini siwaoni vyema. Wanaonekana kama miti inayotembea.” Angekuwa anaona picha zisizo wazi za watu wanaotembea, lakini sio sura zao.</w:t>
      </w:r>
    </w:p>
    <w:p>
      <w:pPr/>
      <w:r>
        <w:rPr>
          <w:lang w:val="sw_KE" w:bidi="sw_KE"/>
        </w:rPr>
      </w:r>
      <w:r>
        <w:rPr>
          <w:lang w:val="sw_KE" w:bidi="sw_KE"/>
        </w:rPr>
        <w:t>Yesu anamwekea mikono machoni tena. Hii inamaanisha kwamba mara ya kwanza Yesu alipoweka mikono yake juu ya mtu huyo, aliweka mikono yake machoni pa mtu huyo. Macho ya mtu huyo yanafunguka, ambayo inamaanisha kwamba anaweza kuona vizuri, na kuona kwake kunarejea kabisa. Yesu anamuaga aende nyumbani kwake na kumwambia asirudi kijijini.</w:t>
      </w:r>
    </w:p>
    <w:p>
      <w:pPr/>
      <w:r>
        <w:rPr>
          <w:lang w:val="sw_KE" w:bidi="sw_KE"/>
        </w:rPr>
      </w:r>
      <w:r>
        <w:rPr>
          <w:lang w:val="sw_KE" w:bidi="sw_KE"/>
        </w:rPr>
        <w:t>Simamia hapa na mjadili: Ungezungumzaje kuhusu kuona tena? Je, ni kawaida katika lugha yako kusema "macho yalifunguliwa" ili kuzungumza kuhusu kuona tena? Sitisha kurekodi hii hapa.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8:22–26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Mwanaume kipofu</w:t>
      </w:r>
    </w:p>
    <w:p>
      <w:pPr>
        <w:pStyle w:val="ListBullet"/>
        <w:spacing w:line="240" w:lineRule="auto"/>
        <w:ind w:left="720"/>
      </w:pPr>
      <w:r>
        <w:rPr>
          <w:lang w:val="sw_KE" w:bidi="sw_KE"/>
        </w:rPr>
      </w:r>
      <w:r>
        <w:rPr>
          <w:lang w:val="sw_KE" w:bidi="sw_KE"/>
        </w:rPr>
        <w:t>Wanafunzi wa Yesu (ingawa hawakutajwa katika hadithi, wangekuwa pamoja naye)</w:t>
      </w:r>
    </w:p>
    <w:p>
      <w:pPr>
        <w:pStyle w:val="ListBullet"/>
        <w:spacing w:line="240" w:lineRule="auto"/>
        <w:ind w:left="720"/>
      </w:pPr>
      <w:r>
        <w:rPr>
          <w:lang w:val="sw_KE" w:bidi="sw_KE"/>
        </w:rPr>
      </w:r>
      <w:r>
        <w:rPr>
          <w:lang w:val="sw_KE" w:bidi="sw_KE"/>
        </w:rPr>
        <w:t>Wanakijiji wa Bethsaida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 xml:space="preserve">Katika tukio la kwanza, Yesu na wanafunzi wanawasili Bethsaida. Watu wanamletea Yesu kipofu na kumwomba amguse mtu huyo na kumponya. Yesu anamshika mkono kipofu huyo na kumpeleka nje ya kijiji. </w:t>
      </w:r>
    </w:p>
    <w:p>
      <w:pPr/>
      <w:r>
        <w:rPr>
          <w:lang w:val="sw_KE" w:bidi="sw_KE"/>
        </w:rPr>
      </w:r>
      <w:r>
        <w:rPr>
          <w:lang w:val="sw_KE" w:bidi="sw_KE"/>
        </w:rPr>
        <w:t>Sitisha igizo. Muulize Yesu, "Unahisi vipi?" Huenda ukasikia mambo kama, "Ninamhurumia kipofu huyu," au "Nilimchukua mtu huyu kutoka kwa watu kwa sababu walitaka tu kuona muujiza, lakini nilitaka kumponya." Mulize kipofu, "Unahisi vipi?" Huenda ukasikia mambo kama, "Nimechanganyikiwa, sijui kinachotokea" au "Nimesikia kwamba Yesu anawaponya watu. Natumaini Yesu anaweza kuniponya." Endelea na igizo.</w:t>
      </w:r>
    </w:p>
    <w:p>
      <w:pPr/>
      <w:r>
        <w:rPr>
          <w:lang w:val="sw_KE" w:bidi="sw_KE"/>
        </w:rPr>
      </w:r>
      <w:r>
        <w:rPr>
          <w:lang w:val="sw_KE" w:bidi="sw_KE"/>
        </w:rPr>
        <w:t>Katika tukio la pili, Yesu anatema mate machoni pa mtu huyo na kuweka mikono yake juu ya macho yake. Yesu anamuuliza mtu huyo, “Unaona chochote?”</w:t>
      </w:r>
    </w:p>
    <w:p>
      <w:pPr/>
      <w:r>
        <w:rPr>
          <w:lang w:val="sw_KE" w:bidi="sw_KE"/>
        </w:rPr>
      </w:r>
      <w:r>
        <w:rPr>
          <w:lang w:val="sw_KE" w:bidi="sw_KE"/>
        </w:rPr>
        <w:t>Mtu huyo anaangalia na kusema, “Ndio, ninaona watu,lakini siwaoni vyema. Wanaonekana kama miti inayotembea.” Kisha Yesu anaweka mikono yake kwenye macho ya mtu huyo mara ya pili. Macho ya mtu huyo yalifunguka. Mtu huyo anaweza kuona vyema.</w:t>
      </w:r>
    </w:p>
    <w:p>
      <w:pPr/>
      <w:r>
        <w:rPr>
          <w:lang w:val="sw_KE" w:bidi="sw_KE"/>
        </w:rPr>
      </w:r>
      <w:r>
        <w:rPr>
          <w:lang w:val="sw_KE" w:bidi="sw_KE"/>
        </w:rPr>
        <w:t>Sitisha igizo. Mulize kipofu, "Unahisi vipi?" Unaweza kusikia mambo kama, “Nimefarijika. Nilidhani ningeponywa kidogo tu, lakini nimeponywa kikamilifu" au "Nimefurahi sana." Ninaweza kuona tena. Hii ni ajabu. Sitalazimika kuongozwa tena. Ninaweza kuwa huru!" Endelea na igizo.</w:t>
      </w:r>
    </w:p>
    <w:p>
      <w:pPr/>
      <w:r>
        <w:rPr>
          <w:lang w:val="sw_KE" w:bidi="sw_KE"/>
        </w:rPr>
      </w:r>
      <w:r>
        <w:rPr>
          <w:lang w:val="sw_KE" w:bidi="sw_KE"/>
        </w:rPr>
        <w:t>Kuona kwa mtu huyo kunarejea kabisa, na anaweza kuona kila kitu dhahiri. Yesu anamuaga, akisema, “Usipite kijijini tena unaporudi nyumbani."</w:t>
      </w:r>
    </w:p>
    <w:p>
      <w:pPr/>
      <w:r>
        <w:rPr>
          <w:lang w:val="sw_KE" w:bidi="sw_KE"/>
        </w:rPr>
      </w:r>
      <w:r>
        <w:rPr>
          <w:lang w:val="sw_KE" w:bidi="sw_KE"/>
        </w:rPr>
        <w:t>Mwishoni mwa kitendo , muulize anayeigiza kama Yesu, "Unahisi vipi?" au "Kwa nini mlisema hivyo kwa mtu huyo?" Unaweza kusikia mambo kama, "Ninafurahi kwa ajili ya mtu huyo,""Sitaki arudi kijijini kwa sababu sitaki habari za muujiza huu zienee," au "Sitaki watu waone muujiza, kisha watake tu kuona miujiza zaidi, kama Mafarisayo walivyofanya katika hadithi iliyotangulia." Muulize wanafunzi, "Mnahisi vipi sasa?" Huenda ukasikia, "Ninashangaa. Sijui Yesu anafanyaje mambo haya. Mtu huyo hangeweza kuona na sasa anaweza kuona wazi. Nguvu hii ambayo Yesu yuko nayo imetoka wapi?" Waulize watu, "Mnahisi vipi?" Huenda ukasikia, "Nimekata tamaa sana. Nilitaka kumwona huyu Yesu akifanya muujiza. Nilitaka kuona jinsi Yesu anafanya mambo haya." Au, "Ninafurahi kwa rafiki yangu. Anaweza kuona sasa. Anaweza kuwa na maisha yake tena na kufanya kazi tena." Au, "Kwa nini Yesu alimtuma nyumbani bila kutuacha kumwona rafiki yetu? Sielewi kwa nini Yesu alimchukua peke yake. Ninafurahi kwamba anaweza kuona tena. Yesu ni mtu mwenye nguvu. Nataka kujua zaidi kuhusu Yesu."</w:t>
      </w:r>
      <w:r>
        <w:rPr>
          <w:lang w:val="sw_KE" w:bidi="sw_KE"/>
        </w:rPr>
      </w:r>
    </w:p>
    <w:p>
      <w:pPr>
        <w:pStyle w:val="Heading3"/>
      </w:pPr>
      <w:r>
        <w:rPr>
          <w:lang w:val="sw_KE" w:bidi="sw_KE"/>
        </w:rPr>
        <w:t>Kujaza Mapengo</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Walifika </w:t>
      </w:r>
      <w:r>
        <w:rPr>
          <w:lang w:val="sw_KE" w:bidi="sw_KE"/>
        </w:rPr>
        <w:t>Bethsaida</w:t>
      </w:r>
      <w:r>
        <w:rPr>
          <w:lang w:val="sw_KE" w:bidi="sw_KE"/>
        </w:rPr>
        <w:t xml:space="preserve"> na baadhi ya watu walimleta mtu kipofu na kumsihi Yesu amguse. Yesu na wanafunzi wake walifika </w:t>
      </w:r>
      <w:r>
        <w:rPr>
          <w:b/>
          <w:lang w:val="sw_KE" w:bidi="sw_KE"/>
        </w:rPr>
        <w:t>Bethsaida</w:t>
      </w:r>
      <w:r>
        <w:rPr>
          <w:lang w:val="sw_KE" w:bidi="sw_KE"/>
        </w:rPr>
        <w:t xml:space="preserve"> ambayo ilikuwa kijiji ambapo Wayahudi na wasio Wayahudi waliishi. Tafsiri zingine zinasema kwamba wanafunzi walikuwa na Yesu. Neno "wao" linamaanisha kwamba ilikuwa Yesu na wanafunzi ambao walikuja Bethsaida.</w:t>
      </w:r>
    </w:p>
    <w:p>
      <w:pPr/>
      <w:r>
        <w:rPr>
          <w:lang w:val="sw_KE" w:bidi="sw_KE"/>
        </w:rPr>
      </w:r>
      <w:r>
        <w:rPr>
          <w:lang w:val="sw_KE" w:bidi="sw_KE"/>
        </w:rPr>
        <w:t xml:space="preserve">Watu hawakumwomba Yesu amponye mtu huyo </w:t>
      </w:r>
      <w:r>
        <w:rPr>
          <w:lang w:val="sw_KE" w:bidi="sw_KE"/>
        </w:rPr>
        <w:t>hasa</w:t>
      </w:r>
      <w:r>
        <w:rPr>
          <w:lang w:val="sw_KE" w:bidi="sw_KE"/>
        </w:rPr>
        <w:t xml:space="preserve">, lakini walimwomba </w:t>
      </w:r>
      <w:r>
        <w:rPr>
          <w:b/>
          <w:lang w:val="sw_KE" w:bidi="sw_KE"/>
        </w:rPr>
        <w:t>amguse</w:t>
      </w:r>
      <w:r>
        <w:rPr>
          <w:lang w:val="sw_KE" w:bidi="sw_KE"/>
        </w:rPr>
        <w:t xml:space="preserve"> mtu huyo. Katika enzi hizo, hii ilikuwa ni njia ya kuomba baraka na uponyaji. Ikiwa unahitaji kusema kwamba walimwomba Yesu amguse na kumponya mtu huyo, unaweza kusema hivyo.</w:t>
      </w:r>
    </w:p>
    <w:p>
      <w:pPr/>
      <w:r>
        <w:rPr>
          <w:lang w:val="sw_KE" w:bidi="sw_KE"/>
        </w:rPr>
      </w:r>
      <w:r>
        <w:rPr>
          <w:lang w:val="sw_KE" w:bidi="sw_KE"/>
        </w:rPr>
        <w:t xml:space="preserve">Macho ya mtu huyo </w:t>
      </w:r>
      <w:r>
        <w:rPr>
          <w:b/>
          <w:lang w:val="sw_KE" w:bidi="sw_KE"/>
        </w:rPr>
        <w:t>yalifunguka</w:t>
      </w:r>
      <w:r>
        <w:rPr>
          <w:lang w:val="sw_KE" w:bidi="sw_KE"/>
        </w:rPr>
        <w:t>. Macho yake hayakufunguliwa kimwili kwa sababu tayari yalikuwa yamefunguliwa, hayakuwa tu na uwezo wa kuona. Maneno haya yanamaanisha kwamba angeweza kuona tena kikamilifu. Tafsiri zingine zinasema mtu huyo alichokitazama wakati tafsiri zingine zinasema alionekana kwa makini. Maneno haya yote ni njia za kusema kwamba mtu huyo angeweza kuona kikamilifu.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8:27–30</w:t>
      </w:r>
      <w:r>
        <w:rPr>
          <w:lang w:val="sw_KE" w:bidi="sw_KE"/>
        </w:rPr>
      </w:r>
    </w:p>
    <w:p>
      <w:pPr>
        <w:pStyle w:val="Heading3"/>
      </w:pPr>
      <w:r>
        <w:rPr>
          <w:lang w:val="sw_KE" w:bidi="sw_KE"/>
        </w:rPr>
        <w:t>Sikiliza na Moyo</w:t>
      </w:r>
    </w:p>
    <w:p>
      <w:pPr/>
      <w:r>
        <w:rPr>
          <w:lang w:val="sw_KE" w:bidi="sw_KE"/>
        </w:rPr>
      </w:r>
      <w:r>
        <w:rPr>
          <w:lang w:val="sw_KE" w:bidi="sw_KE"/>
        </w:rPr>
        <w:t>Katika hatua hii, sikia Marko 8:27–30 na kuiweka katika mioyo yenu.</w:t>
      </w:r>
    </w:p>
    <w:p>
      <w:pPr/>
      <w:r>
        <w:rPr>
          <w:lang w:val="sw_KE" w:bidi="sw_KE"/>
        </w:rPr>
      </w:r>
      <w:r>
        <w:rPr>
          <w:lang w:val="sw_KE" w:bidi="sw_KE"/>
        </w:rPr>
        <w:t>Sikiliza toleo la sauti la Marko 8:27–30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Yesu na wanafunzi wake walitoka Bethsaida kwenye Bahari ya Galilaya na kutembea kilomita 40 hadi eneo lililo karibu na mji wa Kaisaria Filipi. Huenda walikuwa katika vijiji vilivyokuwa karibu na jiji hilo. Hatujui ni muda gani ulikuwa umepita tangu Yesu amponye mtu kipofu. Hii ni simulizi ya safari yao ya Kaisaria Filipi.</w:t>
      </w:r>
    </w:p>
    <w:p>
      <w:pPr/>
      <w:r>
        <w:rPr>
          <w:lang w:val="sw_KE" w:bidi="sw_KE"/>
        </w:rPr>
      </w:r>
      <w:r>
        <w:rPr>
          <w:lang w:val="sw_KE" w:bidi="sw_KE"/>
        </w:rPr>
        <w:t>Simamia hapa na uonyeshe kikundi chako cha watafsiri ramani ya Bahari ya Galilaya ambayo inajumuisha Bethsaida na mji wa kaskazini wa Kaisaria Filipi. Sitisha kurekodi hapa.</w:t>
      </w:r>
    </w:p>
    <w:p>
      <w:pPr/>
      <w:r>
        <w:rPr>
          <w:lang w:val="sw_KE" w:bidi="sw_KE"/>
        </w:rPr>
      </w:r>
      <w:r>
        <w:rPr>
          <w:lang w:val="sw_KE" w:bidi="sw_KE"/>
        </w:rPr>
        <w:t>Mji wa Kaisaria Filipi ulikuwa katika eneo lililokuwa na hekalu la mungu wa Kigiriki (kutoka nchi ya Ugiriki) aitwaye Pan. Baadaye, Waromi walivamia eneo hili. Walijenga jiji na kulipa jina la Kaisari, au mfalme wa Warumi. Hapa ni pahali ambapo watu walimwona mfalme wa Kirumi kama bwana wao na walikuwa karibu kumsujudia. Hapa palikuwa pahali pazuri kwa Yesu kuzungumza na wanafunzi wake kuhusu yeye ni nani na sababu yake kuja.</w:t>
      </w:r>
    </w:p>
    <w:p>
      <w:pPr/>
      <w:r>
        <w:rPr>
          <w:lang w:val="sw_KE" w:bidi="sw_KE"/>
        </w:rPr>
      </w:r>
      <w:r>
        <w:rPr>
          <w:lang w:val="sw_KE" w:bidi="sw_KE"/>
        </w:rPr>
        <w:t>Wanafunzi wengi waliwauliza walimu wao wa kidini maswali, lakini Yesu alikuwa mwalimu tofauti. Aliwauliza wanafunzi wake maswali. Yesu aliwauliza wanafunzi wake watu walidhani yeye ni nani. Hakuwa anawauliza jina lake ni nani, lakini yeye ni mtu wa aina gani na kusudi lake lilikuwa nini. Majibu yao yalionyesha kwamba watu bado hawakujua yeye ni nani. Jibu moja lilikuwa "Yohana Mbatizaji." Yohana Mbatizaji alikuwa binamu wa Yesu, mtu aliyehubiri nyikani na kuwaambia watu watubu na warudi kwa Mungu. Yohana alimbatiza Yesu katika Mto Yordani. Yohana aliuawa na mfalme baadaye. Watu wengine walidhani Yesu ni Yohana Mbatizaji aliyefufuka kutoka kwa wafu. Wengine walisema yeye ni Eliya. Eliya alikuwa nabii maarufu ambaye alifanya miujiza. Ilitabiriwa kwamba Eliya angerudi siku moja, kwa hivyo watu wengine walidhani kwamba Yesu alikuwa Eliya. Watu walidahni kwamba Yesu alikuwa nabii fulani kwa sababu alifundisha na kufanya miujiza kama manabii.</w:t>
      </w:r>
    </w:p>
    <w:p>
      <w:pPr/>
      <w:r>
        <w:rPr>
          <w:lang w:val="sw_KE" w:bidi="sw_KE"/>
        </w:rPr>
      </w:r>
      <w:r>
        <w:rPr>
          <w:lang w:val="sw_KE" w:bidi="sw_KE"/>
        </w:rPr>
        <w:t xml:space="preserve">Kisha Yesu alitaka kujua wao walidhani yeye ni nani. Anatofautisha kile ambacho watu wengine walifikiria juu yake na kile ambacho wanafunzi wake walifikiria kwa kusema </w:t>
      </w:r>
      <w:r>
        <w:rPr>
          <w:b/>
          <w:lang w:val="sw_KE" w:bidi="sw_KE"/>
        </w:rPr>
        <w:t>ninyi</w:t>
      </w:r>
      <w:r>
        <w:rPr>
          <w:lang w:val="sw_KE" w:bidi="sw_KE"/>
        </w:rPr>
        <w:t xml:space="preserve"> mnafikiri" nini kwa nguvu. Petro alijibu. Petro alijibu, kama kiongozi kati ya wanafunzi. Petro alimwambia Yesu, "Wewe ni "Masihi" au "Kristo." Daudi alikuwa mfalme muhimu katika Agano la Kale. Mungu aliahidi kwamba mtu wa ukoo wa Daudi angetawala Israeli milele. Wakati Waisraeli hawakuwa na mfalme, manabii walitabiri kwamba Mungu angempaka mafuta au kumtuma mtu fulani ili achukue mahali pa Mfalme Daudi na kufanya miujiza mingi. Mfalme huyu angeitwa "Masihi" au "Kristo." “Masiya” na “Kristo” ni maneno sawa katika lugha tofauti. Katika siku hizo, watu waliwapaka mafuta wengine ili kuonyesha kwamba wamewekwa wakfu kwa Mungu. Masiya ni mtu aliyejiweka wakfu kwa Mungu na wa pekee kwa Mungu, kwa hivyo ametiwa mafuta.</w:t>
      </w:r>
    </w:p>
    <w:p>
      <w:pPr/>
      <w:r>
        <w:rPr>
          <w:lang w:val="sw_KE" w:bidi="sw_KE"/>
        </w:rPr>
      </w:r>
      <w:r>
        <w:rPr>
          <w:lang w:val="sw_KE" w:bidi="sw_KE"/>
        </w:rPr>
        <w:t>Sitisha na mjadili: Neno Masihi na neno Kristo ni majina yanayotumiwa katika Agano Jipya. Masihi pia anatumiwa katika unabii wa Agano la Kale. Jadili kama kikundi jinsi utakavyotamka cheo hiki. Sitisha kurekodi hapa.</w:t>
      </w:r>
    </w:p>
    <w:p>
      <w:pPr/>
      <w:r>
        <w:rPr>
          <w:lang w:val="sw_KE" w:bidi="sw_KE"/>
        </w:rPr>
      </w:r>
      <w:r>
        <w:rPr>
          <w:lang w:val="sw_KE" w:bidi="sw_KE"/>
        </w:rPr>
        <w:t>Yesu aliwaonya vikali wasimwambie mtu yeyote kwamba yeye ndiye Masiya. Masiya alitarajiwa kuwa mfalme kama wafalme wengine wote, lakini Yesu angefanya jambo tofauti. Hakutaka kutangaza hadharani kwamba yeye ni Masiya wakati ambapo watu walikuwa wakitarajia jambo tofauti.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8:27–30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moja.</w:t>
      </w:r>
    </w:p>
    <w:p>
      <w:pPr/>
      <w:r>
        <w:rPr>
          <w:lang w:val="sw_KE" w:bidi="sw_KE"/>
        </w:rPr>
      </w:r>
      <w:r>
        <w:rPr>
          <w:b/>
          <w:lang w:val="sw_KE" w:bidi="sw_KE"/>
        </w:rPr>
        <w:t>Katika tukio la Yesu:</w:t>
      </w:r>
      <w:r>
        <w:rPr>
          <w:lang w:val="sw_KE" w:bidi="sw_KE"/>
        </w:rPr>
        <w:t xml:space="preserve"> Yesu na wanafunzi wanatembea kuelekea Kaisaria Filipi. Yesu ana mazungumzo na wanafunzi kuhusu mtu ambaye watu wanafikiria Yesu ni. Petro anasema kwamba Yesu ni Masiya. Yesu anawaonya wanafunzi wasimwambie mtu yeyote habari zake.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Petro, mmoja wa wanafunzi wa Yesu</w:t>
      </w:r>
    </w:p>
    <w:p>
      <w:pPr>
        <w:pStyle w:val="ListBullet"/>
        <w:spacing w:line="240" w:lineRule="auto"/>
        <w:ind w:left="720"/>
      </w:pPr>
      <w:r>
        <w:rPr>
          <w:lang w:val="sw_KE" w:bidi="sw_KE"/>
        </w:rPr>
      </w:r>
      <w:r>
        <w:rPr>
          <w:lang w:val="sw_KE" w:bidi="sw_KE"/>
        </w:rPr>
        <w:t>Yohana Mbatizaji anatajwa</w:t>
      </w:r>
    </w:p>
    <w:p>
      <w:pPr>
        <w:pStyle w:val="ListBullet"/>
        <w:spacing w:line="240" w:lineRule="auto"/>
        <w:ind w:left="720"/>
      </w:pPr>
      <w:r>
        <w:rPr>
          <w:lang w:val="sw_KE" w:bidi="sw_KE"/>
        </w:rPr>
      </w:r>
      <w:r>
        <w:rPr>
          <w:lang w:val="sw_KE" w:bidi="sw_KE"/>
        </w:rPr>
        <w:t>Eliya na manabii wengine wanatajwa</w:t>
      </w:r>
    </w:p>
    <w:p>
      <w:pPr/>
      <w:r>
        <w:rPr>
          <w:lang w:val="sw_KE" w:bidi="sw_KE"/>
        </w:rPr>
      </w:r>
      <w:r>
        <w:rPr>
          <w:lang w:val="sw_KE" w:bidi="sw_KE"/>
        </w:rPr>
        <w:t>Kama kikundi zingatia sehemu hizi katika mpangilio wa kifungu:</w:t>
      </w:r>
    </w:p>
    <w:p>
      <w:pPr/>
      <w:r>
        <w:rPr>
          <w:lang w:val="sw_KE" w:bidi="sw_KE"/>
        </w:rPr>
      </w:r>
      <w:r>
        <w:rPr>
          <w:lang w:val="sw_KE" w:bidi="sw_KE"/>
        </w:rPr>
        <w:t>Yesu ametoka kijiji cha Bethsaida, kwenye pwani ya kaskazini ya Bahari ya Galilaya. Yeye na wanafunzi wake wanatembea kuelekea kaskazini, kwenye vilele vya milima kuelekea Kaisaria Filipi. Yesu anatembea pamoja na wanafunzi wake. Umati hauko nao wakati huu.</w:t>
      </w:r>
    </w:p>
    <w:p>
      <w:pPr/>
      <w:r>
        <w:rPr>
          <w:lang w:val="sw_KE" w:bidi="sw_KE"/>
        </w:rPr>
      </w:r>
      <w:r>
        <w:rPr>
          <w:lang w:val="sw_KE" w:bidi="sw_KE"/>
        </w:rPr>
        <w:t>Wakiwa njiani, Yesu anauliza, “Watu husema mimi ni nani?”</w:t>
      </w:r>
    </w:p>
    <w:p>
      <w:pPr/>
      <w:r>
        <w:rPr>
          <w:lang w:val="sw_KE" w:bidi="sw_KE"/>
        </w:rPr>
      </w:r>
      <w:r>
        <w:rPr>
          <w:lang w:val="sw_KE" w:bidi="sw_KE"/>
        </w:rPr>
        <w:t>Wanafunzi wanajibu kwamba baadhi husema kwamba Yesu ni Eliya au nabii mwingine na wengine husema kwamba yeye ni Yohana Mbatizaji.</w:t>
      </w:r>
    </w:p>
    <w:p>
      <w:pPr/>
      <w:r>
        <w:rPr>
          <w:lang w:val="sw_KE" w:bidi="sw_KE"/>
        </w:rPr>
      </w:r>
      <w:r>
        <w:rPr>
          <w:lang w:val="sw_KE" w:bidi="sw_KE"/>
        </w:rPr>
        <w:t>Kisha Yesu anauliza, “Je, ninyi mnasema mimi ni nani?”</w:t>
      </w:r>
    </w:p>
    <w:p>
      <w:pPr/>
      <w:r>
        <w:rPr>
          <w:lang w:val="sw_KE" w:bidi="sw_KE"/>
        </w:rPr>
      </w:r>
      <w:r>
        <w:rPr>
          <w:lang w:val="sw_KE" w:bidi="sw_KE"/>
        </w:rPr>
        <w:t>Petro anajibu, "Wewe ni Masiya," ambaye ndiye wanayemsubiri. Yesu anawaonya wanafunzi wasimwambie mtu yeyote kwamba Yesu ni Masiya.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8:27–30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tukio. 1</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Petro, mmoja wa wanafunzi wa Yesu</w:t>
      </w:r>
    </w:p>
    <w:p>
      <w:pPr>
        <w:pStyle w:val="ListBullet"/>
        <w:spacing w:line="240" w:lineRule="auto"/>
        <w:ind w:left="720"/>
      </w:pPr>
      <w:r>
        <w:rPr>
          <w:lang w:val="sw_KE" w:bidi="sw_KE"/>
        </w:rPr>
      </w:r>
      <w:r>
        <w:rPr>
          <w:lang w:val="sw_KE" w:bidi="sw_KE"/>
        </w:rPr>
        <w:t>Yohana Mbatizaji anatajwa</w:t>
      </w:r>
    </w:p>
    <w:p>
      <w:pPr>
        <w:pStyle w:val="ListBullet"/>
        <w:spacing w:line="240" w:lineRule="auto"/>
        <w:ind w:left="720"/>
      </w:pPr>
      <w:r>
        <w:rPr>
          <w:lang w:val="sw_KE" w:bidi="sw_KE"/>
        </w:rPr>
      </w:r>
      <w:r>
        <w:rPr>
          <w:lang w:val="sw_KE" w:bidi="sw_KE"/>
        </w:rPr>
        <w:t>Eliya na manabii wengine wanatajwa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wanatembea kuelekea kaskazini, kuelekea Kaisaria Filipi, eneo lenye mwinuko. Wakiwa wanatembea, Yesu anawauliza maswali. Yesu anauliza, “Watu husema mimi ni nani?”</w:t>
      </w:r>
    </w:p>
    <w:p>
      <w:pPr/>
      <w:r>
        <w:rPr>
          <w:lang w:val="sw_KE" w:bidi="sw_KE"/>
        </w:rPr>
      </w:r>
      <w:r>
        <w:rPr>
          <w:lang w:val="sw_KE" w:bidi="sw_KE"/>
        </w:rPr>
        <w:t>Wanafunzi wake wanajibu, “Baadhi husema wewe ni Yohana Mbatizaji, wengine husema ni Eliya, na bado wengine husema wewe ni mmojawapo wa manabii.”</w:t>
      </w:r>
    </w:p>
    <w:p>
      <w:pPr/>
      <w:r>
        <w:rPr>
          <w:lang w:val="sw_KE" w:bidi="sw_KE"/>
        </w:rPr>
      </w:r>
      <w:r>
        <w:rPr>
          <w:lang w:val="sw_KE" w:bidi="sw_KE"/>
        </w:rPr>
        <w:t>Sitisha igizo: Muulize wanafunzi, "Mnahisi vipi?" Huenda ukasikia mambo kama, “Tunashangaa mbona Yesu alituuliza swali hilo,” “Tunashangaa kama Yesu atatueleza yeye ni nani,” “Wengine wetu wanaamini kwamba Yesu ni Yohana Mbatizaji,” au “Wengine wetu wanaamini kwamba Yesu ni Eliya, au nabii mwingine. Baadhi yetu bado hatuna hakika Yesu ni nani." Endelea na igizo.</w:t>
      </w:r>
    </w:p>
    <w:p>
      <w:pPr/>
      <w:r>
        <w:rPr>
          <w:lang w:val="sw_KE" w:bidi="sw_KE"/>
        </w:rPr>
      </w:r>
      <w:r>
        <w:rPr>
          <w:lang w:val="sw_KE" w:bidi="sw_KE"/>
        </w:rPr>
        <w:t>Kisha Yesu anawauliza wanafunzi, "Je, ninyi mnasema mimi ni nani?"</w:t>
      </w:r>
    </w:p>
    <w:p>
      <w:pPr/>
      <w:r>
        <w:rPr>
          <w:lang w:val="sw_KE" w:bidi="sw_KE"/>
        </w:rPr>
      </w:r>
      <w:r>
        <w:rPr>
          <w:lang w:val="sw_KE" w:bidi="sw_KE"/>
        </w:rPr>
        <w:t>Petro anajibu, "Wewe ni Masiya."</w:t>
      </w:r>
    </w:p>
    <w:p>
      <w:pPr/>
      <w:r>
        <w:rPr>
          <w:lang w:val="sw_KE" w:bidi="sw_KE"/>
        </w:rPr>
      </w:r>
      <w:r>
        <w:rPr>
          <w:lang w:val="sw_KE" w:bidi="sw_KE"/>
        </w:rPr>
        <w:t>Sitisha igizo: Muulize Petro, "Unahisi vipi?" Unaweza kusikia mambo kama, "Nina hakika kwamba Yesu ndiye tumekuwa tikimngojea" au “Ninamngojea Yesu aseme kwamba yeye ndiye Masiya. Masihi atakuwa mfalme wetu na kututoa kutoka kwa Roma. Ninaamini Yesu atafanya hili." Au, "Sikuwa nimefikiria sana kuhusu hilo hadi Yesu alipouliza na jibu la hilo lilitokea. Lakini sasa kwa sababu ninafikiria kuhusu hilo, nadhani Yesu ni Masiya." Waulize wanafunzi wengine, "Unahisi vipi unaposikia Petro akisema Yesu ni Masiya?" Huenda ukasikia, "Petro hafikiri kila wakati kabla ya kujibu. Je, Yesu anaweza kwa kweli kuwa mfalme ambaye tumekuwa tukimsubiri? Daima Yesu anatoka kwa watu wanapojaribu kumfanya Yesu mfalme. Sina hakika Yesu ni Masihi ambaye tumekuwa tukimsubiri." Endelea na igizo.</w:t>
      </w:r>
    </w:p>
    <w:p>
      <w:pPr/>
      <w:r>
        <w:rPr>
          <w:lang w:val="sw_KE" w:bidi="sw_KE"/>
        </w:rPr>
      </w:r>
      <w:r>
        <w:rPr>
          <w:lang w:val="sw_KE" w:bidi="sw_KE"/>
        </w:rPr>
        <w:t>Yesu anawaonya wanafunzi wasimwambie mtu yeyote habari zake.</w:t>
      </w:r>
    </w:p>
    <w:p>
      <w:pPr/>
      <w:r>
        <w:rPr>
          <w:lang w:val="sw_KE" w:bidi="sw_KE"/>
        </w:rPr>
      </w:r>
      <w:r>
        <w:rPr>
          <w:lang w:val="sw_KE" w:bidi="sw_KE"/>
        </w:rPr>
        <w:t>Sitisha igizo: Muulize Yesu, "Unahisi vipi?" Kwa nini uliwaambia wasimwambie mtu yeyote habari zako?” Unaweza kusikia mambo kama, “Najivunia sana kwamba inaonekana wanafunzi wanaanza kuelewa mimi ni nani” au “Sio wakati wa hili kujulikana, kwa hivyo nataka iwe siri kati yangu na wanafunzi wangu.” Waulize wanafunzi, "Mnahisi vipi?" Huenda ukasikia mambo kama, "Tuna ujasiri ambaye tunamfuata" au "Tumechanganyikiwa, kwa nini hatuwezi kuwaambia watu kwamba Yesu ni Masiya?" Endelea na igizo.</w:t>
      </w:r>
      <w:r>
        <w:rPr>
          <w:lang w:val="sw_KE" w:bidi="sw_KE"/>
        </w:rPr>
      </w:r>
    </w:p>
    <w:p>
      <w:pPr>
        <w:pStyle w:val="Heading3"/>
      </w:pPr>
      <w:r>
        <w:rPr>
          <w:lang w:val="sw_KE" w:bidi="sw_KE"/>
        </w:rPr>
        <w:t>Kujaza Mapengo</w:t>
      </w:r>
    </w:p>
    <w:p>
      <w:pPr/>
      <w:r>
        <w:rPr>
          <w:lang w:val="sw_KE" w:bidi="sw_KE"/>
        </w:rPr>
      </w:r>
      <w:r>
        <w:rPr>
          <w:lang w:val="sw_KE" w:bidi="sw_KE"/>
        </w:rPr>
        <w:t>Sikiliza maandiko mara moja katika toleo ambalo ni rahisi kuelewa.</w:t>
      </w:r>
    </w:p>
    <w:p>
      <w:pPr/>
      <w:r>
        <w:rPr>
          <w:lang w:val="sw_KE" w:bidi="sw_KE"/>
        </w:rPr>
      </w:r>
      <w:r>
        <w:rPr>
          <w:lang w:val="sw_KE" w:bidi="sw_KE"/>
        </w:rPr>
        <w:t xml:space="preserve">Yesu na wanafunzi wake walikwenda kwenye vijiji vilivyo karibu na </w:t>
      </w:r>
      <w:r>
        <w:rPr>
          <w:lang w:val="sw_KE" w:bidi="sw_KE"/>
        </w:rPr>
        <w:t>Kaisaria Filipi</w:t>
      </w:r>
      <w:r>
        <w:rPr>
          <w:lang w:val="sw_KE" w:bidi="sw_KE"/>
        </w:rPr>
        <w:t xml:space="preserve">. Walitoka eneo la </w:t>
      </w:r>
      <w:r>
        <w:rPr>
          <w:lang w:val="sw_KE" w:bidi="sw_KE"/>
        </w:rPr>
        <w:t>Galilaya</w:t>
      </w:r>
      <w:r>
        <w:rPr>
          <w:lang w:val="sw_KE" w:bidi="sw_KE"/>
        </w:rPr>
        <w:t xml:space="preserve"> na kwenda </w:t>
      </w:r>
      <w:r>
        <w:rPr>
          <w:b/>
          <w:lang w:val="sw_KE" w:bidi="sw_KE"/>
        </w:rPr>
        <w:t>Kaisaria Filipi</w:t>
      </w:r>
      <w:r>
        <w:rPr>
          <w:lang w:val="sw_KE" w:bidi="sw_KE"/>
        </w:rPr>
        <w:t>.</w:t>
      </w:r>
    </w:p>
    <w:p>
      <w:pPr/>
      <w:r>
        <w:rPr>
          <w:lang w:val="sw_KE" w:bidi="sw_KE"/>
        </w:rPr>
      </w:r>
      <w:r>
        <w:rPr>
          <w:lang w:val="sw_KE" w:bidi="sw_KE"/>
        </w:rPr>
        <w:t xml:space="preserve">Wakiwa wametembea pamoja, Yesu aliwauliza </w:t>
      </w:r>
      <w:r>
        <w:rPr>
          <w:b/>
          <w:lang w:val="sw_KE" w:bidi="sw_KE"/>
        </w:rPr>
        <w:t>wanafunzi wake</w:t>
      </w:r>
      <w:r>
        <w:rPr>
          <w:lang w:val="sw_KE" w:bidi="sw_KE"/>
        </w:rPr>
        <w:t xml:space="preserve">, “Watu husema mimi ni nani?” Na wanafunzi walijibu, “Wengine wanasema </w:t>
      </w:r>
      <w:r>
        <w:rPr>
          <w:b/>
          <w:lang w:val="sw_KE" w:bidi="sw_KE"/>
        </w:rPr>
        <w:t>Yohana Mbatizaji</w:t>
      </w:r>
      <w:r>
        <w:rPr>
          <w:lang w:val="sw_KE" w:bidi="sw_KE"/>
        </w:rPr>
        <w:t xml:space="preserve">.” </w:t>
      </w:r>
      <w:r>
        <w:rPr>
          <w:lang w:val="sw_KE" w:bidi="sw_KE"/>
        </w:rPr>
        <w:t>Yohana Mbatizaji</w:t>
      </w:r>
      <w:r>
        <w:rPr>
          <w:lang w:val="sw_KE" w:bidi="sw_KE"/>
        </w:rPr>
        <w:t xml:space="preserve"> ni mjumbe ambaye Mungu alimtuma mbele ya Yesu. Tumia jina lile na cheo cha Yohana Mbatizaji na kwa wanafunzi hapa ambao ulifanya katika vifungu vya awali vya Marko. </w:t>
      </w:r>
      <w:r>
        <w:rPr>
          <w:lang w:val="sw_KE" w:bidi="sw_KE"/>
        </w:rPr>
        <w:t>Wanafunzi</w:t>
      </w:r>
      <w:r>
        <w:rPr>
          <w:lang w:val="sw_KE" w:bidi="sw_KE"/>
        </w:rPr>
        <w:t xml:space="preserve"> ni neno ambalo liko kwenye faharasa kuu.</w:t>
      </w:r>
    </w:p>
    <w:p>
      <w:pPr/>
      <w:r>
        <w:rPr>
          <w:lang w:val="sw_KE" w:bidi="sw_KE"/>
        </w:rPr>
      </w:r>
      <w:r>
        <w:rPr>
          <w:lang w:val="sw_KE" w:bidi="sw_KE"/>
        </w:rPr>
        <w:t xml:space="preserve">Watu wengine wanasema kwamba wewe ni </w:t>
      </w:r>
      <w:r>
        <w:rPr>
          <w:lang w:val="sw_KE" w:bidi="sw_KE"/>
        </w:rPr>
        <w:t>Eliya</w:t>
      </w:r>
      <w:r>
        <w:rPr>
          <w:lang w:val="sw_KE" w:bidi="sw_KE"/>
        </w:rPr>
        <w:t xml:space="preserve"> au mmoja wa </w:t>
      </w:r>
      <w:r>
        <w:rPr>
          <w:b/>
          <w:lang w:val="sw_KE" w:bidi="sw_KE"/>
        </w:rPr>
        <w:t>manabii</w:t>
      </w:r>
      <w:r>
        <w:rPr>
          <w:lang w:val="sw_KE" w:bidi="sw_KE"/>
        </w:rPr>
        <w:t xml:space="preserve">. Unaweza kusema "Nabii Eliya" ili watu wajue kwamba </w:t>
      </w:r>
      <w:r>
        <w:rPr>
          <w:b/>
          <w:lang w:val="sw_KE" w:bidi="sw_KE"/>
        </w:rPr>
        <w:t>Eliya</w:t>
      </w:r>
      <w:r>
        <w:rPr>
          <w:lang w:val="sw_KE" w:bidi="sw_KE"/>
        </w:rPr>
        <w:t xml:space="preserve"> alikuwa nabii. Tumia neno lile kwa "nabii" ambalo umetumia katika vifungu vilivyotangulia na ukumbuke kwamba </w:t>
      </w:r>
      <w:r>
        <w:rPr>
          <w:lang w:val="sw_KE" w:bidi="sw_KE"/>
        </w:rPr>
        <w:t>neno</w:t>
      </w:r>
      <w:r>
        <w:rPr>
          <w:lang w:val="sw_KE" w:bidi="sw_KE"/>
        </w:rPr>
        <w:t xml:space="preserve"> nabii liko kwenye faharasa kuu.</w:t>
      </w:r>
    </w:p>
    <w:p>
      <w:pPr/>
      <w:r>
        <w:rPr>
          <w:lang w:val="sw_KE" w:bidi="sw_KE"/>
        </w:rPr>
      </w:r>
      <w:r>
        <w:rPr>
          <w:lang w:val="sw_KE" w:bidi="sw_KE"/>
        </w:rPr>
        <w:t xml:space="preserve">Yesu anawauliza wafuasi wake, “Je, </w:t>
      </w:r>
      <w:r>
        <w:rPr>
          <w:b/>
          <w:lang w:val="sw_KE" w:bidi="sw_KE"/>
        </w:rPr>
        <w:t>ninyi</w:t>
      </w:r>
      <w:r>
        <w:rPr>
          <w:lang w:val="sw_KE" w:bidi="sw_KE"/>
        </w:rPr>
        <w:t xml:space="preserve"> mnasema mimi ni nani?” Na Petro akajibu, “Wewe ndiwe Masiya.” Huyu </w:t>
      </w:r>
      <w:r>
        <w:rPr>
          <w:b/>
          <w:lang w:val="sw_KE" w:bidi="sw_KE"/>
        </w:rPr>
        <w:t>Masihi</w:t>
      </w:r>
      <w:r>
        <w:rPr>
          <w:lang w:val="sw_KE" w:bidi="sw_KE"/>
        </w:rPr>
        <w:t xml:space="preserve"> ni cheo, kama vyeo vingine. Neno lingine la Masihi ni </w:t>
      </w:r>
      <w:r>
        <w:rPr>
          <w:b/>
          <w:lang w:val="sw_KE" w:bidi="sw_KE"/>
        </w:rPr>
        <w:t>Kristo</w:t>
      </w:r>
      <w:r>
        <w:rPr>
          <w:lang w:val="sw_KE" w:bidi="sw_KE"/>
        </w:rPr>
        <w:t>. Masihi ni neno la Kiebrania, katika lugha ya asili ya watu wa Kiyahudi. Kristo ni neno la Kigiriki, ambalo ni lugha ya wakati ambapo Yesu alikua hai. Tafsiri nyingi zinatumia cheo Masiya. Wengine wanatumia cheo Kristo.</w:t>
      </w:r>
    </w:p>
    <w:p>
      <w:pPr/>
      <w:r>
        <w:rPr>
          <w:lang w:val="sw_KE" w:bidi="sw_KE"/>
        </w:rPr>
      </w:r>
      <w:r>
        <w:rPr>
          <w:lang w:val="sw_KE" w:bidi="sw_KE"/>
        </w:rPr>
        <w:t>Unaweza kurudia neno lenyewe kwa kufuata njia ambayo lugha yako hutengeneza majina, lakini pia itakuwa vizuri kuingiza kifungu kifupi kinachoelezea maana. Unaweza kusema kitu kama: "Kristo, aliyechaguliwa" au "Kristo, Mwokozi aliyeahidiwa" au "Kristo, ambaye anakuja kutoka kwa Mungu."</w:t>
      </w:r>
    </w:p>
    <w:p>
      <w:pPr/>
      <w:r>
        <w:rPr>
          <w:lang w:val="sw_KE" w:bidi="sw_KE"/>
        </w:rPr>
      </w:r>
      <w:r>
        <w:rPr>
          <w:lang w:val="sw_KE" w:bidi="sw_KE"/>
        </w:rPr>
        <w:t xml:space="preserve">Kwa ujumla </w:t>
      </w:r>
      <w:r>
        <w:rPr>
          <w:lang w:val="sw_KE" w:bidi="sw_KE"/>
        </w:rPr>
        <w:t>Masihi</w:t>
      </w:r>
      <w:r>
        <w:rPr>
          <w:lang w:val="sw_KE" w:bidi="sw_KE"/>
        </w:rPr>
        <w:t xml:space="preserve"> na </w:t>
      </w:r>
      <w:r>
        <w:rPr>
          <w:lang w:val="sw_KE" w:bidi="sw_KE"/>
        </w:rPr>
        <w:t>Kristo</w:t>
      </w:r>
      <w:r>
        <w:rPr>
          <w:lang w:val="sw_KE" w:bidi="sw_KE"/>
        </w:rPr>
        <w:t xml:space="preserve"> wanajadiliwa katika Faharasa Kuu. Neno unalotumia litatumiwa mara nyingi katika Agano Jipya na pia katika tafsiri za Agano la Kale.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8:31–9:1</w:t>
      </w:r>
      <w:r>
        <w:rPr>
          <w:lang w:val="sw_KE" w:bidi="sw_KE"/>
        </w:rPr>
      </w:r>
    </w:p>
    <w:p>
      <w:pPr>
        <w:pStyle w:val="Heading3"/>
      </w:pPr>
      <w:r>
        <w:rPr>
          <w:lang w:val="sw_KE" w:bidi="sw_KE"/>
        </w:rPr>
        <w:t>Sikiliza na Moyo</w:t>
      </w:r>
    </w:p>
    <w:p>
      <w:pPr/>
      <w:r>
        <w:rPr>
          <w:lang w:val="sw_KE" w:bidi="sw_KE"/>
        </w:rPr>
      </w:r>
      <w:r>
        <w:rPr>
          <w:lang w:val="sw_KE" w:bidi="sw_KE"/>
        </w:rPr>
        <w:t>Katika hatua hii, sikia Marko 8:31–9:1 na kuiweka mioyoni mwenu.</w:t>
      </w:r>
    </w:p>
    <w:p>
      <w:pPr/>
      <w:r>
        <w:rPr>
          <w:lang w:val="sw_KE" w:bidi="sw_KE"/>
        </w:rPr>
      </w:r>
      <w:r>
        <w:rPr>
          <w:lang w:val="sw_KE" w:bidi="sw_KE"/>
        </w:rPr>
        <w:t>Sikiliza toleo la sauti la Marko 8:31–9:1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Katika kifungu hiki, Yesu na wanafunzi wanaendelea kutembea kuelekea Kaisaria Filipi. Yesu anaendelea kuwafundisha wanafunzi. Kifungu hiki ni simulizi ya mafundisho haya.</w:t>
      </w:r>
    </w:p>
    <w:p>
      <w:pPr/>
      <w:r>
        <w:rPr>
          <w:lang w:val="sw_KE" w:bidi="sw_KE"/>
        </w:rPr>
      </w:r>
      <w:r>
        <w:rPr>
          <w:lang w:val="sw_KE" w:bidi="sw_KE"/>
        </w:rPr>
        <w:t>Simamisha hapa na uonyeshe ramani ya Bahari ya Galilaya na Kaseria Filipi. Sitisha kurekodi hapa.</w:t>
      </w:r>
    </w:p>
    <w:p>
      <w:pPr/>
      <w:r>
        <w:rPr>
          <w:lang w:val="sw_KE" w:bidi="sw_KE"/>
        </w:rPr>
      </w:r>
      <w:r>
        <w:rPr>
          <w:lang w:val="sw_KE" w:bidi="sw_KE"/>
        </w:rPr>
        <w:t>Petro alisema katika hadithi iliyotangulia kwamba anaamini kuwa Yesu ndiye Masiya, au Kristo. Wayahudi walidhani Masiya angekuja kuwaokoa kutoka kwa serikali mbaya. Ingawa Maandiko ya Kiyahudi (Agano la Kale) yalisema kwamba Masiya angeteseka na kufa, hakuna mtu aliyeelewa hilo wakati wa Yesu. Lakini Yesu anataka kuwaambia wanafunzi wake kile ambacho Masiya atafanya.</w:t>
      </w:r>
    </w:p>
    <w:p>
      <w:pPr/>
      <w:r>
        <w:rPr>
          <w:lang w:val="sw_KE" w:bidi="sw_KE"/>
        </w:rPr>
      </w:r>
      <w:r>
        <w:rPr>
          <w:lang w:val="sw_KE" w:bidi="sw_KE"/>
        </w:rPr>
        <w:t>Yesu hakusema kwamba yeye ndiye Masiya, lakini alijiita “Mwana wa Adamu." Mwana wa Adamu inaweza kumaanisha mtu yeyote au inaweza kutumika kama jina maalum la Masiya. Yesu anajizungumzia wakati anapotumia jina hili.</w:t>
      </w:r>
    </w:p>
    <w:p>
      <w:pPr/>
      <w:r>
        <w:rPr>
          <w:lang w:val="sw_KE" w:bidi="sw_KE"/>
        </w:rPr>
      </w:r>
      <w:r>
        <w:rPr>
          <w:lang w:val="sw_KE" w:bidi="sw_KE"/>
        </w:rPr>
        <w:t>Simamia hapa na mjadili: Simulia hadithi kuhusu mtu ambaye anakuja kutoka kijiji chako au nchi yako. Mtu huyu anaweza kuwa mkulima. Msimuliaji wa hadithi angeelezea mtu huyu kama mwana wa kijiji na mwana wa udongo. Msimuliaji wa hadithi pia angesema kwamba mtu huyo ni mwana wa mtu na kutoa jina la mtu huyo. Sikiliza neno mtoa hadithi anatumia kwa mwana katika kila hali. Lugha zingine zina neno zaidi ya moja la mwana. Sasa chagua neno la "Mwana wa Adamu." Sitisha kurekodi hapa.</w:t>
      </w:r>
    </w:p>
    <w:p>
      <w:pPr/>
      <w:r>
        <w:rPr>
          <w:lang w:val="sw_KE" w:bidi="sw_KE"/>
        </w:rPr>
      </w:r>
      <w:r>
        <w:rPr>
          <w:lang w:val="sw_KE" w:bidi="sw_KE"/>
        </w:rPr>
        <w:t>Marko anapenda kuzungumza kuhusu nyakati zote ambazo Yesu alijiita Mwana wa Adamu ili azungumze kuhusu hatima yake ya kuteseka na kufa, kama mwanadamu. Lakini wakati huohuo, Mwana wa Adamu ni zaidi ya mwanadamu, na atafufuliwa kutoka kwa wafu.</w:t>
      </w:r>
    </w:p>
    <w:p>
      <w:pPr/>
      <w:r>
        <w:rPr>
          <w:lang w:val="sw_KE" w:bidi="sw_KE"/>
        </w:rPr>
      </w:r>
      <w:r>
        <w:rPr>
          <w:lang w:val="sw_KE" w:bidi="sw_KE"/>
        </w:rPr>
        <w:t>Yesu alianza kuelezea kwamba angeteseka mambo ya kutisha na kukataliwa na wazee, makuhani wakuu au makuhani wakuu, na walimu wa sheria ya kidini. Wazee walikuwa viongozi wasio wa kidini katika jamii. Kwa kawaida walikuwa wanaume wazee waliowasaidia jamii kuishi pamoja.</w:t>
      </w:r>
    </w:p>
    <w:p>
      <w:pPr/>
      <w:r>
        <w:rPr>
          <w:lang w:val="sw_KE" w:bidi="sw_KE"/>
        </w:rPr>
      </w:r>
      <w:r>
        <w:rPr>
          <w:lang w:val="sw_KE" w:bidi="sw_KE"/>
        </w:rPr>
        <w:t>Makuhani wakuu au viongozi wa makuhani katika dini ya Kiyahudi walikuwa watu waliowaunganisha watu na Mungu kwa kuwatolea dhabihu kwa Mungu, kuwaelimisha watu na kutunza hekalu la Mungu. Makuhani walikuwa mawakilishi wa Mungu kwa watu wake na mwakilishi wa watu wake kwa Mungu. Makuhani wakuu walikuwa wa maana sana. Walimu wa sheria ya kidini wakati mwingine wanatafsiriwa kuwa waandishi au watu ambao waliandika sheria. Walikuwa wasomi na wataalam kuhusu tafsiri ya sheria kutoka kwa maandiko matakatifu. Tafsiri hizi hazikuandikwa, lakini zilikaririwa na kufundishwa kwa mdomo na walimu.</w:t>
      </w:r>
    </w:p>
    <w:p>
      <w:pPr/>
      <w:r>
        <w:rPr>
          <w:lang w:val="sw_KE" w:bidi="sw_KE"/>
        </w:rPr>
      </w:r>
      <w:r>
        <w:rPr>
          <w:lang w:val="sw_KE" w:bidi="sw_KE"/>
        </w:rPr>
        <w:t>Simamia hapa na jadili maneno gani mnayotumia kwa viongozi wa kidini katika utamaduni wenu. Sitisha kurekodi hapa.</w:t>
      </w:r>
    </w:p>
    <w:p>
      <w:pPr/>
      <w:r>
        <w:rPr>
          <w:lang w:val="sw_KE" w:bidi="sw_KE"/>
        </w:rPr>
      </w:r>
      <w:r>
        <w:rPr>
          <w:lang w:val="sw_KE" w:bidi="sw_KE"/>
        </w:rPr>
        <w:t>Yesu alisema kwamba viongozi wote wa Wayahudi, pamoja na makuhani wakuu na walimu wa sheria ya Mungu wangemkataa. Yesu aliwaambia wanafunzi kwamba Yesu angeuawa na kufufuliwa kutoka kwa wafu siku tatu baadaye. Yesu alikuwa akizungumza kuhusu mambo haya hadharani. Hii inamaanisha kwamba Yesu alikuwa akielezea wote na kwa sauti ya kawaida. Yesu hakuwa akong'oneza kwa mtu mmoja.</w:t>
      </w:r>
    </w:p>
    <w:p>
      <w:pPr/>
      <w:r>
        <w:rPr>
          <w:lang w:val="sw_KE" w:bidi="sw_KE"/>
        </w:rPr>
      </w:r>
      <w:r>
        <w:rPr>
          <w:lang w:val="sw_KE" w:bidi="sw_KE"/>
        </w:rPr>
        <w:t>Petro hakutaka kusikia kwamba Yesu angeteseka mambo ya kutisha, kufa, na kufufuliwa kutoka kwa wafu siku ya tatu. Petro alimvuta Yesu upande mmoja ili kumkemea au kumkemea Yesu. Hii inamaanisha kwamba Petro alimwambia Yesu, "Hupaswi kuzungumza hivi."</w:t>
      </w:r>
    </w:p>
    <w:p>
      <w:pPr/>
      <w:r>
        <w:rPr>
          <w:lang w:val="sw_KE" w:bidi="sw_KE"/>
        </w:rPr>
      </w:r>
      <w:r>
        <w:rPr>
          <w:lang w:val="sw_KE" w:bidi="sw_KE"/>
        </w:rPr>
        <w:t>Watu walitaka sana Masiya aje na kuwaokoa kutoka kwa mtawala mkatili na kuwarejeshea nchi yao. Ndiyo maana Petro alishangaa na kukataa kile ambacho Yesu alisema. Kwa kweli, Marko anatumia neno lilelile alilotumia Yesu alipokemea mapepo kuelezea jinsi Petro alivyomkemea Yesu.</w:t>
      </w:r>
    </w:p>
    <w:p>
      <w:pPr/>
      <w:r>
        <w:rPr>
          <w:lang w:val="sw_KE" w:bidi="sw_KE"/>
        </w:rPr>
      </w:r>
      <w:r>
        <w:rPr>
          <w:lang w:val="sw_KE" w:bidi="sw_KE"/>
        </w:rPr>
        <w:t>Yesu alielewa kusudi lake duniani, na Yesu alitaka kutii kusudi hili. Petro hakutaka wazo hili na hakutaka Yesu ateseke na kufa. Lakini Yesu alitaka kumtii Mungu. Yesu aliona mwitikio wa Petro kama majaribu ya kumwasi Mungu. Anamkemea Petro, kwa kutumia neno lile analotumia kukemea mapepo. Yesu hasemi kwamba Petro ni Shetani, bali anasema kwamba Petro anasema mambo yanayotoka kwa Shetani. Yesu anataka majaribu kutoka kwa Shetani yakome kabisa. Yesu hamwambii Petro aondoke. Yesu anawaambia wanafunzi wake kwamba lazima waelewe kile ambacho Mungu anajaribu kufanya na waache kile wanachodhani Masiya anapaswa kufanya.</w:t>
      </w:r>
    </w:p>
    <w:p>
      <w:pPr/>
      <w:r>
        <w:rPr>
          <w:lang w:val="sw_KE" w:bidi="sw_KE"/>
        </w:rPr>
      </w:r>
      <w:r>
        <w:rPr>
          <w:lang w:val="sw_KE" w:bidi="sw_KE"/>
        </w:rPr>
        <w:t>Yesu alimwambia Petro, “Mnaona mambo kutoka kwa mtazamo wa kibinadamu, si kutoka kwa mtazamo wa Mungu." Petro alitaka Yesu kuwa mfalme ambaye angeweza kuwapa huru watu kutoka kwa Warumi. Mungu alikuwa na mpango tofauti wa Yesu kama mfalme.</w:t>
      </w:r>
    </w:p>
    <w:p>
      <w:pPr/>
      <w:r>
        <w:rPr>
          <w:lang w:val="sw_KE" w:bidi="sw_KE"/>
        </w:rPr>
      </w:r>
      <w:r>
        <w:rPr>
          <w:lang w:val="sw_KE" w:bidi="sw_KE"/>
        </w:rPr>
        <w:t>Kisha Yesu anawaita umati wa watu waje na kujiunga na wanafunzi. Hii inamaanisha kwamba kulikuwa na umati wa watu uliofuata kwa karibu lakini si karibu na kusikia kile Yesu alikuwa akisema kwa wanafunzi. Yesu alianza kuwafundisha kuhusu kile wanachopaswa kufanya ili kuwa wafuasi wa Yesu. Huenda Marko aliweka pamoja mafundisho mengi ya Yesu katika sehemu hii.</w:t>
      </w:r>
    </w:p>
    <w:p>
      <w:pPr/>
      <w:r>
        <w:rPr>
          <w:lang w:val="sw_KE" w:bidi="sw_KE"/>
        </w:rPr>
      </w:r>
      <w:r>
        <w:rPr>
          <w:lang w:val="sw_KE" w:bidi="sw_KE"/>
        </w:rPr>
        <w:t>Yesu anazungumza na mtu yeyote anayetaka kusikiliza. Yesu anawaambia watu kwamba lazima waache kufuata njia zao na waanze kufuata njia ya Yesu. Tafsiri zingine zinatumia kifungu hicho, "jikane mwenyewe." Kujikana inamaanisha kwamba unaweka kile unachotaka kufanya mbali, au upande mmoja, na kuweka kile Yesu anataka ufanye katika mahali muhimu zaidi.</w:t>
      </w:r>
    </w:p>
    <w:p>
      <w:pPr/>
      <w:r>
        <w:rPr>
          <w:lang w:val="sw_KE" w:bidi="sw_KE"/>
        </w:rPr>
      </w:r>
      <w:r>
        <w:rPr>
          <w:lang w:val="sw_KE" w:bidi="sw_KE"/>
        </w:rPr>
        <w:t>Marko aliposimulia hadithi hii, Wakristo wakati huo walijua vizuri sana msalaba ulikuwa nini. Msalaba kwao ulikuwa ni ishara ya kuuawa. Serikali ya Kirumi iliwalazimisha watu kubeba msalaba wao wenyewe hadi mahali ambapo wangeuawa. Kipande hiki cha msalaba kilikuwa baa ambayo mikono ingepigwa misumari wakati mtu huyo alisulubiwa. "Kuchukua msalaba wako" hakukumaanisha kwamba lazima ungesulubiwa, bali ilikuwa kama kifo kwa kuwa tabia zako za zamani "zilikufa," ili uweze kufanya mambo kama Yesu anavyofanya.</w:t>
      </w:r>
    </w:p>
    <w:p>
      <w:pPr/>
      <w:r>
        <w:rPr>
          <w:lang w:val="sw_KE" w:bidi="sw_KE"/>
        </w:rPr>
      </w:r>
      <w:r>
        <w:rPr>
          <w:lang w:val="sw_KE" w:bidi="sw_KE"/>
        </w:rPr>
        <w:t>Simamia hapa na uonyeshe picha ya msalaba. Onyesha picha ya mtu anayebeba boriti ya msalaba. Sitisha kurekodi hapa.</w:t>
      </w:r>
    </w:p>
    <w:p>
      <w:pPr/>
      <w:r>
        <w:rPr>
          <w:lang w:val="sw_KE" w:bidi="sw_KE"/>
        </w:rPr>
      </w:r>
      <w:r>
        <w:rPr>
          <w:lang w:val="sw_KE" w:bidi="sw_KE"/>
        </w:rPr>
        <w:t>"Kupoteza maisha yako kwa ajili yangu" kunamaanisha kuacha tabia zako za zamani na kuanza kufanya mambo ili kushiriki Habari Njema za Yesu. Yesu anasema mambo matatu hapa. Watu lazima kwanza waache kufanya mambo kwa njia yao wenyewe. Kisha watu lazima wafanye mambo ya Yesu (Yesu anaposema "kuchukua msalaba wako"). Na kisha watu lazima wamfuate Yesu kama wanafunzi wake kwa kushiriki habari njema na wengine.</w:t>
      </w:r>
    </w:p>
    <w:p>
      <w:pPr/>
      <w:r>
        <w:rPr>
          <w:lang w:val="sw_KE" w:bidi="sw_KE"/>
        </w:rPr>
      </w:r>
      <w:r>
        <w:rPr>
          <w:lang w:val="sw_KE" w:bidi="sw_KE"/>
        </w:rPr>
        <w:t>Hapa, jadili na timu yako ya watafsiri: Watu hufanya nini wanapomfuata kiongozi maarufu wa kidini? Wanaonyeshaje kujitoa kwao kwake? Je, wanaacha kila kitu wanapomfuata? Sitisha kurekodi hapa.</w:t>
      </w:r>
    </w:p>
    <w:p>
      <w:pPr/>
      <w:r>
        <w:rPr>
          <w:lang w:val="sw_KE" w:bidi="sw_KE"/>
        </w:rPr>
      </w:r>
      <w:r>
        <w:rPr>
          <w:lang w:val="sw_KE" w:bidi="sw_KE"/>
        </w:rPr>
        <w:t>Kisha Yesu anazungumza kuhusu maisha kwa kutumia lugha ya soko. Anazungumza kuhusu kupata faida na kupata hasara na kubadilishana kitu.</w:t>
      </w:r>
    </w:p>
    <w:p>
      <w:pPr/>
      <w:r>
        <w:rPr>
          <w:lang w:val="sw_KE" w:bidi="sw_KE"/>
        </w:rPr>
      </w:r>
      <w:r>
        <w:rPr>
          <w:lang w:val="sw_KE" w:bidi="sw_KE"/>
        </w:rPr>
        <w:t>Simamia hapa na mjadili: Simulia hadithi kuhusu mtu katika soko ambaye ananunua vitu na kisha anauza vitu hivi. Msimuliaji wa hadithi anatumia maneno gani kuelezea kupata au kupoteza pesa ambayo hutokea? Sitisha kurekodi hapa.</w:t>
      </w:r>
    </w:p>
    <w:p>
      <w:pPr/>
      <w:r>
        <w:rPr>
          <w:lang w:val="sw_KE" w:bidi="sw_KE"/>
        </w:rPr>
      </w:r>
      <w:r>
        <w:rPr>
          <w:lang w:val="sw_KE" w:bidi="sw_KE"/>
        </w:rPr>
        <w:t>Yesu anauliza maswali hapa, lakini hatarajii jibu.</w:t>
      </w:r>
    </w:p>
    <w:p>
      <w:pPr/>
      <w:r>
        <w:rPr>
          <w:lang w:val="sw_KE" w:bidi="sw_KE"/>
        </w:rPr>
      </w:r>
      <w:r>
        <w:rPr>
          <w:lang w:val="sw_KE" w:bidi="sw_KE"/>
        </w:rPr>
        <w:t>Jadili kama kikundi kile cha kufanya na maswali haya ambayo hayahitaji jibu: Unaweza kuuliza swali kama Yesu alivyofanya, au unaweza kufanya taarifa kama, "Hamtapata chochote ikiwa una ulimwengu mzima lakini mmepoteza roho zenu." Tumieni njia ambayo ni ya kawaida zaidi katika lugha yenu. Sitisha kurekodi hapa.</w:t>
      </w:r>
    </w:p>
    <w:p>
      <w:pPr/>
      <w:r>
        <w:rPr>
          <w:lang w:val="sw_KE" w:bidi="sw_KE"/>
        </w:rPr>
      </w:r>
      <w:r>
        <w:rPr>
          <w:lang w:val="sw_KE" w:bidi="sw_KE"/>
        </w:rPr>
        <w:t>Yesu anazungumza kuhusu kupoteza nafsi yako. Nafsi inawakilisha maisha yako na kuishi milele na Mungu. Tukipata ulimwengu wote, inamaanisha kwamba labda tunatajirika au kuwa maarufu hapa duniani. Lakini kile tunachotaka kweli ni kuishi milele na Mungu. Ingawa miili yetu inakufa, tukimfuata Yesu nafsi zetu zinaishi milele na Mungu. Kwa hivyo hatupaswi kuona aibu juu ya Yesu. Watu katika ulimwengu huu si waaminifu kwa Mungu. Watu wazinzi au kizazi cha uzinzi inamaanisha kwamba watu si waaminifu kwa Mungu, kama vile mume au mke si mwaminifu kwa mwenzake. Yesu anasema kwamba ingawa tunaishi miongoni mwa watu kama hao, hatupaswi kumwonea Yesu aibu. Yesu anajiita “Mimi” na tena anajiita Mwana wa Adamu hapa. Kwa njia hii, Yesu anasema waziwazi kwamba yeye ni Mwana wa Adamu—yeye ndiye Masiya.</w:t>
      </w:r>
    </w:p>
    <w:p>
      <w:pPr/>
      <w:r>
        <w:rPr>
          <w:lang w:val="sw_KE" w:bidi="sw_KE"/>
        </w:rPr>
      </w:r>
      <w:r>
        <w:rPr>
          <w:lang w:val="sw_KE" w:bidi="sw_KE"/>
        </w:rPr>
        <w:t>Yesu atarudi kwa nguvu na mamlaka za Mungu—yaani, atarudi kwa utukufu. Yesu anazungumza hapa kuhusu kile kitakachotokea katika siku zijazo. Yesu anapaswa kufa na kufufuliwa na kisha kupaa kuwa pamoja na Mungu. Baada ya hapo, Yesu atarejea. Yesu atakaporudi, malaika watakuja naye. Malaika daima ni watakatifu, kumaaanisha kwamba wametengwa kwa ajili ya utumishi wa kipekee kwa Mungu.</w:t>
      </w:r>
    </w:p>
    <w:p>
      <w:pPr/>
      <w:r>
        <w:rPr>
          <w:lang w:val="sw_KE" w:bidi="sw_KE"/>
        </w:rPr>
      </w:r>
      <w:r>
        <w:rPr>
          <w:lang w:val="sw_KE" w:bidi="sw_KE"/>
        </w:rPr>
        <w:t>Yesu anawatia moyo watu wanaotoa maisha yao yote kwa ajili yake. Anaahidi kwamba kile anachotaka kusema kitatokea. Anasema kwamba baadhi yao "hawataonja mauti," au "kufa," kabla ya kuuona Ufalme wa Mungu. Hiyo inamaanisha kwamba watu wengine katika umati watamwona Yesu akipata utukufu na heshima. Katika hadithi inayofuata, baadhi ya wanafunzi wa Yesu watamwona Yesu akiangaza kwa ajabu. Na baadaye, watamwona Yesu akitimiza mapenzi ya Mungu na kushinda kifo. Hii ni sehemu ya kwanza ya Ufalme wa Mungu kuja duniani.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8:31–9:1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Tukio la kwanza:</w:t>
      </w:r>
      <w:r>
        <w:rPr>
          <w:lang w:val="sw_KE" w:bidi="sw_KE"/>
        </w:rPr>
        <w:t xml:space="preserve"> Yesu anaendelea kutembea na wanafunzi wake kuelekea Kaisaria Filipi, na anaanza kuwaambia kwamba yeye Mwana wa Adamu, atateseka na kufa.</w:t>
      </w:r>
    </w:p>
    <w:p>
      <w:pPr/>
      <w:r>
        <w:rPr>
          <w:lang w:val="sw_KE" w:bidi="sw_KE"/>
        </w:rPr>
      </w:r>
      <w:r>
        <w:rPr>
          <w:b/>
          <w:lang w:val="sw_KE" w:bidi="sw_KE"/>
        </w:rPr>
        <w:t>Tukio la pili:</w:t>
      </w:r>
      <w:r>
        <w:rPr>
          <w:lang w:val="sw_KE" w:bidi="sw_KE"/>
        </w:rPr>
        <w:t xml:space="preserve"> Petro anamchukua Yesu kando na kumwambia kwamba hapaswi kusema mambo kama hayo. Yesu anasema, “Ondoka kwangu, Shetani."</w:t>
      </w:r>
    </w:p>
    <w:p>
      <w:pPr/>
      <w:r>
        <w:rPr>
          <w:lang w:val="sw_KE" w:bidi="sw_KE"/>
        </w:rPr>
      </w:r>
      <w:r>
        <w:rPr>
          <w:b/>
          <w:lang w:val="sw_KE" w:bidi="sw_KE"/>
        </w:rPr>
        <w:t>Tukio la tatu:</w:t>
      </w:r>
      <w:r>
        <w:rPr>
          <w:lang w:val="sw_KE" w:bidi="sw_KE"/>
        </w:rPr>
        <w:t xml:space="preserve"> Yesu anawaita umati wa watu wajiunge na wanafunzi wake, na anaanza kuwafundisha kile ambacho mtu anapaswa kufanya kama anataka kuwa mfuasi wake.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Yesu anawataja wazee Wayahudi, viongozi wa makuhani na walimu wa sheria ya kidini</w:t>
      </w:r>
    </w:p>
    <w:p>
      <w:pPr>
        <w:pStyle w:val="ListBullet"/>
        <w:spacing w:line="240" w:lineRule="auto"/>
        <w:ind w:left="720"/>
      </w:pPr>
      <w:r>
        <w:rPr>
          <w:lang w:val="sw_KE" w:bidi="sw_KE"/>
        </w:rPr>
      </w:r>
      <w:r>
        <w:rPr>
          <w:lang w:val="sw_KE" w:bidi="sw_KE"/>
        </w:rPr>
        <w:t>Yesu anamtaja Shetani</w:t>
      </w:r>
    </w:p>
    <w:p>
      <w:pPr>
        <w:pStyle w:val="ListBullet"/>
        <w:spacing w:line="240" w:lineRule="auto"/>
        <w:ind w:left="720"/>
      </w:pPr>
      <w:r>
        <w:rPr>
          <w:lang w:val="sw_KE" w:bidi="sw_KE"/>
        </w:rPr>
      </w:r>
      <w:r>
        <w:rPr>
          <w:lang w:val="sw_KE" w:bidi="sw_KE"/>
        </w:rPr>
        <w:t>Yesu anamtaja Mungu Baba na malaika watakatifu</w:t>
      </w:r>
    </w:p>
    <w:p>
      <w:pPr>
        <w:pStyle w:val="ListBullet"/>
        <w:spacing w:line="240" w:lineRule="auto"/>
        <w:ind w:left="720"/>
      </w:pPr>
      <w:r>
        <w:rPr>
          <w:lang w:val="sw_KE" w:bidi="sw_KE"/>
        </w:rPr>
      </w:r>
      <w:r>
        <w:rPr>
          <w:lang w:val="sw_KE" w:bidi="sw_KE"/>
        </w:rPr>
        <w:t>Petro, ambaye ni mmoja wa wanafunzi wa Yesu</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zingatia sehemu hizi katika mpangilio wa kifungu:</w:t>
      </w:r>
    </w:p>
    <w:p>
      <w:pPr/>
      <w:r>
        <w:rPr>
          <w:lang w:val="sw_KE" w:bidi="sw_KE"/>
        </w:rPr>
      </w:r>
      <w:r>
        <w:rPr>
          <w:lang w:val="sw_KE" w:bidi="sw_KE"/>
        </w:rPr>
        <w:t>Tukio la kwanza linaanza na neno linalounganisha wakati. Neno hili linaonyesha kwamba kifungu hiki ni mara moja baada ya kifungu cha hapo awali. Kifungu hiki kinatokea Yesu na wanafunzi wanaendelea kutembea kuelekea Kaisaria Filipi.</w:t>
      </w:r>
    </w:p>
    <w:p>
      <w:pPr/>
      <w:r>
        <w:rPr>
          <w:lang w:val="sw_KE" w:bidi="sw_KE"/>
        </w:rPr>
      </w:r>
      <w:r>
        <w:rPr>
          <w:lang w:val="sw_KE" w:bidi="sw_KE"/>
        </w:rPr>
        <w:t>Yesu anapotembea pamoja, Yesu anaelezea wanafunzi kwamba Yesu atataliwa na wazee, makuhani wakuu, na walimu wa sheria ya kidini. Anasema kwamba atateseka na kuuawa, lakini atafufuka siku tatu baadaye. Yesu anazungumza kuhusu hili hadharani na wanafunzi.</w:t>
      </w:r>
    </w:p>
    <w:p>
      <w:pPr/>
      <w:r>
        <w:rPr>
          <w:lang w:val="sw_KE" w:bidi="sw_KE"/>
        </w:rPr>
      </w:r>
      <w:r>
        <w:rPr>
          <w:lang w:val="sw_KE" w:bidi="sw_KE"/>
        </w:rPr>
        <w:t>Katika tukio la pili, Petro anamchukua Yesu kando na kumkemea kwa ukali kwa kusema mambo kama haya. Kisha Yesu, akijitenga kidogo na wanafunzi wengine pamoja na Petro, anageuka, akiwatazama wanafunzi wake wengine. Yesu anamkemea Petro mbele ya wanafunzi wengine. Yesu anamwambia Petro, “Ondoka kwangu Shetani!"</w:t>
      </w:r>
    </w:p>
    <w:p>
      <w:pPr/>
      <w:r>
        <w:rPr>
          <w:lang w:val="sw_KE" w:bidi="sw_KE"/>
        </w:rPr>
      </w:r>
      <w:r>
        <w:rPr>
          <w:lang w:val="sw_KE" w:bidi="sw_KE"/>
        </w:rPr>
        <w:t>Tukio la tatu la hadithi, ambapo Yesu anahubiri, huenda likawa gumu sana. Kikundi kinahitaji kuvunja katika sehemu na kufanya kazi ya kujifunza mahubiri hii kabla ya kuigiza kifungu kizima. Kuna sehemu tatu za mahubiri haya.</w:t>
      </w:r>
    </w:p>
    <w:p>
      <w:pPr/>
      <w:r>
        <w:rPr>
          <w:lang w:val="sw_KE" w:bidi="sw_KE"/>
        </w:rPr>
      </w:r>
      <w:r>
        <w:rPr>
          <w:lang w:val="sw_KE" w:bidi="sw_KE"/>
        </w:rPr>
        <w:t>Baada ya kumkemea Petro, Yesu anawaita umati wa watu waje na kujiunga na wanafunzi. Katika sehemu ya kwanza, Yesu anaeleza kwamba ikiwa mtu anataka kuwa mfuasi wake, ni lazima aache maisha yake na njia yake ya maisha. Akijaribu kushikilia maisha yake, atayapoteza, lakini maisha yake yataokolewa akitoa maisha yake kwa ajili ya Yesu na kwa ajili ya Habari Njema (hapa, Yesu anazungumzia ujumbe aliokuwa akitoa kuhusu kifo chake na kufufuka kwake kama Habari Njema).</w:t>
      </w:r>
    </w:p>
    <w:p>
      <w:pPr/>
      <w:r>
        <w:rPr>
          <w:lang w:val="sw_KE" w:bidi="sw_KE"/>
        </w:rPr>
      </w:r>
      <w:r>
        <w:rPr>
          <w:lang w:val="sw_KE" w:bidi="sw_KE"/>
        </w:rPr>
        <w:t>Sehemu ya pili ya mahubiri ya Yesu ni hotuba ya sokoni. Kisha, Yesu anaeleza kwamba katika soko, kuna faida na kupata. Yesu anasema, "Je, itamfaidi nini mtu kuupata ulimwengu wote, lakini akayapoteza maisha yake? Au mtu atatoa nini badala ya nafsi yake."</w:t>
      </w:r>
    </w:p>
    <w:p>
      <w:pPr/>
      <w:r>
        <w:rPr>
          <w:lang w:val="sw_KE" w:bidi="sw_KE"/>
        </w:rPr>
      </w:r>
      <w:r>
        <w:rPr>
          <w:lang w:val="sw_KE" w:bidi="sw_KE"/>
        </w:rPr>
        <w:t>Katika sehemu ya tatu, Yesu anasema, "Mtu yeyote akinionea aibu mimi na maneno yangu katika kizazi hiki cha uzinzi na dhambi, Mwana wa Adamu naye atamwonea aibu wakati atakapokuja katika utukufu wa Baba yake pamoja na malaika watakatifu.” Huu "ujumbe" ambao Yesu anazungumzia hapa ni ujumbe kwamba atakufa na kufufuka tena. Huenda Petro alikuwa akifikiri hapa kwamba Yesu alikuwa akizungumza kuhusu kuaibika kwake kutokana na maneno ambayo Yesu alikuwa ametoka kuzungumzia.</w:t>
      </w:r>
    </w:p>
    <w:p>
      <w:pPr/>
      <w:r>
        <w:rPr>
          <w:lang w:val="sw_KE" w:bidi="sw_KE"/>
        </w:rPr>
      </w:r>
      <w:r>
        <w:rPr>
          <w:lang w:val="sw_KE" w:bidi="sw_KE"/>
        </w:rPr>
        <w:t>Yesu anatamatisha kwa kusema, “Amin, nawaambia, kuna watu waliosimama hapa ambao hawataonja mauti kabla ya kuuona Ufalme wa Mungu ukija kwa nguvu.”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8:31–9:1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Yesu anawataja wazee Wayahudi, viongozi wa makuhani na walimu wa sheria ya kidini</w:t>
      </w:r>
    </w:p>
    <w:p>
      <w:pPr>
        <w:pStyle w:val="ListBullet"/>
        <w:spacing w:line="240" w:lineRule="auto"/>
        <w:ind w:left="720"/>
      </w:pPr>
      <w:r>
        <w:rPr>
          <w:lang w:val="sw_KE" w:bidi="sw_KE"/>
        </w:rPr>
      </w:r>
      <w:r>
        <w:rPr>
          <w:lang w:val="sw_KE" w:bidi="sw_KE"/>
        </w:rPr>
        <w:t>Yesu anamtaja Shetani</w:t>
      </w:r>
    </w:p>
    <w:p>
      <w:pPr>
        <w:pStyle w:val="ListBullet"/>
        <w:spacing w:line="240" w:lineRule="auto"/>
        <w:ind w:left="720"/>
      </w:pPr>
      <w:r>
        <w:rPr>
          <w:lang w:val="sw_KE" w:bidi="sw_KE"/>
        </w:rPr>
      </w:r>
      <w:r>
        <w:rPr>
          <w:lang w:val="sw_KE" w:bidi="sw_KE"/>
        </w:rPr>
        <w:t>Yesu anamtaja Mungu Baba na malaika watakatifu</w:t>
      </w:r>
    </w:p>
    <w:p>
      <w:pPr>
        <w:pStyle w:val="ListBullet"/>
        <w:spacing w:line="240" w:lineRule="auto"/>
        <w:ind w:left="720"/>
      </w:pPr>
      <w:r>
        <w:rPr>
          <w:lang w:val="sw_KE" w:bidi="sw_KE"/>
        </w:rPr>
      </w:r>
      <w:r>
        <w:rPr>
          <w:lang w:val="sw_KE" w:bidi="sw_KE"/>
        </w:rPr>
        <w:t>Petro, mmoja wa wanafunzi wa Yesu</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anatembea na wanafunzi wake na anawaeleza kwamba atateseka na kufa lakini atafufuka kutoka kwa wafu. Ametoka tu kuzungumzia hili waziwazi na wanafunzi wake.</w:t>
      </w:r>
    </w:p>
    <w:p>
      <w:pPr/>
      <w:r>
        <w:rPr>
          <w:lang w:val="sw_KE" w:bidi="sw_KE"/>
        </w:rPr>
      </w:r>
      <w:r>
        <w:rPr>
          <w:lang w:val="sw_KE" w:bidi="sw_KE"/>
        </w:rPr>
        <w:t>Sitisha igizo. Waulize wanafunzi, "Mnahisi vipi?" Huenda ukasikia mambo kama, “Tumeshangaa, tulidhani Masiya angekuwa mfalme mkuu, lakini sasa Yesu anaongea kuhusu Masiya ambaye atauawa,” “Tulidhani Masiya angekuja kufanya mambo yote yawe sawa-kwa nini akataliwe na wazee, makuhani wakuu na viongozi wa sheria ya kidini?” au "Bado hatuelewi kikamilifu." Muulize Yesu, "Unahisi vipi unapotoa mafundisho haya?" Huenda ukasikia, "Ninahuzunika, lakini ninahisi kwamba wakati umefika ambao lazima wajue kile kinachotokea mbele. Ikiwa watanifuata, wanahitaji kujua kile kitakachotokea. Lazima niwaonye." Endelea na igizo.</w:t>
      </w:r>
    </w:p>
    <w:p>
      <w:pPr/>
      <w:r>
        <w:rPr>
          <w:lang w:val="sw_KE" w:bidi="sw_KE"/>
        </w:rPr>
      </w:r>
      <w:r>
        <w:rPr>
          <w:lang w:val="sw_KE" w:bidi="sw_KE"/>
        </w:rPr>
        <w:t>Katika tukio la pili, Petro anamchukua Yesu kando na kumkemea Yesu.</w:t>
      </w:r>
    </w:p>
    <w:p>
      <w:pPr/>
      <w:r>
        <w:rPr>
          <w:lang w:val="sw_KE" w:bidi="sw_KE"/>
        </w:rPr>
      </w:r>
      <w:r>
        <w:rPr>
          <w:lang w:val="sw_KE" w:bidi="sw_KE"/>
        </w:rPr>
        <w:t>Muulize Yesu, "Unahisi vipi?" Huenda ukasikia mambo kama, “Nimeshtuka kumsikia Yesu akisema mambo kama hayo,” “Ninajaribu kumlinda Yesu, anasema mambo yatakayowakasirisha watu,” au “Huyu si Masiya ninayemsubiri." Sitaki Yesu azungumza hivi. Huenda tukapoteza baadhi ya kikundi chetu cha wanafunzi ikiwa Yesu anazungumza hivi." Endelea na igizo.</w:t>
      </w:r>
    </w:p>
    <w:p>
      <w:pPr/>
      <w:r>
        <w:rPr>
          <w:lang w:val="sw_KE" w:bidi="sw_KE"/>
        </w:rPr>
      </w:r>
      <w:r>
        <w:rPr>
          <w:lang w:val="sw_KE" w:bidi="sw_KE"/>
        </w:rPr>
        <w:t>Yesu anageuka na kuwaangalia wanafunzi wake. Kisha Yesu anamkemea Petro, akisema, “Ondoka kwangu, Shetani!"</w:t>
      </w:r>
    </w:p>
    <w:p>
      <w:pPr/>
      <w:r>
        <w:rPr>
          <w:lang w:val="sw_KE" w:bidi="sw_KE"/>
        </w:rPr>
      </w:r>
      <w:r>
        <w:rPr>
          <w:lang w:val="sw_KE" w:bidi="sw_KE"/>
        </w:rPr>
        <w:t>Sitisha igizo. Muulize Yesu, "Unahisi vipi?" Huenda ukasikia mambo kama, “Nimekasirika sana kwamba Petro bado haelewi mimi ni nani,” “Nimekasirika na kufadhaika kwa sababu nafikiri Shetani anamzuia Petro kuona mimi ni nani,” au “Nataka kuhakikisha kwamba ninashiriki jinsi ilivyo muhimu kwamba ni lazima nifuate mpango wa Mungu wa kuuawa na kufufuliwa kutoka kwa wafu." Muulize Yesu, "Unahisi vipi?" Huenda ukasikia mambo kama, "Nimehuzunika sana kwamba Yesu angenikemea na kuniita Shetani" au "Ninaona aibu mbele ya wanafunzi wengine." Nilikuwa najaribu kusaidia. Yesu anahitaji kuwa mwangalifu kusema mambo kama haya." Endelea na igizo.</w:t>
      </w:r>
    </w:p>
    <w:p>
      <w:pPr/>
      <w:r>
        <w:rPr>
          <w:lang w:val="sw_KE" w:bidi="sw_KE"/>
        </w:rPr>
      </w:r>
      <w:r>
        <w:rPr>
          <w:lang w:val="sw_KE" w:bidi="sw_KE"/>
        </w:rPr>
        <w:t>Katika tukio la tatu, Yesu anawahubiria umati wa watu. Mwishoni mwa mahubiri haya, Yesu anasema, “Amin, nawaambia, kuna watu waliosimama hapa ambao hawataonja mauti kabla ya kuuona Ufalme wa Mungu ukija kwa nguvu.”</w:t>
      </w:r>
    </w:p>
    <w:p>
      <w:pPr/>
      <w:r>
        <w:rPr>
          <w:lang w:val="sw_KE" w:bidi="sw_KE"/>
        </w:rPr>
      </w:r>
      <w:r>
        <w:rPr>
          <w:lang w:val="sw_KE" w:bidi="sw_KE"/>
        </w:rPr>
        <w:t>Mwishoni mwa kitendo , muulize muigizaji anayeigiza Yesu, "Unahisi vipi?" Unaweza kusikia mambo kama, "Tumechanganyikiwa, ""Hii si kawaida na ni tofauti kabisa na vile tulivyoamini Masiya angekuwa ""Najiuliza kama sitakufa kabla ya kuuona ufalme wa Mungu ukija, "au "Nashangaa ufalme wa Mungu utafikaje kwa nguvu." Waulize wanafunzi, "Mnahisi vipi sasa kwa kuwa mmesikia ujumbe huu kutoka kwa Yesu?" Huenda ukasikia, "Yesu amesema mambo magumu. Ninahitaji kufikiria kuhusu kile ninachofanya hapa. Nataka kumfuata Yesu. Nataka kujifunza zaidi. Nataka kuelewa inamaanisha nini kuacha maisha yangu na kumfuata Yesu. Sitaki Yesu anionee aibu wakati Yesu atakaporudi. Lakini sielewi Yesu anamaanisha nini kuhusu kurudi. Inaonekana kama Yesu anatuacha kwa wakati na sielewi." Muulize Yesu, "Unahisi vipi sasa?" Huenda ukasikia, "Ninahisi vizuri. Nimeeleza vizuri. Najua bado hawaelewi kikamilifu lakini watakumbuka mafundisho haya na wataelewa baadaye. Ninafurahi niliwafundisha hili."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8:31–9:1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Kisha Yesu alianza kuwaambia kwamba Mwana wa Adamu lazima ateseke na kukataliwa na wazee, viongozi au makuhani wakuu na walimu wa sheria ya kidini. Angeuawa, lakini angefufuka kutoka kwa wafu siku tatu baadaye. Yesu alijiita </w:t>
      </w:r>
      <w:r>
        <w:rPr>
          <w:b/>
          <w:lang w:val="sw_KE" w:bidi="sw_KE"/>
        </w:rPr>
        <w:t>Mwana wa Adamu</w:t>
      </w:r>
      <w:r>
        <w:rPr>
          <w:lang w:val="sw_KE" w:bidi="sw_KE"/>
        </w:rPr>
        <w:t>. Katika Agano la Kale maneno haya "mwana wa mwanadamu" yalimaanisha mwanadamu. Yesu anatumia maneno haya kama njia anayopenda zaidi ya kujizungumzia. "Mwana wa Adamu" ni mtu ambaye, katika Danieli 7, Mungu anampa mamlaka na nguvu zote. Huenda Yesu anapenda maneno haya kwa sababu yanaweza kurejelea mwanadamu wa kawaida au kiumbe asiye wa kawaida kama yanavyofanya katika Danieli 7. Maneno Mwana wa Adamu yanawalazimisha watu kuamua kama Yesu ni mtu au Mungu. Pia iliepuka neno la kisiasa la Masiya/Kristo, ambaye ni mtu ambaye watu walitaka kumfanya mfalme.</w:t>
      </w:r>
    </w:p>
    <w:p>
      <w:pPr/>
      <w:r>
        <w:rPr>
          <w:lang w:val="sw_KE" w:bidi="sw_KE"/>
        </w:rPr>
      </w:r>
      <w:r>
        <w:rPr>
          <w:lang w:val="sw_KE" w:bidi="sw_KE"/>
        </w:rPr>
        <w:t>Marko anapenda kuzungumza kuhusu nyakati zote ambazo Yesu alijiita Mwana wa Adamu ili azungumze kuhusu hatima yake ya kuteseka na kufa, kama mwanadamu. Lakini wakati huohuo, Mwana wa Adamu ni zaidi ya mwanadamu, na atafufuliwa kutoka kwa wafu.</w:t>
      </w:r>
    </w:p>
    <w:p>
      <w:pPr/>
      <w:r>
        <w:rPr>
          <w:lang w:val="sw_KE" w:bidi="sw_KE"/>
        </w:rPr>
      </w:r>
      <w:r>
        <w:rPr>
          <w:lang w:val="sw_KE" w:bidi="sw_KE"/>
        </w:rPr>
        <w:t>Yesu anajizungumzia katika nafsi ya tatu anapojipa jina hili. Hakikisha kwamba ni wazi kutokana na jinsi unavyotafsiri kwamba Yesu anazungumza juu yake mwenyewe.</w:t>
      </w:r>
    </w:p>
    <w:p>
      <w:pPr/>
      <w:r>
        <w:rPr>
          <w:lang w:val="sw_KE" w:bidi="sw_KE"/>
        </w:rPr>
      </w:r>
      <w:r>
        <w:rPr>
          <w:lang w:val="sw_KE" w:bidi="sw_KE"/>
        </w:rPr>
        <w:t xml:space="preserve">Tumia neno lile kwa Mwana wa Adamu ambalo umetumia katika Marko na ukumbuke kwamba </w:t>
      </w:r>
      <w:r>
        <w:rPr>
          <w:lang w:val="sw_KE" w:bidi="sw_KE"/>
        </w:rPr>
        <w:t>Mwana wa Adamu</w:t>
      </w:r>
      <w:r>
        <w:rPr>
          <w:lang w:val="sw_KE" w:bidi="sw_KE"/>
        </w:rPr>
        <w:t xml:space="preserve"> yuko katika Faharasa Kuu.</w:t>
      </w:r>
    </w:p>
    <w:p>
      <w:pPr/>
      <w:r>
        <w:rPr>
          <w:lang w:val="sw_KE" w:bidi="sw_KE"/>
        </w:rPr>
      </w:r>
      <w:r>
        <w:rPr>
          <w:lang w:val="sw_KE" w:bidi="sw_KE"/>
        </w:rPr>
        <w:t>Simamia hapa na mjadili kama kikundi. Hakikisha kwamba wasikilizaji wako wanaelewa kwamba Yesu anazungumza juu yake mwenyewe anaposema Mwana wa Adamu. Huenda ukahitaji kuongeza maelezo mafupi ili ieleweke. Utaongea vipi kuhusu Yesu akizungumza kuhusu Mwana wa Adamu? Utatumia maneno gani kwa Mwana wa Adamu? Sitisha rekodi hii ya sauti hapa.</w:t>
      </w:r>
    </w:p>
    <w:p>
      <w:pPr/>
      <w:r>
        <w:rPr>
          <w:lang w:val="sw_KE" w:bidi="sw_KE"/>
        </w:rPr>
      </w:r>
      <w:r>
        <w:rPr>
          <w:lang w:val="sw_KE" w:bidi="sw_KE"/>
        </w:rPr>
        <w:t>Yesu alisema angekataliwa na wazee, viongozi au makuhani wakuu na walimu wa sheria ya kidini.</w:t>
      </w:r>
    </w:p>
    <w:p>
      <w:pPr/>
      <w:r>
        <w:rPr>
          <w:lang w:val="sw_KE" w:bidi="sw_KE"/>
        </w:rPr>
      </w:r>
      <w:r>
        <w:rPr>
          <w:b/>
          <w:lang w:val="sw_KE" w:bidi="sw_KE"/>
        </w:rPr>
        <w:t>Wazee</w:t>
      </w:r>
      <w:r>
        <w:rPr>
          <w:lang w:val="sw_KE" w:bidi="sw_KE"/>
        </w:rPr>
        <w:t xml:space="preserve"> walikuwa viongozi wasio wa kidini katika jamii. Kwa kawaida walikuwa wanaume wazee waliowasaidia jamii kuishi pamoja.</w:t>
      </w:r>
    </w:p>
    <w:p>
      <w:pPr/>
      <w:r>
        <w:rPr>
          <w:lang w:val="sw_KE" w:bidi="sw_KE"/>
        </w:rPr>
      </w:r>
      <w:r>
        <w:rPr>
          <w:b/>
          <w:lang w:val="sw_KE" w:bidi="sw_KE"/>
        </w:rPr>
        <w:t>Makuhani</w:t>
      </w:r>
      <w:r>
        <w:rPr>
          <w:lang w:val="sw_KE" w:bidi="sw_KE"/>
        </w:rPr>
        <w:t xml:space="preserve"> wakuu au </w:t>
      </w:r>
      <w:r>
        <w:rPr>
          <w:b/>
          <w:lang w:val="sw_KE" w:bidi="sw_KE"/>
        </w:rPr>
        <w:t>viongozi wa makuhani</w:t>
      </w:r>
      <w:r>
        <w:rPr>
          <w:lang w:val="sw_KE" w:bidi="sw_KE"/>
        </w:rPr>
        <w:t xml:space="preserve"> katika dini ya Kiyahudi walikuwa watu waliowaunganisha watu na Mungu kwa kuwatolea dhabihu kwa Mungu, kuwaelimisha watu na kutunza hekalu la Mungu. Makuhani walikuwa mawakilishi wa Mungu kwa watu wake na mwakilishi wa watu wake kwa Mungu. Makuhani wakuu walikuwa wa maana sana.</w:t>
      </w:r>
    </w:p>
    <w:p>
      <w:pPr/>
      <w:r>
        <w:rPr>
          <w:lang w:val="sw_KE" w:bidi="sw_KE"/>
        </w:rPr>
      </w:r>
      <w:r>
        <w:rPr>
          <w:b/>
          <w:lang w:val="sw_KE" w:bidi="sw_KE"/>
        </w:rPr>
        <w:t>Walimu wa sheria ya kidini</w:t>
      </w:r>
      <w:r>
        <w:rPr>
          <w:lang w:val="sw_KE" w:bidi="sw_KE"/>
        </w:rPr>
        <w:t xml:space="preserve"> wakati mwingine </w:t>
      </w:r>
      <w:r>
        <w:rPr>
          <w:b/>
          <w:lang w:val="sw_KE" w:bidi="sw_KE"/>
        </w:rPr>
        <w:t>hutafsiriwa</w:t>
      </w:r>
      <w:r>
        <w:rPr>
          <w:lang w:val="sw_KE" w:bidi="sw_KE"/>
        </w:rPr>
        <w:t xml:space="preserve"> kama </w:t>
      </w:r>
      <w:r>
        <w:rPr>
          <w:b/>
          <w:lang w:val="sw_KE" w:bidi="sw_KE"/>
        </w:rPr>
        <w:t>waandishi au watu walioandika sheria</w:t>
      </w:r>
      <w:r>
        <w:rPr>
          <w:lang w:val="sw_KE" w:bidi="sw_KE"/>
        </w:rPr>
        <w:t xml:space="preserve">: Walikuwa wasomi na wataalamu wa tafsiri za sheria kutoka kwa Maandiko Matakatifu. Tafsiri hizi hazikuandikwa, lakini zilikaririwa na kufundishwa kwa mdomo na walimu. </w:t>
      </w:r>
    </w:p>
    <w:p>
      <w:pPr/>
      <w:r>
        <w:rPr>
          <w:lang w:val="sw_KE" w:bidi="sw_KE"/>
        </w:rPr>
      </w:r>
      <w:r>
        <w:rPr>
          <w:lang w:val="sw_KE" w:bidi="sw_KE"/>
        </w:rPr>
        <w:t xml:space="preserve">Simamia hapa na jadili maneno gani utatumia kwa </w:t>
      </w:r>
      <w:r>
        <w:rPr>
          <w:lang w:val="sw_KE" w:bidi="sw_KE"/>
        </w:rPr>
        <w:t>wazee</w:t>
      </w:r>
      <w:r>
        <w:rPr>
          <w:lang w:val="sw_KE" w:bidi="sw_KE"/>
        </w:rPr>
        <w:t xml:space="preserve">, makuhani </w:t>
      </w:r>
      <w:r>
        <w:rPr>
          <w:b/>
          <w:lang w:val="sw_KE" w:bidi="sw_KE"/>
        </w:rPr>
        <w:t>wakuu</w:t>
      </w:r>
      <w:r>
        <w:rPr>
          <w:lang w:val="sw_KE" w:bidi="sw_KE"/>
        </w:rPr>
        <w:t xml:space="preserve">, na </w:t>
      </w:r>
      <w:r>
        <w:rPr>
          <w:lang w:val="sw_KE" w:bidi="sw_KE"/>
        </w:rPr>
        <w:t>walimu wa sheria ya kidini</w:t>
      </w:r>
      <w:r>
        <w:rPr>
          <w:lang w:val="sw_KE" w:bidi="sw_KE"/>
        </w:rPr>
        <w:t xml:space="preserve"> na utumie maneno yale ambayo umekuwa ukitumia katika kitabu cha Marko. Maneno haya ni katika Faharasa Kuu. Sitisha rekodi hii ya sauti hapa.</w:t>
      </w:r>
    </w:p>
    <w:p>
      <w:pPr/>
      <w:r>
        <w:rPr>
          <w:lang w:val="sw_KE" w:bidi="sw_KE"/>
        </w:rPr>
      </w:r>
      <w:r>
        <w:rPr>
          <w:lang w:val="sw_KE" w:bidi="sw_KE"/>
        </w:rPr>
        <w:t xml:space="preserve">Yesu alisema kwamba siku </w:t>
      </w:r>
      <w:r>
        <w:rPr>
          <w:b/>
          <w:lang w:val="sw_KE" w:bidi="sw_KE"/>
        </w:rPr>
        <w:t>tatu baadaye</w:t>
      </w:r>
      <w:r>
        <w:rPr>
          <w:lang w:val="sw_KE" w:bidi="sw_KE"/>
        </w:rPr>
        <w:t xml:space="preserve"> angefufuka kutoka kwa wafu. Hii inamaanisha "siku ya tatu." Unaweza kusema hili kwa njia yoyote unayohitaji ili iwe wazi.</w:t>
      </w:r>
    </w:p>
    <w:p>
      <w:pPr/>
      <w:r>
        <w:rPr>
          <w:lang w:val="sw_KE" w:bidi="sw_KE"/>
        </w:rPr>
      </w:r>
      <w:r>
        <w:rPr>
          <w:lang w:val="sw_KE" w:bidi="sw_KE"/>
        </w:rPr>
        <w:t xml:space="preserve">Petro alimchukua Yesu kando na kuanza kumkemea Yesu kwa kusema mambo haya. Kisha Yesu akamwambia Petro, “Rudi nyuma yangu, </w:t>
      </w:r>
      <w:r>
        <w:rPr>
          <w:b/>
          <w:lang w:val="sw_KE" w:bidi="sw_KE"/>
        </w:rPr>
        <w:t>Shetani</w:t>
      </w:r>
      <w:r>
        <w:rPr>
          <w:lang w:val="sw_KE" w:bidi="sw_KE"/>
        </w:rPr>
        <w:t xml:space="preserve">." Jina hili Shetani linarejelea kiumbe wa kiroho, ambaye Mungu aliumba, ambaye ni kiongozi wa viumbe waovu wa kiroho ambao waliamua kumwasi Mungu. Tumia neno lile kwa Shetani ambalo umetumia katika kitabu cha Marko, na ukumbuke kwamba </w:t>
      </w:r>
      <w:r>
        <w:rPr>
          <w:lang w:val="sw_KE" w:bidi="sw_KE"/>
        </w:rPr>
        <w:t>Shetani</w:t>
      </w:r>
      <w:r>
        <w:rPr>
          <w:lang w:val="sw_KE" w:bidi="sw_KE"/>
        </w:rPr>
        <w:t xml:space="preserve"> yuko katika Faharasa Kuu.</w:t>
      </w:r>
    </w:p>
    <w:p>
      <w:pPr/>
      <w:r>
        <w:rPr>
          <w:lang w:val="sw_KE" w:bidi="sw_KE"/>
        </w:rPr>
      </w:r>
      <w:r>
        <w:rPr>
          <w:lang w:val="sw_KE" w:bidi="sw_KE"/>
        </w:rPr>
        <w:t>"Rudi nyuma yangu Shetani" ina maana kwamba Yesu anataka wazo kutoka kwa Shetani liondoke kabisa.</w:t>
      </w:r>
    </w:p>
    <w:p>
      <w:pPr/>
      <w:r>
        <w:rPr>
          <w:lang w:val="sw_KE" w:bidi="sw_KE"/>
        </w:rPr>
      </w:r>
      <w:r>
        <w:rPr>
          <w:lang w:val="sw_KE" w:bidi="sw_KE"/>
        </w:rPr>
        <w:t xml:space="preserve">Yesu anaita umati pamoja na wanafunzi wake na kusema, “Mtu yeyote akitaka kunifuata, ni lazima ajikane mwenyewe, auchukue </w:t>
      </w:r>
      <w:r>
        <w:rPr>
          <w:b/>
          <w:lang w:val="sw_KE" w:bidi="sw_KE"/>
        </w:rPr>
        <w:t>msalaba</w:t>
      </w:r>
      <w:r>
        <w:rPr>
          <w:lang w:val="sw_KE" w:bidi="sw_KE"/>
        </w:rPr>
        <w:t xml:space="preserve"> wake, anifuate." Msalaba ulikuwa njia ya Warumi ya kuua. Warumi walipiga misumari vipande viwili vya mbao kwa mfumo wa msalaba na kunyosha mikono na miguu ya wafungwa juu yake. Walipiga misumari mikono na miguu kwenye mbao, na mfungwa kwa kawaida alikufa baada ya masaa kadhaa, wakati hawakuweza kupumua tena.</w:t>
      </w:r>
    </w:p>
    <w:p>
      <w:pPr/>
      <w:r>
        <w:rPr>
          <w:lang w:val="sw_KE" w:bidi="sw_KE"/>
        </w:rPr>
      </w:r>
      <w:r>
        <w:rPr>
          <w:lang w:val="sw_KE" w:bidi="sw_KE"/>
        </w:rPr>
        <w:t xml:space="preserve">Simamia hapa na ujadili kama kikundi ni neno lipi utakalotumia kwa </w:t>
      </w:r>
      <w:r>
        <w:rPr>
          <w:b/>
          <w:lang w:val="sw_KE" w:bidi="sw_KE"/>
        </w:rPr>
        <w:t>msalaba</w:t>
      </w:r>
      <w:r>
        <w:rPr>
          <w:lang w:val="sw_KE" w:bidi="sw_KE"/>
        </w:rPr>
        <w:t xml:space="preserve">. </w:t>
      </w:r>
      <w:r>
        <w:rPr>
          <w:lang w:val="sw_KE" w:bidi="sw_KE"/>
        </w:rPr>
        <w:t>Msalaba</w:t>
      </w:r>
      <w:r>
        <w:rPr>
          <w:lang w:val="sw_KE" w:bidi="sw_KE"/>
        </w:rPr>
        <w:t xml:space="preserve"> ni neno ambalo liko kwenye faharasa kuu. Sitisha rekodi hii ya sauti hapa.</w:t>
      </w:r>
    </w:p>
    <w:p>
      <w:pPr/>
      <w:r>
        <w:rPr>
          <w:lang w:val="sw_KE" w:bidi="sw_KE"/>
        </w:rPr>
      </w:r>
      <w:r>
        <w:rPr>
          <w:lang w:val="sw_KE" w:bidi="sw_KE"/>
        </w:rPr>
        <w:t xml:space="preserve">Yesu anasema, “Ikiwa utajaribu kuokoa maisha yako, utaipoteza, lakini ukitupa maisha yako kwa ajili yangu au kwa ajili ya Habari </w:t>
      </w:r>
      <w:r>
        <w:rPr>
          <w:b/>
          <w:lang w:val="sw_KE" w:bidi="sw_KE"/>
        </w:rPr>
        <w:t>Njema</w:t>
      </w:r>
      <w:r>
        <w:rPr>
          <w:lang w:val="sw_KE" w:bidi="sw_KE"/>
        </w:rPr>
        <w:t xml:space="preserve">, au </w:t>
      </w:r>
      <w:r>
        <w:rPr>
          <w:b/>
          <w:lang w:val="sw_KE" w:bidi="sw_KE"/>
        </w:rPr>
        <w:t>Injili</w:t>
      </w:r>
      <w:r>
        <w:rPr>
          <w:lang w:val="sw_KE" w:bidi="sw_KE"/>
        </w:rPr>
        <w:t>, utaiokoa. Injili, au habari njema, inarejelea habari njema ya maisha ya Yesu, kifo, na ufufuo, na jinsi analeta maisha mapya kwa watu duniani.</w:t>
      </w:r>
    </w:p>
    <w:p>
      <w:pPr/>
      <w:r>
        <w:rPr>
          <w:lang w:val="sw_KE" w:bidi="sw_KE"/>
        </w:rPr>
      </w:r>
      <w:r>
        <w:rPr>
          <w:lang w:val="sw_KE" w:bidi="sw_KE"/>
        </w:rPr>
        <w:t xml:space="preserve">Koma hapa na jadili ni neno utakalotumia kwa </w:t>
      </w:r>
      <w:r>
        <w:rPr>
          <w:b/>
          <w:lang w:val="sw_KE" w:bidi="sw_KE"/>
        </w:rPr>
        <w:t>habari njema</w:t>
      </w:r>
      <w:r>
        <w:rPr>
          <w:lang w:val="sw_KE" w:bidi="sw_KE"/>
        </w:rPr>
        <w:t xml:space="preserve">. </w:t>
      </w:r>
      <w:r>
        <w:rPr>
          <w:lang w:val="sw_KE" w:bidi="sw_KE"/>
        </w:rPr>
        <w:t>Habari njema</w:t>
      </w:r>
      <w:r>
        <w:rPr>
          <w:lang w:val="sw_KE" w:bidi="sw_KE"/>
        </w:rPr>
        <w:t xml:space="preserve">, au </w:t>
      </w:r>
      <w:r>
        <w:rPr>
          <w:lang w:val="sw_KE" w:bidi="sw_KE"/>
        </w:rPr>
        <w:t>injili</w:t>
      </w:r>
      <w:r>
        <w:rPr>
          <w:lang w:val="sw_KE" w:bidi="sw_KE"/>
        </w:rPr>
        <w:t>, ni katika Faharasa Kuu. Sitisha rekodi hii ya sauti hapa.</w:t>
      </w:r>
    </w:p>
    <w:p>
      <w:pPr/>
      <w:r>
        <w:rPr>
          <w:lang w:val="sw_KE" w:bidi="sw_KE"/>
        </w:rPr>
      </w:r>
      <w:r>
        <w:rPr>
          <w:lang w:val="sw_KE" w:bidi="sw_KE"/>
        </w:rPr>
        <w:t xml:space="preserve">Yesu anasema, "Je, itamfaidi nini mtu kuupata </w:t>
      </w:r>
      <w:r>
        <w:rPr>
          <w:b/>
          <w:lang w:val="sw_KE" w:bidi="sw_KE"/>
        </w:rPr>
        <w:t>moyo</w:t>
      </w:r>
      <w:r>
        <w:rPr>
          <w:lang w:val="sw_KE" w:bidi="sw_KE"/>
        </w:rPr>
        <w:t xml:space="preserve"> wote, lakini akayapoteza maisha yake?" Nafsi yetu ni maisha yetu kamili ambayo yanajumuisha maisha yetu ya kimwili, na maisha yetu ya kiroho, ya kiakili na ya kihisia. Tunaishi milele na Mungu. Hata unaweza kutafsiri neno hili kama "maisha," ikiwa watu wako wanaelewa kwamba maisha yanawakilisha mawazo na hisia zetu pia.</w:t>
      </w:r>
    </w:p>
    <w:p>
      <w:pPr/>
      <w:r>
        <w:rPr>
          <w:lang w:val="sw_KE" w:bidi="sw_KE"/>
        </w:rPr>
      </w:r>
      <w:r>
        <w:rPr>
          <w:lang w:val="sw_KE" w:bidi="sw_KE"/>
        </w:rPr>
        <w:t xml:space="preserve">Sitisha hapa na jadili ni neno utakalotumia kwa </w:t>
      </w:r>
      <w:r>
        <w:rPr>
          <w:b/>
          <w:lang w:val="sw_KE" w:bidi="sw_KE"/>
        </w:rPr>
        <w:t>nafsi</w:t>
      </w:r>
      <w:r>
        <w:rPr>
          <w:lang w:val="sw_KE" w:bidi="sw_KE"/>
        </w:rPr>
        <w:t xml:space="preserve">. </w:t>
      </w:r>
      <w:r>
        <w:rPr>
          <w:lang w:val="sw_KE" w:bidi="sw_KE"/>
        </w:rPr>
        <w:t>Nafsi</w:t>
      </w:r>
      <w:r>
        <w:rPr>
          <w:lang w:val="sw_KE" w:bidi="sw_KE"/>
        </w:rPr>
        <w:t xml:space="preserve"> liko kwenye faharasa kuu. Sitisha rekodi hii ya sauti hapa.</w:t>
      </w:r>
    </w:p>
    <w:p>
      <w:pPr/>
      <w:r>
        <w:rPr>
          <w:lang w:val="sw_KE" w:bidi="sw_KE"/>
        </w:rPr>
      </w:r>
      <w:r>
        <w:rPr>
          <w:lang w:val="sw_KE" w:bidi="sw_KE"/>
        </w:rPr>
        <w:t xml:space="preserve">Yesu anasema kwamba atamwonea aibu mtu yeyote anayemwonea aibu wakati atakaporudi katika utukufu wa Mungu baba yake pamoja na </w:t>
      </w:r>
      <w:r>
        <w:rPr>
          <w:lang w:val="sw_KE" w:bidi="sw_KE"/>
        </w:rPr>
        <w:t>malaika</w:t>
      </w:r>
      <w:r>
        <w:rPr>
          <w:lang w:val="sw_KE" w:bidi="sw_KE"/>
        </w:rPr>
        <w:t xml:space="preserve"> </w:t>
      </w:r>
      <w:r>
        <w:rPr>
          <w:b/>
          <w:lang w:val="sw_KE" w:bidi="sw_KE"/>
        </w:rPr>
        <w:t>watakatifu</w:t>
      </w:r>
      <w:r>
        <w:rPr>
          <w:lang w:val="sw_KE" w:bidi="sw_KE"/>
        </w:rPr>
        <w:t xml:space="preserve">. </w:t>
      </w:r>
      <w:r>
        <w:rPr>
          <w:b/>
          <w:lang w:val="sw_KE" w:bidi="sw_KE"/>
        </w:rPr>
        <w:t>Utukufu</w:t>
      </w:r>
      <w:r>
        <w:rPr>
          <w:lang w:val="sw_KE" w:bidi="sw_KE"/>
        </w:rPr>
        <w:t xml:space="preserve"> unamaanisha nguvu na utukufu wa Mungu.</w:t>
      </w:r>
    </w:p>
    <w:p>
      <w:pPr/>
      <w:r>
        <w:rPr>
          <w:lang w:val="sw_KE" w:bidi="sw_KE"/>
        </w:rPr>
      </w:r>
      <w:r>
        <w:rPr>
          <w:lang w:val="sw_KE" w:bidi="sw_KE"/>
        </w:rPr>
        <w:t xml:space="preserve">Malaika ni kiumbe wa kiungu wa kiroho ambaye ni mtumwa kutoka kwa Mungu. Malaika huwatokea binadamu wakiwa wamevalia miili ya kibinadamu, ni wa hali ya chini kuliko Yesu, na mara nyingi wanakuja wakiwa na ujumbe au kazi maalum ya kufanya. Unaweza kujumuisha roho (mjumbe kutoka kwa Mungu) katika maelezo haya. Marko aliongeza neno "takatifu" kwa malaika ili kuonyesha kwamba malaika wametengwa kwa ajili ya makusudi ya Mungu. Tumia neno lile kwa </w:t>
      </w:r>
      <w:r>
        <w:rPr>
          <w:b/>
          <w:lang w:val="sw_KE" w:bidi="sw_KE"/>
        </w:rPr>
        <w:t>malaika</w:t>
      </w:r>
      <w:r>
        <w:rPr>
          <w:lang w:val="sw_KE" w:bidi="sw_KE"/>
        </w:rPr>
        <w:t xml:space="preserve"> na </w:t>
      </w:r>
      <w:r>
        <w:rPr>
          <w:b/>
          <w:lang w:val="sw_KE" w:bidi="sw_KE"/>
        </w:rPr>
        <w:t>mtakatifu</w:t>
      </w:r>
      <w:r>
        <w:rPr>
          <w:lang w:val="sw_KE" w:bidi="sw_KE"/>
        </w:rPr>
        <w:t xml:space="preserve"> hapa ambalo umetumia katika sehemu zingine za tafsiri yako. Maneno </w:t>
      </w:r>
      <w:r>
        <w:rPr>
          <w:lang w:val="sw_KE" w:bidi="sw_KE"/>
        </w:rPr>
        <w:t>malaika</w:t>
      </w:r>
      <w:r>
        <w:rPr>
          <w:lang w:val="sw_KE" w:bidi="sw_KE"/>
        </w:rPr>
        <w:t xml:space="preserve"> na </w:t>
      </w:r>
      <w:r>
        <w:rPr>
          <w:lang w:val="sw_KE" w:bidi="sw_KE"/>
        </w:rPr>
        <w:t>mtakatifu</w:t>
      </w:r>
      <w:r>
        <w:rPr>
          <w:lang w:val="sw_KE" w:bidi="sw_KE"/>
        </w:rPr>
        <w:t xml:space="preserve"> yako kwenye faharasa kuu.</w:t>
      </w:r>
    </w:p>
    <w:p>
      <w:pPr/>
      <w:r>
        <w:rPr>
          <w:lang w:val="sw_KE" w:bidi="sw_KE"/>
        </w:rPr>
      </w:r>
      <w:r>
        <w:rPr>
          <w:lang w:val="sw_KE" w:bidi="sw_KE"/>
        </w:rPr>
        <w:t xml:space="preserve">Alisema kwamba watu wengine hawatakufa, au hawataonja </w:t>
      </w:r>
      <w:r>
        <w:rPr>
          <w:b/>
          <w:lang w:val="sw_KE" w:bidi="sw_KE"/>
        </w:rPr>
        <w:t>mauti</w:t>
      </w:r>
      <w:r>
        <w:rPr>
          <w:lang w:val="sw_KE" w:bidi="sw_KE"/>
        </w:rPr>
        <w:t>. Kuonja kifo inamaanisha "kufa."</w:t>
      </w:r>
    </w:p>
    <w:p>
      <w:pPr/>
      <w:r>
        <w:rPr>
          <w:lang w:val="sw_KE" w:bidi="sw_KE"/>
        </w:rPr>
      </w:r>
      <w:r>
        <w:rPr>
          <w:lang w:val="sw_KE" w:bidi="sw_KE"/>
        </w:rPr>
        <w:t xml:space="preserve">Yesu alisema, "Hawataonja mauti kabla ya kuuona </w:t>
      </w:r>
      <w:r>
        <w:rPr>
          <w:b/>
          <w:lang w:val="sw_KE" w:bidi="sw_KE"/>
        </w:rPr>
        <w:t>Ufalme wa Mungu</w:t>
      </w:r>
      <w:r>
        <w:rPr>
          <w:lang w:val="sw_KE" w:bidi="sw_KE"/>
        </w:rPr>
        <w:t xml:space="preserve"> ukija kwa nguvu.” Ufalme ni mahali ambapo mfalme anatawala kundi la watu. Ufalme wa Mungu katika Agano Jipya unarejelea wakati Mungu anapokuja kutawala—utawala wake na mamlaka ambayo huanza kutimizwa kwake na huduma ya Yesu duniani na watu kumkubali. Baadaye, Ufalme mkamilifu utakuja. Tunashuhudia Ufalme wa Mungu sasa tunapomsikiliza na kumtii kwa kumfuata Yesu. Hakikisha umetumia neno lile kwa Ufalme wa Mungu ambalo umetumia katika vifungu vingine. </w:t>
      </w:r>
      <w:r>
        <w:rPr>
          <w:lang w:val="sw_KE" w:bidi="sw_KE"/>
        </w:rPr>
        <w:t>Ufalme wa Mungu</w:t>
      </w:r>
      <w:r>
        <w:rPr>
          <w:lang w:val="sw_KE" w:bidi="sw_KE"/>
        </w:rPr>
        <w:t xml:space="preserve"> unajadiliwa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9:2–13</w:t>
      </w:r>
      <w:r>
        <w:rPr>
          <w:lang w:val="sw_KE" w:bidi="sw_KE"/>
        </w:rPr>
      </w:r>
    </w:p>
    <w:p>
      <w:pPr>
        <w:pStyle w:val="Heading3"/>
      </w:pPr>
      <w:r>
        <w:rPr>
          <w:lang w:val="sw_KE" w:bidi="sw_KE"/>
        </w:rPr>
        <w:t>Sikiliza na Moyo</w:t>
      </w:r>
    </w:p>
    <w:p>
      <w:pPr/>
      <w:r>
        <w:rPr>
          <w:lang w:val="sw_KE" w:bidi="sw_KE"/>
        </w:rPr>
      </w:r>
      <w:r>
        <w:rPr>
          <w:lang w:val="sw_KE" w:bidi="sw_KE"/>
        </w:rPr>
        <w:t>Katika hatua hii, sikia Marko 9:2–13 na kuiweka mioyoni mwenu.</w:t>
      </w:r>
    </w:p>
    <w:p>
      <w:pPr/>
      <w:r>
        <w:rPr>
          <w:lang w:val="sw_KE" w:bidi="sw_KE"/>
        </w:rPr>
      </w:r>
      <w:r>
        <w:rPr>
          <w:lang w:val="sw_KE" w:bidi="sw_KE"/>
        </w:rPr>
        <w:t>Sikiliza toleo la sauti la Marko 9:2–13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9:2–13 katika tafsiri rahisi kueleweka zaidi.</w:t>
      </w:r>
    </w:p>
    <w:p>
      <w:pPr/>
      <w:r>
        <w:rPr>
          <w:lang w:val="sw_KE" w:bidi="sw_KE"/>
        </w:rPr>
      </w:r>
      <w:r>
        <w:rPr>
          <w:lang w:val="sw_KE" w:bidi="sw_KE"/>
        </w:rPr>
        <w:t>Kifungu cha mwisho kinamalizika Yesu akielezea kwamba Masiya angepaswa kuteseka. Petro, mmoja wa wanafunzi wa Yesu, hakutaka kuamini kwamba Yesu angeteseka na kwa hivyo Petro alimkemea Yesu. Lakini Yesu kisha alimkemea Petro. Yesu anawaambia wanafunzi kwamba watalazimika kuteseka ili kumfuata pia. Hata hivyo Yesu pia anaahidi kwamba watu wengine katika umati wangeona ufalme wa Mungu unakuja kwa utukufu. Kisha, siku 6 baadaye, Yesu na wanafunzi watatu wanaenda juu ya mlima. Katika hadithi hii, Petro, Yakobo na Yohana wanaanza kuuona utukufu wa Yesu. Hata ingawa Yesu bado atalazimika kuteseka, simulizi hili linatoa picha ya jinsi utukufu na ukuu wake utakavyokuwa.</w:t>
      </w:r>
    </w:p>
    <w:p>
      <w:pPr/>
      <w:r>
        <w:rPr>
          <w:lang w:val="sw_KE" w:bidi="sw_KE"/>
        </w:rPr>
      </w:r>
      <w:r>
        <w:rPr>
          <w:lang w:val="sw_KE" w:bidi="sw_KE"/>
        </w:rPr>
        <w:t>Hadithi hii inatokea juu ya mlima. Hatujui ulikuwa ni mlima gani. Katika Agano la Kale, mara nyingi Mungu alijidhihirisha kwa watu wake juu ya mlima katikati ya jangwa. Utukufu au fahari ya Mungu mara nyingi huonyeshwa kama nuru nyeupe inayong'aa sana. Yesu "alibadilika sura." Hii inamaanisha kuonekana kwake kulibadilishwa au kugeuzwa. Aliangaza kama nuru inayong'aa. Muonekano wake ulibadilika kabisa, na alionekana kama kiumbe cha kiroho badala ya mwanadamu.</w:t>
      </w:r>
    </w:p>
    <w:p>
      <w:pPr/>
      <w:r>
        <w:rPr>
          <w:lang w:val="sw_KE" w:bidi="sw_KE"/>
        </w:rPr>
      </w:r>
      <w:r>
        <w:rPr>
          <w:lang w:val="sw_KE" w:bidi="sw_KE"/>
        </w:rPr>
        <w:t>Kuna watu wawili wenye Yesu-Musa na Eliya. Manabii hawa wawili walikuwa wa maana sana kwa Wayahudi. Musa aliashiria sheria ya zamani ya kidini na ahadi kwamba mwokozi atakuja kuwaokoa kutoka kwa dhambi zao. Yesu alikuja kutimiza sheria ya zamani ya kidini na kuwaokoa. Katika Maandiko ya Kiyahudi, inasema kwamba nabii Eliya atarudi kuandaa njia ya Masiya au Mwokozi. Eliya anaashiria kwamba Yesu kweli ndiye Masiya ambaye Wayahudi wamekuwa wakimngoja.</w:t>
      </w:r>
    </w:p>
    <w:p>
      <w:pPr/>
      <w:r>
        <w:rPr>
          <w:lang w:val="sw_KE" w:bidi="sw_KE"/>
        </w:rPr>
      </w:r>
      <w:r>
        <w:rPr>
          <w:lang w:val="sw_KE" w:bidi="sw_KE"/>
        </w:rPr>
        <w:t>Petro na wanafunzi wengine wanaogopa. Ndiyo maana Petro anaonekana kusema jambo la kwanza analofikiria. Petro anapendekeza wajenge vibanda kwa ajili ya wanaume hao watatu. Petro huenda alikuwa akitaka kumweka Yesu, Eliya, na Musa huko kwa milele, kama mahali pa kukutana na watu wa Mungu. Mungu alifanya mazoezi ya kukutana na Musa na watu wa Mungu katika hema ya kukutania, au hema ya kawaida. Petro anaweza kutaka kuanza ushirika huo na Mungu tena. Mungu alimzuia Petro kwa sababu wakati wa kujenga kumbukumbu za Yesu haukuwa umefika. Kwanza, Yesu lazima ateseke na kufufuliwa kutoka kwa wafu. Petro anatumia neno lile lile la vibanda ambalo Wayahudi walitumia katika sikukuu yao ya pekee ya "Sikukuu ya Vibanda" au "Sherehe ya Vibanda." Vibanda hivi huenda vilitengenezwa kwa matawi ya miti. Watu waliishi ndani yao kwa siku 7 ili kusherehekea ulinzi wa Mungu.</w:t>
      </w:r>
    </w:p>
    <w:p>
      <w:pPr/>
      <w:r>
        <w:rPr>
          <w:lang w:val="sw_KE" w:bidi="sw_KE"/>
        </w:rPr>
      </w:r>
      <w:r>
        <w:rPr>
          <w:lang w:val="sw_KE" w:bidi="sw_KE"/>
        </w:rPr>
        <w:t>Simamia hapa na uangalie picha ya makazi yaliyojengwa kwa ajili ya Sikukuu ya Vibanda, kama kikundi. Sitisha rekodi hii ya sauti hapa.</w:t>
      </w:r>
    </w:p>
    <w:p>
      <w:pPr/>
      <w:r>
        <w:rPr>
          <w:lang w:val="sw_KE" w:bidi="sw_KE"/>
        </w:rPr>
      </w:r>
      <w:r>
        <w:rPr>
          <w:lang w:val="sw_KE" w:bidi="sw_KE"/>
        </w:rPr>
        <w:t>Yesu hamwambii Petro chochote; badala yake, Mungu anajibu. Mungu anapozungumza, kama kawaida, kuna wingu. Wingu hili linafunika kikundi hicho kwa kivuli. Sauti itokayo kwenye wingu, kama sauti iliyokuwa wakati Yesu akibatizwa, inatoka kwa Mungu. Sauti ya Mungu inamwambia Petro, Yakobo na Yohana kwamba Yesu ni Mwana wake na kwamba wanahitaji kumsikiliza. Neno sikiliza hapa pia linamaanisha kutii.</w:t>
      </w:r>
    </w:p>
    <w:p>
      <w:pPr/>
      <w:r>
        <w:rPr>
          <w:lang w:val="sw_KE" w:bidi="sw_KE"/>
        </w:rPr>
      </w:r>
      <w:r>
        <w:rPr>
          <w:lang w:val="sw_KE" w:bidi="sw_KE"/>
        </w:rPr>
        <w:t>Walipokuwa wakishuka kutoka mlimani, Yesu aliwakataza wanafunzi wasimwambie mtu yeyote kilichotokea. Alijua kwamba bado wanafunzi hawakuelewa kikamilifu kusudi la Yesu duniani. Yesu anawaambia kwamba wanaweza kuwaambia watu baada ya kufufuka kutoka kwa wafu. Lakini bila shaka wanafunzi hawajui anamaanisha nini. Wanafunzi walitarajia kila mtu kufufuliwa kutoka kwa wafu mwishoni mwa nyakati. Hawawaambii watu wengine, lakini wanalizungumzia jambo hilo kati yao. Wanafunzi watatu wanamwuliza Yesu kwa nini Eliya lazima aje mbele ya Masiya. Watu walielewa kutoka Agano la Kale kwamba Eliya angerudi kuwatayarisha watu kwa kuwaambia watubu, au wageuke kutoka kwa dhambi zao. Lakini wanafunzi walifikiri kwamba Eliya angewatayarisha watu kwa ajili ya Masiya ambaye angewaokoa kutoka kwa watawala wao. Badala yake, Yesu anawakumbusha kwamba lazima Masiya pia ateseka. Wanafunzi hawajui kazi ya Eliya ni gani na kazi ya Masiya ni gani. Kisha Yesu anatambua Eliya ni nani. Anasema kwamba Eliya tayari amekuja na pia ameteseka. Yesu anazungumza kuhusu Yohana Mbatizaji hapa.</w:t>
      </w:r>
    </w:p>
    <w:p>
      <w:pPr/>
      <w:r>
        <w:rPr>
          <w:lang w:val="sw_KE" w:bidi="sw_KE"/>
        </w:rPr>
      </w:r>
      <w:r>
        <w:rPr>
          <w:lang w:val="sw_KE" w:bidi="sw_KE"/>
        </w:rPr>
        <w:t>Simamia hapa na mjadili swali hili kama kikundi: Eleza viongozi muhimu wa kidini katika jamii yako. Wanafanya mambo ya aina gani? Je, wanahusika kisiasa au kijamii? Au wanazungumzia tu mambo ya kidini?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9:2–13 katika tafsiri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Yesu anawapeleka wanafunzi wake watatu, Petro, Yakobo na Yohana, juu ya mlima mrefu ambapo anageuka sura na Eliya na Musa wanatokea. Petro anamwambia Yesu, “Acheni tujenge hema kwa ajili yako, Musa, na Eliya."</w:t>
      </w:r>
    </w:p>
    <w:p>
      <w:pPr/>
      <w:r>
        <w:rPr>
          <w:lang w:val="sw_KE" w:bidi="sw_KE"/>
        </w:rPr>
      </w:r>
      <w:r>
        <w:rPr>
          <w:b/>
          <w:lang w:val="sw_KE" w:bidi="sw_KE"/>
        </w:rPr>
        <w:t>Katika tukio la pili:</w:t>
      </w:r>
      <w:r>
        <w:rPr>
          <w:lang w:val="sw_KE" w:bidi="sw_KE"/>
        </w:rPr>
        <w:t xml:space="preserve"> Wingu linakuja juu yao na Mungu anazungumza kutoka kwa wingu kwa wanafunzi kuhusu Yesu.</w:t>
      </w:r>
    </w:p>
    <w:p>
      <w:pPr/>
      <w:r>
        <w:rPr>
          <w:lang w:val="sw_KE" w:bidi="sw_KE"/>
        </w:rPr>
      </w:r>
      <w:r>
        <w:rPr>
          <w:b/>
          <w:lang w:val="sw_KE" w:bidi="sw_KE"/>
        </w:rPr>
        <w:t>Tukio la tatu:</w:t>
      </w:r>
      <w:r>
        <w:rPr>
          <w:lang w:val="sw_KE" w:bidi="sw_KE"/>
        </w:rPr>
        <w:t xml:space="preserve"> Wanashuka chini kutoka mlimani na Yesu anawaambia wanafunzi watatu wasimwambie mtu yeyote mambo waliyoona.</w:t>
      </w:r>
    </w:p>
    <w:p>
      <w:pPr/>
      <w:r>
        <w:rPr>
          <w:lang w:val="sw_KE" w:bidi="sw_KE"/>
        </w:rPr>
      </w:r>
      <w:r>
        <w:rPr>
          <w:b/>
          <w:lang w:val="sw_KE" w:bidi="sw_KE"/>
        </w:rPr>
        <w:t>Katika tukio la nne:</w:t>
      </w:r>
      <w:r>
        <w:rPr>
          <w:lang w:val="sw_KE" w:bidi="sw_KE"/>
        </w:rPr>
        <w:t xml:space="preserve"> Wanafunzi wanamuuliza Yesu, “Kwa nini walimu wa sheria ya kidini wanasisitiza kwamba Eliya lazima arudi kabla ya Masiya ajapo?" Yesu anajibu.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Sauti ya Mungu</w:t>
      </w:r>
    </w:p>
    <w:p>
      <w:pPr>
        <w:pStyle w:val="ListBullet"/>
        <w:spacing w:line="240" w:lineRule="auto"/>
        <w:ind w:left="720"/>
      </w:pPr>
      <w:r>
        <w:rPr>
          <w:lang w:val="sw_KE" w:bidi="sw_KE"/>
        </w:rPr>
      </w:r>
      <w:r>
        <w:rPr>
          <w:lang w:val="sw_KE" w:bidi="sw_KE"/>
        </w:rPr>
        <w:t>Walimu wa sheria ya kidini (ambao wanatajwa katika swali la wanafunzi)</w:t>
      </w:r>
    </w:p>
    <w:p>
      <w:pPr/>
      <w:r>
        <w:rPr>
          <w:lang w:val="sw_KE" w:bidi="sw_KE"/>
        </w:rPr>
      </w:r>
      <w:r>
        <w:rPr>
          <w:lang w:val="sw_KE" w:bidi="sw_KE"/>
        </w:rPr>
        <w:t>Kama kikundi, zingatia sehemu hizi za mpangilio wa kifungu: Haijulikani mengi kuhusu eneo la mlima ambapo kifungu hiki kinatokea. Yesu na wanafunzi wake walikuwa wakielekea Kaisaria Filipi katika vifungu vya hapo awali. Hii sasa ni siku sita baadaye, kwa hivyo bado wanaweza kuwa katika Kaisaria Filipi au wakiwa njiani kurudi Galilaya.</w:t>
      </w:r>
    </w:p>
    <w:p>
      <w:pPr/>
      <w:r>
        <w:rPr>
          <w:lang w:val="sw_KE" w:bidi="sw_KE"/>
        </w:rPr>
      </w:r>
      <w:r>
        <w:rPr>
          <w:lang w:val="sw_KE" w:bidi="sw_KE"/>
        </w:rPr>
        <w:t>Kifungu hiki kinatokea siku sita baada ya sehemu ya awali Yesu anawachukua wanafunzi wake watatu, Petro, Yakobo na Yohana, na kwenda nao mlimani wakiwa peke yao. Wakati hawa wanafunzi watatu wakiwa wanatazama, Yesu anageuka sura. Nguo zake zinakuwa nyeupe sana, na Eliya na Musa wanatokea na kuzungumza na Yesu. Hii ni wakati Petro, katika hofu na shauku yake, anapendekeza kutengeneza hema au makazi, kwa Yesu, Musa, na Eliya.</w:t>
      </w:r>
    </w:p>
    <w:p>
      <w:pPr/>
      <w:r>
        <w:rPr>
          <w:lang w:val="sw_KE" w:bidi="sw_KE"/>
        </w:rPr>
      </w:r>
      <w:r>
        <w:rPr>
          <w:lang w:val="sw_KE" w:bidi="sw_KE"/>
        </w:rPr>
        <w:t>Wingu linakuja na kuwafunika wanafunzi. Sauti ya Mungu inasema, “Huyu ni mwana wangu mpendwa, msikilizeni yeye." Lazima wanafunzi walifungwa macho - injili nyingine inawaelezea wakiwa wameinamisha nyuso zao chini- kwa sababu maandiko yanasema, "Mara walipotazama huku na huku, hawakuona tena mtu mwingine yeyote pamoja nao isipokuwa Yesu."</w:t>
      </w:r>
    </w:p>
    <w:p>
      <w:pPr/>
      <w:r>
        <w:rPr>
          <w:lang w:val="sw_KE" w:bidi="sw_KE"/>
        </w:rPr>
      </w:r>
      <w:r>
        <w:rPr>
          <w:lang w:val="sw_KE" w:bidi="sw_KE"/>
        </w:rPr>
        <w:t>Wanaposhuka kutoka mlimani, Yesu anawaambia wanafunzi watatu wasimwambie mtu yeyote mambo waliyoona hadi atakapofufuka kutoka kwa wafu. Hapa Yesu anasema "Mwana wa Adamu," akimaanisha yeye mwenyewe.</w:t>
      </w:r>
    </w:p>
    <w:p>
      <w:pPr/>
      <w:r>
        <w:rPr>
          <w:lang w:val="sw_KE" w:bidi="sw_KE"/>
        </w:rPr>
      </w:r>
      <w:r>
        <w:rPr>
          <w:lang w:val="sw_KE" w:bidi="sw_KE"/>
        </w:rPr>
        <w:t>Kuanzia wakati huo, Petro, Yakobo na Yohana hawakumwambia mtu yeyote mambo waliyoona, lakini wangezungumzia walichokiona peke yao na kile ambacho Yesu alimaanisha kwa kufufuka kutoka kwa wafu.</w:t>
      </w:r>
    </w:p>
    <w:p>
      <w:pPr/>
      <w:r>
        <w:rPr>
          <w:lang w:val="sw_KE" w:bidi="sw_KE"/>
        </w:rPr>
      </w:r>
      <w:r>
        <w:rPr>
          <w:lang w:val="sw_KE" w:bidi="sw_KE"/>
        </w:rPr>
        <w:t>Katika tukio la nne, wanafunzi watatu wanamwuliza Yesu kwa nini walimu wa sheria ya kidini wanasisi tiza kwamba Eliya lazima arudi kabla ya Masiya kuja. Haya yalikuwa ni mafundisho ambayo walimu wa sheria ya kidini walifundisha kuhusu kuja kwa Masiya. Yesu anawaambia kwamba Eliya anatayarisha kila kitu. Kisha anawauliza swali ambalo hatarajii jibu: "Mbona basi imeandikwa kwamba Mwana wa Adamu ni lazima ateseke sana na kudharauliwa? Lakini ninawaambia, Eliya amekwisha kuja, nao wakamtendea walivyopenda, kama ilivyoandikwa kumhusu yeye.”</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9:2–13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Hadithi hii ina matukio 4.</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Yohana</w:t>
      </w:r>
    </w:p>
    <w:p>
      <w:pPr>
        <w:pStyle w:val="ListBullet"/>
        <w:spacing w:line="240" w:lineRule="auto"/>
        <w:ind w:left="720"/>
      </w:pPr>
      <w:r>
        <w:rPr>
          <w:lang w:val="sw_KE" w:bidi="sw_KE"/>
        </w:rPr>
      </w:r>
      <w:r>
        <w:rPr>
          <w:lang w:val="sw_KE" w:bidi="sw_KE"/>
        </w:rPr>
        <w:t>Sauti ya Mungu</w:t>
      </w:r>
    </w:p>
    <w:p>
      <w:pPr>
        <w:pStyle w:val="ListBullet"/>
        <w:spacing w:line="240" w:lineRule="auto"/>
        <w:ind w:left="720"/>
      </w:pPr>
      <w:r>
        <w:rPr>
          <w:lang w:val="sw_KE" w:bidi="sw_KE"/>
        </w:rPr>
      </w:r>
      <w:r>
        <w:rPr>
          <w:lang w:val="sw_KE" w:bidi="sw_KE"/>
        </w:rPr>
        <w:t>Eliya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Walimu wa sheria ya kidini (wanaotajwa kwenye maswali ya wanafunzi)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 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Siku sita baada ya kifungu cha awali ambapo Yesu na wanafunzi walikuwa wakitembea kaskazini kutoka Galilaya, Yesu anawachukua Petro, Yakobo na Yohana hadi kwenye mlima mrefu kuwa peke yao. Yesu anageuka sura kabisa na Eliya na Musa wanatokea na kuanza kuzungumza na Yesu.</w:t>
      </w:r>
    </w:p>
    <w:p>
      <w:pPr/>
      <w:r>
        <w:rPr>
          <w:lang w:val="sw_KE" w:bidi="sw_KE"/>
        </w:rPr>
      </w:r>
      <w:r>
        <w:rPr>
          <w:lang w:val="sw_KE" w:bidi="sw_KE"/>
        </w:rPr>
        <w:t>Sitisha igizo. Muulize mtu anayeigiza Yesu, "Unafikiria au kuhisi vipi?" Mtu huyo anaweza kujibu mambo kama, "Tumechanganyikiwa kabisa," au "Tumeogopa, hatujui kinachotokea," au "Tunajua tu kwamba huyu ni Eliya na Musa, hatujui tunachojua." Endelea na igizo.</w:t>
      </w:r>
    </w:p>
    <w:p>
      <w:pPr/>
      <w:r>
        <w:rPr>
          <w:lang w:val="sw_KE" w:bidi="sw_KE"/>
        </w:rPr>
      </w:r>
      <w:r>
        <w:rPr>
          <w:lang w:val="sw_KE" w:bidi="sw_KE"/>
        </w:rPr>
        <w:t>Petro anasema, “Mwalimu, Rabi, ni vyema tuwe hapa, tutengeneze hema tatu." Kisha wingu linawafunika, na sauti kutoka kwa wingu inasema, “Huyu ni Mwanangu mpendwa. Msikieni yeye.” Wanafunzi wanapotazama pande zote, Musa na Eliya wameenda na wanamwona Yesu tu.</w:t>
      </w:r>
    </w:p>
    <w:p>
      <w:pPr/>
      <w:r>
        <w:rPr>
          <w:lang w:val="sw_KE" w:bidi="sw_KE"/>
        </w:rPr>
      </w:r>
      <w:r>
        <w:rPr>
          <w:lang w:val="sw_KE" w:bidi="sw_KE"/>
        </w:rPr>
        <w:t>Sitisha igizo. Muulize mtu anayeigiza Petro, "Unafikiria au kuhisi vipi?" Mtu huyo anaweza kujibu mambo kama, "Ninaogopa, nimechanganyikiwa, sijui kufikiria nini." Muulize mtu wanaoigiza wanafunzi wengine, "Unafikiria au kuhisi vipi?" Huenda ukasikia mambo kama, “Tumesikia sauti ya Mungu, na imetutisha" au “Tumeisikia sauti ya Mungu na sasa tunajua Yesu ni nani.” Endelea na igizo.</w:t>
      </w:r>
    </w:p>
    <w:p>
      <w:pPr/>
      <w:r>
        <w:rPr>
          <w:lang w:val="sw_KE" w:bidi="sw_KE"/>
        </w:rPr>
      </w:r>
      <w:r>
        <w:rPr>
          <w:lang w:val="sw_KE" w:bidi="sw_KE"/>
        </w:rPr>
        <w:t>Wanafunzi na Yesu wanaposhuka mlimani, Yesu anawaambia wasimwambie mtu yeyote kilichotokea hadi Mwana wa Adamu atakapofufuka kutoka kwa wafu. Mara nyingi wanafunzi wanaulizana kile ambacho Yesu alimaanisha kwa “Kufufuka kutoka kwa wafu.”</w:t>
      </w:r>
    </w:p>
    <w:p>
      <w:pPr/>
      <w:r>
        <w:rPr>
          <w:lang w:val="sw_KE" w:bidi="sw_KE"/>
        </w:rPr>
      </w:r>
      <w:r>
        <w:rPr>
          <w:lang w:val="sw_KE" w:bidi="sw_KE"/>
        </w:rPr>
        <w:t>Sitisha igizo. Muulize mtu anayeigiza Yesu, "Unafikiria au kuhisi vipi?" Unaweza kusikia mambo kama, Wakati wangu wa kuwaambia mimi ni nani bado haujafika" au "Nimefadhaika, naendelea kuwaambia kwamba nitakufa na kufufuka kutoka kwa wafu lakini bado hawaelewi." Endelea na igizo.</w:t>
      </w:r>
    </w:p>
    <w:p>
      <w:pPr/>
      <w:r>
        <w:rPr>
          <w:lang w:val="sw_KE" w:bidi="sw_KE"/>
        </w:rPr>
      </w:r>
      <w:r>
        <w:rPr>
          <w:lang w:val="sw_KE" w:bidi="sw_KE"/>
        </w:rPr>
        <w:t>Wanafunzi wanamuuliza Yesu kwa nini walimu wa sheria ya kidini wanasema ni lazima Eliya arudi. Yesu anajibu kwamba Eliya amekuja na alitukanwa, kama vile maandiko yalivyotabiri. Anasema kwamba Mwana wa Adamu pia atateseka kama vile Maandiko yalivyotabiri.</w:t>
      </w:r>
    </w:p>
    <w:p>
      <w:pPr/>
      <w:r>
        <w:rPr>
          <w:lang w:val="sw_KE" w:bidi="sw_KE"/>
        </w:rPr>
      </w:r>
      <w:r>
        <w:rPr>
          <w:lang w:val="sw_KE" w:bidi="sw_KE"/>
        </w:rPr>
        <w:t>Sitisha igizo. Muulize mtu anayeigiza Yesu, "Unafikiria au kuhisi vipi?" Mtu huyo anaweza kujibu mambo kama, "Najua kwamba kila kitu kinatokea kama kinavyopaswa," au "Nimekuwa nikizungumza na manabii Musa na Eliya na Mungu alizungumza, nikisisitiza kwamba mpango wa Mungu unatokea," au "Ninahuzunika kwamba nitalazimika kutendewa hivi na wale wanaotakiwa kuwa walimu wa sheria ya kidini."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9:2–13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Siku sita baadaye Yesu aliwachukua Petro, Yakobo na Yohana, na kuwapeleka juu ya mlima mrefu ili wawe faraghani. Wanaume hao walipotazama, kuonekana kwa Yesu </w:t>
      </w:r>
      <w:r>
        <w:rPr>
          <w:b/>
          <w:lang w:val="sw_KE" w:bidi="sw_KE"/>
        </w:rPr>
        <w:t>kulibadilishwa</w:t>
      </w:r>
      <w:r>
        <w:rPr>
          <w:lang w:val="sw_KE" w:bidi="sw_KE"/>
        </w:rPr>
        <w:t xml:space="preserve">, au </w:t>
      </w:r>
      <w:r>
        <w:rPr>
          <w:b/>
          <w:lang w:val="sw_KE" w:bidi="sw_KE"/>
        </w:rPr>
        <w:t>kugeuka</w:t>
      </w:r>
      <w:r>
        <w:rPr>
          <w:lang w:val="sw_KE" w:bidi="sw_KE"/>
        </w:rPr>
        <w:t xml:space="preserve"> sura. Kugeuka kunamaanisha kubadili sura—kuwa na sura tofauti kabisa. Haimaanishi kubadilika kimuujiza au kwa njia mbaya. Sura ya Yesu haikubadilika kuwa ya mtu tofauti, aliangaza tu kabisa. Mungu ndiye aliyefanya jambo hili lifanyike.</w:t>
      </w:r>
    </w:p>
    <w:p>
      <w:pPr/>
      <w:r>
        <w:rPr>
          <w:lang w:val="sw_KE" w:bidi="sw_KE"/>
        </w:rPr>
      </w:r>
      <w:r>
        <w:rPr>
          <w:lang w:val="sw_KE" w:bidi="sw_KE"/>
        </w:rPr>
        <w:t xml:space="preserve">Mavazi yake yakawa meupe sana, meupe kuliko ambavyo blichi yoyote duniani inavyoweza kuyangʼarisha. </w:t>
      </w:r>
      <w:r>
        <w:rPr>
          <w:b/>
          <w:lang w:val="sw_KE" w:bidi="sw_KE"/>
        </w:rPr>
        <w:t>Blichi</w:t>
      </w:r>
      <w:r>
        <w:rPr>
          <w:lang w:val="sw_KE" w:bidi="sw_KE"/>
        </w:rPr>
        <w:t xml:space="preserve"> ni kemikali inayotumiwa kung'arisha nguo na vitu vingine viwe vyeupe. Ikiwa hakuna blichi, unaweza kusema kwamba hii ni kemikali inayofanya nguo ziwe nyeupe kabisa. Au unaweza kusema kwamba nguo zake zilikuwa nyeupe kuliko ambavyo mtu yeyote angeweza kuzingʼarisha.</w:t>
      </w:r>
    </w:p>
    <w:p>
      <w:pPr/>
      <w:r>
        <w:rPr>
          <w:lang w:val="sw_KE" w:bidi="sw_KE"/>
        </w:rPr>
      </w:r>
      <w:r>
        <w:rPr>
          <w:lang w:val="sw_KE" w:bidi="sw_KE"/>
        </w:rPr>
        <w:t xml:space="preserve">Kisha Eliya na Musa wakatokea na kuanza kuzungumza na Yesu. </w:t>
      </w:r>
      <w:r>
        <w:rPr>
          <w:b/>
          <w:lang w:val="sw_KE" w:bidi="sw_KE"/>
        </w:rPr>
        <w:t>Eliya</w:t>
      </w:r>
      <w:r>
        <w:rPr>
          <w:lang w:val="sw_KE" w:bidi="sw_KE"/>
        </w:rPr>
        <w:t xml:space="preserve"> ni nabii ambaye aliishi muda mrefu uliopita. Mungu aliwaambia Wayahudi kwamba mtu kama Eliya angekuja mbele ya Masiya kuandaa njia. </w:t>
      </w:r>
      <w:r>
        <w:rPr>
          <w:b/>
          <w:lang w:val="sw_KE" w:bidi="sw_KE"/>
        </w:rPr>
        <w:t>Musa</w:t>
      </w:r>
      <w:r>
        <w:rPr>
          <w:lang w:val="sw_KE" w:bidi="sw_KE"/>
        </w:rPr>
        <w:t xml:space="preserve"> ni nabii ambaye pia aliishi muda mrefu uliopita. Mungu alimpa Musa sheria ambayo Wayahudi walifuata.</w:t>
      </w:r>
    </w:p>
    <w:p>
      <w:pPr/>
      <w:r>
        <w:rPr>
          <w:lang w:val="sw_KE" w:bidi="sw_KE"/>
        </w:rPr>
      </w:r>
      <w:r>
        <w:rPr>
          <w:lang w:val="sw_KE" w:bidi="sw_KE"/>
        </w:rPr>
        <w:t xml:space="preserve">Petro alisema, “Rabi, ni vyema sisi tukae hapa." </w:t>
      </w:r>
      <w:r>
        <w:rPr>
          <w:b/>
          <w:lang w:val="sw_KE" w:bidi="sw_KE"/>
        </w:rPr>
        <w:t>Rabi</w:t>
      </w:r>
      <w:r>
        <w:rPr>
          <w:lang w:val="sw_KE" w:bidi="sw_KE"/>
        </w:rPr>
        <w:t xml:space="preserve"> ni jina la Kiyahudi linalomaanisha "mkuu wangu" au "mwalimu wangu mkuu". Halimaanishi mwalimu wa shule. Ni neno tofauti na “Bwana.” Bwana inamaanisha mkubwa au labda hata kiumbe cha kimungu. Simamia hapa na ujadili kama kikundi ni neno au kifungu gani utatumia kwa rabii. Tazama maelezo zaidi kuhusu </w:t>
      </w:r>
      <w:r>
        <w:rPr>
          <w:b/>
          <w:lang w:val="sw_KE" w:bidi="sw_KE"/>
        </w:rPr>
        <w:t>rabi</w:t>
      </w:r>
      <w:r>
        <w:rPr>
          <w:lang w:val="sw_KE" w:bidi="sw_KE"/>
        </w:rPr>
        <w:t xml:space="preserve"> katika Faharasa Kuu. Sitisha rekodi hii ya sauti hapa. Tumia neno lile la rabii katika kitabu chote cha Marko.</w:t>
      </w:r>
    </w:p>
    <w:p>
      <w:pPr/>
      <w:r>
        <w:rPr>
          <w:lang w:val="sw_KE" w:bidi="sw_KE"/>
        </w:rPr>
      </w:r>
      <w:r>
        <w:rPr>
          <w:lang w:val="sw_KE" w:bidi="sw_KE"/>
        </w:rPr>
        <w:t xml:space="preserve">Petro anapendekeza kujenga makazi tatu, hema, au hema kwa Musa, Eliya, na Yesu. Petro anatumia neno lile la </w:t>
      </w:r>
      <w:r>
        <w:rPr>
          <w:b/>
          <w:lang w:val="sw_KE" w:bidi="sw_KE"/>
        </w:rPr>
        <w:t>vibanda</w:t>
      </w:r>
      <w:r>
        <w:rPr>
          <w:lang w:val="sw_KE" w:bidi="sw_KE"/>
        </w:rPr>
        <w:t xml:space="preserve"> ambalo Wayahudi walitumia katika sikukuu yao ya pekee ya "Sikukuu ya Vibanda" au "Sherehe ya Vibanda." Makazi haya huenda yalitengenezwa kwa matawi ya miti au nguo. Watu waliishi ndani yao kwa siku 7 ili kusherehekea ulinzi wa Mungu. Hema pia zilikuwa nyumba za watu ambao walihamia mahali pa kukaa na kwa hivyo zilikuwa rahisi kuacha na kuweka.</w:t>
      </w:r>
    </w:p>
    <w:p>
      <w:pPr/>
      <w:r>
        <w:rPr>
          <w:lang w:val="sw_KE" w:bidi="sw_KE"/>
        </w:rPr>
      </w:r>
      <w:r>
        <w:rPr>
          <w:lang w:val="sw_KE" w:bidi="sw_KE"/>
        </w:rPr>
        <w:t>Simamia hapa na uangalie picha ya makazi yaliyojengwa kwa ajili ya Sikukuu ya Vibanda, kama kikundi. Sitisha rekodi hii ya sauti hapa.</w:t>
      </w:r>
    </w:p>
    <w:p>
      <w:pPr/>
      <w:r>
        <w:rPr>
          <w:lang w:val="sw_KE" w:bidi="sw_KE"/>
        </w:rPr>
      </w:r>
      <w:r>
        <w:rPr>
          <w:lang w:val="sw_KE" w:bidi="sw_KE"/>
        </w:rPr>
        <w:t xml:space="preserve">Baadaye, wanafunzi na Yesu walishuka chini mlimani na Yesu aliwaambia wasimwambie mtu yeyote mambo waliyoona hadi </w:t>
      </w:r>
      <w:r>
        <w:rPr>
          <w:b/>
          <w:lang w:val="sw_KE" w:bidi="sw_KE"/>
        </w:rPr>
        <w:t>Mwana wa Adamu</w:t>
      </w:r>
      <w:r>
        <w:rPr>
          <w:lang w:val="sw_KE" w:bidi="sw_KE"/>
        </w:rPr>
        <w:t xml:space="preserve"> atakapofufuka kutoka kwa wafu. Mwana wa Adamu ndiye yule ambaye Mungu anampa mamlaka yote. Tumia maneno yale ya Mwana wa Adamu ambayo umetumia katika vifungu vya hapo awali. Kwa maelezo zaidi kuhusu </w:t>
      </w:r>
      <w:r>
        <w:rPr>
          <w:b/>
          <w:lang w:val="sw_KE" w:bidi="sw_KE"/>
        </w:rPr>
        <w:t>Mwana wa Adamu</w:t>
      </w:r>
      <w:r>
        <w:rPr>
          <w:lang w:val="sw_KE" w:bidi="sw_KE"/>
        </w:rPr>
        <w:t>, rejelea Faharasa Kuu.</w:t>
      </w:r>
    </w:p>
    <w:p>
      <w:pPr/>
      <w:r>
        <w:rPr>
          <w:lang w:val="sw_KE" w:bidi="sw_KE"/>
        </w:rPr>
      </w:r>
      <w:r>
        <w:rPr>
          <w:lang w:val="sw_KE" w:bidi="sw_KE"/>
        </w:rPr>
        <w:t>Yesu anajizungumzia katika nafsi ya tatu anapojipa jina hili la Mwana wa Adamu. Hakikisha kwamba ni wazi kutokana na jinsi unavyotafsiri kwamba Yesu anazungumza juu yake mwenyewe.</w:t>
      </w:r>
    </w:p>
    <w:p>
      <w:pPr/>
      <w:r>
        <w:rPr>
          <w:lang w:val="sw_KE" w:bidi="sw_KE"/>
        </w:rPr>
      </w:r>
      <w:r>
        <w:rPr>
          <w:lang w:val="sw_KE" w:bidi="sw_KE"/>
        </w:rPr>
        <w:t xml:space="preserve">Wanafunzi wa Yesu walimwuliza, “Kwa </w:t>
      </w:r>
      <w:r>
        <w:rPr>
          <w:b/>
          <w:lang w:val="sw_KE" w:bidi="sw_KE"/>
        </w:rPr>
        <w:t>nini walimu wa sheria husema</w:t>
      </w:r>
      <w:r>
        <w:rPr>
          <w:lang w:val="sw_KE" w:bidi="sw_KE"/>
        </w:rPr>
        <w:t xml:space="preserve"> kwamba ni lazima Eliya aje </w:t>
      </w:r>
      <w:r>
        <w:rPr>
          <w:b/>
          <w:lang w:val="sw_KE" w:bidi="sw_KE"/>
        </w:rPr>
        <w:t>kwanza</w:t>
      </w:r>
      <w:r>
        <w:rPr>
          <w:lang w:val="sw_KE" w:bidi="sw_KE"/>
        </w:rPr>
        <w:t xml:space="preserve">?” </w:t>
      </w:r>
      <w:r>
        <w:rPr>
          <w:b/>
          <w:lang w:val="sw_KE" w:bidi="sw_KE"/>
        </w:rPr>
        <w:t>Walimu wa sheria</w:t>
      </w:r>
      <w:r>
        <w:rPr>
          <w:lang w:val="sw_KE" w:bidi="sw_KE"/>
        </w:rPr>
        <w:t xml:space="preserve"> wakati mwingine hutafsiriwa kama waandishi au watu walioandika sheria: Walikuwa wasomi na wataalamu wa tafsiri za sheria kutoka kwa Maandiko Matakatifu. Tafsiri hizi hazikuandikwa, lakini zilikaririwa na kufundishwa kwa mdomo na walimu hao. Tumia neno lile la sheria ambalo umetumia katika vifungu vilivyotangulia. Kwa maelezo zaidi kuhusu </w:t>
      </w:r>
      <w:r>
        <w:rPr>
          <w:b/>
          <w:lang w:val="sw_KE" w:bidi="sw_KE"/>
        </w:rPr>
        <w:t>walimu wa sheria</w:t>
      </w:r>
      <w:r>
        <w:rPr>
          <w:lang w:val="sw_KE" w:bidi="sw_KE"/>
        </w:rPr>
        <w:t>, walimu wa sheria, na wazee, rejelea faharasa kuu.</w:t>
      </w:r>
    </w:p>
    <w:p>
      <w:pPr/>
      <w:r>
        <w:rPr>
          <w:lang w:val="sw_KE" w:bidi="sw_KE"/>
        </w:rPr>
      </w:r>
      <w:r>
        <w:rPr>
          <w:b/>
          <w:lang w:val="sw_KE" w:bidi="sw_KE"/>
        </w:rPr>
        <w:t>Masiya</w:t>
      </w:r>
      <w:r>
        <w:rPr>
          <w:lang w:val="sw_KE" w:bidi="sw_KE"/>
        </w:rPr>
        <w:t xml:space="preserve"> ni jina la Yesu linalomaanisha "Mungu anaokoa." </w:t>
      </w:r>
      <w:r>
        <w:rPr>
          <w:b/>
          <w:lang w:val="sw_KE" w:bidi="sw_KE"/>
        </w:rPr>
        <w:t>Kristo</w:t>
      </w:r>
      <w:r>
        <w:rPr>
          <w:lang w:val="sw_KE" w:bidi="sw_KE"/>
        </w:rPr>
        <w:t xml:space="preserve"> ni neno "Masiya" katika Kiebrania na linamaanisha mtu aliyepakwa mafuta na Mungu, au aliyeteuliwa kwa ajili ya kazi maalumu. Katika Agano la Kale manabii, makuhani na wafalme walipakwa mafuta kwa kazi maalumu. Yesu ni mambo hayo yote, lakini Marko anamuona Yesu kama mfalme aliyeteuliwa na Mungu kwa kazi maalum. Tumia tafsiri ya neno Masiya ambalo umetumia katika sehemu zingine za Marko. Kwa maelezo zaidi kuhusu </w:t>
      </w:r>
      <w:r>
        <w:rPr>
          <w:b/>
          <w:lang w:val="sw_KE" w:bidi="sw_KE"/>
        </w:rPr>
        <w:t>Masiya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9:14–29</w:t>
      </w:r>
      <w:r>
        <w:rPr>
          <w:lang w:val="sw_KE" w:bidi="sw_KE"/>
        </w:rPr>
      </w:r>
    </w:p>
    <w:p>
      <w:pPr>
        <w:pStyle w:val="Heading3"/>
      </w:pPr>
      <w:r>
        <w:rPr>
          <w:lang w:val="sw_KE" w:bidi="sw_KE"/>
        </w:rPr>
        <w:t>Sikiliza na Moyo</w:t>
      </w:r>
    </w:p>
    <w:p>
      <w:pPr/>
      <w:r>
        <w:rPr>
          <w:lang w:val="sw_KE" w:bidi="sw_KE"/>
        </w:rPr>
      </w:r>
      <w:r>
        <w:rPr>
          <w:lang w:val="sw_KE" w:bidi="sw_KE"/>
        </w:rPr>
        <w:t>Katika hatua hii, sikia Marko 9:14–29 na kuiweka katika mioyo yenu.</w:t>
      </w:r>
    </w:p>
    <w:p>
      <w:pPr/>
      <w:r>
        <w:rPr>
          <w:lang w:val="sw_KE" w:bidi="sw_KE"/>
        </w:rPr>
      </w:r>
      <w:r>
        <w:rPr>
          <w:lang w:val="sw_KE" w:bidi="sw_KE"/>
        </w:rPr>
        <w:t>Sikiliza toleo la sauti la Marko 9:14–29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9:14–29 tafsiri iliyo rahisi zaidi kueleweka.</w:t>
      </w:r>
    </w:p>
    <w:p>
      <w:pPr/>
      <w:r>
        <w:rPr>
          <w:lang w:val="sw_KE" w:bidi="sw_KE"/>
        </w:rPr>
      </w:r>
      <w:r>
        <w:rPr>
          <w:lang w:val="sw_KE" w:bidi="sw_KE"/>
        </w:rPr>
        <w:t>Yesu amekuwa tu kwenye mlima mrefu na Petro, Yakobo, na Yohana. Wakati pale, kuonekana kwa Yesu kunabadilishwa na Eliya na Musa wanaonekana karibu na Yesu. Sauti ya Mungu inakuja kutoka mbinguni ikisema kuhusu Yesu, "Huyu ni Mwana wangu. Msikilize yeye."</w:t>
      </w:r>
    </w:p>
    <w:p>
      <w:pPr/>
      <w:r>
        <w:rPr>
          <w:lang w:val="sw_KE" w:bidi="sw_KE"/>
        </w:rPr>
      </w:r>
      <w:r>
        <w:rPr>
          <w:lang w:val="sw_KE" w:bidi="sw_KE"/>
        </w:rPr>
        <w:t>Yesu anakuja chini kutoka kwa mlima na Petro, Yakobo, na Yohana na anaenda mahali ambapo wanafunzi wengine waliobaki walipo. Yesu anapata umati wa watu karibu na wafuasi wengine Umati unapomwona Yesu wanashangaa kwamba Yesu yuko pale. Watu wanakimbia kumsalimu Yesu, au kumkaribisha Yesu. Katika umati ni walimu wa sheria. Walimu wa sheria na wanafunzi wanabishana kuhusu kitu. Kwa kweli, Yesu anapowauliza “Mnabishana nao kuhusu nini?” hatujui anazungumza na nani- viongozi wa kidini au wanafunzi. Wasomi wengi wanaamini Yesu anazungumza na wafuasi. Matoleo mengine yanasema kitu kama, "Hoja hii ni kuhusu nini?"</w:t>
      </w:r>
    </w:p>
    <w:p>
      <w:pPr/>
      <w:r>
        <w:rPr>
          <w:lang w:val="sw_KE" w:bidi="sw_KE"/>
        </w:rPr>
      </w:r>
      <w:r>
        <w:rPr>
          <w:lang w:val="sw_KE" w:bidi="sw_KE"/>
        </w:rPr>
        <w:t>Ukweli kwamba mtu katika umati anajibu Yesu si kawaida. Mtu aliyemjibu Yesu ndiye yule ambaye labda ndiye chanzo cha hoja. Hii inatuambia kidogo kuhusu kile ambacho hoja inaweza kuwa kuhusu. Mtu huyu alimleta mwana wake aliyepagawa na pepo ili kumwona Yesu ili kuponywa. Kupagawa ni kuchukuliwa na kitu.</w:t>
      </w:r>
    </w:p>
    <w:p>
      <w:pPr/>
      <w:r>
        <w:rPr>
          <w:lang w:val="sw_KE" w:bidi="sw_KE"/>
        </w:rPr>
      </w:r>
      <w:r>
        <w:rPr>
          <w:lang w:val="sw_KE" w:bidi="sw_KE"/>
        </w:rPr>
        <w:t>Sitisha hapa na mjadili swali hili kama kikundi: Simulia kuhusu mtu unayemjua ambaye angeweza kumiliki Ulijuaje walipagaliwa Wanafanya nini? Sitisha rekodi hii ya sauti hapa.</w:t>
      </w:r>
    </w:p>
    <w:p>
      <w:pPr/>
      <w:r>
        <w:rPr>
          <w:lang w:val="sw_KE" w:bidi="sw_KE"/>
        </w:rPr>
      </w:r>
      <w:r>
        <w:rPr>
          <w:lang w:val="sw_KE" w:bidi="sw_KE"/>
        </w:rPr>
        <w:t>Pepo huyu mchafu anaonyesha asili ya mapepo wachafu ambayo ni kuharibu maisha. Mvulana ana dalili nyingi tofauti kama kutoweza kuzungumza. Roho anamtupa mvulana chini, na anatoa povu mdomoni, kusaga meno yake pamoja, na kuwa mgumu, ambayo pia inaweza kumaanisha kuwa amechoka sana. Baba anawaomba wanafunzi kumponya mwana wake. Katika wakati huo, watu waliamini kwamba wanafunzi wanafanya kile ambacho bwana anafanya wakati bwana hayupo pale. Wanafunzi pia walikuwa na uhakika kwamba wangeweza kumponya mvulana huyo. Waliamriwa na Yesu kufanya aina hizi za mambo hapo awali, na walikuwa wamefanikiwa. Lakini wanafunzi hawawezi kumponya mvulana huyo, na hakuna mtu anayeonekana kuelewa sababu.</w:t>
      </w:r>
    </w:p>
    <w:p>
      <w:pPr/>
      <w:r>
        <w:rPr>
          <w:lang w:val="sw_KE" w:bidi="sw_KE"/>
        </w:rPr>
      </w:r>
      <w:r>
        <w:rPr>
          <w:lang w:val="sw_KE" w:bidi="sw_KE"/>
        </w:rPr>
        <w:t>Sitisha hapa na mjadili swali hili kama kikundi: Katika utamaduni wenu, ni aina gani za mambo ambayo wafuasi wa kiongozi wa kidini wanaweza kufanya hata wakati kiongozi hayuko pale? Sitisha rekodi hii ya sauti hapa.</w:t>
      </w:r>
    </w:p>
    <w:p>
      <w:pPr/>
      <w:r>
        <w:rPr>
          <w:lang w:val="sw_KE" w:bidi="sw_KE"/>
        </w:rPr>
      </w:r>
      <w:r>
        <w:rPr>
          <w:lang w:val="sw_KE" w:bidi="sw_KE"/>
        </w:rPr>
        <w:t>Yesu anapofika hapo, anauliza swali ambalo hatarajii jibu. Anauliza, "Nitakuwa pamoja nanyi mpaka lini," au "Nitawavumilia mpaka lini?" Anavunjika moyo kwa sababu ya kukosa kwao kumwamini na kumtumaini. Yesu anawaita wanafunzi wake "kizazi kisicho na imani naye." Baadhi ya tafsiri husema "watu wasio na imani." Pengine Yesu hazungumzii wafuasi wake tu, lakini walimu wa sheria, na pia watu ambao walikuwa wakisimama katika umati. Umati unapomleta mvulana kwa Yesu, pepo anajibu uwepo wa Yesu kwa kumtupa mvulana katika kuzimia au kifafa.</w:t>
      </w:r>
    </w:p>
    <w:p>
      <w:pPr/>
      <w:r>
        <w:rPr>
          <w:lang w:val="sw_KE" w:bidi="sw_KE"/>
        </w:rPr>
      </w:r>
      <w:r>
        <w:rPr>
          <w:lang w:val="sw_KE" w:bidi="sw_KE"/>
        </w:rPr>
        <w:t xml:space="preserve">Yesu anamwuliza baba ya mvulana huyo muda ambao mtoto wake amekuwa katika hali hiyo. Yesu atamponya mvulana bila kujali jibu la baba; hata hivyo, uwezekano mkubwa zaidi jibu la baba linamfanya Yesu awe na huruma sana kuelekea mvulana. Pia, umati unaweza kuwa ulifikiri kwamba kadiri umiliki ulikuwa ukifanyika kwa muda mrefu, ndivyo ingekuwa vigumu kuponya. Baba anasema kwa kuwa mvulana alikuwa mdogo, pepo mara nyingi angejaribu kumuua mvulana kwa kumtupa ndani ya moto au maji. Mtu huyo anamwomba Yesu amsaidie ikiwa anaweza. Yesu anashangaa! Yesu anashangaa - anauliza, "Kwa nini unauliza </w:t>
      </w:r>
      <w:r>
        <w:rPr>
          <w:b/>
          <w:lang w:val="sw_KE" w:bidi="sw_KE"/>
        </w:rPr>
        <w:t>ikiwa ninaweza</w:t>
      </w:r>
      <w:r>
        <w:rPr>
          <w:lang w:val="sw_KE" w:bidi="sw_KE"/>
        </w:rPr>
        <w:t>?" Yesu anasema kwamba kitu chochote kinawezekana kwa wale wanaosema kwamba Yesu ndiye anayesema Yeye ni. Mtu huyo anajibu kwa unyoofu sana. Anataka kuamini kwamba Yesu anaweza kufanya jambo lolote, lakini anatambua jinsi ilivyo vigumu kuamini hivyo. Anaomba msaada. Kwa sababu anaomba msaada kutoka kwa Yesu, Yesu anamsaidia.</w:t>
      </w:r>
    </w:p>
    <w:p>
      <w:pPr/>
      <w:r>
        <w:rPr>
          <w:lang w:val="sw_KE" w:bidi="sw_KE"/>
        </w:rPr>
      </w:r>
      <w:r>
        <w:rPr>
          <w:lang w:val="sw_KE" w:bidi="sw_KE"/>
        </w:rPr>
        <w:t>Sitisha hapa na mjadili swali hili kama kikundi: Zungumza kuhusu wakati ambao ulihangaika kuamini kwamba Mungu aliweza kutunza hali. Ni nini kilichofanya iwe vigumu kumwamini Mungu wakati huo? Sitisha rekodi hii ya sauti hapa.</w:t>
      </w:r>
    </w:p>
    <w:p>
      <w:pPr/>
      <w:r>
        <w:rPr>
          <w:lang w:val="sw_KE" w:bidi="sw_KE"/>
        </w:rPr>
      </w:r>
      <w:r>
        <w:rPr>
          <w:lang w:val="sw_KE" w:bidi="sw_KE"/>
        </w:rPr>
        <w:t>Yesu anapozungumza na mtu huyo, umati unaongezeka. Kwa kawaida Yesu hapendi kuwaponya watu wenye pepo wachafu mbele ya umati mkubwa, kwa hiyo inaonekana kwamba anaharakisha kabla ya umati kuongezeka zaidi. Yesu anapoamuru pepo chafu atoke kwa mvulana huyo, pepo chafu humfanya mvulana huyo kugaagaa. Kisha mvulana anaonekana kama maiti au mwili wa mfu. Anaonekana kama amekufa. Lugha hiyo inadokeza kwamba mvulana huyo hajafa, lakini anaonekana kama amekufa. Watu wengi wanafikiria mvulana huyo amekufa, lakini Yesu anamsaidia mvulana huyo kuamka.</w:t>
      </w:r>
    </w:p>
    <w:p>
      <w:pPr/>
      <w:r>
        <w:rPr>
          <w:lang w:val="sw_KE" w:bidi="sw_KE"/>
        </w:rPr>
      </w:r>
      <w:r>
        <w:rPr>
          <w:lang w:val="sw_KE" w:bidi="sw_KE"/>
        </w:rPr>
        <w:t>Baadaye Yesu yuko peke yake na wanafunzi wake katika nyumba. Mara nyingi wangekusanyika pamoja baada ya uponyaji wa miujiza. Yesu hutumia nyakati hizi peke yake, mbali na umati, kuelezea mambo kwa wanafunzi wake. Katika hadithi hii, wanafunzi wa Yesu wanachanganyikiwa. Walipewa mamlaka ya kufukuza mapepo hapo awali, kwa nini haikufanya kazi katika kesi hii? Yesu anawaambia wanafunzi kwamba aina hii ya roho inakuja tu kwa kuomba. Jibu la Yesu linawaonyesha kwamba hawapaswi kutegemea mamlaka ambayo walipewa mara moja - hapo awali. Wanapaswa kuamini na kusali kila wakati wanapokabiliwa na hali kama hii. Wanaweza tu kumwamini Mungu, sio kwa uwezo wao wenyewe. Ndiyo sababu wanahitaji kusali kila wakati.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9:14–29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matukio matano.</w:t>
      </w:r>
    </w:p>
    <w:p>
      <w:pPr/>
      <w:r>
        <w:rPr>
          <w:lang w:val="sw_KE" w:bidi="sw_KE"/>
        </w:rPr>
      </w:r>
      <w:r>
        <w:rPr>
          <w:b/>
          <w:lang w:val="sw_KE" w:bidi="sw_KE"/>
        </w:rPr>
        <w:t>Tukio la kwanza:</w:t>
      </w:r>
      <w:r>
        <w:rPr>
          <w:lang w:val="sw_KE" w:bidi="sw_KE"/>
        </w:rPr>
        <w:t xml:space="preserve"> Yesu, Yakobo, Yohana na Petro wanarudi kwa wanafunzi wengine. Wanawakuta wanafunzi hao katika umati mkubwa, wakibishana na walimu wa sheria. Umati unapomwona Yesu, wanashangaa, na wakamkimbilia ili kumsalimu.</w:t>
      </w:r>
    </w:p>
    <w:p>
      <w:pPr/>
      <w:r>
        <w:rPr>
          <w:lang w:val="sw_KE" w:bidi="sw_KE"/>
        </w:rPr>
      </w:r>
      <w:r>
        <w:rPr>
          <w:b/>
          <w:lang w:val="sw_KE" w:bidi="sw_KE"/>
        </w:rPr>
        <w:t>Katika tukio la pili:</w:t>
      </w:r>
      <w:r>
        <w:rPr>
          <w:lang w:val="sw_KE" w:bidi="sw_KE"/>
        </w:rPr>
        <w:t xml:space="preserve"> Yesu anauliza, "Hoja hii ni kuhusu nini?" Mtu mmoja katika umati huo akasema, "Mwalimu, nilimleta kwako mwanangu. Ana pepo mchafu anayemfanya asiweze kuongea, humwangusha chini na kumfanya atokwe povu mdomoni na kusaga meno, kisha mwili wake hukauka. Niliwaomba wanafunzi wako wamtoe huyo pepo mchafu, lakini hawakuweza." Yesu anasema, "Nitawavumilia mpaka lini! Mleteni mvulana kwangu!"</w:t>
      </w:r>
    </w:p>
    <w:p>
      <w:pPr/>
      <w:r>
        <w:rPr>
          <w:lang w:val="sw_KE" w:bidi="sw_KE"/>
        </w:rPr>
      </w:r>
      <w:r>
        <w:rPr>
          <w:b/>
          <w:lang w:val="sw_KE" w:bidi="sw_KE"/>
        </w:rPr>
        <w:t>Katika tukio la tatu:</w:t>
      </w:r>
      <w:r>
        <w:rPr>
          <w:lang w:val="sw_KE" w:bidi="sw_KE"/>
        </w:rPr>
        <w:t xml:space="preserve"> Watu wanamleta mvulana huyo kwa Yesu. Yule pepo mchafu alipomwona Yesu, mara akamwangusha chini mvulana huyo, na mvulana huyo akaanza kugaagaa chini huku akitokwa na povu kinywani. Yesu anamuuliza baba ya mvulana huyo, “Mwanao amekuwa katika hali hii tangu lini?” Baba anajibu, "Amekuwa kama hivi tangu utoto. Mara kwa mara huyo pepo mchafu amekuwa akimwangusha kwenye moto au kwenye maji ili kumwangamiza. Ikiwa unaweza kufanya jambo lolote, tafadhali tuhurumie na utusaidie.” Yesu anajibu, "Unamaanisha nini kwa ‘ikiwa unaweza’? Kila kitu kinawezekana kwa mtu aaminiye.” Mtu huyo anasema mara moja, "Ninaamini. Nisaidie kushinda kutokuamini kwangu!”</w:t>
      </w:r>
    </w:p>
    <w:p>
      <w:pPr/>
      <w:r>
        <w:rPr>
          <w:lang w:val="sw_KE" w:bidi="sw_KE"/>
        </w:rPr>
      </w:r>
      <w:r>
        <w:rPr>
          <w:b/>
          <w:lang w:val="sw_KE" w:bidi="sw_KE"/>
        </w:rPr>
        <w:t>Tukio la nne:</w:t>
      </w:r>
      <w:r>
        <w:rPr>
          <w:lang w:val="sw_KE" w:bidi="sw_KE"/>
        </w:rPr>
        <w:t xml:space="preserve"> Yesu anapogundua kwamba umati unaongezeka, anaamuru pepo mchafu amtoke mvulana huyo. Pepo mchafu anapiga nduru anamtikisa mvulana huyo kwa ukali, na kuondoka. Umati unasema kwamba mvulana huyo anaonekana kama amekufa, lakini Yesu anamshika mvulana huyo kwa mkono na kumwinua. Mvulana huyo anasimama.</w:t>
      </w:r>
    </w:p>
    <w:p>
      <w:pPr/>
      <w:r>
        <w:rPr>
          <w:lang w:val="sw_KE" w:bidi="sw_KE"/>
        </w:rPr>
      </w:r>
      <w:r>
        <w:rPr>
          <w:b/>
          <w:lang w:val="sw_KE" w:bidi="sw_KE"/>
        </w:rPr>
        <w:t>Tukio la tano:</w:t>
      </w:r>
      <w:r>
        <w:rPr>
          <w:lang w:val="sw_KE" w:bidi="sw_KE"/>
        </w:rPr>
        <w:t xml:space="preserve"> Baadaye, Yesu na wanafunzi wako peke yao kwenye nyumba. Wanafunzi wake wanamuuliza, "Mbona sisi hatukuweza kumtoa huyo pepo mchafu?" Yesu anawajibu, “Hali hii haiwezi kutoka isipokuwa kwa kuomba.”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Mtu ambaye mwana wake ana pepo mchafu</w:t>
      </w:r>
    </w:p>
    <w:p>
      <w:pPr>
        <w:pStyle w:val="ListBullet"/>
        <w:spacing w:line="240" w:lineRule="auto"/>
        <w:ind w:left="720"/>
      </w:pPr>
      <w:r>
        <w:rPr>
          <w:lang w:val="sw_KE" w:bidi="sw_KE"/>
        </w:rPr>
      </w:r>
      <w:r>
        <w:rPr>
          <w:lang w:val="sw_KE" w:bidi="sw_KE"/>
        </w:rPr>
        <w:t>Mvulana ambaye ana pepo mchafu</w:t>
      </w:r>
    </w:p>
    <w:p>
      <w:pPr/>
      <w:r>
        <w:rPr>
          <w:lang w:val="sw_KE" w:bidi="sw_KE"/>
        </w:rPr>
      </w:r>
      <w:r>
        <w:rPr>
          <w:lang w:val="sw_KE" w:bidi="sw_KE"/>
        </w:rPr>
        <w:t>Kama kikundi, zingatia sehemu hizi za mpangilio wa kifungu: Hadithi hii inafanyika mara tu baada ya Yesu, Yakobo, Yohana na Petro kuwa juu ya mlima na Yesu alibadilishwa. Hadithi nyingi zinafanyika katika kijiji, labda katika Galilaya, lakini hatujui wapi hasa. Ni sehemu ya mwisho tu ya hadithi inayotokea katika nyumba.</w:t>
      </w:r>
    </w:p>
    <w:p>
      <w:pPr/>
      <w:r>
        <w:rPr>
          <w:lang w:val="sw_KE" w:bidi="sw_KE"/>
        </w:rPr>
      </w:r>
      <w:r>
        <w:rPr>
          <w:lang w:val="sw_KE" w:bidi="sw_KE"/>
        </w:rPr>
        <w:t>Wanarudi chini ya mlima ili kujiunga tena na wanafunzi wengine Wanapopata sehemu iliyobaki ya wafuasi, wanafunzi wanabishana na walimu wa sheria na umati mkubwa uko karibu nao.</w:t>
      </w:r>
    </w:p>
    <w:p>
      <w:pPr/>
      <w:r>
        <w:rPr>
          <w:lang w:val="sw_KE" w:bidi="sw_KE"/>
        </w:rPr>
      </w:r>
      <w:r>
        <w:rPr>
          <w:lang w:val="sw_KE" w:bidi="sw_KE"/>
        </w:rPr>
        <w:t>Sitisha hapa na mjadili swali hili kama kikundi: Zungumza kuhusu wakati ambao ulirudi kutoka wakati wa kupumzika kwa amani au utulivu kwa nyakati za machafuko. Ulikuwa unajisikiaje? Sitisha rekodi hii ya sauti hapa.</w:t>
      </w:r>
    </w:p>
    <w:p>
      <w:pPr/>
      <w:r>
        <w:rPr>
          <w:lang w:val="sw_KE" w:bidi="sw_KE"/>
        </w:rPr>
      </w:r>
      <w:r>
        <w:rPr>
          <w:lang w:val="sw_KE" w:bidi="sw_KE"/>
        </w:rPr>
        <w:t>Yesu anauliza kikundi "Hoja hii ni kuhusu nini?" Huenda alikuwa akiwaongelesha wanafunzi na walimu wa sheria, au huenda alikuwa akiuliza umati wote. Mtu katika umati anajibu, akielezea kwamba alimleta mwanawe, aliyekuwa na pepo mchafu, kwa wanafunzi wa Yesu kuponywa, lakini hawakuweza kutoa pepo huyo mchafu.</w:t>
      </w:r>
    </w:p>
    <w:p>
      <w:pPr/>
      <w:r>
        <w:rPr>
          <w:lang w:val="sw_KE" w:bidi="sw_KE"/>
        </w:rPr>
      </w:r>
      <w:r>
        <w:rPr>
          <w:lang w:val="sw_KE" w:bidi="sw_KE"/>
        </w:rPr>
        <w:t>Pengine Yesu anazungumza na umati mzima wakati anasema, "Enyi kizazi kisicho na imani! Nitavumilia na wewe hadi lini?" Kisha anaomba mvulana huyo apelekwe kwake. Yule pepo mchafu anapomwona Yesu, anamwangusha mvulana huyo chini, na kumfanya mvulana huyo kuzunguka na kutokwa na povu kinywani. Yesu anamuuliza baba mvulana huyo amekuwa kama hivi muda gani.</w:t>
      </w:r>
    </w:p>
    <w:p>
      <w:pPr/>
      <w:r>
        <w:rPr>
          <w:lang w:val="sw_KE" w:bidi="sw_KE"/>
        </w:rPr>
      </w:r>
      <w:r>
        <w:rPr>
          <w:lang w:val="sw_KE" w:bidi="sw_KE"/>
        </w:rPr>
        <w:t>Baba anajibu, "Amekuwa kama hivi tangu utoto. Mara kwa mara huyo pepo mchafu amekuwa akimwangusha kwenye moto au kwenye maji ili kumwangamiza. Ikiwa unaweza, turehemu na kutusaidia!"</w:t>
      </w:r>
    </w:p>
    <w:p>
      <w:pPr/>
      <w:r>
        <w:rPr>
          <w:lang w:val="sw_KE" w:bidi="sw_KE"/>
        </w:rPr>
      </w:r>
      <w:r>
        <w:rPr>
          <w:lang w:val="sw_KE" w:bidi="sw_KE"/>
        </w:rPr>
        <w:t>Yesu anajibu, "Unamaanisha nini kwa ‘ikiwa unaweza’? Kila kitu kinawezekana kwa mtu aaminiye.”</w:t>
      </w:r>
    </w:p>
    <w:p>
      <w:pPr/>
      <w:r>
        <w:rPr>
          <w:lang w:val="sw_KE" w:bidi="sw_KE"/>
        </w:rPr>
      </w:r>
      <w:r>
        <w:rPr>
          <w:lang w:val="sw_KE" w:bidi="sw_KE"/>
        </w:rPr>
        <w:t>Mtu huyo anasema mara moja, "Ninaamini. Nisaidie kushinda kutokuamini kwangu!”</w:t>
      </w:r>
    </w:p>
    <w:p>
      <w:pPr/>
      <w:r>
        <w:rPr>
          <w:lang w:val="sw_KE" w:bidi="sw_KE"/>
        </w:rPr>
      </w:r>
      <w:r>
        <w:rPr>
          <w:lang w:val="sw_KE" w:bidi="sw_KE"/>
        </w:rPr>
        <w:t>Yesu anamwamuru roho mchafu kumwacha mvulana huyo anapoona umati mkubwa kukusanyika. Yule pepo mchafu anapiga kelele, anamtingiza mvulana huyo kwa nguvu, na anamtoka. Mvulana huyo anaonekana kama amekufa, na watu wengi kwenye umati huo wanafikiria kuwa amekufa. Lakini Yesu anashika mkono wa mvulana huyo, naye akasimama.</w:t>
      </w:r>
    </w:p>
    <w:p>
      <w:pPr/>
      <w:r>
        <w:rPr>
          <w:lang w:val="sw_KE" w:bidi="sw_KE"/>
        </w:rPr>
      </w:r>
      <w:r>
        <w:rPr>
          <w:lang w:val="sw_KE" w:bidi="sw_KE"/>
        </w:rPr>
        <w:t>Yesu na wanafunzi wake wameondoka kwenye umati na sasa wako peke yao katika nyumba. Wanafunzi hao kwa faragha wanamuuliza Yesu kwa nini hawakuweza kumwamuru pepo huyo mchafu amwache mvulana huyo. Yesu anajibu, "Aina hii inaweza kuja tu kwa sala."</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9:14–29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5.</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mkubwa</w:t>
      </w:r>
    </w:p>
    <w:p>
      <w:pPr>
        <w:pStyle w:val="ListBullet"/>
        <w:spacing w:line="240" w:lineRule="auto"/>
        <w:ind w:left="720"/>
      </w:pPr>
      <w:r>
        <w:rPr>
          <w:lang w:val="sw_KE" w:bidi="sw_KE"/>
        </w:rPr>
      </w:r>
      <w:r>
        <w:rPr>
          <w:lang w:val="sw_KE" w:bidi="sw_KE"/>
        </w:rPr>
        <w:t>Walimu wa sheria</w:t>
      </w:r>
    </w:p>
    <w:p>
      <w:pPr>
        <w:pStyle w:val="ListBullet"/>
        <w:spacing w:line="240" w:lineRule="auto"/>
        <w:ind w:left="720"/>
      </w:pPr>
      <w:r>
        <w:rPr>
          <w:lang w:val="sw_KE" w:bidi="sw_KE"/>
        </w:rPr>
      </w:r>
      <w:r>
        <w:rPr>
          <w:lang w:val="sw_KE" w:bidi="sw_KE"/>
        </w:rPr>
        <w:t>Mtu ambaye mwana wake ana pepo mchafu</w:t>
      </w:r>
    </w:p>
    <w:p>
      <w:pPr>
        <w:pStyle w:val="ListBullet"/>
        <w:spacing w:line="240" w:lineRule="auto"/>
        <w:ind w:left="720"/>
      </w:pPr>
      <w:r>
        <w:rPr>
          <w:lang w:val="sw_KE" w:bidi="sw_KE"/>
        </w:rPr>
      </w:r>
      <w:r>
        <w:rPr>
          <w:lang w:val="sw_KE" w:bidi="sw_KE"/>
        </w:rPr>
        <w:t>Mvulana ambaye ana pepo mchafu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Yakobo, Yohana, na Petro wanateremka chini ya mlima ambao sura ya Yesu imeguzwa. Wanaporudi kwa wanafunzi wengine, wanaona umati mkubwa umekusanyika, na wanafunzi wanabishana na walimu wa sheria. Umati huo unakimbilia Yesu, huku umeshangaa.</w:t>
      </w:r>
    </w:p>
    <w:p>
      <w:pPr/>
      <w:r>
        <w:rPr>
          <w:lang w:val="sw_KE" w:bidi="sw_KE"/>
        </w:rPr>
      </w:r>
      <w:r>
        <w:rPr>
          <w:lang w:val="sw_KE" w:bidi="sw_KE"/>
        </w:rPr>
        <w:t>Sitisha igizo. Muulize mtu anayeigiza Yesu, "Unafikiria au kuhisi vipi?" Watu wanaweza kujibu mambo kama, "Kushangaa kwa nguvu za Yesu," au "Kusisimua kumwona Yesu," au "Tunataka kwa kweli mvulana huyu aponywe na tunajua Yesu anaweza kuifanya!" Endelea na igizo.</w:t>
      </w:r>
    </w:p>
    <w:p>
      <w:pPr/>
      <w:r>
        <w:rPr>
          <w:lang w:val="sw_KE" w:bidi="sw_KE"/>
        </w:rPr>
      </w:r>
      <w:r>
        <w:rPr>
          <w:lang w:val="sw_KE" w:bidi="sw_KE"/>
        </w:rPr>
        <w:t>Yesu anauliza, "Hoja hii ni kuhusu nini?" Mtu katika umati huo anajibu, "Mwalimu, nilimleta mwanangu, ambaye ana pepo mchafu, kwako kumponya. Pepo mchafu humfanya mwanangu asiweze kuongea. Pepo huyo mchafu humpagaa mwanangu, humwangusha chini na kumfanya atokwe povu mdomoni na kusaga meno. Wanafunzi wako walijaribu kutoa pepo mchafu, lakini hawakuweza kufanya hivyo."</w:t>
      </w:r>
    </w:p>
    <w:p>
      <w:pPr/>
      <w:r>
        <w:rPr>
          <w:lang w:val="sw_KE" w:bidi="sw_KE"/>
        </w:rPr>
      </w:r>
      <w:r>
        <w:rPr>
          <w:lang w:val="sw_KE" w:bidi="sw_KE"/>
        </w:rPr>
        <w:t>Sitisha igizo. Muulize mtu anayeigiza Yesu, "Unafikiria au kuhisi vipi?" Unaweza kusikia maneno kama, "Kukata tamaa ya mwana wangu kuponywa," au "Ninafurahi sana Yesu yuko hapa kwa sababu wanafunzi wake hawakuweza kusaidia." Muulize mtu anayeigiza Yesu, "Unafikiria au kuhisi vipi?" Wanaweza kujibu mambo kama, "Kuaibu kwamba hatuwezi kutoa pepo huyu mchafu," au "Kukasirika-tumekuwa tukishindana na walimu wa sheria ya kidini," au "Kuaibu kwamba watu hawa wote wanatuona kama hatuwezi kutoa pepo huyu mchafu." Endelea na igizo.</w:t>
      </w:r>
    </w:p>
    <w:p>
      <w:pPr/>
      <w:r>
        <w:rPr>
          <w:lang w:val="sw_KE" w:bidi="sw_KE"/>
        </w:rPr>
      </w:r>
      <w:r>
        <w:rPr>
          <w:lang w:val="sw_KE" w:bidi="sw_KE"/>
        </w:rPr>
        <w:t>Yesu anasema, "Enyi watu wasio na imani! Nitawavumilia mpaka lini? Mleteni mvulana huyo kwangu.” Wanamleta mvulana huyo kwa Yesu, na mara tu pepo huyo mchafu ndani ya mvulana huyo anapomwona Yesu, anamwangusha chini na kupatwa na degedege.</w:t>
      </w:r>
    </w:p>
    <w:p>
      <w:pPr/>
      <w:r>
        <w:rPr>
          <w:lang w:val="sw_KE" w:bidi="sw_KE"/>
        </w:rPr>
      </w:r>
      <w:r>
        <w:rPr>
          <w:lang w:val="sw_KE" w:bidi="sw_KE"/>
        </w:rPr>
        <w:t>Sitisha igizo. Muulize mtu anayeigiza Yesu, "Unafikiria au kuhisi vipi?" Mtu huyo anaweza kujibu mambo kama, "Kuchanganyikiwa," au "Huzuni kwa ukosefu wa imani ya wanafunzi au watu," au "Natamani wangeniamini tu." Endelea na igizo.</w:t>
      </w:r>
    </w:p>
    <w:p>
      <w:pPr/>
      <w:r>
        <w:rPr>
          <w:lang w:val="sw_KE" w:bidi="sw_KE"/>
        </w:rPr>
      </w:r>
      <w:r>
        <w:rPr>
          <w:lang w:val="sw_KE" w:bidi="sw_KE"/>
        </w:rPr>
        <w:t>Yesu anamwuliza baba ya mvulana huyo muda ambao mtoto wake amekuwa katika hali hiyo. Baba anamwambia kwa kuwa mvulana huyo alikuwa mdogo, na anasema, "Uturehemu na kutusaidia, ikiwa unaweza."</w:t>
      </w:r>
    </w:p>
    <w:p>
      <w:pPr/>
      <w:r>
        <w:rPr>
          <w:lang w:val="sw_KE" w:bidi="sw_KE"/>
        </w:rPr>
      </w:r>
      <w:r>
        <w:rPr>
          <w:lang w:val="sw_KE" w:bidi="sw_KE"/>
        </w:rPr>
        <w:t>Yesu anajibu, "Unamaanisha nini kwa 'ikiwa ninaweza'? Kila kitu kinawezekana kwa wale waumini."</w:t>
      </w:r>
    </w:p>
    <w:p>
      <w:pPr/>
      <w:r>
        <w:rPr>
          <w:lang w:val="sw_KE" w:bidi="sw_KE"/>
        </w:rPr>
      </w:r>
      <w:r>
        <w:rPr>
          <w:lang w:val="sw_KE" w:bidi="sw_KE"/>
        </w:rPr>
        <w:t>Baba huyo anajibu kwa haraka, "Ninaamini! Tafadhali nisaidie kushinda kutokuamini kwangu!”</w:t>
      </w:r>
    </w:p>
    <w:p>
      <w:pPr/>
      <w:r>
        <w:rPr>
          <w:lang w:val="sw_KE" w:bidi="sw_KE"/>
        </w:rPr>
      </w:r>
      <w:r>
        <w:rPr>
          <w:lang w:val="sw_KE" w:bidi="sw_KE"/>
        </w:rPr>
        <w:t>Sitisha igizo. Muulize mtu anayeigiza Yesu, "Unafikiria au kuhisi vipi?" Unaweza kusikia maneno kama, "Kushangaa kwamba mtu huyu anafikiria siwezi kumponya mwana wake." Muulize mtu anayeigiza Yesu, "Unafikiria au kuhisi vipi?" Mtu huyo anaweza kujibu mambo kama, "Kukata tamaa," au "Sijui wapi mwingine wa kwenda, nimejaribu kila kitu kingine. Lakini sijui ikiwa Yesu anaweza kumponya," au "Kuvunjika kati ya imani na kutokuamini." Endelea na igizo.</w:t>
      </w:r>
    </w:p>
    <w:p>
      <w:pPr/>
      <w:r>
        <w:rPr>
          <w:lang w:val="sw_KE" w:bidi="sw_KE"/>
        </w:rPr>
      </w:r>
      <w:r>
        <w:rPr>
          <w:lang w:val="sw_KE" w:bidi="sw_KE"/>
        </w:rPr>
        <w:t>Umati unapoanza kuongezeka, Yesu anaamuru pepo mchafu amwache mvulana huyo. Pepo huyo mchafu anamtingiza mvulana huyo kwa nguvu, anamwangusha chini na anamtoka. Mvulana huyo anaonekana kama amekufa, lakini Yesu anamshika mkono na kumsaidia kusimama kwa miguu yake.</w:t>
      </w:r>
    </w:p>
    <w:p>
      <w:pPr/>
      <w:r>
        <w:rPr>
          <w:lang w:val="sw_KE" w:bidi="sw_KE"/>
        </w:rPr>
      </w:r>
      <w:r>
        <w:rPr>
          <w:lang w:val="sw_KE" w:bidi="sw_KE"/>
        </w:rPr>
        <w:t>Sitisha igizo. Muulize mtu anayeigiza Yesu, "Unafikiria au kuhisi vipi?" Mtu huyo anaweza kujibu mambo kama, "Nyepesi sana, kama ninaweza kuona tena," au "Bure! Ninahisi kama mimi mwenyewe tena!" au "Siwezi kuamini imetoweka! Ninashukuru sana!" Endelea na igizo.</w:t>
      </w:r>
    </w:p>
    <w:p>
      <w:pPr/>
      <w:r>
        <w:rPr>
          <w:lang w:val="sw_KE" w:bidi="sw_KE"/>
        </w:rPr>
      </w:r>
      <w:r>
        <w:rPr>
          <w:lang w:val="sw_KE" w:bidi="sw_KE"/>
        </w:rPr>
        <w:t>Baadaye, wanapokuwa peke yao katika nyumba, wanafunzi wa Yesu wanamuuliza kwa nini hawakuweza kutoa pepo huyo mchafu. Yesu anajibu, "Aina hiyo inaweza kutupwa tu kwa sala."</w:t>
      </w:r>
    </w:p>
    <w:p>
      <w:pPr/>
      <w:r>
        <w:rPr>
          <w:lang w:val="sw_KE" w:bidi="sw_KE"/>
        </w:rPr>
      </w:r>
      <w:r>
        <w:rPr>
          <w:lang w:val="sw_KE" w:bidi="sw_KE"/>
        </w:rPr>
        <w:t>Muulize mtu anayeigiza Yesu, "Unafikiria au kuhisi vipi?" Wanaweza kujibu mambo kama, "Bado kuchanganyikiwa kwa nini haikufanya kazi kwa ajili yetu," au "Kwa unyenyekevu, nilikuwa nikifikiri ilikuwa nguvu yangu, si Yesu'."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9:14–29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aliporudi kwa wanafunzi </w:t>
      </w:r>
      <w:r>
        <w:rPr>
          <w:b/>
          <w:lang w:val="sw_KE" w:bidi="sw_KE"/>
        </w:rPr>
        <w:t>wengine</w:t>
      </w:r>
      <w:r>
        <w:rPr>
          <w:lang w:val="sw_KE" w:bidi="sw_KE"/>
        </w:rPr>
        <w:t xml:space="preserve">, waliona umati mkubwa uliowazunguka na baadhi ya </w:t>
      </w:r>
      <w:r>
        <w:rPr>
          <w:b/>
          <w:lang w:val="sw_KE" w:bidi="sw_KE"/>
        </w:rPr>
        <w:t>walimu wa sheria ya kidini</w:t>
      </w:r>
      <w:r>
        <w:rPr>
          <w:lang w:val="sw_KE" w:bidi="sw_KE"/>
        </w:rPr>
        <w:t xml:space="preserve"> walikuwa wakibishana nao. Walimu wa sheria kwa ujumla ni waandishi ambao wamesoma vitabu vya sheria na ni wataalam wa kutafsiri vitabu vya sheria. Tumia neno lile ambalo umetumia katika vifungu vya awali kwa wanafunzi na walimu wa sheria ya kidini. Kwa maelezo zaidi kuhusu </w:t>
      </w:r>
      <w:r>
        <w:rPr>
          <w:lang w:val="sw_KE" w:bidi="sw_KE"/>
        </w:rPr>
        <w:t>wanafunzi</w:t>
      </w:r>
      <w:r>
        <w:rPr>
          <w:lang w:val="sw_KE" w:bidi="sw_KE"/>
        </w:rPr>
        <w:t xml:space="preserve"> na </w:t>
      </w:r>
      <w:r>
        <w:rPr>
          <w:lang w:val="sw_KE" w:bidi="sw_KE"/>
        </w:rPr>
        <w:t>walimu wa sheria ya kidini</w:t>
      </w:r>
      <w:r>
        <w:rPr>
          <w:lang w:val="sw_KE" w:bidi="sw_KE"/>
        </w:rPr>
        <w:t>, rejelea Faharasa Kuu.</w:t>
      </w:r>
    </w:p>
    <w:p>
      <w:pPr/>
      <w:r>
        <w:rPr>
          <w:lang w:val="sw_KE" w:bidi="sw_KE"/>
        </w:rPr>
      </w:r>
      <w:r>
        <w:rPr>
          <w:lang w:val="sw_KE" w:bidi="sw_KE"/>
        </w:rPr>
        <w:t>Umati wa watu walipomwona Yesu walishangaa sana, na wakakimbia kumsalimu. "Mabishano haya yote yanahusu nini?" Yesu aliuliza. Mmoja wa watu katika umati huo aliongea na kusema, "</w:t>
      </w:r>
      <w:r>
        <w:rPr>
          <w:b/>
          <w:lang w:val="sw_KE" w:bidi="sw_KE"/>
        </w:rPr>
        <w:t>Mwalimu</w:t>
      </w:r>
      <w:r>
        <w:rPr>
          <w:lang w:val="sw_KE" w:bidi="sw_KE"/>
        </w:rPr>
        <w:t xml:space="preserve">, nimemleta mwanangu ili uweze kumponya. Ana pepo </w:t>
      </w:r>
      <w:r>
        <w:rPr>
          <w:lang w:val="sw_KE" w:bidi="sw_KE"/>
        </w:rPr>
        <w:t>mchafu ambaye</w:t>
      </w:r>
      <w:r>
        <w:rPr>
          <w:lang w:val="sw_KE" w:bidi="sw_KE"/>
        </w:rPr>
        <w:t xml:space="preserve"> anamfanya asiweze kuongea." Neno mwalimu ni neno la heshima ambalo Wayahudi walitumia kwa watu waliofundisha mambo ya Mungu na kuwafanya wanafunzi wafuate. Tumia neno lile ambalo umetumia kwa mwalimu katika vifungu vya hapo awali. Kwa maelezo zaidi kuhusu </w:t>
      </w:r>
      <w:r>
        <w:rPr>
          <w:lang w:val="sw_KE" w:bidi="sw_KE"/>
        </w:rPr>
        <w:t>Bwana</w:t>
      </w:r>
      <w:r>
        <w:rPr>
          <w:lang w:val="sw_KE" w:bidi="sw_KE"/>
        </w:rPr>
        <w:t>, rejelea Faharasa Kuu.</w:t>
      </w:r>
    </w:p>
    <w:p>
      <w:pPr/>
      <w:r>
        <w:rPr>
          <w:lang w:val="sw_KE" w:bidi="sw_KE"/>
        </w:rPr>
      </w:r>
      <w:r>
        <w:rPr>
          <w:lang w:val="sw_KE" w:bidi="sw_KE"/>
        </w:rPr>
        <w:t xml:space="preserve">Katika maandiko mengi, neno la </w:t>
      </w:r>
      <w:r>
        <w:rPr>
          <w:b/>
          <w:lang w:val="sw_KE" w:bidi="sw_KE"/>
        </w:rPr>
        <w:t>pepo mchafu</w:t>
      </w:r>
      <w:r>
        <w:rPr>
          <w:lang w:val="sw_KE" w:bidi="sw_KE"/>
        </w:rPr>
        <w:t xml:space="preserve"> kwa Kigiriki kwa kweli ni </w:t>
      </w:r>
      <w:r>
        <w:rPr>
          <w:b/>
          <w:lang w:val="sw_KE" w:bidi="sw_KE"/>
        </w:rPr>
        <w:t>pepo asiye safi</w:t>
      </w:r>
      <w:r>
        <w:rPr>
          <w:lang w:val="sw_KE" w:bidi="sw_KE"/>
        </w:rPr>
        <w:t xml:space="preserve">. Katika hadithi hii, kutajwa kwa kwanza kwa pepo mchafu ni kuhusu roho inayomfanya mvulana huyo asiweze kuzungumza. Lakini baadaye, pepo huyo hujulikana kama asiye safi au mchafu. Chafu inarejelea kitu ambacho hakifai kwa huduma ya Mungu. Pepo wote wabaya ni wachafu kwa sababu hawafai kwa huduma ya Mungu. Pepo mchafu hurejelea viumbe wa kiroho ambao wanamtumikia Shetani kama maajenti wake, na wako chini ya mamlaka yake. Viumbe hawa wa kiroho wana uwezo wa kumkandamiza mwanadamu na hata kumdhibiti. Hili ndilo jambo ambalo tunaona likimfanyikia mvulana huyu katika hadithi hii. Kwa kweli, baba ya mvulana huyo anatuambia kwamba pepo huyo anamfanya mvulana huyo asiweze kuongea. Baadaye, Yesu anataja kwamba mvulana huyo pia hawezi kusikia. Tumia neno lile la pepo mchafu na baadaye katika hadithi hii kwa roho mchafu ambayo umetumia katika vifungu vya hapo awali. Kwa maelezo zaidi kuhusu </w:t>
      </w:r>
      <w:r>
        <w:rPr>
          <w:lang w:val="sw_KE" w:bidi="sw_KE"/>
        </w:rPr>
        <w:t>uovu</w:t>
      </w:r>
      <w:r>
        <w:rPr>
          <w:lang w:val="sw_KE" w:bidi="sw_KE"/>
        </w:rPr>
        <w:t xml:space="preserve"> ama </w:t>
      </w:r>
      <w:r>
        <w:rPr>
          <w:b/>
          <w:lang w:val="sw_KE" w:bidi="sw_KE"/>
        </w:rPr>
        <w:t>pepo wachafu</w:t>
      </w:r>
      <w:r>
        <w:rPr>
          <w:lang w:val="sw_KE" w:bidi="sw_KE"/>
        </w:rPr>
        <w:t xml:space="preserve"> rejelea Faharasa Kuu.</w:t>
      </w:r>
    </w:p>
    <w:p>
      <w:pPr/>
      <w:r>
        <w:rPr>
          <w:lang w:val="sw_KE" w:bidi="sw_KE"/>
        </w:rPr>
      </w:r>
      <w:r>
        <w:rPr>
          <w:lang w:val="sw_KE" w:bidi="sw_KE"/>
        </w:rPr>
        <w:t xml:space="preserve">Baba huyo anamwomba Yesu amtoe pepo mchafu kutoka kwa mwana wake. Na anamwambia Yesu kwamba wanafunzi wake hawakuweza kutoa pepo huyo. Yesu akawaambia, "Enyi </w:t>
      </w:r>
      <w:r>
        <w:rPr>
          <w:b/>
          <w:lang w:val="sw_KE" w:bidi="sw_KE"/>
        </w:rPr>
        <w:t>watu</w:t>
      </w:r>
      <w:r>
        <w:rPr>
          <w:lang w:val="sw_KE" w:bidi="sw_KE"/>
        </w:rPr>
        <w:t xml:space="preserve"> watu wenye imani duni ama ninyi watu wasio na imani." </w:t>
      </w:r>
      <w:r>
        <w:rPr>
          <w:b/>
          <w:lang w:val="sw_KE" w:bidi="sw_KE"/>
        </w:rPr>
        <w:t>Imani</w:t>
      </w:r>
      <w:r>
        <w:rPr>
          <w:lang w:val="sw_KE" w:bidi="sw_KE"/>
        </w:rPr>
        <w:t xml:space="preserve"> inaelezea mwitikio wa watu kwa ahadi ya Mungu. Hii inahusu kuweka imani au tumaini lako kwa Mungu. Katika hadithi hii, Yesu anawaita watu wasio na imani, kumaanisha kwamba hawaamini nguvu za Yesu.</w:t>
      </w:r>
    </w:p>
    <w:p>
      <w:pPr/>
      <w:r>
        <w:rPr>
          <w:lang w:val="sw_KE" w:bidi="sw_KE"/>
        </w:rPr>
      </w:r>
      <w:r>
        <w:rPr>
          <w:lang w:val="sw_KE" w:bidi="sw_KE"/>
        </w:rPr>
        <w:t xml:space="preserve">Simamia hapa na ujadili kama kikundi ni neno au kifungu utakalotumia ili </w:t>
      </w:r>
      <w:r>
        <w:rPr>
          <w:b/>
          <w:lang w:val="sw_KE" w:bidi="sw_KE"/>
        </w:rPr>
        <w:t>imani</w:t>
      </w:r>
      <w:r>
        <w:rPr>
          <w:lang w:val="sw_KE" w:bidi="sw_KE"/>
        </w:rPr>
        <w:t xml:space="preserve">. Tazama </w:t>
      </w:r>
      <w:r>
        <w:rPr>
          <w:lang w:val="sw_KE" w:bidi="sw_KE"/>
        </w:rPr>
        <w:t>maelezo</w:t>
      </w:r>
      <w:r>
        <w:rPr>
          <w:lang w:val="sw_KE" w:bidi="sw_KE"/>
        </w:rPr>
        <w:t xml:space="preserve"> zaidi kuhusu imani katika Faharasa Kuu. Sitisha rekodi hii ya sauti hapa.</w:t>
      </w:r>
    </w:p>
    <w:p>
      <w:pPr/>
      <w:r>
        <w:rPr>
          <w:lang w:val="sw_KE" w:bidi="sw_KE"/>
        </w:rPr>
      </w:r>
      <w:r>
        <w:rPr>
          <w:lang w:val="sw_KE" w:bidi="sw_KE"/>
        </w:rPr>
        <w:t>Baba wa mvulana huyo anamwuliza Yesu "</w:t>
      </w:r>
      <w:r>
        <w:rPr>
          <w:b/>
          <w:lang w:val="sw_KE" w:bidi="sw_KE"/>
        </w:rPr>
        <w:t>Tuhurumie</w:t>
      </w:r>
      <w:r>
        <w:rPr>
          <w:lang w:val="sw_KE" w:bidi="sw_KE"/>
        </w:rPr>
        <w:t xml:space="preserve"> na utusaidie." Kuonyesha rehema ni kuwahurumia wale wanaougua au wanaohitaji msaada.</w:t>
      </w:r>
    </w:p>
    <w:p>
      <w:pPr/>
      <w:r>
        <w:rPr>
          <w:lang w:val="sw_KE" w:bidi="sw_KE"/>
        </w:rPr>
      </w:r>
      <w:r>
        <w:rPr>
          <w:lang w:val="sw_KE" w:bidi="sw_KE"/>
        </w:rPr>
        <w:t xml:space="preserve">Simamia hapa na ujadili kama kikundi ni neno au kifungu utakalotumia ili </w:t>
      </w:r>
      <w:r>
        <w:rPr>
          <w:b/>
          <w:lang w:val="sw_KE" w:bidi="sw_KE"/>
        </w:rPr>
        <w:t>huruma</w:t>
      </w:r>
      <w:r>
        <w:rPr>
          <w:lang w:val="sw_KE" w:bidi="sw_KE"/>
        </w:rPr>
        <w:t xml:space="preserve">. Tazama </w:t>
      </w:r>
      <w:r>
        <w:rPr>
          <w:lang w:val="sw_KE" w:bidi="sw_KE"/>
        </w:rPr>
        <w:t>maelezo</w:t>
      </w:r>
      <w:r>
        <w:rPr>
          <w:lang w:val="sw_KE" w:bidi="sw_KE"/>
        </w:rPr>
        <w:t xml:space="preserve"> zaidi huruma kiapo katika Faharasa Kuu. Tumia neno hili lile la huruma katika kitabu cha Marko. Sitisha rekodi hii ya sauti hapa.</w:t>
      </w:r>
    </w:p>
    <w:p>
      <w:pPr/>
      <w:r>
        <w:rPr>
          <w:lang w:val="sw_KE" w:bidi="sw_KE"/>
        </w:rPr>
      </w:r>
      <w:r>
        <w:rPr>
          <w:lang w:val="sw_KE" w:bidi="sw_KE"/>
        </w:rPr>
        <w:t xml:space="preserve">Yesu </w:t>
      </w:r>
      <w:r>
        <w:rPr>
          <w:b/>
          <w:lang w:val="sw_KE" w:bidi="sw_KE"/>
        </w:rPr>
        <w:t>anakemea</w:t>
      </w:r>
      <w:r>
        <w:rPr>
          <w:lang w:val="sw_KE" w:bidi="sw_KE"/>
        </w:rPr>
        <w:t xml:space="preserve"> pepo huyo mchafu. Hii inamaanisha kwamba yeye alikemea kwa ukali pepo huyo mchafu.</w:t>
      </w:r>
    </w:p>
    <w:p>
      <w:pPr/>
      <w:r>
        <w:rPr>
          <w:lang w:val="sw_KE" w:bidi="sw_KE"/>
        </w:rPr>
      </w:r>
      <w:r>
        <w:rPr>
          <w:lang w:val="sw_KE" w:bidi="sw_KE"/>
        </w:rPr>
        <w:t xml:space="preserve">Kisha baadaye Yesu anawaambia wanafunzi wake kwamba pepo wa aina huyo anaweza kutoka tu kwa </w:t>
      </w:r>
      <w:r>
        <w:rPr>
          <w:b/>
          <w:lang w:val="sw_KE" w:bidi="sw_KE"/>
        </w:rPr>
        <w:t>kusali</w:t>
      </w:r>
      <w:r>
        <w:rPr>
          <w:lang w:val="sw_KE" w:bidi="sw_KE"/>
        </w:rPr>
        <w:t xml:space="preserve"> na </w:t>
      </w:r>
      <w:r>
        <w:rPr>
          <w:lang w:val="sw_KE" w:bidi="sw_KE"/>
        </w:rPr>
        <w:t>kufunga</w:t>
      </w:r>
      <w:r>
        <w:rPr>
          <w:lang w:val="sw_KE" w:bidi="sw_KE"/>
        </w:rPr>
        <w:t>. Hakikisha kwamba neno unalotumia hapa halirejelei tu mawasiliano ya kidesturi, bali jambo fulani la kibinafsi zaidi. Baadhi ya tafsiri za Biblia hutaja kufunga, na zingine hazitaji. Utahitaji kuamua ikiwa utajumuisha wazo la kufunga, au kutokula ili uwe karibu na Mungu katika hadithi hii au la.</w:t>
      </w:r>
    </w:p>
    <w:p>
      <w:pPr/>
      <w:r>
        <w:rPr>
          <w:lang w:val="sw_KE" w:bidi="sw_KE"/>
        </w:rPr>
      </w:r>
      <w:r>
        <w:rPr>
          <w:lang w:val="sw_KE" w:bidi="sw_KE"/>
        </w:rPr>
        <w:t xml:space="preserve">Simamia hapa na ujadili kama kikundi ni neno au kifungu utakalotumia ili </w:t>
      </w:r>
      <w:r>
        <w:rPr>
          <w:b/>
          <w:lang w:val="sw_KE" w:bidi="sw_KE"/>
        </w:rPr>
        <w:t>maombi</w:t>
      </w:r>
      <w:r>
        <w:rPr>
          <w:lang w:val="sw_KE" w:bidi="sw_KE"/>
        </w:rPr>
        <w:t xml:space="preserve">. Angalia </w:t>
      </w:r>
      <w:r>
        <w:rPr>
          <w:lang w:val="sw_KE" w:bidi="sw_KE"/>
        </w:rPr>
        <w:t>maombi</w:t>
      </w:r>
      <w:r>
        <w:rPr>
          <w:lang w:val="sw_KE" w:bidi="sw_KE"/>
        </w:rPr>
        <w:t xml:space="preserve"> katika kamusi kuu kwa habari zaidi. Tumia neno lile la sala katika kitabu chote cha Marko.</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9:30–50</w:t>
      </w:r>
      <w:r>
        <w:rPr>
          <w:lang w:val="sw_KE" w:bidi="sw_KE"/>
        </w:rPr>
      </w:r>
    </w:p>
    <w:p>
      <w:pPr>
        <w:pStyle w:val="Heading3"/>
      </w:pPr>
      <w:r>
        <w:rPr>
          <w:lang w:val="sw_KE" w:bidi="sw_KE"/>
        </w:rPr>
        <w:t>Sikiliza na Moyo</w:t>
      </w:r>
    </w:p>
    <w:p>
      <w:pPr/>
      <w:r>
        <w:rPr>
          <w:lang w:val="sw_KE" w:bidi="sw_KE"/>
        </w:rPr>
      </w:r>
      <w:r>
        <w:rPr>
          <w:lang w:val="sw_KE" w:bidi="sw_KE"/>
        </w:rPr>
        <w:t>Katika hatua hii, sikia Marko 9:30–50 na kuiweka katika mioyo yenu.</w:t>
      </w:r>
    </w:p>
    <w:p>
      <w:pPr/>
      <w:r>
        <w:rPr>
          <w:lang w:val="sw_KE" w:bidi="sw_KE"/>
        </w:rPr>
      </w:r>
      <w:r>
        <w:rPr>
          <w:lang w:val="sw_KE" w:bidi="sw_KE"/>
        </w:rPr>
        <w:t>Sikiliza toleo la sauti la Marko 9:30–50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9:30–50 tafsiri iliyo rahisi zaidi kueleweka.</w:t>
      </w:r>
    </w:p>
    <w:p>
      <w:pPr/>
      <w:r>
        <w:rPr>
          <w:lang w:val="sw_KE" w:bidi="sw_KE"/>
        </w:rPr>
      </w:r>
      <w:r>
        <w:rPr>
          <w:lang w:val="sw_KE" w:bidi="sw_KE"/>
        </w:rPr>
        <w:t>Yesu na wanafunzi wake waondoka kutoka maeneo ya kaskazini ya Kaisaria na kusafiri kusini, kupitia Galilaya, kuelekea Yerusalemu. Yesu anafahamu kwamba anaenda Yerusalemu kuteseka na kufa. Hasimami njiani kuelekea Kapernaumu kwa sababu Yesu hataki mtu yeyote ajue kwamba Yesu na wanafunzi wanapitia. Pengine anepuka maeneo yenye wakazi wengi wa Galilaya katika njia ya Kapernaumu. Anataka kuwa peke yake na wanafunzi wake ili kuwafundisha kabla ya kuendelea hadi Yerusalemu kuteseka.</w:t>
      </w:r>
    </w:p>
    <w:p>
      <w:pPr/>
      <w:r>
        <w:rPr>
          <w:lang w:val="sw_KE" w:bidi="sw_KE"/>
        </w:rPr>
      </w:r>
      <w:r>
        <w:rPr>
          <w:lang w:val="sw_KE" w:bidi="sw_KE"/>
        </w:rPr>
        <w:t>Komea hapa na uonyeshe timu yako ya watafsiri ramani ya Kaisaria Filipi na Galilaya, ikiwa ni pamoja na Kapernaumu.</w:t>
      </w:r>
    </w:p>
    <w:p>
      <w:pPr/>
      <w:r>
        <w:rPr>
          <w:lang w:val="sw_KE" w:bidi="sw_KE"/>
        </w:rPr>
      </w:r>
      <w:r>
        <w:rPr>
          <w:lang w:val="sw_KE" w:bidi="sw_KE"/>
        </w:rPr>
        <w:t>Wanapotembea, Yesu anafundisha na kuwaambia wanafunzi wake kuhusu mateso ambayo yatamtokea Kwake. Anasema kwamba "atapeanwa" au "atawasilishwa" mikononi ya watu. Wasomi wengi wanafikiria kwamba Yesu anazungumza kuhusu Yuda kumsaliti. Hata hivyo, wasomi wengi wanafikiria kwamba Yesu anazungumza kuhusu Mungu kuwapa watu wenye nguvu udhibiti kumhukumu Yesu na kumwua. Wanafunzi wake hawaelewi kile ambacho Yesu anasema, lakini wanaogopa kumuuliza zaidi kuhusu hii. Labda wana wasiwasi kuhusu kile kitakachotokea, au labda hawataki Yesu kukemea kama alivyokemea Petro mapema.</w:t>
      </w:r>
    </w:p>
    <w:p>
      <w:pPr/>
      <w:r>
        <w:rPr>
          <w:lang w:val="sw_KE" w:bidi="sw_KE"/>
        </w:rPr>
      </w:r>
      <w:r>
        <w:rPr>
          <w:lang w:val="sw_KE" w:bidi="sw_KE"/>
        </w:rPr>
        <w:t>Kisha Yesu na wanafunzi wake walifika Kapernaumu, mahali ambapo walikuwa wamekaa mara nyingi hapo awali. Walienda kwenye nyumba ambamo wangeweza kuongea kama ilivyo katika desturi yao. Yesu anawauliza wanafunzi wake kile walichokuwa wakijadili katika njia ya Kapernaumu. Hakuna yeyote wa wanafunzi alitaka kumjibu Yesu kwa sababu walikuwa wakijadili ni nani kati yao alikuwa mkuu zaidi. Yesu aliketi chini na kuwaita wanafunzi wake waende karibu naye na wamsikilize. Mbinu hii ndiyo ambayo walimu wa Kiyahudi walitumia kuwaita wanafunzi wao. Hii ni mara ya pili ambayo Yesu amewaambia wanafunzi wa kifo cha Yesu kinachokuja. Mara zote wanafunzi wamejibu ama kwa kukataa wazo hilo, au kwa kuwa na kiburi. Yesu anaanza tena kuwafundisha wanafunzi kuhusu unyenyekevu na kuwa mtumishi kwa wengine.</w:t>
      </w:r>
    </w:p>
    <w:p>
      <w:pPr/>
      <w:r>
        <w:rPr>
          <w:lang w:val="sw_KE" w:bidi="sw_KE"/>
        </w:rPr>
      </w:r>
      <w:r>
        <w:rPr>
          <w:lang w:val="sw_KE" w:bidi="sw_KE"/>
        </w:rPr>
        <w:t>Komea hapa na mjadili swali hili kama kikundi: Simulia kuhusu mtu unayemjua ambaye ni mtumishi wa kweli wa wengine, ambaye ni mnyenyekevu na asiyetafuta mambo kwa wenyewe. Sitisha rekodi hii ya sauti hapa.</w:t>
      </w:r>
    </w:p>
    <w:p>
      <w:pPr/>
      <w:r>
        <w:rPr>
          <w:lang w:val="sw_KE" w:bidi="sw_KE"/>
        </w:rPr>
      </w:r>
      <w:r>
        <w:rPr>
          <w:lang w:val="sw_KE" w:bidi="sw_KE"/>
        </w:rPr>
        <w:t>Kwanza, Yesu anaongea na wanafunzi wake kuhusu mabishano yao kuhusu nani aliye wa maana zaidi kati yao. Wanafunzi wa Yesu wanaamini kile utamaduni wao umewafundisha---kwamba kila mmoja wao anapaswa kujaribu kuwa mkuu wa wanafunzi hao. Lakini Yesu anajibu kwa njia ya kushangaza. Yesu alikwenda kinyume na mafundisho ya utamaduni wao - yeyote anayetaka kuwa wa kwanza, au mkubwa, hana budi kuwa wa mwisho na mtumishi wa wote. Yesu anaelezea wazo hili kwa kumleta mtoto mdogo kusimama kati yao na kisha kumkumbatia mtoto huyo ili kumwonyesha upendo. Watoto hawakuwa wa maana au wa kuthaminiwa katika utamaduni huo. Yesu alitaka kuwaonyesha wanafunzi kwamba wanapaswa kutumikia, kuwakaribisha na kuwajali watu wasio wa maana badala ya kujaribu kuwa katika vyeo vya juu. Anawaambia wanafunzi wake kwamba watu wanaowajali watoto hao wanaonyesha upendo wao kwa Yesu na kwa ajili ya Mungu mwenyewe.</w:t>
      </w:r>
    </w:p>
    <w:p>
      <w:pPr/>
      <w:r>
        <w:rPr>
          <w:lang w:val="sw_KE" w:bidi="sw_KE"/>
        </w:rPr>
      </w:r>
      <w:r>
        <w:rPr>
          <w:lang w:val="sw_KE" w:bidi="sw_KE"/>
        </w:rPr>
        <w:t>Wanafunzi walimwuliza Yesu swali kuhusu jambo ambalo hawaelewi. Walimwona mtu mwingine akiondoa pepo kwa jina la Yesu hii inamaanisha kwamba alikuwa akiwaondoa pepo hao kwa mamlaka ya Yesu. Wanafunzi hao walimwambia mtu huyo aache kwa sababu hakuwa mmoja wa wanafunzi wa karibu wa Yesu. Kabla ya hadithi hii, wanafunzi hao walikuwa wameshangaa kwamba hawakuweza kuondoa pepo, kwa hiyo huenda walichanganyikiwa kwamba mtu huyu anaweza kuondoa pepo. Yesu anawaambia wanafunzi wake kwamba wanapaswa kumkubali mtu huyo kwa sababu wanapaswa kumkubali yeyote anayemfuata. Kuna aina mbili za watu - wale wanaomfuata Yesu na wale wasiomfuata. Yesu anasema mtu huyu ambaye alifukuza mapepo kwa jina la Yesu hangezungumza haraka vibaya kuhusu Yesu. Yesu anasema kwamba mtu hawezi kuwa uadui na urafiki kwa wakati mmoja. Yesu anaeleza kwa maneno haya muhimu: yeyote awapaye ninyi kikombe cha maji kwa Jina langu kwa sababu ninyi ni mali ya Kristo, hakika hataikosa thawabu yake. Yesu alikuwa anatuonyesha kwamba ishara ambayo inaonekana kuwa si muhimu kwetu, si muhimu kwa Mungu. Israeli ilikuwa nchi yenye jua kali, na kuwapa watu maji ilikuwa njia muhimu ya kuwakaribisha.</w:t>
      </w:r>
    </w:p>
    <w:p>
      <w:pPr/>
      <w:r>
        <w:rPr>
          <w:lang w:val="sw_KE" w:bidi="sw_KE"/>
        </w:rPr>
      </w:r>
      <w:r>
        <w:rPr>
          <w:lang w:val="sw_KE" w:bidi="sw_KE"/>
        </w:rPr>
        <w:t>Komea hapa na mjadili swali hili kama kikundi: Utamaduni wenu unaonyesha vipi watu kwamba wanakaribishwa, katika jiji na katika nyumba? Sitisha rekodi hii ya sauti hapa.</w:t>
      </w:r>
    </w:p>
    <w:p>
      <w:pPr/>
      <w:r>
        <w:rPr>
          <w:lang w:val="sw_KE" w:bidi="sw_KE"/>
        </w:rPr>
      </w:r>
      <w:r>
        <w:rPr>
          <w:lang w:val="sw_KE" w:bidi="sw_KE"/>
        </w:rPr>
        <w:t>Yesu anarejelea mtoto ambaye alimwekwa katikati ya kikundi hicho hapo awali. Ni makosa kumfanya mtu yeyote anayemwamini Yesu "ajikwae," ambayo inamaanisha kutomtii Mungu. Yesu anataka kusisitiza jambo hili. Anasema kwamba ni bora afungiwe jiwe kubwa la kusagia shingoni mwake na kutoswa baharini, na kufa, kuliko kumfanya mtu mwingine atende dhambi. Jiwe hili la kusagia ni hasa ambalo punda alipaswa kugeuka kwa sababu lilikuwa kubwa sana. Ilitumiwa kusaga unga. Wakati huu, Wayahudi walifikiri kifo bila mazishi, ikiwa ni pamoja na kifo katika bahari, kuwa aina mbaya zaidi ya kifo.</w:t>
      </w:r>
    </w:p>
    <w:p>
      <w:pPr/>
      <w:r>
        <w:rPr>
          <w:lang w:val="sw_KE" w:bidi="sw_KE"/>
        </w:rPr>
      </w:r>
      <w:r>
        <w:rPr>
          <w:lang w:val="sw_KE" w:bidi="sw_KE"/>
        </w:rPr>
        <w:t>Komea hapa na uangalie picha ya jiwe la kusagia kama kikundi. Sitisha rekodi hii ya sauti hapa.</w:t>
      </w:r>
    </w:p>
    <w:p>
      <w:pPr/>
      <w:r>
        <w:rPr>
          <w:lang w:val="sw_KE" w:bidi="sw_KE"/>
        </w:rPr>
      </w:r>
      <w:r>
        <w:rPr>
          <w:lang w:val="sw_KE" w:bidi="sw_KE"/>
        </w:rPr>
        <w:t>Yesu anazungumzia mikono, miguu na macho yanayosababisha watu kutenda dhambi. Sehemu hizi tofauti za mwili zinawakilisha mambo maalum ambayo watu wanaweza kufanya Mkono, mguu, na jicho haliwezi kutenda kwa uhuru wa mtu, lakini ni vyombo ambavyo watu wanaweza kutumia kutenda dhambi dhidi ya Mungu. Yesu hawaambia watu wakate mikono au miguu yao halisi. Wayahudi wengine waliamini kwamba wangefufuliwa hadi kuwa hai hasa jinsi walivyokufa, na miguu kukosa. Hii inaweza kuwa kwa nini Yesu anawaambia ni bora kuingia katika uzima, au maisha ya ufufuo, bila mguu kuliko kuwa na miguu yenu yote na kutupwa katika "jehanamu," au "Gehenna." Wayahudi walijua kwamba ikiwa watafanya dhambi dhidi ya Mungu, wangeadhibiwa na kutumwa kwa "jehanamu," au "Gehena." Kulikuwa na bonde linaloitwa Gehena karibu na Yerusalemu ambapo watu wa kale walitoa dhabihu za watoto. Baadaye Wayahudi wakatupa takataka zao huko na takataka hizo ziliharibiwa na minyoo na moto. Bonde hili likawa ishara ya mahali pa adhabu. Manabii wa Kiyahudi walielezea jehanamu au mahali pa adhabu kama mahali ambapo watu waliangamizwa mielel na minyoo na moto.</w:t>
      </w:r>
    </w:p>
    <w:p>
      <w:pPr/>
      <w:r>
        <w:rPr>
          <w:lang w:val="sw_KE" w:bidi="sw_KE"/>
        </w:rPr>
      </w:r>
      <w:r>
        <w:rPr>
          <w:lang w:val="sw_KE" w:bidi="sw_KE"/>
        </w:rPr>
        <w:t>Komea hapa na mjadili swali hili kama kikundi: Watu katika utamaduni wenu wanaelezea vipi jehanamu, au adhabu ya milele. Watu wana imani tofauti gani kuhusu kifo, jehanamu, na ufufuo? Sitisha rekodi hii ya sauti hapa.</w:t>
      </w:r>
    </w:p>
    <w:p>
      <w:pPr/>
      <w:r>
        <w:rPr>
          <w:lang w:val="sw_KE" w:bidi="sw_KE"/>
        </w:rPr>
      </w:r>
      <w:r>
        <w:rPr>
          <w:lang w:val="sw_KE" w:bidi="sw_KE"/>
        </w:rPr>
        <w:t>Mwishowe Yesu anazungumzia aina tofauti za moto. Wayahudi walitoa dhabihu za kuchomwa kwa Mungu katika hekalu lao. Walileta chumvi pamoja na dhabihu zao ambazo zingechomwa kwenye madhabahu -- chumvi iliongeza ladha na kuhifadhi nyama hizo. Chumvi ambayo Yesu anazungumzia inawakilisha utiifu wetu kwa Yesu na kushiriki Habari Njema kuhusu Yesu. "Kutiwa chumvi kwenye moto" inamaanisha kwamba watu wangeteseka na kuwa kama dhabihu kwa Mungu kwa sababu wametii Mungu. Kujitolea kwao, mateso na mateso yangeonyesha kwamba habari njema ya Mungu ni kweli. Lakini chumvi fulani si safi na kisha haifanyi kazi vizuri, kama vile wakati mwingine tunapoteza ahadi yetu kwa Yesu. Lakini ikiwa tumejitolea kutii Yesu, tutaendelea kupendana. Tunapopendana, tunao amani kati yetu na hakuna kubishana na kupigana. Yesu analeta mazungumzo hayo karibu na tatizo asili lililotokea mwanzoni mwa hadithi hii, wakati wanafunzi walikuwa wanajaribu kuamua nani aliyekuwa mkuu zaidi kati yao. Yesu anawaambia wanafunzi wake kwamba kuishi kwa amani na wenzio ndilo jambo la maana zaidi.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9:30–50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maonyesho matatu.</w:t>
      </w:r>
    </w:p>
    <w:p>
      <w:pPr/>
      <w:r>
        <w:rPr>
          <w:lang w:val="sw_KE" w:bidi="sw_KE"/>
        </w:rPr>
      </w:r>
      <w:r>
        <w:rPr>
          <w:b/>
          <w:lang w:val="sw_KE" w:bidi="sw_KE"/>
        </w:rPr>
        <w:t>Tukio la kwanza:</w:t>
      </w:r>
      <w:r>
        <w:rPr>
          <w:lang w:val="sw_KE" w:bidi="sw_KE"/>
        </w:rPr>
        <w:t xml:space="preserve"> Yesu na wanafunzi wake wanasafiri kupitia Galilaya. Yesu hataki mtu yeyote kujua kwamba yuko huko ili aweze kutumia muda mwingi kufundisha wanafunzi wake. Anawaambia kuwa atasalitiwa na kuuawa, lakini siku ya tatu atafufuka kutoka kwa wafu. Wanafunzi wanaogopa sana kumwuliza Yesu mana ya maneno hayo.</w:t>
      </w:r>
    </w:p>
    <w:p>
      <w:pPr/>
      <w:r>
        <w:rPr>
          <w:lang w:val="sw_KE" w:bidi="sw_KE"/>
        </w:rPr>
      </w:r>
      <w:r>
        <w:rPr>
          <w:b/>
          <w:lang w:val="sw_KE" w:bidi="sw_KE"/>
        </w:rPr>
        <w:t>Tukio la pili:</w:t>
      </w:r>
      <w:r>
        <w:rPr>
          <w:lang w:val="sw_KE" w:bidi="sw_KE"/>
        </w:rPr>
        <w:t xml:space="preserve"> Yesu na wanafunzi wake wanawasili Kapernaum na kwenda kwenye nyumba. Yesu anawauliza wanafunzi wake kuhusu yale waliyoyazungumzia barabarani, lakini hawajibu kwa sababu walikuwa wakibishana juu ya nani kati yao alikuwa wa cheo cha juu zaidi. Yesu anawaita wanafunzi wake na kuwaambia kwamba yeyote anayetaka kuwa wa kwanza lazima awe wa mwisho, na kuwa mtumishi wa kila mtu mwingine. Kisha Yesu anaongea na mtoto mdogo na kuwaambia, "Mtu yeyote amkaribishaye mmoja wa hawa watoto wadogo kwa Jina langu, anikaribisha mimi. Naye anikaribishaye mimi, amkaribisha Baba yangu aliyenituma."</w:t>
      </w:r>
    </w:p>
    <w:p>
      <w:pPr/>
      <w:r>
        <w:rPr>
          <w:lang w:val="sw_KE" w:bidi="sw_KE"/>
        </w:rPr>
      </w:r>
      <w:r>
        <w:rPr>
          <w:b/>
          <w:lang w:val="sw_KE" w:bidi="sw_KE"/>
        </w:rPr>
        <w:t>Tukio la tatu:</w:t>
      </w:r>
      <w:r>
        <w:rPr>
          <w:lang w:val="sw_KE" w:bidi="sw_KE"/>
        </w:rPr>
        <w:t xml:space="preserve"> Yohana anamwambia Yesu kwamba walimwona mtu akiondoa pepo wachafu kwa jina la Yesu, na kumwambia mtu huyo aache kwa kuwa hakuwa mmoja wa wanafunzi wa Yesu. Yesu anasema, "Msimkate! Hakuna yeyote atendaye miujiza kwa Jina langu ambaye baada ya kitambo kidogo aweza kunena lolote baya dhidi yangu. Yeyote asiye kinyume chetu, yuko upande wetu. Yeyote awapaye ninyi kikombe cha maji kwa Jina langu kwa sababu ninyi ni mali ya Kristo, hakika hataikosa thawabu yake.”</w:t>
      </w:r>
    </w:p>
    <w:p>
      <w:pPr/>
      <w:r>
        <w:rPr>
          <w:lang w:val="sw_KE" w:bidi="sw_KE"/>
        </w:rPr>
      </w:r>
      <w:r>
        <w:rPr>
          <w:lang w:val="sw_KE" w:bidi="sw_KE"/>
        </w:rPr>
        <w:t>Kisha Yesu anaendelea kuwafunza. Anasema, "Ni bora kutupwa baharini ukiwa na uzito mkubwa shingoni mwako kuliko kumfanya mtu mwingine atende dhambi. Ni afadhali kwako kuingia katika uzima ukiwa na mkono mmoja na kuishi milele na Mungu kama mfalme wako, kuliko kuwa na mikono miwili lakini ukaingia jehanamu, mahali ambako funza wake hawafi wala moto wake hauzimiki. Kila mmoja ataonjwa. Chumvi ni nzuri, lakini ikipoteza ladha yake utaifanyaje ili iweze kukolea tena? Mwe na chumvi ndani yenu, mkaishi kwa amani, kila mmoja na mwenzake.”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Yohana, mmoja wa wanafunzi wa Yesu, anatajwa kwa jina lake</w:t>
      </w:r>
    </w:p>
    <w:p>
      <w:pPr>
        <w:pStyle w:val="ListBullet"/>
        <w:spacing w:line="240" w:lineRule="auto"/>
        <w:ind w:left="720"/>
      </w:pPr>
      <w:r>
        <w:rPr>
          <w:lang w:val="sw_KE" w:bidi="sw_KE"/>
        </w:rPr>
      </w:r>
      <w:r>
        <w:rPr>
          <w:lang w:val="sw_KE" w:bidi="sw_KE"/>
        </w:rPr>
        <w:t>Mtoto mdogo</w:t>
      </w:r>
    </w:p>
    <w:p>
      <w:pPr/>
      <w:r>
        <w:rPr>
          <w:lang w:val="sw_KE" w:bidi="sw_KE"/>
        </w:rPr>
      </w:r>
      <w:r>
        <w:rPr>
          <w:lang w:val="sw_KE" w:bidi="sw_KE"/>
        </w:rPr>
        <w:t>Kama kikundi, zingatia sehemu hizi za mpangilio wa kifungu: Wakati wa sehemu ya kwanza ya kifungu, Yesu na wanafunzi wanarudi kutoka eneo la Kaisaria Filipi hadi Kapernaumu, kwa njia ya Galilaya. Wanapofika Kapernaumu, wanaingia ndani ya nyumba na huko wana mazungumzo yao yote yaliyosaliki.</w:t>
      </w:r>
    </w:p>
    <w:p>
      <w:pPr/>
      <w:r>
        <w:rPr>
          <w:lang w:val="sw_KE" w:bidi="sw_KE"/>
        </w:rPr>
      </w:r>
      <w:r>
        <w:rPr>
          <w:lang w:val="sw_KE" w:bidi="sw_KE"/>
        </w:rPr>
        <w:t>Sitisha na uangalie ramani ya Kaisaria Filipi hadi Kapernaumu kama kikundi. Angalia njia ambayo Yesu na wanafunzi wake wanaweza kuwa walichukua walipokuwa wakitembea. Sitisha rekodi hii ya sauti hapa.</w:t>
      </w:r>
    </w:p>
    <w:p>
      <w:pPr/>
      <w:r>
        <w:rPr>
          <w:lang w:val="sw_KE" w:bidi="sw_KE"/>
        </w:rPr>
      </w:r>
      <w:r>
        <w:rPr>
          <w:lang w:val="sw_KE" w:bidi="sw_KE"/>
        </w:rPr>
        <w:t>Wanaposafiri, Yesu anawaeleza wanafunzi wake kuwa atakufa na kufufuka kutoka kwa wafu. Wanafunzi wake hawakumwelewa, na wanaogopa kumwuliza maswali.</w:t>
      </w:r>
    </w:p>
    <w:p>
      <w:pPr/>
      <w:r>
        <w:rPr>
          <w:lang w:val="sw_KE" w:bidi="sw_KE"/>
        </w:rPr>
      </w:r>
      <w:r>
        <w:rPr>
          <w:lang w:val="sw_KE" w:bidi="sw_KE"/>
        </w:rPr>
        <w:t>Wanapofika Kapernaumu wanaingia ndani ya nyumba. Kuna uwezekano mkubwa kwamba hii ni nyumba ya Petro, ambapo Yesu aliishi mara nyingi. Yesu anawauliza wanafunzi wake, "Mlikuwa mnazungumzia nini barabarani?" Hawajibu kwa kuwa walikuwa wakizungumzia nani kati yao ni mkuu zaidi. Yesu anawaita wanafunzi wake na anaanza kuwafundisha. Yesu anafundisha masomo mengi, lakini masomo hayo yote yanawiana. Huenda Yesu anatumia mambo yanayosaidia kujenga kumbukumbu kama vile maneno na mawazo yanayorudiwarudiwa ili kusaidia kuwianisha mafundisho hayo. Anawataja watoto wadogo zaidi ya mara moja, anazungumzia kufanya mambo "kwa jina lake," anaorodhesha sehemu za mwili zinazosababisha watu kutenda dhambi, na anarudia maneno kama "jehanamu," "Ufalme wa Mungu," "moto," na "chumvi."</w:t>
      </w:r>
    </w:p>
    <w:p>
      <w:pPr/>
      <w:r>
        <w:rPr>
          <w:lang w:val="sw_KE" w:bidi="sw_KE"/>
        </w:rPr>
      </w:r>
      <w:r>
        <w:rPr>
          <w:lang w:val="sw_KE" w:bidi="sw_KE"/>
        </w:rPr>
        <w:t>Sitisha hapa na mjadili swali hili kama kikundi: Sikiliza Marko 9:35–50 tena. Ni maneno na mawazo gani unayoyasikia Yesu akiyarudiarudia? Jadili jinsi hali hii ilivyo tofauti au sawa na jinsi walimu wa kidini katika utamaduni wako wanavyofundisha. Sitisha rekodi hii ya sauti hapa.</w:t>
      </w:r>
    </w:p>
    <w:p>
      <w:pPr/>
      <w:r>
        <w:rPr>
          <w:lang w:val="sw_KE" w:bidi="sw_KE"/>
        </w:rPr>
      </w:r>
      <w:r>
        <w:rPr>
          <w:lang w:val="sw_KE" w:bidi="sw_KE"/>
        </w:rPr>
        <w:t>Yesu anawaambia kwamba mkuu zaidi atakuwa mtu anayechukua nafasi ya mwisho na kuwa mtumishi kila mtu mwingine. Anachukua mtoto mdogo mikononi mwake na kuwaambia kwamba mtu yeyote amkaribishaye mmoja wa hawa watoto wadogo kwa Jina langu, anikaribisha mimi. Naye anikaribishaye mimi, amkaribisha Baba yangu aliyenituma.</w:t>
      </w:r>
    </w:p>
    <w:p>
      <w:pPr/>
      <w:r>
        <w:rPr>
          <w:lang w:val="sw_KE" w:bidi="sw_KE"/>
        </w:rPr>
      </w:r>
      <w:r>
        <w:rPr>
          <w:lang w:val="sw_KE" w:bidi="sw_KE"/>
        </w:rPr>
        <w:t>Yohana anamwambia Yesu kwamba walikuwa wamemwona mtu akifukuza mapepo kwa jina la Yesu, na walimwambia aache kwa kuwa hakuwa mmoja wa wanafunzi wake. Zingatia mtiririko wa mawazo na mifano katika mafundisho ya Yesu. Yesu anasema, "Msimkate! Hakuna yeyote atendaye miujiza kwa Jina langu ambaye baada ya kitambo kidogo aweza kunena lolote baya dhidi yangu. Yeyote asiye kinyume chetu, yuko upande wetu. Yeyote awapaye ninyi kikombe cha maji kwa Jina langu kwa sababu ninyi ni mali ya Kristo, hakika hataikosa thawabu yake.”</w:t>
      </w:r>
    </w:p>
    <w:p>
      <w:pPr/>
      <w:r>
        <w:rPr>
          <w:lang w:val="sw_KE" w:bidi="sw_KE"/>
        </w:rPr>
      </w:r>
      <w:r>
        <w:rPr>
          <w:lang w:val="sw_KE" w:bidi="sw_KE"/>
        </w:rPr>
        <w:t>Sitisha hapa na kama kikundi mjadili ni nani unaweza kumpa kikombe cha maji. Katika utamaduni wenu jambo hilo linaweza kuonekana kama kumpa mtu chakula ambaye ana uhitaji, au kumleta mtu kinywaji kinacho burudisha ikiwa ni moto au kanzu ikiwa ni baridi. Hii inaweza kuwa kumkaribisha mtu nyumbani kwako kwa chakula. Inaweza kumaanisha kuleta chakula au nguo kwa mtu ambaye anaweza kuwa na haja. Unapomaliza kujadili, amua kuamua kufanya hivyo kwa ajili ya nani. Sitisha rekodi hii ya sauti hapa.</w:t>
      </w:r>
    </w:p>
    <w:p>
      <w:pPr/>
      <w:r>
        <w:rPr>
          <w:lang w:val="sw_KE" w:bidi="sw_KE"/>
        </w:rPr>
      </w:r>
      <w:r>
        <w:rPr>
          <w:lang w:val="sw_KE" w:bidi="sw_KE"/>
        </w:rPr>
        <w:t>Kisha Yesu anaendelea kuwafunza. Anasema, "Ni bora kutupwa baharini ukiwa na uzito mkubwa shingoni mwako kuliko kumfanya mtu mwingine atende dhambi."</w:t>
      </w:r>
    </w:p>
    <w:p>
      <w:pPr/>
      <w:r>
        <w:rPr>
          <w:lang w:val="sw_KE" w:bidi="sw_KE"/>
        </w:rPr>
      </w:r>
      <w:r>
        <w:rPr>
          <w:lang w:val="sw_KE" w:bidi="sw_KE"/>
        </w:rPr>
        <w:t>Sitisha hapa na uangalie tena picha ya jiwe la kusagia kama kikundi. Sitisha rekodi hii ya sauti hapa.</w:t>
      </w:r>
    </w:p>
    <w:p>
      <w:pPr/>
      <w:r>
        <w:rPr>
          <w:lang w:val="sw_KE" w:bidi="sw_KE"/>
        </w:rPr>
      </w:r>
      <w:r>
        <w:rPr>
          <w:lang w:val="sw_KE" w:bidi="sw_KE"/>
        </w:rPr>
        <w:t xml:space="preserve">Ni afadhali kwako kuingia katika uzima ukiwa na mkono mmoja na kuishi milele na Mungu kama mfalme wako, kuliko kuwa na mikono miwili lakini ukaingia jehanamu, mahali ambako funza wake hawafi wala moto wake hauzimiki. "Kila mmoja atatiwa chumvi kwa moto. Yesu anasema kwamba kila </w:t>
      </w:r>
      <w:r>
        <w:rPr>
          <w:b/>
          <w:lang w:val="sw_KE" w:bidi="sw_KE"/>
        </w:rPr>
        <w:t>mtu atajaribiwa kwa moto</w:t>
      </w:r>
      <w:r>
        <w:rPr>
          <w:lang w:val="sw_KE" w:bidi="sw_KE"/>
        </w:rPr>
        <w:t xml:space="preserve"> au </w:t>
      </w:r>
      <w:r>
        <w:rPr>
          <w:b/>
          <w:lang w:val="sw_KE" w:bidi="sw_KE"/>
        </w:rPr>
        <w:t>kutiwa chumvi kwa moto</w:t>
      </w:r>
      <w:r>
        <w:rPr>
          <w:lang w:val="sw_KE" w:bidi="sw_KE"/>
        </w:rPr>
        <w:t>. Wayahudi walitoa matoleo ya kuchomwa au dhabihu kwa Mungu katika hekalu lao. Walilazimika kuleta chumvi pamoja na dhabihu zao ambazo zingechomwa kwenye madhabahu - kwa sababu dhabihu hizo zilikuwa nyama na chumvi iliongeza ladha na kuhifadhi nyama hiyo. Chumvi ambayo Yesu anazungumzia inawakilisha utiifu wetu kwa Yesu na kushiriki Habari Njema kuhusu Yesu. "Kutiwa chumvi kwenye moto" inamaanisha kwamba watu wangeteseka na kuwa kama dhabihu kwa Mungu kwa sababu wametii Mungu. Unaweza kufuata tafsiri zingine na kusema kwamba kila mtu atajaribiwa kwenye moto ikiwa ni vigumu sana kusema kwamba kila mtu atatiwa chumvi kwenye moto.</w:t>
      </w:r>
    </w:p>
    <w:p>
      <w:pPr/>
      <w:r>
        <w:rPr>
          <w:lang w:val="sw_KE" w:bidi="sw_KE"/>
        </w:rPr>
      </w:r>
      <w:r>
        <w:rPr>
          <w:lang w:val="sw_KE" w:bidi="sw_KE"/>
        </w:rPr>
        <w:t>Chumvi ni nzuri, lakini ikipoteza ladha yake utaifanyaje ili iweze kukolea tena? Mwe na chumvi ndani yenu, mkaishi kwa amani, kila mmoja na mwenzake.”</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9:30–50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3.</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Yohana, mmoja wa wanafunzi wa Yesu, anatajwa kwa jina lake</w:t>
      </w:r>
    </w:p>
    <w:p>
      <w:pPr>
        <w:pStyle w:val="ListBullet"/>
        <w:spacing w:line="240" w:lineRule="auto"/>
        <w:ind w:left="720"/>
      </w:pPr>
      <w:r>
        <w:rPr>
          <w:lang w:val="sw_KE" w:bidi="sw_KE"/>
        </w:rPr>
      </w:r>
      <w:r>
        <w:rPr>
          <w:lang w:val="sw_KE" w:bidi="sw_KE"/>
        </w:rPr>
        <w:t>Mtoto mdogo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wanasafiri kupitia Galilaya. Wanaposafiri, Yesu anawaeleza kwa mara nyingine tena kwamba atasalitiwa, kuuawa na kufufuka kutoka kwa wafu. Wanafunzi wanaogopa sana kumwuliza Yesu maana ya maneno hayo.</w:t>
      </w:r>
    </w:p>
    <w:p>
      <w:pPr/>
      <w:r>
        <w:rPr>
          <w:lang w:val="sw_KE" w:bidi="sw_KE"/>
        </w:rPr>
      </w:r>
      <w:r>
        <w:rPr>
          <w:lang w:val="sw_KE" w:bidi="sw_KE"/>
        </w:rPr>
        <w:t>Sitisha igizo. Muulize mtu anayeigiza Yesu, "Unafikiria au kuhisi vipi?" Kwa nini mnaogopa sana kumwuliza Yesu anachomaanisha?” Huenda ukasikia maneno kama, "Tunaogopa yale ambayo Yesu anamaanisha," "Tunachanganyikiwa na hatuelewi mbayo Yesu anamaanisha," au "Tunakumbuka mara ya mwisho tulizungumzia hili na Yesu na Yesu alikemea Petro, na kwa hiyo tunaogopa sana kumwuliza Yesu anamaanisha nini." Endelea na igizo.</w:t>
      </w:r>
    </w:p>
    <w:p>
      <w:pPr/>
      <w:r>
        <w:rPr>
          <w:lang w:val="sw_KE" w:bidi="sw_KE"/>
        </w:rPr>
      </w:r>
      <w:r>
        <w:rPr>
          <w:lang w:val="sw_KE" w:bidi="sw_KE"/>
        </w:rPr>
        <w:t>Wanapowasili Kapernaumu, wanaingia kwenye nyumba. Yesu anawauliza yale waliyokuwa wakizungumzia wakiwa barabarani. Wanafunzi hawajibu kwa kuwa walikuwa wakibishana kuhusu nani kati yao alikuwa mkuu zaidi. Yesu anawaita wanafunzi wake kwake. Anawaambia kwamba mtu mkuu ni yule anayechagua kuwa wa mwisho na ni mtumishi kwa wengine. Anamchukua mtoto mdogo mikononi mwake na kuwaambia kwamba mtu yeyote amkaribishaye mtoto mdogo kwa Jina lake, amkaribisha yeye. Naye amkaribishaye yeye, amkaribisha Baba yake aliyemtuma.</w:t>
      </w:r>
    </w:p>
    <w:p>
      <w:pPr/>
      <w:r>
        <w:rPr>
          <w:lang w:val="sw_KE" w:bidi="sw_KE"/>
        </w:rPr>
      </w:r>
      <w:r>
        <w:rPr>
          <w:lang w:val="sw_KE" w:bidi="sw_KE"/>
        </w:rPr>
        <w:t>Sitisha igizo. Muulize mtu anayeigiza Yesu, "Unafikiria au kuhisi vipi?" Watu wanaweza kujibu mambo kama, "Kukaiaibu kwa kile tulichokigombana kuhusu" au "Ufahamu wetu wa jinsi ulimwengu unavyofanya kazi unapingwa." Muulize mtu anayeigiza Yesu, "Unafikiria au kuhisi vipi?" Mtu huyo anaweza kujibu mambo kama, "Nina shauku kuhusu kile walichokuwa wakibishana kuhusu," au "Nataka kuwafundisha wanafunzi wangu kitu muhimu," au "Nataka wajifunze kuwa mnyenyekevu." Endelea na igizo.</w:t>
      </w:r>
    </w:p>
    <w:p>
      <w:pPr/>
      <w:r>
        <w:rPr>
          <w:lang w:val="sw_KE" w:bidi="sw_KE"/>
        </w:rPr>
      </w:r>
      <w:r>
        <w:rPr>
          <w:lang w:val="sw_KE" w:bidi="sw_KE"/>
        </w:rPr>
        <w:t>Mmoja wa wanafunzi, Yohana, anamwambia Yesu kwamba walimwona mtu mmoja akiondoa pepo wachafu kwa jina la Yesu. Walimwambia mtu huyo asiondoe pepo wachafu kwa kuwa hakuwa mmoja wa wanafunzi wa Yesu. Yesu anasema, "Msimkataze! Hakuna yeyote atendaye miujiza kwa Jina langu ambaye baada ya kitambo kidogo aweza kunena lolote baya dhidi yangu. Yeyote asiye kinyume chetu, yuko upande wetu. Yeyote awapaye ninyi kikombe cha maji kwa Jina langu kwa sababu ninyi ni mali ya Kristo, hakika hatakosa thawabu yake.”</w:t>
      </w:r>
    </w:p>
    <w:p>
      <w:pPr/>
      <w:r>
        <w:rPr>
          <w:lang w:val="sw_KE" w:bidi="sw_KE"/>
        </w:rPr>
      </w:r>
      <w:r>
        <w:rPr>
          <w:lang w:val="sw_KE" w:bidi="sw_KE"/>
        </w:rPr>
        <w:t>Yesu anarejelea mtoto huyo toka awali, akisema, "Lakini mkimfanya yeyote kati ya watoto hawa wadogo kutenda dhambi, ingekuwa bora kwenu ikiwa mtatupwa baharini mkiwa mmefungiwa jiwe kubwa la kusagia shingoni mwenu. Ni afadhali kwako kuingia katika uzima ukiwa na mkono mmoja kuliko kuwa na mikono miwili lakini ukaingia jehanamu, mahali ambako funza wake hawafi wala moto wake hauzimiki. Kila mmoja atatiwa chumvi kwa moto. Chumvi ni nzuri, lakini ikipoteza ladha yake utaifanyaje ili iweze kukolea tena? Mkaishi kwa amani, kila mmoja na mwenzake.”</w:t>
      </w:r>
    </w:p>
    <w:p>
      <w:pPr/>
      <w:r>
        <w:rPr>
          <w:lang w:val="sw_KE" w:bidi="sw_KE"/>
        </w:rPr>
      </w:r>
      <w:r>
        <w:rPr>
          <w:lang w:val="sw_KE" w:bidi="sw_KE"/>
        </w:rPr>
        <w:t>Sitisha igizo. Muulize mtu anayeigiza Yesu, "Unafikiria au kuhisi vipi?" Watu wanaweza kujibu mambo kama, "Kuhisi kuhusu mafundisho haya," au "Kuchanganyikiwa. Je, kwa kweli tunapaswa kukata mkono au mguu wetu?" au "Kushangaa-Yesu anatoa changamoto jinsi tunavyofikiri mambo yanapaswa kuwa."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9:30–50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na </w:t>
      </w:r>
      <w:r>
        <w:rPr>
          <w:b/>
          <w:lang w:val="sw_KE" w:bidi="sw_KE"/>
        </w:rPr>
        <w:t>wanafunzi</w:t>
      </w:r>
      <w:r>
        <w:rPr>
          <w:lang w:val="sw_KE" w:bidi="sw_KE"/>
        </w:rPr>
        <w:t xml:space="preserve"> wake waliondoka mahali walipokuwa na kusafiri kupitia </w:t>
      </w:r>
      <w:r>
        <w:rPr>
          <w:b/>
          <w:lang w:val="sw_KE" w:bidi="sw_KE"/>
        </w:rPr>
        <w:t>Galilaya</w:t>
      </w:r>
      <w:r>
        <w:rPr>
          <w:lang w:val="sw_KE" w:bidi="sw_KE"/>
        </w:rPr>
        <w:t xml:space="preserve">. Yesu hakutaka mtu yeyote ajue kwamba alikuwa huko, kwa sababu alitaka kutumia muda mwingi pamoja na wanafunzi wake. Wanafunzi ni wafuasi wa karibu zaidi wa Yesu. Galilaya ni eneo la kaskazini au mkoa wa Israeli. Tumia maneno yale ya wanafunzi na Galilaya ambayo umetumia katika sehemu zingine za Marko. Kwa maelezo zaidi kuhusu </w:t>
      </w:r>
      <w:r>
        <w:rPr>
          <w:b/>
          <w:lang w:val="sw_KE" w:bidi="sw_KE"/>
        </w:rPr>
        <w:t>wanafunzi</w:t>
      </w:r>
      <w:r>
        <w:rPr>
          <w:lang w:val="sw_KE" w:bidi="sw_KE"/>
        </w:rPr>
        <w:t xml:space="preserve"> rejelea Faharasa </w:t>
      </w:r>
      <w:r>
        <w:rPr>
          <w:b/>
          <w:lang w:val="sw_KE" w:bidi="sw_KE"/>
        </w:rPr>
        <w:t>Kuu</w:t>
      </w:r>
      <w:r>
        <w:rPr>
          <w:lang w:val="sw_KE" w:bidi="sw_KE"/>
        </w:rPr>
        <w:t>.</w:t>
      </w:r>
    </w:p>
    <w:p>
      <w:pPr/>
      <w:r>
        <w:rPr>
          <w:lang w:val="sw_KE" w:bidi="sw_KE"/>
        </w:rPr>
      </w:r>
      <w:r>
        <w:rPr>
          <w:lang w:val="sw_KE" w:bidi="sw_KE"/>
        </w:rPr>
        <w:t xml:space="preserve">Yesu aliwaambia wanafunzi wake, "Mwana wa </w:t>
      </w:r>
      <w:r>
        <w:rPr>
          <w:b/>
          <w:lang w:val="sw_KE" w:bidi="sw_KE"/>
        </w:rPr>
        <w:t>Adamu atasalitiwa</w:t>
      </w:r>
      <w:r>
        <w:rPr>
          <w:lang w:val="sw_KE" w:bidi="sw_KE"/>
        </w:rPr>
        <w:t xml:space="preserve"> na kutiwa mikononi mwa watu. Nao watamuua, lakini siku tatu baada ya kuuawa atafufuka kutoka kwa wafu." Mwana wa Adamu ni neno ambalo Yesu anatumia mara nyingi zaidi kwa Yeye mwenyewe. Inaelezea mtu ambaye Mungu alimpa mamlaka yote. Tafsiri Mwana wa Adamu kwa njia ile ambayo umeitafsiri katika vifungu vya awali vya Marko. Kwa maelezo zaidi kuhusu </w:t>
      </w:r>
      <w:r>
        <w:rPr>
          <w:b/>
          <w:lang w:val="sw_KE" w:bidi="sw_KE"/>
        </w:rPr>
        <w:t>Mwana wa Adamu</w:t>
      </w:r>
      <w:r>
        <w:rPr>
          <w:lang w:val="sw_KE" w:bidi="sw_KE"/>
        </w:rPr>
        <w:t>, rejelea Faharasa Kuu.</w:t>
      </w:r>
    </w:p>
    <w:p>
      <w:pPr/>
      <w:r>
        <w:rPr>
          <w:lang w:val="sw_KE" w:bidi="sw_KE"/>
        </w:rPr>
      </w:r>
      <w:r>
        <w:rPr>
          <w:lang w:val="sw_KE" w:bidi="sw_KE"/>
        </w:rPr>
        <w:t xml:space="preserve">Baadaye waliwasili </w:t>
      </w:r>
      <w:r>
        <w:rPr>
          <w:b/>
          <w:lang w:val="sw_KE" w:bidi="sw_KE"/>
        </w:rPr>
        <w:t>Kapernaumu</w:t>
      </w:r>
      <w:r>
        <w:rPr>
          <w:lang w:val="sw_KE" w:bidi="sw_KE"/>
        </w:rPr>
        <w:t xml:space="preserve">. Kapenaumu likuwa kijiji muhimu cha biashara katika fukwe za Bahari ya Galilaya. Tafsiri Kapernaumu kwa njia ile ambayo ulikuwa na katika vifungu vya awali vya Marko. Kwa maelezo zaidi kuhusu </w:t>
      </w:r>
      <w:r>
        <w:rPr>
          <w:b/>
          <w:lang w:val="sw_KE" w:bidi="sw_KE"/>
        </w:rPr>
        <w:t>Kapenaumu</w:t>
      </w:r>
      <w:r>
        <w:rPr>
          <w:lang w:val="sw_KE" w:bidi="sw_KE"/>
        </w:rPr>
        <w:t xml:space="preserve"> rejelea Faharasa Kuu.</w:t>
      </w:r>
    </w:p>
    <w:p>
      <w:pPr/>
      <w:r>
        <w:rPr>
          <w:lang w:val="sw_KE" w:bidi="sw_KE"/>
        </w:rPr>
      </w:r>
      <w:r>
        <w:rPr>
          <w:lang w:val="sw_KE" w:bidi="sw_KE"/>
        </w:rPr>
        <w:t xml:space="preserve">Baadaye Yesu anamweka mtoto mdogo katikati ya kikundi na kusema, "Mtu yeyote amkaribishaye mtoto mmoja kama huyu kwa jina langu </w:t>
      </w:r>
      <w:r>
        <w:rPr>
          <w:b/>
          <w:lang w:val="sw_KE" w:bidi="sw_KE"/>
        </w:rPr>
        <w:t>au kwa niaba</w:t>
      </w:r>
      <w:r>
        <w:rPr>
          <w:lang w:val="sw_KE" w:bidi="sw_KE"/>
        </w:rPr>
        <w:t xml:space="preserve"> yangu, </w:t>
      </w:r>
      <w:r>
        <w:rPr>
          <w:b/>
          <w:lang w:val="sw_KE" w:bidi="sw_KE"/>
        </w:rPr>
        <w:t>anikaribisha mimi</w:t>
      </w:r>
      <w:r>
        <w:rPr>
          <w:lang w:val="sw_KE" w:bidi="sw_KE"/>
        </w:rPr>
        <w:t>. Yesu anapotumia maneno kwa jina langu anazungumzia nguvu zake au mamlaka yake ya kufanya jambo fulani. Tumia neno lile au kifungu cha "kwa jina langu" katika Marko.</w:t>
      </w:r>
    </w:p>
    <w:p>
      <w:pPr/>
      <w:r>
        <w:rPr>
          <w:lang w:val="sw_KE" w:bidi="sw_KE"/>
        </w:rPr>
      </w:r>
      <w:r>
        <w:rPr>
          <w:lang w:val="sw_KE" w:bidi="sw_KE"/>
        </w:rPr>
        <w:t xml:space="preserve">Simamia hapa na ujadili kama kikundi ni neno au kifungu utakalotumia kwa </w:t>
      </w:r>
      <w:r>
        <w:rPr>
          <w:b/>
          <w:lang w:val="sw_KE" w:bidi="sw_KE"/>
        </w:rPr>
        <w:t>jina langu</w:t>
      </w:r>
      <w:r>
        <w:rPr>
          <w:lang w:val="sw_KE" w:bidi="sw_KE"/>
        </w:rPr>
        <w:t>. Sitisha rekodi hii ya sauti hapa.</w:t>
      </w:r>
    </w:p>
    <w:p>
      <w:pPr/>
      <w:r>
        <w:rPr>
          <w:lang w:val="sw_KE" w:bidi="sw_KE"/>
        </w:rPr>
      </w:r>
      <w:r>
        <w:rPr>
          <w:lang w:val="sw_KE" w:bidi="sw_KE"/>
        </w:rPr>
        <w:t>Kisha Yohana anamwuliza Yesu, "</w:t>
      </w:r>
      <w:r>
        <w:rPr>
          <w:b/>
          <w:lang w:val="sw_KE" w:bidi="sw_KE"/>
        </w:rPr>
        <w:t>Mwalimu</w:t>
      </w:r>
      <w:r>
        <w:rPr>
          <w:lang w:val="sw_KE" w:bidi="sw_KE"/>
        </w:rPr>
        <w:t xml:space="preserve">, tulimwona mtu anayetumia jina lako ili kutoa </w:t>
      </w:r>
      <w:r>
        <w:rPr>
          <w:b/>
          <w:lang w:val="sw_KE" w:bidi="sw_KE"/>
        </w:rPr>
        <w:t>pepo wachafu</w:t>
      </w:r>
      <w:r>
        <w:rPr>
          <w:lang w:val="sw_KE" w:bidi="sw_KE"/>
        </w:rPr>
        <w:t xml:space="preserve">. </w:t>
      </w:r>
      <w:r>
        <w:rPr>
          <w:b/>
          <w:lang w:val="sw_KE" w:bidi="sw_KE"/>
        </w:rPr>
        <w:t>Mwalimu</w:t>
      </w:r>
      <w:r>
        <w:rPr>
          <w:lang w:val="sw_KE" w:bidi="sw_KE"/>
        </w:rPr>
        <w:t xml:space="preserve"> ni neno la heshima linalotumiwa kushughulikia mtu ambaye alikuwa mwalimu wa mambo ya Mungu na ambaye alikuwa na wanafunzi. Tumia neno lile kurejelea Mwalimu ambalo umetumia katika vifungu vya hapo awali. Katika hadithi hii, neno pepo linatumika, lakini hili linamaanisha jambo sawa na pepo mchafu au pepo asiye msafi. </w:t>
      </w:r>
      <w:r>
        <w:rPr>
          <w:b/>
          <w:lang w:val="sw_KE" w:bidi="sw_KE"/>
        </w:rPr>
        <w:t>Pepo mchafu</w:t>
      </w:r>
      <w:r>
        <w:rPr>
          <w:lang w:val="sw_KE" w:bidi="sw_KE"/>
        </w:rPr>
        <w:t xml:space="preserve"> au </w:t>
      </w:r>
      <w:r>
        <w:rPr>
          <w:b/>
          <w:lang w:val="sw_KE" w:bidi="sw_KE"/>
        </w:rPr>
        <w:t>pepo</w:t>
      </w:r>
      <w:r>
        <w:rPr>
          <w:lang w:val="sw_KE" w:bidi="sw_KE"/>
        </w:rPr>
        <w:t xml:space="preserve"> inarejelea viumbe wa kiroho ambao ni wajumbe na watumishi wa Shetani kama mawakala wake, kuwa chini ya mamlaka yake. Viumbe hawa wa kiroho wana uwezo wa kumkandamiza mwanadamu na hata kumdhibiti. Tumia neno Yerusalemu lile ambalo umetumia katika vifungu vya hapo awali.</w:t>
      </w:r>
    </w:p>
    <w:p>
      <w:pPr/>
      <w:r>
        <w:rPr>
          <w:lang w:val="sw_KE" w:bidi="sw_KE"/>
        </w:rPr>
      </w:r>
      <w:r>
        <w:rPr>
          <w:lang w:val="sw_KE" w:bidi="sw_KE"/>
        </w:rPr>
        <w:t xml:space="preserve">Yesu alisema, "Msimkataze mtu huyo. Hakuna yeyote </w:t>
      </w:r>
      <w:r>
        <w:rPr>
          <w:b/>
          <w:lang w:val="sw_KE" w:bidi="sw_KE"/>
        </w:rPr>
        <w:t>atendaye</w:t>
      </w:r>
      <w:r>
        <w:rPr>
          <w:lang w:val="sw_KE" w:bidi="sw_KE"/>
        </w:rPr>
        <w:t xml:space="preserve"> miujiza kwa Jina langu ambaye baada ya kitambo kidogo aweza kunena lolote baya dhidi yangu. Miujiza hurejelea vitendo vyenye nguvu ambavyo ni Mungu tu anayeweza kuvitenda na huwafanya watu wamwogope Mungu. Tumia neno miujiza lile ambalo umetumia katika vifungu vya hapo awali. Kwa maelezo zaidi kuhusu </w:t>
      </w:r>
      <w:r>
        <w:rPr>
          <w:b/>
          <w:lang w:val="sw_KE" w:bidi="sw_KE"/>
        </w:rPr>
        <w:t>miujiza</w:t>
      </w:r>
      <w:r>
        <w:rPr>
          <w:lang w:val="sw_KE" w:bidi="sw_KE"/>
        </w:rPr>
        <w:t>, rejelea Faharasa Kuu.</w:t>
      </w:r>
    </w:p>
    <w:p>
      <w:pPr/>
      <w:r>
        <w:rPr>
          <w:lang w:val="sw_KE" w:bidi="sw_KE"/>
        </w:rPr>
      </w:r>
      <w:r>
        <w:rPr>
          <w:lang w:val="sw_KE" w:bidi="sw_KE"/>
        </w:rPr>
        <w:t xml:space="preserve">Yesu anaendelea kusema, "Mtu yeyote awapaye ninyi kikombe cha maji kwa sababu ninyi ni mali ya </w:t>
      </w:r>
      <w:r>
        <w:rPr>
          <w:b/>
          <w:lang w:val="sw_KE" w:bidi="sw_KE"/>
        </w:rPr>
        <w:t>Masiya</w:t>
      </w:r>
      <w:r>
        <w:rPr>
          <w:lang w:val="sw_KE" w:bidi="sw_KE"/>
        </w:rPr>
        <w:t xml:space="preserve"> au </w:t>
      </w:r>
      <w:r>
        <w:rPr>
          <w:b/>
          <w:lang w:val="sw_KE" w:bidi="sw_KE"/>
        </w:rPr>
        <w:t>Kristo</w:t>
      </w:r>
      <w:r>
        <w:rPr>
          <w:lang w:val="sw_KE" w:bidi="sw_KE"/>
        </w:rPr>
        <w:t xml:space="preserve">, hakika mtu huyo hatakosa thawabu yake." Jina Yesu linamaanisha "Mungu anaokoa." Kristo ni neno "Masiya" katika Kiebrania na linamaanisha mtu aliyepakwa mafuta na Mungu, au aliyeteuliwa kwa ajili ya kazi maalumu. Katika Agano la Kale manabii, makuhani na wafalme walipakwa mafuta kwa kazi maalumu. Yesu ni mambo hayo yote, lakini Marko anamuona Yesu kama mfalme aliyeteuliwa na Mungu kwa kazi maalum. Tumia neno Masiya lile ambalo umetumia katika vifungu vya hapo awali. Kwa maelezo zaidi kuhusu </w:t>
      </w:r>
      <w:r>
        <w:rPr>
          <w:b/>
          <w:lang w:val="sw_KE" w:bidi="sw_KE"/>
        </w:rPr>
        <w:t>Masiya</w:t>
      </w:r>
      <w:r>
        <w:rPr>
          <w:lang w:val="sw_KE" w:bidi="sw_KE"/>
        </w:rPr>
        <w:t xml:space="preserve"> ama watu wa </w:t>
      </w:r>
      <w:r>
        <w:rPr>
          <w:b/>
          <w:lang w:val="sw_KE" w:bidi="sw_KE"/>
        </w:rPr>
        <w:t>mataifa</w:t>
      </w:r>
      <w:r>
        <w:rPr>
          <w:lang w:val="sw_KE" w:bidi="sw_KE"/>
        </w:rPr>
        <w:t xml:space="preserve"> rejelea Faharasa Kuu.</w:t>
      </w:r>
    </w:p>
    <w:p>
      <w:pPr/>
      <w:r>
        <w:rPr>
          <w:lang w:val="sw_KE" w:bidi="sw_KE"/>
        </w:rPr>
      </w:r>
      <w:r>
        <w:rPr>
          <w:lang w:val="sw_KE" w:bidi="sw_KE"/>
        </w:rPr>
        <w:t xml:space="preserve">Yesu anaendelea kusema kwamba tukimfanya mtu amwaminiye aingie kwenye dhambi au kutenda dhambi, ingekuwa afadhali jiwe kubwa la kusagia lifungwe </w:t>
      </w:r>
      <w:r>
        <w:rPr>
          <w:b/>
          <w:lang w:val="sw_KE" w:bidi="sw_KE"/>
        </w:rPr>
        <w:t>shingoni</w:t>
      </w:r>
      <w:r>
        <w:rPr>
          <w:lang w:val="sw_KE" w:bidi="sw_KE"/>
        </w:rPr>
        <w:t xml:space="preserve"> mwako. Jiwe la kusagia ni jiwe lenye takriban kilogramu 200. Ni mviringo, na lina shimo katikati, na hutumiwa kwa kusaga nafaka. Punda alivuta chuma ilichofungwa kwenye jiwe ili kuzungusha jiwe la kusagia.</w:t>
      </w:r>
    </w:p>
    <w:p>
      <w:pPr/>
      <w:r>
        <w:rPr>
          <w:lang w:val="sw_KE" w:bidi="sw_KE"/>
        </w:rPr>
      </w:r>
      <w:r>
        <w:rPr>
          <w:lang w:val="sw_KE" w:bidi="sw_KE"/>
        </w:rPr>
        <w:t>Komea hapa na uonyeshe mchoro au picha ya jiwe la kusagia kwa timu yako ya kutafsiri. Sitisha rekodi hii ya sauti hapa.</w:t>
      </w:r>
    </w:p>
    <w:p>
      <w:pPr/>
      <w:r>
        <w:rPr>
          <w:lang w:val="sw_KE" w:bidi="sw_KE"/>
        </w:rPr>
      </w:r>
      <w:r>
        <w:rPr>
          <w:lang w:val="sw_KE" w:bidi="sw_KE"/>
        </w:rPr>
        <w:t xml:space="preserve">Yesu anaendelea kusema kwamba tunapaswa kufanya chochote kinachowezekana ili tusifanye dhambi, hata ikiwa kuukata mkono wako au mguu wako. Ni afadhali kuingia katika uzima wa milele ukiwa na mguu mmoja tu au mkono mmoja kuliko kutupwa katika jehanamu </w:t>
      </w:r>
      <w:r>
        <w:rPr>
          <w:b/>
          <w:lang w:val="sw_KE" w:bidi="sw_KE"/>
        </w:rPr>
        <w:t>ukiwa</w:t>
      </w:r>
      <w:r>
        <w:rPr>
          <w:lang w:val="sw_KE" w:bidi="sw_KE"/>
        </w:rPr>
        <w:t xml:space="preserve"> na miguu miwili au mikono miwili. Jehanamu ni jina la mahali ambapo wasioamini wanaenda mwishoni mwa ulimwengu kuadhibiwa. Shetani na malaika wake pia wataenda huko. Kutakuwa na moto ambao hautazimika. Manabii wa Kiyahudi walielezea jehanamu au mahali pa adhabu kama mahali ambapo watu waliangamizwa mielel na minyoo na moto.</w:t>
      </w:r>
    </w:p>
    <w:p>
      <w:pPr/>
      <w:r>
        <w:rPr>
          <w:lang w:val="sw_KE" w:bidi="sw_KE"/>
        </w:rPr>
      </w:r>
      <w:r>
        <w:rPr>
          <w:lang w:val="sw_KE" w:bidi="sw_KE"/>
        </w:rPr>
        <w:t xml:space="preserve">Simamia hapa na ujadili kama kikundi ni neno au kifungu utakalotumia kwa </w:t>
      </w:r>
      <w:r>
        <w:rPr>
          <w:b/>
          <w:lang w:val="sw_KE" w:bidi="sw_KE"/>
        </w:rPr>
        <w:t>jehanamu</w:t>
      </w:r>
      <w:r>
        <w:rPr>
          <w:lang w:val="sw_KE" w:bidi="sw_KE"/>
        </w:rPr>
        <w:t xml:space="preserve">. Tazama </w:t>
      </w:r>
      <w:r>
        <w:rPr>
          <w:b/>
          <w:lang w:val="sw_KE" w:bidi="sw_KE"/>
        </w:rPr>
        <w:t>maelezo</w:t>
      </w:r>
      <w:r>
        <w:rPr>
          <w:lang w:val="sw_KE" w:bidi="sw_KE"/>
        </w:rPr>
        <w:t xml:space="preserve"> zaidi kuhusu jehanamu katika Faharasa Kuu. Sitisha rekodi hii ya sauti hapa. Tumia neno lile la jehanamu katika kitabu chote cha Marko.</w:t>
      </w:r>
    </w:p>
    <w:p>
      <w:pPr/>
      <w:r>
        <w:rPr>
          <w:lang w:val="sw_KE" w:bidi="sw_KE"/>
        </w:rPr>
      </w:r>
      <w:r>
        <w:rPr>
          <w:lang w:val="sw_KE" w:bidi="sw_KE"/>
        </w:rPr>
        <w:t xml:space="preserve">Tumia neno sawa kwa </w:t>
      </w:r>
      <w:r>
        <w:rPr>
          <w:b/>
          <w:lang w:val="sw_KE" w:bidi="sw_KE"/>
        </w:rPr>
        <w:t>wadudu</w:t>
      </w:r>
      <w:r>
        <w:rPr>
          <w:lang w:val="sw_KE" w:bidi="sw_KE"/>
        </w:rPr>
        <w:t xml:space="preserve"> ambayo ungetumia kwa minyoo ambayo hula mwili wa mwanadamu aliyekufa.</w:t>
      </w:r>
    </w:p>
    <w:p>
      <w:pPr/>
      <w:r>
        <w:rPr>
          <w:lang w:val="sw_KE" w:bidi="sw_KE"/>
        </w:rPr>
      </w:r>
      <w:r>
        <w:rPr>
          <w:lang w:val="sw_KE" w:bidi="sw_KE"/>
        </w:rPr>
        <w:t>Katika hadithi hii Yesu anazungumzia wadudu wengi.</w:t>
      </w:r>
    </w:p>
    <w:p>
      <w:pPr/>
      <w:r>
        <w:rPr>
          <w:lang w:val="sw_KE" w:bidi="sw_KE"/>
        </w:rPr>
      </w:r>
      <w:r>
        <w:rPr>
          <w:lang w:val="sw_KE" w:bidi="sw_KE"/>
        </w:rPr>
        <w:t xml:space="preserve">Yesu pia anazungumza kuhusu kuingia katika </w:t>
      </w:r>
      <w:r>
        <w:rPr>
          <w:b/>
          <w:lang w:val="sw_KE" w:bidi="sw_KE"/>
        </w:rPr>
        <w:t>Ufalme wa Mungu</w:t>
      </w:r>
      <w:r>
        <w:rPr>
          <w:lang w:val="sw_KE" w:bidi="sw_KE"/>
        </w:rPr>
        <w:t xml:space="preserve">. Ufalme ni mahali ambapo mfalme anatawala kundi la watu. Ufalme wa Mungu katika Agano Jipya unarejelea wakati Mungu anapokuja kutawala—utawala wake na mamlaka ambayo huanza kutimizwa kwake na huduma ya Yesu duniani na watu kumkubali. Baadaye, Ufalme mkamilifu utakuja. Tumia maneno yale ambayo umetumia katika vifungu vya hapo awali. Kwa maelezo zaidi kuhusu </w:t>
      </w:r>
      <w:r>
        <w:rPr>
          <w:b/>
          <w:lang w:val="sw_KE" w:bidi="sw_KE"/>
        </w:rPr>
        <w:t>ufalme wa Mungu</w:t>
      </w:r>
      <w:r>
        <w:rPr>
          <w:lang w:val="sw_KE" w:bidi="sw_KE"/>
        </w:rPr>
        <w:t xml:space="preserve">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10:1–12</w:t>
      </w:r>
      <w:r>
        <w:rPr>
          <w:lang w:val="sw_KE" w:bidi="sw_KE"/>
        </w:rPr>
      </w:r>
    </w:p>
    <w:p>
      <w:pPr>
        <w:pStyle w:val="Heading3"/>
      </w:pPr>
      <w:r>
        <w:rPr>
          <w:lang w:val="sw_KE" w:bidi="sw_KE"/>
        </w:rPr>
        <w:t>Sikiliza na Moyo</w:t>
      </w:r>
    </w:p>
    <w:p>
      <w:pPr/>
      <w:r>
        <w:rPr>
          <w:lang w:val="sw_KE" w:bidi="sw_KE"/>
        </w:rPr>
      </w:r>
      <w:r>
        <w:rPr>
          <w:lang w:val="sw_KE" w:bidi="sw_KE"/>
        </w:rPr>
        <w:t>Katika hatua hii, sikia Marko 10:1–12 na kuiweka katika mioyo yenu.</w:t>
      </w:r>
    </w:p>
    <w:p>
      <w:pPr/>
      <w:r>
        <w:rPr>
          <w:lang w:val="sw_KE" w:bidi="sw_KE"/>
        </w:rPr>
      </w:r>
      <w:r>
        <w:rPr>
          <w:lang w:val="sw_KE" w:bidi="sw_KE"/>
        </w:rPr>
        <w:t>Sikiliza toleo la sauti la Marko 10:1–12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10:1–12 katika tafsiri iliyo rahisi zaidi kueleweka.</w:t>
      </w:r>
    </w:p>
    <w:p>
      <w:pPr/>
      <w:r>
        <w:rPr>
          <w:lang w:val="sw_KE" w:bidi="sw_KE"/>
        </w:rPr>
      </w:r>
      <w:r>
        <w:rPr>
          <w:lang w:val="sw_KE" w:bidi="sw_KE"/>
        </w:rPr>
        <w:t>Yesu aliondoka Galilaya na akaanza kusafiri kusini kwenda Yerusalemu. Alisafiri kwa milima ya Samaria na akaenda mashariki ya Mto Yordani. Alikuwa mashariki mwa Mto Yordani hapo awali alipokuwa akimtembelea Yohana, binamu wake. Hatujui mpangilio kamili ambao alienda katika kila sehemu. Lakini tunafahamu kwamba huenda umati wa watu (au, watu wengi) walikusanyika kumzunguka katika kila mahali alikoenda.</w:t>
      </w:r>
    </w:p>
    <w:p>
      <w:pPr/>
      <w:r>
        <w:rPr>
          <w:lang w:val="sw_KE" w:bidi="sw_KE"/>
        </w:rPr>
      </w:r>
      <w:r>
        <w:rPr>
          <w:lang w:val="sw_KE" w:bidi="sw_KE"/>
        </w:rPr>
        <w:t>Sitisha hapa na uonyeshe ramani ya Galilaya, Yudea, Samaria na eneo la mashariki ya Mto Yordani. Sitisha rekodi hii ya sauti hapa.</w:t>
      </w:r>
    </w:p>
    <w:p>
      <w:pPr/>
      <w:r>
        <w:rPr>
          <w:lang w:val="sw_KE" w:bidi="sw_KE"/>
        </w:rPr>
      </w:r>
      <w:r>
        <w:rPr>
          <w:lang w:val="sw_KE" w:bidi="sw_KE"/>
        </w:rPr>
        <w:t>Katika kifungu hiki, Yesu pia alikuwa katika eneo ambalo Mfalme Herode ama Herode Antipas alitawala. Yohana Mbatizaji alihubiri katika eneo ambalo Mfalme Herode alitawala. Yohana alifungwa gerezani kwa sababu alimwambia Mfalme Herode kwamba talaka yake na kuoa tena mke wa ndugu yake hakukufaa. Mafarisayo, viongozi wa kidini wa Kiyahudi, walitaka Yesu aache kutoa mafundisho. Walifahamu kwamba kama wangeweza kumfanya Yesu aseme jambo fulani dhidi ya Mfalme Herode, Mfalme Herode angemkamata Yesu pia. Walimwuliza Yesu maoni yake juu ya talaka--au wakati mume na mke wanapotengana kabisa. Viongozi tofauti wa kidini wa Wayahudi waliamini mambo tofauti kuhusu kile ambacho Musa alimaanisha katika kitabu cha Kumbukumbu la Torati alipoelezea sheria za kidini za Kiyahudi kuhusu talaka. Katika kitabu cha Kumbukumbu la Torati, Musa alisema kwamba mtu anaweza kumpa talaka mke wake katika hali fulani. Katika utamaduni wa Kiyahudi, mtu anaweza kumpa talaka mke wake kwa kumwandikia barua mbele ya mashahidi - serikali haikuhusika kisheria. Kila dhehebu la kidini liliamini tofauti kuhusu yale ambayo yalikuwa sababu nzuri za talaka. Baadhi waliamini kwamba ikiwa tu mwanamke angefanya uzinzi - au kufanya ngono na mtu mwingine badala ya mume wake - ilikuwa ni sababu nzuri ya kumpa talaka. Wengine waliamini kwamba mke alihitaji tu kumchukiza mume wake ili ampe talaka. Kikundi kingine kinaamini kwamba ikiwa mume huyo alimpata mwanamke anayempendeza zaidi kuliko mke wake, angeweza kumtaliki. Kila imani ilitiwa katikati ya hatia ya mwanamke huyo, au mke huyo. Viongozi wa kidini walikuwa wakisikia kwa makini jibu la Yesu huku wakiwa na matumaini kwamba angesema jambo ambalo lingemkosea Mfalme Herode na kumfanya amkamate.</w:t>
      </w:r>
    </w:p>
    <w:p>
      <w:pPr/>
      <w:r>
        <w:rPr>
          <w:lang w:val="sw_KE" w:bidi="sw_KE"/>
        </w:rPr>
      </w:r>
      <w:r>
        <w:rPr>
          <w:lang w:val="sw_KE" w:bidi="sw_KE"/>
        </w:rPr>
        <w:t>Simamia hapa na mjadili swali hili kama kikundi: Sheria za utamaduni wenu ni nini kuhusu ndoa? Je, sheria hizi hutoka kwa viongozi wenu wa kidini, hutoka kwa viongozi wenu wa kisiasa, au hutoka kwa viongozi wenu wa kikabila? Je, kuna maneno tofauti kwa kila aina ya sheria hizi? Sitisha rekodi hii ya sauti hapa.</w:t>
      </w:r>
    </w:p>
    <w:p>
      <w:pPr/>
      <w:r>
        <w:rPr>
          <w:lang w:val="sw_KE" w:bidi="sw_KE"/>
        </w:rPr>
      </w:r>
      <w:r>
        <w:rPr>
          <w:lang w:val="sw_KE" w:bidi="sw_KE"/>
        </w:rPr>
        <w:t>Yesu hakuingia kwenye mtego wa viongozi wa kidini. Badala yake, Yesu aliuliza swali kuhusu kile ambacho Musa alisema. Yesu hakusema kama talaka ilikuwa sawa au la. Lakini, Yesu anakubaliana na Musa. Musa alivumilia talaka kwa sababu watu ni waovu. Yesu alisema watu wana "mioyo migumu," ambayo inamaanisha kwamba watu hawataki kufuata mapenzi ya Mungu. Musa anaruhusu mume aandike barua ya talaka kwa mke wake, lakini talaka sio jambo jema. Musa aliandika sheria hii ili kuwalinda wanawake katika ndoa mbaya kwa kuwapa njia ya kuondoka kwa ndoa hiyo.</w:t>
      </w:r>
    </w:p>
    <w:p>
      <w:pPr/>
      <w:r>
        <w:rPr>
          <w:lang w:val="sw_KE" w:bidi="sw_KE"/>
        </w:rPr>
      </w:r>
      <w:r>
        <w:rPr>
          <w:lang w:val="sw_KE" w:bidi="sw_KE"/>
        </w:rPr>
        <w:t>Kisha Yesu anawakumbusha wasikilizaji wake kuhusu uumbaji na jinsi Mungu alivyowaumba wanaume na wanawake. Anataka kuwaonyesha hoja muhimu zaidi, kwamba Mungu alipanga ndoa kama muungano wa kudumu kati ya mume na mke. Alipanga hili tangu mwanzo wa ulimwengu. Kisha Yesu anatoa amri ---"Mtu yeyote asigawanye au asitenganishe kile ambacho Mungu ameunganisha pamoja." Hapa Yesu anaonyesha kwamba yeye ndiye Mwokozi Aliyeahidiwa, na ana mamlaka ya mwisho ya Mungu katika jambo hili. Yesu anaonyesha kuwa hapendi talaka.</w:t>
      </w:r>
    </w:p>
    <w:p>
      <w:pPr/>
      <w:r>
        <w:rPr>
          <w:lang w:val="sw_KE" w:bidi="sw_KE"/>
        </w:rPr>
      </w:r>
      <w:r>
        <w:rPr>
          <w:lang w:val="sw_KE" w:bidi="sw_KE"/>
        </w:rPr>
        <w:t>Yesu tena anaingia kwenye nyumba na kuwafundisha wanafunzi wake wanapokuwa peke yao na wakiwa mbali na umati wa watu. Yesu anaweka wazi kwamba wanaume na wanawake wanafanya uzinzi wanapotaliki na kisha kuoa tena mtu mwingine. Kabla ya Yesu kusema hivi, viongozi wa kidini waliamini kwamba wanawake tu ndio waliokuwa wakifanya uzinzi dhidi ya wanaume. Katika kauli hii, Yesu anaweka wanaume na wanawake katika kiwango sawa. Wanaume na wanawake wanapaswa kufuata sheria sawa.</w:t>
      </w:r>
    </w:p>
    <w:p>
      <w:pPr/>
      <w:r>
        <w:rPr>
          <w:lang w:val="sw_KE" w:bidi="sw_KE"/>
        </w:rPr>
      </w:r>
      <w:r>
        <w:rPr>
          <w:lang w:val="sw_KE" w:bidi="sw_KE"/>
        </w:rPr>
        <w:t>Simamia hapa na mjadili swali hili kama kikundi: Sheria za utamaduni wenu ni nini kuhusu ndoa? Je, talaka imeidhinishwa na makundi ya kidini, au makundi ya siasa? Watu katika utamaduni wenu wanasema nini kuhusu wanaume na wanawake wanapotaliki? Wanatibiwa vipi?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10:1–12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Yesu anasafiri hadi Yudea kutoka Kapernaumu na umati wa watu unakusanyika kumzunguka kama kawaida. Yesu sasa yuko mashariki mwa Mto Yordani.</w:t>
      </w:r>
    </w:p>
    <w:p>
      <w:pPr/>
      <w:r>
        <w:rPr>
          <w:lang w:val="sw_KE" w:bidi="sw_KE"/>
        </w:rPr>
      </w:r>
      <w:r>
        <w:rPr>
          <w:b/>
          <w:lang w:val="sw_KE" w:bidi="sw_KE"/>
        </w:rPr>
        <w:t>Katika tukio la pili:</w:t>
      </w:r>
      <w:r>
        <w:rPr>
          <w:lang w:val="sw_KE" w:bidi="sw_KE"/>
        </w:rPr>
        <w:t xml:space="preserve"> Mafarisayo wanakuja na kujaribu kumweka Yesu mtego kwa kumwuliza swali: Je, ni halali mtu kumwacha mke wake? Herode alimtaliki mke wake na kuoa tena, kwa hiyo Mafarisayo wanatumaini kwamba Yesu atasema Herode ana hatia. Mafarisayo kisha wangeweza kutumia hii ili kujaribu kumwondoa Yesu. Yesu anarejelea sheria ya Musa katika Agano la Kale. Anaendelea kuzungumzia kusudi la awali la Mungu kuhusu ndoa, na kuishia kwa kusema kwamba Mungu amewaweka waume na wake pamoja katika ndoa na hatupaswi kutalikiana.</w:t>
      </w:r>
    </w:p>
    <w:p>
      <w:pPr/>
      <w:r>
        <w:rPr>
          <w:lang w:val="sw_KE" w:bidi="sw_KE"/>
        </w:rPr>
      </w:r>
      <w:r>
        <w:rPr>
          <w:b/>
          <w:lang w:val="sw_KE" w:bidi="sw_KE"/>
        </w:rPr>
        <w:t>Tukio la tatu:</w:t>
      </w:r>
      <w:r>
        <w:rPr>
          <w:lang w:val="sw_KE" w:bidi="sw_KE"/>
        </w:rPr>
        <w:t xml:space="preserve"> Yesu anaingia kwenye nyumba peke yake pamoja na wanafunzi wake. Hapa ndipo anapowafundisha mambo zaidi kuhusu talaka. Wanafunzi wake wanamuuliza Yesu zaidi kuhusu talaka. Yesu anasema kwamba wanaume kwa wanawake wanafanya dhambi kwa kufanya uzinzi wanapotalikiana na kuoa tena.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ambao wamekusanyika na kumzunguka Yesu</w:t>
      </w:r>
    </w:p>
    <w:p>
      <w:pPr>
        <w:pStyle w:val="ListBullet"/>
        <w:spacing w:line="240" w:lineRule="auto"/>
        <w:ind w:left="720"/>
      </w:pPr>
      <w:r>
        <w:rPr>
          <w:lang w:val="sw_KE" w:bidi="sw_KE"/>
        </w:rPr>
      </w:r>
      <w:r>
        <w:rPr>
          <w:lang w:val="sw_KE" w:bidi="sw_KE"/>
        </w:rPr>
        <w:t>Mafarisayo (viongozi wa kidini)</w:t>
      </w:r>
    </w:p>
    <w:p>
      <w:pPr>
        <w:pStyle w:val="ListBullet"/>
        <w:spacing w:line="240" w:lineRule="auto"/>
        <w:ind w:left="720"/>
      </w:pPr>
      <w:r>
        <w:rPr>
          <w:lang w:val="sw_KE" w:bidi="sw_KE"/>
        </w:rPr>
      </w:r>
      <w:r>
        <w:rPr>
          <w:lang w:val="sw_KE" w:bidi="sw_KE"/>
        </w:rPr>
        <w:t>Baba na mama</w:t>
      </w:r>
    </w:p>
    <w:p>
      <w:pPr>
        <w:pStyle w:val="ListBullet"/>
        <w:spacing w:line="240" w:lineRule="auto"/>
        <w:ind w:left="720"/>
      </w:pPr>
      <w:r>
        <w:rPr>
          <w:lang w:val="sw_KE" w:bidi="sw_KE"/>
        </w:rPr>
      </w:r>
      <w:r>
        <w:rPr>
          <w:lang w:val="sw_KE" w:bidi="sw_KE"/>
        </w:rPr>
        <w:t>Mtu au mume</w:t>
      </w:r>
    </w:p>
    <w:p>
      <w:pPr>
        <w:pStyle w:val="ListBullet"/>
        <w:spacing w:line="240" w:lineRule="auto"/>
        <w:ind w:left="720"/>
      </w:pPr>
      <w:r>
        <w:rPr>
          <w:lang w:val="sw_KE" w:bidi="sw_KE"/>
        </w:rPr>
      </w:r>
      <w:r>
        <w:rPr>
          <w:lang w:val="sw_KE" w:bidi="sw_KE"/>
        </w:rPr>
        <w:t>Mwanamke au mke</w:t>
      </w:r>
    </w:p>
    <w:p>
      <w:pPr>
        <w:pStyle w:val="ListBullet"/>
        <w:spacing w:line="240" w:lineRule="auto"/>
        <w:ind w:left="720"/>
      </w:pPr>
      <w:r>
        <w:rPr>
          <w:lang w:val="sw_KE" w:bidi="sw_KE"/>
        </w:rPr>
      </w:r>
      <w:r>
        <w:rPr>
          <w:lang w:val="sw_KE" w:bidi="sw_KE"/>
        </w:rPr>
        <w:t>Mwanaume au mwanamke mwingine ambaye mume au mke huyo anamuoa au kuolewa naye</w:t>
      </w:r>
    </w:p>
    <w:p>
      <w:pPr/>
      <w:r>
        <w:rPr>
          <w:lang w:val="sw_KE" w:bidi="sw_KE"/>
        </w:rPr>
      </w:r>
      <w:r>
        <w:rPr>
          <w:lang w:val="sw_KE" w:bidi="sw_KE"/>
        </w:rPr>
        <w:t>Kama kikundi, zingatia sehemu hizi za mpangilio wa kifungu: Yesu na wanafunzi wake wameondoka Galilaya na kusonga kusini kupitia Samaria, hadi eneo la Yudea, na kisha Yesu anaenda mashariki zaidi ya mto Yordani. Eneo hili lilijulikana kama Perea ambapo Mfalme Herode Antipas alitawala.</w:t>
      </w:r>
    </w:p>
    <w:p>
      <w:pPr/>
      <w:r>
        <w:rPr>
          <w:lang w:val="sw_KE" w:bidi="sw_KE"/>
        </w:rPr>
      </w:r>
      <w:r>
        <w:rPr>
          <w:lang w:val="sw_KE" w:bidi="sw_KE"/>
        </w:rPr>
        <w:t>Komea hapa na uangalie tena ramani ya Galilaya, Yudea, na eneo la mto Yordani, kama kikundi. Sitisha rekodi hii ya sauti hapa.</w:t>
      </w:r>
    </w:p>
    <w:p>
      <w:pPr/>
      <w:r>
        <w:rPr>
          <w:lang w:val="sw_KE" w:bidi="sw_KE"/>
        </w:rPr>
      </w:r>
      <w:r>
        <w:rPr>
          <w:lang w:val="sw_KE" w:bidi="sw_KE"/>
        </w:rPr>
        <w:t>Yesu anafundisha kikundi anaposafiri. Ni muhimu kukumbuka kwamba mambo muhimu kwenye hadithi hutokea Yesu anapofundisha katika umati wa watu. Hadithi hii inatokea katika eneo ambalo Mfalme Herode alitawala. Kwa hivyo swali ambalo Mafarisayo walimwuliza Yesu lingeweza kumtia Yesu matatizoni - au lingeweza kumfanya akamatwe.</w:t>
      </w:r>
    </w:p>
    <w:p>
      <w:pPr/>
      <w:r>
        <w:rPr>
          <w:lang w:val="sw_KE" w:bidi="sw_KE"/>
        </w:rPr>
      </w:r>
      <w:r>
        <w:rPr>
          <w:lang w:val="sw_KE" w:bidi="sw_KE"/>
        </w:rPr>
        <w:t>Ni muhimu kuelezea majadiliano kati ya Yesu na Mafarisayo. Yesu anawajibu kwa kuwauliza swali linalowarejesha tena kwenye sheria zao za kidini.</w:t>
      </w:r>
    </w:p>
    <w:p>
      <w:pPr/>
      <w:r>
        <w:rPr>
          <w:lang w:val="sw_KE" w:bidi="sw_KE"/>
        </w:rPr>
      </w:r>
      <w:r>
        <w:rPr>
          <w:lang w:val="sw_KE" w:bidi="sw_KE"/>
        </w:rPr>
        <w:t>Mafarisayo wanamjibu Yesu kwa sheria ya Musa ambayo inasema kwamba mwanamume anaweza kumpa mke wake barua inayosema kuwa anataka kumpa talaka.</w:t>
      </w:r>
    </w:p>
    <w:p>
      <w:pPr/>
      <w:r>
        <w:rPr>
          <w:lang w:val="sw_KE" w:bidi="sw_KE"/>
        </w:rPr>
      </w:r>
      <w:r>
        <w:rPr>
          <w:lang w:val="sw_KE" w:bidi="sw_KE"/>
        </w:rPr>
        <w:t>Kisha Yesu anasema kwamba Musa aliandika tu amri hiyo kwa sababu watu walikuwa na mioyo migumu--au hawataki kufuata mapenzi ya Mungu. Lakini Yesu anaendelea kusema kwamba Mungu alimuumba mume na mke kuwa kitu kimoja ili kionekane kama ni mwili mmoja. Mwanamume huacha nyumba ya baba na mama yake ili kuanzisha nyumba yake mwenyewe pamoja na mke wake. Mtu asiwatenganishe mume na mke kwa sababu Mungu ndiye aliwaunganisha.</w:t>
      </w:r>
    </w:p>
    <w:p>
      <w:pPr/>
      <w:r>
        <w:rPr>
          <w:lang w:val="sw_KE" w:bidi="sw_KE"/>
        </w:rPr>
      </w:r>
      <w:r>
        <w:rPr>
          <w:lang w:val="sw_KE" w:bidi="sw_KE"/>
        </w:rPr>
        <w:t>Ni muhimu kufikiria kuhusu umbali na nafasi ya matukio katika hadithi hii. Katika onyesho la 3, Yesu anaingia kwenye nyumba na yuko pamoja na wanafunzi wake. Hii ni mara ya pili katika safari ya Yesu ambayo Yesu anaishia katika nyumba na wanafunzi wake tu. Wanafunzi wake wanataka kujua zaidi kuhusu suala la talaka. Yesu sasa anawaambia kwamba mwanamume ana hatia ikiwa atamtaliki mke wake na kuoa tena, na mwanamke ana hatia ikiwa atamtaliki mume wake na kuolewa tena.</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10:1–12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Umati wa watu waliokusanyika na kumzunguka Yesu</w:t>
      </w:r>
    </w:p>
    <w:p>
      <w:pPr>
        <w:pStyle w:val="ListBullet"/>
        <w:spacing w:line="240" w:lineRule="auto"/>
        <w:ind w:left="720"/>
      </w:pPr>
      <w:r>
        <w:rPr>
          <w:lang w:val="sw_KE" w:bidi="sw_KE"/>
        </w:rPr>
      </w:r>
      <w:r>
        <w:rPr>
          <w:lang w:val="sw_KE" w:bidi="sw_KE"/>
        </w:rPr>
        <w:t>Mafarisayo (viongozi wa kidini)</w:t>
      </w:r>
    </w:p>
    <w:p>
      <w:pPr>
        <w:pStyle w:val="ListBullet"/>
        <w:spacing w:line="240" w:lineRule="auto"/>
        <w:ind w:left="720"/>
      </w:pPr>
      <w:r>
        <w:rPr>
          <w:lang w:val="sw_KE" w:bidi="sw_KE"/>
        </w:rPr>
      </w:r>
      <w:r>
        <w:rPr>
          <w:lang w:val="sw_KE" w:bidi="sw_KE"/>
        </w:rPr>
        <w:t>Baba na mama</w:t>
      </w:r>
    </w:p>
    <w:p>
      <w:pPr>
        <w:pStyle w:val="ListBullet"/>
        <w:spacing w:line="240" w:lineRule="auto"/>
        <w:ind w:left="720"/>
      </w:pPr>
      <w:r>
        <w:rPr>
          <w:lang w:val="sw_KE" w:bidi="sw_KE"/>
        </w:rPr>
      </w:r>
      <w:r>
        <w:rPr>
          <w:lang w:val="sw_KE" w:bidi="sw_KE"/>
        </w:rPr>
        <w:t>Mwanaume/mume</w:t>
      </w:r>
    </w:p>
    <w:p>
      <w:pPr>
        <w:pStyle w:val="ListBullet"/>
        <w:spacing w:line="240" w:lineRule="auto"/>
        <w:ind w:left="720"/>
      </w:pPr>
      <w:r>
        <w:rPr>
          <w:lang w:val="sw_KE" w:bidi="sw_KE"/>
        </w:rPr>
      </w:r>
      <w:r>
        <w:rPr>
          <w:lang w:val="sw_KE" w:bidi="sw_KE"/>
        </w:rPr>
        <w:t>Mwanamke/mke</w:t>
      </w:r>
    </w:p>
    <w:p>
      <w:pPr>
        <w:pStyle w:val="ListBullet"/>
        <w:spacing w:line="240" w:lineRule="auto"/>
        <w:ind w:left="720"/>
      </w:pPr>
      <w:r>
        <w:rPr>
          <w:lang w:val="sw_KE" w:bidi="sw_KE"/>
        </w:rPr>
      </w:r>
      <w:r>
        <w:rPr>
          <w:lang w:val="sw_KE" w:bidi="sw_KE"/>
        </w:rPr>
        <w:t>Mwanaume au mwanamke mwingine ambaye mume au mke huyo anamuoa au kuolewa naye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wanatembea. Wametoka Kapernaum kabla ya hadithi hii, mahali ambapo walikuwa peke yao pamoja na Yesu. Sasa umati mkubwa unakusanyika.</w:t>
      </w:r>
    </w:p>
    <w:p>
      <w:pPr/>
      <w:r>
        <w:rPr>
          <w:lang w:val="sw_KE" w:bidi="sw_KE"/>
        </w:rPr>
      </w:r>
      <w:r>
        <w:rPr>
          <w:lang w:val="sw_KE" w:bidi="sw_KE"/>
        </w:rPr>
        <w:t>Sitisha igizo. Muulize mtu anayeigiza Yesu, "Unafikiria au kuhisi vipi?" Mtu huyo anaweza kujibu mambo kama, "Ninawapenda watu hawa na nataka kuwafundisha." Muulize mtu anayeigiza Yesu, "Unafikiria au kuhisi vipi?" Watu wanaweza kujibu mambo kama, "Kuchanganyikiwa kwamba Yesu daima anaacha kufundisha" au "Ushauri wa kile ambacho Yesu atafundisha kinachofuata." Endelea na igizo.</w:t>
      </w:r>
    </w:p>
    <w:p>
      <w:pPr/>
      <w:r>
        <w:rPr>
          <w:lang w:val="sw_KE" w:bidi="sw_KE"/>
        </w:rPr>
      </w:r>
      <w:r>
        <w:rPr>
          <w:lang w:val="sw_KE" w:bidi="sw_KE"/>
        </w:rPr>
        <w:t>Mafarisayo wanakuja kumwuliza Yesu swali, “Je, ni halali mtu kumwacha mke wake?”</w:t>
      </w:r>
    </w:p>
    <w:p>
      <w:pPr/>
      <w:r>
        <w:rPr>
          <w:lang w:val="sw_KE" w:bidi="sw_KE"/>
        </w:rPr>
      </w:r>
      <w:r>
        <w:rPr>
          <w:lang w:val="sw_KE" w:bidi="sw_KE"/>
        </w:rPr>
        <w:t>Sitisha igizo. Muulize mtu anayeigiza Yesu, "Unafikiria au kuhisi vipi?" Mtu huyo anaweza kujibu mambo kama, "Huruma kwa Mafarisayo," au "Kukasirika kwamba daima wanajaribu kuning'a," au "Kutambua kwamba mwisho wangu unakuja." Muulize mtu anayeigiza Yesu, "Unafikiria au kuhisi vipi?" Unaweza kusikia mambo kama, "Ushauri kuhusu jinsi Yesu atakavyotumia kudhibiti swali hili," au "Kukasirika kwa Mafarisayo kwa kukatiza na daima kujaribu kumweka Yesu mtego." Muulize mtu anayeigiza Yesu, "Unafikiria au kuhisi vipi?" Watu wanaweza kujibu mambo kama, "Uaminifu kwamba hatimaye tumemkamata Yesu," au "Ushauri wa kile ambacho Yesu anasema," au "Kwenye tumaini kwamba Yesu atajikuta katika shida." Endelea na igizo.</w:t>
      </w:r>
    </w:p>
    <w:p>
      <w:pPr/>
      <w:r>
        <w:rPr>
          <w:lang w:val="sw_KE" w:bidi="sw_KE"/>
        </w:rPr>
      </w:r>
      <w:r>
        <w:rPr>
          <w:lang w:val="sw_KE" w:bidi="sw_KE"/>
        </w:rPr>
        <w:t>Yesu anajibu kwa kuuliza swali kuhusu yale ambayo Musa aliandika katika sheria. Mafarisayo wanajibu kwa kuruhusu mwanamume kuandika barua ya talaka. Yesu anajibu kwa kuelezea kwamba Musa alifanya hivi tu kwa sababu ya mioyo migumu ya watu, lakini kwamba Mungu alikuwa na mpango mzuri zaidi wakati wa uumbaji.</w:t>
      </w:r>
    </w:p>
    <w:p>
      <w:pPr/>
      <w:r>
        <w:rPr>
          <w:lang w:val="sw_KE" w:bidi="sw_KE"/>
        </w:rPr>
      </w:r>
      <w:r>
        <w:rPr>
          <w:lang w:val="sw_KE" w:bidi="sw_KE"/>
        </w:rPr>
        <w:t>Sitisha igizo. Waulize watu, "Mnafikiria au kuhisi vipi?" Watu wanaweza kujibu mambo kama, "Kukasirika kwamba Yesu tena alikuwa na jibu nzuri" au "Kukasirika kwamba Yesu hakubali njia ya kujiondoa kwa mtu huyo." Waulize watu, "Mnafikiria au kuhisi vipi?" Watu wanaweza kujibu mambo kama, "Kuchanganyikiwa kwa mafundisho ya Yesu," au "Kiburi kwamba Yesu daima anajua jinsi ya kujibu Mafarisayo." Muulize mtu anayeigiza Yesu, "Unafikiria au kuhisi vipi?" Watu wanaweza kujibu mambo kama, "Kuelewa jinsi ndoa ilivyo kubwa" au "Kushangaa kwamba Mungu anawaweka watu pamoja." Endelea na igizo.</w:t>
      </w:r>
    </w:p>
    <w:p>
      <w:pPr/>
      <w:r>
        <w:rPr>
          <w:lang w:val="sw_KE" w:bidi="sw_KE"/>
        </w:rPr>
      </w:r>
      <w:r>
        <w:rPr>
          <w:lang w:val="sw_KE" w:bidi="sw_KE"/>
        </w:rPr>
        <w:t>Yesu anaenda kwenye nyumba pamoja na wanafunzi wake. Wanafunzi wanaendelea kuuliza maswali, na Yesu anafanya jambo la kushangaza. Hapo awali, katika utamaduni wa Kiyahudi, ni mwanamke aliyemtaliki mume wake na kuolewa tena tu ndiye aliyetenda dhambi, lakini mume angeweza kufanya kile alichotaka. Lakini sasa Yesu anasema kwamba mwanamume pia ana hatia ya dhambi ikiwa atamtaliki mke wake na kumwoa mke mwingine.</w:t>
      </w:r>
    </w:p>
    <w:p>
      <w:pPr/>
      <w:r>
        <w:rPr>
          <w:lang w:val="sw_KE" w:bidi="sw_KE"/>
        </w:rPr>
      </w:r>
      <w:r>
        <w:rPr>
          <w:lang w:val="sw_KE" w:bidi="sw_KE"/>
        </w:rPr>
        <w:t>Sitisha igizo. Waulize watu, "Mnafikiria au kuhisi vipi?" Unaweza kusikia maneno kama, "Tumeshangaa, tumechanganyikiwa, tumepumbaa kwamba sasa wanawake wako katika kiwango sawa na wanaume."</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10:1–12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Kisha Yesu aliondoka </w:t>
      </w:r>
      <w:r>
        <w:rPr>
          <w:b/>
          <w:lang w:val="sw_KE" w:bidi="sw_KE"/>
        </w:rPr>
        <w:t>Kapernaumu</w:t>
      </w:r>
      <w:r>
        <w:rPr>
          <w:lang w:val="sw_KE" w:bidi="sw_KE"/>
        </w:rPr>
        <w:t xml:space="preserve"> na kwenda eneo la </w:t>
      </w:r>
      <w:r>
        <w:rPr>
          <w:b/>
          <w:lang w:val="sw_KE" w:bidi="sw_KE"/>
        </w:rPr>
        <w:t>Yudea</w:t>
      </w:r>
      <w:r>
        <w:rPr>
          <w:lang w:val="sw_KE" w:bidi="sw_KE"/>
        </w:rPr>
        <w:t xml:space="preserve"> na kuingia sehemu iliyoko mashariki mwa </w:t>
      </w:r>
      <w:r>
        <w:rPr>
          <w:b/>
          <w:lang w:val="sw_KE" w:bidi="sw_KE"/>
        </w:rPr>
        <w:t>Mto Yordani</w:t>
      </w:r>
      <w:r>
        <w:rPr>
          <w:lang w:val="sw_KE" w:bidi="sw_KE"/>
        </w:rPr>
        <w:t>.</w:t>
      </w:r>
    </w:p>
    <w:p>
      <w:pPr/>
      <w:r>
        <w:rPr>
          <w:lang w:val="sw_KE" w:bidi="sw_KE"/>
        </w:rPr>
      </w:r>
      <w:r>
        <w:rPr>
          <w:lang w:val="sw_KE" w:bidi="sw_KE"/>
        </w:rPr>
        <w:t>Onyesha timu yako ramani ya Kapernaumu, eneo la Yudea na Mto Yordani.</w:t>
      </w:r>
    </w:p>
    <w:p>
      <w:pPr/>
      <w:r>
        <w:rPr>
          <w:lang w:val="sw_KE" w:bidi="sw_KE"/>
        </w:rPr>
      </w:r>
      <w:r>
        <w:rPr>
          <w:lang w:val="sw_KE" w:bidi="sw_KE"/>
        </w:rPr>
        <w:t xml:space="preserve">Kapernaumu ni kijiji kikubwa cha kutosha kuwa na mahali pa kidini pa maombi --panapoitwa sinagogi. Ilikuwa kijiji muhimu cha biashara katika fukwe za Bahari ya Galilaya. Eneo la Yudea ni eneo lenye upana na urefu wa kilomita 73 hivi. Mto Yordani ulikuwa mto mkubwa katika eneo la Kiyahudi katika nyakati za Biblia. Ilikuwa kutoka kwa Bahari ya Galilaya takriban kilomita 360 hadi Bahari ya Chumvi. Tumia maneno yale ambayo umetumia katika vifungu vilivyotangulia kwa Kapernaumu, Yudea, na Mto Yordani. Kwa maelezo zaidi kuhusu </w:t>
      </w:r>
      <w:r>
        <w:rPr>
          <w:b/>
          <w:lang w:val="sw_KE" w:bidi="sw_KE"/>
        </w:rPr>
        <w:t>Karpenaum</w:t>
      </w:r>
      <w:r>
        <w:rPr>
          <w:lang w:val="sw_KE" w:bidi="sw_KE"/>
        </w:rPr>
        <w:t xml:space="preserve"> rejelea Faharasa Kuu.</w:t>
      </w:r>
    </w:p>
    <w:p>
      <w:pPr/>
      <w:r>
        <w:rPr>
          <w:lang w:val="sw_KE" w:bidi="sw_KE"/>
        </w:rPr>
      </w:r>
      <w:r>
        <w:rPr>
          <w:b/>
          <w:lang w:val="sw_KE" w:bidi="sw_KE"/>
        </w:rPr>
        <w:t>Mafarisayo</w:t>
      </w:r>
      <w:r>
        <w:rPr>
          <w:lang w:val="sw_KE" w:bidi="sw_KE"/>
        </w:rPr>
        <w:t xml:space="preserve"> wengine walikuja kumjaribu Yesu kwa kumuuliza swali. Jina Farisayo linamaanisha "kutenganishwa." Waliamini njia bora ya kumfuata Mungu ilikuwa kujitenga na watu wa kawaida. Mafarisayo walichukuliwa kama wenye ushawishi mkubwa na waadilifu. Walitambua mila na sheria za kidini zilizoandikwa pamoja na zile za mdomo. Neno Mafarisayo ni jina la kiongozi kama huyu wa kidini. Tumia neno lile kwa Mafarisayo ambalo umekuwa ukitumia katika kitabu chote cha Marko. Kwa maelezo zaidi kuhusu </w:t>
      </w:r>
      <w:r>
        <w:rPr>
          <w:b/>
          <w:lang w:val="sw_KE" w:bidi="sw_KE"/>
        </w:rPr>
        <w:t>mafarisayo</w:t>
      </w:r>
      <w:r>
        <w:rPr>
          <w:lang w:val="sw_KE" w:bidi="sw_KE"/>
        </w:rPr>
        <w:t>, rejelea Faharasa Kuu.</w:t>
      </w:r>
    </w:p>
    <w:p>
      <w:pPr/>
      <w:r>
        <w:rPr>
          <w:lang w:val="sw_KE" w:bidi="sw_KE"/>
        </w:rPr>
      </w:r>
      <w:r>
        <w:rPr>
          <w:lang w:val="sw_KE" w:bidi="sw_KE"/>
        </w:rPr>
        <w:t xml:space="preserve">Mafarisayo walimwuliza Yesu, “Je, ni halali mtu </w:t>
      </w:r>
      <w:r>
        <w:rPr>
          <w:b/>
          <w:lang w:val="sw_KE" w:bidi="sw_KE"/>
        </w:rPr>
        <w:t>kumwacha</w:t>
      </w:r>
      <w:r>
        <w:rPr>
          <w:lang w:val="sw_KE" w:bidi="sw_KE"/>
        </w:rPr>
        <w:t xml:space="preserve"> mke wake?” Talaka ni utengano wa kudumu kati ya mume na mke wake.</w:t>
      </w:r>
    </w:p>
    <w:p>
      <w:pPr/>
      <w:r>
        <w:rPr>
          <w:lang w:val="sw_KE" w:bidi="sw_KE"/>
        </w:rPr>
      </w:r>
      <w:r>
        <w:rPr>
          <w:lang w:val="sw_KE" w:bidi="sw_KE"/>
        </w:rPr>
        <w:t xml:space="preserve">Simamia hapa na ujadili kama kikundi ni neno au kifungu utakalotumia ili </w:t>
      </w:r>
      <w:r>
        <w:rPr>
          <w:b/>
          <w:lang w:val="sw_KE" w:bidi="sw_KE"/>
        </w:rPr>
        <w:t>talaka</w:t>
      </w:r>
      <w:r>
        <w:rPr>
          <w:lang w:val="sw_KE" w:bidi="sw_KE"/>
        </w:rPr>
        <w:t xml:space="preserve">. Angalia </w:t>
      </w:r>
      <w:r>
        <w:rPr>
          <w:b/>
          <w:lang w:val="sw_KE" w:bidi="sw_KE"/>
        </w:rPr>
        <w:t>talaka</w:t>
      </w:r>
      <w:r>
        <w:rPr>
          <w:lang w:val="sw_KE" w:bidi="sw_KE"/>
        </w:rPr>
        <w:t xml:space="preserve"> katika kamusi kuu kwa habari zaidi. Sitisha rekodi hii ya sauti hapa.</w:t>
      </w:r>
    </w:p>
    <w:p>
      <w:pPr/>
      <w:r>
        <w:rPr>
          <w:lang w:val="sw_KE" w:bidi="sw_KE"/>
        </w:rPr>
      </w:r>
      <w:r>
        <w:rPr>
          <w:lang w:val="sw_KE" w:bidi="sw_KE"/>
        </w:rPr>
        <w:t xml:space="preserve">Yesu aliuliza "Musa alisema nini kuhusu talaka katika </w:t>
      </w:r>
      <w:r>
        <w:rPr>
          <w:b/>
          <w:lang w:val="sw_KE" w:bidi="sw_KE"/>
        </w:rPr>
        <w:t>sheria</w:t>
      </w:r>
      <w:r>
        <w:rPr>
          <w:lang w:val="sw_KE" w:bidi="sw_KE"/>
        </w:rPr>
        <w:t>kuhusu talaka?" .</w:t>
      </w:r>
      <w:r>
        <w:rPr>
          <w:b/>
          <w:lang w:val="sw_KE" w:bidi="sw_KE"/>
        </w:rPr>
        <w:t>Sheria ya Musa</w:t>
      </w:r>
      <w:r>
        <w:rPr>
          <w:lang w:val="sw_KE" w:bidi="sw_KE"/>
        </w:rPr>
        <w:t xml:space="preserve"> ni sheria kutoka kwa Mungu ambazo Musa aliwaandikia Wayahudi ili kuwaambia jinsi ya kuishi. Tumia neno lile la sheria ambalo umetumia katika vifungu vilivyotangulia. Kwa maelezo zaidi kuhusu </w:t>
      </w:r>
      <w:r>
        <w:rPr>
          <w:b/>
          <w:lang w:val="sw_KE" w:bidi="sw_KE"/>
        </w:rPr>
        <w:t>sheria ya Musa</w:t>
      </w:r>
      <w:r>
        <w:rPr>
          <w:lang w:val="sw_KE" w:bidi="sw_KE"/>
        </w:rPr>
        <w:t xml:space="preserve"> rejelea Faharasa Kuu.</w:t>
      </w:r>
    </w:p>
    <w:p>
      <w:pPr/>
      <w:r>
        <w:rPr>
          <w:lang w:val="sw_KE" w:bidi="sw_KE"/>
        </w:rPr>
      </w:r>
      <w:r>
        <w:rPr>
          <w:lang w:val="sw_KE" w:bidi="sw_KE"/>
        </w:rPr>
        <w:t>Mafarisayo wanajibu kwamba Musa aliruhusu talaka ikiwa mwanamume ataandika barua ya kumtaliki mke wake.</w:t>
      </w:r>
    </w:p>
    <w:p>
      <w:pPr/>
      <w:r>
        <w:rPr>
          <w:lang w:val="sw_KE" w:bidi="sw_KE"/>
        </w:rPr>
      </w:r>
      <w:r>
        <w:rPr>
          <w:lang w:val="sw_KE" w:bidi="sw_KE"/>
        </w:rPr>
        <w:t xml:space="preserve">Yesu anaendelea kuzungumzia mpango wa awali wa Mungu kuhusu ndoa. Anasema kwamba mume na mke </w:t>
      </w:r>
      <w:r>
        <w:rPr>
          <w:b/>
          <w:lang w:val="sw_KE" w:bidi="sw_KE"/>
        </w:rPr>
        <w:t>wanakuwa mwili mmoja</w:t>
      </w:r>
      <w:r>
        <w:rPr>
          <w:lang w:val="sw_KE" w:bidi="sw_KE"/>
        </w:rPr>
        <w:t xml:space="preserve">, au </w:t>
      </w:r>
      <w:r>
        <w:rPr>
          <w:b/>
          <w:lang w:val="sw_KE" w:bidi="sw_KE"/>
        </w:rPr>
        <w:t>wanaungana kuwa mwili mmoja</w:t>
      </w:r>
      <w:r>
        <w:rPr>
          <w:lang w:val="sw_KE" w:bidi="sw_KE"/>
        </w:rPr>
        <w:t>. Hii inamaanisha kwamba watu hao wawili ni kama mtu mmoja. Katika utamaduni wenu, mnaonaje uhusiano kati ya mume na mke wake?</w:t>
      </w:r>
    </w:p>
    <w:p>
      <w:pPr/>
      <w:r>
        <w:rPr>
          <w:lang w:val="sw_KE" w:bidi="sw_KE"/>
        </w:rPr>
      </w:r>
      <w:r>
        <w:rPr>
          <w:lang w:val="sw_KE" w:bidi="sw_KE"/>
        </w:rPr>
        <w:t>Komea hapa na mjadili kama timu ya watafsiri njia bora ya kueleza jinsi mume na mke wanavyokuwa kama mtu mmoja. Sitisha rekodi hii ya sauti hapa.</w:t>
      </w:r>
    </w:p>
    <w:p>
      <w:pPr/>
      <w:r>
        <w:rPr>
          <w:lang w:val="sw_KE" w:bidi="sw_KE"/>
        </w:rPr>
      </w:r>
      <w:r>
        <w:rPr>
          <w:lang w:val="sw_KE" w:bidi="sw_KE"/>
        </w:rPr>
        <w:t xml:space="preserve">Yesu anaingia kwenye nyumba peke yake na </w:t>
      </w:r>
      <w:r>
        <w:rPr>
          <w:b/>
          <w:lang w:val="sw_KE" w:bidi="sw_KE"/>
        </w:rPr>
        <w:t>wanafunzi</w:t>
      </w:r>
      <w:r>
        <w:rPr>
          <w:lang w:val="sw_KE" w:bidi="sw_KE"/>
        </w:rPr>
        <w:t xml:space="preserve"> wake. Wanafunzi ni wafuasi wa karibu zaidi wa Yesu. Tumia neno lile la wanafunzi ambalo umekuwa ukitumia katika kitabu chote cha Marko. Kwa maelezo zaidi kuhusu </w:t>
      </w:r>
      <w:r>
        <w:rPr>
          <w:b/>
          <w:lang w:val="sw_KE" w:bidi="sw_KE"/>
        </w:rPr>
        <w:t>wanafunzi</w:t>
      </w:r>
      <w:r>
        <w:rPr>
          <w:lang w:val="sw_KE" w:bidi="sw_KE"/>
        </w:rPr>
        <w:t>, rejelea Faharasa Kuu.</w:t>
      </w:r>
    </w:p>
    <w:p>
      <w:pPr/>
      <w:r>
        <w:rPr>
          <w:lang w:val="sw_KE" w:bidi="sw_KE"/>
        </w:rPr>
      </w:r>
      <w:r>
        <w:rPr>
          <w:lang w:val="sw_KE" w:bidi="sw_KE"/>
        </w:rPr>
        <w:t xml:space="preserve">Yesu anawaeleza wanafunzi wake kwamba mtu yeyote amwachaye mkewe au mumewe na kuoa mke au mume mwingine, </w:t>
      </w:r>
      <w:r>
        <w:rPr>
          <w:b/>
          <w:lang w:val="sw_KE" w:bidi="sw_KE"/>
        </w:rPr>
        <w:t>anazini</w:t>
      </w:r>
      <w:r>
        <w:rPr>
          <w:lang w:val="sw_KE" w:bidi="sw_KE"/>
        </w:rPr>
        <w:t xml:space="preserve">. Mungu anaiona ni dhambi wakati wowote watu wana uhusiano wa ngono na mtu ambaye hawajaoana naye. Tumia neno uzinzi lile ambalo umetumia katika vifungu vya hapo awali. Kwa maelezo zaidi kuhusu </w:t>
      </w:r>
      <w:r>
        <w:rPr>
          <w:b/>
          <w:lang w:val="sw_KE" w:bidi="sw_KE"/>
        </w:rPr>
        <w:t>uzinzi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10:13–31</w:t>
      </w:r>
      <w:r>
        <w:rPr>
          <w:lang w:val="sw_KE" w:bidi="sw_KE"/>
        </w:rPr>
      </w:r>
    </w:p>
    <w:p>
      <w:pPr>
        <w:pStyle w:val="Heading3"/>
      </w:pPr>
      <w:r>
        <w:rPr>
          <w:lang w:val="sw_KE" w:bidi="sw_KE"/>
        </w:rPr>
        <w:t>Sikiliza na Moyo</w:t>
      </w:r>
    </w:p>
    <w:p>
      <w:pPr/>
      <w:r>
        <w:rPr>
          <w:lang w:val="sw_KE" w:bidi="sw_KE"/>
        </w:rPr>
      </w:r>
      <w:r>
        <w:rPr>
          <w:lang w:val="sw_KE" w:bidi="sw_KE"/>
        </w:rPr>
        <w:t>Katika hatua hii, sikia Marko 10:13–31 na kuiweka katika mioyo yenu.</w:t>
      </w:r>
    </w:p>
    <w:p>
      <w:pPr/>
      <w:r>
        <w:rPr>
          <w:lang w:val="sw_KE" w:bidi="sw_KE"/>
        </w:rPr>
      </w:r>
      <w:r>
        <w:rPr>
          <w:lang w:val="sw_KE" w:bidi="sw_KE"/>
        </w:rPr>
        <w:t>Sikiliza toleo la sauti la Marko 10:13–31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10:13–31 tafsiri iliyo rahisi zaidi kueleweka.</w:t>
      </w:r>
    </w:p>
    <w:p>
      <w:pPr/>
      <w:r>
        <w:rPr>
          <w:lang w:val="sw_KE" w:bidi="sw_KE"/>
        </w:rPr>
      </w:r>
      <w:r>
        <w:rPr>
          <w:lang w:val="sw_KE" w:bidi="sw_KE"/>
        </w:rPr>
        <w:t>Kisa hiki kinatukia muda fulani baada ya Yesu kufundisha kuhusu talaka. Hatujui ni muda gani baadaye.</w:t>
      </w:r>
    </w:p>
    <w:p>
      <w:pPr/>
      <w:r>
        <w:rPr>
          <w:lang w:val="sw_KE" w:bidi="sw_KE"/>
        </w:rPr>
      </w:r>
      <w:r>
        <w:rPr>
          <w:lang w:val="sw_KE" w:bidi="sw_KE"/>
        </w:rPr>
        <w:t>Hatujui kama ni akina mama, akina baba, au watoto wakubwa ambao waliwaleta-au waliwaongoza watoto kwenda kwa Yesu. Walitaka Yesu awaguse watoto hao. Katika utamaduni wa Kiyahudi, kumgusa mtoto kunamaanisha kumbariki mtoto, au kuwapa kibali na mambo mema kwa yao ya kuja. Watoto hawa wangeweza kuwa kutoka kwa 0 hadi umri wa miaka 12. Huenda wanafunzi walifikiri kwamba Yesu alikuwa na shughuli nyingi sana au ni mkuu sana kiasi kuwa watoto wangemfadhaisha. Watoto wanachukuliwa kuwa si muhimu katika utamaduni wa Kiyahudi. Kwa hivyo wanafunzi waliwaeleza wazazi kwamba hawapaswi kumfadhaisha Yesu. Yesu aliwakasirikia wanafunzi wake kwa kuwazuia watu kuwaleta watoto kwake.</w:t>
      </w:r>
    </w:p>
    <w:p>
      <w:pPr/>
      <w:r>
        <w:rPr>
          <w:lang w:val="sw_KE" w:bidi="sw_KE"/>
        </w:rPr>
      </w:r>
      <w:r>
        <w:rPr>
          <w:lang w:val="sw_KE" w:bidi="sw_KE"/>
        </w:rPr>
        <w:t>Sitisha hapa na jadili swali hili kama kikundi: Je, utamaduni wenu unaonyesha vipi kutoa baraka au kibali kwa wengine? Je, mnawagusa watu, kama Yesu alivyofanya hapa, au mnafanya jambo tofauti ili kuonyesha baraka? Sitisha rekodi hii ya sauti hapa.</w:t>
      </w:r>
    </w:p>
    <w:p>
      <w:pPr/>
      <w:r>
        <w:rPr>
          <w:lang w:val="sw_KE" w:bidi="sw_KE"/>
        </w:rPr>
      </w:r>
      <w:r>
        <w:rPr>
          <w:lang w:val="sw_KE" w:bidi="sw_KE"/>
        </w:rPr>
        <w:t>Yesu alisema ilikuwa muhimu kwa watoto kuja kwake. Yesu anaonyesha hii kwa kurudia mara mbili kwa njia nzuri na mbaya: "Waache watoto waje, na msiwazuie kuja."</w:t>
      </w:r>
    </w:p>
    <w:p>
      <w:pPr/>
      <w:r>
        <w:rPr>
          <w:lang w:val="sw_KE" w:bidi="sw_KE"/>
        </w:rPr>
      </w:r>
      <w:r>
        <w:rPr>
          <w:lang w:val="sw_KE" w:bidi="sw_KE"/>
        </w:rPr>
        <w:t>Kisha Yesu anaanza kuelezea kitu muhimu sana: Anaelezea mahitaji ya kuwa sehemu ya au kujumuishwa katika Ufalme wa Mungu. Kila mtu, hata watu wazima, anahitaji kuwa kama watoto kidogo ili kuishi chini ya utawala wa Mungu, kufanya kile ambacho Mungu anawauliza wafanye bila kumhoji Mungu. Ni lazima watu wazima, kama watoto, wajue kwamba wao ni wanyonge na lazima wategemee wengine kwa kile wanachohitaji. Watu wanapaswa kupokea Ufalme, kama mtoto anayepokea zawadi kutoka kwa mtu anayewapenda. Mtoto hajapata au anastahili, lakini anaipokea tu kwa sababu mtu anawapenda sana.</w:t>
      </w:r>
    </w:p>
    <w:p>
      <w:pPr/>
      <w:r>
        <w:rPr>
          <w:lang w:val="sw_KE" w:bidi="sw_KE"/>
        </w:rPr>
      </w:r>
      <w:r>
        <w:rPr>
          <w:lang w:val="sw_KE" w:bidi="sw_KE"/>
        </w:rPr>
        <w:t>Kisha Yesu anaonyesha mafundisho yake kwa kuwachukua watoto na kuweka mikono yake juu ya vichwa vyao ili kuwabariki. Anawachukua mikononi mwake, pengine anawainua kwenye mapaja yake, kuwabariki moja baada ya mwingine, ambayo ni njia ya kuonyesha upendo.</w:t>
      </w:r>
    </w:p>
    <w:p>
      <w:pPr/>
      <w:r>
        <w:rPr>
          <w:lang w:val="sw_KE" w:bidi="sw_KE"/>
        </w:rPr>
      </w:r>
      <w:r>
        <w:rPr>
          <w:lang w:val="sw_KE" w:bidi="sw_KE"/>
        </w:rPr>
        <w:t>Yesu alipokuwa anaendelea kuelekea kwake, mtu mmoja alikimbia kwa Yesu, na kupiga magoti mbele ya Yesu ili kuonyesha heshima yake ya kweli kwa mwalimu wa sheria ya kidini. Mtu huyu alimwita Yesu "Mwalimu Bora," au anasema, "Mwalimu, wewe ni mwema," na kumwomba Yesu jinsi ya kurithi au kupewa zawadi ya uzima wa milele. Alitaka kuhakikisha kwamba alikuwa akifanya mambo mema ya kutosha ili aweze kuwa na maisha na Mungu milele. Watu walimwita Mungu "mwema" tu, kwa hivyo Yesu alikuwa na shauku, kwa nini mtu huyu alimwita "mwema"? Yesu anamkumbusha sheria ambazo Musa aliandika kuhusu namna ya kuwa na uhusiano mzuri na watu wengine. Mtu huyo anatangaza kwamba ameweka sheria hizo! Mtu huyo anasema kuwa ametii sheria hizi "tangu alipokuwa kijana," ambayo inamaanisha kuwa amekuwa akitii sheria hizo toka alipolifanya sherehe ya Kiyahudi akiwa na umri wa miaka 12. Katika umri wa miaka 12, wavulana wote wa Kiyahudi waliahidi kutii amri.</w:t>
      </w:r>
    </w:p>
    <w:p>
      <w:pPr/>
      <w:r>
        <w:rPr>
          <w:lang w:val="sw_KE" w:bidi="sw_KE"/>
        </w:rPr>
      </w:r>
      <w:r>
        <w:rPr>
          <w:lang w:val="sw_KE" w:bidi="sw_KE"/>
        </w:rPr>
        <w:t>Sitisha hapa na mjadili swali hili kama kikundi: Je, una aina gani za ibada za kifungu katika utamaduni wako kwa vijana kujifunza kufuata sheria za kidini za utamaduni wako? Sitisha rekodi hii ya sauti hapa.</w:t>
      </w:r>
    </w:p>
    <w:p>
      <w:pPr/>
      <w:r>
        <w:rPr>
          <w:lang w:val="sw_KE" w:bidi="sw_KE"/>
        </w:rPr>
      </w:r>
      <w:r>
        <w:rPr>
          <w:lang w:val="sw_KE" w:bidi="sw_KE"/>
        </w:rPr>
        <w:t>Yesu anampenda mtu huyo sana, ikimaanisha kwamba anavutiwa na kumheshimu mtu huyo. Yesu anamwalika mtu huyo katika uhusiano wa kina zaidi na Yesu na wanafunzi 12. Hii inamaanisha kwamba mtu huyo lazima afanye jambo gumu hata kuliko kutii amri. Yesu alisema kulikuwa na jambo moja ambalo mtu huyo hakuwa amefanya. Mtu huyo alihitajika kuuza kila kitu chenye thamani alichomiliki na kuwapa pesa hizo watu maskini ili aweze kupata vitu vyenye thamani sana kutoka kwa Mungu. Yesu alijua kwamba kile ambacho mtu huyo alikosa kilikuwa upendo kwa Mungu zaidi ya kitu kingine chochote. Mali ya mtu huyo yalimiliki, au kutawala, moyo wake. Mtu huyo alijali zaidi kuhusu mali zake kuliko kumfuata Yesu. Ikiwa mtu huyo anaacha tamaa yake na upendo wa pesa, na kumfuata Yesu, mtu huyo kisha anaweza kurithi uzima wa milele.</w:t>
      </w:r>
    </w:p>
    <w:p>
      <w:pPr/>
      <w:r>
        <w:rPr>
          <w:lang w:val="sw_KE" w:bidi="sw_KE"/>
        </w:rPr>
      </w:r>
      <w:r>
        <w:rPr>
          <w:lang w:val="sw_KE" w:bidi="sw_KE"/>
        </w:rPr>
        <w:t>Uso wa mtu huyo ulianguka, ambayo inamaanisha kwamba alikatisha tamaa na kuhuzunika, kwa sababu mtu huyo alikuwa tajiri sana. Kwa hivyo mtu huyo aliondoka kwenye kikundi wakati alikuwa na huzuni.</w:t>
      </w:r>
    </w:p>
    <w:p>
      <w:pPr/>
      <w:r>
        <w:rPr>
          <w:lang w:val="sw_KE" w:bidi="sw_KE"/>
        </w:rPr>
      </w:r>
      <w:r>
        <w:rPr>
          <w:lang w:val="sw_KE" w:bidi="sw_KE"/>
        </w:rPr>
        <w:t>Wanafunzi wa Yesu wanashangaa sana! Wayahudi waliamini kwamba Mungu aliwatuza watu kwa wema wao kwa kuwapa fedha nyingi na mali.</w:t>
      </w:r>
    </w:p>
    <w:p>
      <w:pPr/>
      <w:r>
        <w:rPr>
          <w:lang w:val="sw_KE" w:bidi="sw_KE"/>
        </w:rPr>
      </w:r>
      <w:r>
        <w:rPr>
          <w:lang w:val="sw_KE" w:bidi="sw_KE"/>
        </w:rPr>
        <w:t>Yesu aliwasihi wanafunzi wake kwamba ilikuwa vigumu kwa watu matajiri kuingia Ufalme wa Mungu. Yesu anawaita wanafunzi wake "watoto wapendwa" na kuwapa mfano mzuri wa jinsi ilivyo vigumu kuingia katika Ufalme wa Mungu. Yesu alitumia mnyama mkubwa zaidi, ngamia, ambayo Wayahudi walijua, na ufunguzi ndogo zaidi, jicho la sindano, ambalo wanadamu wangeweza kuona. Alitaka kuonyesha tofauti kati ya mambo hayo mawili ili kuonyesha jinsi ilivyo vigumu sana kwa watu kuingia katika Ufalme wa Mungu kwa wema na nguvu zao wenyewe.</w:t>
      </w:r>
    </w:p>
    <w:p>
      <w:pPr/>
      <w:r>
        <w:rPr>
          <w:lang w:val="sw_KE" w:bidi="sw_KE"/>
        </w:rPr>
      </w:r>
      <w:r>
        <w:rPr>
          <w:lang w:val="sw_KE" w:bidi="sw_KE"/>
        </w:rPr>
        <w:t>Sitisha hapa na uangalie picha ya ngamia na sindano kama kikundi. Ikiwa una uwezo wa kufikia ngamia na sindano katika utamaduni wako, waangalie kwa upande.</w:t>
      </w:r>
    </w:p>
    <w:p>
      <w:pPr/>
      <w:r>
        <w:rPr>
          <w:lang w:val="sw_KE" w:bidi="sw_KE"/>
        </w:rPr>
      </w:r>
      <w:r>
        <w:rPr>
          <w:lang w:val="sw_KE" w:bidi="sw_KE"/>
        </w:rPr>
        <w:t>Sitisha na mjadili: Ni mnyama gani mkubwa zaidi ambao unajua? Je, ni shimo dogo zaidi katika kitu unachojua? Sitisha rekodi hii ya sauti hapa.</w:t>
      </w:r>
    </w:p>
    <w:p>
      <w:pPr/>
      <w:r>
        <w:rPr>
          <w:lang w:val="sw_KE" w:bidi="sw_KE"/>
        </w:rPr>
      </w:r>
      <w:r>
        <w:rPr>
          <w:lang w:val="sw_KE" w:bidi="sw_KE"/>
        </w:rPr>
        <w:t>Wanafunzi wanashangaa na kumwomba Yesu, "Nani basi anayeweza kuokolewa?" inamaanisha, "Nani anayeweza kuwa sehemu ya Ufalme wa Mungu?" Yesu anawaambia kwamba Mungu anaweza kufanya mambo ambayo yanaonekana kuwa vigumu. Taarifa hii inatuambia uwezo wa Mungu wa kubadilisha mioyo ya watu.</w:t>
      </w:r>
    </w:p>
    <w:p>
      <w:pPr/>
      <w:r>
        <w:rPr>
          <w:lang w:val="sw_KE" w:bidi="sw_KE"/>
        </w:rPr>
      </w:r>
      <w:r>
        <w:rPr>
          <w:lang w:val="sw_KE" w:bidi="sw_KE"/>
        </w:rPr>
        <w:t>Petro anajivunia kwamba yeye na wanafunzi wengine tayari wameacha kila kitu ili kumfuata Yesu. Yesu anakubali. Anawahakikishia kwa kuanza na mambo haya "Kweli ninawaambia," au "Ni kweli kwamba..." Yesu anawahakikishia wanafunzi kwamba wakati mtu yeyote anapoacha mali au mahusiano kwa ajili ya ufalme wa Mungu, watalipwa mara nyingi katika maisha haya na katika maisha yajayo. Yesu hasemi kwamba wale wanaomfuata Yesu wanapaswa kuwa na kupuuza kabisa nyumba yao, ndugu zao, dada, mama, watoto, au mashamba. Yesu anasema kwamba mahusiano haya hayawezi kuchukua kipaumbele katika mioyo yao, zaidi ya Mungu.</w:t>
      </w:r>
    </w:p>
    <w:p>
      <w:pPr/>
      <w:r>
        <w:rPr>
          <w:lang w:val="sw_KE" w:bidi="sw_KE"/>
        </w:rPr>
      </w:r>
      <w:r>
        <w:rPr>
          <w:lang w:val="sw_KE" w:bidi="sw_KE"/>
        </w:rPr>
        <w:t>Hata hivyo, Yesu anawakumbusha wanafunzi wake kuwa pamoja na thawabu kuna mateso pia. Watu wanaomfuata Yesu wanapaswa kukubali matokeo ya utiifu wao.</w:t>
      </w:r>
    </w:p>
    <w:p>
      <w:pPr/>
      <w:r>
        <w:rPr>
          <w:lang w:val="sw_KE" w:bidi="sw_KE"/>
        </w:rPr>
      </w:r>
      <w:r>
        <w:rPr>
          <w:lang w:val="sw_KE" w:bidi="sw_KE"/>
        </w:rPr>
        <w:t>Sitisha hapa na mjadili swali hili kama kikundi: Kitu gani katika maisha yako kingekuwa kitu kigumu zaidi cha kuacha kwa ajili ya ufalme wa Mungu? Je, kuna kitu chochote katika moyo wako ambacho ni muhimu zaidi kuliko Yesu? Sitisha rekodi hii ya sauti hapa.</w:t>
      </w:r>
    </w:p>
    <w:p>
      <w:pPr/>
      <w:r>
        <w:rPr>
          <w:lang w:val="sw_KE" w:bidi="sw_KE"/>
        </w:rPr>
      </w:r>
      <w:r>
        <w:rPr>
          <w:lang w:val="sw_KE" w:bidi="sw_KE"/>
        </w:rPr>
        <w:t>Yesu anahitimisha mafundisho haya kwa kutoa muhtasari wa somo. Anasema kwamba wengi ambao wanaonekana kuwa muhimu zaidi watakuwa muhimu zaidi, na wale ambao wanaonekana kuwa mdogo watakuwa muhimu zaidi.</w:t>
      </w:r>
    </w:p>
    <w:p>
      <w:pPr/>
      <w:r>
        <w:rPr>
          <w:lang w:val="sw_KE" w:bidi="sw_KE"/>
        </w:rPr>
      </w:r>
      <w:r>
        <w:rPr>
          <w:lang w:val="sw_KE" w:bidi="sw_KE"/>
        </w:rPr>
        <w:t>Komea hapa na mjadili aina ya lugha ambayo walimu wa utamaduni wenu hutumia wanapomaliza kufundisha.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10:13–31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watu waliwaleta watoto kati ya umri wa miaka 0 hadi 12 kwa Yesu ili kuwagusa na kuwabariki. Wanafunzi wanakemea watu, lakini kisha Yesu anawakemea wanafunzi kwa kuwazuia watoto. Yesu anawaambia wanafunzi waruhusu watoto waje kwa Yesu. Yesu anawaambia kwamba Ufalme wa Mungu ni wa wale ambao ni kama watoto. Kisha Yesu anaweka mkono wake juu ya vichwa vyao na kubariki kila mtoto baada ya mwingine.</w:t>
      </w:r>
    </w:p>
    <w:p>
      <w:pPr/>
      <w:r>
        <w:rPr>
          <w:lang w:val="sw_KE" w:bidi="sw_KE"/>
        </w:rPr>
      </w:r>
      <w:r>
        <w:rPr>
          <w:b/>
          <w:lang w:val="sw_KE" w:bidi="sw_KE"/>
        </w:rPr>
        <w:t>Katika tukio la pili:</w:t>
      </w:r>
      <w:r>
        <w:rPr>
          <w:lang w:val="sw_KE" w:bidi="sw_KE"/>
        </w:rPr>
        <w:t xml:space="preserve"> Yesu anaanza kusafiri hadi Yerusalemu. Mtu anakimbilia Yesu na kupiga magoti. Anamwonyesha Yesu heshima kwa kumwita "Mwalimu Mwema," na kumwuliza Yesu jinsi anavyoweza kupokea uzima wa milele pamoja na Mungu milele. Yesu anatamani kuhusu kwa nini mtu huyo anamwita mzuri kwa sababu Mungu tu ndiye mzuri Yesu anamkumbusha mtu huyo wa amri kuhusu kuwa katika uhusiano mzuri na wengine. Mtu huyo anasema kwamba amekuwa akizingatia amri hizi tangu alipokuwa mdogo. Yesu anamwambia mtu huyo kwamba kuna kitu kimoja tu ambacho hajafanya, kuuza kila kitu alicho nacho na kuwapa maskini pesa. Uso wa mtu huyo ulianguka, kuonyesha huzuni yake, kwa sababu alikuwa tajiri, na mtu huyo aliondoka kwa huzuni.</w:t>
      </w:r>
    </w:p>
    <w:p>
      <w:pPr/>
      <w:r>
        <w:rPr>
          <w:lang w:val="sw_KE" w:bidi="sw_KE"/>
        </w:rPr>
      </w:r>
      <w:r>
        <w:rPr>
          <w:b/>
          <w:lang w:val="sw_KE" w:bidi="sw_KE"/>
        </w:rPr>
        <w:t>Tukio la tatu:</w:t>
      </w:r>
      <w:r>
        <w:rPr>
          <w:lang w:val="sw_KE" w:bidi="sw_KE"/>
        </w:rPr>
        <w:t xml:space="preserve"> Katika tukio la tatu, Yesu anawafundisha wanafunzi wake. Anashiriki ukweli wa kushangaza kwamba ni vigumu kwa mtu tajiri kuingia katika Ufalme wa Mungu. Ni vigumu sana kwamba ni kama ngamia anayepitia katika jicho la sindano. Wanafunzi wanashangaa sana kwamba wanauliza, "Ni nani basi awezaye kuokoka?" Yesu anasema fundisho hilo waziwazi. Anasema "Haiwezekani. Mambo yote yanawezekana kwa Mungu." Petro anaonekana kujivuna kwamba, tofauti na mtu aliyekuja kwa Yesu, wanafunzi wameacha kila kitu. Yesu anakubali na kuwahakikishia kabisa kwamba watapokea thawabu ambayo ni zaidi ya kila kitu walichopeana. Sehemu hii inatamatika kwa Yesu kusema kwamba watu walio wa kwanza watakuwa wa mwisho, na wa mwisho watakuwa wa kwanza.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watoto kati ya watoto wachanga na wenye umri wa miaka 12</w:t>
      </w:r>
    </w:p>
    <w:p>
      <w:pPr>
        <w:pStyle w:val="ListBullet"/>
        <w:spacing w:line="240" w:lineRule="auto"/>
        <w:ind w:left="720"/>
      </w:pPr>
      <w:r>
        <w:rPr>
          <w:lang w:val="sw_KE" w:bidi="sw_KE"/>
        </w:rPr>
      </w:r>
      <w:r>
        <w:rPr>
          <w:lang w:val="sw_KE" w:bidi="sw_KE"/>
        </w:rPr>
        <w:t>watu wanaleta watoto (labda wazazi au ndugu zao wakubwa)</w:t>
      </w:r>
    </w:p>
    <w:p>
      <w:pPr>
        <w:pStyle w:val="ListBullet"/>
        <w:spacing w:line="240" w:lineRule="auto"/>
        <w:ind w:left="720"/>
      </w:pPr>
      <w:r>
        <w:rPr>
          <w:lang w:val="sw_KE" w:bidi="sw_KE"/>
        </w:rPr>
      </w:r>
      <w:r>
        <w:rPr>
          <w:lang w:val="sw_KE" w:bidi="sw_KE"/>
        </w:rPr>
        <w:t>mtu anayekuja kwa Yesu na anataka uzima wa milele</w:t>
      </w:r>
    </w:p>
    <w:p>
      <w:pPr/>
      <w:r>
        <w:rPr>
          <w:lang w:val="sw_KE" w:bidi="sw_KE"/>
        </w:rPr>
      </w:r>
      <w:r>
        <w:rPr>
          <w:lang w:val="sw_KE" w:bidi="sw_KE"/>
        </w:rPr>
        <w:t>Kama kikundi, zingatia sehemu hizi za mpangilio wa kifungu: Ni muhimu kukumbuka kwamba kitendo kinaanza na kifungu "siku moja." Hatujui jambo hilo lilitukia muda gani baada ya simulizi lililotangulia. Ni muhimu kujua kwamba Yesu alimgusa kila mtoto ili awaonyeshe kuwa aliwabariki.</w:t>
      </w:r>
    </w:p>
    <w:p>
      <w:pPr/>
      <w:r>
        <w:rPr>
          <w:lang w:val="sw_KE" w:bidi="sw_KE"/>
        </w:rPr>
      </w:r>
      <w:r>
        <w:rPr>
          <w:lang w:val="sw_KE" w:bidi="sw_KE"/>
        </w:rPr>
        <w:t>Sitisha hapa na mjadili swali hili kama kikundi: Ungeanzaje hadithi kama hii wakati hujui wakati hasa ulifanyika? Sitisha rekodi hii ya sauti hapa.</w:t>
      </w:r>
    </w:p>
    <w:p>
      <w:pPr/>
      <w:r>
        <w:rPr>
          <w:lang w:val="sw_KE" w:bidi="sw_KE"/>
        </w:rPr>
      </w:r>
      <w:r>
        <w:rPr>
          <w:lang w:val="sw_KE" w:bidi="sw_KE"/>
        </w:rPr>
        <w:t>Kisha Yesu anatoa taarifa muhimu kuhusu jinsi mtu anaweza kuingia katika ufalme wa Mungu ikiwa ni kama watoto wadogo. Tunajua kwamba Yesu anatoa taarifa muhimu kwa sababu anasema, "Ninawaambia ukweli."</w:t>
      </w:r>
    </w:p>
    <w:p>
      <w:pPr/>
      <w:r>
        <w:rPr>
          <w:lang w:val="sw_KE" w:bidi="sw_KE"/>
        </w:rPr>
      </w:r>
      <w:r>
        <w:rPr>
          <w:lang w:val="sw_KE" w:bidi="sw_KE"/>
        </w:rPr>
        <w:t>Sitisha hapa na mjadili swali hili kama kikundi: Je, unaanzisha vipi kauli muhimu katika mafundisho? Sitisha rekodi hii ya sauti hapa.</w:t>
      </w:r>
    </w:p>
    <w:p>
      <w:pPr/>
      <w:r>
        <w:rPr>
          <w:lang w:val="sw_KE" w:bidi="sw_KE"/>
        </w:rPr>
      </w:r>
      <w:r>
        <w:rPr>
          <w:lang w:val="sw_KE" w:bidi="sw_KE"/>
        </w:rPr>
        <w:t>Ni muhimu kukumbuka kuwa Yesu na wanafunzi wake walianza kusafiri kwenda Yerusalemu. Mtu alikimbilia Yesu--alikimbia kwa sababu alitaka sana kuzungumza na Yesu. Alimheshimu Yesu na kumwonyesha hilo kwa kupiga magoti mbele yake na kumwita "Mwalimu Mwema," na kutumia neno "mwema" ambalo kwa kawaida hutumika tu kwa Mungu pekee. Kwa kuwa mtu huyu ameweka amri zilizotolewa na Musa, yeye ni Myahudi. Angalia jinsi Yesu hakuzungumzia amri za kwanza kuhusu kumpenda Mungu na kutokuwa na miungu mingine au sanamu kabla ya Mungu.</w:t>
      </w:r>
    </w:p>
    <w:p>
      <w:pPr/>
      <w:r>
        <w:rPr>
          <w:lang w:val="sw_KE" w:bidi="sw_KE"/>
        </w:rPr>
      </w:r>
      <w:r>
        <w:rPr>
          <w:lang w:val="sw_KE" w:bidi="sw_KE"/>
        </w:rPr>
        <w:t>Yesu kisha anazungumza kuhusu upendo wa mtu huyo kwa utajiri na utajiri kama suala ambalo litamzuia mtu huyo asirithi au kupata uzima wa milele. Hii inamfanya mtu huyo kuhuzunika kwa sababu alikuwa tajiri sana, na mtu huyo anatembea kwa huzuni. Yesu anaona huzuni ya mtu huyo na anasema kwamba ni vigumu sana kwa mtu tajiri kuingia katika ufalme wa Mungu. Ingekuwa rahisi sana kwa mnyama mkubwa sana kuingia katika tundu katika sindano ya kushona kuliko mtu tajiri kuingia katika ufalme wa Mungu.</w:t>
      </w:r>
    </w:p>
    <w:p>
      <w:pPr/>
      <w:r>
        <w:rPr>
          <w:lang w:val="sw_KE" w:bidi="sw_KE"/>
        </w:rPr>
      </w:r>
      <w:r>
        <w:rPr>
          <w:lang w:val="sw_KE" w:bidi="sw_KE"/>
        </w:rPr>
        <w:t>Sitisha na ufanye orodha ya mambo ambayo utamaduni wako ungefikiria ni vigumu, kama kikundi. Fanya shimo dogo sana katika jani au kipande cha kitambaa. Jaribu kujituma kupitia shimo hili. Sitisha rekodi hii ya sauti hapa.</w:t>
      </w:r>
    </w:p>
    <w:p>
      <w:pPr/>
      <w:r>
        <w:rPr>
          <w:lang w:val="sw_KE" w:bidi="sw_KE"/>
        </w:rPr>
      </w:r>
      <w:r>
        <w:rPr>
          <w:lang w:val="sw_KE" w:bidi="sw_KE"/>
        </w:rPr>
        <w:t>Wanafunzi wa Yesu walishangaa katika mafundisho yake kwa sababu ilikuwa tofauti na yale waliyofundishwa. Wayahudi wengi waliamini kwamba Mungu angemlipa mtu kwa utajiri na mali ikiwa walifanya mambo yote sahihi machoni pa Mungu. Hata hivyo, Yesu anataka kuwafundisha wanafunzi kwamba moyo ni kile ambacho ni muhimu kwa Mungu. Yesu anamalizia mafundisho haya kwa taarifa muhimu ya muhtasari kwamba wa kwanza watakuwa wa mwisho na wa mwisho watakuwa wa kwanza.</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10:13–31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3.</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watoto kati ya watoto wachanga na wenye umri wa miaka 12</w:t>
      </w:r>
    </w:p>
    <w:p>
      <w:pPr>
        <w:pStyle w:val="ListBullet"/>
        <w:spacing w:line="240" w:lineRule="auto"/>
        <w:ind w:left="720"/>
      </w:pPr>
      <w:r>
        <w:rPr>
          <w:lang w:val="sw_KE" w:bidi="sw_KE"/>
        </w:rPr>
      </w:r>
      <w:r>
        <w:rPr>
          <w:lang w:val="sw_KE" w:bidi="sw_KE"/>
        </w:rPr>
        <w:t>watu wanaleta watoto (labda wazazi au ndugu zao wakubwa)</w:t>
      </w:r>
    </w:p>
    <w:p>
      <w:pPr>
        <w:pStyle w:val="ListBullet"/>
        <w:spacing w:line="240" w:lineRule="auto"/>
        <w:ind w:left="720"/>
      </w:pPr>
      <w:r>
        <w:rPr>
          <w:lang w:val="sw_KE" w:bidi="sw_KE"/>
        </w:rPr>
      </w:r>
      <w:r>
        <w:rPr>
          <w:lang w:val="sw_KE" w:bidi="sw_KE"/>
        </w:rPr>
        <w:t>mtu anayekuja kwa Yesu na anataka uzima wa milele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watu wanoaleta watoto kwa Yesu. Wanafunzi wanawazuia na kuwakaripia.</w:t>
      </w:r>
    </w:p>
    <w:p>
      <w:pPr/>
      <w:r>
        <w:rPr>
          <w:lang w:val="sw_KE" w:bidi="sw_KE"/>
        </w:rPr>
      </w:r>
      <w:r>
        <w:rPr>
          <w:lang w:val="sw_KE" w:bidi="sw_KE"/>
        </w:rPr>
        <w:t>Sitisha igizo. Waulize watu, "Mnafikiria au kuhisi vipi?" Unaweza kusikia maneno kama, "Ninaona aibu kwa kujaribu kuja kwa Yesu," "Nina aibu," "Nimekasirishwa na wanafunzi kwa kunizuia." Waulize wanafunzi, "Unafikiria au kuhisi vipi?" Watu wanaowaigiza wanafunzi wanaweza kujibu mambo kama, "Ninakasirika kwa sababu bwana wetu ni muhimu sana kupoteza muda wake pamoja nao." Endelea na igizo.</w:t>
      </w:r>
    </w:p>
    <w:p>
      <w:pPr/>
      <w:r>
        <w:rPr>
          <w:lang w:val="sw_KE" w:bidi="sw_KE"/>
        </w:rPr>
      </w:r>
      <w:r>
        <w:rPr>
          <w:lang w:val="sw_KE" w:bidi="sw_KE"/>
        </w:rPr>
        <w:t>Yesu amekasirika na wanafunzi wake na anawaambia waruhusu watoto waje kwa Yesu, kwa sababu Ufalme wa Mungu ni wao.</w:t>
      </w:r>
    </w:p>
    <w:p>
      <w:pPr/>
      <w:r>
        <w:rPr>
          <w:lang w:val="sw_KE" w:bidi="sw_KE"/>
        </w:rPr>
      </w:r>
      <w:r>
        <w:rPr>
          <w:lang w:val="sw_KE" w:bidi="sw_KE"/>
        </w:rPr>
        <w:t>Sitisha igizo. Waulize watoto na wazazi wao, "Mnafikiria au kuhisi vipi?" Watu wanaweza kujibu mambo kama, "Nina shauku. Hakuna mtu aliyewahi kututendea kwa njia ya upendo kama hii," "Kwa mara ya kwanza ninahisi kuthamaniwa." Waulize wanafunzi, "Unafikiria au kuhisi vipi?" Watu wanaweza kujibu mambo kama, "Nimechanganyikiwa sana," au "Sasa nimeaibishwa." Muulize Yesu, "Unafikiria au kuhisi vipi?" Unaweza kusikia maneno kama, "Nina hasira, huzuni, nimevunjika moyo kwamba wanafunzi wangu wangetendea watu namn hii," "Nawapenda watu hawa sana." Endelea na igizo.</w:t>
      </w:r>
    </w:p>
    <w:p>
      <w:pPr/>
      <w:r>
        <w:rPr>
          <w:lang w:val="sw_KE" w:bidi="sw_KE"/>
        </w:rPr>
      </w:r>
      <w:r>
        <w:rPr>
          <w:lang w:val="sw_KE" w:bidi="sw_KE"/>
        </w:rPr>
        <w:t>Yesu na wanafunzi wanapoendelea kuelekea, mtu anakuja kukimbilia Yesu na kupiga magoti mbele yake, akimwita "Mwalimu Bora." Anauliza nini lazima afanye ili kurithi uzima wa milele. Yesu anamuuliza mtu huyo kwa nini mtu huyo anamwita Yesu mwema, na kumkumbusha wa amri. Mtu huyo anajibu, "Nimefanya hivi tangu nilikuwa mdogo."</w:t>
      </w:r>
    </w:p>
    <w:p>
      <w:pPr/>
      <w:r>
        <w:rPr>
          <w:lang w:val="sw_KE" w:bidi="sw_KE"/>
        </w:rPr>
      </w:r>
      <w:r>
        <w:rPr>
          <w:lang w:val="sw_KE" w:bidi="sw_KE"/>
        </w:rPr>
        <w:t>Sitisha igizo. Waulize wanafunzi, "Unafikiria au kuhisi vipi?" Unaweza kusikia maneno kama, "Ninahisi fahari kwamba nimefanya hivi," "Ninashangaa kuwa ni rahisi sana." Endelea na igizo.</w:t>
      </w:r>
    </w:p>
    <w:p>
      <w:pPr/>
      <w:r>
        <w:rPr>
          <w:lang w:val="sw_KE" w:bidi="sw_KE"/>
        </w:rPr>
      </w:r>
      <w:r>
        <w:rPr>
          <w:lang w:val="sw_KE" w:bidi="sw_KE"/>
        </w:rPr>
        <w:t>Yesu anampenda mtu huyo na anamwambia kwamba ni lazima afanye kitu kimoja zaidi. Lazima auze vitu vyake vyote na kuwapa pesa kwa watu maskini. Mtu huyo alihisi kukata tamaa.</w:t>
      </w:r>
    </w:p>
    <w:p>
      <w:pPr/>
      <w:r>
        <w:rPr>
          <w:lang w:val="sw_KE" w:bidi="sw_KE"/>
        </w:rPr>
      </w:r>
      <w:r>
        <w:rPr>
          <w:lang w:val="sw_KE" w:bidi="sw_KE"/>
        </w:rPr>
        <w:t>Sitisha igizo. Waulize wanafunzi, "Unafikiria au kuhisi vipi?" Mtu huyo anaweza kujibu mambo kama, "Ninasikitika kwamba kile nilichofanya hakitoshi," au "Ninaona aibu kwa sababu najua moyo wangu si sawa," au "Ninasikitika kwa sababu napenda pesa zangu na vitu vyangu na nina mengi sana." Muulize Yesu, "Unafikiria au kuhisi vipi?" Unaweza kusikia maneno kama, "Ninahuzunika sana kwamba mtu huyu atakosa mambo mazuri ninayo kwake," "Nina matumaini kuwa mtu huyu atafanya uamuzi unaofaa." Endelea na igizo.</w:t>
      </w:r>
    </w:p>
    <w:p>
      <w:pPr/>
      <w:r>
        <w:rPr>
          <w:lang w:val="sw_KE" w:bidi="sw_KE"/>
        </w:rPr>
      </w:r>
      <w:r>
        <w:rPr>
          <w:lang w:val="sw_KE" w:bidi="sw_KE"/>
        </w:rPr>
        <w:t>Mtu huyo anaondoka na Yesu anageukia wanafunzi wake. Yesu anasema kwa msisitizo, "Ni rahisi zaidi kwa ngamia kupita kwenye tundu la sindano kuliko mtu tajiri kuingia katika Ufalme wa Mungu!" Wanafunzi wanashangaa kwa sababu walidhani ilikuwa jambo zuri kuwa tajiri. Yesu anawaita watoto kama ishara ya upendo, na Yesu anawapa mfano. Ni vigumu kwa matajiri kuingia katika Ufalme wa Mungu kuliko ngamia kuingia katika jicho la sindano. Wanafunzi wanashangaa tena, na wanauliza "Ni nani basi awezaye kuokoka na kuingia katika Ufalme wa Mungu?" Yesu anawaambia kwamba mambo yote yanawezekana kwa Mungu.</w:t>
      </w:r>
    </w:p>
    <w:p>
      <w:pPr/>
      <w:r>
        <w:rPr>
          <w:lang w:val="sw_KE" w:bidi="sw_KE"/>
        </w:rPr>
      </w:r>
      <w:r>
        <w:rPr>
          <w:lang w:val="sw_KE" w:bidi="sw_KE"/>
        </w:rPr>
        <w:t>Sitisha igizo. Waulize wanafunzi, "Unafikiria au kuhisi vipi?" Watu wanaweza kujibu mambo kama, "Sielewi Hii imebadili kila kitu" au "Ninaogopa. Inaonekana ni vigumu kuingia katika Ufalme wa Mungu." Endelea na igizo.</w:t>
      </w:r>
    </w:p>
    <w:p>
      <w:pPr/>
      <w:r>
        <w:rPr>
          <w:lang w:val="sw_KE" w:bidi="sw_KE"/>
        </w:rPr>
      </w:r>
      <w:r>
        <w:rPr>
          <w:lang w:val="sw_KE" w:bidi="sw_KE"/>
        </w:rPr>
        <w:t>Petro anasema, "Tumeacha kila kitu ili kukufuata." Yesu anakubaliana naye na anawahakikishia wanafunzi kwamba ikiwa wametoa nyumba na familia na mali kwa ajili ya Yesu ili kusimulia habari njema kuhusu Yesu, basi watapewa zaidi. Hii inajumuisha mateso katika maisha haya, lakini maisha na Mungu milele. Kisha Yesu anahitimisha mafundisho yake: "Wengi walio wa kwanza sasa watakuwa wa mwisho wakati huo. Wale wa mwisho sasa watakuwa wa kwanza wakati huo."</w:t>
      </w:r>
    </w:p>
    <w:p>
      <w:pPr/>
      <w:r>
        <w:rPr>
          <w:lang w:val="sw_KE" w:bidi="sw_KE"/>
        </w:rPr>
      </w:r>
      <w:r>
        <w:rPr>
          <w:lang w:val="sw_KE" w:bidi="sw_KE"/>
        </w:rPr>
        <w:t>Sitisha igizo. Waulize wanafunzi, "Unafikiria au kuhisi vipi?" Watu wanaweza kujibu mambo kama, "Ninahisi tumaini kwamba ingawa nimepoteza mengi, nitapokea kitu," au "Ninahisi kuchanganyikiwa kwa sababu kuna mateso pia," au "Sielewi jinsi kila kitu ambacho nimefundishwa ni tofauti sana sasa."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10:13–31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Watu walitaka kuwaleta watoto kwa Yesu ili aweze kuwagusa. Katika utamaduni wa Kiyahudi, kumwuliza mwalimu kugusa mtu ilimaanisha kumwomba </w:t>
      </w:r>
      <w:r>
        <w:rPr>
          <w:b/>
          <w:lang w:val="sw_KE" w:bidi="sw_KE"/>
        </w:rPr>
        <w:t>akubariki</w:t>
      </w:r>
      <w:r>
        <w:rPr>
          <w:lang w:val="sw_KE" w:bidi="sw_KE"/>
        </w:rPr>
        <w:t xml:space="preserve"> au kumwonyesha fadhila na kheri kwa mtu fulani. Wanafunzi </w:t>
      </w:r>
      <w:r>
        <w:rPr>
          <w:b/>
          <w:lang w:val="sw_KE" w:bidi="sw_KE"/>
        </w:rPr>
        <w:t>waliwaambia</w:t>
      </w:r>
      <w:r>
        <w:rPr>
          <w:lang w:val="sw_KE" w:bidi="sw_KE"/>
        </w:rPr>
        <w:t xml:space="preserve"> wazazi kwamba walikosea kuwaleta watoto hao kwa Yesu. Tumia neno lile la bariki na wanafunzi ambalo umezitumia katika kitabu chote cha Marko. Kwa maelezo zaidi kuhusu </w:t>
      </w:r>
      <w:r>
        <w:rPr>
          <w:b/>
          <w:lang w:val="sw_KE" w:bidi="sw_KE"/>
        </w:rPr>
        <w:t>baraka</w:t>
      </w:r>
      <w:r>
        <w:rPr>
          <w:lang w:val="sw_KE" w:bidi="sw_KE"/>
        </w:rPr>
        <w:t xml:space="preserve"> na </w:t>
      </w:r>
      <w:r>
        <w:rPr>
          <w:b/>
          <w:lang w:val="sw_KE" w:bidi="sw_KE"/>
        </w:rPr>
        <w:t>wanafunzi</w:t>
      </w:r>
      <w:r>
        <w:rPr>
          <w:lang w:val="sw_KE" w:bidi="sw_KE"/>
        </w:rPr>
        <w:t xml:space="preserve"> rejelea Faharasa Kuu.</w:t>
      </w:r>
    </w:p>
    <w:p>
      <w:pPr/>
      <w:r>
        <w:rPr>
          <w:lang w:val="sw_KE" w:bidi="sw_KE"/>
        </w:rPr>
      </w:r>
      <w:r>
        <w:rPr>
          <w:lang w:val="sw_KE" w:bidi="sw_KE"/>
        </w:rPr>
        <w:t>Lakini Yesu alisema, "</w:t>
      </w:r>
      <w:r>
        <w:rPr>
          <w:b/>
          <w:lang w:val="sw_KE" w:bidi="sw_KE"/>
        </w:rPr>
        <w:t>Ufalme wa Mungu</w:t>
      </w:r>
      <w:r>
        <w:rPr>
          <w:lang w:val="sw_KE" w:bidi="sw_KE"/>
        </w:rPr>
        <w:t xml:space="preserve"> ni wa wale walio kama watoto." Kumbuka kutumia maneno hayo hapa kwa ajili ya Ufalme wa Mungu ambayo umekuwa ukitumia katika kitabu chote cha Marko. Kwa maelezo zaidi kuhusu </w:t>
      </w:r>
      <w:r>
        <w:rPr>
          <w:b/>
          <w:lang w:val="sw_KE" w:bidi="sw_KE"/>
        </w:rPr>
        <w:t>ufalme wa Mungu</w:t>
      </w:r>
      <w:r>
        <w:rPr>
          <w:lang w:val="sw_KE" w:bidi="sw_KE"/>
        </w:rPr>
        <w:t xml:space="preserve"> rejelea Faharasa Kuu.</w:t>
      </w:r>
    </w:p>
    <w:p>
      <w:pPr/>
      <w:r>
        <w:rPr>
          <w:lang w:val="sw_KE" w:bidi="sw_KE"/>
        </w:rPr>
      </w:r>
      <w:r>
        <w:rPr>
          <w:lang w:val="sw_KE" w:bidi="sw_KE"/>
        </w:rPr>
        <w:t xml:space="preserve">Baada ya Yesu kuwabariki watoto, alianza safari kwenda </w:t>
      </w:r>
      <w:r>
        <w:rPr>
          <w:b/>
          <w:lang w:val="sw_KE" w:bidi="sw_KE"/>
        </w:rPr>
        <w:t>Yerusalemu</w:t>
      </w:r>
      <w:r>
        <w:rPr>
          <w:lang w:val="sw_KE" w:bidi="sw_KE"/>
        </w:rPr>
        <w:t xml:space="preserve">. Yerusalemu ni mahali ambapo hekalu la Kiyahudi lilikuwa na mahali ambapo Wayahudi wote walikwenda kumwabudu Mungu hekaluni. Tumia neno Yerusalemu lile ambalo umetumia katika vifungu vya hapo awali. Kwa maelezo zaidi kuhusu </w:t>
      </w:r>
      <w:r>
        <w:rPr>
          <w:b/>
          <w:lang w:val="sw_KE" w:bidi="sw_KE"/>
        </w:rPr>
        <w:t>Yerusalemu</w:t>
      </w:r>
      <w:r>
        <w:rPr>
          <w:lang w:val="sw_KE" w:bidi="sw_KE"/>
        </w:rPr>
        <w:t xml:space="preserve"> rejelea Faharasa Kuu. Yesu anasafiri huko kwa sababu anajua kwamba ni mahali ambapo atateseka na kufa.</w:t>
      </w:r>
    </w:p>
    <w:p>
      <w:pPr/>
      <w:r>
        <w:rPr>
          <w:lang w:val="sw_KE" w:bidi="sw_KE"/>
        </w:rPr>
      </w:r>
      <w:r>
        <w:rPr>
          <w:lang w:val="sw_KE" w:bidi="sw_KE"/>
        </w:rPr>
        <w:t xml:space="preserve">Mtu alikuja mbio kwa Yesu na kumwita </w:t>
      </w:r>
      <w:r>
        <w:rPr>
          <w:b/>
          <w:lang w:val="sw_KE" w:bidi="sw_KE"/>
        </w:rPr>
        <w:t>Mwalimu Mwema</w:t>
      </w:r>
      <w:r>
        <w:rPr>
          <w:lang w:val="sw_KE" w:bidi="sw_KE"/>
        </w:rPr>
        <w:t xml:space="preserve">. Hii inamaanisha mwalimu ambaye ni mwema. Tumia neno lile kurejelea Mwalimu ambalo umetumia katika vifungu vya hapo awali. Kwa maelezo zaidi kuhusu </w:t>
      </w:r>
      <w:r>
        <w:rPr>
          <w:b/>
          <w:lang w:val="sw_KE" w:bidi="sw_KE"/>
        </w:rPr>
        <w:t>mwalimu</w:t>
      </w:r>
      <w:r>
        <w:rPr>
          <w:lang w:val="sw_KE" w:bidi="sw_KE"/>
        </w:rPr>
        <w:t xml:space="preserve">, rejelea Faharasa Kuu. Mtu huyo aliuliza kile anachopaswa kufanya ili kurithi au kupokea </w:t>
      </w:r>
      <w:r>
        <w:rPr>
          <w:b/>
          <w:lang w:val="sw_KE" w:bidi="sw_KE"/>
        </w:rPr>
        <w:t>uzima wa milele</w:t>
      </w:r>
      <w:r>
        <w:rPr>
          <w:lang w:val="sw_KE" w:bidi="sw_KE"/>
        </w:rPr>
        <w:t xml:space="preserve">. Uzima wa milele ni maisha pamoja na Mungu milele au kuishi milele na Mungu. Tumia neno lile uzima wa milele ambalo umetumia katika vifungu vilivyotangulia. Kwa maelezo zaidi kuhusu uzima wa </w:t>
      </w:r>
      <w:r>
        <w:rPr>
          <w:b/>
          <w:lang w:val="sw_KE" w:bidi="sw_KE"/>
        </w:rPr>
        <w:t>milele</w:t>
      </w:r>
      <w:r>
        <w:rPr>
          <w:lang w:val="sw_KE" w:bidi="sw_KE"/>
        </w:rPr>
        <w:t>, rejelea Faharasa Kuu.</w:t>
      </w:r>
    </w:p>
    <w:p>
      <w:pPr/>
      <w:r>
        <w:rPr>
          <w:lang w:val="sw_KE" w:bidi="sw_KE"/>
        </w:rPr>
      </w:r>
      <w:r>
        <w:rPr>
          <w:lang w:val="sw_KE" w:bidi="sw_KE"/>
        </w:rPr>
        <w:t xml:space="preserve">Yesu kisha anaonekana kujibu swali la mtu huyo kwa kurudia baadhi ya amri kumi au sheria kutoka kwa Mungu. Yesu anataja, "Usifanye </w:t>
      </w:r>
      <w:r>
        <w:rPr>
          <w:b/>
          <w:lang w:val="sw_KE" w:bidi="sw_KE"/>
        </w:rPr>
        <w:t>uzinzi</w:t>
      </w:r>
      <w:r>
        <w:rPr>
          <w:lang w:val="sw_KE" w:bidi="sw_KE"/>
        </w:rPr>
        <w:t xml:space="preserve">." Kuzini ni kufanya ngono na mtu mwingine isipokuwa mume au mke wako. Tumia neno lile ambalo umetumia kwa uzinzi Rejelea Faharasa Kuu kwa ufafanuzi wa </w:t>
      </w:r>
      <w:r>
        <w:rPr>
          <w:b/>
          <w:lang w:val="sw_KE" w:bidi="sw_KE"/>
        </w:rPr>
        <w:t>uzinzi</w:t>
      </w:r>
      <w:r>
        <w:rPr>
          <w:lang w:val="sw_KE" w:bidi="sw_KE"/>
        </w:rPr>
        <w:t xml:space="preserve">. Yesu pia anataja usiuwe au kuchukua maisha ya mtu kwa makusudi usiibe usitoe ushuhuda wa uongo au uongo kuhusu mtu na heshima yake au kuonyesha heshima na kumsaidia baba na mama yako. Mtu huyo amefuata sheria tangu awe mdogo Yesu alisikia haya na kusema kwamba kulikuwa na kitu kimoja ambacho mtu huyo bado hana. Yesu akamwambia mtu huyo auze mali yake zote na awape maskini fedha. Kisha mtu huyo atakuwa na hazina </w:t>
      </w:r>
      <w:r>
        <w:rPr>
          <w:b/>
          <w:lang w:val="sw_KE" w:bidi="sw_KE"/>
        </w:rPr>
        <w:t>mbinguni</w:t>
      </w:r>
      <w:r>
        <w:rPr>
          <w:lang w:val="sw_KE" w:bidi="sw_KE"/>
        </w:rPr>
        <w:t>. Hazina mbinguni inamaanisha maisha yanayodumu milele na Mungu. Kisha mtu huyo amfuate Yesu.</w:t>
      </w:r>
    </w:p>
    <w:p>
      <w:pPr/>
      <w:r>
        <w:rPr>
          <w:lang w:val="sw_KE" w:bidi="sw_KE"/>
        </w:rPr>
      </w:r>
      <w:r>
        <w:rPr>
          <w:lang w:val="sw_KE" w:bidi="sw_KE"/>
        </w:rPr>
        <w:t xml:space="preserve">Uso wa </w:t>
      </w:r>
      <w:r>
        <w:rPr>
          <w:b/>
          <w:lang w:val="sw_KE" w:bidi="sw_KE"/>
        </w:rPr>
        <w:t>mtu huyo ulikunjika</w:t>
      </w:r>
      <w:r>
        <w:rPr>
          <w:lang w:val="sw_KE" w:bidi="sw_KE"/>
        </w:rPr>
        <w:t>, hii inamaanisha kwamba uso wa mtu huyo ulitoka kwa kuonyesha furaha hadi kuwa na huzuni na kuvunjika moyo.</w:t>
      </w:r>
    </w:p>
    <w:p>
      <w:pPr/>
      <w:r>
        <w:rPr>
          <w:lang w:val="sw_KE" w:bidi="sw_KE"/>
        </w:rPr>
      </w:r>
      <w:r>
        <w:rPr>
          <w:lang w:val="sw_KE" w:bidi="sw_KE"/>
        </w:rPr>
        <w:t xml:space="preserve">Yesu aliwapa wanafunzi wake mfano wa jinsi ilivyo vigumu kwa mtu kuingia katika Ufalme wa Mungu. Alisema ni rahisi zaidi kwa ngamia kupita kwenye tundu la sindano kuliko mtu tajiri kuingia katika </w:t>
      </w:r>
      <w:r>
        <w:rPr>
          <w:b/>
          <w:lang w:val="sw_KE" w:bidi="sw_KE"/>
        </w:rPr>
        <w:t>Ufalme</w:t>
      </w:r>
      <w:r>
        <w:rPr>
          <w:lang w:val="sw_KE" w:bidi="sw_KE"/>
        </w:rPr>
        <w:t xml:space="preserve"> wa Mungu. Ngamia ni mnyama mkubwa zaidi katika Israeli. Inaweza kuwa na uzito wa kilo 600 na kuwa na urefu wa mita 2 kwenye bega. Ngamia hubeba watu na vifaa.</w:t>
      </w:r>
    </w:p>
    <w:p>
      <w:pPr/>
      <w:r>
        <w:rPr>
          <w:lang w:val="sw_KE" w:bidi="sw_KE"/>
        </w:rPr>
      </w:r>
      <w:r>
        <w:rPr>
          <w:lang w:val="sw_KE" w:bidi="sw_KE"/>
        </w:rPr>
        <w:t>Waonyeshe picha ya ngamia. Sitisha rekodi hii ya sauti hapa.</w:t>
      </w:r>
    </w:p>
    <w:p>
      <w:pPr/>
      <w:r>
        <w:rPr>
          <w:lang w:val="sw_KE" w:bidi="sw_KE"/>
        </w:rPr>
      </w:r>
      <w:r>
        <w:rPr>
          <w:lang w:val="sw_KE" w:bidi="sw_KE"/>
        </w:rPr>
        <w:t xml:space="preserve">Tundu la </w:t>
      </w:r>
      <w:r>
        <w:rPr>
          <w:b/>
          <w:lang w:val="sw_KE" w:bidi="sw_KE"/>
        </w:rPr>
        <w:t>sindano ni shimo</w:t>
      </w:r>
      <w:r>
        <w:rPr>
          <w:lang w:val="sw_KE" w:bidi="sw_KE"/>
        </w:rPr>
        <w:t xml:space="preserve"> dogo katika sindano ya kushona ambayo uzi unapita.</w:t>
      </w:r>
    </w:p>
    <w:p>
      <w:pPr/>
      <w:r>
        <w:rPr>
          <w:lang w:val="sw_KE" w:bidi="sw_KE"/>
        </w:rPr>
      </w:r>
      <w:r>
        <w:rPr>
          <w:lang w:val="sw_KE" w:bidi="sw_KE"/>
        </w:rPr>
        <w:t>Waonyeshe picha ya tundu la sindano. Sitisha rekodi hii ya sauti hapa.</w:t>
      </w:r>
    </w:p>
    <w:p>
      <w:pPr/>
      <w:r>
        <w:rPr>
          <w:lang w:val="sw_KE" w:bidi="sw_KE"/>
        </w:rPr>
      </w:r>
      <w:r>
        <w:rPr>
          <w:lang w:val="sw_KE" w:bidi="sw_KE"/>
        </w:rPr>
        <w:t xml:space="preserve">Yesu alisema kwamba kila mtu ambaye ameacha nyumba au familia kwa ajili ya Habari </w:t>
      </w:r>
      <w:r>
        <w:rPr>
          <w:b/>
          <w:lang w:val="sw_KE" w:bidi="sw_KE"/>
        </w:rPr>
        <w:t>Njema</w:t>
      </w:r>
      <w:r>
        <w:rPr>
          <w:lang w:val="sw_KE" w:bidi="sw_KE"/>
        </w:rPr>
        <w:t xml:space="preserve">, au </w:t>
      </w:r>
      <w:r>
        <w:rPr>
          <w:b/>
          <w:lang w:val="sw_KE" w:bidi="sw_KE"/>
        </w:rPr>
        <w:t>Injili</w:t>
      </w:r>
      <w:r>
        <w:rPr>
          <w:lang w:val="sw_KE" w:bidi="sw_KE"/>
        </w:rPr>
        <w:t xml:space="preserve">, atapokea mara mia </w:t>
      </w:r>
      <w:r>
        <w:rPr>
          <w:b/>
          <w:lang w:val="sw_KE" w:bidi="sw_KE"/>
        </w:rPr>
        <w:t>moja</w:t>
      </w:r>
      <w:r>
        <w:rPr>
          <w:lang w:val="sw_KE" w:bidi="sw_KE"/>
        </w:rPr>
        <w:t xml:space="preserve"> zaidi. Injili ni habari njema kwamba Yesu alikuja duniani kuishi na wanadamu. Alileta ufalme wa Mungu duniani. Yesu alikufa kwa ajili ya dhambi zetu na alifufuka kutoka kwa wafu. Hii pia inaitwa </w:t>
      </w:r>
      <w:r>
        <w:rPr>
          <w:b/>
          <w:lang w:val="sw_KE" w:bidi="sw_KE"/>
        </w:rPr>
        <w:t>Habari Njema</w:t>
      </w:r>
      <w:r>
        <w:rPr>
          <w:lang w:val="sw_KE" w:bidi="sw_KE"/>
        </w:rPr>
        <w:t xml:space="preserve">. Tumia neno injili au habari njema ambalo umetumia katika vifungu vilivyotangulia. Kwa maelezo zaidi kuhusu </w:t>
      </w:r>
      <w:r>
        <w:rPr>
          <w:b/>
          <w:lang w:val="sw_KE" w:bidi="sw_KE"/>
        </w:rPr>
        <w:t>injili</w:t>
      </w:r>
      <w:r>
        <w:rPr>
          <w:lang w:val="sw_KE" w:bidi="sw_KE"/>
        </w:rPr>
        <w:t>, rejelea Faharasa Kuu.</w:t>
      </w:r>
    </w:p>
    <w:p>
      <w:pPr/>
      <w:r>
        <w:rPr>
          <w:lang w:val="sw_KE" w:bidi="sw_KE"/>
        </w:rPr>
      </w:r>
      <w:r>
        <w:rPr>
          <w:b/>
          <w:lang w:val="sw_KE" w:bidi="sw_KE"/>
        </w:rPr>
        <w:t>Mara mia</w:t>
      </w:r>
      <w:r>
        <w:rPr>
          <w:lang w:val="sw_KE" w:bidi="sw_KE"/>
        </w:rPr>
        <w:t xml:space="preserve"> haimaanishi hasa mara mia moja ya kiasi ambacho mtu amepoteza, bali kwamba mtu atapokea thawabu kubwa kutoka kwa Mungu.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10:32–45</w:t>
      </w:r>
      <w:r>
        <w:rPr>
          <w:lang w:val="sw_KE" w:bidi="sw_KE"/>
        </w:rPr>
      </w:r>
    </w:p>
    <w:p>
      <w:pPr>
        <w:pStyle w:val="Heading3"/>
      </w:pPr>
      <w:r>
        <w:rPr>
          <w:lang w:val="sw_KE" w:bidi="sw_KE"/>
        </w:rPr>
        <w:t>Sikiliza na Moyo</w:t>
      </w:r>
    </w:p>
    <w:p>
      <w:pPr/>
      <w:r>
        <w:rPr>
          <w:lang w:val="sw_KE" w:bidi="sw_KE"/>
        </w:rPr>
      </w:r>
      <w:r>
        <w:rPr>
          <w:lang w:val="sw_KE" w:bidi="sw_KE"/>
        </w:rPr>
        <w:t>Katika hatua hii, sikia Marko 10:32–45 na kuiweka katika mioyo yenyu.</w:t>
      </w:r>
    </w:p>
    <w:p>
      <w:pPr/>
      <w:r>
        <w:rPr>
          <w:lang w:val="sw_KE" w:bidi="sw_KE"/>
        </w:rPr>
      </w:r>
      <w:r>
        <w:rPr>
          <w:lang w:val="sw_KE" w:bidi="sw_KE"/>
        </w:rPr>
        <w:t>Sikiliza toleo la sauti la Marko 10:32–45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10:32–45 tafsiri iliyo rahisi zaidi kueleweka.</w:t>
      </w:r>
    </w:p>
    <w:p>
      <w:pPr/>
      <w:r>
        <w:rPr>
          <w:lang w:val="sw_KE" w:bidi="sw_KE"/>
        </w:rPr>
      </w:r>
      <w:r>
        <w:rPr>
          <w:lang w:val="sw_KE" w:bidi="sw_KE"/>
        </w:rPr>
        <w:t>Yesu, wanafunzi wake, na wengine walikuwa wakiendelea na safari yao kwenda Yerusalemu. Yerusalemu ni mahali ambapo Wayahudi waliabudu Mungu Hekaluni. Iko pia kwenye mlima. Watu waliposafiri kwenda Yerusalemu mara nyingi walisema kwamba walikuwa wakienda "juu" Yerusalemu. Yesu alitembea mbele ya wanafunzi wake kama walimu wengi wa kidini ambao hutembea mbele ya wanafunzi wao. Wanafunzi wake walishangaa matendo yake na mafundisho waliyoona. Watu wengine ambao pia walimfuata Yesu waliogopa. Hatujui kwa nini walishangaa na kuogopa. Hata hivyo, huenda walijua kwamba Yesu anaweza kukabiliwa na hatari kutoka kwa viongozi wa kidini huko Yerusalemu.</w:t>
      </w:r>
    </w:p>
    <w:p>
      <w:pPr/>
      <w:r>
        <w:rPr>
          <w:lang w:val="sw_KE" w:bidi="sw_KE"/>
        </w:rPr>
      </w:r>
      <w:r>
        <w:rPr>
          <w:lang w:val="sw_KE" w:bidi="sw_KE"/>
        </w:rPr>
        <w:t>Kama ilivyo desturi, Yesu anawapeleka wanafunzi wake kando kuwaambia kuhusu kile kitakachomfanyikia. Wakati huu anawapa wanafunzi wake maelezo zaidi. Yesu anavutia usikivu wao kwa kusema "sikilizeni," au "kuweni makini." Anasema kuwa mtu atamsaliti kwa viongozi wa kidini wa Kiyahudi. Viongozi hao wa kidini wa Kiyahudi watamkabidhi Yesu kwa serikali ya Kirumi (au ya Wayunani, isiyo ya Kiyahudi). Watawala wa serikali ya Kirumi watamfanyia mambo ya aibu na ya kuchukiza. Watamdhihaki au kumwambia mambo mabaya. Watamtemea mate ili waonyeshe kwamba Yesu hana maana kabisa. Watampiga kwa mjeledi wa ngozi ambayo ina vipande makali vya risasi ndani yake. Kisha watamhukumu kifo au kuuawa na serikali.</w:t>
      </w:r>
    </w:p>
    <w:p>
      <w:pPr/>
      <w:r>
        <w:rPr>
          <w:lang w:val="sw_KE" w:bidi="sw_KE"/>
        </w:rPr>
      </w:r>
      <w:r>
        <w:rPr>
          <w:lang w:val="sw_KE" w:bidi="sw_KE"/>
        </w:rPr>
        <w:t>Simamia hapa na uangalie picha ya mjeledi wa ngozi iliyo na risasi iliyofungwa nayo, kama kikundi. Sitisha rekodi hii ya sauti hapa.</w:t>
      </w:r>
    </w:p>
    <w:p>
      <w:pPr/>
      <w:r>
        <w:rPr>
          <w:lang w:val="sw_KE" w:bidi="sw_KE"/>
        </w:rPr>
      </w:r>
      <w:r>
        <w:rPr>
          <w:lang w:val="sw_KE" w:bidi="sw_KE"/>
        </w:rPr>
        <w:t>Wanafunzi wanafanya kile walichofanya mara ya mwisho Yesu alipowaambia kuhusu jinsi atakavyoteseka. Yakobo na Yohana wanauliza ikiwa wangeweza kuheshimiwa kama wanafunzi wakubwa wakati Yesu anakuwa mfalme wa ufalme. Labda hii ilikuwa kwa sababu Yesu pia alizungumzia kufufuka kwake baada ya kufa. Wanafunzi wake waliendelea kutomwelewa - wanaendelea kufikiri kwamba Yesu ataleta ufalme mpya na mkamilifu mara moja. Wafalme katika utamaduni huo walikaa kwenye kiti cha enzi, au kiti cha kipekee kilichotengenezewa wafalme pekee yao. Yohana na Yakobo wanaomba kuketi upande wa kulia na wa kushoto wa Yesu. Katika utamaduni wa Kiyahudi, kuketi katika upande wa kulia wa kiti maalum cha mfalme kulikuwa mahali muhimu zaidi, na upande wa kushoto ulikuwa mahali pa pili muhimu zaidi.</w:t>
      </w:r>
    </w:p>
    <w:p>
      <w:pPr/>
      <w:r>
        <w:rPr>
          <w:lang w:val="sw_KE" w:bidi="sw_KE"/>
        </w:rPr>
      </w:r>
      <w:r>
        <w:rPr>
          <w:lang w:val="sw_KE" w:bidi="sw_KE"/>
        </w:rPr>
        <w:t>Simama hapa na mjadili swali hili kama kikundi: Je, tamaduni zenyu munaonyesha vipi mtu ni muhimu? Je, wana sehemu maalum paa kukaa, au vitu maalum vya kufanya au kuvaa?a Sitisha rekodi hii ya sauti hapa.</w:t>
      </w:r>
    </w:p>
    <w:p>
      <w:pPr/>
      <w:r>
        <w:rPr>
          <w:lang w:val="sw_KE" w:bidi="sw_KE"/>
        </w:rPr>
      </w:r>
      <w:r>
        <w:rPr>
          <w:lang w:val="sw_KE" w:bidi="sw_KE"/>
        </w:rPr>
        <w:t>Yesu anawauliza swali, na anatarajia Yakobo na Yohana kujibu "la." Anauliza kama wanaweza "kukinywea kikombe" akinyweacho. "Kikombe" kilikuwa ishara ya furaha au ishara ya hasira na mateso ya Mungu. Tafsiri zingine zinajumuisha kifungu "kikombe ... cha mateso" ili kuiweka wazi kwamba hapa Yesu anazungumza kuhusu mateso. Yesu kisha anazungumza kuhusu kubatizwa kwa ubatizo wa mateso ambayo ilikuwa njia nyingine ya kuelezea mateso, kama kikombe. Ubatizo katika siku hizo ulikuwa wakati mtu alipoingizwa au kuwekwa ndani ya maji ili kuonyesha kwamba alikuwa akifuata njia fulani kikamilifu. Yesu anatumia mfano wa ubatizo kuonyesha kwamba anakubali kikamilifu mateso ambayo Mungu amemwitia --au anazidiwa na mateso hayo. Hatarudi nyuma kutoka kwa njia ya mateso ambayo Mungu alimwita.</w:t>
      </w:r>
    </w:p>
    <w:p>
      <w:pPr/>
      <w:r>
        <w:rPr>
          <w:lang w:val="sw_KE" w:bidi="sw_KE"/>
        </w:rPr>
      </w:r>
      <w:r>
        <w:rPr>
          <w:lang w:val="sw_KE" w:bidi="sw_KE"/>
        </w:rPr>
        <w:t>Simama hapa na mjadili swali hili kama kikundi: Je, tamaduni zenyu zaongelea aje mateso? Utaweza kutumia maelezo haya ya "kikombe cha mateso" au "ubatizo wa mateso," au utahitaji kutumia maelezo zaidi ya jumla kuhusu mateso? Sitisha rekodi hii ya sauti hapa.</w:t>
      </w:r>
    </w:p>
    <w:p>
      <w:pPr/>
      <w:r>
        <w:rPr>
          <w:lang w:val="sw_KE" w:bidi="sw_KE"/>
        </w:rPr>
      </w:r>
      <w:r>
        <w:rPr>
          <w:lang w:val="sw_KE" w:bidi="sw_KE"/>
        </w:rPr>
        <w:t>Wanafunzi wengine wanakasirika kwa sababu walifikiri Yohana na Yakobo walikuwa wakiuliza swali lisilo la haki au lisilo sahihi. Kisha Yesu anawakumbusha wanafunzi wake kuwa wafuasi wake watalazimika kuteseka kwa sababu wanamfuata. Anawakumbusha kwamba Mungu pekee ndiye anayeweza kuamua ni nani aketiye mahali pa heshima katika ufalme wake. Anaeleza jinsi mamlaka inavyoonekana tofauti katika Ufalme wa Mungu na ilivyo katika ulimwengu. Yesu anasema kwamba watawala wa ulimwengu huwanyanyasa watu wanaowatala --au huwatawala kwa ukali. Kisha anasema kwamba maafisa wao huonyesha mamlaka kubwa juu ya watu wao. Yesu anasema jambo lilelile, lakini kwa njia mbili tofauti. Yesu anasema kwamba viongozi ni tofauti katika Ufalme wa Mungu. Anasema kwamba mtu anayetaka kuwa mkuu anapaswa kuwa kama mtumishi. Yeyote anayetaka kuwa wa kwanza--au wa muhimu zaidi--anapaswa kuwa kama mtumwa. Yesu tena anasema jambo lilelile, lakini kwa njia mbili tofauti. Viongozi katika Ufalme wa Mungu huwatumikia na kuwapenda wengine. Yesu anajiita tena Mwana wa Adamu. Mwana wa Adamu katika muktadha huu inamaanisha kwamba Yesu ndiye anayekuja kuwaokoa watu wa Mungu. Yesu mwenyewe anawatumikia na kuwapenda watu kwa kulipa gharama ya dhambi zao. Hii inamaanisha kwamba Yesu atakufa ili watu wenyewe wasistahili kufa kama adhabu ya dhambi zao. Yesu pekee ndiye anayeweza kufanya kazi hiyo kama Mwana wa Adamu.</w:t>
      </w:r>
    </w:p>
    <w:p>
      <w:pPr/>
      <w:r>
        <w:rPr>
          <w:lang w:val="sw_KE" w:bidi="sw_KE"/>
        </w:rPr>
      </w:r>
      <w:r>
        <w:rPr>
          <w:lang w:val="sw_KE" w:bidi="sw_KE"/>
        </w:rPr>
        <w:t xml:space="preserve">Simamia hapa na mjadili swali hili kama kikundi: Viongozi wenu wanawaongoza watu vipi? Viongozi wanatumikia na kuwapenda watu vipi? "Kiongozi mwema" katika utamaduni wenu hufanya mambo ya aina gani? </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10:32–45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Tukio la kwanza:</w:t>
      </w:r>
      <w:r>
        <w:rPr>
          <w:lang w:val="sw_KE" w:bidi="sw_KE"/>
        </w:rPr>
        <w:t xml:space="preserve"> Katika tukio la kwanza Yesu anatembea mbele ya wanafunzi wake na watu wengine wakiwa njiani kwenda Yerusalemu. Yesu anawapeleka kando wanafunzi wake kumi na wawili na anawaonya kuhusu kile kitakachomfanyikia huko Yerusalemu. Anawaambia kwa undani kuhusu jinsi mtu atakavyomkabidhi kwa viongozi wa kidini na kisha serikali ya Kirumi itamtesa na kumuua. Lakini atafufuka kutoka kwa wafu.</w:t>
      </w:r>
    </w:p>
    <w:p>
      <w:pPr/>
      <w:r>
        <w:rPr>
          <w:lang w:val="sw_KE" w:bidi="sw_KE"/>
        </w:rPr>
      </w:r>
      <w:r>
        <w:rPr>
          <w:b/>
          <w:lang w:val="sw_KE" w:bidi="sw_KE"/>
        </w:rPr>
        <w:t>Tukio la pili:</w:t>
      </w:r>
      <w:r>
        <w:rPr>
          <w:lang w:val="sw_KE" w:bidi="sw_KE"/>
        </w:rPr>
        <w:t xml:space="preserve"> Katika tukio la pili, wanafunzi wawili wa Yesu Yakobo na Yohana wanamwuliza Yesu kwa heshima ikiwa wanaweza kupewa sehemu mbili bora za heshima karibu na yeye anapoketi kwenye kiti chake cha enzi akiwa mfalme. Yesu anawaambia kuwa hawaelewi--atateseka. Wanamhakikishia Yesu kwamba wanaweza kujiunga naye katika mateso yake. Yesu anawaambia kwamba watateseka pia, lakini Mungu pekee anaamua ni nani atakayekuwa katika sehemu za heshima karibu naye.</w:t>
      </w:r>
    </w:p>
    <w:p>
      <w:pPr/>
      <w:r>
        <w:rPr>
          <w:lang w:val="sw_KE" w:bidi="sw_KE"/>
        </w:rPr>
      </w:r>
      <w:r>
        <w:rPr>
          <w:b/>
          <w:lang w:val="sw_KE" w:bidi="sw_KE"/>
        </w:rPr>
        <w:t>Tukio la tatu:</w:t>
      </w:r>
      <w:r>
        <w:rPr>
          <w:lang w:val="sw_KE" w:bidi="sw_KE"/>
        </w:rPr>
        <w:t xml:space="preserve"> Katika tukio la tatu, wanafunzi wa Yesu wanawakasirikia Yakobo na Yohana. Kisha Yesu anawafundisha wanafunzi wake kuhusu jinsi viongozi katika ufalme wake watakavyoongoza kwa njia tofauti na viongozi wa ulimwengu. Anawakumbusha kwamba hata yeye alikuja kuwatumikia na kuwapenda wengine, sio kuwa mtawala mkali.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ikiwa ni pamoja na Yakobo na Yohana</w:t>
      </w:r>
    </w:p>
    <w:p>
      <w:pPr>
        <w:pStyle w:val="ListBullet"/>
        <w:spacing w:line="240" w:lineRule="auto"/>
        <w:ind w:left="720"/>
      </w:pPr>
      <w:r>
        <w:rPr>
          <w:lang w:val="sw_KE" w:bidi="sw_KE"/>
        </w:rPr>
      </w:r>
      <w:r>
        <w:rPr>
          <w:lang w:val="sw_KE" w:bidi="sw_KE"/>
        </w:rPr>
        <w:t>wengine wanaomfuata Yesu</w:t>
      </w:r>
    </w:p>
    <w:p>
      <w:pPr>
        <w:pStyle w:val="ListBullet"/>
        <w:spacing w:line="240" w:lineRule="auto"/>
        <w:ind w:left="720"/>
      </w:pPr>
      <w:r>
        <w:rPr>
          <w:lang w:val="sw_KE" w:bidi="sw_KE"/>
        </w:rPr>
      </w:r>
      <w:r>
        <w:rPr>
          <w:lang w:val="sw_KE" w:bidi="sw_KE"/>
        </w:rPr>
        <w:t>makuhani wakuu na walimu wa sheria ya kidini</w:t>
      </w:r>
    </w:p>
    <w:p>
      <w:pPr>
        <w:pStyle w:val="ListBullet"/>
        <w:spacing w:line="240" w:lineRule="auto"/>
        <w:ind w:left="720"/>
      </w:pPr>
      <w:r>
        <w:rPr>
          <w:lang w:val="sw_KE" w:bidi="sw_KE"/>
        </w:rPr>
      </w:r>
      <w:r>
        <w:rPr>
          <w:lang w:val="sw_KE" w:bidi="sw_KE"/>
        </w:rPr>
        <w:t>wayunani, katika hali hii inamaanisha Warumi</w:t>
      </w:r>
    </w:p>
    <w:p>
      <w:pPr/>
      <w:r>
        <w:rPr>
          <w:lang w:val="sw_KE" w:bidi="sw_KE"/>
        </w:rPr>
      </w:r>
      <w:r>
        <w:rPr>
          <w:lang w:val="sw_KE" w:bidi="sw_KE"/>
        </w:rPr>
        <w:t>Kama kikundi, zingatia sehemu hizi za mpangilio wa kifungu: Kumbukeni kwamba tukio hili linafanyika barabarani kuelekea Yerusalemu. Wanafunzi wapo nyuma ya Yesu na nyuma yao ni wengine wanaofuata kikundi. Wakati mmoja, Yesu anawachukua tu wanafunzi kumi na wawili kando ili kuzungumza nao.</w:t>
      </w:r>
    </w:p>
    <w:p>
      <w:pPr/>
      <w:r>
        <w:rPr>
          <w:lang w:val="sw_KE" w:bidi="sw_KE"/>
        </w:rPr>
      </w:r>
      <w:r>
        <w:rPr>
          <w:lang w:val="sw_KE" w:bidi="sw_KE"/>
        </w:rPr>
        <w:t>Katika tukio la kwanza, ni muhimu kukumbuka kwamba wanafunzi wa Yesu wanashangaa na kwamba watu wengine wanaogopa. Hatujui kwa nini. Ni muhimu kukumbuka kwamba Yesu anawapeleka wanafunzi wake kando, mbali na umati uliokuwepo ili kuzungumza nao kwa undani kuhusu mateso yake. Anapata usikivu wao kwa kuwambia wasikize.</w:t>
      </w:r>
    </w:p>
    <w:p>
      <w:pPr/>
      <w:r>
        <w:rPr>
          <w:lang w:val="sw_KE" w:bidi="sw_KE"/>
        </w:rPr>
      </w:r>
      <w:r>
        <w:rPr>
          <w:lang w:val="sw_KE" w:bidi="sw_KE"/>
        </w:rPr>
        <w:t>Katika tukio la pili, ni muhimu kukumbuka kuwa Yakobo na Yohana walimwuliza Yesu swali lao faraghani. Walikuwa wenye heshima walipokuwa wakizungumza na Yesu. Yesu aliwaambia waziwazi kabisa kuwa hawakuelewa mateso ambayo angekabili. Wanafunzi wanaonyesha kwamba hawaelewi kwa kusema kwamba wanaweza kuteseka kama yeye. Kuna majadiliano ya kurudi na kuenda kati ya Yesu, Yohana na Yakobo.</w:t>
      </w:r>
    </w:p>
    <w:p>
      <w:pPr/>
      <w:r>
        <w:rPr>
          <w:lang w:val="sw_KE" w:bidi="sw_KE"/>
        </w:rPr>
      </w:r>
      <w:r>
        <w:rPr>
          <w:lang w:val="sw_KE" w:bidi="sw_KE"/>
        </w:rPr>
        <w:t>Katika tukio la tatu, ni muhimu kukumbuka kuwa wanafunzi wengine wanawakasirikia Yohana na Yakobo. Yesu anawaita wote pamoja tena. Yesu anawaeleza kwamba ufalme wake utakuwa tofauti na falme za ulimwengu. Yesu anasema mara mbili, kwa njia mbili tofauti, kwamba watawala katika ulimwengu huu hutawala kwa ukali. Kisha anasema mara mbili, kwa njia mbili tofauti, kwamba katika ufalme wake watu wakuu watakuwa watu wanaowatumikia na kuwapenda watu wengine. Kisha Yesu anahitimisha kwa kujiita Mwana wa Adamu tena. Anaeleza kwamba alikuja pia kuwatumikia na kuwapenda wengine kwa kulipa gharama ya dhambi zao.</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10:32–45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 ikiwa ni pamoja na Yakobo na Yohana</w:t>
      </w:r>
    </w:p>
    <w:p>
      <w:pPr>
        <w:pStyle w:val="ListBullet"/>
        <w:spacing w:line="240" w:lineRule="auto"/>
        <w:ind w:left="720"/>
      </w:pPr>
      <w:r>
        <w:rPr>
          <w:lang w:val="sw_KE" w:bidi="sw_KE"/>
        </w:rPr>
      </w:r>
      <w:r>
        <w:rPr>
          <w:lang w:val="sw_KE" w:bidi="sw_KE"/>
        </w:rPr>
        <w:t>wengine wanaomfuata Yesu</w:t>
      </w:r>
    </w:p>
    <w:p>
      <w:pPr>
        <w:pStyle w:val="ListBullet"/>
        <w:spacing w:line="240" w:lineRule="auto"/>
        <w:ind w:left="720"/>
      </w:pPr>
      <w:r>
        <w:rPr>
          <w:lang w:val="sw_KE" w:bidi="sw_KE"/>
        </w:rPr>
      </w:r>
      <w:r>
        <w:rPr>
          <w:lang w:val="sw_KE" w:bidi="sw_KE"/>
        </w:rPr>
        <w:t>makuhani wakuu na walimu wa sheria ya kidini</w:t>
      </w:r>
    </w:p>
    <w:p>
      <w:pPr>
        <w:pStyle w:val="ListBullet"/>
        <w:spacing w:line="240" w:lineRule="auto"/>
        <w:ind w:left="720"/>
      </w:pPr>
      <w:r>
        <w:rPr>
          <w:lang w:val="sw_KE" w:bidi="sw_KE"/>
        </w:rPr>
      </w:r>
      <w:r>
        <w:rPr>
          <w:lang w:val="sw_KE" w:bidi="sw_KE"/>
        </w:rPr>
        <w:t>wayunani, katika hali hii inamaanisha Warumi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Igiza wanafunzi na watu wengine wakimfuata Yesu akiwa njiani kwenda Yerusalemu.</w:t>
      </w:r>
    </w:p>
    <w:p>
      <w:pPr/>
      <w:r>
        <w:rPr>
          <w:lang w:val="sw_KE" w:bidi="sw_KE"/>
        </w:rPr>
      </w:r>
      <w:r>
        <w:rPr>
          <w:lang w:val="sw_KE" w:bidi="sw_KE"/>
        </w:rPr>
        <w:t>Sitisha igizo. Waulize watu, "Mnafikiria au kuhisi vipi?" Watu wanaweza kujibu mambo kama, "Ninaogopa kile kitakachotokea kwa Yesu katika Yerusalemu" au "Ninashangaa na kujivunia kwamba ninaweza kumfuata Yesu." Muulize mtu anayeigiza Yesu, "Unafikiria au kuhisi vipi?" Labda Yesu anajibu, "Ninajaribu kukaa tayari kwa mateso ambayo najua yatanipata Endelea na igizo.</w:t>
      </w:r>
    </w:p>
    <w:p>
      <w:pPr/>
      <w:r>
        <w:rPr>
          <w:lang w:val="sw_KE" w:bidi="sw_KE"/>
        </w:rPr>
      </w:r>
      <w:r>
        <w:rPr>
          <w:lang w:val="sw_KE" w:bidi="sw_KE"/>
        </w:rPr>
        <w:t>Igiza Yesu akiwapeleka wanafunzi wake kumi na wawili kando na kuwaambia kwa undani kile kitakachomfanyikia huko Yerusalemu.</w:t>
      </w:r>
    </w:p>
    <w:p>
      <w:pPr/>
      <w:r>
        <w:rPr>
          <w:lang w:val="sw_KE" w:bidi="sw_KE"/>
        </w:rPr>
      </w:r>
      <w:r>
        <w:rPr>
          <w:lang w:val="sw_KE" w:bidi="sw_KE"/>
        </w:rPr>
        <w:t>Sitisha igizo. Muulize mtu anayeigiza Yesu, "Unafikiria au kuhisi vipi?" Watu wanaweza kujibu mambo kama, "Nimechanganyikiwa" au "Nadhani Yesu anazungumzia kuwa mfalme na kushinda serikali." Muulize mtu anayeigiza Yesu, "Unafikiria au kuhisi vipi?" Unaweza kusikia maneno kama, "Laiti wanafunzi wangu wangenielewa zaidi," "Nahisi upweke katika ulimwengu huu." Endelea na igizo.</w:t>
      </w:r>
    </w:p>
    <w:p>
      <w:pPr/>
      <w:r>
        <w:rPr>
          <w:lang w:val="sw_KE" w:bidi="sw_KE"/>
        </w:rPr>
      </w:r>
      <w:r>
        <w:rPr>
          <w:lang w:val="sw_KE" w:bidi="sw_KE"/>
        </w:rPr>
        <w:t>Igiza Yakobo na Yohana wakija kwa Yesu ili wamwulize kama wanaweza kukaa katika sehemu za heshima karibu naye atakapokuwa mfalme. Igiza Yesu akiwauliza wanafunzi wake kama wanaweza kuteseka kama vile atakavyoteseka na wamjibu kuwa wanaweza. Yesu anasema kwamba watateseka, lakini hana haki ya kuchagua watu ambao wataketi katika maeneo ya heshima.</w:t>
      </w:r>
    </w:p>
    <w:p>
      <w:pPr/>
      <w:r>
        <w:rPr>
          <w:lang w:val="sw_KE" w:bidi="sw_KE"/>
        </w:rPr>
      </w:r>
      <w:r>
        <w:rPr>
          <w:lang w:val="sw_KE" w:bidi="sw_KE"/>
        </w:rPr>
        <w:t>Sitisha igizo. Waulize watu wanaowaigiza kama Yakobo na Yohana, "Mnahisi au kuwaza vipi?" Watu wanaweza kujibu mambo kama, "Nimekatisha tamaa," au "Ninasikitika kwamba Yesu hani," au "Ninahisi kama ningeweza kufanya kitu chochote kwa Yesu." Endelea na igizo.</w:t>
      </w:r>
    </w:p>
    <w:p>
      <w:pPr/>
      <w:r>
        <w:rPr>
          <w:lang w:val="sw_KE" w:bidi="sw_KE"/>
        </w:rPr>
      </w:r>
      <w:r>
        <w:rPr>
          <w:lang w:val="sw_KE" w:bidi="sw_KE"/>
        </w:rPr>
        <w:t>Wanafunzi wengine wanakasirika sana. Yesu anawaita wanafunzi wake kumi na wawili pamoja na kuzungumza nao. Yesu anawaelezea jinsi watawala wa ulimwengu wanavyotawala tofauti na watawala katika ufalme wake. Anaelezea kuwa watawala wa ulimwengu hutawala kwa ukali, na watawala wake hutawala kama watumishi. Kisha Yesu anazungumzia jinsi, kama Mwana wa Adamu, atakavyokufa ili kulipa gharama ya kuwakomboa watu kutoka kwenye adhabu ya dhambi zao.</w:t>
      </w:r>
    </w:p>
    <w:p>
      <w:pPr/>
      <w:r>
        <w:rPr>
          <w:lang w:val="sw_KE" w:bidi="sw_KE"/>
        </w:rPr>
      </w:r>
      <w:r>
        <w:rPr>
          <w:lang w:val="sw_KE" w:bidi="sw_KE"/>
        </w:rPr>
        <w:t>Sitisha igizo. Waulize watu wanaoigiza wafuasi, "Unafikiria au kuhisi vipi?" Unaweza kusikia maneno kama, "Nimewakasirikia sana Yakobo na Yohana," "Nilitaka kuwa mkuu zaidi katika ufalme wa Yesu!" ama "Sielewi namna ya kuwa kiongozi ambaye pia ni kama mtumwa?" Muulize mtu anayeigiza Yesu, "Unafikiria au kuhisi vipi?" Unaweza kusikia maneno kama, "Laiti wanafunzi wangu wangenielewa vyema," "Najua hili ni gumu kwao kuelewa."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10:32–45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na </w:t>
      </w:r>
      <w:r>
        <w:rPr>
          <w:b/>
          <w:lang w:val="sw_KE" w:bidi="sw_KE"/>
        </w:rPr>
        <w:t>wanafunzi</w:t>
      </w:r>
      <w:r>
        <w:rPr>
          <w:lang w:val="sw_KE" w:bidi="sw_KE"/>
        </w:rPr>
        <w:t xml:space="preserve"> wake walianza kwenda </w:t>
      </w:r>
      <w:r>
        <w:rPr>
          <w:b/>
          <w:lang w:val="sw_KE" w:bidi="sw_KE"/>
        </w:rPr>
        <w:t>Yerusalemu</w:t>
      </w:r>
      <w:r>
        <w:rPr>
          <w:lang w:val="sw_KE" w:bidi="sw_KE"/>
        </w:rPr>
        <w:t xml:space="preserve">. Yerusalemu ni jina la mji mkuu wa kidini wa Wayahudi. Mahali rasmi ambapo Wayahudi walikwenda kumtolea dhabihu Mungu, Hekalu, lilikuwa Yerusalemu. Hapa palikuwa pahali patakatifu zaidi kwa Wayahudi, na mahali ambapo viongozi wa sheria ya kidini ya Kiyahudi walikutana. Tumia neno Yerusalemu lile ambalo umetumia katika vifungu vya hapo awali. Tumia neno lile la wanafunzi ambalo umetumia katika kitabu chote cha Marko. Kwa maelezo zaidi kuhusu </w:t>
      </w:r>
      <w:r>
        <w:rPr>
          <w:lang w:val="sw_KE" w:bidi="sw_KE"/>
        </w:rPr>
        <w:t>Yerusalemu</w:t>
      </w:r>
      <w:r>
        <w:rPr>
          <w:lang w:val="sw_KE" w:bidi="sw_KE"/>
        </w:rPr>
        <w:t xml:space="preserve"> rejelea </w:t>
      </w:r>
      <w:r>
        <w:rPr>
          <w:lang w:val="sw_KE" w:bidi="sw_KE"/>
        </w:rPr>
        <w:t>Faharasa</w:t>
      </w:r>
      <w:r>
        <w:rPr>
          <w:lang w:val="sw_KE" w:bidi="sw_KE"/>
        </w:rPr>
        <w:t xml:space="preserve"> Kuu.</w:t>
      </w:r>
    </w:p>
    <w:p>
      <w:pPr/>
      <w:r>
        <w:rPr>
          <w:lang w:val="sw_KE" w:bidi="sw_KE"/>
        </w:rPr>
      </w:r>
      <w:r>
        <w:rPr>
          <w:lang w:val="sw_KE" w:bidi="sw_KE"/>
        </w:rPr>
        <w:t xml:space="preserve">Marko anapenda kuzungumza kuhusu nyakati zote ambazo Yesu alijiita </w:t>
      </w:r>
      <w:r>
        <w:rPr>
          <w:b/>
          <w:lang w:val="sw_KE" w:bidi="sw_KE"/>
        </w:rPr>
        <w:t>Mwana wa Adamu</w:t>
      </w:r>
      <w:r>
        <w:rPr>
          <w:lang w:val="sw_KE" w:bidi="sw_KE"/>
        </w:rPr>
        <w:t xml:space="preserve"> ili azungumze kuhusu hatima yake ya kuteseka na kufa, kama mwanadamu. Lakini wakati huohuo, Mwana wa Adamu ni zaidi ya mwanadamu, na atafufuliwa kutoka kwa wafu. Mwana wa Adamu anakuja na nguvu na mamlaka ya kutawala mataifa yote. Mungu anampa Mwana wa Adamu mamlaka. Jina la Mwana wa Adamu linatuonyesha kwamba Yesu atateseka na kufa, na pia kufufuka. Yesu anajizungumzia katika nafsi ya tatu anapojipa jina hili. Hakikisha kwamba ni wazi kutokana na jinsi unavyotafsiri kwamba Yesu anazungumza juu yake mwenyewe. Tumia kifungu hicho ambacho umetumia kwa Mwana wa Adamu katika vifungu vya hapo awali. Kwa maelezo zaidi kuhusu </w:t>
      </w:r>
      <w:r>
        <w:rPr>
          <w:lang w:val="sw_KE" w:bidi="sw_KE"/>
        </w:rPr>
        <w:t>Mwana wa Adamu</w:t>
      </w:r>
      <w:r>
        <w:rPr>
          <w:lang w:val="sw_KE" w:bidi="sw_KE"/>
        </w:rPr>
        <w:t>, rejelea Faharasa Kuu.</w:t>
      </w:r>
    </w:p>
    <w:p>
      <w:pPr/>
      <w:r>
        <w:rPr>
          <w:lang w:val="sw_KE" w:bidi="sw_KE"/>
        </w:rPr>
      </w:r>
      <w:r>
        <w:rPr>
          <w:lang w:val="sw_KE" w:bidi="sw_KE"/>
        </w:rPr>
        <w:t xml:space="preserve">Yesu anasema kwamba </w:t>
      </w:r>
      <w:r>
        <w:rPr>
          <w:b/>
          <w:lang w:val="sw_KE" w:bidi="sw_KE"/>
        </w:rPr>
        <w:t>makuhani wakuu au walimu wakuu wa sheria</w:t>
      </w:r>
      <w:r>
        <w:rPr>
          <w:lang w:val="sw_KE" w:bidi="sw_KE"/>
        </w:rPr>
        <w:t xml:space="preserve"> watampeana Yesu kwa Wayunani ili auawe. Makuhani katika dini ya Kiyahudi walikuwa watu waliounganisha watu pamoja na Mungu kwa kumtolea Mungu dhabihu kwa ajili yao, kuwaelimisha watu na kutunza hekalu la Mungu. Makuhani walikuwa mawakilishi wa Mungu kwa watu wake na mwakilishi wa watu wake kwa Mungu. Tafsiri makuhani na walimu wa sheria kwa kutumia maneno yale ambayo umeyatumia kutafsiri maneno hayo katika kitabu chote cha Marko. Kwa maelezo zaidi kuhusu </w:t>
      </w:r>
      <w:r>
        <w:rPr>
          <w:lang w:val="sw_KE" w:bidi="sw_KE"/>
        </w:rPr>
        <w:t>makuhani</w:t>
      </w:r>
      <w:r>
        <w:rPr>
          <w:lang w:val="sw_KE" w:bidi="sw_KE"/>
        </w:rPr>
        <w:t xml:space="preserve"> na </w:t>
      </w:r>
      <w:r>
        <w:rPr>
          <w:lang w:val="sw_KE" w:bidi="sw_KE"/>
        </w:rPr>
        <w:t>walimu wa sheria</w:t>
      </w:r>
      <w:r>
        <w:rPr>
          <w:lang w:val="sw_KE" w:bidi="sw_KE"/>
        </w:rPr>
        <w:t>, rejelea Faharasa Kuu.</w:t>
      </w:r>
    </w:p>
    <w:p>
      <w:pPr/>
      <w:r>
        <w:rPr>
          <w:lang w:val="sw_KE" w:bidi="sw_KE"/>
        </w:rPr>
      </w:r>
      <w:r>
        <w:rPr>
          <w:b/>
          <w:lang w:val="sw_KE" w:bidi="sw_KE"/>
        </w:rPr>
        <w:t>Wayunani</w:t>
      </w:r>
      <w:r>
        <w:rPr>
          <w:lang w:val="sw_KE" w:bidi="sw_KE"/>
        </w:rPr>
        <w:t xml:space="preserve"> ni neno la jumla kwa watu wowote wasio Wayahudi. Katika muktadha huu, Yesu anazungumzia Warumi hasa. Warumi walitamalaki nchi ya Kiyahudi na kuwaongoza. Hakikisha kutumia neno ambalo lingeonyesha kwamba hawa ni wasio Wayahudi ambao ni watu wanaotawala wa nchi.</w:t>
      </w:r>
    </w:p>
    <w:p>
      <w:pPr/>
      <w:r>
        <w:rPr>
          <w:lang w:val="sw_KE" w:bidi="sw_KE"/>
        </w:rPr>
      </w:r>
      <w:r>
        <w:rPr>
          <w:lang w:val="sw_KE" w:bidi="sw_KE"/>
        </w:rPr>
        <w:t xml:space="preserve">Simamia hapa na ujadili kama kikundi ni neno au kifungu utakalotumia kwa </w:t>
      </w:r>
      <w:r>
        <w:rPr>
          <w:b/>
          <w:lang w:val="sw_KE" w:bidi="sw_KE"/>
        </w:rPr>
        <w:t>wayunani</w:t>
      </w:r>
      <w:r>
        <w:rPr>
          <w:lang w:val="sw_KE" w:bidi="sw_KE"/>
        </w:rPr>
        <w:t xml:space="preserve">katika kifungu hiki. Tazama </w:t>
      </w:r>
      <w:r>
        <w:rPr>
          <w:lang w:val="sw_KE" w:bidi="sw_KE"/>
        </w:rPr>
        <w:t>maelezo</w:t>
      </w:r>
      <w:r>
        <w:rPr>
          <w:lang w:val="sw_KE" w:bidi="sw_KE"/>
        </w:rPr>
        <w:t xml:space="preserve"> zaidi kuhusu wayunani katika Faharasa Kuu. Sitisha rekodi hii ya sauti hapa.</w:t>
      </w:r>
    </w:p>
    <w:p>
      <w:pPr/>
      <w:r>
        <w:rPr>
          <w:lang w:val="sw_KE" w:bidi="sw_KE"/>
        </w:rPr>
      </w:r>
      <w:r>
        <w:rPr>
          <w:b/>
          <w:lang w:val="sw_KE" w:bidi="sw_KE"/>
        </w:rPr>
        <w:t>Yakobo na Yohana, wana wa Zebedayo</w:t>
      </w:r>
      <w:r>
        <w:rPr>
          <w:lang w:val="sw_KE" w:bidi="sw_KE"/>
        </w:rPr>
        <w:t xml:space="preserve"> walikuja kumuuliza Yesu swali. Yakobo na Yohana walikuwa wanafunzi wawili wa Yesu. Baba yao alikuwa Zebedayo.</w:t>
      </w:r>
    </w:p>
    <w:p>
      <w:pPr/>
      <w:r>
        <w:rPr>
          <w:lang w:val="sw_KE" w:bidi="sw_KE"/>
        </w:rPr>
      </w:r>
      <w:r>
        <w:rPr>
          <w:lang w:val="sw_KE" w:bidi="sw_KE"/>
        </w:rPr>
        <w:t xml:space="preserve">Yakobo na Yohana walimwita Yesu </w:t>
      </w:r>
      <w:r>
        <w:rPr>
          <w:b/>
          <w:lang w:val="sw_KE" w:bidi="sw_KE"/>
        </w:rPr>
        <w:t>Mwalimu</w:t>
      </w:r>
      <w:r>
        <w:rPr>
          <w:lang w:val="sw_KE" w:bidi="sw_KE"/>
        </w:rPr>
        <w:t xml:space="preserve">. Hili ni jina la heshima linalotumiwa na wafuasi wa Yesu kuonyesha kwamba alikuwa mwalimu wa mambo ya Mungu na alikuwa na wanafunzi waliomfuata na kusikiliza mafundisho yake. Usitumie neno ambalo linaweza kumrejelea mwalimu wa shule tu. Tumia neno mwalimu lile ambalo umetumia katika vifungu vya hapo awali. Kwa maelezo zaidi kuhusu </w:t>
      </w:r>
      <w:r>
        <w:rPr>
          <w:lang w:val="sw_KE" w:bidi="sw_KE"/>
        </w:rPr>
        <w:t>Mwalimu</w:t>
      </w:r>
      <w:r>
        <w:rPr>
          <w:lang w:val="sw_KE" w:bidi="sw_KE"/>
        </w:rPr>
        <w:t>, rejelea Faharasa Kuu.</w:t>
      </w:r>
    </w:p>
    <w:p>
      <w:pPr/>
      <w:r>
        <w:rPr>
          <w:lang w:val="sw_KE" w:bidi="sw_KE"/>
        </w:rPr>
      </w:r>
      <w:r>
        <w:rPr>
          <w:lang w:val="sw_KE" w:bidi="sw_KE"/>
        </w:rPr>
        <w:t xml:space="preserve">Yakobo na Yohana waliomba kama wangeketi karibu na Yesu atakapotawala katika </w:t>
      </w:r>
      <w:r>
        <w:rPr>
          <w:b/>
          <w:lang w:val="sw_KE" w:bidi="sw_KE"/>
        </w:rPr>
        <w:t>utukufu</w:t>
      </w:r>
      <w:r>
        <w:rPr>
          <w:lang w:val="sw_KE" w:bidi="sw_KE"/>
        </w:rPr>
        <w:t xml:space="preserve"> wake. Katika baadhi ya muktadha, neno utukufu linaweza kurejelea jinsi Mungu anavyoonyesha nguvu na ufahari wake--uwepo wake. Katika muktadha huu, linamaanisha nguvu za Yesu kama mfalme katika ufalme mpya atakaoleta. Katika hali hii, unaweza kusema tu wakati unatawala katika nguvu na ufahari, au watu wanapowaheshimu. Tumia neno lile ambalo umetumia kwa utukufu hapo awali. Kwa maelezo zaidi kuhusu </w:t>
      </w:r>
      <w:r>
        <w:rPr>
          <w:lang w:val="sw_KE" w:bidi="sw_KE"/>
        </w:rPr>
        <w:t>utukufu</w:t>
      </w:r>
      <w:r>
        <w:rPr>
          <w:lang w:val="sw_KE" w:bidi="sw_KE"/>
        </w:rPr>
        <w:t>, rejelea Faharasa Kuu.</w:t>
      </w:r>
    </w:p>
    <w:p>
      <w:pPr/>
      <w:r>
        <w:rPr>
          <w:lang w:val="sw_KE" w:bidi="sw_KE"/>
        </w:rPr>
      </w:r>
      <w:r>
        <w:rPr>
          <w:lang w:val="sw_KE" w:bidi="sw_KE"/>
        </w:rPr>
        <w:t xml:space="preserve">Yesu anawauliza kama </w:t>
      </w:r>
      <w:r>
        <w:rPr>
          <w:b/>
          <w:lang w:val="sw_KE" w:bidi="sw_KE"/>
        </w:rPr>
        <w:t>wanaweza kukinywea</w:t>
      </w:r>
      <w:r>
        <w:rPr>
          <w:lang w:val="sw_KE" w:bidi="sw_KE"/>
        </w:rPr>
        <w:t xml:space="preserve"> kikombe akinyweacho yeye, au </w:t>
      </w:r>
      <w:r>
        <w:rPr>
          <w:lang w:val="sw_KE" w:bidi="sw_KE"/>
        </w:rPr>
        <w:t>kubatizwa</w:t>
      </w:r>
      <w:r>
        <w:rPr>
          <w:lang w:val="sw_KE" w:bidi="sw_KE"/>
        </w:rPr>
        <w:t xml:space="preserve"> kwa ubatizo atakaobatizwa. Yesu anapozungumza kuhusu kunywea kikombe akinyweacho, anazungumzia mateso. Yesu anapozungumzia kubatizwa katika mateso, hazungumzii kuwekwa ndani ya maji. Anatoa maelezo ya kuzidiwa au kushindwa na mateso, kama mtu anavyoingizwa ndani ya maji anapobatizwa. Unaweza kuzungumzia mateso makubwa katika tafsiri yako.</w:t>
      </w:r>
    </w:p>
    <w:p>
      <w:pPr/>
      <w:r>
        <w:rPr>
          <w:lang w:val="sw_KE" w:bidi="sw_KE"/>
        </w:rPr>
      </w:r>
      <w:r>
        <w:rPr>
          <w:lang w:val="sw_KE" w:bidi="sw_KE"/>
        </w:rPr>
        <w:t>Komea hapa na mjadili kama timu ya watafsiri: Watu katika utamaduni wenu huzungumziaje mateso? Je, mna maneno yoyote maalumu ya kuelezea mateso? Sitisha hapa na mjadili kama kikundi ni neno au kifungu utakachotumia kuelezea mateso ya Yesu. Sitisha rekodi hii ya sauti hapa.</w:t>
      </w:r>
    </w:p>
    <w:p>
      <w:pPr/>
      <w:r>
        <w:rPr>
          <w:lang w:val="sw_KE" w:bidi="sw_KE"/>
        </w:rPr>
      </w:r>
      <w:r>
        <w:rPr>
          <w:lang w:val="sw_KE" w:bidi="sw_KE"/>
        </w:rPr>
        <w:t xml:space="preserve">Baadaye, Yesu anawaambia wanafunzi wake wote kwamba uongozi katika Ufalme wa Mungu ni tofauti na uongozi wa ulimwenguni. Anazungumzia </w:t>
      </w:r>
      <w:r>
        <w:rPr>
          <w:b/>
          <w:lang w:val="sw_KE" w:bidi="sw_KE"/>
        </w:rPr>
        <w:t>watawala</w:t>
      </w:r>
      <w:r>
        <w:rPr>
          <w:lang w:val="sw_KE" w:bidi="sw_KE"/>
        </w:rPr>
        <w:t xml:space="preserve"> na </w:t>
      </w:r>
      <w:r>
        <w:rPr>
          <w:b/>
          <w:lang w:val="sw_KE" w:bidi="sw_KE"/>
        </w:rPr>
        <w:t>maafisa</w:t>
      </w:r>
      <w:r>
        <w:rPr>
          <w:lang w:val="sw_KE" w:bidi="sw_KE"/>
        </w:rPr>
        <w:t xml:space="preserve"> wa ulimwengu wanaowatawala. </w:t>
      </w:r>
      <w:r>
        <w:rPr>
          <w:b/>
          <w:lang w:val="sw_KE" w:bidi="sw_KE"/>
        </w:rPr>
        <w:t>Watawala</w:t>
      </w:r>
      <w:r>
        <w:rPr>
          <w:lang w:val="sw_KE" w:bidi="sw_KE"/>
        </w:rPr>
        <w:t xml:space="preserve"> na </w:t>
      </w:r>
      <w:r>
        <w:rPr>
          <w:b/>
          <w:lang w:val="sw_KE" w:bidi="sw_KE"/>
        </w:rPr>
        <w:t>maafisa</w:t>
      </w:r>
      <w:r>
        <w:rPr>
          <w:lang w:val="sw_KE" w:bidi="sw_KE"/>
        </w:rPr>
        <w:t xml:space="preserve"> ni kundi moja la watu. Watawala hutawala, ambayo inamaanisha kushinikiza au kuonyesha </w:t>
      </w:r>
      <w:r>
        <w:rPr>
          <w:lang w:val="sw_KE" w:bidi="sw_KE"/>
        </w:rPr>
        <w:t>mamlaka</w:t>
      </w:r>
      <w:r>
        <w:rPr>
          <w:lang w:val="sw_KE" w:bidi="sw_KE"/>
        </w:rPr>
        <w:t xml:space="preserve"> juu yao. </w:t>
      </w:r>
      <w:r>
        <w:rPr>
          <w:b/>
          <w:lang w:val="sw_KE" w:bidi="sw_KE"/>
        </w:rPr>
        <w:t>Mamlaka</w:t>
      </w:r>
      <w:r>
        <w:rPr>
          <w:lang w:val="sw_KE" w:bidi="sw_KE"/>
        </w:rPr>
        <w:t xml:space="preserve"> ni haki aliyopewa mtu kutenda jambo.</w:t>
      </w:r>
    </w:p>
    <w:p>
      <w:pPr/>
      <w:r>
        <w:rPr>
          <w:lang w:val="sw_KE" w:bidi="sw_KE"/>
        </w:rPr>
      </w:r>
      <w:r>
        <w:rPr>
          <w:lang w:val="sw_KE" w:bidi="sw_KE"/>
        </w:rPr>
        <w:t>Unaweza kutoa mfano kutoka kwa maisha ya kila siku ya timu ili kuonyesha mamlaka inamaanisha nini. Inaweza kuwa muhimu kutumia mfano kutoka kwa serikali za mitaa au maisha ya kijijini. Mfanyakazi wa serikali ni mtu tu. Yeye hana uwezo, akifanya kazi peke yake, wa kutekeleza jambo lolote. Hata akijaribu kutekeleza sheria, watu wanaweza kuzifuata au wasizifuate. Lakini serikali inapompa mamlaka, anaweza kushinikiza utekelezaji wa sheria.</w:t>
      </w:r>
    </w:p>
    <w:p>
      <w:pPr/>
      <w:r>
        <w:rPr>
          <w:lang w:val="sw_KE" w:bidi="sw_KE"/>
        </w:rPr>
      </w:r>
      <w:r>
        <w:rPr>
          <w:lang w:val="sw_KE" w:bidi="sw_KE"/>
        </w:rPr>
        <w:t>Sitisha sauti hapa na mjadili jinsi wafanyikazi wa serikali hutumia mamlaka katika utamaduni wenu. Zingatia ni neno gani unalotumia kwa mamlaka.</w:t>
      </w:r>
    </w:p>
    <w:p>
      <w:pPr/>
      <w:r>
        <w:rPr>
          <w:lang w:val="sw_KE" w:bidi="sw_KE"/>
        </w:rPr>
      </w:r>
      <w:r>
        <w:rPr>
          <w:lang w:val="sw_KE" w:bidi="sw_KE"/>
        </w:rPr>
        <w:t xml:space="preserve">Yesu alisema kwamba watu katika Ufalme wa Mungu wanaotaka kuwa wakuu lazima wawe mtumishi. </w:t>
      </w:r>
      <w:r>
        <w:rPr>
          <w:b/>
          <w:lang w:val="sw_KE" w:bidi="sw_KE"/>
        </w:rPr>
        <w:t>Mtumishi</w:t>
      </w:r>
      <w:r>
        <w:rPr>
          <w:lang w:val="sw_KE" w:bidi="sw_KE"/>
        </w:rPr>
        <w:t xml:space="preserve"> awali alikuwa mtu anayemsaidia bwana wao na kutekeleza amri zao. Kisha Yesu alisema kwamba lazima wawe kama mtumwa. </w:t>
      </w:r>
      <w:r>
        <w:rPr>
          <w:b/>
          <w:lang w:val="sw_KE" w:bidi="sw_KE"/>
        </w:rPr>
        <w:t>Mtumwa</w:t>
      </w:r>
      <w:r>
        <w:rPr>
          <w:lang w:val="sw_KE" w:bidi="sw_KE"/>
        </w:rPr>
        <w:t xml:space="preserve"> ni mtu anayedhibitiwa kabisa na mwingine. Tumia maneno yale ya mtumishi na mtumwa kama ulivyofanya hapo awali. Kwa maelezo zaidi kuhusu </w:t>
      </w:r>
      <w:r>
        <w:rPr>
          <w:lang w:val="sw_KE" w:bidi="sw_KE"/>
        </w:rPr>
        <w:t>mtumishi</w:t>
      </w:r>
      <w:r>
        <w:rPr>
          <w:lang w:val="sw_KE" w:bidi="sw_KE"/>
        </w:rPr>
        <w:t xml:space="preserve"> na </w:t>
      </w:r>
      <w:r>
        <w:rPr>
          <w:lang w:val="sw_KE" w:bidi="sw_KE"/>
        </w:rPr>
        <w:t>mtumwa</w:t>
      </w:r>
      <w:r>
        <w:rPr>
          <w:lang w:val="sw_KE" w:bidi="sw_KE"/>
        </w:rPr>
        <w:t xml:space="preserve"> rejelea Faharasa Kuu</w:t>
      </w:r>
    </w:p>
    <w:p>
      <w:pPr/>
      <w:r>
        <w:rPr>
          <w:lang w:val="sw_KE" w:bidi="sw_KE"/>
        </w:rPr>
      </w:r>
      <w:r>
        <w:rPr>
          <w:lang w:val="sw_KE" w:bidi="sw_KE"/>
        </w:rPr>
        <w:t xml:space="preserve">Yesu alisema kwamba alijijitoa kama fidia. </w:t>
      </w:r>
      <w:r>
        <w:rPr>
          <w:b/>
          <w:lang w:val="sw_KE" w:bidi="sw_KE"/>
        </w:rPr>
        <w:t>Fidia</w:t>
      </w:r>
      <w:r>
        <w:rPr>
          <w:lang w:val="sw_KE" w:bidi="sw_KE"/>
        </w:rPr>
        <w:t xml:space="preserve"> ni pale watu wanaponunua kwa pesa uhuru wa mtumwa au mfungwa wa vita. Kwa kawaida wao hulipa pesa nyingi ili mtu aachiliwe huru. Wakati watu ni fidia katika Biblia, hiyo inamaanisha kwamba wanamtoa au wanamkomboa mtu na kumtoa katika utumwa wa aina fulani.</w:t>
      </w:r>
    </w:p>
    <w:p>
      <w:pPr/>
      <w:r>
        <w:rPr>
          <w:lang w:val="sw_KE" w:bidi="sw_KE"/>
        </w:rPr>
      </w:r>
      <w:r>
        <w:rPr>
          <w:lang w:val="sw_KE" w:bidi="sw_KE"/>
        </w:rPr>
        <w:t xml:space="preserve">Sitisha hapa na jadili ni neno utakalotumia kwa </w:t>
      </w:r>
      <w:r>
        <w:rPr>
          <w:b/>
          <w:lang w:val="sw_KE" w:bidi="sw_KE"/>
        </w:rPr>
        <w:t>fidia</w:t>
      </w:r>
      <w:r>
        <w:rPr>
          <w:lang w:val="sw_KE" w:bidi="sw_KE"/>
        </w:rPr>
        <w:t xml:space="preserve">. Kwa maelezo zaidi kuhusu </w:t>
      </w:r>
      <w:r>
        <w:rPr>
          <w:lang w:val="sw_KE" w:bidi="sw_KE"/>
        </w:rPr>
        <w:t>fidia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Katika kipindi hiki, simulia tena kifungu hicho, mkiwa kwa kikundi, katika lugha yenu.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10:46–52</w:t>
      </w:r>
      <w:r>
        <w:rPr>
          <w:lang w:val="sw_KE" w:bidi="sw_KE"/>
        </w:rPr>
      </w:r>
    </w:p>
    <w:p>
      <w:pPr>
        <w:pStyle w:val="Heading3"/>
      </w:pPr>
      <w:r>
        <w:rPr>
          <w:lang w:val="sw_KE" w:bidi="sw_KE"/>
        </w:rPr>
        <w:t>Sikiliza na Moyo</w:t>
      </w:r>
    </w:p>
    <w:p>
      <w:pPr/>
      <w:r>
        <w:rPr>
          <w:lang w:val="sw_KE" w:bidi="sw_KE"/>
        </w:rPr>
      </w:r>
      <w:r>
        <w:rPr>
          <w:lang w:val="sw_KE" w:bidi="sw_KE"/>
        </w:rPr>
        <w:t>Katika hatua hii, sikia Marko 10:46–52 na kuiweka katika mioyo yenu.</w:t>
      </w:r>
    </w:p>
    <w:p>
      <w:pPr/>
      <w:r>
        <w:rPr>
          <w:lang w:val="sw_KE" w:bidi="sw_KE"/>
        </w:rPr>
      </w:r>
      <w:r>
        <w:rPr>
          <w:lang w:val="sw_KE" w:bidi="sw_KE"/>
        </w:rPr>
        <w:t>Sikiliza toleo la sauti la Marko 10:46–52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10:46–52 tafsiri iliyo rahisi zaidi kueleweka.</w:t>
      </w:r>
    </w:p>
    <w:p>
      <w:pPr/>
      <w:r>
        <w:rPr>
          <w:lang w:val="sw_KE" w:bidi="sw_KE"/>
        </w:rPr>
      </w:r>
      <w:r>
        <w:rPr>
          <w:lang w:val="sw_KE" w:bidi="sw_KE"/>
        </w:rPr>
        <w:t>Yesu na wanafunzi wake wanasafiri kutoka kaskazini kuelekea mji mkuu wa Yerusalemu.</w:t>
      </w:r>
    </w:p>
    <w:p>
      <w:pPr/>
      <w:r>
        <w:rPr>
          <w:lang w:val="sw_KE" w:bidi="sw_KE"/>
        </w:rPr>
      </w:r>
      <w:r>
        <w:rPr>
          <w:lang w:val="sw_KE" w:bidi="sw_KE"/>
        </w:rPr>
        <w:t>Simamia hapa na uangalie ramani ya njia ambayo Yesu angechukua kuelekea Yerusalemu na kwa njia ya Yeriko, kama kikundi. Sitisha rekodi hii ya sauti hapa.</w:t>
      </w:r>
    </w:p>
    <w:p>
      <w:pPr/>
      <w:r>
        <w:rPr>
          <w:lang w:val="sw_KE" w:bidi="sw_KE"/>
        </w:rPr>
      </w:r>
      <w:r>
        <w:rPr>
          <w:lang w:val="sw_KE" w:bidi="sw_KE"/>
        </w:rPr>
        <w:t>Alipokuwa njiani, Yesu aliwaambia wanafunzi wake kwamba angesalitiwa na kuuawa isivyo haki huko Yerusalemu. Inaonekana kwamba wanafunzi wake hawakuamini au kuelewa umuhimu wa mambo ambayo yangetukia. Wanafunzi wanashindwa kuelewa. Tunaona hivyo kwa sababu mara tu baada ya Yesu kuzungumzia kifo chake, wanauliza ni nani angekuwa mkuu zaidi katika Ufalme wa Mungu. Wanafunzi walikuwa vipofu wa "kiroho" - hawakujali mambo yale ambayo Yesu alijali. Mara baada ya hadithi hii, hadithi ifuatayo ya Bartimaeus inatokea.</w:t>
      </w:r>
    </w:p>
    <w:p>
      <w:pPr/>
      <w:r>
        <w:rPr>
          <w:lang w:val="sw_KE" w:bidi="sw_KE"/>
        </w:rPr>
      </w:r>
      <w:r>
        <w:rPr>
          <w:lang w:val="sw_KE" w:bidi="sw_KE"/>
        </w:rPr>
        <w:t>Nabii Isaya alizungumzia Mwokozi Aliyeahidiwa au Masiya, kama vile Wayahudi walivyomwita. Isaya alisema, "Naye atakapokuja, atafungua macho ya vipofu na kufanya viziwi waweze kusikia." Nabii Isaya anapozungumza kuhusu watu kuwa vipofu na viziwi, anazungumzia matatizo ya kimwili na matatizo ya kiroho pia. Anamaanisha kwamba watu wengine hawaoni Ukweli wa Mungu au kusikia Ukweli wa Mungu. Mwokozi Aliyeahidiwa ataponya hayo yote—upofu wa kimwili na uziwi na upofu wa kiroho na uziwi.</w:t>
      </w:r>
    </w:p>
    <w:p>
      <w:pPr/>
      <w:r>
        <w:rPr>
          <w:lang w:val="sw_KE" w:bidi="sw_KE"/>
        </w:rPr>
      </w:r>
      <w:r>
        <w:rPr>
          <w:lang w:val="sw_KE" w:bidi="sw_KE"/>
        </w:rPr>
        <w:t>Mfalme Daudi alikuwa mfalme muhimu kwa Wayahudi. Watu walijua kwamba Mwokozi Aliyeahidiwa angetoka katika ukoo wa Mfalme Daudi. Kurejelea mtu kama ‘mwana wa Daudi,’ au ‘mzao wa Daudi’ kulionyesha heshima kwa mtu huyo na kutambua kwamba mtu huyo alikuwa na nguvu sawa na Mwokozi Aliyeahidiwa ambaye angekuja.</w:t>
      </w:r>
    </w:p>
    <w:p>
      <w:pPr/>
      <w:r>
        <w:rPr>
          <w:lang w:val="sw_KE" w:bidi="sw_KE"/>
        </w:rPr>
      </w:r>
      <w:r>
        <w:rPr>
          <w:lang w:val="sw_KE" w:bidi="sw_KE"/>
        </w:rPr>
        <w:t>Yesu anaonyesha kuwa yeye ni Mwokozi huyu Aliyeahidiwa kwa njia nyingi. Anatimiza ahadi yake ya kuponya macho ya watu na masikio ya kimwili na kiroho. Hadithi hii ni moja ya nyakati hizo.</w:t>
      </w:r>
    </w:p>
    <w:p>
      <w:pPr/>
      <w:r>
        <w:rPr>
          <w:lang w:val="sw_KE" w:bidi="sw_KE"/>
        </w:rPr>
      </w:r>
      <w:r>
        <w:rPr>
          <w:lang w:val="sw_KE" w:bidi="sw_KE"/>
        </w:rPr>
        <w:t>Yesu na wanafunzi wake walihitaji kusafiri kupitia Yeriko ili kufika mji wa Yerusalemu. Walipokuwa wakiondoka jiji, mtu mmoja kipofu, aitwaye Bartimayo au mwana wa Timayo alikuwa ameketi kando ya barabara akiomba kama watu kama yeye. Kwa sababu Yeriko ulikuwa mji wa biashara, ilikuwa mahali pa kimkakati kwa waombaji kuketi nje ya lango la mji na kuomba pesa kwa watu.</w:t>
      </w:r>
    </w:p>
    <w:p>
      <w:pPr/>
      <w:r>
        <w:rPr>
          <w:lang w:val="sw_KE" w:bidi="sw_KE"/>
        </w:rPr>
      </w:r>
      <w:r>
        <w:rPr>
          <w:lang w:val="sw_KE" w:bidi="sw_KE"/>
        </w:rPr>
        <w:t>Simamia hapa na jadili swali hili kama kikundi: Vipofu au viziwi au watu wengine wenye ulemavu wanaonekana na kutendewa vipi katika utamaduni wenu? Hili ni linatofautianaje na jinsi vipofu wanavyotendewa katika Biblia? Sitisha rekodi hii ya sauti hapa.</w:t>
      </w:r>
    </w:p>
    <w:p>
      <w:pPr/>
      <w:r>
        <w:rPr>
          <w:lang w:val="sw_KE" w:bidi="sw_KE"/>
        </w:rPr>
      </w:r>
      <w:r>
        <w:rPr>
          <w:lang w:val="sw_KE" w:bidi="sw_KE"/>
        </w:rPr>
        <w:t>Bartimayo alikuwa kipofu wa kimwili, lakini ilionekana kwamba hakuwa kipofu kiroho. Bartimayo alionekana kuelewa umuhimu wa Yesu alikuwa nani. Tunajua hili kutoka kwa madokezo kadhaa kwenye hadithi. Tazama kama unawagundua. Kwanza, tunajua jina la mtu kipofu, ambalo si la kawaida katika hadithi za uponyaji. Tunajua kwamba alimwita Yesu jina la pekee, "Mwana wa Daudi" na neno la Kiebrania linalomaanisha "bwana" (Rabboni) ili kuonyesha kwamba alimheshimu na kuamini kwamba Yesu angemponya. Bartimayo aliendelea kumuita Yesu na kujaribu kumfikia hata ingawa watu walimkataza.</w:t>
      </w:r>
    </w:p>
    <w:p>
      <w:pPr/>
      <w:r>
        <w:rPr>
          <w:lang w:val="sw_KE" w:bidi="sw_KE"/>
        </w:rPr>
      </w:r>
      <w:r>
        <w:rPr>
          <w:lang w:val="sw_KE" w:bidi="sw_KE"/>
        </w:rPr>
        <w:t>Inawezekana kwamba Yesu hakuskia Bartimayo akiita Yesu mara ya kwanza. Hata hivyo, Yesu anamjibu Bartimayo wakati Bartimayo anapiga kelele zaidi na zaidi "Mwana wa Daudi, nihurumie!" Yesu lazima alikua umbali kidogo, kama Yesu anavyowaambia wengine wamuite Bartimayo aje kwa Yesu. Walipomuita Bartimayo, walimwambia ajipe moyo, au kuwa na furaha kwa sababu Yesu alikuwa anamuita. Bartimayo alitupa nguo yake, akaruka na kuenda kwa Yesu. Yesu anauliza Bartimayo "Unataka nikufanyie nini?" Yesu kwa mara nyingi ana mazungumzo kama haya na watu anaowaponya. Yesu anataka uhusiano wa kweli na mtu, na anataka kujua kwamba wanaelewa kwamba ni Yesu tu anayeweza kuponya. Bartimayo anamwonyesha Yesu kwamba anamwamini. Bartimayo anamuita Yesu "Rabboni" na anamwambia Yesu kwamba anataka kuona. Yesu anamwambia Bartimayo kwamba ni imani yake imemponya. Bartimayo alionyesha imani katika Yesu kwa kumuita "Mwana wa Daudi," ambalo lilikuwa jina la Masihi anayekuja, na pia kuomba Yesu kwa uponyaji.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10:46–52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Tukio la kwanza:</w:t>
      </w:r>
      <w:r>
        <w:rPr>
          <w:lang w:val="sw_KE" w:bidi="sw_KE"/>
        </w:rPr>
        <w:t xml:space="preserve"> Yesu anaondoka Yeriko. Bartimayo anamlilia Yesu lakini umati unamnyamazisha.</w:t>
      </w:r>
    </w:p>
    <w:p>
      <w:pPr/>
      <w:r>
        <w:rPr>
          <w:lang w:val="sw_KE" w:bidi="sw_KE"/>
        </w:rPr>
      </w:r>
      <w:r>
        <w:rPr>
          <w:b/>
          <w:lang w:val="sw_KE" w:bidi="sw_KE"/>
        </w:rPr>
        <w:t>Tukio la pili:</w:t>
      </w:r>
      <w:r>
        <w:rPr>
          <w:lang w:val="sw_KE" w:bidi="sw_KE"/>
        </w:rPr>
        <w:t xml:space="preserve"> Yesu anaomba mtu huyo aletwe kwake. Bartimayo anarusha vazi lake kando na kwenda haraka kwa Yesu. Yesu anauliza kile Bartimayo anataka, Bartimayo anajibu kwamba anataka kuona tena. </w:t>
      </w:r>
    </w:p>
    <w:p>
      <w:pPr/>
      <w:r>
        <w:rPr>
          <w:lang w:val="sw_KE" w:bidi="sw_KE"/>
        </w:rPr>
      </w:r>
      <w:r>
        <w:rPr>
          <w:b/>
          <w:lang w:val="sw_KE" w:bidi="sw_KE"/>
        </w:rPr>
        <w:t>Tukio la tatu:</w:t>
      </w:r>
      <w:r>
        <w:rPr>
          <w:lang w:val="sw_KE" w:bidi="sw_KE"/>
        </w:rPr>
        <w:t xml:space="preserve"> Yesu anamponya Bartimayo na kumwambia aende zake. Lakini Bartimayo anamfuata Yesu.</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Bartimayo</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zingatia sehemu hizi za mpangilio wa kifungu: Tukio la kwanza linatokea katika Yeriko.</w:t>
      </w:r>
    </w:p>
    <w:p>
      <w:pPr/>
      <w:r>
        <w:rPr>
          <w:lang w:val="sw_KE" w:bidi="sw_KE"/>
        </w:rPr>
      </w:r>
      <w:r>
        <w:rPr>
          <w:lang w:val="sw_KE" w:bidi="sw_KE"/>
        </w:rPr>
        <w:t>Sitisha na uangalie ramani ya njia ya Yesu kutoka Galilaya hadi Yerusalemu kupitia Yeriko kama kikundi. Sitisha rekodi hii ya sauti hapa.</w:t>
      </w:r>
    </w:p>
    <w:p>
      <w:pPr/>
      <w:r>
        <w:rPr>
          <w:lang w:val="sw_KE" w:bidi="sw_KE"/>
        </w:rPr>
      </w:r>
      <w:r>
        <w:rPr>
          <w:lang w:val="sw_KE" w:bidi="sw_KE"/>
        </w:rPr>
        <w:t>Wangesafiri chini ya mto wa Yordani, wakakaa Yeriko, na kisha wakasafiri hadi Yerusalemu. Njia hiyo ndiyo iliyokuwa njia kuu ambayo Wayahudi walioishi Galilaya walitumia kusafiri kwenda Yerusalemu. Njia hiyo ingelikuwa na watu wengi na kutumiwa na watu wengi, hasa sikukuu ya Pasaka ya Kiyahudi ilivyokuwa inakaribia. Huo ungekuwa wakati na mahali panapofaa kwa mtu mwenye kuomba-omba kama Bartimayo kuomba.</w:t>
      </w:r>
    </w:p>
    <w:p>
      <w:pPr/>
      <w:r>
        <w:rPr>
          <w:lang w:val="sw_KE" w:bidi="sw_KE"/>
        </w:rPr>
      </w:r>
      <w:r>
        <w:rPr>
          <w:lang w:val="sw_KE" w:bidi="sw_KE"/>
        </w:rPr>
        <w:t>Yesu anakutana na Bartimayo alipokuwa anaondoka Yeriko kusafiri kwenda Yerusalemu pamoja na wanafunzi wake. Tunajua kutoka kwa vifungu vingine kwamba Yesu alikua Yeriko usiku huo. Kwa kuwa barabara hiyo ilikuwa hatari, huenda Yesu alitaka kuondoka asubuhi na mapema. Wakati huu, kungekuwa na umati wa watu ambao wangesafiri pia kwenda Yerusalemu. Huenda kungekuwa na umati wa ombaomba kwenye njia hiyo.</w:t>
      </w:r>
    </w:p>
    <w:p>
      <w:pPr/>
      <w:r>
        <w:rPr>
          <w:lang w:val="sw_KE" w:bidi="sw_KE"/>
        </w:rPr>
      </w:r>
      <w:r>
        <w:rPr>
          <w:lang w:val="sw_KE" w:bidi="sw_KE"/>
        </w:rPr>
        <w:t>Yesu anaongelesha umati huo. Huenda anazungumza na wanafunzi wake, ingawa haikutajwa katika hadithi hiyo. Bartimayo angekuwa ameketi huku vazi lake la nje, likiwa mbele yake na pengine liko juu ya miguu yake ili kukusanya sadaka. Hili lingekuwa jambo la maana sana kwa kuwa alikuwa kipofu, kwa kuwa lingemruhusu aguse sarafu hizo. Yesu anapomwambia Bartimayo aje kwake, anatupa vazi hilo na kwenda mara moja.</w:t>
      </w:r>
    </w:p>
    <w:p>
      <w:pPr/>
      <w:r>
        <w:rPr>
          <w:lang w:val="sw_KE" w:bidi="sw_KE"/>
        </w:rPr>
      </w:r>
      <w:r>
        <w:rPr>
          <w:lang w:val="sw_KE" w:bidi="sw_KE"/>
        </w:rPr>
        <w:t>Yesu anapouliza Bartimayo, "Unataka nikufanyie nini?" Huenda wanafunzi wake na wafuasi wake wachache wamekusanyika karibu na Yesu na Bartimayo huku wasafiri wengine wakiendelea na safari zao. Bartimayo anajibu kwamba anataka kuona. Yesu anazungumza na Bartimayo anaponywa, na kisha Bartimayo anaamua kumfuata Yesu katika safari yake.</w:t>
      </w:r>
    </w:p>
    <w:p>
      <w:pPr/>
      <w:r>
        <w:rPr>
          <w:lang w:val="sw_KE" w:bidi="sw_KE"/>
        </w:rPr>
      </w:r>
      <w:r>
        <w:rPr>
          <w:lang w:val="sw_KE" w:bidi="sw_KE"/>
        </w:rPr>
        <w:t>Katika lugha ya asili, hadithi hii imejaa hatua ya haraka, kama inaposema, "Mara moja mtu huyo angeweza kuona." Bartimayo anaelewa machache kuhusu Yesu na anamwomba usaidizi, Yesu anamwita na anakuja. Bartimayo anaomba uponyaji, na anaupokea. Bartimayo kisha anamfuata Yesu. Matukio haya yafanyika kwa mfululizo wa haraka, moja baada ya nyingine.</w:t>
      </w:r>
    </w:p>
    <w:p>
      <w:pPr/>
      <w:r>
        <w:rPr>
          <w:lang w:val="sw_KE" w:bidi="sw_KE"/>
        </w:rPr>
      </w:r>
      <w:r>
        <w:rPr>
          <w:lang w:val="sw_KE" w:bidi="sw_KE"/>
        </w:rPr>
        <w:t>Komea hapa na mjadili swali hili kama kikundi: Unazungumziaje mambo yanayotokea haraka katika utamaduni wenu? Utaonyesha vipi hatua ya haraka katika hadithi hii? Sitisha rekodi hii ya sauti hapa.</w:t>
      </w:r>
    </w:p>
    <w:p>
      <w:pPr/>
      <w:r>
        <w:rPr>
          <w:lang w:val="sw_KE" w:bidi="sw_KE"/>
        </w:rPr>
      </w:r>
      <w:r>
        <w:rPr>
          <w:lang w:val="sw_KE" w:bidi="sw_KE"/>
        </w:rPr>
        <w:t xml:space="preserve">Sasa, kikundi kinapaswa kuwa na ubao wa hadithi, kuteka, au kutumia vitu ili kupata taswira ya kifungu na kitendo ndani yake.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10:46–52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 Yesu</w:t>
      </w:r>
    </w:p>
    <w:p>
      <w:pPr>
        <w:pStyle w:val="ListBullet"/>
        <w:spacing w:line="240" w:lineRule="auto"/>
        <w:ind w:left="720"/>
      </w:pPr>
      <w:r>
        <w:rPr>
          <w:lang w:val="sw_KE" w:bidi="sw_KE"/>
        </w:rPr>
      </w:r>
      <w:r>
        <w:rPr>
          <w:lang w:val="sw_KE" w:bidi="sw_KE"/>
        </w:rPr>
        <w:t>Bartimayo</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alipokuwa akisafiri kutoka Yeriko hadi Yerusalemu, ombaomba aitwaye Bartimayo anamwita. Umati unamkemea Bartimayo.</w:t>
      </w:r>
    </w:p>
    <w:p>
      <w:pPr/>
      <w:r>
        <w:rPr>
          <w:lang w:val="sw_KE" w:bidi="sw_KE"/>
        </w:rPr>
      </w:r>
      <w:r>
        <w:rPr>
          <w:lang w:val="sw_KE" w:bidi="sw_KE"/>
        </w:rPr>
        <w:t>Sitisha igizo. Uliza waigizaji wanaoigiza umati, "Mnafikiria au kuhisi vipi kuhusu Bartimayo?" Mtu huyo anaweza kujibu mambo kama, "Yeye ni mwombaji na anahitaji kukaa kimya," au "kukasirika kwamba Bartimayo anatuondolea," au "Tumemwona tena na tena," au "Hastahili kuzungumza na Yesu," au "Tunakasirika na msisitizo wa Bartimayo, na matumizi yake ya majina ya Masihi kwa Yesu." Muulize mtu anayeigiza Bartimayo, "Unafikiria au kuhisi nini?" Umati unakuathiri kwa jinsi gani?" Mtu huyo anaweza kujibu mambo kama, "Nimekata tamaa" au "Ninapuuza umati, nazingatia tu kuwa makini kwa Yesu." Endelea na igizo.</w:t>
      </w:r>
    </w:p>
    <w:p>
      <w:pPr/>
      <w:r>
        <w:rPr>
          <w:lang w:val="sw_KE" w:bidi="sw_KE"/>
        </w:rPr>
      </w:r>
      <w:r>
        <w:rPr>
          <w:lang w:val="sw_KE" w:bidi="sw_KE"/>
        </w:rPr>
        <w:t>Bartimayo anaendelea kumwita Yesu. Yesu anasimama na kuwaambia watu wamuite Bartimayo. Watu wanamtia moyo Bartimayo awe na furaha kwa sababu Yesu anamuita. Bartimayo anatupa vazi lake. Nguo hiyo ilipaswa kuwa mbele yake, labda juu ya miguu yake alipokuwa ameketi, kwani ndiyo njia ya Bartimayo ya kukusanya pesa.</w:t>
      </w:r>
    </w:p>
    <w:p>
      <w:pPr/>
      <w:r>
        <w:rPr>
          <w:lang w:val="sw_KE" w:bidi="sw_KE"/>
        </w:rPr>
      </w:r>
      <w:r>
        <w:rPr>
          <w:lang w:val="sw_KE" w:bidi="sw_KE"/>
        </w:rPr>
        <w:t>Sitisha igizo. Muulize mtu anayeigiza Bartimayo, "Unafikiria au kuhisi nini unaposikia kwamba Yesu anakuita? Unafanya nini?" Unaweza kusikia maneno kama, "Ninahisi furaha, shangwe, na tumaini," au "Nilisimama mara moja, bila kusita, na nikaondoa kila kizuizi kutoka kwa njia yangu ya kwenda kwa Yesu." Kisha muulize mwigizaji anayeigiza Bartimayo, "Uliwezaje kutembea kuelekea kwa Yesu kama ungekuwa kipofu?" Mtu huyo anaweza kujibu mambo kama, "Nilijua njia," au "Nilitembea kuelekea sauti yake," au "Mtu mmoja aliniongoza katika mwelekeo sahihi." Endelea na igizo.</w:t>
      </w:r>
    </w:p>
    <w:p>
      <w:pPr/>
      <w:r>
        <w:rPr>
          <w:lang w:val="sw_KE" w:bidi="sw_KE"/>
        </w:rPr>
      </w:r>
      <w:r>
        <w:rPr>
          <w:lang w:val="sw_KE" w:bidi="sw_KE"/>
        </w:rPr>
        <w:t>Yesu anamuuliza Bartimayo kile Yesu anaweza kumfanyia. Bartimayo anaomba kuona kwake kwa mwili kurejeshwa. Yesu anamponya Bartimayo. Bartimayo anaanza kumfuata Yesu.</w:t>
      </w:r>
    </w:p>
    <w:p>
      <w:pPr/>
      <w:r>
        <w:rPr>
          <w:lang w:val="sw_KE" w:bidi="sw_KE"/>
        </w:rPr>
      </w:r>
      <w:r>
        <w:rPr>
          <w:lang w:val="sw_KE" w:bidi="sw_KE"/>
        </w:rPr>
        <w:t xml:space="preserve">Sitisha igizo. Muulize mtu anayeigiza Bartimayo, "Unafikiria au kuhisi vipi?" Mtu huyo anaweza kujibu mambo kama, "Naweza </w:t>
      </w:r>
      <w:r>
        <w:rPr>
          <w:b/>
          <w:lang w:val="sw_KE" w:bidi="sw_KE"/>
        </w:rPr>
        <w:t>kuona</w:t>
      </w:r>
      <w:r>
        <w:rPr>
          <w:lang w:val="sw_KE" w:bidi="sw_KE"/>
        </w:rPr>
        <w:t>! Siwezi kuamini!" au "Ninafurahi sana kuweza kuona kila kitu! Singewezaje kumfuata Yesu?"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10:46–52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Yesu anatoka Yeriko akielekea Yerusalemu. Wale</w:t>
      </w:r>
      <w:r>
        <w:rPr>
          <w:b/>
          <w:lang w:val="sw_KE" w:bidi="sw_KE"/>
        </w:rPr>
        <w:t>Wanafunzi</w:t>
      </w:r>
      <w:r>
        <w:rPr>
          <w:lang w:val="sw_KE" w:bidi="sw_KE"/>
        </w:rPr>
        <w:t xml:space="preserve"> na pia umati mkubwa wanamfuata Yesu. Wanapoondoka, mwombaji kipofu anayeitwa Bartimayo anasikia kwamba Yesu wa </w:t>
      </w:r>
      <w:r>
        <w:rPr>
          <w:b/>
          <w:lang w:val="sw_KE" w:bidi="sw_KE"/>
        </w:rPr>
        <w:t>Nazareti</w:t>
      </w:r>
      <w:r>
        <w:rPr>
          <w:lang w:val="sw_KE" w:bidi="sw_KE"/>
        </w:rPr>
        <w:t xml:space="preserve"> anatembea. Bartimayo anamuita Yesu akisema "Yesu, </w:t>
      </w:r>
      <w:r>
        <w:rPr>
          <w:b/>
          <w:lang w:val="sw_KE" w:bidi="sw_KE"/>
        </w:rPr>
        <w:t>Mwana wa Daudi</w:t>
      </w:r>
      <w:r>
        <w:rPr>
          <w:lang w:val="sw_KE" w:bidi="sw_KE"/>
        </w:rPr>
        <w:t xml:space="preserve">, nirehemu!" Wanafunzi ni wafuasi kumi na wawili wa karibu zaidi wa Yesu. Nazareti ni mji katika eneo la Galilaya ambalo Yesu alitoka. Ilichukuliwa kuwa mji usio na umuhimu. Mwana wa Daudi ilikuwa cheo iliyotumiwa kwa Mwokozi Aliyeahidiwa. Tumia maneno yale kwa wanafunzi na Nazareti katika vifungu vya hapo awali. Kwa maelezo zaidi kuhusu </w:t>
      </w:r>
      <w:r>
        <w:rPr>
          <w:b/>
          <w:lang w:val="sw_KE" w:bidi="sw_KE"/>
        </w:rPr>
        <w:t>wanafunzi</w:t>
      </w:r>
      <w:r>
        <w:rPr>
          <w:lang w:val="sw_KE" w:bidi="sw_KE"/>
        </w:rPr>
        <w:t xml:space="preserve"> na </w:t>
      </w:r>
      <w:r>
        <w:rPr>
          <w:b/>
          <w:lang w:val="sw_KE" w:bidi="sw_KE"/>
        </w:rPr>
        <w:t>Nazareti</w:t>
      </w:r>
      <w:r>
        <w:rPr>
          <w:lang w:val="sw_KE" w:bidi="sw_KE"/>
        </w:rPr>
        <w:t>, rejelea Faharasa Kuu.</w:t>
      </w:r>
    </w:p>
    <w:p>
      <w:pPr/>
      <w:r>
        <w:rPr>
          <w:lang w:val="sw_KE" w:bidi="sw_KE"/>
        </w:rPr>
      </w:r>
      <w:r>
        <w:rPr>
          <w:lang w:val="sw_KE" w:bidi="sw_KE"/>
        </w:rPr>
        <w:t xml:space="preserve">Simamia hapa na ujadili kama kikundi ni neno au kifungu utakalotumia kwa </w:t>
      </w:r>
      <w:r>
        <w:rPr>
          <w:b/>
          <w:lang w:val="sw_KE" w:bidi="sw_KE"/>
        </w:rPr>
        <w:t>mwana wa Daudi</w:t>
      </w:r>
      <w:r>
        <w:rPr>
          <w:lang w:val="sw_KE" w:bidi="sw_KE"/>
        </w:rPr>
        <w:t xml:space="preserve">. Tazama maelezo zaidi kuhusu </w:t>
      </w:r>
      <w:r>
        <w:rPr>
          <w:b/>
          <w:lang w:val="sw_KE" w:bidi="sw_KE"/>
        </w:rPr>
        <w:t>mwana wa Daudi</w:t>
      </w:r>
      <w:r>
        <w:rPr>
          <w:lang w:val="sw_KE" w:bidi="sw_KE"/>
        </w:rPr>
        <w:t xml:space="preserve"> katika Faharasa Kuu. Sitisha rekodi hii ya sauti hapa.</w:t>
      </w:r>
    </w:p>
    <w:p>
      <w:pPr/>
      <w:r>
        <w:rPr>
          <w:lang w:val="sw_KE" w:bidi="sw_KE"/>
        </w:rPr>
      </w:r>
      <w:r>
        <w:rPr>
          <w:b/>
          <w:lang w:val="sw_KE" w:bidi="sw_KE"/>
        </w:rPr>
        <w:t>Huruma</w:t>
      </w:r>
      <w:r>
        <w:rPr>
          <w:lang w:val="sw_KE" w:bidi="sw_KE"/>
        </w:rPr>
        <w:t xml:space="preserve"> inamaanisha kuwaonyesha huruma wale wanaoteseka. Katika Zaburi, mwandishi humwomba Mungu rehema. Bartimayo anauliza Yesu amtendee jambo ambalo kwa kawaida angeomba Mungu. Huenda alifikiria kwamba Yesu ana nguvu hiyo kutoka kwa Mungu ili kumpa rehema. Tumia neno huruma lile ambalo umetumia katika vifungu vya hapo awali. Kwa maelezo zaidi kuhusu </w:t>
      </w:r>
      <w:r>
        <w:rPr>
          <w:b/>
          <w:lang w:val="sw_KE" w:bidi="sw_KE"/>
        </w:rPr>
        <w:t>huruma</w:t>
      </w:r>
      <w:r>
        <w:rPr>
          <w:lang w:val="sw_KE" w:bidi="sw_KE"/>
        </w:rPr>
        <w:t xml:space="preserve"> rejelea Faharasa Kuu.</w:t>
      </w:r>
    </w:p>
    <w:p>
      <w:pPr/>
      <w:r>
        <w:rPr>
          <w:lang w:val="sw_KE" w:bidi="sw_KE"/>
        </w:rPr>
      </w:r>
      <w:r>
        <w:rPr>
          <w:lang w:val="sw_KE" w:bidi="sw_KE"/>
        </w:rPr>
        <w:t xml:space="preserve">Umati ulimkemea Bartimayo, au kumwambia anyamaze. Bartimayo aliendelea kupiga kelele kwa sauti kubwa. Yesu anawaambia umati kumwambia Bartimayo aje kwa Yesu. Umati unamwambia Bartimayo "ajipe moyo." </w:t>
      </w:r>
      <w:r>
        <w:rPr>
          <w:b/>
          <w:lang w:val="sw_KE" w:bidi="sw_KE"/>
        </w:rPr>
        <w:t>Kujipa moyo</w:t>
      </w:r>
      <w:r>
        <w:rPr>
          <w:lang w:val="sw_KE" w:bidi="sw_KE"/>
        </w:rPr>
        <w:t xml:space="preserve"> ni njia ya kumtia moyo mtu ahisi furaha zaidi.</w:t>
      </w:r>
    </w:p>
    <w:p>
      <w:pPr/>
      <w:r>
        <w:rPr>
          <w:lang w:val="sw_KE" w:bidi="sw_KE"/>
        </w:rPr>
      </w:r>
      <w:r>
        <w:rPr>
          <w:lang w:val="sw_KE" w:bidi="sw_KE"/>
        </w:rPr>
        <w:t>Komea hapa na mjadili kama kikundi: Pata njia inayofaa, ya asili ya kusema hii katika lugha yako. Sitisha rekodi hii ya sauti hapa.</w:t>
      </w:r>
    </w:p>
    <w:p>
      <w:pPr/>
      <w:r>
        <w:rPr>
          <w:lang w:val="sw_KE" w:bidi="sw_KE"/>
        </w:rPr>
      </w:r>
      <w:r>
        <w:rPr>
          <w:lang w:val="sw_KE" w:bidi="sw_KE"/>
        </w:rPr>
        <w:t xml:space="preserve">Bartimayo angekuwa ameketi huku vazi lake la </w:t>
      </w:r>
      <w:r>
        <w:rPr>
          <w:b/>
          <w:lang w:val="sw_KE" w:bidi="sw_KE"/>
        </w:rPr>
        <w:t>nje</w:t>
      </w:r>
      <w:r>
        <w:rPr>
          <w:lang w:val="sw_KE" w:bidi="sw_KE"/>
        </w:rPr>
        <w:t xml:space="preserve">, likiwa </w:t>
      </w:r>
      <w:r>
        <w:rPr>
          <w:b/>
          <w:lang w:val="sw_KE" w:bidi="sw_KE"/>
        </w:rPr>
        <w:t>mbele</w:t>
      </w:r>
      <w:r>
        <w:rPr>
          <w:lang w:val="sw_KE" w:bidi="sw_KE"/>
        </w:rPr>
        <w:t xml:space="preserve"> yake na pengine liko juu ya miguu yake ili kukusanya sadaka. Hili lingekuwa jambo la maana sana kwa kuwa alikuwa kipofu, kwa kuwa lingemruhusu aguse sarafu hizo. Yesu anapomwambia Bartimayo aende kwake, anatupa vazi hilo na kwenda mara moja. Vazi lile lilikuwa kanzu ndefu ambayo ilivaa nguo zao. Tumia neno lile ambalo umetumia kwa vazi katika vifungu vya hapo awali.</w:t>
      </w:r>
    </w:p>
    <w:p>
      <w:pPr/>
      <w:r>
        <w:rPr>
          <w:lang w:val="sw_KE" w:bidi="sw_KE"/>
        </w:rPr>
      </w:r>
      <w:r>
        <w:rPr>
          <w:lang w:val="sw_KE" w:bidi="sw_KE"/>
        </w:rPr>
        <w:t xml:space="preserve">Komea hapa na uonyeshe picha ya vazi. </w:t>
      </w:r>
      <w:r>
        <w:rPr>
          <w:b/>
          <w:lang w:val="sw_KE" w:bidi="sw_KE"/>
        </w:rPr>
        <w:t>Vazi</w:t>
      </w:r>
      <w:r>
        <w:rPr>
          <w:lang w:val="sw_KE" w:bidi="sw_KE"/>
        </w:rPr>
        <w:t xml:space="preserve"> ni neno ambalo liko kwenye faharasa kuu. Sitisha rekodi hii ya sauti hapa.</w:t>
      </w:r>
    </w:p>
    <w:p>
      <w:pPr/>
      <w:r>
        <w:rPr>
          <w:lang w:val="sw_KE" w:bidi="sw_KE"/>
        </w:rPr>
      </w:r>
      <w:r>
        <w:rPr>
          <w:lang w:val="sw_KE" w:bidi="sw_KE"/>
        </w:rPr>
        <w:t xml:space="preserve">Yesu anapouliza Bartimayo, "Unataka nikufanyie nini?" Huenda wanafunzi wake na wafuasi wake wachache wamekusanyika karibu na Yesu na Bartimayo huku wasafiri wengine wakiendelea na safari zao. Bartimayo anamuita Yesu </w:t>
      </w:r>
      <w:r>
        <w:rPr>
          <w:b/>
          <w:lang w:val="sw_KE" w:bidi="sw_KE"/>
        </w:rPr>
        <w:t>Rabi</w:t>
      </w:r>
      <w:r>
        <w:rPr>
          <w:lang w:val="sw_KE" w:bidi="sw_KE"/>
        </w:rPr>
        <w:t xml:space="preserve"> au </w:t>
      </w:r>
      <w:r>
        <w:rPr>
          <w:b/>
          <w:lang w:val="sw_KE" w:bidi="sw_KE"/>
        </w:rPr>
        <w:t>Rabboni</w:t>
      </w:r>
      <w:r>
        <w:rPr>
          <w:lang w:val="sw_KE" w:bidi="sw_KE"/>
        </w:rPr>
        <w:t xml:space="preserve"> na anajibu kwamba anataka kuona. Rabboni ni cheo cha juu zaidi kwa mwalimu anayeheshimika. Bartimayo anamtendea Yesu kana kwamba Yesu ni mwalimu wake mwenyewe, na yeye ni mfuasi wake. Tumia neno Rabi au Raboni njema ambalo umetumia katika vifungu vilivyotangulia. Kwa maelezo zaidi kuhusu </w:t>
      </w:r>
      <w:r>
        <w:rPr>
          <w:b/>
          <w:lang w:val="sw_KE" w:bidi="sw_KE"/>
        </w:rPr>
        <w:t>Rabi</w:t>
      </w:r>
      <w:r>
        <w:rPr>
          <w:lang w:val="sw_KE" w:bidi="sw_KE"/>
        </w:rPr>
        <w:t>, rejelea Faharasa Kuu.</w:t>
      </w:r>
    </w:p>
    <w:p>
      <w:pPr/>
      <w:r>
        <w:rPr>
          <w:lang w:val="sw_KE" w:bidi="sw_KE"/>
        </w:rPr>
      </w:r>
      <w:r>
        <w:rPr>
          <w:lang w:val="sw_KE" w:bidi="sw_KE"/>
        </w:rPr>
        <w:t xml:space="preserve">Yesu anamwambia Bartimayo aendelee na safari yake kwa sababu </w:t>
      </w:r>
      <w:r>
        <w:rPr>
          <w:b/>
          <w:lang w:val="sw_KE" w:bidi="sw_KE"/>
        </w:rPr>
        <w:t>imani</w:t>
      </w:r>
      <w:r>
        <w:rPr>
          <w:lang w:val="sw_KE" w:bidi="sw_KE"/>
        </w:rPr>
        <w:t xml:space="preserve"> ya Bartimayo </w:t>
      </w:r>
      <w:r>
        <w:rPr>
          <w:b/>
          <w:lang w:val="sw_KE" w:bidi="sw_KE"/>
        </w:rPr>
        <w:t>imemponya</w:t>
      </w:r>
      <w:r>
        <w:rPr>
          <w:lang w:val="sw_KE" w:bidi="sw_KE"/>
        </w:rPr>
        <w:t xml:space="preserve">. Hata hivyo Bartimayo anachagua kumfuata Yesu kando ya njia. Yesu anajua kwamba mtu huyo anaamini sana kwamba Yesu anaweza kumponya,na kwamba Yesu ni Masia. Imani </w:t>
      </w:r>
      <w:r>
        <w:rPr>
          <w:b/>
          <w:lang w:val="sw_KE" w:bidi="sw_KE"/>
        </w:rPr>
        <w:t>yako</w:t>
      </w:r>
      <w:r>
        <w:rPr>
          <w:lang w:val="sw_KE" w:bidi="sw_KE"/>
        </w:rPr>
        <w:t xml:space="preserve"> imekuponya inamaanisha kwamba mtu huyo aliponywa kwa sababu alikuwa na imani. Unaweza kusema hii kwa njia inayoeleweka zaidi ikiwa inahitajika (yaani umeponywa kwa sababu uliamini.).</w:t>
      </w:r>
    </w:p>
    <w:p>
      <w:pPr/>
      <w:r>
        <w:rPr>
          <w:lang w:val="sw_KE" w:bidi="sw_KE"/>
        </w:rPr>
      </w:r>
      <w:r>
        <w:rPr>
          <w:lang w:val="sw_KE" w:bidi="sw_KE"/>
        </w:rPr>
        <w:t xml:space="preserve">Vifaa vya kufundishia: Mwombe mtu mmoja mapema ajitolee kukusaidia kufanya hili. Weka kiti katikati ya chumba na umuulize mtu aliyejitolea "Je, unaamini kwamba kiti hiki kiko? Je, unaamini kwamba hiki ni kiti? Je, unaamini kwamba kiti hiki ni imara na kinaweza kukusitiri?" Mtu anayejitolea anapaswa kusema "ndiyo" kwa maswali haya yote. Kisha uliza, "Najua umechoka, kuna hiki kiti keti." Mtu huyo anapaswa kukataa kuketi kwenye kiti. Rejelea hii mara kadhaa, akiuliza kwa nini mtu anayejitolea hataketi katika kiti hata ingawa anajua kiko pale na kusema kwamba wanaamini ni nguvu ya kutosha kuwashikia. Elezea kikundi kwamba huu ni mfano wa imani—zaidi ya kuamini tu akilini mwako, bali kutenda kulingana na imani hiyo. Baada ya kufanya shughuli, jadili kama kikundi jinsi utakavyosema imani au kuamini. Neno </w:t>
      </w:r>
      <w:r>
        <w:rPr>
          <w:b/>
          <w:lang w:val="sw_KE" w:bidi="sw_KE"/>
        </w:rPr>
        <w:t>imani</w:t>
      </w:r>
      <w:r>
        <w:rPr>
          <w:lang w:val="sw_KE" w:bidi="sw_KE"/>
        </w:rPr>
        <w:t xml:space="preserve"> liko kwenye faharasa kuu. Tumia neno lile ambalo umetumia katika vifungu vya hapo awali. Sitisha rekodi hii ya sauti hapa.</w:t>
      </w:r>
    </w:p>
    <w:p>
      <w:pPr/>
      <w:r>
        <w:rPr>
          <w:lang w:val="sw_KE" w:bidi="sw_KE"/>
        </w:rPr>
      </w:r>
      <w:r>
        <w:rPr>
          <w:lang w:val="sw_KE" w:bidi="sw_KE"/>
        </w:rPr>
        <w:t>Neno linalotumiwa kwa "kuponywa" katika taarifa ya Yesu kwamba "imani yako imekuponya" linaweza kuwa na maana mara mbili ya uponyaji wa kimwili na wokovu wa kiroho. Marko na Luka huenda walikusudia maana zote mbili hapa, kama inavyodhihirishwa na ukweli kwamba mtu huyo alianza kumfuata Yesu.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11:1–11</w:t>
      </w:r>
      <w:r>
        <w:rPr>
          <w:lang w:val="sw_KE" w:bidi="sw_KE"/>
        </w:rPr>
      </w:r>
    </w:p>
    <w:p>
      <w:pPr>
        <w:pStyle w:val="Heading3"/>
      </w:pPr>
      <w:r>
        <w:rPr>
          <w:lang w:val="sw_KE" w:bidi="sw_KE"/>
        </w:rPr>
        <w:t>Sikiliza na Moyo</w:t>
      </w:r>
    </w:p>
    <w:p>
      <w:pPr/>
      <w:r>
        <w:rPr>
          <w:lang w:val="sw_KE" w:bidi="sw_KE"/>
        </w:rPr>
      </w:r>
      <w:r>
        <w:rPr>
          <w:lang w:val="sw_KE" w:bidi="sw_KE"/>
        </w:rPr>
        <w:t>Katika hatua hii, sikizeni Marko 11:1–11 na kuweka katika mioyo yenu.</w:t>
      </w:r>
    </w:p>
    <w:p>
      <w:pPr/>
      <w:r>
        <w:rPr>
          <w:lang w:val="sw_KE" w:bidi="sw_KE"/>
        </w:rPr>
      </w:r>
      <w:r>
        <w:rPr>
          <w:lang w:val="sw_KE" w:bidi="sw_KE"/>
        </w:rPr>
        <w:t>Sikiliza toleo la sauti la Marko 11:1–11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11:1–11 katika tafsiri iliyo rahisi zaidi kueleweka.</w:t>
      </w:r>
    </w:p>
    <w:p>
      <w:pPr/>
      <w:r>
        <w:rPr>
          <w:lang w:val="sw_KE" w:bidi="sw_KE"/>
        </w:rPr>
      </w:r>
      <w:r>
        <w:rPr>
          <w:lang w:val="sw_KE" w:bidi="sw_KE"/>
        </w:rPr>
        <w:t>Katika hadithi hii, Yesu anawasili nje ya Yerusalemu kwa mara yake ya mwisho kabla ya kuuawa. Sehemu hii ya Marko, hadi kifo cha Yesu, huenda ilikuwa wiki ya mwisho ya Yesu, au sehemu hii ya Marko inaweza kuwa maelezo ya miezi 6 ya mwisho kabla ya kifo chake. Hatuna uhakika sehemu ya mwisho ya Marko inasimulia mambo yaliyotukia wakati gani. Vyoyote vile, hadithi hii inaanza kuelezea vitendo vya mwisho vya Yesu huko Yerusalemu, mji mkuu wa Wayahudi.</w:t>
      </w:r>
    </w:p>
    <w:p>
      <w:pPr/>
      <w:r>
        <w:rPr>
          <w:lang w:val="sw_KE" w:bidi="sw_KE"/>
        </w:rPr>
      </w:r>
      <w:r>
        <w:rPr>
          <w:lang w:val="sw_KE" w:bidi="sw_KE"/>
        </w:rPr>
        <w:t>Huenda Yesu na wanafunzi wake walikuwa wametembea kilometa 34 kwa siku moja kutoka Yeriko hadi Yerusalemu. Wakafika Bethania na Bethfage. Bethania na Bethfage ilikuwa miji miwili iliyokuwa karibu na Yerusalemu. Bethania iko karibu kilomita 3 kutoka Yerusalemu. Bethfage iko karibu na Yerusalemu, umbali wa takriban kilomita 1 1/2. Bethania na Bethfage zote ziko kwenye kilima kirefu ng’ambo ya bonde karibu na Yerusalemu. Kilima hiki kinaitwa Mlima wa Mizeituni.</w:t>
      </w:r>
    </w:p>
    <w:p>
      <w:pPr/>
      <w:r>
        <w:rPr>
          <w:lang w:val="sw_KE" w:bidi="sw_KE"/>
        </w:rPr>
      </w:r>
      <w:r>
        <w:rPr>
          <w:lang w:val="sw_KE" w:bidi="sw_KE"/>
        </w:rPr>
        <w:t>Komea hapa na uangalie picha kutoka kwa Mlima wa Mizeituni unaoelekea Yerusalemu.</w:t>
      </w:r>
    </w:p>
    <w:p>
      <w:pPr/>
      <w:r>
        <w:rPr>
          <w:lang w:val="sw_KE" w:bidi="sw_KE"/>
        </w:rPr>
      </w:r>
      <w:r>
        <w:rPr>
          <w:lang w:val="sw_KE" w:bidi="sw_KE"/>
        </w:rPr>
        <w:t>Sitisha na uangalie ramani ya Yerusalemu na Bethania na Bethfage nje ya jiji, kama kikundi. Sitisha rekodi hii ya sauti hapa.</w:t>
      </w:r>
    </w:p>
    <w:p>
      <w:pPr/>
      <w:r>
        <w:rPr>
          <w:lang w:val="sw_KE" w:bidi="sw_KE"/>
        </w:rPr>
      </w:r>
      <w:r>
        <w:rPr>
          <w:lang w:val="sw_KE" w:bidi="sw_KE"/>
        </w:rPr>
        <w:t>Kwa kawaida, mahujaji wanaokwenda Yerusalemu kumwabudu Mungu walipitia ndani ya jiji hilo. Hata hivyo, nabii Zekaria alikuwa amesema kwamba Masiya, au Mwokozi, angeingia jijini akiwa amepanda mwanapunda. Huenda umati na wanafunzi hawakujua au kuamini kwamba Yesu alikuwa Masiya wakati huo. Baadaye wanafunzi wake walikumbuka unabii wa Zekaria. Katika utamaduni wa kidini wa Kiyahudi, wanyama wa kawaida wa kazi hawangetumiwa kwa ajili ya makusudi maalum kama kumtumikia Mungu. Huenda hiyo ndiyo sababu Yesu aliwatuma wanafunzi wake wawili kwenye kijiji cha karibu ili wamlete mwanapunda ambaye hakuwa amewahi kupandwa. Hatujui kijiji ambacho Yesu aliwatuma wanafunzi wake, lakini huenda ilikuwa kijiji cha Bethfage.</w:t>
      </w:r>
    </w:p>
    <w:p>
      <w:pPr/>
      <w:r>
        <w:rPr>
          <w:lang w:val="sw_KE" w:bidi="sw_KE"/>
        </w:rPr>
      </w:r>
      <w:r>
        <w:rPr>
          <w:lang w:val="sw_KE" w:bidi="sw_KE"/>
        </w:rPr>
        <w:t>Komea hapa na uangalie picha ya mwana punda kama kikundi. Sitisha rekodi hii ya sauti hapa.</w:t>
      </w:r>
    </w:p>
    <w:p>
      <w:pPr/>
      <w:r>
        <w:rPr>
          <w:lang w:val="sw_KE" w:bidi="sw_KE"/>
        </w:rPr>
      </w:r>
      <w:r>
        <w:rPr>
          <w:lang w:val="sw_KE" w:bidi="sw_KE"/>
        </w:rPr>
        <w:t>Sitisha na mjadili swali hili kama kikundi: Viongozi muhimu wanasafiri vipi katika utamaduni wako? Sitisha rekodi hii ya sauti hapa.</w:t>
      </w:r>
    </w:p>
    <w:p>
      <w:pPr/>
      <w:r>
        <w:rPr>
          <w:lang w:val="sw_KE" w:bidi="sw_KE"/>
        </w:rPr>
      </w:r>
      <w:r>
        <w:rPr>
          <w:lang w:val="sw_KE" w:bidi="sw_KE"/>
        </w:rPr>
        <w:t>Pengine Yesu alikuwa amekwishapanga na mwenye punda kwamba angemuazima, lakini alitaka kuwatayarisha wanafunzi wake ikiwa mtu fulani angeuliza kwa nini walikuwa wanamchukua punda huyo. Yesu anawaambia wanafunzi wake wawili waende kijijini, kumfungua punda na kuleta, na mtu yeyote anasema "Unafanya nini?" unasema kwamba bwana Yesu -anahitaji.</w:t>
      </w:r>
    </w:p>
    <w:p>
      <w:pPr/>
      <w:r>
        <w:rPr>
          <w:lang w:val="sw_KE" w:bidi="sw_KE"/>
        </w:rPr>
      </w:r>
      <w:r>
        <w:rPr>
          <w:lang w:val="sw_KE" w:bidi="sw_KE"/>
        </w:rPr>
        <w:t>Kwa hiyo, wanafunzi wake walifanya kama walivyoagizwa. Walienda kijijini, wakamfungua punda Watu waliwauliza sababu yao ya kumfungua mwanapunda huyo. Walitaka kujua sababu ya kumfungua mwanapunda huyo. Wanafunzi waliwaambia kwamba Bwana, au Yesu, anahitaji punda.</w:t>
      </w:r>
    </w:p>
    <w:p>
      <w:pPr/>
      <w:r>
        <w:rPr>
          <w:lang w:val="sw_KE" w:bidi="sw_KE"/>
        </w:rPr>
      </w:r>
      <w:r>
        <w:rPr>
          <w:lang w:val="sw_KE" w:bidi="sw_KE"/>
        </w:rPr>
        <w:t>Wanafunzi walitandika koti zao juu ya mwanapunda huyo kabla ya Yesu kumpanda ili kuonyesha heshima na kumstarehesha Yesu.</w:t>
      </w:r>
    </w:p>
    <w:p>
      <w:pPr/>
      <w:r>
        <w:rPr>
          <w:lang w:val="sw_KE" w:bidi="sw_KE"/>
        </w:rPr>
      </w:r>
      <w:r>
        <w:rPr>
          <w:lang w:val="sw_KE" w:bidi="sw_KE"/>
        </w:rPr>
        <w:t>Yesu alipokuwa juu ya punda kwenda Yerusalemu, watu wengi wakatandaza mavazi yao barabarani na wengine wakatandaza matawi waliyokuwa wamekata mashambani. Huenda matawi hayo yenye majani yalikuwa matawi ya mizeituni au mitende. Hivi ndivyo watu wa tamaduni hizo walivyofanya kumkaribisha nabii, mfalme, au msafiri maalum wa kidini katika jiji hilo ili kumwonyesha heshima na taadhima. Mara nyingi watu wangewakaribisha kwa shangwe ya aina hii wasafiri hao wa kidini waliokuja Yerusalemu.</w:t>
      </w:r>
    </w:p>
    <w:p>
      <w:pPr/>
      <w:r>
        <w:rPr>
          <w:lang w:val="sw_KE" w:bidi="sw_KE"/>
        </w:rPr>
      </w:r>
      <w:r>
        <w:rPr>
          <w:lang w:val="sw_KE" w:bidi="sw_KE"/>
        </w:rPr>
        <w:t>Komea hapa na uangalie picha ya matawi kutoka kwa mizeituni na miti ya mitende kama kikundi. Picha hiyo inapaswa kuonyesha sehemu zenye majani, sio sehemu kubwa ya tawi. Sitisha rekodi hii ya sauti hapa.</w:t>
      </w:r>
    </w:p>
    <w:p>
      <w:pPr/>
      <w:r>
        <w:rPr>
          <w:lang w:val="sw_KE" w:bidi="sw_KE"/>
        </w:rPr>
      </w:r>
      <w:r>
        <w:rPr>
          <w:lang w:val="sw_KE" w:bidi="sw_KE"/>
        </w:rPr>
        <w:t>Komea hapa na uangalie picha ya nguo za nje ambazo wanafunzi walivaa punda na watu walivaa barabarani. Sitisha rekodi hii ya sauti hapa.</w:t>
      </w:r>
    </w:p>
    <w:p>
      <w:pPr/>
      <w:r>
        <w:rPr>
          <w:lang w:val="sw_KE" w:bidi="sw_KE"/>
        </w:rPr>
      </w:r>
      <w:r>
        <w:rPr>
          <w:lang w:val="sw_KE" w:bidi="sw_KE"/>
        </w:rPr>
        <w:t>Komea hapa na mjadili swali hili kama kikundi: Watu wanawasalimu vipi viongozi muhimu wanapowasili katika kijiji au mji? Sitisha rekodi hii ya sauti hapa.</w:t>
      </w:r>
    </w:p>
    <w:p>
      <w:pPr/>
      <w:r>
        <w:rPr>
          <w:lang w:val="sw_KE" w:bidi="sw_KE"/>
        </w:rPr>
      </w:r>
      <w:r>
        <w:rPr>
          <w:lang w:val="sw_KE" w:bidi="sw_KE"/>
        </w:rPr>
        <w:t>Watu walipowakaribisha wasafiri wa kidini waliokwenda Yerusalemu kwa ajili ya sikukuu za kidini, mara nyingi waliwaimbia nyimbo kutoka katika Maandiko yao. Kwa kawaida nyimbo hizo zilikuwa sala ya tumaini kwamba Mungu angewaletea mwokozi. Mungu alikuwa amemwahidi Mfalme Daudi kwamba mmoja wa wazao wa Daudi angewatawala Israeli milele. Na siku moja, mmoja wa watawala hawa kutoka kwa familia ya Daudi angewaokoa Wayahudi kutoka kwa wakandamizaji wao na kuwarejeshea ufalme wao. Mtu huyu angekuwa Mwokozi wao, au Masiya. Waisraeli walikuwa wakitumaini na kuomba kwa ajili ya wakati ambapo hilo lingetokea, na maombi yao mengi yalikuwa yanamwomba Mungu kwa ajili ya hilo. Hata hivyo, watu wengi pengine hawakutambua wakati huu kwamba Yesu alikuwa Mwokozi waliyekuwa wakimwombea—walijua tu kwamba alikuwa mtu muhimu. Walikuwa wakiimba nyimbo za shangwe kwa ajili ya msafiri muhimu wa kidini kama walivyokuwa wakifanya.</w:t>
      </w:r>
    </w:p>
    <w:p>
      <w:pPr/>
      <w:r>
        <w:rPr>
          <w:lang w:val="sw_KE" w:bidi="sw_KE"/>
        </w:rPr>
      </w:r>
      <w:r>
        <w:rPr>
          <w:lang w:val="sw_KE" w:bidi="sw_KE"/>
        </w:rPr>
        <w:t>Pengine ilikuwa karibu wakati wa machweo. Yesu alikwenda kwenye eneo la Hekalu - maeneo ya ua wa nje ambapo wale wasio makuhani waliruhusiwa - kuona kile kinachotokea huko. Kisha akaondoka hadi siku iliyofuata. Yeye na wanafunzi wake walikwenda Bethania kukaa huko, kama ilivyo desturi yao kila usiku walipokuwa wakitembelea Yerusalemu.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11:1–11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Yesu anawasili nje ya Yerusalemu katika Mlima wa Mizeituni, karibu na vijiji vya Bethania na Bethfage. Aliwatuma wanafunzi wake wawili kwenda katika kijiji kilicho karibu ili wamletee mwanapunda. Anawapa maelekezo.</w:t>
      </w:r>
    </w:p>
    <w:p>
      <w:pPr/>
      <w:r>
        <w:rPr>
          <w:lang w:val="sw_KE" w:bidi="sw_KE"/>
        </w:rPr>
      </w:r>
      <w:r>
        <w:rPr>
          <w:b/>
          <w:lang w:val="sw_KE" w:bidi="sw_KE"/>
        </w:rPr>
        <w:t>Katika tukio la pili:</w:t>
      </w:r>
      <w:r>
        <w:rPr>
          <w:lang w:val="sw_KE" w:bidi="sw_KE"/>
        </w:rPr>
        <w:t xml:space="preserve"> Wanafunzi wawili wanaenda kijijini. Wanamfungua mwanapunda huyo. Wanajibu maswali ya watu wanaouliza, "Mna maana gani mnapomfungua huyo mwana-punda?"</w:t>
      </w:r>
    </w:p>
    <w:p>
      <w:pPr/>
      <w:r>
        <w:rPr>
          <w:lang w:val="sw_KE" w:bidi="sw_KE"/>
        </w:rPr>
      </w:r>
      <w:r>
        <w:rPr>
          <w:b/>
          <w:lang w:val="sw_KE" w:bidi="sw_KE"/>
        </w:rPr>
        <w:t>Tukio la tatu:</w:t>
      </w:r>
      <w:r>
        <w:rPr>
          <w:lang w:val="sw_KE" w:bidi="sw_KE"/>
        </w:rPr>
        <w:t xml:space="preserve"> Wanafunzi hao wawili wanampeleka mwanapunda huyo kwa Yesu, wakatandaza koti zao juu yake, na Yesu anasafiri juu ya mwanapunda huyo kwenda Yerusalemu. Watu wakatandaza mavazi yao barabarani na wengine wakatandaza matawi mbele yake. Wakapaza sauti wakisema “Hosana! Amebarikiwa yeye ajaye kwa Jina la Bwana! Umebarikiwa Ufalme unaokuja wa baba yetu Daudi!”</w:t>
      </w:r>
    </w:p>
    <w:p>
      <w:pPr/>
      <w:r>
        <w:rPr>
          <w:lang w:val="sw_KE" w:bidi="sw_KE"/>
        </w:rPr>
      </w:r>
      <w:r>
        <w:rPr>
          <w:b/>
          <w:lang w:val="sw_KE" w:bidi="sw_KE"/>
        </w:rPr>
        <w:t>Tukio la nne:</w:t>
      </w:r>
      <w:r>
        <w:rPr>
          <w:lang w:val="sw_KE" w:bidi="sw_KE"/>
        </w:rPr>
        <w:t xml:space="preserve"> Yesu na wanafunzi wake wanaingia jijini na watu wanakwenda zao. Anaenda kwenye eneo la hekalu, kisha anaondoka na kurudi Bethania ili alale huko.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ikiwa ni pamoja na wale wawili walioenda kuleta mwanapunda</w:t>
      </w:r>
    </w:p>
    <w:p>
      <w:pPr>
        <w:pStyle w:val="ListBullet"/>
        <w:spacing w:line="240" w:lineRule="auto"/>
        <w:ind w:left="720"/>
      </w:pPr>
      <w:r>
        <w:rPr>
          <w:lang w:val="sw_KE" w:bidi="sw_KE"/>
        </w:rPr>
      </w:r>
      <w:r>
        <w:rPr>
          <w:lang w:val="sw_KE" w:bidi="sw_KE"/>
        </w:rPr>
        <w:t>Mwanapunda mdogo ambaye hajawahi kupandwa</w:t>
      </w:r>
    </w:p>
    <w:p>
      <w:pPr>
        <w:pStyle w:val="ListBullet"/>
        <w:spacing w:line="240" w:lineRule="auto"/>
        <w:ind w:left="720"/>
      </w:pPr>
      <w:r>
        <w:rPr>
          <w:lang w:val="sw_KE" w:bidi="sw_KE"/>
        </w:rPr>
      </w:r>
      <w:r>
        <w:rPr>
          <w:lang w:val="sw_KE" w:bidi="sw_KE"/>
        </w:rPr>
        <w:t>Watu waliosimama karibu na mwanapunda huyo</w:t>
      </w:r>
    </w:p>
    <w:p>
      <w:pPr>
        <w:pStyle w:val="ListBullet"/>
        <w:spacing w:line="240" w:lineRule="auto"/>
        <w:ind w:left="720"/>
      </w:pPr>
      <w:r>
        <w:rPr>
          <w:lang w:val="sw_KE" w:bidi="sw_KE"/>
        </w:rPr>
      </w:r>
      <w:r>
        <w:rPr>
          <w:lang w:val="sw_KE" w:bidi="sw_KE"/>
        </w:rPr>
        <w:t>Watu waliokuwa njiani kwenda Yerusalemu. Wengine wanatembea nyuma ya mwanapunda huyo na wengine wanatembea mbele yake.</w:t>
      </w:r>
    </w:p>
    <w:p>
      <w:pPr/>
      <w:r>
        <w:rPr>
          <w:lang w:val="sw_KE" w:bidi="sw_KE"/>
        </w:rPr>
      </w:r>
      <w:r>
        <w:rPr>
          <w:lang w:val="sw_KE" w:bidi="sw_KE"/>
        </w:rPr>
        <w:t>Kama kikundi, zingatia sehemu hizi za mpangilio wa kifungu: Ni muhimu kukumbuka kwamba Mlima wa Mizeituni ni mlima mrefu, lakini si mlima. Ni juu zaidi ya vilima na miji inayoizunguka.</w:t>
      </w:r>
    </w:p>
    <w:p>
      <w:pPr/>
      <w:r>
        <w:rPr>
          <w:lang w:val="sw_KE" w:bidi="sw_KE"/>
        </w:rPr>
      </w:r>
      <w:r>
        <w:rPr>
          <w:lang w:val="sw_KE" w:bidi="sw_KE"/>
        </w:rPr>
        <w:t>Komea hapa uangalie picha ya Mlima wa Mizeituni unaoelekea Yerusalemu kama kikundi. Sitisha rekodi hii ya sauti hapa.</w:t>
      </w:r>
    </w:p>
    <w:p>
      <w:pPr/>
      <w:r>
        <w:rPr>
          <w:lang w:val="sw_KE" w:bidi="sw_KE"/>
        </w:rPr>
      </w:r>
      <w:r>
        <w:rPr>
          <w:lang w:val="sw_KE" w:bidi="sw_KE"/>
        </w:rPr>
        <w:t>Mmiliki wa punda huyo alikuwa amemfunga mwanapunda huyo karibu na mlango wa jengo lililokuwa karibu na mtaa mmoja mjini humo. Pengine ilikuwa imefungwa kwenye mti uliyokuwa umeinuka kutoka ardhini. Mwisho mmoja wa kamba ulifungwa kwenye shingo ya mwanapunda huyo, na mwisho mwingine ulifungwa kwenye mti. Wamiliki walifanya hivyo ili mwanapunda huyo asiende mbali wakati hakuna mtu aliyekuwa anamtumia.</w:t>
      </w:r>
    </w:p>
    <w:p>
      <w:pPr/>
      <w:r>
        <w:rPr>
          <w:lang w:val="sw_KE" w:bidi="sw_KE"/>
        </w:rPr>
      </w:r>
      <w:r>
        <w:rPr>
          <w:lang w:val="sw_KE" w:bidi="sw_KE"/>
        </w:rPr>
        <w:t>Wanafunzi wake wamlipeleka mwanapunda huyo na kutandika mavazi yao juu yake. Hawakurushia bali walitandika vyema ili mgongo wa mwanapunda huyo uwe wa kustarehesha kwa Yesu kusafiri.</w:t>
      </w:r>
    </w:p>
    <w:p>
      <w:pPr/>
      <w:r>
        <w:rPr>
          <w:lang w:val="sw_KE" w:bidi="sw_KE"/>
        </w:rPr>
      </w:r>
      <w:r>
        <w:rPr>
          <w:lang w:val="sw_KE" w:bidi="sw_KE"/>
        </w:rPr>
        <w:t>Yesu alipoingia Yerusalemu akiwa amepanda punda, kulikuwa na watu wengi barabarani. Huo ulikuwa wakati kabla tu ya sherehe kubwa ya kidini, na watu wengi sana walikuwa wakienda Yerusalemu. Watu walimtambua Yesu kama msafiri muhimu wa kidini. Watu waliweka mavazi yao ya nje chini na mbele ya mwanapunda huyo ili akanyage. Pia, wakatandaza chini matawi waliyokuwa wamekata mashambani mwao. Matawi hayo ya mzeituni au mitende yalikuwa sehemu ya jani kibichi kwenye tawi.</w:t>
      </w:r>
    </w:p>
    <w:p>
      <w:pPr/>
      <w:r>
        <w:rPr>
          <w:lang w:val="sw_KE" w:bidi="sw_KE"/>
        </w:rPr>
      </w:r>
      <w:r>
        <w:rPr>
          <w:lang w:val="sw_KE" w:bidi="sw_KE"/>
        </w:rPr>
        <w:t>Watu walitembea mbele ya mwanapunda huyo na nyuma yake. Walikuwa wakiimba nyimbo za shangwe za kusifu na kukaribisha. Wakasema, "Hosana, au msifuni Mungu! Amebarikiwa yeye ajaye kwa Jina la Bwana. Ubarikiwe Ufalme utakaokuja siku moja - unaotawaliwa na mzao wa Daudi! Msifuni Mungu!"</w:t>
      </w:r>
    </w:p>
    <w:p>
      <w:pPr/>
      <w:r>
        <w:rPr>
          <w:lang w:val="sw_KE" w:bidi="sw_KE"/>
        </w:rPr>
      </w:r>
      <w:r>
        <w:rPr>
          <w:lang w:val="sw_KE" w:bidi="sw_KE"/>
        </w:rPr>
        <w:t>Yesu alipowasili jijini humo, watu wakaondoka. Yesu na wanafunzi wake walikwenda kwenye eneo la hekalu, wakaangalia kila kitu kilichokuwamo na wakaenda zao. Ilikuwa jioni--karibu na machweo--kwa hiyo ilikuwa wakati wa kwenda nyumbani. Walitembea kurudi nje ya jiji hilo kwa kilomita 3 hadi Bethania ili kulala.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11:1–11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manne.</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12 wa Yesu ikiwa ni pamoja na wale wawili walioenda kuleta mwanapunda</w:t>
      </w:r>
    </w:p>
    <w:p>
      <w:pPr>
        <w:pStyle w:val="ListBullet"/>
        <w:spacing w:line="240" w:lineRule="auto"/>
        <w:ind w:left="720"/>
      </w:pPr>
      <w:r>
        <w:rPr>
          <w:lang w:val="sw_KE" w:bidi="sw_KE"/>
        </w:rPr>
      </w:r>
      <w:r>
        <w:rPr>
          <w:lang w:val="sw_KE" w:bidi="sw_KE"/>
        </w:rPr>
        <w:t>Mwanapunda mdogo ambaye hajawahi kupandwa</w:t>
      </w:r>
    </w:p>
    <w:p>
      <w:pPr>
        <w:pStyle w:val="ListBullet"/>
        <w:spacing w:line="240" w:lineRule="auto"/>
        <w:ind w:left="720"/>
      </w:pPr>
      <w:r>
        <w:rPr>
          <w:lang w:val="sw_KE" w:bidi="sw_KE"/>
        </w:rPr>
      </w:r>
      <w:r>
        <w:rPr>
          <w:lang w:val="sw_KE" w:bidi="sw_KE"/>
        </w:rPr>
        <w:t>Watu waliosimama karibu na mwanapunda huyo</w:t>
      </w:r>
    </w:p>
    <w:p>
      <w:pPr>
        <w:pStyle w:val="ListBullet"/>
        <w:spacing w:line="240" w:lineRule="auto"/>
        <w:ind w:left="720"/>
      </w:pPr>
      <w:r>
        <w:rPr>
          <w:lang w:val="sw_KE" w:bidi="sw_KE"/>
        </w:rPr>
      </w:r>
      <w:r>
        <w:rPr>
          <w:lang w:val="sw_KE" w:bidi="sw_KE"/>
        </w:rPr>
        <w:t>Watu waliokuwa njiani kwenda Yerusalemu. Watu wengine wanatembea nyuma ya mwanapunda na wengine wanatembea mbele.</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wanawasili katika Mlima wa Mizeituni karibu na Bethfage. Wametembea umbali mrefu siku hiyo - kilomita 34. Yesu anawatuma wanafunzi wake wawili kwenye kijiji kilicho karibu na kuwaagiza wamtafute mwanapunda ambaye hajawahi kupandwa. Anawaambia wamfungue na wampeleke kwake.</w:t>
      </w:r>
    </w:p>
    <w:p>
      <w:pPr/>
      <w:r>
        <w:rPr>
          <w:lang w:val="sw_KE" w:bidi="sw_KE"/>
        </w:rPr>
      </w:r>
      <w:r>
        <w:rPr>
          <w:lang w:val="sw_KE" w:bidi="sw_KE"/>
        </w:rPr>
        <w:t>Sitisha igizo. Muulize mtu anayeigiza Yesu, "Unafikiria au kuhisi vipi?" Unaweza kusikia maneno kama, “Nimechoka lakini nina mambo mengi zaidi ya kufanya leo," "Nina huzuni kwamba kazi yangu humu Yerusalemu ndiyo unaanza na nitakufa hivi karibuni." Muulize mtu anayeigiza Yesu, "Unafikiria au kuhisi vipi?" Mtu huyo anaweza kujibu mambo kama, "Kuchanganyikiwa kwamba Yesu anahitaji punda hakuna mtu anayepanda Yerusalemu!" au "Hofu kwamba mtu anaweza kufikiria tunaiiba punda." Endelea na igizo.</w:t>
      </w:r>
    </w:p>
    <w:p>
      <w:pPr/>
      <w:r>
        <w:rPr>
          <w:lang w:val="sw_KE" w:bidi="sw_KE"/>
        </w:rPr>
      </w:r>
      <w:r>
        <w:rPr>
          <w:lang w:val="sw_KE" w:bidi="sw_KE"/>
        </w:rPr>
        <w:t>Wanafunzi wanaenda kijiji na kumwona punda amefungwa kama vile Yesu alivyosema. Wanapofungua, watu wanawauliza kwa nini wanafanya. Wanajibu, "Bwana anahitaji," na watu wanawawaruhusu kumchukua punda. Wanamleta mwanapunda huyo na wanafunzi wote wanavua mavazi yao ya nje na kuyaweka juu ya mwanapunda ili kumtengenezea kiti.</w:t>
      </w:r>
    </w:p>
    <w:p>
      <w:pPr/>
      <w:r>
        <w:rPr>
          <w:lang w:val="sw_KE" w:bidi="sw_KE"/>
        </w:rPr>
      </w:r>
      <w:r>
        <w:rPr>
          <w:lang w:val="sw_KE" w:bidi="sw_KE"/>
        </w:rPr>
        <w:t>Sitisha igizo. Muulize mtu anayeigiza Yesu, "Unafikiria au kuhisi vipi?" Unaweza kusikia maneno kama, "Ninafurahi sana wanafunzi wangu wananisikiliza," "Laiti watu walio karibu nami wangetambua zaidi kuhusu mimi ni nani," "Nawapenda sana watu hawa." Muulize mtu anayeigiza Yesu, "Unafikiria au kuhisi vipi?" Unaweza kusikia maneno kama, “Ninashangazwa sana kwamba tumepata mwanapunda na kwamba watu wakaturuhusu tumlete," “Nataka Yesu awe na starehe kadiri iwezekanavyo, hata kama hiyo inamaanisha ni lazima nitoe vazi langu la nje." Endelea na igizo.</w:t>
      </w:r>
    </w:p>
    <w:p>
      <w:pPr/>
      <w:r>
        <w:rPr>
          <w:lang w:val="sw_KE" w:bidi="sw_KE"/>
        </w:rPr>
      </w:r>
      <w:r>
        <w:rPr>
          <w:lang w:val="sw_KE" w:bidi="sw_KE"/>
        </w:rPr>
        <w:t>Yesu anapanda punda hadi Yerusalemu. Watu huchukua matawi ya mitende au mizeituni kutoka kwenye miti na kuyaweka chini. Wanavua mavazi yao ya nje na kuyaweka chini. Wanapaza sauti kwa furaha, “Hosana, sifa, kwa mwakilishi wa Mungu! Ubarikiwe ufalme utakaokuja siku moja kutoka kwa wazao wa Mfalme Daudi! Msifuni Mungu!"</w:t>
      </w:r>
    </w:p>
    <w:p>
      <w:pPr/>
      <w:r>
        <w:rPr>
          <w:lang w:val="sw_KE" w:bidi="sw_KE"/>
        </w:rPr>
      </w:r>
      <w:r>
        <w:rPr>
          <w:lang w:val="sw_KE" w:bidi="sw_KE"/>
        </w:rPr>
        <w:t>Sitisha igizo. Muulize mtu anayeigiza Yesu, "Unafikiria au kuhisi vipi?" Mtu huyo anaweza kujibu mambo kama, "Mtu huyu lazima awe muhimu," au "Ninapenda sherehe! Hebu tumsifu mtu huyu--labda atatusaidia!" au "Mwenye Tumaini." Waulize watu, "Mnafikiria au kuhisi vipi?" Unaweza kusikia maneno kama, "Ninajivunia kuwa pamoja na mtu muhimu kama huyo!" ama "Ninashangaa jukumu langu litakuwa gani ikiwa Yesu atakuwa mfalme." Waulize watu, "Mnafikiria au kuhisi vipi?" Unaweza kusikia maneno kama, "Laiti watu hawa wangeelewa mimi ni mtu wa aina gani," "Nina huzuni kwamba watu hawa hawaelewi." Endelea na igizo.</w:t>
      </w:r>
    </w:p>
    <w:p>
      <w:pPr/>
      <w:r>
        <w:rPr>
          <w:lang w:val="sw_KE" w:bidi="sw_KE"/>
        </w:rPr>
      </w:r>
      <w:r>
        <w:rPr>
          <w:lang w:val="sw_KE" w:bidi="sw_KE"/>
        </w:rPr>
        <w:t>Yesu anaingia Yerusalemu na umati unaenda zao. Yesu na wanafunzi kumi na wawili wanaenda kwenye eneo la Hekalu na kuangalia kilichokuwa kinafanyika. Kisha wanatembea nje ya jiji hilo kwenda Bethania, ambako walilala usiku huo.</w:t>
      </w:r>
    </w:p>
    <w:p>
      <w:pPr/>
      <w:r>
        <w:rPr>
          <w:lang w:val="sw_KE" w:bidi="sw_KE"/>
        </w:rPr>
      </w:r>
      <w:r>
        <w:rPr>
          <w:lang w:val="sw_KE" w:bidi="sw_KE"/>
        </w:rPr>
        <w:t>Sitisha igizo. Muulize mtu anayeigiza Yesu, "Unafikiria au kuhisi vipi?" Unaweza kusikia maneno kama, "tumechanganyikiwa kwamba tulienda tu kuona hekalu," "tumechoka sana baada ya siku ndefu," "tuna msisimko juu ya tamasha linalokuja."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11:1–11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na </w:t>
      </w:r>
      <w:r>
        <w:rPr>
          <w:b/>
          <w:lang w:val="sw_KE" w:bidi="sw_KE"/>
        </w:rPr>
        <w:t>wanafunzi</w:t>
      </w:r>
      <w:r>
        <w:rPr>
          <w:lang w:val="sw_KE" w:bidi="sw_KE"/>
        </w:rPr>
        <w:t xml:space="preserve"> wake walifika nje ya jiji la Yerusalemu. Walikuwa kwenye </w:t>
      </w:r>
      <w:r>
        <w:rPr>
          <w:b/>
          <w:lang w:val="sw_KE" w:bidi="sw_KE"/>
        </w:rPr>
        <w:t>Mlima wa Mizeituni</w:t>
      </w:r>
      <w:r>
        <w:rPr>
          <w:lang w:val="sw_KE" w:bidi="sw_KE"/>
        </w:rPr>
        <w:t xml:space="preserve">, kilima kirefu ng’ambo ya bonde kutoka Yerusalemu. Mizeituni mingi ilikua kwenye kilima hiki. Wanafunzi ni wafuasi wa karibu zaidi wa Yesu. Tumia neno lile lile la wanafunzi ambalo umekuwa ukitumia katika kitabu chote cha Marko. Kwa maelezo zaidi kuhusu </w:t>
      </w:r>
      <w:r>
        <w:rPr>
          <w:b/>
          <w:lang w:val="sw_KE" w:bidi="sw_KE"/>
        </w:rPr>
        <w:t>wanafunzi</w:t>
      </w:r>
      <w:r>
        <w:rPr>
          <w:lang w:val="sw_KE" w:bidi="sw_KE"/>
        </w:rPr>
        <w:t>, rejelea Faharasa Kuu.</w:t>
      </w:r>
    </w:p>
    <w:p>
      <w:pPr/>
      <w:r>
        <w:rPr>
          <w:lang w:val="sw_KE" w:bidi="sw_KE"/>
        </w:rPr>
      </w:r>
      <w:r>
        <w:rPr>
          <w:lang w:val="sw_KE" w:bidi="sw_KE"/>
        </w:rPr>
        <w:t>Komea hapa na uangalie picha ya mizeituni na picha ya Mlima wa Mizeituni, kama kikundi. Sitisha rekodi hii ya sauti hapa.</w:t>
      </w:r>
    </w:p>
    <w:p>
      <w:pPr/>
      <w:r>
        <w:rPr>
          <w:lang w:val="sw_KE" w:bidi="sw_KE"/>
        </w:rPr>
      </w:r>
      <w:r>
        <w:rPr>
          <w:lang w:val="sw_KE" w:bidi="sw_KE"/>
        </w:rPr>
        <w:t xml:space="preserve">Yesu anawauliza wanafunzi wake wawili waende kwenye kijiji kilicho karibu na kukuta </w:t>
      </w:r>
      <w:r>
        <w:rPr>
          <w:b/>
          <w:lang w:val="sw_KE" w:bidi="sw_KE"/>
        </w:rPr>
        <w:t>mwanapunda</w:t>
      </w:r>
      <w:r>
        <w:rPr>
          <w:lang w:val="sw_KE" w:bidi="sw_KE"/>
        </w:rPr>
        <w:t xml:space="preserve"> aliyefungwa karibu na </w:t>
      </w:r>
      <w:r>
        <w:rPr>
          <w:b/>
          <w:lang w:val="sw_KE" w:bidi="sw_KE"/>
        </w:rPr>
        <w:t>mlango</w:t>
      </w:r>
      <w:r>
        <w:rPr>
          <w:lang w:val="sw_KE" w:bidi="sw_KE"/>
        </w:rPr>
        <w:t xml:space="preserve"> kijijini. Mnyama huyu ni mwanapunda ambaye hajapandwa na mtu. Punda ni wanyama wanaobeba mizigo mizito na ni wakubwa vya kutosha kubeba mtu.</w:t>
      </w:r>
    </w:p>
    <w:p>
      <w:pPr/>
      <w:r>
        <w:rPr>
          <w:lang w:val="sw_KE" w:bidi="sw_KE"/>
        </w:rPr>
      </w:r>
      <w:r>
        <w:rPr>
          <w:lang w:val="sw_KE" w:bidi="sw_KE"/>
        </w:rPr>
        <w:t>Komea hapa na uangalie picha ya jiwe la kusagia kama kikundi. Sitisha rekodi hii ya sauti hapa.</w:t>
      </w:r>
    </w:p>
    <w:p>
      <w:pPr/>
      <w:r>
        <w:rPr>
          <w:lang w:val="sw_KE" w:bidi="sw_KE"/>
        </w:rPr>
      </w:r>
      <w:r>
        <w:rPr>
          <w:lang w:val="sw_KE" w:bidi="sw_KE"/>
        </w:rPr>
        <w:t>Ikiwa mtu yeyote atawauliza wanafunzi kwa nini wanafungua mwanapunda huyo, Yesu aliwaambia waseme: "</w:t>
      </w:r>
      <w:r>
        <w:rPr>
          <w:b/>
          <w:lang w:val="sw_KE" w:bidi="sw_KE"/>
        </w:rPr>
        <w:t>Bwana</w:t>
      </w:r>
      <w:r>
        <w:rPr>
          <w:lang w:val="sw_KE" w:bidi="sw_KE"/>
        </w:rPr>
        <w:t xml:space="preserve"> anahitaji." Huenda Bwana ametumiwa hapa kumaanisha bwana - au mtu aliye na mamlaka juu ya wengine. Mara nyingi neno hili Bwana liliashiria Mungu Mwenyewe Hata hivyo, huenda hilo lilimaanisha kwamba mmiliki mwenyewe alihitaji mnyama huyo. Hatuna uhakika, lakini tafsiri nyingi huchukulia hili kumaanisha kwamba Yesu, bwana, anamhitaji mnyama huyo. Bwana atakapomaliza kutumia mnyama huyo, atamrudisha mnyama huyo. kwa mwenyewe. Tumia neno sawa na Bwana ambalo umelitumia katika vifungu vingine. Kwa maelezo zaidi kuhusu </w:t>
      </w:r>
      <w:r>
        <w:rPr>
          <w:b/>
          <w:lang w:val="sw_KE" w:bidi="sw_KE"/>
        </w:rPr>
        <w:t>Bwana</w:t>
      </w:r>
      <w:r>
        <w:rPr>
          <w:lang w:val="sw_KE" w:bidi="sw_KE"/>
        </w:rPr>
        <w:t>, rejelea Faharasa Kuu.</w:t>
      </w:r>
    </w:p>
    <w:p>
      <w:pPr/>
      <w:r>
        <w:rPr>
          <w:lang w:val="sw_KE" w:bidi="sw_KE"/>
        </w:rPr>
      </w:r>
      <w:r>
        <w:rPr>
          <w:lang w:val="sw_KE" w:bidi="sw_KE"/>
        </w:rPr>
        <w:t xml:space="preserve">Wanafunzi walitandika </w:t>
      </w:r>
      <w:r>
        <w:rPr>
          <w:b/>
          <w:lang w:val="sw_KE" w:bidi="sw_KE"/>
        </w:rPr>
        <w:t>kanzu zao za nje</w:t>
      </w:r>
      <w:r>
        <w:rPr>
          <w:lang w:val="sw_KE" w:bidi="sw_KE"/>
        </w:rPr>
        <w:t xml:space="preserve"> juu ya mwanapunda huyo ili Yesu apate mahali pazuri pa kukaa. Kisha watu wakaweka koti zao za nje kwenye barabara ili mwanapunda huyo akanyage kama ishara ya heshima kwa Yesu. Koti hizi ndefu za nje zilivaliwa juu ya mavazi yao ya kawaida. Vilipasha joto usiku kwa wanaume kwa kuwa mara nyingi vilikuwa vimetengenezwa kwa ngozi au sufu za wanyama. Vilining'inizwa kwenye mabega ya wanaume na vilikuwa na mashimo ya mikono. Tumia neno sawa kwa vazi kama vile. umetumia katika vifungu vya awlali. Kwa maelezo zaidi kuhusu </w:t>
      </w:r>
      <w:r>
        <w:rPr>
          <w:b/>
          <w:lang w:val="sw_KE" w:bidi="sw_KE"/>
        </w:rPr>
        <w:t>mavazi</w:t>
      </w:r>
      <w:r>
        <w:rPr>
          <w:lang w:val="sw_KE" w:bidi="sw_KE"/>
        </w:rPr>
        <w:t xml:space="preserve"> au koti la nje, rejelea Faharasa Kuu</w:t>
      </w:r>
    </w:p>
    <w:p>
      <w:pPr/>
      <w:r>
        <w:rPr>
          <w:lang w:val="sw_KE" w:bidi="sw_KE"/>
        </w:rPr>
      </w:r>
      <w:r>
        <w:rPr>
          <w:lang w:val="sw_KE" w:bidi="sw_KE"/>
        </w:rPr>
        <w:t>Komea hapa na mtazame picha ya makoti ya nje ambayo Wayahudi walivaa, kama kikundi. Sitisha rekodi hii ya sauti hapa.</w:t>
      </w:r>
    </w:p>
    <w:p>
      <w:pPr/>
      <w:r>
        <w:rPr>
          <w:lang w:val="sw_KE" w:bidi="sw_KE"/>
        </w:rPr>
      </w:r>
      <w:r>
        <w:rPr>
          <w:lang w:val="sw_KE" w:bidi="sw_KE"/>
        </w:rPr>
        <w:t xml:space="preserve">Yesu anapoanza kusafiri kuingia Yerusalemu, watu wanaanza kupiga kelele za sifa. </w:t>
      </w:r>
      <w:r>
        <w:rPr>
          <w:b/>
          <w:lang w:val="sw_KE" w:bidi="sw_KE"/>
        </w:rPr>
        <w:t>Hosana</w:t>
      </w:r>
      <w:r>
        <w:rPr>
          <w:lang w:val="sw_KE" w:bidi="sw_KE"/>
        </w:rPr>
        <w:t xml:space="preserve"> inaweza kumaanisha "utuokoe," "karibu," au "utukufu" kwa mtu. Katika kisa hiki Hosanna labda humaanisha "karibu" na wazo la shangwe kubwa na sifa. Watu wanapopaza sauti, “Hosana kwa jina la Bwana,” pengine wanamkaribisha na kumsifu Mungu.</w:t>
      </w:r>
    </w:p>
    <w:p>
      <w:pPr/>
      <w:r>
        <w:rPr>
          <w:lang w:val="sw_KE" w:bidi="sw_KE"/>
        </w:rPr>
      </w:r>
      <w:r>
        <w:rPr>
          <w:lang w:val="sw_KE" w:bidi="sw_KE"/>
        </w:rPr>
        <w:t xml:space="preserve">Sitisha hapa na ujadili kama kikundi neno au kifungu kipi utakalotumia kwa </w:t>
      </w:r>
      <w:r>
        <w:rPr>
          <w:b/>
          <w:lang w:val="sw_KE" w:bidi="sw_KE"/>
        </w:rPr>
        <w:t>Hosana</w:t>
      </w:r>
      <w:r>
        <w:rPr>
          <w:lang w:val="sw_KE" w:bidi="sw_KE"/>
        </w:rPr>
        <w:t xml:space="preserve">. Je, utasema "Hosana," au kutafsiri maana ya "kukaribisha au sifa kwa furaha"? Tazama maelezo zaidi kuhusu </w:t>
      </w:r>
      <w:r>
        <w:rPr>
          <w:b/>
          <w:lang w:val="sw_KE" w:bidi="sw_KE"/>
        </w:rPr>
        <w:t>Hosana</w:t>
      </w:r>
      <w:r>
        <w:rPr>
          <w:lang w:val="sw_KE" w:bidi="sw_KE"/>
        </w:rPr>
        <w:t xml:space="preserve"> katika Faharasa Kuu. Sitisha rekodi hii ya sauti hapa.</w:t>
      </w:r>
    </w:p>
    <w:p>
      <w:pPr/>
      <w:r>
        <w:rPr>
          <w:lang w:val="sw_KE" w:bidi="sw_KE"/>
        </w:rPr>
      </w:r>
      <w:r>
        <w:rPr>
          <w:lang w:val="sw_KE" w:bidi="sw_KE"/>
        </w:rPr>
        <w:t>"</w:t>
      </w:r>
      <w:r>
        <w:rPr>
          <w:b/>
          <w:lang w:val="sw_KE" w:bidi="sw_KE"/>
        </w:rPr>
        <w:t>Amebarikiwa</w:t>
      </w:r>
      <w:r>
        <w:rPr>
          <w:lang w:val="sw_KE" w:bidi="sw_KE"/>
        </w:rPr>
        <w:t xml:space="preserve"> yeye ajaye kwa Jina la </w:t>
      </w:r>
      <w:r>
        <w:rPr>
          <w:b/>
          <w:lang w:val="sw_KE" w:bidi="sw_KE"/>
        </w:rPr>
        <w:t>Bwana</w:t>
      </w:r>
      <w:r>
        <w:rPr>
          <w:lang w:val="sw_KE" w:bidi="sw_KE"/>
        </w:rPr>
        <w:t xml:space="preserve">" maana yake ni kwamba mtu ajaye amebarikiwa au ana neema kutoka kwa Mungu kwa sababu anakuja kama mwakilishi wa Mungu. Katika sehemu hii ya hadithi, neno "Bwana" linamaanisha Mungu mwenyewe. Tumia neno sawa kwa mbarikiwa na Bwana, likimaanisha Mungu, ambalo umetumia katika vifungu vya awali. Kwa maelezo zaidi kuhusu </w:t>
      </w:r>
      <w:r>
        <w:rPr>
          <w:b/>
          <w:lang w:val="sw_KE" w:bidi="sw_KE"/>
        </w:rPr>
        <w:t>bariki</w:t>
      </w:r>
      <w:r>
        <w:rPr>
          <w:lang w:val="sw_KE" w:bidi="sw_KE"/>
        </w:rPr>
        <w:t xml:space="preserve"> na </w:t>
      </w:r>
      <w:r>
        <w:rPr>
          <w:b/>
          <w:lang w:val="sw_KE" w:bidi="sw_KE"/>
        </w:rPr>
        <w:t>Bwana</w:t>
      </w:r>
      <w:r>
        <w:rPr>
          <w:lang w:val="sw_KE" w:bidi="sw_KE"/>
        </w:rPr>
        <w:t>, rejelea Faharasa Kuu.</w:t>
      </w:r>
    </w:p>
    <w:p>
      <w:pPr/>
      <w:r>
        <w:rPr>
          <w:lang w:val="sw_KE" w:bidi="sw_KE"/>
        </w:rPr>
      </w:r>
      <w:r>
        <w:rPr>
          <w:lang w:val="sw_KE" w:bidi="sw_KE"/>
        </w:rPr>
        <w:t xml:space="preserve">Wayahudi walitaka sana Mungu atimize ahadi yake kwao. Mungu aliahidi kwamba siku moja mwokozi angekuja kuwatawala watu, kuwashinda adui zao, na kuwaokoa kutokana na ukandamizaji. Mwokozi, au Masihi, angekuwa mzao wa Mfalme </w:t>
      </w:r>
      <w:r>
        <w:rPr>
          <w:b/>
          <w:lang w:val="sw_KE" w:bidi="sw_KE"/>
        </w:rPr>
        <w:t>Daudi</w:t>
      </w:r>
      <w:r>
        <w:rPr>
          <w:lang w:val="sw_KE" w:bidi="sw_KE"/>
        </w:rPr>
        <w:t xml:space="preserve">. </w:t>
      </w:r>
      <w:r>
        <w:rPr>
          <w:b/>
          <w:lang w:val="sw_KE" w:bidi="sw_KE"/>
        </w:rPr>
        <w:t>Baba yetu Daudi</w:t>
      </w:r>
      <w:r>
        <w:rPr>
          <w:lang w:val="sw_KE" w:bidi="sw_KE"/>
        </w:rPr>
        <w:t xml:space="preserve"> katika hadithi hii maana yake "baba yetu Daudi." Watu wa Israeli, Wayahudi, kwa kweli walitumaini Ufalme huo mpya uje hivi karibuni. Mara nyingi walisali na kuimba kuhusu jambo hilo.</w:t>
      </w:r>
    </w:p>
    <w:p>
      <w:pPr/>
      <w:r>
        <w:rPr>
          <w:lang w:val="sw_KE" w:bidi="sw_KE"/>
        </w:rPr>
      </w:r>
      <w:r>
        <w:rPr>
          <w:lang w:val="sw_KE" w:bidi="sw_KE"/>
        </w:rPr>
        <w:t xml:space="preserve">Yesu alienda kwenye eneo la </w:t>
      </w:r>
      <w:r>
        <w:rPr>
          <w:b/>
          <w:lang w:val="sw_KE" w:bidi="sw_KE"/>
        </w:rPr>
        <w:t>Hekalu</w:t>
      </w:r>
      <w:r>
        <w:rPr>
          <w:lang w:val="sw_KE" w:bidi="sw_KE"/>
        </w:rPr>
        <w:t xml:space="preserve"> ili kuangalia kilichokuwamo. Hekalu ni mahali maalum ambapo Wayahudi walimwabudu Mungu na mahali ambapo Mungu aliishi kati ya watu wake.</w:t>
      </w:r>
    </w:p>
    <w:p>
      <w:pPr/>
      <w:r>
        <w:rPr>
          <w:lang w:val="sw_KE" w:bidi="sw_KE"/>
        </w:rPr>
      </w:r>
      <w:r>
        <w:rPr>
          <w:lang w:val="sw_KE" w:bidi="sw_KE"/>
        </w:rPr>
        <w:t xml:space="preserve">Sitisha hapa na ujadili kama kikundi ni neno au kifungu gani utatumia kwa </w:t>
      </w:r>
      <w:r>
        <w:rPr>
          <w:b/>
          <w:lang w:val="sw_KE" w:bidi="sw_KE"/>
        </w:rPr>
        <w:t>hekalu</w:t>
      </w:r>
      <w:r>
        <w:rPr>
          <w:lang w:val="sw_KE" w:bidi="sw_KE"/>
        </w:rPr>
        <w:t xml:space="preserve">. Tazama </w:t>
      </w:r>
      <w:r>
        <w:rPr>
          <w:b/>
          <w:lang w:val="sw_KE" w:bidi="sw_KE"/>
        </w:rPr>
        <w:t>hekalu</w:t>
      </w:r>
      <w:r>
        <w:rPr>
          <w:lang w:val="sw_KE" w:bidi="sw_KE"/>
        </w:rPr>
        <w:t xml:space="preserve"> zaidi kuhusu hekalu katika Faharasa Kuu. Sitisha rekodi hii ya sauti hapa.</w:t>
      </w:r>
    </w:p>
    <w:p>
      <w:pPr/>
      <w:r>
        <w:rPr>
          <w:lang w:val="sw_KE" w:bidi="sw_KE"/>
        </w:rPr>
      </w:r>
      <w:r>
        <w:rPr>
          <w:lang w:val="sw_KE" w:bidi="sw_KE"/>
        </w:rPr>
        <w:t>Komea hapa na mtazame picha ya Hekalu. Sitisha rekodi hii ya sauti hapa.</w:t>
      </w:r>
    </w:p>
    <w:p>
      <w:pPr/>
      <w:r>
        <w:rPr>
          <w:lang w:val="sw_KE" w:bidi="sw_KE"/>
        </w:rPr>
      </w:r>
      <w:r>
        <w:rPr>
          <w:lang w:val="sw_KE" w:bidi="sw_KE"/>
        </w:rPr>
        <w:t xml:space="preserve">Kisha Yesu na </w:t>
      </w:r>
      <w:r>
        <w:rPr>
          <w:b/>
          <w:lang w:val="sw_KE" w:bidi="sw_KE"/>
        </w:rPr>
        <w:t>wale kumi</w:t>
      </w:r>
      <w:r>
        <w:rPr>
          <w:lang w:val="sw_KE" w:bidi="sw_KE"/>
        </w:rPr>
        <w:t xml:space="preserve"> na wawili walirudi Bethania ambako walilala usiku huo. Wale Kumi na Wawili wanarejelea wanafunzi kumi na wawili wa karibu zaidi ambao walienda pamoja na Yesu kila mahali.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11:12–26</w:t>
      </w:r>
      <w:r>
        <w:rPr>
          <w:lang w:val="sw_KE" w:bidi="sw_KE"/>
        </w:rPr>
      </w:r>
    </w:p>
    <w:p>
      <w:pPr>
        <w:pStyle w:val="Heading3"/>
      </w:pPr>
      <w:r>
        <w:rPr>
          <w:lang w:val="sw_KE" w:bidi="sw_KE"/>
        </w:rPr>
        <w:t>Sikiliza na Moyo</w:t>
      </w:r>
    </w:p>
    <w:p>
      <w:pPr/>
      <w:r>
        <w:rPr>
          <w:lang w:val="sw_KE" w:bidi="sw_KE"/>
        </w:rPr>
      </w:r>
      <w:r>
        <w:rPr>
          <w:lang w:val="sw_KE" w:bidi="sw_KE"/>
        </w:rPr>
        <w:t>Katika hatua hii, sikia Marko 11:12–26 na kuiweka katika mioyo yenu.</w:t>
      </w:r>
    </w:p>
    <w:p>
      <w:pPr/>
      <w:r>
        <w:rPr>
          <w:lang w:val="sw_KE" w:bidi="sw_KE"/>
        </w:rPr>
      </w:r>
      <w:r>
        <w:rPr>
          <w:lang w:val="sw_KE" w:bidi="sw_KE"/>
        </w:rPr>
        <w:t>Sikiliza toleo la sauti la Marko 11:12–26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11:12–26 katika tafsiri iliyo rahisi zaidi kuelewa.</w:t>
      </w:r>
    </w:p>
    <w:p>
      <w:pPr/>
      <w:r>
        <w:rPr>
          <w:lang w:val="sw_KE" w:bidi="sw_KE"/>
        </w:rPr>
      </w:r>
      <w:r>
        <w:rPr>
          <w:lang w:val="sw_KE" w:bidi="sw_KE"/>
        </w:rPr>
        <w:t>Marko anapenda kuelezea hadithi ndani ya hadithi nyingine ili kuelezea kitu. Hadithi hii inaanza na kuishia na mtini kando ya barabara. Huenda Marko anatumia hadithi ya mtini kama somo la kuelezea maisha ya kiroho ya Israeli.</w:t>
      </w:r>
    </w:p>
    <w:p>
      <w:pPr/>
      <w:r>
        <w:rPr>
          <w:lang w:val="sw_KE" w:bidi="sw_KE"/>
        </w:rPr>
      </w:r>
      <w:r>
        <w:rPr>
          <w:lang w:val="sw_KE" w:bidi="sw_KE"/>
        </w:rPr>
        <w:t>Katika hadithi ya mwisho Yesu aliingia Yerusalemu na kuondoka tena kwenda kulala Bethania. Asubuhi iliyofuata, Yesu na wanafunzi wake walirudi Yerusalemu. Walipokuwa njiani Yesu alihisi njaa naye akaona mtini mmoja ukiwa umejaa majani kando ya njia. Hata hivyo, hakukuwa na matunda kwenye mti huo kwa sababu haukuwa msimu wa mtini huo kuzaa matunda. Huenda huu ulikuwa wakati wa mwaka mara tu baada ya tini ndogo za kwanza kutokea na kuanguka. Majani pekee yaliachwa kwenye mtini huo. Tini ambazo watu wangeweza kula zilitokea mwezi moja au miezi miwili baadaye. Yesu akauambia mti huo, "Tangu leo mtu yeyote asile kamwe matunda kutoka kwako." Huenda Yesu alifahamu msimu wa tini kuzaa katika Israeli. Huenda Yesu anatumia hili kama somo. Mtini huo unafananishwa na Israeli. Mtini huo hauzai matunda. Waisraeli hawamfuati Mungu na hawaonyeshi uthibitisho kwamba wanamfuata Mungu. Yesu na wanafunzi wake wanaendelea kutembea kuelekea jiji la Yerusalemu.</w:t>
      </w:r>
    </w:p>
    <w:p>
      <w:pPr/>
      <w:r>
        <w:rPr>
          <w:lang w:val="sw_KE" w:bidi="sw_KE"/>
        </w:rPr>
      </w:r>
      <w:r>
        <w:rPr>
          <w:lang w:val="sw_KE" w:bidi="sw_KE"/>
        </w:rPr>
        <w:t>Komea hapa na mjadili kama timu ya watafsiri: Yesu alitumia somo kutoka kwa mazingira ili kuonyesha jambo kuhusu hali ya kiroho ya Waisraeli. Utamaduni wenu hufundishaje kweli za kiroho? Je, umewahi kutumia masomo kutoka kwa mazingira? Toa mifano ya jinsi ambavyo vitu vya mazingira vinaweza kutumiwa kufundisha kweli za kiroho katika utamaduni wenu. Sitisha rekodi hii ya sauti hapa.</w:t>
      </w:r>
    </w:p>
    <w:p>
      <w:pPr/>
      <w:r>
        <w:rPr>
          <w:lang w:val="sw_KE" w:bidi="sw_KE"/>
        </w:rPr>
      </w:r>
      <w:r>
        <w:rPr>
          <w:lang w:val="sw_KE" w:bidi="sw_KE"/>
        </w:rPr>
        <w:t xml:space="preserve">Onyesha timu yako ya watafsiri picha ya mtini na tini.Sitisha sauti hii. </w:t>
      </w:r>
    </w:p>
    <w:p>
      <w:pPr/>
      <w:r>
        <w:rPr>
          <w:lang w:val="sw_KE" w:bidi="sw_KE"/>
        </w:rPr>
      </w:r>
      <w:r>
        <w:rPr>
          <w:lang w:val="sw_KE" w:bidi="sw_KE"/>
        </w:rPr>
        <w:t>Yesu anapofika hekaluni, alipata soko katika eneo la nje la ua. Ua la nje wa Hekalu lilipaswa kutumiwa na watu wasio Wayahudi kuomba. Watu hao wasio Wayahudi hawakuruhusiwa katika maeneo ya ndani ya Hekalu, lakini ukumbi huu ulikuwa umetolewa kwa ajili yao kusali.</w:t>
      </w:r>
    </w:p>
    <w:p>
      <w:pPr/>
      <w:r>
        <w:rPr>
          <w:lang w:val="sw_KE" w:bidi="sw_KE"/>
        </w:rPr>
      </w:r>
      <w:r>
        <w:rPr>
          <w:lang w:val="sw_KE" w:bidi="sw_KE"/>
        </w:rPr>
        <w:t>Sitisha hapa na uangalie ramani ya hekalu na ua zake kama kikundi. Waonyeshe mahali ambapo ukumbi wa nje ulipo. Sitisha rekodi hii ya sauti hapa.</w:t>
      </w:r>
    </w:p>
    <w:p>
      <w:pPr/>
      <w:r>
        <w:rPr>
          <w:lang w:val="sw_KE" w:bidi="sw_KE"/>
        </w:rPr>
      </w:r>
      <w:r>
        <w:rPr>
          <w:lang w:val="sw_KE" w:bidi="sw_KE"/>
        </w:rPr>
        <w:t>Yesu alikasirika kwamba ukumbi wao ulikuwa umetumiwa kuwa soko na kubadilisha fedha. Ua huo ulionekana kama soko. Kwa kawaida masoko ya kununua vitu na wanyama kwa ajili ya hekalu yalikuwa katika sehemu nyingine za jiji. Hivi karibuni, watu walikuwa wameruhusiwa kuanzisha soko ndani ya ukumbi wa Hekalu yenyewe. Wauzaji waliuza wanyama "wasio na dosari" kama vile njiwa, mafuta, chumvi, na divai ambayo wageni wangeweza kutumia katika dhabihu zao mbalimbali kwa Mungu. Njiwa walitumiwa kuwa dhabihu watu walipokuwa maskini sana hivi kwamba hawangeweza kununua wanyama wengine. Pia, watu walipaswa kulipa ushuru ya Hekalu kila mwaka kutumia sarafu za zamani za Kiyahudi. Huu ulikuwa wakati wa mwaka wa watu kulipa kodi hizi, kwa hiyo walihitaji mahali pa kubadilisha fedha zao. Watu walikuwa na sarafu za Kirumi pekee, kwa hivyo wabadilishaji fedha walibadilisha sarafu zao za kisasa za Kirumi kwa ajili ya ushuru wa Hekalu. Wayahudi walikuwa wakibeba vitu walivyonunua kwenye vyombo kupitia ukumbi huu, lakini utamaduni wa Kiyahudi ulikataza hilo pia. Ukumbi huu ulipaswa kuwa mahali pa sala kwa waabudu wa Mungu wasio Wayahudi. Yesu alikasirika kwamba watu walikuwa wakizuia mataifa, au watu wasio Wayahudi, wasiweze kuabudu. Walikuwa wakitumia Hekalu la Mungu kwa njia isiyofaa na kumvunjia heshima na kumdharau Mungu. Mungu alikuwa amesema kupitia nabii Isaya kwamba Hekalu lake lingekuwa mahali pa sala kwa "mataifa yote", kumaanisha kwamba alitaka watu wasio Wayahudi wamjue pia. Mungu pia alikuwa amesema kupitia nabii Yeremia kwamba watu wangefanya Hekalu kuwa mahali ambapo watu wasio waadilifu, au wezi, wangeweza kufanya biashara. Yesu alikasirishwa sana na viongozi wa kidini walioruhusu jambo hilo litukie. Akazipindua meza za wabadilishaji fedha na kuwalazimisha watu waliokuwa wakiuza vitu kwa ajili ya dhabihu na wale waliokuwa wakinunua vitu kwa ajili ya dhabihu kuondoka Hekaluni. Hakumruhusu mtu yeyote kuchukua bidhaa alizonunua kupitia ukumbi wa Hekalu.</w:t>
      </w:r>
    </w:p>
    <w:p>
      <w:pPr/>
      <w:r>
        <w:rPr>
          <w:lang w:val="sw_KE" w:bidi="sw_KE"/>
        </w:rPr>
      </w:r>
      <w:r>
        <w:rPr>
          <w:lang w:val="sw_KE" w:bidi="sw_KE"/>
        </w:rPr>
        <w:t>Sitisha hapa na mjadili swali hili kama kikundi: Ni aina gani za shughuli zinaruhusiwa katika maeneo yenu ya ibada? Sitisha rekodi hii ya sauti hapa.</w:t>
      </w:r>
    </w:p>
    <w:p>
      <w:pPr/>
      <w:r>
        <w:rPr>
          <w:lang w:val="sw_KE" w:bidi="sw_KE"/>
        </w:rPr>
      </w:r>
      <w:r>
        <w:rPr>
          <w:lang w:val="sw_KE" w:bidi="sw_KE"/>
        </w:rPr>
        <w:t>Kwa sababu ya yale aliyoyafanya, makuhani wakuu na walimu wa sheria walimkasirikia Yesu. Walitaka kumuua, lakini umati wa watu ulifurahia sana mafundisho ya Yesu. Kwa hiyo viongozi wa dini walimwogopa Yesu kwa sababu ya uwezo aliokuwa nao juu ya watu.</w:t>
      </w:r>
    </w:p>
    <w:p>
      <w:pPr/>
      <w:r>
        <w:rPr>
          <w:lang w:val="sw_KE" w:bidi="sw_KE"/>
        </w:rPr>
      </w:r>
      <w:r>
        <w:rPr>
          <w:lang w:val="sw_KE" w:bidi="sw_KE"/>
        </w:rPr>
        <w:t>Yesu akatoka nje ya mji huo ili kurudi Bethania. Asubuhi iliyofuata, alirudi na kupita karibu na ule mtini kama alivyokuwa amefanya siku iliyotangulia. Ule mtini umenyauka kutoka juu hadi kwenye mizizi yake, kumaanisha kuwa umekufa kabisa. Huenda hilo ni ishara ya kwamba Mungu anaondoa uongozi na cheo cha Israeli ulimwenguni. Israeli ilipaswa kuleta wokovu wa ulimwengu.</w:t>
      </w:r>
    </w:p>
    <w:p>
      <w:pPr/>
      <w:r>
        <w:rPr>
          <w:lang w:val="sw_KE" w:bidi="sw_KE"/>
        </w:rPr>
      </w:r>
      <w:r>
        <w:rPr>
          <w:lang w:val="sw_KE" w:bidi="sw_KE"/>
        </w:rPr>
        <w:t>Yesu alifundisha wanafunzi wake. Aliwaambia kwamba wana imani katika Mungu, au wanamtumaini na kumwamini. Wakiwa na imani ya aina hiyo, kila kitu kinawezekana. Huenda Marko anazungumzia zaidi kutimizwa kwa utume wa Mungu duniani kuliko miujiza yenye kustaajabisha. Milima iliashiria matatizo, na Yesu alitaka wanafunzi wake wajue kwamba changamoto za utume wa Mungu, kama vile mateso, zingeweza kushindwa. Mlima wa Mizeituni na mlima wa Yerusalemu vyote viliashiria utamaduni wa Kiyahudi, na Yesu pia alitaka wanafunzi wake wajue kwamba nyakati fulani utamaduni unazuia utume wa Mungu. Ni muhimu kuamini kwamba Mungu anaweza kushinda jambo lolote. Kisha Yesu anawaambia wanafunzi wake kwamba wanapokaribia kusali wanahitaji kuchunguza kama mioyo yao iko tayari kuzungumza na Mungu. Ni muhimu kuwasamehe watu kabla ya kumwomba Mungu akufanyie jambo fulani. Matoleo mengine yanajumuisha sentensi ya mwisho ambayo inasema kwamba msiposamehe wengine, basi Mungu hatawasamehe dhambi zenu. Hii inajumuishwa tu katika matoleo mengine kwa sababu maandishi ya awali hayana mstari huu ndani yao.</w:t>
      </w:r>
    </w:p>
    <w:p>
      <w:pPr/>
      <w:r>
        <w:rPr>
          <w:lang w:val="sw_KE" w:bidi="sw_KE"/>
        </w:rPr>
      </w:r>
      <w:r>
        <w:rPr>
          <w:lang w:val="sw_KE" w:bidi="sw_KE"/>
        </w:rPr>
        <w:t>Sitisha na mjadili swali hili kama kikundi: wazo hili la mwisho linawasaidia vipi watu wako kuelewa msamaha? Unahisi vipi kuhusu wazo kwamba Mungu atatusamehe tukiwasamehe wengine? Jadili ikiwa mtaijumuisha katika tafsiri yenu au la.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11:12–26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manne.</w:t>
      </w:r>
    </w:p>
    <w:p>
      <w:pPr/>
      <w:r>
        <w:rPr>
          <w:lang w:val="sw_KE" w:bidi="sw_KE"/>
        </w:rPr>
      </w:r>
      <w:r>
        <w:rPr>
          <w:b/>
          <w:lang w:val="sw_KE" w:bidi="sw_KE"/>
        </w:rPr>
        <w:t>Tukio la kwanza:</w:t>
      </w:r>
      <w:r>
        <w:rPr>
          <w:lang w:val="sw_KE" w:bidi="sw_KE"/>
        </w:rPr>
        <w:t xml:space="preserve"> Asubuhi iliyofuata, Yesu na wanafunzi wake wanaondoka Bethania na kutembea kuelekea Yerusalemu. Walitembea karibu na mtini usio na matunda. Yesu alaani mtini huo.</w:t>
      </w:r>
    </w:p>
    <w:p>
      <w:pPr/>
      <w:r>
        <w:rPr>
          <w:lang w:val="sw_KE" w:bidi="sw_KE"/>
        </w:rPr>
      </w:r>
      <w:r>
        <w:rPr>
          <w:b/>
          <w:lang w:val="sw_KE" w:bidi="sw_KE"/>
        </w:rPr>
        <w:t>Katika tukio la pili:</w:t>
      </w:r>
      <w:r>
        <w:rPr>
          <w:lang w:val="sw_KE" w:bidi="sw_KE"/>
        </w:rPr>
        <w:t xml:space="preserve"> Yesu na wanafunzi wake wanaingia katika hekalu Yerusalemu. Yesu anawafukuza watu waliokuwa wakinunua na kuuza wanyama na vitu vya dhabihu humo ndani. Yesu anasema kwamba Maandiko yanasema Hekalu linapaswa kuwa nyumba ya sala kwa mataifa yote.</w:t>
      </w:r>
    </w:p>
    <w:p>
      <w:pPr/>
      <w:r>
        <w:rPr>
          <w:lang w:val="sw_KE" w:bidi="sw_KE"/>
        </w:rPr>
      </w:r>
      <w:r>
        <w:rPr>
          <w:b/>
          <w:lang w:val="sw_KE" w:bidi="sw_KE"/>
        </w:rPr>
        <w:t>Katika tukio la tatu:</w:t>
      </w:r>
      <w:r>
        <w:rPr>
          <w:lang w:val="sw_KE" w:bidi="sw_KE"/>
        </w:rPr>
        <w:t xml:space="preserve"> Makuhani wakuu na walimu wa sheria za kidini wanaanza kupanga jinsi ya kumuua Yesu. Wanamwogopa Yesu kwa sababu watu wanashangazwa na mafundisho yake. Yesu na wanafunzi wake wakaondoka kwa mji huo jioni hiyo.</w:t>
      </w:r>
    </w:p>
    <w:p>
      <w:pPr/>
      <w:r>
        <w:rPr>
          <w:lang w:val="sw_KE" w:bidi="sw_KE"/>
        </w:rPr>
      </w:r>
      <w:r>
        <w:rPr>
          <w:b/>
          <w:lang w:val="sw_KE" w:bidi="sw_KE"/>
        </w:rPr>
        <w:t>Katika tukio la nne:</w:t>
      </w:r>
      <w:r>
        <w:rPr>
          <w:lang w:val="sw_KE" w:bidi="sw_KE"/>
        </w:rPr>
        <w:t xml:space="preserve"> Yesu na wanafunzi wake wanalala Bethania na kurudi Yerusalemu asubuhi iliyofuata. Wanafunzi wanaona kwamba mtini ambao Yesu aliulaani umekauka kuanzia mizizi na kumwambia Yesu. Yesu anawazungumzia wanafunzi wake kuhusu kuwa na imani.</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na Petro kutajwa</w:t>
      </w:r>
    </w:p>
    <w:p>
      <w:pPr>
        <w:pStyle w:val="ListBullet"/>
        <w:spacing w:line="240" w:lineRule="auto"/>
        <w:ind w:left="720"/>
      </w:pPr>
      <w:r>
        <w:rPr>
          <w:lang w:val="sw_KE" w:bidi="sw_KE"/>
        </w:rPr>
      </w:r>
      <w:r>
        <w:rPr>
          <w:lang w:val="sw_KE" w:bidi="sw_KE"/>
        </w:rPr>
        <w:t>mtini</w:t>
      </w:r>
    </w:p>
    <w:p>
      <w:pPr>
        <w:pStyle w:val="ListBullet"/>
        <w:spacing w:line="240" w:lineRule="auto"/>
        <w:ind w:left="720"/>
      </w:pPr>
      <w:r>
        <w:rPr>
          <w:lang w:val="sw_KE" w:bidi="sw_KE"/>
        </w:rPr>
      </w:r>
      <w:r>
        <w:rPr>
          <w:lang w:val="sw_KE" w:bidi="sw_KE"/>
        </w:rPr>
        <w:t>watu Hekaluni wanaonunua na kuuza wanyama wa dhabihu, pamoja na wale wanaouza njiwa</w:t>
      </w:r>
    </w:p>
    <w:p>
      <w:pPr>
        <w:pStyle w:val="ListBullet"/>
        <w:spacing w:line="240" w:lineRule="auto"/>
        <w:ind w:left="720"/>
      </w:pPr>
      <w:r>
        <w:rPr>
          <w:lang w:val="sw_KE" w:bidi="sw_KE"/>
        </w:rPr>
      </w:r>
      <w:r>
        <w:rPr>
          <w:lang w:val="sw_KE" w:bidi="sw_KE"/>
        </w:rPr>
        <w:t>wabadili fedha</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hadithi hii inafanyika asubuhi baada ya hadithi ya awali. Yesu anatembea na wanafunzi wake kutoka Bethania kuelekea Yerusalemu. Yesu anahisi njaa. Anaenda karibu na mtini uliojaa majani kwa kando ya barabara. Ni muhimu kukumbuka kwamba mti wa tini hauna tini yoyote juu yake. Ni muhimu kukumbuka kwamba wanafunzi wa Yesu walimsikia akisema, "Mtu asile matunda kutoka kwako tena."</w:t>
      </w:r>
    </w:p>
    <w:p>
      <w:pPr/>
      <w:r>
        <w:rPr>
          <w:lang w:val="sw_KE" w:bidi="sw_KE"/>
        </w:rPr>
      </w:r>
      <w:r>
        <w:rPr>
          <w:lang w:val="sw_KE" w:bidi="sw_KE"/>
        </w:rPr>
        <w:t>Ni muhimu kukumbuka kwamba Yesu na wanafunzi wake wanafululiza moja kwa moja hadi kwenye ukumbi wa Hekalu. Wanapoingia ndani, wanaona soko limeanzishwa kwenye ukumbi. Kuna watu waliokuwa wakinunua na kuuza wanyama, mafuta, chumvi na divai. Kuna wabadilishaji wa fedha kwenye meza zao wakibadilisha sarafu za watu kuwa sarafu sahihi za ushuru wa Hekalu. Yesu akenda kwenye meza hizo na kuzipindua. Anawalazimisha watu wanaonunua na kuuza vitu kuondoka kwenye ukumbi wa Hekalu. Anawazuia watu wanaobeba vyombo vyao kuvuka ukumbi na kwenda sehemu nyingine ya Hekalu. Kisha Yesu anafundisha watu katika ukumbi wa Hekalu. Anasema, "Je, haikuandikwa kwamba nyumba yangu itaitwa nyumba ya sala kwa mataifa yote?" Yesu anapouliza swali hili, anatarajia jibu la ndiyo. Anasema, "Imeandikwa," au "Katika Maandiko Matakatifu." Hilo linamaanisha kwamba nabii wa Wayahudi aliandika fundisho hilo na kwamba Wayahudi wanapaswa kulijua na kulifuata. Hatujui ikiwa Yesu aliwafundisha watu alipokuwa akiwaamuru waondoke, au ikiwa aliwafundisha baada ya watu waliokuwa wakinunua na kuuza kuondoka.</w:t>
      </w:r>
    </w:p>
    <w:p>
      <w:pPr/>
      <w:r>
        <w:rPr>
          <w:lang w:val="sw_KE" w:bidi="sw_KE"/>
        </w:rPr>
      </w:r>
      <w:r>
        <w:rPr>
          <w:lang w:val="sw_KE" w:bidi="sw_KE"/>
        </w:rPr>
        <w:t>Sitisha hapa na muangalie tena ramani ya korti za Hekalu kama kikundi. Ona mahali ukumbi wa nje ulipo na ukubwa wake. Sitisha rekodi hii ya sauti hapa.</w:t>
      </w:r>
    </w:p>
    <w:p>
      <w:pPr/>
      <w:r>
        <w:rPr>
          <w:lang w:val="sw_KE" w:bidi="sw_KE"/>
        </w:rPr>
      </w:r>
      <w:r>
        <w:rPr>
          <w:lang w:val="sw_KE" w:bidi="sw_KE"/>
        </w:rPr>
        <w:t>Viongozi wa kidini wanasikia yale Yesu alifanya hekaluni. Kisha wanaanza kuzungumza jinsi ya kumwua Yesu. Lakini wanamwogopa Yesu. Ni muhimu kukumbuka kwamba wanamwogopa Yesu kwa sababu watu (wengi wa watu katika eneo hilo) wanapenda sana mafundisho ya Yesu.</w:t>
      </w:r>
    </w:p>
    <w:p>
      <w:pPr/>
      <w:r>
        <w:rPr>
          <w:lang w:val="sw_KE" w:bidi="sw_KE"/>
        </w:rPr>
      </w:r>
      <w:r>
        <w:rPr>
          <w:lang w:val="sw_KE" w:bidi="sw_KE"/>
        </w:rPr>
        <w:t>Yesu anafundisha mchana kutwa, kisha yeye na wanafunzi wake wanaondoka karibu na machweo na kurudi nje ya jiji na kwenda Bethania kulala huko.</w:t>
      </w:r>
    </w:p>
    <w:p>
      <w:pPr/>
      <w:r>
        <w:rPr>
          <w:lang w:val="sw_KE" w:bidi="sw_KE"/>
        </w:rPr>
      </w:r>
      <w:r>
        <w:rPr>
          <w:lang w:val="sw_KE" w:bidi="sw_KE"/>
        </w:rPr>
        <w:t>Usiku mmoja unapita. Asubuhi iliyofuata, Yesu na wanafunzi wake wanarudi Yerusalemu kupitia njia ileile waliopita siku iliyotangulia. Wanafunzi wa Yesu wanauona mtini huo. Mtini umenyauka kutoka juu hadi kwenye mizizi yake. Petro anakumbuka yale yaliyotokea asubuhi ya siku iliyotangulia. Yesu anawazungumzia wanafunzi wake kuhusu kuwa na imani. Anavuta fikira zao kwa msemo “Nawaambia ukweli ...” na anazungumzia kitakachotokea ikiwa mtu atauambia mlima kung'oka na kutupwa baharini. Huenda Yesu alikuwa akizungumzia Mlima wa Mizeituni, mahali ambako alikuwa na wanafunzi wake, au mlima ambako Yerusalemu na hekalu zilikuwa, upande ule mwingine wa bonde. Huenda Yesu anazungumzia Bahari ya Chumvi, ambayo wanaweza kuiona wakiwa kwenye Mlima wa Mizeituni siku yenye anga safi.</w:t>
      </w:r>
    </w:p>
    <w:p>
      <w:pPr/>
      <w:r>
        <w:rPr>
          <w:lang w:val="sw_KE" w:bidi="sw_KE"/>
        </w:rPr>
      </w:r>
      <w:r>
        <w:rPr>
          <w:lang w:val="sw_KE" w:bidi="sw_KE"/>
        </w:rPr>
        <w:t>Yesu anawakumbusha wanafunzi kwamba wanaposimama na kuomba, kwamba wanahitaji kuwasamehe wale waliowaumiza ili Baba yao wa mbinguni awasamehe pia.</w:t>
      </w:r>
    </w:p>
    <w:p>
      <w:pPr/>
      <w:r>
        <w:rPr>
          <w:lang w:val="sw_KE" w:bidi="sw_KE"/>
        </w:rPr>
      </w:r>
      <w:r>
        <w:rPr>
          <w:lang w:val="sw_KE" w:bidi="sw_KE"/>
        </w:rPr>
        <w:t>Sitisha na mjadili swali hili kama kikundi: "Ni vigumu kiasi gani kusamehe wengine katika utamaduni wenu? Jadili ikiwa msamaha ni thamani kubwa katika utamaduni wenu. Sitisha rekodi hii ya sauti hapa.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11:12–26 katika tafsiri iliyo rahisi zaidi kuelewa.</w:t>
      </w:r>
    </w:p>
    <w:p>
      <w:pPr/>
      <w:r>
        <w:rPr>
          <w:lang w:val="sw_KE" w:bidi="sw_KE"/>
        </w:rPr>
      </w:r>
      <w:r>
        <w:rPr>
          <w:lang w:val="sw_KE" w:bidi="sw_KE"/>
        </w:rPr>
        <w:t>Katika hatua hii, kikundi kitaigiza kifungu.</w:t>
      </w:r>
    </w:p>
    <w:p>
      <w:pPr/>
      <w:r>
        <w:rPr>
          <w:lang w:val="sw_KE" w:bidi="sw_KE"/>
        </w:rPr>
      </w:r>
      <w:r>
        <w:rPr>
          <w:lang w:val="sw_KE" w:bidi="sw_KE"/>
        </w:rPr>
        <w:t>Kifungu hiki kina matukio manne.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na Petro kutajwa</w:t>
      </w:r>
    </w:p>
    <w:p>
      <w:pPr>
        <w:pStyle w:val="ListBullet"/>
        <w:spacing w:line="240" w:lineRule="auto"/>
        <w:ind w:left="720"/>
      </w:pPr>
      <w:r>
        <w:rPr>
          <w:lang w:val="sw_KE" w:bidi="sw_KE"/>
        </w:rPr>
      </w:r>
      <w:r>
        <w:rPr>
          <w:lang w:val="sw_KE" w:bidi="sw_KE"/>
        </w:rPr>
        <w:t>mtini</w:t>
      </w:r>
    </w:p>
    <w:p>
      <w:pPr>
        <w:pStyle w:val="ListBullet"/>
        <w:spacing w:line="240" w:lineRule="auto"/>
        <w:ind w:left="720"/>
      </w:pPr>
      <w:r>
        <w:rPr>
          <w:lang w:val="sw_KE" w:bidi="sw_KE"/>
        </w:rPr>
      </w:r>
      <w:r>
        <w:rPr>
          <w:lang w:val="sw_KE" w:bidi="sw_KE"/>
        </w:rPr>
        <w:t>watu Hekaluni wanaonunua na kuuza wanyama wa dhabihu, pamoja na wale wanaouza njiwa</w:t>
      </w:r>
    </w:p>
    <w:p>
      <w:pPr>
        <w:pStyle w:val="ListBullet"/>
        <w:spacing w:line="240" w:lineRule="auto"/>
        <w:ind w:left="720"/>
      </w:pPr>
      <w:r>
        <w:rPr>
          <w:lang w:val="sw_KE" w:bidi="sw_KE"/>
        </w:rPr>
      </w:r>
      <w:r>
        <w:rPr>
          <w:lang w:val="sw_KE" w:bidi="sw_KE"/>
        </w:rPr>
        <w:t>wabadili fedha</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waliendelea kutembea kuelekea Yerusalemu kutoka Bethania, asubuhi. Yesu ana njaa, kwa hiyo anaenda kwenye mtini uliojaa majani. Hakuna tini kwenye mtini, kwa sababu haukuwa msimu wa mtini kuzaa. Yesu anasema "Tangu leo mtu yeyote asile kamwe matunda kutoka kwako."</w:t>
      </w:r>
    </w:p>
    <w:p>
      <w:pPr/>
      <w:r>
        <w:rPr>
          <w:lang w:val="sw_KE" w:bidi="sw_KE"/>
        </w:rPr>
      </w:r>
      <w:r>
        <w:rPr>
          <w:lang w:val="sw_KE" w:bidi="sw_KE"/>
        </w:rPr>
        <w:t>Sitisha igizo. Waulize watu, "Mnafikiria au kuhisi vipi?" Mtu huyo anaweza kujibu mambo kama, "Kuchanganyikiwa," au "Kushangaa, kwa sababu Yesu kwa kawaida ni mpole zaidi," au "Kuchanganyikiwa kwa sababu Yesu anajua si msimu wa tini," au "Kuvutiwa na kile Yesu anajaribu kutuambia." Endelea na igizo.</w:t>
      </w:r>
    </w:p>
    <w:p>
      <w:pPr/>
      <w:r>
        <w:rPr>
          <w:lang w:val="sw_KE" w:bidi="sw_KE"/>
        </w:rPr>
      </w:r>
      <w:r>
        <w:rPr>
          <w:lang w:val="sw_KE" w:bidi="sw_KE"/>
        </w:rPr>
        <w:t>Yesu na wanafunzi wake walitembea kwenda Yerusalemu na kutembea moja kwa moja kwenye ukumbi wa Hekalu. Yesu anaingia kwenye ukumbi wa nje wa Hekalu, naye anaanza kupindua meza na kuwalazimisha watu watoke katika ukumbi huo. Anawazuia watu wanaovuka ukumbi wakiwa wamebeba vyombo. Anasema, "Maandiko yanasema, ‘Nyumba yangu itaitwa nyumba ya sala kwa mataifa yote, Lakini ninyi mmeifanya kuwa ‘pango la wanyangʼanyi.'"</w:t>
      </w:r>
    </w:p>
    <w:p>
      <w:pPr/>
      <w:r>
        <w:rPr>
          <w:lang w:val="sw_KE" w:bidi="sw_KE"/>
        </w:rPr>
      </w:r>
      <w:r>
        <w:rPr>
          <w:lang w:val="sw_KE" w:bidi="sw_KE"/>
        </w:rPr>
        <w:t>Sitisha igizo. Waulize watu, "Mnafikiria au kuhisi vipi?" Mtu huyo anaweza kujibu mambo kama, "Kuchanganyikiwa sana. Yesu hajawahi kutumia nguvu," au "tumeaibika,"au "tumefurahi kwamba Yesu hatimaye anafanya jambo hadharani!" Muulize mtu anayeigiza Yesu, anahisi Mtu huyo anaweza kujibu mambo kama, "Kuvunjika moyo kwamba watu wanamvunjia heshima Baba yangu kama hivi," au "Kusikitika kwa ajili ya Mataifa ambao hawawezi kuabudu hapa," au "Kusikitika kwamba Waisraeli wako kama hivi." Waulize watu wanavyohisi. Mtu huyo anaweza kujibu mambo kama, "Kushangaa," au "Kukasirika-anaharibu biashara yetu na hana haki," au "Kuvutiwa na mtu huyu ambaye anaonekana kujali wasio Wayahudi." Endelea na igizo.</w:t>
      </w:r>
    </w:p>
    <w:p>
      <w:pPr/>
      <w:r>
        <w:rPr>
          <w:lang w:val="sw_KE" w:bidi="sw_KE"/>
        </w:rPr>
      </w:r>
      <w:r>
        <w:rPr>
          <w:lang w:val="sw_KE" w:bidi="sw_KE"/>
        </w:rPr>
        <w:t>Viongozi wa kidini wanazungumza kuhusu jinsi ya kumuua Yesu. Lakini watu wengi katika Yerusalemu wanapenda mafundisho ya Yesu. Viongozi wa kidini wanamwogopa Yesu.</w:t>
      </w:r>
    </w:p>
    <w:p>
      <w:pPr/>
      <w:r>
        <w:rPr>
          <w:lang w:val="sw_KE" w:bidi="sw_KE"/>
        </w:rPr>
      </w:r>
      <w:r>
        <w:rPr>
          <w:lang w:val="sw_KE" w:bidi="sw_KE"/>
        </w:rPr>
        <w:t>Sitisha igizo. Waulize viongozi wa kidini, "Mnahisi au kufikiria vipi?" Mtu huyo anaweza kujibu maneno kama, "Kukasirika kwamba watu wanampenda Yesu sana," au "Wivu," au "Kumwogopa Yesu kwa sababu ana nguvu sana." Endelea na igizo.</w:t>
      </w:r>
    </w:p>
    <w:p>
      <w:pPr/>
      <w:r>
        <w:rPr>
          <w:lang w:val="sw_KE" w:bidi="sw_KE"/>
        </w:rPr>
      </w:r>
      <w:r>
        <w:rPr>
          <w:lang w:val="sw_KE" w:bidi="sw_KE"/>
        </w:rPr>
        <w:t>Jioni hiyo Yesu na wanafunzi wake wanatoka Hekalu na kurudi Bethania usiku huo. Wanalala Bethania na kisha wanarudi Yerusalemu asubuhi iliyofuata. Wanapita karibu na mtini huo tena. Wakati huo, mtini umenyauka kutoka juu hadi kwenye mizizi yake. Petro anamwonyesha Yesu mti uliokufa. Yesu anafundisha wanafunzi wake. Anavutia usikivu wao kwa kusema, "Nawaambia ukweli." Anawakumbusha kwamba wanaweza kuuambia mlima ung'oke na ujitupe baharini na utafanyika. Lakini wanapaswa kuamini na wasiwe na shaka kwamba itatokea kweli. Anasema tena kwa urahisi, "Yoyote mtakayoyaomba mkisali, aminini ya kwamba mmeyapokea, nayo yatakuwa yenu." Kisha anawaambia kwamba mioyo yao lazima iwe safi ili hilo litendeke. Kabla wasimame kusali, wanapaswa kusamehe yeyote ambaye hawajamsamehe. Kisha Mungu atawasamehe pia.</w:t>
      </w:r>
    </w:p>
    <w:p>
      <w:pPr/>
      <w:r>
        <w:rPr>
          <w:lang w:val="sw_KE" w:bidi="sw_KE"/>
        </w:rPr>
      </w:r>
      <w:r>
        <w:rPr>
          <w:lang w:val="sw_KE" w:bidi="sw_KE"/>
        </w:rPr>
        <w:t>Sitisha igizo. Waulize watu, "Mnafikiria au kuhisi vipi?" Unaweza kujibu mambo kama, "Kuchanganyikiwa," au "Kuogopa, kwa sababu inaonekana kuwa vigumu kuwa na imani kiasi hicho," au "Kusisimka kwamba nguvu nyingi sana zinawezekana."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11:12–26 katika tafsiri iliyo rahisi zaidi kuelewa.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Asubuhi iliyofuata, Yesu na </w:t>
      </w:r>
      <w:r>
        <w:rPr>
          <w:b/>
          <w:lang w:val="sw_KE" w:bidi="sw_KE"/>
        </w:rPr>
        <w:t>wanafunzi</w:t>
      </w:r>
      <w:r>
        <w:rPr>
          <w:lang w:val="sw_KE" w:bidi="sw_KE"/>
        </w:rPr>
        <w:t xml:space="preserve"> wake waliondoka </w:t>
      </w:r>
      <w:r>
        <w:rPr>
          <w:b/>
          <w:lang w:val="sw_KE" w:bidi="sw_KE"/>
        </w:rPr>
        <w:t>Bethania</w:t>
      </w:r>
      <w:r>
        <w:rPr>
          <w:lang w:val="sw_KE" w:bidi="sw_KE"/>
        </w:rPr>
        <w:t xml:space="preserve"> na kuelekea </w:t>
      </w:r>
      <w:r>
        <w:rPr>
          <w:b/>
          <w:lang w:val="sw_KE" w:bidi="sw_KE"/>
        </w:rPr>
        <w:t>Yerusalemu</w:t>
      </w:r>
      <w:r>
        <w:rPr>
          <w:lang w:val="sw_KE" w:bidi="sw_KE"/>
        </w:rPr>
        <w:t xml:space="preserve">. Bethania ni kijiji cha takriban kilomita 3 kutoka Yerusalemu, kwenye Mlima wa Mizeituni. Yesu na wanafunzi wake walilala huko walipokuwa wakitembelea Yerusalemu. Yerusalemu ni mji mkuu wa Wayahudi na mahali palipo Hekalu. Hekalu ni </w:t>
      </w:r>
      <w:r>
        <w:rPr>
          <w:b/>
          <w:lang w:val="sw_KE" w:bidi="sw_KE"/>
        </w:rPr>
        <w:t>mahali</w:t>
      </w:r>
      <w:r>
        <w:rPr>
          <w:lang w:val="sw_KE" w:bidi="sw_KE"/>
        </w:rPr>
        <w:t xml:space="preserve"> ambapo Wayahudi wanaabudu Mungu na kumtolea dhabihu. Tumia neno lile kwa wanafunzi, Yerusalemu na Hekalu ambalo umetumia katika kitabu cha Marko. Kwa maelezo zaidi kuhusu wanafunzi, </w:t>
      </w:r>
      <w:r>
        <w:rPr>
          <w:b/>
          <w:lang w:val="sw_KE" w:bidi="sw_KE"/>
        </w:rPr>
        <w:t>Yerusalemu</w:t>
      </w:r>
      <w:r>
        <w:rPr>
          <w:lang w:val="sw_KE" w:bidi="sw_KE"/>
        </w:rPr>
        <w:t xml:space="preserve">, na </w:t>
      </w:r>
      <w:r>
        <w:rPr>
          <w:b/>
          <w:lang w:val="sw_KE" w:bidi="sw_KE"/>
        </w:rPr>
        <w:t>hekalu</w:t>
      </w:r>
      <w:r>
        <w:rPr>
          <w:lang w:val="sw_KE" w:bidi="sw_KE"/>
        </w:rPr>
        <w:t xml:space="preserve"> rejelea Faharasa Kuu.</w:t>
      </w:r>
    </w:p>
    <w:p>
      <w:pPr/>
      <w:r>
        <w:rPr>
          <w:lang w:val="sw_KE" w:bidi="sw_KE"/>
        </w:rPr>
      </w:r>
      <w:r>
        <w:rPr>
          <w:lang w:val="sw_KE" w:bidi="sw_KE"/>
        </w:rPr>
        <w:t>Sitisha na uangalie ramani ya eneo la Yerusalemu ambalo linajumuisha Bethania kwenye Mlima wa Mizeituni, kama kikundi. Sitisha rekodi hii ya sauti hapa.</w:t>
      </w:r>
    </w:p>
    <w:p>
      <w:pPr/>
      <w:r>
        <w:rPr>
          <w:lang w:val="sw_KE" w:bidi="sw_KE"/>
        </w:rPr>
      </w:r>
      <w:r>
        <w:rPr>
          <w:lang w:val="sw_KE" w:bidi="sw_KE"/>
        </w:rPr>
        <w:t xml:space="preserve">Walipita </w:t>
      </w:r>
      <w:r>
        <w:rPr>
          <w:b/>
          <w:lang w:val="sw_KE" w:bidi="sw_KE"/>
        </w:rPr>
        <w:t>mtini</w:t>
      </w:r>
      <w:r>
        <w:rPr>
          <w:lang w:val="sw_KE" w:bidi="sw_KE"/>
        </w:rPr>
        <w:t xml:space="preserve"> uliojaa majani. Mtini ni aina ya mti wa matunda unaomea katika Israeli. Inaweza kukua hadi mita 10 kwa urefu na shina lake linaweza kuwa na kipenyo cha mita 1. Majani hutokea mwezi wa Aprili au Mei, na kwa kawaida matunda huiva mwezi wa Juni. Kwa hivyo huenda hadithi hii ilitukia Aprili wakati kunapaswa kuwa na tini ndogo ambazo hazijaiva kwenye mtini huo.</w:t>
      </w:r>
    </w:p>
    <w:p>
      <w:pPr/>
      <w:r>
        <w:rPr>
          <w:lang w:val="sw_KE" w:bidi="sw_KE"/>
        </w:rPr>
      </w:r>
      <w:r>
        <w:rPr>
          <w:lang w:val="sw_KE" w:bidi="sw_KE"/>
        </w:rPr>
        <w:t xml:space="preserve">Komea hapa na uangalie picha ya mtini tena. Jadili kama kikundi ni neno au kifungu gani utatumia kwa </w:t>
      </w:r>
      <w:r>
        <w:rPr>
          <w:b/>
          <w:lang w:val="sw_KE" w:bidi="sw_KE"/>
        </w:rPr>
        <w:t>mtini</w:t>
      </w:r>
      <w:r>
        <w:rPr>
          <w:lang w:val="sw_KE" w:bidi="sw_KE"/>
        </w:rPr>
        <w:t xml:space="preserve">. Je, una tini katika utamaduni wako, au kuna matunda tofauti ya kutumia yanayokua kwenye mti? Tazama maelezo zaidi kuhusu </w:t>
      </w:r>
      <w:r>
        <w:rPr>
          <w:b/>
          <w:lang w:val="sw_KE" w:bidi="sw_KE"/>
        </w:rPr>
        <w:t>mtini</w:t>
      </w:r>
      <w:r>
        <w:rPr>
          <w:lang w:val="sw_KE" w:bidi="sw_KE"/>
        </w:rPr>
        <w:t xml:space="preserve"> katika Faharasa Kuu. Sitisha rekodi hii ya sauti hapa.</w:t>
      </w:r>
    </w:p>
    <w:p>
      <w:pPr/>
      <w:r>
        <w:rPr>
          <w:lang w:val="sw_KE" w:bidi="sw_KE"/>
        </w:rPr>
      </w:r>
      <w:r>
        <w:rPr>
          <w:lang w:val="sw_KE" w:bidi="sw_KE"/>
        </w:rPr>
        <w:t xml:space="preserve">Yesu na wanafunzi wake wanawasili kwenye ukumbi wa nje wa Hekalu. Watu wengi wananunua na kuuza vitu ili kutumia kutoa dhabihu. </w:t>
      </w:r>
      <w:r>
        <w:rPr>
          <w:b/>
          <w:lang w:val="sw_KE" w:bidi="sw_KE"/>
        </w:rPr>
        <w:t>Dhabihu</w:t>
      </w:r>
      <w:r>
        <w:rPr>
          <w:lang w:val="sw_KE" w:bidi="sw_KE"/>
        </w:rPr>
        <w:t xml:space="preserve"> ni kitu kinachotolewa kwa Mungu ili kumshukuru au kumwomba msamaha. Inaweza kuwa dhabihu ya damu ambayo inajumuisha kuua na kuchoma mnyama, au dhabihu isiyo ya damu inayompa Mungu ubani au nafaka.</w:t>
      </w:r>
    </w:p>
    <w:p>
      <w:pPr/>
      <w:r>
        <w:rPr>
          <w:lang w:val="sw_KE" w:bidi="sw_KE"/>
        </w:rPr>
      </w:r>
      <w:r>
        <w:rPr>
          <w:lang w:val="sw_KE" w:bidi="sw_KE"/>
        </w:rPr>
        <w:t xml:space="preserve">Sitisha hapa na jadili ni neno utakalotumia kwa </w:t>
      </w:r>
      <w:r>
        <w:rPr>
          <w:b/>
          <w:lang w:val="sw_KE" w:bidi="sw_KE"/>
        </w:rPr>
        <w:t>dhabihu</w:t>
      </w:r>
      <w:r>
        <w:rPr>
          <w:lang w:val="sw_KE" w:bidi="sw_KE"/>
        </w:rPr>
        <w:t xml:space="preserve">. Kwa maelezo zaidi kuhusu </w:t>
      </w:r>
      <w:r>
        <w:rPr>
          <w:b/>
          <w:lang w:val="sw_KE" w:bidi="sw_KE"/>
        </w:rPr>
        <w:t>dhabihu</w:t>
      </w:r>
      <w:r>
        <w:rPr>
          <w:lang w:val="sw_KE" w:bidi="sw_KE"/>
        </w:rPr>
        <w:t>, rejelea Faharasa Kuu. Sitisha rekodi hii ya sauti hapa.</w:t>
      </w:r>
    </w:p>
    <w:p>
      <w:pPr/>
      <w:r>
        <w:rPr>
          <w:lang w:val="sw_KE" w:bidi="sw_KE"/>
        </w:rPr>
      </w:r>
      <w:r>
        <w:rPr>
          <w:lang w:val="sw_KE" w:bidi="sw_KE"/>
        </w:rPr>
        <w:t xml:space="preserve">Yesu alizipindua meza za wale </w:t>
      </w:r>
      <w:r>
        <w:rPr>
          <w:b/>
          <w:lang w:val="sw_KE" w:bidi="sw_KE"/>
        </w:rPr>
        <w:t>waliokuwa wakibadili</w:t>
      </w:r>
      <w:r>
        <w:rPr>
          <w:lang w:val="sw_KE" w:bidi="sw_KE"/>
        </w:rPr>
        <w:t xml:space="preserve"> fedha na viti vya wale waliokuwa wakiuza njiwa. Wabadilishaji fedha walikuwa watu waliobadilisha sarafu za kisasa za Kirumi kwa sarafu za zamani za Hekalu la Kiyahudi. Watu walitumia sarafu hizi za zamani kulipa ushuru wao wa Hekaluni. </w:t>
      </w:r>
      <w:r>
        <w:rPr>
          <w:b/>
          <w:lang w:val="sw_KE" w:bidi="sw_KE"/>
        </w:rPr>
        <w:t>Njiwa</w:t>
      </w:r>
      <w:r>
        <w:rPr>
          <w:lang w:val="sw_KE" w:bidi="sw_KE"/>
        </w:rPr>
        <w:t xml:space="preserve"> ni ndege wa kawaida ambao wana urefu wa sentimita 18 hadi 24. Kuna aina tofauti za njiwa, lakini Wayahudi maskini mara nyingi waliwatumia kama dhabihu kwa sababu walikuwa wa bei ya chini kuliko wanyama wengine. Tumia neno lile ambalo umetumia kwa njiwa katika vifungu vilivyotangulia. Kwa maelezo zaidi kuhusu </w:t>
      </w:r>
      <w:r>
        <w:rPr>
          <w:b/>
          <w:lang w:val="sw_KE" w:bidi="sw_KE"/>
        </w:rPr>
        <w:t>njiwa</w:t>
      </w:r>
      <w:r>
        <w:rPr>
          <w:lang w:val="sw_KE" w:bidi="sw_KE"/>
        </w:rPr>
        <w:t>, rejelea Faharasa Kuu.</w:t>
      </w:r>
    </w:p>
    <w:p>
      <w:pPr/>
      <w:r>
        <w:rPr>
          <w:lang w:val="sw_KE" w:bidi="sw_KE"/>
        </w:rPr>
      </w:r>
      <w:r>
        <w:rPr>
          <w:lang w:val="sw_KE" w:bidi="sw_KE"/>
        </w:rPr>
        <w:t>Komea hapa na uwaonyeshe timu yako ya watafsiri picha ya njiwa. Sitisha rekodi hii ya sauti hapa.</w:t>
      </w:r>
    </w:p>
    <w:p>
      <w:pPr/>
      <w:r>
        <w:rPr>
          <w:lang w:val="sw_KE" w:bidi="sw_KE"/>
        </w:rPr>
      </w:r>
      <w:r>
        <w:rPr>
          <w:lang w:val="sw_KE" w:bidi="sw_KE"/>
        </w:rPr>
        <w:t xml:space="preserve">Yesu alisema kuwa "Imeandikwa kwamba nyumba yangu itaitwa nyumba ya sala kwa mataifa yote." </w:t>
      </w:r>
      <w:r>
        <w:rPr>
          <w:b/>
          <w:lang w:val="sw_KE" w:bidi="sw_KE"/>
        </w:rPr>
        <w:t>Nyumba ya Sala</w:t>
      </w:r>
      <w:r>
        <w:rPr>
          <w:lang w:val="sw_KE" w:bidi="sw_KE"/>
        </w:rPr>
        <w:t xml:space="preserve"> ni mahali pa ibada na mahali ambapo watu wanazungumza na Mungu. </w:t>
      </w:r>
      <w:r>
        <w:rPr>
          <w:b/>
          <w:lang w:val="sw_KE" w:bidi="sw_KE"/>
        </w:rPr>
        <w:t>Mataifa yote</w:t>
      </w:r>
      <w:r>
        <w:rPr>
          <w:lang w:val="sw_KE" w:bidi="sw_KE"/>
        </w:rPr>
        <w:t xml:space="preserve"> yanamaanisha makabila yote.</w:t>
      </w:r>
    </w:p>
    <w:p>
      <w:pPr/>
      <w:r>
        <w:rPr>
          <w:lang w:val="sw_KE" w:bidi="sw_KE"/>
        </w:rPr>
      </w:r>
      <w:r>
        <w:rPr>
          <w:lang w:val="sw_KE" w:bidi="sw_KE"/>
        </w:rPr>
        <w:t xml:space="preserve">Sitisha hapa na ujadili kama kikundi ni neno au kifungu gani utatumia kwa </w:t>
      </w:r>
      <w:r>
        <w:rPr>
          <w:b/>
          <w:lang w:val="sw_KE" w:bidi="sw_KE"/>
        </w:rPr>
        <w:t>taifa</w:t>
      </w:r>
      <w:r>
        <w:rPr>
          <w:lang w:val="sw_KE" w:bidi="sw_KE"/>
        </w:rPr>
        <w:t xml:space="preserve">. Tazama maelezo zaidi kuhusu </w:t>
      </w:r>
      <w:r>
        <w:rPr>
          <w:b/>
          <w:lang w:val="sw_KE" w:bidi="sw_KE"/>
        </w:rPr>
        <w:t>taifa</w:t>
      </w:r>
      <w:r>
        <w:rPr>
          <w:lang w:val="sw_KE" w:bidi="sw_KE"/>
        </w:rPr>
        <w:t xml:space="preserve"> katika Faharasa Kuu. Sitisha rekodi hii ya sauti hapa.</w:t>
      </w:r>
    </w:p>
    <w:p>
      <w:pPr/>
      <w:r>
        <w:rPr>
          <w:lang w:val="sw_KE" w:bidi="sw_KE"/>
        </w:rPr>
      </w:r>
      <w:r>
        <w:rPr>
          <w:lang w:val="sw_KE" w:bidi="sw_KE"/>
        </w:rPr>
        <w:t xml:space="preserve">Yesu anasema kwamba watu wamegeuza Hekalu kuwa </w:t>
      </w:r>
      <w:r>
        <w:rPr>
          <w:b/>
          <w:lang w:val="sw_KE" w:bidi="sw_KE"/>
        </w:rPr>
        <w:t>pango la wezi</w:t>
      </w:r>
      <w:r>
        <w:rPr>
          <w:lang w:val="sw_KE" w:bidi="sw_KE"/>
        </w:rPr>
        <w:t>, ambayo inamaanisha pango au mahali pa watu wasio haki kujificha. Watu wasio haki ni watu wanaowanyang`anya wengine mali kwa nguvu.</w:t>
      </w:r>
    </w:p>
    <w:p>
      <w:pPr/>
      <w:r>
        <w:rPr>
          <w:lang w:val="sw_KE" w:bidi="sw_KE"/>
        </w:rPr>
      </w:r>
      <w:r>
        <w:rPr>
          <w:lang w:val="sw_KE" w:bidi="sw_KE"/>
        </w:rPr>
        <w:t xml:space="preserve">Hawa </w:t>
      </w:r>
      <w:r>
        <w:rPr>
          <w:b/>
          <w:lang w:val="sw_KE" w:bidi="sw_KE"/>
        </w:rPr>
        <w:t>makuhani wakuu</w:t>
      </w:r>
      <w:r>
        <w:rPr>
          <w:lang w:val="sw_KE" w:bidi="sw_KE"/>
        </w:rPr>
        <w:t xml:space="preserve"> na </w:t>
      </w:r>
      <w:r>
        <w:rPr>
          <w:b/>
          <w:lang w:val="sw_KE" w:bidi="sw_KE"/>
        </w:rPr>
        <w:t>walimu wa sheria ya kidini</w:t>
      </w:r>
      <w:r>
        <w:rPr>
          <w:lang w:val="sw_KE" w:bidi="sw_KE"/>
        </w:rPr>
        <w:t xml:space="preserve"> wanakusanyika ili kuzungumza kuhusu kumuua Yesu. Tumia neno lile la makuhani wakuu na walimu wa sheria ya kidini ambalo umetumia katika hadithi za awali katika kitabu cha Marko. Kwa maelezo zaidi kuhusu </w:t>
      </w:r>
      <w:r>
        <w:rPr>
          <w:b/>
          <w:lang w:val="sw_KE" w:bidi="sw_KE"/>
        </w:rPr>
        <w:t>makuhani</w:t>
      </w:r>
      <w:r>
        <w:rPr>
          <w:lang w:val="sw_KE" w:bidi="sw_KE"/>
        </w:rPr>
        <w:t xml:space="preserve"> na </w:t>
      </w:r>
      <w:r>
        <w:rPr>
          <w:b/>
          <w:lang w:val="sw_KE" w:bidi="sw_KE"/>
        </w:rPr>
        <w:t>walimu wa sheria</w:t>
      </w:r>
      <w:r>
        <w:rPr>
          <w:lang w:val="sw_KE" w:bidi="sw_KE"/>
        </w:rPr>
        <w:t>, rejelea Faharasa Kuu.</w:t>
      </w:r>
    </w:p>
    <w:p>
      <w:pPr/>
      <w:r>
        <w:rPr>
          <w:lang w:val="sw_KE" w:bidi="sw_KE"/>
        </w:rPr>
      </w:r>
      <w:r>
        <w:rPr>
          <w:lang w:val="sw_KE" w:bidi="sw_KE"/>
        </w:rPr>
        <w:t xml:space="preserve">Asubuhi iliyofuata wanafunzi na Yesu wanapita karibu na mtini na Petro anasema, "Tazama, </w:t>
      </w:r>
      <w:r>
        <w:rPr>
          <w:b/>
          <w:lang w:val="sw_KE" w:bidi="sw_KE"/>
        </w:rPr>
        <w:t>Rabi</w:t>
      </w:r>
      <w:r>
        <w:rPr>
          <w:lang w:val="sw_KE" w:bidi="sw_KE"/>
        </w:rPr>
        <w:t xml:space="preserve">!" Ule mtini </w:t>
      </w:r>
      <w:r>
        <w:rPr>
          <w:b/>
          <w:lang w:val="sw_KE" w:bidi="sw_KE"/>
        </w:rPr>
        <w:t>ulioulaani</w:t>
      </w:r>
      <w:r>
        <w:rPr>
          <w:lang w:val="sw_KE" w:bidi="sw_KE"/>
        </w:rPr>
        <w:t xml:space="preserve"> ile siku umenyauka!" Rabi ni neno la heshima la mtu anayefundisha mambo ya Mungu na ana wanafunzi. Laani inamaanisha adhabu, au inamaanisha kitu kibaya kinaweza kutokea. Laana haipaswi kuashiria maneno ya uchawi. Huenda ukahitaji kusema hivi: "Mti uliouadhibu kwa maneno yako." Tumia neno lile la Rabi ambalo umetumia katika kitabu chote cha Marko. Kwa maelezo zaidi kuhusu </w:t>
      </w:r>
      <w:r>
        <w:rPr>
          <w:b/>
          <w:lang w:val="sw_KE" w:bidi="sw_KE"/>
        </w:rPr>
        <w:t>Rabi</w:t>
      </w:r>
      <w:r>
        <w:rPr>
          <w:lang w:val="sw_KE" w:bidi="sw_KE"/>
        </w:rPr>
        <w:t>, rejelea Faharasa Kuu.</w:t>
      </w:r>
    </w:p>
    <w:p>
      <w:pPr/>
      <w:r>
        <w:rPr>
          <w:lang w:val="sw_KE" w:bidi="sw_KE"/>
        </w:rPr>
      </w:r>
      <w:r>
        <w:rPr>
          <w:lang w:val="sw_KE" w:bidi="sw_KE"/>
        </w:rPr>
        <w:t xml:space="preserve">Sitisha hapa na ujadili kama kikundi ni neno au kifungu gani utatumia kwa </w:t>
      </w:r>
      <w:r>
        <w:rPr>
          <w:b/>
          <w:lang w:val="sw_KE" w:bidi="sw_KE"/>
        </w:rPr>
        <w:t>kulaaniwa</w:t>
      </w:r>
      <w:r>
        <w:rPr>
          <w:lang w:val="sw_KE" w:bidi="sw_KE"/>
        </w:rPr>
        <w:t xml:space="preserve">. Tazama </w:t>
      </w:r>
      <w:r>
        <w:rPr>
          <w:b/>
          <w:lang w:val="sw_KE" w:bidi="sw_KE"/>
        </w:rPr>
        <w:t>maelezo</w:t>
      </w:r>
      <w:r>
        <w:rPr>
          <w:lang w:val="sw_KE" w:bidi="sw_KE"/>
        </w:rPr>
        <w:t xml:space="preserve"> zaidi kuhusu laana katika Faharasa Kuu. Sitisha rekodi hii ya sauti hapa.</w:t>
      </w:r>
    </w:p>
    <w:p>
      <w:pPr/>
      <w:r>
        <w:rPr>
          <w:lang w:val="sw_KE" w:bidi="sw_KE"/>
        </w:rPr>
      </w:r>
      <w:r>
        <w:rPr>
          <w:lang w:val="sw_KE" w:bidi="sw_KE"/>
        </w:rPr>
        <w:t xml:space="preserve">Yesu anawaambia wanafunzi wake, "Kuweni na </w:t>
      </w:r>
      <w:r>
        <w:rPr>
          <w:b/>
          <w:lang w:val="sw_KE" w:bidi="sw_KE"/>
        </w:rPr>
        <w:t>imani</w:t>
      </w:r>
      <w:r>
        <w:rPr>
          <w:lang w:val="sw_KE" w:bidi="sw_KE"/>
        </w:rPr>
        <w:t xml:space="preserve"> kwa Mungu." Tumia neno lile la imani ambalo umetumia katika vifungu vya awali katika kitabu cha Marko. Kumbuka kwamba imani inamaanisha kumtumaini au kumwamini mtu. Kwa maelezo zaidi kuhusu </w:t>
      </w:r>
      <w:r>
        <w:rPr>
          <w:b/>
          <w:lang w:val="sw_KE" w:bidi="sw_KE"/>
        </w:rPr>
        <w:t>mwalimu</w:t>
      </w:r>
      <w:r>
        <w:rPr>
          <w:lang w:val="sw_KE" w:bidi="sw_KE"/>
        </w:rPr>
        <w:t>, rejelea Faharasa Kuu.</w:t>
      </w:r>
    </w:p>
    <w:p>
      <w:pPr/>
      <w:r>
        <w:rPr>
          <w:lang w:val="sw_KE" w:bidi="sw_KE"/>
        </w:rPr>
      </w:r>
      <w:r>
        <w:rPr>
          <w:lang w:val="sw_KE" w:bidi="sw_KE"/>
        </w:rPr>
        <w:t xml:space="preserve">Yesu anasema wanaweza </w:t>
      </w:r>
      <w:r>
        <w:rPr>
          <w:b/>
          <w:lang w:val="sw_KE" w:bidi="sw_KE"/>
        </w:rPr>
        <w:t>kuomba</w:t>
      </w:r>
      <w:r>
        <w:rPr>
          <w:lang w:val="sw_KE" w:bidi="sw_KE"/>
        </w:rPr>
        <w:t xml:space="preserve"> kitu chochote. </w:t>
      </w:r>
      <w:r>
        <w:rPr>
          <w:b/>
          <w:lang w:val="sw_KE" w:bidi="sw_KE"/>
        </w:rPr>
        <w:t>Kuombakatika</w:t>
      </w:r>
      <w:r>
        <w:rPr>
          <w:lang w:val="sw_KE" w:bidi="sw_KE"/>
        </w:rPr>
        <w:t xml:space="preserve"> Agano Jipya inarejelea kuwasiliana na Mungu. Hakikisha kwamba neno unalotumia hapa halirejelei tu mawasiliano ya kidesturi, bali jambo la kibinafsi zaidi.</w:t>
      </w:r>
    </w:p>
    <w:p>
      <w:pPr/>
      <w:r>
        <w:rPr>
          <w:lang w:val="sw_KE" w:bidi="sw_KE"/>
        </w:rPr>
      </w:r>
      <w:r>
        <w:rPr>
          <w:lang w:val="sw_KE" w:bidi="sw_KE"/>
        </w:rPr>
        <w:t>Komea hapa na mjadili swali hili kama kikundi: Watu katika utamaduni wako wanazungumzaje na Mungu? Wewe hutumia maneno gani kueleza jinsi unavyozungumza na Mungu? Ungewezaje kuzungumzia kuhusu kuzungumza na Mungu kwa njia ya kibinafsi? Sitisha rekodi hii ya sauti hapa.</w:t>
      </w:r>
    </w:p>
    <w:p>
      <w:pPr/>
      <w:r>
        <w:rPr>
          <w:lang w:val="sw_KE" w:bidi="sw_KE"/>
        </w:rPr>
      </w:r>
      <w:r>
        <w:rPr>
          <w:lang w:val="sw_KE" w:bidi="sw_KE"/>
        </w:rPr>
        <w:t xml:space="preserve">Yesu anawaambia wanafunzi wake kwamba wanapaswa </w:t>
      </w:r>
      <w:r>
        <w:rPr>
          <w:b/>
          <w:lang w:val="sw_KE" w:bidi="sw_KE"/>
        </w:rPr>
        <w:t>kumsamehe</w:t>
      </w:r>
      <w:r>
        <w:rPr>
          <w:lang w:val="sw_KE" w:bidi="sw_KE"/>
        </w:rPr>
        <w:t xml:space="preserve"> mtu yeyote ambaye hawakumsamehe kabla ya kusali kwa Mungu. Kumbuka kwamba katika msamaha, yule aliyekosewa huziweka kando haki zake na kutomwadhibu mwingine kama alivyostahili. Hajaribu kulipiza kisasi. Ikiwa yule mwingine atatubu kwa ajili ya tabia yake au kujaribu kuiacha na kukubali msamaha, uhusiano kati yao wawili hurejeshwa na hatia kuondolewa. Tumia neno lile la kusamehe ambalo umetumia kwenye hadithi zilizopita. Rejelea Faharasa Kuu kwa maelezo zaidi kuhusu </w:t>
      </w:r>
      <w:r>
        <w:rPr>
          <w:b/>
          <w:lang w:val="sw_KE" w:bidi="sw_KE"/>
        </w:rPr>
        <w:t>msamaha</w:t>
      </w:r>
      <w:r>
        <w:rPr>
          <w:lang w:val="sw_KE" w:bidi="sw_KE"/>
        </w:rPr>
        <w:t>.</w:t>
      </w:r>
    </w:p>
    <w:p>
      <w:pPr/>
      <w:r>
        <w:rPr>
          <w:lang w:val="sw_KE" w:bidi="sw_KE"/>
        </w:rPr>
      </w:r>
      <w:r>
        <w:rPr>
          <w:lang w:val="sw_KE" w:bidi="sw_KE"/>
        </w:rPr>
        <w:t xml:space="preserve">Yesu anasema kwamba ikiwa watawasamehe wengine, Baba yao aliye </w:t>
      </w:r>
      <w:r>
        <w:rPr>
          <w:b/>
          <w:lang w:val="sw_KE" w:bidi="sw_KE"/>
        </w:rPr>
        <w:t>mbinguni</w:t>
      </w:r>
      <w:r>
        <w:rPr>
          <w:lang w:val="sw_KE" w:bidi="sw_KE"/>
        </w:rPr>
        <w:t xml:space="preserve"> atawasamehe pia </w:t>
      </w:r>
      <w:r>
        <w:rPr>
          <w:b/>
          <w:lang w:val="sw_KE" w:bidi="sw_KE"/>
        </w:rPr>
        <w:t>dhambi</w:t>
      </w:r>
      <w:r>
        <w:rPr>
          <w:lang w:val="sw_KE" w:bidi="sw_KE"/>
        </w:rPr>
        <w:t xml:space="preserve"> zao. Mbingu inarejelea mahali ambapo Mungu na malaika wake wanaishi. Dhambi ni uasi dhidi ya Mungu. Tumia maneno yale ya "mbinguni" na "dhambi" ambayo umetumia katika vifungu vya awali katika kitabu cha Marko. Kwa maelezo zaidi kuhusu </w:t>
      </w:r>
      <w:r>
        <w:rPr>
          <w:b/>
          <w:lang w:val="sw_KE" w:bidi="sw_KE"/>
        </w:rPr>
        <w:t>mbinguni</w:t>
      </w:r>
      <w:r>
        <w:rPr>
          <w:lang w:val="sw_KE" w:bidi="sw_KE"/>
        </w:rPr>
        <w:t xml:space="preserve"> na </w:t>
      </w:r>
      <w:r>
        <w:rPr>
          <w:b/>
          <w:lang w:val="sw_KE" w:bidi="sw_KE"/>
        </w:rPr>
        <w:t>dhambi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11:27–33</w:t>
      </w:r>
      <w:r>
        <w:rPr>
          <w:lang w:val="sw_KE" w:bidi="sw_KE"/>
        </w:rPr>
      </w:r>
    </w:p>
    <w:p>
      <w:pPr>
        <w:pStyle w:val="Heading3"/>
      </w:pPr>
      <w:r>
        <w:rPr>
          <w:lang w:val="sw_KE" w:bidi="sw_KE"/>
        </w:rPr>
        <w:t>Sikiliza na Moyo</w:t>
      </w:r>
    </w:p>
    <w:p>
      <w:pPr/>
      <w:r>
        <w:rPr>
          <w:lang w:val="sw_KE" w:bidi="sw_KE"/>
        </w:rPr>
      </w:r>
      <w:r>
        <w:rPr>
          <w:lang w:val="sw_KE" w:bidi="sw_KE"/>
        </w:rPr>
        <w:t>Katika hatua hii, sikia Marko 11:27–33 na kuiweka katika mioyo yenu.</w:t>
      </w:r>
    </w:p>
    <w:p>
      <w:pPr/>
      <w:r>
        <w:rPr>
          <w:lang w:val="sw_KE" w:bidi="sw_KE"/>
        </w:rPr>
      </w:r>
      <w:r>
        <w:rPr>
          <w:lang w:val="sw_KE" w:bidi="sw_KE"/>
        </w:rPr>
        <w:t>Sikiliza toleo la sauti la Marko 11:27–33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11:27–33 katika tafsiri iliyo rahisi zaidi kueleweka.</w:t>
      </w:r>
    </w:p>
    <w:p>
      <w:pPr/>
      <w:r>
        <w:rPr>
          <w:lang w:val="sw_KE" w:bidi="sw_KE"/>
        </w:rPr>
      </w:r>
      <w:r>
        <w:rPr>
          <w:lang w:val="sw_KE" w:bidi="sw_KE"/>
        </w:rPr>
        <w:t>Kifungu hiki kinaonyesha viongozi wa kidini wa Kiyahudi wakikasirisha zaidi na mafundisho ya Yesu. Walihisi wametishwa. Walitambua kwamba Yesu alikuwa akitenda kana kwamba alikuwa na mamlaka, au ruhusa, kutoka kwa Mungu kufanya mambo ambayo kwa kawaida wao pekee ndiyo walikuwa wameruhusiwa kufanya.</w:t>
      </w:r>
    </w:p>
    <w:p>
      <w:pPr/>
      <w:r>
        <w:rPr>
          <w:lang w:val="sw_KE" w:bidi="sw_KE"/>
        </w:rPr>
      </w:r>
      <w:r>
        <w:rPr>
          <w:lang w:val="sw_KE" w:bidi="sw_KE"/>
        </w:rPr>
        <w:t>Baada ya Yesu kuzungumza na wanafunzi wake juu ya kuwa na imani ya kuamini kwamba Mungu aweza kufanya lolote, wanaendelea kutembea kwenda Yerusalemu na Hekaluni. Pengine Yesu alikuwa akitembea katika moja ya ukumbi wa eneo la Hekalu (si katika Hekalu lenyewe patakatifu), na viongozi wa kidini wa Kiyahudi wakamjia.</w:t>
      </w:r>
    </w:p>
    <w:p>
      <w:pPr/>
      <w:r>
        <w:rPr>
          <w:lang w:val="sw_KE" w:bidi="sw_KE"/>
        </w:rPr>
      </w:r>
      <w:r>
        <w:rPr>
          <w:lang w:val="sw_KE" w:bidi="sw_KE"/>
        </w:rPr>
        <w:t>Komea hapa na uangalie ramani ya Hekalu pamoja kama kikundi. Angalia mahali ambapo kumbi za Hekalu ziko. Hapa si ndani ya Hekalu Patakatifu ambapo makuhani pekee wanaweza kwenda bali ni eneo la ukumbi wa nje. Sitisha rekodi hii ya sauti hapa.</w:t>
      </w:r>
    </w:p>
    <w:p>
      <w:pPr/>
      <w:r>
        <w:rPr>
          <w:lang w:val="sw_KE" w:bidi="sw_KE"/>
        </w:rPr>
      </w:r>
      <w:r>
        <w:rPr>
          <w:lang w:val="sw_KE" w:bidi="sw_KE"/>
        </w:rPr>
        <w:t>Kikundi cha viongozi Wayahudi waliotawala maisha ya Wayahudi kiliitwa Sanhedrini. Sanhedrini ilijumuisha viongozi wa aina tatu. Aina zote tatu kuu za viongozi ziliwakilishwa katika kikundi kidogo ambacho kilikuja kumwona Yesu. Makuhani wakuu walikuwa kikundi cha makuhani ambao walikuwa na jukumu la majukumu ya Hekalu na kuwajibika kwa makuhani wengine. Walimu wa sheria ya kidini walikuwa wataalamu wa sheria ya kidini, hasa ile sheria ambayo Mungu aliwapa Wayahudi kupitia Musa. HawaWazee hawakuwa viongozi wa kidini katika jamii. Kwa kawaida walikuwa wanaume wazee waliowasaidia jamii kuishi pamoja.</w:t>
      </w:r>
    </w:p>
    <w:p>
      <w:pPr/>
      <w:r>
        <w:rPr>
          <w:lang w:val="sw_KE" w:bidi="sw_KE"/>
        </w:rPr>
      </w:r>
      <w:r>
        <w:rPr>
          <w:lang w:val="sw_KE" w:bidi="sw_KE"/>
        </w:rPr>
        <w:t>Komea hapa na mjadili swali hili kama kikundi: Ni aina gani za viongozi wa kidini katika utamaduni wenu? Eleza aina tofauti za viongozi hao na majukumu yao. Wanafundisha nini tofauti na kila mmoja? Ungewafafanuaje viongozi hao wa aina tofauti? Sitisha rekodi hii ya sauti hapa.</w:t>
      </w:r>
    </w:p>
    <w:p>
      <w:pPr/>
      <w:r>
        <w:rPr>
          <w:lang w:val="sw_KE" w:bidi="sw_KE"/>
        </w:rPr>
      </w:r>
      <w:r>
        <w:rPr>
          <w:lang w:val="sw_KE" w:bidi="sw_KE"/>
        </w:rPr>
        <w:t>Kikundi hiki cha viongozi-Sanhedrini-kilikuwa na mamlaka ya mwisho katika mambo yote ya maisha ya kidini ya Kiyahudi. Kwa hiyo, matendo ya Yesu yaliwasumbua. Waliuliza maswali mawili: "unafanya mambo haya kwa mamlaka gani?" na "Ni nani aliyekupa haki ya kuyatenda mambo haya?" Maswali yote mawili yanamaanisha jambo moja. Huenda viongozi wa kidini walikuwa wakiuliza juu ya mambo ambayo Yesu alikuwa amefanya siku iliyotangulia kwa kupindua meza katika ukumbi wa Hekalu, na pengine pia kuhusu mafundisho yake yote na uponyaji. Mambo ambayo Yesu alikuwa amefanya yalikuwa mambo ambayo walimu wa kidini au viongozi wenye mamlaka pekee ndio walipaswa kufanya. Walitaka kujua ikiwa mwanadamu fulani, au ikiwa Mungu mwenyewe, ndiye aliyempa Yesu haki ya kufanya mambo hayo. Yesu akawajibu kwa swali. Viongozi wengi wa kidini Wayahudi walijibu swali kwa swali, kwa hiyo hilo halikuwa jambo lisilo la kawaida. Hata hivyo, swali la Yesu halikuwa la kawaida kwa sababu alisema hatawajibu hadi watakapojibu swali lake. Ingawa Yesu anasema "Niambie," au "nijibu," hakosei heshima. Hii ni njia ya kuomba jibu la swali kwa heshima.</w:t>
      </w:r>
    </w:p>
    <w:p>
      <w:pPr/>
      <w:r>
        <w:rPr>
          <w:lang w:val="sw_KE" w:bidi="sw_KE"/>
        </w:rPr>
      </w:r>
      <w:r>
        <w:rPr>
          <w:lang w:val="sw_KE" w:bidi="sw_KE"/>
        </w:rPr>
        <w:t>Komea hapa na mjadili swali hili kama kikundi: Viongozi wako wa kidini wanafundishaje watu? Wanatumia njia gani maalum za kufundisha, kama vile kuuliza maswali au kusimulia hadithi? Sitisha rekodi hii ya sauti hapa.</w:t>
      </w:r>
    </w:p>
    <w:p>
      <w:pPr/>
      <w:r>
        <w:rPr>
          <w:lang w:val="sw_KE" w:bidi="sw_KE"/>
        </w:rPr>
      </w:r>
      <w:r>
        <w:rPr>
          <w:lang w:val="sw_KE" w:bidi="sw_KE"/>
        </w:rPr>
        <w:t>Yesu aliwauliza viongozi wa kidini, "Nani aliyempa Yohana Mbatizaji ruhusa ya kuwabatiza watu waliotaka kuonyesha kwamba wametubu dhambi zao na kumrudia Mungu?" Yohana pia alifundisha kwamba Mwokozi Aliyeahidiwa angekuja. Yesu aliuliza kama ruhusa ya Yohana ilitoka "mbinguni," ambayo ina maana, "Je, mamlaka ya Yohana ilitoka kwa Mungu?" Kwa kweli Yesu alikuwa akiuliza: "Je, unaamini kwamba unapaswa kufanya yale ambayo Yohana alisema na kutubu kwa kuacha dhambi yako na kumrudia Mungu?" Swali la Yesu liliwaudhi viongozi wa kidini mara moja. Hawakuamini mafundisho ya Yohana Mbatizaji. Lakini walijua kwamba watu wengi waliamini kwamba Yohana Mbatizaji alikuwa nabii aliyetumwa na Mungu, kwa hiyo hawakutaka kusema hadharani kwamba waliamini kwamba Yohana aliruhusiwa kufundisha tu na wanadamu wengine. Hata hivyo, hawakutaka kusema kuwa waliamini kwamba Yohana alikuwa na mamlaka kutoka kwa Mungu. Kisha Yesu angewalaumu kwa kutomtii Mungu kwa sababu hawakumfuata Yohana.</w:t>
      </w:r>
    </w:p>
    <w:p>
      <w:pPr/>
      <w:r>
        <w:rPr>
          <w:lang w:val="sw_KE" w:bidi="sw_KE"/>
        </w:rPr>
      </w:r>
      <w:r>
        <w:rPr>
          <w:lang w:val="sw_KE" w:bidi="sw_KE"/>
        </w:rPr>
        <w:t>Komea hapa na mjadili swali hili kama kikundi: Viongozi wa kidini wa utamaduni wako wanapata vipi mamlaka yao? Wao hufanya nini au kusema ili kuwafanya watu waheshimu mamlaka yao? Wanajuaje wana mamlaka ya kufanya mambo au kusema mambo fulani? Sitisha rekodi hii ya sauti hapa.</w:t>
      </w:r>
    </w:p>
    <w:p>
      <w:pPr/>
      <w:r>
        <w:rPr>
          <w:lang w:val="sw_KE" w:bidi="sw_KE"/>
        </w:rPr>
      </w:r>
      <w:r>
        <w:rPr>
          <w:lang w:val="sw_KE" w:bidi="sw_KE"/>
        </w:rPr>
        <w:t>Mwishowe, viongozi wa kidini walisema hivi, "Hatujui." Hilo halikuwa jibu zuri, lakini lilikuwa jibu bora kuliko majibu mengine.</w:t>
      </w:r>
    </w:p>
    <w:p>
      <w:pPr/>
      <w:r>
        <w:rPr>
          <w:lang w:val="sw_KE" w:bidi="sw_KE"/>
        </w:rPr>
      </w:r>
      <w:r>
        <w:rPr>
          <w:lang w:val="sw_KE" w:bidi="sw_KE"/>
        </w:rPr>
        <w:t>Yesu hasemi moja kwa moja kwamba yeye ndiye Mwokozi Aliyeahidiwa, au Masiya. Hata hivyo, maswali ya Yesu yalionyesha wazi kwamba aliamini kwamba alikuwa na mamlaka kutoka kwa Mungu na alikuwa ametumwa na Mungu kufundisha na kufanya mambo hayo.</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11:27–33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mawili.</w:t>
      </w:r>
    </w:p>
    <w:p>
      <w:pPr/>
      <w:r>
        <w:rPr>
          <w:lang w:val="sw_KE" w:bidi="sw_KE"/>
        </w:rPr>
      </w:r>
      <w:r>
        <w:rPr>
          <w:b/>
          <w:lang w:val="sw_KE" w:bidi="sw_KE"/>
        </w:rPr>
        <w:t>Katika tukio la kwanza:</w:t>
      </w:r>
      <w:r>
        <w:rPr>
          <w:lang w:val="sw_KE" w:bidi="sw_KE"/>
        </w:rPr>
        <w:t xml:space="preserve"> Yesu na wanafunzi wake wanawasili Hekaluni. Wanatembea katika ukumbi wa Hekalu na viongozi wa kidini wanawakaribia. Viongozi wanauliza Yesu swali kuhusu anakopata mamlaka yake. Yesu anawajibu kwa swali jingine.</w:t>
      </w:r>
    </w:p>
    <w:p>
      <w:pPr/>
      <w:r>
        <w:rPr>
          <w:lang w:val="sw_KE" w:bidi="sw_KE"/>
        </w:rPr>
      </w:r>
      <w:r>
        <w:rPr>
          <w:b/>
          <w:lang w:val="sw_KE" w:bidi="sw_KE"/>
        </w:rPr>
        <w:t>Katika tukio la pili:</w:t>
      </w:r>
      <w:r>
        <w:rPr>
          <w:lang w:val="sw_KE" w:bidi="sw_KE"/>
        </w:rPr>
        <w:t xml:space="preserve"> Viongozi wa kidini wanajadili kati yao, na kisha wanarudi kusema "Hatujui." Kisha Yesu anakataa kujibu swali lao.</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Yohana</w:t>
      </w:r>
    </w:p>
    <w:p>
      <w:pPr/>
      <w:r>
        <w:rPr>
          <w:lang w:val="sw_KE" w:bidi="sw_KE"/>
        </w:rPr>
      </w:r>
      <w:r>
        <w:rPr>
          <w:lang w:val="sw_KE" w:bidi="sw_KE"/>
        </w:rPr>
        <w:t>Kama kikundi, zingatia sehemu hizi za mpangilio wa kifungu: Ni muhimu kukumbuka kwamba hadithi hii inatokea mara moja baada ya Yesu kuzungumza na wanafunzi wake katika kifungu kilichotangulia kuhusu kuamini kwamba Mungu anaweza kufanya chochote. Wanaendelea kutembea kwenda Yerusalemu, kwenda Hekaluni, na kutembea katika ukumbi wa Hekalu.</w:t>
      </w:r>
    </w:p>
    <w:p>
      <w:pPr/>
      <w:r>
        <w:rPr>
          <w:lang w:val="sw_KE" w:bidi="sw_KE"/>
        </w:rPr>
      </w:r>
      <w:r>
        <w:rPr>
          <w:lang w:val="sw_KE" w:bidi="sw_KE"/>
        </w:rPr>
        <w:t>Kikundi kidogo cha makuhani wakuu, walimu wa sheria, na wazee wanatembea kwa Yesu katika ukumbi wa Hekalu. Ukumbi ni eneo la umma--huenda watu wengi walikuwa pale.</w:t>
      </w:r>
    </w:p>
    <w:p>
      <w:pPr/>
      <w:r>
        <w:rPr>
          <w:lang w:val="sw_KE" w:bidi="sw_KE"/>
        </w:rPr>
      </w:r>
      <w:r>
        <w:rPr>
          <w:lang w:val="sw_KE" w:bidi="sw_KE"/>
        </w:rPr>
        <w:t>Viongozi wa kidini walimuuliza Yesu maswali mawili ambayo yanamaanisha kitu kimoja. Wanamuuliza ni nani aliyempa mamlaka, au ruhusa, ya kufanya yale anayofanya Hekaluni kama vile kupindua meza na kulazimisha wanunuzi na wauzaji waondoke.</w:t>
      </w:r>
    </w:p>
    <w:p>
      <w:pPr/>
      <w:r>
        <w:rPr>
          <w:lang w:val="sw_KE" w:bidi="sw_KE"/>
        </w:rPr>
      </w:r>
      <w:r>
        <w:rPr>
          <w:lang w:val="sw_KE" w:bidi="sw_KE"/>
        </w:rPr>
        <w:t>Yesu anawajibu kwa swali lingine. Yesu pia aliwaambia kwamba walipaswa kujibu swali lake kabla ya kuwaambia ni nani aliyempa ruhusa ya kufanya jambo alilofanya. Yesu aliuliza Yohana alipata mamlaka ya kubatiza watu waliotubu dhambi zao na kumrudia Mungu kutoka kwa nani. Je, alipata ruhusa hiyo kutoka kwa Mungu au kwa wanadamu?</w:t>
      </w:r>
    </w:p>
    <w:p>
      <w:pPr/>
      <w:r>
        <w:rPr>
          <w:lang w:val="sw_KE" w:bidi="sw_KE"/>
        </w:rPr>
      </w:r>
      <w:r>
        <w:rPr>
          <w:lang w:val="sw_KE" w:bidi="sw_KE"/>
        </w:rPr>
        <w:t>Katika tukio linalofuata, ni muhimu kukumbuka kwamba viongozi wa kidini walihitaji kujadili jibu lao miongoni mwao wenyewe. Hatujui walikuwa wapi walipokuwa wakijadiliana. Huenda walitembea umbali wa mita chache ili kuzungumzia polepole kati yao wenyewe. Hawakujua cha kusema. Ikiwa wangesema kwamba Yohana alipata ruhusa kutoka kwa Mungu, Yesu angewauliza kwa nini hawakuamini mafundisho ya Yohana. Ikiwa wangesema kwamba Yohana alipata kibali chake kutoka kwa watu tu, watu wangekasirika kwa sababu waliamini kwamba ujumbe wa Yohana ulitoka kwa Mungu. Kwa hiyo wakajibu, "Hatujui."</w:t>
      </w:r>
    </w:p>
    <w:p>
      <w:pPr/>
      <w:r>
        <w:rPr>
          <w:lang w:val="sw_KE" w:bidi="sw_KE"/>
        </w:rPr>
      </w:r>
      <w:r>
        <w:rPr>
          <w:lang w:val="sw_KE" w:bidi="sw_KE"/>
        </w:rPr>
        <w:t>Yesu akajibu, "Wala mimi sitawaambia ni kwa mamlaka gani ninatenda mambo haya."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11:27–33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mawili.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Yohana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waliendelea kutembea kuelekea Yerusalemu kutoka Bethania, asubuhi. Wanaingia Yerusalemu na kisha kuingia katika ukumbi wa Hekalu tena. Kikundi cha viongozi wa kidini kutoka kwa kikundi kikuu cha watawala wakaja kwa Yesu. Wanamuuliza ni nani aliyempa ruhusa ya kufanya mambo ambayo amekuwa akiyafanya.</w:t>
      </w:r>
    </w:p>
    <w:p>
      <w:pPr/>
      <w:r>
        <w:rPr>
          <w:lang w:val="sw_KE" w:bidi="sw_KE"/>
        </w:rPr>
      </w:r>
      <w:r>
        <w:rPr>
          <w:lang w:val="sw_KE" w:bidi="sw_KE"/>
        </w:rPr>
        <w:t>Sitisha igizo. Waulize watu, "Mnafikiria au kuhisi vipi?" Mtu huyo anaweza kujibu mambo kama, "Kukasirika kwamba viongozi hawa wa kidini hawaelewi," au "Hofu" au "Makini- Yesu atasema nini?" au "furaha kwa sababu huenda hatimaye Yesu akaeleza yeye ni nani." Waulize viongozi wa kidini, "Mnahisi au kufikiria vipi?" Unaweza kusikia maneno kama, "Tunafurahi kwamba hatimaye tutashusha sifa ya Yesu," au "tunamwogopa japo kwa kiasi kidogo, kwa sababu kila mtu anampenda." Endelea na igizo.</w:t>
      </w:r>
    </w:p>
    <w:p>
      <w:pPr/>
      <w:r>
        <w:rPr>
          <w:lang w:val="sw_KE" w:bidi="sw_KE"/>
        </w:rPr>
      </w:r>
      <w:r>
        <w:rPr>
          <w:lang w:val="sw_KE" w:bidi="sw_KE"/>
        </w:rPr>
        <w:t>Timu inapaswa kuigiza Yesu akiwajibu kwa upole. Anawauliza swali na kuwaambia kwamba lazima wajibu swali hilo kabla ya yeye kuwajibu. Anauliza ikiwa ni Mungu au watu ndio waliompa Yohana ruhusa ya kubatiza watu na kuwafundisha kuhusu toba,au kuacha dhambi zao na kumgeukia Mungu.</w:t>
      </w:r>
    </w:p>
    <w:p>
      <w:pPr/>
      <w:r>
        <w:rPr>
          <w:lang w:val="sw_KE" w:bidi="sw_KE"/>
        </w:rPr>
      </w:r>
      <w:r>
        <w:rPr>
          <w:lang w:val="sw_KE" w:bidi="sw_KE"/>
        </w:rPr>
        <w:t>Sitisha igizo. Waulize viongozi wa kidini, "Mnahisi au kufikiria vipi?" Mtu huyo anaweza kujibu mambo kama, "Kuchanganyikiwa," au "Kujali kwa sababu hatutakuwa na jibu nzuri," au "Kukata tamaa kwamba hajibu swali." Waulize watu, "Mnafikiria au kuhisi vipi?" Mtu huyo anaweza kujibu mambo kama, "Laiti wangeelewa zaidi." Waulize watu, "Mnafikiria au kuhisi vipi?" Mtu huyo anaweza kujibu mambo kama, "Kuchanganyikiwa," au "Furaha kwamba Yesu anajibu vizuri sana," au "Kukata tamaa kwamba Yesu anauliza swali badala ya kujibu swali lao." Endelea na igizo.</w:t>
      </w:r>
    </w:p>
    <w:p>
      <w:pPr/>
      <w:r>
        <w:rPr>
          <w:lang w:val="sw_KE" w:bidi="sw_KE"/>
        </w:rPr>
      </w:r>
      <w:r>
        <w:rPr>
          <w:lang w:val="sw_KE" w:bidi="sw_KE"/>
        </w:rPr>
        <w:t>Viongozi wa kidini wanazungumza baina yao. Wanasema, "Tukisema mamlaka ya Yohana yanatoka mbinguni, basi Yesu atatuuliza kwa nini hatukumwamini Yohana. Tukisema mamlaka ya Yohana yanatoka kwa wanadamu, basi watu watakasirika kwa sababu wanafikiri Yohana alitoka kwa Mungu." Wanamjibu Yesu, "Hatujui." Yesu anajibu, "Wala mimi sitawaambia ni kwa mamlaka gani ninatenda mambo haya."</w:t>
      </w:r>
    </w:p>
    <w:p>
      <w:pPr/>
      <w:r>
        <w:rPr>
          <w:lang w:val="sw_KE" w:bidi="sw_KE"/>
        </w:rPr>
      </w:r>
      <w:r>
        <w:rPr>
          <w:lang w:val="sw_KE" w:bidi="sw_KE"/>
        </w:rPr>
        <w:t>Sitisha igizo. Waulize watu, "Mnafikiria au kuhisi vipi?" Mtu huyo anaweza kujibu mambo kama, "Laiti wangeelewa tu," au "Kuchanganyikiwa kwamba hawatanikubali." Waulize viongozi wa kidini, "Mnahisi au kufikiria vipi?" Mtu huyo anaweza kujibu mambo kama, "Kuogopa watu" au "Kuchanganyikiwa kwamba tena Yesu anaonekana kushinda hoja."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11:27–33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na </w:t>
      </w:r>
      <w:r>
        <w:rPr>
          <w:b/>
          <w:lang w:val="sw_KE" w:bidi="sw_KE"/>
        </w:rPr>
        <w:t>wanafunzi</w:t>
      </w:r>
      <w:r>
        <w:rPr>
          <w:lang w:val="sw_KE" w:bidi="sw_KE"/>
        </w:rPr>
        <w:t xml:space="preserve"> wake waliingia </w:t>
      </w:r>
      <w:r>
        <w:rPr>
          <w:b/>
          <w:lang w:val="sw_KE" w:bidi="sw_KE"/>
        </w:rPr>
        <w:t>Yerusalemu</w:t>
      </w:r>
      <w:r>
        <w:rPr>
          <w:lang w:val="sw_KE" w:bidi="sw_KE"/>
        </w:rPr>
        <w:t xml:space="preserve"> na kwenda kwenye ukumbi wa </w:t>
      </w:r>
      <w:r>
        <w:rPr>
          <w:b/>
          <w:lang w:val="sw_KE" w:bidi="sw_KE"/>
        </w:rPr>
        <w:t>Hekalu</w:t>
      </w:r>
      <w:r>
        <w:rPr>
          <w:lang w:val="sw_KE" w:bidi="sw_KE"/>
        </w:rPr>
        <w:t xml:space="preserve">. Tafsiri wanafunzi, Yerusalemu, na hekalu kwa jinsi ulivyofanya katika vifungu vya awali katika kitabu cha Marko. Kwa maelezo zaidi kuhusu </w:t>
      </w:r>
      <w:r>
        <w:rPr>
          <w:lang w:val="sw_KE" w:bidi="sw_KE"/>
        </w:rPr>
        <w:t>wanafunzi</w:t>
      </w:r>
      <w:r>
        <w:rPr>
          <w:lang w:val="sw_KE" w:bidi="sw_KE"/>
        </w:rPr>
        <w:t xml:space="preserve">, </w:t>
      </w:r>
      <w:r>
        <w:rPr>
          <w:lang w:val="sw_KE" w:bidi="sw_KE"/>
        </w:rPr>
        <w:t>Yerusalemu</w:t>
      </w:r>
      <w:r>
        <w:rPr>
          <w:lang w:val="sw_KE" w:bidi="sw_KE"/>
        </w:rPr>
        <w:t xml:space="preserve">, na </w:t>
      </w:r>
      <w:r>
        <w:rPr>
          <w:lang w:val="sw_KE" w:bidi="sw_KE"/>
        </w:rPr>
        <w:t>hekalu</w:t>
      </w:r>
      <w:r>
        <w:rPr>
          <w:lang w:val="sw_KE" w:bidi="sw_KE"/>
        </w:rPr>
        <w:t xml:space="preserve"> rejelea Faharasa Kuu.</w:t>
      </w:r>
    </w:p>
    <w:p>
      <w:pPr/>
      <w:r>
        <w:rPr>
          <w:lang w:val="sw_KE" w:bidi="sw_KE"/>
        </w:rPr>
      </w:r>
      <w:r>
        <w:rPr>
          <w:lang w:val="sw_KE" w:bidi="sw_KE"/>
        </w:rPr>
        <w:t xml:space="preserve">Yesu alipokuwa akitembea, makuhani wakuu, walimu wa sheria ya kidini, na wazee wakamjia. Makuhani </w:t>
      </w:r>
      <w:r>
        <w:rPr>
          <w:b/>
          <w:lang w:val="sw_KE" w:bidi="sw_KE"/>
        </w:rPr>
        <w:t xml:space="preserve"> wakuu</w:t>
      </w:r>
      <w:r>
        <w:rPr>
          <w:lang w:val="sw_KE" w:bidi="sw_KE"/>
        </w:rPr>
        <w:t xml:space="preserve"> walikuwa viongozi wa makuhani wote. </w:t>
      </w:r>
      <w:r>
        <w:rPr>
          <w:b/>
          <w:lang w:val="sw_KE" w:bidi="sw_KE"/>
        </w:rPr>
        <w:t>Walimu wa sheria</w:t>
      </w:r>
      <w:r>
        <w:rPr>
          <w:lang w:val="sw_KE" w:bidi="sw_KE"/>
        </w:rPr>
        <w:t xml:space="preserve"> wakati mwingine hutafsiriwa </w:t>
      </w:r>
      <w:r>
        <w:rPr>
          <w:b/>
          <w:lang w:val="sw_KE" w:bidi="sw_KE"/>
        </w:rPr>
        <w:t>kama</w:t>
      </w:r>
      <w:r>
        <w:rPr>
          <w:lang w:val="sw_KE" w:bidi="sw_KE"/>
        </w:rPr>
        <w:t xml:space="preserve"> waandishi au watu walioandika sheria: Walikuwa wasomi na wataalamu wa tafsiri za sheria kutoka kwa Maandiko Matakatifu. Hawa</w:t>
      </w:r>
      <w:r>
        <w:rPr>
          <w:b/>
          <w:lang w:val="sw_KE" w:bidi="sw_KE"/>
        </w:rPr>
        <w:t>Wazee</w:t>
      </w:r>
      <w:r>
        <w:rPr>
          <w:lang w:val="sw_KE" w:bidi="sw_KE"/>
        </w:rPr>
        <w:t xml:space="preserve"> hawakuwa viongozi wa kidini katika jamii. Tumia maneno yale ambayo umetumia kwa makuhani, walimu wa sheria, au wazee ambao umetumia katika vifungu. Kwa maelezo zaidi kuhusu </w:t>
      </w:r>
      <w:r>
        <w:rPr>
          <w:lang w:val="sw_KE" w:bidi="sw_KE"/>
        </w:rPr>
        <w:t>makuhani</w:t>
      </w:r>
      <w:r>
        <w:rPr>
          <w:lang w:val="sw_KE" w:bidi="sw_KE"/>
        </w:rPr>
        <w:t xml:space="preserve">, </w:t>
      </w:r>
      <w:r>
        <w:rPr>
          <w:lang w:val="sw_KE" w:bidi="sw_KE"/>
        </w:rPr>
        <w:t>walimu wa sheria</w:t>
      </w:r>
      <w:r>
        <w:rPr>
          <w:lang w:val="sw_KE" w:bidi="sw_KE"/>
        </w:rPr>
        <w:t xml:space="preserve">, na </w:t>
      </w:r>
      <w:r>
        <w:rPr>
          <w:lang w:val="sw_KE" w:bidi="sw_KE"/>
        </w:rPr>
        <w:t>wazee</w:t>
      </w:r>
      <w:r>
        <w:rPr>
          <w:lang w:val="sw_KE" w:bidi="sw_KE"/>
        </w:rPr>
        <w:t>, rejelea faharasa kuu.</w:t>
      </w:r>
    </w:p>
    <w:p>
      <w:pPr/>
      <w:r>
        <w:rPr>
          <w:lang w:val="sw_KE" w:bidi="sw_KE"/>
        </w:rPr>
      </w:r>
      <w:r>
        <w:rPr>
          <w:lang w:val="sw_KE" w:bidi="sw_KE"/>
        </w:rPr>
        <w:t xml:space="preserve">Viongozi hao wa kidini walimwuliza Yesu alipata </w:t>
      </w:r>
      <w:r>
        <w:rPr>
          <w:b/>
          <w:lang w:val="sw_KE" w:bidi="sw_KE"/>
        </w:rPr>
        <w:t>mamlaka</w:t>
      </w:r>
      <w:r>
        <w:rPr>
          <w:lang w:val="sw_KE" w:bidi="sw_KE"/>
        </w:rPr>
        <w:t xml:space="preserve"> ya kufanya mambo aliyofanya kutoka kwa nani. Mamlaka ni haki aliyopewa mtu kutenda jambo. Tafsiri hii kwa njia ile ile ambayo umetafsiri katika sehemu zingine za kitabu cha Marko. Kwa maelezo zaidi kuhusu </w:t>
      </w:r>
      <w:r>
        <w:rPr>
          <w:lang w:val="sw_KE" w:bidi="sw_KE"/>
        </w:rPr>
        <w:t>mamlaka</w:t>
      </w:r>
      <w:r>
        <w:rPr>
          <w:lang w:val="sw_KE" w:bidi="sw_KE"/>
        </w:rPr>
        <w:t xml:space="preserve"> rejelea Faharasa Kuu.</w:t>
      </w:r>
    </w:p>
    <w:p>
      <w:pPr/>
      <w:r>
        <w:rPr>
          <w:lang w:val="sw_KE" w:bidi="sw_KE"/>
        </w:rPr>
      </w:r>
      <w:r>
        <w:rPr>
          <w:lang w:val="sw_KE" w:bidi="sw_KE"/>
        </w:rPr>
        <w:t xml:space="preserve">Yesu aliwauliza viongozi wa kidini swali. Anauliza ikiwa Yohana </w:t>
      </w:r>
      <w:r>
        <w:rPr>
          <w:b/>
          <w:lang w:val="sw_KE" w:bidi="sw_KE"/>
        </w:rPr>
        <w:t>alibatiza</w:t>
      </w:r>
      <w:r>
        <w:rPr>
          <w:lang w:val="sw_KE" w:bidi="sw_KE"/>
        </w:rPr>
        <w:t xml:space="preserve"> kwa mamlaka kutoka </w:t>
      </w:r>
      <w:r>
        <w:rPr>
          <w:b/>
          <w:lang w:val="sw_KE" w:bidi="sw_KE"/>
        </w:rPr>
        <w:t>mbinguni</w:t>
      </w:r>
      <w:r>
        <w:rPr>
          <w:lang w:val="sw_KE" w:bidi="sw_KE"/>
        </w:rPr>
        <w:t xml:space="preserve">, au kwa mamlaka kutoka kwa wanadamu. Tumia neno lile la ubatizo ambalo umetumia katika sehemu zingine za kitabu cha Marko. "Mbinguni" humaanisha mahali ambapo Mungu anaishi. Wakati fulani Wayahudi walitumia neno mbinguni badala ya jina la Mungu. Hapa, Yesu anauliza ikiwa mamlaka ya Yohana yalitoka kwa Mungu mwenyewe. Tumia neno sawa la Mbinguni ambalo umetumia katika vifungu vya hapo awali. Kwa maelezo zaidi kuhusu </w:t>
      </w:r>
      <w:r>
        <w:rPr>
          <w:lang w:val="sw_KE" w:bidi="sw_KE"/>
        </w:rPr>
        <w:t>ubatizo</w:t>
      </w:r>
      <w:r>
        <w:rPr>
          <w:lang w:val="sw_KE" w:bidi="sw_KE"/>
        </w:rPr>
        <w:t xml:space="preserve"> na </w:t>
      </w:r>
      <w:r>
        <w:rPr>
          <w:lang w:val="sw_KE" w:bidi="sw_KE"/>
        </w:rPr>
        <w:t>mbinguni</w:t>
      </w:r>
      <w:r>
        <w:rPr>
          <w:lang w:val="sw_KE" w:bidi="sw_KE"/>
        </w:rPr>
        <w:t>, rejelea Faharasa Kuu.</w:t>
      </w:r>
    </w:p>
    <w:p>
      <w:pPr/>
      <w:r>
        <w:rPr>
          <w:lang w:val="sw_KE" w:bidi="sw_KE"/>
        </w:rPr>
      </w:r>
      <w:r>
        <w:rPr>
          <w:lang w:val="sw_KE" w:bidi="sw_KE"/>
        </w:rPr>
        <w:t xml:space="preserve">Viongozi wa kidini hawakujua jinsi ya kumjibu Yesu. Waliwaogopa watu, kwa sababu kila mtu aliamini kwamba Yohana alikuwa </w:t>
      </w:r>
      <w:r>
        <w:rPr>
          <w:b/>
          <w:lang w:val="sw_KE" w:bidi="sw_KE"/>
        </w:rPr>
        <w:t>nabii</w:t>
      </w:r>
      <w:r>
        <w:rPr>
          <w:lang w:val="sw_KE" w:bidi="sw_KE"/>
        </w:rPr>
        <w:t xml:space="preserve">, au mtu anayepokea ujumbe kutoka kwa Mungu na kuwapa wengine. Tafsiri nabii kwa njia ile ile ambayo umetafsiri katika sehemu nyingine za kitabu cha Marko. Kwa maelezo zaidi kuhusu </w:t>
      </w:r>
      <w:r>
        <w:rPr>
          <w:lang w:val="sw_KE" w:bidi="sw_KE"/>
        </w:rPr>
        <w:t>nabii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p>
    <w:p>
      <w:pPr/>
      <w:r>
        <w:rPr>
          <w:lang w:val="sw_KE" w:bidi="sw_KE"/>
        </w:rPr>
      </w:r>
      <w:r>
        <w:rPr>
          <w:b/>
          <w:lang w:val="sw_KE" w:bidi="sw_KE"/>
        </w:rPr>
        <w:t>Huu ndiyo mwisho wa rekodi.</w:t>
      </w:r>
      <w:r>
        <w:rPr>
          <w:lang w:val="sw_KE" w:bidi="sw_KE"/>
        </w:rPr>
      </w:r>
      <w:r>
        <w:rPr>
          <w:lang w:val="sw_KE" w:bidi="sw_KE"/>
        </w:rPr>
      </w:r>
    </w:p>
    <w:p>
      <w:pPr/>
      <w:r>
        <w:rPr>
          <w:lang w:val="sw_KE" w:bidi="sw_KE"/>
        </w:rPr>
      </w:r>
    </w:p>
    <w:p>
      <w:pPr>
        <w:pStyle w:val="Heading2"/>
      </w:pPr>
      <w:r>
        <w:rPr>
          <w:lang w:val="sw_KE" w:bidi="sw_KE"/>
        </w:rPr>
        <w:t>Marko 12:1–12</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12:1–12 na kuweka katika mioyo yenu.</w:t>
      </w:r>
    </w:p>
    <w:p>
      <w:pPr/>
      <w:r>
        <w:rPr>
          <w:lang w:val="sw_KE" w:bidi="sw_KE"/>
        </w:rPr>
      </w:r>
      <w:r>
        <w:rPr>
          <w:lang w:val="sw_KE" w:bidi="sw_KE"/>
        </w:rPr>
        <w:t>Sikiliza toleo la sauti la Marko 12:1–12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12:1–12 tafsiri-iliyo-rahisi zaidi kueleweka.</w:t>
      </w:r>
    </w:p>
    <w:p>
      <w:pPr/>
      <w:r>
        <w:rPr>
          <w:lang w:val="sw_KE" w:bidi="sw_KE"/>
        </w:rPr>
      </w:r>
      <w:r>
        <w:rPr>
          <w:lang w:val="sw_KE" w:bidi="sw_KE"/>
        </w:rPr>
        <w:t>Katika kifungu kilichotangulia, viongozi wa kidini hawakuweza kujibu swali la Yesu kuhusu mamlaka ya Yohana yalitoka wapi. Viongozi wa kidini walikataa kuelewa au kukubali kwamba mamlaka ya Yesu yanatoka kwa Mungu. Katika kifungu hiki, Yesu bado yuko katika ukumbi wa Hekalu pamoja na viongozi wa kidini. Anawasimulia fumbo-ambalo ni hadithi inayotumia vitu vya kila siku kuonyesha mambo ya ndani zaidi juu ya Mungu. Anatumia fumbo hili kuwahukumu viongozi wa kidini.</w:t>
      </w:r>
    </w:p>
    <w:p>
      <w:pPr/>
      <w:r>
        <w:rPr>
          <w:lang w:val="sw_KE" w:bidi="sw_KE"/>
        </w:rPr>
      </w:r>
      <w:r>
        <w:rPr>
          <w:lang w:val="sw_KE" w:bidi="sw_KE"/>
        </w:rPr>
        <w:t>Kifungu kinaanza na maelezo ya shamba la mizabibu. Shamba la mizabibu ni shamba ambalo watu wanapanda na kuvuna zabibu na kutengeneza divai. Mtu mmoja alipanda shamba la mizabibu. Akajenga ukuta kulizunguka ili kuzuia wanyama na watu wengine. Akachimba shimo ndani yake kwa ajili ya shinikizo la kusindika divai. Kwa kawaida shimo hilo lilichimbwa kwenye mwamba. Watu waliweka zabibu katika shimo hilo na kutembea juu yao ili kuzishinikiza. Juisi ingeingia kwenye shimo na kutekwa kwenye chungu au mtaro mrefu. Baadaye wangeweza kutengeneza divai kutoka kwa juisi ya zabibu. Mmiliki huyo pia alijenga mnara wa ulinzi ambao ulijengwa kwenye rundo la mawe. Watu wangeweza kupanda kwenye mnara huo na kutazama shamba lote la mizabibu. Hilo liliwasaidia kulinda shamba la mizabibu kutoka kwa wezi au wanyama.</w:t>
      </w:r>
    </w:p>
    <w:p>
      <w:pPr/>
      <w:r>
        <w:rPr>
          <w:lang w:val="sw_KE" w:bidi="sw_KE"/>
        </w:rPr>
      </w:r>
      <w:r>
        <w:rPr>
          <w:lang w:val="sw_KE" w:bidi="sw_KE"/>
        </w:rPr>
        <w:t>Komea hapa na muangalie picha ya shamba la mizabibu, mizabibu, ukuta wa jiwe, na shinikizo la divai, pamoja kama kikundi. Pia angalia picha ya mnara wa uangalizi, kama kikundi. Sitisha rekodi hii ya sauti hapa.</w:t>
      </w:r>
    </w:p>
    <w:p>
      <w:pPr/>
      <w:r>
        <w:rPr>
          <w:lang w:val="sw_KE" w:bidi="sw_KE"/>
        </w:rPr>
      </w:r>
      <w:r>
        <w:rPr>
          <w:lang w:val="sw_KE" w:bidi="sw_KE"/>
        </w:rPr>
        <w:t>Matukio ya aina hiyo yalikuwa ya kawaida katika nchi za Kiyahudi za Galilaya katika siku za Yesu, wakati ambapo wapangaji au wafanyakazi wa shamba walitunza shamba kwa ajili ya mmiliki mgeni aliyeishi mbali. Wakati wa mavuno, mmiliki angetuma watumishi kukusanya sehemu ya mavuno kutoka kwa wapangaji hao. Hii kwa kawaida ilikuwa robo hadi nusu ya mavuno, na ilikuwa malipo ambayo wapangaji walimpa mmiliki kwa kuwaruhusu watumie shamba hiyo. Wakati mwingine wapangaji walikataa kutoa sehemu ya mavuno, na kuna uthibitisho wa kihistoria kwamba vita mara nyingi ilitokea. Yesu anatumia hadithi ambayo kila mtu angeelewa kwa sababu hali kama hizi zilitokea mara nyingi. Hata hivyo, Yesu anatumia maneno na mawazo ambayo yaliwakumbusha viongozi wa kidini kuhusu historia ya Kiyahudi. Yesu anasema kwamba mmiliki aliwatuma "watumishi wake." Hivi ndivyo watu kwa kawaida walivyowazungumzia manabii kutoka kwa Mungu-kama watumishi wa Mungu. Kama vile mmiliki huyu alivyotuma watumishi wake wengi na wapangaji wakawapiga au kuwaua, Mungu alituma manabii wengi ambao watu walipiga au kuwaua. Wengi wa wasikilizaji wa Yesu wangekumbuka hadithi kama hiyo kuhusu shamba la mizabibu kutoka Isaya, ambapo shamba la mizabibu linafananisha Israeli na kumkataa kwake Mungu. Katika fumbo la Yesu, hadithi inazungumziaa wapangaji ambao ni viongozi wa taifa la Israeli. Katika fumbo hili, Yesu anaonyesha kwamba wapangaji au viongozi wa Israeli hawakumfuata Mungu.</w:t>
      </w:r>
    </w:p>
    <w:p>
      <w:pPr/>
      <w:r>
        <w:rPr>
          <w:lang w:val="sw_KE" w:bidi="sw_KE"/>
        </w:rPr>
      </w:r>
      <w:r>
        <w:rPr>
          <w:lang w:val="sw_KE" w:bidi="sw_KE"/>
        </w:rPr>
        <w:t>Sitisha hapa na mjadili swali hili kama kikundi: Jadili hadithi kama hii katika utamaduni wenu ambazo zinatumiwa kuonyesha jinsi kikundi fulani cha watu ni mbaya. Jadili hadithi ambazo zinajaribu kuwafundisha watu jinsi ya kutenda mema. Je, unajuaje hadithi hizi ni za kufundisha watu? Lugha katika hadithi hizi ni tofauti kwa jinsi gani? Unaanzaje hadithi kama hii? Unahitimishaje hadithi kama hii? Sitisha rekodi hii ya sauti hapa.</w:t>
      </w:r>
    </w:p>
    <w:p>
      <w:pPr/>
      <w:r>
        <w:rPr>
          <w:lang w:val="sw_KE" w:bidi="sw_KE"/>
        </w:rPr>
      </w:r>
      <w:r>
        <w:rPr>
          <w:lang w:val="sw_KE" w:bidi="sw_KE"/>
        </w:rPr>
        <w:t>Hali katika shamba la mizabibu ilikuwa mbaya, na mmiliki alimtuma mwana wake mwenyewe akabiliane nayo. Inaonekana kimantiki kwamba wapangaji wangeheshimu mwana wa mmiliki mwenyewe zaidi kuliko watumishi wake. Lakini badala yake, wapangaji walimuua mwana wake na kutupa mwili wake nje ya shamba la mizabibu. Kuacha maiti hadharani kulikuwa jambo lenye kuudhi sana katika utamaduni wa Kiyahudi. Kulingana na sheria ya Kiyahudi, wapangaji wangeweza kudhani kwamba mmiliki wa shamba alikuwa amekufa ikiwa mwana wake angekuja. Sasa, ikiwa watamuua mwana wake na kudai shamba hilo kuwa ni lao, basi wangelipata.</w:t>
      </w:r>
    </w:p>
    <w:p>
      <w:pPr/>
      <w:r>
        <w:rPr>
          <w:lang w:val="sw_KE" w:bidi="sw_KE"/>
        </w:rPr>
      </w:r>
      <w:r>
        <w:rPr>
          <w:lang w:val="sw_KE" w:bidi="sw_KE"/>
        </w:rPr>
        <w:t>Sitisha hapa na mjadili swali hili kama kikundi: Katika hali za aina gani jeuri kama hii hutokea mara nyingi zaidi katika utamaduni wenu? Sitisha rekodi hii ya sauti hapa.</w:t>
      </w:r>
    </w:p>
    <w:p>
      <w:pPr/>
      <w:r>
        <w:rPr>
          <w:lang w:val="sw_KE" w:bidi="sw_KE"/>
        </w:rPr>
      </w:r>
      <w:r>
        <w:rPr>
          <w:lang w:val="sw_KE" w:bidi="sw_KE"/>
        </w:rPr>
        <w:t>Yesu anauliza swali, "Sasa basi yule mwenye shamba atafanya nini?" Kisha Yesu anajibu swali lake mwenyewe, ambalo ni jambo lisilo la kawaida. Yesu anawaambia viongozi wa kidini kwamba mmiliki atakuja na kuwaua hao wapangaji, kisha atawapa wapangaji wengine hilo shamba la mizabibu. Kupitia hadithi hii, Yesu anajaribu kuwaeleza viongozi wa kidini kwamba matendo yao dhidi yake yatakuwa na madhara makubwa. Pia anaonyesha kwamba kwa sababu Wayahudi walimkataa, watu wasio-Wayahudi wangekuwa watu wenye kibali kwa Mungu.</w:t>
      </w:r>
    </w:p>
    <w:p>
      <w:pPr/>
      <w:r>
        <w:rPr>
          <w:lang w:val="sw_KE" w:bidi="sw_KE"/>
        </w:rPr>
      </w:r>
      <w:r>
        <w:rPr>
          <w:lang w:val="sw_KE" w:bidi="sw_KE"/>
        </w:rPr>
        <w:t>Kisha Yesu ananukuu sehemu ya Zaburi 118. "Jiwe walilolikataa waashi" linarejelea jiwe ambalo mtu fulani alisema halikuwa zuri vya kutosha kuwa sehemu ya patakatifu pa hekalu la kwanza. Jiwe hili likawa jiwe la pembeni-jiwe muhimu zaidi katika jengo ili lifanye liwe lenye nguvu. Katika maandishi ya Kiyahudi, jiwe la pembeni katika kitabu cha Zaburi liliashiria Masiya, au Mwokozi. Hapa Yesu alikuwa akijizungumzia waziwazi. Yesu anasema kwamba watu watamkataa lakini atakuwa muhimu, kama vile jiwe hilo lililokataliwa lilivyokuwa jiwe kuu la pembeni. Hadi juma hili huko Yerusalemu kabla tu ya kifo chake, Yesu hakuwa amesema mengi juu yake mwenyewe kuwa Masiya. Lakini kwa sababu alikuwa karibu kufa, alikuwa wazi zaidi kuhusu yeye alikuwa nani.</w:t>
      </w:r>
    </w:p>
    <w:p>
      <w:pPr/>
      <w:r>
        <w:rPr>
          <w:lang w:val="sw_KE" w:bidi="sw_KE"/>
        </w:rPr>
      </w:r>
      <w:r>
        <w:rPr>
          <w:lang w:val="sw_KE" w:bidi="sw_KE"/>
        </w:rPr>
        <w:t>Komea hapa na uangalie picha ya jiwe la pembeni kama kikundi. Sitisha rekodi hii ya sauti hapa.</w:t>
      </w:r>
    </w:p>
    <w:p>
      <w:pPr/>
      <w:r>
        <w:rPr>
          <w:lang w:val="sw_KE" w:bidi="sw_KE"/>
        </w:rPr>
      </w:r>
      <w:r>
        <w:rPr>
          <w:lang w:val="sw_KE" w:bidi="sw_KE"/>
        </w:rPr>
        <w:t>Sitisha hapa na mjadili swali hili kama kikundi: Yesu anafanya ulinganisho kati ya yeye mwenyewe na jiwe la pembeni. Utamaduni wenu unatumia ulinganisho wa aina gani kama huu kuelezea mambo kwa watu? Sitisha rekodi hii ya sauti hapa.</w:t>
      </w:r>
    </w:p>
    <w:p>
      <w:pPr/>
      <w:r>
        <w:rPr>
          <w:lang w:val="sw_KE" w:bidi="sw_KE"/>
        </w:rPr>
      </w:r>
      <w:r>
        <w:rPr>
          <w:lang w:val="sw_KE" w:bidi="sw_KE"/>
        </w:rPr>
        <w:t>Viongozi wa kidini walitambua kwamba Yesu alikuwa akisimulia hadithi dhidi yao. Hata hivyo, huenda watu wengi walikuwa katika ukumbi wa hekalu wakati huo, na viongozi wa kidini waliwaogopa watu kwa sababu watu waliendelea kumpenda Yesu. Ingawa viongozi wa kidini hawakuwa na haki ya kiserikali ya kumkamata Yesu, hawakutaka kuiomba serikali imkamate Yesu kwa sababu waliogopa kwamba watu wangewakasirikia na kuwatendea vurugu ikiwa wangefanya hivyo.</w:t>
      </w:r>
    </w:p>
    <w:p>
      <w:pPr/>
      <w:r>
        <w:rPr>
          <w:lang w:val="sw_KE" w:bidi="sw_KE"/>
        </w:rPr>
      </w:r>
      <w:r>
        <w:rPr>
          <w:lang w:val="sw_KE" w:bidi="sw_KE"/>
        </w:rPr>
        <w:t>Sitisha hapa na mjadili swali hili kama kikundi: Viongozi wenu wa kidini wanaitikia vipi watu wanaowahukumu?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12:1–12 tafsiri-iliyo-rahisi zaidi kueleweka.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Hadithi hii ina matukio matano.</w:t>
      </w:r>
    </w:p>
    <w:p>
      <w:pPr/>
      <w:r>
        <w:rPr>
          <w:lang w:val="sw_KE" w:bidi="sw_KE"/>
        </w:rPr>
      </w:r>
      <w:r>
        <w:rPr>
          <w:b/>
          <w:lang w:val="sw_KE" w:bidi="sw_KE"/>
        </w:rPr>
        <w:t>Katika tukio la kwanza:</w:t>
      </w:r>
      <w:r>
        <w:rPr>
          <w:lang w:val="sw_KE" w:bidi="sw_KE"/>
        </w:rPr>
        <w:t xml:space="preserve"> Mtu anapanda shamba la mizabibu na kujenga kila kitu kando yake. Anawakopesha wakulima wapangaji na kuenda safari.</w:t>
      </w:r>
    </w:p>
    <w:p>
      <w:pPr/>
      <w:r>
        <w:rPr>
          <w:lang w:val="sw_KE" w:bidi="sw_KE"/>
        </w:rPr>
      </w:r>
      <w:r>
        <w:rPr>
          <w:b/>
          <w:lang w:val="sw_KE" w:bidi="sw_KE"/>
        </w:rPr>
        <w:t>Katika tukio la pili:</w:t>
      </w:r>
      <w:r>
        <w:rPr>
          <w:lang w:val="sw_KE" w:bidi="sw_KE"/>
        </w:rPr>
        <w:t xml:space="preserve"> Mmiliki anawatuma watumishi kadhaa. Wapangaji wanawapiga baadhi ya watumishi na kuwarudisha bila chochote. Wanawaua baadhi ya watumishi hao.</w:t>
      </w:r>
    </w:p>
    <w:p>
      <w:pPr/>
      <w:r>
        <w:rPr>
          <w:lang w:val="sw_KE" w:bidi="sw_KE"/>
        </w:rPr>
      </w:r>
      <w:r>
        <w:rPr>
          <w:b/>
          <w:lang w:val="sw_KE" w:bidi="sw_KE"/>
        </w:rPr>
        <w:t>Katika tukio la tatu:</w:t>
      </w:r>
      <w:r>
        <w:rPr>
          <w:lang w:val="sw_KE" w:bidi="sw_KE"/>
        </w:rPr>
        <w:t xml:space="preserve"> mmiliki anamtuma mwana wake. Wapangaji wanamuua mwana huyo na kuutupa mwili wake nje ya shamba la mizabibu.</w:t>
      </w:r>
    </w:p>
    <w:p>
      <w:pPr/>
      <w:r>
        <w:rPr>
          <w:lang w:val="sw_KE" w:bidi="sw_KE"/>
        </w:rPr>
      </w:r>
      <w:r>
        <w:rPr>
          <w:b/>
          <w:lang w:val="sw_KE" w:bidi="sw_KE"/>
        </w:rPr>
        <w:t>Katika tukio la nne:</w:t>
      </w:r>
      <w:r>
        <w:rPr>
          <w:lang w:val="sw_KE" w:bidi="sw_KE"/>
        </w:rPr>
        <w:t xml:space="preserve"> Yesu anawaambia viongozi wa kidini kwamba mmiliki wa shamba la mizabibu atawaua wapangaji hao na kuwapa wengine shamba la mizabibu. Pia anasema kwamba atakataliwa lakini atainuliwa kuwa wa maana, kama jiwe ambalo wajenzi walilikataa, lakini baadaye likawa jiwe kuu la pembeni, au jiwe muhimu zaidi la ujenzi.</w:t>
      </w:r>
    </w:p>
    <w:p>
      <w:pPr/>
      <w:r>
        <w:rPr>
          <w:lang w:val="sw_KE" w:bidi="sw_KE"/>
        </w:rPr>
      </w:r>
      <w:r>
        <w:rPr>
          <w:b/>
          <w:lang w:val="sw_KE" w:bidi="sw_KE"/>
        </w:rPr>
        <w:t>Katika tukio la tano:</w:t>
      </w:r>
      <w:r>
        <w:rPr>
          <w:lang w:val="sw_KE" w:bidi="sw_KE"/>
        </w:rPr>
        <w:t xml:space="preserve"> Viongozi wa kidini walitambua kwamba Yesu alikuwa akizungumza dhidi yao. Wakatafuta njia ya kumkamata, lakini wakaogopa ule umati wa watu kwa kuwa walimpenda Yesu. Kwa hiyo wanaondoka.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mmiliki wa shamba la mizabibu</w:t>
      </w:r>
    </w:p>
    <w:p>
      <w:pPr>
        <w:pStyle w:val="ListBullet"/>
        <w:spacing w:line="240" w:lineRule="auto"/>
        <w:ind w:left="720"/>
      </w:pPr>
      <w:r>
        <w:rPr>
          <w:lang w:val="sw_KE" w:bidi="sw_KE"/>
        </w:rPr>
      </w:r>
      <w:r>
        <w:rPr>
          <w:lang w:val="sw_KE" w:bidi="sw_KE"/>
        </w:rPr>
        <w:t>wapangaji wa shamba la mizabibu</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mwana wa mmiliki</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zingatia sehemu hizi za mpangilio wa kifungu: Ni muhimu kukumbuka kwamba Yesu bado anazungumza na viongozi wa kidini kutoka kifungu kilichotangulia. Wako katika ukumbi wa Hekalu. Kisha Yesu anaendelea kuzungumza nao, lakini sasa anatumia fumbo.</w:t>
      </w:r>
    </w:p>
    <w:p>
      <w:pPr/>
      <w:r>
        <w:rPr>
          <w:lang w:val="sw_KE" w:bidi="sw_KE"/>
        </w:rPr>
      </w:r>
      <w:r>
        <w:rPr>
          <w:lang w:val="sw_KE" w:bidi="sw_KE"/>
        </w:rPr>
        <w:t>Katika mfano wa Yesu, mtu kwa utaratibu anatayarisha shamba lake la mizabibu kwa kupanda mizabibu, kujenga ukuta, kuchimba shimo la shinikizo la mvinyo, na kujenga mnara wa ulinzi.</w:t>
      </w:r>
    </w:p>
    <w:p>
      <w:pPr/>
      <w:r>
        <w:rPr>
          <w:lang w:val="sw_KE" w:bidi="sw_KE"/>
        </w:rPr>
      </w:r>
      <w:r>
        <w:rPr>
          <w:lang w:val="sw_KE" w:bidi="sw_KE"/>
        </w:rPr>
        <w:t>Mtu huyo analikodisha shamba hili la mizabibu kwa wakulima wapangaji na kuenda safarini. Siku nyingi baadae, wakati wa mavuno ulipofika,mmiliki akamtuma mtumishi wake akachukue malipo, ambayo ni sehemu yake ya mavuno. Mmiliki akamtuma mtumishi wa kwanza, na wale wakulima wapangaji wakampiga mtumishi huyo na kumfukuza bila kitu. Mmiliki huyo akamtuma mtumishi wa pili, lakini wapangaji wakampiga mtumishi huyo kichwani na kumtendea vibaya. Mmiliki huyo akamtuma mtumishi wa tatu, na wapangaji hao wakamuua. Mmiliki anatuma watumishi zaidi, lakini wapangaji wakampiga au kumuua kila mmoja wao.</w:t>
      </w:r>
    </w:p>
    <w:p>
      <w:pPr/>
      <w:r>
        <w:rPr>
          <w:lang w:val="sw_KE" w:bidi="sw_KE"/>
        </w:rPr>
      </w:r>
      <w:r>
        <w:rPr>
          <w:lang w:val="sw_KE" w:bidi="sw_KE"/>
        </w:rPr>
        <w:t>Mtu wa mwisho ambaye mmiliki huyo anatuma ni mwana wake wa pekee ambaye alimpenda. Anafikiri kwamba wapangaji hao watamheshimu.</w:t>
      </w:r>
    </w:p>
    <w:p>
      <w:pPr/>
      <w:r>
        <w:rPr>
          <w:lang w:val="sw_KE" w:bidi="sw_KE"/>
        </w:rPr>
      </w:r>
      <w:r>
        <w:rPr>
          <w:lang w:val="sw_KE" w:bidi="sw_KE"/>
        </w:rPr>
        <w:t>Lakini wale wakulima wakaambiana wao kwa wao kwamba mwana huyo ndiye mrithi, na iwapi watamuua, huenda wao wenyewe wakamiliki shamba la mizabibu. Kwa hivyo wanamuua na kutupa mwili wake nje ya shamba la mizabibu.</w:t>
      </w:r>
    </w:p>
    <w:p>
      <w:pPr/>
      <w:r>
        <w:rPr>
          <w:lang w:val="sw_KE" w:bidi="sw_KE"/>
        </w:rPr>
      </w:r>
      <w:r>
        <w:rPr>
          <w:lang w:val="sw_KE" w:bidi="sw_KE"/>
        </w:rPr>
        <w:t>Yesu sasa anawauliza viongozi wa kidini swali: "Mwenye shamba la mizabibu atafanya nini?" Yesu anajibu swali lake mwenyewe. Yesu anawaambia viongozi wa kidini kwamba mwenye shamba la mizabibu atakuja, atawaua wakulima, na kuwapa wengine shamba hilo.</w:t>
      </w:r>
    </w:p>
    <w:p>
      <w:pPr/>
      <w:r>
        <w:rPr>
          <w:lang w:val="sw_KE" w:bidi="sw_KE"/>
        </w:rPr>
      </w:r>
      <w:r>
        <w:rPr>
          <w:lang w:val="sw_KE" w:bidi="sw_KE"/>
        </w:rPr>
        <w:t>Kisha Yesu ananukuu Maandiko yanayosema jiwe hilo ambalo wajenzi walilikataa limekuwa jiwe la pembeni, au jiwe muhimu zaidi katika jengo hilo. Kisha Maandiko yanasema, "Mungu mwenyewe alifanya hili na tunafikiria ni ya ajabu."</w:t>
      </w:r>
    </w:p>
    <w:p>
      <w:pPr/>
      <w:r>
        <w:rPr>
          <w:lang w:val="sw_KE" w:bidi="sw_KE"/>
        </w:rPr>
      </w:r>
      <w:r>
        <w:rPr>
          <w:lang w:val="sw_KE" w:bidi="sw_KE"/>
        </w:rPr>
        <w:t>Sitisha hapa na kama kikundi, ikiwa kuna mda, zungumza na mtu ambaye ni mtaalamu wa ujenzi wa majumba. Muulize mjenzi ni jiwe gani, au tofali, au sehemu ya jengo linalowekwa kwanza baada ya msingi kuwekwa. Jadili na mjenzi kwa nini jiwe hili au tofali ni muhimu. Sitisha rekodi hii ya sauti hapa.</w:t>
      </w:r>
    </w:p>
    <w:p>
      <w:pPr/>
      <w:r>
        <w:rPr>
          <w:lang w:val="sw_KE" w:bidi="sw_KE"/>
        </w:rPr>
      </w:r>
      <w:r>
        <w:rPr>
          <w:lang w:val="sw_KE" w:bidi="sw_KE"/>
        </w:rPr>
        <w:t>Ni muhimu kukumbuka kwamba viongozi wa kidini wanatambua kwamba Yesu anaongea dhidi yao. Wao ndio wapangaji waovu. Wanataka Yesu akamatwe. Hawana mamlaka ya kiserikali kufanya hivyo, lakini wangependa kushawishi serikali kumkamata Yesu. Hata hivyo, wanaogopa umati wa watu wanaopenda mafundisho ya Yesu.</w:t>
      </w:r>
    </w:p>
    <w:p>
      <w:pPr/>
      <w:r>
        <w:rPr>
          <w:lang w:val="sw_KE" w:bidi="sw_KE"/>
        </w:rPr>
      </w:r>
      <w:r>
        <w:rPr>
          <w:lang w:val="sw_KE" w:bidi="sw_KE"/>
        </w:rPr>
        <w:t>Mwishowe, viongozi wa kidini wanamwacha Yesu na kuondoka.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12:1–12 tafsiri-iliyo-rahisi zaidi kueleweka.</w:t>
      </w:r>
    </w:p>
    <w:p>
      <w:pPr/>
      <w:r>
        <w:rPr>
          <w:lang w:val="sw_KE" w:bidi="sw_KE"/>
        </w:rPr>
      </w:r>
      <w:r>
        <w:rPr>
          <w:lang w:val="sw_KE" w:bidi="sw_KE"/>
        </w:rPr>
        <w:t>Katika hatua hii, kikundi kitaigiza kifungu hiki.</w:t>
      </w:r>
    </w:p>
    <w:p>
      <w:pPr/>
      <w:r>
        <w:rPr>
          <w:lang w:val="sw_KE" w:bidi="sw_KE"/>
        </w:rPr>
      </w:r>
      <w:r>
        <w:rPr>
          <w:lang w:val="sw_KE" w:bidi="sw_KE"/>
        </w:rPr>
        <w:t>Hadithi hii ina matukio matano.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makuhani wakuu</w:t>
      </w:r>
    </w:p>
    <w:p>
      <w:pPr>
        <w:pStyle w:val="ListBullet"/>
        <w:spacing w:line="240" w:lineRule="auto"/>
        <w:ind w:left="720"/>
      </w:pPr>
      <w:r>
        <w:rPr>
          <w:lang w:val="sw_KE" w:bidi="sw_KE"/>
        </w:rPr>
      </w:r>
      <w:r>
        <w:rPr>
          <w:lang w:val="sw_KE" w:bidi="sw_KE"/>
        </w:rPr>
        <w:t>walimu wa sheria ya kidini</w:t>
      </w:r>
    </w:p>
    <w:p>
      <w:pPr>
        <w:pStyle w:val="ListBullet"/>
        <w:spacing w:line="240" w:lineRule="auto"/>
        <w:ind w:left="720"/>
      </w:pPr>
      <w:r>
        <w:rPr>
          <w:lang w:val="sw_KE" w:bidi="sw_KE"/>
        </w:rPr>
      </w:r>
      <w:r>
        <w:rPr>
          <w:lang w:val="sw_KE" w:bidi="sw_KE"/>
        </w:rPr>
        <w:t>wazee</w:t>
      </w:r>
    </w:p>
    <w:p>
      <w:pPr>
        <w:pStyle w:val="ListBullet"/>
        <w:spacing w:line="240" w:lineRule="auto"/>
        <w:ind w:left="720"/>
      </w:pPr>
      <w:r>
        <w:rPr>
          <w:lang w:val="sw_KE" w:bidi="sw_KE"/>
        </w:rPr>
      </w:r>
      <w:r>
        <w:rPr>
          <w:lang w:val="sw_KE" w:bidi="sw_KE"/>
        </w:rPr>
        <w:t>mmiliki wa shamba la mizabibu</w:t>
      </w:r>
    </w:p>
    <w:p>
      <w:pPr>
        <w:pStyle w:val="ListBullet"/>
        <w:spacing w:line="240" w:lineRule="auto"/>
        <w:ind w:left="720"/>
      </w:pPr>
      <w:r>
        <w:rPr>
          <w:lang w:val="sw_KE" w:bidi="sw_KE"/>
        </w:rPr>
      </w:r>
      <w:r>
        <w:rPr>
          <w:lang w:val="sw_KE" w:bidi="sw_KE"/>
        </w:rPr>
        <w:t>wapangaji wa shamba la mizabibu</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mwana wa mmiliki</w:t>
      </w:r>
    </w:p>
    <w:p>
      <w:pPr>
        <w:pStyle w:val="ListBullet"/>
        <w:spacing w:line="240" w:lineRule="auto"/>
        <w:ind w:left="720"/>
      </w:pPr>
      <w:r>
        <w:rPr>
          <w:lang w:val="sw_KE" w:bidi="sw_KE"/>
        </w:rPr>
      </w:r>
      <w:r>
        <w:rPr>
          <w:lang w:val="sw_KE" w:bidi="sw_KE"/>
        </w:rPr>
        <w:t>Umati wa watu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Yesu alikuwa anaendelea kuzungumza na viongozi wa kidini. Sasa Yesu anaanza kuwasimulia hadithi. Timu inapaswa kuigiza hadithi hiyo. Yesu anaeleza mmiliki huyo akipanda na kujenga shamba la mizabibu. Kisha mmiliki huyo akakodisha shamba la mizabibu kwa wakulima wapangaji na kusafiri.</w:t>
      </w:r>
    </w:p>
    <w:p>
      <w:pPr/>
      <w:r>
        <w:rPr>
          <w:lang w:val="sw_KE" w:bidi="sw_KE"/>
        </w:rPr>
      </w:r>
      <w:r>
        <w:rPr>
          <w:lang w:val="sw_KE" w:bidi="sw_KE"/>
        </w:rPr>
        <w:t>Sitisha igizo. Uliza mwenyewe, "unafikiria au kuhisi vipi?" Unaweza kusikia maneno kama, "najivunia shamba langu zuri la mizabibu," au "nahuzunika kuondoka kwa shamba langu la mizabibu ambalo nilifanyia kazi ngumu sana," au "natarajia kupokea baadhi ya mavuno." Waulize wapangaji, "Mnafikiria au kuhisi vipi?" Unaweza kusikia maneno kama, "tuna hofu kwamba huenda tukakosa kufanya kazi nzuri," au "tunafurahi kufanya kazi katika shamba la mizabibu." Endelea na igizo.</w:t>
      </w:r>
    </w:p>
    <w:p>
      <w:pPr/>
      <w:r>
        <w:rPr>
          <w:lang w:val="sw_KE" w:bidi="sw_KE"/>
        </w:rPr>
      </w:r>
      <w:r>
        <w:rPr>
          <w:lang w:val="sw_KE" w:bidi="sw_KE"/>
        </w:rPr>
        <w:t>Timu inapaswa kuigiza wakati wa mavuno. Mmiliki anamtuma mtumishi kuleta sehemu ya mavuno. Mtumishi anafika na wapangaji wakampiga na kumtuma bila chochote.</w:t>
      </w:r>
    </w:p>
    <w:p>
      <w:pPr/>
      <w:r>
        <w:rPr>
          <w:lang w:val="sw_KE" w:bidi="sw_KE"/>
        </w:rPr>
      </w:r>
      <w:r>
        <w:rPr>
          <w:lang w:val="sw_KE" w:bidi="sw_KE"/>
        </w:rPr>
        <w:t>Sitisha igizo. Uliza mwenye shamba la mizabibu, "unafikiria au kuhisi vipi?" Mtu huyo anaweza kujibu mambo kama, "Kukasirikia wapangaji! Siwezi kuamini walimfanyia mtumishi wangu," au "Huzuni kwamba mtumishi wangu alijeruhiwa" au "kukatatamaa" Uliza mtumishi, "unafikiria au kuhisi vipi?" Mtu huyo anaweza kujibu mambo kama, "kukasirika," au "kukata tamaa," au "kuona haya au aibu." Endelea na igizo.</w:t>
      </w:r>
    </w:p>
    <w:p>
      <w:pPr/>
      <w:r>
        <w:rPr>
          <w:lang w:val="sw_KE" w:bidi="sw_KE"/>
        </w:rPr>
      </w:r>
      <w:r>
        <w:rPr>
          <w:lang w:val="sw_KE" w:bidi="sw_KE"/>
        </w:rPr>
        <w:t>Mtumishi wa pili anaenda kwenye shamba la mizabibu. Wapangaji wakampiga kichwani na kumfukuza. Kisha mtumishi wa tatu akaja. Wapangaji wakamuua. Mmiliki akatuma watumishi wengine. Kila mtumishi akapigwa au kuuawa.</w:t>
      </w:r>
    </w:p>
    <w:p>
      <w:pPr/>
      <w:r>
        <w:rPr>
          <w:lang w:val="sw_KE" w:bidi="sw_KE"/>
        </w:rPr>
      </w:r>
      <w:r>
        <w:rPr>
          <w:lang w:val="sw_KE" w:bidi="sw_KE"/>
        </w:rPr>
        <w:t>Sitisha igizo. Uliza mwenyewe, "unafikiria au kuhisi vipi?" Mtu huyo anaweza kujibu mambo kama, "Siwezi kuamini hili!" "Nakasirika," au "nachanganyikiwa kuhusu kile kinachoenda vibaya." Waulize wapangaji, "Mnafikiria au kuhisi vipi?" Mtu huyo anaweza kujibu mambo kama, "Kukasirika kwamba daima ninapaswa kutoa faida yangu" au "kuhesabiwa haki katika matendo yangu." Uliza watumishi, "mnafikiria au kuhisi vipi?" Mtu huyo anaweza kujibu mambo kama, "Kuogopa kuwa anayefuata" au "Ni wajibu wangu kumtii bwana wangu." Endelea na igizo.</w:t>
      </w:r>
    </w:p>
    <w:p>
      <w:pPr/>
      <w:r>
        <w:rPr>
          <w:lang w:val="sw_KE" w:bidi="sw_KE"/>
        </w:rPr>
      </w:r>
      <w:r>
        <w:rPr>
          <w:lang w:val="sw_KE" w:bidi="sw_KE"/>
        </w:rPr>
        <w:t>Timu inapaswa kuigiza mmiliki akiamua kumtuma mwana wake, ambaye alimpenda. Mmiliki anasema, "Watamheshimu mwanangu." Wapangaji wakaona mwana wa mmiliki na kudhani kwamba mmiliki amekufa. Ikiwa watamuua mwana huyo, shamba la mizabibu lingekuwa yao. Wapangaji wanamuua mwana huyo na kutupa mwili wake nje ya shamba la mizabibu.</w:t>
      </w:r>
    </w:p>
    <w:p>
      <w:pPr/>
      <w:r>
        <w:rPr>
          <w:lang w:val="sw_KE" w:bidi="sw_KE"/>
        </w:rPr>
      </w:r>
      <w:r>
        <w:rPr>
          <w:lang w:val="sw_KE" w:bidi="sw_KE"/>
        </w:rPr>
        <w:t>Sitisha igizo. Uliza mwenyewe, "unafikiria au kuhisi vipi?" Mtu huyo anaweza kujibu mambo kama, "Kushangaa," au "Huzuni kwamba walimuua mwana wangu," au "Kukasirika kwamba hawakumheshimu mwana wangu." Waulize wapangaji, "Mnafikiria au kuhisi vipi?" Mtu huyo anaweza kujibu mambo kama, "Furaha kwamba labda nitapata shamba la mizabibu sasa," au "Kujuta kwa kile nimefanya." Endelea na igizo.</w:t>
      </w:r>
    </w:p>
    <w:p>
      <w:pPr/>
      <w:r>
        <w:rPr>
          <w:lang w:val="sw_KE" w:bidi="sw_KE"/>
        </w:rPr>
      </w:r>
      <w:r>
        <w:rPr>
          <w:lang w:val="sw_KE" w:bidi="sw_KE"/>
        </w:rPr>
        <w:t>Yesu anawauliza viongozi wa kidini swali la moja kwa moja na kisha analijibu. "Mwenye shamba la mizabibu atafanya nini? Atawaua wapangaji hao na kuwapa watu wengine shamba la mizabibu." Kisha Yesu akasoma Maandiko: "Jiwe ambalo wajenzi walilikataa limekuwa jiwe kuu la pembeni. Mungu ndiye alitenda jambo hili, nalo ni ajabu machoni petu."</w:t>
      </w:r>
    </w:p>
    <w:p>
      <w:pPr/>
      <w:r>
        <w:rPr>
          <w:lang w:val="sw_KE" w:bidi="sw_KE"/>
        </w:rPr>
      </w:r>
      <w:r>
        <w:rPr>
          <w:lang w:val="sw_KE" w:bidi="sw_KE"/>
        </w:rPr>
        <w:t>Sitisha igizo. Waulize viongozi wa kidini, "Mnahisi au kufikiria vipi?" Mtu huyo anaweza kujibu mambo kama, "Kukasirika- anasema tulikuwa kama wapangaji waovu!" au "tumekasirika-anasema kwamba yeye ni kama jiwe muhimu zaidi kwenye jengo!" au "tunaogopa-tunahitaji kumuua Yesu." Endelea na igizo.</w:t>
      </w:r>
    </w:p>
    <w:p>
      <w:pPr/>
      <w:r>
        <w:rPr>
          <w:lang w:val="sw_KE" w:bidi="sw_KE"/>
        </w:rPr>
      </w:r>
      <w:r>
        <w:rPr>
          <w:lang w:val="sw_KE" w:bidi="sw_KE"/>
        </w:rPr>
        <w:t>Viongozi wa kidini wanatambua kwamba Yesu anazungumzia wao. Wanafikiria jinsi wanavyoweza kuifanya serikali kumkamata Yesu. Wanaogopa umati wa watu. Wanamwacha Yesu na kuondoka.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12:1–12 tafsiri-iliyo-rahisi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anazungumza na viongozi wa kidini na anasimulia </w:t>
      </w:r>
      <w:r>
        <w:rPr>
          <w:b/>
          <w:lang w:val="sw_KE" w:bidi="sw_KE"/>
        </w:rPr>
        <w:t>fumbo</w:t>
      </w:r>
      <w:r>
        <w:rPr>
          <w:lang w:val="sw_KE" w:bidi="sw_KE"/>
        </w:rPr>
        <w:t xml:space="preserve">. Fumbo lilikuwa hadithi ya pekee ambayo ilitumia vitu vya kila siku kuelezea mambo ya ndani zaidi kuhusu Mungu. Mara nyingi ilikuwa vigumu kuelewa fumbo isipokuwa watu wakijitahidi kusikiliza. Yesu anaposimulia fumbo, anatarajia watu wabadili mtazamo au matendo yao. Tumia neno sawa la mfano ambalo umetumia katika vifungu vya hapo awali. Kwa maelezo zaidi kuhusu </w:t>
      </w:r>
      <w:r>
        <w:rPr>
          <w:b/>
          <w:lang w:val="sw_KE" w:bidi="sw_KE"/>
        </w:rPr>
        <w:t>mfano</w:t>
      </w:r>
      <w:r>
        <w:rPr>
          <w:lang w:val="sw_KE" w:bidi="sw_KE"/>
        </w:rPr>
        <w:t>, rejelea Faharasa Kuu.</w:t>
      </w:r>
    </w:p>
    <w:p>
      <w:pPr/>
      <w:r>
        <w:rPr>
          <w:lang w:val="sw_KE" w:bidi="sw_KE"/>
        </w:rPr>
      </w:r>
      <w:r>
        <w:rPr>
          <w:lang w:val="sw_KE" w:bidi="sw_KE"/>
        </w:rPr>
        <w:t xml:space="preserve">Yesu anasimulia hadithi kuhusu mtu aliyepanda shamba la </w:t>
      </w:r>
      <w:r>
        <w:rPr>
          <w:b/>
          <w:lang w:val="sw_KE" w:bidi="sw_KE"/>
        </w:rPr>
        <w:t>mizabibu</w:t>
      </w:r>
      <w:r>
        <w:rPr>
          <w:lang w:val="sw_KE" w:bidi="sw_KE"/>
        </w:rPr>
        <w:t xml:space="preserve">, ambayo ni shamba ambalo mizabibu hutoa matunda yanayoitwa zabibu. Mtu huyo akachimba </w:t>
      </w:r>
      <w:r>
        <w:rPr>
          <w:b/>
          <w:lang w:val="sw_KE" w:bidi="sw_KE"/>
        </w:rPr>
        <w:t>shinikizo</w:t>
      </w:r>
      <w:r>
        <w:rPr>
          <w:lang w:val="sw_KE" w:bidi="sw_KE"/>
        </w:rPr>
        <w:t xml:space="preserve"> la divai, ambalo ni shimo lililochimbwa kwenye mwamba. Watu waliweka zabibu kwenye shimo hilo, kisha wanatembea juu yazo ili kuziponda. Juisi inapita ndani ya shimo linaloenda chini na kutekwa kwenye sufuria kubwa au mtaro mrefu. Mtu huyo akaunda </w:t>
      </w:r>
      <w:r>
        <w:rPr>
          <w:b/>
          <w:lang w:val="sw_KE" w:bidi="sw_KE"/>
        </w:rPr>
        <w:t>mnara wa walinzi</w:t>
      </w:r>
      <w:r>
        <w:rPr>
          <w:lang w:val="sw_KE" w:bidi="sw_KE"/>
        </w:rPr>
        <w:t>, ambao ni sehemu ya juu iliyojengwa juu ya rundo la jiwe. Huenda kuna paa juu iliyoundwa kwa nyasi. Watu wanaweza kukaa katika mnara huo na kulinda shamba la mizabibu kutoka kwa wanyama na wezi.</w:t>
      </w:r>
    </w:p>
    <w:p>
      <w:pPr/>
      <w:r>
        <w:rPr>
          <w:lang w:val="sw_KE" w:bidi="sw_KE"/>
        </w:rPr>
      </w:r>
      <w:r>
        <w:rPr>
          <w:lang w:val="sw_KE" w:bidi="sw_KE"/>
        </w:rPr>
        <w:t xml:space="preserve">Komea hapa na mtazame picha za </w:t>
      </w:r>
      <w:r>
        <w:rPr>
          <w:b/>
          <w:lang w:val="sw_KE" w:bidi="sw_KE"/>
        </w:rPr>
        <w:t>shamba</w:t>
      </w:r>
      <w:r>
        <w:rPr>
          <w:lang w:val="sw_KE" w:bidi="sw_KE"/>
        </w:rPr>
        <w:t xml:space="preserve"> la mizabibu, shinikizo la </w:t>
      </w:r>
      <w:r>
        <w:rPr>
          <w:b/>
          <w:lang w:val="sw_KE" w:bidi="sw_KE"/>
        </w:rPr>
        <w:t>divai</w:t>
      </w:r>
      <w:r>
        <w:rPr>
          <w:lang w:val="sw_KE" w:bidi="sw_KE"/>
        </w:rPr>
        <w:t xml:space="preserve">, na </w:t>
      </w:r>
      <w:r>
        <w:rPr>
          <w:b/>
          <w:lang w:val="sw_KE" w:bidi="sw_KE"/>
        </w:rPr>
        <w:t>mnara wa ulinzi</w:t>
      </w:r>
      <w:r>
        <w:rPr>
          <w:lang w:val="sw_KE" w:bidi="sw_KE"/>
        </w:rPr>
        <w:t>. Sitisha rekodi hii ya sauti hapa.</w:t>
      </w:r>
    </w:p>
    <w:p>
      <w:pPr/>
      <w:r>
        <w:rPr>
          <w:lang w:val="sw_KE" w:bidi="sw_KE"/>
        </w:rPr>
      </w:r>
      <w:r>
        <w:rPr>
          <w:lang w:val="sw_KE" w:bidi="sw_KE"/>
        </w:rPr>
        <w:t xml:space="preserve">Mtu huyo alikodisha shamba lake kwa wakulima </w:t>
      </w:r>
      <w:r>
        <w:rPr>
          <w:b/>
          <w:lang w:val="sw_KE" w:bidi="sw_KE"/>
        </w:rPr>
        <w:t>wapangaji</w:t>
      </w:r>
      <w:r>
        <w:rPr>
          <w:lang w:val="sw_KE" w:bidi="sw_KE"/>
        </w:rPr>
        <w:t xml:space="preserve">. </w:t>
      </w:r>
      <w:r>
        <w:rPr>
          <w:b/>
          <w:lang w:val="sw_KE" w:bidi="sw_KE"/>
        </w:rPr>
        <w:t>Wapangaji</w:t>
      </w:r>
      <w:r>
        <w:rPr>
          <w:lang w:val="sw_KE" w:bidi="sw_KE"/>
        </w:rPr>
        <w:t xml:space="preserve"> ni watu wanaotunza shamba la mizabibu kwa niaba ya mmiliki ambaye haishi kwa shamba hilo. Mmiliki katika hadithi hii alienda katika eneo lingine au eneo jingine ---mbali sana kiasi kwamba hangeweza kurudi kwa urahisi. Watu hupata sehemu ya mavuno kama malipo ya kutunza shamba la mizabibu. Wanampatia mmiliki nusu au robo ya mavuno hayo.</w:t>
      </w:r>
    </w:p>
    <w:p>
      <w:pPr/>
      <w:r>
        <w:rPr>
          <w:lang w:val="sw_KE" w:bidi="sw_KE"/>
        </w:rPr>
      </w:r>
      <w:r>
        <w:rPr>
          <w:lang w:val="sw_KE" w:bidi="sw_KE"/>
        </w:rPr>
        <w:t xml:space="preserve">Mmiliki akatuma watumishi kukusanya sehemu yake ya mavuno. </w:t>
      </w:r>
      <w:r>
        <w:rPr>
          <w:b/>
          <w:lang w:val="sw_KE" w:bidi="sw_KE"/>
        </w:rPr>
        <w:t>Mtumishi</w:t>
      </w:r>
      <w:r>
        <w:rPr>
          <w:lang w:val="sw_KE" w:bidi="sw_KE"/>
        </w:rPr>
        <w:t xml:space="preserve"> hapa anarejelea mtumwa ambaye anawajibu wa kufanya kazi kwa bwana wake na hawezi kuacha wakati wowote. Tumia neno sawa na mtumishi ambalo umetumia katika vifungu vya hapo awali. Kwa maelezo zaidi kuhusu </w:t>
      </w:r>
      <w:r>
        <w:rPr>
          <w:b/>
          <w:lang w:val="sw_KE" w:bidi="sw_KE"/>
        </w:rPr>
        <w:t>watumishi</w:t>
      </w:r>
      <w:r>
        <w:rPr>
          <w:lang w:val="sw_KE" w:bidi="sw_KE"/>
        </w:rPr>
        <w:t>, rejelea Faharasa Kuu.</w:t>
      </w:r>
    </w:p>
    <w:p>
      <w:pPr/>
      <w:r>
        <w:rPr>
          <w:lang w:val="sw_KE" w:bidi="sw_KE"/>
        </w:rPr>
      </w:r>
      <w:r>
        <w:rPr>
          <w:lang w:val="sw_KE" w:bidi="sw_KE"/>
        </w:rPr>
        <w:t xml:space="preserve">Mmiliki hatimaye akamtuma </w:t>
      </w:r>
      <w:r>
        <w:rPr>
          <w:b/>
          <w:lang w:val="sw_KE" w:bidi="sw_KE"/>
        </w:rPr>
        <w:t>mwana wake aliyempenda</w:t>
      </w:r>
      <w:r>
        <w:rPr>
          <w:lang w:val="sw_KE" w:bidi="sw_KE"/>
        </w:rPr>
        <w:t>. "Mwana ambaye alimpenda" pia inaweza kutafsiriwa kama "mwana" wa pekee. Tafsiri nyingi zinatumia "Mwana wake aliyempenda."</w:t>
      </w:r>
    </w:p>
    <w:p>
      <w:pPr/>
      <w:r>
        <w:rPr>
          <w:lang w:val="sw_KE" w:bidi="sw_KE"/>
        </w:rPr>
      </w:r>
      <w:r>
        <w:rPr>
          <w:lang w:val="sw_KE" w:bidi="sw_KE"/>
        </w:rPr>
        <w:t xml:space="preserve">Wapangaji wakamuona mwana huyo na kugundua kwamba yeye ndiye mrithi. </w:t>
      </w:r>
      <w:r>
        <w:rPr>
          <w:b/>
          <w:lang w:val="sw_KE" w:bidi="sw_KE"/>
        </w:rPr>
        <w:t>Mrithi</w:t>
      </w:r>
      <w:r>
        <w:rPr>
          <w:lang w:val="sw_KE" w:bidi="sw_KE"/>
        </w:rPr>
        <w:t xml:space="preserve"> ni mtu ambaye atakuwa mmiliki wakati mmiliki wa sasa atakapokufa. Kwa maelezo zaidi kuhusu </w:t>
      </w:r>
      <w:r>
        <w:rPr>
          <w:b/>
          <w:lang w:val="sw_KE" w:bidi="sw_KE"/>
        </w:rPr>
        <w:t>mridhi</w:t>
      </w:r>
      <w:r>
        <w:rPr>
          <w:lang w:val="sw_KE" w:bidi="sw_KE"/>
        </w:rPr>
        <w:t>, rejelea Faharasa Kuu.</w:t>
      </w:r>
    </w:p>
    <w:p>
      <w:pPr/>
      <w:r>
        <w:rPr>
          <w:lang w:val="sw_KE" w:bidi="sw_KE"/>
        </w:rPr>
      </w:r>
      <w:r>
        <w:rPr>
          <w:lang w:val="sw_KE" w:bidi="sw_KE"/>
        </w:rPr>
        <w:t xml:space="preserve">Yesu anauliza viongozi wa kidini, "Je, mmesoma Maandiko?" Angetarajia jibu zuri kwa swali hili. Hata hivyo, Yesu analijibu swali hilo mwenyewe. </w:t>
      </w:r>
      <w:r>
        <w:rPr>
          <w:b/>
          <w:lang w:val="sw_KE" w:bidi="sw_KE"/>
        </w:rPr>
        <w:t>Maandiko</w:t>
      </w:r>
      <w:r>
        <w:rPr>
          <w:lang w:val="sw_KE" w:bidi="sw_KE"/>
        </w:rPr>
        <w:t xml:space="preserve"> yanarejelea maandishi matakatifu ya watu wa Kiyahudi. Tumia neno sawa kwa masinagogi kama ulivyotumia katika vifungu vya awali, Kwa maelezo zaidi kuhusu </w:t>
      </w:r>
      <w:r>
        <w:rPr>
          <w:b/>
          <w:lang w:val="sw_KE" w:bidi="sw_KE"/>
        </w:rPr>
        <w:t>maandiko</w:t>
      </w:r>
      <w:r>
        <w:rPr>
          <w:lang w:val="sw_KE" w:bidi="sw_KE"/>
        </w:rPr>
        <w:t>, rejelea Faharasa Kuu.</w:t>
      </w:r>
    </w:p>
    <w:p>
      <w:pPr/>
      <w:r>
        <w:rPr>
          <w:lang w:val="sw_KE" w:bidi="sw_KE"/>
        </w:rPr>
      </w:r>
      <w:r>
        <w:rPr>
          <w:lang w:val="sw_KE" w:bidi="sw_KE"/>
        </w:rPr>
        <w:t xml:space="preserve">Yesu anasema kwamba jiwe ambalo wajenzi walilikataa limekuwa jiwe la </w:t>
      </w:r>
      <w:r>
        <w:rPr>
          <w:b/>
          <w:lang w:val="sw_KE" w:bidi="sw_KE"/>
        </w:rPr>
        <w:t>pembeni</w:t>
      </w:r>
      <w:r>
        <w:rPr>
          <w:lang w:val="sw_KE" w:bidi="sw_KE"/>
        </w:rPr>
        <w:t xml:space="preserve">. </w:t>
      </w:r>
      <w:r>
        <w:rPr>
          <w:b/>
          <w:lang w:val="sw_KE" w:bidi="sw_KE"/>
        </w:rPr>
        <w:t>Jiwe la pembeni</w:t>
      </w:r>
      <w:r>
        <w:rPr>
          <w:lang w:val="sw_KE" w:bidi="sw_KE"/>
        </w:rPr>
        <w:t xml:space="preserve"> ni jiwe muhimu zaidi na lenye nguvu katika kona ya nje ya nyumba. Neno hili pia linaweza kumaanisha jiwe juu ya mlango ambalo linashikilia mlango. Katika hali yoyote, jiwe hili ni jiwe muhimu zaidi la kushikilia nyumba na kuifanya iwe imara.</w:t>
      </w:r>
    </w:p>
    <w:p>
      <w:pPr/>
      <w:r>
        <w:rPr>
          <w:lang w:val="sw_KE" w:bidi="sw_KE"/>
        </w:rPr>
      </w:r>
      <w:r>
        <w:rPr>
          <w:lang w:val="sw_KE" w:bidi="sw_KE"/>
        </w:rPr>
        <w:t>Komea hapa na uangalie picha ya jiwe la pembeni kama kikundi. Sitisha rekodi hii ya sauti hapa.</w:t>
      </w:r>
    </w:p>
    <w:p>
      <w:pPr/>
      <w:r>
        <w:rPr>
          <w:lang w:val="sw_KE" w:bidi="sw_KE"/>
        </w:rPr>
      </w:r>
      <w:r>
        <w:rPr>
          <w:lang w:val="sw_KE" w:bidi="sw_KE"/>
        </w:rPr>
        <w:t xml:space="preserve">Yesu anasema kwamba </w:t>
      </w:r>
      <w:r>
        <w:rPr>
          <w:b/>
          <w:lang w:val="sw_KE" w:bidi="sw_KE"/>
        </w:rPr>
        <w:t>Bwana</w:t>
      </w:r>
      <w:r>
        <w:rPr>
          <w:lang w:val="sw_KE" w:bidi="sw_KE"/>
        </w:rPr>
        <w:t xml:space="preserve"> amefanya jambo hili--Yesu anamaanisha kwamba Mungu mwenyewe ameifanya jiwe kuwa sehemu muhimu zaidi ya jengo, kama vile Mungu mwenyewe amemuinua Yesu. "Ni ajabu machoni petu" inamaanisha kwamba "Tunafikiria ni ajabu, au ajabu." Tumia neno lile kwa Bwana hapa ambalo umetumia katika vifungu vilivyotangulia kurejelea Mungu. Kwa maelezo zaidi kuhusu </w:t>
      </w:r>
      <w:r>
        <w:rPr>
          <w:b/>
          <w:lang w:val="sw_KE" w:bidi="sw_KE"/>
        </w:rPr>
        <w:t>Bwana</w:t>
      </w:r>
      <w:r>
        <w:rPr>
          <w:lang w:val="sw_KE" w:bidi="sw_KE"/>
        </w:rPr>
        <w:t>, rejelea Faharasa Kuu.</w:t>
      </w:r>
    </w:p>
    <w:p>
      <w:pPr/>
      <w:r>
        <w:rPr>
          <w:lang w:val="sw_KE" w:bidi="sw_KE"/>
        </w:rPr>
      </w:r>
      <w:r>
        <w:rPr>
          <w:lang w:val="sw_KE" w:bidi="sw_KE"/>
        </w:rPr>
        <w:t xml:space="preserve">Makuhani </w:t>
      </w:r>
      <w:r>
        <w:rPr>
          <w:b/>
          <w:lang w:val="sw_KE" w:bidi="sw_KE"/>
        </w:rPr>
        <w:t>wakuu</w:t>
      </w:r>
      <w:r>
        <w:rPr>
          <w:lang w:val="sw_KE" w:bidi="sw_KE"/>
        </w:rPr>
        <w:t xml:space="preserve">, </w:t>
      </w:r>
      <w:r>
        <w:rPr>
          <w:b/>
          <w:lang w:val="sw_KE" w:bidi="sw_KE"/>
        </w:rPr>
        <w:t>walimu wa sheria</w:t>
      </w:r>
      <w:r>
        <w:rPr>
          <w:lang w:val="sw_KE" w:bidi="sw_KE"/>
        </w:rPr>
        <w:t xml:space="preserve">, na </w:t>
      </w:r>
      <w:r>
        <w:rPr>
          <w:b/>
          <w:lang w:val="sw_KE" w:bidi="sw_KE"/>
        </w:rPr>
        <w:t>wazee</w:t>
      </w:r>
      <w:r>
        <w:rPr>
          <w:lang w:val="sw_KE" w:bidi="sw_KE"/>
        </w:rPr>
        <w:t xml:space="preserve"> hawaonekani waziwazi katika hadithi hii, lakini hao ndio wanaotaka kufanya serikali imkamate Yesu. Ikiwa wasikilizaji wako hawatakumbuka wao ni nani, huenda ukahitaji kuwarejelea tena kama wale wanaojaribu kumkamata Yesu.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12:13–17</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12:13–17 na kuweka katika mioyo yenu.</w:t>
      </w:r>
    </w:p>
    <w:p>
      <w:pPr/>
      <w:r>
        <w:rPr>
          <w:lang w:val="sw_KE" w:bidi="sw_KE"/>
        </w:rPr>
      </w:r>
      <w:r>
        <w:rPr>
          <w:lang w:val="sw_KE" w:bidi="sw_KE"/>
        </w:rPr>
        <w:t>Sikiliza toleo la sauti la Marko 12:13–17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Marko 12:13–17 tafsiri iliyo rahisi zaidi kuelewe.</w:t>
      </w:r>
    </w:p>
    <w:p>
      <w:pPr/>
      <w:r>
        <w:rPr>
          <w:lang w:val="sw_KE" w:bidi="sw_KE"/>
        </w:rPr>
      </w:r>
      <w:r>
        <w:rPr>
          <w:lang w:val="sw_KE" w:bidi="sw_KE"/>
        </w:rPr>
        <w:t>Kama tunavyojua kutoka kwenye vifungu vya awali, viongozi wengi wa kidini walitaka serikali imkamate Yesu na kumuua. Walitaka Yesu aseme jambo ambalo lingemletea matatizo ili serikali iwe na sababu ya kumkamata.</w:t>
      </w:r>
    </w:p>
    <w:p>
      <w:pPr/>
      <w:r>
        <w:rPr>
          <w:lang w:val="sw_KE" w:bidi="sw_KE"/>
        </w:rPr>
      </w:r>
      <w:r>
        <w:rPr>
          <w:lang w:val="sw_KE" w:bidi="sw_KE"/>
        </w:rPr>
        <w:t>Hatujui ni nani aliyewatuma Mafarisayo na wafuasi wa Herode kwa Yesu. Hupaswi kutaja wazi aliyewatuma watu hawa katika tafsiri yako—tunachojua tu ni kwamba viongozi fulani waliwatuma. Vikundi viwili vya watu vilimwendea Yesu,Mafarisayo, ambao tumewashuhudia hapo awali, na wafuasi wa Herode. Herode alikuwa mtawala wa Kiyahudi, au gavana wa eneo la Israeli. Israeli ilikuwa chini ya utawala wa Milki ya Roma. Herode aliteuliwa na mfalme wa Roma, aliyeitwa Kaisari. Waherode, au wafuasi wa Herode, walikuwa marafiki wa kisiasa wa Herode na walitaka aendelee kuwa mamlakani. Pia walikubaliana na viongozi wa kidini wanaoitwa Masadukayo, ambao walifuata sheria za Musa tu. Hiyo inamaanisha kwamba kwa kawaida wafuasi wa Herode na Mafarisayo hawakukubaliana. Hata hivyo, katika hadithi hii, vikundi hivyo viwili viliungana ili kumfanya Yesu aseme jambo ambalo lingemletea matatizo.</w:t>
      </w:r>
    </w:p>
    <w:p>
      <w:pPr/>
      <w:r>
        <w:rPr>
          <w:lang w:val="sw_KE" w:bidi="sw_KE"/>
        </w:rPr>
      </w:r>
      <w:r>
        <w:rPr>
          <w:lang w:val="sw_KE" w:bidi="sw_KE"/>
        </w:rPr>
        <w:t>Komea hapa na mjadili swali hili kama kikundi: Ni aina gani za viongozi wa kidini katika utamaduni wenu? Wote wanaamini nini? Ni yapi maoni yao tofauti kuhusu dini? Wanafanyaje kazi pamoja? Hoja zao zinawaathiri watu vipi? Sitisha rekodi hii ya sauti hapa.</w:t>
      </w:r>
    </w:p>
    <w:p>
      <w:pPr/>
      <w:r>
        <w:rPr>
          <w:lang w:val="sw_KE" w:bidi="sw_KE"/>
        </w:rPr>
      </w:r>
      <w:r>
        <w:rPr>
          <w:lang w:val="sw_KE" w:bidi="sw_KE"/>
        </w:rPr>
        <w:t>Huenda Yesu bado alikuwa kwenye kumbi za Hekalu, ambapo watu wa kawaida—wasio makuhani—waliruhusiwa kuingia. Kungekuwa na watu wengi katika eneo hilo. Labda kundi hili la viongozi lilimjia Yesu alipokuwa akifundisha.</w:t>
      </w:r>
    </w:p>
    <w:p>
      <w:pPr/>
      <w:r>
        <w:rPr>
          <w:lang w:val="sw_KE" w:bidi="sw_KE"/>
        </w:rPr>
      </w:r>
      <w:r>
        <w:rPr>
          <w:lang w:val="sw_KE" w:bidi="sw_KE"/>
        </w:rPr>
        <w:t>Komea hapa na uangalie mchoro wa hekalu tena. Onyesha mahali ambapo kumbi za Hekalu zipo kwenye mchoro. Sitisha rekodi hii ya sauti hapa.</w:t>
      </w:r>
    </w:p>
    <w:p>
      <w:pPr/>
      <w:r>
        <w:rPr>
          <w:lang w:val="sw_KE" w:bidi="sw_KE"/>
        </w:rPr>
      </w:r>
      <w:r>
        <w:rPr>
          <w:lang w:val="sw_KE" w:bidi="sw_KE"/>
        </w:rPr>
        <w:t>Mafarisayo na wafuasi wa Herode walimwuliza Yesu swali lenye kugusa moyo sana kwa Wayahudi. Takriban miaka 15 kabla ya hili, serikali ya Roma ilichukua mamlaka juu ya nchi ya Kiyahudi ya Israeli na kuwafanya Wayahudi walipe ushuru kwa Mfalme wa Roma, au Kaisari. Watu walichukia ushuru huu, hata ingawa ulikuwa mshahara wa siku moja tu. Watu hawakuipenda kwa sababu iliwakumbusha kwamba walitawaliwa na mfalme wa kigeni. Pia hawakupenda sarafu kwa sababu zilikuwa na sura ya mfalme ambaye alisema na kufikiri kwamba alikuwa mungu. Waasi wengine walikataa kulipa kodi hiyo kwa sababu waliamini kwamba kulipa kodi hiyo ilikuwa ni kumvunjia Mungu heshima. Wafuasi wa Herode waliunga mkono kulipa kodi hiyo kwa sababu walitaka Herode aendelee kuwatawala Wayahudi. Viongozi hawa walimwuliza Yesu swali hilo kwa njia ambayo hangeweza kukataa kujibu. Walianza kwa kusema mambo mazuri kuhusu Yesu. Walisema kwamba Yesu hakuwaogopa wengine, au hakujali kile ambacho wengine walifikiri juu yake. Yesu alionyesha heshima sawa kwa kila mtu. Walisema kwamba Yesu alijali zaidi njia ya Mungu ya maisha kuliko ajenda yoyote ya kisiasa. Kisha wakamwuliza Yesu moja kwa moja kama ni halali kulipa kodi kwa Kaisari. Yesu akisema ndiyo, wanapaswa kulipa kodi, atakuwa na matatizo na Wayahudi. Yesu akisema hapana, hawapaswi kulipa ushuru, atakuwa kwa matatizo na serikali ya Roma.</w:t>
      </w:r>
    </w:p>
    <w:p>
      <w:pPr/>
      <w:r>
        <w:rPr>
          <w:lang w:val="sw_KE" w:bidi="sw_KE"/>
        </w:rPr>
      </w:r>
      <w:r>
        <w:rPr>
          <w:lang w:val="sw_KE" w:bidi="sw_KE"/>
        </w:rPr>
        <w:t>Komea hapa na mjadili kama timu ya watafsiri: Kiongozi mwenye uadilifu au ni mwaminifu, hufanya nini katika utamaduni wenu? Yesu hakuwaogopa wengine. Yesu hakufanya mambo ili kuwapendeza wengine tu. Viongozi wenu wanaoheshimiwa hufanya mambo kama gani? Sitisha rekodi hii ya sauti hapa.</w:t>
      </w:r>
    </w:p>
    <w:p>
      <w:pPr/>
      <w:r>
        <w:rPr>
          <w:lang w:val="sw_KE" w:bidi="sw_KE"/>
        </w:rPr>
      </w:r>
      <w:r>
        <w:rPr>
          <w:lang w:val="sw_KE" w:bidi="sw_KE"/>
        </w:rPr>
        <w:t>Yesu alitambua kwamba viongozi hao walikuwa wakijaribu kumtega ili apate matatizo. Huenda alifadhaika moyoni alipowauliza,mbona mnajaribu kunitega? Aliomba sarafu ya Roma, dinari, ambayo ilikuwa sarafu iliyokubaliwa kama malipo ya kodi. Sarafu hizi zilikuwa na picha ya kichwa cha Mfalme wa Roma, au Kaisari. Sarafu hizo zilikuwa na maandishi yaliyosema, “Mwana wa Augusto Kaisari wa Kimungu." Ilifanya Kaisari aonekane kana kwamba alikuwa mungu.</w:t>
      </w:r>
    </w:p>
    <w:p>
      <w:pPr/>
      <w:r>
        <w:rPr>
          <w:lang w:val="sw_KE" w:bidi="sw_KE"/>
        </w:rPr>
      </w:r>
      <w:r>
        <w:rPr>
          <w:lang w:val="sw_KE" w:bidi="sw_KE"/>
        </w:rPr>
        <w:t>Simamia hapa na mtazame picha ya dinari, sarafu ya Kirumi, pamoja kama kikundi. Sitisha rekodi hii ya sauti hapa.</w:t>
      </w:r>
    </w:p>
    <w:p>
      <w:pPr/>
      <w:r>
        <w:rPr>
          <w:lang w:val="sw_KE" w:bidi="sw_KE"/>
        </w:rPr>
      </w:r>
      <w:r>
        <w:rPr>
          <w:lang w:val="sw_KE" w:bidi="sw_KE"/>
        </w:rPr>
        <w:t>Yesu aliwauliza watu hao, “Sura hii na maandishi haya kwenye sarafu ni vya nani?" Walisema kwa usahihi, "Ya Kaisari."</w:t>
      </w:r>
    </w:p>
    <w:p>
      <w:pPr/>
      <w:r>
        <w:rPr>
          <w:lang w:val="sw_KE" w:bidi="sw_KE"/>
        </w:rPr>
      </w:r>
      <w:r>
        <w:rPr>
          <w:lang w:val="sw_KE" w:bidi="sw_KE"/>
        </w:rPr>
        <w:t>Kisha Yesu anaonyesha mamlaka yake. Anasema, au anatangaza, jambo muhimu. Yesu alitumia jibu hili kuwakumbusha kwamba Kaisari ambaye picha yake ilikuwa kwenye sarafu alikuwa na mamlaka. Alikuwa na haki ya kuitisha kodi. Ilikuwa inawezekana kumpa Kaisari na bado kumheshimu Mungu. Hata hivyo, Yesu pia aliwakumbusha viongozi kwamba hakuna binadamu ambaye ana haki ya kuchukua heshima ambayo ni ya Mungu. Kwa kweli, kwa sababu tunabeba "sura" ya Mungu, au kwa maana fulani "muhuri" wa Mungu, tuu wa Mungu na tunadai utiifu wetu kwa Mungu. Jibu la Yesu lilikuwa zuri sana. Yesu alionyesha kwamba alikuwa na mamlaka.</w:t>
      </w:r>
    </w:p>
    <w:p>
      <w:pPr/>
      <w:r>
        <w:rPr>
          <w:lang w:val="sw_KE" w:bidi="sw_KE"/>
        </w:rPr>
      </w:r>
      <w:r>
        <w:rPr>
          <w:lang w:val="sw_KE" w:bidi="sw_KE"/>
        </w:rPr>
        <w:t>Komea hapa na mjadili swali hili kama kikundi: Unapotoa taarifa muhimu, lugha yako hubadilikaje? Wasikilizaji wako hujuaje kwamba unatoa taarifa muhimu? Ikiwa unafanya jambo fulani katika lugha yako ili kutoa taarifa muhimu, hili litaathirije tafsiri yako ya mafundisho ya Yesu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Marko 12:13–17 tafsiri iliyo rahisi zaidi kuelewe.</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moja.</w:t>
      </w:r>
    </w:p>
    <w:p>
      <w:pPr/>
      <w:r>
        <w:rPr>
          <w:lang w:val="sw_KE" w:bidi="sw_KE"/>
        </w:rPr>
      </w:r>
      <w:r>
        <w:rPr>
          <w:b/>
          <w:lang w:val="sw_KE" w:bidi="sw_KE"/>
        </w:rPr>
        <w:t>Katika tukio moja na la pekee:</w:t>
      </w:r>
      <w:r>
        <w:rPr>
          <w:lang w:val="sw_KE" w:bidi="sw_KE"/>
        </w:rPr>
        <w:t xml:space="preserve"> Mafarisayo na wafuasi wa Herode wanamjia Yesu ili kujaribu kumtega aseme jambo ambalo lingemletea matatizo. Wanamuuliza, "Je, tunapaswa kumlipa mfalme wa Kirumi ushuru?" Yesu anawajibu kwa njia ambayo hawakutarajia.</w:t>
      </w:r>
    </w:p>
    <w:p>
      <w:pPr/>
      <w:r>
        <w:rPr>
          <w:lang w:val="sw_KE" w:bidi="sw_KE"/>
        </w:rPr>
      </w:r>
      <w:r>
        <w:rPr>
          <w:lang w:val="sw_KE" w:bidi="sw_KE"/>
        </w:rPr>
        <w:t>Wahusika katika hadithi ni pamoja na:</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wanatajwa kwa sababu wamekuwa pamoja naye. Lazima wawe walisikia mazungumzo, lakini hawakufanya lolote katika hadithi hii.</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Wafuasi wa Herode</w:t>
      </w:r>
    </w:p>
    <w:p>
      <w:pPr>
        <w:pStyle w:val="ListBullet"/>
        <w:spacing w:line="240" w:lineRule="auto"/>
        <w:ind w:left="720"/>
      </w:pPr>
      <w:r>
        <w:rPr>
          <w:lang w:val="sw_KE" w:bidi="sw_KE"/>
        </w:rPr>
      </w:r>
      <w:r>
        <w:rPr>
          <w:lang w:val="sw_KE" w:bidi="sw_KE"/>
        </w:rPr>
        <w:t>Watu wengine katika ukumbi wa Hekalu. Huenda pia walisikia mazungumzo, lakini hawakufanya lolote katika hadithi hii.</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hadithi hii inatokea wakati fulani katika juma ambalo Yesu yuko Yerusalemu akifundisha katika kumbi za Hekalu. Huenda Yesu yuko katika ukumbi Mafarisayo na wafuasi wa Herode wanapomjia. Huenda Yesu anafundisha wakati huo viongozi wanapomjia.</w:t>
      </w:r>
    </w:p>
    <w:p>
      <w:pPr/>
      <w:r>
        <w:rPr>
          <w:lang w:val="sw_KE" w:bidi="sw_KE"/>
        </w:rPr>
      </w:r>
      <w:r>
        <w:rPr>
          <w:lang w:val="sw_KE" w:bidi="sw_KE"/>
        </w:rPr>
        <w:t>Viongozi wanaanza kwa kusema kwamba Yesu ni mtu mwema. Wanasema, "Yesu, huogopi wanadamu wanakufikiria nini. Unaheshimu kilamtu kwa njia hiyo hiyo. Unafundisha njia ya Mungu." Kisha viongozi wanamuuliza Yesu swali gumu. Wanajaribu kumtega Yesu. Wanataka Yesu apate matatizo.</w:t>
      </w:r>
    </w:p>
    <w:p>
      <w:pPr/>
      <w:r>
        <w:rPr>
          <w:lang w:val="sw_KE" w:bidi="sw_KE"/>
        </w:rPr>
      </w:r>
      <w:r>
        <w:rPr>
          <w:lang w:val="sw_KE" w:bidi="sw_KE"/>
        </w:rPr>
        <w:t>Viongozi wanauliza maswali mawili. Katika kila swali wanampatia Yesu majibu yote yanayowezekana ili alazimike kusema jibu gani ni sahihi. Swali la kwanza ni: "Je, ni halali kulipa ushuru kwa Kaisari, Mfalme? Au sivyo?" Swali la pili ni: "Je, tulipe ushuru? Au hatupaswi?"</w:t>
      </w:r>
    </w:p>
    <w:p>
      <w:pPr/>
      <w:r>
        <w:rPr>
          <w:lang w:val="sw_KE" w:bidi="sw_KE"/>
        </w:rPr>
      </w:r>
      <w:r>
        <w:rPr>
          <w:lang w:val="sw_KE" w:bidi="sw_KE"/>
        </w:rPr>
        <w:t>Yesu alijua viongozi walikuwa wakijaribu kumtega. Anasema, "nileteeni dinari, au sarafu ya Kirumi." Viongozi wanaleta sarafu. Yesu anaiangalia na kuuliza swali: “Sura iliyopigwa mhuri kwenye sarafu ni ya nani? Sarafu inasema nini?" Viongozi wanajibu kwa usahihi kwamba sura ya Kaisari—mfalme—iko kwenye sarafu.</w:t>
      </w:r>
    </w:p>
    <w:p>
      <w:pPr/>
      <w:r>
        <w:rPr>
          <w:lang w:val="sw_KE" w:bidi="sw_KE"/>
        </w:rPr>
      </w:r>
      <w:r>
        <w:rPr>
          <w:lang w:val="sw_KE" w:bidi="sw_KE"/>
        </w:rPr>
        <w:t>Yesu anajibu, “Mpeni Kaisari kilicho cha Kaisari, Mpeni Mungu kilicho cha Mungu.” Hii ni kauli muhimu.</w:t>
      </w:r>
    </w:p>
    <w:p>
      <w:pPr/>
      <w:r>
        <w:rPr>
          <w:lang w:val="sw_KE" w:bidi="sw_KE"/>
        </w:rPr>
      </w:r>
      <w:r>
        <w:rPr>
          <w:lang w:val="sw_KE" w:bidi="sw_KE"/>
        </w:rPr>
        <w:t>Komea hapa na mjadili pamoja kama kikundi: Zungumza tena kuhusu jinsi utakavyoonyesha hii ni taarifa muhimu katika tafsiri yako. Sitisha rekodi hii ya sauti hapa.</w:t>
      </w:r>
    </w:p>
    <w:p>
      <w:pPr/>
      <w:r>
        <w:rPr>
          <w:lang w:val="sw_KE" w:bidi="sw_KE"/>
        </w:rPr>
      </w:r>
      <w:r>
        <w:rPr>
          <w:lang w:val="sw_KE" w:bidi="sw_KE"/>
        </w:rPr>
        <w:t>Viongozi wanashangazwa na kufurahishwa na jibu la Yesu. Hawakuweza kumdanganya ili apate matatizo.</w:t>
      </w:r>
    </w:p>
    <w:p>
      <w:pPr/>
      <w:r>
        <w:rPr>
          <w:lang w:val="sw_KE" w:bidi="sw_KE"/>
        </w:rPr>
      </w:r>
      <w:r>
        <w:rPr>
          <w:lang w:val="sw_KE" w:bidi="sw_KE"/>
        </w:rPr>
        <w:t>Sasa, kikundi kinapaswa kutengeneza mchoro wa hadithi wa hadithi, kuchora, au kutumia vitu ili kuonyesha kifungu na kitendo kilichomo ndani yake.</w:t>
      </w:r>
      <w:r>
        <w:rPr>
          <w:lang w:val="sw_KE" w:bidi="sw_KE"/>
        </w:rPr>
      </w:r>
    </w:p>
    <w:p>
      <w:pPr>
        <w:pStyle w:val="Heading3"/>
      </w:pPr>
      <w:r>
        <w:rPr>
          <w:lang w:val="sw_KE" w:bidi="sw_KE"/>
        </w:rPr>
        <w:t>Kudhihirisha Maandiko</w:t>
      </w:r>
    </w:p>
    <w:p>
      <w:pPr/>
      <w:r>
        <w:rPr>
          <w:lang w:val="sw_KE" w:bidi="sw_KE"/>
        </w:rPr>
      </w:r>
      <w:r>
        <w:rPr>
          <w:lang w:val="sw_KE" w:bidi="sw_KE"/>
        </w:rPr>
        <w:t xml:space="preserve">Sikiliza toleo la sauti la kifungu katika Marko 12:13–17 tafsiri iliyo rahisi zaidi kuelewe. </w:t>
      </w:r>
    </w:p>
    <w:p>
      <w:pPr/>
      <w:r>
        <w:rPr>
          <w:lang w:val="sw_KE" w:bidi="sw_KE"/>
        </w:rPr>
      </w:r>
      <w:r>
        <w:rPr>
          <w:lang w:val="sw_KE" w:bidi="sw_KE"/>
        </w:rPr>
        <w:t>Katika hatua hii, kikundi kitaigiza kifungu.</w:t>
      </w:r>
    </w:p>
    <w:p>
      <w:pPr/>
      <w:r>
        <w:rPr>
          <w:lang w:val="sw_KE" w:bidi="sw_KE"/>
        </w:rPr>
      </w:r>
      <w:r>
        <w:rPr>
          <w:lang w:val="sw_KE" w:bidi="sw_KE"/>
        </w:rPr>
        <w:t xml:space="preserve">Kifungu hiki kina tukio. moja. </w:t>
      </w:r>
    </w:p>
    <w:p>
      <w:pPr/>
      <w:r>
        <w:rPr>
          <w:lang w:val="sw_KE" w:bidi="sw_KE"/>
        </w:rPr>
      </w:r>
      <w:r>
        <w:rPr>
          <w:lang w:val="sw_KE" w:bidi="sw_KE"/>
        </w:rPr>
        <w:t xml:space="preserve">Wahusika katika kifungu hiki ni: </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 xml:space="preserve">Wanafunzi wanatajwa kwa sababu wamekuwa pamoja naye. Lazima wawe walisikia mazungumzo, lakini hawakufanya lolote katika hadithi hii. </w:t>
      </w:r>
    </w:p>
    <w:p>
      <w:pPr>
        <w:pStyle w:val="ListBullet"/>
        <w:spacing w:line="240" w:lineRule="auto"/>
        <w:ind w:left="720"/>
      </w:pPr>
      <w:r>
        <w:rPr>
          <w:lang w:val="sw_KE" w:bidi="sw_KE"/>
        </w:rPr>
      </w:r>
      <w:r>
        <w:rPr>
          <w:lang w:val="sw_KE" w:bidi="sw_KE"/>
        </w:rPr>
        <w:t>Mafarisayo</w:t>
      </w:r>
    </w:p>
    <w:p>
      <w:pPr>
        <w:pStyle w:val="ListBullet"/>
        <w:spacing w:line="240" w:lineRule="auto"/>
        <w:ind w:left="720"/>
      </w:pPr>
      <w:r>
        <w:rPr>
          <w:lang w:val="sw_KE" w:bidi="sw_KE"/>
        </w:rPr>
      </w:r>
      <w:r>
        <w:rPr>
          <w:lang w:val="sw_KE" w:bidi="sw_KE"/>
        </w:rPr>
        <w:t>Wafuasi wa Herode</w:t>
      </w:r>
    </w:p>
    <w:p>
      <w:pPr>
        <w:pStyle w:val="ListBullet"/>
        <w:spacing w:line="240" w:lineRule="auto"/>
        <w:ind w:left="720"/>
      </w:pPr>
      <w:r>
        <w:rPr>
          <w:lang w:val="sw_KE" w:bidi="sw_KE"/>
        </w:rPr>
      </w:r>
      <w:r>
        <w:rPr>
          <w:lang w:val="sw_KE" w:bidi="sw_KE"/>
        </w:rPr>
        <w:t>Watu wengine katika ukumbi wa Hekalu. Huenda pia walisikia mazungumzo, lakini hawakufanya lolote katika hadithi hii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Huenda Yesu alikuwa akiwafundisha kwenye wa Hekalu. Wanafunzi wake pia wako. Kundi la viongozi linamjia Yesu. Wanamwambia Yesu mambo mazuri, kisha wanamuuliza swali. Wanataka apate matatizo. Wanauliza swali kwa njia mbili: "Je, ni halali au kisheria kulipa ushuru kwa Kaisari? au la? Je, tulipe kodi? Au tusilipe?"</w:t>
      </w:r>
    </w:p>
    <w:p>
      <w:pPr/>
      <w:r>
        <w:rPr>
          <w:lang w:val="sw_KE" w:bidi="sw_KE"/>
        </w:rPr>
      </w:r>
      <w:r>
        <w:rPr>
          <w:lang w:val="sw_KE" w:bidi="sw_KE"/>
        </w:rPr>
        <w:t>Sitisha igizo. Waulize watu, "Mnafikiria au kuhisi vipi?" Mtu huyo anaweza kujibu mambo kama, "huzuni kwamba wanaendelea kujaribu kunitega," au "huzuni kwamba hawanielewi," au "Kuchanganyikiwa kwamba wanakatiza mafundisho yangu." Waulize viongozi wa kidini, "Mnahisi au kufikiria vipi?" Mtu huyo anaweza kujibu mambo kama, "Tunatumai kwamba hatimaye tutamtega," au "Kuchanganyikiwa kwamba watu wengi wanamsikiliza." Endelea na igizo.</w:t>
      </w:r>
    </w:p>
    <w:p>
      <w:pPr/>
      <w:r>
        <w:rPr>
          <w:lang w:val="sw_KE" w:bidi="sw_KE"/>
        </w:rPr>
      </w:r>
      <w:r>
        <w:rPr>
          <w:lang w:val="sw_KE" w:bidi="sw_KE"/>
        </w:rPr>
        <w:t>Yesu anauliza, "Kwa nini mnajaribu kunitega, au kwa nini mnajaribu kunitia mashakani?" Kisha anasema, "Niletee sarafu ya Kirumi." Viongozi wanamletea sarafu. Yesu anawauliza, "Sanamu au picha ya nani iliyo kwenye sarafu? Ni nini kimeandikwa kwenye sarafu?" Wanajibu, “Sura ya Kaisari na jina lake liko kwenye sarafu.” Yesu anajibu, “Mpeni Kaisari kilicho cha Kaisari. Mpeni Mungu kilicho cha Mungu.” Viongozi wanashangaa.</w:t>
      </w:r>
    </w:p>
    <w:p>
      <w:pPr/>
      <w:r>
        <w:rPr>
          <w:lang w:val="sw_KE" w:bidi="sw_KE"/>
        </w:rPr>
      </w:r>
      <w:r>
        <w:rPr>
          <w:lang w:val="sw_KE" w:bidi="sw_KE"/>
        </w:rPr>
        <w:t>Sitisha igizo. Waulize watu, "Mnafikiria au kuhisi vipi?" Mtu huyo anaweza kujibu mambo kama, "Nataka kumtukuza Mungu baba yangu" au "Ni muhimu kufuata sheria za nchi ninayoishi." Waulize viongozi, "Mnafikiria au kuhisi vipi?" Mtu huyo anaweza kujibu mambo kama, "Alijifunzaje kujibu maswali vizuri sana?" au "Oh hapana! Inaonekana kamwe hatuwezi kumuingiza kwenye matatizo," au "Ninaonea wivu ujuzi wake wa kufundisha."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Marko 12:13–17 tafsiri iliyo rahisi zaidi kuelewe.</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Mtu fulani aliwatuma </w:t>
      </w:r>
      <w:r>
        <w:rPr>
          <w:b/>
          <w:lang w:val="sw_KE" w:bidi="sw_KE"/>
        </w:rPr>
        <w:t>Mafarisayo</w:t>
      </w:r>
      <w:r>
        <w:rPr>
          <w:lang w:val="sw_KE" w:bidi="sw_KE"/>
        </w:rPr>
        <w:t xml:space="preserve"> na </w:t>
      </w:r>
      <w:r>
        <w:rPr>
          <w:b/>
          <w:lang w:val="sw_KE" w:bidi="sw_KE"/>
        </w:rPr>
        <w:t>wafuasi wa Herode</w:t>
      </w:r>
      <w:r>
        <w:rPr>
          <w:lang w:val="sw_KE" w:bidi="sw_KE"/>
        </w:rPr>
        <w:t xml:space="preserve">, waitwao </w:t>
      </w:r>
      <w:r>
        <w:rPr>
          <w:b/>
          <w:lang w:val="sw_KE" w:bidi="sw_KE"/>
        </w:rPr>
        <w:t>Maherode</w:t>
      </w:r>
      <w:r>
        <w:rPr>
          <w:lang w:val="sw_KE" w:bidi="sw_KE"/>
        </w:rPr>
        <w:t xml:space="preserve">, kwa Yesu. Hatujui ni nani aliwatuma, lakini ikiwa unahitaji kusema ni nani aliwatuma, unaweza kusema viongozi fulani waliwatuma Mafarisayo na wafuasi wa Herode." Tumia neno lile lililotumiwa kwa mafarisayo ambalo umetumia katika vifungu vilivyotangulia. Kwa maelezo zaidi kuhusu </w:t>
      </w:r>
      <w:r>
        <w:rPr>
          <w:b/>
          <w:lang w:val="sw_KE" w:bidi="sw_KE"/>
        </w:rPr>
        <w:t>mafarisayo</w:t>
      </w:r>
      <w:r>
        <w:rPr>
          <w:lang w:val="sw_KE" w:bidi="sw_KE"/>
        </w:rPr>
        <w:t>, rejelea Faharasa Kuu.</w:t>
      </w:r>
    </w:p>
    <w:p>
      <w:pPr/>
      <w:r>
        <w:rPr>
          <w:lang w:val="sw_KE" w:bidi="sw_KE"/>
        </w:rPr>
      </w:r>
      <w:r>
        <w:rPr>
          <w:lang w:val="sw_KE" w:bidi="sw_KE"/>
        </w:rPr>
        <w:t xml:space="preserve">Wafuasi wa Herode walikuwa marafiki wa kisiasa wa </w:t>
      </w:r>
      <w:r>
        <w:rPr>
          <w:b/>
          <w:lang w:val="sw_KE" w:bidi="sw_KE"/>
        </w:rPr>
        <w:t>Herode</w:t>
      </w:r>
      <w:r>
        <w:rPr>
          <w:lang w:val="sw_KE" w:bidi="sw_KE"/>
        </w:rPr>
        <w:t xml:space="preserve"> na walitaka aendelee kuwa mamlakani. Kwa maelezo zaidi kuhusu </w:t>
      </w:r>
      <w:r>
        <w:rPr>
          <w:b/>
          <w:lang w:val="sw_KE" w:bidi="sw_KE"/>
        </w:rPr>
        <w:t>Maherodia</w:t>
      </w:r>
      <w:r>
        <w:rPr>
          <w:lang w:val="sw_KE" w:bidi="sw_KE"/>
        </w:rPr>
        <w:t>, rejelea Faharasa Kuu.</w:t>
      </w:r>
    </w:p>
    <w:p>
      <w:pPr/>
      <w:r>
        <w:rPr>
          <w:lang w:val="sw_KE" w:bidi="sw_KE"/>
        </w:rPr>
      </w:r>
      <w:r>
        <w:rPr>
          <w:lang w:val="sw_KE" w:bidi="sw_KE"/>
        </w:rPr>
        <w:t xml:space="preserve">Mafarisayo hao na wafuasi wa Herode walimjia Yesu ili </w:t>
      </w:r>
      <w:r>
        <w:rPr>
          <w:b/>
          <w:lang w:val="sw_KE" w:bidi="sw_KE"/>
        </w:rPr>
        <w:t>kumtega</w:t>
      </w:r>
      <w:r>
        <w:rPr>
          <w:lang w:val="sw_KE" w:bidi="sw_KE"/>
        </w:rPr>
        <w:t xml:space="preserve"> au </w:t>
      </w:r>
      <w:r>
        <w:rPr>
          <w:b/>
          <w:lang w:val="sw_KE" w:bidi="sw_KE"/>
        </w:rPr>
        <w:t>kumkamata kwa maneno yake</w:t>
      </w:r>
      <w:r>
        <w:rPr>
          <w:lang w:val="sw_KE" w:bidi="sw_KE"/>
        </w:rPr>
        <w:t>. Hii inamaanisha kwamba wanataka kumuingiza kwenye matatizo kwa sababu ya jambo analosema. Njia ya kutafsiri hii "kumfanya aanguke kwa sababu ya maneno yake."</w:t>
      </w:r>
    </w:p>
    <w:p>
      <w:pPr/>
      <w:r>
        <w:rPr>
          <w:lang w:val="sw_KE" w:bidi="sw_KE"/>
        </w:rPr>
      </w:r>
      <w:r>
        <w:rPr>
          <w:lang w:val="sw_KE" w:bidi="sw_KE"/>
        </w:rPr>
        <w:t xml:space="preserve">Viongozi wanamwita Yesu </w:t>
      </w:r>
      <w:r>
        <w:rPr>
          <w:b/>
          <w:lang w:val="sw_KE" w:bidi="sw_KE"/>
        </w:rPr>
        <w:t>Mwalimu</w:t>
      </w:r>
      <w:r>
        <w:rPr>
          <w:lang w:val="sw_KE" w:bidi="sw_KE"/>
        </w:rPr>
        <w:t xml:space="preserve">. Tumia neno lile kurejelea Mwalimu ambalo umetumia katika vifungu vya hapo awali. Kwa maelezo zaidi kuhusu </w:t>
      </w:r>
      <w:r>
        <w:rPr>
          <w:b/>
          <w:lang w:val="sw_KE" w:bidi="sw_KE"/>
        </w:rPr>
        <w:t>mwalimu</w:t>
      </w:r>
      <w:r>
        <w:rPr>
          <w:lang w:val="sw_KE" w:bidi="sw_KE"/>
        </w:rPr>
        <w:t>, rejelea Faharasa Kuu.</w:t>
      </w:r>
    </w:p>
    <w:p>
      <w:pPr/>
      <w:r>
        <w:rPr>
          <w:lang w:val="sw_KE" w:bidi="sw_KE"/>
        </w:rPr>
      </w:r>
      <w:r>
        <w:rPr>
          <w:lang w:val="sw_KE" w:bidi="sw_KE"/>
        </w:rPr>
        <w:t>Viongozi wanajaribu kusema mambo mazuri kumhusu Yesu ili kumdanganya. Wanasema, "Unafundisha njia ya Mungu kwa ukweli." Wanajaribu kusema, "Unafundisha ukweli kuhusu jinsi ya kumfuata Mungu."</w:t>
      </w:r>
    </w:p>
    <w:p>
      <w:pPr/>
      <w:r>
        <w:rPr>
          <w:lang w:val="sw_KE" w:bidi="sw_KE"/>
        </w:rPr>
      </w:r>
      <w:r>
        <w:rPr>
          <w:lang w:val="sw_KE" w:bidi="sw_KE"/>
        </w:rPr>
        <w:t xml:space="preserve">Viongozi wanamuuliza Yesu, "Je, ni sahihi kutoa ushuru kwa </w:t>
      </w:r>
      <w:r>
        <w:rPr>
          <w:b/>
          <w:lang w:val="sw_KE" w:bidi="sw_KE"/>
        </w:rPr>
        <w:t>Kaisari</w:t>
      </w:r>
      <w:r>
        <w:rPr>
          <w:lang w:val="sw_KE" w:bidi="sw_KE"/>
        </w:rPr>
        <w:t xml:space="preserve"> au la?" Hili ni jina la mfalme wa Roma au maliki-Kaisari.</w:t>
      </w:r>
    </w:p>
    <w:p>
      <w:pPr/>
      <w:r>
        <w:rPr>
          <w:lang w:val="sw_KE" w:bidi="sw_KE"/>
        </w:rPr>
      </w:r>
      <w:r>
        <w:rPr>
          <w:lang w:val="sw_KE" w:bidi="sw_KE"/>
        </w:rPr>
        <w:t xml:space="preserve">Sitisha hapa na ujadili kama kikundi ni neno au kifungu gani utatumia kwa </w:t>
      </w:r>
      <w:r>
        <w:rPr>
          <w:b/>
          <w:lang w:val="sw_KE" w:bidi="sw_KE"/>
        </w:rPr>
        <w:t>Kaisari</w:t>
      </w:r>
      <w:r>
        <w:rPr>
          <w:lang w:val="sw_KE" w:bidi="sw_KE"/>
        </w:rPr>
        <w:t xml:space="preserve">. Tazama maelezo zaidi kuhusu </w:t>
      </w:r>
      <w:r>
        <w:rPr>
          <w:b/>
          <w:lang w:val="sw_KE" w:bidi="sw_KE"/>
        </w:rPr>
        <w:t>Kaisari</w:t>
      </w:r>
      <w:r>
        <w:rPr>
          <w:lang w:val="sw_KE" w:bidi="sw_KE"/>
        </w:rPr>
        <w:t xml:space="preserve"> katika Faharasa Kuu. Sitisha rekodi hii ya sauti hapa.</w:t>
      </w:r>
    </w:p>
    <w:p>
      <w:pPr/>
      <w:r>
        <w:rPr>
          <w:lang w:val="sw_KE" w:bidi="sw_KE"/>
        </w:rPr>
      </w:r>
      <w:r>
        <w:rPr>
          <w:lang w:val="sw_KE" w:bidi="sw_KE"/>
        </w:rPr>
        <w:t xml:space="preserve">Yesu alijua kwamba watu hao hawakuwa waaminifu. Alitambua unafiki wao. </w:t>
      </w:r>
      <w:r>
        <w:rPr>
          <w:b/>
          <w:lang w:val="sw_KE" w:bidi="sw_KE"/>
        </w:rPr>
        <w:t>Unafiki</w:t>
      </w:r>
      <w:r>
        <w:rPr>
          <w:lang w:val="sw_KE" w:bidi="sw_KE"/>
        </w:rPr>
        <w:t xml:space="preserve"> ni wakati mtu haamini kile anachosema anaamini. Mnafiki inamaanisha mtu anayeonekana mzuri kwa nje, lakini ndani hawampendi Mungu kwa kweli. Wanafiki wanataka watu wengine waweze kuwaona wakifanya matendo mema ili watu waweze kuwasifu.</w:t>
      </w:r>
    </w:p>
    <w:p>
      <w:pPr/>
      <w:r>
        <w:rPr>
          <w:lang w:val="sw_KE" w:bidi="sw_KE"/>
        </w:rPr>
      </w:r>
      <w:r>
        <w:rPr>
          <w:lang w:val="sw_KE" w:bidi="sw_KE"/>
        </w:rPr>
        <w:t xml:space="preserve">Sitisha hapa na ujadili kama kikundi ni neno au kifungu gani utatumia kwa </w:t>
      </w:r>
      <w:r>
        <w:rPr>
          <w:b/>
          <w:lang w:val="sw_KE" w:bidi="sw_KE"/>
        </w:rPr>
        <w:t>unafiki</w:t>
      </w:r>
      <w:r>
        <w:rPr>
          <w:lang w:val="sw_KE" w:bidi="sw_KE"/>
        </w:rPr>
        <w:t xml:space="preserve">. Angalia </w:t>
      </w:r>
      <w:r>
        <w:rPr>
          <w:b/>
          <w:lang w:val="sw_KE" w:bidi="sw_KE"/>
        </w:rPr>
        <w:t>unafiki</w:t>
      </w:r>
      <w:r>
        <w:rPr>
          <w:lang w:val="sw_KE" w:bidi="sw_KE"/>
        </w:rPr>
        <w:t xml:space="preserve"> katika Faharasa Kuu kwa maelezo zaidi. Sitisha rekodi hii ya sauti hapa.</w:t>
      </w:r>
    </w:p>
    <w:p>
      <w:pPr/>
      <w:r>
        <w:rPr>
          <w:lang w:val="sw_KE" w:bidi="sw_KE"/>
        </w:rPr>
      </w:r>
      <w:r>
        <w:rPr>
          <w:lang w:val="sw_KE" w:bidi="sw_KE"/>
        </w:rPr>
        <w:t xml:space="preserve">Yesu aliwaambia watu wamletee dinari, ambayo ni sarafu ya Roma inayotengenezwa kwa fedha. Kwa kawaida </w:t>
      </w:r>
      <w:r>
        <w:rPr>
          <w:b/>
          <w:lang w:val="sw_KE" w:bidi="sw_KE"/>
        </w:rPr>
        <w:t>dinari</w:t>
      </w:r>
      <w:r>
        <w:rPr>
          <w:lang w:val="sw_KE" w:bidi="sw_KE"/>
        </w:rPr>
        <w:t xml:space="preserve"> ilikuwa sawa na mshahara wa kibarua wa siku moja. Ilikuwa na picha ya kichwa cha Kaisari, au mfalme wa Roma, iliyokuwa imetiwa mhuri au kuchongwa kwenye sarafu hiyo. Pia kulikuwa na maandishi, au maandiko, kwenye sarafu hiyo yaliyosema jina la mmiliki na kwa kawaida yalitia ndani kitu kama "mwana wa mungu." Sarafu hii iliifanya ionekane kama mfalme wa Roma alikuwa mungu.</w:t>
      </w:r>
    </w:p>
    <w:p>
      <w:pPr/>
      <w:r>
        <w:rPr>
          <w:lang w:val="sw_KE" w:bidi="sw_KE"/>
        </w:rPr>
      </w:r>
      <w:r>
        <w:rPr>
          <w:lang w:val="sw_KE" w:bidi="sw_KE"/>
        </w:rPr>
        <w:t xml:space="preserve">Komea hapa na muangalie picha ya dinari kama kikundi. Jadili neno au kifungu gani utatumia kwa </w:t>
      </w:r>
      <w:r>
        <w:rPr>
          <w:b/>
          <w:lang w:val="sw_KE" w:bidi="sw_KE"/>
        </w:rPr>
        <w:t>dinari</w:t>
      </w:r>
      <w:r>
        <w:rPr>
          <w:lang w:val="sw_KE" w:bidi="sw_KE"/>
        </w:rPr>
        <w:t xml:space="preserve">. Tazama maelezo zaidi kuhusu </w:t>
      </w:r>
      <w:r>
        <w:rPr>
          <w:b/>
          <w:lang w:val="sw_KE" w:bidi="sw_KE"/>
        </w:rPr>
        <w:t>dinari</w:t>
      </w:r>
      <w:r>
        <w:rPr>
          <w:lang w:val="sw_KE" w:bidi="sw_KE"/>
        </w:rPr>
        <w:t xml:space="preserve"> katika Faharasa Kuu. Sitisha rekodi hii ya sauti hapa.</w:t>
      </w:r>
    </w:p>
    <w:p>
      <w:pPr/>
      <w:r>
        <w:rPr>
          <w:lang w:val="sw_KE" w:bidi="sw_KE"/>
        </w:rPr>
      </w:r>
      <w:r>
        <w:rPr>
          <w:lang w:val="sw_KE" w:bidi="sw_KE"/>
        </w:rPr>
        <w:t xml:space="preserve">Yesu aliwajibu watu hao vizuri sana. Wao </w:t>
      </w:r>
      <w:r>
        <w:rPr>
          <w:b/>
          <w:lang w:val="sw_KE" w:bidi="sw_KE"/>
        </w:rPr>
        <w:t>walishangaa</w:t>
      </w:r>
      <w:r>
        <w:rPr>
          <w:lang w:val="sw_KE" w:bidi="sw_KE"/>
        </w:rPr>
        <w:t>, ambayo inamaanisha kwamba walistaajabu au kushangazwa na jibu la kijanja.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12:18–27</w:t>
      </w:r>
      <w:r>
        <w:rPr>
          <w:lang w:val="sw_KE" w:bidi="sw_KE"/>
        </w:rPr>
      </w:r>
    </w:p>
    <w:p>
      <w:pPr>
        <w:pStyle w:val="Heading3"/>
      </w:pPr>
      <w:r>
        <w:rPr>
          <w:lang w:val="sw_KE" w:bidi="sw_KE"/>
        </w:rPr>
        <w:t>Sikiliza na Moyo</w:t>
      </w:r>
    </w:p>
    <w:p>
      <w:pPr/>
      <w:r>
        <w:rPr>
          <w:lang w:val="sw_KE" w:bidi="sw_KE"/>
        </w:rPr>
      </w:r>
      <w:r>
        <w:rPr>
          <w:lang w:val="sw_KE" w:bidi="sw_KE"/>
        </w:rPr>
        <w:t>Katika hatua hii, msikize Marko 12:18–27 na kuweka katika mioyo yenu.</w:t>
      </w:r>
    </w:p>
    <w:p>
      <w:pPr/>
      <w:r>
        <w:rPr>
          <w:lang w:val="sw_KE" w:bidi="sw_KE"/>
        </w:rPr>
      </w:r>
      <w:r>
        <w:rPr>
          <w:lang w:val="sw_KE" w:bidi="sw_KE"/>
        </w:rPr>
        <w:t>Sikiliza toleo la sauti la Marko 12:18–27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12:18–27 tafsiri iliyo rahisi zaidi kueleweka.</w:t>
      </w:r>
    </w:p>
    <w:p>
      <w:pPr/>
      <w:r>
        <w:rPr>
          <w:lang w:val="sw_KE" w:bidi="sw_KE"/>
        </w:rPr>
      </w:r>
      <w:r>
        <w:rPr>
          <w:lang w:val="sw_KE" w:bidi="sw_KE"/>
        </w:rPr>
        <w:t>Wakati mwingine baada ya Mafarisayo na wafuasi wa Herode kuja kwa Yesu kikundi cha Masadukayo kilimjia Yesu bado alikuwa katika ua wa hekalu Inaweza kuwa baadaye katika siku ile na kifungu kilichotangulia. Masadukayo walikuwa kundi la viongozi wa kidini ambao waliamini kwamba sheria za Agano la Kale ambazo Musa aliziandika ndizo sheria pekee. Hawakuamini mapokeo ya mdomo ambayo Mafarisayo na wengine walikuwa wamesitawisha. Hawakuamini kwamba Mungu atawafufua watu wote kutoka kwa wafu siku moja. Waliamini kwamba watu walipokufa, walibaki wafu.</w:t>
      </w:r>
    </w:p>
    <w:p>
      <w:pPr/>
      <w:r>
        <w:rPr>
          <w:lang w:val="sw_KE" w:bidi="sw_KE"/>
        </w:rPr>
      </w:r>
      <w:r>
        <w:rPr>
          <w:lang w:val="sw_KE" w:bidi="sw_KE"/>
        </w:rPr>
        <w:t>Viongozi wa kidini walitafsiri Maandiko au maandiko matakatifu ya Kiyahudi kwa watu Kila kundi la viongozi wa kidini lilikuwa na tafsiri tofauti ya sheria za Mungu. Walipenda kujadili tafsiri ya nani ilikuwa sahihi. Walitaka kushawishiana kwamba njia yao ilikuwa njia sahihi. Ilikuwa ni kawaida kukumbushana Maandiko hususa. Katika kifungu hiki Masadukayo walitoa mfano wa sheria ya Musa kuhusu ndoa. Katika Kumbukumbu la Torati 25, Musa aliandika kwamba mwanaume akifa bila mtoto wa kiume, ndugu yake mdogo anapaswa kumuoa mke wa mwanaume huyo na kuzaa watoto naye. Watoto wangechukuliwa kuwa watoto wa ndugu wa kwanza. Watoto hawa bado wangekuwa wa ndugu aliyekufa. Watoto wangerithi mali ya ndugu wa kwanza aliyekufa na wangepewa jina lake.</w:t>
      </w:r>
    </w:p>
    <w:p>
      <w:pPr/>
      <w:r>
        <w:rPr>
          <w:lang w:val="sw_KE" w:bidi="sw_KE"/>
        </w:rPr>
      </w:r>
      <w:r>
        <w:rPr>
          <w:lang w:val="sw_KE" w:bidi="sw_KE"/>
        </w:rPr>
        <w:t>Komea hapa na ujadili na timu yako ya watafsiri: mtu anapokufa katika utamaduni wenu, nani hurithi mali yake? Mume wa mwanamke akifa na hana watoto, nani atamtunza? Katika utamaduni wa Yesu, watoto wa kiume tu wangeweza kurithi mali. Ikiwa mume wa mwanamke alikufa na hakuwa na watoto, ndugu wa mume wake lazima aolewe. Hii ina tofauti gani na utamaduni wenu? Sitisha rekodi hii ya sauti hapa.</w:t>
      </w:r>
    </w:p>
    <w:p>
      <w:pPr/>
      <w:r>
        <w:rPr>
          <w:lang w:val="sw_KE" w:bidi="sw_KE"/>
        </w:rPr>
      </w:r>
      <w:r>
        <w:rPr>
          <w:lang w:val="sw_KE" w:bidi="sw_KE"/>
        </w:rPr>
        <w:t>Masadukayo walitaka kuthibitisha kwamba tafsiri yao ya Maandiko, kwamba watu hawafufuki kutoka kwa wafu, ilikuwa tafsiri sahihi. Kisha wanatoa mfano wa hali inayoweza kutokea ili kujaribu kuthibitisha hili. Hadithi wanayosimulia sio ya kweli— ni uwezekano tu.</w:t>
      </w:r>
    </w:p>
    <w:p>
      <w:pPr/>
      <w:r>
        <w:rPr>
          <w:lang w:val="sw_KE" w:bidi="sw_KE"/>
        </w:rPr>
      </w:r>
      <w:r>
        <w:rPr>
          <w:lang w:val="sw_KE" w:bidi="sw_KE"/>
        </w:rPr>
        <w:t>Sitisha hapa na mjadili swali hili kama kikundi: Viongozi wako wa kidini wanatumiaje hadithi za mfano kufundisha? Ikiwa ndivyo, toa mfano wa hadithi wanayoweza kusimulia. Sitisha rekodi hii ya sauti hapa.</w:t>
      </w:r>
    </w:p>
    <w:p>
      <w:pPr/>
      <w:r>
        <w:rPr>
          <w:lang w:val="sw_KE" w:bidi="sw_KE"/>
        </w:rPr>
      </w:r>
      <w:r>
        <w:rPr>
          <w:lang w:val="sw_KE" w:bidi="sw_KE"/>
        </w:rPr>
        <w:t>Katika mfano wa Masadukayo, kuna ndugu saba. Saba ni nambari inayopendwa na Wayahudi. Huenda walitumia nambari hii ili kufanya hadithi ya kuvutia zaidi na kusisitiza hoja yao. Baada ya ndugu wa kwanza kufa, mjane anapaswa kuoa kila mmoja wa ndugu zake wadogo mmoja baada ya mwingine baada ya kila mmoja wao kufa hadi awe na waume saba. Kisha mjane anakufa. Masadukayo wanamuuliza Yesu mwanamke huyo atakuwa mke wa nani katika ufufuo. Wanataka kuonekana kuwa ya ujinga kwa mtu kuamini ufufuo. Masadukayo wanafikiria kwamba ikiwa Mungu aliwafufua watu wote, kwamba haikuwezekani kwa mwanamke huyo kuolewa na waume wote saba wakati mmoja. Walikuwa wakimaanisha kwamba sheria ya Mungu, ambayo ilisema kwamba mtu anapaswa kuoa mjane wa ndugu yake, ilionyesha kwamba Mungu hangewafanya watu wawe hai tena.</w:t>
      </w:r>
    </w:p>
    <w:p>
      <w:pPr/>
      <w:r>
        <w:rPr>
          <w:lang w:val="sw_KE" w:bidi="sw_KE"/>
        </w:rPr>
      </w:r>
      <w:r>
        <w:rPr>
          <w:lang w:val="sw_KE" w:bidi="sw_KE"/>
        </w:rPr>
        <w:t>Kama vile katika kifungu kilichotangulia, Yesu kisha anatoa mafundisho ya wazi na ya moja kwa moja kwa mamlaka, au haki ya kutenda Kama kawaida, Yesu anajibu kwa maswali zaidi. Kisha anajibu maswali yake mwenyewe kwa kutumia mifano kutoka katika Maandiko yenyewe. Yesu anauliza, “Je, hampotoki kwa sababu hamfahamu Maandiko wala uweza wa Mungu? " Hii inamaanisha, "Hamwelewi Maandiko na hamjui kwamba Mungu ana uwezo mkubwa. Ndiyo maana mnakosea." Kisha anawaambia jinsi walivyokosea. Kwanza anathibitisha kwamba kutakuwa na ufufuo wa wafu. Kisha anaeleza kwamba watu hawataoa wala kuolewa baada ya kufufuka kutoka kwa wafu. Badala yake, maisha yao yatakuwa kama maisha ya malaika. Malaika ni viumbe vya roho wanaotumikia kama wajumbe wa Mungu na wanaishi mbinguni, au mahali ambapo Mungu anaishi. Kusudi kuu na lengo la malaika ni kumwabudu Mungu na kuwa na ushirika pamoja naye. Malaika hawajaoa wala kuolewa.</w:t>
      </w:r>
    </w:p>
    <w:p>
      <w:pPr/>
      <w:r>
        <w:rPr>
          <w:lang w:val="sw_KE" w:bidi="sw_KE"/>
        </w:rPr>
      </w:r>
      <w:r>
        <w:rPr>
          <w:lang w:val="sw_KE" w:bidi="sw_KE"/>
        </w:rPr>
        <w:t>Kisha Yesu anauliza, “Je, hamjasoma kuhusu ufufuo wa wafu katika maandishi ya Musa, na hadithi ya Musa katika kichaka kilichowaka moto?" Yesu anauliza swali hili ili kukemea Masadukayo, si kwa sababu alitaka wajibu. Masadukayo wangevijua vitabu vya Musa vizuri sana. Yesu anawakumbusha hadithi ya Musa katika Kutoka Musa yuko katika kichaka kinachowaka moto lakini hakichomeki. Mungu anamwongelesha Musa kutoka kwa kichaka. Mungu anasema, "Mimi ni Mungu wa Abrahamu, na Mungu wa Isaka, na Mungu wa Yakobo." Abrahamu, mwana wake Isaka, na mwana wa Isaka Yakobo walikuwa mababu watatu wa kwanza wa Wayahudi. Mungu aliwaahidi Abrahamu, Isaka, na Yakobo kwamba hatawaacha kamwe—kwamba atakuwa pamoja nao daima. Lakini Mungu anapozungumza na Musa, Abrahamu, Isaka, na Yakobo tayari wamekufa! Hiyo inamaanisha kwamba kama Mungu bado ni Mungu wao, Abrahamu, Isaka, na Yakobo lazima bado wapo. Kwa hivyo, watu ambao tunafikiri wamekufa kwa kweli wako hai! Yesu anatumia simulizi hili kutoka kwa Maandiko ambayo Masadukayo wanaheshimu zaidi kuwaonyesha kwamba lazima wamekosea.</w:t>
      </w:r>
    </w:p>
    <w:p>
      <w:pPr/>
      <w:r>
        <w:rPr>
          <w:lang w:val="sw_KE" w:bidi="sw_KE"/>
        </w:rPr>
      </w:r>
      <w:r>
        <w:rPr>
          <w:lang w:val="sw_KE" w:bidi="sw_KE"/>
        </w:rPr>
        <w:t>Sitisha hapa na mjadili swali hili kama kikundi: Utamaduni wako kwa kawaida unaamini nini kuhusu watu kufufuka kutoka kwa wafu? Ikiwa watu hufufuka kutoka kwa wafu, watafufuka lini? Sitisha rekodi hii ya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6:14–29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Yesu yuko pamoja na wanafunzi wake kwenye ukumbi wa Hekalu. Masadukayo wanakuja kwa Yesu. Wanamkumbusha Yesu sheria ya Musa kuhusu ndoa.</w:t>
      </w:r>
    </w:p>
    <w:p>
      <w:pPr/>
      <w:r>
        <w:rPr>
          <w:lang w:val="sw_KE" w:bidi="sw_KE"/>
        </w:rPr>
      </w:r>
      <w:r>
        <w:rPr>
          <w:b/>
          <w:lang w:val="sw_KE" w:bidi="sw_KE"/>
        </w:rPr>
        <w:t>Katika tukio la pili:</w:t>
      </w:r>
      <w:r>
        <w:rPr>
          <w:lang w:val="sw_KE" w:bidi="sw_KE"/>
        </w:rPr>
        <w:t xml:space="preserve"> Masadukayo wanasimulia hadithi kuhusu mtu ambaye alikufa baada ya kuoa mke wake na hana watoto. Ndugu 7 wa mtu huyo pia walimwoa mjane huyo na kila mmoja wao alikufa bila kuwa na watoto. Kisha mwanamke huyo anakufa. Masadukayo wanamwuliza Yesu ambaye mwanamke huyo ataolewa katika ufufuo kama njia ya kejeli wale wanaoamini ufufuo wa wafu.</w:t>
      </w:r>
    </w:p>
    <w:p>
      <w:pPr/>
      <w:r>
        <w:rPr>
          <w:lang w:val="sw_KE" w:bidi="sw_KE"/>
        </w:rPr>
      </w:r>
      <w:r>
        <w:rPr>
          <w:b/>
          <w:lang w:val="sw_KE" w:bidi="sw_KE"/>
        </w:rPr>
        <w:t>Katika tukio la tatu:</w:t>
      </w:r>
      <w:r>
        <w:rPr>
          <w:lang w:val="sw_KE" w:bidi="sw_KE"/>
        </w:rPr>
        <w:t xml:space="preserve"> Yesu anawakemea Masadukayo kwa kutumia swali kuhusu kile wanachojua kuhusu Mungu. Kisha Yesu anaelezea kwamba hakuna ndoa mbinguni. Yesu anawakumbusha Masadukayo kile ambacho Mungu alisema alipojitambulisha kwa Musa. Mungu alisema yeye ni Mungu wa Ibrahimu, Isaka, na Yakobo. Yesu anasema kwamba Mungu ni Mungu wa walio hai si wa wafu.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Mwanaume</w:t>
      </w:r>
    </w:p>
    <w:p>
      <w:pPr>
        <w:pStyle w:val="ListBullet"/>
        <w:spacing w:line="240" w:lineRule="auto"/>
        <w:ind w:left="720"/>
      </w:pPr>
      <w:r>
        <w:rPr>
          <w:lang w:val="sw_KE" w:bidi="sw_KE"/>
        </w:rPr>
      </w:r>
      <w:r>
        <w:rPr>
          <w:lang w:val="sw_KE" w:bidi="sw_KE"/>
        </w:rPr>
        <w:t>Ndugu wa mtu</w:t>
      </w:r>
    </w:p>
    <w:p>
      <w:pPr>
        <w:pStyle w:val="ListBullet"/>
        <w:spacing w:line="240" w:lineRule="auto"/>
        <w:ind w:left="720"/>
      </w:pPr>
      <w:r>
        <w:rPr>
          <w:lang w:val="sw_KE" w:bidi="sw_KE"/>
        </w:rPr>
      </w:r>
      <w:r>
        <w:rPr>
          <w:lang w:val="sw_KE" w:bidi="sw_KE"/>
        </w:rPr>
        <w:t>Mke wa mtu huyo</w:t>
      </w:r>
    </w:p>
    <w:p>
      <w:pPr>
        <w:pStyle w:val="ListBullet"/>
        <w:spacing w:line="240" w:lineRule="auto"/>
        <w:ind w:left="720"/>
      </w:pPr>
      <w:r>
        <w:rPr>
          <w:lang w:val="sw_KE" w:bidi="sw_KE"/>
        </w:rPr>
      </w:r>
      <w:r>
        <w:rPr>
          <w:lang w:val="sw_KE" w:bidi="sw_KE"/>
        </w:rPr>
        <w:t>Ndugu 7 wa mtu huyo</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Abrahamu, Isaka, na Yakobo</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hadithi hii inatokea muda fulani baada ya Mafarisayo na wafuasi wa Herode kumjia Yesu, yawezekana siku ile ile. Huenda hadithi hii inatokea katika ukumbi wa Hekalu. Baadhi ya Masadukayo walimjia Yesu.</w:t>
      </w:r>
    </w:p>
    <w:p>
      <w:pPr/>
      <w:r>
        <w:rPr>
          <w:lang w:val="sw_KE" w:bidi="sw_KE"/>
        </w:rPr>
      </w:r>
      <w:r>
        <w:rPr>
          <w:lang w:val="sw_KE" w:bidi="sw_KE"/>
        </w:rPr>
        <w:t>Komea hapa na mjadili swali hili kama kikundi: Katika kifungu chenyewe tunasikia kwamba Masadukayo hawakuamini ufufuo wa wafu. Lugha yako inaonyeshaje kwamba unaelezea maelezo ya usuli katika tafsiri? Sitisha rekodi hii ya sauti hapa.</w:t>
      </w:r>
    </w:p>
    <w:p>
      <w:pPr/>
      <w:r>
        <w:rPr>
          <w:lang w:val="sw_KE" w:bidi="sw_KE"/>
        </w:rPr>
      </w:r>
      <w:r>
        <w:rPr>
          <w:lang w:val="sw_KE" w:bidi="sw_KE"/>
        </w:rPr>
        <w:t>Ni muhimu kukumbuka kwamba hadithi tatu ndogo zinasimamiwa katika mazungumzo haya: hadithi ya mwanamke mwenye waume saba, maelezo ya watu na malaika mbinguni, na hadithi ya Mungu akizungumza na Musa kwa njia ya kichaka.</w:t>
      </w:r>
    </w:p>
    <w:p>
      <w:pPr/>
      <w:r>
        <w:rPr>
          <w:lang w:val="sw_KE" w:bidi="sw_KE"/>
        </w:rPr>
      </w:r>
      <w:r>
        <w:rPr>
          <w:lang w:val="sw_KE" w:bidi="sw_KE"/>
        </w:rPr>
        <w:t>Ni muhimu kuzingatia hadithi ndogo ya kwanza. Masadukayo wanaelezea sheria ya Musa kuhusu ndoa. Kisha Masadukayo wanaanzisha hadithi ya kutunga kwa kutumia neno kama "sasa" au "vizuri." Kuwa makini kwa jinsi unavyoelezea ndugu mkubwa na ndugu zake wengine. Kila mmoja wa ndugu saba anamwoa mwanamke huyo, lakini hakuna hata mmoja wao anayepata watoto.</w:t>
      </w:r>
    </w:p>
    <w:p>
      <w:pPr/>
      <w:r>
        <w:rPr>
          <w:lang w:val="sw_KE" w:bidi="sw_KE"/>
        </w:rPr>
      </w:r>
      <w:r>
        <w:rPr>
          <w:lang w:val="sw_KE" w:bidi="sw_KE"/>
        </w:rPr>
        <w:t>Komea hapa na mjadili na kikundi chako: Lugha yako inazungumzaje aina hii ya tendo la kurudi? Huenda ukahitaji kutaja kwamba mwanamke huyo aliolewa na ndugu mmoja baada ya mwingine, na hakuna ndugu yeyote aliyepata watoto na mwanamke huyo. Sitisha rekodi hii ya sauti hapa.</w:t>
      </w:r>
    </w:p>
    <w:p>
      <w:pPr/>
      <w:r>
        <w:rPr>
          <w:lang w:val="sw_KE" w:bidi="sw_KE"/>
        </w:rPr>
      </w:r>
      <w:r>
        <w:rPr>
          <w:lang w:val="sw_KE" w:bidi="sw_KE"/>
        </w:rPr>
        <w:t>Ni muhimu kukumbuka kwamba Yesu anajibu kwa swali ili kukemea Masadukayo. Anauliza, "Je, hamkosea kwa sababu hamjui Maandiko wala nguvu za Mungu?" Yesu anatumia swali hilo kusisitiza kwamba Masadukayo hawakuelewa Maandiko wala nguvu za Mungu.</w:t>
      </w:r>
    </w:p>
    <w:p>
      <w:pPr/>
      <w:r>
        <w:rPr>
          <w:lang w:val="sw_KE" w:bidi="sw_KE"/>
        </w:rPr>
      </w:r>
      <w:r>
        <w:rPr>
          <w:lang w:val="sw_KE" w:bidi="sw_KE"/>
        </w:rPr>
        <w:t>Katika tukio dogo la pili ni muhimu kukumbuka kwamba watu watakuwa kama malaika, lakini hawatakuwa malaika.</w:t>
      </w:r>
    </w:p>
    <w:p>
      <w:pPr/>
      <w:r>
        <w:rPr>
          <w:lang w:val="sw_KE" w:bidi="sw_KE"/>
        </w:rPr>
      </w:r>
      <w:r>
        <w:rPr>
          <w:lang w:val="sw_KE" w:bidi="sw_KE"/>
        </w:rPr>
        <w:t>Yesu anatumia swali lingine linaloanza na neno kama "sasa" au "lakini." Neno hili linaashiria sehemu ya pili ya mwitikio wake kwa Masadukayo. Anauliza, "Sasa kuhusu ufufuo wa wafu, je, hamjasoma katika kitabu cha Musa...? Yesu alijua walikuwa wamesoma kitabu cha Musa. Anatumia swali hilo kama kukemea kwa sababu walipaswa kuelewa kwamba Mungu anawafufua watu kutoka kwa wafu.</w:t>
      </w:r>
    </w:p>
    <w:p>
      <w:pPr/>
      <w:r>
        <w:rPr>
          <w:lang w:val="sw_KE" w:bidi="sw_KE"/>
        </w:rPr>
      </w:r>
      <w:r>
        <w:rPr>
          <w:lang w:val="sw_KE" w:bidi="sw_KE"/>
        </w:rPr>
        <w:t>Katika tukio dogo la tatu ni muhimu kukumbuka kwamba Yesu anazungumzia hadithi kutoka kwa vitabu vya sheria ambavyo Musa aliwaandikia Wayahudi. Yesu anarejelea mababu wa Wayahudi ambao kila mtu anawajua wakati anapozungumza kuhusu Abrahamu, Isaka na Yakobo.</w:t>
      </w:r>
    </w:p>
    <w:p>
      <w:pPr/>
      <w:r>
        <w:rPr>
          <w:lang w:val="sw_KE" w:bidi="sw_KE"/>
        </w:rPr>
      </w:r>
      <w:r>
        <w:rPr>
          <w:lang w:val="sw_KE" w:bidi="sw_KE"/>
        </w:rPr>
        <w:t>Yesu anatamatisha mafundisho haya kwa kuwaambia Masadukayo, "Mmekosea kabisa.”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6:14–29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Masadukayo</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Mwanaume</w:t>
      </w:r>
    </w:p>
    <w:p>
      <w:pPr>
        <w:pStyle w:val="ListBullet"/>
        <w:spacing w:line="240" w:lineRule="auto"/>
        <w:ind w:left="720"/>
      </w:pPr>
      <w:r>
        <w:rPr>
          <w:lang w:val="sw_KE" w:bidi="sw_KE"/>
        </w:rPr>
      </w:r>
      <w:r>
        <w:rPr>
          <w:lang w:val="sw_KE" w:bidi="sw_KE"/>
        </w:rPr>
        <w:t>Ndugu wa mtu</w:t>
      </w:r>
    </w:p>
    <w:p>
      <w:pPr>
        <w:pStyle w:val="ListBullet"/>
        <w:spacing w:line="240" w:lineRule="auto"/>
        <w:ind w:left="720"/>
      </w:pPr>
      <w:r>
        <w:rPr>
          <w:lang w:val="sw_KE" w:bidi="sw_KE"/>
        </w:rPr>
      </w:r>
      <w:r>
        <w:rPr>
          <w:lang w:val="sw_KE" w:bidi="sw_KE"/>
        </w:rPr>
        <w:t>Mke wa mtu huyo</w:t>
      </w:r>
    </w:p>
    <w:p>
      <w:pPr>
        <w:pStyle w:val="ListBullet"/>
        <w:spacing w:line="240" w:lineRule="auto"/>
        <w:ind w:left="720"/>
      </w:pPr>
      <w:r>
        <w:rPr>
          <w:lang w:val="sw_KE" w:bidi="sw_KE"/>
        </w:rPr>
      </w:r>
      <w:r>
        <w:rPr>
          <w:lang w:val="sw_KE" w:bidi="sw_KE"/>
        </w:rPr>
        <w:t>Ndugu wengine wa mtu huyo</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Abrahamu, Isaka, na Yakobo</w:t>
      </w:r>
    </w:p>
    <w:p>
      <w:pPr>
        <w:pStyle w:val="ListBullet"/>
        <w:spacing w:line="240" w:lineRule="auto"/>
        <w:ind w:left="720"/>
      </w:pPr>
      <w:r>
        <w:rPr>
          <w:lang w:val="sw_KE" w:bidi="sw_KE"/>
        </w:rPr>
      </w:r>
      <w:r>
        <w:rPr>
          <w:lang w:val="sw_KE" w:bidi="sw_KE"/>
        </w:rPr>
        <w:t>Mungu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akiwafundisha watu kwenye ukumbi wa Hekalu. Wanafunzi wake pia wako. Kundi la Masadukayo linamjia Yesu. Wanataka kumshawishi Yesu kwamba kile wanachoamini kuhusu ufufuo kutoka kwa wafu ni sahihi. Wanamwambia Yesu hadithi.</w:t>
      </w:r>
    </w:p>
    <w:p>
      <w:pPr/>
      <w:r>
        <w:rPr>
          <w:lang w:val="sw_KE" w:bidi="sw_KE"/>
        </w:rPr>
      </w:r>
      <w:r>
        <w:rPr>
          <w:lang w:val="sw_KE" w:bidi="sw_KE"/>
        </w:rPr>
        <w:t>Igiza hadithi kama Masadukayo wanavyosimulia kwa Yesu. Mtu anayeoa msichana. Hawapati watoto. Mwanaume huyo anakufa. Ndugu yake mdogo anamwoa mwanamke huyo. Hawapati watoto. Mwanaume huyo anakufa. Hii inafanyika kwa ndugu wote saba, kisha mwanamke huyo anakufa. Igiza Masadukayo wakimwuliza Yesu, "Katika ufufuo, mke huyo ni mwanamke wa nani? Maana aliolewa na ndugu wote saba.”</w:t>
      </w:r>
    </w:p>
    <w:p>
      <w:pPr/>
      <w:r>
        <w:rPr>
          <w:lang w:val="sw_KE" w:bidi="sw_KE"/>
        </w:rPr>
      </w:r>
      <w:r>
        <w:rPr>
          <w:lang w:val="sw_KE" w:bidi="sw_KE"/>
        </w:rPr>
        <w:t>Sitisha igizo. Muulize mtu anayeigiza Yesu, "Unafikiria au kuhisi vipi?" Mtu huyo anaweza kujibu mambo kama, "Nina huzuni kwamba hawaelewi Maandiko," au "Kukasirika. Masadukayo wana wasiwasi zaidi kuhusu kuwa sahihi kuliko kutafsiri Maandiko kwa watu," au "Nitawafanya kuelewa kwamba ufufuo kutoka kwa wafu ni kweli kwa kunukuu kutoka kwa sheria ya Musa." Muulize mtu anayeigiza Wasadukayo, "Unafikiria au kuhisi vipi?" Mtu huyo anaweza kujibu mambo kama, "Labda hatimaye tutamshawishi Yesu kwamba tuko sahihi!" au "Kujivunia kwamba tunaweza kuthibitisha kwamba tuko sahihi!" au "Nataka kumfanya Yesu aonekane kuwa mjinga mbele ya watu." Endelea na igizo.</w:t>
      </w:r>
    </w:p>
    <w:p>
      <w:pPr/>
      <w:r>
        <w:rPr>
          <w:lang w:val="sw_KE" w:bidi="sw_KE"/>
        </w:rPr>
      </w:r>
      <w:r>
        <w:rPr>
          <w:lang w:val="sw_KE" w:bidi="sw_KE"/>
        </w:rPr>
        <w:t>Igiza mwitikio wa Yesu kwa Masadukayo. Yesu kwanza anasema, “Je, hampotoki kwa sababu hamfahamu Maandiko wala uweza wa Mungu? Wafu watakapofufuka, hawataoa wala kuolewa, Bali watakuwa kama malaika wa mbinguni.”</w:t>
      </w:r>
    </w:p>
    <w:p>
      <w:pPr/>
      <w:r>
        <w:rPr>
          <w:lang w:val="sw_KE" w:bidi="sw_KE"/>
        </w:rPr>
      </w:r>
      <w:r>
        <w:rPr>
          <w:lang w:val="sw_KE" w:bidi="sw_KE"/>
        </w:rPr>
        <w:t>Sitisha igizo. Muulize mtu anayeigiza Wasadukayo, "Unafikiria au kuhisi vipi?" Mtu huyo anaweza kujibu mambo kama, "Jambo hili linawezekanaje?" au "Siamini yoyote ya haya. Siamini watafufuka kutoka kwa wafu, na kwa hakika siamini malaika," au "Kushangaa. Siwezi kuamini alisema tumekosea kwa mamlaka kama hayo." Endelea na igizo.</w:t>
      </w:r>
    </w:p>
    <w:p>
      <w:pPr/>
      <w:r>
        <w:rPr>
          <w:lang w:val="sw_KE" w:bidi="sw_KE"/>
        </w:rPr>
      </w:r>
      <w:r>
        <w:rPr>
          <w:lang w:val="sw_KE" w:bidi="sw_KE"/>
        </w:rPr>
        <w:t>Igiza mwitikio wa Yesu unaofuata. Yesu anasema, "Basi nitakueleza kuhusu wafu kufufuliwa, Je hamjasoma katika Kitabu cha Musa? Hujui kifungu kuhusu Musa kwenye kijiti kinachowaka? Akisema, ‘Mimi ni Mungu wa Abrahamu, na Mungu wa Isaki, na Mungu wa Yakobo.’ Yeye si Mungu wa wafu, bali ni Mungu wa walio hai. Kwa hiyo mmekosea kabisa.”</w:t>
      </w:r>
    </w:p>
    <w:p>
      <w:pPr/>
      <w:r>
        <w:rPr>
          <w:lang w:val="sw_KE" w:bidi="sw_KE"/>
        </w:rPr>
      </w:r>
      <w:r>
        <w:rPr>
          <w:lang w:val="sw_KE" w:bidi="sw_KE"/>
        </w:rPr>
        <w:t>Sitisha igizo. Muulize mtu anayeigiza Yesu, "Unafikiria au kuhisi vipi?" Mtu huyo anaweza kujibu mambo kama, "Nashangaa. Nimesoma sheria ya Musa. Naijua vizuri. Sijawahi kufikiria kuhusu hivi," au "Nimechanganyikiwa sana. Yesu anaeleweka. Lakini sielewi!" ama “Abrahamu, Isaka na Yakobo wanawezaje kuwa hai? Lakini Mungu aliahidi kwamba atakuwa pamoja nao daima. Anawezaje kuwa pamoja nao kama wamekufa?”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6:14–29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Baadhi ya </w:t>
      </w:r>
      <w:r>
        <w:rPr>
          <w:b/>
          <w:lang w:val="sw_KE" w:bidi="sw_KE"/>
        </w:rPr>
        <w:t>Masadukayo</w:t>
      </w:r>
      <w:r>
        <w:rPr>
          <w:lang w:val="sw_KE" w:bidi="sw_KE"/>
        </w:rPr>
        <w:t xml:space="preserve"> walimjia Yesu. Hatujui mengi kuhusu Masadukayo. Masadukayo walikuwa viongozi wa kidini ambao waliamini kwamba sheria za Agano la Kale ambazo Musa aliziandika ndizo zilikuwa sheria pekee. Hawakuamini mafundisho ya baadaye ya Mafarisayo. Kwa hivyo, hawakuamini ufufuo wa wafu. Pia hawakuamini malaika au roho. Kwa kawaida waliunga mkono mamlaka za kisiasa, ikiwa ni pamoja na Mfalme Herode wakati wa Yesu.</w:t>
      </w:r>
    </w:p>
    <w:p>
      <w:pPr/>
      <w:r>
        <w:rPr>
          <w:lang w:val="sw_KE" w:bidi="sw_KE"/>
        </w:rPr>
      </w:r>
      <w:r>
        <w:rPr>
          <w:lang w:val="sw_KE" w:bidi="sw_KE"/>
        </w:rPr>
        <w:t xml:space="preserve">Sitisha hapa na ujadili kama kikundi ni neno au kifungu gani utatumia kwa </w:t>
      </w:r>
      <w:r>
        <w:rPr>
          <w:b/>
          <w:lang w:val="sw_KE" w:bidi="sw_KE"/>
        </w:rPr>
        <w:t>masadukayo</w:t>
      </w:r>
      <w:r>
        <w:rPr>
          <w:lang w:val="sw_KE" w:bidi="sw_KE"/>
        </w:rPr>
        <w:t xml:space="preserve">. Tazama </w:t>
      </w:r>
      <w:r>
        <w:rPr>
          <w:lang w:val="sw_KE" w:bidi="sw_KE"/>
        </w:rPr>
        <w:t>maelezo</w:t>
      </w:r>
      <w:r>
        <w:rPr>
          <w:lang w:val="sw_KE" w:bidi="sw_KE"/>
        </w:rPr>
        <w:t xml:space="preserve"> zaidi kuhusu masadukayo katika Faharasa Kuu. Ikiwa tayari umetafsiri neno hili katika kitabu kingine cha Biblia, tumia neno lile ambalo umetumia huko. Sitisha rekodi hii ya sauti hapa.</w:t>
      </w:r>
    </w:p>
    <w:p>
      <w:pPr/>
      <w:r>
        <w:rPr>
          <w:lang w:val="sw_KE" w:bidi="sw_KE"/>
        </w:rPr>
      </w:r>
      <w:r>
        <w:rPr>
          <w:lang w:val="sw_KE" w:bidi="sw_KE"/>
        </w:rPr>
        <w:t xml:space="preserve">Masadukayo walimwita Yesu Mwalimu. </w:t>
      </w:r>
      <w:r>
        <w:rPr>
          <w:b/>
          <w:lang w:val="sw_KE" w:bidi="sw_KE"/>
        </w:rPr>
        <w:t>Mwalimu</w:t>
      </w:r>
      <w:r>
        <w:rPr>
          <w:lang w:val="sw_KE" w:bidi="sw_KE"/>
        </w:rPr>
        <w:t xml:space="preserve"> ni cheo cha heshima ambalo Wayahudi walitumia kwa mtu aliyefundisha mambo ya Mungu. Tumia neno lile ambalo umetumia katika vifungu vya hapo awali. Kwa maelezo zaidi kuhusu </w:t>
      </w:r>
      <w:r>
        <w:rPr>
          <w:lang w:val="sw_KE" w:bidi="sw_KE"/>
        </w:rPr>
        <w:t>Mwalimu</w:t>
      </w:r>
      <w:r>
        <w:rPr>
          <w:lang w:val="sw_KE" w:bidi="sw_KE"/>
        </w:rPr>
        <w:t>, rejelea Faharasa Kuu.</w:t>
      </w:r>
    </w:p>
    <w:p>
      <w:pPr/>
      <w:r>
        <w:rPr>
          <w:lang w:val="sw_KE" w:bidi="sw_KE"/>
        </w:rPr>
      </w:r>
      <w:r>
        <w:rPr>
          <w:lang w:val="sw_KE" w:bidi="sw_KE"/>
        </w:rPr>
        <w:t xml:space="preserve">Masadukayo walisema kwamba </w:t>
      </w:r>
      <w:r>
        <w:rPr>
          <w:b/>
          <w:lang w:val="sw_KE" w:bidi="sw_KE"/>
        </w:rPr>
        <w:t>Musa</w:t>
      </w:r>
      <w:r>
        <w:rPr>
          <w:lang w:val="sw_KE" w:bidi="sw_KE"/>
        </w:rPr>
        <w:t xml:space="preserve"> aliwapa </w:t>
      </w:r>
      <w:r>
        <w:rPr>
          <w:b/>
          <w:lang w:val="sw_KE" w:bidi="sw_KE"/>
        </w:rPr>
        <w:t>sheria</w:t>
      </w:r>
      <w:r>
        <w:rPr>
          <w:lang w:val="sw_KE" w:bidi="sw_KE"/>
        </w:rPr>
        <w:t>. Vitabu vitano vya kwanza vya Biblia mara nyingi vinaitwa sheria ya Musa kwa sababu aliwaandikia Wayahudi. Hizi ni sheria ambazo Mungu alimpa Musa awape watu wake miaka mingi kabla ya Yesu. Wayahudi walifuata sheria hizi.</w:t>
      </w:r>
    </w:p>
    <w:p>
      <w:pPr/>
      <w:r>
        <w:rPr>
          <w:lang w:val="sw_KE" w:bidi="sw_KE"/>
        </w:rPr>
      </w:r>
      <w:r>
        <w:rPr>
          <w:lang w:val="sw_KE" w:bidi="sw_KE"/>
        </w:rPr>
        <w:t xml:space="preserve">Simamia hapa na ujadili kama kikundi ni neno au kifungu utakalotumia kwa </w:t>
      </w:r>
      <w:r>
        <w:rPr>
          <w:b/>
          <w:lang w:val="sw_KE" w:bidi="sw_KE"/>
        </w:rPr>
        <w:t>sheria za Musa</w:t>
      </w:r>
      <w:r>
        <w:rPr>
          <w:lang w:val="sw_KE" w:bidi="sw_KE"/>
        </w:rPr>
        <w:t>. Tazama maelezo zaidi kuhusu</w:t>
      </w:r>
      <w:r>
        <w:rPr>
          <w:lang w:val="sw_KE" w:bidi="sw_KE"/>
        </w:rPr>
        <w:t xml:space="preserve"> sheria za Musa</w:t>
      </w:r>
      <w:r>
        <w:rPr>
          <w:lang w:val="sw_KE" w:bidi="sw_KE"/>
        </w:rPr>
        <w:t xml:space="preserve"> katika Faharasa Kuu. Ikiwa tayari umetafsiri neno hili katika kitabu kingine cha Biblia, tumia neno lile ambalo umetumia huko. Sitisha rekodi hii ya sauti hapa.</w:t>
      </w:r>
    </w:p>
    <w:p>
      <w:pPr/>
      <w:r>
        <w:rPr>
          <w:lang w:val="sw_KE" w:bidi="sw_KE"/>
        </w:rPr>
      </w:r>
      <w:r>
        <w:rPr>
          <w:lang w:val="sw_KE" w:bidi="sw_KE"/>
        </w:rPr>
        <w:t xml:space="preserve">Masadukayo wanamuuliza Yesu mwanamke huyo atakuwa mke wa nani katika ufufuo. </w:t>
      </w:r>
      <w:r>
        <w:rPr>
          <w:b/>
          <w:lang w:val="sw_KE" w:bidi="sw_KE"/>
        </w:rPr>
        <w:t>Ufufuo</w:t>
      </w:r>
      <w:r>
        <w:rPr>
          <w:lang w:val="sw_KE" w:bidi="sw_KE"/>
        </w:rPr>
        <w:t xml:space="preserve"> unamaanisha kwamba watu watafufuka kutoka kwa wafu wakiwa wao wenyewe tena. Ufufuo huu unarejelea wakati ambapo Mungu atawafanya watu waliokufa wawe hai tena.</w:t>
      </w:r>
    </w:p>
    <w:p>
      <w:pPr/>
      <w:r>
        <w:rPr>
          <w:lang w:val="sw_KE" w:bidi="sw_KE"/>
        </w:rPr>
      </w:r>
      <w:r>
        <w:rPr>
          <w:lang w:val="sw_KE" w:bidi="sw_KE"/>
        </w:rPr>
        <w:t xml:space="preserve">Sitisha hapa na ujadili kama kikundi ni neno au kifungu gani utatumia kwa </w:t>
      </w:r>
      <w:r>
        <w:rPr>
          <w:b/>
          <w:lang w:val="sw_KE" w:bidi="sw_KE"/>
        </w:rPr>
        <w:t>ufufuo</w:t>
      </w:r>
      <w:r>
        <w:rPr>
          <w:lang w:val="sw_KE" w:bidi="sw_KE"/>
        </w:rPr>
        <w:t xml:space="preserve">. Tazama hekalu zaidi kuhusu </w:t>
      </w:r>
      <w:r>
        <w:rPr>
          <w:lang w:val="sw_KE" w:bidi="sw_KE"/>
        </w:rPr>
        <w:t>ufufuo</w:t>
      </w:r>
      <w:r>
        <w:rPr>
          <w:lang w:val="sw_KE" w:bidi="sw_KE"/>
        </w:rPr>
        <w:t xml:space="preserve"> katika Faharasa Kuu. Ikiwa tayari umetafsiri neno hili katika kitabu kingine cha Biblia, tumia neno lile ambalo umetumia huko. Sitisha rekodi hii ya sauti hapa.</w:t>
      </w:r>
    </w:p>
    <w:p>
      <w:pPr/>
      <w:r>
        <w:rPr>
          <w:lang w:val="sw_KE" w:bidi="sw_KE"/>
        </w:rPr>
      </w:r>
      <w:r>
        <w:rPr>
          <w:lang w:val="sw_KE" w:bidi="sw_KE"/>
        </w:rPr>
        <w:t xml:space="preserve">Yesu anawaambia Masadukayo kwamba hawaelewi Maandiko. Tumia neno lile kwa </w:t>
      </w:r>
      <w:r>
        <w:rPr>
          <w:b/>
          <w:lang w:val="sw_KE" w:bidi="sw_KE"/>
        </w:rPr>
        <w:t>Maandiko</w:t>
      </w:r>
      <w:r>
        <w:rPr>
          <w:lang w:val="sw_KE" w:bidi="sw_KE"/>
        </w:rPr>
        <w:t xml:space="preserve"> ambalo umetumia katika vifungu vilivyotangulia. Kwa maelezo zaidi kuhusu </w:t>
      </w:r>
      <w:r>
        <w:rPr>
          <w:lang w:val="sw_KE" w:bidi="sw_KE"/>
        </w:rPr>
        <w:t>maandiko</w:t>
      </w:r>
      <w:r>
        <w:rPr>
          <w:lang w:val="sw_KE" w:bidi="sw_KE"/>
        </w:rPr>
        <w:t>, rejelea Faharasa Kuu.</w:t>
      </w:r>
    </w:p>
    <w:p>
      <w:pPr/>
      <w:r>
        <w:rPr>
          <w:lang w:val="sw_KE" w:bidi="sw_KE"/>
        </w:rPr>
      </w:r>
      <w:r>
        <w:rPr>
          <w:lang w:val="sw_KE" w:bidi="sw_KE"/>
        </w:rPr>
        <w:t xml:space="preserve">Yesu anasema kwamba watu hawataoa au kuolewa, ambayo inamaanisha kwamba hawataoana baada ya kufufuka kutoka kwa wafu. Bali watakuwa kama </w:t>
      </w:r>
      <w:r>
        <w:rPr>
          <w:b/>
          <w:lang w:val="sw_KE" w:bidi="sw_KE"/>
        </w:rPr>
        <w:t>malaika</w:t>
      </w:r>
      <w:r>
        <w:rPr>
          <w:lang w:val="sw_KE" w:bidi="sw_KE"/>
        </w:rPr>
        <w:t xml:space="preserve"> wa </w:t>
      </w:r>
      <w:r>
        <w:rPr>
          <w:b/>
          <w:lang w:val="sw_KE" w:bidi="sw_KE"/>
        </w:rPr>
        <w:t>mbinguni</w:t>
      </w:r>
      <w:r>
        <w:rPr>
          <w:lang w:val="sw_KE" w:bidi="sw_KE"/>
        </w:rPr>
        <w:t xml:space="preserve">. Mbinguni inarejelea mahali ambapo Mungu anaishi. Tumia neno sawa na malaika na mbingu ambalo umetumia awali. Kwa maelezo zaidi kuhusu </w:t>
      </w:r>
      <w:r>
        <w:rPr>
          <w:lang w:val="sw_KE" w:bidi="sw_KE"/>
        </w:rPr>
        <w:t>malaika</w:t>
      </w:r>
      <w:r>
        <w:rPr>
          <w:lang w:val="sw_KE" w:bidi="sw_KE"/>
        </w:rPr>
        <w:t xml:space="preserve"> na </w:t>
      </w:r>
      <w:r>
        <w:rPr>
          <w:lang w:val="sw_KE" w:bidi="sw_KE"/>
        </w:rPr>
        <w:t>mbinguni</w:t>
      </w:r>
      <w:r>
        <w:rPr>
          <w:lang w:val="sw_KE" w:bidi="sw_KE"/>
        </w:rPr>
        <w:t>, rejelea Faharasa Kuu.</w:t>
      </w:r>
    </w:p>
    <w:p>
      <w:pPr/>
      <w:r>
        <w:rPr>
          <w:lang w:val="sw_KE" w:bidi="sw_KE"/>
        </w:rPr>
      </w:r>
      <w:r>
        <w:rPr>
          <w:lang w:val="sw_KE" w:bidi="sw_KE"/>
        </w:rPr>
        <w:t>Kisha Yesu anawaambia Masadukayo, "Yeye si Mungu wa wafu, bali ni Mungu wa walio hai." Yesu anataka kusema kwamba “Mungu ni Mungu wa watu hawa waliokufa: kwa kweli hawajakufa, wako hai.”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12:28–34</w:t>
      </w:r>
      <w:r>
        <w:rPr>
          <w:lang w:val="sw_KE" w:bidi="sw_KE"/>
        </w:rPr>
      </w:r>
    </w:p>
    <w:p>
      <w:pPr>
        <w:pStyle w:val="Heading3"/>
      </w:pPr>
      <w:r>
        <w:rPr>
          <w:lang w:val="sw_KE" w:bidi="sw_KE"/>
        </w:rPr>
        <w:t>Sikiliza na Moyo</w:t>
      </w:r>
    </w:p>
    <w:p>
      <w:pPr/>
      <w:r>
        <w:rPr>
          <w:lang w:val="sw_KE" w:bidi="sw_KE"/>
        </w:rPr>
      </w:r>
      <w:r>
        <w:rPr>
          <w:lang w:val="sw_KE" w:bidi="sw_KE"/>
        </w:rPr>
        <w:t>Katika hatua hii, sikia Marko 12:28–34 na kuiweka katika mioyo yenu.</w:t>
      </w:r>
    </w:p>
    <w:p>
      <w:pPr/>
      <w:r>
        <w:rPr>
          <w:lang w:val="sw_KE" w:bidi="sw_KE"/>
        </w:rPr>
      </w:r>
      <w:r>
        <w:rPr>
          <w:lang w:val="sw_KE" w:bidi="sw_KE"/>
        </w:rPr>
        <w:t>Sikiliza toleo la sauti la Marko 12:28–34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12:28–34 katika tafsiri iliyo rahisi zaidi kueleweka.</w:t>
      </w:r>
    </w:p>
    <w:p>
      <w:pPr/>
      <w:r>
        <w:rPr>
          <w:lang w:val="sw_KE" w:bidi="sw_KE"/>
        </w:rPr>
      </w:r>
      <w:r>
        <w:rPr>
          <w:lang w:val="sw_KE" w:bidi="sw_KE"/>
        </w:rPr>
        <w:t>Mwalimu mmoja wa sheria ya kidini alikuwa akisikiliza mijadala yote na hoja zinazofanyika kati ya Yesu na miongoni mwa viongozi wengine katika ukumbi wa Hekalu. Hatujui kama mwalimu huyu wa sheria alikuwa Sadukayo au Farisayo. Alipenda mambo ambayo Yesu alisema. Aliuliza Yesu, “Katika amri zote, ni ipi iliyo kuu?” Amri zinarejelea sheria zote ambazo Mungu aliwapa watu wake. Katika siku hizo viongozi wa kidini walizungumzia kila sheria. Walipenda kujua ambayo ilikuwa sheria muhimu zaidi na za chini muhimu.</w:t>
      </w:r>
    </w:p>
    <w:p>
      <w:pPr/>
      <w:r>
        <w:rPr>
          <w:lang w:val="sw_KE" w:bidi="sw_KE"/>
        </w:rPr>
      </w:r>
      <w:r>
        <w:rPr>
          <w:lang w:val="sw_KE" w:bidi="sw_KE"/>
        </w:rPr>
        <w:t>Walimu wa sheria wakati mwingine hutafsiriwa kama waandishi au watu walioandika sheria: Walikuwa wasomi na wataalamu wa tafsiri za sheria kutoka kwa Maandiko Matakatifu. Tafsiri hizi hazikuandikwa, lakini zilikaririwa na kufundishwa kwa mdomo na walimu hao. Yesu alielewa kwamba swali hilo lilikuwa linahusu msingi wa sheria yenyewe. Anatoa muhtasari wa sheria zote kwa kauli moja, kama viongozi wengine wa kidini wa wakati huo walivyofanya.</w:t>
      </w:r>
    </w:p>
    <w:p>
      <w:pPr/>
      <w:r>
        <w:rPr>
          <w:lang w:val="sw_KE" w:bidi="sw_KE"/>
        </w:rPr>
      </w:r>
      <w:r>
        <w:rPr>
          <w:lang w:val="sw_KE" w:bidi="sw_KE"/>
        </w:rPr>
        <w:t>Komea hapa na mjadili kama kikundi: Je, una sheria za kidini katika utamaduni wako? Sheria zingine zinachukuliwa kuwa muhimu kuliko zingine? Toa mifano. Sitisha rekodi hii ya sauti hapa.</w:t>
      </w:r>
    </w:p>
    <w:p>
      <w:pPr/>
      <w:r>
        <w:rPr>
          <w:lang w:val="sw_KE" w:bidi="sw_KE"/>
        </w:rPr>
      </w:r>
      <w:r>
        <w:rPr>
          <w:lang w:val="sw_KE" w:bidi="sw_KE"/>
        </w:rPr>
        <w:t>Tena, kama katika vifungu vilivyotangulia, Yesu anasema mafundisho wazi na kwa mamlaka, au haki ya kutenda Yesu anaanza jibu lake kwa kutaja Shema. Shema ilikuwa ni wito kwa Wayahudi kumfuata Mungu kwa maisha yao yote. Yesu alikuwa Hekaluni akizungumza na viongozi wa kidini, na mtajo wowote wa sheria za kidini ungeanza na kauli hii. "Sikiliza ee Israeli! Bwana Mungu wetu, Bwana ndiye mmoja." Israeli inamaanisha Wayahudi. Kwa kumwita Mungu Bwana, Yesu anarejelea Mungu mwenyewe na kwa jina lake binafsi Yahweh. Shema ilikuwa msingi wa sala za Wayahudi na ilisaliwa kila asubuhi na kila jioni. Shema iliwakumbusha watu kwamba Mungu aliwaahidi kwamba atakuwa pamoja nao daima na kuwapenda. Kwa hivyo Wayahudi walifuata sheria za Mungu kwa sababu walimpenda Mungu.</w:t>
      </w:r>
    </w:p>
    <w:p>
      <w:pPr/>
      <w:r>
        <w:rPr>
          <w:lang w:val="sw_KE" w:bidi="sw_KE"/>
        </w:rPr>
      </w:r>
      <w:r>
        <w:rPr>
          <w:lang w:val="sw_KE" w:bidi="sw_KE"/>
        </w:rPr>
        <w:t>Kisha Yesu alielezea upendo huu kwa Mungu. Alisema, "Mpende Bwana Mungu wako kwa moyo wako wote, kwa roho yako yote, kwa akili zako zote, na kwa nguvu zako zote." Hii inamaanisha kumpenda Mungu kwa hali yako yote—kumpenda kwa kila kitu ulicho nacho na kila kitu ulicho.</w:t>
      </w:r>
    </w:p>
    <w:p>
      <w:pPr/>
      <w:r>
        <w:rPr>
          <w:lang w:val="sw_KE" w:bidi="sw_KE"/>
        </w:rPr>
      </w:r>
      <w:r>
        <w:rPr>
          <w:lang w:val="sw_KE" w:bidi="sw_KE"/>
        </w:rPr>
        <w:t>Komea hapa na mjadili kama timu ya watafsiri: Je, mnaweza kutoa mifano ya yale ambayo watu hufanya wanapompenda Mungu kwa njia hii? Sitisha rekodi hii ya sauti hapa.</w:t>
      </w:r>
    </w:p>
    <w:p>
      <w:pPr/>
      <w:r>
        <w:rPr>
          <w:lang w:val="sw_KE" w:bidi="sw_KE"/>
        </w:rPr>
      </w:r>
      <w:r>
        <w:rPr>
          <w:lang w:val="sw_KE" w:bidi="sw_KE"/>
        </w:rPr>
        <w:t>Kisha Yesu anatoa amri au sheria ya pili muhimu zaidi mara moja, kwa sababu amri hizi mbili haziwezi kutenganishwa. Ikiwa mtu anampenda Mungu kwa moyo wake wote, upendo utawafurika wale wanaomzunguka. Kisha atampenda jirani yake kwa njia ile ile anayojipenda. Wayahudi waliamini kwamba "jirani yao" ilimaanisha Wayahudi wengine. Hata hivyo, Yesu alisema kwamba jirani alikuwa mtu yeyote waliyekutana naye. Hili ni fundisho jipya—viongozi wengine wengi wa kidini kwa wakati huo hawangefundisha kuwapenda wengine kwa njia hii.</w:t>
      </w:r>
    </w:p>
    <w:p>
      <w:pPr/>
      <w:r>
        <w:rPr>
          <w:lang w:val="sw_KE" w:bidi="sw_KE"/>
        </w:rPr>
      </w:r>
      <w:r>
        <w:rPr>
          <w:lang w:val="sw_KE" w:bidi="sw_KE"/>
        </w:rPr>
        <w:t>Komea hapa na mjadili kama timu ya watafsiri: Je, mnaweza kutoa mifano ya yale ambayo watu hufanya wanapowapenda majirani wao kama wanavyojipenda? Sitisha rekodi hii ya sauti hapa.</w:t>
      </w:r>
    </w:p>
    <w:p>
      <w:pPr/>
      <w:r>
        <w:rPr>
          <w:lang w:val="sw_KE" w:bidi="sw_KE"/>
        </w:rPr>
      </w:r>
      <w:r>
        <w:rPr>
          <w:lang w:val="sw_KE" w:bidi="sw_KE"/>
        </w:rPr>
        <w:t>Mwalimu wa sheria alitoa jibu la kushangaza. Mwalimu wa sheria anarudia kile ambacho Yesu alisema kwa fomu fupi zaidi. Anasema, Mungu ni mmoja na hakuna mwingine ila yeye. Hii ina maana sawa na kile ambacho Yesu alisema. Inamaanisha kwamba Mungu tu ndiye aliye kama yeye. Hakuna mwingine anayestahili kuabudiwa kama Mungu. Kwa kawaida, walimu wa sheria waliamini kwamba kutoa dhabihu, kufuata sheria, na kuwapenda watu ni mambo yenye umuhimu sawa. Hata hivyo, mwalimu huyu alikubaliana na Yesu. Kisha alisema kwamba sheria hii ilikuwa muhimu zaidi kuliko kutoa wanyama au vitu vingine kama dhabihu kwa Mungu. Mwalimu huyu alionekana kuamini kwamba upendo kwa wengine ni muhimu zaidi kuliko dhabihu.</w:t>
      </w:r>
    </w:p>
    <w:p>
      <w:pPr/>
      <w:r>
        <w:rPr>
          <w:lang w:val="sw_KE" w:bidi="sw_KE"/>
        </w:rPr>
      </w:r>
      <w:r>
        <w:rPr>
          <w:lang w:val="sw_KE" w:bidi="sw_KE"/>
        </w:rPr>
        <w:t>Yesu aligundua kwamba mwalimu wa sheria alijibu kwa hekima. Alisema, "Wewe, si mbali na ufalme wa Mungu." Kumbuka kwamba Ufalme wa Mungu sio mahali. Ufalme wa Mungu ni uhusiano na Mungu. Tunamruhusu Mungu awe mfalme wetu na kututawala. Tunamfuata. Mungu anatutawala kwa upendo na kutulinda. Yesu alisema kwamba mwalimu huyu wa sheria alikuwa karibu kukubali utawala wa Mungu juu ya maisha yake.</w:t>
      </w:r>
    </w:p>
    <w:p>
      <w:pPr/>
      <w:r>
        <w:rPr>
          <w:lang w:val="sw_KE" w:bidi="sw_KE"/>
        </w:rPr>
      </w:r>
      <w:r>
        <w:rPr>
          <w:lang w:val="sw_KE" w:bidi="sw_KE"/>
        </w:rPr>
        <w:t>Komea hapa na mjadili kama kikundi: Watu wako wanaelewaje kifungu cha ufalme wa Mungu? Watu hufanya nini katika Ufalme wa Mungu? Unafikiri ni kwa nini Yesu alisema kwamba mwalimu huyo wa sheria alikuwa karibu na Ufalme wa Mungu? Sitisha rekodi hii ya sauti hapa.</w:t>
      </w:r>
    </w:p>
    <w:p>
      <w:pPr/>
      <w:r>
        <w:rPr>
          <w:lang w:val="sw_KE" w:bidi="sw_KE"/>
        </w:rPr>
      </w:r>
      <w:r>
        <w:rPr>
          <w:lang w:val="sw_KE" w:bidi="sw_KE"/>
        </w:rPr>
        <w:t>Yesu aliwajibu viongozi wote wa kidini waliomuuliza maswali kwa hekima na kwa busara. Kwa sababu hii, kila mtu aliogopa kuuliza maswali zaidi.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12:28–34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moja.</w:t>
      </w:r>
    </w:p>
    <w:p>
      <w:pPr/>
      <w:r>
        <w:rPr>
          <w:lang w:val="sw_KE" w:bidi="sw_KE"/>
        </w:rPr>
      </w:r>
      <w:r>
        <w:rPr>
          <w:b/>
          <w:lang w:val="sw_KE" w:bidi="sw_KE"/>
        </w:rPr>
        <w:t>Katika tukio la kwanza:</w:t>
      </w:r>
      <w:r>
        <w:rPr>
          <w:lang w:val="sw_KE" w:bidi="sw_KE"/>
        </w:rPr>
        <w:t xml:space="preserve"> Mwalimu wa sheria, au mwandishi, anamwendea Yesu katika kumbi za Hekalu. Anamuuliza Yesu, “Katika amri zote, ni ipi iliyo kuu?” Yesu anajibu kwa kusema, “Tunapaswa kumpenda Mungu, na kumpenda jirani yetu, au wale tunaowaona, kama tunavyojipenda." Mwalimu wa sheria anakubaliana na Yesu na Yesu anasema kwamba yuko karibu na ufalme wa Mungu. Hakuna mtu mwingine anayeuliza Yesu maswali kwa sababu alijibu kwa hekima sana.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(hawafanyi lolote katika tukio hili, lakini huenda wako kwenye kumbi za Hekalu.)</w:t>
      </w:r>
    </w:p>
    <w:p>
      <w:pPr>
        <w:pStyle w:val="ListBullet"/>
        <w:spacing w:line="240" w:lineRule="auto"/>
        <w:ind w:left="720"/>
      </w:pPr>
      <w:r>
        <w:rPr>
          <w:lang w:val="sw_KE" w:bidi="sw_KE"/>
        </w:rPr>
      </w:r>
      <w:r>
        <w:rPr>
          <w:lang w:val="sw_KE" w:bidi="sw_KE"/>
        </w:rPr>
        <w:t>Mwalimu wa sheria, au mwandishi</w:t>
      </w:r>
    </w:p>
    <w:p>
      <w:pPr>
        <w:pStyle w:val="ListBullet"/>
        <w:spacing w:line="240" w:lineRule="auto"/>
        <w:ind w:left="720"/>
      </w:pPr>
      <w:r>
        <w:rPr>
          <w:lang w:val="sw_KE" w:bidi="sw_KE"/>
        </w:rPr>
      </w:r>
      <w:r>
        <w:rPr>
          <w:lang w:val="sw_KE" w:bidi="sw_KE"/>
        </w:rPr>
        <w:t>Israeli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Jirani</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Yesu anaendelea kuwajibu viongozi wa kidini kwa hekima sana. Huenda Yesu yuko katika kumbi za Hekalu. Yesu anapojibu, anaanza kwa Shema. Hii ni sala maalum ya Kiyahudi. Kusali sala hii inaonyesha kwamba Yesu ni Myahudi mwema na anamheshimu Mungu. Wayahudi walisali sala hii mara mbili kwa siku. "Sikia ee Israeli. Bwana Mungu wetu, Bwana ndiye mmoja." Kisha Yesu anahitimisha sheria katika kauli mbili kuhusu kumpenda Mungu na kumpenda jirani yako.</w:t>
      </w:r>
    </w:p>
    <w:p>
      <w:pPr/>
      <w:r>
        <w:rPr>
          <w:lang w:val="sw_KE" w:bidi="sw_KE"/>
        </w:rPr>
      </w:r>
      <w:r>
        <w:rPr>
          <w:lang w:val="sw_KE" w:bidi="sw_KE"/>
        </w:rPr>
        <w:t>Ni muhimu kukumbuka kwamba mwalimu wa sheria alipenda kile ambacho Yesu alisema. Mwalimu wa sheria anaendelea kusema kwamba sheria hizi kuhusu kumpenda Mungu na kumpenda jirani yako ni muhimu zaidi kuliko kutoa sadaka za kuteketezwa na dhabihu zote.</w:t>
      </w:r>
    </w:p>
    <w:p>
      <w:pPr/>
      <w:r>
        <w:rPr>
          <w:lang w:val="sw_KE" w:bidi="sw_KE"/>
        </w:rPr>
      </w:r>
      <w:r>
        <w:rPr>
          <w:lang w:val="sw_KE" w:bidi="sw_KE"/>
        </w:rPr>
        <w:t>Ni muhimu kukumbuka kwamba Yesu alivutiwa na jibu la mtu huyo. Yesu alimwambia mtu huyo kwamba alielewa jinsi ya kuwa sehemu ya Ufalme wa Mungu. Alikuwa tayari kwa Mungu kutawala maisha yake.</w:t>
      </w:r>
    </w:p>
    <w:p>
      <w:pPr/>
      <w:r>
        <w:rPr>
          <w:lang w:val="sw_KE" w:bidi="sw_KE"/>
        </w:rPr>
      </w:r>
      <w:r>
        <w:rPr>
          <w:lang w:val="sw_KE" w:bidi="sw_KE"/>
        </w:rPr>
        <w:t>Ni muhimu kukumbuka kwamba watu walielewa kwamba majibu ya Yesu yalikuwa na hekima. Majibu ya Yesu yalionyesha kwamba alizungumza kwa mamlaka na hekima. Viongozi wa kidini waliogopa kumuuliza maswali zaidi, kwa sababu kila walipouliza, Yesu alionyesha kwamba alielewa zaidi jinsi Ufalme wa Mungu unavyofanya kazi kuliko wao.</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12:28–34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tukio. moja.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Mwalimu wa sheria, au mwandishi</w:t>
      </w:r>
    </w:p>
    <w:p>
      <w:pPr>
        <w:pStyle w:val="ListBullet"/>
        <w:spacing w:line="240" w:lineRule="auto"/>
        <w:ind w:left="720"/>
      </w:pPr>
      <w:r>
        <w:rPr>
          <w:lang w:val="sw_KE" w:bidi="sw_KE"/>
        </w:rPr>
      </w:r>
      <w:r>
        <w:rPr>
          <w:lang w:val="sw_KE" w:bidi="sw_KE"/>
        </w:rPr>
        <w:t>Israeli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Jirani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akizungumza na viongozi wa kidini katika ua wa Hekalu. Wanafunzi wake pia wako. Yesu anapozungumza na viongozi wa kidini, mwalimu mmoja wa sheria ya kidini anasikiliza kwa makini na anapenda yale anayosikia. Sasa anazungumza na Yesu na anauliza, “Katika amri zote, ni ipi iliyo kuu?”</w:t>
      </w:r>
    </w:p>
    <w:p>
      <w:pPr/>
      <w:r>
        <w:rPr>
          <w:lang w:val="sw_KE" w:bidi="sw_KE"/>
        </w:rPr>
      </w:r>
      <w:r>
        <w:rPr>
          <w:lang w:val="sw_KE" w:bidi="sw_KE"/>
        </w:rPr>
        <w:t>Sitisha igizo. Muulize mtu anayeigiza Yesu, "Unafikiria au kuhisi vipi?" Huenda ukasikia mambo kama, "furaha, kwa sababu naweza kuona kwamba moyo wake ni mzuri na anataka hekima ya kweli." Au, "Nzuri. Nafasi nyingine ya kumfundisha kila mtu ukweli kuhusu moyo wa Baba yangu." Au, "Nafurahi aliuliza." Muulize mtu anayeigiza mwalimu, "Unafikiria au kuhisi vipi?" Mtu huyo anaweza kujibu mambo kama, "Ninapenda mwalimu huyu, Yesu. Nataka kuelewa kabisa kile anachofundisha.” Au, "Nina hamu ya kuona jinsi Yesu atakavyojibu." Au, "Mwenye tumaini. Labda Yesu atakubaliana na mimi." Endelea na igizo.</w:t>
      </w:r>
    </w:p>
    <w:p>
      <w:pPr/>
      <w:r>
        <w:rPr>
          <w:lang w:val="sw_KE" w:bidi="sw_KE"/>
        </w:rPr>
      </w:r>
      <w:r>
        <w:rPr>
          <w:lang w:val="sw_KE" w:bidi="sw_KE"/>
        </w:rPr>
        <w:t>Igiza Yesu akisema, "Amri muhimu zaidi ni hii: Sikia ee Israeli, Bwana Mungu wetu ni Bwana mmoja na pekee. Mpende Bwana Mungu wako kwa moyo wako wote, kwa roho yako yote, kwa akili zako zote, na kwa nguvu zako zote. Ya pili ndiyo hii: ‘Mpende jirani yako kama nafsi yako. Hakuna amri nyingine iliyo kuu kuliko hizi.”</w:t>
      </w:r>
    </w:p>
    <w:p>
      <w:pPr/>
      <w:r>
        <w:rPr>
          <w:lang w:val="sw_KE" w:bidi="sw_KE"/>
        </w:rPr>
      </w:r>
      <w:r>
        <w:rPr>
          <w:lang w:val="sw_KE" w:bidi="sw_KE"/>
        </w:rPr>
        <w:t>Igiza jibu la mwalimu: "Hiyo ni nzuri, Mwalimu! Unasema ukweli." Kisha mwalimu anarudia kile ambacho Yesu anasema, "Mungu ni mmoja, wala hakuna mwingine ila yeye. Kumpenda Mungu kwa moyo wote na kwa akili zote na kwa nguvu zote, na kumpenda jirani kama mtu anavyojipenda mwenyewe." Kisha mtu huyo anaendelea kusema, "Hili ni bora zaidi kuliko kutoa sadaka za kuteketezwa na dhabihu zote.”</w:t>
      </w:r>
    </w:p>
    <w:p>
      <w:pPr/>
      <w:r>
        <w:rPr>
          <w:lang w:val="sw_KE" w:bidi="sw_KE"/>
        </w:rPr>
      </w:r>
      <w:r>
        <w:rPr>
          <w:lang w:val="sw_KE" w:bidi="sw_KE"/>
        </w:rPr>
        <w:t>Igiza Yesu akijua kwamba mwalimu alielewa mengi kuhusu Ufalme wa Mungu. Alisema, "Wewe, si mbali na ufalme wa Mungu."</w:t>
      </w:r>
    </w:p>
    <w:p>
      <w:pPr/>
      <w:r>
        <w:rPr>
          <w:lang w:val="sw_KE" w:bidi="sw_KE"/>
        </w:rPr>
      </w:r>
      <w:r>
        <w:rPr>
          <w:lang w:val="sw_KE" w:bidi="sw_KE"/>
        </w:rPr>
        <w:t>Sitisha igizo. Muulize mtu anayeigiza Yesu, "Unafikiria au kuhisi vipi?" Mtu huyo anaweza kujibu mambo kama, "Nina furaha sana kwamba mtu huyu anaelewa jinsi ya kumpenda Mungu na watu," au "Watu kama mtu huyu wananifurahisha," au "Nina uhakika Mungu atamtumia kutoa tafsiri za kweli za Maandiko kwa watu." Muulize mtu anayeigiza Yesu, "Unafikiria au kuhisi vipi?" Mtu huyo anaweza kujibu mambo kama, "Mtu huyu kwa kweli ametoka kwa Mungu," au "Moyo wangu umejaa upendo," au "Nataka kumtumikia Mungu wa upendo." Endelea na igizo.</w:t>
      </w:r>
    </w:p>
    <w:p>
      <w:pPr/>
      <w:r>
        <w:rPr>
          <w:lang w:val="sw_KE" w:bidi="sw_KE"/>
        </w:rPr>
      </w:r>
      <w:r>
        <w:rPr>
          <w:lang w:val="sw_KE" w:bidi="sw_KE"/>
        </w:rPr>
        <w:t>Usiigiza mtu mwingine anayeuliza Yesu maswali kwa sababu ya jinsi alivyojibu kwa hekima.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12:28–34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bado alikuwa akizungumza na viongozi wa kidini katika ua wa Hekalu. </w:t>
      </w:r>
      <w:r>
        <w:rPr>
          <w:b/>
          <w:lang w:val="sw_KE" w:bidi="sw_KE"/>
        </w:rPr>
        <w:t>Mwalimu wa sheria ya kidini</w:t>
      </w:r>
      <w:r>
        <w:rPr>
          <w:lang w:val="sw_KE" w:bidi="sw_KE"/>
        </w:rPr>
        <w:t xml:space="preserve"> alikuwa akisikiliza na kupenda kile alichosikia. Alimuuliza Yesu, “Katika amri zote, ni ipi iliyo kuu?” Walimu wa sheria, wakati mwingine huitwa waandishi, walikuwa wasomi na wataalam kuhusu tafsiri ya sheria kutoka kwa Maandiko Matakatifu. Tafsiri hizi hazikuandikwa, lakini zilikaririwa na kufundishwa kwa mdomo na walimu hao. Tafsiri mwalimu wa sheria ya kidini kwa njia ile ambayo umetafsiri katika vifungu vilivyotangulia. Kwa maelezo zaidi kuhusu </w:t>
      </w:r>
      <w:r>
        <w:rPr>
          <w:lang w:val="sw_KE" w:bidi="sw_KE"/>
        </w:rPr>
        <w:t>walimu wa sheria</w:t>
      </w:r>
      <w:r>
        <w:rPr>
          <w:lang w:val="sw_KE" w:bidi="sw_KE"/>
        </w:rPr>
        <w:t>, walimu wa sheria, na wazee, rejelea faharasa kuu.</w:t>
      </w:r>
    </w:p>
    <w:p>
      <w:pPr/>
      <w:r>
        <w:rPr>
          <w:lang w:val="sw_KE" w:bidi="sw_KE"/>
        </w:rPr>
      </w:r>
      <w:r>
        <w:rPr>
          <w:lang w:val="sw_KE" w:bidi="sw_KE"/>
        </w:rPr>
        <w:t xml:space="preserve">Yesu alianza kwa kusali sala na imani muhimu ya Kiyahudi. Alisema, "Sikia, Ee </w:t>
      </w:r>
      <w:r>
        <w:rPr>
          <w:b/>
          <w:lang w:val="sw_KE" w:bidi="sw_KE"/>
        </w:rPr>
        <w:t>Israeli</w:t>
      </w:r>
      <w:r>
        <w:rPr>
          <w:lang w:val="sw_KE" w:bidi="sw_KE"/>
        </w:rPr>
        <w:t xml:space="preserve">. Bwana Mungu wetu, Bwana ni mmoja." Tafsiri nyingi za Biblia zinasema, "Bwana Mungu wetu, ndiye Mungu pekee." Inaweza kusema kwamba kuna Mungu mmoja tu pia. Lakini taarifa hii huenda inazingatia ukweli kwamba Mungu wa Kiyahudi—muumba, Mungu wa milele—ni Mungu wa pekee anayestahili sifa zetu. Israeli inarejelea Wayahudi, au wazao wote wa Yakobo. </w:t>
      </w:r>
      <w:r>
        <w:rPr>
          <w:b/>
          <w:lang w:val="sw_KE" w:bidi="sw_KE"/>
        </w:rPr>
        <w:t>Bwana</w:t>
      </w:r>
      <w:r>
        <w:rPr>
          <w:lang w:val="sw_KE" w:bidi="sw_KE"/>
        </w:rPr>
        <w:t xml:space="preserve"> hapa ni neno linalomrejelea Mungu mwenyewe na linarejelea jina lake binafsi Yahweh. Tafsiri Israeli na Bwana, kumaanisha Mungu mwenyewe, kwa njia ile ambayo umetafsiri katika vifungu vilivyotangulia. Kwa maelezo zaidi kuhusu </w:t>
      </w:r>
      <w:r>
        <w:rPr>
          <w:lang w:val="sw_KE" w:bidi="sw_KE"/>
        </w:rPr>
        <w:t>Israeli</w:t>
      </w:r>
      <w:r>
        <w:rPr>
          <w:lang w:val="sw_KE" w:bidi="sw_KE"/>
        </w:rPr>
        <w:t xml:space="preserve"> na </w:t>
      </w:r>
      <w:r>
        <w:rPr>
          <w:lang w:val="sw_KE" w:bidi="sw_KE"/>
        </w:rPr>
        <w:t>mbinguni</w:t>
      </w:r>
      <w:r>
        <w:rPr>
          <w:lang w:val="sw_KE" w:bidi="sw_KE"/>
        </w:rPr>
        <w:t>, rejelea Faharasa Kuu.</w:t>
      </w:r>
    </w:p>
    <w:p>
      <w:pPr/>
      <w:r>
        <w:rPr>
          <w:lang w:val="sw_KE" w:bidi="sw_KE"/>
        </w:rPr>
      </w:r>
      <w:r>
        <w:rPr>
          <w:lang w:val="sw_KE" w:bidi="sw_KE"/>
        </w:rPr>
        <w:t xml:space="preserve">Kisha Yesu anasema, "Mpende Bwana Mungu wako kwa moyo wako wote, kwa roho yako yote, kwa akili zako zote, na kwa nguvu zako zote. </w:t>
      </w:r>
      <w:r>
        <w:rPr>
          <w:b/>
          <w:lang w:val="sw_KE" w:bidi="sw_KE"/>
        </w:rPr>
        <w:t>Moyo</w:t>
      </w:r>
      <w:r>
        <w:rPr>
          <w:lang w:val="sw_KE" w:bidi="sw_KE"/>
        </w:rPr>
        <w:t xml:space="preserve"> ni hisia na maamuzi ya mtu. </w:t>
      </w:r>
      <w:r>
        <w:rPr>
          <w:b/>
          <w:lang w:val="sw_KE" w:bidi="sw_KE"/>
        </w:rPr>
        <w:t>Roho</w:t>
      </w:r>
      <w:r>
        <w:rPr>
          <w:lang w:val="sw_KE" w:bidi="sw_KE"/>
        </w:rPr>
        <w:t xml:space="preserve"> ni maisha na mawazo ya ndani ya mtu. Huu </w:t>
      </w:r>
      <w:r>
        <w:rPr>
          <w:b/>
          <w:lang w:val="sw_KE" w:bidi="sw_KE"/>
        </w:rPr>
        <w:t>Moyo</w:t>
      </w:r>
      <w:r>
        <w:rPr>
          <w:lang w:val="sw_KE" w:bidi="sw_KE"/>
        </w:rPr>
        <w:t xml:space="preserve"> na </w:t>
      </w:r>
      <w:r>
        <w:rPr>
          <w:b/>
          <w:lang w:val="sw_KE" w:bidi="sw_KE"/>
        </w:rPr>
        <w:t>roho</w:t>
      </w:r>
      <w:r>
        <w:rPr>
          <w:lang w:val="sw_KE" w:bidi="sw_KE"/>
        </w:rPr>
        <w:t xml:space="preserve"> pamoja hurejelea maisha ya ndani ya mtu. Akili </w:t>
      </w:r>
      <w:r>
        <w:rPr>
          <w:lang w:val="sw_KE" w:bidi="sw_KE"/>
        </w:rPr>
        <w:t>inarejele</w:t>
      </w:r>
      <w:r>
        <w:rPr>
          <w:lang w:val="sw_KE" w:bidi="sw_KE"/>
        </w:rPr>
        <w:t xml:space="preserve">a mawazo, ufahamu na werevu wa mtu. </w:t>
      </w:r>
      <w:r>
        <w:rPr>
          <w:lang w:val="sw_KE" w:bidi="sw_KE"/>
        </w:rPr>
        <w:t>Nguvu</w:t>
      </w:r>
      <w:r>
        <w:rPr>
          <w:lang w:val="sw_KE" w:bidi="sw_KE"/>
        </w:rPr>
        <w:t xml:space="preserve"> ni uwezo wa mtu wa kufanya jambo au nguvu zake za kimwili. Maneno haya yote hufanya kazi pamoja kuelezea haiba na uwezo wa mtu. Tafsiri roho na moyo kama vile umetafsiri katika vifungu vilivyotangulia. Kwa maelezo zaidi kuhusu </w:t>
      </w:r>
      <w:r>
        <w:rPr>
          <w:lang w:val="sw_KE" w:bidi="sw_KE"/>
        </w:rPr>
        <w:t>moyo</w:t>
      </w:r>
      <w:r>
        <w:rPr>
          <w:lang w:val="sw_KE" w:bidi="sw_KE"/>
        </w:rPr>
        <w:t xml:space="preserve"> na </w:t>
      </w:r>
      <w:r>
        <w:rPr>
          <w:lang w:val="sw_KE" w:bidi="sw_KE"/>
        </w:rPr>
        <w:t>roho</w:t>
      </w:r>
      <w:r>
        <w:rPr>
          <w:lang w:val="sw_KE" w:bidi="sw_KE"/>
        </w:rPr>
        <w:t xml:space="preserve"> rejelea Faharasa Kuu.</w:t>
      </w:r>
    </w:p>
    <w:p>
      <w:pPr/>
      <w:r>
        <w:rPr>
          <w:lang w:val="sw_KE" w:bidi="sw_KE"/>
        </w:rPr>
      </w:r>
      <w:r>
        <w:rPr>
          <w:lang w:val="sw_KE" w:bidi="sw_KE"/>
        </w:rPr>
        <w:t xml:space="preserve">Sitisha hapa na mjadili kama kikundi: Utatafsiri vipi kila neno </w:t>
      </w:r>
      <w:r>
        <w:rPr>
          <w:b/>
          <w:lang w:val="sw_KE" w:bidi="sw_KE"/>
        </w:rPr>
        <w:t>moyo</w:t>
      </w:r>
      <w:r>
        <w:rPr>
          <w:lang w:val="sw_KE" w:bidi="sw_KE"/>
        </w:rPr>
        <w:t xml:space="preserve">, </w:t>
      </w:r>
      <w:r>
        <w:rPr>
          <w:b/>
          <w:lang w:val="sw_KE" w:bidi="sw_KE"/>
        </w:rPr>
        <w:t>nafsi</w:t>
      </w:r>
      <w:r>
        <w:rPr>
          <w:lang w:val="sw_KE" w:bidi="sw_KE"/>
        </w:rPr>
        <w:t xml:space="preserve">, </w:t>
      </w:r>
      <w:r>
        <w:rPr>
          <w:b/>
          <w:lang w:val="sw_KE" w:bidi="sw_KE"/>
        </w:rPr>
        <w:t>akili</w:t>
      </w:r>
      <w:r>
        <w:rPr>
          <w:lang w:val="sw_KE" w:bidi="sw_KE"/>
        </w:rPr>
        <w:t xml:space="preserve">, na </w:t>
      </w:r>
      <w:r>
        <w:rPr>
          <w:b/>
          <w:lang w:val="sw_KE" w:bidi="sw_KE"/>
        </w:rPr>
        <w:t>nguvu</w:t>
      </w:r>
      <w:r>
        <w:rPr>
          <w:lang w:val="sw_KE" w:bidi="sw_KE"/>
        </w:rPr>
        <w:t>? Huenda usiweze kutafsiri neno kwa neno, lakini kwa maana sawa kama hapo juu. Sitisha rekodi hii ya sauti hapa.</w:t>
      </w:r>
    </w:p>
    <w:p>
      <w:pPr/>
      <w:r>
        <w:rPr>
          <w:lang w:val="sw_KE" w:bidi="sw_KE"/>
        </w:rPr>
      </w:r>
      <w:r>
        <w:rPr>
          <w:lang w:val="sw_KE" w:bidi="sw_KE"/>
        </w:rPr>
        <w:t xml:space="preserve">Kisha Yesu anasema, Mpende </w:t>
      </w:r>
      <w:r>
        <w:rPr>
          <w:b/>
          <w:lang w:val="sw_KE" w:bidi="sw_KE"/>
        </w:rPr>
        <w:t>jirani</w:t>
      </w:r>
      <w:r>
        <w:rPr>
          <w:lang w:val="sw_KE" w:bidi="sw_KE"/>
        </w:rPr>
        <w:t xml:space="preserve"> yako kama nafsi yako. Ingawa "wewe" ni umoja hapa, Yesu anakusudia hii iwe amri kwa kila mtu, si kwa mwalimu huyu wa sheria tu.</w:t>
      </w:r>
    </w:p>
    <w:p>
      <w:pPr/>
      <w:r>
        <w:rPr>
          <w:lang w:val="sw_KE" w:bidi="sw_KE"/>
        </w:rPr>
      </w:r>
      <w:r>
        <w:rPr>
          <w:lang w:val="sw_KE" w:bidi="sw_KE"/>
        </w:rPr>
        <w:t>Sitisha hapa na mjadili kama kikundi: Utatafsiri vipi neno jirani? Huenda ukalazimika kuelezea neno. Katika muktadha huu linaweza kumaanisha mtu anayeishi karibu, mtu wa kundi moja la kijamii, au mtu wa kundi moja la lugha. Lakini kumbuka, Yesu daima humaanisha kundi kubwa la watu—anamaanisha mtu yeyote unayekutana naye. Sitisha rekodi hii ya sauti hapa.</w:t>
      </w:r>
    </w:p>
    <w:p>
      <w:pPr/>
      <w:r>
        <w:rPr>
          <w:lang w:val="sw_KE" w:bidi="sw_KE"/>
        </w:rPr>
      </w:r>
      <w:r>
        <w:rPr>
          <w:lang w:val="sw_KE" w:bidi="sw_KE"/>
        </w:rPr>
        <w:t xml:space="preserve">Mwalimu wa sheria anasema, "Alisema vizuri," au "Uko sahihi." Mtu huyo anavutiwa. Anamwita Yesu </w:t>
      </w:r>
      <w:r>
        <w:rPr>
          <w:b/>
          <w:lang w:val="sw_KE" w:bidi="sw_KE"/>
        </w:rPr>
        <w:t>Mwalimu</w:t>
      </w:r>
      <w:r>
        <w:rPr>
          <w:lang w:val="sw_KE" w:bidi="sw_KE"/>
        </w:rPr>
        <w:t xml:space="preserve">. Tafsiri mwalimu kama vile umetafsiri katika vifungu vilivyotangulia. Kwa maelezo zaidi kuhusu </w:t>
      </w:r>
      <w:r>
        <w:rPr>
          <w:lang w:val="sw_KE" w:bidi="sw_KE"/>
        </w:rPr>
        <w:t>mwalimu</w:t>
      </w:r>
      <w:r>
        <w:rPr>
          <w:lang w:val="sw_KE" w:bidi="sw_KE"/>
        </w:rPr>
        <w:t>, rejelea Faharasa Kuu.</w:t>
      </w:r>
    </w:p>
    <w:p>
      <w:pPr/>
      <w:r>
        <w:rPr>
          <w:lang w:val="sw_KE" w:bidi="sw_KE"/>
        </w:rPr>
      </w:r>
      <w:r>
        <w:rPr>
          <w:lang w:val="sw_KE" w:bidi="sw_KE"/>
        </w:rPr>
        <w:t xml:space="preserve">Mwalimu wa sheria anasema kwamba amri hizi ni muhimu zaidi kuliko sadaka za kuteketezwa na dhabihu. </w:t>
      </w:r>
      <w:r>
        <w:rPr>
          <w:b/>
          <w:lang w:val="sw_KE" w:bidi="sw_KE"/>
        </w:rPr>
        <w:t>Sadaka za kuteketezwa</w:t>
      </w:r>
      <w:r>
        <w:rPr>
          <w:lang w:val="sw_KE" w:bidi="sw_KE"/>
        </w:rPr>
        <w:t xml:space="preserve"> zilikuwa wakati watu walipomtolea Mungu wanyama kwa kuwateketeza kabisa. </w:t>
      </w:r>
      <w:r>
        <w:rPr>
          <w:b/>
          <w:lang w:val="sw_KE" w:bidi="sw_KE"/>
        </w:rPr>
        <w:t>Dhabihu</w:t>
      </w:r>
      <w:r>
        <w:rPr>
          <w:lang w:val="sw_KE" w:bidi="sw_KE"/>
        </w:rPr>
        <w:t xml:space="preserve"> ni chochote ambacho watu humpa Mungu ili kumshukuru, kumsifu au kumwomba Mungu msamaha. Dhabihu hizi zinaweza kuwa ngano, mafuta au divai. Mungu alihitaji dhabihu hizi na sadaka katika sheria yake. Tafsiri dhabihu kama vile umetafsiri katika vifungu vilivyotangulia. Kwa maelezo zaidi kuhusu </w:t>
      </w:r>
      <w:r>
        <w:rPr>
          <w:lang w:val="sw_KE" w:bidi="sw_KE"/>
        </w:rPr>
        <w:t>dhabihu</w:t>
      </w:r>
      <w:r>
        <w:rPr>
          <w:lang w:val="sw_KE" w:bidi="sw_KE"/>
        </w:rPr>
        <w:t>, rejelea Faharasa Kuu.</w:t>
      </w:r>
    </w:p>
    <w:p>
      <w:pPr/>
      <w:r>
        <w:rPr>
          <w:lang w:val="sw_KE" w:bidi="sw_KE"/>
        </w:rPr>
      </w:r>
      <w:r>
        <w:rPr>
          <w:lang w:val="sw_KE" w:bidi="sw_KE"/>
        </w:rPr>
        <w:t xml:space="preserve">Yesu anamwambia mtu huyo kwamba hayuko mbali na Ufalme wa Mungu. </w:t>
      </w:r>
      <w:r>
        <w:rPr>
          <w:b/>
          <w:lang w:val="sw_KE" w:bidi="sw_KE"/>
        </w:rPr>
        <w:t>Ufalme wa Mungu</w:t>
      </w:r>
      <w:r>
        <w:rPr>
          <w:lang w:val="sw_KE" w:bidi="sw_KE"/>
        </w:rPr>
        <w:t xml:space="preserve"> ni hali au uhusiano, sio mahali. Inarejelea Mungu kutawala katika mioyo ya watu wake. Tafsiri Ufalme wa Mungu kama vile umetafsiri katika vifungu. Kwa maelezo zaidi kuhusu </w:t>
      </w:r>
      <w:r>
        <w:rPr>
          <w:lang w:val="sw_KE" w:bidi="sw_KE"/>
        </w:rPr>
        <w:t>ufalme wa Mungu</w:t>
      </w:r>
      <w:r>
        <w:rPr>
          <w:lang w:val="sw_KE" w:bidi="sw_KE"/>
        </w:rPr>
        <w:t xml:space="preserve">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12:35–37</w:t>
      </w:r>
      <w:r>
        <w:rPr>
          <w:lang w:val="sw_KE" w:bidi="sw_KE"/>
        </w:rPr>
      </w:r>
    </w:p>
    <w:p>
      <w:pPr>
        <w:pStyle w:val="Heading3"/>
      </w:pPr>
      <w:r>
        <w:rPr>
          <w:lang w:val="sw_KE" w:bidi="sw_KE"/>
        </w:rPr>
        <w:t>Sikiliza na Moyo</w:t>
      </w:r>
    </w:p>
    <w:p>
      <w:pPr/>
      <w:r>
        <w:rPr>
          <w:lang w:val="sw_KE" w:bidi="sw_KE"/>
        </w:rPr>
      </w:r>
      <w:r>
        <w:rPr>
          <w:lang w:val="sw_KE" w:bidi="sw_KE"/>
        </w:rPr>
        <w:t>Katika hatua hii, sikia Marko 12:35–37 na kuiweka katika mioyo yenu.</w:t>
      </w:r>
    </w:p>
    <w:p>
      <w:pPr/>
      <w:r>
        <w:rPr>
          <w:lang w:val="sw_KE" w:bidi="sw_KE"/>
        </w:rPr>
      </w:r>
      <w:r>
        <w:rPr>
          <w:lang w:val="sw_KE" w:bidi="sw_KE"/>
        </w:rPr>
        <w:t>Sikiliza toleo la sauti la Marko 12:35–37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13:9–23 tafsiri iliyo rahisi zaidi kueleweka.</w:t>
      </w:r>
    </w:p>
    <w:p>
      <w:pPr/>
      <w:r>
        <w:rPr>
          <w:lang w:val="sw_KE" w:bidi="sw_KE"/>
        </w:rPr>
      </w:r>
      <w:r>
        <w:rPr>
          <w:lang w:val="sw_KE" w:bidi="sw_KE"/>
        </w:rPr>
        <w:t>Yesu aliendelea kufundisha umati wa watu kwenye ukumbi wa Hekalu. Aliuliza maswali mawili magumu ambayo yalionekana kupingana. Alitaka kuonyesha kwamba kauli zote mbili ni za kweli, ingawa zinaonekana kama haziwezi kuwa za kweli. Hii ilikuwa mbinu ya kawaida ya kufundisha ya walimu wa kidini wa Kiyahudi.</w:t>
      </w:r>
    </w:p>
    <w:p>
      <w:pPr/>
      <w:r>
        <w:rPr>
          <w:lang w:val="sw_KE" w:bidi="sw_KE"/>
        </w:rPr>
      </w:r>
      <w:r>
        <w:rPr>
          <w:lang w:val="sw_KE" w:bidi="sw_KE"/>
        </w:rPr>
        <w:t>Manabii wa Kiyahudi, au wajumbe wa Mungu, walisema kwamba Masihi, au Mwokozi Aliyeahidiwa, atakuwa mzao wa Mfalme Daudi. Wayahudi wote walijua kuhusu baba yao Daudi kwa sababu alikuwa mfalme maarufu na muhimu. Yesu anauliza, “Imekuwaje walimu wa sheria wanasema kwamba Kristo ni Mwana wa Daudi?” Walimu wa sheria ya kidini walitafsiri sheria ya Mungu kwa watu. Yesu anauliza swali hili si kwa sababu anataka jibu, lakini kwa sababu anataka watu wafikiri kwa makini kuhusu Masihi ni nani. Kisha Yesu anasema kwamba Roho Mtakatifu, au Roho wa Mungu, ililimfanya mfalme Daudi aseme Zaburi hii:</w:t>
      </w:r>
    </w:p>
    <w:p>
      <w:pPr/>
      <w:r>
        <w:rPr>
          <w:lang w:val="sw_KE" w:bidi="sw_KE"/>
        </w:rPr>
      </w:r>
      <w:r>
        <w:rPr>
          <w:lang w:val="sw_KE" w:bidi="sw_KE"/>
        </w:rPr>
        <w:t>“ ‘Bwana alimwambia Bwana wangu,</w:t>
      </w:r>
    </w:p>
    <w:p>
      <w:pPr/>
      <w:r>
        <w:rPr>
          <w:lang w:val="sw_KE" w:bidi="sw_KE"/>
        </w:rPr>
      </w:r>
      <w:r>
        <w:rPr>
          <w:lang w:val="sw_KE" w:bidi="sw_KE"/>
        </w:rPr>
        <w:t>Keti mkono wangu wa kuume</w:t>
      </w:r>
    </w:p>
    <w:p>
      <w:pPr/>
      <w:r>
        <w:rPr>
          <w:lang w:val="sw_KE" w:bidi="sw_KE"/>
        </w:rPr>
      </w:r>
      <w:r>
        <w:rPr>
          <w:lang w:val="sw_KE" w:bidi="sw_KE"/>
        </w:rPr>
        <w:t>hadi nitakapowaweka adui zako chini ya miguu yako.”</w:t>
      </w:r>
    </w:p>
    <w:p>
      <w:pPr/>
      <w:r>
        <w:rPr>
          <w:lang w:val="sw_KE" w:bidi="sw_KE"/>
        </w:rPr>
      </w:r>
      <w:r>
        <w:rPr>
          <w:lang w:val="sw_KE" w:bidi="sw_KE"/>
        </w:rPr>
        <w:t>Katika Zaburi hii, Daudi anasema kwamba Bwana, au Mungu, mwambie Bwana wa Daudi-Masihi-aketi kwenye mkono wa kuume wa Mungu, au mahali pa heshima. Katika utamaduni wa Kiyahudi, mtu aliyekuwa mkono wa kuume alikuwa na haki ya kutawala pamoja na mfalme. Mungu alikuwa akimwambia Masihi kwamba Masihi angetawala pamoja naye Mungu. Mungu angewanyenyekeza maadui wa Masihi, miguuni mwake. Hii ni picha ya mshindi akiweka miguu yake juu ya shingo za maaadui wake walioshindwa.</w:t>
      </w:r>
    </w:p>
    <w:p>
      <w:pPr/>
      <w:r>
        <w:rPr>
          <w:lang w:val="sw_KE" w:bidi="sw_KE"/>
        </w:rPr>
      </w:r>
      <w:r>
        <w:rPr>
          <w:lang w:val="sw_KE" w:bidi="sw_KE"/>
        </w:rPr>
        <w:t>Komea hapa na mjadili kama timu ya watafsiri: Mungu au kiongozi mashuhuri huonyeshaje heshima kwa mtu? Hapa, Mungu anamweka Masihi mkono wake wa kuume ili waweze kutawala Ufalme pamoja. Unaonyeshaje heshima na mamlaka kwa mtu katika utamaduni wako? Mungu anatoa ushindi juu ya maadui wa Masihi kwa kuwaweka chini ya miguu yake. Unaonyeshaje kwamba mshindi amewashinda maadui wake katika utamaduni wenu? Sitisha rekodi hii ya sauti hapa.</w:t>
      </w:r>
    </w:p>
    <w:p>
      <w:pPr/>
      <w:r>
        <w:rPr>
          <w:lang w:val="sw_KE" w:bidi="sw_KE"/>
        </w:rPr>
      </w:r>
      <w:r>
        <w:rPr>
          <w:lang w:val="sw_KE" w:bidi="sw_KE"/>
        </w:rPr>
        <w:t>Katika utamaduni wa Kiyahudi, wafalme na baba hawakuwahi kuwaita wazao wao mabwana au mabwana wao. Kwa hivyo katika muktadha huu, inaonekana kwamba Daudi angemwita mmoja wa wazao wake Bwana wake, au bwana.</w:t>
      </w:r>
    </w:p>
    <w:p>
      <w:pPr/>
      <w:r>
        <w:rPr>
          <w:lang w:val="sw_KE" w:bidi="sw_KE"/>
        </w:rPr>
      </w:r>
      <w:r>
        <w:rPr>
          <w:lang w:val="sw_KE" w:bidi="sw_KE"/>
        </w:rPr>
        <w:t>Simama hapa na mjadili swali hili kama kikundi: Je, tamaduni zenyu zaongelea aje mateso? Utamaduni wenu unaonyeshaje heshima au kutoa mamlaka kwa babu? Sitisha rekodi hii ya sauti hapa.</w:t>
      </w:r>
    </w:p>
    <w:p>
      <w:pPr/>
      <w:r>
        <w:rPr>
          <w:lang w:val="sw_KE" w:bidi="sw_KE"/>
        </w:rPr>
      </w:r>
      <w:r>
        <w:rPr>
          <w:lang w:val="sw_KE" w:bidi="sw_KE"/>
        </w:rPr>
        <w:t>Yesu anauliza, "Masihi anawezaje kuwa mzao, au mwana, wa Mfalme Daudi, kwa kuwa Daudi alimwita Masihi 'Bwana wangu'?" Watu wengine waliamini kwamba Masihi angeurudisha ufalme wa Daudi duniani. Hata hivyo, Yesu anajaribu kuonyesha kwamba jukumu lake ni kuanzisha Ufalme mkubwa wa Mungu. Kwa mtazamo wa Yesu, ufalme wa Mungu ulikuwa kuhusu watu kumfuata Yesu kama mfalme wao katika mioyo yao na kuwa na uhusiano mzuri na Mungu. Yesu hakuwa anakataa kwamba Masihi alikuwa mzao wa Mfalme Daudi. Hata hivyo, Yesu alitaka watu wawe na maoni ya juu ya Masihi kuliko walivyokuwa wakitarajia. Kama angekataa kwamba Masihi angekuwa mzao wa Mfalme Daudi, umati ungemkasirikia kwa sababu daima walifundishwa kwamba Masihi atakuwa mzao wa Mfalme Daudi. Badala yake, Yesu anaonyesha jinsi hata Mfalme Daudi alivyotambua kwamba Masihi angekuwa mkuu kuliko yeye.</w:t>
      </w:r>
    </w:p>
    <w:p>
      <w:pPr/>
      <w:r>
        <w:rPr>
          <w:lang w:val="sw_KE" w:bidi="sw_KE"/>
        </w:rPr>
      </w:r>
      <w:r>
        <w:rPr>
          <w:lang w:val="sw_KE" w:bidi="sw_KE"/>
        </w:rPr>
        <w:t>Watu walisikiliza kwa furaha. Huenda walifurahia kwamba walimu wa sheria hawakupendezwa na mafundisho ya Yesu. Itikio la watu lilionyesha kwamba Yesu alipendwa na umati.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12:35–37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moja.</w:t>
      </w:r>
    </w:p>
    <w:p>
      <w:pPr/>
      <w:r>
        <w:rPr>
          <w:lang w:val="sw_KE" w:bidi="sw_KE"/>
        </w:rPr>
      </w:r>
      <w:r>
        <w:rPr>
          <w:b/>
          <w:lang w:val="sw_KE" w:bidi="sw_KE"/>
        </w:rPr>
        <w:t>Katika tukio la kwanza:</w:t>
      </w:r>
      <w:r>
        <w:rPr>
          <w:lang w:val="sw_KE" w:bidi="sw_KE"/>
        </w:rPr>
        <w:t xml:space="preserve"> Yesu anawafundisha watu kwenye ukumbi wa Hekalu. Anawauliza maswali kuhusu Maandiko ili kuwasaidia kufikiria kwa undani kuhusu jukumu halisi la Masihi, au Mwokozi Aliyeahidiwa. Umati unafurahi na mafundisho ya Yesu.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(hawafanyi lolote katika tukio hili, lakini huenda wako kwenye kumbi za Hekalu pamoja na Yesu.)</w:t>
      </w:r>
    </w:p>
    <w:p>
      <w:pPr>
        <w:pStyle w:val="ListBullet"/>
        <w:spacing w:line="240" w:lineRule="auto"/>
        <w:ind w:left="720"/>
      </w:pPr>
      <w:r>
        <w:rPr>
          <w:lang w:val="sw_KE" w:bidi="sw_KE"/>
        </w:rPr>
      </w:r>
      <w:r>
        <w:rPr>
          <w:lang w:val="sw_KE" w:bidi="sw_KE"/>
        </w:rPr>
        <w:t>Watu katika kumbi za Hekalu, pamoja na walimu wa sheria ya kidini</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BWANA Mungu</w:t>
      </w:r>
    </w:p>
    <w:p>
      <w:pPr>
        <w:pStyle w:val="ListBullet"/>
        <w:spacing w:line="240" w:lineRule="auto"/>
        <w:ind w:left="720"/>
      </w:pPr>
      <w:r>
        <w:rPr>
          <w:lang w:val="sw_KE" w:bidi="sw_KE"/>
        </w:rPr>
      </w:r>
      <w:r>
        <w:rPr>
          <w:lang w:val="sw_KE" w:bidi="sw_KE"/>
        </w:rPr>
        <w:t>Bwana, au Masihi</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Yesu alikuwa bado anafundisha katika kumbi za Hekalu. Huenda alikuwa akifundisha umati mkubwa kwenye ua. Inawezekana kuna walimu wa sheria ya kidini wanasikiliza na pia wanafunzi wa Yesu.</w:t>
      </w:r>
    </w:p>
    <w:p>
      <w:pPr/>
      <w:r>
        <w:rPr>
          <w:lang w:val="sw_KE" w:bidi="sw_KE"/>
        </w:rPr>
      </w:r>
      <w:r>
        <w:rPr>
          <w:lang w:val="sw_KE" w:bidi="sw_KE"/>
        </w:rPr>
        <w:t>Ni muhimu kukumbuka kwamba Yesu alifundisha kama walimu wengi wa kidini. Aliuliza maswali mengi katika mafundisho yake si kwa sababu alitaka jibu, lakini kwa sababu alitaka watu wafikiri kwa makini kuhusu Maandiko.</w:t>
      </w:r>
    </w:p>
    <w:p>
      <w:pPr/>
      <w:r>
        <w:rPr>
          <w:lang w:val="sw_KE" w:bidi="sw_KE"/>
        </w:rPr>
      </w:r>
      <w:r>
        <w:rPr>
          <w:lang w:val="sw_KE" w:bidi="sw_KE"/>
        </w:rPr>
        <w:t>Ni muhimu kukumbuka kwamba Yesu alinukuu Maandiko kutoka Zaburi.</w:t>
      </w:r>
    </w:p>
    <w:p>
      <w:pPr/>
      <w:r>
        <w:rPr>
          <w:lang w:val="sw_KE" w:bidi="sw_KE"/>
        </w:rPr>
      </w:r>
      <w:r>
        <w:rPr>
          <w:lang w:val="sw_KE" w:bidi="sw_KE"/>
        </w:rPr>
        <w:t>Sitisha hapa na mjadili swali hili kama kikundi: Lugha yako itatumiaje aina tofauti za lugha au maneno wakati wa kunukuu Maandiko au wakati wa kuanzisha nukuu kutoka kwa Maandiko? Sitisha rekodi hii ya sauti hapa.</w:t>
      </w:r>
    </w:p>
    <w:p>
      <w:pPr/>
      <w:r>
        <w:rPr>
          <w:lang w:val="sw_KE" w:bidi="sw_KE"/>
        </w:rPr>
      </w:r>
      <w:r>
        <w:rPr>
          <w:lang w:val="sw_KE" w:bidi="sw_KE"/>
        </w:rPr>
        <w:t>Yesu anawaambia watu kile ambacho Daudi aliandika kuhusu Masihi katika Zaburi. Yesu alisema kwamba Roho Mtakatifu alimwambia Daudi aseme, Bwana (Mungu) alimwambia Bwana wangu: Keti mkono wangu wa kuume, hadi nitakapowaweka adui zako chini ya miguu yako.” Daudi anasema kwamba Mungu anazungumza na Bwana wake (Bwana wa Daudi). Mungu anasema kwamba bwana wa Daudi atakaa mkono wa kuume wa Mungu katika mahali pa heshima. Mungu atampa ushindi juu ya adui zake. Ataonyesha hili kwa kuwaweka maadui chini ya miguu ya bwana wa Daudi.</w:t>
      </w:r>
    </w:p>
    <w:p>
      <w:pPr/>
      <w:r>
        <w:rPr>
          <w:lang w:val="sw_KE" w:bidi="sw_KE"/>
        </w:rPr>
      </w:r>
      <w:r>
        <w:rPr>
          <w:lang w:val="sw_KE" w:bidi="sw_KE"/>
        </w:rPr>
        <w:t>Ni muhimu kukumbuka kwamba umati ulifurahi kusikia mafundisho haya.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12:35–37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tukio. moja.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katika kumbi za Hekalu, pamoja na walimu wa sheria ya kidini</w:t>
      </w:r>
    </w:p>
    <w:p>
      <w:pPr>
        <w:pStyle w:val="ListBullet"/>
        <w:spacing w:line="240" w:lineRule="auto"/>
        <w:ind w:left="720"/>
      </w:pPr>
      <w:r>
        <w:rPr>
          <w:lang w:val="sw_KE" w:bidi="sw_KE"/>
        </w:rPr>
      </w:r>
      <w:r>
        <w:rPr>
          <w:lang w:val="sw_KE" w:bidi="sw_KE"/>
        </w:rPr>
        <w:t>Mfalme Daudi</w:t>
      </w:r>
    </w:p>
    <w:p>
      <w:pPr>
        <w:pStyle w:val="ListBullet"/>
        <w:spacing w:line="240" w:lineRule="auto"/>
        <w:ind w:left="720"/>
      </w:pPr>
      <w:r>
        <w:rPr>
          <w:lang w:val="sw_KE" w:bidi="sw_KE"/>
        </w:rPr>
      </w:r>
      <w:r>
        <w:rPr>
          <w:lang w:val="sw_KE" w:bidi="sw_KE"/>
        </w:rPr>
        <w:t>BWANA Mungu</w:t>
      </w:r>
    </w:p>
    <w:p>
      <w:pPr>
        <w:pStyle w:val="ListBullet"/>
        <w:spacing w:line="240" w:lineRule="auto"/>
        <w:ind w:left="720"/>
      </w:pPr>
      <w:r>
        <w:rPr>
          <w:lang w:val="sw_KE" w:bidi="sw_KE"/>
        </w:rPr>
      </w:r>
      <w:r>
        <w:rPr>
          <w:lang w:val="sw_KE" w:bidi="sw_KE"/>
        </w:rPr>
        <w:t>Bwana, au Masihi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akiwafundisha watu kwenye ukumbi wa Hekalu. Huenda amekuwa hapo kwa muda akifundisha. Wanafunzi wake pia wako. Huenda kuna walimu wa sheria katika umati. Yesu anauliza swali, "Kwa nini walimu wa sheria ya kidini wanasema kwamba Masihi ni mwana wa Daudi?"</w:t>
      </w:r>
    </w:p>
    <w:p>
      <w:pPr/>
      <w:r>
        <w:rPr>
          <w:lang w:val="sw_KE" w:bidi="sw_KE"/>
        </w:rPr>
      </w:r>
      <w:r>
        <w:rPr>
          <w:lang w:val="sw_KE" w:bidi="sw_KE"/>
        </w:rPr>
        <w:t>Sitisha igizo. Muulize mtu anayeigiza Yesu, "Unafikiria au kuhisi vipi?" Mtu huyo anaweza kujibu mambo kama, "Kukasirika. Je, anahoji mafundisho yetu?" "Kushangaa. Yesu ni mwalimu mwenye hekima," au anayetamani kujua. Yesu atasema nini baadaye? Endelea na igizo.</w:t>
      </w:r>
    </w:p>
    <w:p>
      <w:pPr/>
      <w:r>
        <w:rPr>
          <w:lang w:val="sw_KE" w:bidi="sw_KE"/>
        </w:rPr>
      </w:r>
      <w:r>
        <w:rPr>
          <w:lang w:val="sw_KE" w:bidi="sw_KE"/>
        </w:rPr>
        <w:t>Igiza Yesu akisema, "Roho Mtakatifu alimwambia Daudi aseme, 'Mungu (au Bwana) alimwambia Bwana wangu (au bwana wangu), keti mahali pa heshima kwenye mkono wangu wa kuume hadi nitakapowenyesha adui wako chini ya miguu yako.'"</w:t>
      </w:r>
    </w:p>
    <w:p>
      <w:pPr/>
      <w:r>
        <w:rPr>
          <w:lang w:val="sw_KE" w:bidi="sw_KE"/>
        </w:rPr>
      </w:r>
      <w:r>
        <w:rPr>
          <w:lang w:val="sw_KE" w:bidi="sw_KE"/>
        </w:rPr>
        <w:t>Sitisha igizo. Muulize mtu anayeigiza Yesu, "Unafikiria au kuhisi vipi?" Mtu huyo anaweza kujibu mambo kama, "Kukasirika. Sijawahi kutambua kwamba awali," "Hiyo inachanganya. Kwa nini angemwita Bwana wake Bwana?" au "mdadisi. Nina uhakika Yesu ataeleza." Endelea na igizo.</w:t>
      </w:r>
    </w:p>
    <w:p>
      <w:pPr/>
      <w:r>
        <w:rPr>
          <w:lang w:val="sw_KE" w:bidi="sw_KE"/>
        </w:rPr>
      </w:r>
      <w:r>
        <w:rPr>
          <w:lang w:val="sw_KE" w:bidi="sw_KE"/>
        </w:rPr>
        <w:t>Igiza Yesu akifupisha mafundisho yake kwa kusema, "Daudi mwenyewe alimwita Masihi 'Bwana wangu,' kwa hivyo Masihi anawezaje kuwa mzao wake?"</w:t>
      </w:r>
    </w:p>
    <w:p>
      <w:pPr/>
      <w:r>
        <w:rPr>
          <w:lang w:val="sw_KE" w:bidi="sw_KE"/>
        </w:rPr>
      </w:r>
      <w:r>
        <w:rPr>
          <w:lang w:val="sw_KE" w:bidi="sw_KE"/>
        </w:rPr>
        <w:t>Sitisha igizo. Muulize mtu anayeigiza Yesu, "Unafikiria au kuhisi vipi?" Mtu huyo anaweza kujibu mambo kama, "Furaha kwa sababu Yesu ana mafundisho mapya na ya kusisimua," "Kuchanganyikiwa kidogo," au "Furaha kwa sababu inaonekana kama Yesu anazungumza kwa mamlaka." Endelea na igizo.</w:t>
      </w:r>
    </w:p>
    <w:p>
      <w:pPr/>
      <w:r>
        <w:rPr>
          <w:lang w:val="sw_KE" w:bidi="sw_KE"/>
        </w:rPr>
      </w:r>
      <w:r>
        <w:rPr>
          <w:lang w:val="sw_KE" w:bidi="sw_KE"/>
        </w:rPr>
        <w:t>Umati unafurahi na mafundisho ya Yesu.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12:35–37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alikuwa akiwafundisha watu </w:t>
      </w:r>
      <w:r>
        <w:rPr>
          <w:b/>
          <w:lang w:val="sw_KE" w:bidi="sw_KE"/>
        </w:rPr>
        <w:t>&lt;g id&amp;#x</w:t>
      </w:r>
      <w:r>
        <w:rPr>
          <w:lang w:val="sw_KE" w:bidi="sw_KE"/>
        </w:rPr>
        <w:t xml:space="preserve">3D;"mOnxrU29mkczIfUgbadW" ctype&amp;#x3D;"x-g"&gt;hekalu&lt;/g&gt;, au mahali katika Yerusalemu ambapo Mungu aliishi kati ya watu wake. Hakikisha kwamba unatumia tafsiri ileile ya sinagogi ambayo umetumia katika vifungu vilivyotangulia. Kwa maelezo zaidi kuhusu </w:t>
      </w:r>
      <w:r>
        <w:rPr>
          <w:lang w:val="sw_KE" w:bidi="sw_KE"/>
        </w:rPr>
        <w:t>sinagogi</w:t>
      </w:r>
      <w:r>
        <w:rPr>
          <w:lang w:val="sw_KE" w:bidi="sw_KE"/>
        </w:rPr>
        <w:t>, rejelea Faharasa Kuu.</w:t>
      </w:r>
    </w:p>
    <w:p>
      <w:pPr/>
      <w:r>
        <w:rPr>
          <w:lang w:val="sw_KE" w:bidi="sw_KE"/>
        </w:rPr>
      </w:r>
      <w:r>
        <w:rPr>
          <w:lang w:val="sw_KE" w:bidi="sw_KE"/>
        </w:rPr>
        <w:t xml:space="preserve">Yesu aliuliza kwa nini walimu wa </w:t>
      </w:r>
      <w:r>
        <w:rPr>
          <w:b/>
          <w:lang w:val="sw_KE" w:bidi="sw_KE"/>
        </w:rPr>
        <w:t>sheria ya kidini</w:t>
      </w:r>
      <w:r>
        <w:rPr>
          <w:lang w:val="sw_KE" w:bidi="sw_KE"/>
        </w:rPr>
        <w:t xml:space="preserve"> au </w:t>
      </w:r>
      <w:r>
        <w:rPr>
          <w:b/>
          <w:lang w:val="sw_KE" w:bidi="sw_KE"/>
        </w:rPr>
        <w:t>waandishi</w:t>
      </w:r>
      <w:r>
        <w:rPr>
          <w:lang w:val="sw_KE" w:bidi="sw_KE"/>
        </w:rPr>
        <w:t xml:space="preserve"> walidai kwamba </w:t>
      </w:r>
      <w:r>
        <w:rPr>
          <w:b/>
          <w:lang w:val="sw_KE" w:bidi="sw_KE"/>
        </w:rPr>
        <w:t>Masihi</w:t>
      </w:r>
      <w:r>
        <w:rPr>
          <w:lang w:val="sw_KE" w:bidi="sw_KE"/>
        </w:rPr>
        <w:t xml:space="preserve"> au </w:t>
      </w:r>
      <w:r>
        <w:rPr>
          <w:b/>
          <w:lang w:val="sw_KE" w:bidi="sw_KE"/>
        </w:rPr>
        <w:t>Kristo</w:t>
      </w:r>
      <w:r>
        <w:rPr>
          <w:lang w:val="sw_KE" w:bidi="sw_KE"/>
        </w:rPr>
        <w:t xml:space="preserve">, ni mzao au mwana wa Daudi. Walimu wa sheria walitafsiri sheria ya Mungu. Masihi, au Kristo, ni cheo cha mteule wa Mungu ambaye Mungu alimtuma kama mfalme na mwokozi. Tumia maneno yale kwa walimu wa sheria ya kidini, Masihi, na Kristo ambayo umetumia katika vifungu vilivyotangulia. Kwa maelezo zaidi kuhusu </w:t>
      </w:r>
      <w:r>
        <w:rPr>
          <w:lang w:val="sw_KE" w:bidi="sw_KE"/>
        </w:rPr>
        <w:t>walimu wa sheria</w:t>
      </w:r>
      <w:r>
        <w:rPr>
          <w:lang w:val="sw_KE" w:bidi="sw_KE"/>
        </w:rPr>
        <w:t xml:space="preserve">, </w:t>
      </w:r>
      <w:r>
        <w:rPr>
          <w:lang w:val="sw_KE" w:bidi="sw_KE"/>
        </w:rPr>
        <w:t>Masia wa sheria</w:t>
      </w:r>
      <w:r>
        <w:rPr>
          <w:lang w:val="sw_KE" w:bidi="sw_KE"/>
        </w:rPr>
        <w:t xml:space="preserve">, na </w:t>
      </w:r>
      <w:r>
        <w:rPr>
          <w:lang w:val="sw_KE" w:bidi="sw_KE"/>
        </w:rPr>
        <w:t>Kristo</w:t>
      </w:r>
      <w:r>
        <w:rPr>
          <w:lang w:val="sw_KE" w:bidi="sw_KE"/>
        </w:rPr>
        <w:t>, rejelea faharasa kuu.</w:t>
      </w:r>
    </w:p>
    <w:p>
      <w:pPr/>
      <w:r>
        <w:rPr>
          <w:lang w:val="sw_KE" w:bidi="sw_KE"/>
        </w:rPr>
      </w:r>
      <w:r>
        <w:rPr>
          <w:lang w:val="sw_KE" w:bidi="sw_KE"/>
        </w:rPr>
        <w:t xml:space="preserve">Mwana wa </w:t>
      </w:r>
      <w:r>
        <w:rPr>
          <w:b/>
          <w:lang w:val="sw_KE" w:bidi="sw_KE"/>
        </w:rPr>
        <w:t>Daudi</w:t>
      </w:r>
      <w:r>
        <w:rPr>
          <w:lang w:val="sw_KE" w:bidi="sw_KE"/>
        </w:rPr>
        <w:t xml:space="preserve"> inamaanisha mzao wa Daudi. Katika Agano Jipya maneno mwana wa Daudi kwa kawaida yanarejelea Masihi kwa sababu manabii walitabiri kwamba Masihi angekuwa mzao wa Mfalme Daudi. Hakikisha kutumia neno lile kwa Mwana wa Daudi kama ulivyotumia katika vifungu vilivyotangulia. Kwa maelezo zaidi kuhusu </w:t>
      </w:r>
      <w:r>
        <w:rPr>
          <w:lang w:val="sw_KE" w:bidi="sw_KE"/>
        </w:rPr>
        <w:t>Mwana wa Adamu</w:t>
      </w:r>
      <w:r>
        <w:rPr>
          <w:lang w:val="sw_KE" w:bidi="sw_KE"/>
        </w:rPr>
        <w:t>, rejelea Faharasa Kuu.</w:t>
      </w:r>
    </w:p>
    <w:p>
      <w:pPr/>
      <w:r>
        <w:rPr>
          <w:lang w:val="sw_KE" w:bidi="sw_KE"/>
        </w:rPr>
      </w:r>
      <w:r>
        <w:rPr>
          <w:b/>
          <w:lang w:val="sw_KE" w:bidi="sw_KE"/>
        </w:rPr>
        <w:t>Mfalme Daudi</w:t>
      </w:r>
      <w:r>
        <w:rPr>
          <w:lang w:val="sw_KE" w:bidi="sw_KE"/>
        </w:rPr>
        <w:t xml:space="preserve"> alikuwa mfalme mkuu na muhimu kwa Wayahudi. Mungu alikuwa amemwahidi Daudi kwamba mmoja wa wazao wake angetawala Israeli milele. Hakikisha kwamba unatumia neno lile kwa roho waovu ambalo umetumia katika vifungu vilivyotangulia. Kwa maelezo zaidi kuhusu </w:t>
      </w:r>
      <w:r>
        <w:rPr>
          <w:lang w:val="sw_KE" w:bidi="sw_KE"/>
        </w:rPr>
        <w:t>Daudi</w:t>
      </w:r>
      <w:r>
        <w:rPr>
          <w:lang w:val="sw_KE" w:bidi="sw_KE"/>
        </w:rPr>
        <w:t>, rejelea Faharasa Kuu.</w:t>
      </w:r>
    </w:p>
    <w:p>
      <w:pPr/>
      <w:r>
        <w:rPr>
          <w:lang w:val="sw_KE" w:bidi="sw_KE"/>
        </w:rPr>
      </w:r>
      <w:r>
        <w:rPr>
          <w:lang w:val="sw_KE" w:bidi="sw_KE"/>
        </w:rPr>
        <w:t xml:space="preserve">Yesu alisema kwamba </w:t>
      </w:r>
      <w:r>
        <w:rPr>
          <w:b/>
          <w:lang w:val="sw_KE" w:bidi="sw_KE"/>
        </w:rPr>
        <w:t>Roho Mtakatifu</w:t>
      </w:r>
      <w:r>
        <w:rPr>
          <w:lang w:val="sw_KE" w:bidi="sw_KE"/>
        </w:rPr>
        <w:t xml:space="preserve"> alimwambia Daudi cha kusema wakati alipoandika Zaburi yake. Katika Agano la Kale, neno la Kiebrania "ruach" (roho) linaweza kuwa na maana za kimwili "upepo" au "pumzi." Linaweza pia kumaanisha 'uwezo' au 'mamlaka' ambayo Mungu humpa mtu ili kufanya mambo yasiyo ya kawaida. Mungu aliwapa wafalme Roho wake alipowapaka mafuta kuwa wafalme na kuwapa hekima na uwezo maalumu kutoka kwa Mungu. Mtu aliyejawa na Roho wa Mungu hubeba ujumbe kutoka kwa Mungu kwa watu au kwa mtu binafsi. Mtu aliye na Roho wa Mungu ana hekima na mamlaka ya kimungu (hasa wafalme na manabii). Tumia neno lile kwa Maandiko ambalo umetumia katika vifungu vilivyotangulia. Kwa maelezo zaidi kuhusu </w:t>
      </w:r>
      <w:r>
        <w:rPr>
          <w:lang w:val="sw_KE" w:bidi="sw_KE"/>
        </w:rPr>
        <w:t>Roho Mtakatifu</w:t>
      </w:r>
      <w:r>
        <w:rPr>
          <w:lang w:val="sw_KE" w:bidi="sw_KE"/>
        </w:rPr>
        <w:t>, rejelea Faharasa Kuu.</w:t>
      </w:r>
    </w:p>
    <w:p>
      <w:pPr/>
      <w:r>
        <w:rPr>
          <w:lang w:val="sw_KE" w:bidi="sw_KE"/>
        </w:rPr>
      </w:r>
      <w:r>
        <w:rPr>
          <w:lang w:val="sw_KE" w:bidi="sw_KE"/>
        </w:rPr>
        <w:t>Daudi anaposema "</w:t>
      </w:r>
      <w:r>
        <w:rPr>
          <w:b/>
          <w:lang w:val="sw_KE" w:bidi="sw_KE"/>
        </w:rPr>
        <w:t>Bwana</w:t>
      </w:r>
      <w:r>
        <w:rPr>
          <w:lang w:val="sw_KE" w:bidi="sw_KE"/>
        </w:rPr>
        <w:t xml:space="preserve"> alimwambia </w:t>
      </w:r>
      <w:r>
        <w:rPr>
          <w:b/>
          <w:lang w:val="sw_KE" w:bidi="sw_KE"/>
        </w:rPr>
        <w:t>Bwana</w:t>
      </w:r>
      <w:r>
        <w:rPr>
          <w:lang w:val="sw_KE" w:bidi="sw_KE"/>
        </w:rPr>
        <w:t xml:space="preserve"> wangu," anazungumzia wakati ambapo Mungu anazungumza na Masihi. Bwana wa kwanza anarejelea Mungu. Bwana wa pili anarejelea bwana wa Daudi (ambaye pia anaeleweka kuwa Masihi). Huenda ukahitaji kutaja katika tafsiri yako kwamba ilikuwa ni "Bwana </w:t>
      </w:r>
      <w:r>
        <w:rPr>
          <w:b/>
          <w:lang w:val="sw_KE" w:bidi="sw_KE"/>
        </w:rPr>
        <w:t>Mungu</w:t>
      </w:r>
      <w:r>
        <w:rPr>
          <w:lang w:val="sw_KE" w:bidi="sw_KE"/>
        </w:rPr>
        <w:t xml:space="preserve">" ndiye aliyezungumza na "Bwana </w:t>
      </w:r>
      <w:r>
        <w:rPr>
          <w:b/>
          <w:lang w:val="sw_KE" w:bidi="sw_KE"/>
        </w:rPr>
        <w:t>wangu</w:t>
      </w:r>
      <w:r>
        <w:rPr>
          <w:lang w:val="sw_KE" w:bidi="sw_KE"/>
        </w:rPr>
        <w:t>." Tafsiri "</w:t>
      </w:r>
      <w:r>
        <w:rPr>
          <w:lang w:val="sw_KE" w:bidi="sw_KE"/>
        </w:rPr>
        <w:t>Bwana</w:t>
      </w:r>
      <w:r>
        <w:rPr>
          <w:lang w:val="sw_KE" w:bidi="sw_KE"/>
        </w:rPr>
        <w:t>," kumaanisha Mungu, na "</w:t>
      </w:r>
      <w:r>
        <w:rPr>
          <w:lang w:val="sw_KE" w:bidi="sw_KE"/>
        </w:rPr>
        <w:t>Bwana</w:t>
      </w:r>
      <w:r>
        <w:rPr>
          <w:lang w:val="sw_KE" w:bidi="sw_KE"/>
        </w:rPr>
        <w:t>," kumaanisha Mwalimu, kama vile umetafsiri katika vifungu vilivyotangulia. Kwa maelezo zaidi kuhusu ufalme wa Mungu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12:38–44</w:t>
      </w:r>
      <w:r>
        <w:rPr>
          <w:lang w:val="sw_KE" w:bidi="sw_KE"/>
        </w:rPr>
      </w:r>
    </w:p>
    <w:p>
      <w:pPr>
        <w:pStyle w:val="Heading3"/>
      </w:pPr>
      <w:r>
        <w:rPr>
          <w:lang w:val="sw_KE" w:bidi="sw_KE"/>
        </w:rPr>
        <w:t>Sikiliza na Moyo</w:t>
      </w:r>
    </w:p>
    <w:p>
      <w:pPr/>
      <w:r>
        <w:rPr>
          <w:lang w:val="sw_KE" w:bidi="sw_KE"/>
        </w:rPr>
      </w:r>
      <w:r>
        <w:rPr>
          <w:lang w:val="sw_KE" w:bidi="sw_KE"/>
        </w:rPr>
        <w:t>Katika hatua hii, sikia Marko 12:38–44 na kuiweka katika mioyo yenu.</w:t>
      </w:r>
    </w:p>
    <w:p>
      <w:pPr/>
      <w:r>
        <w:rPr>
          <w:lang w:val="sw_KE" w:bidi="sw_KE"/>
        </w:rPr>
      </w:r>
      <w:r>
        <w:rPr>
          <w:lang w:val="sw_KE" w:bidi="sw_KE"/>
        </w:rPr>
        <w:t>Sikiliza toleo la sauti la Marko 12:38–44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12:38–44 tafsiri iliyo rahisi zaidi kueleweka.</w:t>
      </w:r>
    </w:p>
    <w:p>
      <w:pPr/>
      <w:r>
        <w:rPr>
          <w:lang w:val="sw_KE" w:bidi="sw_KE"/>
        </w:rPr>
      </w:r>
      <w:r>
        <w:rPr>
          <w:lang w:val="sw_KE" w:bidi="sw_KE"/>
        </w:rPr>
        <w:t>Yesu yuko pamoja na wanafunzi wake, au wafuasi wa karibu zaidi, kwenye ukumbi wa Hekalu. Amekuwa akiwafundisha watu na walimu wa sheria. Hatujui wakati alipozungumza kuhusu mambo haya. Fundisho hili ni fundisho la mwisho ambalo Marko anazungumzia wakati wa huduma ya Yesu ya hadharani.</w:t>
      </w:r>
    </w:p>
    <w:p>
      <w:pPr/>
      <w:r>
        <w:rPr>
          <w:lang w:val="sw_KE" w:bidi="sw_KE"/>
        </w:rPr>
      </w:r>
      <w:r>
        <w:rPr>
          <w:lang w:val="sw_KE" w:bidi="sw_KE"/>
        </w:rPr>
        <w:t>Yesu alisema, "Jihadharini na walimu hawa wa sheria ya kidini!" Maneno "jihadharini" au "jihadharini" yanamaanisha kwamba Yesu anajaribu kuwaonya watu kuhusu madhara yanayowezekana. Katika kesi hii, madhara yanaweza kuja kwa njia ya matendo ya walimu wa sheria. Walimu wa sheria, pia wanaitwa waandishi, walijifunza, kutafsiri na kufundisha sheria ya Mungu. Mara nyingi walivaa vazi ndefu jeupe la kitani. Mavazi hayo yalifikia miguu yao na yalikuwa na tamvua refu. Rangi nyeupe ilionyesha kwamba watu hao walikuwa muhimu na walikuwa na mamlaka, au haki ya kutenda Tofauti na hilo, watu wa kawaida walivaa rangi nyekundu. Walimu walipenda kuvaa nguo hizi ili kuonyesha jinsi walivyokuwa muhimu.</w:t>
      </w:r>
    </w:p>
    <w:p>
      <w:pPr/>
      <w:r>
        <w:rPr>
          <w:lang w:val="sw_KE" w:bidi="sw_KE"/>
        </w:rPr>
      </w:r>
      <w:r>
        <w:rPr>
          <w:lang w:val="sw_KE" w:bidi="sw_KE"/>
        </w:rPr>
        <w:t>Komea hapa na muangalie picha ya vazi ndefu jeupe la kitani ambalo walimu wa sheria ya kidini wangevaa kama kikundi. Sitisha rekodi hii ya sauti hapa.</w:t>
      </w:r>
    </w:p>
    <w:p>
      <w:pPr/>
      <w:r>
        <w:rPr>
          <w:lang w:val="sw_KE" w:bidi="sw_KE"/>
        </w:rPr>
      </w:r>
      <w:r>
        <w:rPr>
          <w:lang w:val="sw_KE" w:bidi="sw_KE"/>
        </w:rPr>
        <w:t>Yesu alisema kwamba walimu wa sheria wanapenda kutembea masokoni na kupokea salamu za heshima. Masoko yalikuwa vituo vya jamii vya utamaduni wa Kiyahudi ambapo watu waliuza na kununua vitu. Walimu walipokuwa wakitembea, watu waliwaonyesha heshima kwa kusimama ili kuwasalimia. Wafanyabiashara waliofanya kazi sokoni tu hawakuhitaji kufanya hivyo. Watu waliwaita walimu hawa wa kidini, "Rabi," "Baba," au "Mwalimu."</w:t>
      </w:r>
    </w:p>
    <w:p>
      <w:pPr/>
      <w:r>
        <w:rPr>
          <w:lang w:val="sw_KE" w:bidi="sw_KE"/>
        </w:rPr>
      </w:r>
      <w:r>
        <w:rPr>
          <w:lang w:val="sw_KE" w:bidi="sw_KE"/>
        </w:rPr>
        <w:t>Katika karamu, walimu waliketi katika viti bora vya heshima upande wa kulia na wa kushoto wa mwenyeji. Katika masinagogi, au mahali pa sala za Wayahudi, walimu hao pia walikalia viti bora zaidi vya heshima. Waliketi mbele ya kutaniko ili kila mtu aweze kuwaona. Waliketi mbele ya kisanduku maalum au kiboksi kilichokuwa na nakala iliyoandikwa ya Maandiko yao.</w:t>
      </w:r>
    </w:p>
    <w:p>
      <w:pPr/>
      <w:r>
        <w:rPr>
          <w:lang w:val="sw_KE" w:bidi="sw_KE"/>
        </w:rPr>
      </w:r>
      <w:r>
        <w:rPr>
          <w:lang w:val="sw_KE" w:bidi="sw_KE"/>
        </w:rPr>
        <w:t>Sitisha na mjadili swali hili kama kikundi. Ni watu wa aina gani ambao wengine wanasifu katika utamaduni wenu? Watu wanatumia nguo aina gani ili kuonyesha kwamba wana hadhi ya juu ya kijamii? Sitisha rekodi hii ya sauti hapa.</w:t>
      </w:r>
    </w:p>
    <w:p>
      <w:pPr/>
      <w:r>
        <w:rPr>
          <w:lang w:val="sw_KE" w:bidi="sw_KE"/>
        </w:rPr>
      </w:r>
      <w:r>
        <w:rPr>
          <w:lang w:val="sw_KE" w:bidi="sw_KE"/>
        </w:rPr>
        <w:t>Hakuna mtu angeweza kulipa walimu wa sheria ya kidini kwa kufundisha sheria. Badala yake, jamii iliwapa zawadi. Walimu hao walikuwa maskini, lakini kwa kawaida hawakuhitaji kuomba pesa au chakula. Matajiri waliwatunza walimu hao. Walimu wa sheria walitaka watu wafikiri kwamba wao walikuwa wa kidini kuliko wengine, kwa hivyo walisali kwa muda mrefu hadharani. Yesu anamaanisha kwamba walitaka tu kujifanya wawe wazuri. Anasema Mungu atawaadhibu kwa kiasi kikubwa au kwa ukali zaidi kuliko watu wengine.</w:t>
      </w:r>
    </w:p>
    <w:p>
      <w:pPr/>
      <w:r>
        <w:rPr>
          <w:lang w:val="sw_KE" w:bidi="sw_KE"/>
        </w:rPr>
      </w:r>
      <w:r>
        <w:rPr>
          <w:lang w:val="sw_KE" w:bidi="sw_KE"/>
        </w:rPr>
        <w:t>Wakati mwingine walimu wa sheria ya kidini walitumia faida kwa watu maskini. Yesu anasema "wanakula nyumba za wajane" ili kuonyesha kwamba walimu wa sheria walichukua pesa nyingi walizoweza kutoa kwa wajane. Hatujui jinsi walivyofanya hivyo, lakini inawezekana kwamba waliwashawishi wajane wapa zawadi za ukarimu. Tofauti na walimu wa sheria, wajane walikuwa na hadhi ya chini ya kijamii na walikuwa hatari hasa kwa sababu hawakuwa na mume wa kuwatunza. Mara nyingi, wajane hawakuwa na pesa za kutosha kuishi.</w:t>
      </w:r>
    </w:p>
    <w:p>
      <w:pPr/>
      <w:r>
        <w:rPr>
          <w:lang w:val="sw_KE" w:bidi="sw_KE"/>
        </w:rPr>
      </w:r>
      <w:r>
        <w:rPr>
          <w:lang w:val="sw_KE" w:bidi="sw_KE"/>
        </w:rPr>
        <w:t>Katika tukio linalofuata Yesu ameketi pamoja na wanafunzi wake karibu na sanduku la hazina kwenye Hekalu. Hii inamaanisha angeweza kuona mahali ambapo watu walikuja kutoa dhabihu kwa Mungu. Hazina ya Hekalu ni mahali ambapo watu walimpa Mungu zawadi kwa Hekalu. Masanduku ya hazina yalikuwa na umbo la tarumbeta na yaliwekwa kwenye ukuta wa Ua wa wanawake katika Hekalu. Watu wangeweza kuweka pesa kwenye masanduku hayo kama sadaka kwa Mungu. Huenda Marko alijumuisha tukio hili ili kuonyesha tofauti iliyopo kati ya uadilifu bandia wa walimu wa sheria na kujitolea kamili kwa mjane kwa Mungu.</w:t>
      </w:r>
    </w:p>
    <w:p>
      <w:pPr/>
      <w:r>
        <w:rPr>
          <w:lang w:val="sw_KE" w:bidi="sw_KE"/>
        </w:rPr>
      </w:r>
      <w:r>
        <w:rPr>
          <w:lang w:val="sw_KE" w:bidi="sw_KE"/>
        </w:rPr>
        <w:t>Komea hapa na muangalie mchoro wa ukumbi wa Hekalu na picha ya sanduku la hazina kama kikundi. Sitisha rekodi hii ya sauti hapa.</w:t>
      </w:r>
    </w:p>
    <w:p>
      <w:pPr/>
      <w:r>
        <w:rPr>
          <w:lang w:val="sw_KE" w:bidi="sw_KE"/>
        </w:rPr>
      </w:r>
      <w:r>
        <w:rPr>
          <w:lang w:val="sw_KE" w:bidi="sw_KE"/>
        </w:rPr>
        <w:t>Matajiri wengi waliweka zawadi ambazo zilikuwa na thamani kubwa kwenye masanduku ya hazina. Mjane maskini—mwanamke aliyefiwa na mumewe--aliweka sarafu mbili ndogo za shaba. Ni muhimu kwamba aliweka sarafu mbili—angejibakishia moja.</w:t>
      </w:r>
    </w:p>
    <w:p>
      <w:pPr/>
      <w:r>
        <w:rPr>
          <w:lang w:val="sw_KE" w:bidi="sw_KE"/>
        </w:rPr>
      </w:r>
      <w:r>
        <w:rPr>
          <w:lang w:val="sw_KE" w:bidi="sw_KE"/>
        </w:rPr>
        <w:t>Komea hapa na muangalie picha ya sarafu kama kikundi. Jadili swali hili kama kikundi: Watu wanawatendeaje wajane katika tamaduni zenu? Maisha ya wajane yako aje tamaduni zenyu? Kwa kawaida wao huwa na pesa za kutosha na chakula? Sitisha rekodi hii ya sauti hapa.</w:t>
      </w:r>
    </w:p>
    <w:p>
      <w:pPr/>
      <w:r>
        <w:rPr>
          <w:lang w:val="sw_KE" w:bidi="sw_KE"/>
        </w:rPr>
      </w:r>
      <w:r>
        <w:rPr>
          <w:lang w:val="sw_KE" w:bidi="sw_KE"/>
        </w:rPr>
        <w:t>Yesu anasema "Nawaambia ukweli" ili kusisitiza kile anachokaribia kuwaambia wanafunzi wake. Yesu anasema matajiri walitoa kutoka kwa utajiri wao, kumaanisha walikuwa na pesa nyingi zilizobaki baada ya kumpa Mungu sehemu yake. Hata hivyo, mjane huyo alitoa kutokana na umaskini wake. Hata ingawa mjane huyo hakuwa na pesa za kutosha kununua kile alichohitaji ili kuishi, alimpa Mungu yote aliyokuwa nayo. Yesu anaeleza kwamba Mungu anathamini dhabihu ya mwanamke huyo kwa sababu alitoa kila kitu alichokuwa nao. Kwa kutumia mfano huu, Yesu anawaita wanafunzi wake wajisalimishe, au kumpa Yesu kila sehemu ya maisha yao. Kama mjane huyo, Yesu anataka wanafunzi wake waonyeshe kwamba walimwamini Mungu kabisa.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12:38–44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 xml:space="preserve"> Yesu anawafundisha watu, huenda katika ua za Hekalu. Anawaonya kuhusu unafiki wa walimu wa sheria ya kidini.</w:t>
      </w:r>
    </w:p>
    <w:p>
      <w:pPr/>
      <w:r>
        <w:rPr>
          <w:lang w:val="sw_KE" w:bidi="sw_KE"/>
        </w:rPr>
      </w:r>
      <w:r>
        <w:rPr>
          <w:b/>
          <w:lang w:val="sw_KE" w:bidi="sw_KE"/>
        </w:rPr>
        <w:t>Tukio la Pili:</w:t>
      </w:r>
      <w:r>
        <w:rPr>
          <w:lang w:val="sw_KE" w:bidi="sw_KE"/>
        </w:rPr>
        <w:t xml:space="preserve"> Katika tukio la pili Yesu ameketi karibu na masanduku ya hazina kwenye ukumbi wa Hekalu. Anamwona mjane akiweka sarafu mbili ndogo. Yesu anawaambia wanafunzi, ambao huenda wameketi pamoja naye, kuhusu hili. Yesu anasema zawadi yake ni ya thamani zaidi kwa Mungu kuliko zawadi zote zilizobaki kwa sababu alitoa yote aliyokuwa nayo.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katika kumbi za Hekalu, pamoja na walimu wa sheria ya kidini</w:t>
      </w:r>
    </w:p>
    <w:p>
      <w:pPr>
        <w:pStyle w:val="ListBullet"/>
        <w:spacing w:line="240" w:lineRule="auto"/>
        <w:ind w:left="720"/>
      </w:pPr>
      <w:r>
        <w:rPr>
          <w:lang w:val="sw_KE" w:bidi="sw_KE"/>
        </w:rPr>
      </w:r>
      <w:r>
        <w:rPr>
          <w:lang w:val="sw_KE" w:bidi="sw_KE"/>
        </w:rPr>
        <w:t>Matajiri wakiweka pesa nyingi kwenye masanduku ya hazina</w:t>
      </w:r>
    </w:p>
    <w:p>
      <w:pPr>
        <w:pStyle w:val="ListBullet"/>
        <w:spacing w:line="240" w:lineRule="auto"/>
        <w:ind w:left="720"/>
      </w:pPr>
      <w:r>
        <w:rPr>
          <w:lang w:val="sw_KE" w:bidi="sw_KE"/>
        </w:rPr>
      </w:r>
      <w:r>
        <w:rPr>
          <w:lang w:val="sw_KE" w:bidi="sw_KE"/>
        </w:rPr>
        <w:t>Mjane anayeweka sarafu kwenye sanduku la hazina</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Yesu alikuwa bado anafundisha Hekaluni, ingawa hatujui mafundisho haya yanafanyika wakati gani hasa.</w:t>
      </w:r>
    </w:p>
    <w:p>
      <w:pPr/>
      <w:r>
        <w:rPr>
          <w:lang w:val="sw_KE" w:bidi="sw_KE"/>
        </w:rPr>
      </w:r>
      <w:r>
        <w:rPr>
          <w:lang w:val="sw_KE" w:bidi="sw_KE"/>
        </w:rPr>
        <w:t>Ni muhimu kukumbuka kwamba kwa sehemu ya kwanza ya mafundisho yake, kuna umati umekusanyika kumzunguka wakisikiliza, ikiwa ni pamoja na walimu wa sheria.</w:t>
      </w:r>
    </w:p>
    <w:p>
      <w:pPr/>
      <w:r>
        <w:rPr>
          <w:lang w:val="sw_KE" w:bidi="sw_KE"/>
        </w:rPr>
      </w:r>
      <w:r>
        <w:rPr>
          <w:lang w:val="sw_KE" w:bidi="sw_KE"/>
        </w:rPr>
        <w:t>Ni muhimu kukumbuka kwamba baadaye Yesu anaketi karibu na sanduku la hazina kwenye Hekalu. Anawaangalia watu wakija na kuweka pesa kama sadaka kwa Mungu.</w:t>
      </w:r>
    </w:p>
    <w:p>
      <w:pPr/>
      <w:r>
        <w:rPr>
          <w:lang w:val="sw_KE" w:bidi="sw_KE"/>
        </w:rPr>
      </w:r>
      <w:r>
        <w:rPr>
          <w:lang w:val="sw_KE" w:bidi="sw_KE"/>
        </w:rPr>
        <w:t>Marko anaelezea watu wakitoa dhabihu, kisha anatumia neno kama "lakini" ili kutofautisha mjane na matajiri waliotoa dhabihu za kifahari.</w:t>
      </w:r>
    </w:p>
    <w:p>
      <w:pPr/>
      <w:r>
        <w:rPr>
          <w:lang w:val="sw_KE" w:bidi="sw_KE"/>
        </w:rPr>
      </w:r>
      <w:r>
        <w:rPr>
          <w:lang w:val="sw_KE" w:bidi="sw_KE"/>
        </w:rPr>
        <w:t>Anamwona mjane akiweka sarafu mbili ndogo za shaba. Yesu anawaita wanafunzi wake. Anataka waelewe umuhimu wa kile ambacho mwanamke huyo alifanya. Anasema, “Amin, nawaambia" ili kuonyesha kwamba anawaambia wanafunzi wake jambo muhimu.</w:t>
      </w:r>
    </w:p>
    <w:p>
      <w:pPr/>
      <w:r>
        <w:rPr>
          <w:lang w:val="sw_KE" w:bidi="sw_KE"/>
        </w:rPr>
      </w:r>
      <w:r>
        <w:rPr>
          <w:lang w:val="sw_KE" w:bidi="sw_KE"/>
        </w:rPr>
        <w:t>Anawaambia wanafunzi wake kwamba mwanamke huyo amemtolea Mungu kila kitu alichokuwa nacho. Kwa hivyo, Yesu anasema kwamba ametoa zaidi ya wengine wote. Hii haimaanishi alitoa pesa zaidi kuliko kila mtu mwingine, lakini badala yake kwamba zawadi yake ilikuwa na thamani zaidi kwa Mungu kwa sababu alitoa kila kitu alichokuwa nao.</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12:38–44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Watu katika kumbi za Hekalu, pamoja na walimu wa sheria ya kidini</w:t>
      </w:r>
    </w:p>
    <w:p>
      <w:pPr>
        <w:pStyle w:val="ListBullet"/>
        <w:spacing w:line="240" w:lineRule="auto"/>
        <w:ind w:left="720"/>
      </w:pPr>
      <w:r>
        <w:rPr>
          <w:lang w:val="sw_KE" w:bidi="sw_KE"/>
        </w:rPr>
      </w:r>
      <w:r>
        <w:rPr>
          <w:lang w:val="sw_KE" w:bidi="sw_KE"/>
        </w:rPr>
        <w:t>Matajiri wakiweka pesa nyingi kwenye masanduku ya hazina</w:t>
      </w:r>
    </w:p>
    <w:p>
      <w:pPr>
        <w:pStyle w:val="ListBullet"/>
        <w:spacing w:line="240" w:lineRule="auto"/>
        <w:ind w:left="720"/>
      </w:pPr>
      <w:r>
        <w:rPr>
          <w:lang w:val="sw_KE" w:bidi="sw_KE"/>
        </w:rPr>
      </w:r>
      <w:r>
        <w:rPr>
          <w:lang w:val="sw_KE" w:bidi="sw_KE"/>
        </w:rPr>
        <w:t>Mjane anayeweka sarafu 2 ndogo kwenye sanduku la hazina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Igiza Yesu akiwafundisha watu kwenye ukumbi wa Hekalu. Alipokuwa akifundisha, anasema, “Jihadharini na walimu wa sheria. Wanapenda kutembea wakiwa wamevaa vazi ndefu. na kusalimiwa kwa heshima masokoni. Pia wao hupenda kukaa kwenye viti vya mbele katika masinagogi, na kupewa nafasi za heshima katika karamu. Wanawadanganya wajane kwenye mali yao na hawaonei aibu. Wanajifanya kuwa watu wazuri watamcha-Mungu kwa kuomba kwa muda mrefu hadharani. Watu kama hawa watapata hukumu iliyo kuu sana."</w:t>
      </w:r>
    </w:p>
    <w:p>
      <w:pPr/>
      <w:r>
        <w:rPr>
          <w:lang w:val="sw_KE" w:bidi="sw_KE"/>
        </w:rPr>
      </w:r>
      <w:r>
        <w:rPr>
          <w:lang w:val="sw_KE" w:bidi="sw_KE"/>
        </w:rPr>
        <w:t>Sitisha igizo. Muulize mtu anayeigiza kumsikiliza Yesu, "Unafikiria au kuhisi vipi?" Mtu huyo anaweza kujibu mambo kama, "Furaha kwamba mtu hatimaye anazungumza ukweli kuhusu viongozi wa kidini," "Kuchanganyikiwa kwa sababu nilifikiri viongozi wa kidini walikuwa watu wazuri," au "Nashangaa Yesu angezungumza kwa ujasiri sana mbele ya viongozi wa kidini!" Muulize mtu anayeigiza viongozi waa kidini, "Unafikiria au kuhisi vipi?" Mtu huyo anaweza kujibu mambo kama, "Nilikasirika kwamba Yesu angesema mambo haya kuhusu mimi na marafiki wangu!" "Nadhani tunapaswa kujaribu kwa bidii kumuua Yesu," au "Kuaibu. Nina hatia ya kufanya mambo hayo." Endelea na igizo.</w:t>
      </w:r>
    </w:p>
    <w:p>
      <w:pPr/>
      <w:r>
        <w:rPr>
          <w:lang w:val="sw_KE" w:bidi="sw_KE"/>
        </w:rPr>
      </w:r>
      <w:r>
        <w:rPr>
          <w:lang w:val="sw_KE" w:bidi="sw_KE"/>
        </w:rPr>
        <w:t>Igiza mabadiliko ya tukio. Yesu na wanafunzi wake wameketi karibu na masanduku ya hazina kwenye kumbi za Hekalu. Yesu anawaangalia watu wakiweka pesa zao ndani. Anawaangalia matajiri wakiweka pesa nyingi sana. Anamwangalia mjane mmoja maskini akiweka sarafu mbili ndogo. Anawaita wanafunzi wake na kusema, “Amin, nawaambia! huyu mjane maskini ameweka katika sanduku la hazina zaidi ya watu wengine wote. Wengine wote wametoa kutokana na ziada ya mali zao. Lakini huyu mjane ametoa kutokana na umaskini wake."</w:t>
      </w:r>
    </w:p>
    <w:p>
      <w:pPr/>
      <w:r>
        <w:rPr>
          <w:lang w:val="sw_KE" w:bidi="sw_KE"/>
        </w:rPr>
      </w:r>
      <w:r>
        <w:rPr>
          <w:lang w:val="sw_KE" w:bidi="sw_KE"/>
        </w:rPr>
        <w:t>Sitisha igizo. Muulize mtu anayeigiza Yesu, "Unafikiria au kuhisi vipi?" Mtu huyo anaweza kujibu mambo kama, "Sielewi," "Kuchanganyikiwa. Hakupata chochote," au "Nataka kumpa Yesu kila kitu kama mwanamke huyu alimpa Mungu kila kitu." Muulize mtu anayeigiza Yesu, "Unafikiria au kuhisi vipi?" Mtu huyo anaweza kujibu mambo kama, "Najivunia mwanamke huyu," "Nampenda mwanamke huyu kwa sababu anajitolea sana," au "Nina hakika Baba yangu atamtunza."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12:38–44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aliwafundisha watu wajihadhari na </w:t>
      </w:r>
      <w:r>
        <w:rPr>
          <w:b/>
          <w:lang w:val="sw_KE" w:bidi="sw_KE"/>
        </w:rPr>
        <w:t>walimu wa sheria ya kidini</w:t>
      </w:r>
      <w:r>
        <w:rPr>
          <w:lang w:val="sw_KE" w:bidi="sw_KE"/>
        </w:rPr>
        <w:t xml:space="preserve">. Walimu wa sheria, pia wanaitwa waandishi, walijifunza, kutafsiri na kufundisha sheria ya Mungu. Tumia maneno sawa kwa walimu wa sheria ya kidini kama ulivyotumia katika vifungu vya awali. Kwa maelezo zaidi kuhusu </w:t>
      </w:r>
      <w:r>
        <w:rPr>
          <w:b/>
          <w:lang w:val="sw_KE" w:bidi="sw_KE"/>
        </w:rPr>
        <w:t>walimu wa sheria</w:t>
      </w:r>
      <w:r>
        <w:rPr>
          <w:lang w:val="sw_KE" w:bidi="sw_KE"/>
        </w:rPr>
        <w:t>, walimu wa sheria, na wazee, rejelea faharasa kuu.</w:t>
      </w:r>
    </w:p>
    <w:p>
      <w:pPr/>
      <w:r>
        <w:rPr>
          <w:lang w:val="sw_KE" w:bidi="sw_KE"/>
        </w:rPr>
      </w:r>
      <w:r>
        <w:rPr>
          <w:lang w:val="sw_KE" w:bidi="sw_KE"/>
        </w:rPr>
        <w:t xml:space="preserve">Yesu alisema kwamba walimu wa sheria ya kidini walitembea kwa majivuno wakiwa wamevaa </w:t>
      </w:r>
      <w:r>
        <w:rPr>
          <w:b/>
          <w:lang w:val="sw_KE" w:bidi="sw_KE"/>
        </w:rPr>
        <w:t>majoho</w:t>
      </w:r>
      <w:r>
        <w:rPr>
          <w:lang w:val="sw_KE" w:bidi="sw_KE"/>
        </w:rPr>
        <w:t xml:space="preserve"> marefu. Mavazi haya yalikuwa ya kitani cheupe marefu na yenye mapindo chini. Mavazi ambayo walimu walivaa yalikuwa ya kifahari na bei ghali sana. Kwa habari zaidi kuhusu </w:t>
      </w:r>
      <w:r>
        <w:rPr>
          <w:b/>
          <w:lang w:val="sw_KE" w:bidi="sw_KE"/>
        </w:rPr>
        <w:t>majoho</w:t>
      </w:r>
      <w:r>
        <w:rPr>
          <w:lang w:val="sw_KE" w:bidi="sw_KE"/>
        </w:rPr>
        <w:t>, tazama faharasa kuu.</w:t>
      </w:r>
    </w:p>
    <w:p>
      <w:pPr/>
      <w:r>
        <w:rPr>
          <w:lang w:val="sw_KE" w:bidi="sw_KE"/>
        </w:rPr>
      </w:r>
      <w:r>
        <w:rPr>
          <w:lang w:val="sw_KE" w:bidi="sw_KE"/>
        </w:rPr>
        <w:t>Komea hapa na uangalie picha ya vazi ndefu jeupe yenye shada chini kama kikundi. Sitisha rekodi hii ya sauti hapa.</w:t>
      </w:r>
    </w:p>
    <w:p>
      <w:pPr/>
      <w:r>
        <w:rPr>
          <w:lang w:val="sw_KE" w:bidi="sw_KE"/>
        </w:rPr>
      </w:r>
      <w:r>
        <w:rPr>
          <w:lang w:val="sw_KE" w:bidi="sw_KE"/>
        </w:rPr>
        <w:t xml:space="preserve">Yesu alisema kwamba walimu hao wa sheria waliwapenda viti vya heshima katika </w:t>
      </w:r>
      <w:r>
        <w:rPr>
          <w:b/>
          <w:lang w:val="sw_KE" w:bidi="sw_KE"/>
        </w:rPr>
        <w:t>masinagogi</w:t>
      </w:r>
      <w:r>
        <w:rPr>
          <w:lang w:val="sw_KE" w:bidi="sw_KE"/>
        </w:rPr>
        <w:t xml:space="preserve">. Masinagogi yalikuwa mahali pa ibada pa Wayahudi ambapo watu katika vijiji wangeweza kukutana badala ya hekalu kuu huko Yerusalemu. Tumia neno sawa kwa masinagogi kama ulivyotumia katika vifungu vya awali, Kwa maelezo zaidi kuhusu </w:t>
      </w:r>
      <w:r>
        <w:rPr>
          <w:b/>
          <w:lang w:val="sw_KE" w:bidi="sw_KE"/>
        </w:rPr>
        <w:t>sinagogi</w:t>
      </w:r>
      <w:r>
        <w:rPr>
          <w:lang w:val="sw_KE" w:bidi="sw_KE"/>
        </w:rPr>
        <w:t>, rejelea Faharasa Kuu.</w:t>
      </w:r>
    </w:p>
    <w:p>
      <w:pPr/>
      <w:r>
        <w:rPr>
          <w:lang w:val="sw_KE" w:bidi="sw_KE"/>
        </w:rPr>
      </w:r>
      <w:r>
        <w:rPr>
          <w:lang w:val="sw_KE" w:bidi="sw_KE"/>
        </w:rPr>
        <w:t xml:space="preserve">Walimu hawa walipenda kusali sala ndefu hadharani. </w:t>
      </w:r>
      <w:r>
        <w:rPr>
          <w:b/>
          <w:lang w:val="sw_KE" w:bidi="sw_KE"/>
        </w:rPr>
        <w:t>Kuombakatika</w:t>
      </w:r>
      <w:r>
        <w:rPr>
          <w:lang w:val="sw_KE" w:bidi="sw_KE"/>
        </w:rPr>
        <w:t xml:space="preserve"> Agano Jipya inarejelea kuwasiliana na Mungu. Hakikisha kwamba neno unalotumia hapa halirejelei tu mawasiliano ya kidesturi, bali jambo fulani la kibinafsi zaidi. Tumia neno sawa kwa maombi kama vile. umetumia katika vifungu vya awlali. Kwa maelezo zaidi kuhusu </w:t>
      </w:r>
      <w:r>
        <w:rPr>
          <w:b/>
          <w:lang w:val="sw_KE" w:bidi="sw_KE"/>
        </w:rPr>
        <w:t>maombi</w:t>
      </w:r>
      <w:r>
        <w:rPr>
          <w:lang w:val="sw_KE" w:bidi="sw_KE"/>
        </w:rPr>
        <w:t>, rejelea Faharasa Kuu.</w:t>
      </w:r>
    </w:p>
    <w:p>
      <w:pPr/>
      <w:r>
        <w:rPr>
          <w:lang w:val="sw_KE" w:bidi="sw_KE"/>
        </w:rPr>
      </w:r>
      <w:r>
        <w:rPr>
          <w:lang w:val="sw_KE" w:bidi="sw_KE"/>
        </w:rPr>
        <w:t xml:space="preserve">Yesu aliwaangalia watu wakiweka sadaka zao kwa Mungu kwenye masanduku ya hazina ya </w:t>
      </w:r>
      <w:r>
        <w:rPr>
          <w:b/>
          <w:lang w:val="sw_KE" w:bidi="sw_KE"/>
        </w:rPr>
        <w:t>Hekalu</w:t>
      </w:r>
      <w:r>
        <w:rPr>
          <w:lang w:val="sw_KE" w:bidi="sw_KE"/>
        </w:rPr>
        <w:t>. Masanduku haya yalikuwa kwenye ukumbi mmoja wa nje wa Hekalu. Yalikuwa na umbo la tarumbeta au pembe. Watu wangeweza kuweka pesa zao za sarafu kwa urahisi ndani ya sanduku hilo lenye umbo la pembe.</w:t>
      </w:r>
    </w:p>
    <w:p>
      <w:pPr/>
      <w:r>
        <w:rPr>
          <w:lang w:val="sw_KE" w:bidi="sw_KE"/>
        </w:rPr>
      </w:r>
      <w:r>
        <w:rPr>
          <w:lang w:val="sw_KE" w:bidi="sw_KE"/>
        </w:rPr>
        <w:t>Komea hapa na muangalie picha ya sanduku la sadaka kama kikundi. Sitisha rekodi hii ya sauti hapa.</w:t>
      </w:r>
    </w:p>
    <w:p>
      <w:pPr/>
      <w:r>
        <w:rPr>
          <w:lang w:val="sw_KE" w:bidi="sw_KE"/>
        </w:rPr>
      </w:r>
      <w:r>
        <w:rPr>
          <w:lang w:val="sw_KE" w:bidi="sw_KE"/>
        </w:rPr>
        <w:t xml:space="preserve">Wakati wa mafundisho yote mawili ya Yesu, yuko </w:t>
      </w:r>
      <w:r>
        <w:rPr>
          <w:b/>
          <w:lang w:val="sw_KE" w:bidi="sw_KE"/>
        </w:rPr>
        <w:t>Hekaluni</w:t>
      </w:r>
      <w:r>
        <w:rPr>
          <w:lang w:val="sw_KE" w:bidi="sw_KE"/>
        </w:rPr>
        <w:t xml:space="preserve">, au mahali ambapo Mungu aliishi kati ya watu wake Yerusalemu. Tumia neno sawa la hekalu ambalo umelitumia katika vifungu vingine. Kwa maelezo zaidi kuhusu </w:t>
      </w:r>
      <w:r>
        <w:rPr>
          <w:b/>
          <w:lang w:val="sw_KE" w:bidi="sw_KE"/>
        </w:rPr>
        <w:t>hekalu</w:t>
      </w:r>
      <w:r>
        <w:rPr>
          <w:lang w:val="sw_KE" w:bidi="sw_KE"/>
        </w:rPr>
        <w:t>, rejelea Faharasa Kuu.</w:t>
      </w:r>
    </w:p>
    <w:p>
      <w:pPr/>
      <w:r>
        <w:rPr>
          <w:lang w:val="sw_KE" w:bidi="sw_KE"/>
        </w:rPr>
      </w:r>
      <w:r>
        <w:rPr>
          <w:lang w:val="sw_KE" w:bidi="sw_KE"/>
        </w:rPr>
        <w:t xml:space="preserve">Yesu alimwona mwanamke mmoja akiweka </w:t>
      </w:r>
      <w:r>
        <w:rPr>
          <w:b/>
          <w:lang w:val="sw_KE" w:bidi="sw_KE"/>
        </w:rPr>
        <w:t>sarafu</w:t>
      </w:r>
      <w:r>
        <w:rPr>
          <w:lang w:val="sw_KE" w:bidi="sw_KE"/>
        </w:rPr>
        <w:t xml:space="preserve"> mbili za shaba. Sarafu hizi zilikuwa ndogo sana, zilitengenezwa kwa shaba, na zilikuwa na thamani ndogo zaidi.</w:t>
      </w:r>
    </w:p>
    <w:p>
      <w:pPr/>
      <w:r>
        <w:rPr>
          <w:lang w:val="sw_KE" w:bidi="sw_KE"/>
        </w:rPr>
      </w:r>
      <w:r>
        <w:rPr>
          <w:lang w:val="sw_KE" w:bidi="sw_KE"/>
        </w:rPr>
        <w:t>Komea hapa na muangalie picha ya sarafu kama kikundi. Sitisha rekodi hii ya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13:1–8</w:t>
      </w:r>
      <w:r>
        <w:rPr>
          <w:lang w:val="sw_KE" w:bidi="sw_KE"/>
        </w:rPr>
      </w:r>
    </w:p>
    <w:p>
      <w:pPr>
        <w:pStyle w:val="Heading3"/>
      </w:pPr>
      <w:r>
        <w:rPr>
          <w:lang w:val="sw_KE" w:bidi="sw_KE"/>
        </w:rPr>
        <w:t>Sikiliza na Moyo</w:t>
      </w:r>
    </w:p>
    <w:p>
      <w:pPr/>
      <w:r>
        <w:rPr>
          <w:lang w:val="sw_KE" w:bidi="sw_KE"/>
        </w:rPr>
      </w:r>
      <w:r>
        <w:rPr>
          <w:lang w:val="sw_KE" w:bidi="sw_KE"/>
        </w:rPr>
        <w:t>Katika hatua hii, sikia Marko 13:1–8 na kuiweka katika mioyo yenu.</w:t>
      </w:r>
    </w:p>
    <w:p>
      <w:pPr/>
      <w:r>
        <w:rPr>
          <w:lang w:val="sw_KE" w:bidi="sw_KE"/>
        </w:rPr>
      </w:r>
      <w:r>
        <w:rPr>
          <w:lang w:val="sw_KE" w:bidi="sw_KE"/>
        </w:rPr>
        <w:t>Sikiliza toleo la sauti la Marko 13:1–8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13:1–8 katika tafsiri iliyo rahisi zaidi kueleweka.</w:t>
      </w:r>
    </w:p>
    <w:p>
      <w:pPr/>
      <w:r>
        <w:rPr>
          <w:lang w:val="sw_KE" w:bidi="sw_KE"/>
        </w:rPr>
      </w:r>
      <w:r>
        <w:rPr>
          <w:lang w:val="sw_KE" w:bidi="sw_KE"/>
        </w:rPr>
        <w:t>Katika kifungu hiki Yesu anaanza kuwafundisha watu kuhusu siku zijazo. Yesu anatumia sentensi za simulizi ili kuelezea watu.</w:t>
      </w:r>
    </w:p>
    <w:p>
      <w:pPr/>
      <w:r>
        <w:rPr>
          <w:lang w:val="sw_KE" w:bidi="sw_KE"/>
        </w:rPr>
      </w:r>
      <w:r>
        <w:rPr>
          <w:lang w:val="sw_KE" w:bidi="sw_KE"/>
        </w:rPr>
        <w:t>Hadithi hii inatokea baada ya Yesu kumwona mjane akiweka sarafu mbili ndogo kwenye sanduku la hazina. Yesu na wanafunzi wake wanatoka kwenye kumbi za hekalu. Kulingana na kifungu kilichotangulia wanafunzi wote walikuwa pamoja na Yesu Hekalu. Wanapoondoka, mmoja wa wanafunzi wake anaonyesha mshangao wake na ukubwa na utukufu wa Hekalu. Mwanafunzi huyu huenda alikuwa akizungumza kuhusu kuta zilizojengwa kwa mawe makubwa, meupe ngumu. Kila jiwe kwenye kuta linaweza kuwa na urefu wa mita 12, upana wa mita 4, na kina cha mita 6. Hata ingawa bado walikuwa wakijenga Hekalu, watu katika nchi zingine walikuwa wamesikia kuhusu ukubwa na uzuri wa Hekalu.</w:t>
      </w:r>
    </w:p>
    <w:p>
      <w:pPr/>
      <w:r>
        <w:rPr>
          <w:lang w:val="sw_KE" w:bidi="sw_KE"/>
        </w:rPr>
      </w:r>
      <w:r>
        <w:rPr>
          <w:lang w:val="sw_KE" w:bidi="sw_KE"/>
        </w:rPr>
        <w:t>Komea hapa na uonyeshe picha ya Hekalu katika siku za Yesu. Angalia picha ya mawe ambayo ni takriban ukubwa sawa ili kupata wazo la jinsi mawe hayo yalikuwa makubwa katika Hekalu. Sitisha kurekodi hapa.</w:t>
      </w:r>
    </w:p>
    <w:p>
      <w:pPr/>
      <w:r>
        <w:rPr>
          <w:lang w:val="sw_KE" w:bidi="sw_KE"/>
        </w:rPr>
      </w:r>
      <w:r>
        <w:rPr>
          <w:lang w:val="sw_KE" w:bidi="sw_KE"/>
        </w:rPr>
        <w:t>Mwanafunzi anamwita Yesu, "Mwalimu." Kumwita Yesu "mwalimu" ilikuwa njia ya kuonyesha heshima. Mwanafunzi huyo alikuwa akikiri kwamba Yesu alikuwa na mamlaka ya kufundisha mambo kuhusu Mungu. Yesu anajibu kwa njia inayoshangaza. Yesu anaanza kwa kuuliza swali ambalo halihitaji jibu. Watafsiri wengine wanatafsiri hii kama taarifa chanya na kusema, "Angalia majengo haya makubwa." Yesu anasema, "Hakuna hata jiwe moja litakalobaki juu ya jingine. Bali yote yatabomolewa.” Anatumia maneno ya kusisitiza ili kuonyesha kwamba jengo la Hekalu litaharibiwa kabisa. Fikiria ukubwa na uzito wa mawe haya. Kusema kwamba si jiwe moja litasalia juu ya lingine inaonyesha uharibifu kamili na wa vurugu.</w:t>
      </w:r>
    </w:p>
    <w:p>
      <w:pPr/>
      <w:r>
        <w:rPr>
          <w:lang w:val="sw_KE" w:bidi="sw_KE"/>
        </w:rPr>
      </w:r>
      <w:r>
        <w:rPr>
          <w:lang w:val="sw_KE" w:bidi="sw_KE"/>
        </w:rPr>
        <w:t>Sitisha hapa na mjadili na timu yako ya watafsiri: Simulia hadithi ambayo jengo muhimu au muundo unaharibiwa. Hii inaweza kuwa kwa janga au vita. Angalia jinsi mtoa hadithi anavyoelezea uharibifu unaooja. Anatumia maneno gani ili kuonyesha kwamba uharibifu umekamilika? Sitisha kurekodi hapa.</w:t>
      </w:r>
    </w:p>
    <w:p>
      <w:pPr/>
      <w:r>
        <w:rPr>
          <w:lang w:val="sw_KE" w:bidi="sw_KE"/>
        </w:rPr>
      </w:r>
      <w:r>
        <w:rPr>
          <w:lang w:val="sw_KE" w:bidi="sw_KE"/>
        </w:rPr>
        <w:t>Mapema katika Marko Yesu alifundisha kuhusu hukumu ya Israeli. Yesu alizungumza kuhusu mtini uliokauka. Alizungumza kuhusu mmiliki wa shamba la mizabibu akiwaua wapangaji waovu na kuwapa wengine shamba la mizabibu. Haya yote yanarejelea hukumu ya Israeli. Yesu anataka wanafunzi wake waelewe kwamba kuharibiwa kwa Hekalu kutakuwa ni matokeo ya uasi wa watu wa Israeli.</w:t>
      </w:r>
    </w:p>
    <w:p>
      <w:pPr/>
      <w:r>
        <w:rPr>
          <w:lang w:val="sw_KE" w:bidi="sw_KE"/>
        </w:rPr>
      </w:r>
      <w:r>
        <w:rPr>
          <w:lang w:val="sw_KE" w:bidi="sw_KE"/>
        </w:rPr>
        <w:t>Yesu na wanafunzi wake wanatembea kutoka Hekalu hadi bonde. Yesu na wanafunzi wake wanavuka bonde na kwenda kwenye mlima unaofuata, Mlima wa Mizeituni. Mlima wa Mizeituni unaitwa hii kwa sababu ya mizeituni inakua.</w:t>
      </w:r>
    </w:p>
    <w:p>
      <w:pPr/>
      <w:r>
        <w:rPr>
          <w:lang w:val="sw_KE" w:bidi="sw_KE"/>
        </w:rPr>
      </w:r>
      <w:r>
        <w:rPr>
          <w:lang w:val="sw_KE" w:bidi="sw_KE"/>
        </w:rPr>
        <w:t>Komea hapa na uonyeshe timu ya watafsiri picha ya Hekalu na bonde kati ya Hekalu la Yerusalemu na Mlima wa Mizeituni. Onyesha picha ya Hekalu iliyochukuliwa kutoka upande wa Mlima wa Mizeituni ili watafsiri waweze kuona kwamba Yesu na wanafunzi wangeweza kuona Hekalu. Onyesha picha ya mizeituni na mizeituni inakua kwenye miti. Sitisha kurekodi hapa.</w:t>
      </w:r>
    </w:p>
    <w:p>
      <w:pPr/>
      <w:r>
        <w:rPr>
          <w:lang w:val="sw_KE" w:bidi="sw_KE"/>
        </w:rPr>
      </w:r>
      <w:r>
        <w:rPr>
          <w:lang w:val="sw_KE" w:bidi="sw_KE"/>
        </w:rPr>
        <w:t>Mahali ambapo Yesu na wanafunzi wameketi ni karibu na mahali ambapo Yesu na wanafunzi wake wanakaa kila usiku. Wanaketi kando ya mlima wakitazama bonde ng'ambo ya Hekalu. Wangeweza kuona Hekalu wakati wote walipokuwa wakitembea kutoka Yerusalemu na kwenda kwenye Mlima wa Mizeituni. Yesu anazungumza na baadhi ya wanafunzi wake peke yake. Wanafunzi wanne wa kwanza—Petro, Yakobo, Yohana, na Andrea—walimwendea Yesu faragha au nje ya kusikiliza wengine na kumwuliza Yesu maswali mawili kuhusu kile ambacho Yesu alisema. Maswali mawili yana maana sawa: “Tafadhali tuambie, mambo haya yatatukia lini?" na "Itakuonyesha ishara ya nini kwamba mambo haya yatatukia hivi Wanafunzi wanatambua kwamba uharibifu wa Hekalu hautakuwa jambo baya tu linalotokea. Kutakuwa na matatizo mengine yanayotokea ulimwenguni wakati huo.</w:t>
      </w:r>
    </w:p>
    <w:p>
      <w:pPr/>
      <w:r>
        <w:rPr>
          <w:lang w:val="sw_KE" w:bidi="sw_KE"/>
        </w:rPr>
      </w:r>
      <w:r>
        <w:rPr>
          <w:lang w:val="sw_KE" w:bidi="sw_KE"/>
        </w:rPr>
        <w:t>Wanafunzi waliuliza ishara gani ingewaonyesha kwamba hii itatokea hivi karibuni. Ishara ingekuwa tendo maalum la Mungu au kitu cha ajabu kinachotokea. Ishara hii au tukio maalum lingeonyesha kwamba kitu kinakaribia kutokea au kitatokea hivi karibuni. Ishara ingekuwa onyo la kujiandaa au kuwa tayari kwa tukio hili ambalo linakuja. Kwa mfano, unapoona umeme, unajua kwamba sauti ya radi itafuata. Wanafunzi walikuwa wakitaka kujua ishara gani ya kutafuta ambayo ingeonyesha kwamba mambo ambayo Yesu anaelezea yanakaribia kutokea.</w:t>
      </w:r>
    </w:p>
    <w:p>
      <w:pPr/>
      <w:r>
        <w:rPr>
          <w:lang w:val="sw_KE" w:bidi="sw_KE"/>
        </w:rPr>
      </w:r>
      <w:r>
        <w:rPr>
          <w:lang w:val="sw_KE" w:bidi="sw_KE"/>
        </w:rPr>
        <w:t>Yesu anawatayarisha wanafunzi wake sio tu kwa uharibifu wa Hekalu, bali pia kwa wakati ambapo mwisho wa mambo yote utakapotokea. Yesu anaanza mafundisho yake marefu kwa kurudia maneno ambayo atarudia mara nyingi katika kifungu hiki: “Jihadharini!" au "Jihadharini!" au "Kuwa walinzi!" Yesu hataki wanafunzi wake wadanganywe au wahadaiwe kuamini jambo lisilo la kweli.</w:t>
      </w:r>
    </w:p>
    <w:p>
      <w:pPr/>
      <w:r>
        <w:rPr>
          <w:lang w:val="sw_KE" w:bidi="sw_KE"/>
        </w:rPr>
      </w:r>
      <w:r>
        <w:rPr>
          <w:lang w:val="sw_KE" w:bidi="sw_KE"/>
        </w:rPr>
        <w:t>Sitisha hapa na mjadili na yako ya watafsiri: Simulia hadithi ambayo mhusika mkuu anawaonya watu wengine kuhusu hatari inayokuja. Hatari hii ingekuwa dhoruba au migogoro kama vita. Ni maneno au mafungu gani maalum ambayo mtoa hadithi anatumia yanayowafanya watu wasikilize kile utakachosema baadaye? Sitisha kurekodi hapa.</w:t>
      </w:r>
    </w:p>
    <w:p>
      <w:pPr/>
      <w:r>
        <w:rPr>
          <w:lang w:val="sw_KE" w:bidi="sw_KE"/>
        </w:rPr>
      </w:r>
      <w:r>
        <w:rPr>
          <w:lang w:val="sw_KE" w:bidi="sw_KE"/>
        </w:rPr>
        <w:t xml:space="preserve">Yesu anawaonya kwamba wengi watakuja kwa "jina </w:t>
      </w:r>
      <w:r>
        <w:rPr>
          <w:b/>
          <w:lang w:val="sw_KE" w:bidi="sw_KE"/>
        </w:rPr>
        <w:t>lake</w:t>
      </w:r>
      <w:r>
        <w:rPr>
          <w:lang w:val="sw_KE" w:bidi="sw_KE"/>
        </w:rPr>
        <w:t>," kumaanisha kwamba watajaribu kuchukua cheo na mamlaka ambayo ni ya Yesu. Watajaribu kusema kwamba wao ni "yeye," au "Masihi." Katika muktadha huu, kusema, "Mimi ndiye" inatangaza, "Mimi ni Masihi." Neno "Masihi" haliko katika maandishi, lakini huenda ukahitaji kujumuisha hapa ili iwe wazi kwamba watu watakuja wakisema kwamba wao ni mwokozi wa Israeli, au Masihi.</w:t>
      </w:r>
    </w:p>
    <w:p>
      <w:pPr/>
      <w:r>
        <w:rPr>
          <w:lang w:val="sw_KE" w:bidi="sw_KE"/>
        </w:rPr>
      </w:r>
      <w:r>
        <w:rPr>
          <w:lang w:val="sw_KE" w:bidi="sw_KE"/>
        </w:rPr>
        <w:t>Yesu pia anawakumbusha wanafunzi wake kwamba vita kati ya makundi ya watu na falme vitatokea, lakini hiyo haimaanishi kwamba mwisho unakuja mara moja. Pia kutakuwa na maafa asilia kama vile matetemeko ya ardhi na njaa—ambapo watu hawatakuwa na chakula cha kutosha. Yesu anasema matatizo haya yatakuwa mwanzo wa utungu. Hii ni njia ya Yesu ya kusema kwamba matukio ya aina hii ni mwanzo wa kipindi kirefu cha vita na uharibifu. Kipindi hiki cha vita na ugumu ulimwenguni ni kama mwanzo wa utungu wa kuzaa kwa mwanamke, ambayo haimaanishi kwamba mtoto atazaliwa mara moja. Mwisho wa ulimwengu hautakuja mara moja.</w:t>
      </w:r>
    </w:p>
    <w:p>
      <w:pPr/>
      <w:r>
        <w:rPr>
          <w:lang w:val="sw_KE" w:bidi="sw_KE"/>
        </w:rPr>
      </w:r>
      <w:r>
        <w:rPr>
          <w:lang w:val="sw_KE" w:bidi="sw_KE"/>
        </w:rPr>
        <w:t>Yesu anatumia neno "maumivu ya kuzaliwa" kama picha ya neno. Mwanamke anapokuwa tayari kuzaliwa, maumivu kwa kawaida yanaanza polepole na ni ya kiwango cha chini. Kisha baada ya masaa kadhaa maumivu yanaongezeka kwa mzunguko na ukali hadi mtoto azaliwe. Kwa sababu watu wengi wanajua kuhusu maumivu ya kuzaliwa, Yesu anatumia neno hili picha kama mfano wa jinsi majanga ambayo Yesu anataja yataanza polepole na kuongezeka kwa mzunguko na ukali. Yesu anasema kwamba majanga ya kwanza na vita yatakuwa kama maumivu ya chini ya kuzaa mwanzoni mwa mchakato wa kuzaliwa.</w:t>
      </w:r>
    </w:p>
    <w:p>
      <w:pPr/>
      <w:r>
        <w:rPr>
          <w:lang w:val="sw_KE" w:bidi="sw_KE"/>
        </w:rPr>
      </w:r>
      <w:r>
        <w:rPr>
          <w:lang w:val="sw_KE" w:bidi="sw_KE"/>
        </w:rPr>
        <w:t>Komea hapa na mjadili kama kundi la watafsiri: Je, utamaduni wenu hulinganisha matukio fulani maalum na kuzaa? Mnazungumzaje na wakati gani kuhusu kuzaa? Sitisha kurekodi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13:1–8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mawili.</w:t>
      </w:r>
    </w:p>
    <w:p>
      <w:pPr/>
      <w:r>
        <w:rPr>
          <w:lang w:val="sw_KE" w:bidi="sw_KE"/>
        </w:rPr>
      </w:r>
      <w:r>
        <w:rPr>
          <w:b/>
          <w:lang w:val="sw_KE" w:bidi="sw_KE"/>
        </w:rPr>
        <w:t>Katika tukio la kwanza:</w:t>
      </w:r>
      <w:r>
        <w:rPr>
          <w:lang w:val="sw_KE" w:bidi="sw_KE"/>
        </w:rPr>
        <w:t xml:space="preserve"> Katika tukio la kwanza Yesu na wanafunzi wake wanatoka Hekaluni. Wanafunzi wanashangazwa na ukubwa na uzuri wa majengo ya Hekalu. Yesu anawaambia kwamba yote yataharibiwa.</w:t>
      </w:r>
    </w:p>
    <w:p>
      <w:pPr/>
      <w:r>
        <w:rPr>
          <w:lang w:val="sw_KE" w:bidi="sw_KE"/>
        </w:rPr>
      </w:r>
      <w:r>
        <w:rPr>
          <w:b/>
          <w:lang w:val="sw_KE" w:bidi="sw_KE"/>
        </w:rPr>
        <w:t>Tukio la Pili:</w:t>
      </w:r>
      <w:r>
        <w:rPr>
          <w:lang w:val="sw_KE" w:bidi="sw_KE"/>
        </w:rPr>
        <w:t xml:space="preserve"> Katika tukio la pili, Yesu anazungumza peke yake na wanafunzi wake wanne. Wameketi kwenye Mlima wa Mizeituni wakitazama ng'ambo ya bonde kuelekea Hekalu la Yerusalemu. Yesu anawaelezea wanafunzi wake mambo yatakayotokea ulimwenguni kabla ya mwisho wa mambo yote.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naye peke yao)</w:t>
      </w:r>
    </w:p>
    <w:p>
      <w:pPr>
        <w:pStyle w:val="ListBullet"/>
        <w:spacing w:line="240" w:lineRule="auto"/>
        <w:ind w:left="720"/>
      </w:pPr>
      <w:r>
        <w:rPr>
          <w:lang w:val="sw_KE" w:bidi="sw_KE"/>
        </w:rPr>
      </w:r>
      <w:r>
        <w:rPr>
          <w:lang w:val="sw_KE" w:bidi="sw_KE"/>
        </w:rPr>
        <w:t>Wengi wanaokuja wakidai kuwa ni Masihi</w:t>
      </w:r>
    </w:p>
    <w:p>
      <w:pPr/>
      <w:r>
        <w:rPr>
          <w:lang w:val="sw_KE" w:bidi="sw_KE"/>
        </w:rPr>
      </w:r>
      <w:r>
        <w:rPr>
          <w:lang w:val="sw_KE" w:bidi="sw_KE"/>
        </w:rPr>
        <w:t>Kama kikundi zingatia sehemu hizi za mpangilio wa kifungu hicho: Kabla ya kuanza kuonyesha hadithi nzima, tumia muda kuonyesha majengo ya Hekalu.</w:t>
      </w:r>
    </w:p>
    <w:p>
      <w:pPr/>
      <w:r>
        <w:rPr>
          <w:lang w:val="sw_KE" w:bidi="sw_KE"/>
        </w:rPr>
      </w:r>
      <w:r>
        <w:rPr>
          <w:lang w:val="sw_KE" w:bidi="sw_KE"/>
        </w:rPr>
        <w:t>Komea hapa na uonyeshe picha ya Hekalu katika siku za Yesu. Angalia picha ya mawe ambayo ni takriban ukubwa sawa ili kupata wazo la jinsi mawe hayo yalikuwa makubwa katika Hekalu. Sitisha kurekodi hapa.</w:t>
      </w:r>
    </w:p>
    <w:p>
      <w:pPr/>
      <w:r>
        <w:rPr>
          <w:lang w:val="sw_KE" w:bidi="sw_KE"/>
        </w:rPr>
      </w:r>
      <w:r>
        <w:rPr>
          <w:lang w:val="sw_KE" w:bidi="sw_KE"/>
        </w:rPr>
        <w:t>Jadili kama kikundi: Utamaduni wako unajengaje majengo muhimu? Unatumia vifaa gani kwa Utaelezea vipi Hekalu na mawe, ikiwa hutumii jiwe katika ujenzi wako? Sitisha kurekodi hapa.</w:t>
      </w:r>
    </w:p>
    <w:p>
      <w:pPr/>
      <w:r>
        <w:rPr>
          <w:lang w:val="sw_KE" w:bidi="sw_KE"/>
        </w:rPr>
      </w:r>
      <w:r>
        <w:rPr>
          <w:lang w:val="sw_KE" w:bidi="sw_KE"/>
        </w:rPr>
        <w:t>Katika tukio la kwanza, Yesu na wanafunzi wake walikuwa wakiondoka Hekalu ili kurudi kwenye nyumba ya marafiki wao katika Bethania, nje ya Yerusalemu. Wangetoka Yerusalemu, wavuke bonde na kupanda Mlima wa Mizeituni. Walipokuwa wakitoka Hekaluni, walipokuwa wakitembea, mmoja wa wanafunzi alizungumza na Yesu. Mwanafunzi huyo alisema, "Mwalimu" na kisha alizungumzia majengo mazuri ya Hekalu. Walipokuwa wakiendelea kutembea, Yesu alisema, "Ndio, angalia majengo. Kila kitu kitaangamizwa kabisa."</w:t>
      </w:r>
    </w:p>
    <w:p>
      <w:pPr/>
      <w:r>
        <w:rPr>
          <w:lang w:val="sw_KE" w:bidi="sw_KE"/>
        </w:rPr>
      </w:r>
      <w:r>
        <w:rPr>
          <w:lang w:val="sw_KE" w:bidi="sw_KE"/>
        </w:rPr>
        <w:t>Katika tukio la pili, Yesu na wanafunzi wamewasili kwenye mlima wa Mizeituni na kuketi chini. Wakiwa wameketi, wangeweza kuona Hekalu. Wanafunzi wanne wa Yesu walizungumza naye faraghani, ambayo inamaanisha kwamba watu wengine hawakuweza kusikia waliyosema. Wengine huenda walikuwa pale lakini wameketi umbali kidogo.</w:t>
      </w:r>
    </w:p>
    <w:p>
      <w:pPr/>
      <w:r>
        <w:rPr>
          <w:lang w:val="sw_KE" w:bidi="sw_KE"/>
        </w:rPr>
      </w:r>
      <w:r>
        <w:rPr>
          <w:lang w:val="sw_KE" w:bidi="sw_KE"/>
        </w:rPr>
        <w:t>Komea hapa na uonyeshe timu picha ya Mlima wa Mizeituni ukitazama bonde na Hekalu. Sitisha kurekodi hapa.</w:t>
      </w:r>
    </w:p>
    <w:p>
      <w:pPr/>
      <w:r>
        <w:rPr>
          <w:lang w:val="sw_KE" w:bidi="sw_KE"/>
        </w:rPr>
      </w:r>
      <w:r>
        <w:rPr>
          <w:lang w:val="sw_KE" w:bidi="sw_KE"/>
        </w:rPr>
        <w:t>Wanafunzi wanne waliuliza maswali mawili yenye maana sawa. Maswali haya yanarejelea taarifa ambayo Yesu ametoa kuhusu uharibifu unaofuata wa majengo ya Hekalu. Wanafunzi waliuliza, "Jambo hili litatokea lini?" na "Nayo dalili ya kuwa hayo yote yanakaribia kutimia itakuwa gani?” Wanafunzi wanaomba dalili au onyo kwamba uharibifu unakaribia.</w:t>
      </w:r>
    </w:p>
    <w:p>
      <w:pPr/>
      <w:r>
        <w:rPr>
          <w:lang w:val="sw_KE" w:bidi="sw_KE"/>
        </w:rPr>
      </w:r>
      <w:r>
        <w:rPr>
          <w:lang w:val="sw_KE" w:bidi="sw_KE"/>
        </w:rPr>
        <w:t>Yesu anaanza kueleza. Yesu anawaonya kwa msisitizo. Yesu anasema onyo linalomaanisha, "Jihadharini!" "Jihadharini!" au "Kuwa walinzi!" Kisha Yesu anaorodhesha mambo yatakayotokea. Yesu anazungumzia vita na uvumi wa vita. Yesu anazungumzia matetemeko ya ardhi na njaa. Yesu anasema kwamba matukio haya yataanza polepole na kuwa ya mara kwa mara zaidi na kuwa kali zaidi. Yesu anasema kwamba matukio haya hayamaanishi kwamba mwisho unakuja haraka. Matukio haya yanamaanisha kwamba zaidi yatakuja.</w:t>
      </w:r>
    </w:p>
    <w:p>
      <w:pPr/>
      <w:r>
        <w:rPr>
          <w:lang w:val="sw_KE" w:bidi="sw_KE"/>
        </w:rPr>
      </w:r>
      <w:r>
        <w:rPr>
          <w:lang w:val="sw_KE" w:bidi="sw_KE"/>
        </w:rPr>
        <w:t>Yesu kisha analinganisha majanga haya na uchungu wa kuzaa mtoto. Yesu anatumia hii kama picha ya neno. Mwanamke anapoanza kupata maumivu hayo, bado kuna muda mrefu kabla ya kuzaa. Maumivu kwa kawaida huanza polepole na kuwa na kiwango cha chini. Lakini mchakato wa kuzaliwa unapoendelea, maumivu ya kuzaliwa yanaongezeka kwa mzunguko na ukali hadi mtoto azaliwe. Vivyo hivyo, kutakuwa na matatizo mengi kabla ya mwisho wa kila kitu kuja.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13:1–8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naye peke yao)</w:t>
      </w:r>
    </w:p>
    <w:p>
      <w:pPr>
        <w:pStyle w:val="ListBullet"/>
        <w:spacing w:line="240" w:lineRule="auto"/>
        <w:ind w:left="720"/>
      </w:pPr>
      <w:r>
        <w:rPr>
          <w:lang w:val="sw_KE" w:bidi="sw_KE"/>
        </w:rPr>
      </w:r>
      <w:r>
        <w:rPr>
          <w:lang w:val="sw_KE" w:bidi="sw_KE"/>
        </w:rPr>
        <w:t>Wengi wanaokuja wakidai kuwa ni Masihi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na wanafunzi wanatoka Hekalu la Yerusalemu. Wameona mjane akiweka sarafu mbili katika sanduku la hazina. Mmoja wa wanafunzi anasema, “Mwalimu! Tazama jinsi mawe haya yalivyo makubwa! Tazama mawe makubwa kwenye kuta!" Yesu anajibu, “Ndio, unaona majengo haya makubwa? Hakuna hata jiwe moja litakalobaki juu ya jingine, Kila jiwe litaporomoshwa."</w:t>
      </w:r>
    </w:p>
    <w:p>
      <w:pPr/>
      <w:r>
        <w:rPr>
          <w:lang w:val="sw_KE" w:bidi="sw_KE"/>
        </w:rPr>
      </w:r>
      <w:r>
        <w:rPr>
          <w:lang w:val="sw_KE" w:bidi="sw_KE"/>
        </w:rPr>
        <w:t>Sitisha igizo: Waulize wanafunzi, "Mnahisi vipi mnaposikia Yesu akisema mambo haya?" Unaweza kusikia maneno kama, "Tumechanganyikiwa sana. Mawe kama hayo yanawezaje kusimamiwa?" Au, "Nina huzuni kufikiria kuhusu kupoteza Hekalu," "Yesu anazungumzia nini? Kila mtu anavutia Hekalu hili nzuri. Hatuko kwenye vita na yeyote." Au, "Ninaogopa ninaposikia Yesu akizungumza kama hii." Muulize Yesu, "Unahisi vipi?" Huenda ukasikia, "Inanifanya nijisikie huzuni ninapofikiria kuhusu kile ninajua kinakuja. Hii itatokea na watu bado hawaelewi." Endelea na igizo.</w:t>
      </w:r>
    </w:p>
    <w:p>
      <w:pPr/>
      <w:r>
        <w:rPr>
          <w:lang w:val="sw_KE" w:bidi="sw_KE"/>
        </w:rPr>
      </w:r>
      <w:r>
        <w:rPr>
          <w:lang w:val="sw_KE" w:bidi="sw_KE"/>
        </w:rPr>
        <w:t>Timu inapaswa kuigiza Yesu na wanafunzi wake wakitoka Yerusalemu, kupitia bonde hadi upande wa Mlima wa Mizeituni. Wanaketi upande wa mlima ambapo wanaweza kuona Hekalu. Wanafunzi wanne—Petro, Yakobo, Yohana, na Andrea—wanamchukua Yesu kando na kuuliza, “Tuambie, mambo haya yatatokea lini? Nayo dalili ya kuwa hayo yote yanakaribia kutimia itakuwa gani?"</w:t>
      </w:r>
    </w:p>
    <w:p>
      <w:pPr/>
      <w:r>
        <w:rPr>
          <w:lang w:val="sw_KE" w:bidi="sw_KE"/>
        </w:rPr>
      </w:r>
      <w:r>
        <w:rPr>
          <w:lang w:val="sw_KE" w:bidi="sw_KE"/>
        </w:rPr>
        <w:t>Sitisha igizo: Waulize wanafunzi, "Mnahisi vipi sasa?" Huenda ukasikia, "Nina wasiwasi. Nahisi wasiwasi mkubwa. Nataka kujua wakati gani hii itatokea ili niweze kujiandaa kwa ajili yake." Au, "Kusikia mambo kama haya kunaniogopa. Jeshi linawezaje kusonga mawe hayo kama hayo? Mawe hayo ni makubwa sana na nzito." Au, "Najua Mungu anatuma ishara wakati mwingine. Nataka kuelewa ishara ninapoiona." Endelea na igizo.</w:t>
      </w:r>
    </w:p>
    <w:p>
      <w:pPr/>
      <w:r>
        <w:rPr>
          <w:lang w:val="sw_KE" w:bidi="sw_KE"/>
        </w:rPr>
      </w:r>
      <w:r>
        <w:rPr>
          <w:lang w:val="sw_KE" w:bidi="sw_KE"/>
        </w:rPr>
        <w:t>Yesu anajibu, “Jihadharini mtu yeyote asiwadanganye! Wengi watakuja kwa Jina langu wakidai, ‘Mimi ndiye,’ nao watawadanganya wengi. Msikiapo habari za vita na uvumi wa vita, msiwe na hofu. Mambo haya hayana budi kutukia, lakini ule mwisho bado. Taifa litainuka dhidi ya taifa na ufalme dhidi ya ufalme. Kutakuwa na mitetemeko sehemu mbalimbali na njaa. Haya yatakuwa ndio mwanzo wa utungu. Zaidi watakuja."</w:t>
      </w:r>
    </w:p>
    <w:p>
      <w:pPr/>
      <w:r>
        <w:rPr>
          <w:lang w:val="sw_KE" w:bidi="sw_KE"/>
        </w:rPr>
      </w:r>
      <w:r>
        <w:rPr>
          <w:lang w:val="sw_KE" w:bidi="sw_KE"/>
        </w:rPr>
        <w:t>Sitisha igizo: Waulize wanafunzi, "Mnahisi Huenda ukasikia mambo kama, "Ninaogopa," au "Nina huzuni," au "Nina subira kwa mwisho kuja." Au, "Hii inaonekana kuwa ya kutisha. Sina hakika ninapenda kufikiria kuhusu haya yote." Au, "Nafurahi Yesu anatuambia ili tusitakaswa na watu wa uongo. Nataka kukaa mkweli kwa Mungu." Muulize Yesu, "Unahisi vipi?" Huenda ukasikia, "Najua hawaelewi. Kila kitu ni cha amani sasa na bado hawaelewi kile Masihi anakuja kufanya. Nitaendelea kuwafundisha ili wawe na mafundisho haya kukumbuka wakati watakapoelewa katika siku zijazo."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13:1–8 katika tafsiri iliyo rahisi zaidi kueleweka.</w:t>
      </w:r>
    </w:p>
    <w:p>
      <w:pPr/>
      <w:r>
        <w:rPr>
          <w:lang w:val="sw_KE" w:bidi="sw_KE"/>
        </w:rPr>
      </w:r>
      <w:r>
        <w:rPr>
          <w:lang w:val="sw_KE" w:bidi="sw_KE"/>
        </w:rPr>
        <w:t xml:space="preserve">Yesu na </w:t>
      </w:r>
      <w:r>
        <w:rPr>
          <w:b/>
          <w:lang w:val="sw_KE" w:bidi="sw_KE"/>
        </w:rPr>
        <w:t>wanafunzi</w:t>
      </w:r>
      <w:r>
        <w:rPr>
          <w:lang w:val="sw_KE" w:bidi="sw_KE"/>
        </w:rPr>
        <w:t xml:space="preserve"> wake wanatoka </w:t>
      </w:r>
      <w:r>
        <w:rPr>
          <w:b/>
          <w:lang w:val="sw_KE" w:bidi="sw_KE"/>
        </w:rPr>
        <w:t>kwenye kumbi za hekalu</w:t>
      </w:r>
      <w:r>
        <w:rPr>
          <w:lang w:val="sw_KE" w:bidi="sw_KE"/>
        </w:rPr>
        <w:t xml:space="preserve">. Tumia maneno yale kwa </w:t>
      </w:r>
      <w:r>
        <w:rPr>
          <w:lang w:val="sw_KE" w:bidi="sw_KE"/>
        </w:rPr>
        <w:t>hekalu</w:t>
      </w:r>
      <w:r>
        <w:rPr>
          <w:lang w:val="sw_KE" w:bidi="sw_KE"/>
        </w:rPr>
        <w:t xml:space="preserve"> na </w:t>
      </w:r>
      <w:r>
        <w:rPr>
          <w:lang w:val="sw_KE" w:bidi="sw_KE"/>
        </w:rPr>
        <w:t>wanafunzi</w:t>
      </w:r>
      <w:r>
        <w:rPr>
          <w:lang w:val="sw_KE" w:bidi="sw_KE"/>
        </w:rPr>
        <w:t xml:space="preserve"> ambayo umekuwa ukitumia na ukumbuke kwamba maneno haya yako kwenye faharasa kuu.</w:t>
      </w:r>
    </w:p>
    <w:p>
      <w:pPr/>
      <w:r>
        <w:rPr>
          <w:lang w:val="sw_KE" w:bidi="sw_KE"/>
        </w:rPr>
      </w:r>
      <w:r>
        <w:rPr>
          <w:lang w:val="sw_KE" w:bidi="sw_KE"/>
        </w:rPr>
        <w:t xml:space="preserve">Wanafunzi wanamwita Yesu </w:t>
      </w:r>
      <w:r>
        <w:rPr>
          <w:b/>
          <w:lang w:val="sw_KE" w:bidi="sw_KE"/>
        </w:rPr>
        <w:t>Mwalimu</w:t>
      </w:r>
      <w:r>
        <w:rPr>
          <w:lang w:val="sw_KE" w:bidi="sw_KE"/>
        </w:rPr>
        <w:t xml:space="preserve">. Tumia neno lile kwa </w:t>
      </w:r>
      <w:r>
        <w:rPr>
          <w:lang w:val="sw_KE" w:bidi="sw_KE"/>
        </w:rPr>
        <w:t>Mwalimu</w:t>
      </w:r>
      <w:r>
        <w:rPr>
          <w:lang w:val="sw_KE" w:bidi="sw_KE"/>
        </w:rPr>
        <w:t xml:space="preserve"> ambalo umetumia katika vifungu vya awali vya Marko na ukumbuke kwamba neno hilo liko kwenye faharasa.</w:t>
      </w:r>
    </w:p>
    <w:p>
      <w:pPr/>
      <w:r>
        <w:rPr>
          <w:lang w:val="sw_KE" w:bidi="sw_KE"/>
        </w:rPr>
      </w:r>
      <w:r>
        <w:rPr>
          <w:lang w:val="sw_KE" w:bidi="sw_KE"/>
        </w:rPr>
        <w:t>Yesu anaanza kwa kuuliza swali ambalo halihitaji jibu. Unaweza kugeuka swali hili kuwa taarifa chanya ikiwa inahitajika na lugha yako. Yesu anasema, "Angalia majengo haya."</w:t>
      </w:r>
    </w:p>
    <w:p>
      <w:pPr/>
      <w:r>
        <w:rPr>
          <w:lang w:val="sw_KE" w:bidi="sw_KE"/>
        </w:rPr>
      </w:r>
      <w:r>
        <w:rPr>
          <w:lang w:val="sw_KE" w:bidi="sw_KE"/>
        </w:rPr>
        <w:t xml:space="preserve">Yesu na wanafunzi wake walitembea kupitia bonde kati ya mlima ambao Hekalu lilikuwepo na </w:t>
      </w:r>
      <w:r>
        <w:rPr>
          <w:b/>
          <w:lang w:val="sw_KE" w:bidi="sw_KE"/>
        </w:rPr>
        <w:t>Mlima wa Mizeituni</w:t>
      </w:r>
      <w:r>
        <w:rPr>
          <w:lang w:val="sw_KE" w:bidi="sw_KE"/>
        </w:rPr>
        <w:t>. Mlima wa Mizeituni ulikuwa mashariki mwa Yerusalemu na uliangalia jiji la Yerusalemu. Mlima wa Mizeituni una jina lake kutoka kwa mizeituni inayooa kwenye mlima huu.</w:t>
      </w:r>
    </w:p>
    <w:p>
      <w:pPr/>
      <w:r>
        <w:rPr>
          <w:lang w:val="sw_KE" w:bidi="sw_KE"/>
        </w:rPr>
      </w:r>
      <w:r>
        <w:rPr>
          <w:lang w:val="sw_KE" w:bidi="sw_KE"/>
        </w:rPr>
        <w:t xml:space="preserve">Wanafunzi wa Yesu walimuuliza dalilik kwamba </w:t>
      </w:r>
      <w:r>
        <w:rPr>
          <w:b/>
          <w:lang w:val="sw_KE" w:bidi="sw_KE"/>
        </w:rPr>
        <w:t>uharibifu</w:t>
      </w:r>
      <w:r>
        <w:rPr>
          <w:lang w:val="sw_KE" w:bidi="sw_KE"/>
        </w:rPr>
        <w:t xml:space="preserve"> wa Hekalu ulikuwa unakaribia. Dalili ni ishara au kidokezo kwamba jambo fulani ni la kweli au litatokea. Ishara inaweza kuwa onyo. Tumia neno lile kwa ishara ambalo umetumia awali, na ukumbuke kwamba </w:t>
      </w:r>
      <w:r>
        <w:rPr>
          <w:lang w:val="sw_KE" w:bidi="sw_KE"/>
        </w:rPr>
        <w:t>ishara</w:t>
      </w:r>
      <w:r>
        <w:rPr>
          <w:lang w:val="sw_KE" w:bidi="sw_KE"/>
        </w:rPr>
        <w:t xml:space="preserve"> inajadiliwa kwenye faharasa kuu.</w:t>
      </w:r>
    </w:p>
    <w:p>
      <w:pPr/>
      <w:r>
        <w:rPr>
          <w:lang w:val="sw_KE" w:bidi="sw_KE"/>
        </w:rPr>
      </w:r>
      <w:r>
        <w:rPr>
          <w:lang w:val="sw_KE" w:bidi="sw_KE"/>
        </w:rPr>
        <w:t xml:space="preserve">Dalili moja ni kwamba Yesu alisema kwamba watu watakuja kwa jina langu, wakidai Mimi ndiye. Yesu hasemi neno Masihi. Lakini mtu anaposema, "Mimi ndiye" mtu huyo anasema "Mimi ni Masihi." Mtu huyo anasimulia akimzunguka akisikiliza, "Mimi ni Masihi, yule aliyetumwa na Mungu." Ukichagua kujaza maelezo yanayokosekana na kutumia neno Masihi, tumia neno lile kwa </w:t>
      </w:r>
      <w:r>
        <w:rPr>
          <w:b/>
          <w:lang w:val="sw_KE" w:bidi="sw_KE"/>
        </w:rPr>
        <w:t>Masihi</w:t>
      </w:r>
      <w:r>
        <w:rPr>
          <w:lang w:val="sw_KE" w:bidi="sw_KE"/>
        </w:rPr>
        <w:t xml:space="preserve"> ambalo umekuwa ukitumia, na ukumbuke kwamba </w:t>
      </w:r>
      <w:r>
        <w:rPr>
          <w:lang w:val="sw_KE" w:bidi="sw_KE"/>
        </w:rPr>
        <w:t>Masihi</w:t>
      </w:r>
      <w:r>
        <w:rPr>
          <w:lang w:val="sw_KE" w:bidi="sw_KE"/>
        </w:rPr>
        <w:t xml:space="preserve"> liko kwenye faharasa kuu. Mtu anapokuja </w:t>
      </w:r>
      <w:r>
        <w:rPr>
          <w:b/>
          <w:lang w:val="sw_KE" w:bidi="sw_KE"/>
        </w:rPr>
        <w:t>kwa jina langu</w:t>
      </w:r>
      <w:r>
        <w:rPr>
          <w:lang w:val="sw_KE" w:bidi="sw_KE"/>
        </w:rPr>
        <w:t xml:space="preserve"> inamaanisha kwamba anakuja kwa heshima, nguvu au mamlaka ya mtu huyo.</w:t>
      </w:r>
    </w:p>
    <w:p>
      <w:pPr/>
      <w:r>
        <w:rPr>
          <w:lang w:val="sw_KE" w:bidi="sw_KE"/>
        </w:rPr>
      </w:r>
      <w:r>
        <w:rPr>
          <w:lang w:val="sw_KE" w:bidi="sw_KE"/>
        </w:rPr>
        <w:t xml:space="preserve">Yesu anasema kwamba taifa litapigana vita dhidi ya taifa na ufalme dhidi ya ufalme. Taifa </w:t>
      </w:r>
      <w:r>
        <w:rPr>
          <w:b/>
          <w:lang w:val="sw_KE" w:bidi="sw_KE"/>
        </w:rPr>
        <w:t>ni</w:t>
      </w:r>
      <w:r>
        <w:rPr>
          <w:lang w:val="sw_KE" w:bidi="sw_KE"/>
        </w:rPr>
        <w:t xml:space="preserve"> kabila au kundi la kikabila, au watu wa nchi fulani. </w:t>
      </w:r>
      <w:r>
        <w:rPr>
          <w:b/>
          <w:lang w:val="sw_KE" w:bidi="sw_KE"/>
        </w:rPr>
        <w:t>Ufalme</w:t>
      </w:r>
      <w:r>
        <w:rPr>
          <w:lang w:val="sw_KE" w:bidi="sw_KE"/>
        </w:rPr>
        <w:t xml:space="preserve"> ni eneo ambalo mfalme anatawala. Njia moja ya kusema hii ni kwamba watu chini ya mfalme mmoja au mtawala watapigana dhidi ya watu wanaoishi chini ya mfalme mwingine au mtawala. </w:t>
      </w:r>
      <w:r>
        <w:rPr>
          <w:lang w:val="sw_KE" w:bidi="sw_KE"/>
        </w:rPr>
        <w:t>Taifa</w:t>
      </w:r>
      <w:r>
        <w:rPr>
          <w:lang w:val="sw_KE" w:bidi="sw_KE"/>
        </w:rPr>
        <w:t xml:space="preserve"> na </w:t>
      </w:r>
      <w:r>
        <w:rPr>
          <w:lang w:val="sw_KE" w:bidi="sw_KE"/>
        </w:rPr>
        <w:t>Ufalme</w:t>
      </w:r>
      <w:r>
        <w:rPr>
          <w:lang w:val="sw_KE" w:bidi="sw_KE"/>
        </w:rPr>
        <w:t xml:space="preserve"> ni maneno yaliyoko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13:9–23</w:t>
      </w:r>
      <w:r>
        <w:rPr>
          <w:lang w:val="sw_KE" w:bidi="sw_KE"/>
        </w:rPr>
      </w:r>
    </w:p>
    <w:p>
      <w:pPr>
        <w:pStyle w:val="Heading3"/>
      </w:pPr>
      <w:r>
        <w:rPr>
          <w:lang w:val="sw_KE" w:bidi="sw_KE"/>
        </w:rPr>
        <w:t>Sikiliza na Moyo</w:t>
      </w:r>
    </w:p>
    <w:p>
      <w:pPr/>
      <w:r>
        <w:rPr>
          <w:lang w:val="sw_KE" w:bidi="sw_KE"/>
        </w:rPr>
      </w:r>
      <w:r>
        <w:rPr>
          <w:lang w:val="sw_KE" w:bidi="sw_KE"/>
        </w:rPr>
        <w:t>Katika hatua hii, sikia Marko 13:9–23 na kuiweka katika mioyo yenu.</w:t>
      </w:r>
    </w:p>
    <w:p>
      <w:pPr/>
      <w:r>
        <w:rPr>
          <w:lang w:val="sw_KE" w:bidi="sw_KE"/>
        </w:rPr>
      </w:r>
      <w:r>
        <w:rPr>
          <w:lang w:val="sw_KE" w:bidi="sw_KE"/>
        </w:rPr>
        <w:t>Sikiliza toleo la sauti la Marko 13:9–23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katika Mariko 13:9–23 tafsiri iliyo rahisi zaidi kueleweka.</w:t>
      </w:r>
    </w:p>
    <w:p>
      <w:pPr/>
      <w:r>
        <w:rPr>
          <w:lang w:val="sw_KE" w:bidi="sw_KE"/>
        </w:rPr>
      </w:r>
      <w:r>
        <w:rPr>
          <w:lang w:val="sw_KE" w:bidi="sw_KE"/>
        </w:rPr>
        <w:t>Yesu na wanafunzi wameketi kwenye Mlima wa Mizeituni ambapo wanaweza kuona majengo ya Hekalu. Yesu amekuwa akiwafundisha Petro, Yakobo, Yohana, na Andrea kuhusu kile kitakachotokea katika siku zijazo. Katika kifungu hiki, Yesu anaendelea kufundisha kutoka kwa kifungu kilichotangulia. Kifungu hiki ni simulizi.</w:t>
      </w:r>
    </w:p>
    <w:p>
      <w:pPr/>
      <w:r>
        <w:rPr>
          <w:lang w:val="sw_KE" w:bidi="sw_KE"/>
        </w:rPr>
      </w:r>
      <w:r>
        <w:rPr>
          <w:lang w:val="sw_KE" w:bidi="sw_KE"/>
        </w:rPr>
        <w:t>Baada ya Yesu kuzungumza kuhusu mambo yatakavyokuwa katika siku za mwisho, anawaonya wanafunzi wake wafahamu hatari watakazopata. Yesu anasema tena, "Jihadharini!" au "Jihadharini!"</w:t>
      </w:r>
    </w:p>
    <w:p>
      <w:pPr/>
      <w:r>
        <w:rPr>
          <w:lang w:val="sw_KE" w:bidi="sw_KE"/>
        </w:rPr>
      </w:r>
      <w:r>
        <w:rPr>
          <w:lang w:val="sw_KE" w:bidi="sw_KE"/>
        </w:rPr>
        <w:t>Komea hapa na mjadili kama timu ya watafsiri: Simulia hadithi kuhusu mtu ambaye anajaribu kuwaonya watu katika kijiji fulani kuhusu janga fulani linalokuja. Sikiliza maneno au sentensi ambazo mtoa hadithi anatumia kwa kauli maalum za onyo. Yesu anasema, "Jihadharini!" mwanzoni na mwisho wa kifungu hiki. Je, utachagua kutumia neno lile kila mara anapolisema? Sitisha kurekodi hapa.</w:t>
      </w:r>
    </w:p>
    <w:p>
      <w:pPr/>
      <w:r>
        <w:rPr>
          <w:lang w:val="sw_KE" w:bidi="sw_KE"/>
        </w:rPr>
      </w:r>
      <w:r>
        <w:rPr>
          <w:lang w:val="sw_KE" w:bidi="sw_KE"/>
        </w:rPr>
        <w:t xml:space="preserve">Yesu anatumia maneno "kukabidhiwa" au "kukombolewa" mara kadhaa ili kusisitiza kwamba wanafunzi watakabiliwa na kukamatwa na kesi. Mamlaka watawakamata wanafunzi kwa sababu </w:t>
      </w:r>
      <w:r>
        <w:rPr>
          <w:b/>
          <w:lang w:val="sw_KE" w:bidi="sw_KE"/>
        </w:rPr>
        <w:t>wanamfuata</w:t>
      </w:r>
      <w:r>
        <w:rPr>
          <w:lang w:val="sw_KE" w:bidi="sw_KE"/>
        </w:rPr>
        <w:t xml:space="preserve"> Yesu na wanawaambia watu habari njema kuhusu Yesu. Yesu anasema kwamba baadhi ya mamlaka haya ni kutoka kwa mabaraza ya ndani. Baraza la mitaa au mamlaka ya mitaa litakuwa kikundi kinachoongoza cha kisiasa katika kijiji au mji. Kisha Yesu alisema kwamba wanafunzi wangepigwa ndani ya sinagogi. Sinagogi lilikuwa mahali pa Kiyahudi wa sala na kufundisha katika kila kijiji au mji. Yesu anasema kwamba watawala na wafalme pia watawahukumu wafuasi wake. Huenda watawala walikuwa viongozi wa mikoa ya Roma. Wafalme huenda ni watu kama Mfalme Herode ambaye alitawala taifa zima. Angalia kwamba matatizo haya ya wanafunzi yatatoka kwa makundi manne tofauti: mamlaka ya ndani, viongozi wa kidini wa ndani, magavana au viongozi wa kikanda, na wafalme au watawala wa taifa.</w:t>
      </w:r>
    </w:p>
    <w:p>
      <w:pPr/>
      <w:r>
        <w:rPr>
          <w:lang w:val="sw_KE" w:bidi="sw_KE"/>
        </w:rPr>
      </w:r>
      <w:r>
        <w:rPr>
          <w:lang w:val="sw_KE" w:bidi="sw_KE"/>
        </w:rPr>
        <w:t xml:space="preserve">Yesu anaendelea kufundisha kwa kusema kwamba wakati mwingine watawala na wafalme watawafanya wanafunzi wawe wamekamatwa na kuhukumiwa katika majaribio mahakamani. Lakini Yesu anasema kwamba mashtaka haya mbele ya viongozi wa serikali pia yatakuwa fursa ya kuwaambia watu kuhusu Habari Njema kwamba Yesu alikuja kuokoa ulimwengu. Hii ni njia ya Habari Njema, au Injili, kuhubiriwa kwa kila mtu kote ulimwenguni. Yesu anasema kwamba Habari Njema lazima ihubiriwe kwanza kwa mataifa yote </w:t>
      </w:r>
      <w:r>
        <w:rPr>
          <w:b/>
          <w:lang w:val="sw_KE" w:bidi="sw_KE"/>
        </w:rPr>
        <w:t>kabla</w:t>
      </w:r>
      <w:r>
        <w:rPr>
          <w:lang w:val="sw_KE" w:bidi="sw_KE"/>
        </w:rPr>
        <w:t xml:space="preserve"> mwisho wa ulimwengu haujawadia. Taifa ni kikundi cha watu ambao wana eneo lake na serikali. Lakini Yesu anasema msisumbuke—msiwe na wasiwasi! Roho Mtakatifu atawaambia waumini cha kusema watakapokamatwa na kushtakiwa. Roho Mtakatifu ni Roho wa Mungu anayeishi katika mioyo ya wale wanaomfuata Yesu. Yesu anasema Roho Mtakatifu atawasaidia wafuasi hawa kile cha kusema wanaposhambuliwa kwa maneno na viongozi wa serikali.</w:t>
      </w:r>
    </w:p>
    <w:p>
      <w:pPr/>
      <w:r>
        <w:rPr>
          <w:lang w:val="sw_KE" w:bidi="sw_KE"/>
        </w:rPr>
      </w:r>
      <w:r>
        <w:rPr>
          <w:lang w:val="sw_KE" w:bidi="sw_KE"/>
        </w:rPr>
        <w:t>Sitisha na mjadili: Waache wanachama wa timu ya watafsiri washuhudie wakati Roho Mtakatifu amewasaidia kujua cha kusema na jinsi ya kusema. Kumbuka neno ambalo umelitumia kwa Roho Mtakatifu katika vifungu vingine. Sitisha kurekodi hapa.</w:t>
      </w:r>
    </w:p>
    <w:p>
      <w:pPr/>
      <w:r>
        <w:rPr>
          <w:lang w:val="sw_KE" w:bidi="sw_KE"/>
        </w:rPr>
      </w:r>
      <w:r>
        <w:rPr>
          <w:lang w:val="sw_KE" w:bidi="sw_KE"/>
        </w:rPr>
        <w:t>Yesu anasema kwamba hata wanafamilia kama ndugu, baba, na watoto wataasiana na kuwasaliti wanafamilia kwa watawala ili wauawe. Kwa kutumia maneno ya familia kama ndugu na baba, Yesu anasema kwamba watu unaowapenda na unataka kumlinda zaidi watakusaliti. Watu watawachukia waumini kwa sababu wanamfuata Yesu. Lakini waumini wanaoendelea kumfuata Yesu kwa uaminifu hadi kifo chao wataokolewa. Wataenda mbinguni kuwa pamoja na Mungu mwishoni mwa maisha yao ya duniani.</w:t>
      </w:r>
    </w:p>
    <w:p>
      <w:pPr/>
      <w:r>
        <w:rPr>
          <w:lang w:val="sw_KE" w:bidi="sw_KE"/>
        </w:rPr>
      </w:r>
      <w:r>
        <w:rPr>
          <w:lang w:val="sw_KE" w:bidi="sw_KE"/>
        </w:rPr>
        <w:t>Sitisha na mjadili: Waache timu ya watafsiri wasimulie hadithi za watu wanawajua au wamesikia ambao wameteswa au kuuawa kwa imani yao kwa Yesu. Sitisha kurekodi hapa.</w:t>
      </w:r>
    </w:p>
    <w:p>
      <w:pPr/>
      <w:r>
        <w:rPr>
          <w:lang w:val="sw_KE" w:bidi="sw_KE"/>
        </w:rPr>
      </w:r>
      <w:r>
        <w:rPr>
          <w:lang w:val="sw_KE" w:bidi="sw_KE"/>
        </w:rPr>
        <w:t>Sasa Yesu anaanza kuonya kuhusu mambo mengine magumu yatakayotokea. Yesu anasema kwamba litakuwa mbaya sana kwamba watu watakimbia. Yesu anaeleza jambo linaloitwa "chukizo la uharibifu." Yesu anatumia neno sawa na malaika anafafanua nabii Danieli anapoelezea kile kitakachotokea katika siku zijazo. Danieli pia anazungumzia jambo ambalo litafanya hekalu la Mungu kuwa najisi na lisilofaa kutumiwa. Hatujui mengi kuhusu jambo hili. Tunachojua tu ni kwamba jambo fulani baya, la matusi na linalochukiwa litatokea na litasababisha uwepo wa Mungu kuondoka katika Hekalu la Mungu. Mungu atahukumu taifa la Israeli kwa sababu ya hilo. Wasomaji wa awali wa kifungu hiki waliamini kwamba jambo hili lingetokea hivi karibuni. Watu wengi wanaamini kwamba jambo hili baya litakuwa mtu anayefanya jambo baya kwa au katika Hekalu. Marko anaongeza maelezo ya mwandishi "Msomaji, zingatia!" ili watu waelewe kwamba ni muhimu kukumbuka onyo la kukimbia.</w:t>
      </w:r>
    </w:p>
    <w:p>
      <w:pPr/>
      <w:r>
        <w:rPr>
          <w:lang w:val="sw_KE" w:bidi="sw_KE"/>
        </w:rPr>
      </w:r>
      <w:r>
        <w:rPr>
          <w:lang w:val="sw_KE" w:bidi="sw_KE"/>
        </w:rPr>
        <w:t>Komea hapa na mjadili kama timu ya watafsiri: Simulia hadithi ambayo mtu anatoa maonyo kuhusu jambo baya litakalokuja. Katikati ya hadithi, mtoa hadithi anasimama na anasema moja kwa moja kwa wasikilizaji, "Jihadharini!" Msimuliaji wa hadithi anaendelea hadithi. Sasa tafakari kuhusu hadithi. Ilikuwaje "makini!" alisema au ilikuwa tofauti vipi na hadithi iliyobaki ya nini? Sitisha kurekodi hapa.</w:t>
      </w:r>
    </w:p>
    <w:p>
      <w:pPr/>
      <w:r>
        <w:rPr>
          <w:lang w:val="sw_KE" w:bidi="sw_KE"/>
        </w:rPr>
      </w:r>
      <w:r>
        <w:rPr>
          <w:lang w:val="sw_KE" w:bidi="sw_KE"/>
        </w:rPr>
        <w:t>Miaka michache baadaye watu mbalimbali walilitukana Hekalu la Mungu huko Yerusalemu. Na kisha Mungu aliruhusu Yerusalemu iangamizwe kabisa mwaka wa 70 AD. Watu waliamini kwamba huo ulikuwa utimizo mmoja wa unabii huu. Huenda mambo mengine kama hayo yatatokea tena wakati ujao. Kwa kawaida unabii hutimizwa baada tu ya kutabiriwa na kisha tena miaka mingi baadaye. Ni muhimu kukumbuka kwamba Yesu anawakumbusha wanafunzi wake hapa kwamba Mungu atakapohukumu Yerusalemu na Israeli, haimaanishi kwamba mwisho wa ulimwengu utawadia mara tu baada ya hapo.</w:t>
      </w:r>
    </w:p>
    <w:p>
      <w:pPr/>
      <w:r>
        <w:rPr>
          <w:lang w:val="sw_KE" w:bidi="sw_KE"/>
        </w:rPr>
      </w:r>
      <w:r>
        <w:rPr>
          <w:lang w:val="sw_KE" w:bidi="sw_KE"/>
        </w:rPr>
        <w:t>Yerusalemu iko kwenye milima katika eneo la Yudea. Yesu anasema kwamba wale walioko Yudea wanapaswa kwenda kwenye milima mingine nje ya Yudea. Kisha Yesu anatoa mifano maalum ya jinsi watu wanapaswa kukimbia haraka wakati jambo la kutukana na linalochukiwa litakapotokea Hekaluni.</w:t>
      </w:r>
    </w:p>
    <w:p>
      <w:pPr/>
      <w:r>
        <w:rPr>
          <w:lang w:val="sw_KE" w:bidi="sw_KE"/>
        </w:rPr>
      </w:r>
      <w:r>
        <w:rPr>
          <w:lang w:val="sw_KE" w:bidi="sw_KE"/>
        </w:rPr>
        <w:t>Yesu anasema kwamba mtu aliye juu ya paa lazima ashuke na kuondoka bila kuchukua chochote. Mapaa ya nyumba yalikuwa bapa na mara nyingi watu walisali juu ya paa. Kulikuwa na ngazi za nje ambapo watu wangeweza kupanda na kushuka kwa urahisi.</w:t>
      </w:r>
    </w:p>
    <w:p>
      <w:pPr/>
      <w:r>
        <w:rPr>
          <w:lang w:val="sw_KE" w:bidi="sw_KE"/>
        </w:rPr>
      </w:r>
      <w:r>
        <w:rPr>
          <w:lang w:val="sw_KE" w:bidi="sw_KE"/>
        </w:rPr>
        <w:t>Komea hapa na uonyeshe picha ya nyumba yenye paa bapa na ngazi ya nje. Sitisha kurekodi hapa.</w:t>
      </w:r>
    </w:p>
    <w:p>
      <w:pPr/>
      <w:r>
        <w:rPr>
          <w:lang w:val="sw_KE" w:bidi="sw_KE"/>
        </w:rPr>
      </w:r>
      <w:r>
        <w:rPr>
          <w:lang w:val="sw_KE" w:bidi="sw_KE"/>
        </w:rPr>
        <w:t>Yesu anasema kwamba ikiwa mtu anafanya kazi shambani, anapaswa kuondoka mara moja. Hapaswa kusimama kuchukua vazi lake. Vazi hili la nje lilikuwa vazi muhimu sana—lilitumika kama blanketi usiku. Wakati wa mchana, jua lilipofanya siku kuwa ya joto, waliweka koti hili kando ya shamba ambalo walikuwa wakifanya kazi.</w:t>
      </w:r>
    </w:p>
    <w:p>
      <w:pPr/>
      <w:r>
        <w:rPr>
          <w:lang w:val="sw_KE" w:bidi="sw_KE"/>
        </w:rPr>
      </w:r>
      <w:r>
        <w:rPr>
          <w:lang w:val="sw_KE" w:bidi="sw_KE"/>
        </w:rPr>
        <w:t>Komea hapa na uonyeshe picha ya vazi au koti. Sitisha kurekodi hapa.</w:t>
      </w:r>
    </w:p>
    <w:p>
      <w:pPr/>
      <w:r>
        <w:rPr>
          <w:lang w:val="sw_KE" w:bidi="sw_KE"/>
        </w:rPr>
      </w:r>
      <w:r>
        <w:rPr>
          <w:lang w:val="sw_KE" w:bidi="sw_KE"/>
        </w:rPr>
        <w:t>Yesu alitumia mifano hii miwili kuonyesha kwamba watu watahitaji kukimbia au kutoroka mara moja.</w:t>
      </w:r>
    </w:p>
    <w:p>
      <w:pPr/>
      <w:r>
        <w:rPr>
          <w:lang w:val="sw_KE" w:bidi="sw_KE"/>
        </w:rPr>
      </w:r>
      <w:r>
        <w:rPr>
          <w:lang w:val="sw_KE" w:bidi="sw_KE"/>
        </w:rPr>
        <w:t>Yesu anaeleza ugumu ambao watu wengi watakabili. Wanawake wajawazito watapitia magumu. Akina mama wauguzi watakuwa na ugumu pia. Ingekuwa vigumu kwa mwanamke mjamzito kukimbia haraka au kwa mama anayeuguza kumbeba mtoto wake anapoendelea. Hali ya hewa ya majira ya baridi nchini Israeli ni kali—mvua huwa nyingi sana. Mara nyingi theluji hunyesha milima. Mito hukauka wakati wa majira ya joto, lakini hufurika maji wakati wa majira ya baridi, hivyo ingekuwa vigumu kukimbia na kuvuka mito wakati wa majira ya baridi. Mvua inaponyesha, mito haya yanajaza maji haraka. Wakati mwingine, watu hawajui kwamba mvua imetoka jangwani na maji yanayotiririka kwenye mto yanawashika bila kujua hata wanavuka mto.</w:t>
      </w:r>
    </w:p>
    <w:p>
      <w:pPr/>
      <w:r>
        <w:rPr>
          <w:lang w:val="sw_KE" w:bidi="sw_KE"/>
        </w:rPr>
      </w:r>
      <w:r>
        <w:rPr>
          <w:lang w:val="sw_KE" w:bidi="sw_KE"/>
        </w:rPr>
        <w:t>Sitisha na ushiriki hadithi fulani kama timu ya watafsiri. Simulia kuhusu wakati mmoja ambao ulilazimika kukimbia kutoka kwa dhoruba au moto au vita au tetemeko la ardhi au janga lingine lolote la maana. Zungumza kuhusu jinsi ulivyohisi kuondoka haraka bila chochote na uwezekano wa kupoteza kila kitu ulicho nao. Zungumza kuhusu watu ambao walikuwa na ugumu zaidi kwenda haraka. Sitisha kurekodi hapa.</w:t>
      </w:r>
    </w:p>
    <w:p>
      <w:pPr/>
      <w:r>
        <w:rPr>
          <w:lang w:val="sw_KE" w:bidi="sw_KE"/>
        </w:rPr>
      </w:r>
      <w:r>
        <w:rPr>
          <w:lang w:val="sw_KE" w:bidi="sw_KE"/>
        </w:rPr>
        <w:t>Yesu anasema kwamba siku hizi ngumu zitakuwa taabu, au dhiki kuu. Watu wengi watakufa. Lakini Mungu atafanya kipindi cha wakati wa shida hizi fupi ili watu wengine waweze kuishi. Watu wanaoishi ni wateule au wateule wa Mungu. Mungu ni mwenye rehema. Baadhi ya maelezo haya kutoka kwa Yesu yanafanana na maelezo ya mwisho wa ulimwengu katika kitabu cha nabii Danieli. Yesu anatumia majina mawili ya Mungu. Yesu anasema Mungu na kisha Bwana. Maneno yote mawili yanarejelea Mungu. Hizi zitakuwa maneno sawa na yale ambayo umekuwa ukitumia kwa Mungu na kwa Bwana wakati neno Bwana linamaanisha Mungu.</w:t>
      </w:r>
    </w:p>
    <w:p>
      <w:pPr/>
      <w:r>
        <w:rPr>
          <w:lang w:val="sw_KE" w:bidi="sw_KE"/>
        </w:rPr>
      </w:r>
      <w:r>
        <w:rPr>
          <w:lang w:val="sw_KE" w:bidi="sw_KE"/>
        </w:rPr>
        <w:t>Kisha Yesu anawaonya wafuasi wake: "Wakati huo mtu yeyote akiwaambia, 'Tazama, Kristo huyu hapa!’ au, ‘Tazama, yuko kule,’ msisadiki." Yesu anasema kwamba manabii na mamasihi wa uongo watakuja nao watafanya miujiza ili kuwadanganya hata watu wa Mungu wawaamini badala ya kumwamini Mungu wa kweli na Masihi wa kweli. Manabii hawa wa uongo na masihi wa uongo watafanya ishara na maajabu ili kuwadanganya watu. Ishara inatuambia kwamba kitu kinakuja. Maajabu yatakuwa kitu cha ajabu kama muujiza au kitu cha ajabu ambacho watu wa kawaida hawakuweza kufanya.</w:t>
      </w:r>
    </w:p>
    <w:p>
      <w:pPr/>
      <w:r>
        <w:rPr>
          <w:lang w:val="sw_KE" w:bidi="sw_KE"/>
        </w:rPr>
      </w:r>
      <w:r>
        <w:rPr>
          <w:lang w:val="sw_KE" w:bidi="sw_KE"/>
        </w:rPr>
        <w:t>Hatimaye Yesu anajibu swali la wanafunzi katika kifungu cha awali: “Tafadhali tuambie, mambo haya yatatukia lini? Nayo dalili ya kuwa hayo yote yanakaribia kutimia itakuwa gani?” Yesu ameelezea mambo yatakayotokea. Sasa Yesu anasema, "Jihadharini! Nimewaonya kabla ya muda!"</w:t>
      </w:r>
    </w:p>
    <w:p>
      <w:pPr/>
      <w:r>
        <w:rPr>
          <w:lang w:val="sw_KE" w:bidi="sw_KE"/>
        </w:rPr>
      </w:r>
      <w:r>
        <w:rPr>
          <w:lang w:val="sw_KE" w:bidi="sw_KE"/>
        </w:rPr>
        <w:t>Komea hapa na mjadili kama timu ya watafsiri: Je, utamaduni wenu una hadithi zozote kuhusu mwisho wa dunia? Shirikini mifano ya hadithi hizo. Watu wana hisia gani kuhusu hadithi hizi?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13:9–23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mawili.</w:t>
      </w:r>
    </w:p>
    <w:p>
      <w:pPr/>
      <w:r>
        <w:rPr>
          <w:lang w:val="sw_KE" w:bidi="sw_KE"/>
        </w:rPr>
      </w:r>
      <w:r>
        <w:rPr>
          <w:b/>
          <w:lang w:val="sw_KE" w:bidi="sw_KE"/>
        </w:rPr>
        <w:t>Katika tukio la kwanza:</w:t>
      </w:r>
      <w:r>
        <w:rPr>
          <w:lang w:val="sw_KE" w:bidi="sw_KE"/>
        </w:rPr>
        <w:t xml:space="preserve"> Yesu anaendelea kuwafundisha wanafunzi wake. Anawaambia wafahamu kwamba mambo mabaya yanakuja. Anawaonya kwamba watakamatwa na kushtakiwa bila haki. Anawaonya kwamba kila mtu atawachukia.</w:t>
      </w:r>
    </w:p>
    <w:p>
      <w:pPr/>
      <w:r>
        <w:rPr>
          <w:lang w:val="sw_KE" w:bidi="sw_KE"/>
        </w:rPr>
      </w:r>
      <w:r>
        <w:rPr>
          <w:b/>
          <w:lang w:val="sw_KE" w:bidi="sw_KE"/>
        </w:rPr>
        <w:t>Katika tukio la pili:</w:t>
      </w:r>
      <w:r>
        <w:rPr>
          <w:lang w:val="sw_KE" w:bidi="sw_KE"/>
        </w:rPr>
        <w:t xml:space="preserve"> Tukio linabadilika kwenye awamu ya pili ya kufundisha ambapo Yesu anaanza kuelezea jambo linalochukiwa ambalo litasababisha uwepo wa Mungu kuondoka Hekaluni. Waumini watakimbia na maisha yatakuwa magumu sana. Mamasihi wa uongo na manabii wa uongo watajaribu kuwadanganya watu.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peke yao na Yesu)</w:t>
      </w:r>
    </w:p>
    <w:p>
      <w:pPr>
        <w:pStyle w:val="ListBullet"/>
        <w:spacing w:line="240" w:lineRule="auto"/>
        <w:ind w:left="720"/>
      </w:pPr>
      <w:r>
        <w:rPr>
          <w:lang w:val="sw_KE" w:bidi="sw_KE"/>
        </w:rPr>
      </w:r>
      <w:r>
        <w:rPr>
          <w:lang w:val="sw_KE" w:bidi="sw_KE"/>
        </w:rPr>
        <w:t>Watawala wanaowachukua kuwapiga na kuwauwa wafuasi wa Yesu</w:t>
      </w:r>
    </w:p>
    <w:p>
      <w:pPr>
        <w:pStyle w:val="ListBullet"/>
        <w:spacing w:line="240" w:lineRule="auto"/>
        <w:ind w:left="720"/>
      </w:pPr>
      <w:r>
        <w:rPr>
          <w:lang w:val="sw_KE" w:bidi="sw_KE"/>
        </w:rPr>
      </w:r>
      <w:r>
        <w:rPr>
          <w:lang w:val="sw_KE" w:bidi="sw_KE"/>
        </w:rPr>
        <w:t>Familia zinazowasaliti wanafamilia wao</w:t>
      </w:r>
    </w:p>
    <w:p>
      <w:pPr>
        <w:pStyle w:val="ListBullet"/>
        <w:spacing w:line="240" w:lineRule="auto"/>
        <w:ind w:left="720"/>
      </w:pPr>
      <w:r>
        <w:rPr>
          <w:lang w:val="sw_KE" w:bidi="sw_KE"/>
        </w:rPr>
      </w:r>
      <w:r>
        <w:rPr>
          <w:lang w:val="sw_KE" w:bidi="sw_KE"/>
        </w:rPr>
        <w:t>Wale wanaokimbia kutoka Yudea kwenda milimani</w:t>
      </w:r>
    </w:p>
    <w:p>
      <w:pPr>
        <w:pStyle w:val="ListBullet"/>
        <w:spacing w:line="240" w:lineRule="auto"/>
        <w:ind w:left="720"/>
      </w:pPr>
      <w:r>
        <w:rPr>
          <w:lang w:val="sw_KE" w:bidi="sw_KE"/>
        </w:rPr>
      </w:r>
      <w:r>
        <w:rPr>
          <w:lang w:val="sw_KE" w:bidi="sw_KE"/>
        </w:rPr>
        <w:t>Watu wengi wanaodai kuwa ni Masihi</w:t>
      </w:r>
    </w:p>
    <w:p>
      <w:pPr/>
      <w:r>
        <w:rPr>
          <w:lang w:val="sw_KE" w:bidi="sw_KE"/>
        </w:rPr>
      </w:r>
      <w:r>
        <w:rPr>
          <w:lang w:val="sw_KE" w:bidi="sw_KE"/>
        </w:rPr>
        <w:t>Kama kikundi zingatia sehemu hizi katika mpangilio wa kifungu:</w:t>
      </w:r>
    </w:p>
    <w:p>
      <w:pPr/>
      <w:r>
        <w:rPr>
          <w:lang w:val="sw_KE" w:bidi="sw_KE"/>
        </w:rPr>
      </w:r>
      <w:r>
        <w:rPr>
          <w:lang w:val="sw_KE" w:bidi="sw_KE"/>
        </w:rPr>
        <w:t>Katika tukio la kwanza, Yesu na wanafunzi wake wanne wameketi kwenye Mlima wa Mizeituni wakizungumza. Wanafunzi wengine wameketi karibu lakini si karibu na kusikia kile ambacho Yesu anasema. Wanafunzi walimwuliza katika kifungu cha awali, "Tafadhali tuambie, mambo haya yatatukia lini? Nayo dalili ya kuwa hayo yote yanakaribia kutimia itakuwa gani?” Yesu anajibu swali hili.</w:t>
      </w:r>
    </w:p>
    <w:p>
      <w:pPr/>
      <w:r>
        <w:rPr>
          <w:lang w:val="sw_KE" w:bidi="sw_KE"/>
        </w:rPr>
      </w:r>
      <w:r>
        <w:rPr>
          <w:lang w:val="sw_KE" w:bidi="sw_KE"/>
        </w:rPr>
        <w:t>Yesu anaanza kifungu hiki kwa kusema, "Mambo haya yanapotokea, jihadharini!" Yesu anawaambia wanafunzi kwamba makundi mbalimbali ya watu watawatendea vibaya wafuasi. Watakabidhiwa kwa halmashauri za mitaa. Viongozi wa kidini wa mitaa watawapiga wanafunzi katika sinagogi. Watawala na wafalme watawashtaki watu bila haki. Ndugu, baba, na watoto watawasaliti wanafamilia wao wanaoamini na kuwapa watawala ili wauawe.</w:t>
      </w:r>
    </w:p>
    <w:p>
      <w:pPr/>
      <w:r>
        <w:rPr>
          <w:lang w:val="sw_KE" w:bidi="sw_KE"/>
        </w:rPr>
      </w:r>
      <w:r>
        <w:rPr>
          <w:lang w:val="sw_KE" w:bidi="sw_KE"/>
        </w:rPr>
        <w:t>Yesu anasema kwamba majaribio yanawapa waumini fursa ya kuhubiri Habari Njema kuhusu Yesu kwa mamlaka. Waumini lazima wahubiri Habari Njema kwa mataifa yote ya watu kabla ya mwisho wa ulimwengu kuja. Ni muhimu kukumbuka kwamba Yesu anasema msisumbuke au kuhangaika kuhusu mtakalosema. Roho Mtakatifu ndiye atakayezungumza kupitia wanafunzi.</w:t>
      </w:r>
    </w:p>
    <w:p>
      <w:pPr/>
      <w:r>
        <w:rPr>
          <w:lang w:val="sw_KE" w:bidi="sw_KE"/>
        </w:rPr>
      </w:r>
      <w:r>
        <w:rPr>
          <w:lang w:val="sw_KE" w:bidi="sw_KE"/>
        </w:rPr>
        <w:t>Yesu anasema kila mtu atawachukia waumini kwa sababu wanamfuata Yesu. Mwishowe, waumini wataokolewa—hiyo inamaanisha kwamba wataishi pamoja na Mungu milele mbinguni, kwa sababu wataendelea kumfuata Yesu hadi mwisho wa maisha yao.</w:t>
      </w:r>
    </w:p>
    <w:p>
      <w:pPr/>
      <w:r>
        <w:rPr>
          <w:lang w:val="sw_KE" w:bidi="sw_KE"/>
        </w:rPr>
      </w:r>
      <w:r>
        <w:rPr>
          <w:lang w:val="sw_KE" w:bidi="sw_KE"/>
        </w:rPr>
        <w:t>Katika tukio la pili, Yesu anaeleza kitu kisicho takatifu, kinachachukiwa kinachosababisha uharibifu. Uwepo wa Mungu unatoka Hekaluni. Jambo linalochukiwa huenda ni mtu anayesimama Hekaluni na kufanya mambo ambayo hapaswi kufanya. Marko anamwonyesha msomaji jambo hili katika sentensi maalum, "Msomaji, zingatia!" Kisha Yesu anaeleza kwamba wale walioko Yudea, eneo linalozunguka Yerusalemu, lazima wakimbilie milimani. Mtu aliye kwenye paa lazima aondoke bila kurudi nyumbani na kufunga. Mtu aliye kwenya shamba lazima aondoke bila hata kuchukua koti lake ambalo huenda liko mwishoni mwa shamba. Itakuwa vigumu sana kwa wanawake wajawazito na kina mama wanaonyonyesha. Yesu anasema ombeni—au ongeeni na Mungu—mambo haya yasitokee katika majira ya baridi, wakati ambapo hali ya hewa ni mbaya. Yesu anasema siku hizo zitakuwa na dhiki na taabu kuliko siku zingine zozote tangu uumbaji. Hata hivyo, Mungu atatenga wakati wa mateso mafupi ili si kila mtu apate kufa. Yesu anasema kwamba Mungu anafanya hili kwa ajili ya wateule—wale wanaomfuata.</w:t>
      </w:r>
    </w:p>
    <w:p>
      <w:pPr/>
      <w:r>
        <w:rPr>
          <w:lang w:val="sw_KE" w:bidi="sw_KE"/>
        </w:rPr>
      </w:r>
      <w:r>
        <w:rPr>
          <w:lang w:val="sw_KE" w:bidi="sw_KE"/>
        </w:rPr>
        <w:t>Yesu anasema, "Msiamini ikiwa mtu anasema Masihi yuko pale." Yesu anasema kwamba manabii wa uongo na mamasihi wa uongo watakuja. Watafanya miujiza ili kuwapotosha watu wa Mungu.</w:t>
      </w:r>
    </w:p>
    <w:p>
      <w:pPr/>
      <w:r>
        <w:rPr>
          <w:lang w:val="sw_KE" w:bidi="sw_KE"/>
        </w:rPr>
      </w:r>
      <w:r>
        <w:rPr>
          <w:lang w:val="sw_KE" w:bidi="sw_KE"/>
        </w:rPr>
        <w:t>Yesu anamalizia wakati huu kwa kusema, "Jihadharini! Nimekwisha kuwaambia mambo haya yote mapema kabla hayajatukia." Yesu anajibu swali ambalo wanafunzi walikuwa wameuliza hapo awali. “Tafadhali tuambie, mambo haya yatatukia lini? Nayo dalili ya kuwa hayo yote yanakaribia kutimia itakuwa gani?”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13:9–23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peke yao na Yesu)</w:t>
      </w:r>
    </w:p>
    <w:p>
      <w:pPr>
        <w:pStyle w:val="ListBullet"/>
        <w:spacing w:line="240" w:lineRule="auto"/>
        <w:ind w:left="720"/>
      </w:pPr>
      <w:r>
        <w:rPr>
          <w:lang w:val="sw_KE" w:bidi="sw_KE"/>
        </w:rPr>
      </w:r>
      <w:r>
        <w:rPr>
          <w:lang w:val="sw_KE" w:bidi="sw_KE"/>
        </w:rPr>
        <w:t>Watawala wanaowachukua kuwapiga na kuwauwa wafuasi wa Yesu</w:t>
      </w:r>
    </w:p>
    <w:p>
      <w:pPr>
        <w:pStyle w:val="ListBullet"/>
        <w:spacing w:line="240" w:lineRule="auto"/>
        <w:ind w:left="720"/>
      </w:pPr>
      <w:r>
        <w:rPr>
          <w:lang w:val="sw_KE" w:bidi="sw_KE"/>
        </w:rPr>
      </w:r>
      <w:r>
        <w:rPr>
          <w:lang w:val="sw_KE" w:bidi="sw_KE"/>
        </w:rPr>
        <w:t>Familia zinazowasaliti wanafamilia wao</w:t>
      </w:r>
    </w:p>
    <w:p>
      <w:pPr>
        <w:pStyle w:val="ListBullet"/>
        <w:spacing w:line="240" w:lineRule="auto"/>
        <w:ind w:left="720"/>
      </w:pPr>
      <w:r>
        <w:rPr>
          <w:lang w:val="sw_KE" w:bidi="sw_KE"/>
        </w:rPr>
      </w:r>
      <w:r>
        <w:rPr>
          <w:lang w:val="sw_KE" w:bidi="sw_KE"/>
        </w:rPr>
        <w:t>Wale wanaokimbia kutoka Yudea kwenda milimani</w:t>
      </w:r>
    </w:p>
    <w:p>
      <w:pPr>
        <w:pStyle w:val="ListBullet"/>
        <w:spacing w:line="240" w:lineRule="auto"/>
        <w:ind w:left="720"/>
      </w:pPr>
      <w:r>
        <w:rPr>
          <w:lang w:val="sw_KE" w:bidi="sw_KE"/>
        </w:rPr>
      </w:r>
      <w:r>
        <w:rPr>
          <w:lang w:val="sw_KE" w:bidi="sw_KE"/>
        </w:rPr>
        <w:t>Wengi wanaokuja wakidai kuwa ni Masihi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anaendelea kuwafundisha wanafunzi wake wanne wa karibu upande wa Mlima wa Mizeituni. Yesu anaanza kwa kusema, "Jihadharini!" au "Jihadharini! Kwa maana watawapeleka katika mabaraza yao na kupigwa mijeledi katika masinagogi. Mtashtakiwa mbele ya watawala na wafalme kwa ajili yangu, ili kuwa ushuhuda kwao. Lakini utakuwa na fursa ya kushiriki Habari Njema kuhusu mimi kwa sababu Habari Njema lazima ishirikishwe kwanza na mataifa yote. Mtakapokamatwa na kushtakiwa, msisumbuke awali kuhusu mtakalosema. Semeni tu lolote mtakalopewa wakati huo, kwa kuwa si ninyi mtakaokuwa mkinena, bali ni Roho Mtakatifu."</w:t>
      </w:r>
    </w:p>
    <w:p>
      <w:pPr/>
      <w:r>
        <w:rPr>
          <w:lang w:val="sw_KE" w:bidi="sw_KE"/>
        </w:rPr>
      </w:r>
      <w:r>
        <w:rPr>
          <w:lang w:val="sw_KE" w:bidi="sw_KE"/>
        </w:rPr>
        <w:t>Sitisha igizo: Muulize wanafunzi, "Mnahisi vipi?" Huenda ukasikia mambo kama, "Ninaogopa. Hii inaonekana kuwa mbaya sana," au "Nina wasiwasi kwamba nitasema jambo baya nitakapokamatwa lakini hii inaonekana kama Roho Mtakatifu atanisaidia ili kunifanya nijisikie bora," au "Nafurahi kwamba kila taifa litasikia Habari Njema." Muulize Yesu, "Unahisi vipi unapofundisha wanafunzi hawa?" Huenda ukasikia, "Wanasikiliza na kujaribu kuelewa. Najua hawaelewi sasa lakini wakati huu utakapofika, natumaini watakumbuka mafundisho haya na kupata faraja." Endelea na igizo.</w:t>
      </w:r>
    </w:p>
    <w:p>
      <w:pPr/>
      <w:r>
        <w:rPr>
          <w:lang w:val="sw_KE" w:bidi="sw_KE"/>
        </w:rPr>
      </w:r>
      <w:r>
        <w:rPr>
          <w:lang w:val="sw_KE" w:bidi="sw_KE"/>
        </w:rPr>
        <w:t>Yesu anaendelea kufundisha. Anawaambia wanafunzi wake, "“Ndugu atamsaliti ndugu yake ili auawe, naye baba atamsaliti mtoto wake. Watoto nao wataasi dhidi ya wazazi wao na kusababisha wauawe. Watu wote watawachukia kwa ajili ya Jina langu. Lakini yule atakayevumilia hadi mwisho ataokolewa."</w:t>
      </w:r>
    </w:p>
    <w:p>
      <w:pPr/>
      <w:r>
        <w:rPr>
          <w:lang w:val="sw_KE" w:bidi="sw_KE"/>
        </w:rPr>
      </w:r>
      <w:r>
        <w:rPr>
          <w:lang w:val="sw_KE" w:bidi="sw_KE"/>
        </w:rPr>
        <w:t>Sitisha igizo: Muulize wanafunzi, "Mnahisi vipi?" Huenda ukasikia mambo kama, "Hii inanifanya nihuzuni kufikiria kuhusu familia zinazofanya hivi," au "Nina wasiwasi kuhusu familia yangu mwenyewe," au "Baadhi ya hii inanifanya nichanganyikiwe. Siwezi kufikiria watu wakitenda vivyo hivyo." Endelea na igizo.</w:t>
      </w:r>
    </w:p>
    <w:p>
      <w:pPr/>
      <w:r>
        <w:rPr>
          <w:lang w:val="sw_KE" w:bidi="sw_KE"/>
        </w:rPr>
      </w:r>
      <w:r>
        <w:rPr>
          <w:lang w:val="sw_KE" w:bidi="sw_KE"/>
        </w:rPr>
        <w:t>Katika tukio la pili, Marko anaweka maoni maalum. Marko, anayeandika hili, anawaambia wasomaji, "Jihadharini na sehemu hii! Ni muhimu!" Kisha Yesu anaendelea kuzungumza. Anawaambia wanafunzi wake, “Mtakapoona ‘chukizo la uharibifu’ limesimama mahali pasipolipasa, basi wale walioko Uyahudi wakimbilie milimani. Yeyote aliye juu ya dari ya nyumba asishuke au kuingia ndani ili kuchukua chochote. Aliye shambani asirudi nyumbani kuchukua vazi lake. Ole wao wenye mimba na wale wanaonyonyesha watoto siku hizo! Kwa maana siku hizo zitakuwa za dhiki kuu ambayo haijapata kuwako tangu mwanzo, hapo Mungu alipoumba ulimwengu, mpaka leo, na wala haitakuwako tena kamwe. Kama Bwana asingelifupisha siku hizo, kamwe asingeliokoka mtu yeyote. Lakini kwa ajili ya wateule, wale aliowachagua, amezifupisha siku hizo."</w:t>
      </w:r>
    </w:p>
    <w:p>
      <w:pPr/>
      <w:r>
        <w:rPr>
          <w:lang w:val="sw_KE" w:bidi="sw_KE"/>
        </w:rPr>
      </w:r>
      <w:r>
        <w:rPr>
          <w:lang w:val="sw_KE" w:bidi="sw_KE"/>
        </w:rPr>
        <w:t>Sitisha igizo: Muulize wanafunzi, "Mnahisi vipi?" Huenda ukasikia mambo kama "Nahisi huzuni kubwa ninaposikia hili. Inaonekana kama wakati wa mateso ya kutisha." Au, "Inanifanya niogope kwa familia yangu wapendwa wangu wote. Lakini pia inaonekana kuwa na tumaini kwa sababu tutakuwa pamoja na Mungu mwisho." Endelea na igizo.</w:t>
      </w:r>
    </w:p>
    <w:p>
      <w:pPr/>
      <w:r>
        <w:rPr>
          <w:lang w:val="sw_KE" w:bidi="sw_KE"/>
        </w:rPr>
      </w:r>
      <w:r>
        <w:rPr>
          <w:lang w:val="sw_KE" w:bidi="sw_KE"/>
        </w:rPr>
        <w:t>Yesu anaendelea kufundisha. Yesu anawaambia wanafunzi wake, "Mtu akisema, 'Masihi yuko hapa,' au 'Yuko pale,' msiamini. Manabii wa uongo watakuja. Manabii wa uongo Watafanya mambo ya miujiza. Watafanya mambo haya kwa sababu wanataka kuwadanganya na kuwapotosha watu wa Mungu ambao wamechagua kumfuata Mungu. Hivyo jihadharini. Nimewaonya kuhusu mambo haya yote!"</w:t>
      </w:r>
    </w:p>
    <w:p>
      <w:pPr/>
      <w:r>
        <w:rPr>
          <w:lang w:val="sw_KE" w:bidi="sw_KE"/>
        </w:rPr>
      </w:r>
      <w:r>
        <w:rPr>
          <w:lang w:val="sw_KE" w:bidi="sw_KE"/>
        </w:rPr>
        <w:t>Sitisha igizo: Waulize wanafunzi wa Yesu, "Mnahisi vipi?" Huenda ukasikia mambo kama, "Hii inanifanya nikasirike manabii wa uongo. Wanathubutu kuja na kujaribu kuwadanganya watu vivyo hivyo!" au "Inaniogopa kwamba nitadanganywa. Nitajaribu kuwa macho kama Yesu anavyotuambia tufanye hivyo." Muulize Yesu, "Unahisi vipi sasa?" Huenda ukasikia, "Wanasikiliza vizuri. Nadhani wanaanza kuelewa. Nina tumaini." Endelea na igizo.</w:t>
      </w:r>
      <w:r>
        <w:rPr>
          <w:lang w:val="sw_KE" w:bidi="sw_KE"/>
        </w:rPr>
      </w:r>
    </w:p>
    <w:p>
      <w:pPr>
        <w:pStyle w:val="Heading3"/>
      </w:pPr>
      <w:r>
        <w:rPr>
          <w:lang w:val="sw_KE" w:bidi="sw_KE"/>
        </w:rPr>
        <w:t>Kujaza Mapengo</w:t>
      </w:r>
    </w:p>
    <w:p>
      <w:pPr/>
      <w:r>
        <w:rPr>
          <w:lang w:val="sw_KE" w:bidi="sw_KE"/>
        </w:rPr>
      </w:r>
      <w:r>
        <w:rPr>
          <w:lang w:val="sw_KE" w:bidi="sw_KE"/>
        </w:rPr>
        <w:t>Sikiliza maandiko tena katika toleo ambalo ni rahisi kuelewa.</w:t>
      </w:r>
    </w:p>
    <w:p>
      <w:pPr/>
      <w:r>
        <w:rPr>
          <w:lang w:val="sw_KE" w:bidi="sw_KE"/>
        </w:rPr>
      </w:r>
      <w:r>
        <w:rPr>
          <w:lang w:val="sw_KE" w:bidi="sw_KE"/>
        </w:rPr>
        <w:t>Yesu bado ameketi upande wa Mlima wa Mizeituni akiwafundisha Petro, Yakobo, Yohana na Andrea.</w:t>
      </w:r>
    </w:p>
    <w:p>
      <w:pPr/>
      <w:r>
        <w:rPr>
          <w:lang w:val="sw_KE" w:bidi="sw_KE"/>
        </w:rPr>
      </w:r>
      <w:r>
        <w:rPr>
          <w:lang w:val="sw_KE" w:bidi="sw_KE"/>
        </w:rPr>
        <w:t xml:space="preserve">Yesu anawaambia wanafunzi wake kwamba watapeanwa kwa </w:t>
      </w:r>
      <w:r>
        <w:rPr>
          <w:b/>
          <w:lang w:val="sw_KE" w:bidi="sw_KE"/>
        </w:rPr>
        <w:t>mabaraza</w:t>
      </w:r>
      <w:r>
        <w:rPr>
          <w:lang w:val="sw_KE" w:bidi="sw_KE"/>
        </w:rPr>
        <w:t xml:space="preserve"> yao. Hao ni viongozi wa Kiyahudi katika kila mji au kijiji wanaotatua migogoro katika miji yao.</w:t>
      </w:r>
    </w:p>
    <w:p>
      <w:pPr/>
      <w:r>
        <w:rPr>
          <w:lang w:val="sw_KE" w:bidi="sw_KE"/>
        </w:rPr>
      </w:r>
      <w:r>
        <w:rPr>
          <w:lang w:val="sw_KE" w:bidi="sw_KE"/>
        </w:rPr>
        <w:t xml:space="preserve">Watu </w:t>
      </w:r>
      <w:r>
        <w:rPr>
          <w:b/>
          <w:lang w:val="sw_KE" w:bidi="sw_KE"/>
        </w:rPr>
        <w:t>watawapiga</w:t>
      </w:r>
      <w:r>
        <w:rPr>
          <w:lang w:val="sw_KE" w:bidi="sw_KE"/>
        </w:rPr>
        <w:t xml:space="preserve"> au </w:t>
      </w:r>
      <w:r>
        <w:rPr>
          <w:b/>
          <w:lang w:val="sw_KE" w:bidi="sw_KE"/>
        </w:rPr>
        <w:t>kuwachapa</w:t>
      </w:r>
      <w:r>
        <w:rPr>
          <w:lang w:val="sw_KE" w:bidi="sw_KE"/>
        </w:rPr>
        <w:t xml:space="preserve"> wafuasi tena na tena kwa mjeledi katika </w:t>
      </w:r>
      <w:r>
        <w:rPr>
          <w:b/>
          <w:lang w:val="sw_KE" w:bidi="sw_KE"/>
        </w:rPr>
        <w:t>masinagogi</w:t>
      </w:r>
      <w:r>
        <w:rPr>
          <w:lang w:val="sw_KE" w:bidi="sw_KE"/>
        </w:rPr>
        <w:t xml:space="preserve">. Mijeledi hii ni kamba za ngozi zenye vipande vya chuma vyenye ncha kali. Wanawapiga watu migongoni na vifuani. Tafsiri </w:t>
      </w:r>
      <w:r>
        <w:rPr>
          <w:b/>
          <w:lang w:val="sw_KE" w:bidi="sw_KE"/>
        </w:rPr>
        <w:t>sinagogi</w:t>
      </w:r>
      <w:r>
        <w:rPr>
          <w:lang w:val="sw_KE" w:bidi="sw_KE"/>
        </w:rPr>
        <w:t xml:space="preserve"> kwa njia ile ambayo ulilitafsiri katika vifungu vya awali katika Marko, na ukumbuke kwamba </w:t>
      </w:r>
      <w:r>
        <w:rPr>
          <w:b/>
          <w:lang w:val="sw_KE" w:bidi="sw_KE"/>
        </w:rPr>
        <w:t>sinagogi</w:t>
      </w:r>
      <w:r>
        <w:rPr>
          <w:lang w:val="sw_KE" w:bidi="sw_KE"/>
        </w:rPr>
        <w:t xml:space="preserve"> liko kwenye faharasa kuu.</w:t>
      </w:r>
    </w:p>
    <w:p>
      <w:pPr/>
      <w:r>
        <w:rPr>
          <w:lang w:val="sw_KE" w:bidi="sw_KE"/>
        </w:rPr>
      </w:r>
      <w:r>
        <w:rPr>
          <w:lang w:val="sw_KE" w:bidi="sw_KE"/>
        </w:rPr>
        <w:t xml:space="preserve">Yesu alisema kwamba wafuasi watashtakiwa mbele ya watawala na wafalme. </w:t>
      </w:r>
      <w:r>
        <w:rPr>
          <w:b/>
          <w:lang w:val="sw_KE" w:bidi="sw_KE"/>
        </w:rPr>
        <w:t>Watawala</w:t>
      </w:r>
      <w:r>
        <w:rPr>
          <w:lang w:val="sw_KE" w:bidi="sw_KE"/>
        </w:rPr>
        <w:t xml:space="preserve"> wanateuliwa na mfalme au rais wa nchi ili kutawala eneo fulani. </w:t>
      </w:r>
      <w:r>
        <w:rPr>
          <w:b/>
          <w:lang w:val="sw_KE" w:bidi="sw_KE"/>
        </w:rPr>
        <w:t>Wafalme</w:t>
      </w:r>
      <w:r>
        <w:rPr>
          <w:lang w:val="sw_KE" w:bidi="sw_KE"/>
        </w:rPr>
        <w:t xml:space="preserve"> ni watawala wa nchi au eneo fulani.</w:t>
      </w:r>
    </w:p>
    <w:p>
      <w:pPr/>
      <w:r>
        <w:rPr>
          <w:lang w:val="sw_KE" w:bidi="sw_KE"/>
        </w:rPr>
      </w:r>
      <w:r>
        <w:rPr>
          <w:lang w:val="sw_KE" w:bidi="sw_KE"/>
        </w:rPr>
        <w:t xml:space="preserve">Injili au </w:t>
      </w:r>
      <w:r>
        <w:rPr>
          <w:b/>
          <w:lang w:val="sw_KE" w:bidi="sw_KE"/>
        </w:rPr>
        <w:t>Habari Njema</w:t>
      </w:r>
      <w:r>
        <w:rPr>
          <w:lang w:val="sw_KE" w:bidi="sw_KE"/>
        </w:rPr>
        <w:t xml:space="preserve">, </w:t>
      </w:r>
      <w:r>
        <w:rPr>
          <w:b/>
          <w:lang w:val="sw_KE" w:bidi="sw_KE"/>
        </w:rPr>
        <w:t>itahubiriwa</w:t>
      </w:r>
      <w:r>
        <w:rPr>
          <w:lang w:val="sw_KE" w:bidi="sw_KE"/>
        </w:rPr>
        <w:t xml:space="preserve"> kwanza kwa mataifa yote kabla ya </w:t>
      </w:r>
      <w:r>
        <w:rPr>
          <w:b/>
          <w:lang w:val="sw_KE" w:bidi="sw_KE"/>
        </w:rPr>
        <w:t>mwisho</w:t>
      </w:r>
      <w:r>
        <w:rPr>
          <w:lang w:val="sw_KE" w:bidi="sw_KE"/>
        </w:rPr>
        <w:t xml:space="preserve"> kuwadia. Habari njema ni kwamba Yesu alikuja duniani, akafa kwa ajili ya dhambi zetu, na akafufuka kutoka kwa wafu. Hii pia inaitwa Habari Njema. </w:t>
      </w:r>
      <w:r>
        <w:rPr>
          <w:b/>
          <w:lang w:val="sw_KE" w:bidi="sw_KE"/>
        </w:rPr>
        <w:t>Manabii</w:t>
      </w:r>
      <w:r>
        <w:rPr>
          <w:lang w:val="sw_KE" w:bidi="sw_KE"/>
        </w:rPr>
        <w:t xml:space="preserve"> liko kwenye faharasa kuu.</w:t>
      </w:r>
    </w:p>
    <w:p>
      <w:pPr/>
      <w:r>
        <w:rPr>
          <w:lang w:val="sw_KE" w:bidi="sw_KE"/>
        </w:rPr>
      </w:r>
      <w:r>
        <w:rPr>
          <w:lang w:val="sw_KE" w:bidi="sw_KE"/>
        </w:rPr>
        <w:t xml:space="preserve">Yesu alisema msiwe na wasiwasi kuhusu kile watakachosema watakapokamatwa. Huyu </w:t>
      </w:r>
      <w:r>
        <w:rPr>
          <w:b/>
          <w:lang w:val="sw_KE" w:bidi="sw_KE"/>
        </w:rPr>
        <w:t>Roho Mtakatifu</w:t>
      </w:r>
      <w:r>
        <w:rPr>
          <w:lang w:val="sw_KE" w:bidi="sw_KE"/>
        </w:rPr>
        <w:t xml:space="preserve"> atazungumza kwa ajili yao. Tafsiri Roho Mtakatifu kwa njia ile ambayo umetafsiri hapo awali, na ukumbuke kwamba maneno, </w:t>
      </w:r>
      <w:r>
        <w:rPr>
          <w:b/>
          <w:lang w:val="sw_KE" w:bidi="sw_KE"/>
        </w:rPr>
        <w:t>Roho Mtakatifu</w:t>
      </w:r>
      <w:r>
        <w:rPr>
          <w:lang w:val="sw_KE" w:bidi="sw_KE"/>
        </w:rPr>
        <w:t>, yako kwenye faharasa.</w:t>
      </w:r>
    </w:p>
    <w:p>
      <w:pPr/>
      <w:r>
        <w:rPr>
          <w:lang w:val="sw_KE" w:bidi="sw_KE"/>
        </w:rPr>
      </w:r>
      <w:r>
        <w:rPr>
          <w:lang w:val="sw_KE" w:bidi="sw_KE"/>
        </w:rPr>
        <w:t xml:space="preserve">Mambo yataendelea kuharibika </w:t>
      </w:r>
      <w:r>
        <w:rPr>
          <w:b/>
          <w:lang w:val="sw_KE" w:bidi="sw_KE"/>
        </w:rPr>
        <w:t>Ndugu atamsaliti ndugu</w:t>
      </w:r>
      <w:r>
        <w:rPr>
          <w:lang w:val="sw_KE" w:bidi="sw_KE"/>
        </w:rPr>
        <w:t>. Ikiwa lugha yako ina maneno yanayomaanisha ndugu wakubwa au wadogo, huenda ukahitaji kutumia neno la jumla kwa kaka au dada hapa.</w:t>
      </w:r>
    </w:p>
    <w:p>
      <w:pPr/>
      <w:r>
        <w:rPr>
          <w:lang w:val="sw_KE" w:bidi="sw_KE"/>
        </w:rPr>
      </w:r>
      <w:r>
        <w:rPr>
          <w:lang w:val="sw_KE" w:bidi="sw_KE"/>
        </w:rPr>
        <w:t xml:space="preserve">Yesu anasema kwamba kwa chuki na usaliti, wafuasi wanaovumilia na kuwa waaminifu kwake </w:t>
      </w:r>
      <w:r>
        <w:rPr>
          <w:b/>
          <w:lang w:val="sw_KE" w:bidi="sw_KE"/>
        </w:rPr>
        <w:t>wataokolewa</w:t>
      </w:r>
      <w:r>
        <w:rPr>
          <w:lang w:val="sw_KE" w:bidi="sw_KE"/>
        </w:rPr>
        <w:t xml:space="preserve">, au kwa maneno mengine, wataishi milele pamoja na Mungu. </w:t>
      </w:r>
      <w:r>
        <w:rPr>
          <w:b/>
          <w:lang w:val="sw_KE" w:bidi="sw_KE"/>
        </w:rPr>
        <w:t>Kuokolewa</w:t>
      </w:r>
      <w:r>
        <w:rPr>
          <w:lang w:val="sw_KE" w:bidi="sw_KE"/>
        </w:rPr>
        <w:t xml:space="preserve"> ni neno ambalo liko kwenye faharasa kuu.</w:t>
      </w:r>
    </w:p>
    <w:p>
      <w:pPr/>
      <w:r>
        <w:rPr>
          <w:lang w:val="sw_KE" w:bidi="sw_KE"/>
        </w:rPr>
      </w:r>
      <w:r>
        <w:rPr>
          <w:lang w:val="sw_KE" w:bidi="sw_KE"/>
        </w:rPr>
        <w:t xml:space="preserve">Yesu anaendelea kusema kwamba siku moja chukizo la </w:t>
      </w:r>
      <w:r>
        <w:rPr>
          <w:b/>
          <w:lang w:val="sw_KE" w:bidi="sw_KE"/>
        </w:rPr>
        <w:t>uharibifu</w:t>
      </w:r>
      <w:r>
        <w:rPr>
          <w:lang w:val="sw_KE" w:bidi="sw_KE"/>
        </w:rPr>
        <w:t xml:space="preserve">, au </w:t>
      </w:r>
      <w:r>
        <w:rPr>
          <w:b/>
          <w:lang w:val="sw_KE" w:bidi="sw_KE"/>
        </w:rPr>
        <w:t>ukafiri unaosababisha uharibifu utakuja</w:t>
      </w:r>
      <w:r>
        <w:rPr>
          <w:lang w:val="sw_KE" w:bidi="sw_KE"/>
        </w:rPr>
        <w:t xml:space="preserve"> na kusababisha uharibifu na maumivu ulimwenguni. Jambo hili la kutisha litasababisha uwepo wa Mungu uondoke na Mungu kuhukumu nchi. Katika Kigiriki, maneno haya yanamaanisha "jambo la kuchukiza linalosababisha hofu." Timu yako inaweza kutafsiri hivi "jambo linalochukiwa linaloharibu au kusababisha hofu."</w:t>
      </w:r>
    </w:p>
    <w:p>
      <w:pPr/>
      <w:r>
        <w:rPr>
          <w:lang w:val="sw_KE" w:bidi="sw_KE"/>
        </w:rPr>
      </w:r>
      <w:r>
        <w:rPr>
          <w:lang w:val="sw_KE" w:bidi="sw_KE"/>
        </w:rPr>
        <w:t xml:space="preserve">Yesu anasema kwamba watu walio </w:t>
      </w:r>
      <w:r>
        <w:rPr>
          <w:b/>
          <w:lang w:val="sw_KE" w:bidi="sw_KE"/>
        </w:rPr>
        <w:t>Yudea</w:t>
      </w:r>
      <w:r>
        <w:rPr>
          <w:lang w:val="sw_KE" w:bidi="sw_KE"/>
        </w:rPr>
        <w:t xml:space="preserve"> wanapaswa kukimbilia milima mingine. </w:t>
      </w:r>
      <w:r>
        <w:rPr>
          <w:b/>
          <w:lang w:val="sw_KE" w:bidi="sw_KE"/>
        </w:rPr>
        <w:t>Yudea</w:t>
      </w:r>
      <w:r>
        <w:rPr>
          <w:lang w:val="sw_KE" w:bidi="sw_KE"/>
        </w:rPr>
        <w:t xml:space="preserve"> ni eneo linalozunguka Yerusalemu na ni moja ya maeneo ambayo Mungu alilipa moja ya makabila kumi na mawili ya Israeli—Yuda wakati alipowarudisha kutoka Misri. Yesu anasema kwamba watu watalazimika kukimbia nchi yao ili kwenda mahali pengine.</w:t>
      </w:r>
    </w:p>
    <w:p>
      <w:pPr/>
      <w:r>
        <w:rPr>
          <w:lang w:val="sw_KE" w:bidi="sw_KE"/>
        </w:rPr>
      </w:r>
      <w:r>
        <w:rPr>
          <w:lang w:val="sw_KE" w:bidi="sw_KE"/>
        </w:rPr>
        <w:t xml:space="preserve">Kisha Yesu anasema kwamba mtu aliye shambani anapaswa kuondoka mara moja na hata asichukue vazi au </w:t>
      </w:r>
      <w:r>
        <w:rPr>
          <w:b/>
          <w:lang w:val="sw_KE" w:bidi="sw_KE"/>
        </w:rPr>
        <w:t>koti</w:t>
      </w:r>
      <w:r>
        <w:rPr>
          <w:lang w:val="sw_KE" w:bidi="sw_KE"/>
        </w:rPr>
        <w:t xml:space="preserve"> lake.</w:t>
      </w:r>
    </w:p>
    <w:p>
      <w:pPr/>
      <w:r>
        <w:rPr>
          <w:lang w:val="sw_KE" w:bidi="sw_KE"/>
        </w:rPr>
      </w:r>
      <w:r>
        <w:rPr>
          <w:lang w:val="sw_KE" w:bidi="sw_KE"/>
        </w:rPr>
        <w:t xml:space="preserve">Komea hapa na uonyeshe timu yako ya watafsiri picha ya </w:t>
      </w:r>
      <w:r>
        <w:rPr>
          <w:b/>
          <w:lang w:val="sw_KE" w:bidi="sw_KE"/>
        </w:rPr>
        <w:t>koti</w:t>
      </w:r>
      <w:r>
        <w:rPr>
          <w:lang w:val="sw_KE" w:bidi="sw_KE"/>
        </w:rPr>
        <w:t xml:space="preserve"> na ukumbuke kwamba </w:t>
      </w:r>
      <w:r>
        <w:rPr>
          <w:b/>
          <w:lang w:val="sw_KE" w:bidi="sw_KE"/>
        </w:rPr>
        <w:t>koti</w:t>
      </w:r>
      <w:r>
        <w:rPr>
          <w:lang w:val="sw_KE" w:bidi="sw_KE"/>
        </w:rPr>
        <w:t xml:space="preserve"> liko kwenye faharasa kuu.</w:t>
      </w:r>
    </w:p>
    <w:p>
      <w:pPr/>
      <w:r>
        <w:rPr>
          <w:lang w:val="sw_KE" w:bidi="sw_KE"/>
        </w:rPr>
      </w:r>
      <w:r>
        <w:rPr>
          <w:lang w:val="sw_KE" w:bidi="sw_KE"/>
        </w:rPr>
        <w:t xml:space="preserve">Yesu anasema kwamba watu wanapaswa </w:t>
      </w:r>
      <w:r>
        <w:rPr>
          <w:b/>
          <w:lang w:val="sw_KE" w:bidi="sw_KE"/>
        </w:rPr>
        <w:t>kuomba</w:t>
      </w:r>
      <w:r>
        <w:rPr>
          <w:lang w:val="sw_KE" w:bidi="sw_KE"/>
        </w:rPr>
        <w:t xml:space="preserve"> kwamba mambo hayo yasitokee katika majira ya </w:t>
      </w:r>
      <w:r>
        <w:rPr>
          <w:b/>
          <w:lang w:val="sw_KE" w:bidi="sw_KE"/>
        </w:rPr>
        <w:t>baridi</w:t>
      </w:r>
      <w:r>
        <w:rPr>
          <w:lang w:val="sw_KE" w:bidi="sw_KE"/>
        </w:rPr>
        <w:t xml:space="preserve">. </w:t>
      </w:r>
      <w:r>
        <w:rPr>
          <w:b/>
          <w:lang w:val="sw_KE" w:bidi="sw_KE"/>
        </w:rPr>
        <w:t>Kuombakatika</w:t>
      </w:r>
      <w:r>
        <w:rPr>
          <w:lang w:val="sw_KE" w:bidi="sw_KE"/>
        </w:rPr>
        <w:t xml:space="preserve"> Agano Jipya inarejelea kuwasiliana na Mungu. Hakikisha kwamba neno unalotumia hapa halirejelei tu mawasiliano ya kidesturi, bali jambo fulani la kibinafsi zaidi. </w:t>
      </w:r>
      <w:r>
        <w:rPr>
          <w:b/>
          <w:lang w:val="sw_KE" w:bidi="sw_KE"/>
        </w:rPr>
        <w:t>Majira</w:t>
      </w:r>
      <w:r>
        <w:rPr>
          <w:lang w:val="sw_KE" w:bidi="sw_KE"/>
        </w:rPr>
        <w:t xml:space="preserve"> ya baridi yanaweza kuwa tofauti katika tamaduni tofauti. Huenda ukahitaji kusema msimu wa mvua, miezi mibaya, au hali mbaya ya hewa.</w:t>
      </w:r>
    </w:p>
    <w:p>
      <w:pPr/>
      <w:r>
        <w:rPr>
          <w:lang w:val="sw_KE" w:bidi="sw_KE"/>
        </w:rPr>
      </w:r>
      <w:r>
        <w:rPr>
          <w:lang w:val="sw_KE" w:bidi="sw_KE"/>
        </w:rPr>
        <w:t xml:space="preserve">Kisha Yesu anasema kwamba </w:t>
      </w:r>
      <w:r>
        <w:rPr>
          <w:b/>
          <w:lang w:val="sw_KE" w:bidi="sw_KE"/>
        </w:rPr>
        <w:t>Bwana</w:t>
      </w:r>
      <w:r>
        <w:rPr>
          <w:lang w:val="sw_KE" w:bidi="sw_KE"/>
        </w:rPr>
        <w:t xml:space="preserve"> (au </w:t>
      </w:r>
      <w:r>
        <w:rPr>
          <w:b/>
          <w:lang w:val="sw_KE" w:bidi="sw_KE"/>
        </w:rPr>
        <w:t>Mungu</w:t>
      </w:r>
      <w:r>
        <w:rPr>
          <w:lang w:val="sw_KE" w:bidi="sw_KE"/>
        </w:rPr>
        <w:t xml:space="preserve">, katika kisa hiki) atafupisha siku za magumu. Hatafupisha saa za siku, bali atafupisha idadi ya siku au miezi. </w:t>
      </w:r>
      <w:r>
        <w:rPr>
          <w:b/>
          <w:lang w:val="sw_KE" w:bidi="sw_KE"/>
        </w:rPr>
        <w:t>Mungu</w:t>
      </w:r>
      <w:r>
        <w:rPr>
          <w:lang w:val="sw_KE" w:bidi="sw_KE"/>
        </w:rPr>
        <w:t xml:space="preserve"> na </w:t>
      </w:r>
      <w:r>
        <w:rPr>
          <w:b/>
          <w:lang w:val="sw_KE" w:bidi="sw_KE"/>
        </w:rPr>
        <w:t>Bwana</w:t>
      </w:r>
      <w:r>
        <w:rPr>
          <w:lang w:val="sw_KE" w:bidi="sw_KE"/>
        </w:rPr>
        <w:t xml:space="preserve"> wanajadiliwa kwenye faharasa kuu.</w:t>
      </w:r>
    </w:p>
    <w:p>
      <w:pPr/>
      <w:r>
        <w:rPr>
          <w:lang w:val="sw_KE" w:bidi="sw_KE"/>
        </w:rPr>
      </w:r>
      <w:r>
        <w:rPr>
          <w:lang w:val="sw_KE" w:bidi="sw_KE"/>
        </w:rPr>
        <w:t xml:space="preserve">Mungu atafupisha siku ili watu wote wasife. Baadhi ya </w:t>
      </w:r>
      <w:r>
        <w:rPr>
          <w:b/>
          <w:lang w:val="sw_KE" w:bidi="sw_KE"/>
        </w:rPr>
        <w:t>wateule</w:t>
      </w:r>
      <w:r>
        <w:rPr>
          <w:lang w:val="sw_KE" w:bidi="sw_KE"/>
        </w:rPr>
        <w:t xml:space="preserve"> wake wataokolewa. Wateule, wale ambao Mungu amewachagua—au wale wanaomfuata Yesu.</w:t>
      </w:r>
    </w:p>
    <w:p>
      <w:pPr/>
      <w:r>
        <w:rPr>
          <w:lang w:val="sw_KE" w:bidi="sw_KE"/>
        </w:rPr>
      </w:r>
      <w:r>
        <w:rPr>
          <w:lang w:val="sw_KE" w:bidi="sw_KE"/>
        </w:rPr>
        <w:t xml:space="preserve">Watu wengine watakuja kusema kwamba wao ni </w:t>
      </w:r>
      <w:r>
        <w:rPr>
          <w:b/>
          <w:lang w:val="sw_KE" w:bidi="sw_KE"/>
        </w:rPr>
        <w:t>Masihi</w:t>
      </w:r>
      <w:r>
        <w:rPr>
          <w:lang w:val="sw_KE" w:bidi="sw_KE"/>
        </w:rPr>
        <w:t xml:space="preserve">, au </w:t>
      </w:r>
      <w:r>
        <w:rPr>
          <w:b/>
          <w:lang w:val="sw_KE" w:bidi="sw_KE"/>
        </w:rPr>
        <w:t>Kristo</w:t>
      </w:r>
      <w:r>
        <w:rPr>
          <w:lang w:val="sw_KE" w:bidi="sw_KE"/>
        </w:rPr>
        <w:t>. Kumbuka kutafsiri jina hili la cheo la Yesu kwa njia ile ile ambayo umetafsiri katika vifungu vilivyotangulia. Tazama faharisi kwa maelezo zaidi.</w:t>
      </w:r>
    </w:p>
    <w:p>
      <w:pPr/>
      <w:r>
        <w:rPr>
          <w:lang w:val="sw_KE" w:bidi="sw_KE"/>
        </w:rPr>
      </w:r>
      <w:r>
        <w:rPr>
          <w:lang w:val="sw_KE" w:bidi="sw_KE"/>
        </w:rPr>
        <w:t xml:space="preserve">Manabii </w:t>
      </w:r>
      <w:r>
        <w:rPr>
          <w:b/>
          <w:lang w:val="sw_KE" w:bidi="sw_KE"/>
        </w:rPr>
        <w:t>wa uongo</w:t>
      </w:r>
      <w:r>
        <w:rPr>
          <w:lang w:val="sw_KE" w:bidi="sw_KE"/>
        </w:rPr>
        <w:t xml:space="preserve"> watakuja kufanya ishara na maajabu ili kuwadanganya watu wafikiri kwamba wametoka kwa Mungu. Tumia neno lile kwa manabii ambalo umetumia katika vifungu vilivyotangulia, na ukumbuke kwamba neno </w:t>
      </w:r>
      <w:r>
        <w:rPr>
          <w:b/>
          <w:lang w:val="sw_KE" w:bidi="sw_KE"/>
        </w:rPr>
        <w:t>manabii</w:t>
      </w:r>
      <w:r>
        <w:rPr>
          <w:lang w:val="sw_KE" w:bidi="sw_KE"/>
        </w:rPr>
        <w:t xml:space="preserve"> liko kwenye faharasa kuu.</w:t>
      </w:r>
    </w:p>
    <w:p>
      <w:pPr/>
      <w:r>
        <w:rPr>
          <w:lang w:val="sw_KE" w:bidi="sw_KE"/>
        </w:rPr>
      </w:r>
      <w:r>
        <w:rPr>
          <w:b/>
          <w:lang w:val="sw_KE" w:bidi="sw_KE"/>
        </w:rPr>
        <w:t>Ishara na maajabu</w:t>
      </w:r>
      <w:r>
        <w:rPr>
          <w:lang w:val="sw_KE" w:bidi="sw_KE"/>
        </w:rPr>
        <w:t xml:space="preserve"> Ishara ni dalili au kidokezo kwamba jambo fulani ni la kweli au litatokea. Ishara inaweza kuwa onyo. Ajabu, au muujiza, ni jambo lisilo la kawaida au la kushangaza linalotokea ambalo Mungu tu ndiye anayeweza kulifanya. Kumbuka kwamba </w:t>
      </w:r>
      <w:r>
        <w:rPr>
          <w:b/>
          <w:lang w:val="sw_KE" w:bidi="sw_KE"/>
        </w:rPr>
        <w:t>ishara</w:t>
      </w:r>
      <w:r>
        <w:rPr>
          <w:lang w:val="sw_KE" w:bidi="sw_KE"/>
        </w:rPr>
        <w:t xml:space="preserve"> na </w:t>
      </w:r>
      <w:r>
        <w:rPr>
          <w:b/>
          <w:lang w:val="sw_KE" w:bidi="sw_KE"/>
        </w:rPr>
        <w:t>miujiza</w:t>
      </w:r>
      <w:r>
        <w:rPr>
          <w:lang w:val="sw_KE" w:bidi="sw_KE"/>
        </w:rPr>
        <w:t xml:space="preserve"> iko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13:24–31</w:t>
      </w:r>
      <w:r>
        <w:rPr>
          <w:lang w:val="sw_KE" w:bidi="sw_KE"/>
        </w:rPr>
      </w:r>
    </w:p>
    <w:p>
      <w:pPr>
        <w:pStyle w:val="Heading3"/>
      </w:pPr>
      <w:r>
        <w:rPr>
          <w:lang w:val="sw_KE" w:bidi="sw_KE"/>
        </w:rPr>
        <w:t>Sikiliza na Moyo</w:t>
      </w:r>
    </w:p>
    <w:p>
      <w:pPr/>
      <w:r>
        <w:rPr>
          <w:lang w:val="sw_KE" w:bidi="sw_KE"/>
        </w:rPr>
      </w:r>
      <w:r>
        <w:rPr>
          <w:lang w:val="sw_KE" w:bidi="sw_KE"/>
        </w:rPr>
        <w:t>Katika hatua hii, sikia Marko 13:24–31 na kuiweka katika mioyo yenu.</w:t>
      </w:r>
    </w:p>
    <w:p>
      <w:pPr/>
      <w:r>
        <w:rPr>
          <w:lang w:val="sw_KE" w:bidi="sw_KE"/>
        </w:rPr>
      </w:r>
      <w:r>
        <w:rPr>
          <w:lang w:val="sw_KE" w:bidi="sw_KE"/>
        </w:rPr>
        <w:t>Sikiliza toleo la sauti la Marko 13:24–31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Katika Maandiko yaliyotangulia Yesu amekuwa akiwaambia wanafunzi wake kuhusu nyakati ngumu ambazo wafuasi wake watakuwa nazo. Yesu bado ameketi na wanafunzi wake wanne, na wale wengine wako mbali kidogo, upande wa Mlima wa Mizeituni. Yesu anaanza kufundisha kwa mashairi, kisha anamalizia kwa kuzungumza na wanafunzi kuhusu kile kitakachotokea.</w:t>
      </w:r>
    </w:p>
    <w:p>
      <w:pPr/>
      <w:r>
        <w:rPr>
          <w:lang w:val="sw_KE" w:bidi="sw_KE"/>
        </w:rPr>
      </w:r>
      <w:r>
        <w:rPr>
          <w:lang w:val="sw_KE" w:bidi="sw_KE"/>
        </w:rPr>
        <w:t>Komea hapa na uonyeshe timu yako ya watafsiri picha ya upande wa Mlima wa Mizeituni.</w:t>
      </w:r>
    </w:p>
    <w:p>
      <w:pPr/>
      <w:r>
        <w:rPr>
          <w:lang w:val="sw_KE" w:bidi="sw_KE"/>
        </w:rPr>
      </w:r>
      <w:r>
        <w:rPr>
          <w:lang w:val="sw_KE" w:bidi="sw_KE"/>
        </w:rPr>
        <w:t>Komea hapa na muangalie jinsi ulivyoamua kujadili mateso ya watu au mateso yatakayotokea. Hapa Yesu anarejelea mateso hayo yaliyoelezwa tayari. Sitisha kurekodi hapa.</w:t>
      </w:r>
    </w:p>
    <w:p>
      <w:pPr/>
      <w:r>
        <w:rPr>
          <w:lang w:val="sw_KE" w:bidi="sw_KE"/>
        </w:rPr>
      </w:r>
      <w:r>
        <w:rPr>
          <w:lang w:val="sw_KE" w:bidi="sw_KE"/>
        </w:rPr>
        <w:t>Katika kifungu kilichotangulia au sehemu ya awali ya mafundisho haya, yesu alielezea jambo linalochukiwa ambalo litasababisha uharibifu na kusababisha utukufu wa Mungu kuondoka Hekaluni mwake. Yesu anazungumzia dhiki au siku ngumu za mateso. Hatujui siku hizi za mateso zitadumu muda gani. Kisha, katika kifungu hiki cha Maandiko, Yesu anasema kwamba wakati mwingine baada ya siku hizo ngumu au siku za mateso, kutakuwa na machafuko mengi mbinguni, au angani. Anaorodhesha vitu vitatu kuu angani: jua, mwezi na nyota. Anaelezea jinsi kila moja itakuwa giza au jinsi nuru yake itakavyoanguka kutoka angani. Kisha Yesu anahitimisha kwa kusema, "na nguvu za anga—au jua, mwezi, na nyota angani-zitatikisika." Manabii kama Yoeli kutoka Agano la Kale walisema kwamba jua, mwezi na nyota zingepoteza nuru yao. Katika unabii katika Agano la Kale mambo haya yanayotokea angani yalionyesha kwamba Mungu alikuwa akitenda katika historia ya wanadamu.</w:t>
      </w:r>
    </w:p>
    <w:p>
      <w:pPr/>
      <w:r>
        <w:rPr>
          <w:lang w:val="sw_KE" w:bidi="sw_KE"/>
        </w:rPr>
      </w:r>
      <w:r>
        <w:rPr>
          <w:lang w:val="sw_KE" w:bidi="sw_KE"/>
        </w:rPr>
        <w:t>Komea hapa na mjadili kama kundi la watafsiri: Mnazungumziaje unabii au utabiri wa wakati uliopita katika mafundisho ya kidini au ya kiroho katika utamaduni wenu? Simulia hadithi kuhusu mtu anayetabiri mambo yajayo. Sikiliza kwa makini lugha ya mtoa hadithi. Je, lugha yenu hubadilika mnapozungumzia unabii? Sitisha kurekodi hapa.</w:t>
      </w:r>
    </w:p>
    <w:p>
      <w:pPr/>
      <w:r>
        <w:rPr>
          <w:lang w:val="sw_KE" w:bidi="sw_KE"/>
        </w:rPr>
      </w:r>
      <w:r>
        <w:rPr>
          <w:lang w:val="sw_KE" w:bidi="sw_KE"/>
        </w:rPr>
        <w:t>Kisha Yesu anamweleza Mwana wa Adamu. Mara nyingi Yesu anajiita Mwana wa Adamu katika kitabu cha Marko. Mwana wa Adamu anawakumbusha wasikilizaji wa Marko kuhusu Danieli 7 ambapo mtu kama Mwana wa Adamu alipelekwa kwenye kiti cha enzi cha Mungu ambapo Mwana wa Adamu alipewa mamlaka, heshima na uhuru juu ya mataifa yote ya ulimwengu. Hata hivyo, hapa Yesu anasema kwamba Mwana wa Adamu mwenyewe atakuja kwa nguvu na utukufu. Tofauti hii ni kwamba katika kifungu hiki Mwana wa Adamu hazichukuliwi kwa Mungu lakini anakuja kama Mungu duniani. Mwana wa Adamu huyu atawatuma malaika ili kukusanya watu wake kutoka ulimwenguni kote na kutoka mwisho wa dunia. Kwa maneno mengine, hakuna mtu atakayeweza kujificha kutoka kwa Mwana wa Adamu. Malaika ni viumbe visivyo vya kawaida wanaomtumikia Mungu kwa njia nyingi. Utukufu unamaanisha ajabu ya Mungu. Mungu tu "anakuja kwa utukufu." Wasikilizaji wa Yesu wangeelewa kwamba watu hao waliochaguliwa au wateule ni Wayahudi waliotawanyika kutoka pande nne au duniani kote, ambao wangekusanywa tena. Wasikilizaji wa Yesu pia wangeelewa kwamba Yesu alikuwa akimweleza Mwana wa Adamu kama mtu aliyekuwa Mungu mwenyewe.</w:t>
      </w:r>
    </w:p>
    <w:p>
      <w:pPr/>
      <w:r>
        <w:rPr>
          <w:lang w:val="sw_KE" w:bidi="sw_KE"/>
        </w:rPr>
      </w:r>
      <w:r>
        <w:rPr>
          <w:lang w:val="sw_KE" w:bidi="sw_KE"/>
        </w:rPr>
        <w:t>Sitisha na uonyeshe timu ramani ya ulimwengu na Yerusalemu au Israeli katikati ya ramani. Waulize timu waionyeshe maeneo ambayo yatakuwa maeneo ya mbali zaidi au ncha za dunia. Sitisha kurekodi hapa.</w:t>
      </w:r>
    </w:p>
    <w:p>
      <w:pPr/>
      <w:r>
        <w:rPr>
          <w:lang w:val="sw_KE" w:bidi="sw_KE"/>
        </w:rPr>
      </w:r>
      <w:r>
        <w:rPr>
          <w:lang w:val="sw_KE" w:bidi="sw_KE"/>
        </w:rPr>
        <w:t>Kumbuka kwamba Yesu ameketi juu ya Mlima wa Mizeituni na wanafunzi wake. Sasa Yesu anajibu kikamilifu swali la awali ambalo wanafunzi wake wanne walimuuliza walipoketi: Mambo haya—uharibifu wa hekalu na mambo mengine yote mabaya--yatatokea lini? Yesu anawaambia wanafunzi wake wajifunze somo kutokana na jinsi mtini unavyokua. Mtini ni mti wa kawaida sana unaopatikana katika Israeli yote. Yesu alichagua mti wa kawaida kuzaa matunda kwa mfano huu.</w:t>
      </w:r>
    </w:p>
    <w:p>
      <w:pPr/>
      <w:r>
        <w:rPr>
          <w:lang w:val="sw_KE" w:bidi="sw_KE"/>
        </w:rPr>
      </w:r>
      <w:r>
        <w:rPr>
          <w:lang w:val="sw_KE" w:bidi="sw_KE"/>
        </w:rPr>
        <w:t>Komea hapa na uonyeshe timu yako ya watafsiri picha ya mtini kabla ya kuwa na majani na baada ya kuwa na majani na tini. Sitisha kurekodi hapa.</w:t>
      </w:r>
    </w:p>
    <w:p>
      <w:pPr/>
      <w:r>
        <w:rPr>
          <w:lang w:val="sw_KE" w:bidi="sw_KE"/>
        </w:rPr>
      </w:r>
      <w:r>
        <w:rPr>
          <w:lang w:val="sw_KE" w:bidi="sw_KE"/>
        </w:rPr>
        <w:t>Mtini ni mti unaopoteza majani yake wakati hali ya hewa inapoanza kuwa baridi. Mtini unaonyesha kwamba umekaribia kuzaa matunda matawi yake yanapoanza kuwa laini na majani madogo kuanza kuchipuka. Majani ya mtini yanapochipuka, bila shaka majira ya baridi—au msimu wa baridi--umekwisha. Mtini unalinganishwa na ishara kwamba nyakati za mwisho zinakuja.</w:t>
      </w:r>
    </w:p>
    <w:p>
      <w:pPr/>
      <w:r>
        <w:rPr>
          <w:lang w:val="sw_KE" w:bidi="sw_KE"/>
        </w:rPr>
      </w:r>
      <w:r>
        <w:rPr>
          <w:lang w:val="sw_KE" w:bidi="sw_KE"/>
        </w:rPr>
        <w:t>Sitisha na mjadili: Zungumza kuhusu mabadiliko ya hali ya hewa katika nchi yako. Una ishara gani kwamba msimu unakaribia kubadilika? Unajuaje wakati wa kuandaa udongo na kupanda? Unajuaje wakati matunda yataonekana kwenye miti au mizabibu hivi karibuni? Sitisha kurekodi hapa.</w:t>
      </w:r>
    </w:p>
    <w:p>
      <w:pPr/>
      <w:r>
        <w:rPr>
          <w:lang w:val="sw_KE" w:bidi="sw_KE"/>
        </w:rPr>
      </w:r>
      <w:r>
        <w:rPr>
          <w:lang w:val="sw_KE" w:bidi="sw_KE"/>
        </w:rPr>
        <w:t xml:space="preserve">Yesu anasema, "Vivyo hivyo, </w:t>
      </w:r>
      <w:r>
        <w:rPr>
          <w:b/>
          <w:lang w:val="sw_KE" w:bidi="sw_KE"/>
        </w:rPr>
        <w:t>mambo haya</w:t>
      </w:r>
      <w:r>
        <w:rPr>
          <w:lang w:val="sw_KE" w:bidi="sw_KE"/>
        </w:rPr>
        <w:t xml:space="preserve"> yanapoanza kutokea," kurudi kwa Yesu au nyakati za mwisho kumekaribia. Kama vile mtini unapoanza kuchanua, wakati mambo magumu yatakapotokea kama jambo linalochukiwa ambalo litasababisha uharibifu, na kukamatwa kwa wafuasi wa Yesu—hiyo ni ishara kwamba nyakati za mwisho zinakuja. Kurudi kwa Yesu ni "mlangoni," au inakaribia kutokea. Mlangoni ni picha ya neno. Mtu anapokuja na mlangoni, tunajua kwamba kuwasili kwa mtu huyu unafanyika sasa.</w:t>
      </w:r>
    </w:p>
    <w:p>
      <w:pPr/>
      <w:r>
        <w:rPr>
          <w:lang w:val="sw_KE" w:bidi="sw_KE"/>
        </w:rPr>
      </w:r>
      <w:r>
        <w:rPr>
          <w:lang w:val="sw_KE" w:bidi="sw_KE"/>
        </w:rPr>
        <w:t>Simama na jadili: hadithia kuhusu mtu anayefundisha. Jumuisha katika hadithi maeneo tofauti mtu huyu anaposafiri. Atakapofika mlangoni na yuko tayari kuingia, unaweza kuacha hadithi. Sasa jadili neno picha ambazo mtoa hadithi alitumia kuelezea mahali ambapo mtu huyo alikuwa katika hatua tofauti za safari hii. Sitisha kurekodi hapa.</w:t>
      </w:r>
    </w:p>
    <w:p>
      <w:pPr/>
      <w:r>
        <w:rPr>
          <w:lang w:val="sw_KE" w:bidi="sw_KE"/>
        </w:rPr>
      </w:r>
      <w:r>
        <w:rPr>
          <w:lang w:val="sw_KE" w:bidi="sw_KE"/>
        </w:rPr>
        <w:t xml:space="preserve">Ni vigumu kutafsiri kifungu hiki cha Maandiko kwa sababu hatujui Yesu anazungumzia nini hasa anapozungumza kuhusu </w:t>
      </w:r>
      <w:r>
        <w:rPr>
          <w:b/>
          <w:lang w:val="sw_KE" w:bidi="sw_KE"/>
        </w:rPr>
        <w:t>mambo haya</w:t>
      </w:r>
      <w:r>
        <w:rPr>
          <w:lang w:val="sw_KE" w:bidi="sw_KE"/>
        </w:rPr>
        <w:t xml:space="preserve"> kutimia. Anaweza kuwa anarejelea jambo linalochukiwa linalosababisha uharibifu, au jua, mwezi na nyota kuwa giza. Tunajua kwamba jambo linalochukiwa linalosababisha uharibifu na kukamatwa kwa wafuasi wa Yesu hufanyika muda fulani kabla ya mwisho wa ulimwengu. Kisha baada ya wakati huo mgumu, jua, mwezi na nyota hupoteza nuru yao kabla tu ya Yesu kurudi kuwakusanya watu wake na kuwaokoa kutokana na uharibifu.</w:t>
      </w:r>
    </w:p>
    <w:p>
      <w:pPr/>
      <w:r>
        <w:rPr>
          <w:lang w:val="sw_KE" w:bidi="sw_KE"/>
        </w:rPr>
      </w:r>
      <w:r>
        <w:rPr>
          <w:lang w:val="sw_KE" w:bidi="sw_KE"/>
        </w:rPr>
        <w:t xml:space="preserve">Yesu anataka watu wasikilize kwa makini: "Nawaambia ukweli. Kizazi hiki hakitapita hadi mambo haya yote yawe yametimia." Tena, hatujui </w:t>
      </w:r>
      <w:r>
        <w:rPr>
          <w:b/>
          <w:lang w:val="sw_KE" w:bidi="sw_KE"/>
        </w:rPr>
        <w:t>mambo haya</w:t>
      </w:r>
      <w:r>
        <w:rPr>
          <w:lang w:val="sw_KE" w:bidi="sw_KE"/>
        </w:rPr>
        <w:t xml:space="preserve"> inarejelea nini hasa. Hata hivyo, wasomi wengi wanafikiri kwamba Yesu anasema kuwaa jambo linalochukiwa linalosababisha uharibifu litatokea wakati wa maisha ya baadhi ya wanafunzi wake. Jambo baya lilifanyika mwaka wa 70 AD wakati wa maisha ya baadhi ya wanafunzi wake. Hekalu liliharibiwa kabisa. Hata hivyo, ulimwengu haukuisha na Yesu hakurudi wakati huo. Tunajua kwamba mwisho wa ulimwengu bado unakuja baadaye, na kwamba jambo lingine lenye kuchukiwa linalosababisha uharibifu labda litatokea tena. Kwa kawaida unabii hutimia mara moja, na tena baadaye katika historia.</w:t>
      </w:r>
    </w:p>
    <w:p>
      <w:pPr/>
      <w:r>
        <w:rPr>
          <w:lang w:val="sw_KE" w:bidi="sw_KE"/>
        </w:rPr>
      </w:r>
      <w:r>
        <w:rPr>
          <w:lang w:val="sw_KE" w:bidi="sw_KE"/>
        </w:rPr>
        <w:t>Komea hapa na mjadili kama timu ya watafsiri: Mnazungumziaje unabii katika mafundisho yenu ya kidini au ya kiroho katika utamaduni wenu? Simulia hadithi kwa mfano wa unabii ambao kila mtu anajua, iwe kutoka kwa imani ya Kikristo au imani nyingine. Unatumia lugha gani? Watu huelewaje unabii huu? Je, wanafikiri utatimia mara moja? Sitisha kurekodi hapa.</w:t>
      </w:r>
    </w:p>
    <w:p>
      <w:pPr/>
      <w:r>
        <w:rPr>
          <w:lang w:val="sw_KE" w:bidi="sw_KE"/>
        </w:rPr>
      </w:r>
      <w:r>
        <w:rPr>
          <w:lang w:val="sw_KE" w:bidi="sw_KE"/>
        </w:rPr>
        <w:t>Manabii katika Agano la Kale walisema kwamba mbingu na dunia zitatoweka lakini kwamba Neno la Mungu kamwe halitatoweka. Hii inamaanisha kwamba kila kitu duniani kitatoweka, lakini maneno ya Yesu, au mambo aliyozungumza na kufundisha, kamwe hayatatoweka. Yesu anathibitisha tena kwamba yeye ndiye Mwokozi Aliyeahidiwa au Masihi.</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13:24–31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mawili.</w:t>
      </w:r>
    </w:p>
    <w:p>
      <w:pPr/>
      <w:r>
        <w:rPr>
          <w:lang w:val="sw_KE" w:bidi="sw_KE"/>
        </w:rPr>
      </w:r>
      <w:r>
        <w:rPr>
          <w:b/>
          <w:lang w:val="sw_KE" w:bidi="sw_KE"/>
        </w:rPr>
        <w:t>Tukio la Kwanza:</w:t>
      </w:r>
      <w:r>
        <w:rPr>
          <w:lang w:val="sw_KE" w:bidi="sw_KE"/>
        </w:rPr>
        <w:t xml:space="preserve"> Katika tukio la kwanza Yesu anaendelea kuwafundisha wanafunzi wake wanne upande wa Mlima wa Mizeituni. Yesu anawaelezea wanafunzi wake jinsi jua, mwezi na nyota hazitatoa tena nuru yao. Hiyo inapotokea, Mwana wa Adamu au Yesu atakuja na nguvu na utukufu. Mwana wa Adamu atawakusanya watu wake waliochaguliwa kutoka sehemu zote za dunia.</w:t>
      </w:r>
    </w:p>
    <w:p>
      <w:pPr/>
      <w:r>
        <w:rPr>
          <w:lang w:val="sw_KE" w:bidi="sw_KE"/>
        </w:rPr>
      </w:r>
      <w:r>
        <w:rPr>
          <w:b/>
          <w:lang w:val="sw_KE" w:bidi="sw_KE"/>
        </w:rPr>
        <w:t>Katika tukio la pili:</w:t>
      </w:r>
      <w:r>
        <w:rPr>
          <w:lang w:val="sw_KE" w:bidi="sw_KE"/>
        </w:rPr>
        <w:t xml:space="preserve"> Yesu anawapa wanafunzi wake somo kutoka kwa mtini. Tunajua kwamba msimu wa baridi umekwisha mtini unapoanza kuchanua. Vivyo hivyo, tunajua kwamba nyakati za mwisho zimekaribia mambo fulani yanapotokea.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naye peke yao)</w:t>
      </w:r>
    </w:p>
    <w:p>
      <w:pPr>
        <w:pStyle w:val="ListBullet"/>
        <w:spacing w:line="240" w:lineRule="auto"/>
        <w:ind w:left="720"/>
      </w:pPr>
      <w:r>
        <w:rPr>
          <w:lang w:val="sw_KE" w:bidi="sw_KE"/>
        </w:rPr>
      </w:r>
      <w:r>
        <w:rPr>
          <w:lang w:val="sw_KE" w:bidi="sw_KE"/>
        </w:rPr>
        <w:t>Wateule</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Kama kikundi, zingatia sehemu hizi za mpangilio wa kifungu hicho: Unapoanza tukio la kwanza na utabiri ambao Yesu alitoa kuhusu jua, mwezi na nyota, amua ikiwa utatumia mashairi au matamshi ya mashairi kwa sehemu hii. Tafsiri nyingi zinaweka hii kwa fomu ya mashairi wakati zingine zinatumia sentensi za mara kwa mara lakini tafsiri zote zinapata njia ya kusisitiza taarifa ili watu kuelewa kwamba huu ni unabii. Yesu anatoa kauli mbili ambazo ni sababu na athari, au sehemu ya pili ya taarifa inafanyika kwa sababu ya kauli ya kwanza. Mwezi unapokea mwanga kutoka kwa jua. Kwa hivyo, ikiwa jua ni giza, mwezi utakuwa giza. Ikiwa nyota zinaanguka kutoka mbinguni, basi kila kitu mbinguni kitatikiswa.</w:t>
      </w:r>
    </w:p>
    <w:p>
      <w:pPr/>
      <w:r>
        <w:rPr>
          <w:lang w:val="sw_KE" w:bidi="sw_KE"/>
        </w:rPr>
      </w:r>
      <w:r>
        <w:rPr>
          <w:lang w:val="sw_KE" w:bidi="sw_KE"/>
        </w:rPr>
        <w:t>Sitisha na kufanya mazoezi ya kusema taarifa hizi mbili za kusababisha na athari ili kuona jinsi zinaweza kufanya kazi kama mashairi katika lugha yako, au ikiwa zinafanya kazi bora kama kauli za masimulizi. Sitisha kurekodi hapa.</w:t>
      </w:r>
    </w:p>
    <w:p>
      <w:pPr/>
      <w:r>
        <w:rPr>
          <w:lang w:val="sw_KE" w:bidi="sw_KE"/>
        </w:rPr>
      </w:r>
      <w:r>
        <w:rPr>
          <w:lang w:val="sw_KE" w:bidi="sw_KE"/>
        </w:rPr>
        <w:t>Yesu anazungumzia Mwana wa Adamu kuja kwenye mawingu. Mwana wa Adamu atawatuma malaika wake kukusanya wale ambao ni wa Mwana wa Adamu kutoka ncha za dunia.</w:t>
      </w:r>
    </w:p>
    <w:p>
      <w:pPr/>
      <w:r>
        <w:rPr>
          <w:lang w:val="sw_KE" w:bidi="sw_KE"/>
        </w:rPr>
      </w:r>
      <w:r>
        <w:rPr>
          <w:lang w:val="sw_KE" w:bidi="sw_KE"/>
        </w:rPr>
        <w:t>Sitisha hapa na uamua jinsi utakavyoigiza tukio hili. Utaelezea vipi tukio hili? Sitisha kurekodi hapa.</w:t>
      </w:r>
    </w:p>
    <w:p>
      <w:pPr/>
      <w:r>
        <w:rPr>
          <w:lang w:val="sw_KE" w:bidi="sw_KE"/>
        </w:rPr>
      </w:r>
      <w:r>
        <w:rPr>
          <w:lang w:val="sw_KE" w:bidi="sw_KE"/>
        </w:rPr>
        <w:t>Ni muhimu kukumbuka kwamba Yesu na wanafunzi wake wanne bado wameketi upande wa Mlima wa Mizeituni. Huu ni mwendelezo wa mafundisho yaliyotangulia kwenye upande wa mlima. Yesu alianza mafundisho haya kwa kurejelea shida ya kutisha au dhiki ambayo itatokea kitu kinachachukiwa kitasababisha uharibifu kwa watu wa Mungu. Baada ya hapo, Yesu anatumia misemo kutoka kwa manabii wa Agano la Kale kuelezea jambo litakalofanyikia mwanga angani. Mambo matatu yatatokea mbinguni. Jua litatiwa giza. Kisha mwezi hautatoa nuru. Kisha nyota zitaanguka kutoka angani. Nguvu zote mbinguni, au vitu vyote angani, vitatikisika. Kumbuka kwamba hii ni habari kutoka kwa unabii uliotolewa katika Agano la kale.</w:t>
      </w:r>
    </w:p>
    <w:p>
      <w:pPr/>
      <w:r>
        <w:rPr>
          <w:lang w:val="sw_KE" w:bidi="sw_KE"/>
        </w:rPr>
      </w:r>
      <w:r>
        <w:rPr>
          <w:lang w:val="sw_KE" w:bidi="sw_KE"/>
        </w:rPr>
        <w:t>Yesu anasema kwamba baada ya unabii huu kuhusu mambo mbinguni Mwana wa Adamu atakuja na nguvu nyingi na utukufu. Mwana wa Adamu atawatuma malaika kukusanya watu waliochaguliwa na Mwana wa Adamu kutoka kwa kila mahali ambapo kuna watu.</w:t>
      </w:r>
    </w:p>
    <w:p>
      <w:pPr/>
      <w:r>
        <w:rPr>
          <w:lang w:val="sw_KE" w:bidi="sw_KE"/>
        </w:rPr>
      </w:r>
      <w:r>
        <w:rPr>
          <w:lang w:val="sw_KE" w:bidi="sw_KE"/>
        </w:rPr>
        <w:t>Katika tukio la pili, Yesu anabadili mada ili kuzungumzia mtini Yesu anatumia mtini kama mfano kuwaonyesha wanafunzi wake jinsi watakavyojua kwamba unabii huu unakaribia kutokea. Yesu kisha anatoa mfano kutoka kwa jinsi mtini unavyokua. Matawi ya mtini yanapokuwa laini na majani yanaanza kukua, unajua kwamba msimu wa baridi umeisha na msimu wa ukuaji umeanza. Kama mtini, unapoona jua, mwezi na nyota angani zikiwa giza, unajua kwamba matukio ambayo Yesu anazungumzia yatatokea hivi karibuni.</w:t>
      </w:r>
    </w:p>
    <w:p>
      <w:pPr/>
      <w:r>
        <w:rPr>
          <w:lang w:val="sw_KE" w:bidi="sw_KE"/>
        </w:rPr>
      </w:r>
      <w:r>
        <w:rPr>
          <w:lang w:val="sw_KE" w:bidi="sw_KE"/>
        </w:rPr>
        <w:t>Yesu anasema, "Nawaambia ukweli." Anataka wanafunzi wake wasikilize kwa makini: anasema kwamba watu wengi wanaoishi sasa hawatakufa kabla ya mambo haya ambayo amekuwa akizungumzia kutokea.</w:t>
      </w:r>
    </w:p>
    <w:p>
      <w:pPr/>
      <w:r>
        <w:rPr>
          <w:lang w:val="sw_KE" w:bidi="sw_KE"/>
        </w:rPr>
      </w:r>
      <w:r>
        <w:rPr>
          <w:lang w:val="sw_KE" w:bidi="sw_KE"/>
        </w:rPr>
        <w:t>Yesu anahitimisha mafundisho haya kwa kusema kwamba ulimwengu na kila kitu ambacho Mungu aliumba ni cha muda, lakini mafundisho ya Yesu yanadumu milele.</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13:24–31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2.</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(lakini Petro, Yakobo, Yohana na Andrea wanaongea naye peke yao)</w:t>
      </w:r>
    </w:p>
    <w:p>
      <w:pPr>
        <w:pStyle w:val="ListBullet"/>
        <w:spacing w:line="240" w:lineRule="auto"/>
        <w:ind w:left="720"/>
      </w:pPr>
      <w:r>
        <w:rPr>
          <w:lang w:val="sw_KE" w:bidi="sw_KE"/>
        </w:rPr>
      </w:r>
      <w:r>
        <w:rPr>
          <w:lang w:val="sw_KE" w:bidi="sw_KE"/>
        </w:rPr>
        <w:t>Wateule au waliochaguliwa</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Katika tukio la kwanza, Yesu na wanafunzi wake wanne wameketi upande wa Mlima wa Mizeituni. Yesu anaendelea kufundisha. Anaanza kwa kurejelea jambo linalochukiwa ambalo litasababisha uharibifu na dhiki na shida kwa wafuasi wa Yesu. Anasema kwamba baada ya wakati huo wa dhiki kwa wafuasi wa Yesu, jua litakuwa giza, mwezi utaacha kutoa nuru, na nyota zitaanguka kutoka angani na kuacha kung’aa. Hakika, kila kitu angani kitatikisika. Kisha, kila mtu atamwona Mwana wa Adamu akija mawinguni kwa nguvu na utukufu mwingi. Mwana wa Adamu atawatuma malaika ili kukusanya watu wake wateule-wale wanaomfuata Mwana wa Adamu kutoka kila sehemu ya ulimwengu.</w:t>
      </w:r>
    </w:p>
    <w:p>
      <w:pPr/>
      <w:r>
        <w:rPr>
          <w:lang w:val="sw_KE" w:bidi="sw_KE"/>
        </w:rPr>
      </w:r>
      <w:r>
        <w:rPr>
          <w:lang w:val="sw_KE" w:bidi="sw_KE"/>
        </w:rPr>
        <w:t>Sitisha igizo. Waulize wanafunzi, "Mnahisi vipi?" Huenda ukasikia mambo kama, "Hii inaniogopa. Jua linawezaje kuacha kung’aa au nyota zinaanguka kutoka angani? Yesu anazungumzia tukio la ajabu!" Au, "Ninashangaa! Hii inaonekana ya ajabu. Siwezi kufikiria nguvu za aina gani Mwana wa Adamu atakuwa nao." Au, "Nashangaa. Nashangaa kutatokea nini kwa watu wote—wale ambao hawajachaguliwa." Endelea na igizo.</w:t>
      </w:r>
    </w:p>
    <w:p>
      <w:pPr/>
      <w:r>
        <w:rPr>
          <w:lang w:val="sw_KE" w:bidi="sw_KE"/>
        </w:rPr>
      </w:r>
      <w:r>
        <w:rPr>
          <w:lang w:val="sw_KE" w:bidi="sw_KE"/>
        </w:rPr>
        <w:t>Katika tukio la pili, yesu anabadili mafundisho yake sasa ili kuzungumzia mtini. Matawi ya mtini yanapolainika tena baada ya msimu wa baridi na majani kuanza kukua tena, unajua kwamba msimu wa baridi umekwisha na wakati wa ukuaji mpya umefika. Vivyo hivyo, mnapoona mambo haya yote yakitokea duniani, mnajua kwamba Mwana wa Adamu atarudi hivi karibuni. Ni kweli! Watu wengi wanaoishi sasa bado watakuwa hai wakati mambo haya ambayo nimekuwa nikielezea yatakapotokea. Kila kitu duniani kutapita siku moja, lakini mafundisho yangu hayatapita kamwe.</w:t>
      </w:r>
    </w:p>
    <w:p>
      <w:pPr/>
      <w:r>
        <w:rPr>
          <w:lang w:val="sw_KE" w:bidi="sw_KE"/>
        </w:rPr>
      </w:r>
      <w:r>
        <w:rPr>
          <w:lang w:val="sw_KE" w:bidi="sw_KE"/>
        </w:rPr>
        <w:t>Sitisha igizo. Waulize wanafunzi, "Mnahisi vipi?" Huenda ukasikia mambo kama, "Hii inamaana. Sasa ninaona kwamba mambo haya ya kuogopa sana yanapotokea. Nafurahi Yesu ameelezea hili." Au, "Nina wasiwasi. Inaonekana kuwa ya kushangaza lakini je, naweza kutambua kwamba Yesu anakuja?" Au, "nimechanganikiwa. Kwa Yesu kurudi kwa nguvu na utukufu inamaanisha kwamba Yesu ataondoka kwanza. Sijui Yesu ataenda wapi. Je, hii inamaanisha kwamba Yesu hatatupeleka pamoja naye? Je, tutasimama hapa ili tusubiri?" Au, "Hii yote inaonekana ya kusisimua sana. Nafurahi kuona kile kitakachotokea." Muulize Yesu, "Unahisi vipi?" Huenda ukasikia, "Nimejitahidi kuelezea hili kwa wanafunzi wangu. Natumaini kwamba wataelewa. Najua kwamba sasa inachanganya, lakini baadaye wanapaswa kukumbuka mafundisho haya na kuelewa kile kinachotokea." 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13:24–31 katika tafsiri iliyo rahisi zaidi kueleweka.</w:t>
      </w:r>
    </w:p>
    <w:p>
      <w:pPr/>
      <w:r>
        <w:rPr>
          <w:lang w:val="sw_KE" w:bidi="sw_KE"/>
        </w:rPr>
      </w:r>
      <w:r>
        <w:rPr>
          <w:lang w:val="sw_KE" w:bidi="sw_KE"/>
        </w:rPr>
        <w:t xml:space="preserve">Yesu anaanza sehemu hii ya mafundisho kwa kurejelea nyuma kwa mateso au nyakati </w:t>
      </w:r>
      <w:r>
        <w:rPr>
          <w:b/>
          <w:lang w:val="sw_KE" w:bidi="sw_KE"/>
        </w:rPr>
        <w:t>ngumu</w:t>
      </w:r>
      <w:r>
        <w:rPr>
          <w:lang w:val="sw_KE" w:bidi="sw_KE"/>
        </w:rPr>
        <w:t xml:space="preserve"> ambazo alizungumzia katika kifungu kilichotangulia. Yesu amekuwa akielezea jinsi jambo linalochukiwa linalosababisha uharibifu litasababisha ugumu na maumivu mengi kwa watu.</w:t>
      </w:r>
    </w:p>
    <w:p>
      <w:pPr/>
      <w:r>
        <w:rPr>
          <w:lang w:val="sw_KE" w:bidi="sw_KE"/>
        </w:rPr>
      </w:r>
      <w:r>
        <w:rPr>
          <w:lang w:val="sw_KE" w:bidi="sw_KE"/>
        </w:rPr>
        <w:t xml:space="preserve">Mambo matatu yatatokea mbinguni. Jua litatiwa giza. Kisha mwezi hautatoa nuru. Kisha nyota zitaanguka kutoka angani. Nguvu zote </w:t>
      </w:r>
      <w:r>
        <w:rPr>
          <w:b/>
          <w:lang w:val="sw_KE" w:bidi="sw_KE"/>
        </w:rPr>
        <w:t>mbinguni</w:t>
      </w:r>
      <w:r>
        <w:rPr>
          <w:lang w:val="sw_KE" w:bidi="sw_KE"/>
        </w:rPr>
        <w:t xml:space="preserve">, au vitu vyote angani, vitatikisika. </w:t>
      </w:r>
      <w:r>
        <w:rPr>
          <w:b/>
          <w:lang w:val="sw_KE" w:bidi="sw_KE"/>
        </w:rPr>
        <w:t>Mbingu</w:t>
      </w:r>
      <w:r>
        <w:rPr>
          <w:lang w:val="sw_KE" w:bidi="sw_KE"/>
        </w:rPr>
        <w:t xml:space="preserve"> hapa inarejelea anga, sio mahali ambapo Mungu anaishi.</w:t>
      </w:r>
    </w:p>
    <w:p>
      <w:pPr/>
      <w:r>
        <w:rPr>
          <w:lang w:val="sw_KE" w:bidi="sw_KE"/>
        </w:rPr>
      </w:r>
      <w:r>
        <w:rPr>
          <w:lang w:val="sw_KE" w:bidi="sw_KE"/>
        </w:rPr>
        <w:t>Yesu anaanza sehemu hii ya mafundisho kwa kutumia unabii kuhusu jua, mwezi na nyota kutoka kwa Agano la Kale. Yesu ananukuu hii kama mashairi. Unaweza kuchagua kutumia mashairi au kuifanya kama sentensi za kawaida.</w:t>
      </w:r>
    </w:p>
    <w:p>
      <w:pPr/>
      <w:r>
        <w:rPr>
          <w:lang w:val="sw_KE" w:bidi="sw_KE"/>
        </w:rPr>
      </w:r>
      <w:r>
        <w:rPr>
          <w:lang w:val="sw_KE" w:bidi="sw_KE"/>
        </w:rPr>
        <w:t xml:space="preserve">Yesu anasema kwamba </w:t>
      </w:r>
      <w:r>
        <w:rPr>
          <w:b/>
          <w:lang w:val="sw_KE" w:bidi="sw_KE"/>
        </w:rPr>
        <w:t>Mwana wa Adamu</w:t>
      </w:r>
      <w:r>
        <w:rPr>
          <w:lang w:val="sw_KE" w:bidi="sw_KE"/>
        </w:rPr>
        <w:t xml:space="preserve"> atakuja mawinguni kwa nguvu na utukufu. Tumia neno lile lile kwa Mwana wa Adamu ambalo umetumia kote katika Marko. Kumbuka kwamba Yesu anajiita Mwana wa Adamu na kwamba maneno </w:t>
      </w:r>
      <w:r>
        <w:rPr>
          <w:b/>
          <w:lang w:val="sw_KE" w:bidi="sw_KE"/>
        </w:rPr>
        <w:t>hayo yako</w:t>
      </w:r>
      <w:r>
        <w:rPr>
          <w:lang w:val="sw_KE" w:bidi="sw_KE"/>
        </w:rPr>
        <w:t xml:space="preserve"> kwenye faharasa kuu. </w:t>
      </w:r>
      <w:r>
        <w:rPr>
          <w:b/>
          <w:lang w:val="sw_KE" w:bidi="sw_KE"/>
        </w:rPr>
        <w:t>Utukufu</w:t>
      </w:r>
      <w:r>
        <w:rPr>
          <w:lang w:val="sw_KE" w:bidi="sw_KE"/>
        </w:rPr>
        <w:t xml:space="preserve"> unarejelea nguvu na uwepo wa Mungu. </w:t>
      </w:r>
      <w:r>
        <w:rPr>
          <w:b/>
          <w:lang w:val="sw_KE" w:bidi="sw_KE"/>
        </w:rPr>
        <w:t>Kuokolewa</w:t>
      </w:r>
      <w:r>
        <w:rPr>
          <w:lang w:val="sw_KE" w:bidi="sw_KE"/>
        </w:rPr>
        <w:t xml:space="preserve"> ni neno ambalo liko kwenye faharasa kuu.</w:t>
      </w:r>
    </w:p>
    <w:p>
      <w:pPr/>
      <w:r>
        <w:rPr>
          <w:lang w:val="sw_KE" w:bidi="sw_KE"/>
        </w:rPr>
      </w:r>
      <w:r>
        <w:rPr>
          <w:lang w:val="sw_KE" w:bidi="sw_KE"/>
        </w:rPr>
        <w:t xml:space="preserve">Yesu atawatuma </w:t>
      </w:r>
      <w:r>
        <w:rPr>
          <w:b/>
          <w:lang w:val="sw_KE" w:bidi="sw_KE"/>
        </w:rPr>
        <w:t>malaika</w:t>
      </w:r>
      <w:r>
        <w:rPr>
          <w:lang w:val="sw_KE" w:bidi="sw_KE"/>
        </w:rPr>
        <w:t xml:space="preserve"> wake wakusanye wateule wake au watu </w:t>
      </w:r>
      <w:r>
        <w:rPr>
          <w:b/>
          <w:lang w:val="sw_KE" w:bidi="sw_KE"/>
        </w:rPr>
        <w:t>waliochaguliwa</w:t>
      </w:r>
      <w:r>
        <w:rPr>
          <w:lang w:val="sw_KE" w:bidi="sw_KE"/>
        </w:rPr>
        <w:t xml:space="preserve"> kutoka pande zote za dunia. Tumia neno lile kwa malaika ambalo umetumia katika vifungu vilivyotangulia na ukumbuke kwamba neno </w:t>
      </w:r>
      <w:r>
        <w:rPr>
          <w:b/>
          <w:lang w:val="sw_KE" w:bidi="sw_KE"/>
        </w:rPr>
        <w:t>malaika</w:t>
      </w:r>
      <w:r>
        <w:rPr>
          <w:lang w:val="sw_KE" w:bidi="sw_KE"/>
        </w:rPr>
        <w:t xml:space="preserve"> liko kwenye faharasa kuu.</w:t>
      </w:r>
    </w:p>
    <w:p>
      <w:pPr/>
      <w:r>
        <w:rPr>
          <w:lang w:val="sw_KE" w:bidi="sw_KE"/>
        </w:rPr>
      </w:r>
      <w:r>
        <w:rPr>
          <w:lang w:val="sw_KE" w:bidi="sw_KE"/>
        </w:rPr>
        <w:t xml:space="preserve">Yesu atawakusanya watu wake </w:t>
      </w:r>
      <w:r>
        <w:rPr>
          <w:b/>
          <w:lang w:val="sw_KE" w:bidi="sw_KE"/>
        </w:rPr>
        <w:t>kutoka pande zote nne za dunia na kutoka miisho ya dunia hadi miisho ya mbingu</w:t>
      </w:r>
      <w:r>
        <w:rPr>
          <w:lang w:val="sw_KE" w:bidi="sw_KE"/>
        </w:rPr>
        <w:t>. Yaani, Yesu atawakusanya watu wake kutoka sehemu zote za dunia. Hii haimaanishi kwamba baadhi ya watu wake wako na Mungu mbinguni. Inamaanisha kila mtu aliye ulimwenguni ambaye ni wake.</w:t>
      </w:r>
    </w:p>
    <w:p>
      <w:pPr/>
      <w:r>
        <w:rPr>
          <w:lang w:val="sw_KE" w:bidi="sw_KE"/>
        </w:rPr>
      </w:r>
      <w:r>
        <w:rPr>
          <w:lang w:val="sw_KE" w:bidi="sw_KE"/>
        </w:rPr>
        <w:t xml:space="preserve">Kisha Yesu anazungumzia miti ya </w:t>
      </w:r>
      <w:r>
        <w:rPr>
          <w:b/>
          <w:lang w:val="sw_KE" w:bidi="sw_KE"/>
        </w:rPr>
        <w:t>mkuyu</w:t>
      </w:r>
      <w:r>
        <w:rPr>
          <w:lang w:val="sw_KE" w:bidi="sw_KE"/>
        </w:rPr>
        <w:t xml:space="preserve">. </w:t>
      </w:r>
      <w:r>
        <w:rPr>
          <w:b/>
          <w:lang w:val="sw_KE" w:bidi="sw_KE"/>
        </w:rPr>
        <w:t>Miti ya mkuyu</w:t>
      </w:r>
      <w:r>
        <w:rPr>
          <w:lang w:val="sw_KE" w:bidi="sw_KE"/>
        </w:rPr>
        <w:t xml:space="preserve"> kwenye Mlima wa Mizeituni ingeweza kukua kufikia urefu wa mita 8–10. Ikiwa Yesu alifundisha mambo haya wiki moja kabla ya kifo chake, ingekuwa wakati wa mwaka ambapo mkuyu ulikuwa kama alivyoeleza—na majani machache mapya yanayokua yanapokaribia. Hali ya hewa baridi ilikuwa imekamilika tu, na ilikuwa joto zaidi. Mwanzoni mwa majira ya kuchipua utomvu hupitia kwenye matawi na kuyafanya yawe laini kwa sababu ya joto. Majani yanachipua kutokana na hilo.</w:t>
      </w:r>
    </w:p>
    <w:p>
      <w:pPr/>
      <w:r>
        <w:rPr>
          <w:lang w:val="sw_KE" w:bidi="sw_KE"/>
        </w:rPr>
      </w:r>
      <w:r>
        <w:rPr>
          <w:lang w:val="sw_KE" w:bidi="sw_KE"/>
        </w:rPr>
        <w:t>Komea hapa na uonyeshe timu yako ya watafsiri picha ya mtini bila majani na moja ya mtini wenye majani na tini. Sitisha kurekodi hapa.</w:t>
      </w:r>
    </w:p>
    <w:p>
      <w:pPr/>
      <w:r>
        <w:rPr>
          <w:lang w:val="sw_KE" w:bidi="sw_KE"/>
        </w:rPr>
      </w:r>
      <w:r>
        <w:rPr>
          <w:b/>
          <w:lang w:val="sw_KE" w:bidi="sw_KE"/>
        </w:rPr>
        <w:t>Majira</w:t>
      </w:r>
      <w:r>
        <w:rPr>
          <w:lang w:val="sw_KE" w:bidi="sw_KE"/>
        </w:rPr>
        <w:t xml:space="preserve"> ya joto yanakuja mkuyu unapoanza kuchipua. Majira ya joto yanaweza kutafsiriwa kama msimu wa mvua wakati hakuna majira ya joto katika utamaduni wenu, kwa sababu ni wakati wa kuchipua na kukua.</w:t>
      </w:r>
    </w:p>
    <w:p>
      <w:pPr/>
      <w:r>
        <w:rPr>
          <w:lang w:val="sw_KE" w:bidi="sw_KE"/>
        </w:rPr>
      </w:r>
      <w:r>
        <w:rPr>
          <w:lang w:val="sw_KE" w:bidi="sw_KE"/>
        </w:rPr>
        <w:t xml:space="preserve">Wakati </w:t>
      </w:r>
      <w:r>
        <w:rPr>
          <w:b/>
          <w:lang w:val="sw_KE" w:bidi="sw_KE"/>
        </w:rPr>
        <w:t>mambo haya yote</w:t>
      </w:r>
      <w:r>
        <w:rPr>
          <w:lang w:val="sw_KE" w:bidi="sw_KE"/>
        </w:rPr>
        <w:t xml:space="preserve"> yanapotukia mnajua kwamba kurudi kwa Yesu kumekaribia, au </w:t>
      </w:r>
      <w:r>
        <w:rPr>
          <w:b/>
          <w:lang w:val="sw_KE" w:bidi="sw_KE"/>
        </w:rPr>
        <w:t>hata mlangoni</w:t>
      </w:r>
      <w:r>
        <w:rPr>
          <w:lang w:val="sw_KE" w:bidi="sw_KE"/>
        </w:rPr>
        <w:t>. Hata mlangoni ni msemo maalum unaomaanisha kwamba jambo hilo litatokea hivi karibuni.</w:t>
      </w:r>
    </w:p>
    <w:p>
      <w:pPr/>
      <w:r>
        <w:rPr>
          <w:lang w:val="sw_KE" w:bidi="sw_KE"/>
        </w:rPr>
      </w:r>
      <w:r>
        <w:rPr>
          <w:lang w:val="sw_KE" w:bidi="sw_KE"/>
        </w:rPr>
        <w:t xml:space="preserve">Yesu anasisitiza kwa "Nawaambia ukweli!" Hiki </w:t>
      </w:r>
      <w:r>
        <w:rPr>
          <w:b/>
          <w:lang w:val="sw_KE" w:bidi="sw_KE"/>
        </w:rPr>
        <w:t>kizazi</w:t>
      </w:r>
      <w:r>
        <w:rPr>
          <w:lang w:val="sw_KE" w:bidi="sw_KE"/>
        </w:rPr>
        <w:t>, au watu wanaoishi sana, hakitapita au kufa kabla ya mambo ambayo Yesu alieleza yatimie.</w:t>
      </w:r>
    </w:p>
    <w:p>
      <w:pPr/>
      <w:r>
        <w:rPr>
          <w:lang w:val="sw_KE" w:bidi="sw_KE"/>
        </w:rPr>
      </w:r>
      <w:r>
        <w:rPr>
          <w:lang w:val="sw_KE" w:bidi="sw_KE"/>
        </w:rPr>
        <w:t xml:space="preserve">Yesu anasema kwamba </w:t>
      </w:r>
      <w:r>
        <w:rPr>
          <w:b/>
          <w:lang w:val="sw_KE" w:bidi="sw_KE"/>
        </w:rPr>
        <w:t>huenda mbingu na dunia zitapita</w:t>
      </w:r>
      <w:r>
        <w:rPr>
          <w:lang w:val="sw_KE" w:bidi="sw_KE"/>
        </w:rPr>
        <w:t xml:space="preserve">, ambayo inamaanisha kwamba ulimwengu wote ambao uliumbwa unaweza kuangamizwa au kufa. Lakini maneno ya Yesu, </w:t>
      </w:r>
      <w:r>
        <w:rPr>
          <w:b/>
          <w:lang w:val="sw_KE" w:bidi="sw_KE"/>
        </w:rPr>
        <w:t>au mafundisho</w:t>
      </w:r>
      <w:r>
        <w:rPr>
          <w:lang w:val="sw_KE" w:bidi="sw_KE"/>
        </w:rPr>
        <w:t>, yatabaki kuwa kweli milele.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13:32–37</w:t>
      </w:r>
      <w:r>
        <w:rPr>
          <w:lang w:val="sw_KE" w:bidi="sw_KE"/>
        </w:rPr>
      </w:r>
    </w:p>
    <w:p>
      <w:pPr>
        <w:pStyle w:val="Heading3"/>
      </w:pPr>
      <w:r>
        <w:rPr>
          <w:lang w:val="sw_KE" w:bidi="sw_KE"/>
        </w:rPr>
        <w:t>Sikiliza na Moyo</w:t>
      </w:r>
    </w:p>
    <w:p>
      <w:pPr/>
      <w:r>
        <w:rPr>
          <w:lang w:val="sw_KE" w:bidi="sw_KE"/>
        </w:rPr>
      </w:r>
      <w:r>
        <w:rPr>
          <w:lang w:val="sw_KE" w:bidi="sw_KE"/>
        </w:rPr>
        <w:t>Katika hatua hii, msikize Marko 13:32–37 na kuweka katika mioyo yenu.</w:t>
      </w:r>
    </w:p>
    <w:p>
      <w:pPr/>
      <w:r>
        <w:rPr>
          <w:lang w:val="sw_KE" w:bidi="sw_KE"/>
        </w:rPr>
      </w:r>
      <w:r>
        <w:rPr>
          <w:lang w:val="sw_KE" w:bidi="sw_KE"/>
        </w:rPr>
        <w:t>Sikiliza toleo la sauti la Marko 13:32–37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nani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maandiko mara moja katika toleo ambalo ni rahisi kuelewa.</w:t>
      </w:r>
    </w:p>
    <w:p>
      <w:pPr/>
      <w:r>
        <w:rPr>
          <w:lang w:val="sw_KE" w:bidi="sw_KE"/>
        </w:rPr>
      </w:r>
      <w:r>
        <w:rPr>
          <w:lang w:val="sw_KE" w:bidi="sw_KE"/>
        </w:rPr>
        <w:t>Huu ni mwisho, au sehemu ya mwisho, ya mafundisho ya Yesu kwa wanafunzi wake wanne upande wa Mlima wa Mizeituni. Yesu na wanafunzi hawa 4 wameketi upande wa Mlima wa Mizeituni ambapo wanaweza kuona majengo ya Hekalu. Wanafunzi wengine wako upande wa Mlima wa Mizeituni lakini umbali mfupi ambapo hawawezi kusikia kile ambacho Yesu amekuwa akisema. Yesu amekuwa akiwaambia Petro, Andrea, Yakobo, na Yohana kile kitatokea kabla ya Mwana wa Adamu kuja kwa utukufu. Sasa Yesu anawaambia wanafunzi hawa wanne kile wanachopaswa kufanya wanaposubiri tukio hili. Anawahimiza wanafunzi wake kwamba ni lazima wakae macho—au wawe waangalifu kwa wakati Yesu atakaporudi kabla ya Mungu kuhukumu ulimwengu. Hii si habari mpya. Hii sio habari mpya ---mapema katika huduma yake Yesu aliwaambia wanafunzi kwamba Mwana wa Adamu, au yeye mwenyewe, atarudi siku moja. Kifungu hiki ni simulizi.</w:t>
      </w:r>
    </w:p>
    <w:p>
      <w:pPr/>
      <w:r>
        <w:rPr>
          <w:lang w:val="sw_KE" w:bidi="sw_KE"/>
        </w:rPr>
      </w:r>
      <w:r>
        <w:rPr>
          <w:lang w:val="sw_KE" w:bidi="sw_KE"/>
        </w:rPr>
        <w:t>Komea hapa na uonyeshe timu yako ya watafsiri picha ya Mlima wa Mizeituni. Sitisha kurekodi hapa.</w:t>
      </w:r>
    </w:p>
    <w:p>
      <w:pPr/>
      <w:r>
        <w:rPr>
          <w:lang w:val="sw_KE" w:bidi="sw_KE"/>
        </w:rPr>
      </w:r>
      <w:r>
        <w:rPr>
          <w:lang w:val="sw_KE" w:bidi="sw_KE"/>
        </w:rPr>
        <w:t>Kama Yesu amekuwa akifundisha, Yesu amewaambia wanafunzi ishara zinazoonyesha kwamba wakati wa kurudi kwa Yesu u karibu. Yesu alikuwa akiwaambia wanafunzi kile kingetokea na kile wanapaswa kufanya matukio haya yanapoanza kutokea. Yesu alikuwa akijaribu kuandaa wanafunzi kwa mateso yatakayotokea. Sasa wakati huu katika mafundisho, Yesu anabadili somo. Maagizo haya yanabadili sauti ya mafundisho. Yesu anaashiria mabadiliko haya kwa kutumia neno "hata hivyo" kuanza sehemu hii ya mafundisho.</w:t>
      </w:r>
    </w:p>
    <w:p>
      <w:pPr/>
      <w:r>
        <w:rPr>
          <w:lang w:val="sw_KE" w:bidi="sw_KE"/>
        </w:rPr>
      </w:r>
      <w:r>
        <w:rPr>
          <w:lang w:val="sw_KE" w:bidi="sw_KE"/>
        </w:rPr>
        <w:t>Yesu kisha anawaambia wanafunzi kwamba hakuna mtu, ikiwa ni pamoja na malaika au hata Mwana (Yesu) mwenyewe, anajua wakati au siku ambayo Yesu atarejea. Yesu anaposema "Mwana," Yesu anamaanisha Mwana wa Mungu au Yesu mwenyewe.</w:t>
      </w:r>
    </w:p>
    <w:p>
      <w:pPr/>
      <w:r>
        <w:rPr>
          <w:lang w:val="sw_KE" w:bidi="sw_KE"/>
        </w:rPr>
      </w:r>
      <w:r>
        <w:rPr>
          <w:lang w:val="sw_KE" w:bidi="sw_KE"/>
        </w:rPr>
        <w:t>Sitisha na kusimulia hadithi kuhusu mtu ambaye ni mwana. Tumia mwana wa mwana mara nyingi. Mtu huyu ni mwana wa wazazi wake. Yeye ni mwana wa kijiji hicho. Yeye ni mwana wa udongo, ikiwa ni mkulima. Jaribu kufikiria njia zote tofauti ambazo mtu huyu ni mwana. Ikiwa una neno zaidi ya moja la Mwana, ona neno ambalo linatumiwa kwa mwana wa mama yake na mwana wa udongo. Sitisha kurekodi hapa.</w:t>
      </w:r>
    </w:p>
    <w:p>
      <w:pPr/>
      <w:r>
        <w:rPr>
          <w:lang w:val="sw_KE" w:bidi="sw_KE"/>
        </w:rPr>
      </w:r>
      <w:r>
        <w:rPr>
          <w:lang w:val="sw_KE" w:bidi="sw_KE"/>
        </w:rPr>
        <w:t>Mungu tu ndiye anayejua wakati Mwana (Yesu) atakaporudi. Sasa, kwa sababu hatujui siku au saa ambayo Yesu atarejea, Yesu anasema kwamba kitu muhimu zaidi ni kukaa macho, au kufanya kazi ambayo ametuomba tufanye. "Siku hiyo au saa" hutumia maneno sawa na Agano la Kale wakati Mungu anaposema kwamba atarudi kuhukumu ulimwengu. Yesu alisema katika sehemu ya awali ya mafundisho haya kwamba Yesu pia atarudi kwa utukufu Mungu atakaporudi kuhukumu ulimwengu. Ni muhimu sana kuangalia kwa makini na kufanya mambo ambayo Mungu ametuambia tufanye bila kukengeushwa na mambo yasiyo muhimu.</w:t>
      </w:r>
    </w:p>
    <w:p>
      <w:pPr/>
      <w:r>
        <w:rPr>
          <w:lang w:val="sw_KE" w:bidi="sw_KE"/>
        </w:rPr>
      </w:r>
      <w:r>
        <w:rPr>
          <w:lang w:val="sw_KE" w:bidi="sw_KE"/>
        </w:rPr>
        <w:t>Komea hapa na mjadili kama kundi la watafsiri: Je, kuna hadithi kuhusu mwisho wa ulimwengu katika utamaduni wenu? Shiriki mifano ya hadithi au misemo mnayotumia kuzungumza kuhusu mwisho wa ulimwengu. Angalia ikiwa kuna lugha fulani au njia fulani za kuzungumza kuhusu mwisho wa ulimwengu. Sitisha kurekodi hapa.</w:t>
      </w:r>
    </w:p>
    <w:p>
      <w:pPr/>
      <w:r>
        <w:rPr>
          <w:lang w:val="sw_KE" w:bidi="sw_KE"/>
        </w:rPr>
      </w:r>
      <w:r>
        <w:rPr>
          <w:lang w:val="sw_KE" w:bidi="sw_KE"/>
        </w:rPr>
        <w:t>Yesu anapoendelea kufundisha, Yesu anataka kusisitiza umuhimu wa kukesha, kwa hivyo Yesu anashiriki mfano, au hadithi yenye mafundisho. Yesu anaanza hadithi hii kwa kusema, "Ni kama mtu..." Mfano huu unahusu maisha ya kila siku ya wakati huo. Yesu anazungumza kuhusu mtu anayesafiri kwa muda mrefu na anawaacha watumishi wake waangalie nyumba yake. Watumishi wake bado ni lazima wafanye kazi ili nyumba iwe safi na shughuli za kila siku ziendelee. Mlinzi mlangoni au kwenye lango la nyumba bado ni lazima achunge wezi na adui wasiingie.</w:t>
      </w:r>
    </w:p>
    <w:p>
      <w:pPr/>
      <w:r>
        <w:rPr>
          <w:lang w:val="sw_KE" w:bidi="sw_KE"/>
        </w:rPr>
      </w:r>
      <w:r>
        <w:rPr>
          <w:lang w:val="sw_KE" w:bidi="sw_KE"/>
        </w:rPr>
        <w:t xml:space="preserve">Sitisha na jadili: hadithi ambayo mtu huyo anazungumzia au kufundisha na kusimulia hadithi ili kuonyesha kile anachosema. Yesu anaposimulia hadithi, Yesu anasema, "Ni kama mtu..." na Yesu kisha anasimulia hadithi hiyo. Sasa sikiliza mtoa hadithi wako. Mtu huyu anaanzisha vipi hadithi ambayo inatumiwa kuonyesha mafundisho? Sitisha kurekodi hapa. </w:t>
      </w:r>
    </w:p>
    <w:p>
      <w:pPr/>
      <w:r>
        <w:rPr>
          <w:lang w:val="sw_KE" w:bidi="sw_KE"/>
        </w:rPr>
      </w:r>
      <w:r>
        <w:rPr>
          <w:lang w:val="sw_KE" w:bidi="sw_KE"/>
        </w:rPr>
        <w:t>Yesu kisha anazungumza na wanafunzi anasema unapaswa kukaa macho kwa sababu Yesu anaweza kurudi wakati wowote—hata usiku! Yesu anarejelea njia ya Kirumi ya kuonyesha saa usiku. Warumi waligawanya usiku kwa "zamu" 4. Yesu anazungumzia ulinzi wa jioni (6 hadi 9 usiku), usiku wa manane (12 hadi 3 asubuhi), kabla ya kupambazuka (3 hadi 6 asubuhi) jogoo anapowika, na asubuhi (6 hadi 9 asubuhi). Wasikilizaji wa Marko wangeelewa kwamba hadithi hii ni muhimu kwao, kwa sababu imewekwa katika muktadha wao wa kitamaduni.</w:t>
      </w:r>
    </w:p>
    <w:p>
      <w:pPr/>
      <w:r>
        <w:rPr>
          <w:lang w:val="sw_KE" w:bidi="sw_KE"/>
        </w:rPr>
      </w:r>
      <w:r>
        <w:rPr>
          <w:lang w:val="sw_KE" w:bidi="sw_KE"/>
        </w:rPr>
        <w:t>Komea hapa na mjadili kama timu ya watafsiri: Utamaduni wenu hugawanyaje sehemu za siku? Sitisha kurekodi hapa.</w:t>
      </w:r>
    </w:p>
    <w:p>
      <w:pPr/>
      <w:r>
        <w:rPr>
          <w:lang w:val="sw_KE" w:bidi="sw_KE"/>
        </w:rPr>
      </w:r>
      <w:r>
        <w:rPr>
          <w:lang w:val="sw_KE" w:bidi="sw_KE"/>
        </w:rPr>
        <w:t>Usiende kulala! Au usiruhusu Yesu kukuta umelala! Yesu hakuwa anawaambia watu wote kwamba hawawezi kulala. Yesu alikuwa akisema kwamba tunapaswa kuwa macho na kufanya kazi katika kazi anazotupatia hadi atakaporudi. Kunaswa kulala inamaanisha kwamba unakamatwa bila kujiandaa. Hatupaswi kufanya kitu au kumngojea kwa utulivu arudi.</w:t>
      </w:r>
    </w:p>
    <w:p>
      <w:pPr/>
      <w:r>
        <w:rPr>
          <w:lang w:val="sw_KE" w:bidi="sw_KE"/>
        </w:rPr>
      </w:r>
      <w:r>
        <w:rPr>
          <w:lang w:val="sw_KE" w:bidi="sw_KE"/>
        </w:rPr>
        <w:t>Komea hapa na mjadili kama timu ya watafsiri: Zungumzieni nyakati ambazo wewe au mtu unayemjua aliacha kazi ili mtu mwingine aifanye wakati haupo. Unaongeaje nao ili uwaambie wailinde nyumba yako au wafanye kazi zao? Sitisha kurekodi hapa.</w:t>
      </w:r>
    </w:p>
    <w:p>
      <w:pPr/>
      <w:r>
        <w:rPr>
          <w:lang w:val="sw_KE" w:bidi="sw_KE"/>
        </w:rPr>
      </w:r>
      <w:r>
        <w:rPr>
          <w:lang w:val="sw_KE" w:bidi="sw_KE"/>
        </w:rPr>
        <w:t>Yesu anamalizia mafundisho haya kwa kuwakumbusha wanafunzi wake kwamba amri ya kukesha na kutolala ni kwa wote, si wanafunzi tu. Yesu alikuwa akisema, "Lazima muwe tayari." Usikose kuwa tayari kwa kuja kwa Yesu.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katika Mariko 13:32–37 katika tafsiri iliyo rahisi zaidi kuelewa.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Hadithi hii ina tukio moja tu, lakini Yesu anaelezea mfano mfupi ndani ya tukio hili.</w:t>
      </w:r>
    </w:p>
    <w:p>
      <w:pPr/>
      <w:r>
        <w:rPr>
          <w:lang w:val="sw_KE" w:bidi="sw_KE"/>
        </w:rPr>
      </w:r>
      <w:r>
        <w:rPr>
          <w:lang w:val="sw_KE" w:bidi="sw_KE"/>
        </w:rPr>
        <w:t xml:space="preserve">Katika utangulizi wa </w:t>
      </w:r>
      <w:r>
        <w:rPr>
          <w:b/>
          <w:lang w:val="sw_KE" w:bidi="sw_KE"/>
        </w:rPr>
        <w:t>tukio moja</w:t>
      </w:r>
      <w:r>
        <w:rPr>
          <w:lang w:val="sw_KE" w:bidi="sw_KE"/>
        </w:rPr>
        <w:t>, Yesu anasisitiza kwamba hakuna mtu anayejua wakati atakaporudi. Yesu anawaambia watu wawe macho na wasubiri wakati huo. Kisha Yesu anasimulia hadithi fupi. Yesu anawaonya wanafunzi wake tena wakeshe na wafanye kile alichowaambia wafanye.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(Petro, Yakobo, Yohana na Andrea wanaongea naye peke yao na wengine wako mbali kidogo)</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Mtu anayeondoka</w:t>
      </w:r>
    </w:p>
    <w:p>
      <w:pPr>
        <w:pStyle w:val="ListBullet"/>
        <w:spacing w:line="240" w:lineRule="auto"/>
        <w:ind w:left="720"/>
      </w:pPr>
      <w:r>
        <w:rPr>
          <w:lang w:val="sw_KE" w:bidi="sw_KE"/>
        </w:rPr>
      </w:r>
      <w:r>
        <w:rPr>
          <w:lang w:val="sw_KE" w:bidi="sw_KE"/>
        </w:rPr>
        <w:t>Watumwa wa mtu huyo</w:t>
      </w:r>
    </w:p>
    <w:p>
      <w:pPr>
        <w:pStyle w:val="ListBullet"/>
        <w:spacing w:line="240" w:lineRule="auto"/>
        <w:ind w:left="720"/>
      </w:pPr>
      <w:r>
        <w:rPr>
          <w:lang w:val="sw_KE" w:bidi="sw_KE"/>
        </w:rPr>
      </w:r>
      <w:r>
        <w:rPr>
          <w:lang w:val="sw_KE" w:bidi="sw_KE"/>
        </w:rPr>
        <w:t>Mlinzi wa mlango wa mtu huyo</w:t>
      </w:r>
    </w:p>
    <w:p>
      <w:pPr/>
      <w:r>
        <w:rPr>
          <w:lang w:val="sw_KE" w:bidi="sw_KE"/>
        </w:rPr>
      </w:r>
      <w:r>
        <w:rPr>
          <w:lang w:val="sw_KE" w:bidi="sw_KE"/>
        </w:rPr>
        <w:t>Kama kikundi zingatia sehemu hizi katika mpangilio wa kifungu:</w:t>
      </w:r>
    </w:p>
    <w:p>
      <w:pPr/>
      <w:r>
        <w:rPr>
          <w:lang w:val="sw_KE" w:bidi="sw_KE"/>
        </w:rPr>
      </w:r>
      <w:r>
        <w:rPr>
          <w:lang w:val="sw_KE" w:bidi="sw_KE"/>
        </w:rPr>
        <w:t>Yesu anaanza mafundisho haya kwa neno "hata hivyo" linaloweza kubadili somo au mabadiliko katika mwelekeo wa mafundisho.</w:t>
      </w:r>
    </w:p>
    <w:p>
      <w:pPr/>
      <w:r>
        <w:rPr>
          <w:lang w:val="sw_KE" w:bidi="sw_KE"/>
        </w:rPr>
      </w:r>
      <w:r>
        <w:rPr>
          <w:lang w:val="sw_KE" w:bidi="sw_KE"/>
        </w:rPr>
        <w:t>Sitisha hapa na kusimulia hadithi. Simulia hadithi kuhusu mwalimu ambaye amekuwa akitoa maagizo muhimu kuhusu kazi. Kisha mwalimu anaanza kuwaambia wanafunzi kile wanachopaswa kufanya. Anapozungumzia hadithi, sikiliza neno au maneno yanayoonyesha kwamba mwalimu amebadili lengo la mafundisho. Sitisha kurekodi hapa.</w:t>
      </w:r>
    </w:p>
    <w:p>
      <w:pPr/>
      <w:r>
        <w:rPr>
          <w:lang w:val="sw_KE" w:bidi="sw_KE"/>
        </w:rPr>
      </w:r>
      <w:r>
        <w:rPr>
          <w:lang w:val="sw_KE" w:bidi="sw_KE"/>
        </w:rPr>
        <w:t>Matumizi ya neno "hata hivyo" au "lakini" yanaonyesha kwamba Yesu anatofautisha kati ya matukio yaliyotangulia, ambayo ni matukio magumu ulimwenguni, na kisha tukio hili jipya la Yesu kurudi siku moja. Yesu anawaambia wanafunzi kwamba hakuna mtu, ikiwa ni pamoja na malaika na Mwana (au Yesu mwenyewe) anayejua atakaporudi. Mungu Baba tu ndiye anayejua wakati. Yesu anawaambia wanafunzi kwamba kwa kuwa hakuna mtu anayejua saa, basi lazima abaki macho na kujiandaa wakati wote. Yesu anasema, "Jihadharini!" Hii ni njia nyingine ya kusema kwamba wanafunzi wanapaswa kubaki macho. Askari au polisi anajilinda—daima anatazama ishara yoyote ya kitu kinachohitaji tahadhari yao. Yesu anawaambia wanafunzi wawe kama askari au polisi.</w:t>
      </w:r>
    </w:p>
    <w:p>
      <w:pPr/>
      <w:r>
        <w:rPr>
          <w:lang w:val="sw_KE" w:bidi="sw_KE"/>
        </w:rPr>
      </w:r>
      <w:r>
        <w:rPr>
          <w:lang w:val="sw_KE" w:bidi="sw_KE"/>
        </w:rPr>
        <w:t xml:space="preserve">Ni muhimu kukumbuka kwamba Yesu anasisitiza "siku </w:t>
      </w:r>
      <w:r>
        <w:rPr>
          <w:b/>
          <w:lang w:val="sw_KE" w:bidi="sw_KE"/>
        </w:rPr>
        <w:t>hiyo</w:t>
      </w:r>
      <w:r>
        <w:rPr>
          <w:lang w:val="sw_KE" w:bidi="sw_KE"/>
        </w:rPr>
        <w:t xml:space="preserve"> au saa," kurejelea siku ya hukumu ambayo kila Myahudi alikuwa akitarajia.</w:t>
      </w:r>
    </w:p>
    <w:p>
      <w:pPr/>
      <w:r>
        <w:rPr>
          <w:lang w:val="sw_KE" w:bidi="sw_KE"/>
        </w:rPr>
      </w:r>
      <w:r>
        <w:rPr>
          <w:lang w:val="sw_KE" w:bidi="sw_KE"/>
        </w:rPr>
        <w:t>Baada ya kuwaambia wanafunzi wajihadharini, Yesu anawaambia hadithi fupi. Yesu anaanza mfano mfupi kwa kusema, "Ni kama..." Yesu anasema kwamba kusubiri kurudi kwake ni kama mtu anayeondoka na kuwaacha watumishi wake kuendelea kutunza na kutunza nyumba yake.</w:t>
      </w:r>
    </w:p>
    <w:p>
      <w:pPr/>
      <w:r>
        <w:rPr>
          <w:lang w:val="sw_KE" w:bidi="sw_KE"/>
        </w:rPr>
      </w:r>
      <w:r>
        <w:rPr>
          <w:lang w:val="sw_KE" w:bidi="sw_KE"/>
        </w:rPr>
        <w:t>Ni muhimu kukumbuka kwamba Yesu anazungumzia kukesha au kukaa macho—na kuendelea kufanya kazi ambazo Yesu aliwaambia wafanye. Angalia kwamba kila mtu katika hadithi ana kazi maalum—kazi yake, si kazi za watu wengine. Yesu alitumia njia ya kawaida ya Kirumi ya kusimulia wakati ili kuonyesha kwamba Yesu angeweza kurudi wakati wowote. Yesu alitaja vipindi 4 vya wakati tofauti wakati wa usiku.</w:t>
      </w:r>
    </w:p>
    <w:p>
      <w:pPr/>
      <w:r>
        <w:rPr>
          <w:lang w:val="sw_KE" w:bidi="sw_KE"/>
        </w:rPr>
      </w:r>
      <w:r>
        <w:rPr>
          <w:lang w:val="sw_KE" w:bidi="sw_KE"/>
        </w:rPr>
        <w:t>Sitisha na mjadili: Zungumza kuhusu jinsi utamaduni wako unavyosimulia wakati. Amua neno la jumla utatumia kwa kila moja ya vipindi hivi vya muda. Sitisha kurekodi hapa.</w:t>
      </w:r>
    </w:p>
    <w:p>
      <w:pPr/>
      <w:r>
        <w:rPr>
          <w:lang w:val="sw_KE" w:bidi="sw_KE"/>
        </w:rPr>
      </w:r>
      <w:r>
        <w:rPr>
          <w:lang w:val="sw_KE" w:bidi="sw_KE"/>
        </w:rPr>
        <w:t>Ni muhimu kukumbuka kwamba Yesu anasema kwamba anawaambia watu wote, si wanafunzi wake tu, wakae macho na wasubiri kurudi kwake. Hatusubiri kwa utulivu na kutazama kurudi kwa Yesu. Tunahitaji kuendelea kufanya kazi zote ambazo ametupa tufanye wakati tunasubiri.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katika Mariko 13:32–37 katika tafsiri iliyo rahisi zaidi kuelewa.</w:t>
      </w:r>
    </w:p>
    <w:p>
      <w:pPr/>
      <w:r>
        <w:rPr>
          <w:lang w:val="sw_KE" w:bidi="sw_KE"/>
        </w:rPr>
      </w:r>
      <w:r>
        <w:rPr>
          <w:lang w:val="sw_KE" w:bidi="sw_KE"/>
        </w:rPr>
        <w:t>Katika hatua hii, kikundi kitaigiza kifungu hiki.</w:t>
      </w:r>
    </w:p>
    <w:p>
      <w:pPr/>
      <w:r>
        <w:rPr>
          <w:lang w:val="sw_KE" w:bidi="sw_KE"/>
        </w:rPr>
      </w:r>
      <w:r>
        <w:rPr>
          <w:lang w:val="sw_KE" w:bidi="sw_KE"/>
        </w:rPr>
        <w:t>Kifungu hiki kina tukio. 1</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malaika</w:t>
      </w:r>
    </w:p>
    <w:p>
      <w:pPr>
        <w:pStyle w:val="ListBullet"/>
        <w:spacing w:line="240" w:lineRule="auto"/>
        <w:ind w:left="720"/>
      </w:pPr>
      <w:r>
        <w:rPr>
          <w:lang w:val="sw_KE" w:bidi="sw_KE"/>
        </w:rPr>
      </w:r>
      <w:r>
        <w:rPr>
          <w:lang w:val="sw_KE" w:bidi="sw_KE"/>
        </w:rPr>
        <w:t>Mungu Baba</w:t>
      </w:r>
    </w:p>
    <w:p>
      <w:pPr>
        <w:pStyle w:val="ListBullet"/>
        <w:spacing w:line="240" w:lineRule="auto"/>
        <w:ind w:left="720"/>
      </w:pPr>
      <w:r>
        <w:rPr>
          <w:lang w:val="sw_KE" w:bidi="sw_KE"/>
        </w:rPr>
      </w:r>
      <w:r>
        <w:rPr>
          <w:lang w:val="sw_KE" w:bidi="sw_KE"/>
        </w:rPr>
        <w:t>Mwenye nyumba anayesafiri</w:t>
      </w:r>
    </w:p>
    <w:p>
      <w:pPr>
        <w:pStyle w:val="ListBullet"/>
        <w:spacing w:line="240" w:lineRule="auto"/>
        <w:ind w:left="720"/>
      </w:pPr>
      <w:r>
        <w:rPr>
          <w:lang w:val="sw_KE" w:bidi="sw_KE"/>
        </w:rPr>
      </w:r>
      <w:r>
        <w:rPr>
          <w:lang w:val="sw_KE" w:bidi="sw_KE"/>
        </w:rPr>
        <w:t>Watumwa wa mtu huyo</w:t>
      </w:r>
    </w:p>
    <w:p>
      <w:pPr>
        <w:pStyle w:val="ListBullet"/>
        <w:spacing w:line="240" w:lineRule="auto"/>
        <w:ind w:left="720"/>
      </w:pPr>
      <w:r>
        <w:rPr>
          <w:lang w:val="sw_KE" w:bidi="sw_KE"/>
        </w:rPr>
      </w:r>
      <w:r>
        <w:rPr>
          <w:lang w:val="sw_KE" w:bidi="sw_KE"/>
        </w:rPr>
        <w:t>Mlinzi wa mlango wa mtu huyo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kusitisha.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Yesu na wanafunzi wake wanne bado wameketi upande wa mlima. Wanafunzi wengine wameketi umbali mfupi ambapo hawawezi kumsikia Yesu anaposema. Yesu anaendelea kufundisha. Yesu anabadilisha mada na kusema, "</w:t>
      </w:r>
      <w:r>
        <w:rPr>
          <w:b/>
          <w:lang w:val="sw_KE" w:bidi="sw_KE"/>
        </w:rPr>
        <w:t>Lakini</w:t>
      </w:r>
      <w:r>
        <w:rPr>
          <w:lang w:val="sw_KE" w:bidi="sw_KE"/>
        </w:rPr>
        <w:t xml:space="preserve"> hakuna ajuaye siku hiyo au saa." Yesu anaorodhesha wale ambao hawajui wakati atakaporudi—si malaika mbinguni, si mwana mwenyewe, bali ni Mungu Baba peke yake. "Jihadharini! Kesheni! Kwa maana hamjui wakati ule utakapowadia!"</w:t>
      </w:r>
    </w:p>
    <w:p>
      <w:pPr/>
      <w:r>
        <w:rPr>
          <w:lang w:val="sw_KE" w:bidi="sw_KE"/>
        </w:rPr>
      </w:r>
      <w:r>
        <w:rPr>
          <w:lang w:val="sw_KE" w:bidi="sw_KE"/>
        </w:rPr>
        <w:t>Sitisha igizo: Muulize wanafunzi, "Mnahisi vipi?" Unaweza kusikia maneno kama, "Tumechanganyikiwa sana. Yesu mwenyewe anapaswa kujua wakati anarudi! Bado sielewi Yesu anaenda au mbona." Au, "Yesu asijue wakati huu lakini anajua mengi sana kuhusu hilo?" Au, "Ninaogopa—nitajuaje kwamba ninaishi macho? Nini hufanyika ikiwa sina macho?" Endelea na igizo.</w:t>
      </w:r>
    </w:p>
    <w:p>
      <w:pPr/>
      <w:r>
        <w:rPr>
          <w:lang w:val="sw_KE" w:bidi="sw_KE"/>
        </w:rPr>
      </w:r>
      <w:r>
        <w:rPr>
          <w:lang w:val="sw_KE" w:bidi="sw_KE"/>
        </w:rPr>
        <w:t>Yesu anaendelea kwa kusimulia hadithi fupi inayoitwa mfano. Yesu anasema, "Ni kama mtu anayeondoka. Anaiacha nyumba yake na kuwaachia watumishi wake kuiangalia, kila mtu na kazi yake, Kisha akamwamuru yule bawabu aliye mlangoni akeshe."</w:t>
      </w:r>
    </w:p>
    <w:p>
      <w:pPr/>
      <w:r>
        <w:rPr>
          <w:lang w:val="sw_KE" w:bidi="sw_KE"/>
        </w:rPr>
      </w:r>
      <w:r>
        <w:rPr>
          <w:lang w:val="sw_KE" w:bidi="sw_KE"/>
        </w:rPr>
        <w:t>Sitisha igizo: Muulize wanafunzi, "Mnahisi vipi?" Huenda ukasikia mambo kama, "Je, sisi ni watumishi ambao atawaacha watunze nyumba yake wakati amesafiri? Nadhani hii inamaanisha kwamba kila mmoja wetu tutakuwa na kazi tofauti ya kufanya. Nashangaa kazi yangu itakuwa nini." Au, "Nimezidiwa." Au, "Nashangaa Yesu anamaanisha nini hasa kwa 'jihadharini.'" Endelea na igizo.</w:t>
      </w:r>
    </w:p>
    <w:p>
      <w:pPr/>
      <w:r>
        <w:rPr>
          <w:lang w:val="sw_KE" w:bidi="sw_KE"/>
        </w:rPr>
      </w:r>
      <w:r>
        <w:rPr>
          <w:lang w:val="sw_KE" w:bidi="sw_KE"/>
        </w:rPr>
        <w:t>Yesu anafupisha mfano wake mfupi: “Basi kesheni! Kwa sababu hamjui ni lini mwenye nyumba atakaporudi. iwapo ni jioni, au ni usiku wa manane, au alfajiri awikapo jogoo, au mapambazuko. Lakini usilale! Usiepukwe kazi yako! Lile ninalowaambia ninyi, nawaambia watu wote! Natarajia!"</w:t>
      </w:r>
    </w:p>
    <w:p>
      <w:pPr/>
      <w:r>
        <w:rPr>
          <w:lang w:val="sw_KE" w:bidi="sw_KE"/>
        </w:rPr>
      </w:r>
      <w:r>
        <w:rPr>
          <w:lang w:val="sw_KE" w:bidi="sw_KE"/>
        </w:rPr>
        <w:t>Sitisha igizo: Muulize Yesu, "Unahisi vipi?" Huenda ukasikia mambo kama, "Natumaini hawatakwenda kulala na kuacha kunitazama," au, "Nimewaonya na kuwafundisha kile wanachohitaji kujua. Natumaini watakumbuka baada ya mimi kuondoka. Nadhani wanaelewa kwamba hii ni kubwa."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katika Mariko 13:32–37 katika tafsiri iliyo rahisi zaidi kuelewa.</w:t>
      </w:r>
    </w:p>
    <w:p>
      <w:pPr/>
      <w:r>
        <w:rPr>
          <w:lang w:val="sw_KE" w:bidi="sw_KE"/>
        </w:rPr>
      </w:r>
      <w:r>
        <w:rPr>
          <w:lang w:val="sw_KE" w:bidi="sw_KE"/>
        </w:rPr>
        <w:t xml:space="preserve">Yesu amekuwa akiwaambia wanafunzi kuhusu mateso au nyakati ngumu ambazo zitakuwa ishara kwamba Yesu anakaribia kurudi. Sasa, Yesu anabadili mafundisho ili kuzungumza </w:t>
      </w:r>
      <w:r>
        <w:rPr>
          <w:b/>
          <w:lang w:val="sw_KE" w:bidi="sw_KE"/>
        </w:rPr>
        <w:t>kuhusu</w:t>
      </w:r>
      <w:r>
        <w:rPr>
          <w:lang w:val="sw_KE" w:bidi="sw_KE"/>
        </w:rPr>
        <w:t xml:space="preserve"> siku </w:t>
      </w:r>
      <w:r>
        <w:rPr>
          <w:b/>
          <w:lang w:val="sw_KE" w:bidi="sw_KE"/>
        </w:rPr>
        <w:t>hiyo</w:t>
      </w:r>
      <w:r>
        <w:rPr>
          <w:lang w:val="sw_KE" w:bidi="sw_KE"/>
        </w:rPr>
        <w:t xml:space="preserve"> au saa hiyo atakaporudi. Siku au saa hiyo ni jinsi Siku ya Bwana, au siku ya mwisho ya hukumu, inaelezewa katika Agano la Kale. Katika Agano Jipya, siku hii ya hukumu inajumuisha kurudi kwa Yesu kwa utukufu na nguvu. "Saa hiyo" inarejelea wakati hususa wa siku ambapo atarudi.</w:t>
      </w:r>
    </w:p>
    <w:p>
      <w:pPr/>
      <w:r>
        <w:rPr>
          <w:lang w:val="sw_KE" w:bidi="sw_KE"/>
        </w:rPr>
      </w:r>
      <w:r>
        <w:rPr>
          <w:lang w:val="sw_KE" w:bidi="sw_KE"/>
        </w:rPr>
        <w:t xml:space="preserve">Malaika </w:t>
      </w:r>
      <w:r>
        <w:rPr>
          <w:b/>
          <w:lang w:val="sw_KE" w:bidi="sw_KE"/>
        </w:rPr>
        <w:t>walio mbinguni</w:t>
      </w:r>
      <w:r>
        <w:rPr>
          <w:lang w:val="sw_KE" w:bidi="sw_KE"/>
        </w:rPr>
        <w:t xml:space="preserve">, ambapo Mungu </w:t>
      </w:r>
      <w:r>
        <w:rPr>
          <w:b/>
          <w:lang w:val="sw_KE" w:bidi="sw_KE"/>
        </w:rPr>
        <w:t>anaishi</w:t>
      </w:r>
      <w:r>
        <w:rPr>
          <w:lang w:val="sw_KE" w:bidi="sw_KE"/>
        </w:rPr>
        <w:t xml:space="preserve">, hawajui wakati Yesu atakaporudi. Tafsiri malaika na mbinguni kwa njia ile ambayo umetafsiri hapo awali, na kumbuka kwamba maneno </w:t>
      </w:r>
      <w:r>
        <w:rPr>
          <w:lang w:val="sw_KE" w:bidi="sw_KE"/>
        </w:rPr>
        <w:t>malaika</w:t>
      </w:r>
      <w:r>
        <w:rPr>
          <w:lang w:val="sw_KE" w:bidi="sw_KE"/>
        </w:rPr>
        <w:t xml:space="preserve"> na </w:t>
      </w:r>
      <w:r>
        <w:rPr>
          <w:lang w:val="sw_KE" w:bidi="sw_KE"/>
        </w:rPr>
        <w:t>mbinguni</w:t>
      </w:r>
      <w:r>
        <w:rPr>
          <w:lang w:val="sw_KE" w:bidi="sw_KE"/>
        </w:rPr>
        <w:t xml:space="preserve"> yako kwenye faharasa kuu. Mbinguni katika mstari huu inarejelea mahali ambapo Mungu anaishi.</w:t>
      </w:r>
    </w:p>
    <w:p>
      <w:pPr/>
      <w:r>
        <w:rPr>
          <w:lang w:val="sw_KE" w:bidi="sw_KE"/>
        </w:rPr>
      </w:r>
      <w:r>
        <w:rPr>
          <w:lang w:val="sw_KE" w:bidi="sw_KE"/>
        </w:rPr>
        <w:t xml:space="preserve">Yesu anasema kwamba </w:t>
      </w:r>
      <w:r>
        <w:rPr>
          <w:b/>
          <w:lang w:val="sw_KE" w:bidi="sw_KE"/>
        </w:rPr>
        <w:t>Mwana</w:t>
      </w:r>
      <w:r>
        <w:rPr>
          <w:lang w:val="sw_KE" w:bidi="sw_KE"/>
        </w:rPr>
        <w:t xml:space="preserve"> hajui wakati atakaporudi. Mwana anayetajwa hapa ni Mwana wa Mungu, ingawa wasomi wachache wanafikiri neno hili linaweza kumaanisha Mwana wa Adamu. Bila shaka, linarejelea Yesu mwenyewe. Lugha zingine zinahitaji ubainishe kama ni Mwana wa Mungu au Mwana wa Adamu. Ikiwa lugha yako inahitaji ubainishe ni jina gani, chagua Mwana wa Mungu.</w:t>
      </w:r>
    </w:p>
    <w:p>
      <w:pPr/>
      <w:r>
        <w:rPr>
          <w:lang w:val="sw_KE" w:bidi="sw_KE"/>
        </w:rPr>
      </w:r>
      <w:r>
        <w:rPr>
          <w:b/>
          <w:lang w:val="sw_KE" w:bidi="sw_KE"/>
        </w:rPr>
        <w:t>Mwana wa Mungu</w:t>
      </w:r>
      <w:r>
        <w:rPr>
          <w:lang w:val="sw_KE" w:bidi="sw_KE"/>
        </w:rPr>
        <w:t xml:space="preserve"> inamaanisha kwamba Yesu ana asili sawa na Mungu na anatoka kwa Mungu. </w:t>
      </w:r>
      <w:r>
        <w:rPr>
          <w:lang w:val="sw_KE" w:bidi="sw_KE"/>
        </w:rPr>
        <w:t>Mwana wa Mungu</w:t>
      </w:r>
      <w:r>
        <w:rPr>
          <w:lang w:val="sw_KE" w:bidi="sw_KE"/>
        </w:rPr>
        <w:t xml:space="preserve"> unajadiliwa katika Faharasa Kuu. Tumia neno sawa na Mwana wa Mungu ambalo umekuwa ukitumia.</w:t>
      </w:r>
    </w:p>
    <w:p>
      <w:pPr/>
      <w:r>
        <w:rPr>
          <w:lang w:val="sw_KE" w:bidi="sw_KE"/>
        </w:rPr>
      </w:r>
      <w:r>
        <w:rPr>
          <w:lang w:val="sw_KE" w:bidi="sw_KE"/>
        </w:rPr>
        <w:t xml:space="preserve">Baba tu </w:t>
      </w:r>
      <w:r>
        <w:rPr>
          <w:b/>
          <w:lang w:val="sw_KE" w:bidi="sw_KE"/>
        </w:rPr>
        <w:t>ndiye</w:t>
      </w:r>
      <w:r>
        <w:rPr>
          <w:lang w:val="sw_KE" w:bidi="sw_KE"/>
        </w:rPr>
        <w:t xml:space="preserve"> anayejua wakati Mwana atakaporudi. Baba ni Mungu mwenyewe. Tumia neno sawa na baba ambalo ungetumia kwa baba yeyote katika lugha yako. Huenda ukahitaji kumtaja Mungu, Baba.</w:t>
      </w:r>
    </w:p>
    <w:p>
      <w:pPr/>
      <w:r>
        <w:rPr>
          <w:lang w:val="sw_KE" w:bidi="sw_KE"/>
        </w:rPr>
      </w:r>
      <w:r>
        <w:rPr>
          <w:lang w:val="sw_KE" w:bidi="sw_KE"/>
        </w:rPr>
        <w:t xml:space="preserve">Yesu anawaambia wanafunzi wake </w:t>
      </w:r>
      <w:r>
        <w:rPr>
          <w:b/>
          <w:lang w:val="sw_KE" w:bidi="sw_KE"/>
        </w:rPr>
        <w:t>waangalie</w:t>
      </w:r>
      <w:r>
        <w:rPr>
          <w:lang w:val="sw_KE" w:bidi="sw_KE"/>
        </w:rPr>
        <w:t xml:space="preserve"> au </w:t>
      </w:r>
      <w:r>
        <w:rPr>
          <w:b/>
          <w:lang w:val="sw_KE" w:bidi="sw_KE"/>
        </w:rPr>
        <w:t>wajihadhari</w:t>
      </w:r>
      <w:r>
        <w:rPr>
          <w:lang w:val="sw_KE" w:bidi="sw_KE"/>
        </w:rPr>
        <w:t xml:space="preserve"> au </w:t>
      </w:r>
      <w:r>
        <w:rPr>
          <w:b/>
          <w:lang w:val="sw_KE" w:bidi="sw_KE"/>
        </w:rPr>
        <w:t>wakeshe</w:t>
      </w:r>
      <w:r>
        <w:rPr>
          <w:lang w:val="sw_KE" w:bidi="sw_KE"/>
        </w:rPr>
        <w:t xml:space="preserve"> au </w:t>
      </w:r>
      <w:r>
        <w:rPr>
          <w:b/>
          <w:lang w:val="sw_KE" w:bidi="sw_KE"/>
        </w:rPr>
        <w:t>wakae macho</w:t>
      </w:r>
      <w:r>
        <w:rPr>
          <w:lang w:val="sw_KE" w:bidi="sw_KE"/>
        </w:rPr>
        <w:t>. Hii haimaanishi kwamba wasilale kimwili. Hii inamaanisha kuendelea kufanya mambo ambayo Mungu na Yesu wamekuambia uyafanye. Inamaanisha kuwa tayari wakati wote.</w:t>
      </w:r>
    </w:p>
    <w:p>
      <w:pPr/>
      <w:r>
        <w:rPr>
          <w:lang w:val="sw_KE" w:bidi="sw_KE"/>
        </w:rPr>
      </w:r>
      <w:r>
        <w:rPr>
          <w:lang w:val="sw_KE" w:bidi="sw_KE"/>
        </w:rPr>
        <w:t xml:space="preserve">Mwenye nyumba anasafiri na kuwaacha </w:t>
      </w:r>
      <w:r>
        <w:rPr>
          <w:b/>
          <w:lang w:val="sw_KE" w:bidi="sw_KE"/>
        </w:rPr>
        <w:t>watumishi</w:t>
      </w:r>
      <w:r>
        <w:rPr>
          <w:lang w:val="sw_KE" w:bidi="sw_KE"/>
        </w:rPr>
        <w:t xml:space="preserve"> wake waiangalie </w:t>
      </w:r>
      <w:r>
        <w:rPr>
          <w:b/>
          <w:lang w:val="sw_KE" w:bidi="sw_KE"/>
        </w:rPr>
        <w:t>nyumba</w:t>
      </w:r>
      <w:r>
        <w:rPr>
          <w:lang w:val="sw_KE" w:bidi="sw_KE"/>
        </w:rPr>
        <w:t xml:space="preserve"> yake. Watumishi ni watu waliomilikiwa na hawakuwa na haki na hawakulipwa kwa kazi yao. Maneno </w:t>
      </w:r>
      <w:r>
        <w:rPr>
          <w:lang w:val="sw_KE" w:bidi="sw_KE"/>
        </w:rPr>
        <w:t>mbinguni</w:t>
      </w:r>
      <w:r>
        <w:rPr>
          <w:lang w:val="sw_KE" w:bidi="sw_KE"/>
        </w:rPr>
        <w:t xml:space="preserve"> na </w:t>
      </w:r>
      <w:r>
        <w:rPr>
          <w:lang w:val="sw_KE" w:bidi="sw_KE"/>
        </w:rPr>
        <w:t>Kuzimu</w:t>
      </w:r>
      <w:r>
        <w:rPr>
          <w:lang w:val="sw_KE" w:bidi="sw_KE"/>
        </w:rPr>
        <w:t xml:space="preserve"> yako kwenye faharasa kuu.</w:t>
      </w:r>
    </w:p>
    <w:p>
      <w:pPr/>
      <w:r>
        <w:rPr>
          <w:lang w:val="sw_KE" w:bidi="sw_KE"/>
        </w:rPr>
      </w:r>
      <w:r>
        <w:rPr>
          <w:lang w:val="sw_KE" w:bidi="sw_KE"/>
        </w:rPr>
        <w:t xml:space="preserve">Huyo </w:t>
      </w:r>
      <w:r>
        <w:rPr>
          <w:b/>
          <w:lang w:val="sw_KE" w:bidi="sw_KE"/>
        </w:rPr>
        <w:t>mlinzi</w:t>
      </w:r>
      <w:r>
        <w:rPr>
          <w:lang w:val="sw_KE" w:bidi="sw_KE"/>
        </w:rPr>
        <w:t xml:space="preserve"> wa lango alikuwa mtu aliyelinda mlango wa nyumba au lango la nyumba na haruhusu adui waingie.</w:t>
      </w:r>
    </w:p>
    <w:p>
      <w:pPr/>
      <w:r>
        <w:rPr>
          <w:lang w:val="sw_KE" w:bidi="sw_KE"/>
        </w:rPr>
      </w:r>
      <w:r>
        <w:rPr>
          <w:lang w:val="sw_KE" w:bidi="sw_KE"/>
        </w:rPr>
        <w:t>Yesu aliwakumbusha kwamba Yesu angeweza kurudi wakati wowote: jioni, usiku wa manane, kabla ya alfajiri, au asubuhi. Tumia njia za kawaida za kugawanya usiku au wakati katika lugha yako.</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14:1–11</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14:1–11 na kuweka katika mioyo yenu.</w:t>
      </w:r>
    </w:p>
    <w:p>
      <w:pPr/>
      <w:r>
        <w:rPr>
          <w:lang w:val="sw_KE" w:bidi="sw_KE"/>
        </w:rPr>
      </w:r>
      <w:r>
        <w:rPr>
          <w:lang w:val="sw_KE" w:bidi="sw_KE"/>
        </w:rPr>
        <w:t>Sikiliza toleo la sauti la Marko 14:1–11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14:1–11 katika tafsiri iliyo rahisi kueleweka zaidi.</w:t>
      </w:r>
    </w:p>
    <w:p>
      <w:pPr/>
      <w:r>
        <w:rPr>
          <w:lang w:val="sw_KE" w:bidi="sw_KE"/>
        </w:rPr>
      </w:r>
      <w:r>
        <w:rPr>
          <w:lang w:val="sw_KE" w:bidi="sw_KE"/>
        </w:rPr>
        <w:t>Hadithi hii inaanza simulizi la Mateso ya Yesu au siku zake za mwisho Duniani. Marko anaanza kuwa na mahususi zaidi kuhusu marejeleo ya saa tunapokaribia kifo cha Yesu. Marko anatuambia kwamba zilikuwa zimebaki siku mbili kabla ya Pasaka na Sikukuu ya Mikate Isiyotiwa Chachu. Hii Pasaka ilikuwa ni sherehe ya kidini ya Kiyahudi. Iliendelea kwa siku saba kwa sababu katika siku za Yesu sherehe hiyo ilikuwa ni mchanganyiko wa Pasaka na sikukuu ya Mikate Isiyotiwa Chachu. Pasaka ilisherehekea wakati Mungu alipowaokoa mababu wa Wayahudi kutoka utumwani Misri, na ilisherehekewa siku moja. Mara baada ya hapo Sherehe ya Mikate Isiyotiwa chachu ilisherehekewa na kufanya sikukuu hiyo iwe ya siku saba. Katika Sherehe ya Mikate Isiyotiwa Chachu, watu walikula mikate isiyotiwa chachu-au mikate nyembamba isiyo na chachu-ili kujikumbusha jinsi Wayahudi walivyokula mkate usiotiwa chachu ili kukumbuka kuokolewa kwao kutoka Misri. Siku kamili ya kwanza ya sherehe hii ya siku saba haijulikani. Watu wengine waliamini kwamba ilisherehekewa kwa siku 8.</w:t>
      </w:r>
    </w:p>
    <w:p>
      <w:pPr/>
      <w:r>
        <w:rPr>
          <w:lang w:val="sw_KE" w:bidi="sw_KE"/>
        </w:rPr>
      </w:r>
      <w:r>
        <w:rPr>
          <w:lang w:val="sw_KE" w:bidi="sw_KE"/>
        </w:rPr>
        <w:t>Hadithi ya mwanamke aliyempaka Yesu manukato imewekwa katikati ya njama kati ya walimu wa sheria na Yuda, mwanafunzi wa Yesu, ya kumsaliti Yesu kwa viongozi wa serikali. Marko anaweka hadithi ya mwanamke huyo hapa kuonyesha tofauti kati ya tendo la upendo la mwanamke na usaliti wa wanaume ambao walifaa kumpenda Yesu.</w:t>
      </w:r>
    </w:p>
    <w:p>
      <w:pPr/>
      <w:r>
        <w:rPr>
          <w:lang w:val="sw_KE" w:bidi="sw_KE"/>
        </w:rPr>
      </w:r>
      <w:r>
        <w:rPr>
          <w:lang w:val="sw_KE" w:bidi="sw_KE"/>
        </w:rPr>
        <w:t>Hadithi hii inapoanza, walimu wa sheria za kidini-wakuhani wakuu na waandishi wa sheria-bado walikuwa wakitafuta njia ya kumkamata na kumuua Yesu. Viongozi wa Kiyahudi hawakupanga kumuua Yesu wenyewe. Walitaka Warumi wamwue Yesu kwa njia ambayo Warumi waliwaua wahalifu. Walimu wa sheria ya kidini bado waliogopa watu. Walikuwa wakishughulikia hii kwa siku kadhaa au wiki. Lakini wakati wa sherehe ya Pasaka, watu jijini waliongezeka kutoka 50,000 hadi watu 250,000. Ghasia zilikuwa kawaida wakati huu kwa sababu umati mkubwa wa watu uliwasaidia waasi dhidi ya serikali ya Roma waasi kwa urahisi zaidi. Watu walifanya mambo kwa njia ya machafuko au ya vurugu walipofanya ghasia. Inaelekea watu wengi waliohudhuria sherehe hiyo walikuwa Wagalilaya na huenda walimuunga mkono Yesu sana. Watu kutoka Galilaya tayari walionwa kuwa waasi. Viongozi wa kidini hawakutaka kumkamata Yesu katika mazingira haya kwa sababu waliogopa watu wangefanya ghasia.</w:t>
      </w:r>
    </w:p>
    <w:p>
      <w:pPr/>
      <w:r>
        <w:rPr>
          <w:lang w:val="sw_KE" w:bidi="sw_KE"/>
        </w:rPr>
      </w:r>
      <w:r>
        <w:rPr>
          <w:lang w:val="sw_KE" w:bidi="sw_KE"/>
        </w:rPr>
        <w:t>Simamia hapa na mjadili maswali haya kama kikundi: Je, viongozi wako wa kidini wamewahi kuogopa watu? Wao hufanya maamuzi kulingana na kile ambacho watu wanataka? Toa mifano. Sitisha rekodi hii ya sauti hapa.</w:t>
      </w:r>
    </w:p>
    <w:p>
      <w:pPr/>
      <w:r>
        <w:rPr>
          <w:lang w:val="sw_KE" w:bidi="sw_KE"/>
        </w:rPr>
      </w:r>
      <w:r>
        <w:rPr>
          <w:lang w:val="sw_KE" w:bidi="sw_KE"/>
        </w:rPr>
        <w:t>Yesu alipokuwa Yerusalemu, alitembea kutoka Yerusalemu kwenda Bethania kila usiku ili kukaa nyumbani kwa marafiki zake, Lazaro, Maria na Martha. Bethania ilikuwa karibu kilomita 4 kutoka Yerusalemu. Siku hii Simoni aliwaalika Yesu na wanafunzi wake kwa chakula nyumbani kwake huko Bethania. Simoni alikuwa na ukoma, ugonjwa mbaya wa ngozi wakati wa Yesu. Huenda watu waliendelea kumwita Simoni "Mwenye ukoma," ingawa aliponywa ugonjwa huo.</w:t>
      </w:r>
    </w:p>
    <w:p>
      <w:pPr/>
      <w:r>
        <w:rPr>
          <w:lang w:val="sw_KE" w:bidi="sw_KE"/>
        </w:rPr>
      </w:r>
      <w:r>
        <w:rPr>
          <w:lang w:val="sw_KE" w:bidi="sw_KE"/>
        </w:rPr>
        <w:t>Katika utamaduni wa Yesu, watu walikaa kando ya meza ambapo walikula chakula chao kwenye mto na miguu yao ikiwa nyuma yao. Yesu alikuwa ameketi kando ya meza ambapo alikuwa akila, labda akiwa ameegemeza kichwa chake kwenye kiwiko kimoja.</w:t>
      </w:r>
    </w:p>
    <w:p>
      <w:pPr/>
      <w:r>
        <w:rPr>
          <w:lang w:val="sw_KE" w:bidi="sw_KE"/>
        </w:rPr>
      </w:r>
      <w:r>
        <w:rPr>
          <w:lang w:val="sw_KE" w:bidi="sw_KE"/>
        </w:rPr>
        <w:t>Simamia hapa na uangalie picha ya watu wakiwa wameketi karibu na meza kama kikundi.</w:t>
      </w:r>
    </w:p>
    <w:p>
      <w:pPr/>
      <w:r>
        <w:rPr>
          <w:lang w:val="sw_KE" w:bidi="sw_KE"/>
        </w:rPr>
      </w:r>
      <w:r>
        <w:rPr>
          <w:lang w:val="sw_KE" w:bidi="sw_KE"/>
        </w:rPr>
        <w:t>Jadilini kama kikundi: Kuna desturi gani mnaopenda kula chakula nyumbani kwa wenzio? Je, mnayafanya mambo gani ili kusalimiana? Mnaketi vipi? Nani huja kula chakula hiki? Sitisha rekodi hii ya sauti hapa.</w:t>
      </w:r>
    </w:p>
    <w:p>
      <w:pPr/>
      <w:r>
        <w:rPr>
          <w:lang w:val="sw_KE" w:bidi="sw_KE"/>
        </w:rPr>
      </w:r>
      <w:r>
        <w:rPr>
          <w:lang w:val="sw_KE" w:bidi="sw_KE"/>
        </w:rPr>
        <w:t>Mwanamke mmoja aliingia nyumbani akiwa na chupa ndogo ya marhamu ya bei ghali au manukato safi yaliyotengenezwa kwa nardo. Hii haikuwa kawaida-wanawake kwa kawaida hawakula pamoja na wanaume wengine. Huenda mwanamke huyu alikuwa Maria, dada ya Martha na Lazaro, ambaye Yesu alimfufua kutoka kwa wafu. Alikuwa amebeba chupa ya marhamu. Chupa za marhamu zilikuwa bora zaidi na zilitengenezwa kwa mawe fulani ya rangi nyeupe au ya njano. Manukato ya bei ghali tu ndiyo yaliyohifadhiwa humo. Chupa hizo zilikuwa na shingo ndefu na hazikuwa na vishikio. Mitungi hiyo ilifungwa ili manukato yasiweze kuvuja. Mitungi hiyo ilikuwa mikubwa ya kutosha kubeba manukato ya kupaka mara moja. Watu walivunja shingo ya chupa hiyo ili kumimina manukato. Manukato mara nyingi yalitengenezwa kwa nardo. Nardo ilikuwa mafuta yaliyotengenezwa kwa mizizi ya mmea wa nardo kutoka India. Mwanamke huyo alivunja shingo ya chupa na kumwaga manukato juu ya kichwa cha Yesu ili kumheshimu.</w:t>
      </w:r>
    </w:p>
    <w:p>
      <w:pPr/>
      <w:r>
        <w:rPr>
          <w:lang w:val="sw_KE" w:bidi="sw_KE"/>
        </w:rPr>
      </w:r>
      <w:r>
        <w:rPr>
          <w:lang w:val="sw_KE" w:bidi="sw_KE"/>
        </w:rPr>
        <w:t>Sitisha hapa na uangalie picha ya chupa ya alabasta na picha ya mmea wa nardo kutoka India kama kikundi. Sitisha rekodi hii ya sauti hapa.</w:t>
      </w:r>
    </w:p>
    <w:p>
      <w:pPr/>
      <w:r>
        <w:rPr>
          <w:lang w:val="sw_KE" w:bidi="sw_KE"/>
        </w:rPr>
      </w:r>
      <w:r>
        <w:rPr>
          <w:lang w:val="sw_KE" w:bidi="sw_KE"/>
        </w:rPr>
        <w:t>Chupa za Alabasta kama hizi zilikuwa hazina za familia na zilitumiwa tu katika pindi za pekee sana kuwapaka watu mafuta ili kuwaheshimu na kuwashukuru. Mwanamke huyo alimwaga hiyo manukato yote ghali, si mafuta ya kawaida tu kwa Yesu. Kwa kufanya hivi mwanamke alimheshimu Yesu kwa njia kubwa zaidi kuliko ambavyo watu walivyoheshimu wageni wao.</w:t>
      </w:r>
    </w:p>
    <w:p>
      <w:pPr/>
      <w:r>
        <w:rPr>
          <w:lang w:val="sw_KE" w:bidi="sw_KE"/>
        </w:rPr>
      </w:r>
      <w:r>
        <w:rPr>
          <w:lang w:val="sw_KE" w:bidi="sw_KE"/>
        </w:rPr>
        <w:t>Katika la juma la Pasaka ilikuwa desturi kuwapa maskini zawadi. Huenda wanafunzi waliokuwa mezani pamoja na Yesu waliona zawadi ya mwanamke huyo kuwa ya upotevu wakati ambapo walifaa kufikiria kuwapa maskini. Ilikuwa ni ubadhirifu-dinari 300 ilikuwa sawa na mshahara wa kibarua wa siku 300. Wanafunzi walikasirika na kulalamika kwamba hakupaswa kufanya hivyo. Wanafunzi "walimkemea" mwanamke huyo, ambayo inamaanisha walionyesha hasira yao kwa kumkemea kwa ukali.</w:t>
      </w:r>
    </w:p>
    <w:p>
      <w:pPr/>
      <w:r>
        <w:rPr>
          <w:lang w:val="sw_KE" w:bidi="sw_KE"/>
        </w:rPr>
      </w:r>
      <w:r>
        <w:rPr>
          <w:lang w:val="sw_KE" w:bidi="sw_KE"/>
        </w:rPr>
        <w:t>Simamia hapa na mjadili swali hili kama kikundi: Watu wanafanya mambo gani kwa wengine katika utamaduni wenu ili kuonyesha heshima au shukrani? Sitisha rekodi hii ya sauti hapa.</w:t>
      </w:r>
    </w:p>
    <w:p>
      <w:pPr/>
      <w:r>
        <w:rPr>
          <w:lang w:val="sw_KE" w:bidi="sw_KE"/>
        </w:rPr>
      </w:r>
      <w:r>
        <w:rPr>
          <w:lang w:val="sw_KE" w:bidi="sw_KE"/>
        </w:rPr>
        <w:t>Yesu aliona maana tofauti katika zawadi ya mwanamke huyo, na Marko anaonyesha hilo kwa kusema, "Lakini Yesu akawaambia, 'Mbona mnamsumbua huyu mwanamke? 'Mwacheni!'" Aliona jinsi alivyompenda. Yesu alikuwa maskini kwa njia moja, kwa sababu alikuwa karibu kufa. Pia, alikuwa peke yake kwa sababu hakuna yeyote kati ya wanafunzi wake au rafiki zake wa karibu aliyeelewa mateso ambayo angekabili. Yesu anaposema "Mwacheni" hamaanishi kumwacha peke yake, bali anamaanisha "Acheni kumkemea."</w:t>
      </w:r>
    </w:p>
    <w:p>
      <w:pPr/>
      <w:r>
        <w:rPr>
          <w:lang w:val="sw_KE" w:bidi="sw_KE"/>
        </w:rPr>
      </w:r>
      <w:r>
        <w:rPr>
          <w:lang w:val="sw_KE" w:bidi="sw_KE"/>
        </w:rPr>
        <w:t>Yesu anaziita matendo ya mwanamke huyo "mazuri," au "nzuri." Yesu anawakumbusha wanafunzi kwamba watakuwa na maskini siku zote, kama vile sheria ya Musa inavyosema katika Kumbukumbu la Torati. Lakini, Yesu hatakuwa nao siku zote. Yesu alidokeza kwamba yeye pia alikuwa "maskini," kwa hivyo ilikuwa jambo jema kwao kumwonyesha fadhili hii. Maiti zilipakwa marashi ili kuzikwa, lakini Yesu hangepakwa mafuta atakapokufa kwa sababu angekufa kifo cha mhalifu.</w:t>
      </w:r>
    </w:p>
    <w:p>
      <w:pPr/>
      <w:r>
        <w:rPr>
          <w:lang w:val="sw_KE" w:bidi="sw_KE"/>
        </w:rPr>
      </w:r>
      <w:r>
        <w:rPr>
          <w:lang w:val="sw_KE" w:bidi="sw_KE"/>
        </w:rPr>
        <w:t>Simamia hapa na mjadili maswali haya kama kikundi: Huwa mnafanyia nini miili ya wafu? Je, mnazipaka kitu chochote? Je, mnawachukuliaje? Sitisha rekodi hii ya sauti hapa.</w:t>
      </w:r>
    </w:p>
    <w:p>
      <w:pPr/>
      <w:r>
        <w:rPr>
          <w:lang w:val="sw_KE" w:bidi="sw_KE"/>
        </w:rPr>
      </w:r>
      <w:r>
        <w:rPr>
          <w:lang w:val="sw_KE" w:bidi="sw_KE"/>
        </w:rPr>
        <w:t>Yesu anasema "Nawaambieni ukweli" kuonyesha kwamba kile anachosema ni muhimu na watu wanapaswa kuzingatia. Yesu anasema kwamba Habari Njema za kifo cha Yesu, kuzikwa, na ufufuo zitahubiriwa ulimwenguni kote. Habari Njema inapohubiriwa, tendo la mwanamke huyu la upendo na kujitolea pia litashirikiwa.</w:t>
      </w:r>
    </w:p>
    <w:p>
      <w:pPr/>
      <w:r>
        <w:rPr>
          <w:lang w:val="sw_KE" w:bidi="sw_KE"/>
        </w:rPr>
      </w:r>
      <w:r>
        <w:rPr>
          <w:lang w:val="sw_KE" w:bidi="sw_KE"/>
        </w:rPr>
        <w:t>Marko anatilia mkazo tofauti kati ya upendo wa mwanamke huyo na usaliti wa Yuda. Anaonyeshana Yuda akienda kwa makuhani wakuu ili kuwasaidia viongozi wa kidini kumkamata Yesu akiwa mbali na umati mkubwa, kwa sababu waliogopa ghasia wakati wa sherehe. Hatujui ni habari gani hasa ambayo Yuda alikubali kuwapa viongozi wa kidini. Tunajua kutokana na Injili ya Yohana kwamba makuhani wakuu walikuwa wametoa taarifa kwa watu wawajulishe mahali ambapo Yesu alikuwa ili wamkamate.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14:1–11 katika tafsiri iliyo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3.</w:t>
      </w:r>
    </w:p>
    <w:p>
      <w:pPr/>
      <w:r>
        <w:rPr>
          <w:lang w:val="sw_KE" w:bidi="sw_KE"/>
        </w:rPr>
      </w:r>
      <w:r>
        <w:rPr>
          <w:b/>
          <w:lang w:val="sw_KE" w:bidi="sw_KE"/>
        </w:rPr>
        <w:t>Katika tukio la kwanza:</w:t>
      </w:r>
      <w:r>
        <w:rPr>
          <w:lang w:val="sw_KE" w:bidi="sw_KE"/>
        </w:rPr>
        <w:t xml:space="preserve"> Makuhani wakuu na walimu wa sheria ya kidini wanataka kumkamata Yesu. Wanaamua kwamba hawawezi kumkamata wakati wa sherehe ya Pasaka kwa sababu umati wa watu watakasirika na kufanya ghasia.</w:t>
      </w:r>
    </w:p>
    <w:p>
      <w:pPr/>
      <w:r>
        <w:rPr>
          <w:lang w:val="sw_KE" w:bidi="sw_KE"/>
        </w:rPr>
      </w:r>
      <w:r>
        <w:rPr>
          <w:b/>
          <w:lang w:val="sw_KE" w:bidi="sw_KE"/>
        </w:rPr>
        <w:t>Katika tukio la pili:</w:t>
      </w:r>
      <w:r>
        <w:rPr>
          <w:lang w:val="sw_KE" w:bidi="sw_KE"/>
        </w:rPr>
        <w:t xml:space="preserve"> Yesu na wanafunzi wake wanakula chakula nyumbani kwa Simoni. Mwanamke fulani anaingia akiwa na chupa ya manukato ya alabasta ya bei ghali. Anayamimina kichwani mwa Yesu na wanafunzi wake wanakamkasirikia kwa kutumia pesa vibaya. Yesu anawashutumu wanafunzi wake. Anawaambia kwamba amefanya jambo jema. Ameupaka mwili wake kwa ajili ya maziko.</w:t>
      </w:r>
    </w:p>
    <w:p>
      <w:pPr/>
      <w:r>
        <w:rPr>
          <w:lang w:val="sw_KE" w:bidi="sw_KE"/>
        </w:rPr>
      </w:r>
      <w:r>
        <w:rPr>
          <w:b/>
          <w:lang w:val="sw_KE" w:bidi="sw_KE"/>
        </w:rPr>
        <w:t>Katika tukio la tatu:</w:t>
      </w:r>
      <w:r>
        <w:rPr>
          <w:lang w:val="sw_KE" w:bidi="sw_KE"/>
        </w:rPr>
        <w:t xml:space="preserve"> Yuda Iskariote, mmoja wa wanafunzi 12 wa Yesu , anaenda kwa makuhani wakuu kuwasaidia kupata wakati wa kumkamata Yesu. Wanamwahidi pesa, na Yuda anaanza kutafuta wakati wa kumsaliti Yesu kwao.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Walimu wa sheria ya kidini na makuhani wakuu</w:t>
      </w:r>
    </w:p>
    <w:p>
      <w:pPr>
        <w:pStyle w:val="ListBullet"/>
        <w:spacing w:line="240" w:lineRule="auto"/>
        <w:ind w:left="720"/>
      </w:pPr>
      <w:r>
        <w:rPr>
          <w:lang w:val="sw_KE" w:bidi="sw_KE"/>
        </w:rPr>
      </w:r>
      <w:r>
        <w:rPr>
          <w:lang w:val="sw_KE" w:bidi="sw_KE"/>
        </w:rPr>
        <w:t>Wanafunzi, pamoja na Yuda Iskariote</w:t>
      </w:r>
    </w:p>
    <w:p>
      <w:pPr>
        <w:pStyle w:val="ListBullet"/>
        <w:spacing w:line="240" w:lineRule="auto"/>
        <w:ind w:left="720"/>
      </w:pPr>
      <w:r>
        <w:rPr>
          <w:lang w:val="sw_KE" w:bidi="sw_KE"/>
        </w:rPr>
      </w:r>
      <w:r>
        <w:rPr>
          <w:lang w:val="sw_KE" w:bidi="sw_KE"/>
        </w:rPr>
        <w:t>Simoni, mtu aliyekuwa na ukoma hapo awali</w:t>
      </w:r>
    </w:p>
    <w:p>
      <w:pPr>
        <w:pStyle w:val="ListBullet"/>
        <w:spacing w:line="240" w:lineRule="auto"/>
        <w:ind w:left="720"/>
      </w:pPr>
      <w:r>
        <w:rPr>
          <w:lang w:val="sw_KE" w:bidi="sw_KE"/>
        </w:rPr>
      </w:r>
      <w:r>
        <w:rPr>
          <w:lang w:val="sw_KE" w:bidi="sw_KE"/>
        </w:rPr>
        <w:t>Mwanamke mwenye chupa ya marhamu</w:t>
      </w:r>
    </w:p>
    <w:p>
      <w:pPr>
        <w:pStyle w:val="ListBullet"/>
        <w:spacing w:line="240" w:lineRule="auto"/>
        <w:ind w:left="720"/>
      </w:pPr>
      <w:r>
        <w:rPr>
          <w:lang w:val="sw_KE" w:bidi="sw_KE"/>
        </w:rPr>
      </w:r>
      <w:r>
        <w:rPr>
          <w:lang w:val="sw_KE" w:bidi="sw_KE"/>
        </w:rPr>
        <w:t>Wengine waliokuwa wakila</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Marko anaanza kwa kurejelea wakati. Anasema inaweza kuwa "siku mbili baadaye," au "siku mbili kabla ya Pasaka." Hatujui ikiwa matukio katika kifungu hiki yalitokea moja kwa moja baada ya matukio ya kifungu kilichotangulia, kwa sababu Yesu alikuwa Yerusalemu kwa idadi ya wiki kadhaa. Tunajua tu kwamba kifungu kinafanyika siku mbili kabla ya Pasaka katika kijiji cha Bethania kwenye mlima wa Mizeituni, kilomita 4 kutoka Yerusalemu. Ni muhimu kukumbuka kwamba walimu wa sheria ya kidini bado walikuwa wakitafuta njia ya kumkamata na kumuua Yesu. Bado walikuwa wanawaogopa watu. Walitaka Yesu auawe kimya ili kuepuka ghasia. Hili lilikuwa jambo lilokuwa linaendelea.</w:t>
      </w:r>
    </w:p>
    <w:p>
      <w:pPr/>
      <w:r>
        <w:rPr>
          <w:lang w:val="sw_KE" w:bidi="sw_KE"/>
        </w:rPr>
      </w:r>
      <w:r>
        <w:rPr>
          <w:lang w:val="sw_KE" w:bidi="sw_KE"/>
        </w:rPr>
        <w:t>Ni muhimu kukumbuka kwamba Simoni hana ukoma sasa—amepona. Tunajua Simoni aliponywa, kwa sababu sheria ya Kiyahudi haikuwaruhusu watu wenye ukoma kuwa karibu na watu wenye afya au kula pamoja nao. Ingawa Simoni ameponywa, kuna uwezekano bado angeitwa "Simoni mwenye ukoma." Yesu alikuwa akila kama vile watu kwa kawaida walivyokula chakula cha kirasmi katika utamaduni huo—huku akiegemea kwenye mto kwenye meza miguu yake ikiwa nyuma yake. Ingawa wanafunzi kwa kweli hawatajwi hapa, isipokuwa Yuda, wanafunzi huenda wako pamoja na Yesu kwenye mlo na pia watu wengine.</w:t>
      </w:r>
    </w:p>
    <w:p>
      <w:pPr/>
      <w:r>
        <w:rPr>
          <w:lang w:val="sw_KE" w:bidi="sw_KE"/>
        </w:rPr>
      </w:r>
      <w:r>
        <w:rPr>
          <w:lang w:val="sw_KE" w:bidi="sw_KE"/>
        </w:rPr>
        <w:t>Ni muhimu kukumbuka kwamba mwanamke huyo angeweza kuonekana alipoingia kwa sababu haikuwa kawaida kwa mwanamke kuingia kwenye chumba kilichojaa wanaume. Ni muhimu kukumbuka kwamba pia alifanya tendo la kifahari. Hakumwaga mafuta ya kawaida kichwani mwa Yesu kama upako wa kawaida. Badala yake, alimimina manukato yaliyokuwa na thamani ya mshahara wa mwaka mmoja. Mwanamke huyo anaonyesha heshima kubwa kwa Yesu kwa kitendo hiki. Mwanamke huyo anamtayarisha Yesu kwa mazishi yake, ingawa hangejua hili. Anajitolea kwa Yesu na kumwonyesha upendo wake kwake. Yesu anaposema "Amemwaga manukato awali kwenye mwili wangu ili kujiandaa kwa mazishi yangu," inaonyesha kwamba Yesu alijua kwamba angeuawa kwa njia ile ile ambayo wahalifu waliuawa. Wahalifu hawakupakwa mafuta walipozikwa.</w:t>
      </w:r>
    </w:p>
    <w:p>
      <w:pPr/>
      <w:r>
        <w:rPr>
          <w:lang w:val="sw_KE" w:bidi="sw_KE"/>
        </w:rPr>
      </w:r>
      <w:r>
        <w:rPr>
          <w:lang w:val="sw_KE" w:bidi="sw_KE"/>
        </w:rPr>
        <w:t>Watu waliokuwa mezani, labda wanafunzi wa Yesu, walimkemea kwa ukali, kwa hasira.</w:t>
      </w:r>
    </w:p>
    <w:p>
      <w:pPr/>
      <w:r>
        <w:rPr>
          <w:lang w:val="sw_KE" w:bidi="sw_KE"/>
        </w:rPr>
      </w:r>
      <w:r>
        <w:rPr>
          <w:lang w:val="sw_KE" w:bidi="sw_KE"/>
        </w:rPr>
        <w:t>Ni muhimu kukumbuka kwamba Yesu alimtetea sana mwanamke huyu. Aliwaambia wanafunzi wake, “Mwacheni. Mbona mnamsumbua huyu mwanamke? Yeye amenitendea jambo zuri sana. Maskini mtakuwa nao siku zote na mnaweza kuwasaidia wakati wowote mnaotaka. Lakini mimi hamtakuwa nami siku zote. Huyu mwanamke amenitendea lile aliloweza. Ameumiminia mwili wangu manukato ili kuniandaa kwa maziko yangu. Amin, nawaambia, Mahali popote ambapo habari njema kunihusu itahubiriwa kote ulimwenguni, watu watakumbuka jambo hili alilolitenda huyu mwanamke."</w:t>
      </w:r>
    </w:p>
    <w:p>
      <w:pPr/>
      <w:r>
        <w:rPr>
          <w:lang w:val="sw_KE" w:bidi="sw_KE"/>
        </w:rPr>
      </w:r>
      <w:r>
        <w:rPr>
          <w:lang w:val="sw_KE" w:bidi="sw_KE"/>
        </w:rPr>
        <w:t>Ni muhimu kukumbuka kwamba Yuda anaenda kwa makuhani wakuu au wanaume viongozi wanaotoa dhabihu kwa ajili ya Wayahudi, na kujitolea kuwapa habari za kumpata Yesu alipokuwa mbali na umati wa watu. Makuhani hawa walifurahi sana, na waliahidi kumpa pesa. Yuda anaanza kutafuta nafasi ya kumsaliti Yesu kwa viongozi wa kidini. Ni muhimu kukumbuka kwamba hatujui sababu za Yuda kujitolea kumsaliti Yesu kwa viongozi wa kidini.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14:1–11 katika tafsiri iliyo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3.</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Walimu wa sheria ya kidini na makuhani wakuu</w:t>
      </w:r>
    </w:p>
    <w:p>
      <w:pPr>
        <w:pStyle w:val="ListBullet"/>
        <w:spacing w:line="240" w:lineRule="auto"/>
        <w:ind w:left="720"/>
      </w:pPr>
      <w:r>
        <w:rPr>
          <w:lang w:val="sw_KE" w:bidi="sw_KE"/>
        </w:rPr>
      </w:r>
      <w:r>
        <w:rPr>
          <w:lang w:val="sw_KE" w:bidi="sw_KE"/>
        </w:rPr>
        <w:t>Wanafunzi, pamoja na Yuda Iskariote</w:t>
      </w:r>
    </w:p>
    <w:p>
      <w:pPr>
        <w:pStyle w:val="ListBullet"/>
        <w:spacing w:line="240" w:lineRule="auto"/>
        <w:ind w:left="720"/>
      </w:pPr>
      <w:r>
        <w:rPr>
          <w:lang w:val="sw_KE" w:bidi="sw_KE"/>
        </w:rPr>
      </w:r>
      <w:r>
        <w:rPr>
          <w:lang w:val="sw_KE" w:bidi="sw_KE"/>
        </w:rPr>
        <w:t>Simoni, mtu aliyekuwa na ukoma hapo awali</w:t>
      </w:r>
    </w:p>
    <w:p>
      <w:pPr>
        <w:pStyle w:val="ListBullet"/>
        <w:spacing w:line="240" w:lineRule="auto"/>
        <w:ind w:left="720"/>
      </w:pPr>
      <w:r>
        <w:rPr>
          <w:lang w:val="sw_KE" w:bidi="sw_KE"/>
        </w:rPr>
      </w:r>
      <w:r>
        <w:rPr>
          <w:lang w:val="sw_KE" w:bidi="sw_KE"/>
        </w:rPr>
        <w:t>Mwanamke mwenye chupa ya marhamu</w:t>
      </w:r>
    </w:p>
    <w:p>
      <w:pPr>
        <w:pStyle w:val="ListBullet"/>
        <w:spacing w:line="240" w:lineRule="auto"/>
        <w:ind w:left="720"/>
      </w:pPr>
      <w:r>
        <w:rPr>
          <w:lang w:val="sw_KE" w:bidi="sw_KE"/>
        </w:rPr>
      </w:r>
      <w:r>
        <w:rPr>
          <w:lang w:val="sw_KE" w:bidi="sw_KE"/>
        </w:rPr>
        <w:t>Wengine waliokuwa wakila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Timu inapaswa kuigiza makuhani wakuu na walimu wa sheria ya kidini wakijadili jinsi ya kujaribu kumkamata Yesu ili kumuua. Wanaamua, "Hatutamkamata wakati wa sherehe ya Pasaka, kwa sababu watu wanaweza kufanya ghasia."</w:t>
      </w:r>
    </w:p>
    <w:p>
      <w:pPr/>
      <w:r>
        <w:rPr>
          <w:lang w:val="sw_KE" w:bidi="sw_KE"/>
        </w:rPr>
      </w:r>
      <w:r>
        <w:rPr>
          <w:lang w:val="sw_KE" w:bidi="sw_KE"/>
        </w:rPr>
        <w:t>Sitisha igizo. Waulize viongozi wa kidini, "Mnahisi au kufikiria vipi?" Huenda ukasikia mambo kama, "kufadhaika kwamba hatuwezi kumkamata Yesu," kuogopa umati wa watu wanaompenda Yesu." Endelea na igizo.</w:t>
      </w:r>
    </w:p>
    <w:p>
      <w:pPr/>
      <w:r>
        <w:rPr>
          <w:lang w:val="sw_KE" w:bidi="sw_KE"/>
        </w:rPr>
      </w:r>
      <w:r>
        <w:rPr>
          <w:lang w:val="sw_KE" w:bidi="sw_KE"/>
        </w:rPr>
        <w:t>Timu inapaswa kuigiza Yesu na wanafunzi wake huko Bethania, mji uliokuwa takriban kilomita 4 kutoka Yerusalemu. Wanaenda nyumbani kwa Simoni. Simoni alikuwa na ukoma. Wote wanakalia mito sakafuni wakiwa wamezunguka meza. Wanalala chini miguu yao ikiwa nyuma yao. Vichwa vyao vimeegemezwa kwenye viwiko vyao. Kwa ghafula, walipokuwa wakilla, mwanamke fulani anaingia! Ana chupa nzuri mikononi mwake. Anavunja shingo ya chupa hiyo. Chumba kinajaa harufu nzuri. Mwanamke huyo anamiminia manukato kichwani mwa Yesu.</w:t>
      </w:r>
    </w:p>
    <w:p>
      <w:pPr/>
      <w:r>
        <w:rPr>
          <w:lang w:val="sw_KE" w:bidi="sw_KE"/>
        </w:rPr>
      </w:r>
      <w:r>
        <w:rPr>
          <w:lang w:val="sw_KE" w:bidi="sw_KE"/>
        </w:rPr>
        <w:t>Sitisha igizo. Waulize watu, "Mnafikiria au kuhisi vipi?" Huenda ukasikia mambo kama, "Kushtuka," "Kukasirika-Natamani angewasaidia maskini badala yake!" "Kuchanganyikiwa kwa sababu Yesu anaonekana kuwa na furaha." Waulize watu, "Mnafikiria au kuhisi vipi?" Huenda ukasikia mambo kama, "Furaha," "Umejaa upendo wa Mungu kwa mwanamke huyu," "Jivunia ujasiri wake." Muulize huyo mwanamke, "Mnafikiria au kuhisi vipi?" Huenda ukasikia mambo kama, "Uoga, lakini umeazimia sana kumwambia Yesu asante!" au "Ninazingatia Yesu." Endelea na igizo.</w:t>
      </w:r>
    </w:p>
    <w:p>
      <w:pPr/>
      <w:r>
        <w:rPr>
          <w:lang w:val="sw_KE" w:bidi="sw_KE"/>
        </w:rPr>
      </w:r>
      <w:r>
        <w:rPr>
          <w:lang w:val="sw_KE" w:bidi="sw_KE"/>
        </w:rPr>
        <w:t>Timu inapaswa kuigiza wanafunzi wakiwa na hasira. "Kwa nini anapoteza manukato ya bei ghali hivyo? Yangeuzwa! Ni sawa na mshahara wa mwaka mmoja! Pesa hizo zingepewa maskini!" Igiza Yesu akisema, "Mwacheni. Mbona mnamsumbua huyu mwanamke? Maskini mtakuwa nao siku zote na mnaweza kuwasaidia wakati wowote mnaotaka. Lakini mimi hamtakuwa nami siku zote. Huyu mwanamke amenitendea lile aliloweza. Ameumiminia mwili wangu manukato ili kuniandaa kwa maziko yangu. Amin, nawaambia! Mahali popote ulimwenguni ambapo Injili itahubiriwa, jambo hili alilolitenda huyu mwanamke litatajwa pia kwa ukumbusho wake.”</w:t>
      </w:r>
    </w:p>
    <w:p>
      <w:pPr/>
      <w:r>
        <w:rPr>
          <w:lang w:val="sw_KE" w:bidi="sw_KE"/>
        </w:rPr>
      </w:r>
      <w:r>
        <w:rPr>
          <w:lang w:val="sw_KE" w:bidi="sw_KE"/>
        </w:rPr>
        <w:t>Sitisha igizo. Muulize mtu anayeigiza Yesu, "Unafikiria au kuhisi vipi?" Huenda ukasikia mambo kama, "Kujivunia mwanamke huyu," "Kukasirika na kuhuzuni kwamba wanafunzi wangu bado hawaelewi." Muulize mtu anayeigiza kama yule mwanamke, "Unafikiria au kuhisi vipi?" Huenda ukasikia mambo kama, "Furaha kwamba Yesu ananitetea," "kushangaa kwamba alitaja kifo chake. Je, atakufa hivi karibuni?" Muulize mtu anayeigiza Yesu, "Unafikiria au kuhisi vipi?" Huenda ukasikia mambo kama, "Nimekasirika kwamba Yesu alimwacha mwanamke huyu apoteze pesa!" "Nimefadhaika kwamba Yesu bado haongozi uasi dhidi ya Roma." Endelea na igizo.</w:t>
      </w:r>
    </w:p>
    <w:p>
      <w:pPr/>
      <w:r>
        <w:rPr>
          <w:lang w:val="sw_KE" w:bidi="sw_KE"/>
        </w:rPr>
      </w:r>
      <w:r>
        <w:rPr>
          <w:lang w:val="sw_KE" w:bidi="sw_KE"/>
        </w:rPr>
        <w:t>Timu inapaswa kuigiza Yuda Iskariote akienda peke yake kwa makuhani wakuu. Anapaswa kujitolea kuwaambia Yesu akiwa peke yake. Makuhani wakuu wanafurahi sana. Wanamwambia Yuda kwamba watampa pesa. Yuda anaanza kumwangalia Yesu kwa karibu sana.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14:1–11 katika tafsiri iliyo rahisi kueleweka zaidi.</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Ilikuwa siku mbili kabla ya Pasaka na Sikukuu ya Mikate Isiyotiwa Chachu.</w:t>
      </w:r>
    </w:p>
    <w:p>
      <w:pPr/>
      <w:r>
        <w:rPr>
          <w:lang w:val="sw_KE" w:bidi="sw_KE"/>
        </w:rPr>
      </w:r>
      <w:r>
        <w:rPr>
          <w:lang w:val="sw_KE" w:bidi="sw_KE"/>
        </w:rPr>
        <w:t xml:space="preserve">Hii </w:t>
      </w:r>
      <w:r>
        <w:rPr>
          <w:b/>
          <w:lang w:val="sw_KE" w:bidi="sw_KE"/>
        </w:rPr>
        <w:t>Pasaka</w:t>
      </w:r>
      <w:r>
        <w:rPr>
          <w:lang w:val="sw_KE" w:bidi="sw_KE"/>
        </w:rPr>
        <w:t xml:space="preserve"> ilikuwa ni sherehe ya kidini ya Kiyahudi. Katika wakati wa Yesu, sherehe hiyo iliendelea kwa siku saba kwa sababu ilikuwa ni mchanganyiko wa Pasaka na sikukuu ya Mikate Isiyotiwa Chachu. Pasaka iliadhimisha wakati Mungu aliwaokoa mababu za Kiyahudi kutoka utumwani Misri. Mungu alifanya hivyo kwa kumtuma malaika amfanye mfalme wa Misri awaruhusu mababu za Wayahudi waondoke. Usiku mmoja malaika kutoka kwa Mungu alikuja na kuwaua watoto wote wa kwanza wa kiume wa Wamisri. Hata hivyo, malaika "aliwapita" watoto wa kwanza wa kiume wa Kiyahudi na kuokoa maisha yao. Pasaka ni kama sherehe ya uhuru kwa Wayahudi.</w:t>
      </w:r>
    </w:p>
    <w:p>
      <w:pPr/>
      <w:r>
        <w:rPr>
          <w:lang w:val="sw_KE" w:bidi="sw_KE"/>
        </w:rPr>
      </w:r>
      <w:r>
        <w:rPr>
          <w:b/>
          <w:lang w:val="sw_KE" w:bidi="sw_KE"/>
        </w:rPr>
        <w:t>Sherehe ya Mikate Isiyotiwa Chachu ilisherehekea</w:t>
      </w:r>
      <w:r>
        <w:rPr>
          <w:lang w:val="sw_KE" w:bidi="sw_KE"/>
        </w:rPr>
        <w:t xml:space="preserve"> mavuno na wakati ambapo Waisraeli walikula mkate usiotiwa chachu wakati walipokuwa wakitoroka Misri. Mkate usiotiwa chachu ulikuwa mkate mwembamba usio na chachu.</w:t>
      </w:r>
    </w:p>
    <w:p>
      <w:pPr/>
      <w:r>
        <w:rPr>
          <w:lang w:val="sw_KE" w:bidi="sw_KE"/>
        </w:rPr>
      </w:r>
      <w:r>
        <w:rPr>
          <w:lang w:val="sw_KE" w:bidi="sw_KE"/>
        </w:rPr>
        <w:t xml:space="preserve">Sitisha hapa na mjadili kama kikundi ni maneno au mafungu gani utatumia kwa </w:t>
      </w:r>
      <w:r>
        <w:rPr>
          <w:b/>
          <w:lang w:val="sw_KE" w:bidi="sw_KE"/>
        </w:rPr>
        <w:t>Pasaka</w:t>
      </w:r>
      <w:r>
        <w:rPr>
          <w:lang w:val="sw_KE" w:bidi="sw_KE"/>
        </w:rPr>
        <w:t xml:space="preserve"> na </w:t>
      </w:r>
      <w:r>
        <w:rPr>
          <w:b/>
          <w:lang w:val="sw_KE" w:bidi="sw_KE"/>
        </w:rPr>
        <w:t>Sikukuu ya Mikate Isiyotiwa Chachu</w:t>
      </w:r>
      <w:r>
        <w:rPr>
          <w:lang w:val="sw_KE" w:bidi="sw_KE"/>
        </w:rPr>
        <w:t xml:space="preserve">. Tazama </w:t>
      </w:r>
      <w:r>
        <w:rPr>
          <w:b/>
          <w:lang w:val="sw_KE" w:bidi="sw_KE"/>
        </w:rPr>
        <w:t>Sikukuu</w:t>
      </w:r>
      <w:r>
        <w:rPr>
          <w:lang w:val="sw_KE" w:bidi="sw_KE"/>
        </w:rPr>
        <w:t xml:space="preserve"> ya </w:t>
      </w:r>
      <w:r>
        <w:rPr>
          <w:b/>
          <w:lang w:val="sw_KE" w:bidi="sw_KE"/>
        </w:rPr>
        <w:t>Mikate Isiyotiwa Chachu</w:t>
      </w:r>
      <w:r>
        <w:rPr>
          <w:lang w:val="sw_KE" w:bidi="sw_KE"/>
        </w:rPr>
        <w:t xml:space="preserve"> katika Faharasa Kuu kwa maelezo zaidi.</w:t>
      </w:r>
    </w:p>
    <w:p>
      <w:pPr/>
      <w:r>
        <w:rPr>
          <w:lang w:val="sw_KE" w:bidi="sw_KE"/>
        </w:rPr>
      </w:r>
      <w:r>
        <w:rPr>
          <w:lang w:val="sw_KE" w:bidi="sw_KE"/>
        </w:rPr>
        <w:t>Onyesha timu yako ya watafsiri picha ya mkate usiotiwa chachu. Sitisha rekodi hii ya sauti hapa.</w:t>
      </w:r>
    </w:p>
    <w:p>
      <w:pPr/>
      <w:r>
        <w:rPr>
          <w:lang w:val="sw_KE" w:bidi="sw_KE"/>
        </w:rPr>
      </w:r>
      <w:r>
        <w:rPr>
          <w:lang w:val="sw_KE" w:bidi="sw_KE"/>
        </w:rPr>
        <w:t xml:space="preserve">Hawa </w:t>
      </w:r>
      <w:r>
        <w:rPr>
          <w:b/>
          <w:lang w:val="sw_KE" w:bidi="sw_KE"/>
        </w:rPr>
        <w:t>Makuhani wakuu</w:t>
      </w:r>
      <w:r>
        <w:rPr>
          <w:lang w:val="sw_KE" w:bidi="sw_KE"/>
        </w:rPr>
        <w:t xml:space="preserve"> na </w:t>
      </w:r>
      <w:r>
        <w:rPr>
          <w:b/>
          <w:lang w:val="sw_KE" w:bidi="sw_KE"/>
        </w:rPr>
        <w:t>walimu wa sheria ya kidini</w:t>
      </w:r>
      <w:r>
        <w:rPr>
          <w:lang w:val="sw_KE" w:bidi="sw_KE"/>
        </w:rPr>
        <w:t xml:space="preserve"> walikuwa wakitafuta nafasi za kumkamata Yesu kisiri na kumuua. Tumia maneno sawa kwa makuhani wakuu na walimu wa sheria ya kidini ambayo umekuwa ukitumia katika kitabu cha Marko na </w:t>
      </w:r>
      <w:r>
        <w:rPr>
          <w:b/>
          <w:lang w:val="sw_KE" w:bidi="sw_KE"/>
        </w:rPr>
        <w:t>ukumbuke</w:t>
      </w:r>
      <w:r>
        <w:rPr>
          <w:lang w:val="sw_KE" w:bidi="sw_KE"/>
        </w:rPr>
        <w:t xml:space="preserve"> kwamba maneno hayo yako </w:t>
      </w:r>
      <w:r>
        <w:rPr>
          <w:b/>
          <w:lang w:val="sw_KE" w:bidi="sw_KE"/>
        </w:rPr>
        <w:t>kwenye faharasa kuu</w:t>
      </w:r>
      <w:r>
        <w:rPr>
          <w:lang w:val="sw_KE" w:bidi="sw_KE"/>
        </w:rPr>
        <w:t>.</w:t>
      </w:r>
    </w:p>
    <w:p>
      <w:pPr/>
      <w:r>
        <w:rPr>
          <w:lang w:val="sw_KE" w:bidi="sw_KE"/>
        </w:rPr>
      </w:r>
      <w:r>
        <w:rPr>
          <w:lang w:val="sw_KE" w:bidi="sw_KE"/>
        </w:rPr>
        <w:t xml:space="preserve">Kifungu hiki kinafanyika katika nyumba ya Simoni Mwenye Ukoma katika Bethania. </w:t>
      </w:r>
      <w:r>
        <w:rPr>
          <w:b/>
          <w:lang w:val="sw_KE" w:bidi="sw_KE"/>
        </w:rPr>
        <w:t>Bethania</w:t>
      </w:r>
      <w:r>
        <w:rPr>
          <w:lang w:val="sw_KE" w:bidi="sw_KE"/>
        </w:rPr>
        <w:t xml:space="preserve"> ni mji mdogo ulio kilomita 4 nje ya Yerusalemu. Maria, Martha, na Lazaro waliishi huko. Walikuwa dada na ndugu, na marafiki wa karibu wa Yesu. Yesu na wanafunzi wake walikuwa wanakaa huko kila usiku na kusafiri kila siku kwenda Yerusalemu ili kufundisha Hekaluni.</w:t>
      </w:r>
    </w:p>
    <w:p>
      <w:pPr/>
      <w:r>
        <w:rPr>
          <w:lang w:val="sw_KE" w:bidi="sw_KE"/>
        </w:rPr>
      </w:r>
      <w:r>
        <w:rPr>
          <w:lang w:val="sw_KE" w:bidi="sw_KE"/>
        </w:rPr>
        <w:t xml:space="preserve">Simoni alikuwa na </w:t>
      </w:r>
      <w:r>
        <w:rPr>
          <w:b/>
          <w:lang w:val="sw_KE" w:bidi="sw_KE"/>
        </w:rPr>
        <w:t>ukoma</w:t>
      </w:r>
      <w:r>
        <w:rPr>
          <w:lang w:val="sw_KE" w:bidi="sw_KE"/>
        </w:rPr>
        <w:t xml:space="preserve">. Neno hili "ukoma" katika Biblia linaweza kurejelea aina yoyote ya ugonjwa wa ngozi. Magonjwa haya yalimfanya mtu 'kutokuwa msafi,' au kutoweza kuishi katika jamii. Watu hawa wangeweza kuabudu nyuma ya pazia tu kwenye sinagogi na mtu yeyote aliyewagusa angekuwa asiye safi pia. Sheria ya Agano la Kale ilisema kwamba walipaswa kuvaa nguo zilizoraruka, kutochana nywele zao, na kupiga kelele 'najisi' kwa umma walipokuwa wakienda mahali. Simoni katika hadithi hii hakuwa na ukoma tena. Tumia neno sawa au kifungu kwa ukoma ambacho umekuwa ukitumia awali katika kitabu cha Marko na ukumbuke kwamba neno </w:t>
      </w:r>
      <w:r>
        <w:rPr>
          <w:b/>
          <w:lang w:val="sw_KE" w:bidi="sw_KE"/>
        </w:rPr>
        <w:t>ukoma</w:t>
      </w:r>
      <w:r>
        <w:rPr>
          <w:lang w:val="sw_KE" w:bidi="sw_KE"/>
        </w:rPr>
        <w:t xml:space="preserve"> liko kwenye Faharasa Kuu.</w:t>
      </w:r>
    </w:p>
    <w:p>
      <w:pPr/>
      <w:r>
        <w:rPr>
          <w:lang w:val="sw_KE" w:bidi="sw_KE"/>
        </w:rPr>
      </w:r>
      <w:r>
        <w:rPr>
          <w:lang w:val="sw_KE" w:bidi="sw_KE"/>
        </w:rPr>
        <w:t xml:space="preserve">Mwanamke aliingia akiwa na chupa ya </w:t>
      </w:r>
      <w:r>
        <w:rPr>
          <w:b/>
          <w:lang w:val="sw_KE" w:bidi="sw_KE"/>
        </w:rPr>
        <w:t>alabasta</w:t>
      </w:r>
      <w:r>
        <w:rPr>
          <w:lang w:val="sw_KE" w:bidi="sw_KE"/>
        </w:rPr>
        <w:t xml:space="preserve"> iliyojaa </w:t>
      </w:r>
      <w:r>
        <w:rPr>
          <w:b/>
          <w:lang w:val="sw_KE" w:bidi="sw_KE"/>
        </w:rPr>
        <w:t>manukato yaliyotengenezwa kwa nardo safi</w:t>
      </w:r>
      <w:r>
        <w:rPr>
          <w:lang w:val="sw_KE" w:bidi="sw_KE"/>
        </w:rPr>
        <w:t>. Manukato hayo yalitengenezwa kutokana na mmea wa nardo uliopatikana India. Nardo ilikuwa safi kwa sababu haikuongezwa au kuchanganywa na kitu chochote. Hii iliifanya nardo iwe bei ghali zaidi. Chupa hiyo ilitengenezwa kwa jiwe jeupe au la njano linaloitwa alabasta. Hakikisha kwamba hubadilishi alabasta kwa nyenzo nyingine unapotafsiri neno hili.</w:t>
      </w:r>
    </w:p>
    <w:p>
      <w:pPr/>
      <w:r>
        <w:rPr>
          <w:lang w:val="sw_KE" w:bidi="sw_KE"/>
        </w:rPr>
      </w:r>
      <w:r>
        <w:rPr>
          <w:lang w:val="sw_KE" w:bidi="sw_KE"/>
        </w:rPr>
        <w:t>Sitisha hapa na uangalie picha ya chupa ya alabasta na picha ya mmea wa manemane kama kikundi. Sitisha rekodi hii ya sauti hapa.</w:t>
      </w:r>
    </w:p>
    <w:p>
      <w:pPr/>
      <w:r>
        <w:rPr>
          <w:lang w:val="sw_KE" w:bidi="sw_KE"/>
        </w:rPr>
      </w:r>
      <w:r>
        <w:rPr>
          <w:lang w:val="sw_KE" w:bidi="sw_KE"/>
        </w:rPr>
        <w:t xml:space="preserve">Manukato hayo yalikuwa na thamani ya </w:t>
      </w:r>
      <w:r>
        <w:rPr>
          <w:b/>
          <w:lang w:val="sw_KE" w:bidi="sw_KE"/>
        </w:rPr>
        <w:t>dinari</w:t>
      </w:r>
      <w:r>
        <w:rPr>
          <w:lang w:val="sw_KE" w:bidi="sw_KE"/>
        </w:rPr>
        <w:t xml:space="preserve"> 300, ambayo ilikuwa sawa na mshahara wa siku 300.</w:t>
      </w:r>
    </w:p>
    <w:p>
      <w:pPr/>
      <w:r>
        <w:rPr>
          <w:lang w:val="sw_KE" w:bidi="sw_KE"/>
        </w:rPr>
      </w:r>
      <w:r>
        <w:rPr>
          <w:lang w:val="sw_KE" w:bidi="sw_KE"/>
        </w:rPr>
        <w:t xml:space="preserve">Mwanamke huyo alimpaka Yesu manukato yale kichwani. </w:t>
      </w:r>
      <w:r>
        <w:rPr>
          <w:b/>
          <w:lang w:val="sw_KE" w:bidi="sw_KE"/>
        </w:rPr>
        <w:t>Kupaka</w:t>
      </w:r>
      <w:r>
        <w:rPr>
          <w:lang w:val="sw_KE" w:bidi="sw_KE"/>
        </w:rPr>
        <w:t xml:space="preserve"> ni kumimina mafuta juu ya mtu ili kuonyesha kwamba ameteuliwa kwa kazi maalum. Katika Agano la Kale, manabii, makuhani, na wafalme walipakwa mafuta wakati walipoanza kazi zao kwa ajili ya Mungu. Neno Masihi, au Kristo, linamaanisha "aliyepakwa-mafuta." Hapa, mwanamke huyo hakutumia mafuta ya kawaida kumpaka Yesu mafuta- alitumia manukato ya bei ghali. Yesu pia alirejelea upako maalum ambao watu walipaka maiti. Walitia manukato maalum kwenye maiti ili kuonyesha heshima. Tumia neno lile la kwa kupaka mafuta ambayo umetumia katika vifungu vya Marko vilivyotangulia na ukumbuke kwamba maneno hayo yako kwenye </w:t>
      </w:r>
      <w:r>
        <w:rPr>
          <w:b/>
          <w:lang w:val="sw_KE" w:bidi="sw_KE"/>
        </w:rPr>
        <w:t>faharasa</w:t>
      </w:r>
      <w:r>
        <w:rPr>
          <w:lang w:val="sw_KE" w:bidi="sw_KE"/>
        </w:rPr>
        <w:t xml:space="preserve"> kuu.</w:t>
      </w:r>
    </w:p>
    <w:p>
      <w:pPr/>
      <w:r>
        <w:rPr>
          <w:lang w:val="sw_KE" w:bidi="sw_KE"/>
        </w:rPr>
      </w:r>
      <w:r>
        <w:rPr>
          <w:lang w:val="sw_KE" w:bidi="sw_KE"/>
        </w:rPr>
        <w:t xml:space="preserve">Yesu alisema kwamba popote ambapo </w:t>
      </w:r>
      <w:r>
        <w:rPr>
          <w:b/>
          <w:lang w:val="sw_KE" w:bidi="sw_KE"/>
        </w:rPr>
        <w:t>Habari Njema</w:t>
      </w:r>
      <w:r>
        <w:rPr>
          <w:lang w:val="sw_KE" w:bidi="sw_KE"/>
        </w:rPr>
        <w:t xml:space="preserve"> au </w:t>
      </w:r>
      <w:r>
        <w:rPr>
          <w:b/>
          <w:lang w:val="sw_KE" w:bidi="sw_KE"/>
        </w:rPr>
        <w:t>injili</w:t>
      </w:r>
      <w:r>
        <w:rPr>
          <w:lang w:val="sw_KE" w:bidi="sw_KE"/>
        </w:rPr>
        <w:t xml:space="preserve"> ilihubiriwa, watu pia wangeongea kuhusu mwanamke huyu. Tumia neno sawa au kifungu kwa habari njema au injili ambayo umetumia katika vifungu vilivyotangulia vya Marko na ukumbuke kwamba neno habari </w:t>
      </w:r>
      <w:r>
        <w:rPr>
          <w:b/>
          <w:lang w:val="sw_KE" w:bidi="sw_KE"/>
        </w:rPr>
        <w:t>njema</w:t>
      </w:r>
      <w:r>
        <w:rPr>
          <w:lang w:val="sw_KE" w:bidi="sw_KE"/>
        </w:rPr>
        <w:t xml:space="preserve"> au </w:t>
      </w:r>
      <w:r>
        <w:rPr>
          <w:b/>
          <w:lang w:val="sw_KE" w:bidi="sw_KE"/>
        </w:rPr>
        <w:t>injili liko</w:t>
      </w:r>
      <w:r>
        <w:rPr>
          <w:lang w:val="sw_KE" w:bidi="sw_KE"/>
        </w:rPr>
        <w:t xml:space="preserve"> kwenye Faharasa Kuu.</w:t>
      </w:r>
    </w:p>
    <w:p>
      <w:pPr/>
      <w:r>
        <w:rPr>
          <w:lang w:val="sw_KE" w:bidi="sw_KE"/>
        </w:rPr>
      </w:r>
      <w:r>
        <w:rPr>
          <w:lang w:val="sw_KE" w:bidi="sw_KE"/>
        </w:rPr>
        <w:t xml:space="preserve">Yuda Iskariote alikuwa mmoja wa wale </w:t>
      </w:r>
      <w:r>
        <w:rPr>
          <w:b/>
          <w:lang w:val="sw_KE" w:bidi="sw_KE"/>
        </w:rPr>
        <w:t>wanafunzi kumi</w:t>
      </w:r>
      <w:r>
        <w:rPr>
          <w:lang w:val="sw_KE" w:bidi="sw_KE"/>
        </w:rPr>
        <w:t xml:space="preserve"> na wawili. Tumia neno lile la kwa wanafunzi ambalo umetumia katika vifungu vilivyotangulia katika Marko, na ukumbuke kwamba neno </w:t>
      </w:r>
      <w:r>
        <w:rPr>
          <w:b/>
          <w:lang w:val="sw_KE" w:bidi="sw_KE"/>
        </w:rPr>
        <w:t>wanafunzi</w:t>
      </w:r>
      <w:r>
        <w:rPr>
          <w:lang w:val="sw_KE" w:bidi="sw_KE"/>
        </w:rPr>
        <w:t xml:space="preserve"> liko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14:12–26</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14:12–26 na kuweka katika mioyo yenu.</w:t>
      </w:r>
    </w:p>
    <w:p>
      <w:pPr/>
      <w:r>
        <w:rPr>
          <w:lang w:val="sw_KE" w:bidi="sw_KE"/>
        </w:rPr>
      </w:r>
      <w:r>
        <w:rPr>
          <w:lang w:val="sw_KE" w:bidi="sw_KE"/>
        </w:rPr>
        <w:t>Sikiliza toleo la sauti la Marko 14:12–26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14:12–26 katika tafsiri rahisi kueleweka zaidi.</w:t>
      </w:r>
    </w:p>
    <w:p>
      <w:pPr/>
      <w:r>
        <w:rPr>
          <w:lang w:val="sw_KE" w:bidi="sw_KE"/>
        </w:rPr>
      </w:r>
      <w:r>
        <w:rPr>
          <w:lang w:val="sw_KE" w:bidi="sw_KE"/>
        </w:rPr>
        <w:t>Marko tena anatuambia wakati hususa ambapo matukio haya yanatukia. Ni siku ya kwanza ya Sikukuu ya Mikate Isiyotiwa Chachu, wakati ambapo wana-kondoo walioliwa wakati wa karamu ya Pasaka walichinjwa. Kila familia ilimletea kuhani mwana-kondoo hekaluni. Kuhani alimuua mwana-kondoo huyo na familia ilimla wakati wa sikukuu ya Pasaka usiku huo. Sheria ya Kiyahudi ilisema kwamba chakula cha Pasaka lazima kuliwe ndani ya kuta za jiji la Yerusalemu. Kwa sababu ya maelezo ambayo Marko anatupa kuhusu chakula cha Yesu na wanafunzi wake kumi na wawili, inaonekana kwamba hiki ni chakula maalum cha sherehe ya Pasaka ya Kiyahudi. Wasomi wa Biblia hawajui kwa hakika hii ni siku gani, lakini ni siku ya kawaida ya mlo wa Pasaka, au siku iliyotangulia.</w:t>
      </w:r>
    </w:p>
    <w:p>
      <w:pPr/>
      <w:r>
        <w:rPr>
          <w:lang w:val="sw_KE" w:bidi="sw_KE"/>
        </w:rPr>
      </w:r>
      <w:r>
        <w:rPr>
          <w:lang w:val="sw_KE" w:bidi="sw_KE"/>
        </w:rPr>
        <w:t>Yesu na wanafunzi wake wako nje ya Yerusalemu, labda huko Bethania ambako wanakaa wakati hawako Yerusalemu. Wanafunzi wa Yesu wanajiandaa kwenda jijini Yerusalemu ili kuandaa chakula cha kusherehekea Pasaka. Kwa kuwa Yesu na wanafunzi wake hawakuishi Yerusalemu, wangehitaji kupanga mahali pa kwenda kwa chakula cha sherehe. Wanafunzi wanamuuliza Yesu mahali pa kwenda kutayarisha chakula cha Pasaka, lakini Yesu tayari amefanya mipango. Yesu anawatuma wanafunzi wake wawili kwenda Yerusalemu. Yesu anawapa wanafunzi hao wawili maagizo ya mambo wanayofaa kufanya wanapofika. Yesu anawaambia wamtafute mwanaume ambaye amebeba mtungi au chupa ya maji. Kwa kawaida wanawake tu ndio waliobeba mitungi ya maji, na wanaume walibeba divai kwa viriba vya divai. Huenda mwanaume huyu alikuwa amebeba mtungi wa maji begani mwake. Yesu hakuwaambia wanafunzi wake wazungumze na mwanaume huyo aliyebeba maji, bali wamfuate au waende pamoja naye nyumbani. Huenda Yesu hakuwaambia wazungumze na mwanaume huyo kwa sababu alijua kwamba viongozi wa kidini walikuwa wakimtafuta, naye alitaka kuendelea kujificha.</w:t>
      </w:r>
    </w:p>
    <w:p>
      <w:pPr/>
      <w:r>
        <w:rPr>
          <w:lang w:val="sw_KE" w:bidi="sw_KE"/>
        </w:rPr>
      </w:r>
      <w:r>
        <w:rPr>
          <w:lang w:val="sw_KE" w:bidi="sw_KE"/>
        </w:rPr>
        <w:t>Simamia hapa na uangalie picha za chupa ya maji na picha au michoro ya mtu anayebeba chupa ya maji begani mwake kama kikundi. Sitisha rekodi hii ya sauti hapa.</w:t>
      </w:r>
    </w:p>
    <w:p>
      <w:pPr/>
      <w:r>
        <w:rPr>
          <w:lang w:val="sw_KE" w:bidi="sw_KE"/>
        </w:rPr>
      </w:r>
      <w:r>
        <w:rPr>
          <w:lang w:val="sw_KE" w:bidi="sw_KE"/>
        </w:rPr>
        <w:t>Wanafunzi wanapoingia Yerusalemu na kumwona mtu aliyebeba maji akiingia nyumbani, wanafunzi watamtafuta na kumwambia mwenye nyumba, "Mwalimu anauliza: 'Kiko wapi chumba changu cha wageni, ambamo mimi na wanafunzi wangu tutakula Pasaka?’” Mwenye nyumba atawachukua wanafunzi kwenye chumba cha juu. Mwenye nyumba tayari alikuwa ameweka meza na mazulia chumbani. Huenda hata alikuwa amepanga mwana-kondoo achinjwe kwa ajili ya chakula chao.</w:t>
      </w:r>
    </w:p>
    <w:p>
      <w:pPr/>
      <w:r>
        <w:rPr>
          <w:lang w:val="sw_KE" w:bidi="sw_KE"/>
        </w:rPr>
      </w:r>
      <w:r>
        <w:rPr>
          <w:lang w:val="sw_KE" w:bidi="sw_KE"/>
        </w:rPr>
        <w:t>Wanafunzi wawili wanaenda Yerusalemu na kufanya yote waliyoambiwa na Yesu. Wanatayarisha chakula cha Pasaka. Wanafunzi walipokwenda kwenye chumba kutayarisha mlo, huenda wangeweka mkate usiotiwa chachu (au mkate usio na chachu), divai, mboga chungu na mchuzi na matunda yaliyokaushwa, na kuoka mwana-kondoo wa pekee aliyekuwa amechinjwa kwa ajili ya mlo wa Pasaka.</w:t>
      </w:r>
    </w:p>
    <w:p>
      <w:pPr/>
      <w:r>
        <w:rPr>
          <w:lang w:val="sw_KE" w:bidi="sw_KE"/>
        </w:rPr>
      </w:r>
      <w:r>
        <w:rPr>
          <w:lang w:val="sw_KE" w:bidi="sw_KE"/>
        </w:rPr>
        <w:t>Komea hapa na mtazame picha za mkate usiotiwa chachu na bakuli la mboga chungu na mchuzi wenye matunda yaliyokaushwa. Angalia picha ya mwana-kondoo aliyechomwa kama kikundi. Sitisha rekodi hii ya sauti hapa.</w:t>
      </w:r>
    </w:p>
    <w:p>
      <w:pPr/>
      <w:r>
        <w:rPr>
          <w:lang w:val="sw_KE" w:bidi="sw_KE"/>
        </w:rPr>
      </w:r>
      <w:r>
        <w:rPr>
          <w:lang w:val="sw_KE" w:bidi="sw_KE"/>
        </w:rPr>
        <w:t>Jioni Yesu anakuja na "Kumi na Wawili," ambayo inamaanisha wanafunzi kumi na wawili wa karibu wa Yesu. Kwa kawaida familia zilikula chakula cha Pasaka jioni baada ya jua kutua. Yesu na wanafunzi wake walikuwa wamejilaza kando ya meza ili kula kama ilivyokuwa desturi ya milo muhimu. Katika siku hizo, watu walijilaza kando ya meza huku mikono yao ikiegemea mto na miguu yao ikiwa nyuma yao.</w:t>
      </w:r>
    </w:p>
    <w:p>
      <w:pPr/>
      <w:r>
        <w:rPr>
          <w:lang w:val="sw_KE" w:bidi="sw_KE"/>
        </w:rPr>
      </w:r>
      <w:r>
        <w:rPr>
          <w:lang w:val="sw_KE" w:bidi="sw_KE"/>
        </w:rPr>
        <w:t>Komea hapa na kama kikundi mtazame picha ya watu wanaokaa karibu na meza ili kula mlo. Sitisha rekodi hii ya sauti hapa.</w:t>
      </w:r>
    </w:p>
    <w:p>
      <w:pPr/>
      <w:r>
        <w:rPr>
          <w:lang w:val="sw_KE" w:bidi="sw_KE"/>
        </w:rPr>
      </w:r>
      <w:r>
        <w:rPr>
          <w:lang w:val="sw_KE" w:bidi="sw_KE"/>
        </w:rPr>
        <w:t>Mlo wa Pasaka ni mlo maalum wa sherehe. Wakati wa mlo huu, familia za Kiyahudi zinasimulia tena hadithi ya wakati Mungu alipowaokoa babu zao kutoka kwa utumwa nchini Misri miaka mingi iliyopita. Vitu ambavyo watu wa Kiyahudi wanakula, kunywa na kufanya wakati wa mlo vinawakumbusha utumwa wao katika Misri, uokoaji wao kutoka kwa utumwa huo, na agano maalum la Mungu pamoja nao daima kuwa pamoja nao na kuwafanya watu wake maalum.</w:t>
      </w:r>
    </w:p>
    <w:p>
      <w:pPr/>
      <w:r>
        <w:rPr>
          <w:lang w:val="sw_KE" w:bidi="sw_KE"/>
        </w:rPr>
      </w:r>
      <w:r>
        <w:rPr>
          <w:lang w:val="sw_KE" w:bidi="sw_KE"/>
        </w:rPr>
        <w:t>Komea hapa na mjadili kama timu: Eleza baadhi ya milo au sherehe zenu za kidini. Mnafanya mambo gani? Mnakula nini? Mnawasimuliaje watoto wenu hadithi ya sherehe hiyo? Sitisha rekodi hii ya sauti hapa.</w:t>
      </w:r>
    </w:p>
    <w:p>
      <w:pPr/>
      <w:r>
        <w:rPr>
          <w:lang w:val="sw_KE" w:bidi="sw_KE"/>
        </w:rPr>
      </w:r>
      <w:r>
        <w:rPr>
          <w:lang w:val="sw_KE" w:bidi="sw_KE"/>
        </w:rPr>
        <w:t>Yesu na wanafunzi wake wanakula chakula hiki na pengine wanasimulia hadithi ya kuokolewa kutoka utumwani huko Misri. Wakati wa kula, ni desturi kwa kiongozi wa familia kuvunja mkate usiotiwa chachu na kuwapa wale walioketi mezani. Wanakula mkate kwa kutumbukiza sehemu yake ndani ya bakuli yenye mboga chungu na matunda yaliyokaangwa na divai au siki. Huenda wakati huu wa mlo ndipo Yesu anawaambia wanafunzi wake, “Kuweni makini! mmoja wenu atanisaliti, mmoja anayekula pamoja nami.” Kila mwanafunzi anafadhaika na kuuliza, “Je, ni mimi Bwana nitakae kusaliti?” Wanauliza swali kama kwamba wanatarajia Yesu kuwajibu "hapana". Yesu anasema ni "mmoja wenu ambaye anakula kutoka kwa bakuli hili pamoja nami." Katika utamaduni wa Kiyahudi, watu walioaminiana tu ndio waliokula pamoja. Ni usaliti mbaya sana kula na mtu, kumaliza kula na kumsaliti mtu huyo. Yesu anaonyesha jinsi kosa la msaliti wake lilivyokuwa kubwa. Yesu anaendelea kusema, "Mwana wa Adamu lazima afe kama vile ilivyoandikiwa kumhusu hapo awali." Yesu anawakumbusha wanafunzi kwamba manabii wamesema kwamba Masihi, au Mwana wa Adamu, atakufa. Yesu anajiita Mwana wa Adamu tena. Ingawa ni lazima na ni mapenzi ya Mungu kwamba Yesu atakufa, Yesu anaonya kwamba mtu anayemsaliti atapata matokeo mabaya sana. Yesu anahuzunika kwa ajili ya mtu huyo.</w:t>
      </w:r>
    </w:p>
    <w:p>
      <w:pPr/>
      <w:r>
        <w:rPr>
          <w:lang w:val="sw_KE" w:bidi="sw_KE"/>
        </w:rPr>
      </w:r>
      <w:r>
        <w:rPr>
          <w:lang w:val="sw_KE" w:bidi="sw_KE"/>
        </w:rPr>
        <w:t>Komea hapa na mjadili maswali haya kama timu: Watu wanapoaminiana, wanafanya mambo gani? Marafiki wanaoaminiana hawatawahi kufanyiana mambo kama gani? Sitisha rekodi hii ya sauti hapa.</w:t>
      </w:r>
    </w:p>
    <w:p>
      <w:pPr/>
      <w:r>
        <w:rPr>
          <w:lang w:val="sw_KE" w:bidi="sw_KE"/>
        </w:rPr>
      </w:r>
      <w:r>
        <w:rPr>
          <w:lang w:val="sw_KE" w:bidi="sw_KE"/>
        </w:rPr>
        <w:t>Katika andiko hili Yesu hataji jina la Yuda, na hakuna dalili yoyote kwamba Yuda aliondoka mapema.</w:t>
      </w:r>
    </w:p>
    <w:p>
      <w:pPr/>
      <w:r>
        <w:rPr>
          <w:lang w:val="sw_KE" w:bidi="sw_KE"/>
        </w:rPr>
      </w:r>
      <w:r>
        <w:rPr>
          <w:lang w:val="sw_KE" w:bidi="sw_KE"/>
        </w:rPr>
        <w:t>Baadaye wakati wa mlo, Yesu, anavunja mkate na kuwapa wanafunzi. Yesu anasema, "Huu-mwili wangu." Makanisa tofauti na wasomi tofauti wa Biblia hutafsiri sehemu hii ya simulizi kwa njia tofauti. Wengine wanaamini kwamba Yesu hazungumzii mwili wake wa kimwili. Wanaamini kwamba Yesu anamaanisha "Hii inawakilisha mwili wangu ulio hai." Vyovyote unavyotafsiri sehemu hii ya hadithi, Yesu alikuwa anajaribu kuwaambia wanafunzi wake kwamba uwepo wake unabaki nao kila wakati.</w:t>
      </w:r>
    </w:p>
    <w:p>
      <w:pPr/>
      <w:r>
        <w:rPr>
          <w:lang w:val="sw_KE" w:bidi="sw_KE"/>
        </w:rPr>
      </w:r>
      <w:r>
        <w:rPr>
          <w:lang w:val="sw_KE" w:bidi="sw_KE"/>
        </w:rPr>
        <w:t>Pengine baada ya kula, Yesu anachukua kikombe ambacho yaelekea kilikuwa kimejaa divai nyekundu. Alimshukuru Mungu kwa kikombe cha divai. Mara nyingi kikombe hiki cha divai katika mlo wa Pasaka kiliashiria amani ya Mungu kati ya watu wake na yeye au agano lake na watu wake. Yesu alisema, "Hii ndiyo damu yangu ya agano, imwagikayo kwa ajili ya wengi." Wanafunzi walipitisha kikombe cha divai kwa kila mmoja na wakanywa kiasi. Tena, hatujui kama Yesu anasema kwamba divai hii ni damu yake, au ikiwa divai hii inawakilisha damu hii. "Kumwagwa" inarejelea damu inayotiririka kwa uhuru kutoka kwa mtu au mnyama na pia inahusisha damu ya Yesu na divai ambayo watu wanamimina kutoka kwa chombo au chupa.</w:t>
      </w:r>
    </w:p>
    <w:p>
      <w:pPr/>
      <w:r>
        <w:rPr>
          <w:lang w:val="sw_KE" w:bidi="sw_KE"/>
        </w:rPr>
      </w:r>
      <w:r>
        <w:rPr>
          <w:lang w:val="sw_KE" w:bidi="sw_KE"/>
        </w:rPr>
        <w:t>Simamia hapa na mjadili swali hili kama kikundi: Ni aina gani ya ibada ya ishara inayopatikana katika utamaduni wenu? Toa mifano ya mambo mnayofanya au kula yanayoashiria ukweli muhimu wa kidini au wa kimaadili katika utamaduni wenu. Sitisha rekodi hii ya sauti hapa.</w:t>
      </w:r>
    </w:p>
    <w:p>
      <w:pPr/>
      <w:r>
        <w:rPr>
          <w:lang w:val="sw_KE" w:bidi="sw_KE"/>
        </w:rPr>
      </w:r>
      <w:r>
        <w:rPr>
          <w:lang w:val="sw_KE" w:bidi="sw_KE"/>
        </w:rPr>
        <w:t>Wanafunzi wa Yesu wanafahamu sana agano kati ya watu wa Mungu na Mungu. Mungu anaahidi kuwa pamoja na watu wake wanapofuata amri zake. Watu wa Mungu walivunja agano na Mungu, lakini Mungu, kupitia nabii wake Yeremia, aliwaahidi watu wake "agano jipya" ambapo alisema angewafanya watu wake waelewe sheria zake kwa kiwango kikubwa. Atakuwa Mungu wao kikamilifu na watakuwa watu wake kikamilifu. Agano la kale, kama maagano mengi, lilifanywa kwa mila zilizohusisha kunyunyiza damu. Yesu anaonyesha kwamba agano jipya pia litawekwa anapomwaga damu msalabani. Yesu anaposema kwamba damu yake itamwagwa, ni kama divai nyekundu anayowamwagia wanafunzi wake kutoka kwa kikombe. Atauawa kikatili. Anafanya hili kwa ajili ya "wengi." "Wengi" inaweza kumaanisha kila mtu anayemwamini, au kila mtu ambaye amewahi kuishi.</w:t>
      </w:r>
    </w:p>
    <w:p>
      <w:pPr/>
      <w:r>
        <w:rPr>
          <w:lang w:val="sw_KE" w:bidi="sw_KE"/>
        </w:rPr>
      </w:r>
      <w:r>
        <w:rPr>
          <w:lang w:val="sw_KE" w:bidi="sw_KE"/>
        </w:rPr>
        <w:t>Komea hapa na mjadili swali hili kama timu: Utamaduni wenu una maagano au ahadi gani na miungu yao? Sitisha rekodi hii ya sauti hapa.</w:t>
      </w:r>
    </w:p>
    <w:p>
      <w:pPr/>
      <w:r>
        <w:rPr>
          <w:lang w:val="sw_KE" w:bidi="sw_KE"/>
        </w:rPr>
      </w:r>
      <w:r>
        <w:rPr>
          <w:lang w:val="sw_KE" w:bidi="sw_KE"/>
        </w:rPr>
        <w:t>Kisha Yesu anasema kwamba hatakunywa divai, au matunda ya mzabibu tena hadi atakapounywa kwa njia mpya wakati Mungu atakapowatawala kikamilifu watu wake katika Ufalme wake. Huu ni mlo wa mwisho ambao Yesu atakuwa na wanafunzi wake kabla ya kuuawa. Mkate na divai ambayo Yesu alishiriki na wanafunzi wake ni ishara kwamba ingawa mwili wa Yesu hautakuwa tena pamoja nao na sisi, roho yake itakuwepo.</w:t>
      </w:r>
    </w:p>
    <w:p>
      <w:pPr/>
      <w:r>
        <w:rPr>
          <w:lang w:val="sw_KE" w:bidi="sw_KE"/>
        </w:rPr>
      </w:r>
      <w:r>
        <w:rPr>
          <w:lang w:val="sw_KE" w:bidi="sw_KE"/>
        </w:rPr>
        <w:t>Mwishoni mwa mlo wa Pasaka, Wayahudi kwa kawaida waliimba au kukariri mistari kutoka Zaburi 115–118. Zaburi 118 inahusu jinsi Mungu alivyo na watu wake na jinsi upendo wake unavyodumu milele. Yesu na wanafunzi wake huenda wanaimba wimbo huu kisha wanaondoka Yerusalemu, wanavuka bonde na kupanda tena Mlima wa Mizeituni.</w:t>
      </w:r>
    </w:p>
    <w:p>
      <w:pPr/>
      <w:r>
        <w:rPr>
          <w:lang w:val="sw_KE" w:bidi="sw_KE"/>
        </w:rPr>
      </w:r>
      <w:r>
        <w:rPr>
          <w:lang w:val="sw_KE" w:bidi="sw_KE"/>
        </w:rPr>
        <w:t>Komea hapa na kama kikundi mtazame picha ya Mlima wa Mizeituni, ikiwa ni pamoja na bonde kati ya mlima na Yerusalemu.</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14:12–26 katika tafsiri rahisi kueleweka zaidi.</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6.</w:t>
      </w:r>
    </w:p>
    <w:p>
      <w:pPr/>
      <w:r>
        <w:rPr>
          <w:lang w:val="sw_KE" w:bidi="sw_KE"/>
        </w:rPr>
      </w:r>
      <w:r>
        <w:rPr>
          <w:b/>
          <w:lang w:val="sw_KE" w:bidi="sw_KE"/>
        </w:rPr>
        <w:t xml:space="preserve"> Katika tukio la kwanza:</w:t>
      </w:r>
      <w:r>
        <w:rPr>
          <w:lang w:val="sw_KE" w:bidi="sw_KE"/>
        </w:rPr>
        <w:t xml:space="preserve"> Yesu anapanga na mwenye nyumba kutumia chumba chake cha wageni kula chakula cha Pasaka pamoja na wanafunzi wake kumi na wawili.</w:t>
      </w:r>
    </w:p>
    <w:p>
      <w:pPr/>
      <w:r>
        <w:rPr>
          <w:lang w:val="sw_KE" w:bidi="sw_KE"/>
        </w:rPr>
      </w:r>
      <w:r>
        <w:rPr>
          <w:b/>
          <w:lang w:val="sw_KE" w:bidi="sw_KE"/>
        </w:rPr>
        <w:t>Katika tukio la pili:</w:t>
      </w:r>
      <w:r>
        <w:rPr>
          <w:lang w:val="sw_KE" w:bidi="sw_KE"/>
        </w:rPr>
        <w:t xml:space="preserve"> Wanafunzi wa Yesu wanamuuliza mahali ambapo wanapaswa kuandaa chakula cha Pasaka huko Yerusalemu. Yesu anawatuma wanafunzi wawili kwenda Yerusalemu. Yesu anawaelekeza wanafunzi wake wawili. Anawaambia wamfuate mtu aliyebeba mtungi wa maji, na kisha kumwomba mwenye nyumba awaonyeshe chumba alichoomba.</w:t>
      </w:r>
    </w:p>
    <w:p>
      <w:pPr/>
      <w:r>
        <w:rPr>
          <w:lang w:val="sw_KE" w:bidi="sw_KE"/>
        </w:rPr>
      </w:r>
      <w:r>
        <w:rPr>
          <w:b/>
          <w:lang w:val="sw_KE" w:bidi="sw_KE"/>
        </w:rPr>
        <w:t>Katika tukio la tatu:</w:t>
      </w:r>
      <w:r>
        <w:rPr>
          <w:lang w:val="sw_KE" w:bidi="sw_KE"/>
        </w:rPr>
        <w:t xml:space="preserve"> Wanafunzi wawili wa Yesu wanaenda Yerusalemu, wanapata kila kitu kama Yesu alivyosema, na kuandaa chumba kwa ajili ya Pasaka.</w:t>
      </w:r>
    </w:p>
    <w:p>
      <w:pPr/>
      <w:r>
        <w:rPr>
          <w:lang w:val="sw_KE" w:bidi="sw_KE"/>
        </w:rPr>
      </w:r>
      <w:r>
        <w:rPr>
          <w:b/>
          <w:lang w:val="sw_KE" w:bidi="sw_KE"/>
        </w:rPr>
        <w:t>Katika tukio la nne:</w:t>
      </w:r>
      <w:r>
        <w:rPr>
          <w:lang w:val="sw_KE" w:bidi="sw_KE"/>
        </w:rPr>
        <w:t xml:space="preserve"> Yesu anafika chumbani pamoja na wanafunzi kumi na wawili. Wanaanza kula chakula cha Pasaka. Wanapotumbukiza mkate kwenye mboga chungu, Yesu anawaambia wanafunzi wake kwamba mmoja wao atamsaliti. Kila mtu anauliza, "Je, ni mimi?"</w:t>
      </w:r>
    </w:p>
    <w:p>
      <w:pPr/>
      <w:r>
        <w:rPr>
          <w:lang w:val="sw_KE" w:bidi="sw_KE"/>
        </w:rPr>
      </w:r>
      <w:r>
        <w:rPr>
          <w:b/>
          <w:lang w:val="sw_KE" w:bidi="sw_KE"/>
        </w:rPr>
        <w:t>Katika tukio la tano:</w:t>
      </w:r>
      <w:r>
        <w:rPr>
          <w:lang w:val="sw_KE" w:bidi="sw_KE"/>
        </w:rPr>
        <w:t xml:space="preserve"> Yesu anachukua mkate na kusema "Huu-mwili wangu." Anachukua kikombe cha divai na kusema "Hii-damu yangu, iwekayo agano kwa sababu damu yangu itamwagika mwilini mwangu kama divai hii imwagikapo kutoka kwa kikombe."</w:t>
      </w:r>
    </w:p>
    <w:p>
      <w:pPr/>
      <w:r>
        <w:rPr>
          <w:lang w:val="sw_KE" w:bidi="sw_KE"/>
        </w:rPr>
      </w:r>
      <w:r>
        <w:rPr>
          <w:b/>
          <w:lang w:val="sw_KE" w:bidi="sw_KE"/>
        </w:rPr>
        <w:t>Katika tukio la sita:</w:t>
      </w:r>
      <w:r>
        <w:rPr>
          <w:lang w:val="sw_KE" w:bidi="sw_KE"/>
        </w:rPr>
        <w:t xml:space="preserve"> Yesu na wanafunzi wake wanaimba wimbo wa shukrani, wanaondoka Yerusalemu, na kutembea hadi Mlima wa Mizeituni.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Wanafunzi wawili wanaoenda Yerusalemu kuandaa chumba kwa ajili ya chakula</w:t>
      </w:r>
    </w:p>
    <w:p>
      <w:pPr>
        <w:pStyle w:val="ListBullet"/>
        <w:spacing w:line="240" w:lineRule="auto"/>
        <w:ind w:left="720"/>
      </w:pPr>
      <w:r>
        <w:rPr>
          <w:lang w:val="sw_KE" w:bidi="sw_KE"/>
        </w:rPr>
      </w:r>
      <w:r>
        <w:rPr>
          <w:lang w:val="sw_KE" w:bidi="sw_KE"/>
        </w:rPr>
        <w:t>Mtu anayebeba mtungi wa maji</w:t>
      </w:r>
    </w:p>
    <w:p>
      <w:pPr>
        <w:pStyle w:val="ListBullet"/>
        <w:spacing w:line="240" w:lineRule="auto"/>
        <w:ind w:left="720"/>
      </w:pPr>
      <w:r>
        <w:rPr>
          <w:lang w:val="sw_KE" w:bidi="sw_KE"/>
        </w:rPr>
      </w:r>
      <w:r>
        <w:rPr>
          <w:lang w:val="sw_KE" w:bidi="sw_KE"/>
        </w:rPr>
        <w:t>Mwenye nyumba</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Marko anatuambia wakati hususa ambapo hili linatokea. Inatokea siku ya kwanza ya sikukuu wakati Wayahudi walipokula mkate usiotiwa chachu. Ni siku ile ile ambayo familia za Kiyahudi huchukua mwana-kondoo wao wa Pasaka hekaluni na kumwomba kuhani atoe kondoo huyo kama dhabihu kwa ajili yao.</w:t>
      </w:r>
    </w:p>
    <w:p>
      <w:pPr/>
      <w:r>
        <w:rPr>
          <w:lang w:val="sw_KE" w:bidi="sw_KE"/>
        </w:rPr>
      </w:r>
      <w:r>
        <w:rPr>
          <w:lang w:val="sw_KE" w:bidi="sw_KE"/>
        </w:rPr>
        <w:t>Ni muhimu kukumbuka kwamba huenda Yesu alipanga mapema na rafiki yake huko Yerusalemu kutumia chumba cha juu cha nyumba yake kuandaa chakula cha Pasaka. Hatujui mtu huyo ni nani ambaye Yesu alifanya mipango naye, lakini tunaweza kudhani mtu huyo angejua kwamba watu walikuwa wakimtafuta Yesu ili kumkamata. Kutoa chumba kwa Yesu na wanafunzi wake kungekuwa tendo la ujasiri kwa mtu huyo. Huenda pia alikuwa mtu aliyepanga mwana-kondoo kutolewa.</w:t>
      </w:r>
    </w:p>
    <w:p>
      <w:pPr/>
      <w:r>
        <w:rPr>
          <w:lang w:val="sw_KE" w:bidi="sw_KE"/>
        </w:rPr>
      </w:r>
      <w:r>
        <w:rPr>
          <w:lang w:val="sw_KE" w:bidi="sw_KE"/>
        </w:rPr>
        <w:t>Ni muhimu kukumbuka kwamba wanafunzi walimwuliza Yesu mahali ambapo wanapaswa kwenda Yerusalemu kuandaa chakula cha Pasaka, na ndiyo maana Yesu anawatuma wanafunzi wake wawili mjini. Kabla ya kwenda, Yesu anawapa maagizo hususa. Yesu anawaambia wamtafute mtu anayebeba mtungi wa maji. Wanapofika kwenye nyumba, Yesu anasema kwamba wanafunzi wanapaswa kumuuliza mwenye nyumba,"Mwalimu anauliza, "Kiko wapi chumba changu cha wageni ambamo mimi na wanafunzi wangu tutakula Pasaka?"' Hili ni ombi la heshima la kuwaonyesha chumba ambacho Yesu alikuwa ameomba atumie. Yesu alisema mwenye nyumba atawapeleka kwenye chumba hicho. Chumba kitakuwa kikubwa na kitakuwa kwenye ghorofa ya juu ya nyumba.</w:t>
      </w:r>
    </w:p>
    <w:p>
      <w:pPr/>
      <w:r>
        <w:rPr>
          <w:lang w:val="sw_KE" w:bidi="sw_KE"/>
        </w:rPr>
      </w:r>
      <w:r>
        <w:rPr>
          <w:lang w:val="sw_KE" w:bidi="sw_KE"/>
        </w:rPr>
        <w:t>Baada ya Yesu kuwaambia wanafunzi wawili jambo la kufanya, wanaenda Yerusalemu kufanya kile alichowaambia wafanye. Wanapofika mjini, wanamwona mwanaume anayebeba mtungi wa maji. Mwanaume huyu anaingia kwenye nyumba, na wanafunzi wanamfuata kwa karibu, labda bila kuzungumza naye. Mwanaume anayebeba maji huenda si mwenye nyumba. Anapoingia nyumbani, wanafunzi wanampata mwenye nyumba. Wanamwambia, "Mwalimu anauliza, 'Kiko wapi chumba changu cha wageni ambamo mimi na wanafunzi wangu tutakula Pasaka?’" Mwenye nyumba anawapeleka kwenye chumba ghorofani na wanaanza kupanga mkate, mboga chungu na divai.</w:t>
      </w:r>
    </w:p>
    <w:p>
      <w:pPr/>
      <w:r>
        <w:rPr>
          <w:lang w:val="sw_KE" w:bidi="sw_KE"/>
        </w:rPr>
      </w:r>
      <w:r>
        <w:rPr>
          <w:lang w:val="sw_KE" w:bidi="sw_KE"/>
        </w:rPr>
        <w:t>Yesu na wanafunzi wake kumi na wawili wanaingia Yerusalemu. Wote wanaingia chumbani humo. Wanalala wakiwa wamezunguka meza kama ilivyokuwa desturi katika mlo muhimu. Wanaanza kwa kunywa kikombe cha divai. Wanaanza kula.</w:t>
      </w:r>
    </w:p>
    <w:p>
      <w:pPr/>
      <w:r>
        <w:rPr>
          <w:lang w:val="sw_KE" w:bidi="sw_KE"/>
        </w:rPr>
      </w:r>
      <w:r>
        <w:rPr>
          <w:lang w:val="sw_KE" w:bidi="sw_KE"/>
        </w:rPr>
        <w:t>Wakila, Yesu anasema, “Amin, nawaambia! Mmoja wenu atanisaliti." Wanafunzi wanahuzunika na kuuliza, “Je, ni mimi nitakayekusaliti?” Yesu anasema, “Ni mmoja miongoni mwenu nyinyi kumi na wawili, yule anayekula mkate kwenye bakuli pamoja nami.” Yesu anaendelea kusema, "Mwana wa Adamu lazima afe, kama ilivyo kwa maandiko. Lakini ole wake mtu yule amsalitiye Mwana wa Adamu. Ingekuwa heri kwake mtu huyo kama hangezaliwa.” Yesu hamtaji Yuda hapa, anasema tu "mmoja wenu." Hatuambiwi kwamba mwitikio wa Yuda ilikuwa tofauti na ya wanafunzi wengine, hata hivyo huenda alikuwa akihisi kutishwa na kuchanganyikiwa. Ingawa Yesu alipaswa kusalitiwa na kuuawa ili kutimiza ahadi za Mungu, ni muhimu kutambua kwamba tendo la usaliti la Yuda lilikuwa tendo la uhuru wa kuchagua. Ilikuwa uamuzi wake. Mungu hatulazimishi kufanya chochote.</w:t>
      </w:r>
    </w:p>
    <w:p>
      <w:pPr/>
      <w:r>
        <w:rPr>
          <w:lang w:val="sw_KE" w:bidi="sw_KE"/>
        </w:rPr>
      </w:r>
      <w:r>
        <w:rPr>
          <w:lang w:val="sw_KE" w:bidi="sw_KE"/>
        </w:rPr>
        <w:t>Wanafunzi na Yesu wanaendelea kula. Kisha, Yesu anachukua mkate. Anavunja mkate kwa vipande na kuwapa wanafunzi wake na kusema, “Huu-mwili wangu.”</w:t>
      </w:r>
    </w:p>
    <w:p>
      <w:pPr/>
      <w:r>
        <w:rPr>
          <w:lang w:val="sw_KE" w:bidi="sw_KE"/>
        </w:rPr>
      </w:r>
      <w:r>
        <w:rPr>
          <w:lang w:val="sw_KE" w:bidi="sw_KE"/>
        </w:rPr>
        <w:t>Kisha Yesu anachukua kikombe cha divai nyekundu. Yesu anamshukuru Mungu kwa ajili ya divai. Yesu anazungusha kikombe, na kila mwanafunzi anachukua kinywaji. Yesu anasema, “Hii ni damu yangu, ambayo inatia mhuri agano kati ya Mungu na watu wake. Damu yangu imemwagika kama divai hii nyekundu kama dhabihu kwa watu wengi. Amin, nawaambia! Sitakunywa tena divai, hadi siku ile nitakapounywa wakati Mungu atakujakutawala na kukaa na watu wake.”</w:t>
      </w:r>
    </w:p>
    <w:p>
      <w:pPr/>
      <w:r>
        <w:rPr>
          <w:lang w:val="sw_KE" w:bidi="sw_KE"/>
        </w:rPr>
      </w:r>
      <w:r>
        <w:rPr>
          <w:lang w:val="sw_KE" w:bidi="sw_KE"/>
        </w:rPr>
        <w:t>Baada ya mlo Yesu na wanafunzi wake wanaondoka Yerusalemu, wanavuka bonde na kurudi kwenye Mlima wa Mizeituni.</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14:12–26 katika tafsiri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6.</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Wanafunzi wawili wanaoenda Yerusalemu kuandaa chumba kwa ajili ya chakula</w:t>
      </w:r>
    </w:p>
    <w:p>
      <w:pPr>
        <w:pStyle w:val="ListBullet"/>
        <w:spacing w:line="240" w:lineRule="auto"/>
        <w:ind w:left="720"/>
      </w:pPr>
      <w:r>
        <w:rPr>
          <w:lang w:val="sw_KE" w:bidi="sw_KE"/>
        </w:rPr>
      </w:r>
      <w:r>
        <w:rPr>
          <w:lang w:val="sw_KE" w:bidi="sw_KE"/>
        </w:rPr>
        <w:t>Mtu anayebeba mtungi wa maji</w:t>
      </w:r>
    </w:p>
    <w:p>
      <w:pPr>
        <w:pStyle w:val="ListBullet"/>
        <w:spacing w:line="240" w:lineRule="auto"/>
        <w:ind w:left="720"/>
      </w:pPr>
      <w:r>
        <w:rPr>
          <w:lang w:val="sw_KE" w:bidi="sw_KE"/>
        </w:rPr>
      </w:r>
      <w:r>
        <w:rPr>
          <w:lang w:val="sw_KE" w:bidi="sw_KE"/>
        </w:rPr>
        <w:t>Mwenye nyumba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Ukipenda, igiza kwamba Yesu alipanga mapema chumba cha kulia Pasaka kule Yerusalemu.</w:t>
      </w:r>
    </w:p>
    <w:p>
      <w:pPr/>
      <w:r>
        <w:rPr>
          <w:lang w:val="sw_KE" w:bidi="sw_KE"/>
        </w:rPr>
      </w:r>
      <w:r>
        <w:rPr>
          <w:lang w:val="sw_KE" w:bidi="sw_KE"/>
        </w:rPr>
        <w:t>Wanafunzi walimuuliza Yesu mahali wanapopaswa kwenda Yerusalemu kuandaa chakula cha Pasaka, na ndio maana Yesu anawatuma wanafunzi wake wawili mjini. Kabla ya kwenda, Yesu anawapa maagizo hususa. Yesu anawaambia wamtafute mtu anayebeba mtungi wa maji. Wanapofika kwenye nyumba, Yesu anasema kwamba wanafunzi wanapaswa kumuuliza mwenye nyumba,"Mwalimu anauliza, "Kiko wapi chumba changu cha wageni ambamo mimi na wanafunzi wangu tutakula Pasaka?"' Hili ni ombi la heshima la kuwaonyesha chumba ambacho Yesu alikuwa ameomba atumie. Yesu alisema mwenye nyumba atawapeleka kwenye chumba hicho. Chumba kitakuwa kikubwa na kitakuwa kwenye ghorofa ya juu ya nyumba.</w:t>
      </w:r>
    </w:p>
    <w:p>
      <w:pPr/>
      <w:r>
        <w:rPr>
          <w:lang w:val="sw_KE" w:bidi="sw_KE"/>
        </w:rPr>
      </w:r>
      <w:r>
        <w:rPr>
          <w:lang w:val="sw_KE" w:bidi="sw_KE"/>
        </w:rPr>
        <w:t>Baada ya Yesu kuwaambia wanafunzi wawili jambo la kufanya, wanaenda Yerusalemu kufanya kile alichowaambia wafanye. Wanapofika mjini, wanamwona mwanaume anayebeba mtungi wa maji. Mwanaume huyu anaingia kwenye nyumba, na wanafunzi wanamfuata kwa karibu, labda bila kuzungumza naye. Mwanaume anayebeba maji huenda si mwenye nyumba. Anapoingia nyumbani, wanafunzi wanampata mwenye nyumba. Wanamwambia, "Mwalimu anauliza, 'Kiko wapi chumba changu cha wageni ambamo mimi na wanafunzi wangu tutakula Pasaka?’" Mwenye nyumba anawapeleka kwenye chumba ghorofani na wanaanza kupanga mkate, mboga chungu na divai.</w:t>
      </w:r>
    </w:p>
    <w:p>
      <w:pPr/>
      <w:r>
        <w:rPr>
          <w:lang w:val="sw_KE" w:bidi="sw_KE"/>
        </w:rPr>
      </w:r>
      <w:r>
        <w:rPr>
          <w:lang w:val="sw_KE" w:bidi="sw_KE"/>
        </w:rPr>
        <w:t>Sitisha igizo. Waulize watu wanaoigiza wanafunzi wale wawili, "Mnafikiria au kuhisi vipi?" Huenda ukasikia mambo kama, "Kujaribu kukaa kimya ili viongozi wa kidini wasijue mahali tutakapokuwa," "hofu," "kusisimkia sikukuu ya kidini." Endelea na igizo.</w:t>
      </w:r>
    </w:p>
    <w:p>
      <w:pPr/>
      <w:r>
        <w:rPr>
          <w:lang w:val="sw_KE" w:bidi="sw_KE"/>
        </w:rPr>
      </w:r>
      <w:r>
        <w:rPr>
          <w:lang w:val="sw_KE" w:bidi="sw_KE"/>
        </w:rPr>
        <w:t>Yesu na wanafunzi wake kumi na wawili wanaingia Yerusalemu. Wote wanaingia chumbani humo. Wanalala wakiwa wamezunguka meza kama ilivyokuwa desturi katika mlo muhimu. Wanaanza kwa kunywa kikombe cha divai. Wanaanza kula.</w:t>
      </w:r>
    </w:p>
    <w:p>
      <w:pPr/>
      <w:r>
        <w:rPr>
          <w:lang w:val="sw_KE" w:bidi="sw_KE"/>
        </w:rPr>
      </w:r>
      <w:r>
        <w:rPr>
          <w:lang w:val="sw_KE" w:bidi="sw_KE"/>
        </w:rPr>
        <w:t>Kumbuka kwamba wanapokula, wanachovya mkate wao katika mabakuli yaleyale. Nyakati nyingine wanakunywa divai wakitumia kikombe kimoja. Wanasimulia hadithi ya wakati Mungu alipowaokoa watu wake kutoka utumwani huko Misri. Huu ni wakati wa furaha wa kukumbuka na kusherehekea pamoja.</w:t>
      </w:r>
    </w:p>
    <w:p>
      <w:pPr/>
      <w:r>
        <w:rPr>
          <w:lang w:val="sw_KE" w:bidi="sw_KE"/>
        </w:rPr>
      </w:r>
      <w:r>
        <w:rPr>
          <w:lang w:val="sw_KE" w:bidi="sw_KE"/>
        </w:rPr>
        <w:t>Wakila, Yesu anasema, “Amin, nawaambia! Mmoja wenu atanisaliti." Wanafunzi wanahuzunika na kuuliza, “Je, ni mimi nitakayekusaliti?” Yesu anasema, “Ni mmoja miongoni mwenu nyinyi kumi na wawili, yule anayekula mkate kwenye bakuli pamoja nami.” Yesu anaendelea kusema, "Mwana wa Adamu lazima afe, kama ilivyo kwa maandiko. Lakini ole wake mtu yule amsalitiye Mwana wa Adamu! Ingekuwa heri kwake mtu huyo kama hangezaliwa.”</w:t>
      </w:r>
    </w:p>
    <w:p>
      <w:pPr/>
      <w:r>
        <w:rPr>
          <w:lang w:val="sw_KE" w:bidi="sw_KE"/>
        </w:rPr>
      </w:r>
      <w:r>
        <w:rPr>
          <w:lang w:val="sw_KE" w:bidi="sw_KE"/>
        </w:rPr>
        <w:t>Sitisha igizo. Muulize mtu anayeigiza Yesu, "Unafikiria au kuhisi vipi?" Huenda ukasikia mambo kama, "kushtuka!" “Kuogopa,” "Kukasirika kwamba chakula kizuri kimekatizwa na habari za kusikitisha hivyo." Muulize mtu anayeigiza mwanafunzi ambaye atamsaliti Yesu, "Unafikiria au kuhisi vipi?" Huenda ukasikia mambo kama, "Nimeshtuka! Yesu anajuaje?" "Kukasirika," au "Kuchanganyikiwa." Muulize mtu anayeigiza Yesu, "Unafikiria au kuhisi vipi?" Huenda ukasikia mambo kama, "Ninahuzunika," "Nimevunjika moyo sana," "Ninahisi upweke," "Kuumizwa sana kwamba mmoja wa marafiki wangu wa karibu zaidi angekula pamoja nami, na kisha akanisaliti." Endelea na igizo.</w:t>
      </w:r>
    </w:p>
    <w:p>
      <w:pPr/>
      <w:r>
        <w:rPr>
          <w:lang w:val="sw_KE" w:bidi="sw_KE"/>
        </w:rPr>
      </w:r>
      <w:r>
        <w:rPr>
          <w:lang w:val="sw_KE" w:bidi="sw_KE"/>
        </w:rPr>
        <w:t>Wanafunzi na Yesu wanaendelea kula. Kisha, Yesu anachukua mkate. Anavunja mkate na kuwapa wanafunzi wake na kusema, “Huu-mwili wangu.”</w:t>
      </w:r>
    </w:p>
    <w:p>
      <w:pPr/>
      <w:r>
        <w:rPr>
          <w:lang w:val="sw_KE" w:bidi="sw_KE"/>
        </w:rPr>
      </w:r>
      <w:r>
        <w:rPr>
          <w:lang w:val="sw_KE" w:bidi="sw_KE"/>
        </w:rPr>
        <w:t>Kisha Yesu anachukua kikombe cha divai nyekundu. Yesu anamshukuru Mungu kwa ajili ya divai. Yesu anazungusha kikombe, na kila mwanafunzi anachukua kinywaji. Yesu anasema, “Hii ni damu yangu, ambayo inatia mhuri agano kati ya Mungu na watu wake. imwagikayo kwa ajili ya wengi. Amin, nawaambia! Sitakunywa tena divai, hadi siku ile nitakapounywa wakati Mungu atakujakutawala na kukaa na watu wake.”</w:t>
      </w:r>
    </w:p>
    <w:p>
      <w:pPr/>
      <w:r>
        <w:rPr>
          <w:lang w:val="sw_KE" w:bidi="sw_KE"/>
        </w:rPr>
      </w:r>
      <w:r>
        <w:rPr>
          <w:lang w:val="sw_KE" w:bidi="sw_KE"/>
        </w:rPr>
        <w:t>Sitisha igizo. Waulize watu wanaogiza wnafunzi, "Mnafikiria au kuhisi vipi?" Huenda ukasikia mambo kama, "Kuchanganyikiwa," "Kuanza kuelewa kwamba Yesu ni mtu muhimu katika mpango wa Mungu kwa ulimwengu na kwa Israeli," au "Kuogopa—Yesu atalazimika kufa?" Endelea na igizo.</w:t>
      </w:r>
    </w:p>
    <w:p>
      <w:pPr/>
      <w:r>
        <w:rPr>
          <w:lang w:val="sw_KE" w:bidi="sw_KE"/>
        </w:rPr>
      </w:r>
      <w:r>
        <w:rPr>
          <w:lang w:val="sw_KE" w:bidi="sw_KE"/>
        </w:rPr>
        <w:t>Mwishoni mwa mlo Yesu na wanafunzi wake wanaimba wimbo wa sifa na shukrani pamoja, wanaondoka Yerusalemu, wanavuka bonde, na kurudi kwenye Mlima wa Mizeituni.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14:12–26 katika tafsiri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Hadithi hii inaanza katika siku ya kwanza ya </w:t>
      </w:r>
      <w:r>
        <w:rPr>
          <w:b/>
          <w:lang w:val="sw_KE" w:bidi="sw_KE"/>
        </w:rPr>
        <w:t>Sikukuu ya Mikate Isiyotiwa Chachu</w:t>
      </w:r>
      <w:r>
        <w:rPr>
          <w:lang w:val="sw_KE" w:bidi="sw_KE"/>
        </w:rPr>
        <w:t xml:space="preserve"> wakati mwana-kondoo wa </w:t>
      </w:r>
      <w:r>
        <w:rPr>
          <w:b/>
          <w:lang w:val="sw_KE" w:bidi="sw_KE"/>
        </w:rPr>
        <w:t>Pasaka</w:t>
      </w:r>
      <w:r>
        <w:rPr>
          <w:lang w:val="sw_KE" w:bidi="sw_KE"/>
        </w:rPr>
        <w:t xml:space="preserve"> anapotolewa </w:t>
      </w:r>
      <w:r>
        <w:rPr>
          <w:b/>
          <w:lang w:val="sw_KE" w:bidi="sw_KE"/>
        </w:rPr>
        <w:t>dhabihu</w:t>
      </w:r>
      <w:r>
        <w:rPr>
          <w:lang w:val="sw_KE" w:bidi="sw_KE"/>
        </w:rPr>
        <w:t xml:space="preserve">. Tumia neno lile au kifungu kile kwa Sikukuu ya Mikate Isiyotiwa Chachu, Pasaka na dhabihu kama ulivyotumia katika vifungu vilivyotangulia, na ukumbuke kwamba </w:t>
      </w:r>
      <w:r>
        <w:rPr>
          <w:lang w:val="sw_KE" w:bidi="sw_KE"/>
        </w:rPr>
        <w:t>Sikukuu ya Mikate Isiyotiwa chachu</w:t>
      </w:r>
      <w:r>
        <w:rPr>
          <w:lang w:val="sw_KE" w:bidi="sw_KE"/>
        </w:rPr>
        <w:t xml:space="preserve">, </w:t>
      </w:r>
      <w:r>
        <w:rPr>
          <w:lang w:val="sw_KE" w:bidi="sw_KE"/>
        </w:rPr>
        <w:t>Pasaka</w:t>
      </w:r>
      <w:r>
        <w:rPr>
          <w:lang w:val="sw_KE" w:bidi="sw_KE"/>
        </w:rPr>
        <w:t xml:space="preserve">, na </w:t>
      </w:r>
      <w:r>
        <w:rPr>
          <w:lang w:val="sw_KE" w:bidi="sw_KE"/>
        </w:rPr>
        <w:t>dhabihu</w:t>
      </w:r>
      <w:r>
        <w:rPr>
          <w:lang w:val="sw_KE" w:bidi="sw_KE"/>
        </w:rPr>
        <w:t xml:space="preserve"> yanapatikana katika Faharasa Kuu.</w:t>
      </w:r>
    </w:p>
    <w:p>
      <w:pPr/>
      <w:r>
        <w:rPr>
          <w:lang w:val="sw_KE" w:bidi="sw_KE"/>
        </w:rPr>
      </w:r>
      <w:r>
        <w:rPr>
          <w:lang w:val="sw_KE" w:bidi="sw_KE"/>
        </w:rPr>
        <w:t xml:space="preserve">Wanafunzi wa </w:t>
      </w:r>
      <w:r>
        <w:rPr>
          <w:b/>
          <w:lang w:val="sw_KE" w:bidi="sw_KE"/>
        </w:rPr>
        <w:t>Yesu</w:t>
      </w:r>
      <w:r>
        <w:rPr>
          <w:lang w:val="sw_KE" w:bidi="sw_KE"/>
        </w:rPr>
        <w:t xml:space="preserve"> walimwuliza mahali wanapopaswa kuandaa chakula cha Pasaka. Tumia neno lile kwa wanafunzi ambalo umetumia katika vifungu vilivyotangulia na ukumbuke kwamba neno </w:t>
      </w:r>
      <w:r>
        <w:rPr>
          <w:lang w:val="sw_KE" w:bidi="sw_KE"/>
        </w:rPr>
        <w:t>wanafunzi</w:t>
      </w:r>
      <w:r>
        <w:rPr>
          <w:lang w:val="sw_KE" w:bidi="sw_KE"/>
        </w:rPr>
        <w:t xml:space="preserve"> liko kwenye Faharasa Kuu.</w:t>
      </w:r>
    </w:p>
    <w:p>
      <w:pPr/>
      <w:r>
        <w:rPr>
          <w:lang w:val="sw_KE" w:bidi="sw_KE"/>
        </w:rPr>
      </w:r>
      <w:r>
        <w:rPr>
          <w:lang w:val="sw_KE" w:bidi="sw_KE"/>
        </w:rPr>
        <w:t xml:space="preserve">Yesu anawaambia wanafunzi wake wamwambie mwenye nyumba, "Mwalimu </w:t>
      </w:r>
      <w:r>
        <w:rPr>
          <w:b/>
          <w:lang w:val="sw_KE" w:bidi="sw_KE"/>
        </w:rPr>
        <w:t>anauliza</w:t>
      </w:r>
      <w:r>
        <w:rPr>
          <w:lang w:val="sw_KE" w:bidi="sw_KE"/>
        </w:rPr>
        <w:t xml:space="preserve">: 'Kiko wapi chumba cha </w:t>
      </w:r>
      <w:r>
        <w:rPr>
          <w:b/>
          <w:lang w:val="sw_KE" w:bidi="sw_KE"/>
        </w:rPr>
        <w:t>wageni</w:t>
      </w:r>
      <w:r>
        <w:rPr>
          <w:lang w:val="sw_KE" w:bidi="sw_KE"/>
        </w:rPr>
        <w:t xml:space="preserve">, ambamo mimi na wanafunzi wangu tutakula Pasaka?’" Tumia neno lile kwa mwalimu ambalo umetumia katika vifungu vilivyotangulia na ukumbuke kwamba neno </w:t>
      </w:r>
      <w:r>
        <w:rPr>
          <w:lang w:val="sw_KE" w:bidi="sw_KE"/>
        </w:rPr>
        <w:t>mwalimu</w:t>
      </w:r>
      <w:r>
        <w:rPr>
          <w:lang w:val="sw_KE" w:bidi="sw_KE"/>
        </w:rPr>
        <w:t xml:space="preserve"> liko kwenye Faharasa Kuu.</w:t>
      </w:r>
    </w:p>
    <w:p>
      <w:pPr/>
      <w:r>
        <w:rPr>
          <w:lang w:val="sw_KE" w:bidi="sw_KE"/>
        </w:rPr>
      </w:r>
      <w:r>
        <w:rPr>
          <w:b/>
          <w:lang w:val="sw_KE" w:bidi="sw_KE"/>
        </w:rPr>
        <w:t>Chumba cha wageni kingekuwa</w:t>
      </w:r>
      <w:r>
        <w:rPr>
          <w:lang w:val="sw_KE" w:bidi="sw_KE"/>
        </w:rPr>
        <w:t xml:space="preserve"> chumba cha ziada ambacho mtu angekuwa nacho nyumbani kwake kwa mgeni. Mashambani, nyumba nyingi hazikuwa za ghorofa lakini Yerusalemu ungeweza kupata nyumba yenye ghorofa ya pili. Chumba hiki tayari kilikuwa kimeandaliwa, au kilikuwa na mazulia, viti na vyombo.</w:t>
      </w:r>
    </w:p>
    <w:p>
      <w:pPr/>
      <w:r>
        <w:rPr>
          <w:lang w:val="sw_KE" w:bidi="sw_KE"/>
        </w:rPr>
      </w:r>
      <w:r>
        <w:rPr>
          <w:lang w:val="sw_KE" w:bidi="sw_KE"/>
        </w:rPr>
        <w:t xml:space="preserve">Yesu aliwasili pamoja na wale </w:t>
      </w:r>
      <w:r>
        <w:rPr>
          <w:b/>
          <w:lang w:val="sw_KE" w:bidi="sw_KE"/>
        </w:rPr>
        <w:t>Kumi</w:t>
      </w:r>
      <w:r>
        <w:rPr>
          <w:lang w:val="sw_KE" w:bidi="sw_KE"/>
        </w:rPr>
        <w:t xml:space="preserve"> na Wawili kwenye chumba cha wageni. "Wale kumi na Wawili" hurejelea wafuasi kumi na wawili wa karibu zaidi wa Yesu, ambao kwa kawaida huitwa wanafunzi katika Agano Jipya.</w:t>
      </w:r>
    </w:p>
    <w:p>
      <w:pPr/>
      <w:r>
        <w:rPr>
          <w:lang w:val="sw_KE" w:bidi="sw_KE"/>
        </w:rPr>
      </w:r>
      <w:r>
        <w:rPr>
          <w:lang w:val="sw_KE" w:bidi="sw_KE"/>
        </w:rPr>
        <w:t xml:space="preserve">Yesu anawaambia wanafunzi wake kwamba mmoja wao atamsaliti. Anasema kwamba yeye, </w:t>
      </w:r>
      <w:r>
        <w:rPr>
          <w:b/>
          <w:lang w:val="sw_KE" w:bidi="sw_KE"/>
        </w:rPr>
        <w:t>Mwana wa Adamu</w:t>
      </w:r>
      <w:r>
        <w:rPr>
          <w:lang w:val="sw_KE" w:bidi="sw_KE"/>
        </w:rPr>
        <w:t xml:space="preserve">, lazima afe kama </w:t>
      </w:r>
      <w:r>
        <w:rPr>
          <w:b/>
          <w:lang w:val="sw_KE" w:bidi="sw_KE"/>
        </w:rPr>
        <w:t>Maandiko</w:t>
      </w:r>
      <w:r>
        <w:rPr>
          <w:lang w:val="sw_KE" w:bidi="sw_KE"/>
        </w:rPr>
        <w:t xml:space="preserve"> yalivyosema. Tumia neno lile kwa Mwana wa Adamu na Maandiko ambalo umetumia katika vifungu vilivyotangulia na ukumbuke kwamba neno </w:t>
      </w:r>
      <w:r>
        <w:rPr>
          <w:lang w:val="sw_KE" w:bidi="sw_KE"/>
        </w:rPr>
        <w:t>Mwana wa Adamu</w:t>
      </w:r>
      <w:r>
        <w:rPr>
          <w:lang w:val="sw_KE" w:bidi="sw_KE"/>
        </w:rPr>
        <w:t xml:space="preserve"> na </w:t>
      </w:r>
      <w:r>
        <w:rPr>
          <w:lang w:val="sw_KE" w:bidi="sw_KE"/>
        </w:rPr>
        <w:t>Maandiko</w:t>
      </w:r>
      <w:r>
        <w:rPr>
          <w:lang w:val="sw_KE" w:bidi="sw_KE"/>
        </w:rPr>
        <w:t xml:space="preserve"> yako kwenye Faharasa Kuu.</w:t>
      </w:r>
    </w:p>
    <w:p>
      <w:pPr/>
      <w:r>
        <w:rPr>
          <w:lang w:val="sw_KE" w:bidi="sw_KE"/>
        </w:rPr>
      </w:r>
      <w:r>
        <w:rPr>
          <w:lang w:val="sw_KE" w:bidi="sw_KE"/>
        </w:rPr>
        <w:t>Katika Kiaramu, lugha ambayo Yesu na wanafunzi wake walizungumza, hakuna kitenzi cha "ni". Yesu alisema halisi "</w:t>
      </w:r>
      <w:r>
        <w:rPr>
          <w:b/>
          <w:lang w:val="sw_KE" w:bidi="sw_KE"/>
        </w:rPr>
        <w:t>Huu-mwili wangu</w:t>
      </w:r>
      <w:r>
        <w:rPr>
          <w:lang w:val="sw_KE" w:bidi="sw_KE"/>
        </w:rPr>
        <w:t>," na "</w:t>
      </w:r>
      <w:r>
        <w:rPr>
          <w:b/>
          <w:lang w:val="sw_KE" w:bidi="sw_KE"/>
        </w:rPr>
        <w:t>Hii-damu yangu</w:t>
      </w:r>
      <w:r>
        <w:rPr>
          <w:lang w:val="sw_KE" w:bidi="sw_KE"/>
        </w:rPr>
        <w:t>." Kwa sababu hatuna uhakika Yesu alimaanisha nini katika kauli hii, makanisa tofauti na wasomi tofauti wa Biblia hutafsiri sehemu hii ya hadithi kwa njia tofauti. Wengine wanaamini kwamba Yesu hazungumzii mwili wake na damu yake. Wanaamini kwamba Yesu anamaanisha "Hii inawakilisha mwili wangu ulio hai," na "Hii inawakilisha damu yangu." Vyovyote unavyotafsiri sehemu hii ya hadithi, Yesu alikuwa anajaribu kuwaambia wanafunzi wake kwamba uwepo wake unabaki nao kila wakati.</w:t>
      </w:r>
    </w:p>
    <w:p>
      <w:pPr/>
      <w:r>
        <w:rPr>
          <w:lang w:val="sw_KE" w:bidi="sw_KE"/>
        </w:rPr>
      </w:r>
      <w:r>
        <w:rPr>
          <w:b/>
          <w:lang w:val="sw_KE" w:bidi="sw_KE"/>
        </w:rPr>
        <w:t>Mwili</w:t>
      </w:r>
      <w:r>
        <w:rPr>
          <w:lang w:val="sw_KE" w:bidi="sw_KE"/>
        </w:rPr>
        <w:t xml:space="preserve"> unamaanisha mwili ulio hai, si maiti au mwili wa mfu.</w:t>
      </w:r>
    </w:p>
    <w:p>
      <w:pPr/>
      <w:r>
        <w:rPr>
          <w:lang w:val="sw_KE" w:bidi="sw_KE"/>
        </w:rPr>
      </w:r>
      <w:r>
        <w:rPr>
          <w:lang w:val="sw_KE" w:bidi="sw_KE"/>
        </w:rPr>
        <w:t xml:space="preserve">Yesu alichukua </w:t>
      </w:r>
      <w:r>
        <w:rPr>
          <w:b/>
          <w:lang w:val="sw_KE" w:bidi="sw_KE"/>
        </w:rPr>
        <w:t>kikombe</w:t>
      </w:r>
      <w:r>
        <w:rPr>
          <w:lang w:val="sw_KE" w:bidi="sw_KE"/>
        </w:rPr>
        <w:t>. Huenda kikombe hicho kilikuwa kimejaa divai, ambayo kwa kawaida ilitiwa maji.</w:t>
      </w:r>
    </w:p>
    <w:p>
      <w:pPr/>
      <w:r>
        <w:rPr>
          <w:lang w:val="sw_KE" w:bidi="sw_KE"/>
        </w:rPr>
      </w:r>
      <w:r>
        <w:rPr>
          <w:lang w:val="sw_KE" w:bidi="sw_KE"/>
        </w:rPr>
        <w:t xml:space="preserve">Yesu alisema kwamba damu yake atakayomwaga wakati wa kifo chake inaweka agano kati ya Mungu na watu wake. Agano </w:t>
      </w:r>
      <w:r>
        <w:rPr>
          <w:b/>
          <w:lang w:val="sw_KE" w:bidi="sw_KE"/>
        </w:rPr>
        <w:t>hili</w:t>
      </w:r>
      <w:r>
        <w:rPr>
          <w:lang w:val="sw_KE" w:bidi="sw_KE"/>
        </w:rPr>
        <w:t xml:space="preserve"> lilikuwa ahadi kwamba Mungu angewaokoa wale wanaomwamini Yesu kama dhabihu ya dhambi zao. Matoleo mengine ya Biblia yanasema "agano," na mengine yanasema "agano jipya." Inawezekana zaidi kwamba maandishi hayo yanasema tu agano.</w:t>
      </w:r>
    </w:p>
    <w:p>
      <w:pPr/>
      <w:r>
        <w:rPr>
          <w:lang w:val="sw_KE" w:bidi="sw_KE"/>
        </w:rPr>
      </w:r>
      <w:r>
        <w:rPr>
          <w:lang w:val="sw_KE" w:bidi="sw_KE"/>
        </w:rPr>
        <w:t xml:space="preserve">Simamia hapa na mjadili kama kikundi ni neno au kifungu gani utatumia kwa </w:t>
      </w:r>
      <w:r>
        <w:rPr>
          <w:b/>
          <w:lang w:val="sw_KE" w:bidi="sw_KE"/>
        </w:rPr>
        <w:t>agano</w:t>
      </w:r>
      <w:r>
        <w:rPr>
          <w:lang w:val="sw_KE" w:bidi="sw_KE"/>
        </w:rPr>
        <w:t xml:space="preserve">. Tazama maelezo zaidi kuhusu </w:t>
      </w:r>
      <w:r>
        <w:rPr>
          <w:lang w:val="sw_KE" w:bidi="sw_KE"/>
        </w:rPr>
        <w:t>agano</w:t>
      </w:r>
      <w:r>
        <w:rPr>
          <w:lang w:val="sw_KE" w:bidi="sw_KE"/>
        </w:rPr>
        <w:t xml:space="preserve"> katika Faharasa Kuu. Sitisha rekodi hii ya sauti hapa.</w:t>
      </w:r>
    </w:p>
    <w:p>
      <w:pPr/>
      <w:r>
        <w:rPr>
          <w:lang w:val="sw_KE" w:bidi="sw_KE"/>
        </w:rPr>
      </w:r>
      <w:r>
        <w:rPr>
          <w:lang w:val="sw_KE" w:bidi="sw_KE"/>
        </w:rPr>
        <w:t xml:space="preserve">Yesu alisema </w:t>
      </w:r>
      <w:r>
        <w:rPr>
          <w:b/>
          <w:lang w:val="sw_KE" w:bidi="sw_KE"/>
        </w:rPr>
        <w:t>kwamba damu yake itamwagwa kama dhabihu kwa ajili ya wengi</w:t>
      </w:r>
      <w:r>
        <w:rPr>
          <w:lang w:val="sw_KE" w:bidi="sw_KE"/>
        </w:rPr>
        <w:t xml:space="preserve"> kama vile unavyoweza kumwaga kikombe cha divai. Yesu atakuwa dhabihu inayowaokoa "wengi." “Wengi” kwa kawaida ni neno linaloweza kumaanisha “watu wote.” Linaweza kurejelea watu wote wanaomwamini Yesu kama dhabihu, au watu wote ambao wamewahi kuishi.</w:t>
      </w:r>
    </w:p>
    <w:p>
      <w:pPr/>
      <w:r>
        <w:rPr>
          <w:lang w:val="sw_KE" w:bidi="sw_KE"/>
        </w:rPr>
      </w:r>
      <w:r>
        <w:rPr>
          <w:lang w:val="sw_KE" w:bidi="sw_KE"/>
        </w:rPr>
        <w:t xml:space="preserve">Kisha Yesu anasema kwamba hatakunywa tena uzao wa mzabibu hadi atakapounywa kwa njia mpya wakati Mungu atakapokuja kutawala Ufalme wake kikamilifu. Tumia neno lile kwa </w:t>
      </w:r>
      <w:r>
        <w:rPr>
          <w:b/>
          <w:lang w:val="sw_KE" w:bidi="sw_KE"/>
        </w:rPr>
        <w:t>ufalme wa Mungu</w:t>
      </w:r>
      <w:r>
        <w:rPr>
          <w:lang w:val="sw_KE" w:bidi="sw_KE"/>
        </w:rPr>
        <w:t xml:space="preserve"> ambalo umetumia katika vifungu vilivyotangulia na ukumbuke neno ufalme wa </w:t>
      </w:r>
      <w:r>
        <w:rPr>
          <w:lang w:val="sw_KE" w:bidi="sw_KE"/>
        </w:rPr>
        <w:t>Mungu liko</w:t>
      </w:r>
      <w:r>
        <w:rPr>
          <w:lang w:val="sw_KE" w:bidi="sw_KE"/>
        </w:rPr>
        <w:t xml:space="preserve"> kwenye Faharasa Kuu. </w:t>
      </w:r>
      <w:r>
        <w:rPr>
          <w:b/>
          <w:lang w:val="sw_KE" w:bidi="sw_KE"/>
        </w:rPr>
        <w:t>Tunda la mzabibu</w:t>
      </w:r>
      <w:r>
        <w:rPr>
          <w:lang w:val="sw_KE" w:bidi="sw_KE"/>
        </w:rPr>
        <w:t xml:space="preserve"> linarejelea divai, ambayo inatengenezwa kwa zabibu zilizochacha.</w:t>
      </w:r>
    </w:p>
    <w:p>
      <w:pPr/>
      <w:r>
        <w:rPr>
          <w:lang w:val="sw_KE" w:bidi="sw_KE"/>
        </w:rPr>
      </w:r>
      <w:r>
        <w:rPr>
          <w:lang w:val="sw_KE" w:bidi="sw_KE"/>
        </w:rPr>
        <w:t xml:space="preserve">Simamia hapa na mjadili kama kikundi ni neno au kifungu kipi utakalotumia kwa </w:t>
      </w:r>
      <w:r>
        <w:rPr>
          <w:b/>
          <w:lang w:val="sw_KE" w:bidi="sw_KE"/>
        </w:rPr>
        <w:t>tunda la mzabibu</w:t>
      </w:r>
      <w:r>
        <w:rPr>
          <w:lang w:val="sw_KE" w:bidi="sw_KE"/>
        </w:rPr>
        <w:t>. Zabibu hukua kwenye mzabibu, kwa hivyo tumia neno linaloonyesha kwamba zabibu hukua kwenye mzabibu. Sitisha rekodi hii ya sauti hapa.</w:t>
      </w:r>
    </w:p>
    <w:p>
      <w:pPr/>
      <w:r>
        <w:rPr>
          <w:lang w:val="sw_KE" w:bidi="sw_KE"/>
        </w:rPr>
      </w:r>
      <w:r>
        <w:rPr>
          <w:lang w:val="sw_KE" w:bidi="sw_KE"/>
        </w:rPr>
        <w:t xml:space="preserve">Baada ya kumaliza kula Yesu na wanafunzi wake waliimba wimbo. </w:t>
      </w:r>
      <w:r>
        <w:rPr>
          <w:b/>
          <w:lang w:val="sw_KE" w:bidi="sw_KE"/>
        </w:rPr>
        <w:t>Tenzi</w:t>
      </w:r>
      <w:r>
        <w:rPr>
          <w:lang w:val="sw_KE" w:bidi="sw_KE"/>
        </w:rPr>
        <w:t xml:space="preserve"> ni wimbo wa kumsifu Mungu, labda kutoka Zaburi 118. Wimbo huu unamsifu Mungu kwa upendo wake unaodumu milele.</w:t>
      </w:r>
    </w:p>
    <w:p>
      <w:pPr/>
      <w:r>
        <w:rPr>
          <w:lang w:val="sw_KE" w:bidi="sw_KE"/>
        </w:rPr>
      </w:r>
      <w:r>
        <w:rPr>
          <w:lang w:val="sw_KE" w:bidi="sw_KE"/>
        </w:rPr>
        <w:t xml:space="preserve">Simamia hapa na mjadili kama kikundi ni neno au kifungu gani utatumia kwa </w:t>
      </w:r>
      <w:r>
        <w:rPr>
          <w:b/>
          <w:lang w:val="sw_KE" w:bidi="sw_KE"/>
        </w:rPr>
        <w:t>tenzi</w:t>
      </w:r>
      <w:r>
        <w:rPr>
          <w:lang w:val="sw_KE" w:bidi="sw_KE"/>
        </w:rPr>
        <w:t xml:space="preserve">. Tazama maelezo zaidi kuhusu </w:t>
      </w:r>
      <w:r>
        <w:rPr>
          <w:lang w:val="sw_KE" w:bidi="sw_KE"/>
        </w:rPr>
        <w:t>tenzi</w:t>
      </w:r>
      <w:r>
        <w:rPr>
          <w:lang w:val="sw_KE" w:bidi="sw_KE"/>
        </w:rPr>
        <w:t xml:space="preserve">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14:27–31</w:t>
      </w:r>
      <w:r>
        <w:rPr>
          <w:lang w:val="sw_KE" w:bidi="sw_KE"/>
        </w:rPr>
      </w:r>
    </w:p>
    <w:p>
      <w:pPr>
        <w:pStyle w:val="Heading3"/>
      </w:pPr>
      <w:r>
        <w:rPr>
          <w:lang w:val="sw_KE" w:bidi="sw_KE"/>
        </w:rPr>
        <w:t>Sikiliza na Moyo</w:t>
      </w:r>
    </w:p>
    <w:p>
      <w:pPr/>
      <w:r>
        <w:rPr>
          <w:lang w:val="sw_KE" w:bidi="sw_KE"/>
        </w:rPr>
      </w:r>
      <w:r>
        <w:rPr>
          <w:lang w:val="sw_KE" w:bidi="sw_KE"/>
        </w:rPr>
        <w:t>Katika hatua hii, sikia Marko 14:27–31 na kuiweka mioyoni mwenu.</w:t>
      </w:r>
    </w:p>
    <w:p>
      <w:pPr/>
      <w:r>
        <w:rPr>
          <w:lang w:val="sw_KE" w:bidi="sw_KE"/>
        </w:rPr>
      </w:r>
      <w:r>
        <w:rPr>
          <w:lang w:val="sw_KE" w:bidi="sw_KE"/>
        </w:rPr>
        <w:t>Sikiliza toleo la sauti la Marko 14:27–31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14:27–31 katika tafsiri iliyo rahisi kueleweka zaidi.</w:t>
      </w:r>
    </w:p>
    <w:p>
      <w:pPr/>
      <w:r>
        <w:rPr>
          <w:lang w:val="sw_KE" w:bidi="sw_KE"/>
        </w:rPr>
      </w:r>
      <w:r>
        <w:rPr>
          <w:lang w:val="sw_KE" w:bidi="sw_KE"/>
        </w:rPr>
        <w:t>Yesu na wanafunzi wake wamemaliza kula chakula cha Pasaka ndani ya Yerusalemu. Ni jioni, baada ya giza. Wanaondoka jijini Yerusalemu, wanavuka bonde na kupanda Mlima wa Mizeituni. Hadithi hii inaanza wanapotembea kuelekea Mlima wa Mizeituni. Hii ni kama hadithi ya kukatiza--Marko amekatiza hadithi yake ya usiku wa mwisho wa Yesu kabla ya kifo chake ili kutupa mazungumzo haya kati ya Yesu na wanafunzi wake.</w:t>
      </w:r>
    </w:p>
    <w:p>
      <w:pPr/>
      <w:r>
        <w:rPr>
          <w:lang w:val="sw_KE" w:bidi="sw_KE"/>
        </w:rPr>
      </w:r>
      <w:r>
        <w:rPr>
          <w:lang w:val="sw_KE" w:bidi="sw_KE"/>
        </w:rPr>
        <w:t>Yesu anawaambia wanafunzi wake, “Nyinyi nyote mtaniacha," ambayo inamaanisha kwamba wanafunzi watamwacha Yesu na kutoroka. Wanafunzi wataacha kuwa washikamanifu kwa Yesu. Kisha Yesu ananukuu kifungu cha Maandiko kutoka kwa nabii Zekaria. Zekaria anabashiri kwamba siku moja Mungu ataleta utakaso, au wokovu kutoka kwa dhambi, kwa watu wake, kama vile chemchemi ya maji huondoa uchafu. Ili Mungu alete wokovu, Mungu atampiga au kumuua, Mchungaji. Yesu anajiita mchungaji. Kwa kawaida mchungaji asipowachunga kondoo wake, kondoo hutawanyika. Hili linatokea baadaye usiku huo viongozi wa kidini wanapomkamata Yesu. Watu wa Mungu wanatoroka kama vile kondoo hutoroka mchungaji wao anapouawa. Wanafunzi wote wanakimbia au kukataa kwamba wanamjua Yesu.</w:t>
      </w:r>
    </w:p>
    <w:p>
      <w:pPr/>
      <w:r>
        <w:rPr>
          <w:lang w:val="sw_KE" w:bidi="sw_KE"/>
        </w:rPr>
      </w:r>
      <w:r>
        <w:rPr>
          <w:lang w:val="sw_KE" w:bidi="sw_KE"/>
        </w:rPr>
        <w:t>Sitisha hapa na uangalie picha ya kundi la kondoo na mchungaji kama kikundi.</w:t>
      </w:r>
    </w:p>
    <w:p>
      <w:pPr/>
      <w:r>
        <w:rPr>
          <w:lang w:val="sw_KE" w:bidi="sw_KE"/>
        </w:rPr>
      </w:r>
      <w:r>
        <w:rPr>
          <w:lang w:val="sw_KE" w:bidi="sw_KE"/>
        </w:rPr>
        <w:t>Jadilini kama timu: Je, viongozi wenu wa kidini wamewahi kujilinganisha na kitu fulani katika maisha ya kila siku, kama Yesu alivyojilinganisha na mchungaji? Ikiwa ndivyo, wanajilinganisha na nini? Ni sawa au ni tofauti vipi na mchungaji? Sitisha rekodi hii ya sauti hapa.</w:t>
      </w:r>
    </w:p>
    <w:p>
      <w:pPr/>
      <w:r>
        <w:rPr>
          <w:lang w:val="sw_KE" w:bidi="sw_KE"/>
        </w:rPr>
      </w:r>
      <w:r>
        <w:rPr>
          <w:lang w:val="sw_KE" w:bidi="sw_KE"/>
        </w:rPr>
        <w:t>Yesu anapatanisha habari mbaya kwamba wanafunzi wake watatoroka na habari njema kwamba atawaona wanafunzi wake tena huko Galilaya, eneo lililo karibu na Bahari ya Galilaya. Kwanza Yesu anasema kwamba atafufuliwa kutoka kwa wafu. Hii inamaanisha kwamba Mungu atamfufua ili aishi tena. Kisha Yesu anasema kwamba "atatangulia" wanafunzi kwenda Galilaya, kama mchungaji anayeongoza kondoo wake. Yesu anataka kuwahakikishia kwamba ingawa watamkana na kutoroka, atarejesha tena uhusiano wao naye na kukutana nao tena.</w:t>
      </w:r>
    </w:p>
    <w:p>
      <w:pPr/>
      <w:r>
        <w:rPr>
          <w:lang w:val="sw_KE" w:bidi="sw_KE"/>
        </w:rPr>
      </w:r>
      <w:r>
        <w:rPr>
          <w:lang w:val="sw_KE" w:bidi="sw_KE"/>
        </w:rPr>
        <w:t>Sitisha hapa na uangalie ramani ya Israeli inayojumuisha Yerusalemu na eneo la Galilaya kama kikundi. Sitisha rekodi hii ya sauti hapa.</w:t>
      </w:r>
    </w:p>
    <w:p>
      <w:pPr/>
      <w:r>
        <w:rPr>
          <w:lang w:val="sw_KE" w:bidi="sw_KE"/>
        </w:rPr>
      </w:r>
      <w:r>
        <w:rPr>
          <w:lang w:val="sw_KE" w:bidi="sw_KE"/>
        </w:rPr>
        <w:t>Petro, mmoja wa wanafunzi wa Yesu, anazingatia habari mbaya tu, kwamba wanafunzi watatawanyika na kutoroka. Anakataa kabisa kwamba atamwacha Yesu. Petro anasema, "Hata kama wote watarudi nyuma, mimi sitarudi." Tumia maneno sawa kwa "kuondoka" kama vile ulivyotumia mwanzoni mwa kifungu hiki. Yesu pia anajibu kwa nguvu: "Nawaambia ukweli." Anataka Petro asikie yale atakayosema.</w:t>
      </w:r>
    </w:p>
    <w:p>
      <w:pPr/>
      <w:r>
        <w:rPr>
          <w:lang w:val="sw_KE" w:bidi="sw_KE"/>
        </w:rPr>
      </w:r>
      <w:r>
        <w:rPr>
          <w:lang w:val="sw_KE" w:bidi="sw_KE"/>
        </w:rPr>
        <w:t>Komea hapa na mjadili jinsi umekuwa ukitafsiri maneno haya "Amin, nakuambia" kote katika kitabu cha Marko. Unafanyaje ili mtu asikilize kauli ambayo mtu anataka kusema kwa makini? Unasisitizaje jambo muhimu? Sitisha rekodi hii ya sauti hapa.</w:t>
      </w:r>
    </w:p>
    <w:p>
      <w:pPr/>
      <w:r>
        <w:rPr>
          <w:lang w:val="sw_KE" w:bidi="sw_KE"/>
        </w:rPr>
      </w:r>
      <w:r>
        <w:rPr>
          <w:lang w:val="sw_KE" w:bidi="sw_KE"/>
        </w:rPr>
        <w:t>Yesu anasema kwamba hata usiku huo Petro atamkana Yesu, au kusema kwamba hamjui Yesu, mara tatu. Petro atamkana Yesu mara tatu kabla ya jogoo kuwika mara mbili. Jogoo ni kuku wa dume, ambaye ni aina ya ndege. Kwa kawaida tunasikia jogoo akiwika mara mbili asubuhi, kwa sababu jogoo mmoja anamjibu yule mwingine anapowika. Hili hutokea kabla ya jua kuchomoza. Yesu anasema kwamba Petro atakana kwamba anamjua au kumfuata Yesu kabla ya jua kuchomoza asubuhi inayofuata. Yesu anasema kwamba Petro atamkana mara tatu. Hili linaonyesha kwamba Petro anamkana Yesu kabisa.</w:t>
      </w:r>
    </w:p>
    <w:p>
      <w:pPr/>
      <w:r>
        <w:rPr>
          <w:lang w:val="sw_KE" w:bidi="sw_KE"/>
        </w:rPr>
      </w:r>
      <w:r>
        <w:rPr>
          <w:lang w:val="sw_KE" w:bidi="sw_KE"/>
        </w:rPr>
        <w:t>Komea hapa na muangalie picha ya jogoo kama kikundi. Sitisha rekodi hii ya sauti hapa.</w:t>
      </w:r>
    </w:p>
    <w:p>
      <w:pPr/>
      <w:r>
        <w:rPr>
          <w:lang w:val="sw_KE" w:bidi="sw_KE"/>
        </w:rPr>
      </w:r>
      <w:r>
        <w:rPr>
          <w:lang w:val="sw_KE" w:bidi="sw_KE"/>
        </w:rPr>
        <w:t>Petro na wale wanafunzi wengine wanasisitiza kwamba hawatawahi kumkana Yesu. Petro hata anasema kwamba atakufa pamoja na Yesu. Petro anajua kwamba kitakuwa kifo cha kikatili. Hili linafanya Petro na wanafunzi wamkane hata zaidi baadaye.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14:27–31 katika tafsiri iliyo rahisi kueleweka zaidi.</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tukio. moja.</w:t>
      </w:r>
    </w:p>
    <w:p>
      <w:pPr/>
      <w:r>
        <w:rPr>
          <w:lang w:val="sw_KE" w:bidi="sw_KE"/>
        </w:rPr>
      </w:r>
      <w:r>
        <w:rPr>
          <w:b/>
          <w:lang w:val="sw_KE" w:bidi="sw_KE"/>
        </w:rPr>
        <w:t>Tukio la kwanza:</w:t>
      </w:r>
      <w:r>
        <w:rPr>
          <w:lang w:val="sw_KE" w:bidi="sw_KE"/>
        </w:rPr>
        <w:t xml:space="preserve"> Yesu na wanafunzi wake wanatembea kwenye Mlima wa Mizeituni. Yesu anawaambia wanafunzi wake kwamba watamwacha. Ananukuu nabii Zekaria. Yesu anawaambia kwamba atapatana nao tena huko Galilaya. Petro anasema kwamba hatawahi kumwacha Yesu. Yesu anamwambia Petro kwamba Petro atakana kwamba anamjua Yesu mara tatu kabla ya jua kuchomoza asubuhi inayofuata. Petro na wanafunzi wengine wanamwahidi Yesu kwamba hawatamwacha kamwe.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pamoja na Petro</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w:t>
      </w:r>
    </w:p>
    <w:p>
      <w:pPr/>
      <w:r>
        <w:rPr>
          <w:lang w:val="sw_KE" w:bidi="sw_KE"/>
        </w:rPr>
      </w:r>
      <w:r>
        <w:rPr>
          <w:lang w:val="sw_KE" w:bidi="sw_KE"/>
        </w:rPr>
        <w:t>Kama kikundi, zingatia sehemu hizi za mpangilio wa kifungu: Ni muhimu kukumbuka kwamba Yesu na wanafunzi wake wamemaliza kula mlo wa Pasaka. Ni jioni, baada ya giza. Wanaondoka mji mkuu wa Yerusalemu. Wanaanza kupanda Mlima wa Mizeituni. Wanapotembea, Yesu anazungumza nao.</w:t>
      </w:r>
    </w:p>
    <w:p>
      <w:pPr/>
      <w:r>
        <w:rPr>
          <w:lang w:val="sw_KE" w:bidi="sw_KE"/>
        </w:rPr>
      </w:r>
      <w:r>
        <w:rPr>
          <w:lang w:val="sw_KE" w:bidi="sw_KE"/>
        </w:rPr>
        <w:t>Ni muhimu kukumbuka kwamba Yesu ananukuu Maandiko. Yesu anasema, “Ninyi nyote mtaniacha, kwa maana imeandikwa."</w:t>
      </w:r>
    </w:p>
    <w:p>
      <w:pPr/>
      <w:r>
        <w:rPr>
          <w:lang w:val="sw_KE" w:bidi="sw_KE"/>
        </w:rPr>
      </w:r>
      <w:r>
        <w:rPr>
          <w:lang w:val="sw_KE" w:bidi="sw_KE"/>
        </w:rPr>
        <w:t>Yesu ananukuu kutoka kwa Maandiko, na kisha anasema "lakini" kuonyesha kwamba hanukuu tena. Anawapa habari njema kwamba atafufuliwa kutoka kwa wafu na kuenda mbele ya wanafunzi wake kukutana nao katika Galilaya.</w:t>
      </w:r>
    </w:p>
    <w:p>
      <w:pPr/>
      <w:r>
        <w:rPr>
          <w:lang w:val="sw_KE" w:bidi="sw_KE"/>
        </w:rPr>
      </w:r>
      <w:r>
        <w:rPr>
          <w:lang w:val="sw_KE" w:bidi="sw_KE"/>
        </w:rPr>
        <w:t>Ni muhimu kukumbuka kwamba Petro aliongea kati ya kundi kubwa la wanafunzi. Sauti ya Petro anapomjibu Yesu hapa inaonyesha kwamba alikasirika na taarifa hii. Ingekuwa mshtuko kusikia maneno haya. Hana nia ya kukimbia au kumkana Yesu. Anampenda. Mtazamo wa Petro ingawa ni wa kiburi; anafikiria anaweza kufanya bora-hata kama wanafunzi wengine wote wanatoroka, hakuwahi kufanya hivyo. Ni muhimu kukumbuka kwamba Yesu anazungumza kwa mkazo anapozungumza na Petro. Anasema, "Nawaambia ukweli...</w:t>
      </w:r>
      <w:r>
        <w:rPr>
          <w:b/>
          <w:lang w:val="sw_KE" w:bidi="sw_KE"/>
        </w:rPr>
        <w:t>Hata wewe utaniacha</w:t>
      </w:r>
      <w:r>
        <w:rPr>
          <w:lang w:val="sw_KE" w:bidi="sw_KE"/>
        </w:rPr>
        <w:t>."</w:t>
      </w:r>
    </w:p>
    <w:p>
      <w:pPr/>
      <w:r>
        <w:rPr>
          <w:lang w:val="sw_KE" w:bidi="sw_KE"/>
        </w:rPr>
      </w:r>
      <w:r>
        <w:rPr>
          <w:lang w:val="sw_KE" w:bidi="sw_KE"/>
        </w:rPr>
        <w:t>Ni muhimu kukumbuka kwamba Petro alijibu kwa mkazo vivyo hivyo. Anasema "Hapana!" kwa mkazo. Petro anasema kwamba yuko tayari kufa, hata kifo cha kikatili. Wanafunzi wengine wote walisema vivyo hivyo. Kamwe hawatamwacha Yesu. Watakufa kifo cha kikatili pamoja naye.</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14:27–31 katika tafsiri iliyo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tukio. moja.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pamoja na Petro</w:t>
      </w:r>
    </w:p>
    <w:p>
      <w:pPr>
        <w:pStyle w:val="ListBullet"/>
        <w:spacing w:line="240" w:lineRule="auto"/>
        <w:ind w:left="720"/>
      </w:pPr>
      <w:r>
        <w:rPr>
          <w:lang w:val="sw_KE" w:bidi="sw_KE"/>
        </w:rPr>
      </w:r>
      <w:r>
        <w:rPr>
          <w:lang w:val="sw_KE" w:bidi="sw_KE"/>
        </w:rPr>
        <w:t>Mchungaji</w:t>
      </w:r>
    </w:p>
    <w:p>
      <w:pPr>
        <w:pStyle w:val="ListBullet"/>
        <w:spacing w:line="240" w:lineRule="auto"/>
        <w:ind w:left="720"/>
      </w:pPr>
      <w:r>
        <w:rPr>
          <w:lang w:val="sw_KE" w:bidi="sw_KE"/>
        </w:rPr>
      </w:r>
      <w:r>
        <w:rPr>
          <w:lang w:val="sw_KE" w:bidi="sw_KE"/>
        </w:rPr>
        <w:t>Kondoo</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Timu inapaswa kuigiza Yesu na wanafunzi wake wakipanda Mlima wa Mizeituni. Yesu anaanza kuzungumza nao. Anasema, “Ninyi nyote mtaniacha. kwa maana imeandikwa: Wanasema,"Mungu ataua mchungaji na kondoo watatawanyika au kutoroka.’ Lakini baada ya kufufuka kwangu, Na nitawatangulia nipatane nanyi Galilaya." Petro anasema, “Hata kama wengine wote watakuacha, mimi sitakuacha kamwe!”P</w:t>
      </w:r>
    </w:p>
    <w:p>
      <w:pPr/>
      <w:r>
        <w:rPr>
          <w:lang w:val="sw_KE" w:bidi="sw_KE"/>
        </w:rPr>
      </w:r>
      <w:r>
        <w:rPr>
          <w:lang w:val="sw_KE" w:bidi="sw_KE"/>
        </w:rPr>
        <w:t>Sitisha igizo. Muulize mtu anayeigiza Yesu, "Unafikiria au kuhisi vipi?" Huenda ukasikia mambo kama, "Huzuni sana kwamba marafiki wangu wataniacha," "Kufedheheshwa na Petro," "Ninaelewa kazi ambayo lazima niifanye ili kuleta wokovu, lakini si rahisi." Muulize mtu anayeigiza Petro, "Unafikiria au kuhisi vipi?" Huenda ukasikia mambo kama, "Kuchanganyikiwa, hatuwezi kumwacha Yesu kamwe!" "Kujivunia kumfuata Yesu," "Jasiri." Endelea na igizo.</w:t>
      </w:r>
    </w:p>
    <w:p>
      <w:pPr/>
      <w:r>
        <w:rPr>
          <w:lang w:val="sw_KE" w:bidi="sw_KE"/>
        </w:rPr>
      </w:r>
      <w:r>
        <w:rPr>
          <w:lang w:val="sw_KE" w:bidi="sw_KE"/>
        </w:rPr>
        <w:t>Timu inapaswa kuigiza Yesu akisema, "Petro, kuwa makini! Usiku, huu, kabla jua kuchomoza na jogoo hajawika mara mbili, wewe mwenyewe utanikana mara tatu.” Petro anajibu kwa mkazo, “Hapana! itabidi kufa pamoja nawe, Sitakukana kamwe.” Wanafunzi wengine wote wanasema vivyo hivyo.</w:t>
      </w:r>
    </w:p>
    <w:p>
      <w:pPr/>
      <w:r>
        <w:rPr>
          <w:lang w:val="sw_KE" w:bidi="sw_KE"/>
        </w:rPr>
      </w:r>
      <w:r>
        <w:rPr>
          <w:lang w:val="sw_KE" w:bidi="sw_KE"/>
        </w:rPr>
        <w:t>Sitisha igizo. Muulize mtu anayeigiza Yesu, "Unafikiria au kuhisi vipi?" Huenda ukasikia mambo kama, "Ningependa Petro akae kando yangu." Waulize watu wanaoigiza wanafunzi na Petro, "Mnafikiria au kuhisi vipi?" Huenda ukasikia mambo kama, "Yesu anazungumzia nini?" "Nataka kuwa jasiri sana kwa ajili ya Yesu," "Ninajivunia kumfuata Yesu!"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14:27–31 katika tafsiri iliyo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anawaambia wanafunzi wake, "Nyinyi nyote mtaniacha kwa maana imeandikwa kwenye Maandiko." </w:t>
      </w:r>
      <w:r>
        <w:rPr>
          <w:b/>
          <w:lang w:val="sw_KE" w:bidi="sw_KE"/>
        </w:rPr>
        <w:t>Kujitenga</w:t>
      </w:r>
      <w:r>
        <w:rPr>
          <w:lang w:val="sw_KE" w:bidi="sw_KE"/>
        </w:rPr>
        <w:t xml:space="preserve"> kunamaanisha kuacha kitu. Yesu anasema tu, "kwa sababu imeandikwa," lakini wanafunzi walijua kwamba alikuwa akizungumza kuhusu unabii ulioandikwa katika </w:t>
      </w:r>
      <w:r>
        <w:rPr>
          <w:b/>
          <w:lang w:val="sw_KE" w:bidi="sw_KE"/>
        </w:rPr>
        <w:t>Maandiko</w:t>
      </w:r>
      <w:r>
        <w:rPr>
          <w:lang w:val="sw_KE" w:bidi="sw_KE"/>
        </w:rPr>
        <w:t xml:space="preserve">, maandiko yao matakatifu. Tafsiri zingine za Biblia zinaongeza kwamba iliandikwa katika Maandiko ili kufanya iwe wazi. Ukitumia neno </w:t>
      </w:r>
      <w:r>
        <w:rPr>
          <w:lang w:val="sw_KE" w:bidi="sw_KE"/>
        </w:rPr>
        <w:t>Maandiko</w:t>
      </w:r>
      <w:r>
        <w:rPr>
          <w:lang w:val="sw_KE" w:bidi="sw_KE"/>
        </w:rPr>
        <w:t>, litafsiri kama vile ulivyokuwa umelitafsiri hapo awali, na ukumbuke kwamba liko kwenye Faharasa Kuu.</w:t>
      </w:r>
    </w:p>
    <w:p>
      <w:pPr/>
      <w:r>
        <w:rPr>
          <w:lang w:val="sw_KE" w:bidi="sw_KE"/>
        </w:rPr>
      </w:r>
      <w:r>
        <w:rPr>
          <w:lang w:val="sw_KE" w:bidi="sw_KE"/>
        </w:rPr>
        <w:t xml:space="preserve">Simamia hapa na mjadili kama kikundi ni neno au kifungu gani utatumia kwa </w:t>
      </w:r>
      <w:r>
        <w:rPr>
          <w:b/>
          <w:lang w:val="sw_KE" w:bidi="sw_KE"/>
        </w:rPr>
        <w:t>kujitenga</w:t>
      </w:r>
      <w:r>
        <w:rPr>
          <w:lang w:val="sw_KE" w:bidi="sw_KE"/>
        </w:rPr>
        <w:t>. Sitisha rekodi hii ya sauti hapa.</w:t>
      </w:r>
    </w:p>
    <w:p>
      <w:pPr/>
      <w:r>
        <w:rPr>
          <w:lang w:val="sw_KE" w:bidi="sw_KE"/>
        </w:rPr>
      </w:r>
      <w:r>
        <w:rPr>
          <w:lang w:val="sw_KE" w:bidi="sw_KE"/>
        </w:rPr>
        <w:t xml:space="preserve">Yesu anasema kwamba Mungu atampiga mchungaji. Hapa, </w:t>
      </w:r>
      <w:r>
        <w:rPr>
          <w:b/>
          <w:lang w:val="sw_KE" w:bidi="sw_KE"/>
        </w:rPr>
        <w:t>kupiga</w:t>
      </w:r>
      <w:r>
        <w:rPr>
          <w:lang w:val="sw_KE" w:bidi="sw_KE"/>
        </w:rPr>
        <w:t xml:space="preserve"> kunamaanisha kuua. </w:t>
      </w:r>
      <w:r>
        <w:rPr>
          <w:b/>
          <w:lang w:val="sw_KE" w:bidi="sw_KE"/>
        </w:rPr>
        <w:t>Mchungaji</w:t>
      </w:r>
      <w:r>
        <w:rPr>
          <w:lang w:val="sw_KE" w:bidi="sw_KE"/>
        </w:rPr>
        <w:t xml:space="preserve"> ni mtu anayechunga kondoo au mbuzi. Mara nyingi Yesu anajiita mchungaji anayewachunga watu wake wanaomfuata. Yesu anawalinganisha watu wanaomfuata na kondoo.</w:t>
      </w:r>
    </w:p>
    <w:p>
      <w:pPr/>
      <w:r>
        <w:rPr>
          <w:lang w:val="sw_KE" w:bidi="sw_KE"/>
        </w:rPr>
      </w:r>
      <w:r>
        <w:rPr>
          <w:lang w:val="sw_KE" w:bidi="sw_KE"/>
        </w:rPr>
        <w:t xml:space="preserve">Simamia hapa na mjadili kama kikundi ni neno au kifungu gani utatumia kwa </w:t>
      </w:r>
      <w:r>
        <w:rPr>
          <w:b/>
          <w:lang w:val="sw_KE" w:bidi="sw_KE"/>
        </w:rPr>
        <w:t>kupiga</w:t>
      </w:r>
      <w:r>
        <w:rPr>
          <w:lang w:val="sw_KE" w:bidi="sw_KE"/>
        </w:rPr>
        <w:t xml:space="preserve">. Tumia neno lile kwa mchungaji ambalo umetumia katika vifungu vilivyotangulia na ukumbuke kwamba neno </w:t>
      </w:r>
      <w:r>
        <w:rPr>
          <w:lang w:val="sw_KE" w:bidi="sw_KE"/>
        </w:rPr>
        <w:t>mchungaji</w:t>
      </w:r>
      <w:r>
        <w:rPr>
          <w:lang w:val="sw_KE" w:bidi="sw_KE"/>
        </w:rPr>
        <w:t xml:space="preserve"> liko kwenye Faharasa Kuu. Sitisha rekodi hii ya sauti hapa.</w:t>
      </w:r>
    </w:p>
    <w:p>
      <w:pPr/>
      <w:r>
        <w:rPr>
          <w:lang w:val="sw_KE" w:bidi="sw_KE"/>
        </w:rPr>
      </w:r>
      <w:r>
        <w:rPr>
          <w:lang w:val="sw_KE" w:bidi="sw_KE"/>
        </w:rPr>
        <w:t xml:space="preserve">Yesu anasema kwamba atawatangulia wanafunzi wake kwenda </w:t>
      </w:r>
      <w:r>
        <w:rPr>
          <w:b/>
          <w:lang w:val="sw_KE" w:bidi="sw_KE"/>
        </w:rPr>
        <w:t>Galilaya</w:t>
      </w:r>
      <w:r>
        <w:rPr>
          <w:lang w:val="sw_KE" w:bidi="sw_KE"/>
        </w:rPr>
        <w:t xml:space="preserve"> baada ya Mungu kumfufua kutoka kwa wafu. </w:t>
      </w:r>
      <w:r>
        <w:rPr>
          <w:lang w:val="sw_KE" w:bidi="sw_KE"/>
        </w:rPr>
        <w:t>Galilaya</w:t>
      </w:r>
      <w:r>
        <w:rPr>
          <w:lang w:val="sw_KE" w:bidi="sw_KE"/>
        </w:rPr>
        <w:t xml:space="preserve"> ni eneo lililo karibu na </w:t>
      </w:r>
      <w:r>
        <w:rPr>
          <w:b/>
          <w:lang w:val="sw_KE" w:bidi="sw_KE"/>
        </w:rPr>
        <w:t>Bahari ya Galilaya</w:t>
      </w:r>
      <w:r>
        <w:rPr>
          <w:lang w:val="sw_KE" w:bidi="sw_KE"/>
        </w:rPr>
        <w:t xml:space="preserve">. Wanafunzi wengi wa Yesu wanatoka eneo hilo, na kazi zao nyingi zilifanywa katika eneo lililo karibu na Bahari ya Galilaya. Kwa maelezo zaidi kuhusu bahari ya </w:t>
      </w:r>
      <w:r>
        <w:rPr>
          <w:lang w:val="sw_KE" w:bidi="sw_KE"/>
        </w:rPr>
        <w:t>Galilaya</w:t>
      </w:r>
      <w:r>
        <w:rPr>
          <w:lang w:val="sw_KE" w:bidi="sw_KE"/>
        </w:rPr>
        <w:t>, rejelea Faharasa Kuu.</w:t>
      </w:r>
    </w:p>
    <w:p>
      <w:pPr/>
      <w:r>
        <w:rPr>
          <w:lang w:val="sw_KE" w:bidi="sw_KE"/>
        </w:rPr>
      </w:r>
      <w:r>
        <w:rPr>
          <w:lang w:val="sw_KE" w:bidi="sw_KE"/>
        </w:rPr>
        <w:t xml:space="preserve">Yesu anapomjibu Petro anasema, Amin, </w:t>
      </w:r>
      <w:r>
        <w:rPr>
          <w:b/>
          <w:lang w:val="sw_KE" w:bidi="sw_KE"/>
        </w:rPr>
        <w:t>nakuambia</w:t>
      </w:r>
      <w:r>
        <w:rPr>
          <w:lang w:val="sw_KE" w:bidi="sw_KE"/>
        </w:rPr>
        <w:t>." Yesu anatumia maneno haya ili kusisitiza kauli zake na kuwaambia watu wasikize kwa makini kile anachosema na kuamini kwamba kile anachosema ni kweli. Tumia maneno yale kwa "Nawaambieni ukweli" kama ulivyotumia katika vifungu vilivyotangulia vya Marko.</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14:32–42</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14:32–42 na kuweka katika mioyo yenu.</w:t>
      </w:r>
    </w:p>
    <w:p>
      <w:pPr/>
      <w:r>
        <w:rPr>
          <w:lang w:val="sw_KE" w:bidi="sw_KE"/>
        </w:rPr>
      </w:r>
      <w:r>
        <w:rPr>
          <w:lang w:val="sw_KE" w:bidi="sw_KE"/>
        </w:rPr>
        <w:t>Sikiliza toleo la sauti la Marko 14:32–42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14:32–42 katika tafsiri iliyo rahisi kueleweka zaidi.</w:t>
      </w:r>
    </w:p>
    <w:p>
      <w:pPr/>
      <w:r>
        <w:rPr>
          <w:lang w:val="sw_KE" w:bidi="sw_KE"/>
        </w:rPr>
      </w:r>
      <w:r>
        <w:rPr>
          <w:lang w:val="sw_KE" w:bidi="sw_KE"/>
        </w:rPr>
        <w:t>Yesu na wanafunzi wake waliendelea kutembea kuelekea Mlima wa Mizeituni kutoka bondeni. Walienda kwenye shamba la mizeituni upande wa Mlima wa Mizeituni unaoitwa Gethsemane. Shamba la mizeituni ni mahali ambapo watu walipanda mizeituni na kutengeneza mafuta ya zeituni. Katika Kiebrania, neno Gethsemane linamaanisha chombo cha kuchujia mafuta, kwa hivyo labda watu pia walichujia hapa mizeituni ili kutengeneza mafuta ya zeituni.</w:t>
      </w:r>
    </w:p>
    <w:p>
      <w:pPr/>
      <w:r>
        <w:rPr>
          <w:lang w:val="sw_KE" w:bidi="sw_KE"/>
        </w:rPr>
      </w:r>
      <w:r>
        <w:rPr>
          <w:lang w:val="sw_KE" w:bidi="sw_KE"/>
        </w:rPr>
        <w:t>Simamia hapa na uangalie picha ya Bustani ya Gethsemane na picha ya mizeituni kama kikundi. Sitisha rekodi hii ya sauti hapa.</w:t>
      </w:r>
    </w:p>
    <w:p>
      <w:pPr/>
      <w:r>
        <w:rPr>
          <w:lang w:val="sw_KE" w:bidi="sw_KE"/>
        </w:rPr>
      </w:r>
      <w:r>
        <w:rPr>
          <w:lang w:val="sw_KE" w:bidi="sw_KE"/>
        </w:rPr>
        <w:t>Yesu na wanafunzi wanapofika, Yesu anawaambia wanafunzi wake waketi na kungojea hapo wakati yeye anaomba. Huenda hili lilikuwa jambo la kawaida kwa Yesu kwenda kuomba. Kama Yesu alivyokuwa amefanya hapo awali, anawachukua Petro, Yakobo, na Yohana na kwenda nao kwenye shamba la mizeituni. Kwa nini hawa watatu? Wanafunzi hawa watatu walikuwa wamesema hapo awali kwamba wangeteseka kwa hiari pamoja na Yesu.</w:t>
      </w:r>
    </w:p>
    <w:p>
      <w:pPr/>
      <w:r>
        <w:rPr>
          <w:lang w:val="sw_KE" w:bidi="sw_KE"/>
        </w:rPr>
      </w:r>
      <w:r>
        <w:rPr>
          <w:lang w:val="sw_KE" w:bidi="sw_KE"/>
        </w:rPr>
        <w:t>Yesu anahuzunika sana na kutaabika. Anahuzunika sana na kufadhaika. Anasema, “Moyo wangu umejawa na huzuni kiasi cha kufa." Yesu anasema kwamba ana huzunika sana hivi kwamba anahisi kama mzigo mzito unamlemea. Roho ni kiini cha utu wa mtu. Hili ni mojawapo ya mambo muhimu zaidi katika maisha ya Yesu-yuko karibu kupata maumivu na kifo ambacho amekuwa akijitayarishia. Yesu anajua kikamili mateso hayo yatamgharimu nini.</w:t>
      </w:r>
    </w:p>
    <w:p>
      <w:pPr/>
      <w:r>
        <w:rPr>
          <w:lang w:val="sw_KE" w:bidi="sw_KE"/>
        </w:rPr>
      </w:r>
      <w:r>
        <w:rPr>
          <w:lang w:val="sw_KE" w:bidi="sw_KE"/>
        </w:rPr>
        <w:t>Simamia hapa na mjadili yafuatayo kama kikundi: Hofu na maumivu ya kihisia ya Yesu yanaelezwa kwa maneno yenye nguvu zaidi. Zungumzieni hadithi za nyakati ambazo watu walikabili maumivu makali ya kihisia. Unaposikiliza hadithi za kila mmoja wenu, sikiliza aina ya maneno unayotumia kuelezea uchungu wa kihisia uliohisi. Sitisha rekodi hii ya sauti hapa.</w:t>
      </w:r>
    </w:p>
    <w:p>
      <w:pPr/>
      <w:r>
        <w:rPr>
          <w:lang w:val="sw_KE" w:bidi="sw_KE"/>
        </w:rPr>
      </w:r>
      <w:r>
        <w:rPr>
          <w:lang w:val="sw_KE" w:bidi="sw_KE"/>
        </w:rPr>
        <w:t>Yesu anawaambia wanafunzi watatu wakeshe, au wawe macho kiroho ili kushinda majaribu watakayokuwa nayo hivi karibuni. Anaenda mbele kidogo na kuanza kuomba. Anaomba akiwa amepiga magoti au kulala chini, kumaanisha kwamba maombi hayo ni ya haraka au ni muhimu sana. Kwa kawaida, Wayahudi walisali wakiwa wamesimama na kuinua mikono. Yesu anaomba kwamba "saa," au wakati wa mateso, ungemwondokea. Anamwita Mungu baba yake kwa neno la upendo la Kiyahudi la baba, "Abba." Wayahudi hawakutumia neno "Abba" kwa Mungu mwenyewe, kwa hivyo anaonyesha uhusiano wake wa kipekee na Mungu hapa. Anamwomba Mungu amwondolee "kikombe". Katika Agano la Kale, kikombe kilikuwa ishara ya ghadhabu ya Mungu na ya mateso. Ingawa Yesu anajua kwamba Mungu yuko karibu kuruhusu ghadhabu na hukumu yake yote ije juu yake, Yesu ni mtiifu na anamwamini baba yake. Tunajua hili kwa sababu ya lugha ya familia ya Yesu na maombi yake ya heshima kwa Mungu- anauliza, "kama inawezekana" na "si kama nipendavyo mimi, bali vile upendavyo wewe.” Yesu anamwomba Mungu "usifanye kile ninachotaka mimi bali ufanye kile unachotaka."</w:t>
      </w:r>
    </w:p>
    <w:p>
      <w:pPr/>
      <w:r>
        <w:rPr>
          <w:lang w:val="sw_KE" w:bidi="sw_KE"/>
        </w:rPr>
      </w:r>
      <w:r>
        <w:rPr>
          <w:lang w:val="sw_KE" w:bidi="sw_KE"/>
        </w:rPr>
        <w:t>Yesu anarudi kwa wanafunzi wake watatu kwa sababu ana wasiwasi kwamba wanaweza kushindwa na majaribu. Anaona kwamba wanalala! Yesu anazungumza na Petro kwanza, kwa sababu Petro alikuwa ameapa tu kwamba angekufa pamoja na Yesu. Yesu anamwita Petro kwa jina lake la zamani, "Simoni," labda kuonyesha kwamba Petro anafanya kama alivyofanya kabla ya kumfuata Yesu kikamilifu! Yesu anamwuliza Simoni Petro swali, "Je, umelala? Je, hamkuweza kukesha pamoja nami hata saa moja?" Yesu anashangaa na kuvunjika moyo kwamba wanafunzi wamelala. Katika swali lake, anawakemea. Kisha Yesu anawaambia wanafunzi wote watatu, "Kesheni na muombe". "Kesha" inamaanisha kuwa macho kiroho ili waweze kubaki waaminifu kwa Yesu hata wanapojaribiwa kumkataa. Yesu anasema, “Roho yako inataka, lakini mwili wako ni dhaifu." Hii inamaanisha kwamba moyo wako, au hisia zako, zinataka kumfuata Mungu. Lakini nyinyi wenyewe ni wadhaifu. Yesu anajua kwamba Roho wa Mungu ndani yao, au labda nia zao wenyewe, huwasaidia kuwa na nia nzuri ya kuwa waaminifu kwake. Hata hivyo, wanadamu ni wadhaifu. Hatuwezi kushinda uovu peke yetu.</w:t>
      </w:r>
    </w:p>
    <w:p>
      <w:pPr/>
      <w:r>
        <w:rPr>
          <w:lang w:val="sw_KE" w:bidi="sw_KE"/>
        </w:rPr>
      </w:r>
      <w:r>
        <w:rPr>
          <w:lang w:val="sw_KE" w:bidi="sw_KE"/>
        </w:rPr>
        <w:t>Yesu anaenda kando tena kuomba maombi yale tena. Anarudi kwa wanafunzi wake kwa mara ya pili. Macho yao ni mazito, ambayo inamaanisha kwamba macho yao yanafungika. Wanafunzi hawana sababu nzuri ya kulala, kwa hivyo hawajui cha kusema. Yesu anaenda kuomba kwa mara ya tatu na kurudi kwa wanafunzi wake watatu kwa mara ya tatu.</w:t>
      </w:r>
    </w:p>
    <w:p>
      <w:pPr/>
      <w:r>
        <w:rPr>
          <w:lang w:val="sw_KE" w:bidi="sw_KE"/>
        </w:rPr>
      </w:r>
      <w:r>
        <w:rPr>
          <w:lang w:val="sw_KE" w:bidi="sw_KE"/>
        </w:rPr>
        <w:t>Simamia hapa na mjadili swali hili kama kikundi: Unapokuwa na hatia ya kitu katika utamaduni wako, je, unajaribu kujitetea, au unakaa kimya? Unajuaje wakati mtu ana hatia? Sitisha rekodi hii ya sauti hapa.</w:t>
      </w:r>
    </w:p>
    <w:p>
      <w:pPr/>
      <w:r>
        <w:rPr>
          <w:lang w:val="sw_KE" w:bidi="sw_KE"/>
        </w:rPr>
      </w:r>
      <w:r>
        <w:rPr>
          <w:lang w:val="sw_KE" w:bidi="sw_KE"/>
        </w:rPr>
        <w:t>Yesu anaporudi kwa mara ya tatu, anauliza swali, "Bado mnalala na kupumzika?" Anawakemea kwa kulala badala ya kuomba. Kisha anasema, "Imetosha," au "Imekwisha." Huenda anamaanisha kwamba jambo ambalo ameomba limeamuliwa. Au anaweza kumaanisha kwamba wanafunzi wanafaa kuacha kulala sasa. "Saa imewadia," au wakati ambao Mungu alipanga kila kitu kifanyike umefika. Yesu anasema, “Mwana wa Adamu amesalitiwa katika mikono ya wenye dhambi." Hii inamaanisha kwamba wenye dhambi wasiomjua Yesu watamkamata Yesu na atateseka na kufa. Yesu anajiita Mwana wa Adamu tena, na hii inasisitiza ukweli kwamba wale wanaomwua wana hatia ya kumuua yule ambaye Mungu alimtuma kuwaokoa.</w:t>
      </w:r>
    </w:p>
    <w:p>
      <w:pPr/>
      <w:r>
        <w:rPr>
          <w:lang w:val="sw_KE" w:bidi="sw_KE"/>
        </w:rPr>
      </w:r>
      <w:r>
        <w:rPr>
          <w:lang w:val="sw_KE" w:bidi="sw_KE"/>
        </w:rPr>
        <w:t>Kisha Yesu anasema, "Tuende zetu," kumaanisha, "Acheni tuende kumlaki Yuda na wale waliokuwa pamoja naye." "Tazameni, msaliti wangu yuaja!” inamaanisha kwamba Yuda yuko hapa kwenye shamba la mizeituni la Gethsemane.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14:32–42 katika tafsiri iliyo rahisi kueleweka zaidi.</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Kifungu hiki kina matukio manane.</w:t>
      </w:r>
    </w:p>
    <w:p>
      <w:pPr/>
      <w:r>
        <w:rPr>
          <w:lang w:val="sw_KE" w:bidi="sw_KE"/>
        </w:rPr>
      </w:r>
      <w:r>
        <w:rPr>
          <w:b/>
          <w:lang w:val="sw_KE" w:bidi="sw_KE"/>
        </w:rPr>
        <w:t>Katika tukio la kwanza:</w:t>
      </w:r>
      <w:r>
        <w:rPr>
          <w:lang w:val="sw_KE" w:bidi="sw_KE"/>
        </w:rPr>
        <w:t xml:space="preserve"> Yesu na wanafunzi wake wanawasili kwenye shamba la mizeituni linaloitwa Gethsemane.</w:t>
      </w:r>
    </w:p>
    <w:p>
      <w:pPr/>
      <w:r>
        <w:rPr>
          <w:lang w:val="sw_KE" w:bidi="sw_KE"/>
        </w:rPr>
      </w:r>
      <w:r>
        <w:rPr>
          <w:b/>
          <w:lang w:val="sw_KE" w:bidi="sw_KE"/>
        </w:rPr>
        <w:t>Katika tukio la pili:</w:t>
      </w:r>
      <w:r>
        <w:rPr>
          <w:lang w:val="sw_KE" w:bidi="sw_KE"/>
        </w:rPr>
        <w:t xml:space="preserve"> Yesu anamchukua Petro, Yakobo, na Yohana pamoja naye kwenye shamba la mizeituni. Anahuzunika na kuwaambia wakeshe naye.</w:t>
      </w:r>
    </w:p>
    <w:p>
      <w:pPr/>
      <w:r>
        <w:rPr>
          <w:lang w:val="sw_KE" w:bidi="sw_KE"/>
        </w:rPr>
      </w:r>
      <w:r>
        <w:rPr>
          <w:b/>
          <w:lang w:val="sw_KE" w:bidi="sw_KE"/>
        </w:rPr>
        <w:t>Katika tukio la tatu:</w:t>
      </w:r>
      <w:r>
        <w:rPr>
          <w:lang w:val="sw_KE" w:bidi="sw_KE"/>
        </w:rPr>
        <w:t xml:space="preserve"> Yesu anaingia kwenye shamba la mizeituni na anaanguka chini na kuomba. Anamwomba Mungu baba yake amwondolee mateso yake.</w:t>
      </w:r>
    </w:p>
    <w:p>
      <w:pPr/>
      <w:r>
        <w:rPr>
          <w:lang w:val="sw_KE" w:bidi="sw_KE"/>
        </w:rPr>
      </w:r>
      <w:r>
        <w:rPr>
          <w:b/>
          <w:lang w:val="sw_KE" w:bidi="sw_KE"/>
        </w:rPr>
        <w:t>Katika tukio la nne:</w:t>
      </w:r>
      <w:r>
        <w:rPr>
          <w:lang w:val="sw_KE" w:bidi="sw_KE"/>
        </w:rPr>
        <w:t xml:space="preserve"> Yesu anarudi kwa wanafunzi wake watatu na kuwakuta wamelala. Yesu anazungumza na Simoni Petro na kuwaambia wanafunzi wote watatu wakeshe na kuomba.</w:t>
      </w:r>
    </w:p>
    <w:p>
      <w:pPr/>
      <w:r>
        <w:rPr>
          <w:lang w:val="sw_KE" w:bidi="sw_KE"/>
        </w:rPr>
      </w:r>
      <w:r>
        <w:rPr>
          <w:b/>
          <w:lang w:val="sw_KE" w:bidi="sw_KE"/>
        </w:rPr>
        <w:t>Katika tukio la tano:</w:t>
      </w:r>
      <w:r>
        <w:rPr>
          <w:lang w:val="sw_KE" w:bidi="sw_KE"/>
        </w:rPr>
        <w:t xml:space="preserve"> Yesu anarudi kumwomba Mungu maombi yale ya awali kwa mara ya pili.</w:t>
      </w:r>
    </w:p>
    <w:p>
      <w:pPr/>
      <w:r>
        <w:rPr>
          <w:lang w:val="sw_KE" w:bidi="sw_KE"/>
        </w:rPr>
      </w:r>
      <w:r>
        <w:rPr>
          <w:b/>
          <w:lang w:val="sw_KE" w:bidi="sw_KE"/>
        </w:rPr>
        <w:t>Katika tukio la sita:</w:t>
      </w:r>
      <w:r>
        <w:rPr>
          <w:lang w:val="sw_KE" w:bidi="sw_KE"/>
        </w:rPr>
        <w:t xml:space="preserve"> Yesu anarudi kwa wanafunzi wake kwa mara ya pili na kuwaona wakiwa wamelala tena.</w:t>
      </w:r>
    </w:p>
    <w:p>
      <w:pPr/>
      <w:r>
        <w:rPr>
          <w:lang w:val="sw_KE" w:bidi="sw_KE"/>
        </w:rPr>
      </w:r>
      <w:r>
        <w:rPr>
          <w:b/>
          <w:lang w:val="sw_KE" w:bidi="sw_KE"/>
        </w:rPr>
        <w:t>Katika tukio la saba:</w:t>
      </w:r>
      <w:r>
        <w:rPr>
          <w:lang w:val="sw_KE" w:bidi="sw_KE"/>
        </w:rPr>
        <w:t xml:space="preserve"> Yesu anaenda kumwomba Mungu kwa mara ya tatu.</w:t>
      </w:r>
    </w:p>
    <w:p>
      <w:pPr/>
      <w:r>
        <w:rPr>
          <w:lang w:val="sw_KE" w:bidi="sw_KE"/>
        </w:rPr>
      </w:r>
      <w:r>
        <w:rPr>
          <w:b/>
          <w:lang w:val="sw_KE" w:bidi="sw_KE"/>
        </w:rPr>
        <w:t>Katika tukio la nane:</w:t>
      </w:r>
      <w:r>
        <w:rPr>
          <w:lang w:val="sw_KE" w:bidi="sw_KE"/>
        </w:rPr>
        <w:t xml:space="preserve"> Yesu anarudi kwa wanafunzi wake kwa mara ya tatu. Wakati huu anawaambia, "Acheni tuende zetu, msaliti wangu yuko hapa."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Miongoni mwa wanafunzi wake anamchukua Petro, Yakobo, na Yohana kwenye bustani pamoja naye</w:t>
      </w:r>
    </w:p>
    <w:p>
      <w:pPr>
        <w:pStyle w:val="ListBullet"/>
        <w:spacing w:line="240" w:lineRule="auto"/>
        <w:ind w:left="720"/>
      </w:pPr>
      <w:r>
        <w:rPr>
          <w:lang w:val="sw_KE" w:bidi="sw_KE"/>
        </w:rPr>
      </w:r>
      <w:r>
        <w:rPr>
          <w:lang w:val="sw_KE" w:bidi="sw_KE"/>
        </w:rPr>
        <w:t>Mungu Baba</w:t>
      </w:r>
    </w:p>
    <w:p>
      <w:pPr/>
      <w:r>
        <w:rPr>
          <w:lang w:val="sw_KE" w:bidi="sw_KE"/>
        </w:rPr>
      </w:r>
      <w:r>
        <w:rPr>
          <w:lang w:val="sw_KE" w:bidi="sw_KE"/>
        </w:rPr>
        <w:t>Kama kikundi, zingatia sehemu hizi za mpangilio wa kifungu: Ni muhimu kukumbuka kwamba hadithi hii inaanza wakati Yesu na wanafunzi wake wanawasili kwenye shamba la mizeituni linaloitwa Gethsemane, ambalo linamaanisha "shinikizo la mizeituni." Hili ni eneo dogo ambapo mtu amepanda miti mingi ya mizeituni. Wanapanda miti, wanavuna mizeituni na kutengeneza mafuta ya zeituni kutokana na mizeituni.</w:t>
      </w:r>
    </w:p>
    <w:p>
      <w:pPr/>
      <w:r>
        <w:rPr>
          <w:lang w:val="sw_KE" w:bidi="sw_KE"/>
        </w:rPr>
      </w:r>
      <w:r>
        <w:rPr>
          <w:lang w:val="sw_KE" w:bidi="sw_KE"/>
        </w:rPr>
        <w:t xml:space="preserve">Ni muhimu kukumbuka kwamba Yesu anamchukua Petro, Yakobo, na Yohana pamoja naye ndani ya bustani, lakini wanafunzi wengine wanabaki mlangoni na kumngojea. Yesu anahuzunika sana. Yesu anasema kwamba </w:t>
      </w:r>
      <w:r>
        <w:rPr>
          <w:b/>
          <w:lang w:val="sw_KE" w:bidi="sw_KE"/>
        </w:rPr>
        <w:t>anahuzunika sana na kutaabika</w:t>
      </w:r>
      <w:r>
        <w:rPr>
          <w:lang w:val="sw_KE" w:bidi="sw_KE"/>
        </w:rPr>
        <w:t>. Haya ni maneno yenye kuchochea hisia sana. Hisia zinaweza kuwa kuchanganyikiwa, kuogopa sana, kuwa na wasiwasi na kutokuwa na uhakika. Yesu alihisi hivi kwa muda fulani, si wakati mmoja tu.</w:t>
      </w:r>
    </w:p>
    <w:p>
      <w:pPr/>
      <w:r>
        <w:rPr>
          <w:lang w:val="sw_KE" w:bidi="sw_KE"/>
        </w:rPr>
      </w:r>
      <w:r>
        <w:rPr>
          <w:lang w:val="sw_KE" w:bidi="sw_KE"/>
        </w:rPr>
        <w:t>Komea hapa na ukumbuke jinsi mlivyozungumzia maneno yenye kuchochea hisia katika hatua ya 2, Kufanya Maandalizi. Unaweza kutafsirije maneno haya "kuhuzunika na kutaabika?" Sitisha rekodi hii ya sauti hapa.</w:t>
      </w:r>
    </w:p>
    <w:p>
      <w:pPr/>
      <w:r>
        <w:rPr>
          <w:lang w:val="sw_KE" w:bidi="sw_KE"/>
        </w:rPr>
      </w:r>
      <w:r>
        <w:rPr>
          <w:lang w:val="sw_KE" w:bidi="sw_KE"/>
        </w:rPr>
        <w:t>Yesu anawaambia wanafunzi wake watatu wakeshe na yeye, au wawe macho kiroho ili waweze kushinda majaribu ya kutokuwa waaminifu kwake. Yesu anawaacha wanafunzi watatu na kuingia zaidi kwenye bustani. Huenda anaenda umbali wa kutupa jiwe.</w:t>
      </w:r>
    </w:p>
    <w:p>
      <w:pPr/>
      <w:r>
        <w:rPr>
          <w:lang w:val="sw_KE" w:bidi="sw_KE"/>
        </w:rPr>
      </w:r>
      <w:r>
        <w:rPr>
          <w:lang w:val="sw_KE" w:bidi="sw_KE"/>
        </w:rPr>
        <w:t>Yesu "alianguka chini," au alipiga magoti au alilala chini ili kuzungumza na baba yake. Hadithi inasema kwamba aliomba kwamba kama ingewezekana saa hiyo ya mateso imwondokee. Kisha anasema tena, kwa kunukuu moja kwa moja wakati huu, "Abba, Baba, mambo yote yawezekana kwako. Niondolee kikombe hiki. Lakini si kama nipendavyo mimi, bali upendavyo wewe.” Yesu anazungumza na Mungu kwa heshima.</w:t>
      </w:r>
    </w:p>
    <w:p>
      <w:pPr/>
      <w:r>
        <w:rPr>
          <w:lang w:val="sw_KE" w:bidi="sw_KE"/>
        </w:rPr>
      </w:r>
      <w:r>
        <w:rPr>
          <w:lang w:val="sw_KE" w:bidi="sw_KE"/>
        </w:rPr>
        <w:t>Yesu anaamka na kurudi kwa wanafunzi wake watatu. Wamelala. Yesu anamwambia Petro, “Simoni, umelala? Je, hamkuweza kukesha pamoja nami hata saa moja?" Kisha Yesu anazungumza na wanafunzi wote watatu, "Kesheni na kuomba, ili msije mkashawishika katika majaribu. Roho iko radhi-nia ni njema-lakini mwili ni mdhaifu. Ni vigumu kufanya jambo sahihi."</w:t>
      </w:r>
    </w:p>
    <w:p>
      <w:pPr/>
      <w:r>
        <w:rPr>
          <w:lang w:val="sw_KE" w:bidi="sw_KE"/>
        </w:rPr>
      </w:r>
      <w:r>
        <w:rPr>
          <w:lang w:val="sw_KE" w:bidi="sw_KE"/>
        </w:rPr>
        <w:t>Yesu anaenda tena na kuomba jambo lile lile. Unaweza kukumbuka hivi, “Abba, Baba, mambo yote yawezekana kwako. Niondolee kikombe hiki. Lakini si kama nipendavyo mimi, bali upendavyo wewe.” Kumbuka kwamba Yesu anateseka kihisia, lakini sikuzote yeye ni mwenye heshima kwa Baba yake. Ana uhusiano wa karibu na baba yake, kama mtoto anavyomwamini baba yake na anatumia maneno ya upendo.</w:t>
      </w:r>
    </w:p>
    <w:p>
      <w:pPr/>
      <w:r>
        <w:rPr>
          <w:lang w:val="sw_KE" w:bidi="sw_KE"/>
        </w:rPr>
      </w:r>
      <w:r>
        <w:rPr>
          <w:lang w:val="sw_KE" w:bidi="sw_KE"/>
        </w:rPr>
        <w:t>Yesu anarudi kwa wanafunzi wake kwa mara ya pili. Bado wanalala Macho yao yalikuwa mazito. Wanafunzi hawajui cha kusema tena. Hawawezi kukaa macho.</w:t>
      </w:r>
    </w:p>
    <w:p>
      <w:pPr/>
      <w:r>
        <w:rPr>
          <w:lang w:val="sw_KE" w:bidi="sw_KE"/>
        </w:rPr>
      </w:r>
      <w:r>
        <w:rPr>
          <w:lang w:val="sw_KE" w:bidi="sw_KE"/>
        </w:rPr>
        <w:t>Yesu anaenda kuomba kwa mara ya tatu, tunadhani maombi yale yale. “Abba, Baba, mambo yote yawezekana kwako. Niondolee kikombe hiki. Lakini si kama nipendavyo mimi, bali upendavyo wewe.”</w:t>
      </w:r>
    </w:p>
    <w:p>
      <w:pPr/>
      <w:r>
        <w:rPr>
          <w:lang w:val="sw_KE" w:bidi="sw_KE"/>
        </w:rPr>
      </w:r>
      <w:r>
        <w:rPr>
          <w:lang w:val="sw_KE" w:bidi="sw_KE"/>
        </w:rPr>
        <w:t>Yesu anarudi kwa wanafunzi wake watatu kwa mara ya tatu. Petro, Yakobo, na Yohana bado wanalala. Wakati huu anasema, "Je, bado unalala," au "Nenda na uendelee kulala." Huenda anashangaa kwamba wanalala tena. Kisha anasema, "Imetosha! Saa imewadia. Tazameni, Mwana wa Adamu anasalitiwa na kutiwa mikononi mwa wenye dhambi. Wacha tuende tukutane nao-msaliti wangu yuko hapa."</w:t>
      </w:r>
    </w:p>
    <w:p>
      <w:pPr/>
      <w:r>
        <w:rPr>
          <w:lang w:val="sw_KE" w:bidi="sw_KE"/>
        </w:rPr>
      </w:r>
      <w:r>
        <w:rPr>
          <w:lang w:val="sw_KE" w:bidi="sw_KE"/>
        </w:rPr>
        <w:t>Ni muhimu kukumbuka mazungumzo haya kati ya Yesu na wanafunzi wake watatu. Yesu anaenda kuomba mara tatu. Yesu anarudi na kuwaona wanafunzi wake wakilala mara tatu.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14:32–42 katika tafsiri iliyo rahisi kueleweka zaidi.</w:t>
      </w:r>
    </w:p>
    <w:p>
      <w:pPr/>
      <w:r>
        <w:rPr>
          <w:lang w:val="sw_KE" w:bidi="sw_KE"/>
        </w:rPr>
      </w:r>
      <w:r>
        <w:rPr>
          <w:lang w:val="sw_KE" w:bidi="sw_KE"/>
        </w:rPr>
        <w:t>Katika hatua hii, kikundi kitaigiza kifungu.</w:t>
      </w:r>
    </w:p>
    <w:p>
      <w:pPr/>
      <w:r>
        <w:rPr>
          <w:lang w:val="sw_KE" w:bidi="sw_KE"/>
        </w:rPr>
      </w:r>
      <w:r>
        <w:rPr>
          <w:lang w:val="sw_KE" w:bidi="sw_KE"/>
        </w:rPr>
        <w:t>Kifungu hiki kina matukio 8.</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w:t>
      </w:r>
    </w:p>
    <w:p>
      <w:pPr>
        <w:pStyle w:val="ListBullet"/>
        <w:spacing w:line="240" w:lineRule="auto"/>
        <w:ind w:left="720"/>
      </w:pPr>
      <w:r>
        <w:rPr>
          <w:lang w:val="sw_KE" w:bidi="sw_KE"/>
        </w:rPr>
      </w:r>
      <w:r>
        <w:rPr>
          <w:lang w:val="sw_KE" w:bidi="sw_KE"/>
        </w:rPr>
        <w:t>Miongoni mwa wanafunzi wake anamchukua Petro, Yakobo, na Yohana kwenye bustani pamoja naye</w:t>
      </w:r>
    </w:p>
    <w:p>
      <w:pPr>
        <w:pStyle w:val="ListBullet"/>
        <w:spacing w:line="240" w:lineRule="auto"/>
        <w:ind w:left="720"/>
      </w:pPr>
      <w:r>
        <w:rPr>
          <w:lang w:val="sw_KE" w:bidi="sw_KE"/>
        </w:rPr>
      </w:r>
      <w:r>
        <w:rPr>
          <w:lang w:val="sw_KE" w:bidi="sw_KE"/>
        </w:rPr>
        <w:t>Mungu Baba</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Kwa hadithi hii, huenda ikafaa kuwa na mtu anayeigiza kama Mungu Baba, akimsikiliza Yesu wakati anaomba.</w:t>
      </w:r>
    </w:p>
    <w:p>
      <w:pPr/>
      <w:r>
        <w:rPr>
          <w:lang w:val="sw_KE" w:bidi="sw_KE"/>
        </w:rPr>
      </w:r>
      <w:r>
        <w:rPr>
          <w:lang w:val="sw_KE" w:bidi="sw_KE"/>
        </w:rPr>
        <w:t>Yesu anawachukua Petro, Yakobo, na Yohana pamoja naye ndani ya bustani, lakini wanafunzi wengine wanabaki mlangoni na kumngojea. Yesu anahuzunika sana-anasema kwamba huzuni yake inamlemea. Yesu anawaambia wanafunzi wake watatu wakeshe na yeye, au wawe macho kiroho ili waweze kushinda majaribu ya kutokuwa waaminifu kwake. Yesu anawaacha wanafunzi watatu na kuingia zaidi kwenye bustani. Huenda anaenda mbali kidogo.</w:t>
      </w:r>
    </w:p>
    <w:p>
      <w:pPr/>
      <w:r>
        <w:rPr>
          <w:lang w:val="sw_KE" w:bidi="sw_KE"/>
        </w:rPr>
      </w:r>
      <w:r>
        <w:rPr>
          <w:lang w:val="sw_KE" w:bidi="sw_KE"/>
        </w:rPr>
        <w:t>Sitisha igizo. Muulize mtu anayeigiza Yesu, "Unafikiria au kuhisi vipi?" Huenda ukasikia mambo kama, "Kuchanganyikiwa na hisia kali za Yesu-hatujawahi kumwona hivi," "Tumechoka sana na hatuelewi kinachotokea." Muulize mtu anayeigiza Yesu, "Unafikiria au kuhisi vipi?" Huenda ukasikia mambo kama, "Kuzidiwa sana ni vigumu kwangu hata kutembea au kuzungumza," au "Peke yangu." Endelea na igizo.</w:t>
      </w:r>
    </w:p>
    <w:p>
      <w:pPr/>
      <w:r>
        <w:rPr>
          <w:lang w:val="sw_KE" w:bidi="sw_KE"/>
        </w:rPr>
      </w:r>
      <w:r>
        <w:rPr>
          <w:lang w:val="sw_KE" w:bidi="sw_KE"/>
        </w:rPr>
        <w:t>Yesu "alianguka chini," au alipiga magoti au alilala chini ili kuzungumza na baba yake. Hadithi inasema kwamba aliomba kwamba kama ingewezekana saa hiyo ya mateso imwondokee. Kisha anasema tena, kwa kunukuu moja kwa moja wakati huu, "Abba, Baba, mambo yote yawezekana kwako. Niondolee kikombe hiki. Lakini si kama nipendavyo mimi, bali upendavyo wewe.” Yesu anazungumza na Mungu kwa heshima.</w:t>
      </w:r>
    </w:p>
    <w:p>
      <w:pPr/>
      <w:r>
        <w:rPr>
          <w:lang w:val="sw_KE" w:bidi="sw_KE"/>
        </w:rPr>
      </w:r>
      <w:r>
        <w:rPr>
          <w:lang w:val="sw_KE" w:bidi="sw_KE"/>
        </w:rPr>
        <w:t>Sitisha igizo. Muulize mtu anayeigiza Yesu, "Unafikiria au kuhisi vipi?" Huenda ukasikia mambo kama, "Kukata tamaa," "Azimio la kufanya chochote Mungu baba yangu ananiomba nifanye," "Mwamini baba yangu." Muulize mtu anayeigiza Yesu, "Unafikiria au kuhisi vipi?" Huenda ukasikia mambo kama, "Laiti ningeweza kubadilisha hili," "Huzuni kumwona mwanangu akipitia hili," "Hamu ya kumwonyesha upendo." Endelea na igizo.</w:t>
      </w:r>
    </w:p>
    <w:p>
      <w:pPr/>
      <w:r>
        <w:rPr>
          <w:lang w:val="sw_KE" w:bidi="sw_KE"/>
        </w:rPr>
      </w:r>
      <w:r>
        <w:rPr>
          <w:lang w:val="sw_KE" w:bidi="sw_KE"/>
        </w:rPr>
        <w:t>Yesu anaamka na kurudi kwa wanafunzi wake watatu. Wamelala. Yesu anamwambia Petro, “Simoni, umelala? Je, hamkuweza kukesha pamoja nami hata saa moja?" Kisha Yesu anazungumza na wanafunzi wote watatu, "Kesheni na kuomba, ili msije mkashawishika katika majaribu. Roho iko radhi-nia ni njema-lakini mwili ni mdhaifu. Ni vigumu kufanya jambo sahihi."</w:t>
      </w:r>
    </w:p>
    <w:p>
      <w:pPr/>
      <w:r>
        <w:rPr>
          <w:lang w:val="sw_KE" w:bidi="sw_KE"/>
        </w:rPr>
      </w:r>
      <w:r>
        <w:rPr>
          <w:lang w:val="sw_KE" w:bidi="sw_KE"/>
        </w:rPr>
        <w:t>Sitisha igizo. Muulize mtu anayeigiza Yesu, "Unafikiria au kuhisi vipi?" Huenda ukasikia mambo kama, "Kuaibika kwamba nililala," "Kukata tamaa," "Kuchoka sana siwezi kufikiria kwa usahihi." Muulize mtu anayeigiza Yesu, "Unafikiria au kuhisi vipi?" Huenda ukasikia mambo kama, "Nina wasiwasi kuhusu wanafunzi wangu," "Niko peke yangu." Endelea na igizo.</w:t>
      </w:r>
    </w:p>
    <w:p>
      <w:pPr/>
      <w:r>
        <w:rPr>
          <w:lang w:val="sw_KE" w:bidi="sw_KE"/>
        </w:rPr>
      </w:r>
      <w:r>
        <w:rPr>
          <w:lang w:val="sw_KE" w:bidi="sw_KE"/>
        </w:rPr>
        <w:t>Yesu anaenda tena na kuomba jambo lile lile. Unaweza kukumbuka hivi, “Abba, Baba, mambo yote yawezekana kwako. Niondolee kikombe hiki. Lakini si kama nipendavyo mimi, bali upendavyo wewe.” Kumbuka kwamba Yesu anateseka kihisia, lakini sikuzote yeye ni mwenye heshima kwa Baba yake. Ana uhusiano wa karibu na baba yake, kama mtoto anavyomwamini baba yake na anatumia maneno ya upendo.</w:t>
      </w:r>
    </w:p>
    <w:p>
      <w:pPr/>
      <w:r>
        <w:rPr>
          <w:lang w:val="sw_KE" w:bidi="sw_KE"/>
        </w:rPr>
      </w:r>
      <w:r>
        <w:rPr>
          <w:lang w:val="sw_KE" w:bidi="sw_KE"/>
        </w:rPr>
        <w:t>Yesu anarudi kwa wanafunzi wake kwa mara ya pili. Bado wanalala Macho yao yalikuwa mazito. Wanafunzi hawajui cha kusema tena. Hawawezi kukaa macho.</w:t>
      </w:r>
    </w:p>
    <w:p>
      <w:pPr/>
      <w:r>
        <w:rPr>
          <w:lang w:val="sw_KE" w:bidi="sw_KE"/>
        </w:rPr>
      </w:r>
      <w:r>
        <w:rPr>
          <w:lang w:val="sw_KE" w:bidi="sw_KE"/>
        </w:rPr>
        <w:t>Sitisha igizo. Muulize mtu anayeigiza Yesu, "Unafikiria au kuhisi vipi?" Huenda ukasikia mambo kama, "Sielewi kwa nini mimi ni mdhaifu sana," "Kuaibika." Muulize mtu anayeigiza Yesu, "Unafikiria au kuhisi vipi?" Huenda ukasikia mambo kama, "Ninahisi upweke mwingi" "Natamani ningekuwa na watu wa kusimama na mimi." Endelea na igizo.</w:t>
      </w:r>
    </w:p>
    <w:p>
      <w:pPr/>
      <w:r>
        <w:rPr>
          <w:lang w:val="sw_KE" w:bidi="sw_KE"/>
        </w:rPr>
      </w:r>
      <w:r>
        <w:rPr>
          <w:lang w:val="sw_KE" w:bidi="sw_KE"/>
        </w:rPr>
        <w:t>Yesu anaenda kuomba kwa mara ya tatu, tunadhani maombi yale yale. “Abba, Baba, mambo yote yawezekana kwako. Niondolee kikombe hiki. Lakini si kama nipendavyo mimi, bali upendavyo wewe.”</w:t>
      </w:r>
    </w:p>
    <w:p>
      <w:pPr/>
      <w:r>
        <w:rPr>
          <w:lang w:val="sw_KE" w:bidi="sw_KE"/>
        </w:rPr>
      </w:r>
      <w:r>
        <w:rPr>
          <w:lang w:val="sw_KE" w:bidi="sw_KE"/>
        </w:rPr>
        <w:t>Yesu anarudi kwa wanafunzi wake watatu kwa mara ya tatu. Wakati huu anasema, "Je, bado unalala," au "Nenda na uendelee kulala." Kisha anasema, "Imetosha! Saa imewadia. Tazameni, Mwana wa Adamu anasalitiwa na kutiwa mikononi mwa wenye dhambi. Wacha tuende tukutane nao-msaliti wangu yuko hapa."</w:t>
      </w:r>
    </w:p>
    <w:p>
      <w:pPr/>
      <w:r>
        <w:rPr>
          <w:lang w:val="sw_KE" w:bidi="sw_KE"/>
        </w:rPr>
      </w:r>
      <w:r>
        <w:rPr>
          <w:lang w:val="sw_KE" w:bidi="sw_KE"/>
        </w:rPr>
        <w:t>Sitisha igizo. Muulize mtu anayeigiza Yesu, "Unafikiria au kuhisi vipi?" Huenda ukasikia mambo kama, "Nitafanya hili kwa ajili ya watu wangu," "Nimevunjika moyo na wanafunzi wangu na watu wangu, lakini ninawapenda sana," "Kukata tamaa-tafadhali Mungu, endelea kunisaidia niwe na nguvu."</w:t>
      </w:r>
    </w:p>
    <w:p>
      <w:pPr/>
      <w:r>
        <w:rPr>
          <w:lang w:val="sw_KE" w:bidi="sw_KE"/>
        </w:rPr>
      </w:r>
      <w:r>
        <w:rPr>
          <w:lang w:val="sw_KE" w:bidi="sw_KE"/>
        </w:rPr>
        <w:t>Ni muhimu kukumbuka mazungumzo haya kati ya Yesu na wanafunzi wake watatu. Yesu anaenda kuomba mara tatu. Yesu anarudi na kuwaona wanafunzi wake wakilala mara tatu.</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14:32–42 katika tafsiri iliyo rahisi kueleweka zaidi.</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Yesu anawaambia wanafunzi wake “Kaeni hapa, nami niende nikaombe.” </w:t>
      </w:r>
      <w:r>
        <w:rPr>
          <w:b/>
          <w:lang w:val="sw_KE" w:bidi="sw_KE"/>
        </w:rPr>
        <w:t>Omba</w:t>
      </w:r>
      <w:r>
        <w:rPr>
          <w:lang w:val="sw_KE" w:bidi="sw_KE"/>
        </w:rPr>
        <w:t xml:space="preserve"> inamaanisha kuzungumza na Mungu. Maombi ya aina hii ni ya kumwomba Mungu akufanyie jambo fulani. Tumia neno lile au kifungu kile kwa kuomba kama ulivyotumia katika vifungu vilivyotangulia. Kwa maelezo zaidi kuhusu </w:t>
      </w:r>
      <w:r>
        <w:rPr>
          <w:lang w:val="sw_KE" w:bidi="sw_KE"/>
        </w:rPr>
        <w:t>maombi</w:t>
      </w:r>
      <w:r>
        <w:rPr>
          <w:lang w:val="sw_KE" w:bidi="sw_KE"/>
        </w:rPr>
        <w:t>, rejelea Faharasa Kuu.</w:t>
      </w:r>
    </w:p>
    <w:p>
      <w:pPr/>
      <w:r>
        <w:rPr>
          <w:lang w:val="sw_KE" w:bidi="sw_KE"/>
        </w:rPr>
      </w:r>
      <w:r>
        <w:rPr>
          <w:b/>
          <w:lang w:val="sw_KE" w:bidi="sw_KE"/>
        </w:rPr>
        <w:t>Roho yangu imejawa na huzuni</w:t>
      </w:r>
      <w:r>
        <w:rPr>
          <w:lang w:val="sw_KE" w:bidi="sw_KE"/>
        </w:rPr>
        <w:t xml:space="preserve">, au </w:t>
      </w:r>
      <w:r>
        <w:rPr>
          <w:b/>
          <w:lang w:val="sw_KE" w:bidi="sw_KE"/>
        </w:rPr>
        <w:t>roho yangu inahuzunika kiasi cha kufa</w:t>
      </w:r>
      <w:r>
        <w:rPr>
          <w:lang w:val="sw_KE" w:bidi="sw_KE"/>
        </w:rPr>
        <w:t xml:space="preserve"> inamaanisha kwamba Yesu, au roho yake yote inahuzunika sana. Hata anahisi kama huzuni inaweza kumuua. Roho ni kiini cha utu wa mtu. Tumia neno lile kwa roho ambalo </w:t>
      </w:r>
      <w:r>
        <w:rPr>
          <w:b/>
          <w:lang w:val="sw_KE" w:bidi="sw_KE"/>
        </w:rPr>
        <w:t>umetumia</w:t>
      </w:r>
      <w:r>
        <w:rPr>
          <w:lang w:val="sw_KE" w:bidi="sw_KE"/>
        </w:rPr>
        <w:t xml:space="preserve"> katika vifungu vilivyotangulia na ukumbuke kwamba neno </w:t>
      </w:r>
      <w:r>
        <w:rPr>
          <w:lang w:val="sw_KE" w:bidi="sw_KE"/>
        </w:rPr>
        <w:t>hekalu</w:t>
      </w:r>
      <w:r>
        <w:rPr>
          <w:lang w:val="sw_KE" w:bidi="sw_KE"/>
        </w:rPr>
        <w:t xml:space="preserve"> liko kwenye Faharasa Kuu.</w:t>
      </w:r>
    </w:p>
    <w:p>
      <w:pPr/>
      <w:r>
        <w:rPr>
          <w:lang w:val="sw_KE" w:bidi="sw_KE"/>
        </w:rPr>
      </w:r>
      <w:r>
        <w:rPr>
          <w:lang w:val="sw_KE" w:bidi="sw_KE"/>
        </w:rPr>
        <w:t xml:space="preserve">Yesu anapoomba Mungu kwamba </w:t>
      </w:r>
      <w:r>
        <w:rPr>
          <w:b/>
          <w:lang w:val="sw_KE" w:bidi="sw_KE"/>
        </w:rPr>
        <w:t>kama ingewezekana hiyo saa imwondokee</w:t>
      </w:r>
      <w:r>
        <w:rPr>
          <w:lang w:val="sw_KE" w:bidi="sw_KE"/>
        </w:rPr>
        <w:t>, Yesu anaomba kwamba saa ya ghadhabu au mateso ya Mungu isifike.</w:t>
      </w:r>
    </w:p>
    <w:p>
      <w:pPr/>
      <w:r>
        <w:rPr>
          <w:lang w:val="sw_KE" w:bidi="sw_KE"/>
        </w:rPr>
      </w:r>
      <w:r>
        <w:rPr>
          <w:lang w:val="sw_KE" w:bidi="sw_KE"/>
        </w:rPr>
        <w:t xml:space="preserve">Yesu anapomwomba Mungu </w:t>
      </w:r>
      <w:r>
        <w:rPr>
          <w:b/>
          <w:lang w:val="sw_KE" w:bidi="sw_KE"/>
        </w:rPr>
        <w:t>amwondolee kikombe hiki</w:t>
      </w:r>
      <w:r>
        <w:rPr>
          <w:lang w:val="sw_KE" w:bidi="sw_KE"/>
        </w:rPr>
        <w:t xml:space="preserve">, anaomba Mungu aondoe mateso na ghadhabu yake. </w:t>
      </w:r>
      <w:r>
        <w:rPr>
          <w:b/>
          <w:lang w:val="sw_KE" w:bidi="sw_KE"/>
        </w:rPr>
        <w:t>Kikombe hiki</w:t>
      </w:r>
      <w:r>
        <w:rPr>
          <w:lang w:val="sw_KE" w:bidi="sw_KE"/>
        </w:rPr>
        <w:t xml:space="preserve"> na saa </w:t>
      </w:r>
      <w:r>
        <w:rPr>
          <w:b/>
          <w:lang w:val="sw_KE" w:bidi="sw_KE"/>
        </w:rPr>
        <w:t>hii hurejelea</w:t>
      </w:r>
      <w:r>
        <w:rPr>
          <w:lang w:val="sw_KE" w:bidi="sw_KE"/>
        </w:rPr>
        <w:t xml:space="preserve"> kitu kimoja.</w:t>
      </w:r>
    </w:p>
    <w:p>
      <w:pPr/>
      <w:r>
        <w:rPr>
          <w:lang w:val="sw_KE" w:bidi="sw_KE"/>
        </w:rPr>
      </w:r>
      <w:r>
        <w:rPr>
          <w:lang w:val="sw_KE" w:bidi="sw_KE"/>
        </w:rPr>
        <w:t>Simamia hapa na mjadili kama kikundi ni neno au kifungu gani utatumia kwa "ondoa kikombe hiki kwangu." Sitisha rekodi hii ya sauti hapa.</w:t>
      </w:r>
    </w:p>
    <w:p>
      <w:pPr/>
      <w:r>
        <w:rPr>
          <w:lang w:val="sw_KE" w:bidi="sw_KE"/>
        </w:rPr>
      </w:r>
      <w:r>
        <w:rPr>
          <w:lang w:val="sw_KE" w:bidi="sw_KE"/>
        </w:rPr>
        <w:t xml:space="preserve">Yesu anamuuliza Simoni Petro, "Je, hukuweza kukesha hata kwa saa moja?" </w:t>
      </w:r>
      <w:r>
        <w:rPr>
          <w:b/>
          <w:lang w:val="sw_KE" w:bidi="sw_KE"/>
        </w:rPr>
        <w:t>Saa</w:t>
      </w:r>
      <w:r>
        <w:rPr>
          <w:lang w:val="sw_KE" w:bidi="sw_KE"/>
        </w:rPr>
        <w:t xml:space="preserve"> moja ni dakika 60, lakini unaweza kusema "kwa muda mfupi" ikiwa lugha yako haina muda wa saa moja.</w:t>
      </w:r>
    </w:p>
    <w:p>
      <w:pPr/>
      <w:r>
        <w:rPr>
          <w:lang w:val="sw_KE" w:bidi="sw_KE"/>
        </w:rPr>
      </w:r>
      <w:r>
        <w:rPr>
          <w:lang w:val="sw_KE" w:bidi="sw_KE"/>
        </w:rPr>
        <w:t xml:space="preserve">Yesu ana uhusiano maalum na Mungu, kwa hivyo anatumia neno lisilo rasmi, </w:t>
      </w:r>
      <w:r>
        <w:rPr>
          <w:b/>
          <w:lang w:val="sw_KE" w:bidi="sw_KE"/>
        </w:rPr>
        <w:t>Abba</w:t>
      </w:r>
      <w:r>
        <w:rPr>
          <w:lang w:val="sw_KE" w:bidi="sw_KE"/>
        </w:rPr>
        <w:t xml:space="preserve">, ambalo watoto katika familia wanatumia kwa baba yao. Hakuna rekodi ya Wayahudi wakitumia neno hili kumrejelea Mungu. Unaweza kutumia neno hili la kigeni "Abba" lenye sauti zile zile katika tafsiri yako, au unaweza kutumia neno lisilo rasmi kwa Baba katika lugha yako, kama unalo. Kwa maelezo zaidi kuhusu </w:t>
      </w:r>
      <w:r>
        <w:rPr>
          <w:lang w:val="sw_KE" w:bidi="sw_KE"/>
        </w:rPr>
        <w:t>Abba</w:t>
      </w:r>
      <w:r>
        <w:rPr>
          <w:lang w:val="sw_KE" w:bidi="sw_KE"/>
        </w:rPr>
        <w:t>, rejelea Faharasa Kuu.</w:t>
      </w:r>
    </w:p>
    <w:p>
      <w:pPr/>
      <w:r>
        <w:rPr>
          <w:lang w:val="sw_KE" w:bidi="sw_KE"/>
        </w:rPr>
      </w:r>
      <w:r>
        <w:rPr>
          <w:lang w:val="sw_KE" w:bidi="sw_KE"/>
        </w:rPr>
        <w:t xml:space="preserve">Yesu anarudi na kuwapata </w:t>
      </w:r>
      <w:r>
        <w:rPr>
          <w:b/>
          <w:lang w:val="sw_KE" w:bidi="sw_KE"/>
        </w:rPr>
        <w:t>wanafunzi</w:t>
      </w:r>
      <w:r>
        <w:rPr>
          <w:lang w:val="sw_KE" w:bidi="sw_KE"/>
        </w:rPr>
        <w:t xml:space="preserve"> wake wakiwa wamelala. Tumia neno lile kwa wanafunzi ambalo umekuwa ukitumia, na ukumbuke kwamba </w:t>
      </w:r>
      <w:r>
        <w:rPr>
          <w:lang w:val="sw_KE" w:bidi="sw_KE"/>
        </w:rPr>
        <w:t>neno</w:t>
      </w:r>
      <w:r>
        <w:rPr>
          <w:lang w:val="sw_KE" w:bidi="sw_KE"/>
        </w:rPr>
        <w:t xml:space="preserve"> hilo liko kwenye Faharasa Kuu.</w:t>
      </w:r>
    </w:p>
    <w:p>
      <w:pPr/>
      <w:r>
        <w:rPr>
          <w:lang w:val="sw_KE" w:bidi="sw_KE"/>
        </w:rPr>
      </w:r>
      <w:r>
        <w:rPr>
          <w:lang w:val="sw_KE" w:bidi="sw_KE"/>
        </w:rPr>
        <w:t>Kisha Yesu anasema, "</w:t>
      </w:r>
      <w:r>
        <w:rPr>
          <w:b/>
          <w:lang w:val="sw_KE" w:bidi="sw_KE"/>
        </w:rPr>
        <w:t>Imetosha</w:t>
      </w:r>
      <w:r>
        <w:rPr>
          <w:lang w:val="sw_KE" w:bidi="sw_KE"/>
        </w:rPr>
        <w:t xml:space="preserve">". Labda Yesu anasema kwamba wanafunzi wanapaswa kuamka sasa. Au Yesu labda anasema, "Yote yameamuliwa. Yuda amelipwa pesa yake ili anisaliti." Au, "Yote yameamuliwa". Nitapitia </w:t>
      </w:r>
      <w:r>
        <w:rPr>
          <w:b/>
          <w:lang w:val="sw_KE" w:bidi="sw_KE"/>
        </w:rPr>
        <w:t>mateso</w:t>
      </w:r>
      <w:r>
        <w:rPr>
          <w:lang w:val="sw_KE" w:bidi="sw_KE"/>
        </w:rPr>
        <w:t xml:space="preserve"> haya." Hii inaweza kutafsiriwa kwa njia kama "Imefanyika."</w:t>
      </w:r>
    </w:p>
    <w:p>
      <w:pPr/>
      <w:r>
        <w:rPr>
          <w:lang w:val="sw_KE" w:bidi="sw_KE"/>
        </w:rPr>
      </w:r>
      <w:r>
        <w:rPr>
          <w:lang w:val="sw_KE" w:bidi="sw_KE"/>
        </w:rPr>
        <w:t xml:space="preserve">Yesu anasema, “Mwana wa Adamu amesalitiwa katika mikono ya wenye dhambi." Tumia neno lile au kifungu kile kwa </w:t>
      </w:r>
      <w:r>
        <w:rPr>
          <w:b/>
          <w:lang w:val="sw_KE" w:bidi="sw_KE"/>
        </w:rPr>
        <w:t>Mwana wa Adamu</w:t>
      </w:r>
      <w:r>
        <w:rPr>
          <w:lang w:val="sw_KE" w:bidi="sw_KE"/>
        </w:rPr>
        <w:t xml:space="preserve"> kama ulivyotumia awali na ukumbuke kwamba </w:t>
      </w:r>
      <w:r>
        <w:rPr>
          <w:lang w:val="sw_KE" w:bidi="sw_KE"/>
        </w:rPr>
        <w:t>Mwana wa Adamu</w:t>
      </w:r>
      <w:r>
        <w:rPr>
          <w:lang w:val="sw_KE" w:bidi="sw_KE"/>
        </w:rPr>
        <w:t xml:space="preserve"> na </w:t>
      </w:r>
      <w:r>
        <w:rPr>
          <w:lang w:val="sw_KE" w:bidi="sw_KE"/>
        </w:rPr>
        <w:t>dhambi</w:t>
      </w:r>
      <w:r>
        <w:rPr>
          <w:lang w:val="sw_KE" w:bidi="sw_KE"/>
        </w:rPr>
        <w:t xml:space="preserve"> ziko katika Faharasa Kuu. "Katika mikono ya wenye dhambi" inamaanisha kwamba wenye dhambi wamemtawala Yesu na sasa wana nguvu.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14:43–52</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14:43–52 na kuweka katika mioyo yenu.</w:t>
      </w:r>
    </w:p>
    <w:p>
      <w:pPr/>
      <w:r>
        <w:rPr>
          <w:lang w:val="sw_KE" w:bidi="sw_KE"/>
        </w:rPr>
      </w:r>
      <w:r>
        <w:rPr>
          <w:lang w:val="sw_KE" w:bidi="sw_KE"/>
        </w:rPr>
        <w:t>Sikiliza toleo la sauti la Marko 14:43–52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14:43–52 katika tafsiri iliyo rahisi zaidi kueleweka.</w:t>
      </w:r>
    </w:p>
    <w:p>
      <w:pPr/>
      <w:r>
        <w:rPr>
          <w:lang w:val="sw_KE" w:bidi="sw_KE"/>
        </w:rPr>
      </w:r>
      <w:r>
        <w:rPr>
          <w:lang w:val="sw_KE" w:bidi="sw_KE"/>
        </w:rPr>
        <w:t>Hadithi hii inaanza mara moja pale ambapo hadithi iliyotangulia inaishia. Hadithi inaanza na "Mara yeye, Yesu bado alikuwa akizungumza Yuda, mmoja wa wanafunzi kumi na wawili, aliwasili na kikundi cha watu." Marko anamtambulisha Yuda tena hapa kama "mmoja wa wanafunzi kumi na wawili." Hatujui Yuda aliondoka lini mapema jioni hiyo, lakini wakati fulani, labda wakati wa mlo huko Yerusalemu, Yuda aliondoka ili awaambie viongozi wa Wayahudi mahali ambapo Yesu angekuwa usiku huo.</w:t>
      </w:r>
    </w:p>
    <w:p>
      <w:pPr/>
      <w:r>
        <w:rPr>
          <w:lang w:val="sw_KE" w:bidi="sw_KE"/>
        </w:rPr>
      </w:r>
      <w:r>
        <w:rPr>
          <w:lang w:val="sw_KE" w:bidi="sw_KE"/>
        </w:rPr>
        <w:t>Makuhani wakuu, walimu wa sheria ya kidini, na wazee waliwatuma watu hao wamkamate Yesu. Makuhani wakuu, walimu wa sheria ya kidini, na wazee wanafanyiza Sanhedrini, ambayo ni baraza linaloongoza na mahakama ya Wayahudi. Baraza la Sanhedrin lilikuwa na watumishi waliobeba silaha na waliruhusiwa kuwakama na kuwalinda wafungwa. Huenda baadhi ya watu hao walikuwa kwenye kikundi kilichokuja kumkamata Yesu—washiriki wa Sanhedrin wenyewe hawakuja, lakini waliwatuma watu hawa. Kikundi cha watu-umati-wanawasili wakiwa na panga na vilabu. Huenda panga hizo zilikuwa kama visu vya chuma vyenye ncha kali. Marungu yalikuwa vipande vikubwa vya mbao ambavyo watu walitumia kupigana. Neno umati kwa kawaida unarejelea kikundi cha watu wenye fujo wanaofanya mambo mabaya. Marko anatumia neno hili umati kuashiria kwamba kikundi hicho cha watu kilikuwa kinafanya makosa. Hatujui watu wangapi walikuwa kwenye umati huo wa watu, lakini tunajua kwamba bado walitaka kujificha kutoka kwa vikundi vikubwa vya watu waliompenda Yesu—kwa hivyo huenda haikuwa idadi kubwa sana.</w:t>
      </w:r>
    </w:p>
    <w:p>
      <w:pPr/>
      <w:r>
        <w:rPr>
          <w:lang w:val="sw_KE" w:bidi="sw_KE"/>
        </w:rPr>
      </w:r>
      <w:r>
        <w:rPr>
          <w:lang w:val="sw_KE" w:bidi="sw_KE"/>
        </w:rPr>
        <w:t>Sitisha hapa na uangalie picha za panga na vilabu kama kikundi. Sitisha rekodi hii ya sauti hapa.</w:t>
      </w:r>
    </w:p>
    <w:p>
      <w:pPr/>
      <w:r>
        <w:rPr>
          <w:lang w:val="sw_KE" w:bidi="sw_KE"/>
        </w:rPr>
      </w:r>
      <w:r>
        <w:rPr>
          <w:lang w:val="sw_KE" w:bidi="sw_KE"/>
        </w:rPr>
        <w:t>Jukumu la Yuda lilikuwa kuwaambia viongozi wa Wayahudi mahali ambapo Yesu angekuwa ili waweze kumkamata faraghani. Wengi wa wale waliomkamata Yesu hawakujua sura ya Yesu, kwa hivyo Yuda alipanga nao ili kuwaonyesha Yesu alikuwa nani kwa kumbusu. Wanafunzi mara nyingi waliwasalimu mabwana wao kwa kuwabusu ili kuonyesha heshima. Yuda pia alimwita Yesu "Rabi," inayomaanisha "bwana wangu."</w:t>
      </w:r>
    </w:p>
    <w:p>
      <w:pPr/>
      <w:r>
        <w:rPr>
          <w:lang w:val="sw_KE" w:bidi="sw_KE"/>
        </w:rPr>
      </w:r>
      <w:r>
        <w:rPr>
          <w:lang w:val="sw_KE" w:bidi="sw_KE"/>
        </w:rPr>
        <w:t>Komea hapa na mjadili kama kikundi: Katika utamaduni wenu, unamsalimiaje mtu unayemheshimu? Sitisha rekodi hii ya sauti hapa.</w:t>
      </w:r>
    </w:p>
    <w:p>
      <w:pPr/>
      <w:r>
        <w:rPr>
          <w:lang w:val="sw_KE" w:bidi="sw_KE"/>
        </w:rPr>
      </w:r>
      <w:r>
        <w:rPr>
          <w:lang w:val="sw_KE" w:bidi="sw_KE"/>
        </w:rPr>
        <w:t>Yuda anawaambia umati kwamba atambusu Yesu ili awaonyeshe Yesu ni nani. Kisha wanaweza kumwongoza "chini ya ulinzi"-au kumlinda Yesu ili kuhakikisha kwamba Yesu hajaribu kutoroka. Yuda anambusu Yesu na hawa watu wengine katika umati wanamshika Yesu na kumkamata.</w:t>
      </w:r>
    </w:p>
    <w:p>
      <w:pPr/>
      <w:r>
        <w:rPr>
          <w:lang w:val="sw_KE" w:bidi="sw_KE"/>
        </w:rPr>
      </w:r>
      <w:r>
        <w:rPr>
          <w:lang w:val="sw_KE" w:bidi="sw_KE"/>
        </w:rPr>
        <w:t>Mmoja wa wanafunzi wa Yesu anajaribu kupinga kukamatwa kwake. Mwanafunzi huyo anauchomoa upanga wake, au kisu na kukata sikio la mmoja wa watu waliokuja na umati. Mwanamme huyo alikuwa mtumishi wa kuhani mkuu. Marko hasemi ni mwanafunzi yupi ndiye aliyekata sikio lake. Umati wa watu hawakuweza kumkamata mwanafunzi huyu. Huenda mwanafunzi huyu alikimbia au alijificha haraka.</w:t>
      </w:r>
    </w:p>
    <w:p>
      <w:pPr/>
      <w:r>
        <w:rPr>
          <w:lang w:val="sw_KE" w:bidi="sw_KE"/>
        </w:rPr>
      </w:r>
      <w:r>
        <w:rPr>
          <w:lang w:val="sw_KE" w:bidi="sw_KE"/>
        </w:rPr>
        <w:t>Yesu anapinga kukamatwa kwa kuuliza swali, “Mmekuja na panga na marungu kunikamata kama kwamba mimi ni mwanamapinduzi hatari? Kwa nini hamkunikamata Hekaluni?" Yesu hatarajii watu hao wajibu swali lake. Yesu anajaribu kupambanisha. Watu hao wanamfanya Yesu kama kwamba yeye ni mtu mwasi—mtu anayetaka kuipindua serikali. Lakini Yesu amekuwa akifundisha hadharani kwenye kumbi za Hekalu kwa angalau wiki mbili. Watu wanaojaribu kuipindua serikali kwa kawaida hawafundishi kwa amani katika ukumbi wa Hekalu.</w:t>
      </w:r>
    </w:p>
    <w:p>
      <w:pPr/>
      <w:r>
        <w:rPr>
          <w:lang w:val="sw_KE" w:bidi="sw_KE"/>
        </w:rPr>
      </w:r>
      <w:r>
        <w:rPr>
          <w:lang w:val="sw_KE" w:bidi="sw_KE"/>
        </w:rPr>
        <w:t>Komea hapa na mjadili kama kikundi: Unaonyeshaje tofauti na mshangao katika mazungumzo yako? Je, unatumia maswali kama haya? Ikiwa sivyo, unawezaje kutafsiri maswali haya kwa lugha yako? "Je, mimi ni mwanamapinduzi hatari anayetaka kuipindua serikali? Je, hiyo ndiyo sababu mmekuja na panga na marungu? Kwa nini hamkunikamata Hekaluni?" Sitisha rekodi hii ya sauti hapa.</w:t>
      </w:r>
    </w:p>
    <w:p>
      <w:pPr/>
      <w:r>
        <w:rPr>
          <w:lang w:val="sw_KE" w:bidi="sw_KE"/>
        </w:rPr>
      </w:r>
      <w:r>
        <w:rPr>
          <w:lang w:val="sw_KE" w:bidi="sw_KE"/>
        </w:rPr>
        <w:t>Yesu alisema mambo haya yanatokea ili kutimiza Maandiko. Manabii kadhaa wa Wayahudi walikuwa wamesema kwamba Masihi, au Mwokozi Aliyeahidiwa, angetendewa mambo kama mhalifu, na kwamba wanafunzi au wafuasi wa Masihi wangetawanyika.</w:t>
      </w:r>
    </w:p>
    <w:p>
      <w:pPr/>
      <w:r>
        <w:rPr>
          <w:lang w:val="sw_KE" w:bidi="sw_KE"/>
        </w:rPr>
      </w:r>
      <w:r>
        <w:rPr>
          <w:lang w:val="sw_KE" w:bidi="sw_KE"/>
        </w:rPr>
        <w:t xml:space="preserve">Kila mtu aliye na Yesu anakimbia. Marko anatumia neno "kila mtu" badala ya wanafunzi. Huenda kulikuwa na watu zaidi ya wanafunzi kumi na wawili waliokuwa pamoja na Yesu. Hoja hapa ni kwamba marafiki wa Yesu walimwacha Yesu peke yake—hakuna mtu anayebaki naye. Marko sasa anasimulia hadithi fupi ambayo hakuna mwandishi mwingine wa Biblia anasimulia: anasimulia kuhusu kijana mmoja—mfuasi wa Yesu anayekimbia. Neno ambalo Marko anatumia kwa "kijana" linamaanisha mtu mwenye nguvu, mjasiri na mwenye hekima. Nabii Amosi alisema miaka mingi iliyopita kwamba hata wajasiri watakimbia wakiwa uchi siku ya hukumu. Huenda Marko anafikiria unabii huo anapomzungumzia kijana huyu. Kijana huyo amevaa shati ndefu ya kitani. Kwa kawaida, shati ndefu la nje linatengenezwa kwa pamba kwa hivyo kijana huyu huenda ni tajiri. Hajavaa chochote isipokuwa shati hili, kumaanisha kwamba huenda alivaa haraka ili amfuate Yesu usiku huo. Kijana huyu anaweza kuwa Marko mwenyewe. Lakini, kusudi kuu la Marko katika kusimulia tukio hili ni kuonyesha kwamba kila </w:t>
      </w:r>
      <w:r>
        <w:rPr>
          <w:b/>
          <w:lang w:val="sw_KE" w:bidi="sw_KE"/>
        </w:rPr>
        <w:t>mtu</w:t>
      </w:r>
      <w:r>
        <w:rPr>
          <w:lang w:val="sw_KE" w:bidi="sw_KE"/>
        </w:rPr>
        <w:t xml:space="preserve"> anamwacha Yesu usiku huo.</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14:43–52 katika tafsiri iliyo rahisi zaidi kueleweka.</w:t>
      </w:r>
    </w:p>
    <w:p>
      <w:pPr/>
      <w:r>
        <w:rPr>
          <w:lang w:val="sw_KE" w:bidi="sw_KE"/>
        </w:rPr>
      </w:r>
      <w:r>
        <w:rPr>
          <w:lang w:val="sw_KE" w:bidi="sw_KE"/>
        </w:rPr>
        <w:t>Katika hatua hii, kikundi kitafafanua matukio, wahusika na mpangilio wa simulizi hii. Kisha kikundi kitakuwa na taswira ya hiki kifungu.</w:t>
      </w:r>
    </w:p>
    <w:p>
      <w:pPr/>
      <w:r>
        <w:rPr>
          <w:lang w:val="sw_KE" w:bidi="sw_KE"/>
        </w:rPr>
      </w:r>
      <w:r>
        <w:rPr>
          <w:lang w:val="sw_KE" w:bidi="sw_KE"/>
        </w:rPr>
        <w:t>Hadithi hii ina matukio matano.</w:t>
      </w:r>
    </w:p>
    <w:p>
      <w:pPr/>
      <w:r>
        <w:rPr>
          <w:lang w:val="sw_KE" w:bidi="sw_KE"/>
        </w:rPr>
      </w:r>
      <w:r>
        <w:rPr>
          <w:b/>
          <w:lang w:val="sw_KE" w:bidi="sw_KE"/>
        </w:rPr>
        <w:t>Katika tukio la Kwanza:</w:t>
      </w:r>
      <w:r>
        <w:rPr>
          <w:lang w:val="sw_KE" w:bidi="sw_KE"/>
        </w:rPr>
        <w:t xml:space="preserve"> Yuda anapanga na viongozi wa kidini kwamba atawaonyesha Yesu ni nani kwa kumsalimu kwa busu. Wakuu wa kidini wanatuma umati na Yuda kumkamata Yesu.</w:t>
      </w:r>
    </w:p>
    <w:p>
      <w:pPr/>
      <w:r>
        <w:rPr>
          <w:lang w:val="sw_KE" w:bidi="sw_KE"/>
        </w:rPr>
      </w:r>
      <w:r>
        <w:rPr>
          <w:b/>
          <w:lang w:val="sw_KE" w:bidi="sw_KE"/>
        </w:rPr>
        <w:t>Tukio la pili:</w:t>
      </w:r>
      <w:r>
        <w:rPr>
          <w:lang w:val="sw_KE" w:bidi="sw_KE"/>
        </w:rPr>
        <w:t xml:space="preserve"> Linaanza na Yesu bado akizungumza na wanafunzi wake watatu baada ya kuwaamsha. Yesu anapozungumza na wanafunzi wake watatu, Yuda anafika bustanini na umati wa watu. Yuda anaenda kwa Yesu, anamwita Rabi, na kumsalimu kwa kumbusu kwenye shavu.</w:t>
      </w:r>
    </w:p>
    <w:p>
      <w:pPr/>
      <w:r>
        <w:rPr>
          <w:lang w:val="sw_KE" w:bidi="sw_KE"/>
        </w:rPr>
      </w:r>
      <w:r>
        <w:rPr>
          <w:b/>
          <w:lang w:val="sw_KE" w:bidi="sw_KE"/>
        </w:rPr>
        <w:t>Katika tukio la tatu:</w:t>
      </w:r>
      <w:r>
        <w:rPr>
          <w:lang w:val="sw_KE" w:bidi="sw_KE"/>
        </w:rPr>
        <w:t xml:space="preserve"> Watu wale wanamshika Yesu. Mmoja wa wafuasi aliyekuwa na Yesu bustanini anachomoa kisu chake ndefu na kukata sikio la mtu mmoja, ambaye ni mtumishi wa kuhani mkuu.</w:t>
      </w:r>
    </w:p>
    <w:p>
      <w:pPr/>
      <w:r>
        <w:rPr>
          <w:lang w:val="sw_KE" w:bidi="sw_KE"/>
        </w:rPr>
      </w:r>
      <w:r>
        <w:rPr>
          <w:b/>
          <w:lang w:val="sw_KE" w:bidi="sw_KE"/>
        </w:rPr>
        <w:t>Katika tukio la nne:</w:t>
      </w:r>
      <w:r>
        <w:rPr>
          <w:lang w:val="sw_KE" w:bidi="sw_KE"/>
        </w:rPr>
        <w:t xml:space="preserve"> Yesu anauliza umati kwa nini wanamkamata kwa faragha. Yesu anasema kwamba Maandiko yanatimizwa.</w:t>
      </w:r>
    </w:p>
    <w:p>
      <w:pPr/>
      <w:r>
        <w:rPr>
          <w:lang w:val="sw_KE" w:bidi="sw_KE"/>
        </w:rPr>
      </w:r>
      <w:r>
        <w:rPr>
          <w:b/>
          <w:lang w:val="sw_KE" w:bidi="sw_KE"/>
        </w:rPr>
        <w:t>Katika tukio la tano:</w:t>
      </w:r>
      <w:r>
        <w:rPr>
          <w:lang w:val="sw_KE" w:bidi="sw_KE"/>
        </w:rPr>
        <w:t xml:space="preserve"> Wanafunzi na wafuasi wote wa Yesu wanakimbia. Mmoja wa watu katika umati anamshika kijana mmoja na kuvua shati lake la nje. Mtu huyo anakimbia akiwa uchi.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katika shamba la mizeituni la Gethsemane</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Umati wa watu, wenye panga na marungu</w:t>
      </w:r>
    </w:p>
    <w:p>
      <w:pPr>
        <w:pStyle w:val="ListBullet"/>
        <w:spacing w:line="240" w:lineRule="auto"/>
        <w:ind w:left="720"/>
      </w:pPr>
      <w:r>
        <w:rPr>
          <w:lang w:val="sw_KE" w:bidi="sw_KE"/>
        </w:rPr>
      </w:r>
      <w:r>
        <w:rPr>
          <w:lang w:val="sw_KE" w:bidi="sw_KE"/>
        </w:rPr>
        <w:t>Makuhani wakuu, walimu wa sheria ya kidini, na wazee waliotuma umati</w:t>
      </w:r>
    </w:p>
    <w:p>
      <w:pPr>
        <w:pStyle w:val="ListBullet"/>
        <w:spacing w:line="240" w:lineRule="auto"/>
        <w:ind w:left="720"/>
      </w:pPr>
      <w:r>
        <w:rPr>
          <w:lang w:val="sw_KE" w:bidi="sw_KE"/>
        </w:rPr>
      </w:r>
      <w:r>
        <w:rPr>
          <w:lang w:val="sw_KE" w:bidi="sw_KE"/>
        </w:rPr>
        <w:t>Kijana anayekimbia uchi</w:t>
      </w:r>
    </w:p>
    <w:p>
      <w:pPr/>
      <w:r>
        <w:rPr>
          <w:lang w:val="sw_KE" w:bidi="sw_KE"/>
        </w:rPr>
      </w:r>
      <w:r>
        <w:rPr>
          <w:lang w:val="sw_KE" w:bidi="sw_KE"/>
        </w:rPr>
        <w:t>Kama kikundi, zingatia sehemu hizi za mpangilio wa kifungu: Ni muhimu kukumbuka kwamba hadithi hii inafanyika mara tu baada ya Yesu kuwaamsha wanafunzi wake watatu kwa mara ya tatu. Anawaambia, "Twende zetu, msaliti wangu yuko hapa” kumaanisha kwamba Yesu anajua kwamba Yuda yuko kwenye lango la shamba la mzeituni. Hadithi hii inatukia katika shamba la mizeituni la Gethsemane.</w:t>
      </w:r>
    </w:p>
    <w:p>
      <w:pPr/>
      <w:r>
        <w:rPr>
          <w:lang w:val="sw_KE" w:bidi="sw_KE"/>
        </w:rPr>
      </w:r>
      <w:r>
        <w:rPr>
          <w:lang w:val="sw_KE" w:bidi="sw_KE"/>
        </w:rPr>
        <w:t>Hata hivyo, kabla ya hadithi hii kutokea, Yuda anamwacha Yesu na wanafunzi wengine wakati mwingine wakati wa mlo wa jioni au mara tu baada ya hayo. Yuda anaenda kwa Sanhedrini na kuwaambia mahali ambapo Yesu atakuwa jioni hiyo. Sanhedrini ina walimu wa sheria ya kidini, makuhani, na wazee. Sanhedrini inatuma kundi la watu na Yuda kumkamata Yesu. Yuda anakubali kumsalimu Yesu kwa kumbusu ili kundi hilo lijue Yesu ni mgani.</w:t>
      </w:r>
    </w:p>
    <w:p>
      <w:pPr/>
      <w:r>
        <w:rPr>
          <w:lang w:val="sw_KE" w:bidi="sw_KE"/>
        </w:rPr>
      </w:r>
      <w:r>
        <w:rPr>
          <w:lang w:val="sw_KE" w:bidi="sw_KE"/>
        </w:rPr>
        <w:t>Hadithi hii inapoanza, umati wa watu waliokuwa wamebeba panga na marungu wanafika kwenye shamba la mizeituni na Yuda, mmoja wa wanafunzi wa Yesu. Hatujui watu wangapi wako kwenye umati huu. Huenda ni watu wa kutosha kumchukua Yesu kwa nguvu kama itahitajika, lakini si wengi wa kutosha kuvuta uangalifu mkubwa.</w:t>
      </w:r>
    </w:p>
    <w:p>
      <w:pPr/>
      <w:r>
        <w:rPr>
          <w:lang w:val="sw_KE" w:bidi="sw_KE"/>
        </w:rPr>
      </w:r>
      <w:r>
        <w:rPr>
          <w:lang w:val="sw_KE" w:bidi="sw_KE"/>
        </w:rPr>
        <w:t>Yuda anaenda kwa Yesu, anamwita "Rabi!" na kumbusu kwenye shavu. Umati unajua kwamba mtu ambaye Yuda anambusu ni Yesu, kwa hivyo wanamchukua Yesu na kumkamata, ambayo inamaanisha kumshika ili asiweze kutoroka. Kisha mmoja wa watu waliokuwa na Yesu alichomoa upanga wake, au kisu ndefu na kukata sikio la mtumishi wa kuhani mkuu. Huenda lugha yako ikahitaji useme ni sikio gani lilikatwa. Ikiwa unahitaji kusema ni sikio kani, unaweza kusema sikio la kulia, kwa sababu tunajua kutokana na hadithi hii katika masimulizi mengine ya injili kwamba lilikuwa sikio la kulia.</w:t>
      </w:r>
    </w:p>
    <w:p>
      <w:pPr/>
      <w:r>
        <w:rPr>
          <w:lang w:val="sw_KE" w:bidi="sw_KE"/>
        </w:rPr>
      </w:r>
      <w:r>
        <w:rPr>
          <w:lang w:val="sw_KE" w:bidi="sw_KE"/>
        </w:rPr>
        <w:t>Yesu anawauliza watu waliomkamata swali. "Kwa nini mnakuja na panga na marungu kunikamata kana kwamba mimi ni mnyangʼanyi? Kwa nini hamkunikamata Hekaluni?" Nilikuwa ninafunza huko kila siku." Yesu alimaanisha kwamba si lazima waje na silaha ili wamkamate. Yeye si hatari. Kisha Yesu anasema, "Mambo haya yanafanyika kwa sababu manabii katika Maandiko walisema yatafanyika."</w:t>
      </w:r>
    </w:p>
    <w:p>
      <w:pPr/>
      <w:r>
        <w:rPr>
          <w:lang w:val="sw_KE" w:bidi="sw_KE"/>
        </w:rPr>
      </w:r>
      <w:r>
        <w:rPr>
          <w:lang w:val="sw_KE" w:bidi="sw_KE"/>
        </w:rPr>
        <w:t xml:space="preserve">Wanafunzi wote wa Yesu, na watu wengine wowote waliokuwa pamoja na Yesu walikimbia. Kijana mmoja alikuwa wa mwisho kukimbia na mtu fulani katika umati alishika shati lake. Kijana huyo alipoendelea kukimbia, mtu huyo kwenye umati alivua shati lake ndefu la kitani. Kijana huyo aliendelea kukimbia uchi. </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14:43–52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Hadithi hii ina matukio matano.</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Wanafunzi katika shamba la mizeituni la Gethsemane</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Umati wa watu, wenye panga na marungu</w:t>
      </w:r>
    </w:p>
    <w:p>
      <w:pPr>
        <w:pStyle w:val="ListBullet"/>
        <w:spacing w:line="240" w:lineRule="auto"/>
        <w:ind w:left="720"/>
      </w:pPr>
      <w:r>
        <w:rPr>
          <w:lang w:val="sw_KE" w:bidi="sw_KE"/>
        </w:rPr>
      </w:r>
      <w:r>
        <w:rPr>
          <w:lang w:val="sw_KE" w:bidi="sw_KE"/>
        </w:rPr>
        <w:t>Makuhani wakuu, walimu wa sheria ya kidini, na wazee waliotuma umati</w:t>
      </w:r>
    </w:p>
    <w:p>
      <w:pPr>
        <w:pStyle w:val="ListBullet"/>
        <w:spacing w:line="240" w:lineRule="auto"/>
        <w:ind w:left="720"/>
      </w:pPr>
      <w:r>
        <w:rPr>
          <w:lang w:val="sw_KE" w:bidi="sw_KE"/>
        </w:rPr>
      </w:r>
      <w:r>
        <w:rPr>
          <w:lang w:val="sw_KE" w:bidi="sw_KE"/>
        </w:rPr>
        <w:t>Kijana anayekimbia uchi</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Yuda anaenda kwa viongozi wa kidini na kuwaambia mahali ambapo Yesu atakuwa usiku huo. Viongozi wa kidini wanatuma umati wa watu wenye panga na marungu kumkamata Yesu. Yuda anakubali kuwaonyesha Yesu ni nani kwa kumbusu Yesu. Hii inatokea kabla ya hadithi kuanza. Ukipenda, unaweza kuigiza tukio hili kwanza.</w:t>
      </w:r>
    </w:p>
    <w:p>
      <w:pPr/>
      <w:r>
        <w:rPr>
          <w:lang w:val="sw_KE" w:bidi="sw_KE"/>
        </w:rPr>
      </w:r>
      <w:r>
        <w:rPr>
          <w:lang w:val="sw_KE" w:bidi="sw_KE"/>
        </w:rPr>
        <w:t>Hadithi hii inapoanza, umati wa watu waliokuwa wamebeba panga na marungu wanafika kwenye shamba la mizeituni na Yuda, mmoja wa wanafunzi wa Yesu. Yuda anaenda kwa Yesu, anamwita "Rabi!" na kumbusu kwenye shavu. Watu katika umati wanamchukua Yesu na kumkamata. Kisha mmoja wa watu waliokuwa na Yesu alichomoa upanga wake, au kisu ndefu na kukata sikio la mtumishi wa kuhani mkuu.</w:t>
      </w:r>
    </w:p>
    <w:p>
      <w:pPr/>
      <w:r>
        <w:rPr>
          <w:lang w:val="sw_KE" w:bidi="sw_KE"/>
        </w:rPr>
      </w:r>
      <w:r>
        <w:rPr>
          <w:lang w:val="sw_KE" w:bidi="sw_KE"/>
        </w:rPr>
        <w:t>Sitisha igizo. Muulize mtu anayeigiza Yesu, "Unafikiria au kuhisi vipi?" Huenda ukasikia mambo kama, "Kila kitu kinaharibika haraka," "Kuumizwa sana na usaliti wa Yuda," "Kuvunjika moyo kwamba wafuasi wangu bado wanataka kutumia vurugu." Muulize mtu anayeigiza Yesu, "Unafikiria au kuhisi vipi?" Huenda ukasikia mambo kama, "Ninaogopa sana," "Kukasirika," "Kuganda, siwezi kusonga!" Endelea na igizo.</w:t>
      </w:r>
    </w:p>
    <w:p>
      <w:pPr/>
      <w:r>
        <w:rPr>
          <w:lang w:val="sw_KE" w:bidi="sw_KE"/>
        </w:rPr>
      </w:r>
      <w:r>
        <w:rPr>
          <w:lang w:val="sw_KE" w:bidi="sw_KE"/>
        </w:rPr>
        <w:t>Yesu anawauliza watu waliomkamata swali. "Kwa nini mnakuja na panga na marungu kunikamata kana kwamba mimi ni mnyangʼanyi? Kwa nini hamkunikamata Hekaluni? Nilikuwa ninafunza huko kila siku." Kisha Yesu anasema, "Mambo haya yanafanyika kwa sababu manabii katika Maandiko walisema yatafanyika."</w:t>
      </w:r>
    </w:p>
    <w:p>
      <w:pPr/>
      <w:r>
        <w:rPr>
          <w:lang w:val="sw_KE" w:bidi="sw_KE"/>
        </w:rPr>
      </w:r>
      <w:r>
        <w:rPr>
          <w:lang w:val="sw_KE" w:bidi="sw_KE"/>
        </w:rPr>
        <w:t>Sitisha igizo. Uliza watu wanaoigiza watu kwenye umati, "Mnafikiria au kuhisi vipi?" Huenda ukasikia mambo kama, "Kushangaa kidogo, haonekani kuwa hatari," "Ninajuta kwamba ninafanya hili, lakini nina amri zangu za kufuata." Muulize mtu anayeigiza Yesu, "Unafikiria au kuhisi vipi?" Huenda ukasikia mambo kama, "Mimi sishangai kwa sababu Maandiko yanasema nitatendewa vibaya," "Ninahuzunika sana kwamba hili linatokea na watu hawa hawaelewi." Endelea na igizo.</w:t>
      </w:r>
    </w:p>
    <w:p>
      <w:pPr/>
      <w:r>
        <w:rPr>
          <w:lang w:val="sw_KE" w:bidi="sw_KE"/>
        </w:rPr>
      </w:r>
      <w:r>
        <w:rPr>
          <w:lang w:val="sw_KE" w:bidi="sw_KE"/>
        </w:rPr>
        <w:t>Wanafunzi wote wa Yesu, na watu wengine wowote waliokuwa pamoja na Yesu walikimbia. Kijana mmoja alikuwa wa mwisho kukimbia na mtu fulani katika umati alishika shati lake. Kijana huyo alipoendelea kukimbia, mtu huyo kwenye umati alivua shati lake ndefu la kitani. Kijana huyo aliendelea kukimbia uchi.</w:t>
      </w:r>
    </w:p>
    <w:p>
      <w:pPr/>
      <w:r>
        <w:rPr>
          <w:lang w:val="sw_KE" w:bidi="sw_KE"/>
        </w:rPr>
      </w:r>
      <w:r>
        <w:rPr>
          <w:lang w:val="sw_KE" w:bidi="sw_KE"/>
        </w:rPr>
        <w:t>Sitisha igizo. Muulize mtu anayeigiza Yesu, "Unafikiria au kuhisi vipi?" Huenda ukasikia mambo kama, "Upweke," "Kuvunjika moyo." Uliza watu wanaoigiza kama kijana na wengine wanaokimbia, "Mnafikiria au kuhisi vipi?" Huenda ukasikia mambo kama, "Ninaogopa sana," "Sifikirii hata- ninakimbia haraka ninavyoweza."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14:43–52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Yesu alipokuwa akizungumza na wanafunzi wake waliokuwa wamelala, Yuda, mmoja wa wanafunzi wake kumi na wawili, </w:t>
      </w:r>
      <w:r>
        <w:rPr>
          <w:b/>
          <w:lang w:val="sw_KE" w:bidi="sw_KE"/>
        </w:rPr>
        <w:t>anaingia</w:t>
      </w:r>
      <w:r>
        <w:rPr>
          <w:lang w:val="sw_KE" w:bidi="sw_KE"/>
        </w:rPr>
        <w:t xml:space="preserve"> bustanini na umati wa </w:t>
      </w:r>
      <w:r>
        <w:rPr>
          <w:b/>
          <w:lang w:val="sw_KE" w:bidi="sw_KE"/>
        </w:rPr>
        <w:t>watu</w:t>
      </w:r>
      <w:r>
        <w:rPr>
          <w:lang w:val="sw_KE" w:bidi="sw_KE"/>
        </w:rPr>
        <w:t xml:space="preserve">. Tumia neno lile kwa wanafunzi ambalo umekuwa ukitumia, na ukumbuke kwamba neno hilo liko kwenye </w:t>
      </w:r>
      <w:r>
        <w:rPr>
          <w:lang w:val="sw_KE" w:bidi="sw_KE"/>
        </w:rPr>
        <w:t>faharasa</w:t>
      </w:r>
      <w:r>
        <w:rPr>
          <w:lang w:val="sw_KE" w:bidi="sw_KE"/>
        </w:rPr>
        <w:t xml:space="preserve"> kuu. Umati wa watu ungekuwa mkubwa wa kutosha kumkamata Yesu kwa nguvu kama ingekuwa lazima. Nia ya umati ni kusababisha vurugu.</w:t>
      </w:r>
    </w:p>
    <w:p>
      <w:pPr/>
      <w:r>
        <w:rPr>
          <w:lang w:val="sw_KE" w:bidi="sw_KE"/>
        </w:rPr>
      </w:r>
      <w:r>
        <w:rPr>
          <w:lang w:val="sw_KE" w:bidi="sw_KE"/>
        </w:rPr>
        <w:t xml:space="preserve">Watu kwenye umati wanabeba </w:t>
      </w:r>
      <w:r>
        <w:rPr>
          <w:b/>
          <w:lang w:val="sw_KE" w:bidi="sw_KE"/>
        </w:rPr>
        <w:t>panga</w:t>
      </w:r>
      <w:r>
        <w:rPr>
          <w:lang w:val="sw_KE" w:bidi="sw_KE"/>
        </w:rPr>
        <w:t xml:space="preserve"> na </w:t>
      </w:r>
      <w:r>
        <w:rPr>
          <w:b/>
          <w:lang w:val="sw_KE" w:bidi="sw_KE"/>
        </w:rPr>
        <w:t>marungu</w:t>
      </w:r>
      <w:r>
        <w:rPr>
          <w:lang w:val="sw_KE" w:bidi="sw_KE"/>
        </w:rPr>
        <w:t>. Panga zilikuwa visu ndefu. Wanaume wangezibeba mahali palipofunikwa. Mtu huyo alipoondoa upanga wake ili kukata sikio la mtu huyo katika hadithi hii, aliucomoa tu kutoka mahali ambapo alikuwa ameuweka. Inawezekana kwamba alikuwa na mahali maalum pa kushikilia kisu chake. Marungu yalikuwa vipande vikubwa vya mbao ambavyo watu walitumia kupigana.</w:t>
      </w:r>
    </w:p>
    <w:p>
      <w:pPr/>
      <w:r>
        <w:rPr>
          <w:lang w:val="sw_KE" w:bidi="sw_KE"/>
        </w:rPr>
      </w:r>
      <w:r>
        <w:rPr>
          <w:lang w:val="sw_KE" w:bidi="sw_KE"/>
        </w:rPr>
        <w:t xml:space="preserve">Simamia hapa na mjadili kama kikundi ni maneno au vishazi vipi utakavyotumia kwa </w:t>
      </w:r>
      <w:r>
        <w:rPr>
          <w:b/>
          <w:lang w:val="sw_KE" w:bidi="sw_KE"/>
        </w:rPr>
        <w:t>panga</w:t>
      </w:r>
      <w:r>
        <w:rPr>
          <w:lang w:val="sw_KE" w:bidi="sw_KE"/>
        </w:rPr>
        <w:t xml:space="preserve"> na </w:t>
      </w:r>
      <w:r>
        <w:rPr>
          <w:b/>
          <w:lang w:val="sw_KE" w:bidi="sw_KE"/>
        </w:rPr>
        <w:t>marungu</w:t>
      </w:r>
      <w:r>
        <w:rPr>
          <w:lang w:val="sw_KE" w:bidi="sw_KE"/>
        </w:rPr>
        <w:t>. Sitisha rekodi hii ya sauti hapa.</w:t>
      </w:r>
    </w:p>
    <w:p>
      <w:pPr/>
      <w:r>
        <w:rPr>
          <w:lang w:val="sw_KE" w:bidi="sw_KE"/>
        </w:rPr>
      </w:r>
      <w:r>
        <w:rPr>
          <w:lang w:val="sw_KE" w:bidi="sw_KE"/>
        </w:rPr>
        <w:t xml:space="preserve">Umati ulitumwa na Sanhedrini. Sanhedrini ilikuwa kundi la watu walioongoza Wayahudi. Waliwasaidia watu kufuata sheria za kidini na wakati mwingine sheria za serikali ya Kirumi. Sanhedrini ilikuwa na vikundi vitatu. Tumia neno au kifungu hicho kwa </w:t>
      </w:r>
      <w:r>
        <w:rPr>
          <w:lang w:val="sw_KE" w:bidi="sw_KE"/>
        </w:rPr>
        <w:t>makuhani</w:t>
      </w:r>
      <w:r>
        <w:rPr>
          <w:lang w:val="sw_KE" w:bidi="sw_KE"/>
        </w:rPr>
        <w:t xml:space="preserve"> wakuu, </w:t>
      </w:r>
      <w:r>
        <w:rPr>
          <w:lang w:val="sw_KE" w:bidi="sw_KE"/>
        </w:rPr>
        <w:t>walimu wa sheria ya kidini</w:t>
      </w:r>
      <w:r>
        <w:rPr>
          <w:lang w:val="sw_KE" w:bidi="sw_KE"/>
        </w:rPr>
        <w:t xml:space="preserve">, na </w:t>
      </w:r>
      <w:r>
        <w:rPr>
          <w:lang w:val="sw_KE" w:bidi="sw_KE"/>
        </w:rPr>
        <w:t>wazee</w:t>
      </w:r>
      <w:r>
        <w:rPr>
          <w:lang w:val="sw_KE" w:bidi="sw_KE"/>
        </w:rPr>
        <w:t xml:space="preserve"> kama ulivyotumia katika vifungu vilivyotangulia katika Marko na ukumbuke kwamba maneno hayo yapo kwenye faharasa kuu.</w:t>
      </w:r>
    </w:p>
    <w:p>
      <w:pPr/>
      <w:r>
        <w:rPr>
          <w:lang w:val="sw_KE" w:bidi="sw_KE"/>
        </w:rPr>
      </w:r>
      <w:r>
        <w:rPr>
          <w:lang w:val="sw_KE" w:bidi="sw_KE"/>
        </w:rPr>
        <w:t xml:space="preserve">Yuda ni </w:t>
      </w:r>
      <w:r>
        <w:rPr>
          <w:b/>
          <w:lang w:val="sw_KE" w:bidi="sw_KE"/>
        </w:rPr>
        <w:t>msaliti</w:t>
      </w:r>
      <w:r>
        <w:rPr>
          <w:lang w:val="sw_KE" w:bidi="sw_KE"/>
        </w:rPr>
        <w:t xml:space="preserve">, au </w:t>
      </w:r>
      <w:r>
        <w:rPr>
          <w:b/>
          <w:lang w:val="sw_KE" w:bidi="sw_KE"/>
        </w:rPr>
        <w:t>mtu</w:t>
      </w:r>
      <w:r>
        <w:rPr>
          <w:lang w:val="sw_KE" w:bidi="sw_KE"/>
        </w:rPr>
        <w:t xml:space="preserve"> atakayepeana Yesu kwa adui zake. Tumia neno lile au kifungu kile kwa msaliti kama ulivyotumia katika vifungu vilivyotangulia.</w:t>
      </w:r>
    </w:p>
    <w:p>
      <w:pPr/>
      <w:r>
        <w:rPr>
          <w:lang w:val="sw_KE" w:bidi="sw_KE"/>
        </w:rPr>
      </w:r>
      <w:r>
        <w:rPr>
          <w:lang w:val="sw_KE" w:bidi="sw_KE"/>
        </w:rPr>
        <w:t xml:space="preserve">Yuda alimpa Yesu busu. </w:t>
      </w:r>
      <w:r>
        <w:rPr>
          <w:b/>
          <w:lang w:val="sw_KE" w:bidi="sw_KE"/>
        </w:rPr>
        <w:t>Busu</w:t>
      </w:r>
      <w:r>
        <w:rPr>
          <w:lang w:val="sw_KE" w:bidi="sw_KE"/>
        </w:rPr>
        <w:t xml:space="preserve"> ilikuwa ni namna ya kusalimiana kati ya marafiki wanaoaminiana. Katika siku za Yesu, busu la salamu kati ya marafiki lilikuwa kwenye shavu. Katika aina hii ya busu, midomo ya mtu mmoja inagusa shavu la mtu mwingine. Hii ilikuwa salamu iliyoonyesha heshima tu.</w:t>
      </w:r>
    </w:p>
    <w:p>
      <w:pPr/>
      <w:r>
        <w:rPr>
          <w:lang w:val="sw_KE" w:bidi="sw_KE"/>
        </w:rPr>
      </w:r>
      <w:r>
        <w:rPr>
          <w:lang w:val="sw_KE" w:bidi="sw_KE"/>
        </w:rPr>
        <w:t xml:space="preserve">Yuda alimwita Yesu "Rabi." </w:t>
      </w:r>
      <w:r>
        <w:rPr>
          <w:b/>
          <w:lang w:val="sw_KE" w:bidi="sw_KE"/>
        </w:rPr>
        <w:t>Rabi</w:t>
      </w:r>
      <w:r>
        <w:rPr>
          <w:lang w:val="sw_KE" w:bidi="sw_KE"/>
        </w:rPr>
        <w:t xml:space="preserve"> ni jina la Kiyahudi linalomaanisha "mkuu wangu" au "mwalimu wangu mkuu". Halimaanishi mwalimu wa shule. Ni neno tofauti na “Bwana.” Bwana inamaanisha mkubwa au labda hata kiumbe cha kimungu. Tumia neno lile au kifungu kwa Rabi kama ulivyotumia katika vifungu vilivyotangulia vya Marko. Kwa maelezo zaidi kuhusu </w:t>
      </w:r>
      <w:r>
        <w:rPr>
          <w:lang w:val="sw_KE" w:bidi="sw_KE"/>
        </w:rPr>
        <w:t>Rabi</w:t>
      </w:r>
      <w:r>
        <w:rPr>
          <w:lang w:val="sw_KE" w:bidi="sw_KE"/>
        </w:rPr>
        <w:t>, rejelea Faharasa Kuu.</w:t>
      </w:r>
    </w:p>
    <w:p>
      <w:pPr/>
      <w:r>
        <w:rPr>
          <w:lang w:val="sw_KE" w:bidi="sw_KE"/>
        </w:rPr>
      </w:r>
      <w:r>
        <w:rPr>
          <w:lang w:val="sw_KE" w:bidi="sw_KE"/>
        </w:rPr>
        <w:t xml:space="preserve">Mmoja wa wafuasi wa Yesu alikata sikio la kuhani mkuu, au mtumwa wa kuhani </w:t>
      </w:r>
      <w:r>
        <w:rPr>
          <w:b/>
          <w:lang w:val="sw_KE" w:bidi="sw_KE"/>
        </w:rPr>
        <w:t>anayeongoza</w:t>
      </w:r>
      <w:r>
        <w:rPr>
          <w:lang w:val="sw_KE" w:bidi="sw_KE"/>
        </w:rPr>
        <w:t xml:space="preserve">. Tumia neno lile au kifungu kile kwa mtumwa kama ulivyotumia katika vifungu vilivyotangulia. Kwa maelezo zaidi kuhusu </w:t>
      </w:r>
      <w:r>
        <w:rPr>
          <w:lang w:val="sw_KE" w:bidi="sw_KE"/>
        </w:rPr>
        <w:t>watumwa</w:t>
      </w:r>
      <w:r>
        <w:rPr>
          <w:lang w:val="sw_KE" w:bidi="sw_KE"/>
        </w:rPr>
        <w:t>, rejelea Faharasa Kuu.</w:t>
      </w:r>
    </w:p>
    <w:p>
      <w:pPr/>
      <w:r>
        <w:rPr>
          <w:lang w:val="sw_KE" w:bidi="sw_KE"/>
        </w:rPr>
      </w:r>
      <w:r>
        <w:rPr>
          <w:lang w:val="sw_KE" w:bidi="sw_KE"/>
        </w:rPr>
        <w:t xml:space="preserve">Yesu anauliza kwa nini wanamkamata kama kwamba ni </w:t>
      </w:r>
      <w:r>
        <w:rPr>
          <w:b/>
          <w:lang w:val="sw_KE" w:bidi="sw_KE"/>
        </w:rPr>
        <w:t>mwizi</w:t>
      </w:r>
      <w:r>
        <w:rPr>
          <w:lang w:val="sw_KE" w:bidi="sw_KE"/>
        </w:rPr>
        <w:t xml:space="preserve">, au </w:t>
      </w:r>
      <w:r>
        <w:rPr>
          <w:b/>
          <w:lang w:val="sw_KE" w:bidi="sw_KE"/>
        </w:rPr>
        <w:t>mwanamapinduzi</w:t>
      </w:r>
      <w:r>
        <w:rPr>
          <w:lang w:val="sw_KE" w:bidi="sw_KE"/>
        </w:rPr>
        <w:t>. Katika Kigiriki neno hili ni "mwizi," lakini hapa linamaanisha mwanamapinduzi, au mtu anayejaribu kuipindua serikali.</w:t>
      </w:r>
    </w:p>
    <w:p>
      <w:pPr/>
      <w:r>
        <w:rPr>
          <w:lang w:val="sw_KE" w:bidi="sw_KE"/>
        </w:rPr>
      </w:r>
      <w:r>
        <w:rPr>
          <w:lang w:val="sw_KE" w:bidi="sw_KE"/>
        </w:rPr>
        <w:t xml:space="preserve">Simamia hapa na mjadili kama kikundi ni maneno au vishazi vipi utakavyotumia kwa </w:t>
      </w:r>
      <w:r>
        <w:rPr>
          <w:b/>
          <w:lang w:val="sw_KE" w:bidi="sw_KE"/>
        </w:rPr>
        <w:t>mwizi</w:t>
      </w:r>
      <w:r>
        <w:rPr>
          <w:lang w:val="sw_KE" w:bidi="sw_KE"/>
        </w:rPr>
        <w:t xml:space="preserve"> au </w:t>
      </w:r>
      <w:r>
        <w:rPr>
          <w:b/>
          <w:lang w:val="sw_KE" w:bidi="sw_KE"/>
        </w:rPr>
        <w:t>mwanamapinduzi</w:t>
      </w:r>
      <w:r>
        <w:rPr>
          <w:lang w:val="sw_KE" w:bidi="sw_KE"/>
        </w:rPr>
        <w:t>. Sitisha rekodi hii ya sauti hapa.</w:t>
      </w:r>
    </w:p>
    <w:p>
      <w:pPr/>
      <w:r>
        <w:rPr>
          <w:lang w:val="sw_KE" w:bidi="sw_KE"/>
        </w:rPr>
      </w:r>
      <w:r>
        <w:rPr>
          <w:lang w:val="sw_KE" w:bidi="sw_KE"/>
        </w:rPr>
        <w:t xml:space="preserve">Yesu anasema alikuwa akifundisha </w:t>
      </w:r>
      <w:r>
        <w:rPr>
          <w:b/>
          <w:lang w:val="sw_KE" w:bidi="sw_KE"/>
        </w:rPr>
        <w:t>hekaluni</w:t>
      </w:r>
      <w:r>
        <w:rPr>
          <w:lang w:val="sw_KE" w:bidi="sw_KE"/>
        </w:rPr>
        <w:t xml:space="preserve">, lakini anamaanisha kwamba alikuwa akifundisha kwenye ukumbi wa Hekalu. Tumia neno au kifungu sawa kwa mtumwa kama ulivyotumia katika vifungu vilivyotangulia. Kwa maelezo zaidi kuhusu </w:t>
      </w:r>
      <w:r>
        <w:rPr>
          <w:lang w:val="sw_KE" w:bidi="sw_KE"/>
        </w:rPr>
        <w:t>hekalu</w:t>
      </w:r>
      <w:r>
        <w:rPr>
          <w:lang w:val="sw_KE" w:bidi="sw_KE"/>
        </w:rPr>
        <w:t xml:space="preserve"> rejelea Faharasa Kuu.</w:t>
      </w:r>
    </w:p>
    <w:p>
      <w:pPr/>
      <w:r>
        <w:rPr>
          <w:lang w:val="sw_KE" w:bidi="sw_KE"/>
        </w:rPr>
      </w:r>
      <w:r>
        <w:rPr>
          <w:lang w:val="sw_KE" w:bidi="sw_KE"/>
        </w:rPr>
        <w:t xml:space="preserve">Yesu anasema kwamba mambo haya yanafanyika ili kutimiza </w:t>
      </w:r>
      <w:r>
        <w:rPr>
          <w:b/>
          <w:lang w:val="sw_KE" w:bidi="sw_KE"/>
        </w:rPr>
        <w:t>Maandiko</w:t>
      </w:r>
      <w:r>
        <w:rPr>
          <w:lang w:val="sw_KE" w:bidi="sw_KE"/>
        </w:rPr>
        <w:t xml:space="preserve">. Tumia neno lile au kifungu kile kwa andiko kama ulivyotumia katika vifungu vilivyotangulia. Kwa maelezo zaidi kuhusu </w:t>
      </w:r>
      <w:r>
        <w:rPr>
          <w:lang w:val="sw_KE" w:bidi="sw_KE"/>
        </w:rPr>
        <w:t>andiko</w:t>
      </w:r>
      <w:r>
        <w:rPr>
          <w:lang w:val="sw_KE" w:bidi="sw_KE"/>
        </w:rPr>
        <w:t>, rejelea Faharasa Kuu.</w:t>
      </w:r>
    </w:p>
    <w:p>
      <w:pPr/>
      <w:r>
        <w:rPr>
          <w:lang w:val="sw_KE" w:bidi="sw_KE"/>
        </w:rPr>
      </w:r>
      <w:r>
        <w:rPr>
          <w:lang w:val="sw_KE" w:bidi="sw_KE"/>
        </w:rPr>
        <w:t xml:space="preserve">"Mtu kijana" alikimbia. </w:t>
      </w:r>
      <w:r>
        <w:rPr>
          <w:b/>
          <w:lang w:val="sw_KE" w:bidi="sw_KE"/>
        </w:rPr>
        <w:t>Kijana kwa kawaida</w:t>
      </w:r>
      <w:r>
        <w:rPr>
          <w:lang w:val="sw_KE" w:bidi="sw_KE"/>
        </w:rPr>
        <w:t xml:space="preserve"> ni neno linalorejelea mwanaume ambaye hajaoa na lilitumiwa kuonyesha kwamba kijana alikuwa jasiri na mwenye nguvu. Huenda kijana huyo katika hadithi hii alikuwa na umri wa miaka 20.</w:t>
      </w:r>
    </w:p>
    <w:p>
      <w:pPr/>
      <w:r>
        <w:rPr>
          <w:lang w:val="sw_KE" w:bidi="sw_KE"/>
        </w:rPr>
      </w:r>
      <w:r>
        <w:rPr>
          <w:lang w:val="sw_KE" w:bidi="sw_KE"/>
        </w:rPr>
        <w:t xml:space="preserve">Kijana huyo alikuwa amevaa vazi la kitani au shati la kitani. </w:t>
      </w:r>
      <w:r>
        <w:rPr>
          <w:b/>
          <w:lang w:val="sw_KE" w:bidi="sw_KE"/>
        </w:rPr>
        <w:t>Kitani</w:t>
      </w:r>
      <w:r>
        <w:rPr>
          <w:lang w:val="sw_KE" w:bidi="sw_KE"/>
        </w:rPr>
        <w:t xml:space="preserve"> kilikuwa kitambaa cha bei ghali, chenye ubora. Kwa sababu wanaume wengi walivaa shati la nje la pamba, kijana huyu labda alikuwa tajiri. Hakuwa amevaa chochote chini ya shati hili. Huenda kijana huyo alivaa haraka ili kumfuata Yesu, kwa hivyo hakuwa amevaa nguo zote.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14:53–65</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14:53–65 na kuweka katika mioyo yenu.</w:t>
      </w:r>
    </w:p>
    <w:p>
      <w:pPr/>
      <w:r>
        <w:rPr>
          <w:lang w:val="sw_KE" w:bidi="sw_KE"/>
        </w:rPr>
      </w:r>
      <w:r>
        <w:rPr>
          <w:lang w:val="sw_KE" w:bidi="sw_KE"/>
        </w:rPr>
        <w:t>Sikiliza toleo la sauti la Marko 14:53–65 mara tatu, katika tafsiri tatu tofauti, 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Ufahamu huu linatuambia nini kumhusu Mungu au Yesu?</w:t>
      </w:r>
    </w:p>
    <w:p>
      <w:pPr>
        <w:pStyle w:val="ListBullet"/>
        <w:spacing w:line="240" w:lineRule="auto"/>
        <w:ind w:left="720"/>
      </w:pPr>
      <w:r>
        <w:rPr>
          <w:lang w:val="sw_KE" w:bidi="sw_KE"/>
        </w:rPr>
      </w:r>
      <w:r>
        <w:rPr>
          <w:lang w:val="sw_KE" w:bidi="sw_KE"/>
        </w:rPr>
        <w:t>Ufahamu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ufahamu huu?</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14:53–65 katika tafsiri rahisi kueleweka zaidi.</w:t>
      </w:r>
    </w:p>
    <w:p>
      <w:pPr/>
      <w:r>
        <w:rPr>
          <w:lang w:val="sw_KE" w:bidi="sw_KE"/>
        </w:rPr>
      </w:r>
      <w:r>
        <w:rPr>
          <w:lang w:val="sw_KE" w:bidi="sw_KE"/>
        </w:rPr>
        <w:t>Katika kifungu kilichopita, umati unamuondoa Yesu. Wanarudi Yerusalemu kupitia kwenye bonde hilo. Petro anafuata kwa mbali. Wanampeleka Yesu nyumbani kwa kuhani mkuu. Kayafa ndiye aliyekuwa Kuhani Mkuu wakati huo. Kuhani mkuu alikuwa kuhani mkuu aliyewaongoza viongozi wa dini ya Kiyahudi. Umati na Yesu wanapofika, wanampeleka Yesu kwenye chumba kikubwa, lakini Petro anaingia ndani ya ua na kuketi kando ya moto pamoja na walinzi. Makuhani wakuu, wazee na walimu wa Sheria walikuwa tayari wamo ndani ya chumba kikubwa wakimsubiri Yesu. Vikundi hivyo vitatu vya wanaume huunda Sanhedrini, ambayo ni baraza linaloongoza-mahakama kuu ya sheria-ya Wayahudi. Katika hadithi hii Marko anasimulia hadithi mbili kwa wakati mmoja. Anaelezea mwanzo wa kukana kwa Petro ambao unaanza wakati huo huo wa hadithi ya kesi ya Yesu.</w:t>
      </w:r>
    </w:p>
    <w:p>
      <w:pPr/>
      <w:r>
        <w:rPr>
          <w:lang w:val="sw_KE" w:bidi="sw_KE"/>
        </w:rPr>
      </w:r>
      <w:r>
        <w:rPr>
          <w:lang w:val="sw_KE" w:bidi="sw_KE"/>
        </w:rPr>
        <w:t>Ikiwa kesi hiyo ilifanana na kesi nyinginezo za wakati huo, washiriki wa Sanhedrini waliketi katika muundo wa nusu-duara kwenye viti vya juu ili wote waweze kuonana. Mshtakiwa na mashahidi walikaa kwenye viti katikati ya nusu-duara hiyo. Kulingana na sheria ya Kiyahudi, watu wawili au zaidi walipaswa kutoa ushahidi unaofanana kabisa ili mtu ahukumiwe kifo. Huenda viongozi wa kidini walikuwa wamejitayarisha kwa ajili ya kukamatwa kwa Yesu kwa sababu walikuwa na watu wengi chumbani waliokuwa tayari kutoa ushahidi dhidi ya Yesu. Hata hivyo, viongozi wa kidini hawakuweza kupata watu wawili waliotoa ushahidi unaofanana kabisa dhidi ya Yesu.</w:t>
      </w:r>
    </w:p>
    <w:p>
      <w:pPr/>
      <w:r>
        <w:rPr>
          <w:lang w:val="sw_KE" w:bidi="sw_KE"/>
        </w:rPr>
      </w:r>
      <w:r>
        <w:rPr>
          <w:lang w:val="sw_KE" w:bidi="sw_KE"/>
        </w:rPr>
        <w:t>Komea hapa na mjadili kama timu: Ni mambo gani yanayotokea katika kesi zenu kwa wahalifu? Ni watu wangapi wanahitajika kuleta ushahidi dhidi ya mtu? Nani huongoza kesi hizo? Sitisha rekodi hii ya sauti hapa.</w:t>
      </w:r>
    </w:p>
    <w:p>
      <w:pPr/>
      <w:r>
        <w:rPr>
          <w:lang w:val="sw_KE" w:bidi="sw_KE"/>
        </w:rPr>
      </w:r>
      <w:r>
        <w:rPr>
          <w:lang w:val="sw_KE" w:bidi="sw_KE"/>
        </w:rPr>
        <w:t xml:space="preserve">Mwishowe, baadhi ya watu walisimama na kutoa ushahidi wa uongo, au kudanganya, kuhusu Yesu. Wakasema, "Tulimsikia akisema, ‘Mimi nitalibomoa Hekalu hili lililojengwa na wanadamu na katika siku tatu nitajenga lingine ambalo halijengwi na wanadamu.’” Hii ni kauli mbaya dhidi ya Yesu. Katika eneo hili la dunia, ilikuwa ni kosa kuharibu mahali pa ibada- wenye mamlaka wangemuua mtu yeyote aliyeharibu au aliyetaka kuharibu mahali pa ibada. Pia, Wayahudi waliamini kwamba mtu pekee ambaye angeweza kujenga upya haraka kitu kama hekalu ni Masihi. Katika mafundisho yaliyotangulia, ni kweli kwamba Yesu alisema kwamba kuna </w:t>
      </w:r>
      <w:r>
        <w:rPr>
          <w:b/>
          <w:lang w:val="sw_KE" w:bidi="sw_KE"/>
        </w:rPr>
        <w:t>mtu</w:t>
      </w:r>
      <w:r>
        <w:rPr>
          <w:lang w:val="sw_KE" w:bidi="sw_KE"/>
        </w:rPr>
        <w:t xml:space="preserve"> angeharibu hekalu. Yesu pia alisema kwamba angeijenga upya tena. Hata hivyo, Yesu hakusema kwamba </w:t>
      </w:r>
      <w:r>
        <w:rPr>
          <w:b/>
          <w:lang w:val="sw_KE" w:bidi="sw_KE"/>
        </w:rPr>
        <w:t>yeye</w:t>
      </w:r>
      <w:r>
        <w:rPr>
          <w:lang w:val="sw_KE" w:bidi="sw_KE"/>
        </w:rPr>
        <w:t xml:space="preserve"> angeharibu hekalu. Na Yesu alikuwa akimaanisha kwamba mwili wake mwenyewe ndio Hekalu, na kwamba Mungu angefufua </w:t>
      </w:r>
      <w:r>
        <w:rPr>
          <w:b/>
          <w:lang w:val="sw_KE" w:bidi="sw_KE"/>
        </w:rPr>
        <w:t>mwili</w:t>
      </w:r>
      <w:r>
        <w:rPr>
          <w:lang w:val="sw_KE" w:bidi="sw_KE"/>
        </w:rPr>
        <w:t xml:space="preserve"> wake kutoka kwa wafu baada ya siku tatu. Lakini hata katika ushahidi huu, mashahidi hawakuweza kukubaliana.</w:t>
      </w:r>
    </w:p>
    <w:p>
      <w:pPr/>
      <w:r>
        <w:rPr>
          <w:lang w:val="sw_KE" w:bidi="sw_KE"/>
        </w:rPr>
      </w:r>
      <w:r>
        <w:rPr>
          <w:lang w:val="sw_KE" w:bidi="sw_KE"/>
        </w:rPr>
        <w:t>Labda kwa sababu mashahidi hawakuweza kukubaliana, kuhani mkuu mwenyewe alisimama ili kumhoji Yesu. Kuhani mkuu alisimama na kumwuliza Yesu, "Je, wewe hutajibu? Ni ushahidi gani hawa watu wanauleta dhidi yako?" Yesu alibakia kimya, ingawa sheria ilimhitaji awajibu.</w:t>
      </w:r>
    </w:p>
    <w:p>
      <w:pPr/>
      <w:r>
        <w:rPr>
          <w:lang w:val="sw_KE" w:bidi="sw_KE"/>
        </w:rPr>
      </w:r>
      <w:r>
        <w:rPr>
          <w:lang w:val="sw_KE" w:bidi="sw_KE"/>
        </w:rPr>
        <w:t>Simamia hapa na mjadili swali hili kama kikundi: Yesu alikaa kimya ingawa alikuwa hana hatia, kwa sababu alijua kwamba baraza halingeamini chochote alichosema. Katika utamaduni wenu, mtu anapokaa kimya anaposhtakiwa inachukuliwa kama uthibitisho wa hatia yake au kwamba hana hatia? Je, watu wasio na hatia katika utamaduni wako huwa na tabia gani katika mahakama ya sheria? Sitisha rekodi hii ya sauti hapa.</w:t>
      </w:r>
    </w:p>
    <w:p>
      <w:pPr/>
      <w:r>
        <w:rPr>
          <w:lang w:val="sw_KE" w:bidi="sw_KE"/>
        </w:rPr>
      </w:r>
      <w:r>
        <w:rPr>
          <w:lang w:val="sw_KE" w:bidi="sw_KE"/>
        </w:rPr>
        <w:t>Ukimya wa Yesu ulimkasirisha kuhani mkuu hata zaidi, na aliuliza, "Je, wewe ndiwe Masihi, Mwana wa Mungu Aliyebarikiwa?" Huenda kuhani mkuu anamwuliza Yesu swali hili kwa sababu anafikiri kuwa Yesu alisema angejenga hekalu tena. "Mwana wa Aliyebarikiwa" inamaanisha "Mwana wa Mungu," na jina "Mwana wa Aliyebarikiwa" linaweza kuwa jina la Masihi. Swali hili kutoka kwa kuhani mkuu ni kilele cha hadithi hii. Ni wakati ambao hadithi zingine zote zimekuwa zikielekea. Pia ni wakati ambao viongozi wa kidini wanaweza kumshtaki Yesu kwa kosa kubwa ikiwa Yesu atajibu ndiyo.</w:t>
      </w:r>
    </w:p>
    <w:p>
      <w:pPr/>
      <w:r>
        <w:rPr>
          <w:lang w:val="sw_KE" w:bidi="sw_KE"/>
        </w:rPr>
      </w:r>
      <w:r>
        <w:rPr>
          <w:lang w:val="sw_KE" w:bidi="sw_KE"/>
        </w:rPr>
        <w:t>Kuhani mkuu anauliza swali la moja kwa moja, "Je, wewe ndiye Masihi, Mwana wa Mungu Aliyebarikiwa?" Yesu pia anajibu moja kwa moja. Yesu anasema, "Mimi ndiye," au "Mimi ni Masihi." Katika sheria ya Kiyahudi, Yesu anatakiwa kuthibitisha kwamba yeye ni vile asemavyo yeye. Yesu ananukuu unabii kutoka kwa Zaburi na kutoka kwa nabii Danieli ili kuthibitisha yeye alikuwa nani. Nabii Danieli anazungumzia mtu kama Mwana wa Adamu akija mawinguni. Katika Zaburi, Mungu anasema kwamba Masihi wake ataketi mahali pa heshima karibu na Mungu-upande wa kuume wa Mungu. Yesu anataka kuonyesha kwamba atatoa ushahidi wa yeye ni nani atakaporudi akiwa na nguvu siku moja.</w:t>
      </w:r>
    </w:p>
    <w:p>
      <w:pPr/>
      <w:r>
        <w:rPr>
          <w:lang w:val="sw_KE" w:bidi="sw_KE"/>
        </w:rPr>
      </w:r>
      <w:r>
        <w:rPr>
          <w:lang w:val="sw_KE" w:bidi="sw_KE"/>
        </w:rPr>
        <w:t>Kuhani mkuu aliamini kwamba Yesu alikufuru. Kufuru katika utamaduni wa Kiyahudi kunamaanisha kumdharau Mungu na kujaribu kumshusha Mungu hadhi. Yesu anadai kwamba yeye ni Masihi na angekaa mahali pa heshima karibu na Mungu. Kwa hiyo, ikiwa Yesu si Masihi, basi kile anachosema ni kufuru. Kufuru ni kosa kubwa, na kuhani mkuu akararua mavazi yake kuonyesha mshtuko na hasira yake kwamba mtu angesema mambo hayo. Huenda kuhani mkuu alirarua sehemu ya vazi lake, lakini hakurarua nguo zake. Sheria ya Musa ilisema kwamba mtu aliyekufuru angeuawa kwa kupigwa mawe hadi afe. Kuhani mkuu alipouliza viongozi wengine wa kidini kutoa uamuzi huo, wote walisema, "Ana hatia! Anapaswa kufa!" Baraza kuu la Wayahudi, Sanhedrini, lingemhukumu Yesu auawe, lakini hawakuwa na mamlaka ya kumhukumu kifo. Maofisa wa Kirumi pekee ndio wangeweza kutekeleza hukumu ya kifo.</w:t>
      </w:r>
    </w:p>
    <w:p>
      <w:pPr/>
      <w:r>
        <w:rPr>
          <w:lang w:val="sw_KE" w:bidi="sw_KE"/>
        </w:rPr>
      </w:r>
      <w:r>
        <w:rPr>
          <w:lang w:val="sw_KE" w:bidi="sw_KE"/>
        </w:rPr>
        <w:t>Simamia hapa na mjadili swali hili kama kikundi: Katika utamaduni wenu, ni adhabu gani za kumtufuru au kumdharau Mungu? Je, mtu yeyote anaweza kuuawa kwa kuvunja sheria au kuvunja sheria ya kidini? Ikiwa ndivyo, watu wanauawaje kwa kuvunja sheria? Sitisha rekodi hii ya sauti hapa.</w:t>
      </w:r>
    </w:p>
    <w:p>
      <w:pPr/>
      <w:r>
        <w:rPr>
          <w:lang w:val="sw_KE" w:bidi="sw_KE"/>
        </w:rPr>
      </w:r>
      <w:r>
        <w:rPr>
          <w:lang w:val="sw_KE" w:bidi="sw_KE"/>
        </w:rPr>
        <w:t>Kisha washiriki wa Sanhedrini wakamtemea mate Yesu na kumpiga ili kumwonyesha kwamba wanamkataa. Walimfunga Yesu kitambaa machoni na kumwambia atabiri, au awaambie ni nani aliyempiga, labda kwa sababu walitaka Yesus ajaribu tena kuthibitisha kwamba yeye ndiye Masihi.</w:t>
      </w:r>
    </w:p>
    <w:p>
      <w:pPr/>
      <w:r>
        <w:rPr>
          <w:lang w:val="sw_KE" w:bidi="sw_KE"/>
        </w:rPr>
      </w:r>
      <w:r>
        <w:rPr>
          <w:lang w:val="sw_KE" w:bidi="sw_KE"/>
        </w:rPr>
        <w:t>Wakristo wengi waliteswa katika nyakati za Marko. Hadithi hii huwapa Wakristo wanaoteswa kielelezo cha kufuata katika itikio la Yesu kwa mateso. Pia inatoa tofauti kati ya Yesu na Petro, ambaye atamkana Yesu katika hadithi inayofuata.</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14:53–65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Umati unamwongoza Yesu kwenye nyumba ya kuhani mkuu. Petro anafuata nyuma.</w:t>
      </w:r>
    </w:p>
    <w:p>
      <w:pPr/>
      <w:r>
        <w:rPr>
          <w:lang w:val="sw_KE" w:bidi="sw_KE"/>
        </w:rPr>
      </w:r>
      <w:r>
        <w:rPr>
          <w:b/>
          <w:lang w:val="sw_KE" w:bidi="sw_KE"/>
        </w:rPr>
        <w:t>Katika tukio la pili,</w:t>
      </w:r>
      <w:r>
        <w:rPr>
          <w:lang w:val="sw_KE" w:bidi="sw_KE"/>
        </w:rPr>
        <w:t xml:space="preserve"> umati unampeleka Yesu katika chumba kikubwa ambapo Sanhedrini, baraza kuu la Wayahudi, linamsubiri. Mashahidi wa uongo walitoa ushahidi wa uongo dhidi yake. Kuhani mkuu anamhoji Yesu na Yesu anadai kuwa yeye ni Masiya.</w:t>
      </w:r>
    </w:p>
    <w:p>
      <w:pPr/>
      <w:r>
        <w:rPr>
          <w:lang w:val="sw_KE" w:bidi="sw_KE"/>
        </w:rPr>
      </w:r>
      <w:r>
        <w:rPr>
          <w:b/>
          <w:lang w:val="sw_KE" w:bidi="sw_KE"/>
        </w:rPr>
        <w:t>Katika tukio la tatu:</w:t>
      </w:r>
      <w:r>
        <w:rPr>
          <w:lang w:val="sw_KE" w:bidi="sw_KE"/>
        </w:rPr>
        <w:t xml:space="preserve"> Sanhedrini anasema kwamba Yesu ana hatia. Wanamtemea mate, wanamfunga kitambaa machoni, na kumpiga.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ambao umemkamata na kumpeleka kwenye nyumba ya kuhani mkuu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Walinzi wakiota moto katika ukumbi wa nyumba ya kuhani mkuu</w:t>
      </w:r>
    </w:p>
    <w:p>
      <w:pPr>
        <w:pStyle w:val="ListBullet"/>
        <w:spacing w:line="240" w:lineRule="auto"/>
        <w:ind w:left="720"/>
      </w:pPr>
      <w:r>
        <w:rPr>
          <w:lang w:val="sw_KE" w:bidi="sw_KE"/>
        </w:rPr>
      </w:r>
      <w:r>
        <w:rPr>
          <w:lang w:val="sw_KE" w:bidi="sw_KE"/>
        </w:rPr>
        <w:t>Sanhedrini, ilijumuisha walimu wa sheria ya kidini, makuhani wakuu, na wazee</w:t>
      </w:r>
    </w:p>
    <w:p>
      <w:pPr>
        <w:pStyle w:val="ListBullet"/>
        <w:spacing w:line="240" w:lineRule="auto"/>
        <w:ind w:left="720"/>
      </w:pPr>
      <w:r>
        <w:rPr>
          <w:lang w:val="sw_KE" w:bidi="sw_KE"/>
        </w:rPr>
      </w:r>
      <w:r>
        <w:rPr>
          <w:lang w:val="sw_KE" w:bidi="sw_KE"/>
        </w:rPr>
        <w:t>Mashahidi wa uongo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Walinzi waliompiga Yesu</w:t>
      </w:r>
    </w:p>
    <w:p>
      <w:pPr/>
      <w:r>
        <w:rPr>
          <w:lang w:val="sw_KE" w:bidi="sw_KE"/>
        </w:rPr>
      </w:r>
      <w:r>
        <w:rPr>
          <w:lang w:val="sw_KE" w:bidi="sw_KE"/>
        </w:rPr>
        <w:t>Kama kikundi, zingatia sehemu hizi za mpangilio wa kifungu hicho: Ni muhimu kukumbuka kwamba umati unatembea moja kwa moja kutoka kwa shamba la mizeituni inayoitwa Gethsemane, kurudi kupitia bonde na kuingia Yerusalemu ambapo nyumba ya kuhani mkuu, au kuongozi iko. Wakati huo huo, Petro anatembea nyuma ya umati. Anafuata umati hadi kwenye nyumba ya kuhani mkuu. Umati unamchukua Yesu kwenye chumba kikubwa kilichokuwa na wanaume kadhaa kutoka Sanhedrini, au mahakama ya Wayahudi. Petro anakaa kwenye ua wa nje akiota moto na walinzi.</w:t>
      </w:r>
    </w:p>
    <w:p>
      <w:pPr/>
      <w:r>
        <w:rPr>
          <w:lang w:val="sw_KE" w:bidi="sw_KE"/>
        </w:rPr>
      </w:r>
      <w:r>
        <w:rPr>
          <w:lang w:val="sw_KE" w:bidi="sw_KE"/>
        </w:rPr>
        <w:t>Ni muhimu kukumbuka kwamba Yesu anaingia katika chumba ambamo makuhani wakuu, wazee, na walimu wa sheria walikusanyika pamoja wakiwa Sanhedrini ya Kiyahudi, au mahakama kuu. Katika chumba hiki, huenda washiriki wa Sanhedrini wanaketi katika muundo wa nusu-duara au nusu duara. Mashahidi na Yesu wameketi kwenye viti katikati ya mduara huo. Mashahidi wengine wengi pia wapo huko. Mashahidi hawa wanasema uongo kuhusu kile Yesu alifanya.</w:t>
      </w:r>
    </w:p>
    <w:p>
      <w:pPr/>
      <w:r>
        <w:rPr>
          <w:lang w:val="sw_KE" w:bidi="sw_KE"/>
        </w:rPr>
      </w:r>
      <w:r>
        <w:rPr>
          <w:lang w:val="sw_KE" w:bidi="sw_KE"/>
        </w:rPr>
        <w:t>Baadhi ya mashahidi wengine wanasimama na kusema uwongo huu, "Tulimsikia akisema, ‘Nitalibomoa Hekalu hili lililojengwa kwa mikono ya wanadamu na kwa siku tatu nitajenga lingine ambalo halijengwi na wanadamu.’” Hata hivyo, kila shahidi anasema hadithi inayotofautiana kidogo. Kuhani mkuu anasimama na kusema, "Je, utajibu mashtaka haya? Unataka kusema nini ili kujitetea?" Yesu hakusema chochote. Kuhani mkuu akakasirika. Anamwuliza Yesu, "Je, wewe ni Masiya, Mwana wa Mungu Aliyebarikiwa?" Yesu anajibu. "Mimi ndiye. Utaona Mwana wa Adamu ameketi karibu na Mungu kwenye mkono wake wa kuume. Naye atakuja kwa mawingu ya mbinguni." Hii inamaanisha kuwa Yesu atakuja na utukufu na nguvu za Mungu.</w:t>
      </w:r>
    </w:p>
    <w:p>
      <w:pPr/>
      <w:r>
        <w:rPr>
          <w:lang w:val="sw_KE" w:bidi="sw_KE"/>
        </w:rPr>
      </w:r>
      <w:r>
        <w:rPr>
          <w:lang w:val="sw_KE" w:bidi="sw_KE"/>
        </w:rPr>
        <w:t>Kuhani mkuu anashtuka na kukerwa sana kwa sababu Yesu alikufuru. Anasema, "Kwa nini tunahitaji mashahidi wengine?" au "Hatuhitaji mashahidi wengine wa macho. Nyinyi nyote mmemsikia akimdharau Mungu. Uamuzi wenu ni gani? Je, ana hatia?" Washiriki wa Sanhedrini wanasema kwamba Yesu ana hatia na anastahili kufa. Wanamtemea mate Yesu. Wanamfunga Yesu kitambaa machoni, maana yake ni kuweka kitambaa machoni pa Yesu ili asiweze kuona. Kisha wakamchapa na kumwambia atabiri yule aliyemchapa. Walinzi walimpiga kwa ngumi ili ahisi uchungu. Kisha wanamchukua Yesu.</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14:53–65 katika tafsiri iliyo rahisi zaidi kueleweka.</w:t>
      </w:r>
    </w:p>
    <w:p>
      <w:pPr/>
      <w:r>
        <w:rPr>
          <w:lang w:val="sw_KE" w:bidi="sw_KE"/>
        </w:rPr>
      </w:r>
      <w:r>
        <w:rPr>
          <w:lang w:val="sw_KE" w:bidi="sw_KE"/>
        </w:rPr>
        <w:t>Katika hatua hii, kikundi kitaigiza kifungu.</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Umati ambao umemkamata na kumpeleka kwenye nyumba ya kuhani mkuu</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Walinzi wakiota moto katika ukumbi wa nyumba ya kuhani mkuu</w:t>
      </w:r>
    </w:p>
    <w:p>
      <w:pPr>
        <w:pStyle w:val="ListBullet"/>
        <w:spacing w:line="240" w:lineRule="auto"/>
        <w:ind w:left="720"/>
      </w:pPr>
      <w:r>
        <w:rPr>
          <w:lang w:val="sw_KE" w:bidi="sw_KE"/>
        </w:rPr>
      </w:r>
      <w:r>
        <w:rPr>
          <w:lang w:val="sw_KE" w:bidi="sw_KE"/>
        </w:rPr>
        <w:t>Sanhedrini, ilijumuisha walimu wa sheria ya kidini, makuhani wakuu, na wazee</w:t>
      </w:r>
    </w:p>
    <w:p>
      <w:pPr>
        <w:pStyle w:val="ListBullet"/>
        <w:spacing w:line="240" w:lineRule="auto"/>
        <w:ind w:left="720"/>
      </w:pPr>
      <w:r>
        <w:rPr>
          <w:lang w:val="sw_KE" w:bidi="sw_KE"/>
        </w:rPr>
      </w:r>
      <w:r>
        <w:rPr>
          <w:lang w:val="sw_KE" w:bidi="sw_KE"/>
        </w:rPr>
        <w:t>Mashahidi wa uongo</w:t>
      </w:r>
    </w:p>
    <w:p>
      <w:pPr>
        <w:pStyle w:val="ListBullet"/>
        <w:spacing w:line="240" w:lineRule="auto"/>
        <w:ind w:left="720"/>
      </w:pPr>
      <w:r>
        <w:rPr>
          <w:lang w:val="sw_KE" w:bidi="sw_KE"/>
        </w:rPr>
      </w:r>
      <w:r>
        <w:rPr>
          <w:lang w:val="sw_KE" w:bidi="sw_KE"/>
        </w:rPr>
        <w:t>Kuhani mkuu</w:t>
      </w:r>
    </w:p>
    <w:p>
      <w:pPr>
        <w:pStyle w:val="ListBullet"/>
        <w:spacing w:line="240" w:lineRule="auto"/>
        <w:ind w:left="720"/>
      </w:pPr>
      <w:r>
        <w:rPr>
          <w:lang w:val="sw_KE" w:bidi="sw_KE"/>
        </w:rPr>
      </w:r>
      <w:r>
        <w:rPr>
          <w:lang w:val="sw_KE" w:bidi="sw_KE"/>
        </w:rPr>
        <w:t>Walinzi waliompiga Yesu</w:t>
      </w:r>
    </w:p>
    <w:p>
      <w:pPr/>
      <w:r>
        <w:rPr>
          <w:lang w:val="sw_KE" w:bidi="sw_KE"/>
        </w:rPr>
      </w:r>
      <w:r>
        <w:rPr>
          <w:lang w:val="sw_KE" w:bidi="sw_KE"/>
        </w:rPr>
        <w:t>Kama kikundi, igiza kifungu mara mbili. Unapaswa kuigiza kifungu katika lugha yenu mwenyewe.</w:t>
      </w:r>
    </w:p>
    <w:p>
      <w:pPr/>
      <w:r>
        <w:rPr>
          <w:lang w:val="sw_KE" w:bidi="sw_KE"/>
        </w:rPr>
      </w:r>
      <w:r>
        <w:rPr>
          <w:lang w:val="sw_KE" w:bidi="sw_KE"/>
        </w:rPr>
        <w:t>Kwanza, igiza kifungu bila kuacha. Zingatia mazungumzo, mtiririko, mstari wa njama, na mpangilio wa hadithi. Hakikisha huruki kuigiza sehemu ngumu au muhimu za hadithi. Saidianeni kukumbuka kila sehemu ya hadithi.</w:t>
      </w:r>
    </w:p>
    <w:p>
      <w:pPr/>
      <w:r>
        <w:rPr>
          <w:lang w:val="sw_KE" w:bidi="sw_KE"/>
        </w:rPr>
      </w:r>
      <w:r>
        <w:rPr>
          <w:lang w:val="sw_KE" w:bidi="sw_KE"/>
        </w:rPr>
        <w:t>Sitisha sauti hii hapa na igiza kifungu.</w:t>
      </w:r>
    </w:p>
    <w:p>
      <w:pPr/>
      <w:r>
        <w:rPr>
          <w:lang w:val="sw_KE" w:bidi="sw_KE"/>
        </w:rPr>
      </w:r>
      <w:r>
        <w:rPr>
          <w:lang w:val="sw_KE" w:bidi="sw_KE"/>
        </w:rPr>
        <w:t>Kikundi kinapaswa kuigiza kifungu hiki mara ya pili. Wakati fulani katika kuigiza, sitisha kuigiza na umwombe mtu anayeigiza mhusika, "Unafikiria au kuhisi vipi?" Mtu anayeigiza tabia anapaswa kujibu kile watakuwa wakihisi au kufikiria ikiwa walikuwa mhusika huyo. Kisha endeleza igizo.</w:t>
      </w:r>
    </w:p>
    <w:p>
      <w:pPr/>
      <w:r>
        <w:rPr>
          <w:lang w:val="sw_KE" w:bidi="sw_KE"/>
        </w:rPr>
      </w:r>
      <w:r>
        <w:rPr>
          <w:lang w:val="sw_KE" w:bidi="sw_KE"/>
        </w:rPr>
        <w:t>Sitisha sauti hii hapa na igiza kifungu mara ya pili.</w:t>
      </w:r>
    </w:p>
    <w:p>
      <w:pPr/>
      <w:r>
        <w:rPr>
          <w:lang w:val="sw_KE" w:bidi="sw_KE"/>
        </w:rPr>
      </w:r>
      <w:r>
        <w:rPr>
          <w:lang w:val="sw_KE" w:bidi="sw_KE"/>
        </w:rPr>
        <w:t>Ifuatayo ni mfano wa igizo na majibu yanayowezekana.</w:t>
      </w:r>
    </w:p>
    <w:p>
      <w:pPr/>
      <w:r>
        <w:rPr>
          <w:lang w:val="sw_KE" w:bidi="sw_KE"/>
        </w:rPr>
      </w:r>
      <w:r>
        <w:rPr>
          <w:lang w:val="sw_KE" w:bidi="sw_KE"/>
        </w:rPr>
        <w:t>Umati unatembea moja kwa moja kutoka kwenye shamba la mizeituni linaloitwa Gethsemane, kisha kupitia bonde, na kuingia Yerusalemu ambapo nyumba ya kuhani mkuu, au kiongozi, ipo. Wakati huo huo, Petro anatembea nyuma ya umati. Anafuata umati hadi kwenye nyumba ya kuhani mkuu. Umati unamchukua Yesu kwenye chumba kikubwa kilichokuwa na wanaume kadhaa kutoka Sanhedrini, au mahakama ya Wayahudi. Petro anakaa kwenye ukumbi akiota moto na walinzi.</w:t>
      </w:r>
    </w:p>
    <w:p>
      <w:pPr/>
      <w:r>
        <w:rPr>
          <w:lang w:val="sw_KE" w:bidi="sw_KE"/>
        </w:rPr>
      </w:r>
      <w:r>
        <w:rPr>
          <w:lang w:val="sw_KE" w:bidi="sw_KE"/>
        </w:rPr>
        <w:t>Sitisha igizo. Muulize mtu anayeigiza Petro, "Unafikiria au kuhisi vipi?" Huenda ukasikia mambo kama, "Kutafuta njia za kumwokoa Yesu," "Kuhisi nina hatia kwamba nilikimbia," "Kuogopa lakini kujaribu kuwa jasiri." Endelea na igizo.</w:t>
      </w:r>
    </w:p>
    <w:p>
      <w:pPr/>
      <w:r>
        <w:rPr>
          <w:lang w:val="sw_KE" w:bidi="sw_KE"/>
        </w:rPr>
      </w:r>
      <w:r>
        <w:rPr>
          <w:lang w:val="sw_KE" w:bidi="sw_KE"/>
        </w:rPr>
        <w:t>Yesu anaingia kwenye chumba ambako makuhani wakuu, wazee, na walimu wa sheria walikusanyika pamoja kama washiriki wa Sanhedrini, au mahakama kuu. Washiriki wa Sanhedrini walikuwa wakijaribu kupata ushahidi ambao ungewaruhusu kumhukumu Yesu kifo. Mashahidi wengine wengi pia wapo huko. Mashahidi hawa wanasema uongo kuhusu kile Yesu alifanya. Lakini ushahidi wa mashahidi hawa ulitofautiana.</w:t>
      </w:r>
    </w:p>
    <w:p>
      <w:pPr/>
      <w:r>
        <w:rPr>
          <w:lang w:val="sw_KE" w:bidi="sw_KE"/>
        </w:rPr>
      </w:r>
      <w:r>
        <w:rPr>
          <w:lang w:val="sw_KE" w:bidi="sw_KE"/>
        </w:rPr>
        <w:t>Baadhi ya watu wengine wanasimama na kusema uwongo huu, "Tulimsikia akisema, ‘Nitalibomoa Hekalu hili lililojengwa kwa mikono ya wanadamu na kwa siku tatu nitajenga lingine ambalo halijengwi na wanadamu.’” Hata hivyo, kila shahidi anasema hadithi inayotofautiana kidogo. Kuhani mkuu anasema, "Je, hutajibu mashtaka haya? Unataka kusema nini ili kujitetea?" Yesu hasemi chochote.</w:t>
      </w:r>
    </w:p>
    <w:p>
      <w:pPr/>
      <w:r>
        <w:rPr>
          <w:lang w:val="sw_KE" w:bidi="sw_KE"/>
        </w:rPr>
      </w:r>
      <w:r>
        <w:rPr>
          <w:lang w:val="sw_KE" w:bidi="sw_KE"/>
        </w:rPr>
        <w:t>Sitisha igizo. Waulize watu wanaogiza walimu wa sheria za kidini, "Mnafikiria au kuhisi vipi?" Huenda ukasikia mambo kama, "Kukata tamaa kwamba hatuwezi kuthibitisha Yesu kuwa na hatia," "Kukata tamaa kwamba Yesu hatajibu swali." Endelea na igizo.</w:t>
      </w:r>
    </w:p>
    <w:p>
      <w:pPr/>
      <w:r>
        <w:rPr>
          <w:lang w:val="sw_KE" w:bidi="sw_KE"/>
        </w:rPr>
      </w:r>
      <w:r>
        <w:rPr>
          <w:lang w:val="sw_KE" w:bidi="sw_KE"/>
        </w:rPr>
        <w:t>Kuhani mkuu anakasirika na anataka kutafuta njia ya kuthibitisha kwamba Yesu ana hatia. Anamwuliza Yesu, "Je, wewe ni Masiya, Mwana wa Mungu Aliyebarikiwa?" Kuhani mkuu anatumia majina mawili ambayo yanamaanisha kitu kimoja kwa Wayahudi-majina yote mawili yanarejelea Mwokozi Aliyeahidiwa. Yesu anajibu. "Mimi ndiye. Utaona Mwana wa Adamu ameketi karibu na Mungu kwenye mkono wake wa kuume. Atakuja kwa mawingu ya mbingu."</w:t>
      </w:r>
    </w:p>
    <w:p>
      <w:pPr/>
      <w:r>
        <w:rPr>
          <w:lang w:val="sw_KE" w:bidi="sw_KE"/>
        </w:rPr>
      </w:r>
      <w:r>
        <w:rPr>
          <w:lang w:val="sw_KE" w:bidi="sw_KE"/>
        </w:rPr>
        <w:t>Jina "Mwana wa Adamu" pia linamaanisha kwamba Yesu ni Masiya, au Mwokozi Aliyeahidiwa. Kuhani mkuu anashtuka na kukerwa sana. Anasema, "Kwa nini tunahitaji mashahidi wengine?" ambayo inamaanisha, "Hatuhitaji mashahidi wengine. Nyinyi nyote mmemsikia akimdharau Mungu. Uamuzi wenu ni gani? Je, ana hatia?" Washiriki wa Sanhedrini wanasema kwamba Yesu ana hatia na anastahili kufa. Wanamtemea mate Yesu. Wanamfunga Yesu machini, wanamchapa na kumwambia aweze kutabiri au ataje aliyemchapa. Walinzi walimpiga kwa ngumi ili aumie na ahisi uchungu. Kisha wanamchukua Yesu.</w:t>
      </w:r>
    </w:p>
    <w:p>
      <w:pPr/>
      <w:r>
        <w:rPr>
          <w:lang w:val="sw_KE" w:bidi="sw_KE"/>
        </w:rPr>
      </w:r>
      <w:r>
        <w:rPr>
          <w:lang w:val="sw_KE" w:bidi="sw_KE"/>
        </w:rPr>
        <w:t>Sitisha igizo. Uliza watu wanaoigiza washiriki wa Sanhedrini "Mnafikiria au kuhisi vipi?" Huenda ukasikia mambo kama, "Kushtuka kwamba mtu angesema wao ni Masihi," "Kufurahi kwamba Yesu hatimaye alisema kitu kinachomfanya awe na hatia." Muulize mtu anayeigiza Yesu, "Unafikiria au kuhisi vipi?" Huenda ukasikia mambo kama, "Ninafurahi kwamba naweza kusema moja kwa moja mimi ni nani," "Nasikitishwa kwamba hakuna mtu anayeniamini," "Ninaamini kwamba baba yangu atanipa nguvu ya kushinda hili."</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14:53–65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Umati ulimuelekeza Yesu kwenye nyumba ya </w:t>
      </w:r>
      <w:r>
        <w:rPr>
          <w:b/>
          <w:lang w:val="sw_KE" w:bidi="sw_KE"/>
        </w:rPr>
        <w:t>kuhani mkuu</w:t>
      </w:r>
      <w:r>
        <w:rPr>
          <w:lang w:val="sw_KE" w:bidi="sw_KE"/>
        </w:rPr>
        <w:t xml:space="preserve">. Makuhani katika dini ya Kiyahudi waliunganisha watu na Mungu kwa kutoa dhabihu kwa ajili yao kwa Mungu, kuwaelimisha watu, na kutunza Hekalu la Mungu. Makuhani walikuwa mawakilishi wa Mungu kwa watu wake na mwakilishi wa watu kwa Mungu. Kuhani mkuu alikuwa kiongozi wa kidini wa Israeli. Alitoa dhabihu za pekee kwa ajili ya Wayahudi. Kuhani mkuu aliongoza mahakama nzima ya kidini ya Wayahudi. Tumia neno au kifungu sawa kwa kuhani kama ulivyotumia katika vifungu vilivyotangulia,na kwa "kuhani mkuu" jumuisha neno linalomaanisha "kuongoza." Kwa maelezo zaidi kuhusu </w:t>
      </w:r>
      <w:r>
        <w:rPr>
          <w:lang w:val="sw_KE" w:bidi="sw_KE"/>
        </w:rPr>
        <w:t>kuhani</w:t>
      </w:r>
      <w:r>
        <w:rPr>
          <w:lang w:val="sw_KE" w:bidi="sw_KE"/>
        </w:rPr>
        <w:t>, rejelea Faharasa Kuu.</w:t>
      </w:r>
    </w:p>
    <w:p>
      <w:pPr/>
      <w:r>
        <w:rPr>
          <w:lang w:val="sw_KE" w:bidi="sw_KE"/>
        </w:rPr>
      </w:r>
      <w:r>
        <w:rPr>
          <w:lang w:val="sw_KE" w:bidi="sw_KE"/>
        </w:rPr>
        <w:t xml:space="preserve">Makuhani wanaoongoza, </w:t>
      </w:r>
      <w:r>
        <w:rPr>
          <w:lang w:val="sw_KE" w:bidi="sw_KE"/>
        </w:rPr>
        <w:t>wazee</w:t>
      </w:r>
      <w:r>
        <w:rPr>
          <w:lang w:val="sw_KE" w:bidi="sw_KE"/>
        </w:rPr>
        <w:t xml:space="preserve">, na </w:t>
      </w:r>
      <w:r>
        <w:rPr>
          <w:lang w:val="sw_KE" w:bidi="sw_KE"/>
        </w:rPr>
        <w:t>walimu wa sheria za kidini</w:t>
      </w:r>
      <w:r>
        <w:rPr>
          <w:lang w:val="sw_KE" w:bidi="sw_KE"/>
        </w:rPr>
        <w:t xml:space="preserve"> walikusanyika katika nyumba ya kuhani mkuu. Tumia maneno sawa au vifungu kwa hivi vikundi vya watu kama ulivyofanya katika vifungu vilivyotangulia na ukumbuke kwamba kila neno liko kwenye Farahasa Kuu.</w:t>
      </w:r>
    </w:p>
    <w:p>
      <w:pPr/>
      <w:r>
        <w:rPr>
          <w:lang w:val="sw_KE" w:bidi="sw_KE"/>
        </w:rPr>
      </w:r>
      <w:r>
        <w:rPr>
          <w:lang w:val="sw_KE" w:bidi="sw_KE"/>
        </w:rPr>
        <w:t xml:space="preserve">Petro alifuata kwa mbali na kuingia kwenye ukumbi wa kuhani mkuu. </w:t>
      </w:r>
      <w:r>
        <w:rPr>
          <w:b/>
          <w:lang w:val="sw_KE" w:bidi="sw_KE"/>
        </w:rPr>
        <w:t>Ukumbi</w:t>
      </w:r>
      <w:r>
        <w:rPr>
          <w:lang w:val="sw_KE" w:bidi="sw_KE"/>
        </w:rPr>
        <w:t xml:space="preserve"> ni eneo lililofunikwa pande zote kwa majengo, lakini liko wazi kwenye anga. Huenda nyumba kubwa inaweza kuwa na vyumba kadhaa vilivyojengwa karibu na nafasi iliyo wazi.</w:t>
      </w:r>
    </w:p>
    <w:p>
      <w:pPr/>
      <w:r>
        <w:rPr>
          <w:lang w:val="sw_KE" w:bidi="sw_KE"/>
        </w:rPr>
      </w:r>
      <w:r>
        <w:rPr>
          <w:lang w:val="sw_KE" w:bidi="sw_KE"/>
        </w:rPr>
        <w:t xml:space="preserve">Sitisha hapa kisha mjadili ni neno lipi au kifungu kipi mtakachotumia kwa </w:t>
      </w:r>
      <w:r>
        <w:rPr>
          <w:b/>
          <w:lang w:val="sw_KE" w:bidi="sw_KE"/>
        </w:rPr>
        <w:t>ukumbi</w:t>
      </w:r>
      <w:r>
        <w:rPr>
          <w:lang w:val="sw_KE" w:bidi="sw_KE"/>
        </w:rPr>
        <w:t>. Sitisha rekodi hii ya sauti hapa.</w:t>
      </w:r>
    </w:p>
    <w:p>
      <w:pPr/>
      <w:r>
        <w:rPr>
          <w:lang w:val="sw_KE" w:bidi="sw_KE"/>
        </w:rPr>
      </w:r>
      <w:r>
        <w:rPr>
          <w:lang w:val="sw_KE" w:bidi="sw_KE"/>
        </w:rPr>
        <w:t xml:space="preserve">Walinzi walikuwa wakiota moto. Petro aliungana nao. </w:t>
      </w:r>
      <w:r>
        <w:rPr>
          <w:b/>
          <w:lang w:val="sw_KE" w:bidi="sw_KE"/>
        </w:rPr>
        <w:t>Walinzi</w:t>
      </w:r>
      <w:r>
        <w:rPr>
          <w:lang w:val="sw_KE" w:bidi="sw_KE"/>
        </w:rPr>
        <w:t xml:space="preserve"> walikuwa watumishi wa kuhani mkuu na walisaidia kulinda Hekalu. Tumia neno lile au kifungu kile kwa walinzi kama ulivyotumia katika vifungu vilivyotangulia.</w:t>
      </w:r>
    </w:p>
    <w:p>
      <w:pPr/>
      <w:r>
        <w:rPr>
          <w:lang w:val="sw_KE" w:bidi="sw_KE"/>
        </w:rPr>
      </w:r>
      <w:r>
        <w:rPr>
          <w:lang w:val="sw_KE" w:bidi="sw_KE"/>
        </w:rPr>
        <w:t xml:space="preserve">Ndani ya nyumba hiyo, </w:t>
      </w:r>
      <w:r>
        <w:rPr>
          <w:b/>
          <w:lang w:val="sw_KE" w:bidi="sw_KE"/>
        </w:rPr>
        <w:t>baraza kuu</w:t>
      </w:r>
      <w:r>
        <w:rPr>
          <w:lang w:val="sw_KE" w:bidi="sw_KE"/>
        </w:rPr>
        <w:t xml:space="preserve"> lilikuwa likijaribu kupata ushahidi wa kuhukumu Yesu kifo. Baraza kuu linaitwa </w:t>
      </w:r>
      <w:r>
        <w:rPr>
          <w:b/>
          <w:lang w:val="sw_KE" w:bidi="sw_KE"/>
        </w:rPr>
        <w:t>Sanhedrini</w:t>
      </w:r>
      <w:r>
        <w:rPr>
          <w:lang w:val="sw_KE" w:bidi="sw_KE"/>
        </w:rPr>
        <w:t xml:space="preserve"> na washiriki wake ni makuhani wakuu, wazee, na walimu wa sheria ya kidini. Kikundi hiki kilisikiliza kesi za mahakama na kutoa hukumu kulingana na sheria ya kidini. Kwa maelezo zaidi kuhusu </w:t>
      </w:r>
      <w:r>
        <w:rPr>
          <w:lang w:val="sw_KE" w:bidi="sw_KE"/>
        </w:rPr>
        <w:t>Sanhedrini</w:t>
      </w:r>
      <w:r>
        <w:rPr>
          <w:lang w:val="sw_KE" w:bidi="sw_KE"/>
        </w:rPr>
        <w:t>, rejelea Faharasa Kuu.</w:t>
      </w:r>
    </w:p>
    <w:p>
      <w:pPr/>
      <w:r>
        <w:rPr>
          <w:lang w:val="sw_KE" w:bidi="sw_KE"/>
        </w:rPr>
      </w:r>
      <w:r>
        <w:rPr>
          <w:lang w:val="sw_KE" w:bidi="sw_KE"/>
        </w:rPr>
        <w:t xml:space="preserve">Baadhi ya watu walisimama kusema kwamba Yesu alisema, "Nitaiharibu Hekalu </w:t>
      </w:r>
      <w:r>
        <w:rPr>
          <w:b/>
          <w:lang w:val="sw_KE" w:bidi="sw_KE"/>
        </w:rPr>
        <w:t>hili</w:t>
      </w:r>
      <w:r>
        <w:rPr>
          <w:lang w:val="sw_KE" w:bidi="sw_KE"/>
        </w:rPr>
        <w:t xml:space="preserve"> na kulijenga tena kwa siku tatu." Tumia neno lile kwa hekalu ambalo umetumia katika vifungu vilivyotangulia na ukumbuke kwamba neno </w:t>
      </w:r>
      <w:r>
        <w:rPr>
          <w:lang w:val="sw_KE" w:bidi="sw_KE"/>
        </w:rPr>
        <w:t>hekalu</w:t>
      </w:r>
      <w:r>
        <w:rPr>
          <w:lang w:val="sw_KE" w:bidi="sw_KE"/>
        </w:rPr>
        <w:t xml:space="preserve"> liko kwenye Faharasa Kuu.</w:t>
      </w:r>
    </w:p>
    <w:p>
      <w:pPr/>
      <w:r>
        <w:rPr>
          <w:lang w:val="sw_KE" w:bidi="sw_KE"/>
        </w:rPr>
      </w:r>
      <w:r>
        <w:rPr>
          <w:lang w:val="sw_KE" w:bidi="sw_KE"/>
        </w:rPr>
        <w:t xml:space="preserve">Kuhani mkuu aliuliza "Je, wewe ni </w:t>
      </w:r>
      <w:r>
        <w:rPr>
          <w:b/>
          <w:lang w:val="sw_KE" w:bidi="sw_KE"/>
        </w:rPr>
        <w:t>Masiya</w:t>
      </w:r>
      <w:r>
        <w:rPr>
          <w:lang w:val="sw_KE" w:bidi="sw_KE"/>
        </w:rPr>
        <w:t xml:space="preserve">, </w:t>
      </w:r>
      <w:r>
        <w:rPr>
          <w:b/>
          <w:lang w:val="sw_KE" w:bidi="sw_KE"/>
        </w:rPr>
        <w:t>Mwana wa Mungu Aliyebarikiwa</w:t>
      </w:r>
      <w:r>
        <w:rPr>
          <w:lang w:val="sw_KE" w:bidi="sw_KE"/>
        </w:rPr>
        <w:t xml:space="preserve">?" Tumia neno lile kwa Masiya ambalo umetumia katika vifungu vilivyotangulia na ukumbuke kwamba neno </w:t>
      </w:r>
      <w:r>
        <w:rPr>
          <w:lang w:val="sw_KE" w:bidi="sw_KE"/>
        </w:rPr>
        <w:t>Masiya</w:t>
      </w:r>
      <w:r>
        <w:rPr>
          <w:lang w:val="sw_KE" w:bidi="sw_KE"/>
        </w:rPr>
        <w:t xml:space="preserve"> liko kwenye Faharasa Kuu. "Mwana wa Aliyebarikiwa" inarejelea Mwana wa Mungu. "Aliyebarikiwa" au "Mbarikiwa" inaweza kutafsiriwa kama "Anayeheshimiwa" au "mwenye kusifiwa."</w:t>
      </w:r>
    </w:p>
    <w:p>
      <w:pPr/>
      <w:r>
        <w:rPr>
          <w:lang w:val="sw_KE" w:bidi="sw_KE"/>
        </w:rPr>
      </w:r>
      <w:r>
        <w:rPr>
          <w:lang w:val="sw_KE" w:bidi="sw_KE"/>
        </w:rPr>
        <w:t xml:space="preserve">Yesu anasema, "Mimi ndiye," au "Mimi ni Masihi." Kisha anaendelea kusema "Nanyi mtamwona </w:t>
      </w:r>
      <w:r>
        <w:rPr>
          <w:b/>
          <w:lang w:val="sw_KE" w:bidi="sw_KE"/>
        </w:rPr>
        <w:t>Mwana wa Adamu</w:t>
      </w:r>
      <w:r>
        <w:rPr>
          <w:lang w:val="sw_KE" w:bidi="sw_KE"/>
        </w:rPr>
        <w:t xml:space="preserve"> akiwa ameketi katika mahali pa kuheshimiwa katika </w:t>
      </w:r>
      <w:r>
        <w:rPr>
          <w:b/>
          <w:lang w:val="sw_KE" w:bidi="sw_KE"/>
        </w:rPr>
        <w:t>mkono wa kuume wa Mungu</w:t>
      </w:r>
      <w:r>
        <w:rPr>
          <w:lang w:val="sw_KE" w:bidi="sw_KE"/>
        </w:rPr>
        <w:t xml:space="preserve">." Tumia neno sawa au kifungu kwa Mwana wa Adamu kama ulivyotumia awali na ukumbuke kwamba </w:t>
      </w:r>
      <w:r>
        <w:rPr>
          <w:lang w:val="sw_KE" w:bidi="sw_KE"/>
        </w:rPr>
        <w:t>Mwana wa Adamu</w:t>
      </w:r>
      <w:r>
        <w:rPr>
          <w:lang w:val="sw_KE" w:bidi="sw_KE"/>
        </w:rPr>
        <w:t xml:space="preserve"> yuko katika Faharasa Kuu. Watu wanaoketi kwenye mkono wa kuume wa Mungu ni watu wanaoketi katika nafasi ya heshima.</w:t>
      </w:r>
    </w:p>
    <w:p>
      <w:pPr/>
      <w:r>
        <w:rPr>
          <w:lang w:val="sw_KE" w:bidi="sw_KE"/>
        </w:rPr>
      </w:r>
      <w:r>
        <w:rPr>
          <w:lang w:val="sw_KE" w:bidi="sw_KE"/>
        </w:rPr>
        <w:t xml:space="preserve">Yesu anasema kwamba atakuja katika mawingu ya </w:t>
      </w:r>
      <w:r>
        <w:rPr>
          <w:b/>
          <w:lang w:val="sw_KE" w:bidi="sw_KE"/>
        </w:rPr>
        <w:t>mbinguni</w:t>
      </w:r>
      <w:r>
        <w:rPr>
          <w:lang w:val="sw_KE" w:bidi="sw_KE"/>
        </w:rPr>
        <w:t xml:space="preserve">. Hii inamaanisha kuwa Yesu atakuja na utukufu na nguvu za Mungu. Tumia neno lile kwa mbingu ambalo umetumia katika vifungu vilivyotangulia na ukumbuke kwamba neno </w:t>
      </w:r>
      <w:r>
        <w:rPr>
          <w:lang w:val="sw_KE" w:bidi="sw_KE"/>
        </w:rPr>
        <w:t>mbingu</w:t>
      </w:r>
      <w:r>
        <w:rPr>
          <w:lang w:val="sw_KE" w:bidi="sw_KE"/>
        </w:rPr>
        <w:t xml:space="preserve"> liko kwenye Faharasa Kuu.</w:t>
      </w:r>
    </w:p>
    <w:p>
      <w:pPr/>
      <w:r>
        <w:rPr>
          <w:lang w:val="sw_KE" w:bidi="sw_KE"/>
        </w:rPr>
      </w:r>
      <w:r>
        <w:rPr>
          <w:lang w:val="sw_KE" w:bidi="sw_KE"/>
        </w:rPr>
        <w:t xml:space="preserve">Kuhani mkuu alisema kwamba Yesu alikufuru. </w:t>
      </w:r>
      <w:r>
        <w:rPr>
          <w:b/>
          <w:lang w:val="sw_KE" w:bidi="sw_KE"/>
        </w:rPr>
        <w:t>Kufuru</w:t>
      </w:r>
      <w:r>
        <w:rPr>
          <w:lang w:val="sw_KE" w:bidi="sw_KE"/>
        </w:rPr>
        <w:t xml:space="preserve"> ni wakati mtu anaposema au kufanya jambo ambalo linamdharau Mungu na linamdhalilisha Mungu. Tumia neno lile au kifungu kile kwa kufuru kama ulivyotumia katika vifungu vilivyotangulia. Kwa maelezo zaidi kuhusu </w:t>
      </w:r>
      <w:r>
        <w:rPr>
          <w:lang w:val="sw_KE" w:bidi="sw_KE"/>
        </w:rPr>
        <w:t>kufuru</w:t>
      </w:r>
      <w:r>
        <w:rPr>
          <w:lang w:val="sw_KE" w:bidi="sw_KE"/>
        </w:rPr>
        <w:t>, rejelea Faharasa Kuu.</w:t>
      </w:r>
    </w:p>
    <w:p>
      <w:pPr/>
      <w:r>
        <w:rPr>
          <w:lang w:val="sw_KE" w:bidi="sw_KE"/>
        </w:rPr>
      </w:r>
      <w:r>
        <w:rPr>
          <w:lang w:val="sw_KE" w:bidi="sw_KE"/>
        </w:rPr>
        <w:t xml:space="preserve">Baada ya viongozi wa kidini kusema kwamba Yesu ana hatia, wanamtemea mate, wakamfunga kitambaa machoni, na kumwambia atabiri. Ku </w:t>
      </w:r>
      <w:r>
        <w:rPr>
          <w:b/>
          <w:lang w:val="sw_KE" w:bidi="sw_KE"/>
        </w:rPr>
        <w:t>tabiri</w:t>
      </w:r>
      <w:r>
        <w:rPr>
          <w:lang w:val="sw_KE" w:bidi="sw_KE"/>
        </w:rPr>
        <w:t xml:space="preserve"> inamaanisha kutoa ujumbe kutoka kwa Mungu. Katika hali hii, viongozi wa kidini wanamwuliza Yesu awaambie aliyemchapa. Tumia neno sawa au kifungu kwa kutabiri kama ulivyotumia katika vifungu vya hapo awali na ukumbuke kwamba </w:t>
      </w:r>
      <w:r>
        <w:rPr>
          <w:lang w:val="sw_KE" w:bidi="sw_KE"/>
        </w:rPr>
        <w:t>nabii</w:t>
      </w:r>
      <w:r>
        <w:rPr>
          <w:lang w:val="sw_KE" w:bidi="sw_KE"/>
        </w:rPr>
        <w:t>, jina la mtu anayetabiri, liko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mlichochungumzia.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14:66–72</w:t>
      </w:r>
      <w:r>
        <w:rPr>
          <w:lang w:val="sw_KE" w:bidi="sw_KE"/>
        </w:rPr>
      </w:r>
    </w:p>
    <w:p>
      <w:pPr>
        <w:pStyle w:val="Heading3"/>
      </w:pPr>
      <w:r>
        <w:rPr>
          <w:lang w:val="sw_KE" w:bidi="sw_KE"/>
        </w:rPr>
        <w:t>Sikiliza na Moyo</w:t>
      </w:r>
    </w:p>
    <w:p>
      <w:pPr/>
      <w:r>
        <w:rPr>
          <w:lang w:val="sw_KE" w:bidi="sw_KE"/>
        </w:rPr>
      </w:r>
      <w:r>
        <w:rPr>
          <w:lang w:val="sw_KE" w:bidi="sw_KE"/>
        </w:rPr>
        <w:t>Katika hatua hii, msikize Marko 14:66–72 na kuweka katika mioyo yenu.</w:t>
      </w:r>
    </w:p>
    <w:p>
      <w:pPr/>
      <w:r>
        <w:rPr>
          <w:lang w:val="sw_KE" w:bidi="sw_KE"/>
        </w:rPr>
      </w:r>
      <w:r>
        <w:rPr>
          <w:lang w:val="sw_KE" w:bidi="sw_KE"/>
        </w:rPr>
        <w:t>Sikiliza toleo la sauti la Marko 14:66–72 mara tatu, katika tafsiri tatu tofauti,ikiwa inawezekana. Kisha, kama kikundi, jadili maswali yafuatayo:</w:t>
      </w:r>
    </w:p>
    <w:p>
      <w:pPr>
        <w:pStyle w:val="ListBullet"/>
        <w:spacing w:line="240" w:lineRule="auto"/>
        <w:ind w:left="720"/>
      </w:pPr>
      <w:r>
        <w:rPr>
          <w:lang w:val="sw_KE" w:bidi="sw_KE"/>
        </w:rPr>
      </w:r>
      <w:r>
        <w:rPr>
          <w:lang w:val="sw_KE" w:bidi="sw_KE"/>
        </w:rPr>
        <w:t>Unapenda nini katika hadithi hii?</w:t>
      </w:r>
    </w:p>
    <w:p>
      <w:pPr>
        <w:pStyle w:val="ListBullet"/>
        <w:spacing w:line="240" w:lineRule="auto"/>
        <w:ind w:left="720"/>
      </w:pPr>
      <w:r>
        <w:rPr>
          <w:lang w:val="sw_KE" w:bidi="sw_KE"/>
        </w:rPr>
      </w:r>
      <w:r>
        <w:rPr>
          <w:lang w:val="sw_KE" w:bidi="sw_KE"/>
        </w:rPr>
        <w:t>Je, hupendi au huelewi nini katika kifungu hiki?</w:t>
      </w:r>
    </w:p>
    <w:p>
      <w:pPr>
        <w:pStyle w:val="ListBullet"/>
        <w:spacing w:line="240" w:lineRule="auto"/>
        <w:ind w:left="720"/>
      </w:pPr>
      <w:r>
        <w:rPr>
          <w:lang w:val="sw_KE" w:bidi="sw_KE"/>
        </w:rPr>
      </w:r>
      <w:r>
        <w:rPr>
          <w:lang w:val="sw_KE" w:bidi="sw_KE"/>
        </w:rPr>
        <w:t>Andiko hili linatuambia nini kumhusu Mungu au Yesu?</w:t>
      </w:r>
    </w:p>
    <w:p>
      <w:pPr>
        <w:pStyle w:val="ListBullet"/>
        <w:spacing w:line="240" w:lineRule="auto"/>
        <w:ind w:left="720"/>
      </w:pPr>
      <w:r>
        <w:rPr>
          <w:lang w:val="sw_KE" w:bidi="sw_KE"/>
        </w:rPr>
      </w:r>
      <w:r>
        <w:rPr>
          <w:lang w:val="sw_KE" w:bidi="sw_KE"/>
        </w:rPr>
        <w:t>Hadithi hii inatuambia nini kuhusu watu?</w:t>
      </w:r>
    </w:p>
    <w:p>
      <w:pPr>
        <w:pStyle w:val="ListBullet"/>
        <w:spacing w:line="240" w:lineRule="auto"/>
        <w:ind w:left="720"/>
      </w:pPr>
      <w:r>
        <w:rPr>
          <w:lang w:val="sw_KE" w:bidi="sw_KE"/>
        </w:rPr>
      </w:r>
      <w:r>
        <w:rPr>
          <w:lang w:val="sw_KE" w:bidi="sw_KE"/>
        </w:rPr>
        <w:t>Kifungu hiki kinaathirije maisha yetu ya kila siku?</w:t>
      </w:r>
    </w:p>
    <w:p>
      <w:pPr>
        <w:pStyle w:val="ListBullet"/>
        <w:spacing w:line="240" w:lineRule="auto"/>
        <w:ind w:left="720"/>
      </w:pPr>
      <w:r>
        <w:rPr>
          <w:lang w:val="sw_KE" w:bidi="sw_KE"/>
        </w:rPr>
      </w:r>
      <w:r>
        <w:rPr>
          <w:lang w:val="sw_KE" w:bidi="sw_KE"/>
        </w:rPr>
        <w:t>Je, unajua mtu anayehitaji kusikia hadithi hii?</w:t>
      </w:r>
      <w:r>
        <w:rPr>
          <w:lang w:val="sw_KE" w:bidi="sw_KE"/>
        </w:rPr>
      </w:r>
    </w:p>
    <w:p>
      <w:pPr>
        <w:pStyle w:val="Heading3"/>
      </w:pPr>
      <w:r>
        <w:rPr>
          <w:lang w:val="sw_KE" w:bidi="sw_KE"/>
        </w:rPr>
        <w:t>Kufanya Maandalizi</w:t>
      </w:r>
    </w:p>
    <w:p>
      <w:pPr/>
      <w:r>
        <w:rPr>
          <w:lang w:val="sw_KE" w:bidi="sw_KE"/>
        </w:rPr>
      </w:r>
      <w:r>
        <w:rPr>
          <w:lang w:val="sw_KE" w:bidi="sw_KE"/>
        </w:rPr>
        <w:t>Sikiliza toleo la sauti la kifungu cha Marko 14:66–72 katika tafsiri iliyo rahisi zaidi kueleweka.</w:t>
      </w:r>
    </w:p>
    <w:p>
      <w:pPr/>
      <w:r>
        <w:rPr>
          <w:lang w:val="sw_KE" w:bidi="sw_KE"/>
        </w:rPr>
      </w:r>
      <w:r>
        <w:rPr>
          <w:lang w:val="sw_KE" w:bidi="sw_KE"/>
        </w:rPr>
        <w:t>Marko anarudi kwenye hadithi inayotokea wakati mmoja na kesi ya Yesu katika kifungu kilichotangulia. Sanhedrini, mahakama ya kidini ya Wayahudi, inauliza maswali Yesu. Wakati huo, Petro yuko nje kwenye ukumbi "ulioko chini." Hii inaonyesha kwamba Yesu anaweza kuwa kwenye chumba kilichoko kwenye ghorofa ya pili ya nyumba.</w:t>
      </w:r>
    </w:p>
    <w:p>
      <w:pPr/>
      <w:r>
        <w:rPr>
          <w:lang w:val="sw_KE" w:bidi="sw_KE"/>
        </w:rPr>
      </w:r>
      <w:r>
        <w:rPr>
          <w:lang w:val="sw_KE" w:bidi="sw_KE"/>
        </w:rPr>
        <w:t>Mapema jioni ile, Petro alimwambia Yesu kwamba hangekana kamwe kwamba anamjua Yesu. Katika hadithi hii, unabii wa Yesu kwamba Petro angemkana unatimia.</w:t>
      </w:r>
    </w:p>
    <w:p>
      <w:pPr/>
      <w:r>
        <w:rPr>
          <w:lang w:val="sw_KE" w:bidi="sw_KE"/>
        </w:rPr>
      </w:r>
      <w:r>
        <w:rPr>
          <w:lang w:val="sw_KE" w:bidi="sw_KE"/>
        </w:rPr>
        <w:t>Usiku katika Yerusalemu wakati huu wa mwaka ni baridi. Kuna moto unaowaka ili kuwapa watu joto. Petro amesimama karibu na moto kwenye ukumbi pamoja na watumishi wengine wa kuhani mkuu. Mmoja wa wanawake mtumwa wa kuhani mkuu akaingia kwenye ukumbi. Anamtazama Petro kwa karibu. Anasema, "Wewe pia ulikuwa pamoja na Yesu, Mnazareti." Watu hawakuheshimu watu kutoka Nazareti kwa sababu Nazareti ilikuwa mji mdogo ambao haukuwa muhimu, kwa hivyo mwanamke huyo labda anajaribu kumtukana Yesu na Petro. Hatujui mahali ambapo amemwona Petro hapo awali, lakini kwa njia fulani anamtambua Petro. Petro anatamka taarifa rasmi ambayo kwa mara nyingi hutumiwa katika majaribio ya kisheria -"Sijui wala sielewi unalosema." Petro anasema kwamba hamjui Yesu. Wakati huu, Petro hakutaja jina la Yesu au kukanusha kile ambacho mwanamke huyo anasema—anajibu kwa jumla "sijui."</w:t>
      </w:r>
    </w:p>
    <w:p>
      <w:pPr/>
      <w:r>
        <w:rPr>
          <w:lang w:val="sw_KE" w:bidi="sw_KE"/>
        </w:rPr>
      </w:r>
      <w:r>
        <w:rPr>
          <w:lang w:val="sw_KE" w:bidi="sw_KE"/>
        </w:rPr>
        <w:t>Komea hapa na mjadili kama kikundi: Watu katika utamaduni wenu wanakanaje kwamba wamefanya kitu? Wanatumia maneno na misemo ya aina gani watu wanapowauliza maswali kuhusu yale waliyofanya wakati wanataka kusema kwamba hawakuyafanya? Sitisha rekodi hii ya sauti hapa.</w:t>
      </w:r>
    </w:p>
    <w:p>
      <w:pPr/>
      <w:r>
        <w:rPr>
          <w:lang w:val="sw_KE" w:bidi="sw_KE"/>
        </w:rPr>
      </w:r>
      <w:r>
        <w:rPr>
          <w:lang w:val="sw_KE" w:bidi="sw_KE"/>
        </w:rPr>
        <w:t>Kisha Petro anaenda kwenye mlango wa nje wa ukumbi wa nyumba ili kukaa mbali na mwanamke mtumishi huyo. Huu ni mlango wa kuingia kwenye ukumbi wa nyumba kutoka barabarani au nje. Huu si mlango wa nyumba. Kwa kawaida, kama mwanaume, Petro hangemwogopa mwanamke, lakini usiku huu Petro anaonekana kuogopa sana. Petro anapokaribia lango la ukumbi, jogoo anawika au anatoa sauti kubwa kama jogoo wanavyowika asubuhi. Maandiko mengine ya Biblia hayajumuishi kuwika kwa jogoo huyu wa kwanza. Unaweza kuamua ikiwa ungependa kujumuisha kulingana na yale ambayo Biblia katika eneo lenu husema.</w:t>
      </w:r>
    </w:p>
    <w:p>
      <w:pPr/>
      <w:r>
        <w:rPr>
          <w:lang w:val="sw_KE" w:bidi="sw_KE"/>
        </w:rPr>
      </w:r>
      <w:r>
        <w:rPr>
          <w:lang w:val="sw_KE" w:bidi="sw_KE"/>
        </w:rPr>
        <w:t>Komea hapa na muangalie picha ya jogoo kama kikundi. Angalia ramani ya Israeli inayojumuisha Yerusalemu na eneo la Galilaya ambalo lina Nazareti ndani yake. Sitisha rekodi hii ya sauti hapa.</w:t>
      </w:r>
    </w:p>
    <w:p>
      <w:pPr/>
      <w:r>
        <w:rPr>
          <w:lang w:val="sw_KE" w:bidi="sw_KE"/>
        </w:rPr>
      </w:r>
      <w:r>
        <w:rPr>
          <w:lang w:val="sw_KE" w:bidi="sw_KE"/>
        </w:rPr>
        <w:t>Hata hivyo, mwanamke mtumwa anaendelea kuwaambia watu, "Nina uhakika kuwa mwanaume huyu ni mmoja wao,”—ikimaanisha kwamba mtu huyu ni mmoja wa wanafunzi au wafuasi wa Yesu. Petro anajibu tena, na anasema tena kwamba hamjui Yesu.</w:t>
      </w:r>
    </w:p>
    <w:p>
      <w:pPr/>
      <w:r>
        <w:rPr>
          <w:lang w:val="sw_KE" w:bidi="sw_KE"/>
        </w:rPr>
      </w:r>
      <w:r>
        <w:rPr>
          <w:lang w:val="sw_KE" w:bidi="sw_KE"/>
        </w:rPr>
        <w:t>Baadaye, baadhi ya watu waliosimama karibu na Petro wakasema, "Lazima Wewe ni mmoja wa marafiki wa Yesu, kwa sababu unatoka Galilaya." Watu kutoka mkoa wa Galilaya walikuwa na lafudhi tofauti na ile ya watu kutoka Yerusalemu. Petro anapoongea, watu wengine kwenye ukumbi wa nyumba wanajua anatoka Galilaya. Kwa kuwa Yesu pia ni wa eneo la Galilaya, wanafikiri kwamba lazima Petro awe pamoja na Yesu. Petro anaapa, au anasema kwa nguvu sana, "Laana iwe juu yangu," au, "Mungu na aniadhibu!" Kisha anasema kwamba hamjui "mtu huyu mnayemzungumzia." Petro hata hasemi jina la Yesu—anamwita Yesu "mtu huyu."</w:t>
      </w:r>
    </w:p>
    <w:p>
      <w:pPr/>
      <w:r>
        <w:rPr>
          <w:lang w:val="sw_KE" w:bidi="sw_KE"/>
        </w:rPr>
      </w:r>
      <w:r>
        <w:rPr>
          <w:lang w:val="sw_KE" w:bidi="sw_KE"/>
        </w:rPr>
        <w:t>Komea hapa na mjadili kama kikundi: Jinsi gani unaahidi sana katika utamaduni wenu? Ni maneno au misemo gani unayotumia kukana kwa nguvu kwamba umefanya jambo fulani? Sitisha rekodi hii ya sauti hapa.</w:t>
      </w:r>
    </w:p>
    <w:p>
      <w:pPr/>
      <w:r>
        <w:rPr>
          <w:lang w:val="sw_KE" w:bidi="sw_KE"/>
        </w:rPr>
      </w:r>
      <w:r>
        <w:rPr>
          <w:lang w:val="sw_KE" w:bidi="sw_KE"/>
        </w:rPr>
        <w:t>Mara baada ya Petro kusema hivi, jogoo akawika mara ya pili. Katika Yerusalemu, jogoo wanaonekana kuwika mara tatu kati ya usiku wa manane na 3 asubuhi. Jogoo wa kwanza mara nyingi huwika takriban 12:30 asubuhi. Huenda jogoo wa pili aliwika takriban 1:30 asubuhi. Ndani ya saa moja, Petro alimkana Yesu mara tatu, kama vile Yesu alivyosema.</w:t>
      </w:r>
    </w:p>
    <w:p>
      <w:pPr/>
      <w:r>
        <w:rPr>
          <w:lang w:val="sw_KE" w:bidi="sw_KE"/>
        </w:rPr>
      </w:r>
      <w:r>
        <w:rPr>
          <w:lang w:val="sw_KE" w:bidi="sw_KE"/>
        </w:rPr>
        <w:t>Mara moja, au papo hapo, Petro anakumbuka maneno ya Yesu "Kabla ya jogoo kuwika mara tatu, utakataa mara tatu kuwa hata hunijui."</w:t>
      </w:r>
    </w:p>
    <w:p>
      <w:pPr/>
      <w:r>
        <w:rPr>
          <w:lang w:val="sw_KE" w:bidi="sw_KE"/>
        </w:rPr>
      </w:r>
      <w:r>
        <w:rPr>
          <w:lang w:val="sw_KE" w:bidi="sw_KE"/>
        </w:rPr>
        <w:t>Petro "alivunjika moyo na kulia," hii inamaanisha kwamba Petro alizidiwa kwa sababu ya yale aliyofanya na kuanza kulia sana. Petro hangeweza kudhibiti machozi yake. Wakati mwingine Marko hatuambii hasa jinsi hadithi inavyoisha, na hapa tena katika hadithi hii hatujui jinsi Petro alivyotoroka kutoka nyumba ya kuhani mkuu.</w:t>
      </w:r>
    </w:p>
    <w:p>
      <w:pPr/>
      <w:r>
        <w:rPr>
          <w:lang w:val="sw_KE" w:bidi="sw_KE"/>
        </w:rPr>
      </w:r>
      <w:r>
        <w:rPr>
          <w:lang w:val="sw_KE" w:bidi="sw_KE"/>
        </w:rPr>
        <w:t>Komea hapa na mjadili kama kikundi: Katika utamaduni wenu, watu wanaonyeshaje huzuni au majuto? Simulia hadithi kuhusu wakati mtu alionyesha jinsi walivyohisi huzuni. Walifanya na kusema nini?</w:t>
      </w:r>
    </w:p>
    <w:p>
      <w:pPr/>
      <w:r>
        <w:rPr>
          <w:lang w:val="sw_KE" w:bidi="sw_KE"/>
        </w:rPr>
      </w:r>
      <w:r>
        <w:rPr>
          <w:lang w:val="sw_KE" w:bidi="sw_KE"/>
        </w:rPr>
        <w:t>Ungesemaje katika utamaduni wenu kwamba mtu anazidiwa kihisia, mwenye huzuni, na kulia kwa nguvu? Sitisha rekodi hii ya sauti hapa.</w:t>
      </w:r>
    </w:p>
    <w:p>
      <w:pPr/>
      <w:r>
        <w:rPr>
          <w:lang w:val="sw_KE" w:bidi="sw_KE"/>
        </w:rPr>
      </w:r>
      <w:r>
        <w:rPr>
          <w:lang w:val="sw_KE" w:bidi="sw_KE"/>
        </w:rPr>
        <w:t>Tunaona katika hadithi yote katika kitabu cha Marko kwamba Marko anatutayarisha kwa kukana kwa Petro. Anatufanya tufikirie kile Petro atafanya katika hali hii. Kwanza tunaona kwamba Petro anamwambia Yesu kwamba hatawahi kumkana. Lakini Petro akalala katika shamba la mzeituni. Lakini huenda Petro ni yule anayekata sikio la mtumishi wa kuhani mkuu katika shamba la mzeituni. Petro anafuata nyuma ya umati kwa umbali wakati wanavyompeleka Yesu kwenye nyumba ya kuhani mkuu. Anataka kuwa karibu na Yesu lakini hataki kutambuliwa. Kisha, katika hali ngumu sana, Petro anamkana Yesu mara tatu kama Yesu alivyosema hapo awali.</w:t>
      </w:r>
    </w:p>
    <w:p>
      <w:pPr/>
      <w:r>
        <w:rPr>
          <w:lang w:val="sw_KE" w:bidi="sw_KE"/>
        </w:rPr>
      </w:r>
      <w:r>
        <w:rPr>
          <w:lang w:val="sw_KE" w:bidi="sw_KE"/>
        </w:rPr>
        <w:t>Marko anataka hadhira yake kuona tofauti kati ya kukataa kwa Petro Yesu na azimio la Yesu kutimiza kazi ambayo Mungu alimpa yeye.</w:t>
      </w:r>
      <w:r>
        <w:rPr>
          <w:lang w:val="sw_KE" w:bidi="sw_KE"/>
        </w:rPr>
      </w:r>
    </w:p>
    <w:p>
      <w:pPr>
        <w:pStyle w:val="Heading3"/>
      </w:pPr>
      <w:r>
        <w:rPr>
          <w:lang w:val="sw_KE" w:bidi="sw_KE"/>
        </w:rPr>
        <w:t>Kufafanua Matukio</w:t>
      </w:r>
    </w:p>
    <w:p>
      <w:pPr/>
      <w:r>
        <w:rPr>
          <w:lang w:val="sw_KE" w:bidi="sw_KE"/>
        </w:rPr>
      </w:r>
      <w:r>
        <w:rPr>
          <w:lang w:val="sw_KE" w:bidi="sw_KE"/>
        </w:rPr>
        <w:t>Sikiliza toleo la sauti la kifungu cha Marko 14:66–72 katika tafsiri iliyo rahisi zaidi kueleweka.</w:t>
      </w:r>
    </w:p>
    <w:p>
      <w:pPr/>
      <w:r>
        <w:rPr>
          <w:lang w:val="sw_KE" w:bidi="sw_KE"/>
        </w:rPr>
      </w:r>
      <w:r>
        <w:rPr>
          <w:lang w:val="sw_KE" w:bidi="sw_KE"/>
        </w:rPr>
        <w:t>Katika hatua hii, kikundi kitafafanua matukio, wahusika na mpangilio wa simulizi hii. Kisha kikundi kitakuwa na taswira ya hiki.</w:t>
      </w:r>
    </w:p>
    <w:p>
      <w:pPr/>
      <w:r>
        <w:rPr>
          <w:lang w:val="sw_KE" w:bidi="sw_KE"/>
        </w:rPr>
      </w:r>
      <w:r>
        <w:rPr>
          <w:lang w:val="sw_KE" w:bidi="sw_KE"/>
        </w:rPr>
        <w:t>Kifungu hiki kina matukio matatu.</w:t>
      </w:r>
    </w:p>
    <w:p>
      <w:pPr/>
      <w:r>
        <w:rPr>
          <w:lang w:val="sw_KE" w:bidi="sw_KE"/>
        </w:rPr>
      </w:r>
      <w:r>
        <w:rPr>
          <w:b/>
          <w:lang w:val="sw_KE" w:bidi="sw_KE"/>
        </w:rPr>
        <w:t>Katika tukio la kwanza:</w:t>
      </w:r>
      <w:r>
        <w:rPr>
          <w:lang w:val="sw_KE" w:bidi="sw_KE"/>
        </w:rPr>
        <w:t xml:space="preserve"> Petro yuko kwenye ukumbi iliyoko chini ya chumba ambapo Yesu yuko pamoja na washiriki wa Sanhedrini. Mmoja wa watumishi wanawake anauliza kama Petro yuko pamoja na Yesu kutoka Nazareti. Petro anakana. Petro anatembea kuelekea mlango wa ukumbi huo. Jogoo anawika.</w:t>
      </w:r>
    </w:p>
    <w:p>
      <w:pPr/>
      <w:r>
        <w:rPr>
          <w:lang w:val="sw_KE" w:bidi="sw_KE"/>
        </w:rPr>
      </w:r>
      <w:r>
        <w:rPr>
          <w:b/>
          <w:lang w:val="sw_KE" w:bidi="sw_KE"/>
        </w:rPr>
        <w:t>Katika tukio la pili:</w:t>
      </w:r>
      <w:r>
        <w:rPr>
          <w:lang w:val="sw_KE" w:bidi="sw_KE"/>
        </w:rPr>
        <w:t xml:space="preserve"> Mwanamke mtumishi anaendelea kuwaambia watu, "Mwanamume huyu ni mmoja wa wafuasi wa Yesu." Petro tena anakanusha hilo.</w:t>
      </w:r>
    </w:p>
    <w:p>
      <w:pPr/>
      <w:r>
        <w:rPr>
          <w:lang w:val="sw_KE" w:bidi="sw_KE"/>
        </w:rPr>
      </w:r>
      <w:r>
        <w:rPr>
          <w:b/>
          <w:lang w:val="sw_KE" w:bidi="sw_KE"/>
        </w:rPr>
        <w:t>Katika tukio la tatu:</w:t>
      </w:r>
      <w:r>
        <w:rPr>
          <w:lang w:val="sw_KE" w:bidi="sw_KE"/>
        </w:rPr>
        <w:t xml:space="preserve"> Baada ya muda fulani, watu wengine wanamwambia Petro kwamba lazima yeye ni rafiki wa Yesu, kwa sababu yeye pia anatoka mkoa wa Galilaya. Petro anakanusha kwa nguvu. Jogoo wa pili akawika na Petro anakumbuka kwamba Yesu alitabiri kwamba angemkana Yesu mara tatu. Petro analia kwa huzuni kubwa.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Mwanamke mtumishi</w:t>
      </w:r>
    </w:p>
    <w:p>
      <w:pPr>
        <w:pStyle w:val="ListBullet"/>
        <w:spacing w:line="240" w:lineRule="auto"/>
        <w:ind w:left="720"/>
      </w:pPr>
      <w:r>
        <w:rPr>
          <w:lang w:val="sw_KE" w:bidi="sw_KE"/>
        </w:rPr>
      </w:r>
      <w:r>
        <w:rPr>
          <w:lang w:val="sw_KE" w:bidi="sw_KE"/>
        </w:rPr>
        <w:t>Watu wengine kwenye ukumbi, ikiwa ni pamoja na watumishi wa kuhani mkuu</w:t>
      </w:r>
    </w:p>
    <w:p>
      <w:pPr>
        <w:pStyle w:val="ListBullet"/>
        <w:spacing w:line="240" w:lineRule="auto"/>
        <w:ind w:left="720"/>
      </w:pPr>
      <w:r>
        <w:rPr>
          <w:lang w:val="sw_KE" w:bidi="sw_KE"/>
        </w:rPr>
      </w:r>
      <w:r>
        <w:rPr>
          <w:lang w:val="sw_KE" w:bidi="sw_KE"/>
        </w:rPr>
        <w:t>Jogoo wawili</w:t>
      </w:r>
    </w:p>
    <w:p>
      <w:pPr/>
      <w:r>
        <w:rPr>
          <w:lang w:val="sw_KE" w:bidi="sw_KE"/>
        </w:rPr>
      </w:r>
      <w:r>
        <w:rPr>
          <w:lang w:val="sw_KE" w:bidi="sw_KE"/>
        </w:rPr>
        <w:t>Kama kikundi zingatia sehemu hizi katika mpangilio wa kifungu:</w:t>
      </w:r>
    </w:p>
    <w:p>
      <w:pPr/>
      <w:r>
        <w:rPr>
          <w:lang w:val="sw_KE" w:bidi="sw_KE"/>
        </w:rPr>
      </w:r>
      <w:r>
        <w:rPr>
          <w:lang w:val="sw_KE" w:bidi="sw_KE"/>
        </w:rPr>
        <w:t>Ni muhimu kukumbuka kwamba hadithi hii inaanza na "wakati huo huo" kuonyesha kwamba hadithi hii inatokea wakati huo huo ambapo mahakama kuu ya Wayahudi, Sanhedrini, anazungumza na Yesu.</w:t>
      </w:r>
    </w:p>
    <w:p>
      <w:pPr/>
      <w:r>
        <w:rPr>
          <w:lang w:val="sw_KE" w:bidi="sw_KE"/>
        </w:rPr>
      </w:r>
      <w:r>
        <w:rPr>
          <w:lang w:val="sw_KE" w:bidi="sw_KE"/>
        </w:rPr>
        <w:t>Huenda nyumba ya kuhani mkuu ina ghorofa mbili, na angalau chumba kimoja kikubwa kwenye ngazi ya juu. Hapa ndipo washiriki wa Sanhedrini na Yesu walipo. Nyumba ina nafasi ya wazi katikati ya majengo ya nyumba. Watumishi waliweka mahali pa kuwashia moto katika nafasi ya wazi ili watu waote moto hapo. Petro yuko karibu na moto katika nafasi ya wazi na watumishi.</w:t>
      </w:r>
    </w:p>
    <w:p>
      <w:pPr/>
      <w:r>
        <w:rPr>
          <w:lang w:val="sw_KE" w:bidi="sw_KE"/>
        </w:rPr>
      </w:r>
      <w:r>
        <w:rPr>
          <w:lang w:val="sw_KE" w:bidi="sw_KE"/>
        </w:rPr>
        <w:t>Mwanamke mtumishi anakuja mpaka kwenye moto. Anamwona Petro. Kisha anamtazama Petro kwa karibu na kusema, "Wewe pia ulikuwa pamoja na Yesu kutoka Nazareti."</w:t>
      </w:r>
    </w:p>
    <w:p>
      <w:pPr/>
      <w:r>
        <w:rPr>
          <w:lang w:val="sw_KE" w:bidi="sw_KE"/>
        </w:rPr>
      </w:r>
      <w:r>
        <w:rPr>
          <w:lang w:val="sw_KE" w:bidi="sw_KE"/>
        </w:rPr>
        <w:t>Petro anasema, "Sijui wala sielewi unalosema." Petro anasema hajui, na kisha Petro anasema kwamba haelewi. Anasema mambo mawili ambayo yanamaanisha kitu kimoja ili kurudia wazo hilo hilo mara mbili, kwa kusisitiza sana. Petro anaogopa kukiri kwamba yeye ni mmoja wa wanafunzi wa Yesu, kwa sababu hataki kukamatwa. Kisha Petro anaenda kwenye kiingilio cha ukumbi, mahali ambapo ukumbi unafunguka kuelekea nje au barabarani. Jogoo anawika.</w:t>
      </w:r>
    </w:p>
    <w:p>
      <w:pPr/>
      <w:r>
        <w:rPr>
          <w:lang w:val="sw_KE" w:bidi="sw_KE"/>
        </w:rPr>
      </w:r>
      <w:r>
        <w:rPr>
          <w:lang w:val="sw_KE" w:bidi="sw_KE"/>
        </w:rPr>
        <w:t>Mwanamke mtumishi anaendelea kuwaambia watu katika ukumbi kwamba anafikiri Petro alikuwa pamoja na Yesu. Petro anakanusha tena.</w:t>
      </w:r>
    </w:p>
    <w:p>
      <w:pPr/>
      <w:r>
        <w:rPr>
          <w:lang w:val="sw_KE" w:bidi="sw_KE"/>
        </w:rPr>
      </w:r>
      <w:r>
        <w:rPr>
          <w:lang w:val="sw_KE" w:bidi="sw_KE"/>
        </w:rPr>
        <w:t>Baadaye kidogo, labda karibu saa moja baadaye, watu wengine wanamwambia Petro, "Wewe lazima ni mmoja wa wafuasi wa Yesu, kwa sababu wewe unatoka Galilaya." Petro anaapa, au anaahidi kwa nguvu sana, "Mungu na aniadhibu ikiwa ninasema uongo. Mimi simjui huyu mtu mnayezungumzia!”</w:t>
      </w:r>
    </w:p>
    <w:p>
      <w:pPr/>
      <w:r>
        <w:rPr>
          <w:lang w:val="sw_KE" w:bidi="sw_KE"/>
        </w:rPr>
      </w:r>
      <w:r>
        <w:rPr>
          <w:lang w:val="sw_KE" w:bidi="sw_KE"/>
        </w:rPr>
        <w:t>Mara moja, jogoo anawika mara ya pili. Petro akasikia jogoo huyo akiwika. Mara moja, Petro akakumbuka maneno ya Yesu. Yesu hayuko na Petro, lakini Petro anakumbuka kile Yesu alimwambia masaa machache mapema usiku huo: "Kabla ya jogoo kuwika mara mbili utakana mara tatu kwamba unanijua." Petro anaanza kulia, au kulia kwa nguvu. Anavunjika moyo kwa sababu ya kile alichofanya.</w:t>
      </w:r>
    </w:p>
    <w:p>
      <w:pPr/>
      <w:r>
        <w:rPr>
          <w:lang w:val="sw_KE" w:bidi="sw_KE"/>
        </w:rPr>
      </w:r>
      <w:r>
        <w:rPr>
          <w:lang w:val="sw_KE" w:bidi="sw_KE"/>
        </w:rPr>
        <w:t>Sasa, kikundi kinapaswa kuwa na ubao wa hadithi, kuteka, au kutumia vitu ili kupata taswira ya kifungu na kitendo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kifungu cha Marko 14:66–72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matatu.</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Petro</w:t>
      </w:r>
    </w:p>
    <w:p>
      <w:pPr>
        <w:pStyle w:val="ListBullet"/>
        <w:spacing w:line="240" w:lineRule="auto"/>
        <w:ind w:left="720"/>
      </w:pPr>
      <w:r>
        <w:rPr>
          <w:lang w:val="sw_KE" w:bidi="sw_KE"/>
        </w:rPr>
      </w:r>
      <w:r>
        <w:rPr>
          <w:lang w:val="sw_KE" w:bidi="sw_KE"/>
        </w:rPr>
        <w:t>Mwanamke mtumishi</w:t>
      </w:r>
    </w:p>
    <w:p>
      <w:pPr>
        <w:pStyle w:val="ListBullet"/>
        <w:spacing w:line="240" w:lineRule="auto"/>
        <w:ind w:left="720"/>
      </w:pPr>
      <w:r>
        <w:rPr>
          <w:lang w:val="sw_KE" w:bidi="sw_KE"/>
        </w:rPr>
      </w:r>
      <w:r>
        <w:rPr>
          <w:lang w:val="sw_KE" w:bidi="sw_KE"/>
        </w:rPr>
        <w:t>Watu wengine kwenye ukumbi, ikiwa ni pamoja na watumishi wa kuhani mkuu</w:t>
      </w:r>
    </w:p>
    <w:p>
      <w:pPr>
        <w:pStyle w:val="ListBullet"/>
        <w:spacing w:line="240" w:lineRule="auto"/>
        <w:ind w:left="720"/>
      </w:pPr>
      <w:r>
        <w:rPr>
          <w:lang w:val="sw_KE" w:bidi="sw_KE"/>
        </w:rPr>
      </w:r>
      <w:r>
        <w:rPr>
          <w:lang w:val="sw_KE" w:bidi="sw_KE"/>
        </w:rPr>
        <w:t>Jogoo wawili</w:t>
      </w:r>
    </w:p>
    <w:p>
      <w:pPr/>
      <w:r>
        <w:rPr>
          <w:lang w:val="sw_KE" w:bidi="sw_KE"/>
        </w:rPr>
      </w:r>
      <w:r>
        <w:rPr>
          <w:lang w:val="sw_KE" w:bidi="sw_KE"/>
        </w:rPr>
        <w:t>Kama kikundi, igiza kifungu mara mbili. Unapaswa kuigiza kifungu katika lugha yenu wenyewe.</w:t>
      </w:r>
    </w:p>
    <w:p>
      <w:pPr/>
      <w:r>
        <w:rPr>
          <w:lang w:val="sw_KE" w:bidi="sw_KE"/>
        </w:rPr>
      </w:r>
      <w:r>
        <w:rPr>
          <w:lang w:val="sw_KE" w:bidi="sw_KE"/>
        </w:rPr>
        <w:t>Kwanza, igiza kifungu bila kusitisha. Zingatia mazungumzo, mtiririko, mstari wa njama, na mpangilio wa hadithi. Hakikisha huruki kuigiza sehemu ngumu au sehemu muhimu za hadithi. Saidianeni kukumbuka kila sehemu ya hadithi.</w:t>
      </w:r>
    </w:p>
    <w:p>
      <w:pPr/>
      <w:r>
        <w:rPr>
          <w:lang w:val="sw_KE" w:bidi="sw_KE"/>
        </w:rPr>
      </w:r>
      <w:r>
        <w:rPr>
          <w:lang w:val="sw_KE" w:bidi="sw_KE"/>
        </w:rPr>
        <w:t>Sitisha sauti hii hapa na muigize kifungu hicho.</w:t>
      </w:r>
    </w:p>
    <w:p>
      <w:pPr/>
      <w:r>
        <w:rPr>
          <w:lang w:val="sw_KE" w:bidi="sw_KE"/>
        </w:rPr>
      </w:r>
      <w:r>
        <w:rPr>
          <w:lang w:val="sw_KE" w:bidi="sw_KE"/>
        </w:rPr>
        <w:t>Kikundi kinapaswa kuigiza kifungu hiki mara ya pili. Wakati fulani katika kuigiza, sitisha kuigiza na umwombe mtu anayeigiza mhusika, "Unafikiria au kuhisi vipi?" Mtu anayeigiza mhusika fulani anapaswa kujibu kile watakuwa wakihisi au kufikiria ikiwa walikuwa mhusika huyo. Kisha endeleza igizo.</w:t>
      </w:r>
    </w:p>
    <w:p>
      <w:pPr/>
      <w:r>
        <w:rPr>
          <w:lang w:val="sw_KE" w:bidi="sw_KE"/>
        </w:rPr>
      </w:r>
      <w:r>
        <w:rPr>
          <w:lang w:val="sw_KE" w:bidi="sw_KE"/>
        </w:rPr>
        <w:t>Sitisha sauti hii hapa na muigize kifungu kwa mara ya pili.</w:t>
      </w:r>
    </w:p>
    <w:p>
      <w:pPr/>
      <w:r>
        <w:rPr>
          <w:lang w:val="sw_KE" w:bidi="sw_KE"/>
        </w:rPr>
      </w:r>
      <w:r>
        <w:rPr>
          <w:lang w:val="sw_KE" w:bidi="sw_KE"/>
        </w:rPr>
        <w:t>Ifuatayo ni mfano wa igizo na majibu yanayowezekana.</w:t>
      </w:r>
    </w:p>
    <w:p>
      <w:pPr/>
      <w:r>
        <w:rPr>
          <w:lang w:val="sw_KE" w:bidi="sw_KE"/>
        </w:rPr>
      </w:r>
      <w:r>
        <w:rPr>
          <w:lang w:val="sw_KE" w:bidi="sw_KE"/>
        </w:rPr>
        <w:t>Kwa kuwa hadithi hii inatokea kwa wakati mmoja na hadithi ya kesi ya Yesu mbele ya Sanhedrini, fikiria pia kuigiza hadithi hizo mbili kwa kimya na kwa wakati mmoja lakini katika sehemu tofauti za chumba. Kikundi kimoja cha watu kinaweza kuigiza kesi ya Yesu mbele ya Sanhedrini huku kikundi cha pili kikiigiza kukana kwa Petro katika ukumbi.</w:t>
      </w:r>
    </w:p>
    <w:p>
      <w:pPr/>
      <w:r>
        <w:rPr>
          <w:lang w:val="sw_KE" w:bidi="sw_KE"/>
        </w:rPr>
      </w:r>
      <w:r>
        <w:rPr>
          <w:lang w:val="sw_KE" w:bidi="sw_KE"/>
        </w:rPr>
        <w:t>Petro yuko kwenye ukumbi ulioko chini ya chumba ambako Yesu yuko pamoja na washiriki wa Sanhedrini. Petro amesimama karibu na mahali pa moto pamoja na watumishi wa kuhani mkuu kwa sababu ni usiku wenye baridi. Mwanamke mtumishi anakuja mpaka kwenye moto. Anamwona Petro. Kisha anamtazama Petro kwa karibu na kusema, "Wewe pia ulikuwa pamoja na Yesu kutoka Nazareti."</w:t>
      </w:r>
    </w:p>
    <w:p>
      <w:pPr/>
      <w:r>
        <w:rPr>
          <w:lang w:val="sw_KE" w:bidi="sw_KE"/>
        </w:rPr>
      </w:r>
      <w:r>
        <w:rPr>
          <w:lang w:val="sw_KE" w:bidi="sw_KE"/>
        </w:rPr>
        <w:t>Petro anasema, "Sijui wala sielewi unalosema." Kisha Petro anaenda kwenye kiingilio cha ukumbi—mahali ambapo ukumbi unafunguka kuelekea nje au barabarani. Jogoo anawika.</w:t>
      </w:r>
    </w:p>
    <w:p>
      <w:pPr/>
      <w:r>
        <w:rPr>
          <w:lang w:val="sw_KE" w:bidi="sw_KE"/>
        </w:rPr>
      </w:r>
      <w:r>
        <w:rPr>
          <w:lang w:val="sw_KE" w:bidi="sw_KE"/>
        </w:rPr>
        <w:t>Sitisha igizo. Muulize mtu anayeigiza Petro, "Unafikiria au kuhisi vipi?" Huenda ukasikia mambo kama, "Mchanganyiko wa hisia-Ninaogopa, lakini nataka kuwa karibu na Yesu," "Kuogopa kwa sababu mtu alinijua." Muulize mtu anayeigiza Yesu, "Unafikiria au kuhisi vipi?" Huenda ukasikia mambo kama, "Nina hamu kujua tu kwa sababu ni kama ninamfahamu—kwa nini anaogopa sana?" Endelea na igizo.</w:t>
      </w:r>
    </w:p>
    <w:p>
      <w:pPr/>
      <w:r>
        <w:rPr>
          <w:lang w:val="sw_KE" w:bidi="sw_KE"/>
        </w:rPr>
      </w:r>
      <w:r>
        <w:rPr>
          <w:lang w:val="sw_KE" w:bidi="sw_KE"/>
        </w:rPr>
        <w:t>Mwanamke mtumishi anaendelea kuwaambia watu katika ukumbi kwamba anafikiri Petro alikuwa pamoja na Yesu. Petro anakanusha tena.</w:t>
      </w:r>
    </w:p>
    <w:p>
      <w:pPr/>
      <w:r>
        <w:rPr>
          <w:lang w:val="sw_KE" w:bidi="sw_KE"/>
        </w:rPr>
      </w:r>
      <w:r>
        <w:rPr>
          <w:lang w:val="sw_KE" w:bidi="sw_KE"/>
        </w:rPr>
        <w:t>Baadaye kidogo, labda karibu saa moja baadaye, watu wengine wanamwambia Petro, "Wewe lazima ni mmoja wa wafuasi wa Yesu, kwa sababu wewe unatoka Galilaya." Petro anapaswa kuapa, au kuahidi kwa nguvu sana, "Mungu na aniadhibu ikiwa ninasema uongo. Mimi simjui huyu mtu mnayezungumzia!”</w:t>
      </w:r>
    </w:p>
    <w:p>
      <w:pPr/>
      <w:r>
        <w:rPr>
          <w:lang w:val="sw_KE" w:bidi="sw_KE"/>
        </w:rPr>
      </w:r>
      <w:r>
        <w:rPr>
          <w:lang w:val="sw_KE" w:bidi="sw_KE"/>
        </w:rPr>
        <w:t>Sitisha igizo. Muulize mtu anayeigiza Petro, "Unafikiria au kuhisi vipi?" Huenda ukasikia mambo kama, "Sasa ninaogopa sana. Sielewi ninachofanya, ninaogopa sana." Uliza watu wanaoigiza watu kwenye ukumbi, "Mnafikiria au kuhisi vipi?" Huenda ukasikia mambo kama, "Anaogopa sana—kwa nini anaogopa?" au "Lazima awe na hatia!" Endelea na igizo.</w:t>
      </w:r>
    </w:p>
    <w:p>
      <w:pPr/>
      <w:r>
        <w:rPr>
          <w:lang w:val="sw_KE" w:bidi="sw_KE"/>
        </w:rPr>
      </w:r>
      <w:r>
        <w:rPr>
          <w:lang w:val="sw_KE" w:bidi="sw_KE"/>
        </w:rPr>
        <w:t>Mara moja, jogoo anawika mara ya pili. Petro akasikia jogoo huyo akiwika. Mara moja, Petro akakumbuka maneno ya Yesu. "Kabla ya jogoo kuwika mara mbili, utanikana mara tatu ya kwamba unanijua." Petro anapaswa kuanza kulia, ambayo inamaanisha kutokwa na machozi. Anavunjika moyo kwa sababu ya kile alichofanya.</w:t>
      </w:r>
    </w:p>
    <w:p>
      <w:pPr/>
      <w:r>
        <w:rPr>
          <w:lang w:val="sw_KE" w:bidi="sw_KE"/>
        </w:rPr>
      </w:r>
      <w:r>
        <w:rPr>
          <w:lang w:val="sw_KE" w:bidi="sw_KE"/>
        </w:rPr>
        <w:t>Sitisha igizo. Muulize mtu anayeigiza Petro, "Unafikiria au kuhisi vipi?" Huenda ukasikia mambo kama, "Ninaaibika sana kwa kile ambacho nimefanya," "Ninahuzunika sana."</w:t>
      </w:r>
      <w:r>
        <w:rPr>
          <w:lang w:val="sw_KE" w:bidi="sw_KE"/>
        </w:rPr>
      </w:r>
    </w:p>
    <w:p>
      <w:pPr>
        <w:pStyle w:val="Heading3"/>
      </w:pPr>
      <w:r>
        <w:rPr>
          <w:lang w:val="sw_KE" w:bidi="sw_KE"/>
        </w:rPr>
        <w:t>Kujaza Mapengo</w:t>
      </w:r>
    </w:p>
    <w:p>
      <w:pPr/>
      <w:r>
        <w:rPr>
          <w:lang w:val="sw_KE" w:bidi="sw_KE"/>
        </w:rPr>
      </w:r>
      <w:r>
        <w:rPr>
          <w:lang w:val="sw_KE" w:bidi="sw_KE"/>
        </w:rPr>
        <w:t>Sikiliza toleo la sauti la kifungu cha Marko 14:66–72 katika tafsiri iliyo rahisi zaidi kueleweka.</w:t>
      </w:r>
    </w:p>
    <w:p>
      <w:pPr/>
      <w:r>
        <w:rPr>
          <w:lang w:val="sw_KE" w:bidi="sw_KE"/>
        </w:rPr>
      </w:r>
      <w:r>
        <w:rPr>
          <w:lang w:val="sw_KE" w:bidi="sw_KE"/>
        </w:rPr>
        <w:t>Katika hatua hii, kikundi kitajadili maneno na maneno muhimu katika kifungu hiki.</w:t>
      </w:r>
    </w:p>
    <w:p>
      <w:pPr/>
      <w:r>
        <w:rPr>
          <w:lang w:val="sw_KE" w:bidi="sw_KE"/>
        </w:rPr>
      </w:r>
      <w:r>
        <w:rPr>
          <w:lang w:val="sw_KE" w:bidi="sw_KE"/>
        </w:rPr>
        <w:t xml:space="preserve">Petro yuko kwenye ukumbi wa kuhani mkuu. </w:t>
      </w:r>
      <w:r>
        <w:rPr>
          <w:b/>
          <w:lang w:val="sw_KE" w:bidi="sw_KE"/>
        </w:rPr>
        <w:t>Ukumbi</w:t>
      </w:r>
      <w:r>
        <w:rPr>
          <w:lang w:val="sw_KE" w:bidi="sw_KE"/>
        </w:rPr>
        <w:t xml:space="preserve"> ni eneo lililofunikwa pande zote kwa majengo, lakini liko wazi kwenye anga. Huenda nyumba kubwa inaweza kuwa na vyumba kadhaa vilivyojengwa karibu na nafasi iliyo wazi. Tumia neno lile au kifungu kile kwa ukumbi kama ulivyotumia katika vifungu vilivyotangulia.</w:t>
      </w:r>
    </w:p>
    <w:p>
      <w:pPr/>
      <w:r>
        <w:rPr>
          <w:lang w:val="sw_KE" w:bidi="sw_KE"/>
        </w:rPr>
      </w:r>
      <w:r>
        <w:rPr>
          <w:lang w:val="sw_KE" w:bidi="sw_KE"/>
        </w:rPr>
        <w:t>Komea hapa na mjadili kama timu: Katika utamaduni wenu, nyumba hujengwa vipi? Je, kuna nafasi za wazi karibu na nyumba zenu? Unaweza kuelezea nafasi hii kwa jinsi gani katika lugha yenu? Sitisha rekodi hii ya sauti hapa.</w:t>
      </w:r>
    </w:p>
    <w:p>
      <w:pPr/>
      <w:r>
        <w:rPr>
          <w:lang w:val="sw_KE" w:bidi="sw_KE"/>
        </w:rPr>
      </w:r>
      <w:r>
        <w:rPr>
          <w:lang w:val="sw_KE" w:bidi="sw_KE"/>
        </w:rPr>
        <w:t xml:space="preserve">Mwanamke mtumishi alikuja kwenye mahali pa moto. </w:t>
      </w:r>
      <w:r>
        <w:rPr>
          <w:b/>
          <w:lang w:val="sw_KE" w:bidi="sw_KE"/>
        </w:rPr>
        <w:t>Mwanamke mtumishi</w:t>
      </w:r>
      <w:r>
        <w:rPr>
          <w:lang w:val="sw_KE" w:bidi="sw_KE"/>
        </w:rPr>
        <w:t xml:space="preserve"> ni mwanamke mtumwa ambaye huenda anafanya kazi nyumbani. Hatujui alikuwa na umri gani. Huenda kuhani mkuu alikuwa na wanawake wengi waliofanya kazi nyumbani mwake ili kusaidia kusafisha, kupika, na kutunza nyumba.</w:t>
      </w:r>
    </w:p>
    <w:p>
      <w:pPr/>
      <w:r>
        <w:rPr>
          <w:lang w:val="sw_KE" w:bidi="sw_KE"/>
        </w:rPr>
      </w:r>
      <w:r>
        <w:rPr>
          <w:lang w:val="sw_KE" w:bidi="sw_KE"/>
        </w:rPr>
        <w:t xml:space="preserve">Sitisha hapa na mjadili kama kikundi ni neno au kifungu gani utatumia kwa </w:t>
      </w:r>
      <w:r>
        <w:rPr>
          <w:b/>
          <w:lang w:val="sw_KE" w:bidi="sw_KE"/>
        </w:rPr>
        <w:t>wanawake watumishi</w:t>
      </w:r>
      <w:r>
        <w:rPr>
          <w:lang w:val="sw_KE" w:bidi="sw_KE"/>
        </w:rPr>
        <w:t>: Je, una neno kwa wanawake wanaofanya kazi katika nyumba kama watumishi, kupika, kusafisha na kufanya kazi za nyumbani? Sitisha rekodi hii ya sauti hapa.</w:t>
      </w:r>
    </w:p>
    <w:p>
      <w:pPr/>
      <w:r>
        <w:rPr>
          <w:lang w:val="sw_KE" w:bidi="sw_KE"/>
        </w:rPr>
      </w:r>
      <w:r>
        <w:rPr>
          <w:lang w:val="sw_KE" w:bidi="sw_KE"/>
        </w:rPr>
        <w:t xml:space="preserve">Mwanamke huyo alimwita Yesu "Mnazareti." </w:t>
      </w:r>
      <w:r>
        <w:rPr>
          <w:b/>
          <w:lang w:val="sw_KE" w:bidi="sw_KE"/>
        </w:rPr>
        <w:t>Mnazareti</w:t>
      </w:r>
      <w:r>
        <w:rPr>
          <w:lang w:val="sw_KE" w:bidi="sw_KE"/>
        </w:rPr>
        <w:t xml:space="preserve"> inamaanisha mtu kutoka mji wa Nazareti, huko Galilaya. Mara nyingi watu hawakuheshimu watu wa mji wa Nazareti, kwa hivyo alionyesha kutoheshimu alipomwita Yesu Mnazareti, au kusema, "Yesu, mtu wa Nazareti." Kwa habari zaidi kuhusu </w:t>
      </w:r>
      <w:r>
        <w:rPr>
          <w:b/>
          <w:lang w:val="sw_KE" w:bidi="sw_KE"/>
        </w:rPr>
        <w:t>Nazareti</w:t>
      </w:r>
      <w:r>
        <w:rPr>
          <w:lang w:val="sw_KE" w:bidi="sw_KE"/>
        </w:rPr>
        <w:t>, tazama Faharasa Kuu.</w:t>
      </w:r>
    </w:p>
    <w:p>
      <w:pPr/>
      <w:r>
        <w:rPr>
          <w:lang w:val="sw_KE" w:bidi="sw_KE"/>
        </w:rPr>
      </w:r>
      <w:r>
        <w:rPr>
          <w:lang w:val="sw_KE" w:bidi="sw_KE"/>
        </w:rPr>
        <w:t xml:space="preserve">Petro </w:t>
      </w:r>
      <w:r>
        <w:rPr>
          <w:b/>
          <w:lang w:val="sw_KE" w:bidi="sw_KE"/>
        </w:rPr>
        <w:t>alikana</w:t>
      </w:r>
      <w:r>
        <w:rPr>
          <w:lang w:val="sw_KE" w:bidi="sw_KE"/>
        </w:rPr>
        <w:t xml:space="preserve"> kwamba alijua Yesu, hii inamaanisha kwamba Petro alisema kwamba hamjui Yesu. Kukana </w:t>
      </w:r>
      <w:r>
        <w:rPr>
          <w:b/>
          <w:lang w:val="sw_KE" w:bidi="sw_KE"/>
        </w:rPr>
        <w:t>kitu</w:t>
      </w:r>
      <w:r>
        <w:rPr>
          <w:lang w:val="sw_KE" w:bidi="sw_KE"/>
        </w:rPr>
        <w:t xml:space="preserve"> inamaanisha kusema kwamba kile ambacho mtu anasema si kweli. Tumia neno lile au kifungu kwa kukataa au kukataliwa kama vile ulivyotumia katika vifungu vya hapo awali.</w:t>
      </w:r>
    </w:p>
    <w:p>
      <w:pPr/>
      <w:r>
        <w:rPr>
          <w:lang w:val="sw_KE" w:bidi="sw_KE"/>
        </w:rPr>
      </w:r>
      <w:r>
        <w:rPr>
          <w:lang w:val="sw_KE" w:bidi="sw_KE"/>
        </w:rPr>
        <w:t xml:space="preserve">Petro alienda kwenye </w:t>
      </w:r>
      <w:r>
        <w:rPr>
          <w:b/>
          <w:lang w:val="sw_KE" w:bidi="sw_KE"/>
        </w:rPr>
        <w:t>mlango wa nje wa ukumbi</w:t>
      </w:r>
      <w:r>
        <w:rPr>
          <w:lang w:val="sw_KE" w:bidi="sw_KE"/>
        </w:rPr>
        <w:t xml:space="preserve">, au kwenye </w:t>
      </w:r>
      <w:r>
        <w:rPr>
          <w:b/>
          <w:lang w:val="sw_KE" w:bidi="sw_KE"/>
        </w:rPr>
        <w:t>mlango</w:t>
      </w:r>
      <w:r>
        <w:rPr>
          <w:lang w:val="sw_KE" w:bidi="sw_KE"/>
        </w:rPr>
        <w:t xml:space="preserve"> wa ukumbi wa nyumba. Huu ni mlango wa kuingia kwenye ukumbi wa nyumba kutoka barabarani au nje. Huu si mlango wa nyumba.</w:t>
      </w:r>
    </w:p>
    <w:p>
      <w:pPr/>
      <w:r>
        <w:rPr>
          <w:lang w:val="sw_KE" w:bidi="sw_KE"/>
        </w:rPr>
      </w:r>
      <w:r>
        <w:rPr>
          <w:lang w:val="sw_KE" w:bidi="sw_KE"/>
        </w:rPr>
        <w:t xml:space="preserve">Mara tu Petro alipokuwa akiingia kwenye mlango wa nje wa ukumbi, jogoo akawika. </w:t>
      </w:r>
      <w:r>
        <w:rPr>
          <w:b/>
          <w:lang w:val="sw_KE" w:bidi="sw_KE"/>
        </w:rPr>
        <w:t>Jogoo</w:t>
      </w:r>
      <w:r>
        <w:rPr>
          <w:lang w:val="sw_KE" w:bidi="sw_KE"/>
        </w:rPr>
        <w:t xml:space="preserve"> ni kuku wa kiume ambaye huwika wakati fulani kabla ya mapambazuko. Katika Yerusalemu wakati huu, jogoo kwa kawaida waliwika takriban mara tatu kati ya usiku wa manane na 3 asubuhi. Tumia neno lile au kifungu cha jogoo kama ulivyotumia katika vifungu vya hapo awali.</w:t>
      </w:r>
    </w:p>
    <w:p>
      <w:pPr/>
      <w:r>
        <w:rPr>
          <w:lang w:val="sw_KE" w:bidi="sw_KE"/>
        </w:rPr>
      </w:r>
      <w:r>
        <w:rPr>
          <w:lang w:val="sw_KE" w:bidi="sw_KE"/>
        </w:rPr>
        <w:t>Komea hapa na uwaonyeshe timu yako ya watafsiri picha ya jogoo. Sitisha rekodi hii ya sauti hapa.</w:t>
      </w:r>
    </w:p>
    <w:p>
      <w:pPr/>
      <w:r>
        <w:rPr>
          <w:lang w:val="sw_KE" w:bidi="sw_KE"/>
        </w:rPr>
      </w:r>
      <w:r>
        <w:rPr>
          <w:lang w:val="sw_KE" w:bidi="sw_KE"/>
        </w:rPr>
        <w:t xml:space="preserve">Baadhi ya watu wengine walimwambia Petro, "Wewe ni rafiki wa Yesu, kwa sababu wewe ni Mgalilaya." </w:t>
      </w:r>
      <w:r>
        <w:rPr>
          <w:b/>
          <w:lang w:val="sw_KE" w:bidi="sw_KE"/>
        </w:rPr>
        <w:t>Mgalilaya</w:t>
      </w:r>
      <w:r>
        <w:rPr>
          <w:lang w:val="sw_KE" w:bidi="sw_KE"/>
        </w:rPr>
        <w:t xml:space="preserve"> ni mtu kutoka mkoa au eneo la Galilaya. Nazareti ni moja ya miji huko Galilaya. Tumia neno lile au kifungu kile kwa Galilaya kama ulivyotumia katika vifungu vilivyotangulia. Kwa maelezo zaidi kuhusu </w:t>
      </w:r>
      <w:r>
        <w:rPr>
          <w:b/>
          <w:lang w:val="sw_KE" w:bidi="sw_KE"/>
        </w:rPr>
        <w:t>Galilaya</w:t>
      </w:r>
      <w:r>
        <w:rPr>
          <w:lang w:val="sw_KE" w:bidi="sw_KE"/>
        </w:rPr>
        <w:t>, rejelea Faharasa Kuu.</w:t>
      </w:r>
    </w:p>
    <w:p>
      <w:pPr/>
      <w:r>
        <w:rPr>
          <w:lang w:val="sw_KE" w:bidi="sw_KE"/>
        </w:rPr>
      </w:r>
      <w:r>
        <w:rPr>
          <w:lang w:val="sw_KE" w:bidi="sw_KE"/>
        </w:rPr>
        <w:t>Komea hapa na tena uonyeshe ramani ya Israeli ambayo inajumuisha Yerusalemu na mkoa wa Galilaya na Nazareti ndani yake. Sitisha rekodi hii ya sauti hapa.</w:t>
      </w:r>
    </w:p>
    <w:p>
      <w:pPr/>
      <w:r>
        <w:rPr>
          <w:lang w:val="sw_KE" w:bidi="sw_KE"/>
        </w:rPr>
      </w:r>
      <w:r>
        <w:rPr>
          <w:lang w:val="sw_KE" w:bidi="sw_KE"/>
        </w:rPr>
        <w:t xml:space="preserve">Petro alijibu kwa nguvu. Petro </w:t>
      </w:r>
      <w:r>
        <w:rPr>
          <w:b/>
          <w:lang w:val="sw_KE" w:bidi="sw_KE"/>
        </w:rPr>
        <w:t>anaapa</w:t>
      </w:r>
      <w:r>
        <w:rPr>
          <w:lang w:val="sw_KE" w:bidi="sw_KE"/>
        </w:rPr>
        <w:t xml:space="preserve">, ambayo inamaanisha kuwa aliahidi kwa dhati na kwa kweli kwamba alikuwa anasema ukweli. Petro alisema, "Laana na iwe juu yangu," au "alijitolea laana." Hii inamaanisha kwamba alimwomba Mungu amwadhibu ikiwa alisema uongo. Tumia neno lile au kifungu kile kwa laana kama ulivyotumia katika vifungu vilivyotangulia. Kwa maelezo zaidi kuhusu </w:t>
      </w:r>
      <w:r>
        <w:rPr>
          <w:b/>
          <w:lang w:val="sw_KE" w:bidi="sw_KE"/>
        </w:rPr>
        <w:t>laana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iliyo rahisi zaidi kueleweka.</w:t>
      </w:r>
    </w:p>
    <w:p>
      <w:pPr/>
      <w:r>
        <w:rPr>
          <w:lang w:val="sw_KE" w:bidi="sw_KE"/>
        </w:rPr>
      </w:r>
      <w:r>
        <w:rPr>
          <w:lang w:val="sw_KE" w:bidi="sw_KE"/>
        </w:rPr>
        <w:t>Katika kipindi hiki, simulia tena kifungu hicho, mkiwa kwa kikundi, katika lugha yenu.</w:t>
      </w:r>
    </w:p>
    <w:p>
      <w:pPr/>
      <w:r>
        <w:rPr>
          <w:lang w:val="sw_KE" w:bidi="sw_KE"/>
        </w:rPr>
      </w:r>
      <w:r>
        <w:rPr>
          <w:lang w:val="sw_KE" w:bidi="sw_KE"/>
        </w:rPr>
        <w:t>Kwanza, kikundi kizima kifanye mazoezi ya kusimulia kifungu hicho katika lugha yenu. Kumbukeni kujumuisha vitu ambavyo mliamua katika hatua zilizotangulia, kama vile mfuatano wa matukio, maneno, mafungu ya maneno, hisia, au kitu kingine chochote mlichozungumzia.</w:t>
      </w:r>
    </w:p>
    <w:p>
      <w:pPr/>
      <w:r>
        <w:rPr>
          <w:lang w:val="sw_KE" w:bidi="sw_KE"/>
        </w:rPr>
      </w:r>
      <w:r>
        <w:rPr>
          <w:lang w:val="sw_KE" w:bidi="sw_KE"/>
        </w:rPr>
        <w:t>Mtu mmoja kwenye kikundi anapaswa kusimulia sentensi chache za kifungu hicho kisha asitishe. Mtu mwingine kwenye kikundi anapaswa kusimulia sehemu inayofuata ya kifungu hicho kisha asitishe. Fanyeni hivi hadi kikundi kisimulie tena kifungu kizima. Wanakikundi wanaweza kusahihishana katika hatua hii. Sitisha rekodi hii ya sauti hapa.</w:t>
      </w:r>
    </w:p>
    <w:p>
      <w:pPr/>
      <w:r>
        <w:rPr>
          <w:lang w:val="sw_KE" w:bidi="sw_KE"/>
        </w:rPr>
      </w:r>
      <w:r>
        <w:rPr>
          <w:lang w:val="sw_KE" w:bidi="sw_KE"/>
        </w:rPr>
        <w:t>Kisha, kila mtu kwenye kikundi anapaswa kusimulia kifungu kizima bila kukatiza angalau mara moja. Mwanakikundi anaweza kutumia vitu fulani, miondoko au ubao wake wa hadithi ili kumsaidia kukumbuka kifungu hicho. Sitisha rekodi hii ya sauti hapa.</w:t>
      </w:r>
    </w:p>
    <w:p>
      <w:pPr/>
      <w:r>
        <w:rPr>
          <w:lang w:val="sw_KE" w:bidi="sw_KE"/>
        </w:rPr>
      </w:r>
      <w:r>
        <w:rPr>
          <w:lang w:val="sw_KE" w:bidi="sw_KE"/>
        </w:rPr>
        <w:t>Kisha, kikundi kinaweza kuamua wanapendelea toleo la nani la kifungu hiki. Mwaweza kuamua kwamba mlipenda jinsi ambavyo mwanakikundi mmoja alivyosimulia tukio moja lakini mlipenda jinsi mwanakikundi mwingine alivyosimulia tukio lingine. Sitisha rekodi hii ya sauti hapa.</w:t>
      </w:r>
    </w:p>
    <w:p>
      <w:pPr/>
      <w:r>
        <w:rPr>
          <w:lang w:val="sw_KE" w:bidi="sw_KE"/>
        </w:rPr>
      </w:r>
      <w:r>
        <w:rPr>
          <w:lang w:val="sw_KE" w:bidi="sw_KE"/>
        </w:rPr>
        <w:t>Mwishowe, kikundi kinaweza kuweka pamoja toleo la mwisho la kifungu ambalo kila mtu anakubaliana nalo. Kila mtu kwenye kikundi anapaswa kufanya mazoezi ya kusimulia toleo hili la mwisho la kifungu hiki.</w:t>
      </w:r>
      <w:r>
        <w:rPr>
          <w:lang w:val="sw_KE" w:bidi="sw_KE"/>
        </w:rPr>
      </w:r>
      <w:r>
        <w:rPr>
          <w:lang w:val="sw_KE" w:bidi="sw_KE"/>
        </w:rPr>
      </w:r>
    </w:p>
    <w:p>
      <w:pPr/>
      <w:r>
        <w:rPr>
          <w:lang w:val="sw_KE" w:bidi="sw_KE"/>
        </w:rPr>
      </w:r>
    </w:p>
    <w:p>
      <w:pPr>
        <w:pStyle w:val="Heading2"/>
      </w:pPr>
      <w:r>
        <w:rPr>
          <w:lang w:val="sw_KE" w:bidi="sw_KE"/>
        </w:rPr>
        <w:t>Marko 15:1–15</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15:1–15 na muiweke mioyoni mwenu.</w:t>
      </w:r>
    </w:p>
    <w:p>
      <w:pPr/>
      <w:r>
        <w:rPr>
          <w:lang w:val="sw_KE" w:bidi="sw_KE"/>
        </w:rPr>
      </w:r>
      <w:r>
        <w:rPr>
          <w:lang w:val="sw_KE" w:bidi="sw_KE"/>
        </w:rPr>
        <w:t>Sikiliza toleo la sauti la Marko 15:1–15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Marko 15:1–15 katika tafsiri rahisi zaidi kuelewa.</w:t>
      </w:r>
    </w:p>
    <w:p>
      <w:pPr/>
      <w:r>
        <w:rPr>
          <w:lang w:val="sw_KE" w:bidi="sw_KE"/>
        </w:rPr>
      </w:r>
      <w:r>
        <w:rPr>
          <w:lang w:val="sw_KE" w:bidi="sw_KE"/>
        </w:rPr>
        <w:t>Katika hadithi hii Marko anaonyesha wasikilizaji wake, Wakristo wanaoteswa, jinsi ya kuenenda katika majaribu yao. Anatuonyesha kwamba Yesu alitenda kwa heshima. Marko pia anaonyesha kwamba Yesu aliuawa kama Masihi, au mfalme wa Wayahudi. Cheo cha Masihi kinamaanisha kwamba Masihi ni mfalme, lakini ufalme wa Yesu ulikuwa tofauti na ufalme wa kisiasa. Hadithi hii inaanza mapema sana asubuhi iliyofuata, kabla ya kuchomoza kwa jua, baada ya kesi ya Yesu na Sanhedrini au baraza kuu la Kiyahudi. Sanhedrini wote wamekusanyika ili kufanya mpango kuhusu la kufanya na Yesu baadaye.</w:t>
      </w:r>
    </w:p>
    <w:p>
      <w:pPr/>
      <w:r>
        <w:rPr>
          <w:lang w:val="sw_KE" w:bidi="sw_KE"/>
        </w:rPr>
      </w:r>
      <w:r>
        <w:rPr>
          <w:lang w:val="sw_KE" w:bidi="sw_KE"/>
        </w:rPr>
        <w:t>Baraza kuu la Kiyahudi, au Sanhedrini, lilimhukumu Yesu kifo kwa sababu walisema alikufuru kwa kudai kuwa Masihi. Kufuru ina maana ya kumvunjia Mungu heshima. Sanhedrini ilipaswa kuamua kile cha kufanya baadaye, kwa sababu mamlaka ya Kiyahudi haikuruhusiwa kutekeleza hukumu ya kifo dhidi ya Yesu, jambo ambalo linamaanisha kumwua kwa kosa la jinai. Maafisa wa Kirumi pekee ndio walioweza kutoa adhabu ya kifo kwa mtu. Wakati huo, Israeli, nchi ya Kiyahudi, ilikuwa inaongozwa na Himaya ya Kirumi au ufalme. Kaizari wa Kirumi, au mfalme, aliwateuza magavana ili kutawala maeneo madogo ya ardhi ndani ya himaya yake. Pilato aliongoza eneo ambapo Wayahudi waliishi. Mtawala wa Kiyahudi pia alimsaidia Pilato, lakini kama mwakilishi wa Kirumi, Pilato pekee ndiye aliyekuwa na mamlaka ya kumhukumu Yesu adhabu ya kifo.</w:t>
      </w:r>
    </w:p>
    <w:p>
      <w:pPr/>
      <w:r>
        <w:rPr>
          <w:lang w:val="sw_KE" w:bidi="sw_KE"/>
        </w:rPr>
      </w:r>
      <w:r>
        <w:rPr>
          <w:lang w:val="sw_KE" w:bidi="sw_KE"/>
        </w:rPr>
        <w:t>Walinzi wa Sanhedrini walifunga mikono ya Yesu na kumwongoza Yesu kwenda kwenye jumba la kifalme la gavana, ambalo pengine lilikuwa upande mwingine wa mji wa Yerusalemu. Pilato, gavana wa Kirumi, alikuwa Yerusalemu kwa sherehe ya Pasaka. Alikaa katika jumba la gavana kule Yerusalemu. Korti rasmi ya Kirumi ilianza alfajiri, kwa hiyo Sanhedrini ilihitaji kumchukua Yesu kwa Pilato mapema iwezekanavyo.</w:t>
      </w:r>
    </w:p>
    <w:p>
      <w:pPr/>
      <w:r>
        <w:rPr>
          <w:lang w:val="sw_KE" w:bidi="sw_KE"/>
        </w:rPr>
      </w:r>
      <w:r>
        <w:rPr>
          <w:lang w:val="sw_KE" w:bidi="sw_KE"/>
        </w:rPr>
        <w:t>Sanhedrini walimkabidhi Yesu kwa Pilato, ili Pilato aweze kumhukumu Yesu na kumwua. Serikali ya Kirumi haingemwua Yesu kwa kufuru katika dini ya Kiyahudi. Kwa hivyo, Baraza la Sanhedrini lilimwambia gavana wa Kirumi kwamba Yesu alikuwa mwanamapinduzi, yaani mtu anayetaka kupindua serikali ya Kirumi na kuwa mfalme mwenyewe.</w:t>
      </w:r>
    </w:p>
    <w:p>
      <w:pPr/>
      <w:r>
        <w:rPr>
          <w:lang w:val="sw_KE" w:bidi="sw_KE"/>
        </w:rPr>
      </w:r>
      <w:r>
        <w:rPr>
          <w:lang w:val="sw_KE" w:bidi="sw_KE"/>
        </w:rPr>
        <w:t>Sitisha hapa na mjadili maswali haya kama kikundi: Mfumo wenu wa mahakama unafanya kazi vipi? Nani anaweza kuwahukumu watu adhabu ya kifo katika utamaduni wako? Ni aina gani za uhalifu zinachukuliwa kuwa mbaya sana katika utamaduni wako? Eleza kile kwa kawaida kinatokea wakati mtu anahukumiwa kwa uhalifu katika utamaduni wako. Sitisha sauti hii hapa.</w:t>
      </w:r>
    </w:p>
    <w:p>
      <w:pPr/>
      <w:r>
        <w:rPr>
          <w:lang w:val="sw_KE" w:bidi="sw_KE"/>
        </w:rPr>
      </w:r>
      <w:r>
        <w:rPr>
          <w:lang w:val="sw_KE" w:bidi="sw_KE"/>
        </w:rPr>
        <w:t>Katika mahakama ya Kirumi, watu wanaomshtaki mtu kwa uhalifu huwasilisha shutuma zao kwa hakimu wa Kirumi, na hakimu huyo anaweza kumuuliza maswali yoyote anayotaka kwa mtu huyo anayetuhumiwa. Sanhedrini pengine walimwambia Pilato kwamba Yesu alitaka kupindua serikali ya Kirumi na kuwa mfalme. Kwa hivyo, Pilato alimwuliza Yesu swali, "Je, wewe ni mfalme wa Wayahudi?" Kwa maana fulani, Sanhedrini ilikuwa sahihi—Yesu alikuwa mfalme—lakini hakuwa mpiga mapinduzi ambaye alitaka kupindua serikali ya Kirumi.</w:t>
      </w:r>
    </w:p>
    <w:p>
      <w:pPr/>
      <w:r>
        <w:rPr>
          <w:lang w:val="sw_KE" w:bidi="sw_KE"/>
        </w:rPr>
      </w:r>
      <w:r>
        <w:rPr>
          <w:lang w:val="sw_KE" w:bidi="sw_KE"/>
        </w:rPr>
        <w:t>Watu wa Kiyahudi walikuwa kikundi cha watu ambao walitoka kwa babu yao Ibrahimu. Wengi wao waliishi katika eneo la nchi inayoitwa Israeli, katika eneo sawa na nchi ya leo ya Israeli. Kwa sababu serikali ya Kirumi ilitawala sehemu kubwa ya dunia, ikiwa ni pamoja na Israeli, haikuwa jambo zuri kudai kuwa mfalme badala ya mfalme wa Kirumi. Hata hivyo, watu wa Kiyahudi walikuwa wakimsubiri Masihi ambaye walitumaini angekuwa mfalme ambaye angewaokoa kutoka kwa ukandamizaji wa serikali za kigeni. Mpango wa Mungu kwa Masihi ulikuwa kwamba angetawala katika mioyo ya watu wa Mungu na kuwafanya watu wa Mungu kumfuata Mungu. Yesu anasema yeye ni mfalme—yeye ni Masihi—lakini yeye si aina ya mfalme ambaye Pilato anamuulizia.</w:t>
      </w:r>
    </w:p>
    <w:p>
      <w:pPr/>
      <w:r>
        <w:rPr>
          <w:lang w:val="sw_KE" w:bidi="sw_KE"/>
        </w:rPr>
      </w:r>
      <w:r>
        <w:rPr>
          <w:lang w:val="sw_KE" w:bidi="sw_KE"/>
        </w:rPr>
        <w:t>Yesu alijua kwamba Pilato hakuelewa ni aina gani ya mfalme Yesu alikuwa. Yesu alijibu, "Umesema hivyo," ambayo ina maana kwamba anasema yeye ni mfalme, lakini pengine ni tofauti na Pilato alivyotarajia. Makuhani wakuu walimshtaki Yesu kwa uhalifu mwingi zaidi, na Pilato alimwomba Yesu ajitetee. Yesu hakusema chochote, jambo ambalo halikuwa la kawaida katika mahakama ya Kirumi. Pilato alishangaa. Pilato hakuamini kwamba Yesu alikuwa na hatia. Lakini kwa sababu Yesu hakujitetea, ilikuwa vigumu zaidi kwa Pilato kusema kwamba Yesu hakuwa na hatia.</w:t>
      </w:r>
    </w:p>
    <w:p>
      <w:pPr/>
      <w:r>
        <w:rPr>
          <w:lang w:val="sw_KE" w:bidi="sw_KE"/>
        </w:rPr>
      </w:r>
      <w:r>
        <w:rPr>
          <w:lang w:val="sw_KE" w:bidi="sw_KE"/>
        </w:rPr>
        <w:t>Simameni hapa na mjadili maswali haya kama kikundi: Mtu anapokuwa hana hatia, yeye hujiendeshaje? Wakati mtu ana hatia anajitabia vipi? Yesu alikuwa kimya, lakini tunajua hakuwa na hatia. Katika utamaduni wako, je, watu wangeamini Yesu hakuwa na hatia au mwenye hatia kwa sababu alikuwa kimya? Sitisha sauti hii hapa.</w:t>
      </w:r>
    </w:p>
    <w:p>
      <w:pPr/>
      <w:r>
        <w:rPr>
          <w:lang w:val="sw_KE" w:bidi="sw_KE"/>
        </w:rPr>
      </w:r>
      <w:r>
        <w:rPr>
          <w:lang w:val="sw_KE" w:bidi="sw_KE"/>
        </w:rPr>
        <w:t>Gavana wa Kirumi alikuwa na mamlaka ya kumwachilia mfungwa mmoja wakati wa wiki ya sherehe ya Pasaka kama zawadi kwa Wayahudi. Mfungwa angeachiliwa na kisha asipokee adhabu zaidi kwa uhalifu wake. Umati wa watu ulimwomba Pilato kuwaachilia mfungwa mmoja. Kwa sababu Pilato aliamini kwamba Yesu hakuwa na hatia, aliuliza umati kama walitaka kumwachia Yesu. Alimwita Yesu mfalme wa Wayahudi, pengine akidhani kwamba hii ingefanya umati utake Yesu aachiliwe. Pilato hakuwapenda viongozi wa Kiyahudi. Alijua kwamba viongozi wa Kiyahudi walimkamata Yesu kwa sababu tu walimchukia kwa kuwa kila mtu mwingine alimpenda, na si kwa sababu alikuwa mwanamapinduzi wa kweli. Pilato hakutaka kukubaliana na madai ya Sanhedrini.</w:t>
      </w:r>
    </w:p>
    <w:p>
      <w:pPr/>
      <w:r>
        <w:rPr>
          <w:lang w:val="sw_KE" w:bidi="sw_KE"/>
        </w:rPr>
      </w:r>
      <w:r>
        <w:rPr>
          <w:lang w:val="sw_KE" w:bidi="sw_KE"/>
        </w:rPr>
        <w:t>Hata hivyo, makuhani wanaoongoza pengine waliwaambia umati kumwomba Pilato kumwachilia Barabu, mfungwa ambaye alitaka kupindua serikali. Wakati wa jaribio moja la kupindua serikali, Baraba alikuwa amemwua mtu. Makuhani wakuu pengine waliuambia umati kwamba walikuwa wamemhukumu Yesu afe kwa kufuru katika mahakama yao. Umati ulidai kwa kusistiza kwamba Yesu asulubwe. Pilato aliuliza umati kile Yesu alikuwa amefanya kibaya. Umati haukujibu, lakini uliendelea kusema, "Msulubishe!" Badala ya kutengeneza hali ambayo angeweza kumwachia Yesu, Pilato alikuwa ameunda hali ambayo ingekuwa hatari kumwua Yesu. Pilato hakuwa na budi ila kumwachilia Baraba kwa umati badala yake. Pilato aliamuru askari kumpiga Yesu mijeledi. Askari pengine walimpeleka Yesu ndani ya jumba la kifalme la gavana ili kumpiga mijeli katika ua, mbali na watu. Askari wa Kirumi waliwapiga watu kwa kuwavua uchi, kuwafunga kwa mti, na kuwapiga mara nyingi kwa mjeledi uliotengenezwa kwa ngozi. Walifunga vipande vya mfupa, kioo, au risasi kwenye ngozi ili kufanya mjeledi kuwa na madhara zaidi. Watu wengi walikufa kutokana na kupigwa. Baada ya askari kumtandika mijeledi Yesu, Pilato aliamuru askari kumsulubisha Yesu. Warumi waliwasulubisha watu kwa kusumbua mikono na miguu yao kwa vipande viwili vya mbao vilivyowekwa kwa umbo la msalaba. Waliweka msalaba juu na kumruhusu mtu kufa kifo cha polepole na cha uchungu.</w:t>
      </w:r>
    </w:p>
    <w:p>
      <w:pPr/>
      <w:r>
        <w:rPr>
          <w:lang w:val="sw_KE" w:bidi="sw_KE"/>
        </w:rPr>
      </w:r>
      <w:r>
        <w:rPr>
          <w:lang w:val="sw_KE" w:bidi="sw_KE"/>
        </w:rPr>
        <w:t>Sitisha hapa na uangalie picha ya mjeledi wenye risasi, kioo, na mifupa iliyofungwa ndani yake.</w:t>
      </w:r>
    </w:p>
    <w:p>
      <w:pPr/>
      <w:r>
        <w:rPr>
          <w:lang w:val="sw_KE" w:bidi="sw_KE"/>
        </w:rPr>
      </w:r>
      <w:r>
        <w:rPr>
          <w:lang w:val="sw_KE" w:bidi="sw_KE"/>
        </w:rPr>
        <w:t>Jadili swali hili kama kikundi: Je, mna njia za kuua wafungwa waliohukumiwa kifo katika utamaduni wenu? Wao ni sawa au tofauti vipi na njia hii? Sitisha sauti hii hapa.</w:t>
      </w:r>
    </w:p>
    <w:p>
      <w:pPr/>
      <w:r>
        <w:rPr>
          <w:lang w:val="sw_KE" w:bidi="sw_KE"/>
        </w:rPr>
      </w:r>
      <w:r>
        <w:rPr>
          <w:lang w:val="sw_KE" w:bidi="sw_KE"/>
        </w:rPr>
        <w:t>Kwa njia hii, Pilato alitimiza unabii kwamba Yesu angeuawa kama Masihi, au mfalme. Serikali ya Kirumi ilidhani Yesu aliuawa kwa sababu alidai kuwa mfalme na kwamba angepindua serikali ya Kirumi. Hata hivyo, Yesu alikuwa akidai kuwa mfalme wa Ufalme wa Mungu.</w:t>
      </w:r>
      <w:r>
        <w:rPr>
          <w:lang w:val="sw_KE" w:bidi="sw_KE"/>
        </w:rPr>
      </w:r>
    </w:p>
    <w:p>
      <w:pPr>
        <w:pStyle w:val="Heading3"/>
      </w:pPr>
      <w:r>
        <w:rPr>
          <w:lang w:val="sw_KE" w:bidi="sw_KE"/>
        </w:rPr>
        <w:t>Kufafanua Matukio</w:t>
      </w:r>
    </w:p>
    <w:p>
      <w:pPr/>
      <w:r>
        <w:rPr>
          <w:lang w:val="sw_KE" w:bidi="sw_KE"/>
        </w:rPr>
      </w:r>
      <w:r>
        <w:rPr>
          <w:lang w:val="sw_KE" w:bidi="sw_KE"/>
        </w:rPr>
        <w:t>Sikiliza toleo la sauti la Marko 15:1–15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Sanhedrini wanakutana pamoja asubuhi, kabla ya jua kuchomoza, ili kufanya mipango.</w:t>
      </w:r>
    </w:p>
    <w:p>
      <w:pPr/>
      <w:r>
        <w:rPr>
          <w:lang w:val="sw_KE" w:bidi="sw_KE"/>
        </w:rPr>
      </w:r>
      <w:r>
        <w:rPr>
          <w:b/>
          <w:lang w:val="sw_KE" w:bidi="sw_KE"/>
        </w:rPr>
        <w:t>Tukio la pili:</w:t>
      </w:r>
      <w:r>
        <w:rPr>
          <w:lang w:val="sw_KE" w:bidi="sw_KE"/>
        </w:rPr>
        <w:t xml:space="preserve"> Linaanza wakati wa kuchomoza kwa jua. Baraza la Sanhedrini linampeleka Yesu kwa gavana Pilato na kumshtaki Yesu kwa kujaribu kupindua serikali ya Kirumi. Pilato anamuuliza Yesu kama yeye ni Mfalme wa Wayahudi.</w:t>
      </w:r>
    </w:p>
    <w:p>
      <w:pPr/>
      <w:r>
        <w:rPr>
          <w:lang w:val="sw_KE" w:bidi="sw_KE"/>
        </w:rPr>
      </w:r>
      <w:r>
        <w:rPr>
          <w:b/>
          <w:lang w:val="sw_KE" w:bidi="sw_KE"/>
        </w:rPr>
        <w:t>Katika tukio la tatu:</w:t>
      </w:r>
      <w:r>
        <w:rPr>
          <w:lang w:val="sw_KE" w:bidi="sw_KE"/>
        </w:rPr>
        <w:t xml:space="preserve"> Marko anatupa maelezo ya asili. Anasema kwamba gavana kwa kawaida humwachilia mfungwa mmoja wakati wa sherehe ya Pasaka. Marko anaelezea Baraba, mwanamapinduzi gerezani.</w:t>
      </w:r>
    </w:p>
    <w:p>
      <w:pPr/>
      <w:r>
        <w:rPr>
          <w:lang w:val="sw_KE" w:bidi="sw_KE"/>
        </w:rPr>
      </w:r>
      <w:r>
        <w:rPr>
          <w:b/>
          <w:lang w:val="sw_KE" w:bidi="sw_KE"/>
        </w:rPr>
        <w:t>Katika tukio la nne:</w:t>
      </w:r>
      <w:r>
        <w:rPr>
          <w:lang w:val="sw_KE" w:bidi="sw_KE"/>
        </w:rPr>
        <w:t xml:space="preserve"> Umati wa watu katika sherehe ya Pasaka unamwomba Pilato kumwachilia mfungwa mmoja kwao. Pilato anauliza kama anaweza kumwachia Yesu, mfalme wa Wayahudi, kwa sababu haamini kwamba Yesu ana hatia. Umati unapiga kelele kumtaka Baraba na kumwambia Pilato amsulubishe Yesu.</w:t>
      </w:r>
    </w:p>
    <w:p>
      <w:pPr/>
      <w:r>
        <w:rPr>
          <w:lang w:val="sw_KE" w:bidi="sw_KE"/>
        </w:rPr>
      </w:r>
      <w:r>
        <w:rPr>
          <w:b/>
          <w:lang w:val="sw_KE" w:bidi="sw_KE"/>
        </w:rPr>
        <w:t>Katika tukio la tano:</w:t>
      </w:r>
      <w:r>
        <w:rPr>
          <w:lang w:val="sw_KE" w:bidi="sw_KE"/>
        </w:rPr>
        <w:t xml:space="preserve"> Pilato anamkabidhi Yesu kwa askari ili wamtandike Yesu mijeledi. Kisha Pilato anawaambia askari wamsulubishe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Sanhedrini, ambao ni walimu wa sheria ya kidini, makuhani wanaoongoza, na wazee</w:t>
      </w:r>
    </w:p>
    <w:p>
      <w:pPr>
        <w:pStyle w:val="ListBullet"/>
        <w:spacing w:line="240" w:lineRule="auto"/>
        <w:ind w:left="720"/>
      </w:pPr>
      <w:r>
        <w:rPr>
          <w:lang w:val="sw_KE" w:bidi="sw_KE"/>
        </w:rPr>
      </w:r>
      <w:r>
        <w:rPr>
          <w:lang w:val="sw_KE" w:bidi="sw_KE"/>
        </w:rPr>
        <w:t>Pilato, gavana wa Kirumi</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Umati wa watu katika sherehe ya Pasaka</w:t>
      </w:r>
    </w:p>
    <w:p>
      <w:pPr>
        <w:pStyle w:val="ListBullet"/>
        <w:spacing w:line="240" w:lineRule="auto"/>
        <w:ind w:left="720"/>
      </w:pPr>
      <w:r>
        <w:rPr>
          <w:lang w:val="sw_KE" w:bidi="sw_KE"/>
        </w:rPr>
      </w:r>
      <w:r>
        <w:rPr>
          <w:lang w:val="sw_KE" w:bidi="sw_KE"/>
        </w:rPr>
        <w:t>Baraba, mpinduzi wa Kiyahudi ambaye anataka kupindua serikali ya Kirumi</w:t>
      </w:r>
    </w:p>
    <w:p>
      <w:pPr/>
      <w:r>
        <w:rPr>
          <w:lang w:val="sw_KE" w:bidi="sw_KE"/>
        </w:rPr>
      </w:r>
      <w:r>
        <w:rPr>
          <w:lang w:val="sw_KE" w:bidi="sw_KE"/>
        </w:rPr>
        <w:t>Kama kikundi, zingatieni sehemu hizi za mpangilio wa simulizi: Ni muhimu kukumbuka kwamba hadithi hii inaanza asubuhi, wakati jua linapochomoza. Makuhani wakuu, wazee, na walimu wa sheria ya kidini wanafanya mipango ya kumpeleka Yesu mbele ya gavana. Wanafunga mikono ya Yesu na kumpeleka kwenye jumba la gavana, ambako Pilato alikuwa amefikia. Maandishi yanasema tu kwamba viongozi wa kidini wanamchukua Yesu kwa Pilato, lakini wasikilizaji wako wanaweza wasijue Pilato ni nani. Baadhi ya tafsiri za Biblia zinaelezea Pilato kama "Gavana wa Kirumi."</w:t>
      </w:r>
    </w:p>
    <w:p>
      <w:pPr/>
      <w:r>
        <w:rPr>
          <w:lang w:val="sw_KE" w:bidi="sw_KE"/>
        </w:rPr>
      </w:r>
      <w:r>
        <w:rPr>
          <w:lang w:val="sw_KE" w:bidi="sw_KE"/>
        </w:rPr>
        <w:t>Sitisha hapa na mjadili swali hili kama kikundi: Mnatambulisha vipi wahusika wapya katika hadithi zenu za kweli? Sitisha sauti hii hapa.</w:t>
      </w:r>
    </w:p>
    <w:p>
      <w:pPr/>
      <w:r>
        <w:rPr>
          <w:lang w:val="sw_KE" w:bidi="sw_KE"/>
        </w:rPr>
      </w:r>
      <w:r>
        <w:rPr>
          <w:lang w:val="sw_KE" w:bidi="sw_KE"/>
        </w:rPr>
        <w:t>Pilato anaanza kesi kama kesi yoyote ya Kirumi. Pilato anamwuliza Yesu, "Je, wewe ni mfalme wa Wayahudi?" Yesu anasema, "Mnasema kwamba mimi ndiye." Hii inaweza kumaanisha kwamba Yesu anasema, "Ndiyo, ndimi!" au kwamba Yesu anataka kusema yeye ni nani kwa njia ya upole. Makuhani wakuu wanamshtaki Yesu kwa mambo mengi. Hatujui mambo maalum wanayomshtaki kwayo. Pilato anamuuliza Yesu, "Je, hutajibu? Wanakushtaki kwa mambo mengi." Pilato anatarajia Yesu kujibu. Yesu hajibu, na Pilato anashangaa. Pilato haelewi kwa nini Yesu hajibu, kwa sababu watu wengi wanaoshitakiwa wanataka kushawishi mahakama kwamba hawana hatia.</w:t>
      </w:r>
    </w:p>
    <w:p>
      <w:pPr/>
      <w:r>
        <w:rPr>
          <w:lang w:val="sw_KE" w:bidi="sw_KE"/>
        </w:rPr>
      </w:r>
      <w:r>
        <w:rPr>
          <w:lang w:val="sw_KE" w:bidi="sw_KE"/>
        </w:rPr>
        <w:t>Marko anasimamisha mtiririko wa hadithi ili kutuambia maelezo ya usuli. Marko anasema kwamba kuna desturi ambayo gavana anamwachilia mfungwa mmoja kwa watu wakati wa sherehe ya Pasaka. Kisha Marko anatuambia kwamba mfungwa mmoja alikuwa Barabu. Baraba alikuwa mfungwa katika gereza la Kirumi kwa sababu alikuwa mpinduzi, au waasi. Baraba alikuwa mshiriki wa kikundi cha wanaume ambao walijaribu kupindua serikali ya Kirumi. Wakati wa jaribio moja la kupindua serikali, Baraba alikuwa amemwua mtu.</w:t>
      </w:r>
    </w:p>
    <w:p>
      <w:pPr/>
      <w:r>
        <w:rPr>
          <w:lang w:val="sw_KE" w:bidi="sw_KE"/>
        </w:rPr>
      </w:r>
      <w:r>
        <w:rPr>
          <w:lang w:val="sw_KE" w:bidi="sw_KE"/>
        </w:rPr>
        <w:t>Sitisha hapa na mjadili swali hili kama kikundi: Mnasimulia vipi maelezo ya asili ya hadithi? Wasikilizaji wako wanajua vipi kwamba maelezo haya si sehemu ya tendo la hadithi? Sitisha sauti hii hapa.</w:t>
      </w:r>
    </w:p>
    <w:p>
      <w:pPr/>
      <w:r>
        <w:rPr>
          <w:lang w:val="sw_KE" w:bidi="sw_KE"/>
        </w:rPr>
      </w:r>
      <w:r>
        <w:rPr>
          <w:lang w:val="sw_KE" w:bidi="sw_KE"/>
        </w:rPr>
        <w:t>Sasa Marko anarudi kwenye hadithi. Umati wa watu unamwomba Pilato kumwachilia mfungwa kwao.</w:t>
      </w:r>
    </w:p>
    <w:p>
      <w:pPr/>
      <w:r>
        <w:rPr>
          <w:lang w:val="sw_KE" w:bidi="sw_KE"/>
        </w:rPr>
      </w:r>
      <w:r>
        <w:rPr>
          <w:lang w:val="sw_KE" w:bidi="sw_KE"/>
        </w:rPr>
        <w:t>Pilato anaona fursa yake. Pilato anaamini kwamba Yesu hana hatia. Pilato anaamini kwamba makuhani wakuu walimleta Yesu kwake kwa sababu walimchukia Yesu. Pilato anauliza watu, "Je, mnataka niwaachie mfalme wa Wayahudi?" Makuhani wakuu wanawaambia watu kumwomba Pilato awaachilia Baraba badala yake.</w:t>
      </w:r>
    </w:p>
    <w:p>
      <w:pPr/>
      <w:r>
        <w:rPr>
          <w:lang w:val="sw_KE" w:bidi="sw_KE"/>
        </w:rPr>
      </w:r>
      <w:r>
        <w:rPr>
          <w:lang w:val="sw_KE" w:bidi="sw_KE"/>
        </w:rPr>
        <w:t>Pilato anawauliza watu, "Ninapaswa kufanya nini na yule mnamwita mfalme wa Wayahudi?" Watu wanapiga kelele, "Msulubishe!" ambayo inamaanisha kumwua Yesu kwa kumpigilia misumari kwenye msalaba. Umati unakuwa wa fujo. Pilato anataka kuridhisha umati na kuwafanya wawe na furaha ili wasiwe hatari. Pilato anamwachilia Baraba kwa umati.</w:t>
      </w:r>
    </w:p>
    <w:p>
      <w:pPr/>
      <w:r>
        <w:rPr>
          <w:lang w:val="sw_KE" w:bidi="sw_KE"/>
        </w:rPr>
      </w:r>
      <w:r>
        <w:rPr>
          <w:lang w:val="sw_KE" w:bidi="sw_KE"/>
        </w:rPr>
        <w:t>Katika hatua hii, Pilato anawaambia askari kumpiga Yesu mijeledi. Askari pengine wanamchukua Yesu katika jumba la kifalme lenyewe, mbali na umma, kwa kupigwa mijeledi. Hatujui hasa ambapo askari walimchapa Yesu. Pengine baada ya askari kumtandika mijeledi Yesu, Pilato anawaambia wamsulubishe Yesu juu ya msalaba.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Marko 15:1–15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Sanhedrini, ambao ni walimu wa sheria ya kidini, makuhani wanaoongoza, na wazee</w:t>
      </w:r>
    </w:p>
    <w:p>
      <w:pPr>
        <w:pStyle w:val="ListBullet"/>
        <w:spacing w:line="240" w:lineRule="auto"/>
        <w:ind w:left="720"/>
      </w:pPr>
      <w:r>
        <w:rPr>
          <w:lang w:val="sw_KE" w:bidi="sw_KE"/>
        </w:rPr>
      </w:r>
      <w:r>
        <w:rPr>
          <w:lang w:val="sw_KE" w:bidi="sw_KE"/>
        </w:rPr>
        <w:t>Pilato, gavana wa Kiroma</w:t>
      </w:r>
    </w:p>
    <w:p>
      <w:pPr>
        <w:pStyle w:val="ListBullet"/>
        <w:spacing w:line="240" w:lineRule="auto"/>
        <w:ind w:left="720"/>
      </w:pPr>
      <w:r>
        <w:rPr>
          <w:lang w:val="sw_KE" w:bidi="sw_KE"/>
        </w:rPr>
      </w:r>
      <w:r>
        <w:rPr>
          <w:lang w:val="sw_KE" w:bidi="sw_KE"/>
        </w:rPr>
        <w:t>Askari wa Kirumi</w:t>
      </w:r>
    </w:p>
    <w:p>
      <w:pPr>
        <w:pStyle w:val="ListBullet"/>
        <w:spacing w:line="240" w:lineRule="auto"/>
        <w:ind w:left="720"/>
      </w:pPr>
      <w:r>
        <w:rPr>
          <w:lang w:val="sw_KE" w:bidi="sw_KE"/>
        </w:rPr>
      </w:r>
      <w:r>
        <w:rPr>
          <w:lang w:val="sw_KE" w:bidi="sw_KE"/>
        </w:rPr>
        <w:t>Umati wa watu katika sherehe ya Pasaka</w:t>
      </w:r>
    </w:p>
    <w:p>
      <w:pPr>
        <w:pStyle w:val="ListBullet"/>
        <w:spacing w:line="240" w:lineRule="auto"/>
        <w:ind w:left="720"/>
      </w:pPr>
      <w:r>
        <w:rPr>
          <w:lang w:val="sw_KE" w:bidi="sw_KE"/>
        </w:rPr>
      </w:r>
      <w:r>
        <w:rPr>
          <w:lang w:val="sw_KE" w:bidi="sw_KE"/>
        </w:rPr>
        <w:t>Baraba, mpinduzi wa Kiyahudi ambaye anataka kupindua serikali ya Kirumi.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Jua linachomoza mapema asubuhi. Makuhani wakuu, wazee, na walimu wa sheria ya kidini wanafanya mipango ya kumpeleka Yesu mbele ya gavana. Wanamfunga Yesu mikono na kumpeleka kwenye jumba la gavana, ambako Pilato anakaa.</w:t>
      </w:r>
    </w:p>
    <w:p>
      <w:pPr/>
      <w:r>
        <w:rPr>
          <w:lang w:val="sw_KE" w:bidi="sw_KE"/>
        </w:rPr>
      </w:r>
      <w:r>
        <w:rPr>
          <w:lang w:val="sw_KE" w:bidi="sw_KE"/>
        </w:rPr>
        <w:t>Viongozi wa kidini wanamleta Yesu mbele ya Pilato. Pilato anaanza kesi rasmi. Pilato anamwuliza Yesu, "Je, wewe ni mfalme wa Wayahudi?" Yesu anasema, "Wewe wasema kwamba mimi ndiye."</w:t>
      </w:r>
    </w:p>
    <w:p>
      <w:pPr/>
      <w:r>
        <w:rPr>
          <w:lang w:val="sw_KE" w:bidi="sw_KE"/>
        </w:rPr>
      </w:r>
      <w:r>
        <w:rPr>
          <w:lang w:val="sw_KE" w:bidi="sw_KE"/>
        </w:rPr>
        <w:t>Sitisha igizo. Muulize mtu anayeigiza Yesu, "Unahisi vipi au unawaza nini?" Unaweza kusikia mambo kama, "Mwenye azma," "Mtulivu," "Mwenye huzuni." Muulize mtu anayeigiza Pilato, "Unahisi vipi au unawaza nini?" Unaweza kusikia mambo kama, "Kutaka kujua kuhusu mtu huyu," "Nimechanganyikiwa kuhusu kwa nini viongozi wa kidini walimleta mtu huyu." Endelea na igizo.</w:t>
      </w:r>
    </w:p>
    <w:p>
      <w:pPr/>
      <w:r>
        <w:rPr>
          <w:lang w:val="sw_KE" w:bidi="sw_KE"/>
        </w:rPr>
      </w:r>
      <w:r>
        <w:rPr>
          <w:lang w:val="sw_KE" w:bidi="sw_KE"/>
        </w:rPr>
        <w:t>Makuhani wakuu wanamshtaki Yesu kwa mambo mengi. Hatujui mambo maalum wanayomshutumu kwayo. Pilato anamwuliza Yesu, "Je, hautajibu? " Wanakushtaki kwa mambo mengi." Yesu hajibu, na Pilato anashangaa.</w:t>
      </w:r>
    </w:p>
    <w:p>
      <w:pPr/>
      <w:r>
        <w:rPr>
          <w:lang w:val="sw_KE" w:bidi="sw_KE"/>
        </w:rPr>
      </w:r>
      <w:r>
        <w:rPr>
          <w:lang w:val="sw_KE" w:bidi="sw_KE"/>
        </w:rPr>
        <w:t>Sitisha igizo. Muulize mtu anayeigiza Yesu, "Unahisi vipi au unawaza nini?" Unaweza kusikia mambo kama, "Mwenye nia," "Amani." Muulize mtu anayeigiza Pilato, "Unahisi vipi au unawaza nini?" Unaweza kusikia mambo kama, "Nimechanganyikiwa," "Nimevutiwa kwamba Yesu ni mtulivu sana." Endelea na igizo.</w:t>
      </w:r>
    </w:p>
    <w:p>
      <w:pPr/>
      <w:r>
        <w:rPr>
          <w:lang w:val="sw_KE" w:bidi="sw_KE"/>
        </w:rPr>
      </w:r>
      <w:r>
        <w:rPr>
          <w:lang w:val="sw_KE" w:bidi="sw_KE"/>
        </w:rPr>
        <w:t>Kuna desturi ambayo gavana anamwachilia mfungwa mmoja kwa watu wakati wa sherehe ya Pasaka. Umati wa watu unamwomba Pilato kumwachilia mfungwa kwao.</w:t>
      </w:r>
    </w:p>
    <w:p>
      <w:pPr/>
      <w:r>
        <w:rPr>
          <w:lang w:val="sw_KE" w:bidi="sw_KE"/>
        </w:rPr>
      </w:r>
      <w:r>
        <w:rPr>
          <w:lang w:val="sw_KE" w:bidi="sw_KE"/>
        </w:rPr>
        <w:t>Pilato anaamini kwamba makuhani wakuu walimleta Yesu kwake kwa sababu walimchukia Yesu. Pilato anauliza watu, "Je, mnataka niwaachie mfalme wa Wayahudi?" Baraba alikuwa mfungwa kwa sababu alikuwa mpinzani ambaye alikuwa amewaua watu wakati alijaribu kupindua serikali. Makuhani wakuu wanawaambia watu kumwomba Pilato awaachilia Baraba badala yake. "Tupe Baraba!" watu wanapiga kelele. Pilato anauliza watu, "Ninapaswa kufanya nini na yule mnamwita mfalme wa Wayahudi?" Watu wanapiga kelele, "Msulubishe!" ambayo ina maana kumuua Yesu kwa kumpigilia misumari msalabani. Umati unakua na machafuko. Pilato anataka kuridhisha umati na kuwafanya wawe na furaha ili wasiwe hatari. Pilato anamwachilia Baraba kwa umati.</w:t>
      </w:r>
    </w:p>
    <w:p>
      <w:pPr/>
      <w:r>
        <w:rPr>
          <w:lang w:val="sw_KE" w:bidi="sw_KE"/>
        </w:rPr>
      </w:r>
      <w:r>
        <w:rPr>
          <w:lang w:val="sw_KE" w:bidi="sw_KE"/>
        </w:rPr>
        <w:t>Sitisha igizo. Waulize watu wanaoigiza walimu wa sheria ya kidini, "Mnahisi vipi au mnawaza nini?" Unaweza kusikia mambo kama, "Tumeridhika kwamba hatimaye tulifanikiwa kumshtaki Yesu kwa kifo!" Waulize watu, "Mnahisi vipi au mnawaza nini?" Unaweza kusikia mambo kama, "Hatujui kile tunachofanya, tunafanya tu kile kila mtu karibu nasi anafanya." Muulize mtu anayeigiza Pilato, "Unahisi vipi au unawaza nini?" Unaweza kusikia mambo kama, "Tumekata tamaa." Muulize mtu anayeigiza Yesu, "Unahisi vipi au unawaza nini?" Unaweza kusikia mambo kama, "Huzuni kwamba umati hauniisikilizi tena," "Namwomba Baba yangu Mungu kwa nguvu." Endelea na igizo.</w:t>
      </w:r>
    </w:p>
    <w:p>
      <w:pPr/>
      <w:r>
        <w:rPr>
          <w:lang w:val="sw_KE" w:bidi="sw_KE"/>
        </w:rPr>
      </w:r>
      <w:r>
        <w:rPr>
          <w:lang w:val="sw_KE" w:bidi="sw_KE"/>
        </w:rPr>
        <w:t>Katika hatua hii, Pilato anawaambia askari kumpiga Yesu mijeledi. Askari pengine wanamchukua Yesu katika jumba la kifalme lenyewe, mbali na umma, kwa kupigwa mijeledi. Hatujui hasa ambapo askari walimchapa Yesu. Pengine baada ya askari kumpiga Yesu, Pilato anawaambia wamsulubishe Yesu juu ya msalaba.</w:t>
      </w:r>
      <w:r>
        <w:rPr>
          <w:lang w:val="sw_KE" w:bidi="sw_KE"/>
        </w:rPr>
      </w:r>
    </w:p>
    <w:p>
      <w:pPr>
        <w:pStyle w:val="Heading3"/>
      </w:pPr>
      <w:r>
        <w:rPr>
          <w:lang w:val="sw_KE" w:bidi="sw_KE"/>
        </w:rPr>
        <w:t>Kujaza Mapengo</w:t>
      </w:r>
    </w:p>
    <w:p>
      <w:pPr/>
      <w:r>
        <w:rPr>
          <w:lang w:val="sw_KE" w:bidi="sw_KE"/>
        </w:rPr>
      </w:r>
      <w:r>
        <w:rPr>
          <w:lang w:val="sw_KE" w:bidi="sw_KE"/>
        </w:rPr>
        <w:t>Sikiliza toleo la sauti la Marko 15:1–15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Mapema sana asubuhi </w:t>
      </w:r>
      <w:r>
        <w:rPr>
          <w:lang w:val="sw_KE" w:bidi="sw_KE"/>
        </w:rPr>
        <w:t>makuhani</w:t>
      </w:r>
      <w:r>
        <w:rPr>
          <w:lang w:val="sw_KE" w:bidi="sw_KE"/>
        </w:rPr>
        <w:t xml:space="preserve"> wakuu, </w:t>
      </w:r>
      <w:r>
        <w:rPr>
          <w:lang w:val="sw_KE" w:bidi="sw_KE"/>
        </w:rPr>
        <w:t>wazee</w:t>
      </w:r>
      <w:r>
        <w:rPr>
          <w:lang w:val="sw_KE" w:bidi="sw_KE"/>
        </w:rPr>
        <w:t xml:space="preserve">, na </w:t>
      </w:r>
      <w:r>
        <w:rPr>
          <w:lang w:val="sw_KE" w:bidi="sw_KE"/>
        </w:rPr>
        <w:t>walimu wa sheria ya kidini</w:t>
      </w:r>
      <w:r>
        <w:rPr>
          <w:lang w:val="sw_KE" w:bidi="sw_KE"/>
        </w:rPr>
        <w:t xml:space="preserve"> walikutana ili kujadili kile cha kufanya baadaye. Kikundi hiki cha wanaume kinaunda </w:t>
      </w:r>
      <w:r>
        <w:rPr>
          <w:lang w:val="sw_KE" w:bidi="sw_KE"/>
        </w:rPr>
        <w:t>Sanhedrini</w:t>
      </w:r>
      <w:r>
        <w:rPr>
          <w:lang w:val="sw_KE" w:bidi="sw_KE"/>
        </w:rPr>
        <w:t>, baraza kuu la Kiyahudi. Tumia maneno sawa kwa makundi haya ya wanaume kama ulivyofanya katika simulizi za awali na kumbuka kwamba maneno haya yote yamo katika Faharasa Kuu.</w:t>
      </w:r>
    </w:p>
    <w:p>
      <w:pPr/>
      <w:r>
        <w:rPr>
          <w:lang w:val="sw_KE" w:bidi="sw_KE"/>
        </w:rPr>
      </w:r>
      <w:r>
        <w:rPr>
          <w:lang w:val="sw_KE" w:bidi="sw_KE"/>
        </w:rPr>
        <w:t xml:space="preserve">Washiriki wa Sanhedrini wanamchukua Yesu kwa Pilato, </w:t>
      </w:r>
      <w:r>
        <w:rPr>
          <w:b/>
          <w:lang w:val="sw_KE" w:bidi="sw_KE"/>
        </w:rPr>
        <w:t>gavana wa Kiroma</w:t>
      </w:r>
      <w:r>
        <w:rPr>
          <w:lang w:val="sw_KE" w:bidi="sw_KE"/>
        </w:rPr>
        <w:t>. Wakati huo, Israeli, nchi ya Kiyahudi, ilitawaliwa na Himaya ya Kirumi au ufalme wa Kirumi. Kaizari wa Kirumi, au mfalme, aliwateuza magavana ili kutawala maeneo madogo ya ardhi ndani ya himaya yake. Pilato aliongoza eneo ambapo Wayahudi waliishi.</w:t>
      </w:r>
    </w:p>
    <w:p>
      <w:pPr/>
      <w:r>
        <w:rPr>
          <w:lang w:val="sw_KE" w:bidi="sw_KE"/>
        </w:rPr>
      </w:r>
      <w:r>
        <w:rPr>
          <w:lang w:val="sw_KE" w:bidi="sw_KE"/>
        </w:rPr>
        <w:t xml:space="preserve">Simameni hapa na mjadili kama kikundi neno gani au kifungu gani cha maneno mtakachotumia kwa </w:t>
      </w:r>
      <w:r>
        <w:rPr>
          <w:b/>
          <w:lang w:val="sw_KE" w:bidi="sw_KE"/>
        </w:rPr>
        <w:t>Gavana wa Rumi</w:t>
      </w:r>
      <w:r>
        <w:rPr>
          <w:lang w:val="sw_KE" w:bidi="sw_KE"/>
        </w:rPr>
        <w:t>. Sitisha sauti hii hapa.</w:t>
      </w:r>
    </w:p>
    <w:p>
      <w:pPr/>
      <w:r>
        <w:rPr>
          <w:lang w:val="sw_KE" w:bidi="sw_KE"/>
        </w:rPr>
      </w:r>
      <w:r>
        <w:rPr>
          <w:lang w:val="sw_KE" w:bidi="sw_KE"/>
        </w:rPr>
        <w:t xml:space="preserve">Marko anatuambia kwamba ilikuwa desturi katika karamu ya Pasaka au sherehe kumwachilia mfungwa kwa watu wa Kiyahudi. Sherehe ya </w:t>
      </w:r>
      <w:r>
        <w:rPr>
          <w:b/>
          <w:lang w:val="sw_KE" w:bidi="sw_KE"/>
        </w:rPr>
        <w:t>Pasaka</w:t>
      </w:r>
      <w:r>
        <w:rPr>
          <w:lang w:val="sw_KE" w:bidi="sw_KE"/>
        </w:rPr>
        <w:t xml:space="preserve"> ilikuwa sherehe ya siku 7 au 8. Baadhi ya Biblia inatumia jina maalum la sherehe-Pasaka-na mengine yanasema tu sherehe au karamu. Unaweza kutumia neno lolote unalotaka lakini chagua neno ambalo litasaidia wasikilizaji wako kuelewa hadithi vizuri. Ikiwa unasema Pasaka, tumia neno sawa na ulilokuwa nalo katika simulizi za awali, na kumbuka kwamba </w:t>
      </w:r>
      <w:r>
        <w:rPr>
          <w:lang w:val="sw_KE" w:bidi="sw_KE"/>
        </w:rPr>
        <w:t>Pasaka</w:t>
      </w:r>
      <w:r>
        <w:rPr>
          <w:lang w:val="sw_KE" w:bidi="sw_KE"/>
        </w:rPr>
        <w:t xml:space="preserve"> iko katika Faharasa Kuu.</w:t>
      </w:r>
    </w:p>
    <w:p>
      <w:pPr/>
      <w:r>
        <w:rPr>
          <w:lang w:val="sw_KE" w:bidi="sw_KE"/>
        </w:rPr>
      </w:r>
      <w:r>
        <w:rPr>
          <w:lang w:val="sw_KE" w:bidi="sw_KE"/>
        </w:rPr>
        <w:t xml:space="preserve">Pilato alimwuliza Yesu, "Je, wewe ni </w:t>
      </w:r>
      <w:r>
        <w:rPr>
          <w:b/>
          <w:lang w:val="sw_KE" w:bidi="sw_KE"/>
        </w:rPr>
        <w:t>Mfalme wa Wayahudi</w:t>
      </w:r>
      <w:r>
        <w:rPr>
          <w:lang w:val="sw_KE" w:bidi="sw_KE"/>
        </w:rPr>
        <w:t>?" Watu wa Kiyahudi walikuwa kikundi cha watu ambao walitoka kwa babu yao Ibrahimu. Wengi wao waliishi katika eneo la nchi inayoitwa Israeli, katika eneo sawa na nchi ya leo ya Israeli. Kwa sababu serikali ya Kirumi ilitawala sehemu kubwa ya dunia, ikiwa ni pamoja na Israeli, haikuwa jambo zuri kudai kuwa mfalme badala ya Kaisari wa Kirumi. Hata hivyo, watu wa Kiyahudi walikuwa wakimsubiri Masihi ambaye walitumaini angekuwa mfalme ambaye angewaokoa kutoka kwa ukandamizaji wa serikali za kigeni. Mpango wa Mungu kwa Masihi ulikuwa kwamba angetawala katika mioyo ya watu wa Mungu na kuwafanya watu wa Mungu kumfuata Mungu. Yesu anasema yeye ni mfalme — yeye ni Masihi — lakini yeye si aina ya mfalme ambaye Pilato anamuulizia.</w:t>
      </w:r>
    </w:p>
    <w:p>
      <w:pPr/>
      <w:r>
        <w:rPr>
          <w:lang w:val="sw_KE" w:bidi="sw_KE"/>
        </w:rPr>
      </w:r>
      <w:r>
        <w:rPr>
          <w:lang w:val="sw_KE" w:bidi="sw_KE"/>
        </w:rPr>
        <w:t xml:space="preserve">Sitisha hapa na mjadili kama kikundi neno au kifungu mtakalotumia kwa </w:t>
      </w:r>
      <w:r>
        <w:rPr>
          <w:b/>
          <w:lang w:val="sw_KE" w:bidi="sw_KE"/>
        </w:rPr>
        <w:t>Mfalme wa Wayahudi</w:t>
      </w:r>
      <w:r>
        <w:rPr>
          <w:lang w:val="sw_KE" w:bidi="sw_KE"/>
        </w:rPr>
        <w:t>. Sitisha sauti hii hapa.</w:t>
      </w:r>
    </w:p>
    <w:p>
      <w:pPr/>
      <w:r>
        <w:rPr>
          <w:lang w:val="sw_KE" w:bidi="sw_KE"/>
        </w:rPr>
      </w:r>
      <w:r>
        <w:rPr>
          <w:lang w:val="sw_KE" w:bidi="sw_KE"/>
        </w:rPr>
        <w:t xml:space="preserve">Umati unadai kwamba Pilato </w:t>
      </w:r>
      <w:r>
        <w:rPr>
          <w:b/>
          <w:lang w:val="sw_KE" w:bidi="sw_KE"/>
        </w:rPr>
        <w:t>amsulubishe</w:t>
      </w:r>
      <w:r>
        <w:rPr>
          <w:lang w:val="sw_KE" w:bidi="sw_KE"/>
        </w:rPr>
        <w:t xml:space="preserve"> Yesu. Kusulubishwa ilikuwa aina mbaya zaidi ya adhabu ya kifo katika zama za Yesu. Kwa kawaida askari walimpiga mwathirika, kisha wakagongomea mikono na miguu yake kwenye vipande viwili vya mbao vyenye umbo la </w:t>
      </w:r>
      <w:r>
        <w:rPr>
          <w:b/>
          <w:lang w:val="sw_KE" w:bidi="sw_KE"/>
        </w:rPr>
        <w:t>msalaba</w:t>
      </w:r>
      <w:r>
        <w:rPr>
          <w:lang w:val="sw_KE" w:bidi="sw_KE"/>
        </w:rPr>
        <w:t>. Askari waliusimamisha msalaba wima, na mwathiriwa alining'inia kwa maumivu kwa saa nyingi mpaka alipokufa. Tumia neno au kifungu kile kile kwa marejeleo mtambuka kama ulivyotumia katika vifungu vya awali.</w:t>
      </w:r>
    </w:p>
    <w:p>
      <w:pPr/>
      <w:r>
        <w:rPr>
          <w:lang w:val="sw_KE" w:bidi="sw_KE"/>
        </w:rPr>
      </w:r>
      <w:r>
        <w:rPr>
          <w:lang w:val="sw_KE" w:bidi="sw_KE"/>
        </w:rPr>
        <w:t xml:space="preserve">Simameni hapa na mjadili kama kikundi ni neno gani au kifungu gani cha maneno mtakachotumia kwa ajili ya neno </w:t>
      </w:r>
      <w:r>
        <w:rPr>
          <w:b/>
          <w:lang w:val="sw_KE" w:bidi="sw_KE"/>
        </w:rPr>
        <w:t>kusulubisha</w:t>
      </w:r>
      <w:r>
        <w:rPr>
          <w:lang w:val="sw_KE" w:bidi="sw_KE"/>
        </w:rPr>
        <w:t xml:space="preserve">. Kwa maelezo zaidi kuhusu </w:t>
      </w:r>
      <w:r>
        <w:rPr>
          <w:lang w:val="sw_KE" w:bidi="sw_KE"/>
        </w:rPr>
        <w:t>kusulubishwa</w:t>
      </w:r>
      <w:r>
        <w:rPr>
          <w:lang w:val="sw_KE" w:bidi="sw_KE"/>
        </w:rPr>
        <w:t xml:space="preserve"> na </w:t>
      </w:r>
      <w:r>
        <w:rPr>
          <w:lang w:val="sw_KE" w:bidi="sw_KE"/>
        </w:rPr>
        <w:t>msalaba</w:t>
      </w:r>
      <w:r>
        <w:rPr>
          <w:lang w:val="sw_KE" w:bidi="sw_KE"/>
        </w:rPr>
        <w:t xml:space="preserve"> rejelea Faharasa Kuu. Sitisha sauti hii hapa.</w:t>
      </w:r>
    </w:p>
    <w:p>
      <w:pPr/>
      <w:r>
        <w:rPr>
          <w:lang w:val="sw_KE" w:bidi="sw_KE"/>
        </w:rPr>
      </w:r>
      <w:r>
        <w:rPr>
          <w:lang w:val="sw_KE" w:bidi="sw_KE"/>
        </w:rPr>
        <w:t xml:space="preserve">Askari </w:t>
      </w:r>
      <w:r>
        <w:rPr>
          <w:b/>
          <w:lang w:val="sw_KE" w:bidi="sw_KE"/>
        </w:rPr>
        <w:t>walimtandika mijeledi</w:t>
      </w:r>
      <w:r>
        <w:rPr>
          <w:lang w:val="sw_KE" w:bidi="sw_KE"/>
        </w:rPr>
        <w:t xml:space="preserve"> Yesu. Hiyo ina maana kwamba walimfunga mwathiriwa kwenye mti, wakamvua nguo, na kumpiga mara nyingi kwa mjeledi wa ngozi ambao ulikuwa na vipande vya kioo, risasi, na mifupa vilivyofungwa kwake. Wakati mwingine watu wangeweza kuona sehemu za ndani za mtu baada ya kupigwa viboko. Wakati mwingine watu walikufa kutokana na kupigwa. Tumia neno lile lile au kifungu kile kile cha maneno kwa ajili ya 'kupigwa' kama ulivyofanya katika simulizi za awali.</w:t>
      </w:r>
    </w:p>
    <w:p>
      <w:pPr/>
      <w:r>
        <w:rPr>
          <w:lang w:val="sw_KE" w:bidi="sw_KE"/>
        </w:rPr>
      </w:r>
      <w:r>
        <w:rPr>
          <w:lang w:val="sw_KE" w:bidi="sw_KE"/>
        </w:rPr>
        <w:t xml:space="preserve">Pilato </w:t>
      </w:r>
      <w:r>
        <w:rPr>
          <w:b/>
          <w:lang w:val="sw_KE" w:bidi="sw_KE"/>
        </w:rPr>
        <w:t>alimkabidhi Yesu ili asulubiwe</w:t>
      </w:r>
      <w:r>
        <w:rPr>
          <w:lang w:val="sw_KE" w:bidi="sw_KE"/>
        </w:rPr>
        <w:t>, ambayo ina maana kwamba Pilato alimkabidhi Yesu kwa askari ambao wangempigilia misumari msalabani.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Marko 15:16–32</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15:16–32 na muiweke mioyoni mwenu.</w:t>
      </w:r>
    </w:p>
    <w:p>
      <w:pPr/>
      <w:r>
        <w:rPr>
          <w:lang w:val="sw_KE" w:bidi="sw_KE"/>
        </w:rPr>
      </w:r>
      <w:r>
        <w:rPr>
          <w:lang w:val="sw_KE" w:bidi="sw_KE"/>
        </w:rPr>
        <w:t>Sikiliza toleo la sauti la Marko 15:16–32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Marko 15:16–32 katika tafsiri rahisi zaidi kuelewa.</w:t>
      </w:r>
    </w:p>
    <w:p>
      <w:pPr/>
      <w:r>
        <w:rPr>
          <w:lang w:val="sw_KE" w:bidi="sw_KE"/>
        </w:rPr>
      </w:r>
      <w:r>
        <w:rPr>
          <w:lang w:val="sw_KE" w:bidi="sw_KE"/>
        </w:rPr>
        <w:t>Hadithi hii inaanza mara tu baada ya askari kumtandika mijeledi Yesu. Hatujui ni wapi askari walimchapa Yesu, lakini pengine walimpeleka kwenye ua ndani ya jumba la gavana karibu na mahali ambapo askari walikuwa wakiishi. Askari wa ziada wasio Wayahudi kwa kawaida walikuja na gavana Pilato kwa ajili ya sherehe ya Pasaka ili kusaidia kulinda Yerusalemu. Watu wengi wa Kiyahudi walikuwa Yerusalemu kwa Pasaka, na wakati mwingine watu wa Kiyahudi walianza kufanya ghasia dhidi ya serikali. Kwa hivyo, kikosi cha askari—takriban wanaume 200 hadi 600—kilikuwa katika Praetorium - makao makuu ya gavana. Askari huenda walikuwa na wasiwasi mwingi kwa sababu ya hatari iliyokuwapo Yerusalemu wakati wa sherehe kubwa kama Pasaka.</w:t>
      </w:r>
    </w:p>
    <w:p>
      <w:pPr/>
      <w:r>
        <w:rPr>
          <w:lang w:val="sw_KE" w:bidi="sw_KE"/>
        </w:rPr>
      </w:r>
      <w:r>
        <w:rPr>
          <w:lang w:val="sw_KE" w:bidi="sw_KE"/>
        </w:rPr>
        <w:t>Yesu pengine alikuwa akivuja damu na alikuwa mnyonge sana kutokana na kupigwa mijeledi. Askari hawa walijua kwamba Yesu alisema alikuwa Mfalme wa Wayahudi. Askari walimdhihaki kwa kujifanya kumheshimu kama mfalme. Askari wa kikosi walimvisha Yesu vazi la zambarau—rangi ya kifalme\—ambayo pengine ilikuwa tu kitambaa cha zamani cha zambarau au zulia. Walisuka matawi ya miiba kuwa duara na kulikandamiza chini juu ya kichwa cha Yesu. Waliita mduara wa matawi ya miiba taji ya mfalme. Kisha askari walimdhihaki Yesu. Walipiga kelele, "Salamu, au heshima kwako, Mfalme wa Wayahudi!" kwa njia sawa na jinsi walivyomzungumzia mfalme wa Kirumi. Askari walimpiga Yesu kichwani kwa fimbo, walimtemea mate, na kupiga magoti kwa magoti yao ili kujifanya kumwabudu Yesu. Kutema mate ilikuwa moja ya njia mbaya zaidi za kumtukana mtu katika utamaduni wa Yesu. Kisha askari walimvua lile vazi la zambarau na kumvisha tena mavazi yake mwenyewe.</w:t>
      </w:r>
    </w:p>
    <w:p>
      <w:pPr/>
      <w:r>
        <w:rPr>
          <w:lang w:val="sw_KE" w:bidi="sw_KE"/>
        </w:rPr>
      </w:r>
      <w:r>
        <w:rPr>
          <w:lang w:val="sw_KE" w:bidi="sw_KE"/>
        </w:rPr>
        <w:t>Sitisha hapa na uangalie picha ya vazi la zambarau au nyekundu la kina, na picha ya fimbo ambayo ingetumiwa kumpiga mtu kama kikundi.</w:t>
      </w:r>
    </w:p>
    <w:p>
      <w:pPr/>
      <w:r>
        <w:rPr>
          <w:lang w:val="sw_KE" w:bidi="sw_KE"/>
        </w:rPr>
      </w:r>
      <w:r>
        <w:rPr>
          <w:lang w:val="sw_KE" w:bidi="sw_KE"/>
        </w:rPr>
        <w:t>Jadili maswali haya kama kikundi. Watu wanawatukanaje watu wengine katika utamaduni wako? Katika hadithi hii, walimpiga Yesu na kumtemea mate. Pia walimfanyia dhihaka kwa kujifanya kuwa yeye ni mfalme. Watu wanafanya nini katika utamaduni wako? Sitisha sauti hii hapa.</w:t>
      </w:r>
    </w:p>
    <w:p>
      <w:pPr/>
      <w:r>
        <w:rPr>
          <w:lang w:val="sw_KE" w:bidi="sw_KE"/>
        </w:rPr>
      </w:r>
      <w:r>
        <w:rPr>
          <w:lang w:val="sw_KE" w:bidi="sw_KE"/>
        </w:rPr>
        <w:t>Kwa kawaida, askari anayeamuru na askari 4 wa kunyongwa walimwongoza mfungwa hadi mahali pa kunyongwa kupitia mji. Mfungwa alibeba boriti fupi ya msalaba njiani kuelekea eneo la utekelezaji adhabu. Mahali pa kusulubishwa palikuwa nje tu ya ukuta wa mji wa Yerusalemu, pengine kando ya barabara.</w:t>
      </w:r>
    </w:p>
    <w:p>
      <w:pPr/>
      <w:r>
        <w:rPr>
          <w:lang w:val="sw_KE" w:bidi="sw_KE"/>
        </w:rPr>
      </w:r>
      <w:r>
        <w:rPr>
          <w:lang w:val="sw_KE" w:bidi="sw_KE"/>
        </w:rPr>
        <w:t>Simama hapa na uangalie picha ya msalaba na uonyeshe boriti ya msalaba kama kikundi. Sitisha sauti hii hapa.</w:t>
      </w:r>
    </w:p>
    <w:p>
      <w:pPr/>
      <w:r>
        <w:rPr>
          <w:lang w:val="sw_KE" w:bidi="sw_KE"/>
        </w:rPr>
      </w:r>
      <w:r>
        <w:rPr>
          <w:lang w:val="sw_KE" w:bidi="sw_KE"/>
        </w:rPr>
        <w:t>Askari ama walibeba kibao au kuweka kibao juu ya mfungwa kikiwa na maelezo ya uhalifu wake yameandikwa juu yake. Yesu alikuwa na ishara ambayo ilisema, "Mfalme wa Wayahudi" ili kuonyesha kwamba alikuwa akiuawa kwa kusema kwamba alikuwa mfalme.</w:t>
      </w:r>
    </w:p>
    <w:p>
      <w:pPr/>
      <w:r>
        <w:rPr>
          <w:lang w:val="sw_KE" w:bidi="sw_KE"/>
        </w:rPr>
      </w:r>
      <w:r>
        <w:rPr>
          <w:lang w:val="sw_KE" w:bidi="sw_KE"/>
        </w:rPr>
        <w:t>Yesu alikuwa dhaifu sana baada ya kupigwa, na hangeweza kubeba msalaba wake mwendo wote. Wakati huo huo Yesu alikuwa akitembea kuelekea mahali pa kuuawa, mtu mmoja alikuwa akiingia Yerusalemu akitokea mashambani. Jina lake lilikuwa Simoni. Simoni alikuwa Myahudi ambaye aliishi au alikuja Yerusalemu kwa sherehe ya Pasaka, lakini alikuwa kutoka Kureni, mji wa kaskazini mwa Afrika. Watu katika wasikilizaji wa Marko ni lazima wamjue Simoni na wana wake, kwa sababu Marko anatuambia kwamba Simoni alikuwa baba ya Aleksanda na Rufo.</w:t>
      </w:r>
    </w:p>
    <w:p>
      <w:pPr/>
      <w:r>
        <w:rPr>
          <w:lang w:val="sw_KE" w:bidi="sw_KE"/>
        </w:rPr>
      </w:r>
      <w:r>
        <w:rPr>
          <w:lang w:val="sw_KE" w:bidi="sw_KE"/>
        </w:rPr>
        <w:t>Ilikuwa desturi katika utamaduni wa Kiyahudi kwa wanawake wa Kiyahudi kutoa divai iliyochanganywa na manemane, utomvu maalum kutoka kwa mti, ili kumsaidia mfungwa kupunguza maumivu ya kusulubishwa. Marko hatuambii ni nani aliyempa Yesu divai hii. Yesu alikataa divai iliyochanganywa na manemane ili aweze kuvumilia maumivu kamili ya msalaba.</w:t>
      </w:r>
    </w:p>
    <w:p>
      <w:pPr/>
      <w:r>
        <w:rPr>
          <w:lang w:val="sw_KE" w:bidi="sw_KE"/>
        </w:rPr>
      </w:r>
      <w:r>
        <w:rPr>
          <w:lang w:val="sw_KE" w:bidi="sw_KE"/>
        </w:rPr>
        <w:t>Marko hatoi maelezo kamili ya jinsi Warumi walivyowasulubisha wafungwa wao, pengine kwa sababu wasikilizaji wake tayari walielewa mchakato vizuri sana. Kwa kawaida Warumi walimvua mfungwa wao nguo na kumwacha uchi. Watu wa Kiyahudi hawakupenda wafungwa wauawe wakiwa uchi kabisa, kwa hiyo wakati mwingine askari wa Kirumi waliruhusu wafungwa wao kuvaa kitambaa cha kiuno kuzunguka miguu yao. Hatujui kama Yesu alivaa vazi kama hilo au la. Askari waliinyoosha mikono yake, na kuipigilia misumari au kuifunga mikono yake kwenye boriti ya msalaba. Msumari huo huenda ulipigiliwa kupitia sehemu ya mbele ya mkono wa mwathiriwa. Kipande cha msalaba kiliinuliwa na kuunganishwa kwenye kigingi au mti uliosimama wima ambao tayari ulikuwa umeshindiliwa ardhini. Kisha miguu ilipigiliwa misumari kwenye mti wa wima. Miguu pengine ilipigiliwa misumari pamoja kwa msumari mmoja mrefu. Huenda kulikuwa na kipande cha mbao kilichowekwa karibu katikati ya nguzo ili kuutegemeza mwili. Wafungwa kwa kawaida walikufa kutokana na uchovu wa kujaribu kuuinua mwili wao ili waweze kupumua. Walidhoofika kwa kupigwa na kupoteza damu, kwa hiyo mchakato huu kwa kawaida ulichukua saa chache.</w:t>
      </w:r>
    </w:p>
    <w:p>
      <w:pPr/>
      <w:r>
        <w:rPr>
          <w:lang w:val="sw_KE" w:bidi="sw_KE"/>
        </w:rPr>
      </w:r>
      <w:r>
        <w:rPr>
          <w:lang w:val="sw_KE" w:bidi="sw_KE"/>
        </w:rPr>
        <w:t>Urefu wa misalaba iliyoinuliwa ungekuwa tu urefu wa mtu, lakini kwa upande wa Yesu pengine ulikuwa juu kidogo ili watu wengi zaidi waweze kumwona. Viongozi wa kidini walimdhihaki Yesu na kumwambia "shuka kutoka msalabani," ikimaanisha kwamba msalaba wake unaweza kuwa ulikuwa mrefu kidogo kuliko kawaida.</w:t>
      </w:r>
    </w:p>
    <w:p>
      <w:pPr/>
      <w:r>
        <w:rPr>
          <w:lang w:val="sw_KE" w:bidi="sw_KE"/>
        </w:rPr>
      </w:r>
      <w:r>
        <w:rPr>
          <w:lang w:val="sw_KE" w:bidi="sw_KE"/>
        </w:rPr>
        <w:t>Warumi waliruhusu wanyongaji kudai mali ya mtu aliyeuawa. Mali ya pekee ya Yesu ilikuwa mavazi yake. Pengine alikuwa na vazi la nje na vazi la ndani, na pengine vazi la kichwa. Askari wanapiga kura, au kutupa vijiti ardhini, ili kuamua ni nani angepata kipande cha mavazi.</w:t>
      </w:r>
    </w:p>
    <w:p>
      <w:pPr/>
      <w:r>
        <w:rPr>
          <w:lang w:val="sw_KE" w:bidi="sw_KE"/>
        </w:rPr>
      </w:r>
      <w:r>
        <w:rPr>
          <w:lang w:val="sw_KE" w:bidi="sw_KE"/>
        </w:rPr>
        <w:t>Simama hapa na uangalie picha ya kura ambazo zingepigwa.</w:t>
      </w:r>
    </w:p>
    <w:p>
      <w:pPr/>
      <w:r>
        <w:rPr>
          <w:lang w:val="sw_KE" w:bidi="sw_KE"/>
        </w:rPr>
      </w:r>
      <w:r>
        <w:rPr>
          <w:lang w:val="sw_KE" w:bidi="sw_KE"/>
        </w:rPr>
        <w:t>Jadili maswali haya kama kikundi: Katika utamaduni wako, watu wanawaaibisha au kuwadhalilisha vipi watu wengine? Ni aina gani za mambo watu wanafanya ili kutendewa kwa njia ya aibu kama hiyo? Sitisha sauti hii hapa.</w:t>
      </w:r>
    </w:p>
    <w:p>
      <w:pPr/>
      <w:r>
        <w:rPr>
          <w:lang w:val="sw_KE" w:bidi="sw_KE"/>
        </w:rPr>
      </w:r>
      <w:r>
        <w:rPr>
          <w:lang w:val="sw_KE" w:bidi="sw_KE"/>
        </w:rPr>
        <w:t>Marko kisha anatuambia kwamba askari walimsulubisha Yesu saa tatu asubuhi, au katika wakati wa Kiyahudi, "saa ya tatu." Hii hailingani na muda uliotajwa katika maelezo mengine ya Injili kuhusu kusulubishwa kwa Yesu, au hata na maelezo ya Marko mwenyewe. Kumbukumbu hii ya wakati inaweza kuwa wazo la baadaye kutoka kwa mhariri wa mapema wa kitabu cha Marko, au tu wakati wa takriban ambao Yesu aliuawa.</w:t>
      </w:r>
    </w:p>
    <w:p>
      <w:pPr/>
      <w:r>
        <w:rPr>
          <w:lang w:val="sw_KE" w:bidi="sw_KE"/>
        </w:rPr>
      </w:r>
      <w:r>
        <w:rPr>
          <w:lang w:val="sw_KE" w:bidi="sw_KE"/>
        </w:rPr>
        <w:t>Askari waliweka ile ishara aliyoivaa Yesu— "Mfalme wa Wayahudi"—kwenye mti juu ya kichwa chake. Askari pia waliwasulubisha wanaume wawili kwenye misalaba kila upande wa Yesu. Wanaume hawa wanaelezewa kama "wanyang'anyi" au "wezi." Warumi hawakuwaua watu kwa kuwa wezi, kwa hiyo maana inayoelekea zaidi ya maelezo haya ni kwamba wanaume hawa pia walikuwa wanamapinduzi na walikuwa wamejaribu kupindua serikali.</w:t>
      </w:r>
    </w:p>
    <w:p>
      <w:pPr/>
      <w:r>
        <w:rPr>
          <w:lang w:val="sw_KE" w:bidi="sw_KE"/>
        </w:rPr>
      </w:r>
      <w:r>
        <w:rPr>
          <w:lang w:val="sw_KE" w:bidi="sw_KE"/>
        </w:rPr>
        <w:t>Baadhi ya watu walipita na kutikisa vichwa vyao, au kutoa ishara kwa vichwa vyao kuonyesha kwamba walikuwa wakimtukana Yesu. Walisema, "Ulisema utaharibu hekalu na kulijenga tena baada ya siku tatu." Watu hawa huenda walikuwa chumbani usiku uliopita pamoja na Sanhedrini au huenda walisikia kile ambacho mashahidi wa uongo walisema kuhusu Yesu. Watu pia walisema, "Shuka kutoka msalabani na ujiokoe mwenyewe."</w:t>
      </w:r>
    </w:p>
    <w:p>
      <w:pPr/>
      <w:r>
        <w:rPr>
          <w:lang w:val="sw_KE" w:bidi="sw_KE"/>
        </w:rPr>
      </w:r>
      <w:r>
        <w:rPr>
          <w:lang w:val="sw_KE" w:bidi="sw_KE"/>
        </w:rPr>
        <w:t>Washiriki wa Sanhedrini, makuhani wanaoongoza na walimu wa sheria walizungumza kati yao kwa njia ya kejeli. "Aliokoa wengine, lakini hawezi kujiokoa mwenyewe. Hebu 'Masihi,' huyu 'Mfalme wa Israeli,' ashuke kutoka msalabani ili tuweze kumwamini." Pengine walimaanisha kwamba Yesu aliokoa watu wengine kwa kuwaponya. Kwa kushangaza, Yesu anaweza kuokoa watu kiroho kwa sababu hakujiokoa kwa kuja chini kutoka msalabani. Viongozi wa kidini walimwita Yesu "Mfalme wa Israeli" badala ya "Mfalme wa Wayahudi" kama Pilato alikuwa amefanya. Warumi waliita kikundi cha watu wanaoishi katika Israeli "Wayahudi." Watu wa Kiyahudi wenyewe walipenda kutumia jina la nchi yao, Israeli.</w:t>
      </w:r>
    </w:p>
    <w:p>
      <w:pPr/>
      <w:r>
        <w:rPr>
          <w:lang w:val="sw_KE" w:bidi="sw_KE"/>
        </w:rPr>
      </w:r>
      <w:r>
        <w:rPr>
          <w:lang w:val="sw_KE" w:bidi="sw_KE"/>
        </w:rPr>
        <w:t>Wapinduzi ambao walikuwa kwenye misalaba kila upande wa Yesu walimdhihaki, ambayo ina maana kwamba walisema mambo mabaya kuhusu Yesu.</w:t>
      </w:r>
      <w:r>
        <w:rPr>
          <w:lang w:val="sw_KE" w:bidi="sw_KE"/>
        </w:rPr>
      </w:r>
    </w:p>
    <w:p>
      <w:pPr>
        <w:pStyle w:val="Heading3"/>
      </w:pPr>
      <w:r>
        <w:rPr>
          <w:lang w:val="sw_KE" w:bidi="sw_KE"/>
        </w:rPr>
        <w:t>Kufafanua Matukio</w:t>
      </w:r>
    </w:p>
    <w:p>
      <w:pPr/>
      <w:r>
        <w:rPr>
          <w:lang w:val="sw_KE" w:bidi="sw_KE"/>
        </w:rPr>
      </w:r>
      <w:r>
        <w:rPr>
          <w:lang w:val="sw_KE" w:bidi="sw_KE"/>
        </w:rPr>
        <w:t>Sikiliza toleo la sauti la Marko 15:16–32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Askari katika Pretorio, makao makuu ya gavana, wanamdhihaki Yesu.</w:t>
      </w:r>
    </w:p>
    <w:p>
      <w:pPr/>
      <w:r>
        <w:rPr>
          <w:lang w:val="sw_KE" w:bidi="sw_KE"/>
        </w:rPr>
      </w:r>
      <w:r>
        <w:rPr>
          <w:b/>
          <w:lang w:val="sw_KE" w:bidi="sw_KE"/>
        </w:rPr>
        <w:t>Katika tukio la pili:</w:t>
      </w:r>
      <w:r>
        <w:rPr>
          <w:lang w:val="sw_KE" w:bidi="sw_KE"/>
        </w:rPr>
        <w:t xml:space="preserve"> Yesu anaanza kubeba boriti ya msalaba wake hadi mahali pa kusulubiwa. Hawezi kuibeba safari yote, na Simoni wa Kureni anaibeba sehemu ya njia iliyobaki kuelekea Golgotha, Mahali pa Fuvu.</w:t>
      </w:r>
    </w:p>
    <w:p>
      <w:pPr/>
      <w:r>
        <w:rPr>
          <w:lang w:val="sw_KE" w:bidi="sw_KE"/>
        </w:rPr>
      </w:r>
      <w:r>
        <w:rPr>
          <w:b/>
          <w:lang w:val="sw_KE" w:bidi="sw_KE"/>
        </w:rPr>
        <w:t>Katika tukio la tatu:</w:t>
      </w:r>
      <w:r>
        <w:rPr>
          <w:lang w:val="sw_KE" w:bidi="sw_KE"/>
        </w:rPr>
        <w:t xml:space="preserve"> Mtu anampa Yesu divai na manemane, na askari wanampigilia Yesu misumari msalabani. Kuna wanamapinduzi wawili waliosulubishwa kwenye misalaba miwili, mmoja kila upande wa Yesu.</w:t>
      </w:r>
    </w:p>
    <w:p>
      <w:pPr/>
      <w:r>
        <w:rPr>
          <w:lang w:val="sw_KE" w:bidi="sw_KE"/>
        </w:rPr>
      </w:r>
      <w:r>
        <w:rPr>
          <w:b/>
          <w:lang w:val="sw_KE" w:bidi="sw_KE"/>
        </w:rPr>
        <w:t>Katika tukio la nne:</w:t>
      </w:r>
      <w:r>
        <w:rPr>
          <w:lang w:val="sw_KE" w:bidi="sw_KE"/>
        </w:rPr>
        <w:t xml:space="preserve"> Watu, makuhani wanaoongoza, na walimu wa sheria ya kidini wanamdhihaki Yesu. Wanamapinduzi wawili, mmoja kila upande wa Yesu, wanamdhihaki Yesu.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katika Praetorio (makuu ya gavana)</w:t>
      </w:r>
    </w:p>
    <w:p>
      <w:pPr>
        <w:pStyle w:val="ListBullet"/>
        <w:spacing w:line="240" w:lineRule="auto"/>
        <w:ind w:left="720"/>
      </w:pPr>
      <w:r>
        <w:rPr>
          <w:lang w:val="sw_KE" w:bidi="sw_KE"/>
        </w:rPr>
      </w:r>
      <w:r>
        <w:rPr>
          <w:lang w:val="sw_KE" w:bidi="sw_KE"/>
        </w:rPr>
        <w:t>Simoni wa Kureni</w:t>
      </w:r>
    </w:p>
    <w:p>
      <w:pPr>
        <w:pStyle w:val="ListBullet"/>
        <w:spacing w:line="240" w:lineRule="auto"/>
        <w:ind w:left="720"/>
      </w:pPr>
      <w:r>
        <w:rPr>
          <w:lang w:val="sw_KE" w:bidi="sw_KE"/>
        </w:rPr>
      </w:r>
      <w:r>
        <w:rPr>
          <w:lang w:val="sw_KE" w:bidi="sw_KE"/>
        </w:rPr>
        <w:t>Mtu ambaye anampa Yesu divai na manemane</w:t>
      </w:r>
    </w:p>
    <w:p>
      <w:pPr>
        <w:pStyle w:val="ListBullet"/>
        <w:spacing w:line="240" w:lineRule="auto"/>
        <w:ind w:left="720"/>
      </w:pPr>
      <w:r>
        <w:rPr>
          <w:lang w:val="sw_KE" w:bidi="sw_KE"/>
        </w:rPr>
      </w:r>
      <w:r>
        <w:rPr>
          <w:lang w:val="sw_KE" w:bidi="sw_KE"/>
        </w:rPr>
        <w:t>Askari wanaomsulubisha Yesu</w:t>
      </w:r>
    </w:p>
    <w:p>
      <w:pPr>
        <w:pStyle w:val="ListBullet"/>
        <w:spacing w:line="240" w:lineRule="auto"/>
        <w:ind w:left="720"/>
      </w:pPr>
      <w:r>
        <w:rPr>
          <w:lang w:val="sw_KE" w:bidi="sw_KE"/>
        </w:rPr>
      </w:r>
      <w:r>
        <w:rPr>
          <w:lang w:val="sw_KE" w:bidi="sw_KE"/>
        </w:rPr>
        <w:t>Wanamapinduzi wawili walisulubishwa kila upande wa Yesu</w:t>
      </w:r>
    </w:p>
    <w:p>
      <w:pPr>
        <w:pStyle w:val="ListBullet"/>
        <w:spacing w:line="240" w:lineRule="auto"/>
        <w:ind w:left="720"/>
      </w:pPr>
      <w:r>
        <w:rPr>
          <w:lang w:val="sw_KE" w:bidi="sw_KE"/>
        </w:rPr>
      </w:r>
      <w:r>
        <w:rPr>
          <w:lang w:val="sw_KE" w:bidi="sw_KE"/>
        </w:rPr>
        <w:t>Watu wanaotazama tendo la kusulubisha</w:t>
      </w:r>
    </w:p>
    <w:p>
      <w:pPr>
        <w:pStyle w:val="ListBullet"/>
        <w:spacing w:line="240" w:lineRule="auto"/>
        <w:ind w:left="720"/>
      </w:pPr>
      <w:r>
        <w:rPr>
          <w:lang w:val="sw_KE" w:bidi="sw_KE"/>
        </w:rPr>
      </w:r>
      <w:r>
        <w:rPr>
          <w:lang w:val="sw_KE" w:bidi="sw_KE"/>
        </w:rPr>
        <w:t>Makuhani wanaoongoza na walimu wa sheria ya kidini</w:t>
      </w:r>
    </w:p>
    <w:p>
      <w:pPr/>
      <w:r>
        <w:rPr>
          <w:lang w:val="sw_KE" w:bidi="sw_KE"/>
        </w:rPr>
      </w:r>
      <w:r>
        <w:rPr>
          <w:lang w:val="sw_KE" w:bidi="sw_KE"/>
        </w:rPr>
        <w:t>Kama kikundi, zingatia sehemu hizi za mpangilio wa simulizi:</w:t>
      </w:r>
    </w:p>
    <w:p>
      <w:pPr/>
      <w:r>
        <w:rPr>
          <w:lang w:val="sw_KE" w:bidi="sw_KE"/>
        </w:rPr>
      </w:r>
      <w:r>
        <w:rPr>
          <w:lang w:val="sw_KE" w:bidi="sw_KE"/>
        </w:rPr>
        <w:t>Tumesimulia hadithi hii tukitoa maelezo wakati huo ambayo ilitokea. Hii inaweza kuwa na manufaa kwako kuelewa wakati mambo yalitokea katika hadithi hii.</w:t>
      </w:r>
    </w:p>
    <w:p>
      <w:pPr/>
      <w:r>
        <w:rPr>
          <w:lang w:val="sw_KE" w:bidi="sw_KE"/>
        </w:rPr>
      </w:r>
      <w:r>
        <w:rPr>
          <w:lang w:val="sw_KE" w:bidi="sw_KE"/>
        </w:rPr>
        <w:t>Ni muhimu kukumbuka kwamba hadithi hii inaanza wakati au mara tu baada ya askari kumpiga Yesu viboko. Wakati fulani, ama kabla au mara baada ya kumtandika Yesu viboko, wanamchukua Yesu hadi kwenye ua la makao makuu ya gavana. Kikosi cha takriban askari 200 hadi 600 kinatoka kumwona Yesu na kumdhihaki. Askari wanajifanya kumtendea Yesu kama wangemtendea mfalme. Waliweka vazi la zambarau, au nyekundu iliyokolea, juu yake. Waliweka taji iliyotengenezwa kwa matawi ya miiba juu ya kichwa chake. Wanamsalimu, au kumwita kama mfalme: "Salamu mfalme wa Wayahudi!" Kisha wakampiga kichwani kwa fimbo na kumtemea mate ili kumtukana. Wanapiga magoti mbele yake kama wanamsujudia. Kisha wanatoa vazi la zambarau na kuweka mavazi yake juu yake. Ni muhimu kukumbuka kwamba hii inamdhalilisha sana Yesu.</w:t>
      </w:r>
    </w:p>
    <w:p>
      <w:pPr/>
      <w:r>
        <w:rPr>
          <w:lang w:val="sw_KE" w:bidi="sw_KE"/>
        </w:rPr>
      </w:r>
      <w:r>
        <w:rPr>
          <w:lang w:val="sw_KE" w:bidi="sw_KE"/>
        </w:rPr>
        <w:t>Kisha pengine takriban askari 4 na askari mmoja anayeongoza wanaweka boriti ya msalaba, ambayo ni kipande kirefu cha mbao, kwenye mabega yake na kuanza kumwongoza Yesu hadi mahali pa kuuawa. Askari ama wanabeba ishara au kuiweka juu ya Yesu ambayo inasema, "Mfalme wa Wayahudi." Yesu anaanza kubeba kipande kirefu cha mbao akipita katika mji wa Yerusalemu. Kuna watu wengi mjini pande zote kumzunguka. Yesu ni dhaifu sana baada ya kupigwa mijeledi. Hawezi kubeba mbao tena. Askari wanamlazimisha mtu anayeitwa Simoni, kutoka Kurene, kubeba msalaba. Marko anakatiza mtiririko wa hadithi hapa ili kutupa maelezo kwamba Simoni ni baba ya Aleksanda na Rufo, na kwamba Simoni anatoka mji wa Kurene ulioko Afrika Kaskazini.</w:t>
      </w:r>
    </w:p>
    <w:p>
      <w:pPr/>
      <w:r>
        <w:rPr>
          <w:lang w:val="sw_KE" w:bidi="sw_KE"/>
        </w:rPr>
      </w:r>
      <w:r>
        <w:rPr>
          <w:lang w:val="sw_KE" w:bidi="sw_KE"/>
        </w:rPr>
        <w:t>Sitisha hapa na mjadili swali hili kama kikundi: Kumbuka jinsi mlivyoanzisha maelezo ya usuli katika kifungu cha awali. Ungeiweka wapi katika mpangilio huu? Sitisha sauti hii hapa.</w:t>
      </w:r>
    </w:p>
    <w:p>
      <w:pPr/>
      <w:r>
        <w:rPr>
          <w:lang w:val="sw_KE" w:bidi="sw_KE"/>
        </w:rPr>
      </w:r>
      <w:r>
        <w:rPr>
          <w:lang w:val="sw_KE" w:bidi="sw_KE"/>
        </w:rPr>
        <w:t>Simoni, askari, na Yesu wanatembea katikati ya mji na kutoka mjini kupitia lango katika ukuta. Kuna mahali pa kunyongwa nje ya ukuta wa mji wa Yerusalemu panaitwa Golgotha, Mahali pa Fuvu.</w:t>
      </w:r>
    </w:p>
    <w:p>
      <w:pPr/>
      <w:r>
        <w:rPr>
          <w:lang w:val="sw_KE" w:bidi="sw_KE"/>
        </w:rPr>
      </w:r>
      <w:r>
        <w:rPr>
          <w:lang w:val="sw_KE" w:bidi="sw_KE"/>
        </w:rPr>
        <w:t>Baadhi ya watu, pengine wanawake wa Kiyahudi, wanampa Yesu divai iliyochanganywa na manemane ili kutuliza maumivu. Yesu anakataa divai. Marko anatuambia kwamba ni saa tatu asubuhi, au takriban saa tatu baada ya kuchomoza kwa jua, wakati askari wanamsulubisha Yesu. Askari wananyosha mikono ya Yesu kwenye boriti ambayo Simoni amebeba. Wanampigilia misumari mikono yake, pengine katika eneo la mkono wa mbele, kwenye kila ncha ya boriti ya msalaba. Kisha wanainua boriti ya msalaba kwenye mti wima wa mbao. Pengine walipigilia miguu ya Yesu pamoja kupitia visigino kwenye boriti ya wima karibu na chini. Wanaweka bango linalosema "Mfalme wa Wayahudi" juu ya kichwa cha Yesu.</w:t>
      </w:r>
    </w:p>
    <w:p>
      <w:pPr/>
      <w:r>
        <w:rPr>
          <w:lang w:val="sw_KE" w:bidi="sw_KE"/>
        </w:rPr>
      </w:r>
      <w:r>
        <w:rPr>
          <w:lang w:val="sw_KE" w:bidi="sw_KE"/>
        </w:rPr>
        <w:t>Askari wanasulubisha wanaume wawili ambao walikuwa wanamapinduzi kwa njia sawa na kuweka misalaba yao, mmoja kila upande wa Yesu. Msalaba wa Yesu ulikuwa katikati. Askari walipiga kura, pengine kwa kutupa mawe madogo yaliyowekwa alama kwenye ardhi. Jinsi mawe yalivyoanguka iliamua ni nani angepata vipande gani vya mavazi ya Yesu.</w:t>
      </w:r>
    </w:p>
    <w:p>
      <w:pPr/>
      <w:r>
        <w:rPr>
          <w:lang w:val="sw_KE" w:bidi="sw_KE"/>
        </w:rPr>
      </w:r>
      <w:r>
        <w:rPr>
          <w:lang w:val="sw_KE" w:bidi="sw_KE"/>
        </w:rPr>
        <w:t>Watu walipita na kumtukana Yesu. Walitikisa vichwa vyao ili kuonyesha chuki yao na kusema, "Unataka kuharibu hekalu na kulijenga kwa siku tatu. " Shuka msalabani na ujiokoe!" Makuhani wakuu na walimu wa sheria walizungumza wao kwa wao na kumdhihaki Yesu: "Aliokoa wengine, lakini hawezi kujiokoa mwenyewe! Masihi huyu, mfalme wa Israeli, anapaswa kushuka kutoka msalabani ili tuweze kuona na kumwamini." Wapinduzi wawili ambao walikuwa kwenye misalaba karibu na Yesu pia walimtukana.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Marko 15:16–32 katika tafsiri rahisi zaidi kueleweka.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Askari katika Pretorio (makao makuu ya gavana)</w:t>
      </w:r>
    </w:p>
    <w:p>
      <w:pPr>
        <w:pStyle w:val="ListBullet"/>
        <w:spacing w:line="240" w:lineRule="auto"/>
        <w:ind w:left="720"/>
      </w:pPr>
      <w:r>
        <w:rPr>
          <w:lang w:val="sw_KE" w:bidi="sw_KE"/>
        </w:rPr>
      </w:r>
      <w:r>
        <w:rPr>
          <w:lang w:val="sw_KE" w:bidi="sw_KE"/>
        </w:rPr>
        <w:t>Simoni wa Kureni</w:t>
      </w:r>
    </w:p>
    <w:p>
      <w:pPr>
        <w:pStyle w:val="ListBullet"/>
        <w:spacing w:line="240" w:lineRule="auto"/>
        <w:ind w:left="720"/>
      </w:pPr>
      <w:r>
        <w:rPr>
          <w:lang w:val="sw_KE" w:bidi="sw_KE"/>
        </w:rPr>
      </w:r>
      <w:r>
        <w:rPr>
          <w:lang w:val="sw_KE" w:bidi="sw_KE"/>
        </w:rPr>
        <w:t>Mtu ambaye anampa Yesu divai na manemane</w:t>
      </w:r>
    </w:p>
    <w:p>
      <w:pPr>
        <w:pStyle w:val="ListBullet"/>
        <w:spacing w:line="240" w:lineRule="auto"/>
        <w:ind w:left="720"/>
      </w:pPr>
      <w:r>
        <w:rPr>
          <w:lang w:val="sw_KE" w:bidi="sw_KE"/>
        </w:rPr>
      </w:r>
      <w:r>
        <w:rPr>
          <w:lang w:val="sw_KE" w:bidi="sw_KE"/>
        </w:rPr>
        <w:t>Askari wanaomsulubisha Yesu</w:t>
      </w:r>
    </w:p>
    <w:p>
      <w:pPr>
        <w:pStyle w:val="ListBullet"/>
        <w:spacing w:line="240" w:lineRule="auto"/>
        <w:ind w:left="720"/>
      </w:pPr>
      <w:r>
        <w:rPr>
          <w:lang w:val="sw_KE" w:bidi="sw_KE"/>
        </w:rPr>
      </w:r>
      <w:r>
        <w:rPr>
          <w:lang w:val="sw_KE" w:bidi="sw_KE"/>
        </w:rPr>
        <w:t>Wanyang'anyi wawili walisulubishwa, mmoja kila upande wa Yesu</w:t>
      </w:r>
    </w:p>
    <w:p>
      <w:pPr>
        <w:pStyle w:val="ListBullet"/>
        <w:spacing w:line="240" w:lineRule="auto"/>
        <w:ind w:left="720"/>
      </w:pPr>
      <w:r>
        <w:rPr>
          <w:lang w:val="sw_KE" w:bidi="sw_KE"/>
        </w:rPr>
      </w:r>
      <w:r>
        <w:rPr>
          <w:lang w:val="sw_KE" w:bidi="sw_KE"/>
        </w:rPr>
        <w:t>Watu wanaotazama tendo la kusulubisha</w:t>
      </w:r>
    </w:p>
    <w:p>
      <w:pPr>
        <w:pStyle w:val="ListBullet"/>
        <w:spacing w:line="240" w:lineRule="auto"/>
        <w:ind w:left="720"/>
      </w:pPr>
      <w:r>
        <w:rPr>
          <w:lang w:val="sw_KE" w:bidi="sw_KE"/>
        </w:rPr>
      </w:r>
      <w:r>
        <w:rPr>
          <w:lang w:val="sw_KE" w:bidi="sw_KE"/>
        </w:rPr>
        <w:t>Makuhani wanaoongoza na walimu wa sheria ya kidini</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Hadithi hii inaanza wakati au mara baada ya askari kumtandika mijeledi Yesu. Wakati fulani, ama kabla au mara tu baada ya kumtandika mijeledi Yesu, wanampeleka Yesu katika ua wa makao makuu ya gavana. Kikosi cha takriban askari 200 hadi 600 kinatoka kumwona Yesu na kumdhihaki. Askari wanajifanya kumtendea Yesu kama wangemtendea mfalme. Walimvika vazi la zambarau, au nyekundu iliyoiva. Waliweka taji iliyotengenezwa kwa matawi ya miiba juu ya kichwa chake. Wanamsalimu, au kumwita kama mfalme: "Salamu mfalme wa Wayahudi!" Kisha wakampiga kichwani kwa fimbo na kumtemea mate ili kumtukana. Wanapiga magoti mbele yake kama wanamsujudia. Kisha wanamvua lile vazi la zambarau na kumvisha mavazi yake.</w:t>
      </w:r>
    </w:p>
    <w:p>
      <w:pPr/>
      <w:r>
        <w:rPr>
          <w:lang w:val="sw_KE" w:bidi="sw_KE"/>
        </w:rPr>
      </w:r>
      <w:r>
        <w:rPr>
          <w:lang w:val="sw_KE" w:bidi="sw_KE"/>
        </w:rPr>
        <w:t>Sitisha igizo. Waulize watu wanaoigiza askari, "Mnahisi vipi au mnawaza nini?" Unaweza kusikia mambo kama, "Hii ni njia nzuri ya kupunguza mkazo wa kujaribu kuulinda Yerusalemu wakati wa Pasaka," "Inashangaza kwamba Yesu hatuambii mambo ya hasira." Muulize mtu anayeigiza Yesu, "Unahisi vipi au unawaza nini?" Unaweza kusikia mambo kama, "Huzuni, kwa sababu hawajui kwamba mimi ni mfalme kwa kweli." Endelea na igizo.</w:t>
      </w:r>
    </w:p>
    <w:p>
      <w:pPr/>
      <w:r>
        <w:rPr>
          <w:lang w:val="sw_KE" w:bidi="sw_KE"/>
        </w:rPr>
      </w:r>
      <w:r>
        <w:rPr>
          <w:lang w:val="sw_KE" w:bidi="sw_KE"/>
        </w:rPr>
        <w:t>Takriban askari 4 na askari mmoja anayeongoza wanaweka boriti ya msalaba, ambayo ni kipande kirefu cha mbao, kwenye mabega ya Yesu na kuanza kumwongoza Yesu hadi mahali pa kutekelezea adhabu ya kifo. Askari ama wanabeba ishara au kuiweka juu ya Yesu ambayo inasema, "Mfalme wa Wayahudi." Yesu anaanza kubeba kipande kirefu cha mbao akipita katika mji wa Yerusalemu. Kuna watu wengi mjini kumzunguka pande zote. Yesu ni dhaifu sana baada ya kupigwa mijeledi. Hawezi kubeba mbao tena. Askari wanamlazimisha mtu anayeitwa Simoni, kutoka Kurene, kubeba msalaba. Kumbuka kwamba Simoni ni baba ya Aleksanda na Rufo, na kwamba Simoni anatoka mji wa Kaskazini mwa Afrika wa Kurene. Simoni, askari, na Yesu wanatembea katikati ya mji na kutoka mjini kupitia lango katika ukuta. Kuna mahali pa kunyongwa nje ya ukuta wa mji panapoitwa Golgotha, Mahali pa Fuvu.</w:t>
      </w:r>
    </w:p>
    <w:p>
      <w:pPr/>
      <w:r>
        <w:rPr>
          <w:lang w:val="sw_KE" w:bidi="sw_KE"/>
        </w:rPr>
      </w:r>
      <w:r>
        <w:rPr>
          <w:lang w:val="sw_KE" w:bidi="sw_KE"/>
        </w:rPr>
        <w:t>Sitisha igizo. Muulize mtu anayeigiza Simon, "Unahisi vipi au unawaza nini?" Unaweza kusikia mambo kama, "Ninashangaa mtu huyu ni nani," "Ningependa kujua zaidi kumhusu, anaonekana tofauti," "Ninahuzunika kwa mtu huyu." Waulize watu kando ya mitaa ya Yerusalemu, "Mnahisi vipi au mnawaza nini?" Unaweza kusikia mambo kama, "Nina huzuni sana," "Ninashangaa mambo gani ya kutisha mtu huyu alifanya - ni lazima awe mtu mbaya!" "Siwezi kutazama, hii ni ya huzuni sana," "Nina hamu, ninataka kufuatilia ili kuona kile kinachotokea." Endelea na igizo.</w:t>
      </w:r>
    </w:p>
    <w:p>
      <w:pPr/>
      <w:r>
        <w:rPr>
          <w:lang w:val="sw_KE" w:bidi="sw_KE"/>
        </w:rPr>
      </w:r>
      <w:r>
        <w:rPr>
          <w:lang w:val="sw_KE" w:bidi="sw_KE"/>
        </w:rPr>
        <w:t>Wanawasili katika Golgotha. Baadhi ya watu, pengine wanawake wa Kiyahudi, wanampa Yesu divai iliyochanganywa na manemane ili kutuliza maumivu. Yesu anakataa divai. Askari wanainyosha mikono ya Yesu kwenye boriti ya msalaba ambayo Simoni amebeba. Wanampigilia misumari mikono yake, pengine katika sehemu ya mkono wa mbele, kwenye kila ncha ya boriti ya msalaba. Kisha wanainua boriti ya mlalo kwenye mti wima wa mbao. Pengine wanapigilia misumari miguu ya Yesu pamoja kupitia visigino kwenye mti wima karibu na chini. Wanaweka bango linalosema "Mfalme wa Wayahudi" juu ya kichwa cha Yesu.</w:t>
      </w:r>
    </w:p>
    <w:p>
      <w:pPr/>
      <w:r>
        <w:rPr>
          <w:lang w:val="sw_KE" w:bidi="sw_KE"/>
        </w:rPr>
      </w:r>
      <w:r>
        <w:rPr>
          <w:lang w:val="sw_KE" w:bidi="sw_KE"/>
        </w:rPr>
        <w:t>Sitisha igizo. Waulize watu wanaoigiza askari, "Mnahisi vipi au mnawaza nini?" Unaweza kusikia mambo kama, "Ninajaribu kutofikiri - hii ni ukatili." Muulize mtu anayeigiza wanawake waliotoa divai na watu wengine wanaotazama, "Mnahisi nini au mnafikiria nini?" Unaweza kusikia mambo kama, "Hatupendi kutazama hii," "Huzuni," "Tumesikitishwa kwamba Yesu hajasimamisha hii kwa muujiza," "Tumesikitishwa kwamba Yesu hajakuja kupindua serikali." Endelea na igizo.</w:t>
      </w:r>
    </w:p>
    <w:p>
      <w:pPr/>
      <w:r>
        <w:rPr>
          <w:lang w:val="sw_KE" w:bidi="sw_KE"/>
        </w:rPr>
      </w:r>
      <w:r>
        <w:rPr>
          <w:lang w:val="sw_KE" w:bidi="sw_KE"/>
        </w:rPr>
        <w:t>Askari wanasulubisha wanaume wawili ambao walikuwa wanamapinduzi kwa njia sawa na kuweka misalaba yao, mmoja kila upande wa Yesu. Msalaba wa Yesu ulikuwa katikati. Askari walipiga kura, pengine kwa kutupa mawe madogomadogo ya alama kwenye ardhi. Jinsi mawe yalivyoanguka iliamua ni nani angepata vipande gani vya mavazi ya Yesu.</w:t>
      </w:r>
    </w:p>
    <w:p>
      <w:pPr/>
      <w:r>
        <w:rPr>
          <w:lang w:val="sw_KE" w:bidi="sw_KE"/>
        </w:rPr>
      </w:r>
      <w:r>
        <w:rPr>
          <w:lang w:val="sw_KE" w:bidi="sw_KE"/>
        </w:rPr>
        <w:t>Watu walipita na kumtukana Yesu. Walitikisa vichwa vyao ili kuonyesha chuki yao na wakasema, "Unataka kuharibu hekalu na kulijenga kwa siku tatu! Shuka msalabani na ujiokoe!" Makuhani wakuu na walimu wa sheria walizungumza wao kwa wao na kumdhihaki Yesu. "Aliokoa wengine, lakini hawezi kujiokoa mwenyewe! " Masihi huyu, mfalme wa Israeli, anapaswa kushuka kutoka msalabani sasa ili tuweze kuona na kumwamini." Wapinduzi wawili ambao walikuwa kwenye misalaba karibu na Yesu pia walimtukana.</w:t>
      </w:r>
    </w:p>
    <w:p>
      <w:pPr/>
      <w:r>
        <w:rPr>
          <w:lang w:val="sw_KE" w:bidi="sw_KE"/>
        </w:rPr>
      </w:r>
      <w:r>
        <w:rPr>
          <w:lang w:val="sw_KE" w:bidi="sw_KE"/>
        </w:rPr>
        <w:t>Sitisha igizo. Waulize watu wanaoigiza wanamapinduzi wawili kwenye misalaba mingine, "Mnahisi vipi au mnawaza nini?" Unaweza kusikia mambo kama, "Ninateseka, ninatamani kila mtu mwingine angeteseka pia," "Natamani laiti Yesu angekuwa kweli mtu ambaye angeweza kutuokoa sote - nimevunjika moyo tena." Waulize watu wanaoigiza viongozi wa kidini, "Mnahisi vipi au mnawaza nini?" Unaweza kusikia mambo kama, "Tunafurahi kwamba hatimaye Yesu hayupo tena njiani mwetu!" Muulize mtu anayeigiza Yesu, "Unahisi vipi au unawaza nini?" Unaweza kusikia mambo kama, "Nimekataliwa," "Niko peke yangu," "Nasikitika kwamba watu hawa hawaelewi kwamba ninapaswa kufa ili kuwaokoa kiroho."</w:t>
      </w:r>
      <w:r>
        <w:rPr>
          <w:lang w:val="sw_KE" w:bidi="sw_KE"/>
        </w:rPr>
      </w:r>
    </w:p>
    <w:p>
      <w:pPr>
        <w:pStyle w:val="Heading3"/>
      </w:pPr>
      <w:r>
        <w:rPr>
          <w:lang w:val="sw_KE" w:bidi="sw_KE"/>
        </w:rPr>
        <w:t>Kujaza Mapengo</w:t>
      </w:r>
    </w:p>
    <w:p>
      <w:pPr/>
      <w:r>
        <w:rPr>
          <w:lang w:val="sw_KE" w:bidi="sw_KE"/>
        </w:rPr>
      </w:r>
      <w:r>
        <w:rPr>
          <w:lang w:val="sw_KE" w:bidi="sw_KE"/>
        </w:rPr>
        <w:t>Sikiliza toleo la sauti la Marko 15:16–32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Askari wanampeleka Yesu hadi kwenye </w:t>
      </w:r>
      <w:r>
        <w:rPr>
          <w:b/>
          <w:lang w:val="sw_KE" w:bidi="sw_KE"/>
        </w:rPr>
        <w:t>Praetorio</w:t>
      </w:r>
      <w:r>
        <w:rPr>
          <w:lang w:val="sw_KE" w:bidi="sw_KE"/>
        </w:rPr>
        <w:t>, ambalo ni jina maalum la makazi rasmi ya gavana na ofisi zake. Inaelekea hadithi hii ilifanyika katika nyua, eneo la nje lililozungukwa na majengo.</w:t>
      </w:r>
    </w:p>
    <w:p>
      <w:pPr/>
      <w:r>
        <w:rPr>
          <w:lang w:val="sw_KE" w:bidi="sw_KE"/>
        </w:rPr>
      </w:r>
      <w:r>
        <w:rPr>
          <w:lang w:val="sw_KE" w:bidi="sw_KE"/>
        </w:rPr>
        <w:t xml:space="preserve">Sitisha hapa na mjadili kama kikundi ni neno gani au kifungu gani mtakachotumia kwa </w:t>
      </w:r>
      <w:r>
        <w:rPr>
          <w:b/>
          <w:lang w:val="sw_KE" w:bidi="sw_KE"/>
        </w:rPr>
        <w:t>Praetorium</w:t>
      </w:r>
      <w:r>
        <w:rPr>
          <w:lang w:val="sw_KE" w:bidi="sw_KE"/>
        </w:rPr>
        <w:t>. Sitisha sauti hii hapa.</w:t>
      </w:r>
    </w:p>
    <w:p>
      <w:pPr/>
      <w:r>
        <w:rPr>
          <w:lang w:val="sw_KE" w:bidi="sw_KE"/>
        </w:rPr>
      </w:r>
      <w:r>
        <w:rPr>
          <w:lang w:val="sw_KE" w:bidi="sw_KE"/>
        </w:rPr>
        <w:t xml:space="preserve">Askari waliita </w:t>
      </w:r>
      <w:r>
        <w:rPr>
          <w:b/>
          <w:lang w:val="sw_KE" w:bidi="sw_KE"/>
        </w:rPr>
        <w:t>kikosi kizima</w:t>
      </w:r>
      <w:r>
        <w:rPr>
          <w:lang w:val="sw_KE" w:bidi="sw_KE"/>
        </w:rPr>
        <w:t xml:space="preserve"> cha askari nje ili kumwona Yesu. Kikosi cha askari kwa kawaida kilikuwa takriban askari 600, lakini kikosi hiki kingeweza kuwa popote kutoka askari 200 hadi 600.</w:t>
      </w:r>
    </w:p>
    <w:p>
      <w:pPr/>
      <w:r>
        <w:rPr>
          <w:lang w:val="sw_KE" w:bidi="sw_KE"/>
        </w:rPr>
      </w:r>
      <w:r>
        <w:rPr>
          <w:lang w:val="sw_KE" w:bidi="sw_KE"/>
        </w:rPr>
        <w:t xml:space="preserve">Askari walimvisha Yesu </w:t>
      </w:r>
      <w:r>
        <w:rPr>
          <w:b/>
          <w:lang w:val="sw_KE" w:bidi="sw_KE"/>
        </w:rPr>
        <w:t>joho la zambarau au vazi la nje</w:t>
      </w:r>
      <w:r>
        <w:rPr>
          <w:lang w:val="sw_KE" w:bidi="sw_KE"/>
        </w:rPr>
        <w:t xml:space="preserve">. </w:t>
      </w:r>
      <w:r>
        <w:rPr>
          <w:b/>
          <w:lang w:val="sw_KE" w:bidi="sw_KE"/>
        </w:rPr>
        <w:t>Zambarau</w:t>
      </w:r>
      <w:r>
        <w:rPr>
          <w:lang w:val="sw_KE" w:bidi="sw_KE"/>
        </w:rPr>
        <w:t xml:space="preserve"> ni rangi ambayo ni kati ya bluu na nyekundu. Inaweza kuchukuliwa kuwa nyekundu iliyoiva na nzito au bluu iliyoiva na nzito. Kitambaa cha zambarau kilikuwa cha gharama kubwa na kilitumiwa na watu wa tabaka la kifalme.</w:t>
      </w:r>
    </w:p>
    <w:p>
      <w:pPr/>
      <w:r>
        <w:rPr>
          <w:lang w:val="sw_KE" w:bidi="sw_KE"/>
        </w:rPr>
      </w:r>
      <w:r>
        <w:rPr>
          <w:lang w:val="sw_KE" w:bidi="sw_KE"/>
        </w:rPr>
        <w:t xml:space="preserve">Simama hapa uangalie picha ya vazi la zambarau tena. Jadili kama kikundi ni neno gani au kifungu gani mtakachotumia kwa </w:t>
      </w:r>
      <w:r>
        <w:rPr>
          <w:b/>
          <w:lang w:val="sw_KE" w:bidi="sw_KE"/>
        </w:rPr>
        <w:t>Zambarau.</w:t>
      </w:r>
      <w:r>
        <w:rPr>
          <w:lang w:val="sw_KE" w:bidi="sw_KE"/>
        </w:rPr>
        <w:t xml:space="preserve"> Unaweza kutumia neno linalofafanua rangi ya kitu kinachojulikana katika utamaduni wako ambacho ni nyekundu iliyoiva au bluu iliyokoza. Kwa mfano, ua, beri, au ndege. Sitisha sauti hii hapa.</w:t>
      </w:r>
    </w:p>
    <w:p>
      <w:pPr/>
      <w:r>
        <w:rPr>
          <w:lang w:val="sw_KE" w:bidi="sw_KE"/>
        </w:rPr>
      </w:r>
      <w:r>
        <w:rPr>
          <w:lang w:val="sw_KE" w:bidi="sw_KE"/>
        </w:rPr>
        <w:t xml:space="preserve">Askari waliweka </w:t>
      </w:r>
      <w:r>
        <w:rPr>
          <w:b/>
          <w:lang w:val="sw_KE" w:bidi="sw_KE"/>
        </w:rPr>
        <w:t>taji ya miiba</w:t>
      </w:r>
      <w:r>
        <w:rPr>
          <w:lang w:val="sw_KE" w:bidi="sw_KE"/>
        </w:rPr>
        <w:t xml:space="preserve"> kwenye kichwa cha Yesu. Askari walisokota pamoja matawi yenye miiba kuwa mduara. Mduara huu ulikuwa kama taji maalum, au vazi la kichwa, ambacho wafalme walivaa wakati wa Yesu. Wafalme walivaa pete maalum ya mviringo kwenye vichwa vyao ili kuonyesha kwamba walikuwa wafalme.</w:t>
      </w:r>
    </w:p>
    <w:p>
      <w:pPr/>
      <w:r>
        <w:rPr>
          <w:lang w:val="sw_KE" w:bidi="sw_KE"/>
        </w:rPr>
      </w:r>
      <w:r>
        <w:rPr>
          <w:lang w:val="sw_KE" w:bidi="sw_KE"/>
        </w:rPr>
        <w:t xml:space="preserve">Kisha askari walimwongoza Yesu ili </w:t>
      </w:r>
      <w:r>
        <w:rPr>
          <w:b/>
          <w:lang w:val="sw_KE" w:bidi="sw_KE"/>
        </w:rPr>
        <w:t>asulubishwe.</w:t>
      </w:r>
      <w:r>
        <w:rPr>
          <w:lang w:val="sw_KE" w:bidi="sw_KE"/>
        </w:rPr>
        <w:t xml:space="preserve"> Tumia neno sawa kwa </w:t>
      </w:r>
      <w:r>
        <w:rPr>
          <w:b/>
          <w:lang w:val="sw_KE" w:bidi="sw_KE"/>
        </w:rPr>
        <w:t>kusulubishwa</w:t>
      </w:r>
      <w:r>
        <w:rPr>
          <w:lang w:val="sw_KE" w:bidi="sw_KE"/>
        </w:rPr>
        <w:t xml:space="preserve"> na </w:t>
      </w:r>
      <w:r>
        <w:rPr>
          <w:b/>
          <w:lang w:val="sw_KE" w:bidi="sw_KE"/>
        </w:rPr>
        <w:t>kusulubisha</w:t>
      </w:r>
      <w:r>
        <w:rPr>
          <w:lang w:val="sw_KE" w:bidi="sw_KE"/>
        </w:rPr>
        <w:t xml:space="preserve"> kama ulivyokuwa nalo katika simulizi za awali na kumbuka kwamba </w:t>
      </w:r>
      <w:r>
        <w:rPr>
          <w:b/>
          <w:lang w:val="sw_KE" w:bidi="sw_KE"/>
        </w:rPr>
        <w:t>kusulubishwa</w:t>
      </w:r>
      <w:r>
        <w:rPr>
          <w:lang w:val="sw_KE" w:bidi="sw_KE"/>
        </w:rPr>
        <w:t xml:space="preserve"> ni katika faharasa kuu. </w:t>
      </w:r>
      <w:r>
        <w:rPr>
          <w:b/>
          <w:lang w:val="sw_KE" w:bidi="sw_KE"/>
        </w:rPr>
        <w:t>Kusulubishwa</w:t>
      </w:r>
      <w:r>
        <w:rPr>
          <w:lang w:val="sw_KE" w:bidi="sw_KE"/>
        </w:rPr>
        <w:t xml:space="preserve"> ni tendo la kumsulubisha mtu.</w:t>
      </w:r>
    </w:p>
    <w:p>
      <w:pPr/>
      <w:r>
        <w:rPr>
          <w:lang w:val="sw_KE" w:bidi="sw_KE"/>
        </w:rPr>
      </w:r>
      <w:r>
        <w:rPr>
          <w:lang w:val="sw_KE" w:bidi="sw_KE"/>
        </w:rPr>
        <w:t xml:space="preserve">Tumia neno lile lile kwa </w:t>
      </w:r>
      <w:r>
        <w:rPr>
          <w:b/>
          <w:lang w:val="sw_KE" w:bidi="sw_KE"/>
        </w:rPr>
        <w:t>msalaba</w:t>
      </w:r>
      <w:r>
        <w:rPr>
          <w:lang w:val="sw_KE" w:bidi="sw_KE"/>
        </w:rPr>
        <w:t xml:space="preserve"> ambalo ulitumia katika hadithi ya awali na kumbuka kwamba </w:t>
      </w:r>
      <w:r>
        <w:rPr>
          <w:b/>
          <w:lang w:val="sw_KE" w:bidi="sw_KE"/>
        </w:rPr>
        <w:t>msalaba</w:t>
      </w:r>
      <w:r>
        <w:rPr>
          <w:lang w:val="sw_KE" w:bidi="sw_KE"/>
        </w:rPr>
        <w:t xml:space="preserve"> uko katika faharasa kuu. Kumbuka kwamba Yesu alipewa tu mboriti wa msalaba wa kubeba.</w:t>
      </w:r>
    </w:p>
    <w:p>
      <w:pPr/>
      <w:r>
        <w:rPr>
          <w:lang w:val="sw_KE" w:bidi="sw_KE"/>
        </w:rPr>
      </w:r>
      <w:r>
        <w:rPr>
          <w:lang w:val="sw_KE" w:bidi="sw_KE"/>
        </w:rPr>
        <w:t>Simama hapa na uangalie picha ya msalaba na muonyeshe boriti ya msalaba kama kikundi. Sitisha sauti hii hapa.</w:t>
      </w:r>
    </w:p>
    <w:p>
      <w:pPr/>
      <w:r>
        <w:rPr>
          <w:lang w:val="sw_KE" w:bidi="sw_KE"/>
        </w:rPr>
      </w:r>
      <w:r>
        <w:rPr>
          <w:lang w:val="sw_KE" w:bidi="sw_KE"/>
        </w:rPr>
        <w:t xml:space="preserve">Askari walimwongoza Yesu mahali panapoitwa </w:t>
      </w:r>
      <w:r>
        <w:rPr>
          <w:b/>
          <w:lang w:val="sw_KE" w:bidi="sw_KE"/>
        </w:rPr>
        <w:t>Golgotha. Golgotha</w:t>
      </w:r>
      <w:r>
        <w:rPr>
          <w:lang w:val="sw_KE" w:bidi="sw_KE"/>
        </w:rPr>
        <w:t xml:space="preserve"> ni jina maalum la mahali ambapo askari walimsulubisha Yesu. Jina linamaanisha "Mahali pa Fuvu." Marko anatuambia vyote viwili, jina maalum la mahali na maana ya jina hilo. Utataka kufanya kitu sawa katika tafsiri yako.</w:t>
      </w:r>
    </w:p>
    <w:p>
      <w:pPr/>
      <w:r>
        <w:rPr>
          <w:lang w:val="sw_KE" w:bidi="sw_KE"/>
        </w:rPr>
      </w:r>
      <w:r>
        <w:rPr>
          <w:lang w:val="sw_KE" w:bidi="sw_KE"/>
        </w:rPr>
        <w:t xml:space="preserve">Mtu, pengine baadhi ya wanawake wa Kiyahudi, alimpa Yesu divai (kinywaji kilichotengenezwa kutoka matunda yanayoitwa zabibu) iliyochanganywa na </w:t>
      </w:r>
      <w:r>
        <w:rPr>
          <w:b/>
          <w:lang w:val="sw_KE" w:bidi="sw_KE"/>
        </w:rPr>
        <w:t>manemane,</w:t>
      </w:r>
      <w:r>
        <w:rPr>
          <w:lang w:val="sw_KE" w:bidi="sw_KE"/>
        </w:rPr>
        <w:t xml:space="preserve"> utomvu wa aina ya mti. Manemane ni kama dawa ambayo inawasaidia watu wasihisi maumivu.</w:t>
      </w:r>
    </w:p>
    <w:p>
      <w:pPr/>
      <w:r>
        <w:rPr>
          <w:lang w:val="sw_KE" w:bidi="sw_KE"/>
        </w:rPr>
      </w:r>
      <w:r>
        <w:rPr>
          <w:lang w:val="sw_KE" w:bidi="sw_KE"/>
        </w:rPr>
        <w:t xml:space="preserve">Simameni hapa na mjadili kama kikundi neno gani au kifungu gani cha maneno mtakachotumia kwa </w:t>
      </w:r>
      <w:r>
        <w:rPr>
          <w:b/>
          <w:lang w:val="sw_KE" w:bidi="sw_KE"/>
        </w:rPr>
        <w:t>manemane</w:t>
      </w:r>
      <w:r>
        <w:rPr>
          <w:lang w:val="sw_KE" w:bidi="sw_KE"/>
        </w:rPr>
        <w:t>. Sitisha sauti hii hapa.</w:t>
      </w:r>
    </w:p>
    <w:p>
      <w:pPr/>
      <w:r>
        <w:rPr>
          <w:lang w:val="sw_KE" w:bidi="sw_KE"/>
        </w:rPr>
      </w:r>
      <w:r>
        <w:rPr>
          <w:lang w:val="sw_KE" w:bidi="sw_KE"/>
        </w:rPr>
        <w:t xml:space="preserve">Askari walitupa </w:t>
      </w:r>
      <w:r>
        <w:rPr>
          <w:b/>
          <w:lang w:val="sw_KE" w:bidi="sw_KE"/>
        </w:rPr>
        <w:t>kete</w:t>
      </w:r>
      <w:r>
        <w:rPr>
          <w:lang w:val="sw_KE" w:bidi="sw_KE"/>
        </w:rPr>
        <w:t xml:space="preserve"> au kupiga </w:t>
      </w:r>
      <w:r>
        <w:rPr>
          <w:b/>
          <w:lang w:val="sw_KE" w:bidi="sw_KE"/>
        </w:rPr>
        <w:t>kura</w:t>
      </w:r>
      <w:r>
        <w:rPr>
          <w:lang w:val="sw_KE" w:bidi="sw_KE"/>
        </w:rPr>
        <w:t xml:space="preserve"> ili kuona ni nani angepata mavazi ya Yesu. Kupiga </w:t>
      </w:r>
      <w:r>
        <w:rPr>
          <w:b/>
          <w:lang w:val="sw_KE" w:bidi="sw_KE"/>
        </w:rPr>
        <w:t xml:space="preserve"> kura</w:t>
      </w:r>
      <w:r>
        <w:rPr>
          <w:lang w:val="sw_KE" w:bidi="sw_KE"/>
        </w:rPr>
        <w:t xml:space="preserve"> kuna maana ya kutupa mawe madogo yaliyotiwa alama kwa namna fulani. Jinsi mawe yalivyoanguka iliamua ni nani aliyepata vipande vya mavazi ya Yesu.</w:t>
      </w:r>
    </w:p>
    <w:p>
      <w:pPr/>
      <w:r>
        <w:rPr>
          <w:lang w:val="sw_KE" w:bidi="sw_KE"/>
        </w:rPr>
      </w:r>
      <w:r>
        <w:rPr>
          <w:lang w:val="sw_KE" w:bidi="sw_KE"/>
        </w:rPr>
        <w:t>Simama hapa na uangalie picha ya viwanja tena kama kikundi. Sitisha sauti hii hapa.</w:t>
      </w:r>
    </w:p>
    <w:p>
      <w:pPr/>
      <w:r>
        <w:rPr>
          <w:lang w:val="sw_KE" w:bidi="sw_KE"/>
        </w:rPr>
      </w:r>
      <w:r>
        <w:rPr>
          <w:lang w:val="sw_KE" w:bidi="sw_KE"/>
        </w:rPr>
        <w:t xml:space="preserve">Marko alisema kwamba Yesu alisulubishwa katika saa ya </w:t>
      </w:r>
      <w:r>
        <w:rPr>
          <w:b/>
          <w:lang w:val="sw_KE" w:bidi="sw_KE"/>
        </w:rPr>
        <w:t>tatu,</w:t>
      </w:r>
      <w:r>
        <w:rPr>
          <w:lang w:val="sw_KE" w:bidi="sw_KE"/>
        </w:rPr>
        <w:t xml:space="preserve"> ambayo ni saa 3 asubuhi, au saa tatu baada ya jua kuchomoza.</w:t>
      </w:r>
    </w:p>
    <w:p>
      <w:pPr/>
      <w:r>
        <w:rPr>
          <w:lang w:val="sw_KE" w:bidi="sw_KE"/>
        </w:rPr>
      </w:r>
      <w:r>
        <w:rPr>
          <w:lang w:val="sw_KE" w:bidi="sw_KE"/>
        </w:rPr>
        <w:t>Simameni hapa na mjadili kama kikundi ni neno gani au kifungu gani cha maneno mtakachotumia kwa wakati huu wa siku. Sitisha sauti hii hapa.</w:t>
      </w:r>
    </w:p>
    <w:p>
      <w:pPr/>
      <w:r>
        <w:rPr>
          <w:lang w:val="sw_KE" w:bidi="sw_KE"/>
        </w:rPr>
      </w:r>
      <w:r>
        <w:rPr>
          <w:lang w:val="sw_KE" w:bidi="sw_KE"/>
        </w:rPr>
        <w:t xml:space="preserve"> "Wanyang'anyi," "wezi," au </w:t>
      </w:r>
      <w:r>
        <w:rPr>
          <w:b/>
          <w:lang w:val="sw_KE" w:bidi="sw_KE"/>
        </w:rPr>
        <w:t>Wanamapinduzi</w:t>
      </w:r>
      <w:r>
        <w:rPr>
          <w:lang w:val="sw_KE" w:bidi="sw_KE"/>
        </w:rPr>
        <w:t xml:space="preserve"> wawili walisulubishwa kila upande wa Yesu. Tumia neno lile lile kwa ajili ya </w:t>
      </w:r>
      <w:r>
        <w:rPr>
          <w:b/>
          <w:lang w:val="sw_KE" w:bidi="sw_KE"/>
        </w:rPr>
        <w:t>mapinduzi</w:t>
      </w:r>
      <w:r>
        <w:rPr>
          <w:lang w:val="sw_KE" w:bidi="sw_KE"/>
        </w:rPr>
        <w:t xml:space="preserve"> kama ulivyotumia katika vifungu vilivyopita. Kumbuka kwamba </w:t>
      </w:r>
      <w:r>
        <w:rPr>
          <w:b/>
          <w:lang w:val="sw_KE" w:bidi="sw_KE"/>
        </w:rPr>
        <w:t>mwanamapinduzi</w:t>
      </w:r>
      <w:r>
        <w:rPr>
          <w:lang w:val="sw_KE" w:bidi="sw_KE"/>
        </w:rPr>
        <w:t xml:space="preserve"> ni mtu ambaye anataka kupindua serikali.</w:t>
      </w:r>
    </w:p>
    <w:p>
      <w:pPr/>
      <w:r>
        <w:rPr>
          <w:lang w:val="sw_KE" w:bidi="sw_KE"/>
        </w:rPr>
      </w:r>
      <w:r>
        <w:rPr>
          <w:lang w:val="sw_KE" w:bidi="sw_KE"/>
        </w:rPr>
        <w:t xml:space="preserve">Watu wanamtukana Yesu na kumwambia kwamba alisema angeharibu </w:t>
      </w:r>
      <w:r>
        <w:rPr>
          <w:b/>
          <w:lang w:val="sw_KE" w:bidi="sw_KE"/>
        </w:rPr>
        <w:t>Hekalu</w:t>
      </w:r>
      <w:r>
        <w:rPr>
          <w:lang w:val="sw_KE" w:bidi="sw_KE"/>
        </w:rPr>
        <w:t xml:space="preserve"> na kulijenga upya. Tumia neno sawa kwa </w:t>
      </w:r>
      <w:r>
        <w:rPr>
          <w:b/>
          <w:lang w:val="sw_KE" w:bidi="sw_KE"/>
        </w:rPr>
        <w:t>Hekalu</w:t>
      </w:r>
      <w:r>
        <w:rPr>
          <w:lang w:val="sw_KE" w:bidi="sw_KE"/>
        </w:rPr>
        <w:t xml:space="preserve"> kama ulilokuwa nalo katika simulizi za awali katika kitabu cha Marko na kumbuka kwamba </w:t>
      </w:r>
      <w:r>
        <w:rPr>
          <w:b/>
          <w:lang w:val="sw_KE" w:bidi="sw_KE"/>
        </w:rPr>
        <w:t>Hekalu</w:t>
      </w:r>
      <w:r>
        <w:rPr>
          <w:lang w:val="sw_KE" w:bidi="sw_KE"/>
        </w:rPr>
        <w:t xml:space="preserve"> liko katika faharasa kuu.</w:t>
      </w:r>
    </w:p>
    <w:p>
      <w:pPr/>
      <w:r>
        <w:rPr>
          <w:lang w:val="sw_KE" w:bidi="sw_KE"/>
        </w:rPr>
      </w:r>
      <w:r>
        <w:rPr>
          <w:b/>
          <w:lang w:val="sw_KE" w:bidi="sw_KE"/>
        </w:rPr>
        <w:t>Makuhani wakuu</w:t>
      </w:r>
      <w:r>
        <w:rPr>
          <w:lang w:val="sw_KE" w:bidi="sw_KE"/>
        </w:rPr>
        <w:t xml:space="preserve"> na </w:t>
      </w:r>
      <w:r>
        <w:rPr>
          <w:b/>
          <w:lang w:val="sw_KE" w:bidi="sw_KE"/>
        </w:rPr>
        <w:t>walimu wa sheria ya kidini</w:t>
      </w:r>
      <w:r>
        <w:rPr>
          <w:lang w:val="sw_KE" w:bidi="sw_KE"/>
        </w:rPr>
        <w:t xml:space="preserve"> walimdhihaki Yesu na kusema, "Wacha </w:t>
      </w:r>
      <w:r>
        <w:rPr>
          <w:b/>
          <w:lang w:val="sw_KE" w:bidi="sw_KE"/>
        </w:rPr>
        <w:t>Masihi</w:t>
      </w:r>
      <w:r>
        <w:rPr>
          <w:lang w:val="sw_KE" w:bidi="sw_KE"/>
        </w:rPr>
        <w:t xml:space="preserve"> huyu, </w:t>
      </w:r>
      <w:r>
        <w:rPr>
          <w:b/>
          <w:lang w:val="sw_KE" w:bidi="sw_KE"/>
        </w:rPr>
        <w:t>Mfalme huyu</w:t>
      </w:r>
      <w:r>
        <w:rPr>
          <w:lang w:val="sw_KE" w:bidi="sw_KE"/>
        </w:rPr>
        <w:t xml:space="preserve"> wa Israeli ashuke kutoka msalabani ili tuweze kuliona hilo na kumwamini." Tumia maneno sawa kwa </w:t>
      </w:r>
      <w:r>
        <w:rPr>
          <w:b/>
          <w:lang w:val="sw_KE" w:bidi="sw_KE"/>
        </w:rPr>
        <w:t>makuhani wanaoongoza, walimu wa sheria ya kidini,</w:t>
      </w:r>
      <w:r>
        <w:rPr>
          <w:lang w:val="sw_KE" w:bidi="sw_KE"/>
        </w:rPr>
        <w:t xml:space="preserve"> na </w:t>
      </w:r>
      <w:r>
        <w:rPr>
          <w:b/>
          <w:lang w:val="sw_KE" w:bidi="sw_KE"/>
        </w:rPr>
        <w:t>Masihi</w:t>
      </w:r>
      <w:r>
        <w:rPr>
          <w:lang w:val="sw_KE" w:bidi="sw_KE"/>
        </w:rPr>
        <w:t xml:space="preserve"> uliyoyatumia katika vifungu vya awali, na kumbuka kwamba maneno haya yamo katika faharasa kuu.</w:t>
      </w:r>
    </w:p>
    <w:p>
      <w:pPr/>
      <w:r>
        <w:rPr>
          <w:lang w:val="sw_KE" w:bidi="sw_KE"/>
        </w:rPr>
      </w:r>
      <w:r>
        <w:rPr>
          <w:lang w:val="sw_KE" w:bidi="sw_KE"/>
        </w:rPr>
        <w:t xml:space="preserve">Viongozi wa kidini walitumia cheo cha </w:t>
      </w:r>
      <w:r>
        <w:rPr>
          <w:b/>
          <w:lang w:val="sw_KE" w:bidi="sw_KE"/>
        </w:rPr>
        <w:t>Mfalme wa Israeli</w:t>
      </w:r>
      <w:r>
        <w:rPr>
          <w:lang w:val="sw_KE" w:bidi="sw_KE"/>
        </w:rPr>
        <w:t xml:space="preserve"> badala ya </w:t>
      </w:r>
      <w:r>
        <w:rPr>
          <w:b/>
          <w:lang w:val="sw_KE" w:bidi="sw_KE"/>
        </w:rPr>
        <w:t>Mfalme wa Wayahudi</w:t>
      </w:r>
      <w:r>
        <w:rPr>
          <w:lang w:val="sw_KE" w:bidi="sw_KE"/>
        </w:rPr>
        <w:t xml:space="preserve"> kwa sababu watu wa Kiyahudi walipendelea kujiita taifa la Israeli, jina la Mungu kwao tangu wakati wa babu yao Yakobo.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Marko 15:33–39</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15:33–39 na myatie maneno haya mioyoni mwenu.</w:t>
      </w:r>
    </w:p>
    <w:p>
      <w:pPr/>
      <w:r>
        <w:rPr>
          <w:lang w:val="sw_KE" w:bidi="sw_KE"/>
        </w:rPr>
      </w:r>
      <w:r>
        <w:rPr>
          <w:lang w:val="sw_KE" w:bidi="sw_KE"/>
        </w:rPr>
        <w:t>Sikilizeni toleo la sauti la Marko 15:33–39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Sikilizeni toleo la sauti la Marko 15:33–39 katika tafsiri iliyo rahisi zaidi kuelewa.</w:t>
      </w:r>
    </w:p>
    <w:p>
      <w:pPr/>
      <w:r>
        <w:rPr>
          <w:lang w:val="sw_KE" w:bidi="sw_KE"/>
        </w:rPr>
      </w:r>
      <w:r>
        <w:rPr>
          <w:lang w:val="sw_KE" w:bidi="sw_KE"/>
        </w:rPr>
        <w:t>Katika kifungu kilichotangulia, Marko anasema kwamba askari walimsulubisha Yesu saa tatu asubuhi. Yesu aliteseka msalabani kwa saa nyingi. Saa sita mchana jua liligeuka likawa giza, hata ingawa jua haligeuki kamwe kuwa giza wakati huu wa mwaka. Hata hivyo, watu katika siku za Yesu waliamini kwamba giza lilikuwa ishara ya jambo baya. Nabii wa Kiyahudi Amosi, alisema kwamba jua lingekuwa giza wakati Mungu atakapokuja kuhukumu ulimwengu. Watu wengine waliamini kwamba giza lilikuwa ishara ya kifo cha wafalme au miji. Kabla ya Pasaka ya kwanza kabisa, wakati Mungu alipowaokoa Waisraeli kutoka Misri, kulikuwa na pigo la giza ambalo liliashiria laana ya Mungu juu ya Misri. Sheria ya Musa inasema kwamba Mungu amewaadhibu au kuwalaani wale watu wanaoning'inia juu ya mti. Pengine hiyo ndiyo sababu jua likawa giza.</w:t>
      </w:r>
    </w:p>
    <w:p>
      <w:pPr/>
      <w:r>
        <w:rPr>
          <w:lang w:val="sw_KE" w:bidi="sw_KE"/>
        </w:rPr>
      </w:r>
      <w:r>
        <w:rPr>
          <w:lang w:val="sw_KE" w:bidi="sw_KE"/>
        </w:rPr>
        <w:t>Saa tisa alasiri, saa tatu baada ya giza kuanza, Yesu alilia kwa sauti kubwa, "Mungu wangu, Mungu wangu, mbona umeniacha?" Yesu alihisi kama ametengwa kabisa na Mungu, kwa hivyo Yesu alisema sehemu ya kwanza ya Zaburi, au wimbo, wa kuomboleza. Katika wimbo huu wa kuomboleza, mwimbaji anamwomba Mungu amsaidie mtu ambaye anateseka isivyo haki au kimakosa. Zaburi za kuomboleza kwa kawaida huishia na ahadi kwamba Mungu atakuwa pamoja nao na kuwasaidia katika taabu zao.</w:t>
      </w:r>
    </w:p>
    <w:p>
      <w:pPr/>
      <w:r>
        <w:rPr>
          <w:lang w:val="sw_KE" w:bidi="sw_KE"/>
        </w:rPr>
      </w:r>
      <w:r>
        <w:rPr>
          <w:lang w:val="sw_KE" w:bidi="sw_KE"/>
        </w:rPr>
        <w:t>Yesu pengine alitaja jina la Mungu—Eloi, Eloi—kwa Kiebrania na sehemu iliyobaki ya swali kwa Kiaramu. Kiebrania kilikuwa lugha ya Maandiko ya Kiyahudi, lakini Kiaramu kilikuwa lugha ambayo watu wa Kiyahudi walizungumza wakati wa Warumi. Baadhi ya watu waliomzunguka huenda hawakuelewa maneno yake ya kwanza. Yesu alimlilia Mungu, lakini neno alilotumia kwa Mungu lilisikika kama jina la Kiebrania la nabii mkuu wa Kiyahudi Eliya. Watu wa Kiyahudi waliamini kwamba roho ya Eliya ingekuja kuokoa watu wenye haki wakati walikuwa katika hatari. Inaeleweka kwamba watu waliamini Yesu alikuwa akimwita Eliya badala ya Mungu.</w:t>
      </w:r>
    </w:p>
    <w:p>
      <w:pPr/>
      <w:r>
        <w:rPr>
          <w:lang w:val="sw_KE" w:bidi="sw_KE"/>
        </w:rPr>
      </w:r>
      <w:r>
        <w:rPr>
          <w:lang w:val="sw_KE" w:bidi="sw_KE"/>
        </w:rPr>
        <w:t>Watu wa Kiyahudi walidhani kwamba siki ya divai, ambayo ilikuwa divai ya bei nafuu na yenye uchachu, iliburudisha na kuwasaidia watu wenye kiu. Mtu alisikia wito wa Yesu na alitaka kumsaidia. Mtu huyo aliloweka siki ya divai katika sifongo, akaweka sifongo hiyo kwenye ncha ya fimbo ndefu, na akainua hadi mdomoni mwa Yesu.</w:t>
      </w:r>
    </w:p>
    <w:p>
      <w:pPr/>
      <w:r>
        <w:rPr>
          <w:lang w:val="sw_KE" w:bidi="sw_KE"/>
        </w:rPr>
      </w:r>
      <w:r>
        <w:rPr>
          <w:lang w:val="sw_KE" w:bidi="sw_KE"/>
        </w:rPr>
        <w:t>Yesu alibakia kuwa na nguvu ya kutosha kuzungumza kwa sauti mpaka mwisho wa maisha yake. Hii haikuwa ya kawaida—wanaume wengi walikuwa dhaifu na walipoteza fahamu karibu na mwisho wa kusulubiwa kwao na walishindwa kupumua vizuri.</w:t>
      </w:r>
    </w:p>
    <w:p>
      <w:pPr/>
      <w:r>
        <w:rPr>
          <w:lang w:val="sw_KE" w:bidi="sw_KE"/>
        </w:rPr>
      </w:r>
      <w:r>
        <w:rPr>
          <w:lang w:val="sw_KE" w:bidi="sw_KE"/>
        </w:rPr>
        <w:t>Marko anasimulia kuhusu tukio linalotokea mahali tofauti lakini kwa wakati uleule na kusulubishwa. Hekalu katika Yerusalemu lina mapazia mawili makubwa yanayoning'inia ndani yake ili kufunika milango. Pazia la ndani ni pazia ambalo lining’inizwa kati ya Mahali Patakatifu na Patakatifu pa Patakatifu. Patakatifu pa Patakatifu ni mahali katika Hekalu ambapo kuhani mkuu tu anaweza kwenda Siku maalum ya Upatanisho ili kufanya dhabihu kwa watu wote wa Israeli ili kusamehe dhambi zao. Pazia la nje ni pazia ambalo lilitenganisha maeneo haya maalum sana kwa makuhani kutoka nyua za wasio makuhani. Umma uliweza kuona pazia la nje, lakini makuhani wachache tu waliweza kuona pazia la ndani.</w:t>
      </w:r>
    </w:p>
    <w:p>
      <w:pPr/>
      <w:r>
        <w:rPr>
          <w:lang w:val="sw_KE" w:bidi="sw_KE"/>
        </w:rPr>
      </w:r>
      <w:r>
        <w:rPr>
          <w:lang w:val="sw_KE" w:bidi="sw_KE"/>
        </w:rPr>
        <w:t>Sitisha hapa na uangalie mchoro wa Hekalu, ikiwa ni pamoja na Patakatifu, Mahali Patakatifu, na nyua. Sitisha sauti hii hapa.</w:t>
      </w:r>
    </w:p>
    <w:p>
      <w:pPr/>
      <w:r>
        <w:rPr>
          <w:lang w:val="sw_KE" w:bidi="sw_KE"/>
        </w:rPr>
      </w:r>
      <w:r>
        <w:rPr>
          <w:lang w:val="sw_KE" w:bidi="sw_KE"/>
        </w:rPr>
        <w:t>Hatuna hakika ni pazia lipi lililogawanyika vipande viwili kuanzia juu hadi chini. Baadhi ya wasomi wanaamini kwamba ilikuwa pazia la nje ambalo liligawanywa mawili kutoka juu hadi chini, kwa sababu umma wa jumla ungeweza kuliona kutoka nyua na kuwaambia wengine kwamba ilikuwa imetokea. Watu wengi wanaamini kwamba tukio hili ni unabii kwamba siku moja Hekalu lingeharibiwa. Hekalu kwa kweli liliharibiwa katika mwaka wa 70 BK, takriban miaka 40 tu baada ya hili kutokea. Kwa hali yoyote, pazia linalopasuka katika vipande viwili linawakilisha kwamba Yesu anabadilisha mila za awali za Kiyahudi za kuhitaji Hekalu na makuhani ili kufanya dhabihu katika Patakatifu pa Patakatifu kwa dhambi za watu. Yesu ni dhabihu kuu.</w:t>
      </w:r>
    </w:p>
    <w:p>
      <w:pPr/>
      <w:r>
        <w:rPr>
          <w:lang w:val="sw_KE" w:bidi="sw_KE"/>
        </w:rPr>
      </w:r>
      <w:r>
        <w:rPr>
          <w:lang w:val="sw_KE" w:bidi="sw_KE"/>
        </w:rPr>
        <w:t>Akida, au afisa wa Kirumi, alikuwa pamoja na Yesu tangu mwanzo wa kusulubishwa mpaka kifo chake. Alikuwa anajua kwamba Yesu alikuwa kwa namna fulani tofauti na waathirika wengine. Yesu hakufa kifo cha kawaida wala hakuwa na mwenendo kama wa wahalifu wa kawaida waliouawa. Afisa wa Kirumi akapaaza sauti, "Kwa hakika mtu huyu alikuwa Mwana wa Mungu!" Afisa huyu wa Kirumi pengine alielewa kwamba Yesu ni wa kimungu au shujaa wa kimungu ambaye alikubali hatima yake kutoka kwa Mungu. Hata hivyo, afisa wa Kirumi hangeelewa maana kamili ya taarifa yake.</w:t>
      </w:r>
    </w:p>
    <w:p>
      <w:pPr/>
      <w:r>
        <w:rPr>
          <w:lang w:val="sw_KE" w:bidi="sw_KE"/>
        </w:rPr>
      </w:r>
      <w:r>
        <w:rPr>
          <w:lang w:val="sw_KE" w:bidi="sw_KE"/>
        </w:rPr>
        <w:t>Taarifa ya afisa huyu ni kilele cha kitabu chote cha Marko. Marko anataka kuwaonyesha wasikilizaji wake "Yesu ni nani?" Marko anataka kuwaonyesha wasikilizaji wake kwamba Yesu ni Masihi Aliyeahidiwa, mfalme, na Mwana wa Mungu. Marko anaanza kitabu chake kwa kusema kwamba hii ni habari ya maisha ya Yesu "Masihi, Mwana wa Mungu." Kisha Yesu anauliza wanafunzi wake yeye ni nani, na Petro anasema, "Wewe ni Masihi." Kisha kuhani mkuu anamwuliza Yesu katika kesi yake kama yeye ni Masihi, Mwana wa Mungu. Sasa hata afisa wa Kirumi anayehusika na kifo cha Yesu anaonekana kuelewa Yesu ni nani. Warumi ambao Marko anawaandikia, wangefurahi kujua kwamba hata afisa wa Kirumi alielewa Yesu alikuwa nani.</w:t>
      </w:r>
      <w:r>
        <w:rPr>
          <w:lang w:val="sw_KE" w:bidi="sw_KE"/>
        </w:rPr>
      </w:r>
    </w:p>
    <w:p>
      <w:pPr>
        <w:pStyle w:val="Heading3"/>
      </w:pPr>
      <w:r>
        <w:rPr>
          <w:lang w:val="sw_KE" w:bidi="sw_KE"/>
        </w:rPr>
        <w:t>Kufafanua Matukio</w:t>
      </w:r>
    </w:p>
    <w:p>
      <w:pPr/>
      <w:r>
        <w:rPr>
          <w:lang w:val="sw_KE" w:bidi="sw_KE"/>
        </w:rPr>
      </w:r>
      <w:r>
        <w:rPr>
          <w:lang w:val="sw_KE" w:bidi="sw_KE"/>
        </w:rPr>
        <w:t>Sikilizeni toleo la sauti la Marko 15:33–39 katika tafsiri iliyo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Tukio la kwanza:</w:t>
      </w:r>
      <w:r>
        <w:rPr>
          <w:lang w:val="sw_KE" w:bidi="sw_KE"/>
        </w:rPr>
        <w:t xml:space="preserve"> Linaanza saa sita mchana. Jua linakuwa giza kwa saa tatu.</w:t>
      </w:r>
    </w:p>
    <w:p>
      <w:pPr/>
      <w:r>
        <w:rPr>
          <w:lang w:val="sw_KE" w:bidi="sw_KE"/>
        </w:rPr>
      </w:r>
      <w:r>
        <w:rPr>
          <w:b/>
          <w:lang w:val="sw_KE" w:bidi="sw_KE"/>
        </w:rPr>
        <w:t>Katika tukio la pili:</w:t>
      </w:r>
      <w:r>
        <w:rPr>
          <w:lang w:val="sw_KE" w:bidi="sw_KE"/>
        </w:rPr>
        <w:t xml:space="preserve"> Yesu anapaaza sauti, "Mungu wangu, Mungu wangu, kwa nini umeniacha?" Mtu anajaribu kumpa Yesu divai iliyochacha.</w:t>
      </w:r>
    </w:p>
    <w:p>
      <w:pPr/>
      <w:r>
        <w:rPr>
          <w:lang w:val="sw_KE" w:bidi="sw_KE"/>
        </w:rPr>
      </w:r>
      <w:r>
        <w:rPr>
          <w:b/>
          <w:lang w:val="sw_KE" w:bidi="sw_KE"/>
        </w:rPr>
        <w:t>Katika tukio la tatu:</w:t>
      </w:r>
      <w:r>
        <w:rPr>
          <w:lang w:val="sw_KE" w:bidi="sw_KE"/>
        </w:rPr>
        <w:t xml:space="preserve"> Yesu anapaza sauti na kufa. Wakati huo huo, katika hekalu, upande mwingine wa Yerusalemu, pazia linapasuka vipande viwili kutoka juu hadi chini.</w:t>
      </w:r>
    </w:p>
    <w:p>
      <w:pPr/>
      <w:r>
        <w:rPr>
          <w:lang w:val="sw_KE" w:bidi="sw_KE"/>
        </w:rPr>
      </w:r>
      <w:r>
        <w:rPr>
          <w:b/>
          <w:lang w:val="sw_KE" w:bidi="sw_KE"/>
        </w:rPr>
        <w:t>Katika tukio la nne:</w:t>
      </w:r>
      <w:r>
        <w:rPr>
          <w:lang w:val="sw_KE" w:bidi="sw_KE"/>
        </w:rPr>
        <w:t xml:space="preserve"> Akida wa Kirumi, au afisa, anasema, "Hakika mtu huyu alikuwa Mwana wa Mungu!"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waliosimama karibu na msalaba</w:t>
      </w:r>
    </w:p>
    <w:p>
      <w:pPr>
        <w:pStyle w:val="ListBullet"/>
        <w:spacing w:line="240" w:lineRule="auto"/>
        <w:ind w:left="720"/>
      </w:pPr>
      <w:r>
        <w:rPr>
          <w:lang w:val="sw_KE" w:bidi="sw_KE"/>
        </w:rPr>
      </w:r>
      <w:r>
        <w:rPr>
          <w:lang w:val="sw_KE" w:bidi="sw_KE"/>
        </w:rPr>
        <w:t>Mtu ambaye analeta divai iliyochachuka kwenye sifongo</w:t>
      </w:r>
    </w:p>
    <w:p>
      <w:pPr>
        <w:pStyle w:val="ListBullet"/>
        <w:spacing w:line="240" w:lineRule="auto"/>
        <w:ind w:left="720"/>
      </w:pPr>
      <w:r>
        <w:rPr>
          <w:lang w:val="sw_KE" w:bidi="sw_KE"/>
        </w:rPr>
      </w:r>
      <w:r>
        <w:rPr>
          <w:lang w:val="sw_KE" w:bidi="sw_KE"/>
        </w:rPr>
        <w:t>Afisa wa Kirumi, anayeitwa jemadari wa kikosi cha askari mia</w:t>
      </w:r>
    </w:p>
    <w:p>
      <w:pPr/>
      <w:r>
        <w:rPr>
          <w:lang w:val="sw_KE" w:bidi="sw_KE"/>
        </w:rPr>
      </w:r>
      <w:r>
        <w:rPr>
          <w:lang w:val="sw_KE" w:bidi="sw_KE"/>
        </w:rPr>
        <w:t>Kama kikundi, zingatieni sehemu hizi za mpangilio wa simulizi: Hadithi hii inaanza saa sita mchana na giza kufunika eneo lote, kufunika pengine eneo tu la Israeli au hata eneo tu karibu na Yerusalemu. Saa tatu zinapita. Takriban saa tisa alasiri, Yesu analia kwa sauti kubwa. Ni muhimu kukumbuka kwamba Marko anatupa maneno ya Yesu katika lugha ya asili: "Eloi, Eloi, lema sabakthani?" ambayo ina maana "Mungu wangu, Mungu wangu, kwa nini umeniacha?"</w:t>
      </w:r>
    </w:p>
    <w:p>
      <w:pPr/>
      <w:r>
        <w:rPr>
          <w:lang w:val="sw_KE" w:bidi="sw_KE"/>
        </w:rPr>
      </w:r>
      <w:r>
        <w:rPr>
          <w:lang w:val="sw_KE" w:bidi="sw_KE"/>
        </w:rPr>
        <w:t>Sitisha hapa na mjadili swali hili kama kikundi: Mnaonyesha vipi kwamba mnazungumza kwa lugha nyingine katika hadithi zenu? Sitisha sauti hii hapa.</w:t>
      </w:r>
    </w:p>
    <w:p>
      <w:pPr/>
      <w:r>
        <w:rPr>
          <w:lang w:val="sw_KE" w:bidi="sw_KE"/>
        </w:rPr>
      </w:r>
      <w:r>
        <w:rPr>
          <w:lang w:val="sw_KE" w:bidi="sw_KE"/>
        </w:rPr>
        <w:t>Jina la Nabii Eliya lilifanana na "Eloi" na kwa hiyo baadhi ya watu waliokuwa karibu walidhani Yesu alikuwa akimwita Nabii Eliya. Mtu mmoja – hatujui ni nani – anakimbia na kuloweka sifongo katika siki. Anaweka sifongo kwenye fimbo na kumnyoshea Yesu. Mtu huyo alisema, "Ngoja, acha tuone kama Eliya atakuja kumshusha msalabani!" Yesu akapaza sauti kubwa, akakata roho. Yesu anakufa.</w:t>
      </w:r>
    </w:p>
    <w:p>
      <w:pPr/>
      <w:r>
        <w:rPr>
          <w:lang w:val="sw_KE" w:bidi="sw_KE"/>
        </w:rPr>
      </w:r>
      <w:r>
        <w:rPr>
          <w:lang w:val="sw_KE" w:bidi="sw_KE"/>
        </w:rPr>
        <w:t>Wakati huo huo Yesu anapokufa, pazia la hekalu linapasuka vipande viwili, kuanzia juu hadi chini. Hekalu liko upande wa pili wa Yerusalemu mbali na mahali alipofia Yesu. Watu walio karibu na msalaba ambapo Yesu anakufa hawajui kwamba pazia la hekalu limepasuka vipande viwili.</w:t>
      </w:r>
    </w:p>
    <w:p>
      <w:pPr/>
      <w:r>
        <w:rPr>
          <w:lang w:val="sw_KE" w:bidi="sw_KE"/>
        </w:rPr>
      </w:r>
      <w:r>
        <w:rPr>
          <w:lang w:val="sw_KE" w:bidi="sw_KE"/>
        </w:rPr>
        <w:t>Sitisha hapa na mjadili swali hili kama kikundi: Mnasimulia vipi maelezo katika hadithi yanayotokea kwa wakati mmoja, lakini mahali tofauti? Sitisha sauti hii hapa.</w:t>
      </w:r>
    </w:p>
    <w:p>
      <w:pPr/>
      <w:r>
        <w:rPr>
          <w:lang w:val="sw_KE" w:bidi="sw_KE"/>
        </w:rPr>
      </w:r>
      <w:r>
        <w:rPr>
          <w:lang w:val="sw_KE" w:bidi="sw_KE"/>
        </w:rPr>
        <w:t>Afisa wa Kirumi, au akida, anasimama karibu na msalaba kwa sababu anahusika na kusulubiwa kwa Yesu. Anaona kila kitu ambacho kinatokea msalabani. Anaona kwamba Yesu anakufa kwa njia tofauti na wanaume wale wengine. Yesu anakufa wakati bado ana nguvu. Akida anasema, "Hakika, au nina uhakika, kwamba mtu huyu alikuwa Mwana wa Mungu!" Hiki ni kilele cha pili, au sehemu muhimu zaidi katika kitabu cha Marko.</w:t>
      </w:r>
    </w:p>
    <w:p>
      <w:pPr/>
      <w:r>
        <w:rPr>
          <w:lang w:val="sw_KE" w:bidi="sw_KE"/>
        </w:rPr>
      </w:r>
      <w:r>
        <w:rPr>
          <w:lang w:val="sw_KE" w:bidi="sw_KE"/>
        </w:rPr>
        <w:t>Sitisha hapa na mjadili kama kikundi: Unaposimulia hadithi, unaonyesha vipi kwa sauti yako na maneno yako kwamba unasema sehemu muhimu ya hadithi? Mfanye mazoezi ya kuelezeana hadithi ya kweli na maalum katika utamaduni wenu, na mzingatie sehemu muhimu zaidi ya hadithi hiyo. Unazungumza vipi kuhusu hilo? Ni nini kinatokea kwa sauti yako na maneno yako unapozungumza kuhusu sehemu muhimu katika hadithi?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Sikilizeni toleo la sauti la Marko 15:33–39 katika tafsiri iliyo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Watu waliosimama karibu na msalaba</w:t>
      </w:r>
    </w:p>
    <w:p>
      <w:pPr>
        <w:pStyle w:val="ListBullet"/>
        <w:spacing w:line="240" w:lineRule="auto"/>
        <w:ind w:left="720"/>
      </w:pPr>
      <w:r>
        <w:rPr>
          <w:lang w:val="sw_KE" w:bidi="sw_KE"/>
        </w:rPr>
      </w:r>
      <w:r>
        <w:rPr>
          <w:lang w:val="sw_KE" w:bidi="sw_KE"/>
        </w:rPr>
        <w:t>Mtu ambaye analeta divai iliyochacha kwenye sifongo</w:t>
      </w:r>
    </w:p>
    <w:p>
      <w:pPr>
        <w:pStyle w:val="ListBullet"/>
        <w:spacing w:line="240" w:lineRule="auto"/>
        <w:ind w:left="720"/>
      </w:pPr>
      <w:r>
        <w:rPr>
          <w:lang w:val="sw_KE" w:bidi="sw_KE"/>
        </w:rPr>
      </w:r>
      <w:r>
        <w:rPr>
          <w:lang w:val="sw_KE" w:bidi="sw_KE"/>
        </w:rPr>
        <w:t>Afisa wa Kirumi, anayeitwa akida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Hadithi hii inaanza saa sita mchana na giza kufunika eneo lote, kufunika pengine eneo tu la Israeli au hata eneo tu karibu na Yerusalemu. Masaa matatu yanapita. Takriban saa tisa alasiri, Yesu anapaza sauti kubwa. "Eloi, Eloi, lema sabachthani?" ambayo ina maana "Mungu wangu, Mungu wangu, kwa nini umeniacha?"</w:t>
      </w:r>
    </w:p>
    <w:p>
      <w:pPr/>
      <w:r>
        <w:rPr>
          <w:lang w:val="sw_KE" w:bidi="sw_KE"/>
        </w:rPr>
      </w:r>
      <w:r>
        <w:rPr>
          <w:lang w:val="sw_KE" w:bidi="sw_KE"/>
        </w:rPr>
        <w:t>Sitisha igizo. Muulize mtu anayeigiza Yesu, "Unahisi vipi au unawaza nini?" Unaweza kusikia mambo kama, "Sijawahi kuwa peke yangu hivi," "Nimeachwa kabisa." Waulize watu wanaoigiza watu waliosimama karibu, "Mnahisi vipi au mnawaza nini?" Unaweza kusikia mambo kama, "Najuliza anazungumza na nani," "Namhurumia." Endelea na igizo.</w:t>
      </w:r>
    </w:p>
    <w:p>
      <w:pPr/>
      <w:r>
        <w:rPr>
          <w:lang w:val="sw_KE" w:bidi="sw_KE"/>
        </w:rPr>
      </w:r>
      <w:r>
        <w:rPr>
          <w:lang w:val="sw_KE" w:bidi="sw_KE"/>
        </w:rPr>
        <w:t>Mtu mmoja—hatujui ni nani—anakimbia na kuloweka sifongo katika divai iliyochacha. Anaweka sifongo kwenye fimbo na kuishikilia kwa Yesu. Yule mtu akasema, "Ngoja, tuone kama Eliya atakuja kumshusha msalabani!" Yesu akalia kwa sauti kuu, akakata roho. Yesu anakufa. Wakati huo huo Yesu anapokufa, pazia la hekalu linagawanywa katika mbili, kuanzia juu na kwenda chini. Hekalu liko upande wa pili wa Yerusalemu kutoka mahali Yesu alipofia.</w:t>
      </w:r>
    </w:p>
    <w:p>
      <w:pPr/>
      <w:r>
        <w:rPr>
          <w:lang w:val="sw_KE" w:bidi="sw_KE"/>
        </w:rPr>
      </w:r>
      <w:r>
        <w:rPr>
          <w:lang w:val="sw_KE" w:bidi="sw_KE"/>
        </w:rPr>
        <w:t>Sitisha igizo. Muulize mtu anayeigiza mwanamume, "Unahisi vipi au unawaza nini?" Unaweza kusikia mambo kama, "Kusikitishwa." Waulize watu wanaoigiza watu waliosimama karibu, "Mnahisi vipi au mnawaza nini?" Unaweza kusikia mambo kama, "Huzuni," "Kufarijika kwamba imekwisha," "Huzuni kwamba Yesu alikufa bila sababu ya msingi." Endelea na igizo.</w:t>
      </w:r>
    </w:p>
    <w:p>
      <w:pPr/>
      <w:r>
        <w:rPr>
          <w:lang w:val="sw_KE" w:bidi="sw_KE"/>
        </w:rPr>
      </w:r>
      <w:r>
        <w:rPr>
          <w:lang w:val="sw_KE" w:bidi="sw_KE"/>
        </w:rPr>
        <w:t>Afisa wa Kirumi, au akida, anasimama karibu na msalaba kwa sababu ndiye anayehusika na kusulubishwa kwa Yesu. Akida anasema, "Nina hakika kwamba mtu huyu alikuwa Mwana wa Mungu!"</w:t>
      </w:r>
    </w:p>
    <w:p>
      <w:pPr/>
      <w:r>
        <w:rPr>
          <w:lang w:val="sw_KE" w:bidi="sw_KE"/>
        </w:rPr>
      </w:r>
      <w:r>
        <w:rPr>
          <w:lang w:val="sw_KE" w:bidi="sw_KE"/>
        </w:rPr>
        <w:t>Sitisha igizo. Muulize mtu anayeigiza akida, "Unahisi vipi au unawaza nini?" Unaweza kusikia mambo kama, "Yesu alikuwa na heshima zaidi kuliko wengine ambao walikufa," "Yesu hakuwa na hasira kama wengine," "Yesu alikufa tofauti na wengine," "Ninaweza kuhisi kwamba Mungu yuko pamoja na mtu huyu."</w:t>
      </w:r>
      <w:r>
        <w:rPr>
          <w:lang w:val="sw_KE" w:bidi="sw_KE"/>
        </w:rPr>
      </w:r>
    </w:p>
    <w:p>
      <w:pPr>
        <w:pStyle w:val="Heading3"/>
      </w:pPr>
      <w:r>
        <w:rPr>
          <w:lang w:val="sw_KE" w:bidi="sw_KE"/>
        </w:rPr>
        <w:t>Kujaza Mapengo</w:t>
      </w:r>
    </w:p>
    <w:p>
      <w:pPr/>
      <w:r>
        <w:rPr>
          <w:lang w:val="sw_KE" w:bidi="sw_KE"/>
        </w:rPr>
      </w:r>
      <w:r>
        <w:rPr>
          <w:lang w:val="sw_KE" w:bidi="sw_KE"/>
        </w:rPr>
        <w:t>Sikilizeni toleo la sauti la Marko 15:33–39 katika tafsiri iliyo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Saa sita mchana </w:t>
      </w:r>
      <w:r>
        <w:rPr>
          <w:b/>
          <w:lang w:val="sw_KE" w:bidi="sw_KE"/>
        </w:rPr>
        <w:t>giza lilitanda</w:t>
      </w:r>
      <w:r>
        <w:rPr>
          <w:lang w:val="sw_KE" w:bidi="sw_KE"/>
        </w:rPr>
        <w:t xml:space="preserve"> katika </w:t>
      </w:r>
      <w:r>
        <w:rPr>
          <w:b/>
          <w:lang w:val="sw_KE" w:bidi="sw_KE"/>
        </w:rPr>
        <w:t>nchi yote</w:t>
      </w:r>
      <w:r>
        <w:rPr>
          <w:lang w:val="sw_KE" w:bidi="sw_KE"/>
        </w:rPr>
        <w:t xml:space="preserve"> mpaka </w:t>
      </w:r>
      <w:r>
        <w:rPr>
          <w:b/>
          <w:lang w:val="sw_KE" w:bidi="sw_KE"/>
        </w:rPr>
        <w:t>saa tisa</w:t>
      </w:r>
      <w:r>
        <w:rPr>
          <w:lang w:val="sw_KE" w:bidi="sw_KE"/>
        </w:rPr>
        <w:t xml:space="preserve">. "Nchi yote" inaweza kurejelea tu eneo karibu na Yerusalemu, au taifa la Israeli. Pengine haikurejelea dunia yote. "Giza liliingia" linamaanisha kwamba jua liliacha kutoa mwanga. Hii ilitokea saa </w:t>
      </w:r>
      <w:r>
        <w:rPr>
          <w:b/>
          <w:lang w:val="sw_KE" w:bidi="sw_KE"/>
        </w:rPr>
        <w:t>sita mchana</w:t>
      </w:r>
      <w:r>
        <w:rPr>
          <w:lang w:val="sw_KE" w:bidi="sw_KE"/>
        </w:rPr>
        <w:t xml:space="preserve">, na Yesu alilia saa </w:t>
      </w:r>
      <w:r>
        <w:rPr>
          <w:b/>
          <w:lang w:val="sw_KE" w:bidi="sw_KE"/>
        </w:rPr>
        <w:t>tisa alasiri</w:t>
      </w:r>
      <w:r>
        <w:rPr>
          <w:lang w:val="sw_KE" w:bidi="sw_KE"/>
        </w:rPr>
        <w:t>. Baadhi ya lugha zinaweza kutokuwa na maneno ya kutoa saa halisi ya wakati. Ikiwa hiyo ni hivyo, unaweza kusema kitu kama, "katikati ya mchana," na "katikati ya alasiri," au hata hivyo unazungumza kuhusu nyakati za siku katika utamaduni wako.</w:t>
      </w:r>
    </w:p>
    <w:p>
      <w:pPr/>
      <w:r>
        <w:rPr>
          <w:lang w:val="sw_KE" w:bidi="sw_KE"/>
        </w:rPr>
      </w:r>
      <w:r>
        <w:rPr>
          <w:lang w:val="sw_KE" w:bidi="sw_KE"/>
        </w:rPr>
        <w:t xml:space="preserve">Yesu alilia "Eloi, Eloi, lema sabakthani?" Hii ni Kiebrania na Kiaramu kwa "Mungu wangu, Mungu wangu, kwa nini umeniacha?" au "Kwa nini umeniacha au kunitupa?" Yesu pengine anasema jina la Mungu, </w:t>
      </w:r>
      <w:r>
        <w:rPr>
          <w:b/>
          <w:lang w:val="sw_KE" w:bidi="sw_KE"/>
        </w:rPr>
        <w:t>Eloi</w:t>
      </w:r>
      <w:r>
        <w:rPr>
          <w:lang w:val="sw_KE" w:bidi="sw_KE"/>
        </w:rPr>
        <w:t>, kwa Kiebrania, na kisha sehemu iliyobaki ya swali kwa Kiaramu. Kiebrania kilikuwa lugha ya Maandiko ya Kiyahudi, lakini Kiaramu kilikuwa lugha ambayo watu wa Kiyahudi walizungumza wakati wa Warumi. Marko anatupa Kiebrania na Kiaramu, na tafsiri yake katika lugha yetu. Unaweza kuhitaji kufanya hivyo pia. Ikiwa ndivyo, jaribu kusema sentensi ya Kiebrania kwa njia sawa na Kiebrania cha awali na Kiaramu, na kisha itafsiri katika lugha yako kama vile Marko anavyofanya kwa wasomaji wake.</w:t>
      </w:r>
    </w:p>
    <w:p>
      <w:pPr/>
      <w:r>
        <w:rPr>
          <w:lang w:val="sw_KE" w:bidi="sw_KE"/>
        </w:rPr>
      </w:r>
      <w:r>
        <w:rPr>
          <w:lang w:val="sw_KE" w:bidi="sw_KE"/>
        </w:rPr>
        <w:t xml:space="preserve">Baadhi ya watu walidhani kwamba Yesu alikuwa akimwita nabii </w:t>
      </w:r>
      <w:r>
        <w:rPr>
          <w:b/>
          <w:lang w:val="sw_KE" w:bidi="sw_KE"/>
        </w:rPr>
        <w:t>Eliya</w:t>
      </w:r>
      <w:r>
        <w:rPr>
          <w:lang w:val="sw_KE" w:bidi="sw_KE"/>
        </w:rPr>
        <w:t xml:space="preserve">. Tafsiri jina la Eliya kwa njia sawa na ulivyokuwa katika simulizi za awali na kumbuka kwamba </w:t>
      </w:r>
      <w:r>
        <w:rPr>
          <w:lang w:val="sw_KE" w:bidi="sw_KE"/>
        </w:rPr>
        <w:t>Eliya</w:t>
      </w:r>
      <w:r>
        <w:rPr>
          <w:lang w:val="sw_KE" w:bidi="sw_KE"/>
        </w:rPr>
        <w:t xml:space="preserve"> yuko katika Faharasa Kuu.</w:t>
      </w:r>
    </w:p>
    <w:p>
      <w:pPr/>
      <w:r>
        <w:rPr>
          <w:lang w:val="sw_KE" w:bidi="sw_KE"/>
        </w:rPr>
      </w:r>
      <w:r>
        <w:rPr>
          <w:lang w:val="sw_KE" w:bidi="sw_KE"/>
        </w:rPr>
        <w:t xml:space="preserve">Mtu alimpa Yesu </w:t>
      </w:r>
      <w:r>
        <w:rPr>
          <w:b/>
          <w:lang w:val="sw_KE" w:bidi="sw_KE"/>
        </w:rPr>
        <w:t>divai iliyochacha</w:t>
      </w:r>
      <w:r>
        <w:rPr>
          <w:lang w:val="sw_KE" w:bidi="sw_KE"/>
        </w:rPr>
        <w:t xml:space="preserve">, au </w:t>
      </w:r>
      <w:r>
        <w:rPr>
          <w:b/>
          <w:lang w:val="sw_KE" w:bidi="sw_KE"/>
        </w:rPr>
        <w:t>siki ya divai kunywa</w:t>
      </w:r>
      <w:r>
        <w:rPr>
          <w:lang w:val="sw_KE" w:bidi="sw_KE"/>
        </w:rPr>
        <w:t xml:space="preserve"> ili kujaribu kumsaidia asiwe na kiu. Siki ya divai ni kinywaji kilichochachwa cha bei nafuu. Kwa sababu </w:t>
      </w:r>
      <w:r>
        <w:rPr>
          <w:lang w:val="sw_KE" w:bidi="sw_KE"/>
        </w:rPr>
        <w:t>divai</w:t>
      </w:r>
      <w:r>
        <w:rPr>
          <w:lang w:val="sw_KE" w:bidi="sw_KE"/>
        </w:rPr>
        <w:t xml:space="preserve"> iko kwenye sifongo, unaweza kusema kwamba walimpa Yesu anyonye.</w:t>
      </w:r>
    </w:p>
    <w:p>
      <w:pPr/>
      <w:r>
        <w:rPr>
          <w:lang w:val="sw_KE" w:bidi="sw_KE"/>
        </w:rPr>
      </w:r>
      <w:r>
        <w:rPr>
          <w:lang w:val="sw_KE" w:bidi="sw_KE"/>
        </w:rPr>
        <w:t>Sitisha hapa na mjadili ni neno au kifungu gani mtakachotumia kwa divai iliyochacha au siki ya divai. Sitisha sauti hii hapa.</w:t>
      </w:r>
    </w:p>
    <w:p>
      <w:pPr/>
      <w:r>
        <w:rPr>
          <w:lang w:val="sw_KE" w:bidi="sw_KE"/>
        </w:rPr>
      </w:r>
      <w:r>
        <w:rPr>
          <w:lang w:val="sw_KE" w:bidi="sw_KE"/>
        </w:rPr>
        <w:t xml:space="preserve">Yesu </w:t>
      </w:r>
      <w:r>
        <w:rPr>
          <w:b/>
          <w:lang w:val="sw_KE" w:bidi="sw_KE"/>
        </w:rPr>
        <w:t>alipumua pumzi yake ya mwisho</w:t>
      </w:r>
      <w:r>
        <w:rPr>
          <w:lang w:val="sw_KE" w:bidi="sw_KE"/>
        </w:rPr>
        <w:t>, ambayo ina maana kwamba alikufa.</w:t>
      </w:r>
    </w:p>
    <w:p>
      <w:pPr/>
      <w:r>
        <w:rPr>
          <w:lang w:val="sw_KE" w:bidi="sw_KE"/>
        </w:rPr>
      </w:r>
      <w:r>
        <w:rPr>
          <w:lang w:val="sw_KE" w:bidi="sw_KE"/>
        </w:rPr>
        <w:t>Sitisha hapa na mjadili kama kikundi: Je, wasikilizaji wenu wataelewa kwamba Yesu alikufa wakati huu, au mnahitaji kuweka jambo hilo wazi? Je, unahitaji kusema "Yesu alikufa"? Sitisha sauti hii hapa.</w:t>
      </w:r>
    </w:p>
    <w:p>
      <w:pPr/>
      <w:r>
        <w:rPr>
          <w:lang w:val="sw_KE" w:bidi="sw_KE"/>
        </w:rPr>
      </w:r>
      <w:r>
        <w:rPr>
          <w:lang w:val="sw_KE" w:bidi="sw_KE"/>
        </w:rPr>
        <w:t xml:space="preserve">Wakati Yesu alipokufa, </w:t>
      </w:r>
      <w:r>
        <w:rPr>
          <w:b/>
          <w:lang w:val="sw_KE" w:bidi="sw_KE"/>
        </w:rPr>
        <w:t>pazia</w:t>
      </w:r>
      <w:r>
        <w:rPr>
          <w:lang w:val="sw_KE" w:bidi="sw_KE"/>
        </w:rPr>
        <w:t xml:space="preserve"> katika </w:t>
      </w:r>
      <w:r>
        <w:rPr>
          <w:b/>
          <w:lang w:val="sw_KE" w:bidi="sw_KE"/>
        </w:rPr>
        <w:t>hekalu</w:t>
      </w:r>
      <w:r>
        <w:rPr>
          <w:lang w:val="sw_KE" w:bidi="sw_KE"/>
        </w:rPr>
        <w:t xml:space="preserve"> lilipasuliwa kutoka juu hadi chini. Kulikuwa na mapazia mawili katika hekalu, na hatuna uhakika ni lipi lililopasuliwa. Hata hivyo, pazia kuu ndani ya hekalu lilikuwa na urefu wa mita 20, upana wa mita 10, na unene wa kiganja cha mkono wa mtu. Pazia lilitengenezwa kwa kitambaa na lilitumiwa kufunika mlango. Unaweza kusema "pazia liligawanyika katika sehemu mbili." Tumia neno sawa kwa hekalu kama ulivyofanya katika simulizi za awali, na kumbuka kwamba </w:t>
      </w:r>
      <w:r>
        <w:rPr>
          <w:lang w:val="sw_KE" w:bidi="sw_KE"/>
        </w:rPr>
        <w:t>hekalu</w:t>
      </w:r>
      <w:r>
        <w:rPr>
          <w:lang w:val="sw_KE" w:bidi="sw_KE"/>
        </w:rPr>
        <w:t xml:space="preserve"> liko katika Faharasa Kuu.</w:t>
      </w:r>
    </w:p>
    <w:p>
      <w:pPr/>
      <w:r>
        <w:rPr>
          <w:lang w:val="sw_KE" w:bidi="sw_KE"/>
        </w:rPr>
      </w:r>
      <w:r>
        <w:rPr>
          <w:lang w:val="sw_KE" w:bidi="sw_KE"/>
        </w:rPr>
        <w:t xml:space="preserve">Wakati Yesu alipokufa, akida ambaye alikuwa na jukumu la kutekeleza mauaji yake alisema, "Kwa hakika alikuwa </w:t>
      </w:r>
      <w:r>
        <w:rPr>
          <w:b/>
          <w:lang w:val="sw_KE" w:bidi="sw_KE"/>
        </w:rPr>
        <w:t>Mwana wa Mungu</w:t>
      </w:r>
      <w:r>
        <w:rPr>
          <w:lang w:val="sw_KE" w:bidi="sw_KE"/>
        </w:rPr>
        <w:t xml:space="preserve">!" </w:t>
      </w:r>
      <w:r>
        <w:rPr>
          <w:b/>
          <w:lang w:val="sw_KE" w:bidi="sw_KE"/>
        </w:rPr>
        <w:t>Akida</w:t>
      </w:r>
      <w:r>
        <w:rPr>
          <w:lang w:val="sw_KE" w:bidi="sw_KE"/>
        </w:rPr>
        <w:t xml:space="preserve"> ni afisa wa Kirumi katika jeshi anayeongoza askari mia moja. Tafsiri Mwana wa Mungu kwa njia sawa na uliyofanya katika simulizi za awali na kumbuka kwamba </w:t>
      </w:r>
      <w:r>
        <w:rPr>
          <w:lang w:val="sw_KE" w:bidi="sw_KE"/>
        </w:rPr>
        <w:t>Mwana wa Mungu</w:t>
      </w:r>
      <w:r>
        <w:rPr>
          <w:lang w:val="sw_KE" w:bidi="sw_KE"/>
        </w:rPr>
        <w:t xml:space="preserve"> yuko katika Faharasa Kuu.</w:t>
      </w:r>
    </w:p>
    <w:p>
      <w:pPr/>
      <w:r>
        <w:rPr>
          <w:lang w:val="sw_KE" w:bidi="sw_KE"/>
        </w:rPr>
      </w:r>
      <w:r>
        <w:rPr>
          <w:lang w:val="sw_KE" w:bidi="sw_KE"/>
        </w:rPr>
        <w:t xml:space="preserve">Simameni hapa na mjadili kama kikundi neno gani au kifungu gani cha maneno mtakachotumia kwa </w:t>
      </w:r>
      <w:r>
        <w:rPr>
          <w:b/>
          <w:lang w:val="sw_KE" w:bidi="sw_KE"/>
        </w:rPr>
        <w:t>akida</w:t>
      </w:r>
      <w:r>
        <w:rPr>
          <w:lang w:val="sw_KE" w:bidi="sw_KE"/>
        </w:rPr>
        <w:t xml:space="preserve">. Kwa maelezo zaidi kuhusu </w:t>
      </w:r>
      <w:r>
        <w:rPr>
          <w:lang w:val="sw_KE" w:bidi="sw_KE"/>
        </w:rPr>
        <w:t>akida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Marko 15:40–47</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15:40–47 na muiweke mioyoni mwenu.</w:t>
      </w:r>
    </w:p>
    <w:p>
      <w:pPr/>
      <w:r>
        <w:rPr>
          <w:lang w:val="sw_KE" w:bidi="sw_KE"/>
        </w:rPr>
      </w:r>
      <w:r>
        <w:rPr>
          <w:lang w:val="sw_KE" w:bidi="sw_KE"/>
        </w:rPr>
        <w:t>Sikiliza toleo la sauti la Marko 15:40–47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Marko 15:40–47 katika tafsiri rahisi zaidi kuelewa.</w:t>
      </w:r>
    </w:p>
    <w:p>
      <w:pPr/>
      <w:r>
        <w:rPr>
          <w:lang w:val="sw_KE" w:bidi="sw_KE"/>
        </w:rPr>
      </w:r>
      <w:r>
        <w:rPr>
          <w:lang w:val="sw_KE" w:bidi="sw_KE"/>
        </w:rPr>
        <w:t>Katika simulizi ya awali, Yesu ndio kwanza amekufa. Askari wa Kirumi walimwua Yesu kwenye msalaba kwa kusulubishwa, aina ya adhabu ya kifo iliyotumiwa na Warumi. Simulizi hii inaanza kwa kusema kwamba kulikuwa na baadhi ya wanawake ambao walikuwa wakitazama kutoka mbali. Walikuwa wanawake, uwezekano mkubwa kutoka Galilaya, waliomfuata Yesu hadi Yerusalemu. Majina matatu tu ya wanawake hawa yanatajwa, ingawa kulikuwa na wanawake wengine wengi huko pia. Mmoja ni Maria Magdalena. Maria ni jina la mwanamke linalopatikana sana nchini Israeli. Kwa kumwita Magdalena, Marko anasema kwamba anatoka mji wa Magdala, kijiji cha uvuvi kwenye pwani ya Bahari ya Galilaya. Mwanamke mwingine, pia anayeitwa Maria, ni mama ya Yakobo mdogo na Yose au Yosefu. Marko anamwita Yakobo "yule mdogo" pengine kwa sababu kulikuwa na angalau watu wawili wanaoitwa Yakobo ambao walijulikana na wasikilizaji wa Marko. Jina la mwanamke wa tatu lilikuwa Salome.</w:t>
      </w:r>
    </w:p>
    <w:p>
      <w:pPr/>
      <w:r>
        <w:rPr>
          <w:lang w:val="sw_KE" w:bidi="sw_KE"/>
        </w:rPr>
      </w:r>
      <w:r>
        <w:rPr>
          <w:lang w:val="sw_KE" w:bidi="sw_KE"/>
        </w:rPr>
        <w:t>Sitisha hapa na mjadili swali hili kama kikundi: Watu katika utamaduni wako wanazungumza vipi kuhusu watu wenye jina moja? Jadili njia ambazo unaweza kuzungumza kuwahusu ili kuwasaidia wengine kuelewa hasa ni nani unayemzungumzia.</w:t>
      </w:r>
    </w:p>
    <w:p>
      <w:pPr/>
      <w:r>
        <w:rPr>
          <w:lang w:val="sw_KE" w:bidi="sw_KE"/>
        </w:rPr>
      </w:r>
      <w:r>
        <w:rPr>
          <w:lang w:val="sw_KE" w:bidi="sw_KE"/>
        </w:rPr>
        <w:t>Onyesha ramani ya Galilaya inayojumuisha mji wa Magdala ukiwa umeonyeshwa ikiwa timu haijui mji huu. Sitisha sauti hii hapa.</w:t>
      </w:r>
    </w:p>
    <w:p>
      <w:pPr/>
      <w:r>
        <w:rPr>
          <w:lang w:val="sw_KE" w:bidi="sw_KE"/>
        </w:rPr>
      </w:r>
      <w:r>
        <w:rPr>
          <w:lang w:val="sw_KE" w:bidi="sw_KE"/>
        </w:rPr>
        <w:t>Wanawake hawa walijifunza kutoka kwa Yesu na pia walimtunza, au baadhi ya matoleo ya Kiingereza yanasema 'walimhudumia.' Hii ina maana kwamba walimsaidia pengine kwa fedha au kwa kupikia na kutunza mavazi ya Yesu na kikundi cha wafuasi wa karibu zaidi wa Yesu. Wanawake hawa hawakumtumikia Yesu kama wake au kwa njia yoyote ya ngono.</w:t>
      </w:r>
    </w:p>
    <w:p>
      <w:pPr/>
      <w:r>
        <w:rPr>
          <w:lang w:val="sw_KE" w:bidi="sw_KE"/>
        </w:rPr>
      </w:r>
      <w:r>
        <w:rPr>
          <w:lang w:val="sw_KE" w:bidi="sw_KE"/>
        </w:rPr>
        <w:t>Sitisha hapa na mjadili kama kikundi: jinsi mnavyoweza kuelezea jinsi wanawake hawa walivyomsaidia Yesu. Katika utamaduni na lugha yako, unawaelezeaje wanawake ambao si wake lakini wanasaidia kutunza wengine kwa njia kama vile kutoa chakula na kutunza mavazi? Sitisha sauti hii hapa.</w:t>
      </w:r>
    </w:p>
    <w:p>
      <w:pPr/>
      <w:r>
        <w:rPr>
          <w:lang w:val="sw_KE" w:bidi="sw_KE"/>
        </w:rPr>
      </w:r>
      <w:r>
        <w:rPr>
          <w:lang w:val="sw_KE" w:bidi="sw_KE"/>
        </w:rPr>
        <w:t>Kifo cha Yesu kilitokea siku ya Maandalizi, hiyo ni siku kabla ya Sabato, siku ya Kiyahudi ya kupumzika na kumwabudu Mungu. Sasa ilikuwa karibu na jioni na mara baada ya jua kutua ingekuwa kinyume cha sheria kufanya kazi yoyote, ikiwa ni pamoja na kuhamisha maiti.</w:t>
      </w:r>
    </w:p>
    <w:p>
      <w:pPr/>
      <w:r>
        <w:rPr>
          <w:lang w:val="sw_KE" w:bidi="sw_KE"/>
        </w:rPr>
      </w:r>
      <w:r>
        <w:rPr>
          <w:lang w:val="sw_KE" w:bidi="sw_KE"/>
        </w:rPr>
        <w:t>Mamlaka ya Kirumi mara nyingi yangeacha tu mwili uliosulubishwa ili kuoza na kuharibika ukiwa unaning'inia msalabani. Baadaye wangeondoa mwili uliooza na kuutupa katika kaburi la pamoja, bila kuonyesha heshima yoyote kwa marehemu. Hata hivyo, mazishi sahihi ni muhimu katika utamaduni wa Kiyahudi. Mazishi sahihi yalihitaji kufanyika kabla ya jua kutua.</w:t>
      </w:r>
    </w:p>
    <w:p>
      <w:pPr/>
      <w:r>
        <w:rPr>
          <w:lang w:val="sw_KE" w:bidi="sw_KE"/>
        </w:rPr>
      </w:r>
      <w:r>
        <w:rPr>
          <w:lang w:val="sw_KE" w:bidi="sw_KE"/>
        </w:rPr>
        <w:t>Yosefu wa Arimathia alikuwa amedhamiria kwamba Yesu angezikwa vizuri.</w:t>
      </w:r>
    </w:p>
    <w:p>
      <w:pPr/>
      <w:r>
        <w:rPr>
          <w:lang w:val="sw_KE" w:bidi="sw_KE"/>
        </w:rPr>
      </w:r>
      <w:r>
        <w:rPr>
          <w:lang w:val="sw_KE" w:bidi="sw_KE"/>
        </w:rPr>
        <w:t>Sitisha hapa na mjadili maswali haya kama kikundi: Mazishi ni muhimu vipi katika utamaduni wenu? Mazoea ya kawaida ya mazishi kati ya watu wako ni yapi? Mazoea ya mazishi ni tofauti vipi wakati mtu anaheshimiwa ikilinganishwa na asiyeheshimiwa? Je, kuna mazoea tofauti kwa wanaume na wanawake? Watu wazee na vijana? Sitisha sauti hii hapa.</w:t>
      </w:r>
    </w:p>
    <w:p>
      <w:pPr/>
      <w:r>
        <w:rPr>
          <w:lang w:val="sw_KE" w:bidi="sw_KE"/>
        </w:rPr>
      </w:r>
      <w:r>
        <w:rPr>
          <w:lang w:val="sw_KE" w:bidi="sw_KE"/>
        </w:rPr>
        <w:t>Maelezo mengi yanatolewa katika simulizi hii kuhusu mtu anayeitwa Yosefu. Alikuwa kutoka mji wa Arimataya, ambao ulikuwa takriban kilomita 32 (au maili 20) kaskazini magharibi ya Yerusalemu. Yosefu alikuwa mshiriki maarufu au anayeheshimiwa sana wa baraza la kidini la Kiyahudi, linaloitwa Sanhedrini. Simulizi hii inasema kwamba Yosefu alikuwa akitafuta au kusubiri Ufalme wa Mungu. Hii ina maana kwamba Yosefu alitaka wakati ufike ambapo Mungu angetawala watu wake kama Mfalme. Kwa kuongeza, hii inaweza pia kupendekeza kwamba Yosefu alikuwa mfuasi wa Yesu.</w:t>
      </w:r>
    </w:p>
    <w:p>
      <w:pPr/>
      <w:r>
        <w:rPr>
          <w:lang w:val="sw_KE" w:bidi="sw_KE"/>
        </w:rPr>
      </w:r>
      <w:r>
        <w:rPr>
          <w:lang w:val="sw_KE" w:bidi="sw_KE"/>
        </w:rPr>
        <w:t>Yosefu alitaka kumheshimu Yesu kwa kuupatia mwili wake mazishi ya heshima. Yosefu alikuwa na ujasiri au ushujaa na kumwomba Pilato apewe mwili wa Yesu. Hii ina maana kwamba Yosefu alimwomba Pilato ruhusa ya kumzika Yesu. Utakumbuka kwamba Pilato alikuwa gavana wa Kirumi ambaye alitoa amri ya kusulubishwa kwa Yesu. Pilato alishangaa kwamba Yesu alikuwa amekufa haraka sana, kwa hiyo alimuuliza akida, afisa wa kijeshi wa Kirumi, ili kuhakikisha kwamba Yesu alikuwa amekufa kweli. Kusulubishwa, kifo kwenye msalaba, kwa kawaida kilikuwa kifo cha polepole. Katika baadhi ya matukio, wanaume hawangekufa mpaka siku mbili au tatu baada ya kupigiliwa misumari msalabani. Yesu alikufa katika kipindi cha chini ya saa nane baada ya kupigiliwa misumari msalabani. Pilato alikuwa tayari kumruhusu Yosefu kuchukua mwili.</w:t>
      </w:r>
    </w:p>
    <w:p>
      <w:pPr/>
      <w:r>
        <w:rPr>
          <w:lang w:val="sw_KE" w:bidi="sw_KE"/>
        </w:rPr>
      </w:r>
      <w:r>
        <w:rPr>
          <w:lang w:val="sw_KE" w:bidi="sw_KE"/>
        </w:rPr>
        <w:t>Sitisha hapa na uangalie picha za msalaba na kusulubishwa kama kikundi chako hakijaziona tayari. Sitisha sauti hii hapa.</w:t>
      </w:r>
    </w:p>
    <w:p>
      <w:pPr/>
      <w:r>
        <w:rPr>
          <w:lang w:val="sw_KE" w:bidi="sw_KE"/>
        </w:rPr>
      </w:r>
      <w:r>
        <w:rPr>
          <w:lang w:val="sw_KE" w:bidi="sw_KE"/>
        </w:rPr>
        <w:t>Simulizi inatuambia kwamba Yosefu aliandaa mwili wa Yesu kwa mazishi. Kulikuwa na wakati mfupi tu wa kukamilisha kazi hii na kazi haikuwa rahisi. Ingawa Marko haituambii kwamba Yosefu alikuwa na msaada, watu wengi wanaamini Yosefu alikuwa na msaada, pengine kutoka kwa watumishi wake. Yosefu aliufunika mwili wa Yesu kwa kitambaa kirefu cha kitani. Kitani ni aina ya kitambaa cha ubora wa juu kilichotengenezwa kutokana na mmea wa kitani. Kulingana na desturi ya Kiyahudi, watu walifunika miili ya wafu katika kitambaa kama hicho kabla ya kuzika mwili. Marko hataja kwamba Yosefu aliosha mwili kabla ya kuufunga, lakini wasomi wanaamini kwamba Yosefu aliosha mwili. Kuosha mwili wa mfu ni sehemu muhimu ya desturi ya mazishi ya Kiyahudi hivi kwamba sheria ya Kiyahudi iliruhusu watu kuosha mwili huo siku ya Sabato. Baada ya kuufunika mwili wa Yesu, Yosefu aliweka mwili huo katika kaburi, pango la mazishi ambalo lilikuwa limechongwa kwenye mwamba. Jiwe kubwa lilisongezwa juu ya lango la kaburi.</w:t>
      </w:r>
    </w:p>
    <w:p>
      <w:pPr/>
      <w:r>
        <w:rPr>
          <w:lang w:val="sw_KE" w:bidi="sw_KE"/>
        </w:rPr>
      </w:r>
      <w:r>
        <w:rPr>
          <w:lang w:val="sw_KE" w:bidi="sw_KE"/>
        </w:rPr>
        <w:t>Sitisha hapa na uangalie picha ya kitambaa cha kitani kama kikundi. Tazama picha ya kaburi lililochongwa kutoka mwamba lenye jiwe kubwa langoni.</w:t>
      </w:r>
    </w:p>
    <w:p>
      <w:pPr/>
      <w:r>
        <w:rPr>
          <w:lang w:val="sw_KE" w:bidi="sw_KE"/>
        </w:rPr>
      </w:r>
      <w:r>
        <w:rPr>
          <w:lang w:val="sw_KE" w:bidi="sw_KE"/>
        </w:rPr>
        <w:t>Jadili desturi za mazishi kati ya watu wako. Mwili wa mfu unatayarishwa vipi? Mwili unawekwa wapi baada ya maandalizi ya mazishi? Sitisha sauti hii hapa.</w:t>
      </w:r>
    </w:p>
    <w:p>
      <w:pPr/>
      <w:r>
        <w:rPr>
          <w:lang w:val="sw_KE" w:bidi="sw_KE"/>
        </w:rPr>
      </w:r>
      <w:r>
        <w:rPr>
          <w:lang w:val="sw_KE" w:bidi="sw_KE"/>
        </w:rPr>
        <w:t>Maria Magdalena na Maria, mama ya Yakobo na Yosefu waliona ambapo Yosefu wa Arimathia aliweka mwili wa Yesu. Katika utamaduni wa Kiyahudi, wanawake hawakuwa mashahidi halali. Hata hivyo, wanawake ndio pekee miongoni mwa wanafunzi wa Yesu waliotazama kile kilichotokea kwa mwili wa Yesu. Marko anaonyesha kwamba simulizi hii ni hadithi ya kweli kwa kutupa maelezo ya kweli kuhusu kile kilichotokea.</w:t>
      </w:r>
    </w:p>
    <w:p>
      <w:pPr/>
      <w:r>
        <w:rPr>
          <w:lang w:val="sw_KE" w:bidi="sw_KE"/>
        </w:rPr>
      </w:r>
      <w:r>
        <w:rPr>
          <w:lang w:val="sw_KE" w:bidi="sw_KE"/>
        </w:rPr>
        <w:t>Sitisha hapa na mjadili maswali haya kama kikundi: Katika utamaduni wako, wanawake wana jukumu gani kama mashahidi wa matukio? Nani ana mamlaka ya kushuhudia tukio na kueleza kile kilichotokea?</w:t>
      </w:r>
      <w:r>
        <w:rPr>
          <w:lang w:val="sw_KE" w:bidi="sw_KE"/>
        </w:rPr>
      </w:r>
    </w:p>
    <w:p>
      <w:pPr>
        <w:pStyle w:val="Heading3"/>
      </w:pPr>
      <w:r>
        <w:rPr>
          <w:lang w:val="sw_KE" w:bidi="sw_KE"/>
        </w:rPr>
        <w:t>Kufafanua Matukio</w:t>
      </w:r>
    </w:p>
    <w:p>
      <w:pPr/>
      <w:r>
        <w:rPr>
          <w:lang w:val="sw_KE" w:bidi="sw_KE"/>
        </w:rPr>
      </w:r>
      <w:r>
        <w:rPr>
          <w:lang w:val="sw_KE" w:bidi="sw_KE"/>
        </w:rPr>
        <w:t>Sikiliza toleo la sauti la Marko 15:40–47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Yesu ndiyo kwanza amekufa msalabani. Wanawake ambao walimfuata Yesu wanatazama kwa mbali. Wanajumuisha Maria Magdalena, Maria mama ya Yakobo mdogo na Yoses, na Salome.</w:t>
      </w:r>
    </w:p>
    <w:p>
      <w:pPr/>
      <w:r>
        <w:rPr>
          <w:lang w:val="sw_KE" w:bidi="sw_KE"/>
        </w:rPr>
      </w:r>
      <w:r>
        <w:rPr>
          <w:b/>
          <w:lang w:val="sw_KE" w:bidi="sw_KE"/>
        </w:rPr>
        <w:t>Katika tukio la pili:</w:t>
      </w:r>
      <w:r>
        <w:rPr>
          <w:lang w:val="sw_KE" w:bidi="sw_KE"/>
        </w:rPr>
        <w:t xml:space="preserve"> Ni jioni mapema siku kabla ya Sabato. Yosefu wa Arimathia anaenda kwa Pilato ili kupata ruhusa ya kuzika mwili wa Yesu. Pilato anamwomba akida, au afisa wa Kirumi, athibitishe kwamba Yesu amekufa. Pilato anampa Yosefu ruhusa ya kuzika mwili wa Yesu.</w:t>
      </w:r>
    </w:p>
    <w:p>
      <w:pPr/>
      <w:r>
        <w:rPr>
          <w:lang w:val="sw_KE" w:bidi="sw_KE"/>
        </w:rPr>
      </w:r>
      <w:r>
        <w:rPr>
          <w:b/>
          <w:lang w:val="sw_KE" w:bidi="sw_KE"/>
        </w:rPr>
        <w:t>Katika tukio la tatu:</w:t>
      </w:r>
      <w:r>
        <w:rPr>
          <w:lang w:val="sw_KE" w:bidi="sw_KE"/>
        </w:rPr>
        <w:t xml:space="preserve"> Yosefu anatayarisha mwili wa Yesu kwa mazishi. Anafunga mwili wa Yesu katika kitambaa kirefu cha kitani. Yosefu anaweka mwili wa Yesu katika kaburi ambalo limechongwa kwenye mwamba. Jiwe kubwa linawekwa juu ya lango. Maria Magdalene na Maria, mama ya Yakobo, wanaona mahali ambapo mwili wa Yesu unawekwa.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Maria mama ya Yakobo mdogo na Yosefu</w:t>
      </w:r>
    </w:p>
    <w:p>
      <w:pPr>
        <w:pStyle w:val="ListBullet"/>
        <w:spacing w:line="240" w:lineRule="auto"/>
        <w:ind w:left="720"/>
      </w:pPr>
      <w:r>
        <w:rPr>
          <w:lang w:val="sw_KE" w:bidi="sw_KE"/>
        </w:rPr>
      </w:r>
      <w:r>
        <w:rPr>
          <w:lang w:val="sw_KE" w:bidi="sw_KE"/>
        </w:rPr>
        <w:t>Salome</w:t>
      </w:r>
    </w:p>
    <w:p>
      <w:pPr>
        <w:pStyle w:val="ListBullet"/>
        <w:spacing w:line="240" w:lineRule="auto"/>
        <w:ind w:left="720"/>
      </w:pPr>
      <w:r>
        <w:rPr>
          <w:lang w:val="sw_KE" w:bidi="sw_KE"/>
        </w:rPr>
      </w:r>
      <w:r>
        <w:rPr>
          <w:lang w:val="sw_KE" w:bidi="sw_KE"/>
        </w:rPr>
        <w:t>Wanawake wengine ambao walimfuata Yesu</w:t>
      </w:r>
    </w:p>
    <w:p>
      <w:pPr>
        <w:pStyle w:val="ListBullet"/>
        <w:spacing w:line="240" w:lineRule="auto"/>
        <w:ind w:left="720"/>
      </w:pPr>
      <w:r>
        <w:rPr>
          <w:lang w:val="sw_KE" w:bidi="sw_KE"/>
        </w:rPr>
      </w:r>
      <w:r>
        <w:rPr>
          <w:lang w:val="sw_KE" w:bidi="sw_KE"/>
        </w:rPr>
        <w:t>Yosefu wa Arimathia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Akida</w:t>
      </w:r>
    </w:p>
    <w:p>
      <w:pPr/>
      <w:r>
        <w:rPr>
          <w:lang w:val="sw_KE" w:bidi="sw_KE"/>
        </w:rPr>
      </w:r>
      <w:r>
        <w:rPr>
          <w:lang w:val="sw_KE" w:bidi="sw_KE"/>
        </w:rPr>
        <w:t>Kama kikundi, zingatieni sehemu hizi za mpangilio wa simulizi: Tukio la kwanza linapoanza, Yesu ametoka tu kufa msalabani. Wanawake wengi ambao walikuwa wafuasi wa Yesu walikuwa wakitazama kutoka umbali—walikuwa wakitazama kutoka mbali; hawakuwa wamesimama karibu na msalaba. Ni muhimu kukumbuka kwamba wanawake hawa walimsaidia Yesu wakati alipokuwa Galilaya. Maria Magdalene, Maria mama ya Yakobo mdogo na Yoses, na Salome walikuwa kati ya wanawake.</w:t>
      </w:r>
    </w:p>
    <w:p>
      <w:pPr/>
      <w:r>
        <w:rPr>
          <w:lang w:val="sw_KE" w:bidi="sw_KE"/>
        </w:rPr>
      </w:r>
      <w:r>
        <w:rPr>
          <w:lang w:val="sw_KE" w:bidi="sw_KE"/>
        </w:rPr>
        <w:t>Sasa ni jioni mapema siku kabla ya Sabato. Ni muhimu kukumbuka kwamba wakati Sabato inaanza, watu wa Kiyahudi wanapaswa kufuata sheria fulani kuhusu kile wanachoweza au hawawezi kufanya siku ya Sabato. Hii ilijumuisha kutokuruhusiwa kuhamisha au kuzika maiti siku ya Sabato.</w:t>
      </w:r>
    </w:p>
    <w:p>
      <w:pPr/>
      <w:r>
        <w:rPr>
          <w:lang w:val="sw_KE" w:bidi="sw_KE"/>
        </w:rPr>
      </w:r>
      <w:r>
        <w:rPr>
          <w:lang w:val="sw_KE" w:bidi="sw_KE"/>
        </w:rPr>
        <w:t>Yosefu wa Arimathia alimwomba Pilato ruhusa ya kuzika mwili wa Yesu. Ni muhimu kukumbuka kwamba Yosefu alikuwa mshiriki anayeheshimiwa wa Baraza au Sanhedrini na alikuwa akisubiri ujio wa Ufalme wa Mungu. Kumbuka kwamba Sanhedrini ilikuwa imemhukumu Yesu kifo na kumpeleka kwa Pilato ili amhukumu na kumwadhibu kwa kifo. Hata hivyo, tunajua kutoka akaunti zingine za injili kwamba Yosefu alikuwa mfuasi wa Yesu kwa siri mpaka wakati wa kifo cha Yesu. Kumwomba Pilato mwili wa Yesu lilikuwa tendo la ujasiri na ushujaa.</w:t>
      </w:r>
    </w:p>
    <w:p>
      <w:pPr/>
      <w:r>
        <w:rPr>
          <w:lang w:val="sw_KE" w:bidi="sw_KE"/>
        </w:rPr>
      </w:r>
      <w:r>
        <w:rPr>
          <w:lang w:val="sw_KE" w:bidi="sw_KE"/>
        </w:rPr>
        <w:t>Sitisha na mjadili swali hili kama kikundi: Marko anatupa maelezo ya asili kuhusu Yosefu kutoka Arimathia. Jadili jinsi, kama katika simulizi za awali, mtatafsiri na kutoa maelezo ya usuli. Sitisha sauti hii hapa.</w:t>
      </w:r>
    </w:p>
    <w:p>
      <w:pPr/>
      <w:r>
        <w:rPr>
          <w:lang w:val="sw_KE" w:bidi="sw_KE"/>
        </w:rPr>
      </w:r>
      <w:r>
        <w:rPr>
          <w:lang w:val="sw_KE" w:bidi="sw_KE"/>
        </w:rPr>
        <w:t>Ni muhimu kukumbuka kwamba katika simulizi ya awali, Pilato alikuwa amemhukumu Yesu na kuamuru kwamba Yesu auawe msalabani. Pilato anamwuliza akida, au afisa wa Kirumi, kama ilikuwa kweli kwamba Yesu alikuwa tayari amekufa. Pilato alishangaa jinsi Yesu alivyokufa haraka. Wakati mwingine ilichukua watu siku mbili au tatu kufa kutokana na aina hii ya adhabu ya kifo. Akida anamwambia Pilato kwamba Yesu amekufa.</w:t>
      </w:r>
    </w:p>
    <w:p>
      <w:pPr/>
      <w:r>
        <w:rPr>
          <w:lang w:val="sw_KE" w:bidi="sw_KE"/>
        </w:rPr>
      </w:r>
      <w:r>
        <w:rPr>
          <w:lang w:val="sw_KE" w:bidi="sw_KE"/>
        </w:rPr>
        <w:t>Pilato anampa Yosefu ruhusa ya kuzika mwili wa Yesu. Ni muhimu kukumbuka jinsi Yosefu alivyoandaa mwili na pale mwili ulipowekwa. Yosefu pengine aliosha mwili wa Yesu kabla ya kuufunika mwili katika kitambaa kirefu cha kitani. Yosefu aliweka mwili katika kaburi, pango la mazishi ambalo lilikuwa limechongwa kutoka kwenye mwamba. Jiwe kubwa lilisongezwa juu ya lango la kaburi. Ni muhimu kukumbuka kwamba wale wanawake wawili walioitwa Maria waliona pale mwili wa Yesu ulipowekwa.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Marko 15:40–47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Maria mama ya Yakobo mdogo na Yose</w:t>
      </w:r>
    </w:p>
    <w:p>
      <w:pPr>
        <w:pStyle w:val="ListBullet"/>
        <w:spacing w:line="240" w:lineRule="auto"/>
        <w:ind w:left="720"/>
      </w:pPr>
      <w:r>
        <w:rPr>
          <w:lang w:val="sw_KE" w:bidi="sw_KE"/>
        </w:rPr>
      </w:r>
      <w:r>
        <w:rPr>
          <w:lang w:val="sw_KE" w:bidi="sw_KE"/>
        </w:rPr>
        <w:t>Salome</w:t>
      </w:r>
    </w:p>
    <w:p>
      <w:pPr>
        <w:pStyle w:val="ListBullet"/>
        <w:spacing w:line="240" w:lineRule="auto"/>
        <w:ind w:left="720"/>
      </w:pPr>
      <w:r>
        <w:rPr>
          <w:lang w:val="sw_KE" w:bidi="sw_KE"/>
        </w:rPr>
      </w:r>
      <w:r>
        <w:rPr>
          <w:lang w:val="sw_KE" w:bidi="sw_KE"/>
        </w:rPr>
        <w:t>Wanawake wengine ambao walimfuata Yesu</w:t>
      </w:r>
    </w:p>
    <w:p>
      <w:pPr>
        <w:pStyle w:val="ListBullet"/>
        <w:spacing w:line="240" w:lineRule="auto"/>
        <w:ind w:left="720"/>
      </w:pPr>
      <w:r>
        <w:rPr>
          <w:lang w:val="sw_KE" w:bidi="sw_KE"/>
        </w:rPr>
      </w:r>
      <w:r>
        <w:rPr>
          <w:lang w:val="sw_KE" w:bidi="sw_KE"/>
        </w:rPr>
        <w:t>Yosefu wa Arimathia</w:t>
      </w:r>
    </w:p>
    <w:p>
      <w:pPr>
        <w:pStyle w:val="ListBullet"/>
        <w:spacing w:line="240" w:lineRule="auto"/>
        <w:ind w:left="720"/>
      </w:pPr>
      <w:r>
        <w:rPr>
          <w:lang w:val="sw_KE" w:bidi="sw_KE"/>
        </w:rPr>
      </w:r>
      <w:r>
        <w:rPr>
          <w:lang w:val="sw_KE" w:bidi="sw_KE"/>
        </w:rPr>
        <w:t>Pilato</w:t>
      </w:r>
    </w:p>
    <w:p>
      <w:pPr>
        <w:pStyle w:val="ListBullet"/>
        <w:spacing w:line="240" w:lineRule="auto"/>
        <w:ind w:left="720"/>
      </w:pPr>
      <w:r>
        <w:rPr>
          <w:lang w:val="sw_KE" w:bidi="sw_KE"/>
        </w:rPr>
      </w:r>
      <w:r>
        <w:rPr>
          <w:lang w:val="sw_KE" w:bidi="sw_KE"/>
        </w:rPr>
        <w:t>Akida</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Yesu ndio kwanza amekufa msalabani. Wanawake ambao walimfuata Yesu wanatazama kwa mbali. Wanajumuisha Maria Magdalena, Maria mama ya Yakobo mdogo na Yoses, na Salome. Wanawake hawa walikuwa wamemsaidia Yesu wakati alikuwa Galilaya.</w:t>
      </w:r>
    </w:p>
    <w:p>
      <w:pPr/>
      <w:r>
        <w:rPr>
          <w:lang w:val="sw_KE" w:bidi="sw_KE"/>
        </w:rPr>
      </w:r>
      <w:r>
        <w:rPr>
          <w:lang w:val="sw_KE" w:bidi="sw_KE"/>
        </w:rPr>
        <w:t>Sitisha igizo. Waulize watu wanaoigiza wanawake "Mnahisi vipi au mnawaza nini?" Unaweza kusikia mambo kama "Nimejaa huzuni! Nilimpakulia chakula yeye na wanafunzi," "Moyo wangu umevunjika. Niliosha mavazi yake" na "Nina huzuni sana. Wangewezaje kumuua? Alikuwa Mwokozi Aliyeahidiwa." Endelea na igizo.</w:t>
      </w:r>
    </w:p>
    <w:p>
      <w:pPr/>
      <w:r>
        <w:rPr>
          <w:lang w:val="sw_KE" w:bidi="sw_KE"/>
        </w:rPr>
      </w:r>
      <w:r>
        <w:rPr>
          <w:lang w:val="sw_KE" w:bidi="sw_KE"/>
        </w:rPr>
        <w:t>Ni jioni ya mapema siku kabla ya Sabato. Yosefu wa Arimathia anaenda kwa Pilato ili kupata ruhusa ya kuzika mwili wa Yesu.</w:t>
      </w:r>
    </w:p>
    <w:p>
      <w:pPr/>
      <w:r>
        <w:rPr>
          <w:lang w:val="sw_KE" w:bidi="sw_KE"/>
        </w:rPr>
      </w:r>
      <w:r>
        <w:rPr>
          <w:lang w:val="sw_KE" w:bidi="sw_KE"/>
        </w:rPr>
        <w:t>Sitisha igizo. Muulize mtu anayeigiza Yosefu, "Unahisi vipi au unawaza nini?" Unaweza kusikia mambo kama, "Ninataka kumheshimu Yesu. Anastahili mazishi sahihi," "Jasiri. Najua Pilato aliamuru Yesu auawe lakini nitaomba ruhusa," au "Nina haraka. Tunahitaji kumzika Yesu kwa usahihi kabla ya mwanzo wa Sabato." Endelea na igizo.</w:t>
      </w:r>
    </w:p>
    <w:p>
      <w:pPr/>
      <w:r>
        <w:rPr>
          <w:lang w:val="sw_KE" w:bidi="sw_KE"/>
        </w:rPr>
      </w:r>
      <w:r>
        <w:rPr>
          <w:lang w:val="sw_KE" w:bidi="sw_KE"/>
        </w:rPr>
        <w:t>Pilato anamwomba akida athibitishe kwamba Yesu amekufa. Akida anamwambia Pilato kwamba ni kweli. Yesu amekufa.</w:t>
      </w:r>
    </w:p>
    <w:p>
      <w:pPr/>
      <w:r>
        <w:rPr>
          <w:lang w:val="sw_KE" w:bidi="sw_KE"/>
        </w:rPr>
      </w:r>
      <w:r>
        <w:rPr>
          <w:lang w:val="sw_KE" w:bidi="sw_KE"/>
        </w:rPr>
        <w:t>Sitisha igizo. Muulize mtu anayeigiza Pilato, "Unahisi vipi au unawaza nini?" Unaweza kusikia mambo kama "Ninashangaa. " Inakuwaje Yesu amekufa tayari? Imekuwa saa chache tu," au "Ninahisi hatia. Yesu hakuwa na hatia. Nilipaswa kumwacha aende. Nitaheshimu ombi hili." Endelea na igizo.</w:t>
      </w:r>
    </w:p>
    <w:p>
      <w:pPr/>
      <w:r>
        <w:rPr>
          <w:lang w:val="sw_KE" w:bidi="sw_KE"/>
        </w:rPr>
      </w:r>
      <w:r>
        <w:rPr>
          <w:lang w:val="sw_KE" w:bidi="sw_KE"/>
        </w:rPr>
        <w:t>Pilato anampa Yosefu ruhusa ya kuzika mwili wa Yesu. Yosefu anatayarisha mwili wa Yesu kwa kuufunika kwenye kitambaa kirefu cha kitani. Kisha anaweka mwili wa Yesu katika kaburi. Jiwe linasogezwa mbele ya mlango wa kaburi. Maria Magdalene na Maria, mama ya Yakobo mdogo, angalia ambapo mwili wa Yesu unawekwa.</w:t>
      </w:r>
    </w:p>
    <w:p>
      <w:pPr/>
      <w:r>
        <w:rPr>
          <w:lang w:val="sw_KE" w:bidi="sw_KE"/>
        </w:rPr>
      </w:r>
      <w:r>
        <w:rPr>
          <w:lang w:val="sw_KE" w:bidi="sw_KE"/>
        </w:rPr>
        <w:t>Sitisha igizo. Muulize mtu anayeigiza Yosefu, "Unahisi vipi au unawaza nini?" Unaweza kusikia mambo kama "Nimefarijika." Tuliweza kufanya hivyo kabla ya Sabato," au "Ninafurahi kwamba niliweza kumheshimu Yesu kwa njia hii."</w:t>
      </w:r>
      <w:r>
        <w:rPr>
          <w:lang w:val="sw_KE" w:bidi="sw_KE"/>
        </w:rPr>
      </w:r>
    </w:p>
    <w:p>
      <w:pPr>
        <w:pStyle w:val="Heading3"/>
      </w:pPr>
      <w:r>
        <w:rPr>
          <w:lang w:val="sw_KE" w:bidi="sw_KE"/>
        </w:rPr>
        <w:t>Kujaza Mapengo</w:t>
      </w:r>
    </w:p>
    <w:p>
      <w:pPr/>
      <w:r>
        <w:rPr>
          <w:lang w:val="sw_KE" w:bidi="sw_KE"/>
        </w:rPr>
      </w:r>
      <w:r>
        <w:rPr>
          <w:lang w:val="sw_KE" w:bidi="sw_KE"/>
        </w:rPr>
        <w:t>Sikiliza toleo la sauti la Marko 15:40–47 katika tafsiri rahisi zaidi kueleweka.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ndiyo kwanza amekufa kwenye </w:t>
      </w:r>
      <w:r>
        <w:rPr>
          <w:b/>
          <w:lang w:val="sw_KE" w:bidi="sw_KE"/>
        </w:rPr>
        <w:t>msalaba</w:t>
      </w:r>
      <w:r>
        <w:rPr>
          <w:lang w:val="sw_KE" w:bidi="sw_KE"/>
        </w:rPr>
        <w:t xml:space="preserve"> kwa </w:t>
      </w:r>
      <w:r>
        <w:rPr>
          <w:b/>
          <w:lang w:val="sw_KE" w:bidi="sw_KE"/>
        </w:rPr>
        <w:t>kusulubishwa.</w:t>
      </w:r>
      <w:r>
        <w:rPr>
          <w:lang w:val="sw_KE" w:bidi="sw_KE"/>
        </w:rPr>
        <w:t xml:space="preserve"> Tumia neno au kifungu sawa kwa </w:t>
      </w:r>
      <w:r>
        <w:rPr>
          <w:b/>
          <w:lang w:val="sw_KE" w:bidi="sw_KE"/>
        </w:rPr>
        <w:t>msalaba</w:t>
      </w:r>
      <w:r>
        <w:rPr>
          <w:lang w:val="sw_KE" w:bidi="sw_KE"/>
        </w:rPr>
        <w:t xml:space="preserve"> na </w:t>
      </w:r>
      <w:r>
        <w:rPr>
          <w:b/>
          <w:lang w:val="sw_KE" w:bidi="sw_KE"/>
        </w:rPr>
        <w:t>kusulubishwa</w:t>
      </w:r>
      <w:r>
        <w:rPr>
          <w:lang w:val="sw_KE" w:bidi="sw_KE"/>
        </w:rPr>
        <w:t xml:space="preserve"> kama vile umetumia katika simulizi za awali na kumbuka kwamba </w:t>
      </w:r>
      <w:r>
        <w:rPr>
          <w:b/>
          <w:lang w:val="sw_KE" w:bidi="sw_KE"/>
        </w:rPr>
        <w:t>msalaba</w:t>
      </w:r>
      <w:r>
        <w:rPr>
          <w:lang w:val="sw_KE" w:bidi="sw_KE"/>
        </w:rPr>
        <w:t xml:space="preserve"> na </w:t>
      </w:r>
      <w:r>
        <w:rPr>
          <w:b/>
          <w:lang w:val="sw_KE" w:bidi="sw_KE"/>
        </w:rPr>
        <w:t>kusulubishwa</w:t>
      </w:r>
      <w:r>
        <w:rPr>
          <w:lang w:val="sw_KE" w:bidi="sw_KE"/>
        </w:rPr>
        <w:t xml:space="preserve"> vinaweza kupatikana katika Faharasa Kuu. ** **</w:t>
      </w:r>
    </w:p>
    <w:p>
      <w:pPr/>
      <w:r>
        <w:rPr>
          <w:lang w:val="sw_KE" w:bidi="sw_KE"/>
        </w:rPr>
      </w:r>
      <w:r>
        <w:rPr>
          <w:lang w:val="sw_KE" w:bidi="sw_KE"/>
        </w:rPr>
        <w:t>Sitisha hapa na uangalie picha ya msalaba au kusulubishwa kama timu yako haijaziona tayari. Sitisha sauti hii hapa.</w:t>
      </w:r>
    </w:p>
    <w:p>
      <w:pPr/>
      <w:r>
        <w:rPr>
          <w:lang w:val="sw_KE" w:bidi="sw_KE"/>
        </w:rPr>
      </w:r>
      <w:r>
        <w:rPr>
          <w:lang w:val="sw_KE" w:bidi="sw_KE"/>
        </w:rPr>
        <w:t xml:space="preserve">Ni jioni siku kabla ya </w:t>
      </w:r>
      <w:r>
        <w:rPr>
          <w:b/>
          <w:lang w:val="sw_KE" w:bidi="sw_KE"/>
        </w:rPr>
        <w:t>Sabato</w:t>
      </w:r>
      <w:r>
        <w:rPr>
          <w:lang w:val="sw_KE" w:bidi="sw_KE"/>
        </w:rPr>
        <w:t xml:space="preserve">, siku ya kidini ya Kiyahudi ya kupumzika. Tumia neno au kifungu sawa kwa Sabato ambacho umetumia awali. Kwa maelezo zaidi kuhusu </w:t>
      </w:r>
      <w:r>
        <w:rPr>
          <w:b/>
          <w:lang w:val="sw_KE" w:bidi="sw_KE"/>
        </w:rPr>
        <w:t>Sabato</w:t>
      </w:r>
      <w:r>
        <w:rPr>
          <w:lang w:val="sw_KE" w:bidi="sw_KE"/>
        </w:rPr>
        <w:t>, rejelea Faharasa Kuu.</w:t>
      </w:r>
    </w:p>
    <w:p>
      <w:pPr/>
      <w:r>
        <w:rPr>
          <w:lang w:val="sw_KE" w:bidi="sw_KE"/>
        </w:rPr>
      </w:r>
      <w:r>
        <w:rPr>
          <w:lang w:val="sw_KE" w:bidi="sw_KE"/>
        </w:rPr>
        <w:t xml:space="preserve">Yosefu wa Arimathia alikuwa mshiriki anayeheshimiwa wa </w:t>
      </w:r>
      <w:r>
        <w:rPr>
          <w:b/>
          <w:lang w:val="sw_KE" w:bidi="sw_KE"/>
        </w:rPr>
        <w:t>Baraza</w:t>
      </w:r>
      <w:r>
        <w:rPr>
          <w:lang w:val="sw_KE" w:bidi="sw_KE"/>
        </w:rPr>
        <w:t xml:space="preserve">. [Baraza kuu la Kiyahudi linaitwa </w:t>
      </w:r>
      <w:r>
        <w:rPr>
          <w:b/>
          <w:lang w:val="sw_KE" w:bidi="sw_KE"/>
        </w:rPr>
        <w:t>Sanhedrin</w:t>
      </w:r>
      <w:r>
        <w:rPr>
          <w:lang w:val="sw_KE" w:bidi="sw_KE"/>
        </w:rPr>
        <w:t xml:space="preserve"> na linaundwa na makuhani wakuu, wazee, na walimu wa sheria ya kidini. Tumia neno sawa kwa baraza au Sanhedrini ambalo umetumia awali. Ufafanuzi kamili wa </w:t>
      </w:r>
      <w:r>
        <w:rPr>
          <w:b/>
          <w:lang w:val="sw_KE" w:bidi="sw_KE"/>
        </w:rPr>
        <w:t>Baraza</w:t>
      </w:r>
      <w:r>
        <w:rPr>
          <w:lang w:val="sw_KE" w:bidi="sw_KE"/>
        </w:rPr>
        <w:t xml:space="preserve"> unaweza kupatikana katika orodha ya Faharasa Kuu kwa </w:t>
      </w:r>
      <w:r>
        <w:rPr>
          <w:b/>
          <w:lang w:val="sw_KE" w:bidi="sw_KE"/>
        </w:rPr>
        <w:t>Sanhedrin</w:t>
      </w:r>
      <w:r>
        <w:rPr>
          <w:lang w:val="sw_KE" w:bidi="sw_KE"/>
        </w:rPr>
        <w:t>. ]{.alama}</w:t>
      </w:r>
    </w:p>
    <w:p>
      <w:pPr/>
      <w:r>
        <w:rPr>
          <w:lang w:val="sw_KE" w:bidi="sw_KE"/>
        </w:rPr>
      </w:r>
      <w:r>
        <w:rPr>
          <w:lang w:val="sw_KE" w:bidi="sw_KE"/>
        </w:rPr>
        <w:t xml:space="preserve">Yosefu alimwomba Pilato ruhusa ya kuzika mwili wa Yesu. Pilato alimwuliza </w:t>
      </w:r>
      <w:r>
        <w:rPr>
          <w:b/>
          <w:lang w:val="sw_KE" w:bidi="sw_KE"/>
        </w:rPr>
        <w:t>akida,</w:t>
      </w:r>
      <w:r>
        <w:rPr>
          <w:lang w:val="sw_KE" w:bidi="sw_KE"/>
        </w:rPr>
        <w:t xml:space="preserve"> afisa wa kijeshi wa Kirumi, kama ilikuwa kweli kwamba Yesu alikuwa amekufa. </w:t>
      </w:r>
      <w:r>
        <w:rPr>
          <w:b/>
          <w:lang w:val="sw_KE" w:bidi="sw_KE"/>
        </w:rPr>
        <w:t>Akida</w:t>
      </w:r>
      <w:r>
        <w:rPr>
          <w:lang w:val="sw_KE" w:bidi="sw_KE"/>
        </w:rPr>
        <w:t xml:space="preserve"> alithibitisha kwamba Yesu alikuwa amekufa. Tumia neno lile lile la </w:t>
      </w:r>
      <w:r>
        <w:rPr>
          <w:b/>
          <w:lang w:val="sw_KE" w:bidi="sw_KE"/>
        </w:rPr>
        <w:t>akida</w:t>
      </w:r>
      <w:r>
        <w:rPr>
          <w:lang w:val="sw_KE" w:bidi="sw_KE"/>
        </w:rPr>
        <w:t xml:space="preserve"> ambalo umetumia awali na kumbuka kwamba </w:t>
      </w:r>
      <w:r>
        <w:rPr>
          <w:b/>
          <w:lang w:val="sw_KE" w:bidi="sw_KE"/>
        </w:rPr>
        <w:t>akida</w:t>
      </w:r>
      <w:r>
        <w:rPr>
          <w:lang w:val="sw_KE" w:bidi="sw_KE"/>
        </w:rPr>
        <w:t xml:space="preserve"> anaweza kupatikana katika Faharasa Kuu.</w:t>
      </w:r>
    </w:p>
    <w:p>
      <w:pPr/>
      <w:r>
        <w:rPr>
          <w:lang w:val="sw_KE" w:bidi="sw_KE"/>
        </w:rPr>
      </w:r>
      <w:r>
        <w:rPr>
          <w:lang w:val="sw_KE" w:bidi="sw_KE"/>
        </w:rPr>
        <w:t xml:space="preserve">Yosefu alifunika mwili wa Yesu katika kitambaa cha kitani na kuuweka katika </w:t>
      </w:r>
      <w:r>
        <w:rPr>
          <w:b/>
          <w:lang w:val="sw_KE" w:bidi="sw_KE"/>
        </w:rPr>
        <w:t>kaburi</w:t>
      </w:r>
      <w:r>
        <w:rPr>
          <w:lang w:val="sw_KE" w:bidi="sw_KE"/>
        </w:rPr>
        <w:t xml:space="preserve"> ambalo lilikuwa limechongwa kutoka mwambani. Kaburi ni mahali pa mazishi. Ilikuwa desturi ya Kiyahudi kuzika wafu katika mapango ya asili au katika mapango yaliyochongwa kwenye mwamba. Jiwe kubwa lilisongezwa juu ya lango la kaburi. Tumia neno lile lile kwa </w:t>
      </w:r>
      <w:r>
        <w:rPr>
          <w:b/>
          <w:lang w:val="sw_KE" w:bidi="sw_KE"/>
        </w:rPr>
        <w:t>kaburi</w:t>
      </w:r>
      <w:r>
        <w:rPr>
          <w:lang w:val="sw_KE" w:bidi="sw_KE"/>
        </w:rPr>
        <w:t xml:space="preserve"> ambalo umetumia katika vifungu vya awali na kumbuka kwamba kaburi linaweza kupatikana katika Faharasa Kuu.</w:t>
      </w:r>
    </w:p>
    <w:p>
      <w:pPr/>
      <w:r>
        <w:rPr>
          <w:lang w:val="sw_KE" w:bidi="sw_KE"/>
        </w:rPr>
      </w:r>
      <w:r>
        <w:rPr>
          <w:lang w:val="sw_KE" w:bidi="sw_KE"/>
        </w:rPr>
        <w:t>Simama hapa na uangalie picha ya mapango ya mazishi na kaburi lililochongwa kwenye mwamba.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Marko 16:1–8</w:t>
      </w:r>
      <w:r>
        <w:rPr>
          <w:lang w:val="sw_KE" w:bidi="sw_KE"/>
        </w:rPr>
      </w:r>
    </w:p>
    <w:p>
      <w:pPr>
        <w:pStyle w:val="Heading3"/>
      </w:pPr>
      <w:r>
        <w:rPr>
          <w:lang w:val="sw_KE" w:bidi="sw_KE"/>
        </w:rPr>
        <w:t>Sikiliza na Moyo</w:t>
      </w:r>
    </w:p>
    <w:p>
      <w:pPr/>
      <w:r>
        <w:rPr>
          <w:lang w:val="sw_KE" w:bidi="sw_KE"/>
        </w:rPr>
      </w:r>
      <w:r>
        <w:rPr>
          <w:lang w:val="sw_KE" w:bidi="sw_KE"/>
        </w:rPr>
        <w:t>Katika hatua hii, sikiliza Marko 16:1–8 na utie moyoni mwenu.</w:t>
      </w:r>
    </w:p>
    <w:p>
      <w:pPr/>
      <w:r>
        <w:rPr>
          <w:lang w:val="sw_KE" w:bidi="sw_KE"/>
        </w:rPr>
      </w:r>
      <w:r>
        <w:rPr>
          <w:lang w:val="sw_KE" w:bidi="sw_KE"/>
        </w:rPr>
        <w:t>Sikiliza toleo la sauti la Marko 16:1–8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Marko 16:1–8 katika tafsiri rahisi zaidi kuelewa.</w:t>
      </w:r>
    </w:p>
    <w:p>
      <w:pPr/>
      <w:r>
        <w:rPr>
          <w:lang w:val="sw_KE" w:bidi="sw_KE"/>
        </w:rPr>
      </w:r>
      <w:r>
        <w:rPr>
          <w:lang w:val="sw_KE" w:bidi="sw_KE"/>
        </w:rPr>
        <w:t>Katika simulizi ya awali, Yesu alikuwa ameuawa na mamlaka za utawala. Baada ya kifo chake, alizikwa katika kaburi la Yosefu wa Arimathia. Maria MagdalenA na Maria, mama ya Yakobo na Yoshe, walifuata ili waweze kujua mahali ambapo Yesu alizikwa. Walitaka kuandaa mwili wa Yesu kwa mazishi kwa mafuta na viungo, kulingana na desturi yao. Hawakuweza kufanya hivyo kwa sababu Sabato, siku ya kidini ya kupumzika, ilikuwa imefika. Siku ya kupumzika sasa imekwisha, na wanawake hawa pamoja na Salome walinunua mafuta na viungo vinavyohitajika ili kumtia mafuta mwili wa Yesu.</w:t>
      </w:r>
    </w:p>
    <w:p>
      <w:pPr/>
      <w:r>
        <w:rPr>
          <w:lang w:val="sw_KE" w:bidi="sw_KE"/>
        </w:rPr>
      </w:r>
      <w:r>
        <w:rPr>
          <w:lang w:val="sw_KE" w:bidi="sw_KE"/>
        </w:rPr>
        <w:t>Desturi ya mazishi ilikuwa kuandaa mwili wa mfu kwa mazishi kwa kuupaka mafuta, marhamu, na manukato mbalimbali yenye harufu nzuri. Hii ilikuwa njia ya kumheshimu mtu aliyefariki. Madhumuni ya manukato haya na viungo ilikuwa kuficha harufu mbaya ambayo inakuja wakati mwili unapooza. Hawakuwa wakihifadhi mwili, kama ilivyo desturi katika baadhi ya tamaduni zingine. Hatujui hasa jinsi wanawake walikusudia kuutia manukato mwili wa Yesu, lakini kumbuka Yesu alivikwa kitambaa kirefu cha kitani, kwa hiyo wanawake pengine wangetaka kusugua mafuta na viungo kwenye kitambaa.</w:t>
      </w:r>
    </w:p>
    <w:p>
      <w:pPr/>
      <w:r>
        <w:rPr>
          <w:lang w:val="sw_KE" w:bidi="sw_KE"/>
        </w:rPr>
      </w:r>
      <w:r>
        <w:rPr>
          <w:lang w:val="sw_KE" w:bidi="sw_KE"/>
        </w:rPr>
        <w:t>Sitisha hapa na uangalie picha ya viungo na manukato kama kikundi. Jadili njia ambazo watu katika utamaduni wako wanamheshimu mtu ambaye amekufa. Mwili katika utamaduni wako huandaliwa vipi kwa mazishi? Sitisha sauti hii hapa.</w:t>
      </w:r>
    </w:p>
    <w:p>
      <w:pPr/>
      <w:r>
        <w:rPr>
          <w:lang w:val="sw_KE" w:bidi="sw_KE"/>
        </w:rPr>
      </w:r>
      <w:r>
        <w:rPr>
          <w:lang w:val="sw_KE" w:bidi="sw_KE"/>
        </w:rPr>
        <w:t>Wanawake walisafiri kwenda kaburini ambapo Yesu alizikwa mapema sana asubuhi, wakati jua lilikuwa likichomoza. Utakumbuka kwamba kaburi ambapo Yesu alizikwa lilikuwa limefungwa na jiwe kubwa lililofunika lango. Mawe yanayofunika lango la makaburi yanaweza kuwa tambarare au ya mviringo. Kwa kawaida watu, hata mwanamume mmoja mwenye nguvu sana, wangeweza kuliviringisha jiwe mbele ya lango ili kulifunika. Hata hivyo, kuliondoa jiwe mbali na lango lingekuwa jambo gumu sana kwa wanawake kufanya. Wanawake waliposafiri kwenda mahali pa mazishi, walianza kuulizana ni nani anayeweza kuhamisha jiwe kwa ajili yao ili waweze kuingia ndani ili kumtia mafuta mwili wa Yesu. Wakati wanawasili katika kaburi, wanashangaa kwamba jiwe tayari limevingirishwa.</w:t>
      </w:r>
    </w:p>
    <w:p>
      <w:pPr/>
      <w:r>
        <w:rPr>
          <w:lang w:val="sw_KE" w:bidi="sw_KE"/>
        </w:rPr>
      </w:r>
      <w:r>
        <w:rPr>
          <w:lang w:val="sw_KE" w:bidi="sw_KE"/>
        </w:rPr>
        <w:t>Sitisha hapa na uangalie picha ya kaburi kama kikundi. Sitisha sauti hii hapa.</w:t>
      </w:r>
    </w:p>
    <w:p>
      <w:pPr/>
      <w:r>
        <w:rPr>
          <w:lang w:val="sw_KE" w:bidi="sw_KE"/>
        </w:rPr>
      </w:r>
      <w:r>
        <w:rPr>
          <w:lang w:val="sw_KE" w:bidi="sw_KE"/>
        </w:rPr>
        <w:t>Wanawake wanaingia kaburini na kumwona kijana aliyevaa vazi jeupe. Mathayo na Luka, katika injili zao, wanaelezea kijana huyu kama malaika, mjumbe wa Mungu. Marko anachagua kumweleza tu kwa jinsi anavyoonekana, kama kijana aliyevaa vazi jeupe. Vazi ni vazi refu la nje. Kijana alikuwa ameketi upande wa kulia wa wanawake, ndani ya kaburi. Neno kijana katika muktadha huu pengine linarejelea mwanamume kijana ambaye ana umri wa kutosha kuoa.</w:t>
      </w:r>
    </w:p>
    <w:p>
      <w:pPr/>
      <w:r>
        <w:rPr>
          <w:lang w:val="sw_KE" w:bidi="sw_KE"/>
        </w:rPr>
      </w:r>
      <w:r>
        <w:rPr>
          <w:lang w:val="sw_KE" w:bidi="sw_KE"/>
        </w:rPr>
        <w:t>Simama hapa na muangalie picha ya vazi mkiwa kama kikundi. Jadili kwa nini unafikiri Marko anamwelezea tu malaika lakini hamwiti malaika. Jadili njia ambazo watu katika utamaduni wako wanazungumza kuhusu watu au mambo bila kutumia majina yao. Sitisha sauti hii hapa.</w:t>
      </w:r>
    </w:p>
    <w:p>
      <w:pPr/>
      <w:r>
        <w:rPr>
          <w:lang w:val="sw_KE" w:bidi="sw_KE"/>
        </w:rPr>
      </w:r>
      <w:r>
        <w:rPr>
          <w:lang w:val="sw_KE" w:bidi="sw_KE"/>
        </w:rPr>
        <w:t>Wakati wanawake walipomwona kijana, walishangaa na kuogopa. Mtu huyo aliwaambia wasiogope. Anawaambia kwamba mtu wanayemtafuta, Yesu kutoka Nazareti ambaye aliuawa msalabani, sasa yuko hai. Mungu amemfanya kuwa hai tena. Aliwaambia waangalie mahali ambapo mwili wa Yesu ulikuwa hapo awali, ambapo huenda palikuwa ni rafu ya jiwe ndani ya kaburi. Marko anataka kusema wazi kwamba mtu huyu halisi katika historia, Yesu kutoka Nazareti, alikuwa amekufa lakini sasa yuko hai. Kisha anawaambia wanawake kuwaambia wanafunzi, pamoja na Petro. Pengine anajumuisha Petro kwa sababu Petro alimkana Yesu na alihitaji uhakika wa kwamba Yesu anamkumbuka na kumpenda. Mtu kijana alisema kwamba Yesu atawatangulia kwenda eneo la Galilaya na kwamba watamwona huko, kama vile alivyowaambia kabla ya kufa. Wanawake walikuwa wakitetemeka na kuogopa walipoondoka. Hawakumwambia mtu yeyote kwa sababu walikuwa na hofu.</w:t>
      </w:r>
    </w:p>
    <w:p>
      <w:pPr/>
      <w:r>
        <w:rPr>
          <w:lang w:val="sw_KE" w:bidi="sw_KE"/>
        </w:rPr>
      </w:r>
      <w:r>
        <w:rPr>
          <w:lang w:val="sw_KE" w:bidi="sw_KE"/>
        </w:rPr>
        <w:t>Sitisha hapa na uangalie ramani ya Israeli ambayo ni pamoja na Yerusalemu na mkoa wa Galilaya kama kikundi.</w:t>
      </w:r>
      <w:r>
        <w:rPr>
          <w:lang w:val="sw_KE" w:bidi="sw_KE"/>
        </w:rPr>
      </w:r>
    </w:p>
    <w:p>
      <w:pPr>
        <w:pStyle w:val="Heading3"/>
      </w:pPr>
      <w:r>
        <w:rPr>
          <w:lang w:val="sw_KE" w:bidi="sw_KE"/>
        </w:rPr>
        <w:t>Kufafanua Matukio</w:t>
      </w:r>
    </w:p>
    <w:p>
      <w:pPr/>
      <w:r>
        <w:rPr>
          <w:lang w:val="sw_KE" w:bidi="sw_KE"/>
        </w:rPr>
      </w:r>
      <w:r>
        <w:rPr>
          <w:lang w:val="sw_KE" w:bidi="sw_KE"/>
        </w:rPr>
        <w:t>Sikiliza toleo la sauti la Marko 16:1–8 katika tafsiri rahisi zaidi kuelewa.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manne.</w:t>
      </w:r>
    </w:p>
    <w:p>
      <w:pPr/>
      <w:r>
        <w:rPr>
          <w:lang w:val="sw_KE" w:bidi="sw_KE"/>
        </w:rPr>
      </w:r>
      <w:r>
        <w:rPr>
          <w:b/>
          <w:lang w:val="sw_KE" w:bidi="sw_KE"/>
        </w:rPr>
        <w:t>Tukio la kwanza:</w:t>
      </w:r>
      <w:r>
        <w:rPr>
          <w:lang w:val="sw_KE" w:bidi="sw_KE"/>
        </w:rPr>
        <w:t xml:space="preserve"> Inaanza siku inayofuata Sabato, siku ya kidini ya kupumzika. Wanawake wanaenda kununua mafuta na viungo ili waweze kuupaka mwili wa Yesu.</w:t>
      </w:r>
    </w:p>
    <w:p>
      <w:pPr/>
      <w:r>
        <w:rPr>
          <w:lang w:val="sw_KE" w:bidi="sw_KE"/>
        </w:rPr>
      </w:r>
      <w:r>
        <w:rPr>
          <w:b/>
          <w:lang w:val="sw_KE" w:bidi="sw_KE"/>
        </w:rPr>
        <w:t>Katika tukio la pili:</w:t>
      </w:r>
      <w:r>
        <w:rPr>
          <w:lang w:val="sw_KE" w:bidi="sw_KE"/>
        </w:rPr>
        <w:t xml:space="preserve"> Wanawake wanatembea kuelekea kaburini. Wanajadili jinsi watakavyoliondoa lile jiwe kubwa linalozuia lango la kaburi. Wanapokuwa karibu na kaburi, wanaona kwamba jiwe kubwa limeondolewa.</w:t>
      </w:r>
    </w:p>
    <w:p>
      <w:pPr/>
      <w:r>
        <w:rPr>
          <w:lang w:val="sw_KE" w:bidi="sw_KE"/>
        </w:rPr>
      </w:r>
      <w:r>
        <w:rPr>
          <w:b/>
          <w:lang w:val="sw_KE" w:bidi="sw_KE"/>
        </w:rPr>
        <w:t>Katika tukio la tatu:</w:t>
      </w:r>
      <w:r>
        <w:rPr>
          <w:lang w:val="sw_KE" w:bidi="sw_KE"/>
        </w:rPr>
        <w:t xml:space="preserve"> Wanawake wanaingia katika kaburi tupu na kumwona kijana aliyevaa mavazi meupe. Mtu anawaambia wanawake wasiogope. Anasema kwamba Yesu wanayemtafuta hayuko hapa. Anawaambia waangalie mahali alipokuwa amelala. Yeye yuko hai. Anawaambia kuwaambia Petro na wanafunzi wengine kwamba Yesu atawatangulia kwenda Galilaya.</w:t>
      </w:r>
    </w:p>
    <w:p>
      <w:pPr/>
      <w:r>
        <w:rPr>
          <w:lang w:val="sw_KE" w:bidi="sw_KE"/>
        </w:rPr>
      </w:r>
      <w:r>
        <w:rPr>
          <w:b/>
          <w:lang w:val="sw_KE" w:bidi="sw_KE"/>
        </w:rPr>
        <w:t>Katika tukio la nne:</w:t>
      </w:r>
      <w:r>
        <w:rPr>
          <w:lang w:val="sw_KE" w:bidi="sw_KE"/>
        </w:rPr>
        <w:t xml:space="preserve"> Wanawake wanaondoka kaburini. Wamechanganyikiwa na wanaogopa. Hawamwambii mtu yeyote kile kilichotokea.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Maria, mama ya Yakobo na Yose</w:t>
      </w:r>
    </w:p>
    <w:p>
      <w:pPr>
        <w:pStyle w:val="ListBullet"/>
        <w:spacing w:line="240" w:lineRule="auto"/>
        <w:ind w:left="720"/>
      </w:pPr>
      <w:r>
        <w:rPr>
          <w:lang w:val="sw_KE" w:bidi="sw_KE"/>
        </w:rPr>
      </w:r>
      <w:r>
        <w:rPr>
          <w:lang w:val="sw_KE" w:bidi="sw_KE"/>
        </w:rPr>
        <w:t>Salome</w:t>
      </w:r>
    </w:p>
    <w:p>
      <w:pPr>
        <w:pStyle w:val="ListBullet"/>
        <w:spacing w:line="240" w:lineRule="auto"/>
        <w:ind w:left="720"/>
      </w:pPr>
      <w:r>
        <w:rPr>
          <w:lang w:val="sw_KE" w:bidi="sw_KE"/>
        </w:rPr>
      </w:r>
      <w:r>
        <w:rPr>
          <w:lang w:val="sw_KE" w:bidi="sw_KE"/>
        </w:rPr>
        <w:t>Kijana katika vazi jeupe</w:t>
      </w:r>
    </w:p>
    <w:p>
      <w:pPr/>
      <w:r>
        <w:rPr>
          <w:lang w:val="sw_KE" w:bidi="sw_KE"/>
        </w:rPr>
      </w:r>
      <w:r>
        <w:rPr>
          <w:lang w:val="sw_KE" w:bidi="sw_KE"/>
        </w:rPr>
        <w:t>Kama kikundi, zingatie sehemu hizi za mpangilio wa simulizi: Kama tukio la kwanza linaanza, kumbuka kwamba wanawake walikuwa wakisubiri siku ya Sabato ya kupumzika ili waweze kununua mafuta na viungo vinavyohitajika kumtia mafuta mwili wa Yesu, kulingana na desturi zao za mazishi. Siku ya Jumamosi jioni, baada ya jua kutua, siku ya Sabato imekamilika rasmi. Huu ni wakati wanawake wananunua viungo vyenye harufu ya tamu na mafuta kwa mwili.</w:t>
      </w:r>
    </w:p>
    <w:p>
      <w:pPr/>
      <w:r>
        <w:rPr>
          <w:lang w:val="sw_KE" w:bidi="sw_KE"/>
        </w:rPr>
      </w:r>
      <w:r>
        <w:rPr>
          <w:lang w:val="sw_KE" w:bidi="sw_KE"/>
        </w:rPr>
        <w:t>Asubuhi iliyofuata, ni siku ya kwanza ya wiki, saa au kabla ya jua kuchomoza. Wanawake wanatembea kwenye kaburi ambapo Yesu alikuwa amezikwa. Wanapotembea kwenda kaburi, wanawake wanajadili ugumu wa kusonga jiwe kwenye lango la kaburi. Kumbuka kwamba jiwe lilikuwa kubwa sana na nzito sana, pengine karibu na mita kwa urefu. Wanapokuwa karibu na kaburi, wanatazama lango na kuona kwamba mtu tayari alikuwa amevingirisha jiwe mbali na lango.</w:t>
      </w:r>
    </w:p>
    <w:p>
      <w:pPr/>
      <w:r>
        <w:rPr>
          <w:lang w:val="sw_KE" w:bidi="sw_KE"/>
        </w:rPr>
      </w:r>
      <w:r>
        <w:rPr>
          <w:lang w:val="sw_KE" w:bidi="sw_KE"/>
        </w:rPr>
        <w:t>Wanaingia kaburi na kumwona kijana aliyevaa vazi nyeupe. Mtu ameketi ndani ya kaburi upande wa kulia wa wanawake. Wanaogopa kumpata hapo. Kumbuka kwamba mtu mdogo anasema, "Usiogope, wala uwe na hofu. Unamtafuta Yesu kutoka Nazareti, ambaye alisulubiwa. Yeye hayuko hapa. Amefufuka, au Mungu amemfufua kutoka kwa wafu!"</w:t>
      </w:r>
    </w:p>
    <w:p>
      <w:pPr/>
      <w:r>
        <w:rPr>
          <w:lang w:val="sw_KE" w:bidi="sw_KE"/>
        </w:rPr>
      </w:r>
      <w:r>
        <w:rPr>
          <w:lang w:val="sw_KE" w:bidi="sw_KE"/>
        </w:rPr>
        <w:t>Kumbuka kuhakikisha anaonyesha wanawake mahali ambapo mwili wa Yesu ulikuwa umewekwa. Mahali ambapo mwili wa Yesu ulikuwa pengine ilikuwa rafu ya jiwe ndani ya kaburi lililochongwa kwa jiwe. Kisha kijana anawaambia wanawake kuwaambia wanafunzi na Petro, "Anaenda mbele yenu katika eneo la Galilaya. Huko utamwona, kama vile alivyowaambia awali."</w:t>
      </w:r>
    </w:p>
    <w:p>
      <w:pPr/>
      <w:r>
        <w:rPr>
          <w:lang w:val="sw_KE" w:bidi="sw_KE"/>
        </w:rPr>
      </w:r>
      <w:r>
        <w:rPr>
          <w:lang w:val="sw_KE" w:bidi="sw_KE"/>
        </w:rPr>
        <w:t>Wanawake wanaondoka kaburi. Wanatetemeka kimwili na kuogopa na hawaambii mtu yeyote kilichotokea.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Marko 16:1–8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Maria mama ya Yakobo na Yose</w:t>
      </w:r>
    </w:p>
    <w:p>
      <w:pPr>
        <w:pStyle w:val="ListBullet"/>
        <w:spacing w:line="240" w:lineRule="auto"/>
        <w:ind w:left="720"/>
      </w:pPr>
      <w:r>
        <w:rPr>
          <w:lang w:val="sw_KE" w:bidi="sw_KE"/>
        </w:rPr>
      </w:r>
      <w:r>
        <w:rPr>
          <w:lang w:val="sw_KE" w:bidi="sw_KE"/>
        </w:rPr>
        <w:t>Salome</w:t>
      </w:r>
    </w:p>
    <w:p>
      <w:pPr>
        <w:pStyle w:val="ListBullet"/>
        <w:spacing w:line="240" w:lineRule="auto"/>
        <w:ind w:left="720"/>
      </w:pPr>
      <w:r>
        <w:rPr>
          <w:lang w:val="sw_KE" w:bidi="sw_KE"/>
        </w:rPr>
      </w:r>
      <w:r>
        <w:rPr>
          <w:lang w:val="sw_KE" w:bidi="sw_KE"/>
        </w:rPr>
        <w:t>Kijana katika vazi jeupe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Iagize timu iigize wanawake wanaokwenda kununua mafuta na manukato kwa ajili ya kuupaka mafuta mwili wa Yesu. Baada ya kufanya ununuzi wao, wanaelekea kaburini na kujadili kazi inayowakabili.</w:t>
      </w:r>
    </w:p>
    <w:p>
      <w:pPr/>
      <w:r>
        <w:rPr>
          <w:lang w:val="sw_KE" w:bidi="sw_KE"/>
        </w:rPr>
      </w:r>
      <w:r>
        <w:rPr>
          <w:lang w:val="sw_KE" w:bidi="sw_KE"/>
        </w:rPr>
        <w:t>Sitisha igizo. Waulize watu wanaoigiza wanawake, "Mnahisi vipi au mnawaza nini?" Unaweza kusikia mambo kama "Ninahuzunika na kuomboleza," "Ninatamani tungeweza kuandaa mwili wa Yesu mapema zaidi. Imekuwa siku tatu!" au "Kutokuwa na msaada" Tutahamisha vipi jiwe hilo kubwa?" Endelea na igizo.</w:t>
      </w:r>
    </w:p>
    <w:p>
      <w:pPr/>
      <w:r>
        <w:rPr>
          <w:lang w:val="sw_KE" w:bidi="sw_KE"/>
        </w:rPr>
      </w:r>
      <w:r>
        <w:rPr>
          <w:lang w:val="sw_KE" w:bidi="sw_KE"/>
        </w:rPr>
        <w:t>Wanawake wanatazama juu na kuona kaburi likiwa wazi. Wanaingia na kumwona kijana mwenye mavazi meupe, ameketi upande wa kulia wa kaburi. Anasema, "Usiogope." Unamtafuta Yesu kutoka Nazareti, ambaye alisulubiwa. Yeye hayuko hapa! Amefufuka kutoka kwa wafu. Tazama! Hapa ni mahali ambapo waliweka mwili wake. Sasa nenda na kuwaambia wanafunzi wake na Petro kwamba Yesu anaenda mbele yenu kwenda Galilaya na mtamwona hapo, kama vile alivyowaambia kabla ya kufa."</w:t>
      </w:r>
    </w:p>
    <w:p>
      <w:pPr/>
      <w:r>
        <w:rPr>
          <w:lang w:val="sw_KE" w:bidi="sw_KE"/>
        </w:rPr>
      </w:r>
      <w:r>
        <w:rPr>
          <w:lang w:val="sw_KE" w:bidi="sw_KE"/>
        </w:rPr>
        <w:t>Sitisha igizo. Muulize mtu anayeigiza kijana, "Unahisi vipi au unawaza nini?" Unaweza kusikia mambo kama, "Kuinuliwa kwamba ninaweza kuwaambia wanawake habari hii njema," au "Kwa nini wanawake wanashangaa? Yesu alisema angeishi tena." Endelea na igizo.</w:t>
      </w:r>
    </w:p>
    <w:p>
      <w:pPr/>
      <w:r>
        <w:rPr>
          <w:lang w:val="sw_KE" w:bidi="sw_KE"/>
        </w:rPr>
      </w:r>
      <w:r>
        <w:rPr>
          <w:lang w:val="sw_KE" w:bidi="sw_KE"/>
        </w:rPr>
        <w:t>Wanawake wanaondoka kaburini wakiwa na hofu na hawamwambia mtu yeyote kile kilichotokea.</w:t>
      </w:r>
    </w:p>
    <w:p>
      <w:pPr/>
      <w:r>
        <w:rPr>
          <w:lang w:val="sw_KE" w:bidi="sw_KE"/>
        </w:rPr>
      </w:r>
      <w:r>
        <w:rPr>
          <w:lang w:val="sw_KE" w:bidi="sw_KE"/>
        </w:rPr>
        <w:t>Sitisha igizo. Waulize watu wanaoigiza wanawake, "Mnahisi vipi au mnawaza nini?" Unaweza kusikia mambo kama, "Kuchanganyikiwa. Yesu yuko wapi? Je, yeye yuko hai kwa kweli?" au "Hofu. Je, mtu yeyote ananiamini?" "Msisimko. Yesu yuko hai!" "Nimechanganyikiwa, yule kijana alikuwa nani?"</w:t>
      </w:r>
      <w:r>
        <w:rPr>
          <w:lang w:val="sw_KE" w:bidi="sw_KE"/>
        </w:rPr>
      </w:r>
    </w:p>
    <w:p>
      <w:pPr>
        <w:pStyle w:val="Heading3"/>
      </w:pPr>
      <w:r>
        <w:rPr>
          <w:lang w:val="sw_KE" w:bidi="sw_KE"/>
        </w:rPr>
        <w:t>Kujaza Mapengo</w:t>
      </w:r>
    </w:p>
    <w:p>
      <w:pPr/>
      <w:r>
        <w:rPr>
          <w:lang w:val="sw_KE" w:bidi="sw_KE"/>
        </w:rPr>
      </w:r>
      <w:r>
        <w:rPr>
          <w:lang w:val="sw_KE" w:bidi="sw_KE"/>
        </w:rPr>
        <w:t>Sikiliza toleo la sauti la Marko 16:1–8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Ile </w:t>
      </w:r>
      <w:r>
        <w:rPr>
          <w:b/>
          <w:lang w:val="sw_KE" w:bidi="sw_KE"/>
        </w:rPr>
        <w:t>Sabato</w:t>
      </w:r>
      <w:r>
        <w:rPr>
          <w:lang w:val="sw_KE" w:bidi="sw_KE"/>
        </w:rPr>
        <w:t xml:space="preserve">, siku ya kidini ya kupumzika, imekwisha. Kulingana na sheria ya kidini ya Kiyahudi, pia inaitwa Sheria ya Musa, watu hawakuruhusiwa kufanya kazi siku hii. Hii ilijumuisha kwenda sokoni kununua vitu vilivyohitajika. Kumbuka kutumia neno lile lile kwa ajili ya Sabato ambalo umetumia katika vifungu vingine. Kwa maelezo zaidi kuhusu </w:t>
      </w:r>
      <w:r>
        <w:rPr>
          <w:lang w:val="sw_KE" w:bidi="sw_KE"/>
        </w:rPr>
        <w:t>Sabato</w:t>
      </w:r>
      <w:r>
        <w:rPr>
          <w:lang w:val="sw_KE" w:bidi="sw_KE"/>
        </w:rPr>
        <w:t xml:space="preserve"> rejelea Faharasa Kuu.</w:t>
      </w:r>
    </w:p>
    <w:p>
      <w:pPr/>
      <w:r>
        <w:rPr>
          <w:lang w:val="sw_KE" w:bidi="sw_KE"/>
        </w:rPr>
      </w:r>
      <w:r>
        <w:rPr>
          <w:lang w:val="sw_KE" w:bidi="sw_KE"/>
        </w:rPr>
        <w:t xml:space="preserve">Maria Magdalene, Maria mama ya Yakobo na Yose, na Salome walinunua viungo vilivyochanganywa na mafuta ili waweze kumtia mafuta mwili wa Yesu kulingana na desturi zao za mazishi. Katika hali hii, </w:t>
      </w:r>
      <w:r>
        <w:rPr>
          <w:b/>
          <w:lang w:val="sw_KE" w:bidi="sw_KE"/>
        </w:rPr>
        <w:t>kupaka mafuta</w:t>
      </w:r>
      <w:r>
        <w:rPr>
          <w:lang w:val="sw_KE" w:bidi="sw_KE"/>
        </w:rPr>
        <w:t xml:space="preserve"> kunamaanisha kuweka mafuta au marhamu kwenye maiti ya mtu ili kuiandaa kwa mazishi. Viungo hivi vilivyochanganywa na mafuta vingesaidia mwili unaoooza kunukia vizuri zaidi. Mwili wa Yesu tayari ulikuwa umefungwa katika kitambaa, kwa hiyo wanawake pengine walikuwa wakikusudia kumwaga au kusugua marhamu kwenye kitambaa.</w:t>
      </w:r>
    </w:p>
    <w:p>
      <w:pPr/>
      <w:r>
        <w:rPr>
          <w:lang w:val="sw_KE" w:bidi="sw_KE"/>
        </w:rPr>
      </w:r>
      <w:r>
        <w:rPr>
          <w:lang w:val="sw_KE" w:bidi="sw_KE"/>
        </w:rPr>
        <w:t xml:space="preserve">Sitisha hapa na mjadili ni neno gani mtakalotumia kwa </w:t>
      </w:r>
      <w:r>
        <w:rPr>
          <w:b/>
          <w:lang w:val="sw_KE" w:bidi="sw_KE"/>
        </w:rPr>
        <w:t>kupaka mafuta</w:t>
      </w:r>
      <w:r>
        <w:rPr>
          <w:lang w:val="sw_KE" w:bidi="sw_KE"/>
        </w:rPr>
        <w:t xml:space="preserve"> katika tafsiri yenu. Kwa maelezo zaidi kuhusu </w:t>
      </w:r>
      <w:r>
        <w:rPr>
          <w:lang w:val="sw_KE" w:bidi="sw_KE"/>
        </w:rPr>
        <w:t>kupaka mafuta</w:t>
      </w:r>
      <w:r>
        <w:rPr>
          <w:lang w:val="sw_KE" w:bidi="sw_KE"/>
        </w:rPr>
        <w:t xml:space="preserve"> rejelea Faharasa Kuu.</w:t>
      </w:r>
    </w:p>
    <w:p>
      <w:pPr/>
      <w:r>
        <w:rPr>
          <w:lang w:val="sw_KE" w:bidi="sw_KE"/>
        </w:rPr>
      </w:r>
      <w:r>
        <w:rPr>
          <w:lang w:val="sw_KE" w:bidi="sw_KE"/>
        </w:rPr>
        <w:t xml:space="preserve">Wanawake walikwenda kwenye </w:t>
      </w:r>
      <w:r>
        <w:rPr>
          <w:b/>
          <w:lang w:val="sw_KE" w:bidi="sw_KE"/>
        </w:rPr>
        <w:t>kaburi</w:t>
      </w:r>
      <w:r>
        <w:rPr>
          <w:lang w:val="sw_KE" w:bidi="sw_KE"/>
        </w:rPr>
        <w:t xml:space="preserve">, au mahali pa mazishi ya Yesu. Kumbuka kutumia neno lile lile kwa kaburi ambalo ulitumia katika simulizi za awali. Rejelea Faharasa Kuu kwa maelezo zaidi kuhusu </w:t>
      </w:r>
      <w:r>
        <w:rPr>
          <w:lang w:val="sw_KE" w:bidi="sw_KE"/>
        </w:rPr>
        <w:t>makaburi</w:t>
      </w:r>
      <w:r>
        <w:rPr>
          <w:lang w:val="sw_KE" w:bidi="sw_KE"/>
        </w:rPr>
        <w:t>.</w:t>
      </w:r>
    </w:p>
    <w:p>
      <w:pPr/>
      <w:r>
        <w:rPr>
          <w:lang w:val="sw_KE" w:bidi="sw_KE"/>
        </w:rPr>
      </w:r>
      <w:r>
        <w:rPr>
          <w:lang w:val="sw_KE" w:bidi="sw_KE"/>
        </w:rPr>
        <w:t xml:space="preserve">Wanawake waliingia kaburini na kumwona </w:t>
      </w:r>
      <w:r>
        <w:rPr>
          <w:b/>
          <w:lang w:val="sw_KE" w:bidi="sw_KE"/>
        </w:rPr>
        <w:t>kijana</w:t>
      </w:r>
      <w:r>
        <w:rPr>
          <w:lang w:val="sw_KE" w:bidi="sw_KE"/>
        </w:rPr>
        <w:t xml:space="preserve"> aliyevaa </w:t>
      </w:r>
      <w:r>
        <w:rPr>
          <w:b/>
          <w:lang w:val="sw_KE" w:bidi="sw_KE"/>
        </w:rPr>
        <w:t>vazi</w:t>
      </w:r>
      <w:r>
        <w:rPr>
          <w:lang w:val="sw_KE" w:bidi="sw_KE"/>
        </w:rPr>
        <w:t xml:space="preserve"> jeupe. Huyu ni kijana ambaye ana umri wa kutosha kuoa. Tunajua kutoka kwa habari zingine za injili kwamba kijana huyu kwa kweli alikuwa malaika. Tumia neno sawa kwa vazi kama ulivyotumia katika simulizi za awali na kumbuka kwamba </w:t>
      </w:r>
      <w:r>
        <w:rPr>
          <w:lang w:val="sw_KE" w:bidi="sw_KE"/>
        </w:rPr>
        <w:t>vazi</w:t>
      </w:r>
      <w:r>
        <w:rPr>
          <w:lang w:val="sw_KE" w:bidi="sw_KE"/>
        </w:rPr>
        <w:t xml:space="preserve"> liko katika Faharasa Kuu.</w:t>
      </w:r>
    </w:p>
    <w:p>
      <w:pPr/>
      <w:r>
        <w:rPr>
          <w:lang w:val="sw_KE" w:bidi="sw_KE"/>
        </w:rPr>
      </w:r>
      <w:r>
        <w:rPr>
          <w:lang w:val="sw_KE" w:bidi="sw_KE"/>
        </w:rPr>
        <w:t xml:space="preserve">Mtu kijana anasema "Unamtafuta </w:t>
      </w:r>
      <w:r>
        <w:rPr>
          <w:b/>
          <w:lang w:val="sw_KE" w:bidi="sw_KE"/>
        </w:rPr>
        <w:t>Yesu wa Nazareti</w:t>
      </w:r>
      <w:r>
        <w:rPr>
          <w:lang w:val="sw_KE" w:bidi="sw_KE"/>
        </w:rPr>
        <w:t xml:space="preserve">, au </w:t>
      </w:r>
      <w:r>
        <w:rPr>
          <w:b/>
          <w:lang w:val="sw_KE" w:bidi="sw_KE"/>
        </w:rPr>
        <w:t>Yesu Mnazareti</w:t>
      </w:r>
      <w:r>
        <w:rPr>
          <w:lang w:val="sw_KE" w:bidi="sw_KE"/>
        </w:rPr>
        <w:t xml:space="preserve">, ambaye </w:t>
      </w:r>
      <w:r>
        <w:rPr>
          <w:b/>
          <w:lang w:val="sw_KE" w:bidi="sw_KE"/>
        </w:rPr>
        <w:t>alisulubiwa</w:t>
      </w:r>
      <w:r>
        <w:rPr>
          <w:lang w:val="sw_KE" w:bidi="sw_KE"/>
        </w:rPr>
        <w:t xml:space="preserve">." Tumia maneno sawa kwa "Nazareti" au "Mnazareti" kama ulivyofanya katika simulizi za awali. Kwa maelezo zaidi kuhusu </w:t>
      </w:r>
      <w:r>
        <w:rPr>
          <w:lang w:val="sw_KE" w:bidi="sw_KE"/>
        </w:rPr>
        <w:t>Nazareti</w:t>
      </w:r>
      <w:r>
        <w:rPr>
          <w:lang w:val="sw_KE" w:bidi="sw_KE"/>
        </w:rPr>
        <w:t xml:space="preserve">, angalia Faharasa Kuu. Tumia neno lile lile kwa kusulubiwa kama ulivyofanya katika vifungu vya awali na ukumbuke kwamba </w:t>
      </w:r>
      <w:r>
        <w:rPr>
          <w:lang w:val="sw_KE" w:bidi="sw_KE"/>
        </w:rPr>
        <w:t>kusulubiwa</w:t>
      </w:r>
      <w:r>
        <w:rPr>
          <w:lang w:val="sw_KE" w:bidi="sw_KE"/>
        </w:rPr>
        <w:t xml:space="preserve"> imo katika Faharasa Kuu.</w:t>
      </w:r>
    </w:p>
    <w:p>
      <w:pPr/>
      <w:r>
        <w:rPr>
          <w:lang w:val="sw_KE" w:bidi="sw_KE"/>
        </w:rPr>
      </w:r>
      <w:r>
        <w:rPr>
          <w:lang w:val="sw_KE" w:bidi="sw_KE"/>
        </w:rPr>
        <w:t xml:space="preserve">Mtu kijana anawaambia wanawake, "Nendeni mkawaambie </w:t>
      </w:r>
      <w:r>
        <w:rPr>
          <w:b/>
          <w:lang w:val="sw_KE" w:bidi="sw_KE"/>
        </w:rPr>
        <w:t>wanafunzi</w:t>
      </w:r>
      <w:r>
        <w:rPr>
          <w:lang w:val="sw_KE" w:bidi="sw_KE"/>
        </w:rPr>
        <w:t xml:space="preserve"> wake pamoja na Petro kwamba Yesu anaenda mbele yenu hadi eneo la </w:t>
      </w:r>
      <w:r>
        <w:rPr>
          <w:b/>
          <w:lang w:val="sw_KE" w:bidi="sw_KE"/>
        </w:rPr>
        <w:t>Galilaya</w:t>
      </w:r>
      <w:r>
        <w:rPr>
          <w:lang w:val="sw_KE" w:bidi="sw_KE"/>
        </w:rPr>
        <w:t xml:space="preserve">." Tumia maneno sawa kwa </w:t>
      </w:r>
      <w:r>
        <w:rPr>
          <w:lang w:val="sw_KE" w:bidi="sw_KE"/>
        </w:rPr>
        <w:t>wanafunzi</w:t>
      </w:r>
      <w:r>
        <w:rPr>
          <w:lang w:val="sw_KE" w:bidi="sw_KE"/>
        </w:rPr>
        <w:t xml:space="preserve"> na </w:t>
      </w:r>
      <w:r>
        <w:rPr>
          <w:lang w:val="sw_KE" w:bidi="sw_KE"/>
        </w:rPr>
        <w:t>Galilaya</w:t>
      </w:r>
      <w:r>
        <w:rPr>
          <w:lang w:val="sw_KE" w:bidi="sw_KE"/>
        </w:rPr>
        <w:t xml:space="preserve"> ambayo ulikuwa nayo katika simulizi za awali na kumbuka kwamba maneno haya yamo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Marko 16:9–20</w:t>
      </w:r>
      <w:r>
        <w:rPr>
          <w:lang w:val="sw_KE" w:bidi="sw_KE"/>
        </w:rPr>
      </w:r>
    </w:p>
    <w:p>
      <w:pPr>
        <w:pStyle w:val="Heading3"/>
      </w:pPr>
      <w:r>
        <w:rPr>
          <w:lang w:val="sw_KE" w:bidi="sw_KE"/>
        </w:rPr>
        <w:t>Sikiliza na Moyo</w:t>
      </w:r>
    </w:p>
    <w:p>
      <w:pPr/>
      <w:r>
        <w:rPr>
          <w:lang w:val="sw_KE" w:bidi="sw_KE"/>
        </w:rPr>
      </w:r>
      <w:r>
        <w:rPr>
          <w:lang w:val="sw_KE" w:bidi="sw_KE"/>
        </w:rPr>
        <w:t>Katika hatua hii, sikilizeni Marko 16:9–20 na muiweke mioyoni mwenu.</w:t>
      </w:r>
    </w:p>
    <w:p>
      <w:pPr/>
      <w:r>
        <w:rPr>
          <w:lang w:val="sw_KE" w:bidi="sw_KE"/>
        </w:rPr>
      </w:r>
      <w:r>
        <w:rPr>
          <w:lang w:val="sw_KE" w:bidi="sw_KE"/>
        </w:rPr>
        <w:t>Sikiliza toleo la sauti la Marko 16:9–20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Marko 16:9–20 katika tafsiri rahisi zaidi kuelewa.</w:t>
      </w:r>
    </w:p>
    <w:p>
      <w:pPr/>
      <w:r>
        <w:rPr>
          <w:lang w:val="sw_KE" w:bidi="sw_KE"/>
        </w:rPr>
      </w:r>
      <w:r>
        <w:rPr>
          <w:lang w:val="sw_KE" w:bidi="sw_KE"/>
        </w:rPr>
        <w:t>Wasomi wengi wanaamini kwamba Marko alimaliza hadithi yake ya maisha ya Yesu aliposema, "Wanawake walikimbia kutoka kaburini, wakitetemeka na kuchanganyikiwa, na hawakusema chochote kwa mtu yeyote kwa sababu walikuwa na hofu sana." Maandiko yanayoheshimiwa zaidi ya kitabu cha Marko yanamalizia kitabu hapa. Inaweza kuonekana kuwa jambo la ajabu kwamba Marko angemaliza hadithi yake akisema kwamba watu walikuwa na hofu, lakini Marko mara nyingi humaliza hadithi kuhusu Yesu akisema kwamba watu walikuwa wameshangaa au kuogopa. Hata hivyo, Marko hamalizi baadhi ya visa ambavyo alianza mapema katika kitabu chake: kwa mfano, Marko haituambii kama Yesu alikutana na wanafunzi wake kule Galilaya kama Yesu na yule kijana au malaika kaburini walivyowaambia kuwa angefanya. Pengine Marko alikusudia kuendelea na hadithi yake na mwisho wake umepotea. Hata hivyo, inawezekana kwamba Marko anasema, "Hawakumwambia mtu chochote kuhusu kile kilichotokea" ili kuwapa changamoto wasikilizaji wake kushiriki Habari Njema na kila mtu. Wasomi wengi wanaamini kwamba mtu mwingine aliandika mwisho kulingana na hadithi kutoka injili zingine kwa sababu hawakupenda mwisho wa kitabu cha Marko. Matoleo marefu ya mwisho yanatumia aina tofauti kabisa za maneno na maelezo kuliko anavyotumia Marko kote katika kitabu.</w:t>
      </w:r>
    </w:p>
    <w:p>
      <w:pPr/>
      <w:r>
        <w:rPr>
          <w:lang w:val="sw_KE" w:bidi="sw_KE"/>
        </w:rPr>
      </w:r>
      <w:r>
        <w:rPr>
          <w:lang w:val="sw_KE" w:bidi="sw_KE"/>
        </w:rPr>
        <w:t>Tafsiri nyingi zinatia ndani Marko 16:9–20, kwa hiyo unaweza kufanya kile ambacho tafsiri kuu katika eneo lako hufanya.</w:t>
      </w:r>
    </w:p>
    <w:p>
      <w:pPr/>
      <w:r>
        <w:rPr>
          <w:lang w:val="sw_KE" w:bidi="sw_KE"/>
        </w:rPr>
      </w:r>
      <w:r>
        <w:rPr>
          <w:lang w:val="sw_KE" w:bidi="sw_KE"/>
        </w:rPr>
        <w:t>Sitisha hapa na mjadili swali hili kama kikundi: Ikiwa mnaamua kujumuisha sehemu hii ya mwisho ya kitabu cha Marko, mtaonyesha vipi wasikilizaji wenu kwamba sehemu hii inaweza au isiwe sehemu ya kitabu cha Marko? Sitisha sauti hii hapa.</w:t>
      </w:r>
    </w:p>
    <w:p>
      <w:pPr/>
      <w:r>
        <w:rPr>
          <w:lang w:val="sw_KE" w:bidi="sw_KE"/>
        </w:rPr>
      </w:r>
      <w:r>
        <w:rPr>
          <w:lang w:val="sw_KE" w:bidi="sw_KE"/>
        </w:rPr>
        <w:t>Sehemu hii ya Marko inaanza mara baada ya Yesu kufufuka kutoka kwa wafu mapema Jumapili asubuhi, ambayo ilikuwa siku ya kwanza ya wiki ya Kiyahudi. Mwandishi anaelezea Maria Magdalene, mmoja wa wanawake ambao walikuwa wamekwenda kuweka manukato kwenye mwili wa Yesu. Mapema katika huduma ya Yesu, Yesu alikuwa ametoa pepo saba kutoka kwake, na Maria alikuwa amekuwa mfuasi wa Yesu. Wakati fulani baada ya Maria kukimbia kutoka kaburini, Maria anamwona Yesu akiwa hai, na anaenda kwa wale ambao walikuwa pamoja na Yesu, au wanafunzi, ambao walikuwa na huzuni sana na wakilia kuhusu kifo cha Yesu. Anawaambia kwamba alimwona Yesu hai. Wanafunzi hawakuamini kwamba Yesu alikuwa hai na kwamba alikuwa amemwona Yesu kweli.</w:t>
      </w:r>
    </w:p>
    <w:p>
      <w:pPr/>
      <w:r>
        <w:rPr>
          <w:lang w:val="sw_KE" w:bidi="sw_KE"/>
        </w:rPr>
      </w:r>
      <w:r>
        <w:rPr>
          <w:lang w:val="sw_KE" w:bidi="sw_KE"/>
        </w:rPr>
        <w:t>Kisha Yesu alionekana kwa wafuasi wake wengine wawili. Walikuwa wakitembea barabarani kutoka Yerusalemu kuelekea mashambani. Yesu alionekana tofauti alipoonekana kwa wafuasi wawili njiani kuliko alivyoonekana kabla ya ufufuo wake na alipoonekana kwa Maria. Wafuasi wawili hawakumtambua Yesu. Walipogundua kuwa alikuwa ni Yesu, walikwenda na kuwaambia wale wanafunzi kumi na moja kwamba walikuwa wamemwona Yesu na alikuwa hai, lakini wanafunzi hao tena hawakuwaamini.</w:t>
      </w:r>
    </w:p>
    <w:p>
      <w:pPr/>
      <w:r>
        <w:rPr>
          <w:lang w:val="sw_KE" w:bidi="sw_KE"/>
        </w:rPr>
      </w:r>
      <w:r>
        <w:rPr>
          <w:lang w:val="sw_KE" w:bidi="sw_KE"/>
        </w:rPr>
        <w:t>Baadaye siku hiyo, Yesu aliwaonekania wanafunzi kumi na moja waliobaki. Kumbuka kwamba Yuda tayari alikuwa amewaacha kwa sababu alikuwa amemsaliti Yesu. Wanafunzi kumi na moja walikuwa wakila pamoja, wakiegama karibu na meza kama ilivyokuwa desturi. Yesu aliwakemea wanafunzi na kusema kwamba mioyo ya wanafunzi "ilikuwa migumu," au "mishupavu."</w:t>
      </w:r>
    </w:p>
    <w:p>
      <w:pPr/>
      <w:r>
        <w:rPr>
          <w:lang w:val="sw_KE" w:bidi="sw_KE"/>
        </w:rPr>
      </w:r>
      <w:r>
        <w:rPr>
          <w:lang w:val="sw_KE" w:bidi="sw_KE"/>
        </w:rPr>
        <w:t>Sitisha hapa na mjadili swali hili kama kikundi: Mnasemaje kuhusu watu ambao ni wakaidi sana kiasi kwamba wanakataa kuamini mambo? Ni aina gani ya maneno unayotumia ili kuwaelezea? Sitisha sauti hii hapa.</w:t>
      </w:r>
    </w:p>
    <w:p>
      <w:pPr/>
      <w:r>
        <w:rPr>
          <w:lang w:val="sw_KE" w:bidi="sw_KE"/>
        </w:rPr>
      </w:r>
      <w:r>
        <w:rPr>
          <w:lang w:val="sw_KE" w:bidi="sw_KE"/>
        </w:rPr>
        <w:t>Yesu alikuwa mkali kwao kwa sababu hawakuamini watu ambao walikuwa wamemwona akiwa hai. Kisha Yesu aliwapa wanafunzi wake amri. Aliwaambia waende ulimwenguni kote na kuhubiri au kuwaambia watu injili. Injili ni habari njema kuhusu Yesu na Ufalme wa Mungu. Yesu alisema habari hii itangazwe kwa uumbaji wote, yaani kwa "watu wote."</w:t>
      </w:r>
    </w:p>
    <w:p>
      <w:pPr/>
      <w:r>
        <w:rPr>
          <w:lang w:val="sw_KE" w:bidi="sw_KE"/>
        </w:rPr>
      </w:r>
      <w:r>
        <w:rPr>
          <w:lang w:val="sw_KE" w:bidi="sw_KE"/>
        </w:rPr>
        <w:t>Yesu anaendelea kusema kwamba mtu yeyote anayesikia habari hii njema na kumwamini Yesu na kubatizwa ataokolewa kutoka kwenye adhabu ya dhambi zake, lakini yeyote ambaye haamini atahukumiwa, au kupatikana na hatia ya dhambi zake.</w:t>
      </w:r>
    </w:p>
    <w:p>
      <w:pPr/>
      <w:r>
        <w:rPr>
          <w:lang w:val="sw_KE" w:bidi="sw_KE"/>
        </w:rPr>
      </w:r>
      <w:r>
        <w:rPr>
          <w:lang w:val="sw_KE" w:bidi="sw_KE"/>
        </w:rPr>
        <w:t>Katika hadithi hii, Yesu anasema ishara, au matukio maalum ya miujiza yatawaonyesha wengine kwamba wafuasi wa Yesu kwa kweli wanasema ukweli. Wafuasi wa Yesu watatoa pepo kwa jina, au nguvu ya Yesu. Wafuasi wa Yesu watazungumza kwa lugha zingine ambazo hawakujua jinsi ya kuzungumza awali. Watachukua nyoka wenye sumu kwa mikono yao na kunywa sumu ya mauti. Kuokota nyoka na kunywa sumu inayoua kwa kawaida kutamuumiza au kumuua mtu, lakini watu ambao wanamwamini Yesu wataweza kufanya mambo haya bila kuumizwa. Ikiwa muumini anaweka mikono yake juu ya watu wagonjwa, watu wagonjwa watapona tena.</w:t>
      </w:r>
    </w:p>
    <w:p>
      <w:pPr/>
      <w:r>
        <w:rPr>
          <w:lang w:val="sw_KE" w:bidi="sw_KE"/>
        </w:rPr>
      </w:r>
      <w:r>
        <w:rPr>
          <w:lang w:val="sw_KE" w:bidi="sw_KE"/>
        </w:rPr>
        <w:t>Simamia hapa na uangalie picha ya nyoka mwenye sumu. Sitisha sauti hii hapa.</w:t>
      </w:r>
    </w:p>
    <w:p>
      <w:pPr/>
      <w:r>
        <w:rPr>
          <w:lang w:val="sw_KE" w:bidi="sw_KE"/>
        </w:rPr>
      </w:r>
      <w:r>
        <w:rPr>
          <w:lang w:val="sw_KE" w:bidi="sw_KE"/>
        </w:rPr>
        <w:t>Baada ya Yesu kuzungumza na wanafunzi wake, Mungu alimwinua Yesu kupitia anga hadi mbinguni — mahali ambapo Mungu anaishi, na Yesu aliketi mahali maalum pa heshima na mamlaka upande wa kuume wa Mungu.</w:t>
      </w:r>
    </w:p>
    <w:p>
      <w:pPr/>
      <w:r>
        <w:rPr>
          <w:lang w:val="sw_KE" w:bidi="sw_KE"/>
        </w:rPr>
      </w:r>
      <w:r>
        <w:rPr>
          <w:lang w:val="sw_KE" w:bidi="sw_KE"/>
        </w:rPr>
        <w:t>Wanafunzi walifanya kama vile Yesu alivyowaambia wafanye, nao wakatoka na kuhubiri kila mahali. Yesu aliwasaidia na kuwapa ishara za miujiza ili watu waweze kujua kwamba ujumbe, au neno, ambalo wanafunzi walisema lilikuwa kweli. Ingawa Yesu hakuwa pamoja na wanafunzi kimwili tena, tutaona katika kitabu cha Matendo kwamba Yesu aliwasaidia kwa kumtuma Roho wake Mtakatifu kuwa pamoja nao.</w:t>
      </w:r>
    </w:p>
    <w:p>
      <w:pPr/>
      <w:r>
        <w:rPr>
          <w:lang w:val="sw_KE" w:bidi="sw_KE"/>
        </w:rPr>
      </w:r>
      <w:r>
        <w:rPr>
          <w:lang w:val="sw_KE" w:bidi="sw_KE"/>
        </w:rPr>
        <w:t>Tulia hapa na mjadili swali hili kama kikundi: Wakati mtu katika utamaduni wako anahubiri au kufundisha kitu muhimu, watu wanajua vipi na kuamini kwamba ni kweli? Je, wanataka kuona ishara kama hizi, au kuna mambo mengine ambayo yanamfanya mtu kuamini ujumbe maalum? Sitisha sauti hii hapa.</w:t>
      </w:r>
    </w:p>
    <w:p>
      <w:pPr/>
      <w:r>
        <w:rPr>
          <w:lang w:val="sw_KE" w:bidi="sw_KE"/>
        </w:rPr>
      </w:r>
      <w:r>
        <w:rPr>
          <w:lang w:val="sw_KE" w:bidi="sw_KE"/>
        </w:rPr>
        <w:t>Baadhi ya matoleo ya Marko yanamaliza simulizi hii, na kitabu, kwa neno "amina," ambalo linamaanisha "Kwa kweli itakuwa hivyo."</w:t>
      </w:r>
      <w:r>
        <w:rPr>
          <w:lang w:val="sw_KE" w:bidi="sw_KE"/>
        </w:rPr>
      </w:r>
    </w:p>
    <w:p>
      <w:pPr>
        <w:pStyle w:val="Heading3"/>
      </w:pPr>
      <w:r>
        <w:rPr>
          <w:lang w:val="sw_KE" w:bidi="sw_KE"/>
        </w:rPr>
        <w:t>Kufafanua Matukio</w:t>
      </w:r>
    </w:p>
    <w:p>
      <w:pPr/>
      <w:r>
        <w:rPr>
          <w:lang w:val="sw_KE" w:bidi="sw_KE"/>
        </w:rPr>
      </w:r>
      <w:r>
        <w:rPr>
          <w:lang w:val="sw_KE" w:bidi="sw_KE"/>
        </w:rPr>
        <w:t>Sikiliza toleo la sauti la Marko 16:9–20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Yesu anafufuka kutoka kwa wafu. Alimtokea Maria Magdalena.</w:t>
      </w:r>
    </w:p>
    <w:p>
      <w:pPr/>
      <w:r>
        <w:rPr>
          <w:lang w:val="sw_KE" w:bidi="sw_KE"/>
        </w:rPr>
      </w:r>
      <w:r>
        <w:rPr>
          <w:b/>
          <w:lang w:val="sw_KE" w:bidi="sw_KE"/>
        </w:rPr>
        <w:t>Katika tukio la pili:</w:t>
      </w:r>
      <w:r>
        <w:rPr>
          <w:lang w:val="sw_KE" w:bidi="sw_KE"/>
        </w:rPr>
        <w:t xml:space="preserve"> Maria Magdalena anaenda kuwaambia wanafunzi kwamba Yesu yuko hai. Hawamwamini.</w:t>
      </w:r>
    </w:p>
    <w:p>
      <w:pPr/>
      <w:r>
        <w:rPr>
          <w:lang w:val="sw_KE" w:bidi="sw_KE"/>
        </w:rPr>
      </w:r>
      <w:r>
        <w:rPr>
          <w:b/>
          <w:lang w:val="sw_KE" w:bidi="sw_KE"/>
        </w:rPr>
        <w:t>Katika tukio la tatu:</w:t>
      </w:r>
      <w:r>
        <w:rPr>
          <w:lang w:val="sw_KE" w:bidi="sw_KE"/>
        </w:rPr>
        <w:t xml:space="preserve"> Yesu anaonekana kwa wafuasi wengine wawili barabarani. Wanawaambia lile kundi pana zaidi la wanafunzi kwamba wamemwona Yesu, lakini hakuna mtu anayewaamini.</w:t>
      </w:r>
    </w:p>
    <w:p>
      <w:pPr/>
      <w:r>
        <w:rPr>
          <w:lang w:val="sw_KE" w:bidi="sw_KE"/>
        </w:rPr>
      </w:r>
      <w:r>
        <w:rPr>
          <w:b/>
          <w:lang w:val="sw_KE" w:bidi="sw_KE"/>
        </w:rPr>
        <w:t>Katika tukio la nne:</w:t>
      </w:r>
      <w:r>
        <w:rPr>
          <w:lang w:val="sw_KE" w:bidi="sw_KE"/>
        </w:rPr>
        <w:t xml:space="preserve"> Yesu anaonekana kwa wanafunzi kumi na moja wakila. Yesu anawakemea wanafunzi kwa kutokuamini. Yesu anawaambia watangaze habari njema kila mahali. Yesu anawaambia kwamba atafanya miujiza ili kuonyesha kila mtu kwamba kile wanachosema kuhusu yeye ni kweli.</w:t>
      </w:r>
    </w:p>
    <w:p>
      <w:pPr/>
      <w:r>
        <w:rPr>
          <w:lang w:val="sw_KE" w:bidi="sw_KE"/>
        </w:rPr>
      </w:r>
      <w:r>
        <w:rPr>
          <w:b/>
          <w:lang w:val="sw_KE" w:bidi="sw_KE"/>
        </w:rPr>
        <w:t>Katika tukio la tano:</w:t>
      </w:r>
      <w:r>
        <w:rPr>
          <w:lang w:val="sw_KE" w:bidi="sw_KE"/>
        </w:rPr>
        <w:t xml:space="preserve"> Yesu anaenda mbinguni na anaketi mkono wa kuume wa Mungu. Wanafunzi wanahubiri kila mahali, na Yesu anafanya kazi pamoja nao ili kuthibitisha kwamba ujumbe wao ni kweli.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Wanafunzi kumi na moja</w:t>
      </w:r>
    </w:p>
    <w:p>
      <w:pPr>
        <w:pStyle w:val="ListBullet"/>
        <w:spacing w:line="240" w:lineRule="auto"/>
        <w:ind w:left="720"/>
      </w:pPr>
      <w:r>
        <w:rPr>
          <w:lang w:val="sw_KE" w:bidi="sw_KE"/>
        </w:rPr>
      </w:r>
      <w:r>
        <w:rPr>
          <w:lang w:val="sw_KE" w:bidi="sw_KE"/>
        </w:rPr>
        <w:t>Wanafunzi wengine wawili njiani</w:t>
      </w:r>
    </w:p>
    <w:p>
      <w:pPr>
        <w:pStyle w:val="ListBullet"/>
        <w:spacing w:line="240" w:lineRule="auto"/>
        <w:ind w:left="720"/>
      </w:pPr>
      <w:r>
        <w:rPr>
          <w:lang w:val="sw_KE" w:bidi="sw_KE"/>
        </w:rPr>
      </w:r>
      <w:r>
        <w:rPr>
          <w:lang w:val="sw_KE" w:bidi="sw_KE"/>
        </w:rPr>
        <w:t>Uumbaji wote, au wanadamu wote</w:t>
      </w:r>
    </w:p>
    <w:p>
      <w:pPr/>
      <w:r>
        <w:rPr>
          <w:lang w:val="sw_KE" w:bidi="sw_KE"/>
        </w:rPr>
      </w:r>
      <w:r>
        <w:rPr>
          <w:lang w:val="sw_KE" w:bidi="sw_KE"/>
        </w:rPr>
        <w:t>Kama kikundi, zingatieni sehemu hizi za mpangilio wa simulizi: Ni muhimu kukumbuka kwamba hadithi hii pengine haikuandikwa na Marko. Mtu mwingine pengine alichukua maelezo aliyokuwa nayo kuhusu maisha ya Yesu na kuyaongeza mwishoni mwa Marko. Maelezo haya yanaanza mara moja baada ya Yesu kufufuka, siku ya kwanza ya wiki, au Jumapili. Yesu alimtokea Maria Magdalene baada ya yeye kukimbia kutoka kaburini. Mwandishi anatupa maelezo ya awali kwamba Yesu alikuwa ametoa pepo saba kutoka kwa Maria mapema katika huduma yake, kabla ya hadithi hii kutokea.</w:t>
      </w:r>
    </w:p>
    <w:p>
      <w:pPr/>
      <w:r>
        <w:rPr>
          <w:lang w:val="sw_KE" w:bidi="sw_KE"/>
        </w:rPr>
      </w:r>
      <w:r>
        <w:rPr>
          <w:lang w:val="sw_KE" w:bidi="sw_KE"/>
        </w:rPr>
        <w:t>Sitisha hapa na kumbuka jinsi umeamua kujumuisha maelezo ya asili katika tafsiri yako. Sitisha sauti hii hapa.</w:t>
      </w:r>
    </w:p>
    <w:p>
      <w:pPr/>
      <w:r>
        <w:rPr>
          <w:lang w:val="sw_KE" w:bidi="sw_KE"/>
        </w:rPr>
      </w:r>
      <w:r>
        <w:rPr>
          <w:lang w:val="sw_KE" w:bidi="sw_KE"/>
        </w:rPr>
        <w:t>Wanafunzi ambao walikuwa pamoja na Yesu wanamwomboleza na kulia. Maria anawaambia kwamba alimwona Yesu! Hawamwamini.</w:t>
      </w:r>
    </w:p>
    <w:p>
      <w:pPr/>
      <w:r>
        <w:rPr>
          <w:lang w:val="sw_KE" w:bidi="sw_KE"/>
        </w:rPr>
      </w:r>
      <w:r>
        <w:rPr>
          <w:lang w:val="sw_KE" w:bidi="sw_KE"/>
        </w:rPr>
        <w:t>Baadaye, Yesu anaonekana kwa wafuasi wengine wawili au wanafunzi wa Yesu, walipokuwa wakitembea kuelekea mashambani. Ingawa hawa walikuwa wafuasi wa Yesu, hawakuwa wawili kati ya wanafunzi wake kumi na moja wa karibu zaidi. Hatujui hasa mahali wafuasi hao wawili walipokuwa. Inaweza kuwa kwamba walikuwa katika mji wa Yerusalemu na sasa walikuwa wakitembea vijijini, nje ya mji. Yesu anaonekana tofauti anapowatokea wao kuliko anavyomtokea Maria. Hawamtambui Yesu. Wafuasi wawili hatimaye wanamtambua Yesu na wanarudi kwa wanafunzi kumi na moja na kuwaambia kwamba wamemwona Yesu, lakini kumi na moja hawawaamini wanafunzi hao wawili.</w:t>
      </w:r>
    </w:p>
    <w:p>
      <w:pPr/>
      <w:r>
        <w:rPr>
          <w:lang w:val="sw_KE" w:bidi="sw_KE"/>
        </w:rPr>
      </w:r>
      <w:r>
        <w:rPr>
          <w:lang w:val="sw_KE" w:bidi="sw_KE"/>
        </w:rPr>
        <w:t>Kisha, baadaye, siku hiyo hiyo, Yesu anawatokea wale wanafunzi kumi na moja walipokuwa wakila chakula mezani pamoja. Wamelala mezani kama watu walivyokuwa wakifanya kwa kawaida wakati wa kula chakula. Yesu anazungumza nao kwa ukali kwa sababu hawakuamini kwamba alikuwa hai—mioyo yao ilikuwa ngumu au mikaidi ili wasiamini. Yesu anawaambia wanafunzi wake, "Enendeni ulimwenguni kote mkahubiri au kuwaambia watu wote habari njema kunihusu." Ikiwa mtu ananiamini na kubatizwa, ataokolewa kutoka adhabu ya dhambi yake, ambayo ina maana kwamba Mungu atasema hana hatia ya dhambi. Ikiwa mtu haniamini, watahukumiwa, au Mungu atasema wana hatia kwa dhambi zao na wataadhibiwa."</w:t>
      </w:r>
    </w:p>
    <w:p>
      <w:pPr/>
      <w:r>
        <w:rPr>
          <w:lang w:val="sw_KE" w:bidi="sw_KE"/>
        </w:rPr>
      </w:r>
      <w:r>
        <w:rPr>
          <w:lang w:val="sw_KE" w:bidi="sw_KE"/>
        </w:rPr>
        <w:t>Kisha Yesu anaendelea kusema "Ikiwa mtu ananiamini, ishara hizi, au mambo ya miujiza, yatatokea." Watatoa pepo kwa nguvu yangu na mamlaka yangu. Watazungumza kwa lugha ambazo hawakujua awali. Watakamata nyoka kwa mikono yao. Watakunywa sumu iuaayo na haitawaumiza. Wataweka mikono yao juu ya watu wagonjwa na watu wagonjwa watapona. Ishara hizi zitaonyesha kwamba kile waumini wanachosema kuhusu Yesu ni kweli."</w:t>
      </w:r>
    </w:p>
    <w:p>
      <w:pPr/>
      <w:r>
        <w:rPr>
          <w:lang w:val="sw_KE" w:bidi="sw_KE"/>
        </w:rPr>
      </w:r>
      <w:r>
        <w:rPr>
          <w:lang w:val="sw_KE" w:bidi="sw_KE"/>
        </w:rPr>
        <w:t>Baada ya Yesu kusema mambo haya, wanafunzi wanaona kwamba Yesu anaanza kupanda mbinguni. Wanafunzi wanajua, kutoka kwa mambo ambayo Yesu alisema awali, kwamba sasa Yesu anaketi upande wa kuume wa Mungu katika mahali pa heshima na mamlaka. Hawamwoni Yesu ameketi mkono wa kuume wa Mungu kwa macho yao ya kimwili.</w:t>
      </w:r>
    </w:p>
    <w:p>
      <w:pPr/>
      <w:r>
        <w:rPr>
          <w:lang w:val="sw_KE" w:bidi="sw_KE"/>
        </w:rPr>
      </w:r>
      <w:r>
        <w:rPr>
          <w:lang w:val="sw_KE" w:bidi="sw_KE"/>
        </w:rPr>
        <w:t>Kisha wanafunzi wanatoka kwenda katika jumuiya na ulimwengu, na wanahubiri au kutangaza habari njema. Yesu, Bwana, anafanya kazi pamoja nao na kuonyesha kwamba ujumbe wao ni kweli kwa kuwapa watu wanaozungumza nao miujiza hii, au ishara. Yesu hayuko kimwili pamoja na wanafunzi, lakini tutaona kwamba anawasaidia na kufanya kazi pamoja nao kupitia Roho wake Mtakatifu.</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Marko 16:9–20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Yesu</w:t>
      </w:r>
    </w:p>
    <w:p>
      <w:pPr>
        <w:pStyle w:val="ListBullet"/>
        <w:spacing w:line="240" w:lineRule="auto"/>
        <w:ind w:left="720"/>
      </w:pPr>
      <w:r>
        <w:rPr>
          <w:lang w:val="sw_KE" w:bidi="sw_KE"/>
        </w:rPr>
      </w:r>
      <w:r>
        <w:rPr>
          <w:lang w:val="sw_KE" w:bidi="sw_KE"/>
        </w:rPr>
        <w:t>Maria Magdalena</w:t>
      </w:r>
    </w:p>
    <w:p>
      <w:pPr>
        <w:pStyle w:val="ListBullet"/>
        <w:spacing w:line="240" w:lineRule="auto"/>
        <w:ind w:left="720"/>
      </w:pPr>
      <w:r>
        <w:rPr>
          <w:lang w:val="sw_KE" w:bidi="sw_KE"/>
        </w:rPr>
      </w:r>
      <w:r>
        <w:rPr>
          <w:lang w:val="sw_KE" w:bidi="sw_KE"/>
        </w:rPr>
        <w:t>Wanafunzi kumi na mmoja</w:t>
      </w:r>
    </w:p>
    <w:p>
      <w:pPr>
        <w:pStyle w:val="ListBullet"/>
        <w:spacing w:line="240" w:lineRule="auto"/>
        <w:ind w:left="720"/>
      </w:pPr>
      <w:r>
        <w:rPr>
          <w:lang w:val="sw_KE" w:bidi="sw_KE"/>
        </w:rPr>
      </w:r>
      <w:r>
        <w:rPr>
          <w:lang w:val="sw_KE" w:bidi="sw_KE"/>
        </w:rPr>
        <w:t>Wanafunzi wengine wawili kwenye barabara</w:t>
      </w:r>
    </w:p>
    <w:p>
      <w:pPr>
        <w:pStyle w:val="ListBullet"/>
        <w:spacing w:line="240" w:lineRule="auto"/>
        <w:ind w:left="720"/>
      </w:pPr>
      <w:r>
        <w:rPr>
          <w:lang w:val="sw_KE" w:bidi="sw_KE"/>
        </w:rPr>
      </w:r>
      <w:r>
        <w:rPr>
          <w:lang w:val="sw_KE" w:bidi="sw_KE"/>
        </w:rPr>
        <w:t>Uumbaji wote, au wanadamu wote</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w:t>
      </w:r>
    </w:p>
    <w:p>
      <w:pPr/>
      <w:r>
        <w:rPr>
          <w:lang w:val="sw_KE" w:bidi="sw_KE"/>
        </w:rPr>
      </w:r>
      <w:r>
        <w:rPr>
          <w:lang w:val="sw_KE" w:bidi="sw_KE"/>
        </w:rPr>
        <w:t>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Enedelea 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Ni siku ya kwanza ya wiki, au Jumapili. Yesu anaonekana kwa Maria Magdalena. Wanafunzi ambao walikuwa pamoja na Yesu wanamwomboleza na kulia. Maria anaenda kwao na kuwaambia kwamba alimwona Yesu! Hawamwamini.</w:t>
      </w:r>
    </w:p>
    <w:p>
      <w:pPr/>
      <w:r>
        <w:rPr>
          <w:lang w:val="sw_KE" w:bidi="sw_KE"/>
        </w:rPr>
      </w:r>
      <w:r>
        <w:rPr>
          <w:lang w:val="sw_KE" w:bidi="sw_KE"/>
        </w:rPr>
        <w:t>Sitisha igizo. Muulize mtu anayeigiza Maria, "Unahisi vipi au unawaza nini?" Unaweza kusikia mambo kama, "Nimechanganyikiwa kwamba hakuna mtu anayeniamini," "Ninaogopa kuwa ninachanganyikiwa tena." Waulize watu wanaoigiza wanafunzi, "Mnahisi vipi au mnawaza nini?" Unaweza kusikia mambo kama, "Sijui nini cha kuamini—Maria alikuwa na pepo kwa hiyo pengine amepagawa tena," "Ninatamani Yesu angekuwa hai!" Endelea na igizo.</w:t>
      </w:r>
    </w:p>
    <w:p>
      <w:pPr/>
      <w:r>
        <w:rPr>
          <w:lang w:val="sw_KE" w:bidi="sw_KE"/>
        </w:rPr>
      </w:r>
      <w:r>
        <w:rPr>
          <w:lang w:val="sw_KE" w:bidi="sw_KE"/>
        </w:rPr>
        <w:t>Baadaye, Yesu anaonekana kwa wanafunzi wengine wawili. Wanafunzi wawili wanarudi kwa wanafunzi kumi na moja na kuwaambia kwamba wamemwona Yesu, lakini hawawaamini wanafunzi wawili.</w:t>
      </w:r>
    </w:p>
    <w:p>
      <w:pPr/>
      <w:r>
        <w:rPr>
          <w:lang w:val="sw_KE" w:bidi="sw_KE"/>
        </w:rPr>
      </w:r>
      <w:r>
        <w:rPr>
          <w:lang w:val="sw_KE" w:bidi="sw_KE"/>
        </w:rPr>
        <w:t>Sitisha igizo. Waulize watu wanaoigiza wanafunzi, "Mnahisi vipi au mnawaza nini?" Unaweza kusikia mambo kama, "Nimechanganyikiwa sana!" Hakika Yesu hayuko hai kweli?" Endelea na igizo.</w:t>
      </w:r>
    </w:p>
    <w:p>
      <w:pPr/>
      <w:r>
        <w:rPr>
          <w:lang w:val="sw_KE" w:bidi="sw_KE"/>
        </w:rPr>
      </w:r>
      <w:r>
        <w:rPr>
          <w:lang w:val="sw_KE" w:bidi="sw_KE"/>
        </w:rPr>
        <w:t>Kisha, baadaye, Yesu anaonekana kwa wanafunzi kumi na moja walipokuwa wakila mezani pamoja. Walikuwa wameegama mezani kama watu walivyofanya kwa kawaida wakati wa kula chakula. Yesu anazungumza nao kwa ukali kwa sababu hawakuamini kwamba alikuwa hai—mioyo yao ilikuwa migumu au mikaidi hivi kwamba wasiamini.</w:t>
      </w:r>
    </w:p>
    <w:p>
      <w:pPr/>
      <w:r>
        <w:rPr>
          <w:lang w:val="sw_KE" w:bidi="sw_KE"/>
        </w:rPr>
      </w:r>
      <w:r>
        <w:rPr>
          <w:lang w:val="sw_KE" w:bidi="sw_KE"/>
        </w:rPr>
        <w:t>Yesu anawaambia wanafunzi wake, "Enendeni ulimwenguni kote mkahubiri au kuwaambia watu wote habari njema kunihusu. Ikiwa mtu ananiamini na kubatizwa, ataokolewa na adhabu ya dhambi yake, ambayo ina maana kwamba Mungu atasema hana hatia ya dhambi yake. Ikiwa mtu haniamini, atahukumiwa, au Mungu atasema ana hatia kwa dhambi zake."</w:t>
      </w:r>
    </w:p>
    <w:p>
      <w:pPr/>
      <w:r>
        <w:rPr>
          <w:lang w:val="sw_KE" w:bidi="sw_KE"/>
        </w:rPr>
      </w:r>
      <w:r>
        <w:rPr>
          <w:lang w:val="sw_KE" w:bidi="sw_KE"/>
        </w:rPr>
        <w:t>Kisha Yesu anaendelea kusema "Ikiwa mtu ananiamini, ishara hizi, au mambo ya miujiza, yatatokea. Watatoa pepo kwa nguvu yangu na mamlaka. Watazungumza kwa lugha ambazo hawakujua awali. Watachukua nyoka kwa mikono yao. Watakunywa sumu kali na haitawaumiza. Wataweka mikono yao juu ya watu wagonjwa na watu wagonjwa watapona."</w:t>
      </w:r>
    </w:p>
    <w:p>
      <w:pPr/>
      <w:r>
        <w:rPr>
          <w:lang w:val="sw_KE" w:bidi="sw_KE"/>
        </w:rPr>
      </w:r>
      <w:r>
        <w:rPr>
          <w:lang w:val="sw_KE" w:bidi="sw_KE"/>
        </w:rPr>
        <w:t>Sitisha igizo. Waulize watu wanaoigiza wanafunzi, "Mnahisi vipi au mnawaza nini?" Unaweza kusikia mambo kama, "Nimefurahi kuwa sehemu ya hii," "Nimechanganyikiwa na kuzidiwa kidogo," "Ninaamini kila kitu sasa - nimemwona tu Yesu akiwa hai!" Muulize mtu anayeigiza Yesu, "Unahisi vipi au unawaza nini?" Unaweza kusikia mambo kama, "Ninawapenda wanafunzi hawa-nitawatunza," "Ninafurahi kwa ajili ya safari na furaha ambayo wanakaribia kupitia," "Ninatumaini kwamba watu wengi watachagua kunifuata watakapoona ishara za miujiza." Endelea na igizo.</w:t>
      </w:r>
    </w:p>
    <w:p>
      <w:pPr/>
      <w:r>
        <w:rPr>
          <w:lang w:val="sw_KE" w:bidi="sw_KE"/>
        </w:rPr>
      </w:r>
      <w:r>
        <w:rPr>
          <w:lang w:val="sw_KE" w:bidi="sw_KE"/>
        </w:rPr>
        <w:t>Baada ya Yesu kusema mambo haya, wanafunzi wanaona kwamba Yesu anaanza kupanda mbinguni. Wanafunzi wanajua, kutoka kwa mambo ambayo Yesu alisema awali, kwamba sasa Yesu anaketi upande wa kuume wa Mungu katika mahali pa heshima na mamlaka.</w:t>
      </w:r>
    </w:p>
    <w:p>
      <w:pPr/>
      <w:r>
        <w:rPr>
          <w:lang w:val="sw_KE" w:bidi="sw_KE"/>
        </w:rPr>
      </w:r>
      <w:r>
        <w:rPr>
          <w:lang w:val="sw_KE" w:bidi="sw_KE"/>
        </w:rPr>
        <w:t>Kisha wanafunzi wanatoka kwenda katika jumuiya na ulimwengu, na wanahubiri au kutangaza habari njema. Yesu, Bwana, anafanya kazi pamoja nao na kuonyesha kwamba ujumbe wao ni kweli kwa kuwapa watu ambao wanazungumza nao miujiza, au ishara.</w:t>
      </w:r>
      <w:r>
        <w:rPr>
          <w:lang w:val="sw_KE" w:bidi="sw_KE"/>
        </w:rPr>
      </w:r>
    </w:p>
    <w:p>
      <w:pPr>
        <w:pStyle w:val="Heading3"/>
      </w:pPr>
      <w:r>
        <w:rPr>
          <w:lang w:val="sw_KE" w:bidi="sw_KE"/>
        </w:rPr>
        <w:t>Kujaza Mapengo</w:t>
      </w:r>
    </w:p>
    <w:p>
      <w:pPr/>
      <w:r>
        <w:rPr>
          <w:lang w:val="sw_KE" w:bidi="sw_KE"/>
        </w:rPr>
      </w:r>
      <w:r>
        <w:rPr>
          <w:lang w:val="sw_KE" w:bidi="sw_KE"/>
        </w:rPr>
        <w:t>Sikiliza toleo la sauti la Marko 16:9–20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Yesu alionekana kwanza kwa Maria kutoka Magdala. Kabla ya hapo, Yesu alikuwa amefukuza </w:t>
      </w:r>
      <w:r>
        <w:rPr>
          <w:b/>
          <w:lang w:val="sw_KE" w:bidi="sw_KE"/>
        </w:rPr>
        <w:t>mapepo</w:t>
      </w:r>
      <w:r>
        <w:rPr>
          <w:lang w:val="sw_KE" w:bidi="sw_KE"/>
        </w:rPr>
        <w:t xml:space="preserve"> saba kutoka kwa Maria. Yesu aliwaambia pepo kwamba walipaswa kumwacha Maria. Hii ilitokea muda mrefu kabla ya kifo cha Yesu. Tumia neno lile lile kwa ajili ya pepo au roho chafu au mbaya ambalo umetumia awali na kumbuka kwamba </w:t>
      </w:r>
      <w:r>
        <w:rPr>
          <w:lang w:val="sw_KE" w:bidi="sw_KE"/>
        </w:rPr>
        <w:t>pepo</w:t>
      </w:r>
      <w:r>
        <w:rPr>
          <w:lang w:val="sw_KE" w:bidi="sw_KE"/>
        </w:rPr>
        <w:t xml:space="preserve"> liko katika Faharasa Kuu.</w:t>
      </w:r>
    </w:p>
    <w:p>
      <w:pPr/>
      <w:r>
        <w:rPr>
          <w:lang w:val="sw_KE" w:bidi="sw_KE"/>
        </w:rPr>
      </w:r>
      <w:r>
        <w:rPr>
          <w:lang w:val="sw_KE" w:bidi="sw_KE"/>
        </w:rPr>
        <w:t xml:space="preserve">Maria aliwaambia wale </w:t>
      </w:r>
      <w:r>
        <w:rPr>
          <w:b/>
          <w:lang w:val="sw_KE" w:bidi="sw_KE"/>
        </w:rPr>
        <w:t>ambao walikuwa pamoja naye</w:t>
      </w:r>
      <w:r>
        <w:rPr>
          <w:lang w:val="sw_KE" w:bidi="sw_KE"/>
        </w:rPr>
        <w:t xml:space="preserve">, wanafunzi, kile alichokuwa amekiona. Unaweza kutumia neno ulilokuwa ukitumia kwa wanafunzi, au maneno ambayo yanamaanisha marafiki wa karibu au wenzi. Ikiwa unatumia neno kwa </w:t>
      </w:r>
      <w:r>
        <w:rPr>
          <w:b/>
          <w:lang w:val="sw_KE" w:bidi="sw_KE"/>
        </w:rPr>
        <w:t>wanafunzi</w:t>
      </w:r>
      <w:r>
        <w:rPr>
          <w:lang w:val="sw_KE" w:bidi="sw_KE"/>
        </w:rPr>
        <w:t xml:space="preserve">, tumia neno sawa na ulilotumia katika simulizi zingine, na kumbuka kwamba neno </w:t>
      </w:r>
      <w:r>
        <w:rPr>
          <w:lang w:val="sw_KE" w:bidi="sw_KE"/>
        </w:rPr>
        <w:t>wanafunzi</w:t>
      </w:r>
      <w:r>
        <w:rPr>
          <w:lang w:val="sw_KE" w:bidi="sw_KE"/>
        </w:rPr>
        <w:t xml:space="preserve"> liko katika Faharasa Kuu. Baadaye Yesu alionekana kwa </w:t>
      </w:r>
      <w:r>
        <w:rPr>
          <w:b/>
          <w:lang w:val="sw_KE" w:bidi="sw_KE"/>
        </w:rPr>
        <w:t>wengine wawili</w:t>
      </w:r>
      <w:r>
        <w:rPr>
          <w:lang w:val="sw_KE" w:bidi="sw_KE"/>
        </w:rPr>
        <w:t xml:space="preserve"> walipokuwa wakitembea vijijini—hawa walikuwa marafiki au wafuasi wengine wawili, lakini si wawili miongoni mwa wale wanafunzi kumi na mmoja wa karibu zaidi.</w:t>
      </w:r>
    </w:p>
    <w:p>
      <w:pPr/>
      <w:r>
        <w:rPr>
          <w:lang w:val="sw_KE" w:bidi="sw_KE"/>
        </w:rPr>
      </w:r>
      <w:r>
        <w:rPr>
          <w:lang w:val="sw_KE" w:bidi="sw_KE"/>
        </w:rPr>
        <w:t xml:space="preserve">Baadaye, Yesu alionekana kwa wanafunzi kumi na moja. Kumbuka kwamba wanafunzi kumi na moja tu walibakia—Yuda alikuwa amemsaliti Yesu. Yesu aliwakemea au kuwakanya kwa ukosefu wao wa imani, au kutoamini, na ugumu wa moyo. </w:t>
      </w:r>
      <w:r>
        <w:rPr>
          <w:b/>
          <w:lang w:val="sw_KE" w:bidi="sw_KE"/>
        </w:rPr>
        <w:t>1Kutoamini1</w:t>
      </w:r>
      <w:r>
        <w:rPr>
          <w:lang w:val="sw_KE" w:bidi="sw_KE"/>
        </w:rPr>
        <w:t xml:space="preserve"> na </w:t>
      </w:r>
      <w:r>
        <w:rPr>
          <w:b/>
          <w:lang w:val="sw_KE" w:bidi="sw_KE"/>
        </w:rPr>
        <w:t>2ugumu wa moyo2</w:t>
      </w:r>
      <w:r>
        <w:rPr>
          <w:lang w:val="sw_KE" w:bidi="sw_KE"/>
        </w:rPr>
        <w:t xml:space="preserve"> yanamaanisha karibu kitu kile kile. "Ugumu wa moyo" unamaanisha kwamba wanafunzi walikuwa wakaidi sana na hawakutaka kuamini kwamba Yesu alikuwa amefufuliwa kutoka kwa wafu.</w:t>
      </w:r>
    </w:p>
    <w:p>
      <w:pPr/>
      <w:r>
        <w:rPr>
          <w:lang w:val="sw_KE" w:bidi="sw_KE"/>
        </w:rPr>
      </w:r>
      <w:r>
        <w:rPr>
          <w:lang w:val="sw_KE" w:bidi="sw_KE"/>
        </w:rPr>
        <w:t xml:space="preserve">Sitisha hapa na mjadili ni neno gani au kifungu gani mtakachotumia kwa </w:t>
      </w:r>
      <w:r>
        <w:rPr>
          <w:b/>
          <w:lang w:val="sw_KE" w:bidi="sw_KE"/>
        </w:rPr>
        <w:t>ugumu wa moyo</w:t>
      </w:r>
      <w:r>
        <w:rPr>
          <w:lang w:val="sw_KE" w:bidi="sw_KE"/>
        </w:rPr>
        <w:t>. Sitisha sauti hii hapa.</w:t>
      </w:r>
    </w:p>
    <w:p>
      <w:pPr/>
      <w:r>
        <w:rPr>
          <w:lang w:val="sw_KE" w:bidi="sw_KE"/>
        </w:rPr>
      </w:r>
      <w:r>
        <w:rPr>
          <w:b/>
          <w:lang w:val="sw_KE" w:bidi="sw_KE"/>
        </w:rPr>
        <w:t>Kumi na moja</w:t>
      </w:r>
      <w:r>
        <w:rPr>
          <w:lang w:val="sw_KE" w:bidi="sw_KE"/>
        </w:rPr>
        <w:t xml:space="preserve"> inarejelea kumi na moja wa wanafunzi kumi na wawili wa awali. Kufikia wakati huu, Yuda hakuwa tena pamoja na wale wanafunzi kumi na wawili kwa sababu alikuwa amemsaliti Yesu. Kwa wakati huu, kulikuwa na wanafunzi kumi na moja tu wa karibu.</w:t>
      </w:r>
    </w:p>
    <w:p>
      <w:pPr/>
      <w:r>
        <w:rPr>
          <w:lang w:val="sw_KE" w:bidi="sw_KE"/>
        </w:rPr>
      </w:r>
      <w:r>
        <w:rPr>
          <w:lang w:val="sw_KE" w:bidi="sw_KE"/>
        </w:rPr>
        <w:t xml:space="preserve">Yesu aliwaambia wanafunzi wake, "Nendeni ulimwenguni kote mkahubiri injili, au habari njema, kwa kila mtu." Wakati mtu </w:t>
      </w:r>
      <w:r>
        <w:rPr>
          <w:b/>
          <w:lang w:val="sw_KE" w:bidi="sw_KE"/>
        </w:rPr>
        <w:t>anahubiri</w:t>
      </w:r>
      <w:r>
        <w:rPr>
          <w:lang w:val="sw_KE" w:bidi="sw_KE"/>
        </w:rPr>
        <w:t xml:space="preserve">, anasema au kutangaza kitu. </w:t>
      </w:r>
      <w:r>
        <w:rPr>
          <w:b/>
          <w:lang w:val="sw_KE" w:bidi="sw_KE"/>
        </w:rPr>
        <w:t>Injili</w:t>
      </w:r>
      <w:r>
        <w:rPr>
          <w:lang w:val="sw_KE" w:bidi="sw_KE"/>
        </w:rPr>
        <w:t xml:space="preserve">, au </w:t>
      </w:r>
      <w:r>
        <w:rPr>
          <w:b/>
          <w:lang w:val="sw_KE" w:bidi="sw_KE"/>
        </w:rPr>
        <w:t>habari njema</w:t>
      </w:r>
      <w:r>
        <w:rPr>
          <w:lang w:val="sw_KE" w:bidi="sw_KE"/>
        </w:rPr>
        <w:t xml:space="preserve">, ni habari njema kwamba Yesu alikuwa katika dunia hii, alikufa kwa dhambi zetu, na alifufuliwa kutoka kwa wafu. Tumia neno au kifungu sawa kwa </w:t>
      </w:r>
      <w:r>
        <w:rPr>
          <w:lang w:val="sw_KE" w:bidi="sw_KE"/>
        </w:rPr>
        <w:t>habari njema</w:t>
      </w:r>
      <w:r>
        <w:rPr>
          <w:lang w:val="sw_KE" w:bidi="sw_KE"/>
        </w:rPr>
        <w:t xml:space="preserve"> au injili kama ulivyofanya katika simulizi za awali na kumbuka kwamba </w:t>
      </w:r>
      <w:r>
        <w:rPr>
          <w:lang w:val="sw_KE" w:bidi="sw_KE"/>
        </w:rPr>
        <w:t>injili</w:t>
      </w:r>
      <w:r>
        <w:rPr>
          <w:lang w:val="sw_KE" w:bidi="sw_KE"/>
        </w:rPr>
        <w:t xml:space="preserve"> iko katika Faharasa Kuu.</w:t>
      </w:r>
    </w:p>
    <w:p>
      <w:pPr/>
      <w:r>
        <w:rPr>
          <w:lang w:val="sw_KE" w:bidi="sw_KE"/>
        </w:rPr>
      </w:r>
      <w:r>
        <w:rPr>
          <w:lang w:val="sw_KE" w:bidi="sw_KE"/>
        </w:rPr>
        <w:t xml:space="preserve">Kisha Yesu alisema, "Mtu yeyote ambaye anaamini na </w:t>
      </w:r>
      <w:r>
        <w:rPr>
          <w:b/>
          <w:lang w:val="sw_KE" w:bidi="sw_KE"/>
        </w:rPr>
        <w:t>kubatizwa</w:t>
      </w:r>
      <w:r>
        <w:rPr>
          <w:lang w:val="sw_KE" w:bidi="sw_KE"/>
        </w:rPr>
        <w:t xml:space="preserve"> </w:t>
      </w:r>
      <w:r>
        <w:rPr>
          <w:b/>
          <w:lang w:val="sw_KE" w:bidi="sw_KE"/>
        </w:rPr>
        <w:t>ataokolewa</w:t>
      </w:r>
      <w:r>
        <w:rPr>
          <w:lang w:val="sw_KE" w:bidi="sw_KE"/>
        </w:rPr>
        <w:t xml:space="preserve">." Tumia neno au kifungu kile kile kwa ubatizo kama ulivyofanya awali na kumbuka kwamba </w:t>
      </w:r>
      <w:r>
        <w:rPr>
          <w:lang w:val="sw_KE" w:bidi="sw_KE"/>
        </w:rPr>
        <w:t>ubatizo</w:t>
      </w:r>
      <w:r>
        <w:rPr>
          <w:lang w:val="sw_KE" w:bidi="sw_KE"/>
        </w:rPr>
        <w:t xml:space="preserve"> uko katika Faharasa Kuu. Wakati Yesu anasema kwamba mtu ataokolewa, anamaanisha kwamba atamwokoa mtu kwa maana kamili zaidi—atamwokoa kutokana na adhabu ya dhambi yake na kumfanya awe mzima au mkamilifu.</w:t>
      </w:r>
    </w:p>
    <w:p>
      <w:pPr/>
      <w:r>
        <w:rPr>
          <w:lang w:val="sw_KE" w:bidi="sw_KE"/>
        </w:rPr>
      </w:r>
      <w:r>
        <w:rPr>
          <w:lang w:val="sw_KE" w:bidi="sw_KE"/>
        </w:rPr>
        <w:t xml:space="preserve">Wakati Yesu anasema kwamba mtu </w:t>
      </w:r>
      <w:r>
        <w:rPr>
          <w:b/>
          <w:lang w:val="sw_KE" w:bidi="sw_KE"/>
        </w:rPr>
        <w:t>atahukumiwa</w:t>
      </w:r>
      <w:r>
        <w:rPr>
          <w:lang w:val="sw_KE" w:bidi="sw_KE"/>
        </w:rPr>
        <w:t>, anamaanisha kwamba Mungu atasema kwamba ana hatia kwa dhambi zake na atalazimika kulipa adhabu.</w:t>
      </w:r>
    </w:p>
    <w:p>
      <w:pPr/>
      <w:r>
        <w:rPr>
          <w:lang w:val="sw_KE" w:bidi="sw_KE"/>
        </w:rPr>
      </w:r>
      <w:r>
        <w:rPr>
          <w:lang w:val="sw_KE" w:bidi="sw_KE"/>
        </w:rPr>
        <w:t xml:space="preserve">Sitisha hapa na mjadili ni neno gani au kifungu gani mtakachotumia kwa </w:t>
      </w:r>
      <w:r>
        <w:rPr>
          <w:b/>
          <w:lang w:val="sw_KE" w:bidi="sw_KE"/>
        </w:rPr>
        <w:t>kuhukumiwa</w:t>
      </w:r>
      <w:r>
        <w:rPr>
          <w:lang w:val="sw_KE" w:bidi="sw_KE"/>
        </w:rPr>
        <w:t>. Sitisha sauti hii hapa.</w:t>
      </w:r>
    </w:p>
    <w:p>
      <w:pPr/>
      <w:r>
        <w:rPr>
          <w:lang w:val="sw_KE" w:bidi="sw_KE"/>
        </w:rPr>
      </w:r>
      <w:r>
        <w:rPr>
          <w:lang w:val="sw_KE" w:bidi="sw_KE"/>
        </w:rPr>
        <w:t xml:space="preserve">Yesu anasema kwamba </w:t>
      </w:r>
      <w:r>
        <w:rPr>
          <w:b/>
          <w:lang w:val="sw_KE" w:bidi="sw_KE"/>
        </w:rPr>
        <w:t>ishara</w:t>
      </w:r>
      <w:r>
        <w:rPr>
          <w:lang w:val="sw_KE" w:bidi="sw_KE"/>
        </w:rPr>
        <w:t xml:space="preserve"> za miujiza pia zitatokea ili kuonyesha kwamba mambo ambayo wanafunzi wake wanasema ni kweli. Katika hali hii, ishara ni kiashiria au dalili kwamba kitu ni kweli au kitatokea. Tumia neno lile lile au kifungu cha maneno kwa ajili ya ishara, katika muktadha huu, kama ulivyofanya katika vifungu vya awali na ukumbuke kuwa </w:t>
      </w:r>
      <w:r>
        <w:rPr>
          <w:lang w:val="sw_KE" w:bidi="sw_KE"/>
        </w:rPr>
        <w:t>ishara</w:t>
      </w:r>
      <w:r>
        <w:rPr>
          <w:lang w:val="sw_KE" w:bidi="sw_KE"/>
        </w:rPr>
        <w:t xml:space="preserve"> imo katika Faharasa Kuu.</w:t>
      </w:r>
    </w:p>
    <w:p>
      <w:pPr/>
      <w:r>
        <w:rPr>
          <w:lang w:val="sw_KE" w:bidi="sw_KE"/>
        </w:rPr>
      </w:r>
      <w:r>
        <w:rPr>
          <w:lang w:val="sw_KE" w:bidi="sw_KE"/>
        </w:rPr>
        <w:t xml:space="preserve">Yesu anasema kwamba mojawapo ya ishara zitakuwa kwamba "Kwa jina langu </w:t>
      </w:r>
      <w:r>
        <w:rPr>
          <w:b/>
          <w:lang w:val="sw_KE" w:bidi="sw_KE"/>
        </w:rPr>
        <w:t>watatoa pepo</w:t>
      </w:r>
      <w:r>
        <w:rPr>
          <w:lang w:val="sw_KE" w:bidi="sw_KE"/>
        </w:rPr>
        <w:t>." Hii ina maana kwamba watu watakuwa na nguvu na mamlaka ya Yesu kuwaambia pepo watoke kwa watu wengine.</w:t>
      </w:r>
    </w:p>
    <w:p>
      <w:pPr/>
      <w:r>
        <w:rPr>
          <w:lang w:val="sw_KE" w:bidi="sw_KE"/>
        </w:rPr>
      </w:r>
      <w:r>
        <w:rPr>
          <w:lang w:val="sw_KE" w:bidi="sw_KE"/>
        </w:rPr>
        <w:t xml:space="preserve">Yesu anasema kwamba waumini watazungumza kwa lugha mpya, au kunena kwa lugha. </w:t>
      </w:r>
      <w:r>
        <w:rPr>
          <w:b/>
          <w:lang w:val="sw_KE" w:bidi="sw_KE"/>
        </w:rPr>
        <w:t>Lugha</w:t>
      </w:r>
      <w:r>
        <w:rPr>
          <w:lang w:val="sw_KE" w:bidi="sw_KE"/>
        </w:rPr>
        <w:t xml:space="preserve"> zinarejelea lugha ya kigeni au nyingine. Hatujui hizi ni lugha za aina gani. Tumia neno lile lile au kirai kile kile kwa ajili ya lugha kama ulivyofanya awali. Kwa maelezo zaidi kuhusu </w:t>
      </w:r>
      <w:r>
        <w:rPr>
          <w:lang w:val="sw_KE" w:bidi="sw_KE"/>
        </w:rPr>
        <w:t>lugha</w:t>
      </w:r>
      <w:r>
        <w:rPr>
          <w:lang w:val="sw_KE" w:bidi="sw_KE"/>
        </w:rPr>
        <w:t>, rejelea Faharasa Kuu.</w:t>
      </w:r>
    </w:p>
    <w:p>
      <w:pPr/>
      <w:r>
        <w:rPr>
          <w:lang w:val="sw_KE" w:bidi="sw_KE"/>
        </w:rPr>
      </w:r>
      <w:r>
        <w:rPr>
          <w:b/>
          <w:lang w:val="sw_KE" w:bidi="sw_KE"/>
        </w:rPr>
        <w:t>Bwana</w:t>
      </w:r>
      <w:r>
        <w:rPr>
          <w:lang w:val="sw_KE" w:bidi="sw_KE"/>
        </w:rPr>
        <w:t xml:space="preserve"> Yesu alichukuliwa </w:t>
      </w:r>
      <w:r>
        <w:rPr>
          <w:b/>
          <w:lang w:val="sw_KE" w:bidi="sw_KE"/>
        </w:rPr>
        <w:t>mbinguni</w:t>
      </w:r>
      <w:r>
        <w:rPr>
          <w:lang w:val="sw_KE" w:bidi="sw_KE"/>
        </w:rPr>
        <w:t xml:space="preserve"> na kuketi mkono wa kuume wa Mungu. Tumia neno lile lile kwa Bwana na mbinguni kama ulivyotumia awali na kumbuka kwamba </w:t>
      </w:r>
      <w:r>
        <w:rPr>
          <w:lang w:val="sw_KE" w:bidi="sw_KE"/>
        </w:rPr>
        <w:t>Bwana</w:t>
      </w:r>
      <w:r>
        <w:rPr>
          <w:lang w:val="sw_KE" w:bidi="sw_KE"/>
        </w:rPr>
        <w:t xml:space="preserve"> na </w:t>
      </w:r>
      <w:r>
        <w:rPr>
          <w:lang w:val="sw_KE" w:bidi="sw_KE"/>
        </w:rPr>
        <w:t>mbinguni</w:t>
      </w:r>
      <w:r>
        <w:rPr>
          <w:lang w:val="sw_KE" w:bidi="sw_KE"/>
        </w:rPr>
        <w:t xml:space="preserve"> vimo katika Faharasa Kuu. </w:t>
      </w:r>
      <w:r>
        <w:rPr>
          <w:b/>
          <w:lang w:val="sw_KE" w:bidi="sw_KE"/>
        </w:rPr>
        <w:t>Mkono wa kulia wa Mungu</w:t>
      </w:r>
      <w:r>
        <w:rPr>
          <w:lang w:val="sw_KE" w:bidi="sw_KE"/>
        </w:rPr>
        <w:t xml:space="preserve"> ni mahali pa heshima na mamlaka.</w:t>
      </w:r>
    </w:p>
    <w:p>
      <w:pPr/>
      <w:r>
        <w:rPr>
          <w:lang w:val="sw_KE" w:bidi="sw_KE"/>
        </w:rPr>
      </w:r>
      <w:r>
        <w:rPr>
          <w:lang w:val="sw_KE" w:bidi="sw_KE"/>
        </w:rPr>
        <w:t xml:space="preserve">Baadhi ya Biblia zinajumuisha neno "amina" mwishoni mwa kitabu cha Marko. </w:t>
      </w:r>
      <w:r>
        <w:rPr>
          <w:b/>
          <w:lang w:val="sw_KE" w:bidi="sw_KE"/>
        </w:rPr>
        <w:t>Amina</w:t>
      </w:r>
      <w:r>
        <w:rPr>
          <w:lang w:val="sw_KE" w:bidi="sw_KE"/>
        </w:rPr>
        <w:t xml:space="preserve"> ni njia ya kusema na kukubaliana na Mungu kwamba "kwa kweli itakuwa hivyo." Kwa maelezo zaidi kuhusu </w:t>
      </w:r>
      <w:r>
        <w:rPr>
          <w:lang w:val="sw_KE" w:bidi="sw_KE"/>
        </w:rPr>
        <w:t>Amina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wa simulizi.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